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3FC4B" w14:textId="6A8DF7E8" w:rsidR="00307AA9" w:rsidRPr="005B5156" w:rsidRDefault="00592E19" w:rsidP="00307AA9">
      <w:pPr>
        <w:pStyle w:val="Heading3"/>
      </w:pPr>
      <w:r>
        <w:t>notes</w:t>
      </w:r>
    </w:p>
    <w:p w14:paraId="5212B178" w14:textId="77777777" w:rsidR="00307AA9" w:rsidRDefault="00307AA9" w:rsidP="00307AA9">
      <w:r w:rsidRPr="00B27FA0">
        <w:t>This disadvantage argues that</w:t>
      </w:r>
      <w:r>
        <w:t xml:space="preserve"> Biden is positioned to win the 2024 election, but the plan is either a – unpopular and/or b – distracts from a </w:t>
      </w:r>
      <w:proofErr w:type="gramStart"/>
      <w:r>
        <w:t>fairly specific</w:t>
      </w:r>
      <w:proofErr w:type="gramEnd"/>
      <w:r>
        <w:t xml:space="preserve"> campaign agenda that</w:t>
      </w:r>
      <w:r w:rsidRPr="00B27FA0">
        <w:t xml:space="preserve"> i</w:t>
      </w:r>
      <w:r>
        <w:t>s successful right now at maintaining his lead.  The result is that Trump wins the election.  You can choose to make the impact about foreign policy or climate change.  Within that, you also have some choice.  The argument in favor of Biden winning is that more nuanced polls that look at likely voters and just some recent events (felony charges) have painted a better picture for how Biden can win swing states.  Because of how partisan most states are, the election will depend on the candidate able to message in those swing states.</w:t>
      </w:r>
    </w:p>
    <w:p w14:paraId="322F3BE9" w14:textId="77777777" w:rsidR="00307AA9" w:rsidRDefault="00307AA9" w:rsidP="00307AA9">
      <w:r>
        <w:t xml:space="preserve">Other uniqueness questions include if we can accept poll data this far out and what metrics to value. There is just as much compelling </w:t>
      </w:r>
      <w:proofErr w:type="spellStart"/>
      <w:r>
        <w:t>ev</w:t>
      </w:r>
      <w:proofErr w:type="spellEnd"/>
      <w:r>
        <w:t xml:space="preserve"> saying Biden will win as there is Trump.  Furthermore, negs </w:t>
      </w:r>
      <w:proofErr w:type="gramStart"/>
      <w:r>
        <w:t>have to</w:t>
      </w:r>
      <w:proofErr w:type="gramEnd"/>
      <w:r>
        <w:t xml:space="preserve"> grapple with a host of thumpers or unrelated issues that might be more significant than the plan.  Some of those can be found in the plan not key block, but there are other structural issues with the DA worth debating.  Is it too soon to predict the election?  Can future events outweigh the plan?  Are voters willing to determine their vote on a singular policy, versus preconceived decisions about which candidate they will support.  We made the choice with this file to limit what was included, in hopes that some labs will invest time expanding the scope of the file.  For example, the link core needs to get built out as it addresses topic specific </w:t>
      </w:r>
      <w:proofErr w:type="spellStart"/>
      <w:r>
        <w:t>affs</w:t>
      </w:r>
      <w:proofErr w:type="spellEnd"/>
      <w:r>
        <w:t>.  We also narrowed the internal link / impact part of this file, in hopes that students expand on the DA this summer.</w:t>
      </w:r>
    </w:p>
    <w:p w14:paraId="7F497E63" w14:textId="77777777" w:rsidR="003D2826" w:rsidRDefault="003D2826" w:rsidP="003D2826">
      <w:r>
        <w:t xml:space="preserve">The message focus section of the file is used to compensate for the relative weakness of the uniqueness and link arguments. Since intellectual property isn’t traditionally a campaign issue and the campaign is tied if not losing for Biden </w:t>
      </w:r>
      <w:proofErr w:type="gramStart"/>
      <w:r>
        <w:t>at the moment</w:t>
      </w:r>
      <w:proofErr w:type="gramEnd"/>
      <w:r>
        <w:t>, the neg will argue that the Biden campaign will successfully persuade the electorate and the plan will distract from or undermine that process.</w:t>
      </w:r>
    </w:p>
    <w:p w14:paraId="4182A96E" w14:textId="77777777" w:rsidR="003D2826" w:rsidRDefault="003D2826" w:rsidP="003D2826">
      <w:r>
        <w:t xml:space="preserve">When constructing the link argument, think about economic winners and losers from the plan, who will have their access to intellectual property limited </w:t>
      </w:r>
      <w:proofErr w:type="gramStart"/>
      <w:r>
        <w:t>as a result of</w:t>
      </w:r>
      <w:proofErr w:type="gramEnd"/>
      <w:r>
        <w:t xml:space="preserve"> strengthened rights. For instance, if the AI industry is negatively impacted by the plan, they can go to Republicans and ask that they commit to repealing or not enforcing those laws in exchange for their financial support. Biden supporting the plan while Trump opposes it makes the plan seem partisan, even if it the </w:t>
      </w:r>
      <w:proofErr w:type="spellStart"/>
      <w:r>
        <w:t>aff</w:t>
      </w:r>
      <w:proofErr w:type="spellEnd"/>
      <w:r>
        <w:t xml:space="preserve"> isn’t currently thought of that </w:t>
      </w:r>
      <w:proofErr w:type="gramStart"/>
      <w:r>
        <w:t>way, and</w:t>
      </w:r>
      <w:proofErr w:type="gramEnd"/>
      <w:r>
        <w:t xml:space="preserve"> will also receive coverage in traditional media that will inform voters about the controversy. The best link arguments will be a combination of the focus links tagged to be more specific to the </w:t>
      </w:r>
      <w:proofErr w:type="spellStart"/>
      <w:r>
        <w:t>aff</w:t>
      </w:r>
      <w:proofErr w:type="spellEnd"/>
      <w:r>
        <w:t xml:space="preserve"> and </w:t>
      </w:r>
      <w:proofErr w:type="spellStart"/>
      <w:r>
        <w:t>aff</w:t>
      </w:r>
      <w:proofErr w:type="spellEnd"/>
      <w:r>
        <w:t xml:space="preserve"> specific arguments about how the public/industry is likely to react to the plan.</w:t>
      </w:r>
    </w:p>
    <w:p w14:paraId="67DF5EEC" w14:textId="77777777" w:rsidR="003D2826" w:rsidRPr="00104626" w:rsidRDefault="003D2826" w:rsidP="00307AA9"/>
    <w:p w14:paraId="32360145" w14:textId="2BA8C438" w:rsidR="00307AA9" w:rsidRDefault="00541DBF" w:rsidP="00307AA9">
      <w:pPr>
        <w:pStyle w:val="Heading2"/>
      </w:pPr>
      <w:r>
        <w:lastRenderedPageBreak/>
        <w:t>1NCs</w:t>
      </w:r>
    </w:p>
    <w:p w14:paraId="5CDB751A" w14:textId="354EE4BD" w:rsidR="00307AA9" w:rsidRDefault="00307AA9" w:rsidP="00307AA9">
      <w:pPr>
        <w:pStyle w:val="Heading3"/>
      </w:pPr>
      <w:r>
        <w:lastRenderedPageBreak/>
        <w:t>1nc</w:t>
      </w:r>
      <w:r w:rsidR="00541DBF">
        <w:t>---</w:t>
      </w:r>
      <w:r>
        <w:t>Climate</w:t>
      </w:r>
    </w:p>
    <w:p w14:paraId="49E3F90B" w14:textId="57846B4D" w:rsidR="00541DBF" w:rsidRPr="00541DBF" w:rsidRDefault="00541DBF" w:rsidP="00541DBF">
      <w:pPr>
        <w:pStyle w:val="Heading4"/>
      </w:pPr>
      <w:r w:rsidRPr="00541DBF">
        <w:t xml:space="preserve">Biden’s edge with </w:t>
      </w:r>
      <w:r w:rsidRPr="00541DBF">
        <w:rPr>
          <w:u w:val="single"/>
        </w:rPr>
        <w:t>engaged voters</w:t>
      </w:r>
      <w:r w:rsidRPr="00541DBF">
        <w:t xml:space="preserve"> is </w:t>
      </w:r>
      <w:r w:rsidR="003C1B46">
        <w:t>key – strong messaging now will persuade disengaged voters.</w:t>
      </w:r>
    </w:p>
    <w:p w14:paraId="49D5F848" w14:textId="77777777" w:rsidR="00541DBF" w:rsidRPr="00490114" w:rsidRDefault="00541DBF" w:rsidP="00541DBF">
      <w:r>
        <w:t xml:space="preserve">Nate </w:t>
      </w:r>
      <w:r w:rsidRPr="00490114">
        <w:rPr>
          <w:rStyle w:val="Style13ptBold"/>
        </w:rPr>
        <w:t>Cohn 5/24</w:t>
      </w:r>
      <w:r>
        <w:t>/24 chief political analyst for The New York Times “A Polling Risk for Trump” NYT https://www.nytimes.com/2024/05/24/briefing/a-polling-risk-for-trump.html</w:t>
      </w:r>
    </w:p>
    <w:p w14:paraId="30A2C177" w14:textId="77777777" w:rsidR="00541DBF" w:rsidRPr="00541DBF" w:rsidRDefault="00541DBF" w:rsidP="00541DBF">
      <w:pPr>
        <w:rPr>
          <w:sz w:val="16"/>
        </w:rPr>
      </w:pPr>
      <w:r w:rsidRPr="00541DBF">
        <w:rPr>
          <w:sz w:val="16"/>
        </w:rPr>
        <w:t xml:space="preserve">The </w:t>
      </w:r>
      <w:r w:rsidRPr="00490114">
        <w:rPr>
          <w:rStyle w:val="StyleUnderline"/>
        </w:rPr>
        <w:t>polls have shown</w:t>
      </w:r>
      <w:r w:rsidRPr="00541DBF">
        <w:rPr>
          <w:sz w:val="16"/>
        </w:rPr>
        <w:t xml:space="preserve"> Donald </w:t>
      </w:r>
      <w:r w:rsidRPr="00490114">
        <w:rPr>
          <w:rStyle w:val="StyleUnderline"/>
        </w:rPr>
        <w:t>Trump with an edge</w:t>
      </w:r>
      <w:r w:rsidRPr="00541DBF">
        <w:rPr>
          <w:sz w:val="16"/>
        </w:rPr>
        <w:t xml:space="preserve"> for eight straight months, </w:t>
      </w:r>
      <w:r w:rsidRPr="00490114">
        <w:rPr>
          <w:rStyle w:val="StyleUnderline"/>
        </w:rPr>
        <w:t>but</w:t>
      </w:r>
      <w:r w:rsidRPr="00541DBF">
        <w:rPr>
          <w:sz w:val="16"/>
        </w:rPr>
        <w:t xml:space="preserve"> there’s a sign his advantage might not be quite as stable as it looks: </w:t>
      </w:r>
      <w:r w:rsidRPr="00490114">
        <w:rPr>
          <w:rStyle w:val="StyleUnderline"/>
        </w:rPr>
        <w:t>His lead is built on</w:t>
      </w:r>
      <w:r w:rsidRPr="00541DBF">
        <w:rPr>
          <w:sz w:val="16"/>
        </w:rPr>
        <w:t xml:space="preserve"> gains among </w:t>
      </w:r>
      <w:r w:rsidRPr="00490114">
        <w:rPr>
          <w:rStyle w:val="StyleUnderline"/>
        </w:rPr>
        <w:t>voters</w:t>
      </w:r>
      <w:r w:rsidRPr="00541DBF">
        <w:rPr>
          <w:sz w:val="16"/>
        </w:rPr>
        <w:t xml:space="preserve"> </w:t>
      </w:r>
      <w:r w:rsidRPr="00490114">
        <w:rPr>
          <w:rStyle w:val="StyleUnderline"/>
        </w:rPr>
        <w:t xml:space="preserve">who aren’t </w:t>
      </w:r>
      <w:r w:rsidRPr="00490114">
        <w:rPr>
          <w:rStyle w:val="Emphasis"/>
        </w:rPr>
        <w:t>paying</w:t>
      </w:r>
      <w:r w:rsidRPr="00490114">
        <w:rPr>
          <w:rStyle w:val="StyleUnderline"/>
        </w:rPr>
        <w:t xml:space="preserve"> close </w:t>
      </w:r>
      <w:r w:rsidRPr="00490114">
        <w:rPr>
          <w:rStyle w:val="Emphasis"/>
        </w:rPr>
        <w:t>attention</w:t>
      </w:r>
      <w:r w:rsidRPr="00490114">
        <w:rPr>
          <w:rStyle w:val="StyleUnderline"/>
        </w:rPr>
        <w:t xml:space="preserve"> to politics</w:t>
      </w:r>
      <w:r w:rsidRPr="00541DBF">
        <w:rPr>
          <w:sz w:val="16"/>
        </w:rPr>
        <w:t>, who don’t follow traditional news and</w:t>
      </w:r>
      <w:r w:rsidRPr="00490114">
        <w:rPr>
          <w:rStyle w:val="StyleUnderline"/>
        </w:rPr>
        <w:t xml:space="preserve"> who </w:t>
      </w:r>
      <w:r w:rsidRPr="00490114">
        <w:rPr>
          <w:rStyle w:val="Emphasis"/>
        </w:rPr>
        <w:t>don’t regularly vote</w:t>
      </w:r>
      <w:r w:rsidRPr="00541DBF">
        <w:rPr>
          <w:sz w:val="16"/>
        </w:rPr>
        <w:t>.</w:t>
      </w:r>
    </w:p>
    <w:p w14:paraId="6EE4CDDD" w14:textId="77777777" w:rsidR="00541DBF" w:rsidRPr="00541DBF" w:rsidRDefault="00541DBF" w:rsidP="00541DBF">
      <w:pPr>
        <w:rPr>
          <w:sz w:val="16"/>
        </w:rPr>
      </w:pPr>
      <w:r w:rsidRPr="00541DBF">
        <w:rPr>
          <w:sz w:val="16"/>
        </w:rPr>
        <w:t>Disengaged voters on the periphery of the electorate are driving the polling results — and the story line — about the election.</w:t>
      </w:r>
    </w:p>
    <w:p w14:paraId="5ABA9D1B" w14:textId="77777777" w:rsidR="00541DBF" w:rsidRPr="00541DBF" w:rsidRDefault="00541DBF" w:rsidP="00541DBF">
      <w:pPr>
        <w:rPr>
          <w:sz w:val="16"/>
        </w:rPr>
      </w:pPr>
      <w:r w:rsidRPr="00541DBF">
        <w:rPr>
          <w:sz w:val="16"/>
        </w:rPr>
        <w:t xml:space="preserve">President </w:t>
      </w:r>
      <w:r w:rsidRPr="00490114">
        <w:rPr>
          <w:rStyle w:val="StyleUnderline"/>
        </w:rPr>
        <w:t>Biden has</w:t>
      </w:r>
      <w:r w:rsidRPr="00541DBF">
        <w:rPr>
          <w:sz w:val="16"/>
        </w:rPr>
        <w:t xml:space="preserve"> </w:t>
      </w:r>
      <w:proofErr w:type="gramStart"/>
      <w:r w:rsidRPr="00541DBF">
        <w:rPr>
          <w:sz w:val="16"/>
        </w:rPr>
        <w:t xml:space="preserve">actually </w:t>
      </w:r>
      <w:r w:rsidRPr="00490114">
        <w:rPr>
          <w:rStyle w:val="Emphasis"/>
        </w:rPr>
        <w:t>led</w:t>
      </w:r>
      <w:proofErr w:type="gramEnd"/>
      <w:r w:rsidRPr="00541DBF">
        <w:rPr>
          <w:sz w:val="16"/>
        </w:rPr>
        <w:t xml:space="preserve"> </w:t>
      </w:r>
      <w:r w:rsidRPr="00490114">
        <w:rPr>
          <w:rStyle w:val="StyleUnderline"/>
        </w:rPr>
        <w:t xml:space="preserve">the last three New York Times/Siena national polls among those who </w:t>
      </w:r>
      <w:r w:rsidRPr="00490114">
        <w:rPr>
          <w:rStyle w:val="Emphasis"/>
        </w:rPr>
        <w:t>voted</w:t>
      </w:r>
      <w:r w:rsidRPr="00490114">
        <w:rPr>
          <w:rStyle w:val="StyleUnderline"/>
        </w:rPr>
        <w:t xml:space="preserve"> in the </w:t>
      </w:r>
      <w:r w:rsidRPr="00490114">
        <w:rPr>
          <w:rStyle w:val="Emphasis"/>
        </w:rPr>
        <w:t>2020</w:t>
      </w:r>
      <w:r w:rsidRPr="00490114">
        <w:rPr>
          <w:rStyle w:val="StyleUnderline"/>
        </w:rPr>
        <w:t xml:space="preserve"> election</w:t>
      </w:r>
      <w:r w:rsidRPr="00541DBF">
        <w:rPr>
          <w:sz w:val="16"/>
        </w:rPr>
        <w:t xml:space="preserve">, even as he has trailed among registered voters overall. And </w:t>
      </w:r>
      <w:r w:rsidRPr="00490114">
        <w:rPr>
          <w:rStyle w:val="StyleUnderline"/>
        </w:rPr>
        <w:t>looking back over the last few years</w:t>
      </w:r>
      <w:r w:rsidRPr="00490114">
        <w:rPr>
          <w:rStyle w:val="Emphasis"/>
        </w:rPr>
        <w:t>, almost all</w:t>
      </w:r>
      <w:r w:rsidRPr="00490114">
        <w:rPr>
          <w:rStyle w:val="StyleUnderline"/>
        </w:rPr>
        <w:t xml:space="preserve"> of Trump’s gains came from these </w:t>
      </w:r>
      <w:r w:rsidRPr="00490114">
        <w:rPr>
          <w:rStyle w:val="Emphasis"/>
        </w:rPr>
        <w:t>less engaged voters</w:t>
      </w:r>
      <w:r w:rsidRPr="00541DBF">
        <w:rPr>
          <w:sz w:val="16"/>
        </w:rPr>
        <w:t>.</w:t>
      </w:r>
    </w:p>
    <w:p w14:paraId="4429FE88" w14:textId="77777777" w:rsidR="00541DBF" w:rsidRPr="00541DBF" w:rsidRDefault="00541DBF" w:rsidP="00541DBF">
      <w:pPr>
        <w:rPr>
          <w:sz w:val="16"/>
        </w:rPr>
      </w:pPr>
      <w:r w:rsidRPr="00541DBF">
        <w:rPr>
          <w:sz w:val="16"/>
        </w:rPr>
        <w:t>[Graph omitted]</w:t>
      </w:r>
    </w:p>
    <w:p w14:paraId="1A168C90" w14:textId="77777777" w:rsidR="00541DBF" w:rsidRPr="00541DBF" w:rsidRDefault="00541DBF" w:rsidP="00541DBF">
      <w:pPr>
        <w:rPr>
          <w:sz w:val="16"/>
        </w:rPr>
      </w:pPr>
      <w:r w:rsidRPr="00541DBF">
        <w:rPr>
          <w:sz w:val="16"/>
        </w:rPr>
        <w:t>Importantly, these low-turnout voters are often from Democratic constituencies. Many back Democratic candidates for U.S. Senate. But in our polling, Biden wins just three-quarters of Democratic-leaning voters who didn’t vote in the last cycle, even as almost all high-turnout Democratic-leaners continue to support him.</w:t>
      </w:r>
    </w:p>
    <w:p w14:paraId="6E1B2C07" w14:textId="77777777" w:rsidR="00541DBF" w:rsidRPr="00541DBF" w:rsidRDefault="00541DBF" w:rsidP="00541DBF">
      <w:pPr>
        <w:rPr>
          <w:sz w:val="16"/>
        </w:rPr>
      </w:pPr>
      <w:r w:rsidRPr="00541DBF">
        <w:rPr>
          <w:sz w:val="16"/>
        </w:rPr>
        <w:t>This trend illustrates the disconnect between Trump’s lead in the polls and Democratic victories in lower-turnout special elections. And it helps explain Trump’s gains among young and nonwhite voters, who tend to be among the least engaged.</w:t>
      </w:r>
    </w:p>
    <w:p w14:paraId="2374FFD5" w14:textId="77777777" w:rsidR="00541DBF" w:rsidRPr="00541DBF" w:rsidRDefault="00541DBF" w:rsidP="00541DBF">
      <w:pPr>
        <w:rPr>
          <w:sz w:val="16"/>
        </w:rPr>
      </w:pPr>
      <w:r w:rsidRPr="00541DBF">
        <w:rPr>
          <w:sz w:val="16"/>
        </w:rPr>
        <w:t>Trump’s dependence on these voters could make the race more volatile soon</w:t>
      </w:r>
      <w:r w:rsidRPr="00490114">
        <w:rPr>
          <w:rStyle w:val="StyleUnderline"/>
        </w:rPr>
        <w:t xml:space="preserve">. As voters tune in over the next six months, </w:t>
      </w:r>
      <w:r w:rsidRPr="00541DBF">
        <w:rPr>
          <w:sz w:val="16"/>
        </w:rPr>
        <w:t>there’s a chance that</w:t>
      </w:r>
      <w:r w:rsidRPr="00490114">
        <w:rPr>
          <w:rStyle w:val="StyleUnderline"/>
        </w:rPr>
        <w:t xml:space="preserve"> disengaged but traditionally Democratic voters could </w:t>
      </w:r>
      <w:r w:rsidRPr="00490114">
        <w:rPr>
          <w:rStyle w:val="Emphasis"/>
        </w:rPr>
        <w:t>revert</w:t>
      </w:r>
      <w:r w:rsidRPr="00490114">
        <w:rPr>
          <w:rStyle w:val="StyleUnderline"/>
        </w:rPr>
        <w:t xml:space="preserve"> to their </w:t>
      </w:r>
      <w:r w:rsidRPr="00490114">
        <w:rPr>
          <w:rStyle w:val="Emphasis"/>
        </w:rPr>
        <w:t>usual partisan leanings</w:t>
      </w:r>
      <w:r w:rsidRPr="00541DBF">
        <w:rPr>
          <w:sz w:val="16"/>
        </w:rPr>
        <w:t xml:space="preserve">. </w:t>
      </w:r>
      <w:r w:rsidRPr="00490114">
        <w:rPr>
          <w:rStyle w:val="StyleUnderline"/>
        </w:rPr>
        <w:t>Alternately, they might stay home, which could also help Biden.</w:t>
      </w:r>
    </w:p>
    <w:p w14:paraId="5A874872" w14:textId="77777777" w:rsidR="00541DBF" w:rsidRPr="00541DBF" w:rsidRDefault="00541DBF" w:rsidP="00541DBF">
      <w:pPr>
        <w:rPr>
          <w:sz w:val="16"/>
        </w:rPr>
      </w:pPr>
      <w:r w:rsidRPr="00541DBF">
        <w:rPr>
          <w:sz w:val="16"/>
        </w:rPr>
        <w:t>How they’re different</w:t>
      </w:r>
    </w:p>
    <w:p w14:paraId="12F334DA" w14:textId="77777777" w:rsidR="00541DBF" w:rsidRPr="00541DBF" w:rsidRDefault="00541DBF" w:rsidP="00541DBF">
      <w:pPr>
        <w:rPr>
          <w:sz w:val="16"/>
        </w:rPr>
      </w:pPr>
      <w:r w:rsidRPr="00541DBF">
        <w:rPr>
          <w:sz w:val="16"/>
        </w:rPr>
        <w:t>It’s not just that less engaged voters are paying less attention. The Times/Siena data suggests that they have distinct political views, and that they get their political information from different sources.</w:t>
      </w:r>
    </w:p>
    <w:p w14:paraId="173F5734" w14:textId="77777777" w:rsidR="00541DBF" w:rsidRPr="00541DBF" w:rsidRDefault="00541DBF" w:rsidP="00541DBF">
      <w:pPr>
        <w:rPr>
          <w:sz w:val="16"/>
        </w:rPr>
      </w:pPr>
      <w:r w:rsidRPr="00541DBF">
        <w:rPr>
          <w:sz w:val="16"/>
        </w:rPr>
        <w:t xml:space="preserve">In the battleground states, </w:t>
      </w:r>
      <w:r w:rsidRPr="00490114">
        <w:rPr>
          <w:rStyle w:val="StyleUnderline"/>
        </w:rPr>
        <w:t xml:space="preserve">Democratic-leaning irregular voters are </w:t>
      </w:r>
      <w:r w:rsidRPr="00490114">
        <w:rPr>
          <w:rStyle w:val="Emphasis"/>
        </w:rPr>
        <w:t>far less likely</w:t>
      </w:r>
      <w:r w:rsidRPr="00490114">
        <w:rPr>
          <w:rStyle w:val="StyleUnderline"/>
        </w:rPr>
        <w:t xml:space="preserve"> to identify as liberal. </w:t>
      </w:r>
      <w:r w:rsidRPr="00541DBF">
        <w:rPr>
          <w:sz w:val="16"/>
        </w:rPr>
        <w:t>They’re less likely to talk about abortion and democracy and more likely to worry about the economy. They overwhelmingly believe the economy is “poor” or “only fair,” while most of their high-turnout counterparts say it is “good” or “excellent.”</w:t>
      </w:r>
    </w:p>
    <w:p w14:paraId="74012EB8" w14:textId="77777777" w:rsidR="00541DBF" w:rsidRPr="00541DBF" w:rsidRDefault="00541DBF" w:rsidP="00541DBF">
      <w:pPr>
        <w:rPr>
          <w:sz w:val="16"/>
        </w:rPr>
      </w:pPr>
      <w:r w:rsidRPr="00541DBF">
        <w:rPr>
          <w:sz w:val="16"/>
        </w:rPr>
        <w:t>[Graph omitted]</w:t>
      </w:r>
    </w:p>
    <w:p w14:paraId="6C6A37F6" w14:textId="77777777" w:rsidR="00541DBF" w:rsidRPr="00541DBF" w:rsidRDefault="00541DBF" w:rsidP="00541DBF">
      <w:pPr>
        <w:rPr>
          <w:sz w:val="16"/>
        </w:rPr>
      </w:pPr>
      <w:r w:rsidRPr="00541DBF">
        <w:rPr>
          <w:sz w:val="16"/>
        </w:rPr>
        <w:t xml:space="preserve">One important factor might be media consumption. While Biden holds nearly </w:t>
      </w:r>
      <w:proofErr w:type="gramStart"/>
      <w:r w:rsidRPr="00541DBF">
        <w:rPr>
          <w:sz w:val="16"/>
        </w:rPr>
        <w:t>all of</w:t>
      </w:r>
      <w:proofErr w:type="gramEnd"/>
      <w:r w:rsidRPr="00541DBF">
        <w:rPr>
          <w:sz w:val="16"/>
        </w:rPr>
        <w:t xml:space="preserve"> his support from voters who consume traditional mainstream media — national newspapers, television networks and the like — the disengaged are far likelier to report getting their news from social media. Biden defectors are concentrated in this group. (A TikTok analysis found nearly twice as many pro-Trump posts on the platform as pro-Biden ones since November.)</w:t>
      </w:r>
    </w:p>
    <w:p w14:paraId="41F1C098" w14:textId="77777777" w:rsidR="00541DBF" w:rsidRPr="00490114" w:rsidRDefault="00541DBF" w:rsidP="00541DBF">
      <w:pPr>
        <w:rPr>
          <w:rStyle w:val="Emphasis"/>
        </w:rPr>
      </w:pPr>
      <w:r w:rsidRPr="00490114">
        <w:rPr>
          <w:rStyle w:val="StyleUnderline"/>
        </w:rPr>
        <w:t xml:space="preserve">Low-turnout voters also pose a challenge for pollsters. While millions of them will undoubtedly turn out this November, </w:t>
      </w:r>
      <w:r w:rsidRPr="00490114">
        <w:rPr>
          <w:rStyle w:val="Emphasis"/>
        </w:rPr>
        <w:t>no one knows</w:t>
      </w:r>
      <w:r w:rsidRPr="00490114">
        <w:rPr>
          <w:rStyle w:val="StyleUnderline"/>
        </w:rPr>
        <w:t xml:space="preserve"> just how many of them will ultimately show up —</w:t>
      </w:r>
      <w:r w:rsidRPr="00541DBF">
        <w:rPr>
          <w:sz w:val="16"/>
        </w:rPr>
        <w:t xml:space="preserve"> let alone exactly which ones will do so. This is always a challenge for pollsters. </w:t>
      </w:r>
      <w:r w:rsidRPr="00490114">
        <w:rPr>
          <w:rStyle w:val="StyleUnderline"/>
        </w:rPr>
        <w:t xml:space="preserve">But in this cycle, if enough of them stay home, Biden could do </w:t>
      </w:r>
      <w:r w:rsidRPr="00490114">
        <w:rPr>
          <w:rStyle w:val="Emphasis"/>
        </w:rPr>
        <w:t>much better</w:t>
      </w:r>
      <w:r w:rsidRPr="00490114">
        <w:rPr>
          <w:rStyle w:val="StyleUnderline"/>
        </w:rPr>
        <w:t xml:space="preserve"> on Election Day </w:t>
      </w:r>
      <w:r w:rsidRPr="00490114">
        <w:rPr>
          <w:rStyle w:val="Emphasis"/>
        </w:rPr>
        <w:t>than it appears in the polls.</w:t>
      </w:r>
    </w:p>
    <w:p w14:paraId="7276542B" w14:textId="77777777" w:rsidR="00541DBF" w:rsidRPr="00490114" w:rsidRDefault="00541DBF" w:rsidP="00541DBF">
      <w:pPr>
        <w:rPr>
          <w:rStyle w:val="StyleUnderline"/>
        </w:rPr>
      </w:pPr>
      <w:r w:rsidRPr="00490114">
        <w:rPr>
          <w:rStyle w:val="StyleUnderline"/>
        </w:rPr>
        <w:t>Who will ultimately vote?</w:t>
      </w:r>
    </w:p>
    <w:p w14:paraId="4087E45E" w14:textId="77777777" w:rsidR="00541DBF" w:rsidRPr="00541DBF" w:rsidRDefault="00541DBF" w:rsidP="00541DBF">
      <w:pPr>
        <w:rPr>
          <w:sz w:val="16"/>
        </w:rPr>
      </w:pPr>
      <w:r w:rsidRPr="00541DBF">
        <w:rPr>
          <w:sz w:val="16"/>
        </w:rPr>
        <w:t>If there are two consecutive elections with the same level of turnout, you might assume that the same people are voting each time. That’s not the way it works.</w:t>
      </w:r>
    </w:p>
    <w:p w14:paraId="3850AF9C" w14:textId="77777777" w:rsidR="00541DBF" w:rsidRPr="00541DBF" w:rsidRDefault="00541DBF" w:rsidP="00541DBF">
      <w:pPr>
        <w:rPr>
          <w:sz w:val="16"/>
        </w:rPr>
      </w:pPr>
      <w:r w:rsidRPr="00541DBF">
        <w:rPr>
          <w:sz w:val="16"/>
        </w:rPr>
        <w:t>There’s a lot more churn in the electorate than people realize. Even if the turnout stays the same, millions of prior voters will stay home and be replaced by millions who stayed home last time.</w:t>
      </w:r>
    </w:p>
    <w:p w14:paraId="0A6DB5C3" w14:textId="77777777" w:rsidR="00541DBF" w:rsidRPr="00541DBF" w:rsidRDefault="00541DBF" w:rsidP="00541DBF">
      <w:pPr>
        <w:rPr>
          <w:sz w:val="16"/>
        </w:rPr>
      </w:pPr>
      <w:r w:rsidRPr="00490114">
        <w:rPr>
          <w:rStyle w:val="StyleUnderline"/>
        </w:rPr>
        <w:lastRenderedPageBreak/>
        <w:t>Historically, around 25 percent of presidential election voters do not have a record of voting in the previous presidential election</w:t>
      </w:r>
      <w:r w:rsidRPr="00541DBF">
        <w:rPr>
          <w:sz w:val="16"/>
        </w:rPr>
        <w:t>. This is partly because of newly registered voters, who usually vote in the next election (and who may have previously voted in a different state). But it’s also because around 30 percent to 40 percent of previous registrants who skipped the last election ultimately show up for the next one.</w:t>
      </w:r>
    </w:p>
    <w:p w14:paraId="2DE2B542" w14:textId="77777777" w:rsidR="00541DBF" w:rsidRPr="00541DBF" w:rsidRDefault="00541DBF" w:rsidP="00541DBF">
      <w:pPr>
        <w:rPr>
          <w:sz w:val="16"/>
        </w:rPr>
      </w:pPr>
      <w:r w:rsidRPr="00490114">
        <w:rPr>
          <w:rStyle w:val="StyleUnderline"/>
        </w:rPr>
        <w:t xml:space="preserve">There are good reasons to expect fewer voters in 2024 than in recent cycles, as the 2020 election was the </w:t>
      </w:r>
      <w:r w:rsidRPr="00490114">
        <w:rPr>
          <w:rStyle w:val="Emphasis"/>
        </w:rPr>
        <w:t>highest-turnout election</w:t>
      </w:r>
      <w:r w:rsidRPr="00490114">
        <w:rPr>
          <w:rStyle w:val="StyleUnderline"/>
        </w:rPr>
        <w:t xml:space="preserve"> in a </w:t>
      </w:r>
      <w:r w:rsidRPr="00490114">
        <w:rPr>
          <w:rStyle w:val="Emphasis"/>
        </w:rPr>
        <w:t>century</w:t>
      </w:r>
      <w:r w:rsidRPr="00541DBF">
        <w:rPr>
          <w:sz w:val="16"/>
        </w:rPr>
        <w:t>. But if you think that means that there won’t be many new voters, you’re already wrong: In fact, 10 percent of registered 2020 nonvoters already turned out and voted in the relatively low-turnout 2022 midterms. The usual churn is already at work.</w:t>
      </w:r>
    </w:p>
    <w:p w14:paraId="6D508063" w14:textId="77777777" w:rsidR="00541DBF" w:rsidRPr="00541DBF" w:rsidRDefault="00541DBF" w:rsidP="00541DBF">
      <w:pPr>
        <w:rPr>
          <w:sz w:val="16"/>
        </w:rPr>
      </w:pPr>
      <w:r w:rsidRPr="00541DBF">
        <w:rPr>
          <w:sz w:val="16"/>
        </w:rPr>
        <w:t xml:space="preserve">Still, </w:t>
      </w:r>
      <w:r w:rsidRPr="00490114">
        <w:rPr>
          <w:rStyle w:val="StyleUnderline"/>
        </w:rPr>
        <w:t xml:space="preserve">Trump’s strength among nonvoters means the exact number of new voters could be </w:t>
      </w:r>
      <w:r w:rsidRPr="00490114">
        <w:rPr>
          <w:rStyle w:val="Emphasis"/>
        </w:rPr>
        <w:t>decisive</w:t>
      </w:r>
      <w:r w:rsidRPr="00541DBF">
        <w:rPr>
          <w:sz w:val="16"/>
        </w:rPr>
        <w:t xml:space="preserve">. And </w:t>
      </w:r>
      <w:r w:rsidRPr="00490114">
        <w:rPr>
          <w:rStyle w:val="StyleUnderline"/>
        </w:rPr>
        <w:t xml:space="preserve">exactly which new voters show up could also be pivotal. In recent years, Democrats have benefited from a hidden turnout advantage — a tendency for Democratic-leaners who vote to be </w:t>
      </w:r>
      <w:r w:rsidRPr="00490114">
        <w:rPr>
          <w:rStyle w:val="Emphasis"/>
        </w:rPr>
        <w:t>more anti-Trump</w:t>
      </w:r>
      <w:r w:rsidRPr="00490114">
        <w:rPr>
          <w:rStyle w:val="StyleUnderline"/>
        </w:rPr>
        <w:t xml:space="preserve"> than those who stay home</w:t>
      </w:r>
      <w:r w:rsidRPr="00541DBF">
        <w:rPr>
          <w:sz w:val="16"/>
        </w:rPr>
        <w:t>.</w:t>
      </w:r>
    </w:p>
    <w:p w14:paraId="445A46E2" w14:textId="77777777" w:rsidR="00541DBF" w:rsidRPr="00490114" w:rsidRDefault="00541DBF" w:rsidP="00541DBF">
      <w:pPr>
        <w:rPr>
          <w:rStyle w:val="StyleUnderline"/>
        </w:rPr>
      </w:pPr>
      <w:r w:rsidRPr="00541DBF">
        <w:rPr>
          <w:sz w:val="16"/>
        </w:rPr>
        <w:t xml:space="preserve">With that history in mind, </w:t>
      </w:r>
      <w:r w:rsidRPr="00490114">
        <w:rPr>
          <w:rStyle w:val="StyleUnderline"/>
        </w:rPr>
        <w:t xml:space="preserve">Democrats can hope that November’s election will draw a </w:t>
      </w:r>
      <w:r w:rsidRPr="00490114">
        <w:rPr>
          <w:rStyle w:val="Emphasis"/>
        </w:rPr>
        <w:t>disproportionately anti-Trump</w:t>
      </w:r>
      <w:r w:rsidRPr="00490114">
        <w:rPr>
          <w:rStyle w:val="StyleUnderline"/>
        </w:rPr>
        <w:t xml:space="preserve"> group of </w:t>
      </w:r>
      <w:r w:rsidRPr="00490114">
        <w:rPr>
          <w:rStyle w:val="Emphasis"/>
        </w:rPr>
        <w:t xml:space="preserve">irregular voters </w:t>
      </w:r>
      <w:r w:rsidRPr="00490114">
        <w:rPr>
          <w:rStyle w:val="StyleUnderline"/>
        </w:rPr>
        <w:t>to the polls.</w:t>
      </w:r>
      <w:r w:rsidRPr="00541DBF">
        <w:rPr>
          <w:sz w:val="16"/>
        </w:rPr>
        <w:t xml:space="preserve"> </w:t>
      </w:r>
      <w:r w:rsidRPr="00490114">
        <w:rPr>
          <w:rStyle w:val="StyleUnderline"/>
        </w:rPr>
        <w:t xml:space="preserve">There were signs of this </w:t>
      </w:r>
      <w:r w:rsidRPr="00490114">
        <w:rPr>
          <w:rStyle w:val="Emphasis"/>
        </w:rPr>
        <w:t xml:space="preserve">yet again </w:t>
      </w:r>
      <w:r w:rsidRPr="00490114">
        <w:rPr>
          <w:rStyle w:val="StyleUnderline"/>
        </w:rPr>
        <w:t xml:space="preserve">in The Times’s recent </w:t>
      </w:r>
      <w:r w:rsidRPr="00490114">
        <w:rPr>
          <w:rStyle w:val="Emphasis"/>
        </w:rPr>
        <w:t>battleground</w:t>
      </w:r>
      <w:r w:rsidRPr="00490114">
        <w:rPr>
          <w:rStyle w:val="StyleUnderline"/>
        </w:rPr>
        <w:t xml:space="preserve"> poll</w:t>
      </w:r>
      <w:r w:rsidRPr="00490114">
        <w:rPr>
          <w:rStyle w:val="Emphasis"/>
        </w:rPr>
        <w:t>s</w:t>
      </w:r>
      <w:r w:rsidRPr="00490114">
        <w:rPr>
          <w:rStyle w:val="StyleUnderline"/>
        </w:rPr>
        <w:t>.</w:t>
      </w:r>
    </w:p>
    <w:p w14:paraId="565E1BC0" w14:textId="77777777" w:rsidR="00541DBF" w:rsidRPr="00541DBF" w:rsidRDefault="00541DBF" w:rsidP="00541DBF">
      <w:pPr>
        <w:rPr>
          <w:sz w:val="16"/>
        </w:rPr>
      </w:pPr>
      <w:r w:rsidRPr="00541DBF">
        <w:rPr>
          <w:sz w:val="16"/>
        </w:rPr>
        <w:t xml:space="preserve">Of course, </w:t>
      </w:r>
      <w:r w:rsidRPr="00490114">
        <w:rPr>
          <w:rStyle w:val="StyleUnderline"/>
        </w:rPr>
        <w:t xml:space="preserve">it’s unlikely that disengaged, irregular voters have already formed solid plans about November. There’s </w:t>
      </w:r>
      <w:r w:rsidRPr="00490114">
        <w:rPr>
          <w:rStyle w:val="Emphasis"/>
        </w:rPr>
        <w:t>plenty of time</w:t>
      </w:r>
      <w:r w:rsidRPr="00490114">
        <w:rPr>
          <w:rStyle w:val="StyleUnderline"/>
        </w:rPr>
        <w:t xml:space="preserve"> for them to </w:t>
      </w:r>
      <w:r w:rsidRPr="00490114">
        <w:rPr>
          <w:rStyle w:val="Emphasis"/>
        </w:rPr>
        <w:t>make up</w:t>
      </w:r>
      <w:r w:rsidRPr="00490114">
        <w:rPr>
          <w:rStyle w:val="StyleUnderline"/>
        </w:rPr>
        <w:t xml:space="preserve"> or </w:t>
      </w:r>
      <w:r w:rsidRPr="00490114">
        <w:rPr>
          <w:rStyle w:val="Emphasis"/>
        </w:rPr>
        <w:t>change their minds</w:t>
      </w:r>
      <w:r w:rsidRPr="00490114">
        <w:rPr>
          <w:rStyle w:val="StyleUnderline"/>
        </w:rPr>
        <w:t xml:space="preserve"> about whom they might vote for — and about whether they’ll vote at all</w:t>
      </w:r>
      <w:r w:rsidRPr="00541DBF">
        <w:rPr>
          <w:sz w:val="16"/>
        </w:rPr>
        <w:t>.</w:t>
      </w:r>
    </w:p>
    <w:p w14:paraId="735B71CF" w14:textId="77777777" w:rsidR="00541DBF" w:rsidRPr="00541DBF" w:rsidRDefault="00541DBF" w:rsidP="00541DBF">
      <w:pPr>
        <w:rPr>
          <w:sz w:val="16"/>
        </w:rPr>
      </w:pPr>
    </w:p>
    <w:p w14:paraId="1CE9A176" w14:textId="77777777" w:rsidR="00541DBF" w:rsidRPr="00541DBF" w:rsidRDefault="00541DBF" w:rsidP="00541DBF"/>
    <w:p w14:paraId="272DF181" w14:textId="77777777" w:rsidR="003C1B46" w:rsidRPr="003C1B46" w:rsidRDefault="003C1B46" w:rsidP="003C1B46">
      <w:pPr>
        <w:pStyle w:val="Heading4"/>
        <w:rPr>
          <w:rStyle w:val="Style13ptBold"/>
          <w:b/>
          <w:bCs w:val="0"/>
        </w:rPr>
      </w:pPr>
      <w:r w:rsidRPr="003C1B46">
        <w:rPr>
          <w:rStyle w:val="Style13ptBold"/>
          <w:b/>
          <w:bCs w:val="0"/>
        </w:rPr>
        <w:t>[</w:t>
      </w:r>
      <w:r w:rsidRPr="003C1B46">
        <w:rPr>
          <w:rStyle w:val="Heading4Char"/>
          <w:b/>
          <w:bCs/>
        </w:rPr>
        <w:t>Insert</w:t>
      </w:r>
      <w:r w:rsidRPr="003C1B46">
        <w:rPr>
          <w:rStyle w:val="Style13ptBold"/>
          <w:b/>
          <w:bCs w:val="0"/>
        </w:rPr>
        <w:t xml:space="preserve"> Link]</w:t>
      </w:r>
    </w:p>
    <w:p w14:paraId="6AC34CF0" w14:textId="77777777" w:rsidR="004809A4" w:rsidRPr="00C76396" w:rsidRDefault="004809A4" w:rsidP="004809A4">
      <w:pPr>
        <w:rPr>
          <w:sz w:val="16"/>
        </w:rPr>
      </w:pPr>
    </w:p>
    <w:p w14:paraId="5CB7A1E4" w14:textId="77777777" w:rsidR="00307AA9" w:rsidRPr="009D6A41" w:rsidRDefault="00307AA9" w:rsidP="00307AA9">
      <w:pPr>
        <w:pStyle w:val="Heading4"/>
        <w:rPr>
          <w:rFonts w:cs="Calibri"/>
        </w:rPr>
      </w:pPr>
      <w:r w:rsidRPr="009D6A41">
        <w:rPr>
          <w:rFonts w:cs="Calibri"/>
        </w:rPr>
        <w:t xml:space="preserve">Biden 24 </w:t>
      </w:r>
      <w:r w:rsidRPr="009D6A41">
        <w:rPr>
          <w:rFonts w:cs="Calibri"/>
          <w:u w:val="single"/>
        </w:rPr>
        <w:t>solves warming</w:t>
      </w:r>
      <w:r w:rsidRPr="009D6A41">
        <w:rPr>
          <w:rFonts w:cs="Calibri"/>
        </w:rPr>
        <w:t xml:space="preserve"> --- </w:t>
      </w:r>
      <w:r w:rsidRPr="009D6A41">
        <w:rPr>
          <w:rFonts w:cs="Calibri"/>
          <w:u w:val="single"/>
        </w:rPr>
        <w:t>Regulations</w:t>
      </w:r>
      <w:r w:rsidRPr="009D6A41">
        <w:rPr>
          <w:rFonts w:cs="Calibri"/>
        </w:rPr>
        <w:t xml:space="preserve">, </w:t>
      </w:r>
      <w:r w:rsidRPr="009D6A41">
        <w:rPr>
          <w:rFonts w:cs="Calibri"/>
          <w:u w:val="single"/>
        </w:rPr>
        <w:t>investment</w:t>
      </w:r>
      <w:r w:rsidRPr="009D6A41">
        <w:rPr>
          <w:rFonts w:cs="Calibri"/>
        </w:rPr>
        <w:t xml:space="preserve">, </w:t>
      </w:r>
      <w:r w:rsidRPr="009D6A41">
        <w:rPr>
          <w:rFonts w:cs="Calibri"/>
          <w:u w:val="single"/>
        </w:rPr>
        <w:t>courts</w:t>
      </w:r>
      <w:r w:rsidRPr="009D6A41">
        <w:rPr>
          <w:rFonts w:cs="Calibri"/>
        </w:rPr>
        <w:t xml:space="preserve">, and </w:t>
      </w:r>
      <w:r w:rsidRPr="009D6A41">
        <w:rPr>
          <w:rFonts w:cs="Calibri"/>
          <w:u w:val="single"/>
        </w:rPr>
        <w:t>international leadership</w:t>
      </w:r>
      <w:r w:rsidRPr="009D6A41">
        <w:rPr>
          <w:rFonts w:cs="Calibri"/>
        </w:rPr>
        <w:t>.</w:t>
      </w:r>
    </w:p>
    <w:p w14:paraId="0BCAA21D" w14:textId="77777777" w:rsidR="00307AA9" w:rsidRPr="009D6A41" w:rsidRDefault="00307AA9" w:rsidP="00307AA9">
      <w:r w:rsidRPr="009D6A41">
        <w:rPr>
          <w:rStyle w:val="Style13ptBold"/>
        </w:rPr>
        <w:t>Bravender, 23</w:t>
      </w:r>
      <w:r w:rsidRPr="009D6A41">
        <w:t xml:space="preserve"> (Robin Bravender, general assignment reporter for </w:t>
      </w:r>
      <w:proofErr w:type="spellStart"/>
      <w:r w:rsidRPr="009D6A41">
        <w:t>Greenwire</w:t>
      </w:r>
      <w:proofErr w:type="spellEnd"/>
      <w:r w:rsidRPr="009D6A41">
        <w:t>. She was previously an editor at E&amp;E, a senior correspondent at Insider, Washington bureau chief for States Newsroom and a reporter at Politico. 4-25-2023, accessed 9-20-2023, E&amp;E News by POLITICO, "Biden's unfinished climate business", https://www.eenews.net/articles/bidens-unfinished-climate-business/)//Babcii</w:t>
      </w:r>
    </w:p>
    <w:p w14:paraId="77B9F6CB" w14:textId="77777777" w:rsidR="00307AA9" w:rsidRPr="009D6A41" w:rsidRDefault="00307AA9" w:rsidP="00307AA9">
      <w:pPr>
        <w:rPr>
          <w:sz w:val="10"/>
        </w:rPr>
      </w:pPr>
      <w:r w:rsidRPr="009D6A41">
        <w:rPr>
          <w:sz w:val="10"/>
        </w:rPr>
        <w:t>2030 targets</w:t>
      </w:r>
    </w:p>
    <w:p w14:paraId="343DB5CB" w14:textId="77777777" w:rsidR="00307AA9" w:rsidRPr="009D6A41" w:rsidRDefault="00307AA9" w:rsidP="00307AA9">
      <w:pPr>
        <w:rPr>
          <w:sz w:val="10"/>
        </w:rPr>
      </w:pPr>
      <w:r w:rsidRPr="009D6A41">
        <w:rPr>
          <w:u w:val="single"/>
        </w:rPr>
        <w:t xml:space="preserve">Securing </w:t>
      </w:r>
      <w:r w:rsidRPr="009D6A41">
        <w:rPr>
          <w:highlight w:val="cyan"/>
          <w:u w:val="single"/>
        </w:rPr>
        <w:t xml:space="preserve">a </w:t>
      </w:r>
      <w:r w:rsidRPr="009D6A41">
        <w:rPr>
          <w:b/>
          <w:bCs/>
          <w:highlight w:val="cyan"/>
          <w:u w:val="single"/>
        </w:rPr>
        <w:t>second term</w:t>
      </w:r>
      <w:r w:rsidRPr="009D6A41">
        <w:rPr>
          <w:u w:val="single"/>
        </w:rPr>
        <w:t xml:space="preserve"> in office would </w:t>
      </w:r>
      <w:r w:rsidRPr="009D6A41">
        <w:rPr>
          <w:highlight w:val="cyan"/>
          <w:u w:val="single"/>
        </w:rPr>
        <w:t>give</w:t>
      </w:r>
      <w:r w:rsidRPr="009D6A41">
        <w:rPr>
          <w:u w:val="single"/>
        </w:rPr>
        <w:t xml:space="preserve"> the </w:t>
      </w:r>
      <w:r w:rsidRPr="009D6A41">
        <w:rPr>
          <w:highlight w:val="cyan"/>
          <w:u w:val="single"/>
        </w:rPr>
        <w:t>Biden</w:t>
      </w:r>
      <w:r w:rsidRPr="009D6A41">
        <w:rPr>
          <w:sz w:val="10"/>
        </w:rPr>
        <w:t xml:space="preserve"> administration the </w:t>
      </w:r>
      <w:r w:rsidRPr="009D6A41">
        <w:rPr>
          <w:highlight w:val="cyan"/>
          <w:u w:val="single"/>
        </w:rPr>
        <w:t>chance to shore up</w:t>
      </w:r>
      <w:r w:rsidRPr="009D6A41">
        <w:rPr>
          <w:sz w:val="10"/>
        </w:rPr>
        <w:t xml:space="preserve"> a </w:t>
      </w:r>
      <w:r w:rsidRPr="009D6A41">
        <w:rPr>
          <w:b/>
          <w:bCs/>
          <w:u w:val="single"/>
        </w:rPr>
        <w:t xml:space="preserve">series of high-profile </w:t>
      </w:r>
      <w:r w:rsidRPr="009D6A41">
        <w:rPr>
          <w:b/>
          <w:bCs/>
          <w:highlight w:val="cyan"/>
          <w:u w:val="single"/>
        </w:rPr>
        <w:t>environmental regulations</w:t>
      </w:r>
      <w:r w:rsidRPr="009D6A41">
        <w:rPr>
          <w:sz w:val="10"/>
        </w:rPr>
        <w:t>, including many that it’s been rewriting after tossing out Trump-era rules.</w:t>
      </w:r>
    </w:p>
    <w:p w14:paraId="3E7403E3" w14:textId="77777777" w:rsidR="00307AA9" w:rsidRPr="009D6A41" w:rsidRDefault="00307AA9" w:rsidP="00307AA9">
      <w:pPr>
        <w:rPr>
          <w:sz w:val="10"/>
        </w:rPr>
      </w:pPr>
      <w:r w:rsidRPr="009D6A41">
        <w:rPr>
          <w:u w:val="single"/>
        </w:rPr>
        <w:t>A win by Trump or another GOP candidate in 2024, on the other hand, would likely mean changing course yet again to redo policies</w:t>
      </w:r>
      <w:r w:rsidRPr="009D6A41">
        <w:rPr>
          <w:sz w:val="10"/>
        </w:rPr>
        <w:t xml:space="preserve"> on issues such as power plant regulations, tailpipe standards and endangered species protections.</w:t>
      </w:r>
    </w:p>
    <w:p w14:paraId="03C5FED3" w14:textId="77777777" w:rsidR="00307AA9" w:rsidRPr="009D6A41" w:rsidRDefault="00307AA9" w:rsidP="00307AA9">
      <w:pPr>
        <w:rPr>
          <w:sz w:val="10"/>
        </w:rPr>
      </w:pPr>
      <w:r w:rsidRPr="009D6A41">
        <w:rPr>
          <w:u w:val="single"/>
        </w:rPr>
        <w:t xml:space="preserve">Another </w:t>
      </w:r>
      <w:r w:rsidRPr="009D6A41">
        <w:rPr>
          <w:highlight w:val="cyan"/>
          <w:u w:val="single"/>
        </w:rPr>
        <w:t>four years</w:t>
      </w:r>
      <w:r w:rsidRPr="009D6A41">
        <w:rPr>
          <w:u w:val="single"/>
        </w:rPr>
        <w:t xml:space="preserve"> in office would give Biden more </w:t>
      </w:r>
      <w:r w:rsidRPr="009D6A41">
        <w:rPr>
          <w:highlight w:val="cyan"/>
          <w:u w:val="single"/>
        </w:rPr>
        <w:t>time to put</w:t>
      </w:r>
      <w:r w:rsidRPr="009D6A41">
        <w:rPr>
          <w:u w:val="single"/>
        </w:rPr>
        <w:t xml:space="preserve"> his </w:t>
      </w:r>
      <w:r w:rsidRPr="009D6A41">
        <w:rPr>
          <w:b/>
          <w:bCs/>
          <w:highlight w:val="cyan"/>
          <w:u w:val="single"/>
        </w:rPr>
        <w:t>nominees on federal courts</w:t>
      </w:r>
      <w:r w:rsidRPr="009D6A41">
        <w:rPr>
          <w:sz w:val="10"/>
        </w:rPr>
        <w:t xml:space="preserve"> across the country and perhaps </w:t>
      </w:r>
      <w:r w:rsidRPr="009D6A41">
        <w:rPr>
          <w:highlight w:val="cyan"/>
          <w:u w:val="single"/>
        </w:rPr>
        <w:t xml:space="preserve">allow him to </w:t>
      </w:r>
      <w:r w:rsidRPr="009D6A41">
        <w:rPr>
          <w:b/>
          <w:bCs/>
          <w:highlight w:val="cyan"/>
          <w:u w:val="single"/>
        </w:rPr>
        <w:t>tip</w:t>
      </w:r>
      <w:r w:rsidRPr="009D6A41">
        <w:rPr>
          <w:b/>
          <w:bCs/>
          <w:u w:val="single"/>
        </w:rPr>
        <w:t xml:space="preserve"> the </w:t>
      </w:r>
      <w:r w:rsidRPr="009D6A41">
        <w:rPr>
          <w:b/>
          <w:bCs/>
          <w:highlight w:val="cyan"/>
          <w:u w:val="single"/>
        </w:rPr>
        <w:t>ideological balance</w:t>
      </w:r>
      <w:r w:rsidRPr="009D6A41">
        <w:rPr>
          <w:highlight w:val="cyan"/>
          <w:u w:val="single"/>
        </w:rPr>
        <w:t xml:space="preserve"> of</w:t>
      </w:r>
      <w:r w:rsidRPr="009D6A41">
        <w:rPr>
          <w:u w:val="single"/>
        </w:rPr>
        <w:t xml:space="preserve"> the </w:t>
      </w:r>
      <w:r w:rsidRPr="009D6A41">
        <w:rPr>
          <w:b/>
          <w:bCs/>
          <w:highlight w:val="cyan"/>
          <w:u w:val="single"/>
        </w:rPr>
        <w:t>Supreme Court</w:t>
      </w:r>
      <w:r w:rsidRPr="009D6A41">
        <w:rPr>
          <w:sz w:val="10"/>
        </w:rPr>
        <w:t xml:space="preserve"> if a vacancy arose.</w:t>
      </w:r>
    </w:p>
    <w:p w14:paraId="5DCD9295" w14:textId="77777777" w:rsidR="00307AA9" w:rsidRPr="009D6A41" w:rsidRDefault="00307AA9" w:rsidP="00307AA9">
      <w:pPr>
        <w:rPr>
          <w:sz w:val="10"/>
        </w:rPr>
      </w:pPr>
      <w:r w:rsidRPr="009D6A41">
        <w:rPr>
          <w:sz w:val="10"/>
        </w:rPr>
        <w:t xml:space="preserve">Shifting the makeup of those courts would have </w:t>
      </w:r>
      <w:r w:rsidRPr="009D6A41">
        <w:rPr>
          <w:highlight w:val="cyan"/>
          <w:u w:val="single"/>
        </w:rPr>
        <w:t xml:space="preserve">long-lasting </w:t>
      </w:r>
      <w:r w:rsidRPr="009D6A41">
        <w:rPr>
          <w:b/>
          <w:bCs/>
          <w:highlight w:val="cyan"/>
          <w:u w:val="single"/>
        </w:rPr>
        <w:t>implications</w:t>
      </w:r>
      <w:r w:rsidRPr="009D6A41">
        <w:rPr>
          <w:sz w:val="10"/>
        </w:rPr>
        <w:t xml:space="preserve"> not just </w:t>
      </w:r>
      <w:r w:rsidRPr="009D6A41">
        <w:rPr>
          <w:highlight w:val="cyan"/>
          <w:u w:val="single"/>
        </w:rPr>
        <w:t>for</w:t>
      </w:r>
      <w:r w:rsidRPr="009D6A41">
        <w:rPr>
          <w:u w:val="single"/>
        </w:rPr>
        <w:t xml:space="preserve"> </w:t>
      </w:r>
      <w:r w:rsidRPr="009D6A41">
        <w:rPr>
          <w:b/>
          <w:bCs/>
          <w:highlight w:val="cyan"/>
          <w:u w:val="single"/>
        </w:rPr>
        <w:t>environmental policies</w:t>
      </w:r>
      <w:r w:rsidRPr="009D6A41">
        <w:rPr>
          <w:sz w:val="10"/>
        </w:rPr>
        <w:t>, but for every issue in their jurisdiction.</w:t>
      </w:r>
    </w:p>
    <w:p w14:paraId="327D453B" w14:textId="77777777" w:rsidR="00307AA9" w:rsidRPr="009D6A41" w:rsidRDefault="00307AA9" w:rsidP="00307AA9">
      <w:pPr>
        <w:rPr>
          <w:sz w:val="10"/>
        </w:rPr>
      </w:pPr>
      <w:r w:rsidRPr="009D6A41">
        <w:rPr>
          <w:sz w:val="10"/>
        </w:rPr>
        <w:t>A Biden reelection would also keep the administration in place almost until 2030, when Biden pledged to slash U.S. greenhouse gas emissions in half from 2005 levels.</w:t>
      </w:r>
    </w:p>
    <w:p w14:paraId="0AD5BFE1" w14:textId="77777777" w:rsidR="00307AA9" w:rsidRPr="009D6A41" w:rsidRDefault="00307AA9" w:rsidP="00307AA9">
      <w:pPr>
        <w:rPr>
          <w:sz w:val="10"/>
        </w:rPr>
      </w:pPr>
      <w:r w:rsidRPr="009D6A41">
        <w:rPr>
          <w:sz w:val="10"/>
        </w:rPr>
        <w:t>“If he gets that other four years, that takes us close to the 2030 date that lots of people often talk about,” said Mustafa Santiago Ali, executive vice president with the National Wildlife Federation. “</w:t>
      </w:r>
      <w:r w:rsidRPr="009D6A41">
        <w:rPr>
          <w:u w:val="single"/>
        </w:rPr>
        <w:t>We’ll be able to measure, ‘Have we been able to get close to the goals that we’ve set or are there additional things that we need to do?</w:t>
      </w:r>
      <w:r w:rsidRPr="009D6A41">
        <w:rPr>
          <w:sz w:val="10"/>
        </w:rPr>
        <w:t>’”</w:t>
      </w:r>
    </w:p>
    <w:p w14:paraId="452ECD3D" w14:textId="77777777" w:rsidR="00307AA9" w:rsidRPr="009D6A41" w:rsidRDefault="00307AA9" w:rsidP="00307AA9">
      <w:pPr>
        <w:rPr>
          <w:sz w:val="10"/>
        </w:rPr>
      </w:pPr>
      <w:r w:rsidRPr="009D6A41">
        <w:rPr>
          <w:sz w:val="10"/>
        </w:rPr>
        <w:lastRenderedPageBreak/>
        <w:t xml:space="preserve">Biden could also </w:t>
      </w:r>
      <w:r w:rsidRPr="009D6A41">
        <w:rPr>
          <w:u w:val="single"/>
        </w:rPr>
        <w:t xml:space="preserve">use another four years in office to </w:t>
      </w:r>
      <w:r w:rsidRPr="009D6A41">
        <w:rPr>
          <w:b/>
          <w:bCs/>
          <w:highlight w:val="cyan"/>
          <w:u w:val="single"/>
        </w:rPr>
        <w:t>advance his international climate agenda</w:t>
      </w:r>
      <w:r w:rsidRPr="009D6A41">
        <w:rPr>
          <w:sz w:val="10"/>
        </w:rPr>
        <w:t>, Ali said, and “</w:t>
      </w:r>
      <w:r w:rsidRPr="009D6A41">
        <w:rPr>
          <w:b/>
          <w:bCs/>
          <w:highlight w:val="cyan"/>
          <w:u w:val="single"/>
        </w:rPr>
        <w:t>really solidify where America stands</w:t>
      </w:r>
      <w:r w:rsidRPr="009D6A41">
        <w:rPr>
          <w:b/>
          <w:bCs/>
          <w:u w:val="single"/>
        </w:rPr>
        <w:t xml:space="preserve"> on these issues</w:t>
      </w:r>
      <w:r w:rsidRPr="009D6A41">
        <w:rPr>
          <w:sz w:val="10"/>
        </w:rPr>
        <w:t>.”</w:t>
      </w:r>
    </w:p>
    <w:p w14:paraId="2F848756" w14:textId="77777777" w:rsidR="00307AA9" w:rsidRPr="009D6A41" w:rsidRDefault="00307AA9" w:rsidP="00307AA9">
      <w:pPr>
        <w:rPr>
          <w:sz w:val="10"/>
        </w:rPr>
      </w:pPr>
      <w:r w:rsidRPr="009D6A41">
        <w:rPr>
          <w:sz w:val="10"/>
        </w:rPr>
        <w:t xml:space="preserve">The president and his team could also use the extra time to </w:t>
      </w:r>
      <w:r w:rsidRPr="009D6A41">
        <w:rPr>
          <w:highlight w:val="cyan"/>
          <w:u w:val="single"/>
        </w:rPr>
        <w:t>oversee</w:t>
      </w:r>
      <w:r w:rsidRPr="009D6A41">
        <w:rPr>
          <w:u w:val="single"/>
        </w:rPr>
        <w:t xml:space="preserve"> the </w:t>
      </w:r>
      <w:r w:rsidRPr="009D6A41">
        <w:rPr>
          <w:highlight w:val="cyan"/>
          <w:u w:val="single"/>
        </w:rPr>
        <w:t>continued rollout of</w:t>
      </w:r>
      <w:r w:rsidRPr="009D6A41">
        <w:rPr>
          <w:u w:val="single"/>
        </w:rPr>
        <w:t xml:space="preserve"> the </w:t>
      </w:r>
      <w:r w:rsidRPr="009D6A41">
        <w:rPr>
          <w:b/>
          <w:bCs/>
          <w:highlight w:val="cyan"/>
          <w:u w:val="single"/>
        </w:rPr>
        <w:t>investments</w:t>
      </w:r>
      <w:r w:rsidRPr="009D6A41">
        <w:rPr>
          <w:u w:val="single"/>
        </w:rPr>
        <w:t xml:space="preserve"> included in the </w:t>
      </w:r>
      <w:r w:rsidRPr="009D6A41">
        <w:rPr>
          <w:b/>
          <w:bCs/>
          <w:u w:val="single"/>
        </w:rPr>
        <w:t>I</w:t>
      </w:r>
      <w:r w:rsidRPr="009D6A41">
        <w:rPr>
          <w:sz w:val="10"/>
        </w:rPr>
        <w:t xml:space="preserve">nflation </w:t>
      </w:r>
      <w:r w:rsidRPr="009D6A41">
        <w:rPr>
          <w:b/>
          <w:bCs/>
          <w:u w:val="single"/>
        </w:rPr>
        <w:t>R</w:t>
      </w:r>
      <w:r w:rsidRPr="009D6A41">
        <w:rPr>
          <w:sz w:val="10"/>
        </w:rPr>
        <w:t xml:space="preserve">eduction </w:t>
      </w:r>
      <w:r w:rsidRPr="009D6A41">
        <w:rPr>
          <w:b/>
          <w:bCs/>
          <w:u w:val="single"/>
        </w:rPr>
        <w:t>A</w:t>
      </w:r>
      <w:r w:rsidRPr="009D6A41">
        <w:rPr>
          <w:sz w:val="10"/>
        </w:rPr>
        <w:t xml:space="preserve">ct, the bipartisan </w:t>
      </w:r>
      <w:r w:rsidRPr="009D6A41">
        <w:rPr>
          <w:b/>
          <w:bCs/>
          <w:u w:val="single"/>
        </w:rPr>
        <w:t>infrastructure law</w:t>
      </w:r>
      <w:r w:rsidRPr="009D6A41">
        <w:rPr>
          <w:sz w:val="10"/>
        </w:rPr>
        <w:t xml:space="preserve">, </w:t>
      </w:r>
      <w:r w:rsidRPr="009D6A41">
        <w:rPr>
          <w:u w:val="single"/>
        </w:rPr>
        <w:t>and</w:t>
      </w:r>
      <w:r w:rsidRPr="009D6A41">
        <w:rPr>
          <w:sz w:val="10"/>
        </w:rPr>
        <w:t xml:space="preserve"> the research and manufacturing law known as the </w:t>
      </w:r>
      <w:r w:rsidRPr="009D6A41">
        <w:rPr>
          <w:b/>
          <w:bCs/>
          <w:u w:val="single"/>
        </w:rPr>
        <w:t>CHIPS</w:t>
      </w:r>
      <w:r w:rsidRPr="009D6A41">
        <w:rPr>
          <w:sz w:val="10"/>
        </w:rPr>
        <w:t xml:space="preserve"> and Science Act. The massive spending in each of those laws is set to continue beyond Biden’s first term.</w:t>
      </w:r>
    </w:p>
    <w:p w14:paraId="0A48B07B" w14:textId="77777777" w:rsidR="00307AA9" w:rsidRPr="009D6A41" w:rsidRDefault="00307AA9" w:rsidP="00307AA9">
      <w:pPr>
        <w:rPr>
          <w:sz w:val="10"/>
        </w:rPr>
      </w:pPr>
      <w:r w:rsidRPr="009D6A41">
        <w:rPr>
          <w:sz w:val="10"/>
        </w:rPr>
        <w:t xml:space="preserve">“There’s going to be </w:t>
      </w:r>
      <w:r w:rsidRPr="009D6A41">
        <w:rPr>
          <w:u w:val="single"/>
        </w:rPr>
        <w:t xml:space="preserve">continued and </w:t>
      </w:r>
      <w:r w:rsidRPr="009D6A41">
        <w:rPr>
          <w:highlight w:val="cyan"/>
          <w:u w:val="single"/>
        </w:rPr>
        <w:t>accelerated importance</w:t>
      </w:r>
      <w:r w:rsidRPr="009D6A41">
        <w:rPr>
          <w:sz w:val="10"/>
        </w:rPr>
        <w:t xml:space="preserve"> of a second term </w:t>
      </w:r>
      <w:r w:rsidRPr="009D6A41">
        <w:rPr>
          <w:highlight w:val="cyan"/>
          <w:u w:val="single"/>
        </w:rPr>
        <w:t>in</w:t>
      </w:r>
      <w:r w:rsidRPr="009D6A41">
        <w:rPr>
          <w:u w:val="single"/>
        </w:rPr>
        <w:t xml:space="preserve"> </w:t>
      </w:r>
      <w:r w:rsidRPr="009D6A41">
        <w:rPr>
          <w:highlight w:val="cyan"/>
          <w:u w:val="single"/>
        </w:rPr>
        <w:t xml:space="preserve">continuing to make </w:t>
      </w:r>
      <w:r w:rsidRPr="009D6A41">
        <w:rPr>
          <w:b/>
          <w:bCs/>
          <w:highlight w:val="cyan"/>
          <w:u w:val="single"/>
        </w:rPr>
        <w:t>progress</w:t>
      </w:r>
      <w:r w:rsidRPr="009D6A41">
        <w:rPr>
          <w:u w:val="single"/>
        </w:rPr>
        <w:t xml:space="preserve"> </w:t>
      </w:r>
      <w:r w:rsidRPr="009D6A41">
        <w:rPr>
          <w:highlight w:val="cyan"/>
          <w:u w:val="single"/>
        </w:rPr>
        <w:t>towards</w:t>
      </w:r>
      <w:r w:rsidRPr="009D6A41">
        <w:rPr>
          <w:u w:val="single"/>
        </w:rPr>
        <w:t xml:space="preserve"> these </w:t>
      </w:r>
      <w:r w:rsidRPr="009D6A41">
        <w:rPr>
          <w:b/>
          <w:bCs/>
          <w:highlight w:val="cyan"/>
          <w:u w:val="single"/>
        </w:rPr>
        <w:t>decarbonization</w:t>
      </w:r>
      <w:r w:rsidRPr="009D6A41">
        <w:rPr>
          <w:b/>
          <w:bCs/>
          <w:u w:val="single"/>
        </w:rPr>
        <w:t xml:space="preserve"> goals</w:t>
      </w:r>
      <w:r w:rsidRPr="009D6A41">
        <w:rPr>
          <w:sz w:val="10"/>
        </w:rPr>
        <w:t>, especially those that President Biden has importantly set the country over the coming decade, by 2030,” said Sam Ricketts, who advised Jay Inslee’s 2020 presidential campaign. Ricketts now works with Evergreen Action and the Center for American Progress.</w:t>
      </w:r>
    </w:p>
    <w:p w14:paraId="21A7280A" w14:textId="77777777" w:rsidR="00307AA9" w:rsidRPr="009D6A41" w:rsidRDefault="00307AA9" w:rsidP="00307AA9">
      <w:pPr>
        <w:pStyle w:val="Heading4"/>
        <w:rPr>
          <w:rFonts w:cs="Calibri"/>
        </w:rPr>
      </w:pPr>
      <w:r w:rsidRPr="009D6A41">
        <w:rPr>
          <w:rFonts w:cs="Calibri"/>
        </w:rPr>
        <w:t xml:space="preserve">Causes </w:t>
      </w:r>
      <w:r w:rsidRPr="009D6A41">
        <w:rPr>
          <w:rFonts w:cs="Calibri"/>
          <w:u w:val="single"/>
        </w:rPr>
        <w:t>extinction</w:t>
      </w:r>
      <w:r w:rsidRPr="009D6A41">
        <w:rPr>
          <w:rFonts w:cs="Calibri"/>
        </w:rPr>
        <w:t xml:space="preserve"> --- It’s </w:t>
      </w:r>
      <w:r w:rsidRPr="009D6A41">
        <w:rPr>
          <w:rFonts w:cs="Calibri"/>
          <w:u w:val="single"/>
        </w:rPr>
        <w:t>non-linear</w:t>
      </w:r>
      <w:r w:rsidRPr="009D6A41">
        <w:rPr>
          <w:rFonts w:cs="Calibri"/>
        </w:rPr>
        <w:t xml:space="preserve"> and </w:t>
      </w:r>
      <w:r w:rsidRPr="009D6A41">
        <w:rPr>
          <w:rFonts w:cs="Calibri"/>
          <w:u w:val="single"/>
        </w:rPr>
        <w:t>turns every impact</w:t>
      </w:r>
      <w:r w:rsidRPr="009D6A41">
        <w:rPr>
          <w:rFonts w:cs="Calibri"/>
        </w:rPr>
        <w:t xml:space="preserve"> --- Their models are </w:t>
      </w:r>
      <w:r w:rsidRPr="009D6A41">
        <w:rPr>
          <w:rFonts w:cs="Calibri"/>
          <w:u w:val="single"/>
        </w:rPr>
        <w:t>bunk</w:t>
      </w:r>
      <w:r w:rsidRPr="009D6A41">
        <w:rPr>
          <w:rFonts w:cs="Calibri"/>
        </w:rPr>
        <w:t>.</w:t>
      </w:r>
    </w:p>
    <w:p w14:paraId="24B7DACE" w14:textId="77777777" w:rsidR="00307AA9" w:rsidRPr="009D6A41" w:rsidRDefault="00307AA9" w:rsidP="00307AA9">
      <w:r w:rsidRPr="009D6A41">
        <w:rPr>
          <w:rStyle w:val="Style13ptBold"/>
        </w:rPr>
        <w:t>Spratt and Dunlop, 19</w:t>
      </w:r>
      <w:r w:rsidRPr="009D6A41">
        <w:t xml:space="preserve"> (David Spratt and Ian Dunlop, Spratt is a Research Director for Breakthrough National Centre for Climate Restoration.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 05-2019, accessed 6-29-2023, Breakthrough — National Centre for Climate Restoration, " Existential climate-related security risk: A scenario approach", https://arnhemspeil.nl/nap/dok/2019-06-07-bt-paper-on-existential-climate-related-security-risk.pdf)//Babcii</w:t>
      </w:r>
    </w:p>
    <w:p w14:paraId="3C51DC24" w14:textId="77777777" w:rsidR="00307AA9" w:rsidRPr="009D6A41" w:rsidRDefault="00307AA9" w:rsidP="00307AA9">
      <w:pPr>
        <w:rPr>
          <w:sz w:val="12"/>
        </w:rPr>
      </w:pPr>
      <w:r w:rsidRPr="009D6A41">
        <w:rPr>
          <w:highlight w:val="cyan"/>
          <w:u w:val="single"/>
        </w:rPr>
        <w:t>Climate change</w:t>
      </w:r>
      <w:r w:rsidRPr="009D6A41">
        <w:rPr>
          <w:u w:val="single"/>
        </w:rPr>
        <w:t xml:space="preserve"> intersects with pre-existing national security risks to </w:t>
      </w:r>
      <w:r w:rsidRPr="009D6A41">
        <w:rPr>
          <w:b/>
          <w:bCs/>
          <w:sz w:val="36"/>
          <w:szCs w:val="36"/>
          <w:highlight w:val="cyan"/>
          <w:u w:val="single"/>
        </w:rPr>
        <w:t>function as a threat multiplier</w:t>
      </w:r>
      <w:r w:rsidRPr="009D6A41">
        <w:rPr>
          <w:sz w:val="36"/>
          <w:szCs w:val="36"/>
          <w:u w:val="single"/>
        </w:rPr>
        <w:t xml:space="preserve"> </w:t>
      </w:r>
      <w:r w:rsidRPr="009D6A41">
        <w:rPr>
          <w:highlight w:val="cyan"/>
          <w:u w:val="single"/>
        </w:rPr>
        <w:t>and</w:t>
      </w:r>
      <w:r w:rsidRPr="009D6A41">
        <w:rPr>
          <w:u w:val="single"/>
        </w:rPr>
        <w:t xml:space="preserve"> </w:t>
      </w:r>
      <w:r w:rsidRPr="009D6A41">
        <w:rPr>
          <w:highlight w:val="cyan"/>
          <w:u w:val="single"/>
        </w:rPr>
        <w:t xml:space="preserve">accelerant to </w:t>
      </w:r>
      <w:r w:rsidRPr="009D6A41">
        <w:rPr>
          <w:b/>
          <w:bCs/>
          <w:highlight w:val="cyan"/>
          <w:u w:val="single"/>
        </w:rPr>
        <w:t>instability</w:t>
      </w:r>
      <w:r w:rsidRPr="009D6A41">
        <w:rPr>
          <w:sz w:val="12"/>
        </w:rPr>
        <w:t xml:space="preserve">, </w:t>
      </w:r>
      <w:r w:rsidRPr="009D6A41">
        <w:rPr>
          <w:u w:val="single"/>
        </w:rPr>
        <w:t xml:space="preserve">contributing to </w:t>
      </w:r>
      <w:r w:rsidRPr="009D6A41">
        <w:rPr>
          <w:highlight w:val="cyan"/>
          <w:u w:val="single"/>
        </w:rPr>
        <w:t>escalating cycles of</w:t>
      </w:r>
      <w:r w:rsidRPr="009D6A41">
        <w:rPr>
          <w:sz w:val="12"/>
        </w:rPr>
        <w:t xml:space="preserve"> humanitarian and socio-</w:t>
      </w:r>
      <w:r w:rsidRPr="009D6A41">
        <w:rPr>
          <w:b/>
          <w:bCs/>
          <w:u w:val="single"/>
        </w:rPr>
        <w:t xml:space="preserve">political </w:t>
      </w:r>
      <w:r w:rsidRPr="009D6A41">
        <w:rPr>
          <w:b/>
          <w:bCs/>
          <w:highlight w:val="cyan"/>
          <w:u w:val="single"/>
        </w:rPr>
        <w:t>crises</w:t>
      </w:r>
      <w:r w:rsidRPr="009D6A41">
        <w:rPr>
          <w:b/>
          <w:bCs/>
          <w:u w:val="single"/>
        </w:rPr>
        <w:t xml:space="preserve">, </w:t>
      </w:r>
      <w:r w:rsidRPr="009D6A41">
        <w:rPr>
          <w:b/>
          <w:bCs/>
          <w:highlight w:val="cyan"/>
          <w:u w:val="single"/>
        </w:rPr>
        <w:t>conflict</w:t>
      </w:r>
      <w:r w:rsidRPr="009D6A41">
        <w:rPr>
          <w:b/>
          <w:bCs/>
          <w:u w:val="single"/>
        </w:rPr>
        <w:t xml:space="preserve"> </w:t>
      </w:r>
      <w:r w:rsidRPr="009D6A41">
        <w:rPr>
          <w:b/>
          <w:bCs/>
          <w:highlight w:val="cyan"/>
          <w:u w:val="single"/>
        </w:rPr>
        <w:t>and</w:t>
      </w:r>
      <w:r w:rsidRPr="009D6A41">
        <w:rPr>
          <w:b/>
          <w:bCs/>
          <w:u w:val="single"/>
        </w:rPr>
        <w:t xml:space="preserve"> forced </w:t>
      </w:r>
      <w:r w:rsidRPr="009D6A41">
        <w:rPr>
          <w:b/>
          <w:bCs/>
          <w:highlight w:val="cyan"/>
          <w:u w:val="single"/>
        </w:rPr>
        <w:t>migration</w:t>
      </w:r>
      <w:r w:rsidRPr="009D6A41">
        <w:rPr>
          <w:sz w:val="12"/>
        </w:rPr>
        <w:t>.</w:t>
      </w:r>
    </w:p>
    <w:p w14:paraId="2B77199C" w14:textId="77777777" w:rsidR="00307AA9" w:rsidRPr="009D6A41" w:rsidRDefault="00307AA9" w:rsidP="00307AA9">
      <w:pPr>
        <w:rPr>
          <w:sz w:val="12"/>
        </w:rPr>
      </w:pPr>
      <w:r w:rsidRPr="009D6A41">
        <w:rPr>
          <w:u w:val="single"/>
        </w:rPr>
        <w:t>Climate-change impacts on food and water systems</w:t>
      </w:r>
      <w:r w:rsidRPr="009D6A41">
        <w:rPr>
          <w:sz w:val="12"/>
        </w:rPr>
        <w:t xml:space="preserve">, </w:t>
      </w:r>
      <w:r w:rsidRPr="009D6A41">
        <w:rPr>
          <w:u w:val="single"/>
        </w:rPr>
        <w:t xml:space="preserve">declining </w:t>
      </w:r>
      <w:r w:rsidRPr="009D6A41">
        <w:rPr>
          <w:b/>
          <w:bCs/>
          <w:u w:val="single"/>
        </w:rPr>
        <w:t>crop yields</w:t>
      </w:r>
      <w:r w:rsidRPr="009D6A41">
        <w:rPr>
          <w:u w:val="single"/>
        </w:rPr>
        <w:t xml:space="preserve"> and rising </w:t>
      </w:r>
      <w:r w:rsidRPr="009D6A41">
        <w:rPr>
          <w:b/>
          <w:bCs/>
          <w:u w:val="single"/>
        </w:rPr>
        <w:t>food prices</w:t>
      </w:r>
      <w:r w:rsidRPr="009D6A41">
        <w:rPr>
          <w:sz w:val="12"/>
        </w:rPr>
        <w:t xml:space="preserve"> </w:t>
      </w:r>
      <w:r w:rsidRPr="009D6A41">
        <w:rPr>
          <w:u w:val="single"/>
        </w:rPr>
        <w:t xml:space="preserve">driven by </w:t>
      </w:r>
      <w:r w:rsidRPr="009D6A41">
        <w:rPr>
          <w:b/>
          <w:bCs/>
          <w:highlight w:val="cyan"/>
          <w:u w:val="single"/>
        </w:rPr>
        <w:t>drought</w:t>
      </w:r>
      <w:r w:rsidRPr="009D6A41">
        <w:rPr>
          <w:u w:val="single"/>
        </w:rPr>
        <w:t xml:space="preserve">, </w:t>
      </w:r>
      <w:r w:rsidRPr="009D6A41">
        <w:rPr>
          <w:b/>
          <w:bCs/>
          <w:u w:val="single"/>
        </w:rPr>
        <w:t>wildfire</w:t>
      </w:r>
      <w:r w:rsidRPr="009D6A41">
        <w:rPr>
          <w:u w:val="single"/>
        </w:rPr>
        <w:t xml:space="preserve"> </w:t>
      </w:r>
      <w:r w:rsidRPr="009D6A41">
        <w:rPr>
          <w:highlight w:val="cyan"/>
          <w:u w:val="single"/>
        </w:rPr>
        <w:t>and</w:t>
      </w:r>
      <w:r w:rsidRPr="009D6A41">
        <w:rPr>
          <w:u w:val="single"/>
        </w:rPr>
        <w:t xml:space="preserve"> </w:t>
      </w:r>
      <w:r w:rsidRPr="009D6A41">
        <w:rPr>
          <w:b/>
          <w:bCs/>
          <w:highlight w:val="cyan"/>
          <w:u w:val="single"/>
        </w:rPr>
        <w:t>harvest failures</w:t>
      </w:r>
      <w:r w:rsidRPr="009D6A41">
        <w:rPr>
          <w:sz w:val="12"/>
        </w:rPr>
        <w:t xml:space="preserve"> have already become </w:t>
      </w:r>
      <w:r w:rsidRPr="009D6A41">
        <w:rPr>
          <w:highlight w:val="cyan"/>
          <w:u w:val="single"/>
        </w:rPr>
        <w:t>catalysts for</w:t>
      </w:r>
      <w:r w:rsidRPr="009D6A41">
        <w:rPr>
          <w:u w:val="single"/>
        </w:rPr>
        <w:t xml:space="preserve"> social </w:t>
      </w:r>
      <w:r w:rsidRPr="009D6A41">
        <w:rPr>
          <w:b/>
          <w:bCs/>
          <w:highlight w:val="cyan"/>
          <w:u w:val="single"/>
        </w:rPr>
        <w:t>breakdown</w:t>
      </w:r>
      <w:r w:rsidRPr="009D6A41">
        <w:rPr>
          <w:u w:val="single"/>
        </w:rPr>
        <w:t xml:space="preserve"> </w:t>
      </w:r>
      <w:r w:rsidRPr="009D6A41">
        <w:rPr>
          <w:highlight w:val="cyan"/>
          <w:u w:val="single"/>
        </w:rPr>
        <w:t xml:space="preserve">and </w:t>
      </w:r>
      <w:r w:rsidRPr="009D6A41">
        <w:rPr>
          <w:b/>
          <w:bCs/>
          <w:highlight w:val="cyan"/>
          <w:u w:val="single"/>
        </w:rPr>
        <w:t>conflict</w:t>
      </w:r>
      <w:r w:rsidRPr="009D6A41">
        <w:rPr>
          <w:sz w:val="12"/>
        </w:rPr>
        <w:t xml:space="preserve"> </w:t>
      </w:r>
      <w:r w:rsidRPr="009D6A41">
        <w:rPr>
          <w:u w:val="single"/>
        </w:rPr>
        <w:t xml:space="preserve">across the </w:t>
      </w:r>
      <w:r w:rsidRPr="009D6A41">
        <w:rPr>
          <w:b/>
          <w:bCs/>
          <w:u w:val="single"/>
        </w:rPr>
        <w:t>Middle East</w:t>
      </w:r>
      <w:r w:rsidRPr="009D6A41">
        <w:rPr>
          <w:u w:val="single"/>
        </w:rPr>
        <w:t xml:space="preserve">, the </w:t>
      </w:r>
      <w:r w:rsidRPr="009D6A41">
        <w:rPr>
          <w:b/>
          <w:bCs/>
          <w:u w:val="single"/>
        </w:rPr>
        <w:t>Maghreb</w:t>
      </w:r>
      <w:r w:rsidRPr="009D6A41">
        <w:rPr>
          <w:u w:val="single"/>
        </w:rPr>
        <w:t xml:space="preserve"> and the </w:t>
      </w:r>
      <w:r w:rsidRPr="009D6A41">
        <w:rPr>
          <w:b/>
          <w:bCs/>
          <w:u w:val="single"/>
        </w:rPr>
        <w:t>Sahel</w:t>
      </w:r>
      <w:r w:rsidRPr="009D6A41">
        <w:rPr>
          <w:u w:val="single"/>
        </w:rPr>
        <w:t xml:space="preserve">, contributing to the </w:t>
      </w:r>
      <w:r w:rsidRPr="009D6A41">
        <w:rPr>
          <w:b/>
          <w:bCs/>
          <w:u w:val="single"/>
        </w:rPr>
        <w:t>European migration crisis</w:t>
      </w:r>
      <w:r w:rsidRPr="009D6A41">
        <w:rPr>
          <w:u w:val="single"/>
        </w:rPr>
        <w:t xml:space="preserve">. </w:t>
      </w:r>
    </w:p>
    <w:p w14:paraId="131E48EC" w14:textId="77777777" w:rsidR="00307AA9" w:rsidRPr="009D6A41" w:rsidRDefault="00307AA9" w:rsidP="00307AA9">
      <w:pPr>
        <w:rPr>
          <w:sz w:val="12"/>
        </w:rPr>
      </w:pPr>
      <w:r w:rsidRPr="009D6A41">
        <w:rPr>
          <w:sz w:val="12"/>
        </w:rPr>
        <w:t>Understanding and foreseeing such events depends crucially on an appreciation of the real strengths and limitations of climate-science projections, and the application of risk-management frameworks which differ fundamentally from conventional practice.</w:t>
      </w:r>
    </w:p>
    <w:p w14:paraId="0BE031A5" w14:textId="77777777" w:rsidR="00307AA9" w:rsidRPr="009D6A41" w:rsidRDefault="00307AA9" w:rsidP="00307AA9">
      <w:pPr>
        <w:rPr>
          <w:sz w:val="12"/>
        </w:rPr>
      </w:pPr>
      <w:r w:rsidRPr="009D6A41">
        <w:rPr>
          <w:sz w:val="12"/>
        </w:rPr>
        <w:t xml:space="preserve">SCIENTIFIC RETICENCE </w:t>
      </w:r>
    </w:p>
    <w:p w14:paraId="32DD4B5A" w14:textId="77777777" w:rsidR="00307AA9" w:rsidRPr="009D6A41" w:rsidRDefault="00307AA9" w:rsidP="00307AA9">
      <w:pPr>
        <w:rPr>
          <w:b/>
          <w:bCs/>
          <w:u w:val="single"/>
        </w:rPr>
      </w:pPr>
      <w:r w:rsidRPr="009D6A41">
        <w:rPr>
          <w:u w:val="single"/>
        </w:rPr>
        <w:t xml:space="preserve">Climate </w:t>
      </w:r>
      <w:r w:rsidRPr="009D6A41">
        <w:rPr>
          <w:highlight w:val="cyan"/>
          <w:u w:val="single"/>
        </w:rPr>
        <w:t>scientists</w:t>
      </w:r>
      <w:r w:rsidRPr="009D6A41">
        <w:rPr>
          <w:u w:val="single"/>
        </w:rPr>
        <w:t xml:space="preserve"> may err on the side of “least drama”</w:t>
      </w:r>
      <w:r w:rsidRPr="009D6A41">
        <w:rPr>
          <w:sz w:val="12"/>
        </w:rPr>
        <w:t xml:space="preserve">, whose causes may include adherence to the scientific </w:t>
      </w:r>
      <w:r w:rsidRPr="009D6A41">
        <w:rPr>
          <w:u w:val="single"/>
        </w:rPr>
        <w:t xml:space="preserve">norms of restraint, </w:t>
      </w:r>
      <w:proofErr w:type="gramStart"/>
      <w:r w:rsidRPr="009D6A41">
        <w:rPr>
          <w:u w:val="single"/>
        </w:rPr>
        <w:t>objectivity</w:t>
      </w:r>
      <w:proofErr w:type="gramEnd"/>
      <w:r w:rsidRPr="009D6A41">
        <w:rPr>
          <w:u w:val="single"/>
        </w:rPr>
        <w:t xml:space="preserve"> and skepticism</w:t>
      </w:r>
      <w:r w:rsidRPr="009D6A41">
        <w:rPr>
          <w:sz w:val="12"/>
        </w:rPr>
        <w:t xml:space="preserve">, and may </w:t>
      </w:r>
      <w:r w:rsidRPr="009D6A41">
        <w:rPr>
          <w:b/>
          <w:bCs/>
          <w:highlight w:val="cyan"/>
          <w:u w:val="single"/>
        </w:rPr>
        <w:t>underpredict</w:t>
      </w:r>
      <w:r w:rsidRPr="009D6A41">
        <w:rPr>
          <w:highlight w:val="cyan"/>
          <w:u w:val="single"/>
        </w:rPr>
        <w:t xml:space="preserve"> or </w:t>
      </w:r>
      <w:r w:rsidRPr="009D6A41">
        <w:rPr>
          <w:b/>
          <w:bCs/>
          <w:highlight w:val="cyan"/>
          <w:u w:val="single"/>
        </w:rPr>
        <w:t>down-play</w:t>
      </w:r>
      <w:r w:rsidRPr="009D6A41">
        <w:rPr>
          <w:b/>
          <w:bCs/>
          <w:u w:val="single"/>
        </w:rPr>
        <w:t xml:space="preserve"> future climate </w:t>
      </w:r>
      <w:r w:rsidRPr="009D6A41">
        <w:rPr>
          <w:b/>
          <w:bCs/>
          <w:highlight w:val="cyan"/>
          <w:u w:val="single"/>
        </w:rPr>
        <w:t>changes</w:t>
      </w:r>
      <w:r w:rsidRPr="009D6A41">
        <w:rPr>
          <w:u w:val="single"/>
        </w:rPr>
        <w:t>.</w:t>
      </w:r>
      <w:r w:rsidRPr="009D6A41">
        <w:rPr>
          <w:sz w:val="12"/>
        </w:rPr>
        <w:t xml:space="preserve"> In 2007, </w:t>
      </w:r>
      <w:r w:rsidRPr="009D6A41">
        <w:rPr>
          <w:u w:val="single"/>
        </w:rPr>
        <w:t xml:space="preserve">security analysts warned that, in the two previous decades, scientific </w:t>
      </w:r>
      <w:r w:rsidRPr="009D6A41">
        <w:rPr>
          <w:highlight w:val="cyan"/>
          <w:u w:val="single"/>
        </w:rPr>
        <w:t>predictions</w:t>
      </w:r>
      <w:r w:rsidRPr="009D6A41">
        <w:rPr>
          <w:u w:val="single"/>
        </w:rPr>
        <w:t xml:space="preserve"> in the climate-change arena had </w:t>
      </w:r>
      <w:r w:rsidRPr="009D6A41">
        <w:rPr>
          <w:b/>
          <w:bCs/>
          <w:highlight w:val="cyan"/>
          <w:u w:val="single"/>
        </w:rPr>
        <w:t>consistently under-estimated</w:t>
      </w:r>
      <w:r w:rsidRPr="009D6A41">
        <w:rPr>
          <w:u w:val="single"/>
        </w:rPr>
        <w:t xml:space="preserve"> </w:t>
      </w:r>
      <w:r w:rsidRPr="009D6A41">
        <w:rPr>
          <w:highlight w:val="cyan"/>
          <w:u w:val="single"/>
        </w:rPr>
        <w:t>the</w:t>
      </w:r>
      <w:r w:rsidRPr="009D6A41">
        <w:rPr>
          <w:u w:val="single"/>
        </w:rPr>
        <w:t xml:space="preserve"> </w:t>
      </w:r>
      <w:r w:rsidRPr="009D6A41">
        <w:rPr>
          <w:b/>
          <w:bCs/>
          <w:highlight w:val="cyan"/>
          <w:u w:val="single"/>
        </w:rPr>
        <w:t xml:space="preserve">severity </w:t>
      </w:r>
      <w:r w:rsidRPr="009D6A41">
        <w:rPr>
          <w:b/>
          <w:bCs/>
          <w:u w:val="single"/>
        </w:rPr>
        <w:t xml:space="preserve">of what </w:t>
      </w:r>
      <w:proofErr w:type="gramStart"/>
      <w:r w:rsidRPr="009D6A41">
        <w:rPr>
          <w:b/>
          <w:bCs/>
          <w:u w:val="single"/>
        </w:rPr>
        <w:t>actually transpired</w:t>
      </w:r>
      <w:proofErr w:type="gramEnd"/>
      <w:r w:rsidRPr="009D6A41">
        <w:rPr>
          <w:b/>
          <w:bCs/>
          <w:u w:val="single"/>
        </w:rPr>
        <w:t>. 3</w:t>
      </w:r>
    </w:p>
    <w:p w14:paraId="6EA08F50" w14:textId="77777777" w:rsidR="00307AA9" w:rsidRPr="009D6A41" w:rsidRDefault="00307AA9" w:rsidP="00307AA9">
      <w:pPr>
        <w:rPr>
          <w:sz w:val="12"/>
        </w:rPr>
      </w:pPr>
      <w:r w:rsidRPr="009D6A41">
        <w:rPr>
          <w:u w:val="single"/>
        </w:rPr>
        <w:t>This problem persists, notably in the work of</w:t>
      </w:r>
      <w:r w:rsidRPr="009D6A41">
        <w:rPr>
          <w:sz w:val="12"/>
        </w:rPr>
        <w:t xml:space="preserve"> </w:t>
      </w:r>
      <w:r w:rsidRPr="009D6A41">
        <w:rPr>
          <w:u w:val="single"/>
        </w:rPr>
        <w:t>the</w:t>
      </w:r>
      <w:r w:rsidRPr="009D6A41">
        <w:rPr>
          <w:sz w:val="12"/>
        </w:rPr>
        <w:t xml:space="preserve"> Intergovernmental Panel on Climate Change (</w:t>
      </w:r>
      <w:r w:rsidRPr="009D6A41">
        <w:rPr>
          <w:b/>
          <w:bCs/>
          <w:u w:val="single"/>
        </w:rPr>
        <w:t>IPCC</w:t>
      </w:r>
      <w:r w:rsidRPr="009D6A41">
        <w:rPr>
          <w:sz w:val="12"/>
        </w:rPr>
        <w:t xml:space="preserve">), whose Assessment Reports exhibit a one-sided reliance on general climate models, which incorporate important climate processes, but </w:t>
      </w:r>
      <w:r w:rsidRPr="009D6A41">
        <w:rPr>
          <w:u w:val="single"/>
        </w:rPr>
        <w:t xml:space="preserve">do </w:t>
      </w:r>
      <w:r w:rsidRPr="009D6A41">
        <w:rPr>
          <w:b/>
          <w:bCs/>
          <w:u w:val="single"/>
        </w:rPr>
        <w:t>not</w:t>
      </w:r>
      <w:r w:rsidRPr="009D6A41">
        <w:rPr>
          <w:u w:val="single"/>
        </w:rPr>
        <w:t xml:space="preserve"> include all of the processes that can contribute to </w:t>
      </w:r>
      <w:r w:rsidRPr="009D6A41">
        <w:rPr>
          <w:b/>
          <w:bCs/>
          <w:u w:val="single"/>
        </w:rPr>
        <w:t xml:space="preserve">system </w:t>
      </w:r>
      <w:proofErr w:type="gramStart"/>
      <w:r w:rsidRPr="009D6A41">
        <w:rPr>
          <w:b/>
          <w:bCs/>
          <w:u w:val="single"/>
        </w:rPr>
        <w:t>feedbacks</w:t>
      </w:r>
      <w:proofErr w:type="gramEnd"/>
      <w:r w:rsidRPr="009D6A41">
        <w:rPr>
          <w:u w:val="single"/>
        </w:rPr>
        <w:t xml:space="preserve">, </w:t>
      </w:r>
      <w:r w:rsidRPr="009D6A41">
        <w:rPr>
          <w:b/>
          <w:bCs/>
          <w:u w:val="single"/>
        </w:rPr>
        <w:t>compound extreme events</w:t>
      </w:r>
      <w:r w:rsidRPr="009D6A41">
        <w:rPr>
          <w:u w:val="single"/>
        </w:rPr>
        <w:t xml:space="preserve">, and </w:t>
      </w:r>
      <w:r w:rsidRPr="009D6A41">
        <w:rPr>
          <w:b/>
          <w:bCs/>
          <w:u w:val="single"/>
        </w:rPr>
        <w:t>abrupt and/or irreversible changes</w:t>
      </w:r>
      <w:r w:rsidRPr="009D6A41">
        <w:rPr>
          <w:sz w:val="12"/>
        </w:rPr>
        <w:t>. 4</w:t>
      </w:r>
    </w:p>
    <w:p w14:paraId="20A6E52D" w14:textId="77777777" w:rsidR="00307AA9" w:rsidRPr="009D6A41" w:rsidRDefault="00307AA9" w:rsidP="00307AA9">
      <w:pPr>
        <w:rPr>
          <w:sz w:val="12"/>
        </w:rPr>
      </w:pPr>
      <w:r w:rsidRPr="009D6A41">
        <w:rPr>
          <w:sz w:val="12"/>
        </w:rPr>
        <w:t xml:space="preserve">Other forms of knowledge are downplayed, including paleoclimatology, expert advice, and semi-empirical models. IPCC reports present detailed, quantified, complex modelling results, but then briefly note more severe, non- linear, system-change possibilities in a descriptive, non-quantified form. Because policymakers and the media are often drawn to headline numbers, this approach results in less attention being given to the most devastating, difficult-to-quantify outcomes. </w:t>
      </w:r>
    </w:p>
    <w:p w14:paraId="3DB2C597" w14:textId="77777777" w:rsidR="00307AA9" w:rsidRPr="009D6A41" w:rsidRDefault="00307AA9" w:rsidP="00307AA9">
      <w:pPr>
        <w:rPr>
          <w:sz w:val="12"/>
        </w:rPr>
      </w:pPr>
      <w:r w:rsidRPr="009D6A41">
        <w:rPr>
          <w:sz w:val="12"/>
        </w:rPr>
        <w:t xml:space="preserve">In one example, the IPCC’s Fifth Assessment Report in 2014 projected a sea-level rise of 0.55-0.82 </w:t>
      </w:r>
      <w:proofErr w:type="spellStart"/>
      <w:r w:rsidRPr="009D6A41">
        <w:rPr>
          <w:sz w:val="12"/>
        </w:rPr>
        <w:t>metre</w:t>
      </w:r>
      <w:proofErr w:type="spellEnd"/>
      <w:r w:rsidRPr="009D6A41">
        <w:rPr>
          <w:sz w:val="12"/>
        </w:rPr>
        <w:t xml:space="preserve"> by </w:t>
      </w:r>
      <w:proofErr w:type="gramStart"/>
      <w:r w:rsidRPr="009D6A41">
        <w:rPr>
          <w:sz w:val="12"/>
        </w:rPr>
        <w:t>2100, but</w:t>
      </w:r>
      <w:proofErr w:type="gramEnd"/>
      <w:r w:rsidRPr="009D6A41">
        <w:rPr>
          <w:sz w:val="12"/>
        </w:rPr>
        <w:t xml:space="preserve"> said “levels above the likely range cannot be reliably evaluated”. By way of comparison, the higher of two US Department of </w:t>
      </w:r>
      <w:proofErr w:type="spellStart"/>
      <w:r w:rsidRPr="009D6A41">
        <w:rPr>
          <w:sz w:val="12"/>
        </w:rPr>
        <w:t>Defence</w:t>
      </w:r>
      <w:proofErr w:type="spellEnd"/>
      <w:r w:rsidRPr="009D6A41">
        <w:rPr>
          <w:sz w:val="12"/>
        </w:rPr>
        <w:t xml:space="preserve"> scenarios is a two-</w:t>
      </w:r>
      <w:proofErr w:type="spellStart"/>
      <w:r w:rsidRPr="009D6A41">
        <w:rPr>
          <w:sz w:val="12"/>
        </w:rPr>
        <w:t>metre</w:t>
      </w:r>
      <w:proofErr w:type="spellEnd"/>
      <w:r w:rsidRPr="009D6A41">
        <w:rPr>
          <w:sz w:val="12"/>
        </w:rPr>
        <w:t xml:space="preserve"> rise by 2100, and the “extreme” scenario developed by </w:t>
      </w:r>
      <w:proofErr w:type="gramStart"/>
      <w:r w:rsidRPr="009D6A41">
        <w:rPr>
          <w:sz w:val="12"/>
        </w:rPr>
        <w:t>a number of</w:t>
      </w:r>
      <w:proofErr w:type="gramEnd"/>
      <w:r w:rsidRPr="009D6A41">
        <w:rPr>
          <w:sz w:val="12"/>
        </w:rPr>
        <w:t xml:space="preserve"> US government agencies is 2.5 </w:t>
      </w:r>
      <w:proofErr w:type="spellStart"/>
      <w:r w:rsidRPr="009D6A41">
        <w:rPr>
          <w:sz w:val="12"/>
        </w:rPr>
        <w:t>metres</w:t>
      </w:r>
      <w:proofErr w:type="spellEnd"/>
      <w:r w:rsidRPr="009D6A41">
        <w:rPr>
          <w:sz w:val="12"/>
        </w:rPr>
        <w:t xml:space="preserve"> by 2100. 5</w:t>
      </w:r>
    </w:p>
    <w:p w14:paraId="0E530E52" w14:textId="77777777" w:rsidR="00307AA9" w:rsidRPr="009D6A41" w:rsidRDefault="00307AA9" w:rsidP="00307AA9">
      <w:pPr>
        <w:rPr>
          <w:sz w:val="12"/>
        </w:rPr>
      </w:pPr>
      <w:r w:rsidRPr="009D6A41">
        <w:rPr>
          <w:sz w:val="12"/>
        </w:rPr>
        <w:t xml:space="preserve">Another example is the recent IPCC 1.5°C report, which projected that warming would continue at the current rate of 0.2°C per decade and reach the 1.5°C mark around 2040. </w:t>
      </w:r>
      <w:proofErr w:type="gramStart"/>
      <w:r w:rsidRPr="009D6A41">
        <w:rPr>
          <w:sz w:val="12"/>
        </w:rPr>
        <w:t>However</w:t>
      </w:r>
      <w:proofErr w:type="gramEnd"/>
      <w:r w:rsidRPr="009D6A41">
        <w:rPr>
          <w:sz w:val="12"/>
        </w:rPr>
        <w:t xml:space="preserve"> </w:t>
      </w:r>
      <w:r w:rsidRPr="009D6A41">
        <w:rPr>
          <w:u w:val="single"/>
        </w:rPr>
        <w:t xml:space="preserve">the </w:t>
      </w:r>
      <w:r w:rsidRPr="009D6A41">
        <w:rPr>
          <w:b/>
          <w:bCs/>
          <w:highlight w:val="cyan"/>
          <w:u w:val="single"/>
        </w:rPr>
        <w:t>1.5°</w:t>
      </w:r>
      <w:r w:rsidRPr="009D6A41">
        <w:rPr>
          <w:u w:val="single"/>
        </w:rPr>
        <w:t xml:space="preserve">C boundary is </w:t>
      </w:r>
      <w:r w:rsidRPr="009D6A41">
        <w:rPr>
          <w:highlight w:val="cyan"/>
          <w:u w:val="single"/>
        </w:rPr>
        <w:t>likely to be passed</w:t>
      </w:r>
      <w:r w:rsidRPr="009D6A41">
        <w:rPr>
          <w:u w:val="single"/>
        </w:rPr>
        <w:t xml:space="preserve"> </w:t>
      </w:r>
      <w:r w:rsidRPr="009D6A41">
        <w:rPr>
          <w:b/>
          <w:bCs/>
          <w:highlight w:val="cyan"/>
          <w:u w:val="single"/>
        </w:rPr>
        <w:t>in</w:t>
      </w:r>
      <w:r w:rsidRPr="009D6A41">
        <w:rPr>
          <w:u w:val="single"/>
        </w:rPr>
        <w:t xml:space="preserve"> half that time, </w:t>
      </w:r>
      <w:r w:rsidRPr="009D6A41">
        <w:rPr>
          <w:b/>
          <w:bCs/>
          <w:u w:val="single"/>
        </w:rPr>
        <w:t xml:space="preserve">around </w:t>
      </w:r>
      <w:r w:rsidRPr="009D6A41">
        <w:rPr>
          <w:b/>
          <w:bCs/>
          <w:highlight w:val="cyan"/>
          <w:u w:val="single"/>
        </w:rPr>
        <w:t>2030</w:t>
      </w:r>
      <w:r w:rsidRPr="009D6A41">
        <w:rPr>
          <w:sz w:val="12"/>
        </w:rPr>
        <w:t xml:space="preserve">, </w:t>
      </w:r>
      <w:r w:rsidRPr="009D6A41">
        <w:rPr>
          <w:b/>
          <w:bCs/>
          <w:u w:val="single"/>
        </w:rPr>
        <w:t>and the 2°C boundary around 2045</w:t>
      </w:r>
      <w:r w:rsidRPr="009D6A41">
        <w:rPr>
          <w:u w:val="single"/>
        </w:rPr>
        <w:t>, due to accelerating anthropogenic emissions</w:t>
      </w:r>
      <w:r w:rsidRPr="009D6A41">
        <w:rPr>
          <w:sz w:val="12"/>
        </w:rPr>
        <w:t>, decreased aerosol loading and changing ocean circulation conditions.6</w:t>
      </w:r>
    </w:p>
    <w:p w14:paraId="235918D0" w14:textId="77777777" w:rsidR="00307AA9" w:rsidRPr="009D6A41" w:rsidRDefault="00307AA9" w:rsidP="00307AA9">
      <w:pPr>
        <w:rPr>
          <w:sz w:val="12"/>
        </w:rPr>
      </w:pPr>
      <w:r w:rsidRPr="009D6A41">
        <w:rPr>
          <w:sz w:val="12"/>
        </w:rPr>
        <w:t xml:space="preserve">EXISTENTIAL RISK </w:t>
      </w:r>
    </w:p>
    <w:p w14:paraId="2C199FCE" w14:textId="77777777" w:rsidR="00307AA9" w:rsidRPr="009D6A41" w:rsidRDefault="00307AA9" w:rsidP="00307AA9">
      <w:pPr>
        <w:rPr>
          <w:sz w:val="12"/>
        </w:rPr>
      </w:pPr>
      <w:r w:rsidRPr="009D6A41">
        <w:rPr>
          <w:sz w:val="12"/>
        </w:rPr>
        <w:t xml:space="preserve">An existential risk to </w:t>
      </w:r>
      <w:proofErr w:type="spellStart"/>
      <w:r w:rsidRPr="009D6A41">
        <w:rPr>
          <w:sz w:val="12"/>
        </w:rPr>
        <w:t>civilisation</w:t>
      </w:r>
      <w:proofErr w:type="spellEnd"/>
      <w:r w:rsidRPr="009D6A41">
        <w:rPr>
          <w:sz w:val="12"/>
        </w:rPr>
        <w:t xml:space="preserve"> is one posing permanent large negative consequences to humanity which may never be undone, either annihilating intelligent life or permanently and drastically curtailing its potential. </w:t>
      </w:r>
    </w:p>
    <w:p w14:paraId="6E147D2C" w14:textId="77777777" w:rsidR="00307AA9" w:rsidRPr="009D6A41" w:rsidRDefault="00307AA9" w:rsidP="00307AA9">
      <w:pPr>
        <w:rPr>
          <w:sz w:val="12"/>
        </w:rPr>
      </w:pPr>
      <w:r w:rsidRPr="009D6A41">
        <w:rPr>
          <w:u w:val="single"/>
        </w:rPr>
        <w:t>With the commitments by nations to</w:t>
      </w:r>
      <w:r w:rsidRPr="009D6A41">
        <w:rPr>
          <w:sz w:val="12"/>
        </w:rPr>
        <w:t xml:space="preserve"> the 2015 </w:t>
      </w:r>
      <w:r w:rsidRPr="009D6A41">
        <w:rPr>
          <w:u w:val="single"/>
        </w:rPr>
        <w:t>Paris</w:t>
      </w:r>
      <w:r w:rsidRPr="009D6A41">
        <w:rPr>
          <w:sz w:val="12"/>
        </w:rPr>
        <w:t xml:space="preserve"> Agreement, the current path of warming is 3°C or more by 2100. But this figure does not </w:t>
      </w:r>
      <w:r w:rsidRPr="009D6A41">
        <w:rPr>
          <w:highlight w:val="cyan"/>
          <w:u w:val="single"/>
        </w:rPr>
        <w:t>include</w:t>
      </w:r>
      <w:r w:rsidRPr="009D6A41">
        <w:rPr>
          <w:u w:val="single"/>
        </w:rPr>
        <w:t xml:space="preserve"> “long-term” carbon-cycle </w:t>
      </w:r>
      <w:proofErr w:type="gramStart"/>
      <w:r w:rsidRPr="009D6A41">
        <w:rPr>
          <w:b/>
          <w:bCs/>
          <w:highlight w:val="cyan"/>
          <w:u w:val="single"/>
        </w:rPr>
        <w:t>feedbacks</w:t>
      </w:r>
      <w:proofErr w:type="gramEnd"/>
      <w:r w:rsidRPr="009D6A41">
        <w:rPr>
          <w:u w:val="single"/>
        </w:rPr>
        <w:t>, which are materially relevant now</w:t>
      </w:r>
      <w:r w:rsidRPr="009D6A41">
        <w:rPr>
          <w:sz w:val="12"/>
        </w:rPr>
        <w:t xml:space="preserve"> and in the near future due to the unprecedented rate at which human activity is perturbing the climate system. Taking these into account, the Paris path would lead to around 5°C of warming by 2100. 7</w:t>
      </w:r>
    </w:p>
    <w:p w14:paraId="2312EAEF" w14:textId="77777777" w:rsidR="00307AA9" w:rsidRPr="009D6A41" w:rsidRDefault="00307AA9" w:rsidP="00307AA9">
      <w:pPr>
        <w:rPr>
          <w:sz w:val="12"/>
        </w:rPr>
      </w:pPr>
      <w:r w:rsidRPr="009D6A41">
        <w:rPr>
          <w:u w:val="single"/>
        </w:rPr>
        <w:t xml:space="preserve">Scientists warn that warming of 4°C is incompatible with an </w:t>
      </w:r>
      <w:proofErr w:type="spellStart"/>
      <w:r w:rsidRPr="009D6A41">
        <w:rPr>
          <w:u w:val="single"/>
        </w:rPr>
        <w:t>organised</w:t>
      </w:r>
      <w:proofErr w:type="spellEnd"/>
      <w:r w:rsidRPr="009D6A41">
        <w:rPr>
          <w:u w:val="single"/>
        </w:rPr>
        <w:t xml:space="preserve"> global community</w:t>
      </w:r>
      <w:r w:rsidRPr="009D6A41">
        <w:rPr>
          <w:sz w:val="12"/>
        </w:rPr>
        <w:t xml:space="preserve">, </w:t>
      </w:r>
      <w:r w:rsidRPr="009D6A41">
        <w:rPr>
          <w:u w:val="single"/>
        </w:rPr>
        <w:t xml:space="preserve">is </w:t>
      </w:r>
      <w:r w:rsidRPr="009D6A41">
        <w:rPr>
          <w:highlight w:val="cyan"/>
          <w:u w:val="single"/>
        </w:rPr>
        <w:t>devastating</w:t>
      </w:r>
      <w:r w:rsidRPr="009D6A41">
        <w:rPr>
          <w:u w:val="single"/>
        </w:rPr>
        <w:t xml:space="preserve"> to </w:t>
      </w:r>
      <w:proofErr w:type="gramStart"/>
      <w:r w:rsidRPr="009D6A41">
        <w:rPr>
          <w:u w:val="single"/>
        </w:rPr>
        <w:t>the majority of</w:t>
      </w:r>
      <w:proofErr w:type="gramEnd"/>
      <w:r w:rsidRPr="009D6A41">
        <w:rPr>
          <w:u w:val="single"/>
        </w:rPr>
        <w:t xml:space="preserve"> </w:t>
      </w:r>
      <w:r w:rsidRPr="009D6A41">
        <w:rPr>
          <w:b/>
          <w:bCs/>
          <w:highlight w:val="cyan"/>
          <w:u w:val="single"/>
        </w:rPr>
        <w:t>ecosystems</w:t>
      </w:r>
      <w:r w:rsidRPr="009D6A41">
        <w:rPr>
          <w:sz w:val="12"/>
        </w:rPr>
        <w:t xml:space="preserve">, </w:t>
      </w:r>
      <w:r w:rsidRPr="009D6A41">
        <w:rPr>
          <w:u w:val="single"/>
        </w:rPr>
        <w:t>and has a high probability of not being stable</w:t>
      </w:r>
      <w:r w:rsidRPr="009D6A41">
        <w:rPr>
          <w:sz w:val="12"/>
        </w:rPr>
        <w:t>. The World Bank says it may be “</w:t>
      </w:r>
      <w:r w:rsidRPr="009D6A41">
        <w:rPr>
          <w:b/>
          <w:bCs/>
          <w:highlight w:val="cyan"/>
          <w:u w:val="single"/>
        </w:rPr>
        <w:t>beyond adaptation</w:t>
      </w:r>
      <w:r w:rsidRPr="009D6A41">
        <w:rPr>
          <w:sz w:val="12"/>
        </w:rPr>
        <w:t xml:space="preserve">”. But </w:t>
      </w:r>
      <w:r w:rsidRPr="009D6A41">
        <w:rPr>
          <w:u w:val="single"/>
        </w:rPr>
        <w:t>an existential threat may also exist</w:t>
      </w:r>
      <w:r w:rsidRPr="009D6A41">
        <w:rPr>
          <w:sz w:val="12"/>
        </w:rPr>
        <w:t xml:space="preserve"> for many peoples and regions </w:t>
      </w:r>
      <w:r w:rsidRPr="009D6A41">
        <w:rPr>
          <w:b/>
          <w:bCs/>
          <w:u w:val="single"/>
        </w:rPr>
        <w:t>at a significantly lower level of warming</w:t>
      </w:r>
      <w:r w:rsidRPr="009D6A41">
        <w:rPr>
          <w:sz w:val="12"/>
        </w:rPr>
        <w:t xml:space="preserve">. In 2017, 3°C of warming was </w:t>
      </w:r>
      <w:proofErr w:type="spellStart"/>
      <w:r w:rsidRPr="009D6A41">
        <w:rPr>
          <w:sz w:val="12"/>
        </w:rPr>
        <w:t>categorised</w:t>
      </w:r>
      <w:proofErr w:type="spellEnd"/>
      <w:r w:rsidRPr="009D6A41">
        <w:rPr>
          <w:sz w:val="12"/>
        </w:rPr>
        <w:t xml:space="preserve"> as “catastrophic” with a warning that, on a path of unchecked emissions, low-probability, high-impact warming could be catastrophic by 2050. 9</w:t>
      </w:r>
    </w:p>
    <w:p w14:paraId="27CBA6AC" w14:textId="77777777" w:rsidR="00307AA9" w:rsidRPr="009D6A41" w:rsidRDefault="00307AA9" w:rsidP="00307AA9">
      <w:pPr>
        <w:rPr>
          <w:sz w:val="12"/>
        </w:rPr>
      </w:pPr>
      <w:r w:rsidRPr="009D6A41">
        <w:rPr>
          <w:sz w:val="12"/>
        </w:rPr>
        <w:t xml:space="preserve">The Emeritus Director of the Potsdam Institute, Prof. Hans Joachim </w:t>
      </w:r>
      <w:proofErr w:type="spellStart"/>
      <w:r w:rsidRPr="009D6A41">
        <w:rPr>
          <w:sz w:val="12"/>
        </w:rPr>
        <w:t>Schellnhuber</w:t>
      </w:r>
      <w:proofErr w:type="spellEnd"/>
      <w:r w:rsidRPr="009D6A41">
        <w:rPr>
          <w:sz w:val="12"/>
        </w:rPr>
        <w:t xml:space="preserve">, warns that “climate change is now reaching the </w:t>
      </w:r>
      <w:proofErr w:type="gramStart"/>
      <w:r w:rsidRPr="009D6A41">
        <w:rPr>
          <w:sz w:val="12"/>
        </w:rPr>
        <w:t>end-game</w:t>
      </w:r>
      <w:proofErr w:type="gramEnd"/>
      <w:r w:rsidRPr="009D6A41">
        <w:rPr>
          <w:sz w:val="12"/>
        </w:rPr>
        <w:t xml:space="preserve">, where very soon humanity must choose between taking unprecedented action, or accepting that it has been left too late and bear the consequences.” He says that if we continue down the present path “there is a very big risk that we will just end our </w:t>
      </w:r>
      <w:proofErr w:type="spellStart"/>
      <w:r w:rsidRPr="009D6A41">
        <w:rPr>
          <w:sz w:val="12"/>
        </w:rPr>
        <w:t>civilisation</w:t>
      </w:r>
      <w:proofErr w:type="spellEnd"/>
      <w:r w:rsidRPr="009D6A41">
        <w:rPr>
          <w:sz w:val="12"/>
        </w:rPr>
        <w:t>. The human species will survive somehow but we will destroy almost everything we have built up over the last two thousand years.” 11</w:t>
      </w:r>
    </w:p>
    <w:p w14:paraId="4AC5D1C6" w14:textId="77777777" w:rsidR="00307AA9" w:rsidRPr="009D6A41" w:rsidRDefault="00307AA9" w:rsidP="00307AA9">
      <w:pPr>
        <w:rPr>
          <w:sz w:val="12"/>
        </w:rPr>
      </w:pPr>
      <w:r w:rsidRPr="009D6A41">
        <w:rPr>
          <w:sz w:val="12"/>
        </w:rPr>
        <w:t>Unfortunately, conventional risk and probability analysis becomes useless in these circumstances because it excludes the full implications of outlier events and possibilities lurking at the fringes.12</w:t>
      </w:r>
    </w:p>
    <w:p w14:paraId="220D8919" w14:textId="77777777" w:rsidR="00307AA9" w:rsidRPr="009D6A41" w:rsidRDefault="00307AA9" w:rsidP="00307AA9">
      <w:pPr>
        <w:rPr>
          <w:sz w:val="12"/>
        </w:rPr>
      </w:pPr>
      <w:r w:rsidRPr="009D6A41">
        <w:rPr>
          <w:sz w:val="12"/>
        </w:rPr>
        <w:t xml:space="preserve">Prudent risk-management means a tough, objective look at the real risks to which we are exposed, especially at those “fat-tail” events, which may have consequences that are damaging beyond quantification, and threaten the survival of human </w:t>
      </w:r>
      <w:proofErr w:type="spellStart"/>
      <w:r w:rsidRPr="009D6A41">
        <w:rPr>
          <w:sz w:val="12"/>
        </w:rPr>
        <w:t>civilisation</w:t>
      </w:r>
      <w:proofErr w:type="spellEnd"/>
      <w:r w:rsidRPr="009D6A41">
        <w:rPr>
          <w:sz w:val="12"/>
        </w:rPr>
        <w:t>.</w:t>
      </w:r>
    </w:p>
    <w:p w14:paraId="7C515AB2" w14:textId="77777777" w:rsidR="00307AA9" w:rsidRPr="009D6A41" w:rsidRDefault="00307AA9" w:rsidP="00307AA9">
      <w:pPr>
        <w:rPr>
          <w:sz w:val="12"/>
        </w:rPr>
      </w:pPr>
      <w:r w:rsidRPr="009D6A41">
        <w:rPr>
          <w:u w:val="single"/>
        </w:rPr>
        <w:lastRenderedPageBreak/>
        <w:t>Global warming projections display a “</w:t>
      </w:r>
      <w:r w:rsidRPr="009D6A41">
        <w:rPr>
          <w:b/>
          <w:bCs/>
          <w:u w:val="single"/>
        </w:rPr>
        <w:t>fat-tailed” distribution</w:t>
      </w:r>
      <w:r w:rsidRPr="009D6A41">
        <w:rPr>
          <w:u w:val="single"/>
        </w:rPr>
        <w:t xml:space="preserve"> with a </w:t>
      </w:r>
      <w:r w:rsidRPr="009D6A41">
        <w:rPr>
          <w:b/>
          <w:bCs/>
          <w:u w:val="single"/>
        </w:rPr>
        <w:t>greater likelihood of warming that is well in excess</w:t>
      </w:r>
      <w:r w:rsidRPr="009D6A41">
        <w:rPr>
          <w:u w:val="single"/>
        </w:rPr>
        <w:t xml:space="preserve"> of the average amount of warming </w:t>
      </w:r>
      <w:r w:rsidRPr="009D6A41">
        <w:rPr>
          <w:b/>
          <w:bCs/>
          <w:u w:val="single"/>
        </w:rPr>
        <w:t>predicted by climate</w:t>
      </w:r>
      <w:r w:rsidRPr="009D6A41">
        <w:rPr>
          <w:u w:val="single"/>
        </w:rPr>
        <w:t xml:space="preserve"> </w:t>
      </w:r>
      <w:proofErr w:type="gramStart"/>
      <w:r w:rsidRPr="009D6A41">
        <w:rPr>
          <w:b/>
          <w:bCs/>
          <w:u w:val="single"/>
        </w:rPr>
        <w:t>models</w:t>
      </w:r>
      <w:r w:rsidRPr="009D6A41">
        <w:rPr>
          <w:u w:val="single"/>
        </w:rPr>
        <w:t>, and</w:t>
      </w:r>
      <w:proofErr w:type="gramEnd"/>
      <w:r w:rsidRPr="009D6A41">
        <w:rPr>
          <w:u w:val="single"/>
        </w:rPr>
        <w:t xml:space="preserve"> are of a higher probability than would be expected under typical statistical assumptions</w:t>
      </w:r>
      <w:r w:rsidRPr="009D6A41">
        <w:rPr>
          <w:sz w:val="12"/>
        </w:rPr>
        <w:t>. More importantly, the risk lies disproportionately in the “fat-tail” outcomes, as illustrated in Figure 1.</w:t>
      </w:r>
    </w:p>
    <w:p w14:paraId="58115DF7" w14:textId="77777777" w:rsidR="00307AA9" w:rsidRPr="009D6A41" w:rsidRDefault="00307AA9" w:rsidP="00307AA9">
      <w:pPr>
        <w:rPr>
          <w:sz w:val="12"/>
        </w:rPr>
      </w:pPr>
      <w:r w:rsidRPr="009D6A41">
        <w:rPr>
          <w:noProof/>
          <w:sz w:val="12"/>
        </w:rPr>
        <w:drawing>
          <wp:inline distT="0" distB="0" distL="0" distR="0" wp14:anchorId="3B2C4B85" wp14:editId="2D5A0535">
            <wp:extent cx="3130711" cy="2038455"/>
            <wp:effectExtent l="0" t="0" r="0" b="0"/>
            <wp:docPr id="789828570" name="Picture 1" descr="A picture containing diagram, screenshot, plo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28570" name="Picture 1" descr="A picture containing diagram, screenshot, plot,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130711" cy="2038455"/>
                    </a:xfrm>
                    <a:prstGeom prst="rect">
                      <a:avLst/>
                    </a:prstGeom>
                  </pic:spPr>
                </pic:pic>
              </a:graphicData>
            </a:graphic>
          </wp:inline>
        </w:drawing>
      </w:r>
    </w:p>
    <w:p w14:paraId="2D4EBDF3" w14:textId="77777777" w:rsidR="00307AA9" w:rsidRPr="009D6A41" w:rsidRDefault="00307AA9" w:rsidP="00307AA9">
      <w:pPr>
        <w:rPr>
          <w:sz w:val="12"/>
        </w:rPr>
      </w:pPr>
      <w:r w:rsidRPr="009D6A41">
        <w:rPr>
          <w:sz w:val="12"/>
        </w:rPr>
        <w:t>Figure 1. Schema of climate-related risk. (a) Event likelihood and (b) Impacts produce (c) Risk. Lower likelihood events at the high end of the probability distribution have the highest risk (Credit: RT Sutton/E Hawkins).</w:t>
      </w:r>
    </w:p>
    <w:p w14:paraId="40D9D85D" w14:textId="77777777" w:rsidR="00307AA9" w:rsidRPr="009D6A41" w:rsidRDefault="00307AA9" w:rsidP="00307AA9">
      <w:pPr>
        <w:rPr>
          <w:sz w:val="12"/>
        </w:rPr>
      </w:pPr>
      <w:r w:rsidRPr="009D6A41">
        <w:rPr>
          <w:sz w:val="12"/>
        </w:rPr>
        <w:t xml:space="preserve">This is a particular concern with </w:t>
      </w:r>
      <w:r w:rsidRPr="009D6A41">
        <w:rPr>
          <w:u w:val="single"/>
        </w:rPr>
        <w:t xml:space="preserve">potential </w:t>
      </w:r>
      <w:r w:rsidRPr="009D6A41">
        <w:rPr>
          <w:b/>
          <w:bCs/>
          <w:u w:val="single"/>
        </w:rPr>
        <w:t xml:space="preserve">climate </w:t>
      </w:r>
      <w:r w:rsidRPr="009D6A41">
        <w:rPr>
          <w:b/>
          <w:bCs/>
          <w:highlight w:val="cyan"/>
          <w:u w:val="single"/>
        </w:rPr>
        <w:t>tipping-points</w:t>
      </w:r>
      <w:r w:rsidRPr="009D6A41">
        <w:rPr>
          <w:sz w:val="12"/>
        </w:rPr>
        <w:t xml:space="preserve"> — passing critical thresholds which result in step changes in the climate system that will be irreversible on human timescales — </w:t>
      </w:r>
      <w:r w:rsidRPr="009D6A41">
        <w:rPr>
          <w:b/>
          <w:bCs/>
          <w:highlight w:val="cyan"/>
          <w:u w:val="single"/>
        </w:rPr>
        <w:t>such as</w:t>
      </w:r>
      <w:r w:rsidRPr="009D6A41">
        <w:rPr>
          <w:sz w:val="12"/>
        </w:rPr>
        <w:t xml:space="preserve"> </w:t>
      </w:r>
      <w:r w:rsidRPr="009D6A41">
        <w:rPr>
          <w:b/>
          <w:bCs/>
          <w:u w:val="single"/>
        </w:rPr>
        <w:t xml:space="preserve">the </w:t>
      </w:r>
      <w:r w:rsidRPr="009D6A41">
        <w:rPr>
          <w:b/>
          <w:bCs/>
          <w:highlight w:val="cyan"/>
          <w:u w:val="single"/>
        </w:rPr>
        <w:t>polar ice sheets</w:t>
      </w:r>
      <w:r w:rsidRPr="009D6A41">
        <w:rPr>
          <w:sz w:val="12"/>
        </w:rPr>
        <w:t xml:space="preserve"> (and hence sea levels), </w:t>
      </w:r>
      <w:r w:rsidRPr="009D6A41">
        <w:rPr>
          <w:b/>
          <w:bCs/>
          <w:highlight w:val="cyan"/>
          <w:u w:val="single"/>
        </w:rPr>
        <w:t>permafrost</w:t>
      </w:r>
      <w:r w:rsidRPr="009D6A41">
        <w:rPr>
          <w:sz w:val="12"/>
        </w:rPr>
        <w:t xml:space="preserve"> </w:t>
      </w:r>
      <w:r w:rsidRPr="009D6A41">
        <w:rPr>
          <w:highlight w:val="cyan"/>
          <w:u w:val="single"/>
        </w:rPr>
        <w:t>and</w:t>
      </w:r>
      <w:r w:rsidRPr="009D6A41">
        <w:rPr>
          <w:u w:val="single"/>
        </w:rPr>
        <w:t xml:space="preserve"> other </w:t>
      </w:r>
      <w:r w:rsidRPr="009D6A41">
        <w:rPr>
          <w:b/>
          <w:bCs/>
          <w:highlight w:val="cyan"/>
          <w:u w:val="single"/>
        </w:rPr>
        <w:t>carbon stores</w:t>
      </w:r>
      <w:r w:rsidRPr="009D6A41">
        <w:rPr>
          <w:sz w:val="12"/>
        </w:rPr>
        <w:t xml:space="preserve">, where the </w:t>
      </w:r>
      <w:r w:rsidRPr="009D6A41">
        <w:rPr>
          <w:u w:val="single"/>
        </w:rPr>
        <w:t xml:space="preserve">impacts of global warming </w:t>
      </w:r>
      <w:r w:rsidRPr="009D6A41">
        <w:rPr>
          <w:b/>
          <w:bCs/>
          <w:highlight w:val="cyan"/>
          <w:u w:val="single"/>
        </w:rPr>
        <w:t>are non-linear</w:t>
      </w:r>
      <w:r w:rsidRPr="009D6A41">
        <w:rPr>
          <w:b/>
          <w:bCs/>
          <w:u w:val="single"/>
        </w:rPr>
        <w:t xml:space="preserve"> and difficult to model</w:t>
      </w:r>
      <w:r w:rsidRPr="009D6A41">
        <w:rPr>
          <w:sz w:val="12"/>
        </w:rPr>
        <w:t xml:space="preserve"> with current scientific knowledge.</w:t>
      </w:r>
    </w:p>
    <w:p w14:paraId="004E2D66" w14:textId="77777777" w:rsidR="00307AA9" w:rsidRDefault="00307AA9" w:rsidP="00307AA9">
      <w:pPr>
        <w:rPr>
          <w:sz w:val="12"/>
        </w:rPr>
      </w:pPr>
      <w:r w:rsidRPr="009D6A41">
        <w:rPr>
          <w:sz w:val="12"/>
        </w:rPr>
        <w:t xml:space="preserve">Recently, attention has been given to </w:t>
      </w:r>
      <w:r w:rsidRPr="009D6A41">
        <w:rPr>
          <w:u w:val="single"/>
        </w:rPr>
        <w:t>a “hothouse Earth” scenario</w:t>
      </w:r>
      <w:r w:rsidRPr="009D6A41">
        <w:rPr>
          <w:sz w:val="12"/>
        </w:rPr>
        <w:t xml:space="preserve">, in which system </w:t>
      </w:r>
      <w:proofErr w:type="gramStart"/>
      <w:r w:rsidRPr="009D6A41">
        <w:rPr>
          <w:sz w:val="12"/>
        </w:rPr>
        <w:t>feedbacks</w:t>
      </w:r>
      <w:proofErr w:type="gramEnd"/>
      <w:r w:rsidRPr="009D6A41">
        <w:rPr>
          <w:sz w:val="12"/>
        </w:rPr>
        <w:t xml:space="preserve"> and their mutual interaction could </w:t>
      </w:r>
      <w:r w:rsidRPr="009D6A41">
        <w:rPr>
          <w:highlight w:val="cyan"/>
          <w:u w:val="single"/>
        </w:rPr>
        <w:t>drive</w:t>
      </w:r>
      <w:r w:rsidRPr="009D6A41">
        <w:rPr>
          <w:u w:val="single"/>
        </w:rPr>
        <w:t xml:space="preserve"> the Earth System </w:t>
      </w:r>
      <w:r w:rsidRPr="009D6A41">
        <w:rPr>
          <w:b/>
          <w:bCs/>
          <w:u w:val="single"/>
        </w:rPr>
        <w:t xml:space="preserve">climate </w:t>
      </w:r>
      <w:r w:rsidRPr="009D6A41">
        <w:rPr>
          <w:b/>
          <w:bCs/>
          <w:highlight w:val="cyan"/>
          <w:u w:val="single"/>
        </w:rPr>
        <w:t>to a point of no return</w:t>
      </w:r>
      <w:r w:rsidRPr="009D6A41">
        <w:rPr>
          <w:sz w:val="12"/>
        </w:rPr>
        <w:t xml:space="preserve">, whereby further warming would become self-sustaining. This “hothouse Earth” planetary threshold could </w:t>
      </w:r>
      <w:r w:rsidRPr="009D6A41">
        <w:rPr>
          <w:b/>
          <w:bCs/>
          <w:highlight w:val="cyan"/>
          <w:u w:val="single"/>
        </w:rPr>
        <w:t>exist at a temperature</w:t>
      </w:r>
      <w:r w:rsidRPr="009D6A41">
        <w:rPr>
          <w:b/>
          <w:bCs/>
          <w:u w:val="single"/>
        </w:rPr>
        <w:t xml:space="preserve"> rise </w:t>
      </w:r>
      <w:r w:rsidRPr="009D6A41">
        <w:rPr>
          <w:b/>
          <w:bCs/>
          <w:highlight w:val="cyan"/>
          <w:u w:val="single"/>
        </w:rPr>
        <w:t>as low as 2°</w:t>
      </w:r>
      <w:r w:rsidRPr="009D6A41">
        <w:rPr>
          <w:b/>
          <w:bCs/>
          <w:u w:val="single"/>
        </w:rPr>
        <w:t xml:space="preserve">C, </w:t>
      </w:r>
      <w:r w:rsidRPr="009D6A41">
        <w:rPr>
          <w:b/>
          <w:bCs/>
          <w:highlight w:val="cyan"/>
          <w:u w:val="single"/>
        </w:rPr>
        <w:t>possibly even lower</w:t>
      </w:r>
      <w:r w:rsidRPr="009D6A41">
        <w:rPr>
          <w:b/>
          <w:bCs/>
          <w:u w:val="single"/>
        </w:rPr>
        <w:t>.</w:t>
      </w:r>
      <w:r w:rsidRPr="009D6A41">
        <w:rPr>
          <w:sz w:val="12"/>
        </w:rPr>
        <w:t>13</w:t>
      </w:r>
    </w:p>
    <w:p w14:paraId="52304BB7" w14:textId="77777777" w:rsidR="00307AA9" w:rsidRPr="003F7028" w:rsidRDefault="00307AA9" w:rsidP="00307AA9"/>
    <w:p w14:paraId="21D58506" w14:textId="31411452" w:rsidR="00307AA9" w:rsidRDefault="00307AA9" w:rsidP="00307AA9">
      <w:pPr>
        <w:pStyle w:val="Heading3"/>
      </w:pPr>
      <w:r>
        <w:lastRenderedPageBreak/>
        <w:t>1nc</w:t>
      </w:r>
      <w:r w:rsidR="00541DBF">
        <w:t>---</w:t>
      </w:r>
      <w:proofErr w:type="spellStart"/>
      <w:r>
        <w:t>FoPo</w:t>
      </w:r>
      <w:proofErr w:type="spellEnd"/>
    </w:p>
    <w:p w14:paraId="5F95D402" w14:textId="77777777" w:rsidR="003C1B46" w:rsidRPr="00541DBF" w:rsidRDefault="003C1B46" w:rsidP="003C1B46">
      <w:pPr>
        <w:pStyle w:val="Heading4"/>
      </w:pPr>
      <w:r w:rsidRPr="00541DBF">
        <w:t xml:space="preserve">Biden’s edge with </w:t>
      </w:r>
      <w:r w:rsidRPr="00541DBF">
        <w:rPr>
          <w:u w:val="single"/>
        </w:rPr>
        <w:t>engaged voters</w:t>
      </w:r>
      <w:r w:rsidRPr="00541DBF">
        <w:t xml:space="preserve"> is </w:t>
      </w:r>
      <w:r>
        <w:t>key – strong messaging now will persuade disengaged voters.</w:t>
      </w:r>
    </w:p>
    <w:p w14:paraId="652403DD" w14:textId="77777777" w:rsidR="00307AA9" w:rsidRPr="00490114" w:rsidRDefault="00307AA9" w:rsidP="00307AA9">
      <w:r>
        <w:t xml:space="preserve">Nate </w:t>
      </w:r>
      <w:r w:rsidRPr="00490114">
        <w:rPr>
          <w:rStyle w:val="Style13ptBold"/>
        </w:rPr>
        <w:t>Cohn 5/24</w:t>
      </w:r>
      <w:r>
        <w:t>/24 chief political analyst for The New York Times “A Polling Risk for Trump” NYT https://www.nytimes.com/2024/05/24/briefing/a-polling-risk-for-trump.html</w:t>
      </w:r>
    </w:p>
    <w:p w14:paraId="31B51066" w14:textId="77777777" w:rsidR="00307AA9" w:rsidRPr="00541DBF" w:rsidRDefault="00307AA9" w:rsidP="00307AA9">
      <w:pPr>
        <w:rPr>
          <w:sz w:val="16"/>
        </w:rPr>
      </w:pPr>
      <w:r w:rsidRPr="00541DBF">
        <w:rPr>
          <w:sz w:val="16"/>
        </w:rPr>
        <w:t xml:space="preserve">The </w:t>
      </w:r>
      <w:r w:rsidRPr="00490114">
        <w:rPr>
          <w:rStyle w:val="StyleUnderline"/>
        </w:rPr>
        <w:t>polls have shown</w:t>
      </w:r>
      <w:r w:rsidRPr="00541DBF">
        <w:rPr>
          <w:sz w:val="16"/>
        </w:rPr>
        <w:t xml:space="preserve"> Donald </w:t>
      </w:r>
      <w:r w:rsidRPr="00490114">
        <w:rPr>
          <w:rStyle w:val="StyleUnderline"/>
        </w:rPr>
        <w:t>Trump with an edge</w:t>
      </w:r>
      <w:r w:rsidRPr="00541DBF">
        <w:rPr>
          <w:sz w:val="16"/>
        </w:rPr>
        <w:t xml:space="preserve"> for eight straight months, </w:t>
      </w:r>
      <w:r w:rsidRPr="00490114">
        <w:rPr>
          <w:rStyle w:val="StyleUnderline"/>
        </w:rPr>
        <w:t>but</w:t>
      </w:r>
      <w:r w:rsidRPr="00541DBF">
        <w:rPr>
          <w:sz w:val="16"/>
        </w:rPr>
        <w:t xml:space="preserve"> there’s a sign his advantage might not be quite as stable as it looks: </w:t>
      </w:r>
      <w:r w:rsidRPr="00490114">
        <w:rPr>
          <w:rStyle w:val="StyleUnderline"/>
        </w:rPr>
        <w:t>His lead is built on</w:t>
      </w:r>
      <w:r w:rsidRPr="00541DBF">
        <w:rPr>
          <w:sz w:val="16"/>
        </w:rPr>
        <w:t xml:space="preserve"> gains among </w:t>
      </w:r>
      <w:r w:rsidRPr="00490114">
        <w:rPr>
          <w:rStyle w:val="StyleUnderline"/>
        </w:rPr>
        <w:t>voters</w:t>
      </w:r>
      <w:r w:rsidRPr="00541DBF">
        <w:rPr>
          <w:sz w:val="16"/>
        </w:rPr>
        <w:t xml:space="preserve"> </w:t>
      </w:r>
      <w:r w:rsidRPr="00490114">
        <w:rPr>
          <w:rStyle w:val="StyleUnderline"/>
        </w:rPr>
        <w:t xml:space="preserve">who aren’t </w:t>
      </w:r>
      <w:r w:rsidRPr="00490114">
        <w:rPr>
          <w:rStyle w:val="Emphasis"/>
        </w:rPr>
        <w:t>paying</w:t>
      </w:r>
      <w:r w:rsidRPr="00490114">
        <w:rPr>
          <w:rStyle w:val="StyleUnderline"/>
        </w:rPr>
        <w:t xml:space="preserve"> close </w:t>
      </w:r>
      <w:r w:rsidRPr="00490114">
        <w:rPr>
          <w:rStyle w:val="Emphasis"/>
        </w:rPr>
        <w:t>attention</w:t>
      </w:r>
      <w:r w:rsidRPr="00490114">
        <w:rPr>
          <w:rStyle w:val="StyleUnderline"/>
        </w:rPr>
        <w:t xml:space="preserve"> to politics</w:t>
      </w:r>
      <w:r w:rsidRPr="00541DBF">
        <w:rPr>
          <w:sz w:val="16"/>
        </w:rPr>
        <w:t>, who don’t follow traditional news and</w:t>
      </w:r>
      <w:r w:rsidRPr="00490114">
        <w:rPr>
          <w:rStyle w:val="StyleUnderline"/>
        </w:rPr>
        <w:t xml:space="preserve"> who </w:t>
      </w:r>
      <w:r w:rsidRPr="00490114">
        <w:rPr>
          <w:rStyle w:val="Emphasis"/>
        </w:rPr>
        <w:t>don’t regularly vote</w:t>
      </w:r>
      <w:r w:rsidRPr="00541DBF">
        <w:rPr>
          <w:sz w:val="16"/>
        </w:rPr>
        <w:t>.</w:t>
      </w:r>
    </w:p>
    <w:p w14:paraId="0A42EE1A" w14:textId="77777777" w:rsidR="00307AA9" w:rsidRPr="00541DBF" w:rsidRDefault="00307AA9" w:rsidP="00307AA9">
      <w:pPr>
        <w:rPr>
          <w:sz w:val="16"/>
        </w:rPr>
      </w:pPr>
      <w:r w:rsidRPr="00541DBF">
        <w:rPr>
          <w:sz w:val="16"/>
        </w:rPr>
        <w:t>Disengaged voters on the periphery of the electorate are driving the polling results — and the story line — about the election.</w:t>
      </w:r>
    </w:p>
    <w:p w14:paraId="44B51524" w14:textId="77777777" w:rsidR="00307AA9" w:rsidRPr="00541DBF" w:rsidRDefault="00307AA9" w:rsidP="00307AA9">
      <w:pPr>
        <w:rPr>
          <w:sz w:val="16"/>
        </w:rPr>
      </w:pPr>
      <w:r w:rsidRPr="00541DBF">
        <w:rPr>
          <w:sz w:val="16"/>
        </w:rPr>
        <w:t xml:space="preserve">President </w:t>
      </w:r>
      <w:r w:rsidRPr="00490114">
        <w:rPr>
          <w:rStyle w:val="StyleUnderline"/>
        </w:rPr>
        <w:t>Biden has</w:t>
      </w:r>
      <w:r w:rsidRPr="00541DBF">
        <w:rPr>
          <w:sz w:val="16"/>
        </w:rPr>
        <w:t xml:space="preserve"> </w:t>
      </w:r>
      <w:proofErr w:type="gramStart"/>
      <w:r w:rsidRPr="00541DBF">
        <w:rPr>
          <w:sz w:val="16"/>
        </w:rPr>
        <w:t xml:space="preserve">actually </w:t>
      </w:r>
      <w:r w:rsidRPr="00490114">
        <w:rPr>
          <w:rStyle w:val="Emphasis"/>
        </w:rPr>
        <w:t>led</w:t>
      </w:r>
      <w:proofErr w:type="gramEnd"/>
      <w:r w:rsidRPr="00541DBF">
        <w:rPr>
          <w:sz w:val="16"/>
        </w:rPr>
        <w:t xml:space="preserve"> </w:t>
      </w:r>
      <w:r w:rsidRPr="00490114">
        <w:rPr>
          <w:rStyle w:val="StyleUnderline"/>
        </w:rPr>
        <w:t xml:space="preserve">the last three New York Times/Siena national polls among those who </w:t>
      </w:r>
      <w:r w:rsidRPr="00490114">
        <w:rPr>
          <w:rStyle w:val="Emphasis"/>
        </w:rPr>
        <w:t>voted</w:t>
      </w:r>
      <w:r w:rsidRPr="00490114">
        <w:rPr>
          <w:rStyle w:val="StyleUnderline"/>
        </w:rPr>
        <w:t xml:space="preserve"> in the </w:t>
      </w:r>
      <w:r w:rsidRPr="00490114">
        <w:rPr>
          <w:rStyle w:val="Emphasis"/>
        </w:rPr>
        <w:t>2020</w:t>
      </w:r>
      <w:r w:rsidRPr="00490114">
        <w:rPr>
          <w:rStyle w:val="StyleUnderline"/>
        </w:rPr>
        <w:t xml:space="preserve"> election</w:t>
      </w:r>
      <w:r w:rsidRPr="00541DBF">
        <w:rPr>
          <w:sz w:val="16"/>
        </w:rPr>
        <w:t xml:space="preserve">, even as he has trailed among registered voters overall. And </w:t>
      </w:r>
      <w:r w:rsidRPr="00490114">
        <w:rPr>
          <w:rStyle w:val="StyleUnderline"/>
        </w:rPr>
        <w:t>looking back over the last few years</w:t>
      </w:r>
      <w:r w:rsidRPr="00490114">
        <w:rPr>
          <w:rStyle w:val="Emphasis"/>
        </w:rPr>
        <w:t>, almost all</w:t>
      </w:r>
      <w:r w:rsidRPr="00490114">
        <w:rPr>
          <w:rStyle w:val="StyleUnderline"/>
        </w:rPr>
        <w:t xml:space="preserve"> of Trump’s gains came from these </w:t>
      </w:r>
      <w:r w:rsidRPr="00490114">
        <w:rPr>
          <w:rStyle w:val="Emphasis"/>
        </w:rPr>
        <w:t>less engaged voters</w:t>
      </w:r>
      <w:r w:rsidRPr="00541DBF">
        <w:rPr>
          <w:sz w:val="16"/>
        </w:rPr>
        <w:t>.</w:t>
      </w:r>
    </w:p>
    <w:p w14:paraId="71F8DAAB" w14:textId="77777777" w:rsidR="00307AA9" w:rsidRPr="00541DBF" w:rsidRDefault="00307AA9" w:rsidP="00307AA9">
      <w:pPr>
        <w:rPr>
          <w:sz w:val="16"/>
        </w:rPr>
      </w:pPr>
      <w:r w:rsidRPr="00541DBF">
        <w:rPr>
          <w:sz w:val="16"/>
        </w:rPr>
        <w:t>[Graph omitted]</w:t>
      </w:r>
    </w:p>
    <w:p w14:paraId="72E9D518" w14:textId="77777777" w:rsidR="00307AA9" w:rsidRPr="00541DBF" w:rsidRDefault="00307AA9" w:rsidP="00307AA9">
      <w:pPr>
        <w:rPr>
          <w:sz w:val="16"/>
        </w:rPr>
      </w:pPr>
      <w:r w:rsidRPr="00541DBF">
        <w:rPr>
          <w:sz w:val="16"/>
        </w:rPr>
        <w:t>Importantly, these low-turnout voters are often from Democratic constituencies. Many back Democratic candidates for U.S. Senate. But in our polling, Biden wins just three-quarters of Democratic-leaning voters who didn’t vote in the last cycle, even as almost all high-turnout Democratic-leaners continue to support him.</w:t>
      </w:r>
    </w:p>
    <w:p w14:paraId="0FA0E70B" w14:textId="77777777" w:rsidR="00307AA9" w:rsidRPr="00541DBF" w:rsidRDefault="00307AA9" w:rsidP="00307AA9">
      <w:pPr>
        <w:rPr>
          <w:sz w:val="16"/>
        </w:rPr>
      </w:pPr>
      <w:r w:rsidRPr="00541DBF">
        <w:rPr>
          <w:sz w:val="16"/>
        </w:rPr>
        <w:t>This trend illustrates the disconnect between Trump’s lead in the polls and Democratic victories in lower-turnout special elections. And it helps explain Trump’s gains among young and nonwhite voters, who tend to be among the least engaged.</w:t>
      </w:r>
    </w:p>
    <w:p w14:paraId="2ACC4513" w14:textId="77777777" w:rsidR="00307AA9" w:rsidRPr="00541DBF" w:rsidRDefault="00307AA9" w:rsidP="00307AA9">
      <w:pPr>
        <w:rPr>
          <w:sz w:val="16"/>
        </w:rPr>
      </w:pPr>
      <w:r w:rsidRPr="00541DBF">
        <w:rPr>
          <w:sz w:val="16"/>
        </w:rPr>
        <w:t>Trump’s dependence on these voters could make the race more volatile soon</w:t>
      </w:r>
      <w:r w:rsidRPr="00490114">
        <w:rPr>
          <w:rStyle w:val="StyleUnderline"/>
        </w:rPr>
        <w:t xml:space="preserve">. As voters tune in over the next six months, </w:t>
      </w:r>
      <w:r w:rsidRPr="00541DBF">
        <w:rPr>
          <w:sz w:val="16"/>
        </w:rPr>
        <w:t>there’s a chance that</w:t>
      </w:r>
      <w:r w:rsidRPr="00490114">
        <w:rPr>
          <w:rStyle w:val="StyleUnderline"/>
        </w:rPr>
        <w:t xml:space="preserve"> disengaged but traditionally Democratic voters could </w:t>
      </w:r>
      <w:r w:rsidRPr="00490114">
        <w:rPr>
          <w:rStyle w:val="Emphasis"/>
        </w:rPr>
        <w:t>revert</w:t>
      </w:r>
      <w:r w:rsidRPr="00490114">
        <w:rPr>
          <w:rStyle w:val="StyleUnderline"/>
        </w:rPr>
        <w:t xml:space="preserve"> to their </w:t>
      </w:r>
      <w:r w:rsidRPr="00490114">
        <w:rPr>
          <w:rStyle w:val="Emphasis"/>
        </w:rPr>
        <w:t>usual partisan leanings</w:t>
      </w:r>
      <w:r w:rsidRPr="00541DBF">
        <w:rPr>
          <w:sz w:val="16"/>
        </w:rPr>
        <w:t xml:space="preserve">. </w:t>
      </w:r>
      <w:r w:rsidRPr="00490114">
        <w:rPr>
          <w:rStyle w:val="StyleUnderline"/>
        </w:rPr>
        <w:t>Alternately, they might stay home, which could also help Biden.</w:t>
      </w:r>
    </w:p>
    <w:p w14:paraId="7982A697" w14:textId="77777777" w:rsidR="00307AA9" w:rsidRPr="00541DBF" w:rsidRDefault="00307AA9" w:rsidP="00307AA9">
      <w:pPr>
        <w:rPr>
          <w:sz w:val="16"/>
        </w:rPr>
      </w:pPr>
      <w:r w:rsidRPr="00541DBF">
        <w:rPr>
          <w:sz w:val="16"/>
        </w:rPr>
        <w:t>How they’re different</w:t>
      </w:r>
    </w:p>
    <w:p w14:paraId="243DF401" w14:textId="77777777" w:rsidR="00307AA9" w:rsidRPr="00541DBF" w:rsidRDefault="00307AA9" w:rsidP="00307AA9">
      <w:pPr>
        <w:rPr>
          <w:sz w:val="16"/>
        </w:rPr>
      </w:pPr>
      <w:r w:rsidRPr="00541DBF">
        <w:rPr>
          <w:sz w:val="16"/>
        </w:rPr>
        <w:t>It’s not just that less engaged voters are paying less attention. The Times/Siena data suggests that they have distinct political views, and that they get their political information from different sources.</w:t>
      </w:r>
    </w:p>
    <w:p w14:paraId="77C69BA8" w14:textId="77777777" w:rsidR="00307AA9" w:rsidRPr="00541DBF" w:rsidRDefault="00307AA9" w:rsidP="00307AA9">
      <w:pPr>
        <w:rPr>
          <w:sz w:val="16"/>
        </w:rPr>
      </w:pPr>
      <w:r w:rsidRPr="00541DBF">
        <w:rPr>
          <w:sz w:val="16"/>
        </w:rPr>
        <w:t xml:space="preserve">In the battleground states, </w:t>
      </w:r>
      <w:r w:rsidRPr="00490114">
        <w:rPr>
          <w:rStyle w:val="StyleUnderline"/>
        </w:rPr>
        <w:t xml:space="preserve">Democratic-leaning irregular voters are </w:t>
      </w:r>
      <w:r w:rsidRPr="00490114">
        <w:rPr>
          <w:rStyle w:val="Emphasis"/>
        </w:rPr>
        <w:t>far less likely</w:t>
      </w:r>
      <w:r w:rsidRPr="00490114">
        <w:rPr>
          <w:rStyle w:val="StyleUnderline"/>
        </w:rPr>
        <w:t xml:space="preserve"> to identify as liberal. </w:t>
      </w:r>
      <w:r w:rsidRPr="00541DBF">
        <w:rPr>
          <w:sz w:val="16"/>
        </w:rPr>
        <w:t>They’re less likely to talk about abortion and democracy and more likely to worry about the economy. They overwhelmingly believe the economy is “poor” or “only fair,” while most of their high-turnout counterparts say it is “good” or “excellent.”</w:t>
      </w:r>
    </w:p>
    <w:p w14:paraId="194E7F4F" w14:textId="77777777" w:rsidR="00307AA9" w:rsidRPr="00541DBF" w:rsidRDefault="00307AA9" w:rsidP="00307AA9">
      <w:pPr>
        <w:rPr>
          <w:sz w:val="16"/>
        </w:rPr>
      </w:pPr>
      <w:r w:rsidRPr="00541DBF">
        <w:rPr>
          <w:sz w:val="16"/>
        </w:rPr>
        <w:t>[Graph omitted]</w:t>
      </w:r>
    </w:p>
    <w:p w14:paraId="7376B62A" w14:textId="77777777" w:rsidR="00307AA9" w:rsidRPr="00541DBF" w:rsidRDefault="00307AA9" w:rsidP="00307AA9">
      <w:pPr>
        <w:rPr>
          <w:sz w:val="16"/>
        </w:rPr>
      </w:pPr>
      <w:r w:rsidRPr="00541DBF">
        <w:rPr>
          <w:sz w:val="16"/>
        </w:rPr>
        <w:t xml:space="preserve">One important factor might be media consumption. While Biden holds nearly </w:t>
      </w:r>
      <w:proofErr w:type="gramStart"/>
      <w:r w:rsidRPr="00541DBF">
        <w:rPr>
          <w:sz w:val="16"/>
        </w:rPr>
        <w:t>all of</w:t>
      </w:r>
      <w:proofErr w:type="gramEnd"/>
      <w:r w:rsidRPr="00541DBF">
        <w:rPr>
          <w:sz w:val="16"/>
        </w:rPr>
        <w:t xml:space="preserve"> his support from voters who consume traditional mainstream media — national newspapers, television networks and the like — the disengaged are far likelier to report getting their news from social media. Biden defectors are concentrated in this group. (A TikTok analysis found nearly twice as many pro-Trump posts on the platform as pro-Biden ones since November.)</w:t>
      </w:r>
    </w:p>
    <w:p w14:paraId="2C375980" w14:textId="77777777" w:rsidR="00307AA9" w:rsidRPr="00490114" w:rsidRDefault="00307AA9" w:rsidP="00307AA9">
      <w:pPr>
        <w:rPr>
          <w:rStyle w:val="Emphasis"/>
        </w:rPr>
      </w:pPr>
      <w:r w:rsidRPr="00490114">
        <w:rPr>
          <w:rStyle w:val="StyleUnderline"/>
        </w:rPr>
        <w:t xml:space="preserve">Low-turnout voters also pose a challenge for pollsters. While millions of them will undoubtedly turn out this November, </w:t>
      </w:r>
      <w:r w:rsidRPr="00490114">
        <w:rPr>
          <w:rStyle w:val="Emphasis"/>
        </w:rPr>
        <w:t>no one knows</w:t>
      </w:r>
      <w:r w:rsidRPr="00490114">
        <w:rPr>
          <w:rStyle w:val="StyleUnderline"/>
        </w:rPr>
        <w:t xml:space="preserve"> just how many of them will ultimately show up —</w:t>
      </w:r>
      <w:r w:rsidRPr="00541DBF">
        <w:rPr>
          <w:sz w:val="16"/>
        </w:rPr>
        <w:t xml:space="preserve"> let alone exactly which ones will do so. This is always a challenge for pollsters. </w:t>
      </w:r>
      <w:r w:rsidRPr="00490114">
        <w:rPr>
          <w:rStyle w:val="StyleUnderline"/>
        </w:rPr>
        <w:t xml:space="preserve">But in this cycle, if enough of them stay home, Biden could do </w:t>
      </w:r>
      <w:r w:rsidRPr="00490114">
        <w:rPr>
          <w:rStyle w:val="Emphasis"/>
        </w:rPr>
        <w:t>much better</w:t>
      </w:r>
      <w:r w:rsidRPr="00490114">
        <w:rPr>
          <w:rStyle w:val="StyleUnderline"/>
        </w:rPr>
        <w:t xml:space="preserve"> on Election Day </w:t>
      </w:r>
      <w:r w:rsidRPr="00490114">
        <w:rPr>
          <w:rStyle w:val="Emphasis"/>
        </w:rPr>
        <w:t>than it appears in the polls.</w:t>
      </w:r>
    </w:p>
    <w:p w14:paraId="6271613C" w14:textId="77777777" w:rsidR="00307AA9" w:rsidRPr="00490114" w:rsidRDefault="00307AA9" w:rsidP="00307AA9">
      <w:pPr>
        <w:rPr>
          <w:rStyle w:val="StyleUnderline"/>
        </w:rPr>
      </w:pPr>
      <w:r w:rsidRPr="00490114">
        <w:rPr>
          <w:rStyle w:val="StyleUnderline"/>
        </w:rPr>
        <w:t>Who will ultimately vote?</w:t>
      </w:r>
    </w:p>
    <w:p w14:paraId="32AC1D8E" w14:textId="77777777" w:rsidR="00307AA9" w:rsidRPr="00541DBF" w:rsidRDefault="00307AA9" w:rsidP="00307AA9">
      <w:pPr>
        <w:rPr>
          <w:sz w:val="16"/>
        </w:rPr>
      </w:pPr>
      <w:r w:rsidRPr="00541DBF">
        <w:rPr>
          <w:sz w:val="16"/>
        </w:rPr>
        <w:t>If there are two consecutive elections with the same level of turnout, you might assume that the same people are voting each time. That’s not the way it works.</w:t>
      </w:r>
    </w:p>
    <w:p w14:paraId="0FF69380" w14:textId="77777777" w:rsidR="00307AA9" w:rsidRPr="00541DBF" w:rsidRDefault="00307AA9" w:rsidP="00307AA9">
      <w:pPr>
        <w:rPr>
          <w:sz w:val="16"/>
        </w:rPr>
      </w:pPr>
      <w:r w:rsidRPr="00541DBF">
        <w:rPr>
          <w:sz w:val="16"/>
        </w:rPr>
        <w:t>There’s a lot more churn in the electorate than people realize. Even if the turnout stays the same, millions of prior voters will stay home and be replaced by millions who stayed home last time.</w:t>
      </w:r>
    </w:p>
    <w:p w14:paraId="018550D9" w14:textId="77777777" w:rsidR="00307AA9" w:rsidRPr="00541DBF" w:rsidRDefault="00307AA9" w:rsidP="00307AA9">
      <w:pPr>
        <w:rPr>
          <w:sz w:val="16"/>
        </w:rPr>
      </w:pPr>
      <w:r w:rsidRPr="00490114">
        <w:rPr>
          <w:rStyle w:val="StyleUnderline"/>
        </w:rPr>
        <w:lastRenderedPageBreak/>
        <w:t>Historically, around 25 percent of presidential election voters do not have a record of voting in the previous presidential election</w:t>
      </w:r>
      <w:r w:rsidRPr="00541DBF">
        <w:rPr>
          <w:sz w:val="16"/>
        </w:rPr>
        <w:t>. This is partly because of newly registered voters, who usually vote in the next election (and who may have previously voted in a different state). But it’s also because around 30 percent to 40 percent of previous registrants who skipped the last election ultimately show up for the next one.</w:t>
      </w:r>
    </w:p>
    <w:p w14:paraId="727B42E9" w14:textId="77777777" w:rsidR="00307AA9" w:rsidRPr="00541DBF" w:rsidRDefault="00307AA9" w:rsidP="00307AA9">
      <w:pPr>
        <w:rPr>
          <w:sz w:val="16"/>
        </w:rPr>
      </w:pPr>
      <w:r w:rsidRPr="00490114">
        <w:rPr>
          <w:rStyle w:val="StyleUnderline"/>
        </w:rPr>
        <w:t xml:space="preserve">There are good reasons to expect fewer voters in 2024 than in recent cycles, as the 2020 election was the </w:t>
      </w:r>
      <w:r w:rsidRPr="00490114">
        <w:rPr>
          <w:rStyle w:val="Emphasis"/>
        </w:rPr>
        <w:t>highest-turnout election</w:t>
      </w:r>
      <w:r w:rsidRPr="00490114">
        <w:rPr>
          <w:rStyle w:val="StyleUnderline"/>
        </w:rPr>
        <w:t xml:space="preserve"> in a </w:t>
      </w:r>
      <w:r w:rsidRPr="00490114">
        <w:rPr>
          <w:rStyle w:val="Emphasis"/>
        </w:rPr>
        <w:t>century</w:t>
      </w:r>
      <w:r w:rsidRPr="00541DBF">
        <w:rPr>
          <w:sz w:val="16"/>
        </w:rPr>
        <w:t>. But if you think that means that there won’t be many new voters, you’re already wrong: In fact, 10 percent of registered 2020 nonvoters already turned out and voted in the relatively low-turnout 2022 midterms. The usual churn is already at work.</w:t>
      </w:r>
    </w:p>
    <w:p w14:paraId="7DC2D9AE" w14:textId="77777777" w:rsidR="00307AA9" w:rsidRPr="00541DBF" w:rsidRDefault="00307AA9" w:rsidP="00307AA9">
      <w:pPr>
        <w:rPr>
          <w:sz w:val="16"/>
        </w:rPr>
      </w:pPr>
      <w:r w:rsidRPr="00541DBF">
        <w:rPr>
          <w:sz w:val="16"/>
        </w:rPr>
        <w:t xml:space="preserve">Still, </w:t>
      </w:r>
      <w:r w:rsidRPr="00490114">
        <w:rPr>
          <w:rStyle w:val="StyleUnderline"/>
        </w:rPr>
        <w:t xml:space="preserve">Trump’s strength among nonvoters means the exact number of new voters could be </w:t>
      </w:r>
      <w:r w:rsidRPr="00490114">
        <w:rPr>
          <w:rStyle w:val="Emphasis"/>
        </w:rPr>
        <w:t>decisive</w:t>
      </w:r>
      <w:r w:rsidRPr="00541DBF">
        <w:rPr>
          <w:sz w:val="16"/>
        </w:rPr>
        <w:t xml:space="preserve">. And </w:t>
      </w:r>
      <w:r w:rsidRPr="00490114">
        <w:rPr>
          <w:rStyle w:val="StyleUnderline"/>
        </w:rPr>
        <w:t xml:space="preserve">exactly which new voters show up could also be pivotal. In recent years, Democrats have benefited from a hidden turnout advantage — a tendency for Democratic-leaners who vote to be </w:t>
      </w:r>
      <w:r w:rsidRPr="00490114">
        <w:rPr>
          <w:rStyle w:val="Emphasis"/>
        </w:rPr>
        <w:t>more anti-Trump</w:t>
      </w:r>
      <w:r w:rsidRPr="00490114">
        <w:rPr>
          <w:rStyle w:val="StyleUnderline"/>
        </w:rPr>
        <w:t xml:space="preserve"> than those who stay home</w:t>
      </w:r>
      <w:r w:rsidRPr="00541DBF">
        <w:rPr>
          <w:sz w:val="16"/>
        </w:rPr>
        <w:t>.</w:t>
      </w:r>
    </w:p>
    <w:p w14:paraId="3725E950" w14:textId="77777777" w:rsidR="00307AA9" w:rsidRPr="00490114" w:rsidRDefault="00307AA9" w:rsidP="00307AA9">
      <w:pPr>
        <w:rPr>
          <w:rStyle w:val="StyleUnderline"/>
        </w:rPr>
      </w:pPr>
      <w:r w:rsidRPr="00541DBF">
        <w:rPr>
          <w:sz w:val="16"/>
        </w:rPr>
        <w:t xml:space="preserve">With that history in mind, </w:t>
      </w:r>
      <w:r w:rsidRPr="00490114">
        <w:rPr>
          <w:rStyle w:val="StyleUnderline"/>
        </w:rPr>
        <w:t xml:space="preserve">Democrats can hope that November’s election will draw a </w:t>
      </w:r>
      <w:r w:rsidRPr="00490114">
        <w:rPr>
          <w:rStyle w:val="Emphasis"/>
        </w:rPr>
        <w:t>disproportionately anti-Trump</w:t>
      </w:r>
      <w:r w:rsidRPr="00490114">
        <w:rPr>
          <w:rStyle w:val="StyleUnderline"/>
        </w:rPr>
        <w:t xml:space="preserve"> group of </w:t>
      </w:r>
      <w:r w:rsidRPr="00490114">
        <w:rPr>
          <w:rStyle w:val="Emphasis"/>
        </w:rPr>
        <w:t xml:space="preserve">irregular voters </w:t>
      </w:r>
      <w:r w:rsidRPr="00490114">
        <w:rPr>
          <w:rStyle w:val="StyleUnderline"/>
        </w:rPr>
        <w:t>to the polls.</w:t>
      </w:r>
      <w:r w:rsidRPr="00541DBF">
        <w:rPr>
          <w:sz w:val="16"/>
        </w:rPr>
        <w:t xml:space="preserve"> </w:t>
      </w:r>
      <w:r w:rsidRPr="00490114">
        <w:rPr>
          <w:rStyle w:val="StyleUnderline"/>
        </w:rPr>
        <w:t xml:space="preserve">There were signs of this </w:t>
      </w:r>
      <w:r w:rsidRPr="00490114">
        <w:rPr>
          <w:rStyle w:val="Emphasis"/>
        </w:rPr>
        <w:t xml:space="preserve">yet again </w:t>
      </w:r>
      <w:r w:rsidRPr="00490114">
        <w:rPr>
          <w:rStyle w:val="StyleUnderline"/>
        </w:rPr>
        <w:t xml:space="preserve">in The Times’s recent </w:t>
      </w:r>
      <w:r w:rsidRPr="00490114">
        <w:rPr>
          <w:rStyle w:val="Emphasis"/>
        </w:rPr>
        <w:t>battleground</w:t>
      </w:r>
      <w:r w:rsidRPr="00490114">
        <w:rPr>
          <w:rStyle w:val="StyleUnderline"/>
        </w:rPr>
        <w:t xml:space="preserve"> poll</w:t>
      </w:r>
      <w:r w:rsidRPr="00490114">
        <w:rPr>
          <w:rStyle w:val="Emphasis"/>
        </w:rPr>
        <w:t>s</w:t>
      </w:r>
      <w:r w:rsidRPr="00490114">
        <w:rPr>
          <w:rStyle w:val="StyleUnderline"/>
        </w:rPr>
        <w:t>.</w:t>
      </w:r>
    </w:p>
    <w:p w14:paraId="44747AB4" w14:textId="77777777" w:rsidR="00307AA9" w:rsidRPr="00541DBF" w:rsidRDefault="00307AA9" w:rsidP="00307AA9">
      <w:pPr>
        <w:rPr>
          <w:sz w:val="16"/>
        </w:rPr>
      </w:pPr>
      <w:r w:rsidRPr="00541DBF">
        <w:rPr>
          <w:sz w:val="16"/>
        </w:rPr>
        <w:t xml:space="preserve">Of course, </w:t>
      </w:r>
      <w:r w:rsidRPr="00490114">
        <w:rPr>
          <w:rStyle w:val="StyleUnderline"/>
        </w:rPr>
        <w:t xml:space="preserve">it’s unlikely that disengaged, irregular voters have already formed solid plans about November. There’s </w:t>
      </w:r>
      <w:r w:rsidRPr="00490114">
        <w:rPr>
          <w:rStyle w:val="Emphasis"/>
        </w:rPr>
        <w:t>plenty of time</w:t>
      </w:r>
      <w:r w:rsidRPr="00490114">
        <w:rPr>
          <w:rStyle w:val="StyleUnderline"/>
        </w:rPr>
        <w:t xml:space="preserve"> for them to </w:t>
      </w:r>
      <w:r w:rsidRPr="00490114">
        <w:rPr>
          <w:rStyle w:val="Emphasis"/>
        </w:rPr>
        <w:t>make up</w:t>
      </w:r>
      <w:r w:rsidRPr="00490114">
        <w:rPr>
          <w:rStyle w:val="StyleUnderline"/>
        </w:rPr>
        <w:t xml:space="preserve"> or </w:t>
      </w:r>
      <w:r w:rsidRPr="00490114">
        <w:rPr>
          <w:rStyle w:val="Emphasis"/>
        </w:rPr>
        <w:t>change their minds</w:t>
      </w:r>
      <w:r w:rsidRPr="00490114">
        <w:rPr>
          <w:rStyle w:val="StyleUnderline"/>
        </w:rPr>
        <w:t xml:space="preserve"> about whom they might vote for — and about whether they’ll vote at all</w:t>
      </w:r>
      <w:r w:rsidRPr="00541DBF">
        <w:rPr>
          <w:sz w:val="16"/>
        </w:rPr>
        <w:t>.</w:t>
      </w:r>
    </w:p>
    <w:p w14:paraId="570D2667" w14:textId="77777777" w:rsidR="00541DBF" w:rsidRPr="00541DBF" w:rsidRDefault="00541DBF" w:rsidP="00307AA9">
      <w:pPr>
        <w:rPr>
          <w:sz w:val="16"/>
        </w:rPr>
      </w:pPr>
    </w:p>
    <w:p w14:paraId="3AC4B3AE" w14:textId="77777777" w:rsidR="003C1B46" w:rsidRPr="003C1B46" w:rsidRDefault="003C1B46" w:rsidP="003C1B46">
      <w:pPr>
        <w:pStyle w:val="Heading4"/>
        <w:rPr>
          <w:rStyle w:val="Style13ptBold"/>
          <w:b/>
          <w:bCs w:val="0"/>
        </w:rPr>
      </w:pPr>
      <w:r w:rsidRPr="003C1B46">
        <w:rPr>
          <w:rStyle w:val="Style13ptBold"/>
          <w:b/>
          <w:bCs w:val="0"/>
        </w:rPr>
        <w:t>[Insert Link]</w:t>
      </w:r>
    </w:p>
    <w:p w14:paraId="1FCE1F6F" w14:textId="429F33AA" w:rsidR="00307AA9" w:rsidRDefault="00307AA9" w:rsidP="00307AA9">
      <w:pPr>
        <w:pStyle w:val="Heading4"/>
      </w:pPr>
      <w:r>
        <w:t xml:space="preserve">Perceived weakness </w:t>
      </w:r>
      <w:r>
        <w:rPr>
          <w:u w:val="single"/>
        </w:rPr>
        <w:t>flips the election</w:t>
      </w:r>
      <w:r>
        <w:t xml:space="preserve">. </w:t>
      </w:r>
    </w:p>
    <w:p w14:paraId="4198AF34" w14:textId="77777777" w:rsidR="00307AA9" w:rsidRDefault="00307AA9" w:rsidP="00307AA9">
      <w:r>
        <w:rPr>
          <w:rStyle w:val="Style13ptBold"/>
        </w:rPr>
        <w:t>Hirsh ‘23</w:t>
      </w:r>
      <w:r>
        <w:t xml:space="preserve"> [Michael Hirsh is the former foreign editor and chief diplomatic correspondent for Newsweek, and the former national editor for POLITICO Magazine. "Biden’s Allies Say the Quiet Part Out Loud: This War Could Be His 2024 Reset." https://www.politico.com/news/magazine/2023/10/20/biden-age-war-politics-00122337]</w:t>
      </w:r>
    </w:p>
    <w:p w14:paraId="19863B7B" w14:textId="77777777" w:rsidR="00307AA9" w:rsidRDefault="00307AA9" w:rsidP="00307AA9">
      <w:pPr>
        <w:rPr>
          <w:sz w:val="16"/>
        </w:rPr>
      </w:pPr>
      <w:r>
        <w:rPr>
          <w:sz w:val="16"/>
        </w:rPr>
        <w:t xml:space="preserve">The Biden team appears to be betting that </w:t>
      </w:r>
      <w:r>
        <w:rPr>
          <w:rStyle w:val="StyleUnderline"/>
        </w:rPr>
        <w:t>the</w:t>
      </w:r>
      <w:r>
        <w:rPr>
          <w:sz w:val="16"/>
        </w:rPr>
        <w:t xml:space="preserve"> </w:t>
      </w:r>
      <w:r>
        <w:rPr>
          <w:rStyle w:val="Emphasis"/>
          <w:highlight w:val="cyan"/>
        </w:rPr>
        <w:t>new war</w:t>
      </w:r>
      <w:r>
        <w:rPr>
          <w:sz w:val="16"/>
        </w:rPr>
        <w:t xml:space="preserve"> </w:t>
      </w:r>
      <w:r>
        <w:rPr>
          <w:rStyle w:val="StyleUnderline"/>
        </w:rPr>
        <w:t xml:space="preserve">between Israelis and Palestinians </w:t>
      </w:r>
      <w:r>
        <w:rPr>
          <w:rStyle w:val="StyleUnderline"/>
          <w:highlight w:val="cyan"/>
        </w:rPr>
        <w:t>could be a</w:t>
      </w:r>
      <w:r>
        <w:rPr>
          <w:sz w:val="16"/>
        </w:rPr>
        <w:t xml:space="preserve"> kind of tipping point — the president prefers the term “</w:t>
      </w:r>
      <w:r>
        <w:rPr>
          <w:rStyle w:val="Emphasis"/>
          <w:highlight w:val="cyan"/>
        </w:rPr>
        <w:t>inflection point</w:t>
      </w:r>
      <w:r>
        <w:rPr>
          <w:sz w:val="16"/>
        </w:rPr>
        <w:t xml:space="preserve">” — </w:t>
      </w:r>
      <w:r>
        <w:rPr>
          <w:rStyle w:val="StyleUnderline"/>
          <w:highlight w:val="cyan"/>
        </w:rPr>
        <w:t>that changes</w:t>
      </w:r>
      <w:r>
        <w:rPr>
          <w:rStyle w:val="StyleUnderline"/>
        </w:rPr>
        <w:t xml:space="preserve"> the political </w:t>
      </w:r>
      <w:r>
        <w:rPr>
          <w:rStyle w:val="Emphasis"/>
          <w:highlight w:val="cyan"/>
        </w:rPr>
        <w:t>calculus</w:t>
      </w:r>
      <w:r>
        <w:rPr>
          <w:rStyle w:val="StyleUnderline"/>
          <w:highlight w:val="cyan"/>
        </w:rPr>
        <w:t xml:space="preserve"> at </w:t>
      </w:r>
      <w:r>
        <w:rPr>
          <w:rStyle w:val="Emphasis"/>
          <w:highlight w:val="cyan"/>
        </w:rPr>
        <w:t>home</w:t>
      </w:r>
      <w:r>
        <w:rPr>
          <w:sz w:val="16"/>
        </w:rPr>
        <w:t xml:space="preserve">. </w:t>
      </w:r>
      <w:r>
        <w:rPr>
          <w:rStyle w:val="StyleUnderline"/>
        </w:rPr>
        <w:t>The new</w:t>
      </w:r>
      <w:r>
        <w:rPr>
          <w:sz w:val="16"/>
        </w:rPr>
        <w:t xml:space="preserve"> Middle East </w:t>
      </w:r>
      <w:r>
        <w:rPr>
          <w:rStyle w:val="StyleUnderline"/>
        </w:rPr>
        <w:t xml:space="preserve">crisis </w:t>
      </w:r>
      <w:r>
        <w:rPr>
          <w:rStyle w:val="StyleUnderline"/>
          <w:highlight w:val="cyan"/>
        </w:rPr>
        <w:t xml:space="preserve">comes amid </w:t>
      </w:r>
      <w:r>
        <w:rPr>
          <w:rStyle w:val="StyleUnderline"/>
        </w:rPr>
        <w:t xml:space="preserve">the ongoing </w:t>
      </w:r>
      <w:r>
        <w:rPr>
          <w:rStyle w:val="Emphasis"/>
          <w:highlight w:val="cyan"/>
        </w:rPr>
        <w:t>Ukraine</w:t>
      </w:r>
      <w:r>
        <w:rPr>
          <w:rStyle w:val="Emphasis"/>
        </w:rPr>
        <w:t xml:space="preserve"> war</w:t>
      </w:r>
      <w:r>
        <w:rPr>
          <w:sz w:val="16"/>
        </w:rPr>
        <w:t xml:space="preserve"> </w:t>
      </w:r>
      <w:r>
        <w:rPr>
          <w:rStyle w:val="StyleUnderline"/>
        </w:rPr>
        <w:t>and</w:t>
      </w:r>
      <w:r>
        <w:rPr>
          <w:sz w:val="16"/>
        </w:rPr>
        <w:t xml:space="preserve"> rising Sino-U.S. </w:t>
      </w:r>
      <w:r>
        <w:rPr>
          <w:rStyle w:val="StyleUnderline"/>
        </w:rPr>
        <w:t xml:space="preserve">tensions over </w:t>
      </w:r>
      <w:r>
        <w:rPr>
          <w:rStyle w:val="Emphasis"/>
          <w:highlight w:val="cyan"/>
        </w:rPr>
        <w:t>Taiwan</w:t>
      </w:r>
      <w:r>
        <w:rPr>
          <w:sz w:val="16"/>
        </w:rPr>
        <w:t xml:space="preserve">, </w:t>
      </w:r>
      <w:r>
        <w:rPr>
          <w:rStyle w:val="StyleUnderline"/>
        </w:rPr>
        <w:t xml:space="preserve">along with </w:t>
      </w:r>
      <w:r>
        <w:rPr>
          <w:rStyle w:val="StyleUnderline"/>
          <w:highlight w:val="cyan"/>
        </w:rPr>
        <w:t>a growing</w:t>
      </w:r>
      <w:r>
        <w:rPr>
          <w:rStyle w:val="StyleUnderline"/>
        </w:rPr>
        <w:t xml:space="preserve"> sense that </w:t>
      </w:r>
      <w:r>
        <w:rPr>
          <w:rStyle w:val="Emphasis"/>
          <w:highlight w:val="cyan"/>
        </w:rPr>
        <w:t>Beijing</w:t>
      </w:r>
      <w:r>
        <w:rPr>
          <w:sz w:val="16"/>
          <w:highlight w:val="cyan"/>
        </w:rPr>
        <w:t xml:space="preserve">, </w:t>
      </w:r>
      <w:r>
        <w:rPr>
          <w:rStyle w:val="Emphasis"/>
          <w:highlight w:val="cyan"/>
        </w:rPr>
        <w:t>Moscow</w:t>
      </w:r>
      <w:r>
        <w:rPr>
          <w:sz w:val="16"/>
          <w:highlight w:val="cyan"/>
        </w:rPr>
        <w:t xml:space="preserve"> </w:t>
      </w:r>
      <w:r>
        <w:rPr>
          <w:rStyle w:val="StyleUnderline"/>
          <w:highlight w:val="cyan"/>
        </w:rPr>
        <w:t>and</w:t>
      </w:r>
      <w:r>
        <w:rPr>
          <w:sz w:val="16"/>
          <w:highlight w:val="cyan"/>
        </w:rPr>
        <w:t xml:space="preserve"> </w:t>
      </w:r>
      <w:r>
        <w:rPr>
          <w:rStyle w:val="Emphasis"/>
          <w:highlight w:val="cyan"/>
        </w:rPr>
        <w:t>Tehran</w:t>
      </w:r>
      <w:r>
        <w:rPr>
          <w:sz w:val="16"/>
          <w:highlight w:val="cyan"/>
        </w:rPr>
        <w:t xml:space="preserve"> </w:t>
      </w:r>
      <w:r>
        <w:rPr>
          <w:rStyle w:val="StyleUnderline"/>
          <w:highlight w:val="cyan"/>
        </w:rPr>
        <w:t>are</w:t>
      </w:r>
      <w:r>
        <w:rPr>
          <w:rStyle w:val="StyleUnderline"/>
        </w:rPr>
        <w:t xml:space="preserve"> increasingly </w:t>
      </w:r>
      <w:r>
        <w:rPr>
          <w:rStyle w:val="StyleUnderline"/>
          <w:highlight w:val="cyan"/>
        </w:rPr>
        <w:t>aligned</w:t>
      </w:r>
      <w:r>
        <w:rPr>
          <w:rStyle w:val="StyleUnderline"/>
        </w:rPr>
        <w:t xml:space="preserve"> against Washington</w:t>
      </w:r>
      <w:r>
        <w:rPr>
          <w:sz w:val="16"/>
        </w:rPr>
        <w:t xml:space="preserve"> and gloating over Biden’s problems at home and abroad. On Wednesday, while Biden was in Tel Aviv, Putin was meeting with Xi in Beijing at China’s Belt and Road forum, which was attended by United Nations Secretary-General Antonio Guterres among other leaders. Putin, who </w:t>
      </w:r>
      <w:proofErr w:type="spellStart"/>
      <w:r>
        <w:rPr>
          <w:sz w:val="16"/>
        </w:rPr>
        <w:t>ssaat</w:t>
      </w:r>
      <w:proofErr w:type="spellEnd"/>
      <w:r>
        <w:rPr>
          <w:sz w:val="16"/>
        </w:rPr>
        <w:t xml:space="preserve"> next to Xi, said such “external factors” as the Middle East crisis only “strengthen Russian-Chinese interaction” while in a statement Xi </w:t>
      </w:r>
      <w:proofErr w:type="gramStart"/>
      <w:r>
        <w:rPr>
          <w:sz w:val="16"/>
        </w:rPr>
        <w:t>said</w:t>
      </w:r>
      <w:proofErr w:type="gramEnd"/>
      <w:r>
        <w:rPr>
          <w:sz w:val="16"/>
        </w:rPr>
        <w:t xml:space="preserve"> “deepening China-Russia relations” are “not a stopgap measure, but a long-term solution.”</w:t>
      </w:r>
    </w:p>
    <w:p w14:paraId="4DA48C23" w14:textId="77777777" w:rsidR="00307AA9" w:rsidRDefault="00307AA9" w:rsidP="00307AA9">
      <w:pPr>
        <w:rPr>
          <w:rStyle w:val="StyleUnderline"/>
        </w:rPr>
      </w:pPr>
      <w:r>
        <w:rPr>
          <w:sz w:val="16"/>
        </w:rPr>
        <w:t xml:space="preserve">What it all means is that </w:t>
      </w:r>
      <w:r>
        <w:rPr>
          <w:rStyle w:val="StyleUnderline"/>
        </w:rPr>
        <w:t>ironically</w:t>
      </w:r>
      <w:r>
        <w:rPr>
          <w:sz w:val="16"/>
        </w:rPr>
        <w:t xml:space="preserve">, </w:t>
      </w:r>
      <w:r>
        <w:rPr>
          <w:rStyle w:val="StyleUnderline"/>
          <w:highlight w:val="cyan"/>
        </w:rPr>
        <w:t>even as</w:t>
      </w:r>
      <w:r>
        <w:rPr>
          <w:rStyle w:val="StyleUnderline"/>
        </w:rPr>
        <w:t xml:space="preserve"> many </w:t>
      </w:r>
      <w:r>
        <w:rPr>
          <w:rStyle w:val="StyleUnderline"/>
          <w:highlight w:val="cyan"/>
        </w:rPr>
        <w:t>Americans</w:t>
      </w:r>
      <w:r>
        <w:rPr>
          <w:rStyle w:val="StyleUnderline"/>
        </w:rPr>
        <w:t xml:space="preserve"> are </w:t>
      </w:r>
      <w:r>
        <w:rPr>
          <w:rStyle w:val="Emphasis"/>
          <w:highlight w:val="cyan"/>
        </w:rPr>
        <w:t>drift</w:t>
      </w:r>
      <w:r>
        <w:rPr>
          <w:rStyle w:val="Emphasis"/>
        </w:rPr>
        <w:t xml:space="preserve">ing </w:t>
      </w:r>
      <w:r>
        <w:rPr>
          <w:rStyle w:val="Emphasis"/>
          <w:highlight w:val="cyan"/>
        </w:rPr>
        <w:t>toward</w:t>
      </w:r>
      <w:r>
        <w:rPr>
          <w:rStyle w:val="StyleUnderline"/>
        </w:rPr>
        <w:t xml:space="preserve"> a new kind of </w:t>
      </w:r>
      <w:r>
        <w:rPr>
          <w:rStyle w:val="Emphasis"/>
          <w:highlight w:val="cyan"/>
        </w:rPr>
        <w:t>isolationism</w:t>
      </w:r>
      <w:r>
        <w:rPr>
          <w:sz w:val="16"/>
        </w:rPr>
        <w:t xml:space="preserve">, </w:t>
      </w:r>
      <w:r>
        <w:rPr>
          <w:rStyle w:val="StyleUnderline"/>
        </w:rPr>
        <w:t xml:space="preserve">the country now risks getting pulled into </w:t>
      </w:r>
      <w:r>
        <w:rPr>
          <w:rStyle w:val="Emphasis"/>
        </w:rPr>
        <w:lastRenderedPageBreak/>
        <w:t>wars</w:t>
      </w:r>
      <w:r>
        <w:rPr>
          <w:rStyle w:val="StyleUnderline"/>
        </w:rPr>
        <w:t xml:space="preserve"> on </w:t>
      </w:r>
      <w:r>
        <w:rPr>
          <w:rStyle w:val="Emphasis"/>
        </w:rPr>
        <w:t>three major fronts</w:t>
      </w:r>
      <w:r>
        <w:rPr>
          <w:rStyle w:val="StyleUnderline"/>
        </w:rPr>
        <w:t>: Europe, the Asia Pacific and now the Middle East.</w:t>
      </w:r>
    </w:p>
    <w:p w14:paraId="3CA10C3B" w14:textId="77777777" w:rsidR="00307AA9" w:rsidRDefault="00307AA9" w:rsidP="00307AA9">
      <w:pPr>
        <w:rPr>
          <w:rStyle w:val="Emphasis"/>
        </w:rPr>
      </w:pPr>
      <w:r>
        <w:rPr>
          <w:sz w:val="16"/>
        </w:rPr>
        <w:t xml:space="preserve">“Foreign policy is never a big issue unless there’s boots on the ground,” says Elaine </w:t>
      </w:r>
      <w:proofErr w:type="spellStart"/>
      <w:r>
        <w:rPr>
          <w:sz w:val="16"/>
        </w:rPr>
        <w:t>Kamarck</w:t>
      </w:r>
      <w:proofErr w:type="spellEnd"/>
      <w:r>
        <w:rPr>
          <w:sz w:val="16"/>
        </w:rPr>
        <w:t xml:space="preserve">, expert on American electoral politics at Brookings and a former senior aide to former Vice President Al Gore. “But </w:t>
      </w:r>
      <w:r>
        <w:rPr>
          <w:rStyle w:val="StyleUnderline"/>
          <w:highlight w:val="cyan"/>
        </w:rPr>
        <w:t>what may</w:t>
      </w:r>
      <w:r>
        <w:rPr>
          <w:sz w:val="16"/>
        </w:rPr>
        <w:t xml:space="preserve"> </w:t>
      </w:r>
      <w:r>
        <w:rPr>
          <w:rStyle w:val="StyleUnderline"/>
        </w:rPr>
        <w:t>help</w:t>
      </w:r>
      <w:r>
        <w:rPr>
          <w:sz w:val="16"/>
        </w:rPr>
        <w:t xml:space="preserve"> </w:t>
      </w:r>
      <w:r>
        <w:rPr>
          <w:rStyle w:val="Emphasis"/>
          <w:highlight w:val="cyan"/>
        </w:rPr>
        <w:t>change the narrative</w:t>
      </w:r>
      <w:r>
        <w:rPr>
          <w:sz w:val="16"/>
        </w:rPr>
        <w:t xml:space="preserve"> </w:t>
      </w:r>
      <w:r>
        <w:rPr>
          <w:rStyle w:val="StyleUnderline"/>
        </w:rPr>
        <w:t>now</w:t>
      </w:r>
      <w:r>
        <w:rPr>
          <w:sz w:val="16"/>
        </w:rPr>
        <w:t xml:space="preserve"> </w:t>
      </w:r>
      <w:r>
        <w:rPr>
          <w:rStyle w:val="StyleUnderline"/>
          <w:highlight w:val="cyan"/>
        </w:rPr>
        <w:t>is</w:t>
      </w:r>
      <w:r>
        <w:rPr>
          <w:rStyle w:val="StyleUnderline"/>
        </w:rPr>
        <w:t xml:space="preserve"> frankly the </w:t>
      </w:r>
      <w:r>
        <w:rPr>
          <w:rStyle w:val="Emphasis"/>
          <w:highlight w:val="cyan"/>
        </w:rPr>
        <w:t>juxtaposition</w:t>
      </w:r>
      <w:r>
        <w:rPr>
          <w:rStyle w:val="StyleUnderline"/>
          <w:highlight w:val="cyan"/>
        </w:rPr>
        <w:t xml:space="preserve"> </w:t>
      </w:r>
      <w:r>
        <w:rPr>
          <w:rStyle w:val="StyleUnderline"/>
        </w:rPr>
        <w:t xml:space="preserve">of the </w:t>
      </w:r>
      <w:r>
        <w:rPr>
          <w:rStyle w:val="Emphasis"/>
        </w:rPr>
        <w:t>two parties</w:t>
      </w:r>
      <w:r>
        <w:rPr>
          <w:sz w:val="16"/>
        </w:rPr>
        <w:t xml:space="preserve"> at this point. </w:t>
      </w:r>
      <w:r>
        <w:rPr>
          <w:rStyle w:val="StyleUnderline"/>
          <w:highlight w:val="cyan"/>
        </w:rPr>
        <w:t>One</w:t>
      </w:r>
      <w:r>
        <w:rPr>
          <w:rStyle w:val="StyleUnderline"/>
        </w:rPr>
        <w:t xml:space="preserve"> party that </w:t>
      </w:r>
      <w:r>
        <w:rPr>
          <w:rStyle w:val="StyleUnderline"/>
          <w:highlight w:val="cyan"/>
        </w:rPr>
        <w:t>is</w:t>
      </w:r>
      <w:r>
        <w:rPr>
          <w:rStyle w:val="StyleUnderline"/>
        </w:rPr>
        <w:t xml:space="preserve"> completely </w:t>
      </w:r>
      <w:r>
        <w:rPr>
          <w:rStyle w:val="Emphasis"/>
          <w:highlight w:val="cyan"/>
        </w:rPr>
        <w:t>unable to govern</w:t>
      </w:r>
      <w:r>
        <w:rPr>
          <w:sz w:val="16"/>
        </w:rPr>
        <w:t xml:space="preserve"> </w:t>
      </w:r>
      <w:r>
        <w:rPr>
          <w:rStyle w:val="StyleUnderline"/>
        </w:rPr>
        <w:t xml:space="preserve">and </w:t>
      </w:r>
      <w:r>
        <w:rPr>
          <w:rStyle w:val="StyleUnderline"/>
          <w:highlight w:val="cyan"/>
        </w:rPr>
        <w:t>another</w:t>
      </w:r>
      <w:r>
        <w:rPr>
          <w:rStyle w:val="StyleUnderline"/>
        </w:rPr>
        <w:t xml:space="preserve"> party with a president who </w:t>
      </w:r>
      <w:r>
        <w:rPr>
          <w:rStyle w:val="StyleUnderline"/>
          <w:highlight w:val="cyan"/>
        </w:rPr>
        <w:t xml:space="preserve">knows what he’s </w:t>
      </w:r>
      <w:r>
        <w:rPr>
          <w:rStyle w:val="Emphasis"/>
          <w:highlight w:val="cyan"/>
        </w:rPr>
        <w:t>doing</w:t>
      </w:r>
      <w:r>
        <w:rPr>
          <w:rStyle w:val="StyleUnderline"/>
        </w:rPr>
        <w:t xml:space="preserve"> and </w:t>
      </w:r>
      <w:r>
        <w:rPr>
          <w:rStyle w:val="Emphasis"/>
        </w:rPr>
        <w:t>traveling around the world</w:t>
      </w:r>
      <w:r>
        <w:rPr>
          <w:rStyle w:val="StyleUnderline"/>
        </w:rPr>
        <w:t xml:space="preserve"> to </w:t>
      </w:r>
      <w:r>
        <w:rPr>
          <w:rStyle w:val="Emphasis"/>
        </w:rPr>
        <w:t>get stuff done.”</w:t>
      </w:r>
    </w:p>
    <w:p w14:paraId="095F1465" w14:textId="77777777" w:rsidR="00307AA9" w:rsidRDefault="00307AA9" w:rsidP="00307AA9">
      <w:pPr>
        <w:rPr>
          <w:rStyle w:val="StyleUnderline"/>
        </w:rPr>
      </w:pPr>
      <w:r>
        <w:rPr>
          <w:sz w:val="16"/>
        </w:rPr>
        <w:t xml:space="preserve">The biggest question is: What stuff? </w:t>
      </w:r>
      <w:r>
        <w:rPr>
          <w:rStyle w:val="StyleUnderline"/>
          <w:highlight w:val="cyan"/>
        </w:rPr>
        <w:t xml:space="preserve">How Biden </w:t>
      </w:r>
      <w:r>
        <w:rPr>
          <w:rStyle w:val="Emphasis"/>
          <w:highlight w:val="cyan"/>
        </w:rPr>
        <w:t xml:space="preserve">handles these </w:t>
      </w:r>
      <w:r>
        <w:rPr>
          <w:rStyle w:val="Emphasis"/>
        </w:rPr>
        <w:t>crises</w:t>
      </w:r>
      <w:r>
        <w:rPr>
          <w:rStyle w:val="StyleUnderline"/>
        </w:rPr>
        <w:t xml:space="preserve"> over</w:t>
      </w:r>
      <w:r>
        <w:rPr>
          <w:sz w:val="16"/>
        </w:rPr>
        <w:t xml:space="preserve"> </w:t>
      </w:r>
      <w:r>
        <w:rPr>
          <w:rStyle w:val="StyleUnderline"/>
        </w:rPr>
        <w:t xml:space="preserve">the next 12 months or so </w:t>
      </w:r>
      <w:r>
        <w:rPr>
          <w:rStyle w:val="StyleUnderline"/>
          <w:highlight w:val="cyan"/>
        </w:rPr>
        <w:t xml:space="preserve">could make a significant </w:t>
      </w:r>
      <w:r>
        <w:rPr>
          <w:rStyle w:val="Emphasis"/>
          <w:highlight w:val="cyan"/>
        </w:rPr>
        <w:t>difference</w:t>
      </w:r>
      <w:r>
        <w:rPr>
          <w:rStyle w:val="Emphasis"/>
        </w:rPr>
        <w:t xml:space="preserve"> in the election</w:t>
      </w:r>
      <w:r>
        <w:rPr>
          <w:sz w:val="16"/>
        </w:rPr>
        <w:t xml:space="preserve">, </w:t>
      </w:r>
      <w:r>
        <w:rPr>
          <w:rStyle w:val="StyleUnderline"/>
        </w:rPr>
        <w:t>some political experts say.</w:t>
      </w:r>
    </w:p>
    <w:p w14:paraId="1F9E1BD1" w14:textId="77777777" w:rsidR="00307AA9" w:rsidRDefault="00307AA9" w:rsidP="00307AA9">
      <w:pPr>
        <w:rPr>
          <w:sz w:val="16"/>
        </w:rPr>
      </w:pPr>
      <w:r>
        <w:rPr>
          <w:sz w:val="16"/>
        </w:rPr>
        <w:t xml:space="preserve">“If it looks like he’s being pulled into a vortex, it’s going to be disastrous for him. But </w:t>
      </w:r>
      <w:r>
        <w:rPr>
          <w:rStyle w:val="StyleUnderline"/>
          <w:highlight w:val="cyan"/>
        </w:rPr>
        <w:t xml:space="preserve">if he </w:t>
      </w:r>
      <w:r>
        <w:rPr>
          <w:rStyle w:val="Emphasis"/>
          <w:highlight w:val="cyan"/>
        </w:rPr>
        <w:t>performs well</w:t>
      </w:r>
      <w:r>
        <w:rPr>
          <w:rStyle w:val="StyleUnderline"/>
        </w:rPr>
        <w:t xml:space="preserve"> on the world stage</w:t>
      </w:r>
      <w:r>
        <w:rPr>
          <w:sz w:val="16"/>
        </w:rPr>
        <w:t xml:space="preserve">, </w:t>
      </w:r>
      <w:r>
        <w:rPr>
          <w:rStyle w:val="StyleUnderline"/>
        </w:rPr>
        <w:t xml:space="preserve">then </w:t>
      </w:r>
      <w:r>
        <w:rPr>
          <w:rStyle w:val="StyleUnderline"/>
          <w:highlight w:val="cyan"/>
        </w:rPr>
        <w:t>people</w:t>
      </w:r>
      <w:r>
        <w:rPr>
          <w:rStyle w:val="StyleUnderline"/>
        </w:rPr>
        <w:t xml:space="preserve"> may </w:t>
      </w:r>
      <w:r>
        <w:rPr>
          <w:rStyle w:val="StyleUnderline"/>
          <w:highlight w:val="cyan"/>
        </w:rPr>
        <w:t>forget about</w:t>
      </w:r>
      <w:r>
        <w:rPr>
          <w:sz w:val="16"/>
        </w:rPr>
        <w:t xml:space="preserve"> </w:t>
      </w:r>
      <w:r>
        <w:rPr>
          <w:rStyle w:val="StyleUnderline"/>
        </w:rPr>
        <w:t>the bumbling in Afghanistan</w:t>
      </w:r>
      <w:r>
        <w:rPr>
          <w:sz w:val="16"/>
        </w:rPr>
        <w:t xml:space="preserve"> </w:t>
      </w:r>
      <w:r>
        <w:rPr>
          <w:rStyle w:val="StyleUnderline"/>
        </w:rPr>
        <w:t xml:space="preserve">and want to </w:t>
      </w:r>
      <w:r>
        <w:rPr>
          <w:rStyle w:val="StyleUnderline"/>
          <w:highlight w:val="cyan"/>
        </w:rPr>
        <w:t xml:space="preserve">stick with his </w:t>
      </w:r>
      <w:r>
        <w:rPr>
          <w:rStyle w:val="Emphasis"/>
          <w:highlight w:val="cyan"/>
        </w:rPr>
        <w:t>leadership</w:t>
      </w:r>
      <w:r>
        <w:rPr>
          <w:sz w:val="16"/>
        </w:rPr>
        <w:t xml:space="preserve">,” says Sidney Milkis, a scholar of the presidency at the University of Virginia. </w:t>
      </w:r>
      <w:r>
        <w:rPr>
          <w:rStyle w:val="StyleUnderline"/>
        </w:rPr>
        <w:t xml:space="preserve">This could prove </w:t>
      </w:r>
      <w:r>
        <w:rPr>
          <w:rStyle w:val="Emphasis"/>
          <w:highlight w:val="cyan"/>
        </w:rPr>
        <w:t>especially</w:t>
      </w:r>
      <w:r>
        <w:rPr>
          <w:rStyle w:val="StyleUnderline"/>
        </w:rPr>
        <w:t xml:space="preserve"> true of </w:t>
      </w:r>
      <w:r>
        <w:rPr>
          <w:rStyle w:val="Emphasis"/>
          <w:highlight w:val="cyan"/>
        </w:rPr>
        <w:t>independent voters</w:t>
      </w:r>
      <w:r>
        <w:rPr>
          <w:sz w:val="16"/>
        </w:rPr>
        <w:t xml:space="preserve"> </w:t>
      </w:r>
      <w:r>
        <w:rPr>
          <w:rStyle w:val="StyleUnderline"/>
          <w:highlight w:val="cyan"/>
        </w:rPr>
        <w:t xml:space="preserve">who are </w:t>
      </w:r>
      <w:r>
        <w:rPr>
          <w:rStyle w:val="Emphasis"/>
          <w:highlight w:val="cyan"/>
        </w:rPr>
        <w:t>undecided</w:t>
      </w:r>
      <w:r>
        <w:rPr>
          <w:rStyle w:val="StyleUnderline"/>
        </w:rPr>
        <w:t>,</w:t>
      </w:r>
      <w:r>
        <w:rPr>
          <w:sz w:val="16"/>
        </w:rPr>
        <w:t xml:space="preserve"> </w:t>
      </w:r>
      <w:r>
        <w:rPr>
          <w:rStyle w:val="StyleUnderline"/>
        </w:rPr>
        <w:t xml:space="preserve">such as </w:t>
      </w:r>
      <w:r>
        <w:rPr>
          <w:rStyle w:val="Emphasis"/>
        </w:rPr>
        <w:t>suburban women</w:t>
      </w:r>
      <w:r>
        <w:rPr>
          <w:sz w:val="16"/>
        </w:rPr>
        <w:t>, he said.</w:t>
      </w:r>
    </w:p>
    <w:p w14:paraId="0F9DF273" w14:textId="77777777" w:rsidR="00307AA9" w:rsidRDefault="00307AA9" w:rsidP="00307AA9"/>
    <w:p w14:paraId="396AF13B" w14:textId="77777777" w:rsidR="00307AA9" w:rsidRDefault="00307AA9" w:rsidP="00307AA9">
      <w:pPr>
        <w:pStyle w:val="Heading4"/>
      </w:pPr>
      <w:r>
        <w:t xml:space="preserve">A Trump win triggers </w:t>
      </w:r>
      <w:proofErr w:type="gramStart"/>
      <w:r>
        <w:t>all of</w:t>
      </w:r>
      <w:proofErr w:type="gramEnd"/>
      <w:r>
        <w:t xml:space="preserve"> their impacts, a constitutional crisis, and wars. </w:t>
      </w:r>
    </w:p>
    <w:p w14:paraId="56B53AE6" w14:textId="77777777" w:rsidR="00307AA9" w:rsidRPr="007D44F0" w:rsidRDefault="00307AA9" w:rsidP="00307AA9">
      <w:r w:rsidRPr="007D44F0">
        <w:rPr>
          <w:rStyle w:val="Style13ptBold"/>
        </w:rPr>
        <w:t>Frum '24</w:t>
      </w:r>
      <w:r>
        <w:t xml:space="preserve"> [David; former speechwriter for President George W. Bush; "The Revenge Presidency;" Atlantic Monthly. Jan/Feb2024, Vol. 333 Issue 1, p18-20]</w:t>
      </w:r>
    </w:p>
    <w:p w14:paraId="01A17AED" w14:textId="77777777" w:rsidR="00307AA9" w:rsidRPr="005D1783" w:rsidRDefault="00307AA9" w:rsidP="00307AA9">
      <w:pPr>
        <w:rPr>
          <w:rStyle w:val="StyleUnderline"/>
        </w:rPr>
      </w:pPr>
      <w:r w:rsidRPr="005D1783">
        <w:rPr>
          <w:rStyle w:val="StyleUnderline"/>
        </w:rPr>
        <w:t xml:space="preserve">A second Trump term would </w:t>
      </w:r>
      <w:r w:rsidRPr="005D1783">
        <w:rPr>
          <w:rStyle w:val="Emphasis"/>
        </w:rPr>
        <w:t>instantly plunge</w:t>
      </w:r>
      <w:r w:rsidRPr="005D1783">
        <w:rPr>
          <w:rStyle w:val="StyleUnderline"/>
        </w:rPr>
        <w:t xml:space="preserve"> the country into a constitutional crisis</w:t>
      </w:r>
      <w:r w:rsidRPr="00540F8B">
        <w:rPr>
          <w:sz w:val="16"/>
        </w:rPr>
        <w:t xml:space="preserve"> more terrible than anything seen since the Civil War. Even in the turmoil of the 1960s, even during the Great Depression, the country had a functional government with the president as its head. </w:t>
      </w:r>
      <w:r w:rsidRPr="005D1783">
        <w:rPr>
          <w:rStyle w:val="StyleUnderline"/>
        </w:rPr>
        <w:t xml:space="preserve">But the government cannot function with an indicted or </w:t>
      </w:r>
      <w:r w:rsidRPr="005D1783">
        <w:rPr>
          <w:rStyle w:val="Emphasis"/>
        </w:rPr>
        <w:t>convicted criminal as its head</w:t>
      </w:r>
      <w:r w:rsidRPr="00540F8B">
        <w:rPr>
          <w:sz w:val="16"/>
        </w:rPr>
        <w:t xml:space="preserve">. </w:t>
      </w:r>
      <w:r w:rsidRPr="005D1783">
        <w:rPr>
          <w:rStyle w:val="StyleUnderline"/>
        </w:rPr>
        <w:t>The president would be an outlaw,</w:t>
      </w:r>
      <w:r w:rsidRPr="00540F8B">
        <w:rPr>
          <w:sz w:val="16"/>
        </w:rPr>
        <w:t xml:space="preserve"> or on his way to becoming an outlaw. For his own survival, </w:t>
      </w:r>
      <w:r w:rsidRPr="005D1783">
        <w:rPr>
          <w:rStyle w:val="StyleUnderline"/>
        </w:rPr>
        <w:t>he would have to destroy the rule of law.</w:t>
      </w:r>
    </w:p>
    <w:p w14:paraId="2AF582C2" w14:textId="77777777" w:rsidR="00307AA9" w:rsidRPr="00540F8B" w:rsidRDefault="00307AA9" w:rsidP="00307AA9">
      <w:pPr>
        <w:rPr>
          <w:sz w:val="16"/>
        </w:rPr>
      </w:pPr>
      <w:r w:rsidRPr="00540F8B">
        <w:rPr>
          <w:sz w:val="16"/>
        </w:rPr>
        <w:t>From Trump himself and the people around him, we have a fair idea of a second Trump administration's immediate priorities: (1) Stop all federal and state cases against Trump, criminal and civil. (2) Pardon and protect those who tried to overturn the 2020 election on Trump's behalf. (3) Send the Department of Justice into action against Trump adversaries and critics. (4) End the independence of the civil service and fire federal officials who refuse to carry out Trump's commands. (5) If these lawless actions ignite protests in American cities, order the military to crush them.</w:t>
      </w:r>
    </w:p>
    <w:p w14:paraId="27A609D9" w14:textId="77777777" w:rsidR="00307AA9" w:rsidRPr="00540F8B" w:rsidRDefault="00307AA9" w:rsidP="00307AA9">
      <w:pPr>
        <w:rPr>
          <w:sz w:val="16"/>
        </w:rPr>
      </w:pPr>
      <w:r w:rsidRPr="00C67C05">
        <w:rPr>
          <w:rStyle w:val="StyleUnderline"/>
        </w:rPr>
        <w:t>A restored Trump would lead the United States into a landscape of unthinkable scenarios</w:t>
      </w:r>
      <w:r w:rsidRPr="00540F8B">
        <w:rPr>
          <w:sz w:val="16"/>
        </w:rPr>
        <w:t>. Will the Senate confirm Trump nominees who were chosen because of their willingness to help the president lead a coup against the U.S. government? Will the staff of the Justice Department resign? Will people march in the streets? Will the military obey or refuse orders to suppress demonstrations?</w:t>
      </w:r>
    </w:p>
    <w:p w14:paraId="27D47FBF" w14:textId="77777777" w:rsidR="00307AA9" w:rsidRPr="00540F8B" w:rsidRDefault="00307AA9" w:rsidP="00307AA9">
      <w:pPr>
        <w:rPr>
          <w:sz w:val="16"/>
        </w:rPr>
      </w:pPr>
      <w:r w:rsidRPr="00C67C05">
        <w:rPr>
          <w:rStyle w:val="StyleUnderline"/>
        </w:rPr>
        <w:t>The existing constitutional system has no room for the subversive legal maneuvers of a criminal in chief. If a president can pardon himself for federal crimes</w:t>
      </w:r>
      <w:r w:rsidRPr="00540F8B">
        <w:rPr>
          <w:sz w:val="16"/>
        </w:rPr>
        <w:t xml:space="preserve">—as Trump would </w:t>
      </w:r>
      <w:proofErr w:type="gramStart"/>
      <w:r w:rsidRPr="00540F8B">
        <w:rPr>
          <w:sz w:val="16"/>
        </w:rPr>
        <w:t>likely</w:t>
      </w:r>
      <w:proofErr w:type="gramEnd"/>
      <w:r w:rsidRPr="00540F8B">
        <w:rPr>
          <w:sz w:val="16"/>
        </w:rPr>
        <w:t xml:space="preserve"> try to do—</w:t>
      </w:r>
      <w:r w:rsidRPr="00C67C05">
        <w:rPr>
          <w:rStyle w:val="StyleUnderline"/>
        </w:rPr>
        <w:t>then he could write his pardon in advance and shoot visitors to the White House</w:t>
      </w:r>
      <w:r w:rsidRPr="00540F8B">
        <w:rPr>
          <w:sz w:val="16"/>
        </w:rPr>
        <w:t xml:space="preserve">. (For that matter, the vice president could murder the president in the Oval Office and then immediately pardon herself.) If a president can order the attorney general to stop a federal case against him—as Trump would surely do—then obstruction of justice becomes a normal prerogative of the presidency. If Trump can be president, then the United States owes a huge retrospective apology to Richard </w:t>
      </w:r>
      <w:r w:rsidRPr="00540F8B">
        <w:rPr>
          <w:sz w:val="16"/>
        </w:rPr>
        <w:lastRenderedPageBreak/>
        <w:t>Nixon. Under the rules of a second Trump presidency, Nixon would have been well within his rights to order the Department of Justice to stop investigating Watergate and then pardon himself and all the burglars for the break-in and cover-up.</w:t>
      </w:r>
    </w:p>
    <w:p w14:paraId="1E357D2C" w14:textId="77777777" w:rsidR="00307AA9" w:rsidRPr="00540F8B" w:rsidRDefault="00307AA9" w:rsidP="00307AA9">
      <w:pPr>
        <w:rPr>
          <w:sz w:val="16"/>
        </w:rPr>
      </w:pPr>
      <w:r w:rsidRPr="00540F8B">
        <w:rPr>
          <w:sz w:val="16"/>
        </w:rPr>
        <w:t xml:space="preserve">After Trump was elected in 2016, he was quickly surrounded by prominent and influential people who recognized that he was a lawless menace. They found ways to restrain a man they regarded as, to quote the reported words of Trump's first secretary of state, "a fucking moron" and, to quote his second chief of staff, "the most flawed person I've ever met in my life," whose "dishonesty is just astounding." But </w:t>
      </w:r>
      <w:r w:rsidRPr="00C67C05">
        <w:rPr>
          <w:rStyle w:val="StyleUnderline"/>
        </w:rPr>
        <w:t>there would be no Rex Tillerson in a second Trump term; no John Kelly; no Jeff Sessions,</w:t>
      </w:r>
      <w:r w:rsidRPr="00540F8B">
        <w:rPr>
          <w:sz w:val="16"/>
        </w:rPr>
        <w:t xml:space="preserve"> who as attorney general recused himself from the investigation into the president's connections to Russia, leading to the appointment of an independent special counsel.</w:t>
      </w:r>
    </w:p>
    <w:p w14:paraId="050FB45A" w14:textId="77777777" w:rsidR="00307AA9" w:rsidRPr="00540F8B" w:rsidRDefault="00307AA9" w:rsidP="00307AA9">
      <w:pPr>
        <w:rPr>
          <w:sz w:val="16"/>
        </w:rPr>
      </w:pPr>
      <w:r w:rsidRPr="00540F8B">
        <w:rPr>
          <w:sz w:val="16"/>
        </w:rPr>
        <w:t xml:space="preserve">Since 2021, </w:t>
      </w:r>
      <w:r w:rsidRPr="00C67C05">
        <w:rPr>
          <w:rStyle w:val="StyleUnderline"/>
        </w:rPr>
        <w:t>Trump-skeptical Republicans have been pushed out of politics</w:t>
      </w:r>
      <w:r w:rsidRPr="00540F8B">
        <w:rPr>
          <w:sz w:val="16"/>
        </w:rPr>
        <w:t>. Representatives Liz Cheney and Adam Kinzinger forfeited their seats in the House for defending election integrity. Representative Tom Emmer withdrew his bid for House speaker over the same offense</w:t>
      </w:r>
      <w:r w:rsidRPr="00C67C05">
        <w:rPr>
          <w:rStyle w:val="StyleUnderline"/>
        </w:rPr>
        <w:t>. The Republican Senate caucus is less hospitable to Trump-style authoritarianism</w:t>
      </w:r>
      <w:r w:rsidRPr="00540F8B">
        <w:rPr>
          <w:sz w:val="16"/>
        </w:rPr>
        <w:t xml:space="preserve">—but notice that the younger and newer Republican senators (Ted Cruz, Josh Hawley, J. D. Vance) tend to support Trump's schemes, </w:t>
      </w:r>
      <w:r w:rsidRPr="00C67C05">
        <w:rPr>
          <w:rStyle w:val="StyleUnderline"/>
        </w:rPr>
        <w:t>while his opponents in the Senate belong to the outgoing generation</w:t>
      </w:r>
      <w:r w:rsidRPr="00540F8B">
        <w:rPr>
          <w:sz w:val="16"/>
        </w:rPr>
        <w:t>. Trump's leading rivals for the 2024 nomination seldom dare criticize his abuse of power.</w:t>
      </w:r>
    </w:p>
    <w:p w14:paraId="468694BC" w14:textId="77777777" w:rsidR="00307AA9" w:rsidRPr="00540F8B" w:rsidRDefault="00307AA9" w:rsidP="00307AA9">
      <w:pPr>
        <w:rPr>
          <w:sz w:val="16"/>
        </w:rPr>
      </w:pPr>
      <w:r w:rsidRPr="00540F8B">
        <w:rPr>
          <w:sz w:val="16"/>
        </w:rPr>
        <w:t>Most of the people who would staff a second Trump term would be servile tools who have absorbed the brutal realities of contemporary Republicanism: defend democracy; forfeit your career. Already, an array of technically competent opportunists has assembled itself—from within right-wing think tanks and elsewhere—and has begun to plan out exactly how to dismantle the institutional safeguards against Trump's corrupt and vengeful impulses. Trump's likely second-term advisers have made clear that they would share his agenda of legal impunity and the use of law enforcement against his perceived opponents—not only the Biden family, but Trump's own former attorney general and chairman of the Joint Chiefs of Staff.</w:t>
      </w:r>
    </w:p>
    <w:p w14:paraId="3404BCB0" w14:textId="77777777" w:rsidR="00307AA9" w:rsidRPr="00540F8B" w:rsidRDefault="00307AA9" w:rsidP="00307AA9">
      <w:pPr>
        <w:rPr>
          <w:sz w:val="16"/>
        </w:rPr>
      </w:pPr>
      <w:r w:rsidRPr="00051265">
        <w:rPr>
          <w:rStyle w:val="StyleUnderline"/>
        </w:rPr>
        <w:t>IF TRUMP WINS the presidency again, the whole world will become a theater for his politics of revenge and reward</w:t>
      </w:r>
      <w:r w:rsidRPr="00540F8B">
        <w:rPr>
          <w:sz w:val="16"/>
        </w:rPr>
        <w:t xml:space="preserve">. </w:t>
      </w:r>
      <w:r w:rsidRPr="00051265">
        <w:rPr>
          <w:rStyle w:val="StyleUnderline"/>
        </w:rPr>
        <w:t>Ukraine will be abandoned to</w:t>
      </w:r>
      <w:r w:rsidRPr="00540F8B">
        <w:rPr>
          <w:sz w:val="16"/>
        </w:rPr>
        <w:t xml:space="preserve"> Vladimir </w:t>
      </w:r>
      <w:r w:rsidRPr="00051265">
        <w:rPr>
          <w:rStyle w:val="StyleUnderline"/>
        </w:rPr>
        <w:t>Putin; Saudi Arabia will collect its dividends</w:t>
      </w:r>
      <w:r w:rsidRPr="00540F8B">
        <w:rPr>
          <w:sz w:val="16"/>
        </w:rPr>
        <w:t xml:space="preserve"> for its investments in the Trump family.</w:t>
      </w:r>
    </w:p>
    <w:p w14:paraId="34C77990" w14:textId="77777777" w:rsidR="00307AA9" w:rsidRPr="00540F8B" w:rsidRDefault="00307AA9" w:rsidP="00307AA9">
      <w:pPr>
        <w:rPr>
          <w:sz w:val="16"/>
        </w:rPr>
      </w:pPr>
      <w:r w:rsidRPr="00540F8B">
        <w:rPr>
          <w:sz w:val="16"/>
        </w:rPr>
        <w:t xml:space="preserve">First-term Trump told aides that </w:t>
      </w:r>
      <w:r w:rsidRPr="00051265">
        <w:rPr>
          <w:rStyle w:val="StyleUnderline"/>
        </w:rPr>
        <w:t>he wanted to withdraw from NATO</w:t>
      </w:r>
      <w:r w:rsidRPr="00540F8B">
        <w:rPr>
          <w:sz w:val="16"/>
        </w:rPr>
        <w:t xml:space="preserve">. Second-term Trump would choose aides who would not talk him out of it. </w:t>
      </w:r>
      <w:r w:rsidRPr="00051265">
        <w:rPr>
          <w:rStyle w:val="StyleUnderline"/>
        </w:rPr>
        <w:t>Other partners, too, would have to adjust to the authoritarianism and corruption of a second Trump term</w:t>
      </w:r>
      <w:r w:rsidRPr="00540F8B">
        <w:rPr>
          <w:sz w:val="16"/>
        </w:rPr>
        <w:t xml:space="preserve">. Liberals in Israel and India would find themselves isolated as the U.S. turned toward reaction and authoritarianism at home; </w:t>
      </w:r>
      <w:r w:rsidRPr="00542E7E">
        <w:rPr>
          <w:rStyle w:val="StyleUnderline"/>
        </w:rPr>
        <w:t xml:space="preserve">East Asian democracies would have to adjust to Trump protectionism and trade wars; Mexico's antidemocratic Morena party would have scope to snuff out free institutions </w:t>
      </w:r>
      <w:proofErr w:type="gramStart"/>
      <w:r w:rsidRPr="00542E7E">
        <w:rPr>
          <w:rStyle w:val="StyleUnderline"/>
        </w:rPr>
        <w:t>provided that</w:t>
      </w:r>
      <w:proofErr w:type="gramEnd"/>
      <w:r w:rsidRPr="00542E7E">
        <w:rPr>
          <w:rStyle w:val="StyleUnderline"/>
        </w:rPr>
        <w:t xml:space="preserve"> it suppressed migration flows to the United States</w:t>
      </w:r>
      <w:r w:rsidRPr="00540F8B">
        <w:rPr>
          <w:sz w:val="16"/>
        </w:rPr>
        <w:t>.</w:t>
      </w:r>
    </w:p>
    <w:p w14:paraId="638F6A0B" w14:textId="77777777" w:rsidR="00307AA9" w:rsidRPr="00732061" w:rsidRDefault="00307AA9" w:rsidP="00307AA9"/>
    <w:p w14:paraId="0FE414F2" w14:textId="1B469CB1" w:rsidR="00307AA9" w:rsidRDefault="00307AA9" w:rsidP="00307AA9">
      <w:pPr>
        <w:pStyle w:val="Heading3"/>
      </w:pPr>
      <w:r>
        <w:lastRenderedPageBreak/>
        <w:t>1nc--</w:t>
      </w:r>
      <w:r w:rsidR="00541DBF">
        <w:t>-</w:t>
      </w:r>
      <w:r>
        <w:t>NATO</w:t>
      </w:r>
    </w:p>
    <w:p w14:paraId="11F343E5" w14:textId="77777777" w:rsidR="003C1B46" w:rsidRPr="00541DBF" w:rsidRDefault="003C1B46" w:rsidP="003C1B46">
      <w:pPr>
        <w:pStyle w:val="Heading4"/>
      </w:pPr>
      <w:r w:rsidRPr="00541DBF">
        <w:t xml:space="preserve">Biden’s edge with </w:t>
      </w:r>
      <w:r w:rsidRPr="00541DBF">
        <w:rPr>
          <w:u w:val="single"/>
        </w:rPr>
        <w:t>engaged voters</w:t>
      </w:r>
      <w:r w:rsidRPr="00541DBF">
        <w:t xml:space="preserve"> is </w:t>
      </w:r>
      <w:r>
        <w:t>key – strong messaging now will persuade disengaged voters.</w:t>
      </w:r>
    </w:p>
    <w:p w14:paraId="64C0A5CE" w14:textId="77777777" w:rsidR="00541DBF" w:rsidRPr="00490114" w:rsidRDefault="00541DBF" w:rsidP="00541DBF">
      <w:r>
        <w:t xml:space="preserve">Nate </w:t>
      </w:r>
      <w:r w:rsidRPr="00490114">
        <w:rPr>
          <w:rStyle w:val="Style13ptBold"/>
        </w:rPr>
        <w:t>Cohn 5/24</w:t>
      </w:r>
      <w:r>
        <w:t>/24 chief political analyst for The New York Times “A Polling Risk for Trump” NYT https://www.nytimes.com/2024/05/24/briefing/a-polling-risk-for-trump.html</w:t>
      </w:r>
    </w:p>
    <w:p w14:paraId="4DA5B523" w14:textId="77777777" w:rsidR="00541DBF" w:rsidRPr="00541DBF" w:rsidRDefault="00541DBF" w:rsidP="00541DBF">
      <w:pPr>
        <w:rPr>
          <w:sz w:val="16"/>
        </w:rPr>
      </w:pPr>
      <w:r w:rsidRPr="00541DBF">
        <w:rPr>
          <w:sz w:val="16"/>
        </w:rPr>
        <w:t xml:space="preserve">The </w:t>
      </w:r>
      <w:r w:rsidRPr="00490114">
        <w:rPr>
          <w:rStyle w:val="StyleUnderline"/>
        </w:rPr>
        <w:t>polls have shown</w:t>
      </w:r>
      <w:r w:rsidRPr="00541DBF">
        <w:rPr>
          <w:sz w:val="16"/>
        </w:rPr>
        <w:t xml:space="preserve"> Donald </w:t>
      </w:r>
      <w:r w:rsidRPr="00490114">
        <w:rPr>
          <w:rStyle w:val="StyleUnderline"/>
        </w:rPr>
        <w:t>Trump with an edge</w:t>
      </w:r>
      <w:r w:rsidRPr="00541DBF">
        <w:rPr>
          <w:sz w:val="16"/>
        </w:rPr>
        <w:t xml:space="preserve"> for eight straight months, </w:t>
      </w:r>
      <w:r w:rsidRPr="00490114">
        <w:rPr>
          <w:rStyle w:val="StyleUnderline"/>
        </w:rPr>
        <w:t>but</w:t>
      </w:r>
      <w:r w:rsidRPr="00541DBF">
        <w:rPr>
          <w:sz w:val="16"/>
        </w:rPr>
        <w:t xml:space="preserve"> there’s a sign his advantage might not be quite as stable as it looks: </w:t>
      </w:r>
      <w:r w:rsidRPr="00490114">
        <w:rPr>
          <w:rStyle w:val="StyleUnderline"/>
        </w:rPr>
        <w:t>His lead is built on</w:t>
      </w:r>
      <w:r w:rsidRPr="00541DBF">
        <w:rPr>
          <w:sz w:val="16"/>
        </w:rPr>
        <w:t xml:space="preserve"> gains among </w:t>
      </w:r>
      <w:r w:rsidRPr="00490114">
        <w:rPr>
          <w:rStyle w:val="StyleUnderline"/>
        </w:rPr>
        <w:t>voters</w:t>
      </w:r>
      <w:r w:rsidRPr="00541DBF">
        <w:rPr>
          <w:sz w:val="16"/>
        </w:rPr>
        <w:t xml:space="preserve"> </w:t>
      </w:r>
      <w:r w:rsidRPr="00490114">
        <w:rPr>
          <w:rStyle w:val="StyleUnderline"/>
        </w:rPr>
        <w:t xml:space="preserve">who aren’t </w:t>
      </w:r>
      <w:r w:rsidRPr="00490114">
        <w:rPr>
          <w:rStyle w:val="Emphasis"/>
        </w:rPr>
        <w:t>paying</w:t>
      </w:r>
      <w:r w:rsidRPr="00490114">
        <w:rPr>
          <w:rStyle w:val="StyleUnderline"/>
        </w:rPr>
        <w:t xml:space="preserve"> close </w:t>
      </w:r>
      <w:r w:rsidRPr="00490114">
        <w:rPr>
          <w:rStyle w:val="Emphasis"/>
        </w:rPr>
        <w:t>attention</w:t>
      </w:r>
      <w:r w:rsidRPr="00490114">
        <w:rPr>
          <w:rStyle w:val="StyleUnderline"/>
        </w:rPr>
        <w:t xml:space="preserve"> to politics</w:t>
      </w:r>
      <w:r w:rsidRPr="00541DBF">
        <w:rPr>
          <w:sz w:val="16"/>
        </w:rPr>
        <w:t>, who don’t follow traditional news and</w:t>
      </w:r>
      <w:r w:rsidRPr="00490114">
        <w:rPr>
          <w:rStyle w:val="StyleUnderline"/>
        </w:rPr>
        <w:t xml:space="preserve"> who </w:t>
      </w:r>
      <w:r w:rsidRPr="00490114">
        <w:rPr>
          <w:rStyle w:val="Emphasis"/>
        </w:rPr>
        <w:t>don’t regularly vote</w:t>
      </w:r>
      <w:r w:rsidRPr="00541DBF">
        <w:rPr>
          <w:sz w:val="16"/>
        </w:rPr>
        <w:t>.</w:t>
      </w:r>
    </w:p>
    <w:p w14:paraId="6922EFBB" w14:textId="77777777" w:rsidR="00541DBF" w:rsidRPr="00541DBF" w:rsidRDefault="00541DBF" w:rsidP="00541DBF">
      <w:pPr>
        <w:rPr>
          <w:sz w:val="16"/>
        </w:rPr>
      </w:pPr>
      <w:r w:rsidRPr="00541DBF">
        <w:rPr>
          <w:sz w:val="16"/>
        </w:rPr>
        <w:t>Disengaged voters on the periphery of the electorate are driving the polling results — and the story line — about the election.</w:t>
      </w:r>
    </w:p>
    <w:p w14:paraId="7C53C7F9" w14:textId="77777777" w:rsidR="00541DBF" w:rsidRPr="00541DBF" w:rsidRDefault="00541DBF" w:rsidP="00541DBF">
      <w:pPr>
        <w:rPr>
          <w:sz w:val="16"/>
        </w:rPr>
      </w:pPr>
      <w:r w:rsidRPr="00541DBF">
        <w:rPr>
          <w:sz w:val="16"/>
        </w:rPr>
        <w:t xml:space="preserve">President </w:t>
      </w:r>
      <w:r w:rsidRPr="00490114">
        <w:rPr>
          <w:rStyle w:val="StyleUnderline"/>
        </w:rPr>
        <w:t>Biden has</w:t>
      </w:r>
      <w:r w:rsidRPr="00541DBF">
        <w:rPr>
          <w:sz w:val="16"/>
        </w:rPr>
        <w:t xml:space="preserve"> </w:t>
      </w:r>
      <w:proofErr w:type="gramStart"/>
      <w:r w:rsidRPr="00541DBF">
        <w:rPr>
          <w:sz w:val="16"/>
        </w:rPr>
        <w:t xml:space="preserve">actually </w:t>
      </w:r>
      <w:r w:rsidRPr="00490114">
        <w:rPr>
          <w:rStyle w:val="Emphasis"/>
        </w:rPr>
        <w:t>led</w:t>
      </w:r>
      <w:proofErr w:type="gramEnd"/>
      <w:r w:rsidRPr="00541DBF">
        <w:rPr>
          <w:sz w:val="16"/>
        </w:rPr>
        <w:t xml:space="preserve"> </w:t>
      </w:r>
      <w:r w:rsidRPr="00490114">
        <w:rPr>
          <w:rStyle w:val="StyleUnderline"/>
        </w:rPr>
        <w:t xml:space="preserve">the last three New York Times/Siena national polls among those who </w:t>
      </w:r>
      <w:r w:rsidRPr="00490114">
        <w:rPr>
          <w:rStyle w:val="Emphasis"/>
        </w:rPr>
        <w:t>voted</w:t>
      </w:r>
      <w:r w:rsidRPr="00490114">
        <w:rPr>
          <w:rStyle w:val="StyleUnderline"/>
        </w:rPr>
        <w:t xml:space="preserve"> in the </w:t>
      </w:r>
      <w:r w:rsidRPr="00490114">
        <w:rPr>
          <w:rStyle w:val="Emphasis"/>
        </w:rPr>
        <w:t>2020</w:t>
      </w:r>
      <w:r w:rsidRPr="00490114">
        <w:rPr>
          <w:rStyle w:val="StyleUnderline"/>
        </w:rPr>
        <w:t xml:space="preserve"> election</w:t>
      </w:r>
      <w:r w:rsidRPr="00541DBF">
        <w:rPr>
          <w:sz w:val="16"/>
        </w:rPr>
        <w:t xml:space="preserve">, even as he has trailed among registered voters overall. And </w:t>
      </w:r>
      <w:r w:rsidRPr="00490114">
        <w:rPr>
          <w:rStyle w:val="StyleUnderline"/>
        </w:rPr>
        <w:t>looking back over the last few years</w:t>
      </w:r>
      <w:r w:rsidRPr="00490114">
        <w:rPr>
          <w:rStyle w:val="Emphasis"/>
        </w:rPr>
        <w:t>, almost all</w:t>
      </w:r>
      <w:r w:rsidRPr="00490114">
        <w:rPr>
          <w:rStyle w:val="StyleUnderline"/>
        </w:rPr>
        <w:t xml:space="preserve"> of Trump’s gains came from these </w:t>
      </w:r>
      <w:r w:rsidRPr="00490114">
        <w:rPr>
          <w:rStyle w:val="Emphasis"/>
        </w:rPr>
        <w:t>less engaged voters</w:t>
      </w:r>
      <w:r w:rsidRPr="00541DBF">
        <w:rPr>
          <w:sz w:val="16"/>
        </w:rPr>
        <w:t>.</w:t>
      </w:r>
    </w:p>
    <w:p w14:paraId="352BA301" w14:textId="77777777" w:rsidR="00541DBF" w:rsidRPr="00541DBF" w:rsidRDefault="00541DBF" w:rsidP="00541DBF">
      <w:pPr>
        <w:rPr>
          <w:sz w:val="16"/>
        </w:rPr>
      </w:pPr>
      <w:r w:rsidRPr="00541DBF">
        <w:rPr>
          <w:sz w:val="16"/>
        </w:rPr>
        <w:t>[Graph omitted]</w:t>
      </w:r>
    </w:p>
    <w:p w14:paraId="66192777" w14:textId="77777777" w:rsidR="00541DBF" w:rsidRPr="00541DBF" w:rsidRDefault="00541DBF" w:rsidP="00541DBF">
      <w:pPr>
        <w:rPr>
          <w:sz w:val="16"/>
        </w:rPr>
      </w:pPr>
      <w:r w:rsidRPr="00541DBF">
        <w:rPr>
          <w:sz w:val="16"/>
        </w:rPr>
        <w:t>Importantly, these low-turnout voters are often from Democratic constituencies. Many back Democratic candidates for U.S. Senate. But in our polling, Biden wins just three-quarters of Democratic-leaning voters who didn’t vote in the last cycle, even as almost all high-turnout Democratic-leaners continue to support him.</w:t>
      </w:r>
    </w:p>
    <w:p w14:paraId="6E0BF2B8" w14:textId="77777777" w:rsidR="00541DBF" w:rsidRPr="00541DBF" w:rsidRDefault="00541DBF" w:rsidP="00541DBF">
      <w:pPr>
        <w:rPr>
          <w:sz w:val="16"/>
        </w:rPr>
      </w:pPr>
      <w:r w:rsidRPr="00541DBF">
        <w:rPr>
          <w:sz w:val="16"/>
        </w:rPr>
        <w:t>This trend illustrates the disconnect between Trump’s lead in the polls and Democratic victories in lower-turnout special elections. And it helps explain Trump’s gains among young and nonwhite voters, who tend to be among the least engaged.</w:t>
      </w:r>
    </w:p>
    <w:p w14:paraId="5B6B6BA9" w14:textId="77777777" w:rsidR="00541DBF" w:rsidRPr="00541DBF" w:rsidRDefault="00541DBF" w:rsidP="00541DBF">
      <w:pPr>
        <w:rPr>
          <w:sz w:val="16"/>
        </w:rPr>
      </w:pPr>
      <w:r w:rsidRPr="00541DBF">
        <w:rPr>
          <w:sz w:val="16"/>
        </w:rPr>
        <w:t>Trump’s dependence on these voters could make the race more volatile soon</w:t>
      </w:r>
      <w:r w:rsidRPr="00490114">
        <w:rPr>
          <w:rStyle w:val="StyleUnderline"/>
        </w:rPr>
        <w:t xml:space="preserve">. As voters tune in over the next six months, </w:t>
      </w:r>
      <w:r w:rsidRPr="00541DBF">
        <w:rPr>
          <w:sz w:val="16"/>
        </w:rPr>
        <w:t>there’s a chance that</w:t>
      </w:r>
      <w:r w:rsidRPr="00490114">
        <w:rPr>
          <w:rStyle w:val="StyleUnderline"/>
        </w:rPr>
        <w:t xml:space="preserve"> disengaged but traditionally Democratic voters could </w:t>
      </w:r>
      <w:r w:rsidRPr="00490114">
        <w:rPr>
          <w:rStyle w:val="Emphasis"/>
        </w:rPr>
        <w:t>revert</w:t>
      </w:r>
      <w:r w:rsidRPr="00490114">
        <w:rPr>
          <w:rStyle w:val="StyleUnderline"/>
        </w:rPr>
        <w:t xml:space="preserve"> to their </w:t>
      </w:r>
      <w:r w:rsidRPr="00490114">
        <w:rPr>
          <w:rStyle w:val="Emphasis"/>
        </w:rPr>
        <w:t>usual partisan leanings</w:t>
      </w:r>
      <w:r w:rsidRPr="00541DBF">
        <w:rPr>
          <w:sz w:val="16"/>
        </w:rPr>
        <w:t xml:space="preserve">. </w:t>
      </w:r>
      <w:r w:rsidRPr="00490114">
        <w:rPr>
          <w:rStyle w:val="StyleUnderline"/>
        </w:rPr>
        <w:t>Alternately, they might stay home, which could also help Biden.</w:t>
      </w:r>
    </w:p>
    <w:p w14:paraId="430E251C" w14:textId="77777777" w:rsidR="00541DBF" w:rsidRPr="00541DBF" w:rsidRDefault="00541DBF" w:rsidP="00541DBF">
      <w:pPr>
        <w:rPr>
          <w:sz w:val="16"/>
        </w:rPr>
      </w:pPr>
      <w:r w:rsidRPr="00541DBF">
        <w:rPr>
          <w:sz w:val="16"/>
        </w:rPr>
        <w:t>How they’re different</w:t>
      </w:r>
    </w:p>
    <w:p w14:paraId="10B28089" w14:textId="77777777" w:rsidR="00541DBF" w:rsidRPr="00541DBF" w:rsidRDefault="00541DBF" w:rsidP="00541DBF">
      <w:pPr>
        <w:rPr>
          <w:sz w:val="16"/>
        </w:rPr>
      </w:pPr>
      <w:r w:rsidRPr="00541DBF">
        <w:rPr>
          <w:sz w:val="16"/>
        </w:rPr>
        <w:t>It’s not just that less engaged voters are paying less attention. The Times/Siena data suggests that they have distinct political views, and that they get their political information from different sources.</w:t>
      </w:r>
    </w:p>
    <w:p w14:paraId="2AF9C7AF" w14:textId="77777777" w:rsidR="00541DBF" w:rsidRPr="00541DBF" w:rsidRDefault="00541DBF" w:rsidP="00541DBF">
      <w:pPr>
        <w:rPr>
          <w:sz w:val="16"/>
        </w:rPr>
      </w:pPr>
      <w:r w:rsidRPr="00541DBF">
        <w:rPr>
          <w:sz w:val="16"/>
        </w:rPr>
        <w:t xml:space="preserve">In the battleground states, </w:t>
      </w:r>
      <w:r w:rsidRPr="00490114">
        <w:rPr>
          <w:rStyle w:val="StyleUnderline"/>
        </w:rPr>
        <w:t xml:space="preserve">Democratic-leaning irregular voters are </w:t>
      </w:r>
      <w:r w:rsidRPr="00490114">
        <w:rPr>
          <w:rStyle w:val="Emphasis"/>
        </w:rPr>
        <w:t>far less likely</w:t>
      </w:r>
      <w:r w:rsidRPr="00490114">
        <w:rPr>
          <w:rStyle w:val="StyleUnderline"/>
        </w:rPr>
        <w:t xml:space="preserve"> to identify as liberal. </w:t>
      </w:r>
      <w:r w:rsidRPr="00541DBF">
        <w:rPr>
          <w:sz w:val="16"/>
        </w:rPr>
        <w:t>They’re less likely to talk about abortion and democracy and more likely to worry about the economy. They overwhelmingly believe the economy is “poor” or “only fair,” while most of their high-turnout counterparts say it is “good” or “excellent.”</w:t>
      </w:r>
    </w:p>
    <w:p w14:paraId="4B6E5C17" w14:textId="77777777" w:rsidR="00541DBF" w:rsidRPr="00541DBF" w:rsidRDefault="00541DBF" w:rsidP="00541DBF">
      <w:pPr>
        <w:rPr>
          <w:sz w:val="16"/>
        </w:rPr>
      </w:pPr>
      <w:r w:rsidRPr="00541DBF">
        <w:rPr>
          <w:sz w:val="16"/>
        </w:rPr>
        <w:t>[Graph omitted]</w:t>
      </w:r>
    </w:p>
    <w:p w14:paraId="63CFBE30" w14:textId="77777777" w:rsidR="00541DBF" w:rsidRPr="00541DBF" w:rsidRDefault="00541DBF" w:rsidP="00541DBF">
      <w:pPr>
        <w:rPr>
          <w:sz w:val="16"/>
        </w:rPr>
      </w:pPr>
      <w:r w:rsidRPr="00541DBF">
        <w:rPr>
          <w:sz w:val="16"/>
        </w:rPr>
        <w:t xml:space="preserve">One important factor might be media consumption. While Biden holds nearly </w:t>
      </w:r>
      <w:proofErr w:type="gramStart"/>
      <w:r w:rsidRPr="00541DBF">
        <w:rPr>
          <w:sz w:val="16"/>
        </w:rPr>
        <w:t>all of</w:t>
      </w:r>
      <w:proofErr w:type="gramEnd"/>
      <w:r w:rsidRPr="00541DBF">
        <w:rPr>
          <w:sz w:val="16"/>
        </w:rPr>
        <w:t xml:space="preserve"> his support from voters who consume traditional mainstream media — national newspapers, television networks and the like — the disengaged are far likelier to report getting their news from social media. Biden defectors are concentrated in this group. (A TikTok analysis found nearly twice as many pro-Trump posts on the platform as pro-Biden ones since November.)</w:t>
      </w:r>
    </w:p>
    <w:p w14:paraId="33C01D7E" w14:textId="77777777" w:rsidR="00541DBF" w:rsidRPr="00490114" w:rsidRDefault="00541DBF" w:rsidP="00541DBF">
      <w:pPr>
        <w:rPr>
          <w:rStyle w:val="Emphasis"/>
        </w:rPr>
      </w:pPr>
      <w:r w:rsidRPr="00490114">
        <w:rPr>
          <w:rStyle w:val="StyleUnderline"/>
        </w:rPr>
        <w:t xml:space="preserve">Low-turnout voters also pose a challenge for pollsters. While millions of them will undoubtedly turn out this November, </w:t>
      </w:r>
      <w:r w:rsidRPr="00490114">
        <w:rPr>
          <w:rStyle w:val="Emphasis"/>
        </w:rPr>
        <w:t>no one knows</w:t>
      </w:r>
      <w:r w:rsidRPr="00490114">
        <w:rPr>
          <w:rStyle w:val="StyleUnderline"/>
        </w:rPr>
        <w:t xml:space="preserve"> just how many of them will ultimately show up —</w:t>
      </w:r>
      <w:r w:rsidRPr="00541DBF">
        <w:rPr>
          <w:sz w:val="16"/>
        </w:rPr>
        <w:t xml:space="preserve"> let alone exactly which ones will do so. This is always a challenge for pollsters. </w:t>
      </w:r>
      <w:r w:rsidRPr="00490114">
        <w:rPr>
          <w:rStyle w:val="StyleUnderline"/>
        </w:rPr>
        <w:t xml:space="preserve">But in this cycle, if enough of them stay home, Biden could do </w:t>
      </w:r>
      <w:r w:rsidRPr="00490114">
        <w:rPr>
          <w:rStyle w:val="Emphasis"/>
        </w:rPr>
        <w:t>much better</w:t>
      </w:r>
      <w:r w:rsidRPr="00490114">
        <w:rPr>
          <w:rStyle w:val="StyleUnderline"/>
        </w:rPr>
        <w:t xml:space="preserve"> on Election Day </w:t>
      </w:r>
      <w:r w:rsidRPr="00490114">
        <w:rPr>
          <w:rStyle w:val="Emphasis"/>
        </w:rPr>
        <w:t>than it appears in the polls.</w:t>
      </w:r>
    </w:p>
    <w:p w14:paraId="6C382D62" w14:textId="77777777" w:rsidR="00541DBF" w:rsidRPr="00490114" w:rsidRDefault="00541DBF" w:rsidP="00541DBF">
      <w:pPr>
        <w:rPr>
          <w:rStyle w:val="StyleUnderline"/>
        </w:rPr>
      </w:pPr>
      <w:r w:rsidRPr="00490114">
        <w:rPr>
          <w:rStyle w:val="StyleUnderline"/>
        </w:rPr>
        <w:t>Who will ultimately vote?</w:t>
      </w:r>
    </w:p>
    <w:p w14:paraId="4231F4CC" w14:textId="77777777" w:rsidR="00541DBF" w:rsidRPr="00541DBF" w:rsidRDefault="00541DBF" w:rsidP="00541DBF">
      <w:pPr>
        <w:rPr>
          <w:sz w:val="16"/>
        </w:rPr>
      </w:pPr>
      <w:r w:rsidRPr="00541DBF">
        <w:rPr>
          <w:sz w:val="16"/>
        </w:rPr>
        <w:t>If there are two consecutive elections with the same level of turnout, you might assume that the same people are voting each time. That’s not the way it works.</w:t>
      </w:r>
    </w:p>
    <w:p w14:paraId="11891B0A" w14:textId="77777777" w:rsidR="00541DBF" w:rsidRPr="00541DBF" w:rsidRDefault="00541DBF" w:rsidP="00541DBF">
      <w:pPr>
        <w:rPr>
          <w:sz w:val="16"/>
        </w:rPr>
      </w:pPr>
      <w:r w:rsidRPr="00541DBF">
        <w:rPr>
          <w:sz w:val="16"/>
        </w:rPr>
        <w:t>There’s a lot more churn in the electorate than people realize. Even if the turnout stays the same, millions of prior voters will stay home and be replaced by millions who stayed home last time.</w:t>
      </w:r>
    </w:p>
    <w:p w14:paraId="53DF1BCF" w14:textId="77777777" w:rsidR="00541DBF" w:rsidRPr="00541DBF" w:rsidRDefault="00541DBF" w:rsidP="00541DBF">
      <w:pPr>
        <w:rPr>
          <w:sz w:val="16"/>
        </w:rPr>
      </w:pPr>
      <w:r w:rsidRPr="00490114">
        <w:rPr>
          <w:rStyle w:val="StyleUnderline"/>
        </w:rPr>
        <w:lastRenderedPageBreak/>
        <w:t>Historically, around 25 percent of presidential election voters do not have a record of voting in the previous presidential election</w:t>
      </w:r>
      <w:r w:rsidRPr="00541DBF">
        <w:rPr>
          <w:sz w:val="16"/>
        </w:rPr>
        <w:t>. This is partly because of newly registered voters, who usually vote in the next election (and who may have previously voted in a different state). But it’s also because around 30 percent to 40 percent of previous registrants who skipped the last election ultimately show up for the next one.</w:t>
      </w:r>
    </w:p>
    <w:p w14:paraId="313AB17C" w14:textId="77777777" w:rsidR="00541DBF" w:rsidRPr="00541DBF" w:rsidRDefault="00541DBF" w:rsidP="00541DBF">
      <w:pPr>
        <w:rPr>
          <w:sz w:val="16"/>
        </w:rPr>
      </w:pPr>
      <w:r w:rsidRPr="00490114">
        <w:rPr>
          <w:rStyle w:val="StyleUnderline"/>
        </w:rPr>
        <w:t xml:space="preserve">There are good reasons to expect fewer voters in 2024 than in recent cycles, as the 2020 election was the </w:t>
      </w:r>
      <w:r w:rsidRPr="00490114">
        <w:rPr>
          <w:rStyle w:val="Emphasis"/>
        </w:rPr>
        <w:t>highest-turnout election</w:t>
      </w:r>
      <w:r w:rsidRPr="00490114">
        <w:rPr>
          <w:rStyle w:val="StyleUnderline"/>
        </w:rPr>
        <w:t xml:space="preserve"> in a </w:t>
      </w:r>
      <w:r w:rsidRPr="00490114">
        <w:rPr>
          <w:rStyle w:val="Emphasis"/>
        </w:rPr>
        <w:t>century</w:t>
      </w:r>
      <w:r w:rsidRPr="00541DBF">
        <w:rPr>
          <w:sz w:val="16"/>
        </w:rPr>
        <w:t>. But if you think that means that there won’t be many new voters, you’re already wrong: In fact, 10 percent of registered 2020 nonvoters already turned out and voted in the relatively low-turnout 2022 midterms. The usual churn is already at work.</w:t>
      </w:r>
    </w:p>
    <w:p w14:paraId="33B7C15B" w14:textId="77777777" w:rsidR="00541DBF" w:rsidRPr="00541DBF" w:rsidRDefault="00541DBF" w:rsidP="00541DBF">
      <w:pPr>
        <w:rPr>
          <w:sz w:val="16"/>
        </w:rPr>
      </w:pPr>
      <w:r w:rsidRPr="00541DBF">
        <w:rPr>
          <w:sz w:val="16"/>
        </w:rPr>
        <w:t xml:space="preserve">Still, </w:t>
      </w:r>
      <w:r w:rsidRPr="00490114">
        <w:rPr>
          <w:rStyle w:val="StyleUnderline"/>
        </w:rPr>
        <w:t xml:space="preserve">Trump’s strength among nonvoters means the exact number of new voters could be </w:t>
      </w:r>
      <w:r w:rsidRPr="00490114">
        <w:rPr>
          <w:rStyle w:val="Emphasis"/>
        </w:rPr>
        <w:t>decisive</w:t>
      </w:r>
      <w:r w:rsidRPr="00541DBF">
        <w:rPr>
          <w:sz w:val="16"/>
        </w:rPr>
        <w:t xml:space="preserve">. And </w:t>
      </w:r>
      <w:r w:rsidRPr="00490114">
        <w:rPr>
          <w:rStyle w:val="StyleUnderline"/>
        </w:rPr>
        <w:t xml:space="preserve">exactly which new voters show up could also be pivotal. In recent years, Democrats have benefited from a hidden turnout advantage — a tendency for Democratic-leaners who vote to be </w:t>
      </w:r>
      <w:r w:rsidRPr="00490114">
        <w:rPr>
          <w:rStyle w:val="Emphasis"/>
        </w:rPr>
        <w:t>more anti-Trump</w:t>
      </w:r>
      <w:r w:rsidRPr="00490114">
        <w:rPr>
          <w:rStyle w:val="StyleUnderline"/>
        </w:rPr>
        <w:t xml:space="preserve"> than those who stay home</w:t>
      </w:r>
      <w:r w:rsidRPr="00541DBF">
        <w:rPr>
          <w:sz w:val="16"/>
        </w:rPr>
        <w:t>.</w:t>
      </w:r>
    </w:p>
    <w:p w14:paraId="2B819BB3" w14:textId="77777777" w:rsidR="00541DBF" w:rsidRPr="00490114" w:rsidRDefault="00541DBF" w:rsidP="00541DBF">
      <w:pPr>
        <w:rPr>
          <w:rStyle w:val="StyleUnderline"/>
        </w:rPr>
      </w:pPr>
      <w:r w:rsidRPr="00541DBF">
        <w:rPr>
          <w:sz w:val="16"/>
        </w:rPr>
        <w:t xml:space="preserve">With that history in mind, </w:t>
      </w:r>
      <w:r w:rsidRPr="00490114">
        <w:rPr>
          <w:rStyle w:val="StyleUnderline"/>
        </w:rPr>
        <w:t xml:space="preserve">Democrats can hope that November’s election will draw a </w:t>
      </w:r>
      <w:r w:rsidRPr="00490114">
        <w:rPr>
          <w:rStyle w:val="Emphasis"/>
        </w:rPr>
        <w:t>disproportionately anti-Trump</w:t>
      </w:r>
      <w:r w:rsidRPr="00490114">
        <w:rPr>
          <w:rStyle w:val="StyleUnderline"/>
        </w:rPr>
        <w:t xml:space="preserve"> group of </w:t>
      </w:r>
      <w:r w:rsidRPr="00490114">
        <w:rPr>
          <w:rStyle w:val="Emphasis"/>
        </w:rPr>
        <w:t xml:space="preserve">irregular voters </w:t>
      </w:r>
      <w:r w:rsidRPr="00490114">
        <w:rPr>
          <w:rStyle w:val="StyleUnderline"/>
        </w:rPr>
        <w:t>to the polls.</w:t>
      </w:r>
      <w:r w:rsidRPr="00541DBF">
        <w:rPr>
          <w:sz w:val="16"/>
        </w:rPr>
        <w:t xml:space="preserve"> </w:t>
      </w:r>
      <w:r w:rsidRPr="00490114">
        <w:rPr>
          <w:rStyle w:val="StyleUnderline"/>
        </w:rPr>
        <w:t xml:space="preserve">There were signs of this </w:t>
      </w:r>
      <w:r w:rsidRPr="00490114">
        <w:rPr>
          <w:rStyle w:val="Emphasis"/>
        </w:rPr>
        <w:t xml:space="preserve">yet again </w:t>
      </w:r>
      <w:r w:rsidRPr="00490114">
        <w:rPr>
          <w:rStyle w:val="StyleUnderline"/>
        </w:rPr>
        <w:t xml:space="preserve">in The Times’s recent </w:t>
      </w:r>
      <w:r w:rsidRPr="00490114">
        <w:rPr>
          <w:rStyle w:val="Emphasis"/>
        </w:rPr>
        <w:t>battleground</w:t>
      </w:r>
      <w:r w:rsidRPr="00490114">
        <w:rPr>
          <w:rStyle w:val="StyleUnderline"/>
        </w:rPr>
        <w:t xml:space="preserve"> poll</w:t>
      </w:r>
      <w:r w:rsidRPr="00490114">
        <w:rPr>
          <w:rStyle w:val="Emphasis"/>
        </w:rPr>
        <w:t>s</w:t>
      </w:r>
      <w:r w:rsidRPr="00490114">
        <w:rPr>
          <w:rStyle w:val="StyleUnderline"/>
        </w:rPr>
        <w:t>.</w:t>
      </w:r>
    </w:p>
    <w:p w14:paraId="263EDB20" w14:textId="77777777" w:rsidR="00541DBF" w:rsidRPr="00541DBF" w:rsidRDefault="00541DBF" w:rsidP="00541DBF">
      <w:pPr>
        <w:rPr>
          <w:sz w:val="16"/>
        </w:rPr>
      </w:pPr>
      <w:r w:rsidRPr="00541DBF">
        <w:rPr>
          <w:sz w:val="16"/>
        </w:rPr>
        <w:t xml:space="preserve">Of course, </w:t>
      </w:r>
      <w:r w:rsidRPr="00490114">
        <w:rPr>
          <w:rStyle w:val="StyleUnderline"/>
        </w:rPr>
        <w:t xml:space="preserve">it’s unlikely that disengaged, irregular voters have already formed solid plans about November. There’s </w:t>
      </w:r>
      <w:r w:rsidRPr="00490114">
        <w:rPr>
          <w:rStyle w:val="Emphasis"/>
        </w:rPr>
        <w:t>plenty of time</w:t>
      </w:r>
      <w:r w:rsidRPr="00490114">
        <w:rPr>
          <w:rStyle w:val="StyleUnderline"/>
        </w:rPr>
        <w:t xml:space="preserve"> for them to </w:t>
      </w:r>
      <w:r w:rsidRPr="00490114">
        <w:rPr>
          <w:rStyle w:val="Emphasis"/>
        </w:rPr>
        <w:t>make up</w:t>
      </w:r>
      <w:r w:rsidRPr="00490114">
        <w:rPr>
          <w:rStyle w:val="StyleUnderline"/>
        </w:rPr>
        <w:t xml:space="preserve"> or </w:t>
      </w:r>
      <w:r w:rsidRPr="00490114">
        <w:rPr>
          <w:rStyle w:val="Emphasis"/>
        </w:rPr>
        <w:t>change their minds</w:t>
      </w:r>
      <w:r w:rsidRPr="00490114">
        <w:rPr>
          <w:rStyle w:val="StyleUnderline"/>
        </w:rPr>
        <w:t xml:space="preserve"> about whom they might vote for — and about whether they’ll vote at all</w:t>
      </w:r>
      <w:r w:rsidRPr="00541DBF">
        <w:rPr>
          <w:sz w:val="16"/>
        </w:rPr>
        <w:t>.</w:t>
      </w:r>
    </w:p>
    <w:p w14:paraId="54691DD6" w14:textId="77777777" w:rsidR="00541DBF" w:rsidRPr="00541DBF" w:rsidRDefault="00541DBF" w:rsidP="00541DBF">
      <w:pPr>
        <w:rPr>
          <w:sz w:val="16"/>
        </w:rPr>
      </w:pPr>
    </w:p>
    <w:p w14:paraId="376FB3CD" w14:textId="77777777" w:rsidR="003C1B46" w:rsidRPr="003C1B46" w:rsidRDefault="003C1B46" w:rsidP="003C1B46">
      <w:pPr>
        <w:pStyle w:val="Heading4"/>
        <w:rPr>
          <w:rStyle w:val="Style13ptBold"/>
          <w:b/>
          <w:bCs w:val="0"/>
        </w:rPr>
      </w:pPr>
      <w:r w:rsidRPr="003C1B46">
        <w:rPr>
          <w:rStyle w:val="Style13ptBold"/>
          <w:b/>
          <w:bCs w:val="0"/>
        </w:rPr>
        <w:t>[</w:t>
      </w:r>
      <w:r w:rsidRPr="003C1B46">
        <w:rPr>
          <w:rStyle w:val="Heading4Char"/>
          <w:b/>
          <w:bCs/>
        </w:rPr>
        <w:t>Insert</w:t>
      </w:r>
      <w:r w:rsidRPr="003C1B46">
        <w:rPr>
          <w:rStyle w:val="Style13ptBold"/>
          <w:b/>
          <w:bCs w:val="0"/>
        </w:rPr>
        <w:t xml:space="preserve"> Link]</w:t>
      </w:r>
    </w:p>
    <w:p w14:paraId="3F274A32" w14:textId="74B43700" w:rsidR="00307AA9" w:rsidRPr="00F94EF4" w:rsidRDefault="00307AA9" w:rsidP="00307AA9">
      <w:pPr>
        <w:pStyle w:val="Heading4"/>
      </w:pPr>
      <w:r>
        <w:t>Trump ends NATO – checks fail.</w:t>
      </w:r>
    </w:p>
    <w:p w14:paraId="61563AD3" w14:textId="77777777" w:rsidR="00307AA9" w:rsidRDefault="00307AA9" w:rsidP="00307AA9">
      <w:r>
        <w:t xml:space="preserve">Gary </w:t>
      </w:r>
      <w:r w:rsidRPr="00F94EF4">
        <w:rPr>
          <w:rStyle w:val="Style13ptBold"/>
        </w:rPr>
        <w:t>Schmitt</w:t>
      </w:r>
      <w:r>
        <w:t xml:space="preserve"> </w:t>
      </w:r>
      <w:r w:rsidRPr="00F94EF4">
        <w:rPr>
          <w:rStyle w:val="Style13ptBold"/>
        </w:rPr>
        <w:t>12/26</w:t>
      </w:r>
      <w:r>
        <w:t xml:space="preserve">/23 senior fellow in the Social, Cultural, and Constitutional Studies program at the American Enterprise Institute “Another Trump Term Is a Grave Threat to NATO” https://www.aei.org/op-eds/another-trump-term-is-a-grave-threat-to-nato/ </w:t>
      </w:r>
    </w:p>
    <w:p w14:paraId="441BA89D" w14:textId="77777777" w:rsidR="00307AA9" w:rsidRPr="00F94EF4" w:rsidRDefault="00307AA9" w:rsidP="00307AA9">
      <w:pPr>
        <w:rPr>
          <w:sz w:val="14"/>
        </w:rPr>
      </w:pPr>
      <w:r w:rsidRPr="00F94EF4">
        <w:rPr>
          <w:sz w:val="14"/>
        </w:rPr>
        <w:t>When Sean Hannity famously asked, indeed virtually pleaded with, Donald Trump to reassure the public that, if reelected president, he was not serious about using the office in a dictatorial fashion, Trump responded by saying he would not be a dictator “except for Day 1.”</w:t>
      </w:r>
    </w:p>
    <w:p w14:paraId="74206174" w14:textId="77777777" w:rsidR="00307AA9" w:rsidRPr="00F94EF4" w:rsidRDefault="00307AA9" w:rsidP="00307AA9">
      <w:pPr>
        <w:rPr>
          <w:sz w:val="14"/>
        </w:rPr>
      </w:pPr>
      <w:r w:rsidRPr="00F94EF4">
        <w:rPr>
          <w:sz w:val="14"/>
        </w:rPr>
        <w:t>There is no way to know whether Trump is serious—or whether he has the discipline to follow through if he is. Trump’s supporters claimed he was just trolling his critics. Those same critics, however, noted that Trump has been making similar statements for months now and that it’s foolish not to take him seriously. Looking at worst-case scenarios, what could Trump do?</w:t>
      </w:r>
    </w:p>
    <w:p w14:paraId="194797DA" w14:textId="77777777" w:rsidR="00307AA9" w:rsidRPr="00F94EF4" w:rsidRDefault="00307AA9" w:rsidP="00307AA9">
      <w:pPr>
        <w:rPr>
          <w:sz w:val="14"/>
        </w:rPr>
      </w:pPr>
      <w:r w:rsidRPr="00F94EF4">
        <w:rPr>
          <w:sz w:val="14"/>
        </w:rPr>
        <w:t xml:space="preserve">Imagine, for a moment, a newly elected President </w:t>
      </w:r>
      <w:r w:rsidRPr="00CF30EE">
        <w:rPr>
          <w:rStyle w:val="StyleUnderline"/>
        </w:rPr>
        <w:t>Trump</w:t>
      </w:r>
      <w:r w:rsidRPr="00F94EF4">
        <w:rPr>
          <w:sz w:val="14"/>
        </w:rPr>
        <w:t xml:space="preserve"> </w:t>
      </w:r>
      <w:r w:rsidRPr="00CF30EE">
        <w:rPr>
          <w:rStyle w:val="StyleUnderline"/>
        </w:rPr>
        <w:t>ending</w:t>
      </w:r>
      <w:r w:rsidRPr="00F94EF4">
        <w:rPr>
          <w:sz w:val="14"/>
        </w:rPr>
        <w:t xml:space="preserve"> America’s membership in the </w:t>
      </w:r>
      <w:r w:rsidRPr="00CF30EE">
        <w:rPr>
          <w:rStyle w:val="StyleUnderline"/>
        </w:rPr>
        <w:t>North Atlantic Treaty Organization (NATO</w:t>
      </w:r>
      <w:r w:rsidRPr="00F94EF4">
        <w:rPr>
          <w:sz w:val="14"/>
        </w:rPr>
        <w:t xml:space="preserve">). He </w:t>
      </w:r>
      <w:r w:rsidRPr="00CF30EE">
        <w:rPr>
          <w:rStyle w:val="Emphasis"/>
        </w:rPr>
        <w:t>repeatedly disparaged</w:t>
      </w:r>
      <w:r w:rsidRPr="00F94EF4">
        <w:rPr>
          <w:sz w:val="14"/>
        </w:rPr>
        <w:t xml:space="preserve"> </w:t>
      </w:r>
      <w:r w:rsidRPr="00CF30EE">
        <w:rPr>
          <w:rStyle w:val="StyleUnderline"/>
        </w:rPr>
        <w:t>the alliance while</w:t>
      </w:r>
      <w:r w:rsidRPr="00F94EF4">
        <w:rPr>
          <w:sz w:val="14"/>
        </w:rPr>
        <w:t xml:space="preserve"> he was </w:t>
      </w:r>
      <w:r w:rsidRPr="00CF30EE">
        <w:rPr>
          <w:rStyle w:val="StyleUnderline"/>
        </w:rPr>
        <w:t>president</w:t>
      </w:r>
      <w:r w:rsidRPr="00F94EF4">
        <w:rPr>
          <w:sz w:val="14"/>
        </w:rPr>
        <w:t>, and as the New York Times  previously reported, “</w:t>
      </w:r>
      <w:r w:rsidRPr="00B82A59">
        <w:rPr>
          <w:rStyle w:val="Emphasis"/>
          <w:highlight w:val="cyan"/>
        </w:rPr>
        <w:t>Several times</w:t>
      </w:r>
      <w:r w:rsidRPr="00B82A59">
        <w:rPr>
          <w:sz w:val="14"/>
          <w:highlight w:val="cyan"/>
        </w:rPr>
        <w:t xml:space="preserve"> </w:t>
      </w:r>
      <w:r w:rsidRPr="00B82A59">
        <w:rPr>
          <w:rStyle w:val="StyleUnderline"/>
          <w:highlight w:val="cyan"/>
        </w:rPr>
        <w:t>over</w:t>
      </w:r>
      <w:r w:rsidRPr="00CF30EE">
        <w:rPr>
          <w:rStyle w:val="StyleUnderline"/>
        </w:rPr>
        <w:t xml:space="preserve"> the course of </w:t>
      </w:r>
      <w:r w:rsidRPr="00B82A59">
        <w:rPr>
          <w:rStyle w:val="StyleUnderline"/>
          <w:highlight w:val="cyan"/>
        </w:rPr>
        <w:t>2018</w:t>
      </w:r>
      <w:r w:rsidRPr="00F94EF4">
        <w:rPr>
          <w:sz w:val="14"/>
        </w:rPr>
        <w:t xml:space="preserve">, Mr. </w:t>
      </w:r>
      <w:r w:rsidRPr="00B82A59">
        <w:rPr>
          <w:rStyle w:val="StyleUnderline"/>
          <w:highlight w:val="cyan"/>
        </w:rPr>
        <w:t>Trump</w:t>
      </w:r>
      <w:r w:rsidRPr="00F94EF4">
        <w:rPr>
          <w:sz w:val="14"/>
        </w:rPr>
        <w:t xml:space="preserve"> privately </w:t>
      </w:r>
      <w:r w:rsidRPr="00B82A59">
        <w:rPr>
          <w:rStyle w:val="StyleUnderline"/>
          <w:highlight w:val="cyan"/>
        </w:rPr>
        <w:t>said he wanted to withdraw from</w:t>
      </w:r>
      <w:r w:rsidRPr="00F94EF4">
        <w:rPr>
          <w:sz w:val="14"/>
        </w:rPr>
        <w:t xml:space="preserve"> the </w:t>
      </w:r>
      <w:r w:rsidRPr="00B82A59">
        <w:rPr>
          <w:rStyle w:val="Emphasis"/>
          <w:highlight w:val="cyan"/>
        </w:rPr>
        <w:t>N</w:t>
      </w:r>
      <w:r w:rsidRPr="00F94EF4">
        <w:rPr>
          <w:sz w:val="14"/>
        </w:rPr>
        <w:t xml:space="preserve">orth </w:t>
      </w:r>
      <w:r w:rsidRPr="00B82A59">
        <w:rPr>
          <w:rStyle w:val="Emphasis"/>
          <w:highlight w:val="cyan"/>
        </w:rPr>
        <w:t>A</w:t>
      </w:r>
      <w:r w:rsidRPr="00F94EF4">
        <w:rPr>
          <w:sz w:val="14"/>
        </w:rPr>
        <w:t xml:space="preserve">tlantic </w:t>
      </w:r>
      <w:r w:rsidRPr="00B82A59">
        <w:rPr>
          <w:rStyle w:val="Emphasis"/>
          <w:highlight w:val="cyan"/>
        </w:rPr>
        <w:t>T</w:t>
      </w:r>
      <w:r w:rsidRPr="00F94EF4">
        <w:rPr>
          <w:sz w:val="14"/>
        </w:rPr>
        <w:t xml:space="preserve">reaty </w:t>
      </w:r>
      <w:r w:rsidRPr="00B82A59">
        <w:rPr>
          <w:rStyle w:val="Emphasis"/>
          <w:highlight w:val="cyan"/>
        </w:rPr>
        <w:t>O</w:t>
      </w:r>
      <w:r w:rsidRPr="00F94EF4">
        <w:rPr>
          <w:sz w:val="14"/>
        </w:rPr>
        <w:t xml:space="preserve">rganization. … Mr. Trump </w:t>
      </w:r>
      <w:r w:rsidRPr="00B82A59">
        <w:rPr>
          <w:rStyle w:val="StyleUnderline"/>
          <w:highlight w:val="cyan"/>
        </w:rPr>
        <w:t>told</w:t>
      </w:r>
      <w:r w:rsidRPr="00CF30EE">
        <w:rPr>
          <w:rStyle w:val="StyleUnderline"/>
        </w:rPr>
        <w:t xml:space="preserve"> his </w:t>
      </w:r>
      <w:r w:rsidRPr="00B82A59">
        <w:rPr>
          <w:rStyle w:val="StyleUnderline"/>
          <w:highlight w:val="cyan"/>
        </w:rPr>
        <w:t>top</w:t>
      </w:r>
      <w:r w:rsidRPr="00CF30EE">
        <w:rPr>
          <w:rStyle w:val="StyleUnderline"/>
        </w:rPr>
        <w:t xml:space="preserve"> national </w:t>
      </w:r>
      <w:r w:rsidRPr="00B82A59">
        <w:rPr>
          <w:rStyle w:val="StyleUnderline"/>
          <w:highlight w:val="cyan"/>
        </w:rPr>
        <w:t>security</w:t>
      </w:r>
      <w:r w:rsidRPr="00CF30EE">
        <w:rPr>
          <w:rStyle w:val="StyleUnderline"/>
        </w:rPr>
        <w:t xml:space="preserve"> </w:t>
      </w:r>
      <w:r w:rsidRPr="00B82A59">
        <w:rPr>
          <w:rStyle w:val="StyleUnderline"/>
          <w:highlight w:val="cyan"/>
        </w:rPr>
        <w:t>officials</w:t>
      </w:r>
      <w:r w:rsidRPr="00CF30EE">
        <w:rPr>
          <w:rStyle w:val="StyleUnderline"/>
        </w:rPr>
        <w:t xml:space="preserve"> that </w:t>
      </w:r>
      <w:r w:rsidRPr="00B82A59">
        <w:rPr>
          <w:rStyle w:val="StyleUnderline"/>
          <w:highlight w:val="cyan"/>
        </w:rPr>
        <w:t>he did not see the</w:t>
      </w:r>
      <w:r w:rsidRPr="00CF30EE">
        <w:rPr>
          <w:rStyle w:val="StyleUnderline"/>
        </w:rPr>
        <w:t xml:space="preserve"> </w:t>
      </w:r>
      <w:r w:rsidRPr="00B82A59">
        <w:rPr>
          <w:rStyle w:val="StyleUnderline"/>
          <w:highlight w:val="cyan"/>
        </w:rPr>
        <w:t>point</w:t>
      </w:r>
      <w:r w:rsidRPr="00CF30EE">
        <w:rPr>
          <w:rStyle w:val="StyleUnderline"/>
        </w:rPr>
        <w:t xml:space="preserve"> of the military alliance</w:t>
      </w:r>
      <w:r w:rsidRPr="00F94EF4">
        <w:rPr>
          <w:sz w:val="14"/>
        </w:rPr>
        <w:t xml:space="preserve">, </w:t>
      </w:r>
      <w:r w:rsidRPr="00CF30EE">
        <w:rPr>
          <w:rStyle w:val="StyleUnderline"/>
        </w:rPr>
        <w:t xml:space="preserve">which he </w:t>
      </w:r>
      <w:r w:rsidRPr="00B82A59">
        <w:rPr>
          <w:rStyle w:val="StyleUnderline"/>
          <w:highlight w:val="cyan"/>
        </w:rPr>
        <w:t>presented as a drain</w:t>
      </w:r>
      <w:r w:rsidRPr="00CF30EE">
        <w:rPr>
          <w:rStyle w:val="StyleUnderline"/>
        </w:rPr>
        <w:t xml:space="preserve"> on the United States.”</w:t>
      </w:r>
      <w:r w:rsidRPr="00F94EF4">
        <w:rPr>
          <w:sz w:val="14"/>
        </w:rPr>
        <w:t xml:space="preserve"> </w:t>
      </w:r>
      <w:proofErr w:type="gramStart"/>
      <w:r w:rsidRPr="00F94EF4">
        <w:rPr>
          <w:sz w:val="14"/>
        </w:rPr>
        <w:t>So</w:t>
      </w:r>
      <w:proofErr w:type="gramEnd"/>
      <w:r w:rsidRPr="00F94EF4">
        <w:rPr>
          <w:sz w:val="14"/>
        </w:rPr>
        <w:t xml:space="preserve"> it’s not inconceivable that, </w:t>
      </w:r>
      <w:r w:rsidRPr="00CF30EE">
        <w:rPr>
          <w:rStyle w:val="StyleUnderline"/>
        </w:rPr>
        <w:t>on Day 1</w:t>
      </w:r>
      <w:r w:rsidRPr="00F94EF4">
        <w:rPr>
          <w:sz w:val="14"/>
        </w:rPr>
        <w:t xml:space="preserve"> in the Oval Office, President </w:t>
      </w:r>
      <w:r w:rsidRPr="00CF30EE">
        <w:rPr>
          <w:rStyle w:val="StyleUnderline"/>
        </w:rPr>
        <w:t xml:space="preserve">Trump—surrounded by national security advisers </w:t>
      </w:r>
      <w:r w:rsidRPr="00CF30EE">
        <w:rPr>
          <w:rStyle w:val="Emphasis"/>
        </w:rPr>
        <w:t>far more acquiescent</w:t>
      </w:r>
      <w:r w:rsidRPr="00CF30EE">
        <w:rPr>
          <w:rStyle w:val="StyleUnderline"/>
        </w:rPr>
        <w:t xml:space="preserve"> to his </w:t>
      </w:r>
      <w:r w:rsidRPr="00CF30EE">
        <w:rPr>
          <w:rStyle w:val="StyleUnderline"/>
        </w:rPr>
        <w:lastRenderedPageBreak/>
        <w:t>views than those in 2018—formally announces the United States will be leaving</w:t>
      </w:r>
      <w:r w:rsidRPr="00F94EF4">
        <w:rPr>
          <w:sz w:val="14"/>
        </w:rPr>
        <w:t xml:space="preserve"> an alliance we have led for nearly three-quarters of a century.</w:t>
      </w:r>
    </w:p>
    <w:p w14:paraId="6A9951A5" w14:textId="77777777" w:rsidR="00307AA9" w:rsidRPr="00F94EF4" w:rsidRDefault="00307AA9" w:rsidP="00307AA9">
      <w:pPr>
        <w:rPr>
          <w:sz w:val="14"/>
        </w:rPr>
      </w:pPr>
      <w:r w:rsidRPr="00CF30EE">
        <w:rPr>
          <w:rStyle w:val="Emphasis"/>
        </w:rPr>
        <w:t>It would be a dangerous strategic step</w:t>
      </w:r>
      <w:r w:rsidRPr="00F94EF4">
        <w:rPr>
          <w:sz w:val="14"/>
        </w:rPr>
        <w:t xml:space="preserve"> to take. The </w:t>
      </w:r>
      <w:r w:rsidRPr="00CF30EE">
        <w:rPr>
          <w:rStyle w:val="StyleUnderline"/>
        </w:rPr>
        <w:t>Biden</w:t>
      </w:r>
      <w:r w:rsidRPr="00F94EF4">
        <w:rPr>
          <w:sz w:val="14"/>
        </w:rPr>
        <w:t xml:space="preserve"> administration </w:t>
      </w:r>
      <w:r w:rsidRPr="00CF30EE">
        <w:rPr>
          <w:rStyle w:val="StyleUnderline"/>
        </w:rPr>
        <w:t>has used NATO as the core of the effort to help support Ukraine since the 2022 Russian invasion</w:t>
      </w:r>
      <w:r w:rsidRPr="00F94EF4">
        <w:rPr>
          <w:sz w:val="14"/>
        </w:rPr>
        <w:t xml:space="preserve">: It has added more forces to the European theater and has seen NATO expand to include Finland and, at some point in the future, Sweden. To say </w:t>
      </w:r>
      <w:r w:rsidRPr="00B82A59">
        <w:rPr>
          <w:rStyle w:val="StyleUnderline"/>
          <w:highlight w:val="cyan"/>
        </w:rPr>
        <w:t>Washington’s credibility as an ally and partner</w:t>
      </w:r>
      <w:r w:rsidRPr="00CF30EE">
        <w:rPr>
          <w:rStyle w:val="StyleUnderline"/>
        </w:rPr>
        <w:t xml:space="preserve"> on the world stage </w:t>
      </w:r>
      <w:r w:rsidRPr="00B82A59">
        <w:rPr>
          <w:rStyle w:val="StyleUnderline"/>
          <w:highlight w:val="cyan"/>
        </w:rPr>
        <w:t xml:space="preserve">would be </w:t>
      </w:r>
      <w:r w:rsidRPr="00B82A59">
        <w:rPr>
          <w:rStyle w:val="Emphasis"/>
          <w:highlight w:val="cyan"/>
        </w:rPr>
        <w:t>undermined</w:t>
      </w:r>
      <w:r w:rsidRPr="00CF30EE">
        <w:rPr>
          <w:rStyle w:val="StyleUnderline"/>
        </w:rPr>
        <w:t xml:space="preserve"> is to state the obvious</w:t>
      </w:r>
      <w:r w:rsidRPr="00F94EF4">
        <w:rPr>
          <w:sz w:val="14"/>
        </w:rPr>
        <w:t xml:space="preserve">. </w:t>
      </w:r>
      <w:r w:rsidRPr="00F94EF4">
        <w:rPr>
          <w:rStyle w:val="StyleUnderline"/>
        </w:rPr>
        <w:t>But</w:t>
      </w:r>
      <w:r w:rsidRPr="00F94EF4">
        <w:rPr>
          <w:sz w:val="14"/>
        </w:rPr>
        <w:t xml:space="preserve"> </w:t>
      </w:r>
      <w:r w:rsidRPr="00F94EF4">
        <w:rPr>
          <w:rStyle w:val="StyleUnderline"/>
        </w:rPr>
        <w:t>it’s also the kind of move</w:t>
      </w:r>
      <w:r w:rsidRPr="00F94EF4">
        <w:rPr>
          <w:sz w:val="14"/>
        </w:rPr>
        <w:t xml:space="preserve"> that </w:t>
      </w:r>
      <w:r w:rsidRPr="00B82A59">
        <w:rPr>
          <w:rStyle w:val="StyleUnderline"/>
          <w:highlight w:val="cyan"/>
        </w:rPr>
        <w:t xml:space="preserve">Trump might </w:t>
      </w:r>
      <w:r w:rsidRPr="00F94EF4">
        <w:rPr>
          <w:rStyle w:val="StyleUnderline"/>
        </w:rPr>
        <w:t>see</w:t>
      </w:r>
      <w:r w:rsidRPr="00CF30EE">
        <w:rPr>
          <w:rStyle w:val="StyleUnderline"/>
        </w:rPr>
        <w:t xml:space="preserve"> as </w:t>
      </w:r>
      <w:r w:rsidRPr="00B82A59">
        <w:rPr>
          <w:rStyle w:val="StyleUnderline"/>
          <w:highlight w:val="cyan"/>
        </w:rPr>
        <w:t>play</w:t>
      </w:r>
      <w:r w:rsidRPr="00CF30EE">
        <w:rPr>
          <w:rStyle w:val="StyleUnderline"/>
        </w:rPr>
        <w:t xml:space="preserve">ing </w:t>
      </w:r>
      <w:r w:rsidRPr="00B82A59">
        <w:rPr>
          <w:rStyle w:val="StyleUnderline"/>
          <w:highlight w:val="cyan"/>
        </w:rPr>
        <w:t xml:space="preserve">to </w:t>
      </w:r>
      <w:r w:rsidRPr="00F94EF4">
        <w:rPr>
          <w:rStyle w:val="StyleUnderline"/>
        </w:rPr>
        <w:t xml:space="preserve">the </w:t>
      </w:r>
      <w:r w:rsidRPr="00B82A59">
        <w:rPr>
          <w:rStyle w:val="Emphasis"/>
          <w:highlight w:val="cyan"/>
        </w:rPr>
        <w:t>isolationist</w:t>
      </w:r>
      <w:r w:rsidRPr="00CF30EE">
        <w:rPr>
          <w:rStyle w:val="StyleUnderline"/>
        </w:rPr>
        <w:t xml:space="preserve"> instincts</w:t>
      </w:r>
      <w:r w:rsidRPr="00F94EF4">
        <w:rPr>
          <w:sz w:val="14"/>
        </w:rPr>
        <w:t xml:space="preserve"> </w:t>
      </w:r>
      <w:r w:rsidRPr="00B82A59">
        <w:rPr>
          <w:rStyle w:val="StyleUnderline"/>
          <w:highlight w:val="cyan"/>
        </w:rPr>
        <w:t>of</w:t>
      </w:r>
      <w:r w:rsidRPr="00F94EF4">
        <w:rPr>
          <w:sz w:val="14"/>
        </w:rPr>
        <w:t xml:space="preserve"> </w:t>
      </w:r>
      <w:r w:rsidRPr="00CF30EE">
        <w:rPr>
          <w:rStyle w:val="StyleUnderline"/>
        </w:rPr>
        <w:t xml:space="preserve">much of </w:t>
      </w:r>
      <w:r w:rsidRPr="00B82A59">
        <w:rPr>
          <w:rStyle w:val="StyleUnderline"/>
          <w:highlight w:val="cyan"/>
        </w:rPr>
        <w:t>the</w:t>
      </w:r>
      <w:r w:rsidRPr="00CF30EE">
        <w:rPr>
          <w:rStyle w:val="StyleUnderline"/>
        </w:rPr>
        <w:t xml:space="preserve"> conservative </w:t>
      </w:r>
      <w:r w:rsidRPr="00B82A59">
        <w:rPr>
          <w:rStyle w:val="Emphasis"/>
          <w:highlight w:val="cyan"/>
        </w:rPr>
        <w:t>base</w:t>
      </w:r>
      <w:r w:rsidRPr="00F94EF4">
        <w:rPr>
          <w:sz w:val="14"/>
        </w:rPr>
        <w:t xml:space="preserve"> here at home.</w:t>
      </w:r>
    </w:p>
    <w:p w14:paraId="16DE23C6" w14:textId="77777777" w:rsidR="00307AA9" w:rsidRPr="00CF30EE" w:rsidRDefault="00307AA9" w:rsidP="00307AA9">
      <w:pPr>
        <w:rPr>
          <w:rStyle w:val="StyleUnderline"/>
        </w:rPr>
      </w:pPr>
      <w:r w:rsidRPr="00CF30EE">
        <w:rPr>
          <w:rStyle w:val="StyleUnderline"/>
        </w:rPr>
        <w:t>While the Constitution is clear about</w:t>
      </w:r>
      <w:r w:rsidRPr="00F94EF4">
        <w:rPr>
          <w:sz w:val="14"/>
        </w:rPr>
        <w:t xml:space="preserve"> </w:t>
      </w:r>
      <w:r w:rsidRPr="00CF30EE">
        <w:rPr>
          <w:rStyle w:val="StyleUnderline"/>
        </w:rPr>
        <w:t xml:space="preserve">the process by which the country </w:t>
      </w:r>
      <w:proofErr w:type="gramStart"/>
      <w:r w:rsidRPr="00CF30EE">
        <w:rPr>
          <w:rStyle w:val="StyleUnderline"/>
        </w:rPr>
        <w:t>enters into</w:t>
      </w:r>
      <w:proofErr w:type="gramEnd"/>
      <w:r w:rsidRPr="00CF30EE">
        <w:rPr>
          <w:rStyle w:val="StyleUnderline"/>
        </w:rPr>
        <w:t xml:space="preserve"> a treaty—</w:t>
      </w:r>
      <w:r w:rsidRPr="00F94EF4">
        <w:rPr>
          <w:sz w:val="14"/>
        </w:rPr>
        <w:t>a president “shall have Power, by and with the Advice and Consent of the Senate, to make Treaties, provided two thirds of the Senators present concur”—</w:t>
      </w:r>
      <w:r w:rsidRPr="00CF30EE">
        <w:rPr>
          <w:rStyle w:val="StyleUnderline"/>
        </w:rPr>
        <w:t xml:space="preserve">the text of the Constitution has </w:t>
      </w:r>
      <w:r w:rsidRPr="00CF30EE">
        <w:rPr>
          <w:rStyle w:val="Emphasis"/>
        </w:rPr>
        <w:t>nothing specific</w:t>
      </w:r>
      <w:r w:rsidRPr="00F94EF4">
        <w:rPr>
          <w:sz w:val="14"/>
        </w:rPr>
        <w:t xml:space="preserve"> </w:t>
      </w:r>
      <w:r w:rsidRPr="00CF30EE">
        <w:rPr>
          <w:rStyle w:val="StyleUnderline"/>
        </w:rPr>
        <w:t>to say</w:t>
      </w:r>
      <w:r w:rsidRPr="00F94EF4">
        <w:rPr>
          <w:sz w:val="14"/>
        </w:rPr>
        <w:t xml:space="preserve"> about the requirements for </w:t>
      </w:r>
      <w:r w:rsidRPr="00CF30EE">
        <w:rPr>
          <w:rStyle w:val="Emphasis"/>
        </w:rPr>
        <w:t>ending</w:t>
      </w:r>
      <w:r w:rsidRPr="00F94EF4">
        <w:rPr>
          <w:sz w:val="14"/>
        </w:rPr>
        <w:t xml:space="preserve"> the country’s commitment </w:t>
      </w:r>
      <w:r w:rsidRPr="00CF30EE">
        <w:rPr>
          <w:rStyle w:val="StyleUnderline"/>
        </w:rPr>
        <w:t xml:space="preserve">to a </w:t>
      </w:r>
      <w:r w:rsidRPr="00CF30EE">
        <w:rPr>
          <w:rStyle w:val="Emphasis"/>
        </w:rPr>
        <w:t>treaty</w:t>
      </w:r>
      <w:r w:rsidRPr="00CF30EE">
        <w:rPr>
          <w:rStyle w:val="StyleUnderline"/>
        </w:rPr>
        <w:t>.</w:t>
      </w:r>
    </w:p>
    <w:p w14:paraId="630F2DEE" w14:textId="77777777" w:rsidR="00307AA9" w:rsidRPr="00F94EF4" w:rsidRDefault="00307AA9" w:rsidP="00307AA9">
      <w:pPr>
        <w:rPr>
          <w:sz w:val="14"/>
        </w:rPr>
      </w:pPr>
      <w:r w:rsidRPr="00CF30EE">
        <w:rPr>
          <w:rStyle w:val="StyleUnderline"/>
        </w:rPr>
        <w:t>Arguments have been made</w:t>
      </w:r>
      <w:r w:rsidRPr="00F94EF4">
        <w:rPr>
          <w:sz w:val="14"/>
        </w:rPr>
        <w:t xml:space="preserve"> that </w:t>
      </w:r>
      <w:r w:rsidRPr="00CF30EE">
        <w:rPr>
          <w:rStyle w:val="StyleUnderline"/>
        </w:rPr>
        <w:t>Congress must approve</w:t>
      </w:r>
      <w:r w:rsidRPr="00F94EF4">
        <w:rPr>
          <w:sz w:val="14"/>
        </w:rPr>
        <w:t xml:space="preserve"> </w:t>
      </w:r>
      <w:r w:rsidRPr="00CF30EE">
        <w:rPr>
          <w:rStyle w:val="StyleUnderline"/>
        </w:rPr>
        <w:t xml:space="preserve">such a </w:t>
      </w:r>
      <w:r w:rsidRPr="00F94EF4">
        <w:rPr>
          <w:rStyle w:val="StyleUnderline"/>
        </w:rPr>
        <w:t>decision</w:t>
      </w:r>
      <w:r w:rsidRPr="00F94EF4">
        <w:rPr>
          <w:sz w:val="14"/>
        </w:rPr>
        <w:t xml:space="preserve"> or that the Senate, given its role in sanctioning a treaty, should also have a say in terminating that pact. </w:t>
      </w:r>
      <w:r w:rsidRPr="00CF30EE">
        <w:rPr>
          <w:rStyle w:val="Emphasis"/>
        </w:rPr>
        <w:t>Yet presidents acted on their own</w:t>
      </w:r>
      <w:r w:rsidRPr="00F94EF4">
        <w:rPr>
          <w:sz w:val="14"/>
        </w:rPr>
        <w:t xml:space="preserve"> </w:t>
      </w:r>
      <w:r w:rsidRPr="00CF30EE">
        <w:rPr>
          <w:rStyle w:val="StyleUnderline"/>
        </w:rPr>
        <w:t>in the two most recent decisions</w:t>
      </w:r>
      <w:r w:rsidRPr="00F94EF4">
        <w:rPr>
          <w:sz w:val="14"/>
        </w:rPr>
        <w:t xml:space="preserve"> </w:t>
      </w:r>
      <w:r w:rsidRPr="00CF30EE">
        <w:rPr>
          <w:rStyle w:val="StyleUnderline"/>
        </w:rPr>
        <w:t>to end America’s adherence to a security-related treaty. In late 1979,</w:t>
      </w:r>
      <w:r w:rsidRPr="00F94EF4">
        <w:rPr>
          <w:sz w:val="14"/>
        </w:rPr>
        <w:t xml:space="preserve"> President Jimmy </w:t>
      </w:r>
      <w:r w:rsidRPr="00CF30EE">
        <w:rPr>
          <w:rStyle w:val="StyleUnderline"/>
        </w:rPr>
        <w:t>Carter</w:t>
      </w:r>
      <w:r w:rsidRPr="00F94EF4">
        <w:rPr>
          <w:sz w:val="14"/>
        </w:rPr>
        <w:t xml:space="preserve"> </w:t>
      </w:r>
      <w:r w:rsidRPr="00CF30EE">
        <w:rPr>
          <w:rStyle w:val="StyleUnderline"/>
        </w:rPr>
        <w:t>announced</w:t>
      </w:r>
      <w:r w:rsidRPr="00F94EF4">
        <w:rPr>
          <w:sz w:val="14"/>
        </w:rPr>
        <w:t xml:space="preserve"> that </w:t>
      </w:r>
      <w:r w:rsidRPr="00CF30EE">
        <w:rPr>
          <w:rStyle w:val="StyleUnderline"/>
        </w:rPr>
        <w:t>the 1954</w:t>
      </w:r>
      <w:r w:rsidRPr="00F94EF4">
        <w:rPr>
          <w:sz w:val="14"/>
        </w:rPr>
        <w:t xml:space="preserve"> </w:t>
      </w:r>
      <w:r w:rsidRPr="00CF30EE">
        <w:rPr>
          <w:rStyle w:val="StyleUnderline"/>
        </w:rPr>
        <w:t>security</w:t>
      </w:r>
      <w:r w:rsidRPr="00F94EF4">
        <w:rPr>
          <w:sz w:val="14"/>
        </w:rPr>
        <w:t xml:space="preserve"> </w:t>
      </w:r>
      <w:r w:rsidRPr="00CF30EE">
        <w:rPr>
          <w:rStyle w:val="StyleUnderline"/>
        </w:rPr>
        <w:t>accord</w:t>
      </w:r>
      <w:r w:rsidRPr="00F94EF4">
        <w:rPr>
          <w:sz w:val="14"/>
        </w:rPr>
        <w:t xml:space="preserve"> </w:t>
      </w:r>
      <w:r w:rsidRPr="00CF30EE">
        <w:rPr>
          <w:rStyle w:val="StyleUnderline"/>
        </w:rPr>
        <w:t>with</w:t>
      </w:r>
      <w:r w:rsidRPr="00F94EF4">
        <w:rPr>
          <w:sz w:val="14"/>
        </w:rPr>
        <w:t xml:space="preserve"> the Republic of China (</w:t>
      </w:r>
      <w:r w:rsidRPr="00CF30EE">
        <w:rPr>
          <w:rStyle w:val="StyleUnderline"/>
        </w:rPr>
        <w:t>Taiwan) would end</w:t>
      </w:r>
      <w:r w:rsidRPr="00F94EF4">
        <w:rPr>
          <w:sz w:val="14"/>
        </w:rPr>
        <w:t xml:space="preserve"> on January 1, 1980. And then, </w:t>
      </w:r>
      <w:r w:rsidRPr="00CF30EE">
        <w:rPr>
          <w:rStyle w:val="StyleUnderline"/>
        </w:rPr>
        <w:t>in December 2001</w:t>
      </w:r>
      <w:r w:rsidRPr="00F94EF4">
        <w:rPr>
          <w:sz w:val="14"/>
        </w:rPr>
        <w:t xml:space="preserve">, not long after 9/11, George W. </w:t>
      </w:r>
      <w:r w:rsidRPr="00CF30EE">
        <w:rPr>
          <w:rStyle w:val="StyleUnderline"/>
        </w:rPr>
        <w:t>Bush announced</w:t>
      </w:r>
      <w:r w:rsidRPr="00F94EF4">
        <w:rPr>
          <w:sz w:val="14"/>
        </w:rPr>
        <w:t xml:space="preserve"> that </w:t>
      </w:r>
      <w:r w:rsidRPr="00CF30EE">
        <w:rPr>
          <w:rStyle w:val="StyleUnderline"/>
        </w:rPr>
        <w:t>the U.S. was pulling out of the Anti-Ballistic Missile Treaty</w:t>
      </w:r>
      <w:r w:rsidRPr="00F94EF4">
        <w:rPr>
          <w:sz w:val="14"/>
        </w:rPr>
        <w:t>.</w:t>
      </w:r>
    </w:p>
    <w:p w14:paraId="5861FCD8" w14:textId="77777777" w:rsidR="00307AA9" w:rsidRPr="00F94EF4" w:rsidRDefault="00307AA9" w:rsidP="00307AA9">
      <w:pPr>
        <w:rPr>
          <w:sz w:val="14"/>
        </w:rPr>
      </w:pPr>
      <w:r w:rsidRPr="00CF30EE">
        <w:rPr>
          <w:rStyle w:val="StyleUnderline"/>
        </w:rPr>
        <w:t>Carter’s decision did not go unchallenged</w:t>
      </w:r>
      <w:r w:rsidRPr="00F94EF4">
        <w:rPr>
          <w:sz w:val="14"/>
        </w:rPr>
        <w:t xml:space="preserve">. Republican Sen. Barry Goldwater filed a lawsuit in federal court arguing that treaty termination required Senate concurrence. Eventually, the case made it to </w:t>
      </w:r>
      <w:r w:rsidRPr="00CF30EE">
        <w:rPr>
          <w:rStyle w:val="StyleUnderline"/>
        </w:rPr>
        <w:t>the Supreme Court</w:t>
      </w:r>
      <w:r w:rsidRPr="00F94EF4">
        <w:rPr>
          <w:sz w:val="14"/>
        </w:rPr>
        <w:t xml:space="preserve">, where six of the nine justices </w:t>
      </w:r>
      <w:r w:rsidRPr="00CF30EE">
        <w:rPr>
          <w:rStyle w:val="StyleUnderline"/>
        </w:rPr>
        <w:t>ruled that it should be dismissed</w:t>
      </w:r>
      <w:r w:rsidRPr="00F94EF4">
        <w:rPr>
          <w:sz w:val="14"/>
        </w:rPr>
        <w:t xml:space="preserve">, </w:t>
      </w:r>
      <w:r w:rsidRPr="00CF30EE">
        <w:rPr>
          <w:rStyle w:val="StyleUnderline"/>
        </w:rPr>
        <w:t xml:space="preserve">with no </w:t>
      </w:r>
      <w:r w:rsidRPr="00CF30EE">
        <w:rPr>
          <w:rStyle w:val="Emphasis"/>
        </w:rPr>
        <w:t>hearing</w:t>
      </w:r>
      <w:r w:rsidRPr="00CF30EE">
        <w:rPr>
          <w:rStyle w:val="StyleUnderline"/>
        </w:rPr>
        <w:t xml:space="preserve"> or </w:t>
      </w:r>
      <w:r w:rsidRPr="00CF30EE">
        <w:rPr>
          <w:rStyle w:val="Emphasis"/>
        </w:rPr>
        <w:t>oral arguments</w:t>
      </w:r>
      <w:r w:rsidRPr="00CF30EE">
        <w:rPr>
          <w:rStyle w:val="StyleUnderline"/>
        </w:rPr>
        <w:t xml:space="preserve"> required</w:t>
      </w:r>
      <w:r w:rsidRPr="00F94EF4">
        <w:rPr>
          <w:sz w:val="14"/>
        </w:rPr>
        <w:t xml:space="preserve">. </w:t>
      </w:r>
      <w:r w:rsidRPr="00CF30EE">
        <w:rPr>
          <w:rStyle w:val="StyleUnderline"/>
        </w:rPr>
        <w:t xml:space="preserve">Justice William Rehnquist, concurring with that judgment, issued a statement along with three other justices that said the issue at hand was a </w:t>
      </w:r>
      <w:r w:rsidRPr="00CF30EE">
        <w:rPr>
          <w:rStyle w:val="Emphasis"/>
        </w:rPr>
        <w:t>political question</w:t>
      </w:r>
      <w:r w:rsidRPr="00F94EF4">
        <w:rPr>
          <w:sz w:val="14"/>
        </w:rPr>
        <w:t>—</w:t>
      </w:r>
      <w:r w:rsidRPr="00CF30EE">
        <w:rPr>
          <w:rStyle w:val="StyleUnderline"/>
        </w:rPr>
        <w:t xml:space="preserve">a dispute between Congress and the president over how foreign affairs should be conducted—and, therefore, not something for the court to decide. It was </w:t>
      </w:r>
      <w:r w:rsidRPr="00CF30EE">
        <w:rPr>
          <w:rStyle w:val="Emphasis"/>
        </w:rPr>
        <w:t>up to Congress</w:t>
      </w:r>
      <w:r w:rsidRPr="00CF30EE">
        <w:rPr>
          <w:rStyle w:val="StyleUnderline"/>
        </w:rPr>
        <w:t xml:space="preserve"> to defend its claimed prerogatives</w:t>
      </w:r>
      <w:r w:rsidRPr="00F94EF4">
        <w:rPr>
          <w:sz w:val="14"/>
        </w:rPr>
        <w:t xml:space="preserve">. Justice Lewis Powell also concurred in the decision, but argued in a separate statement that the case might in fact have been one for the court to hear if the Congress had acted </w:t>
      </w:r>
      <w:proofErr w:type="gramStart"/>
      <w:r w:rsidRPr="00F94EF4">
        <w:rPr>
          <w:sz w:val="14"/>
        </w:rPr>
        <w:t>as a whole by</w:t>
      </w:r>
      <w:proofErr w:type="gramEnd"/>
      <w:r w:rsidRPr="00F94EF4">
        <w:rPr>
          <w:sz w:val="14"/>
        </w:rPr>
        <w:t xml:space="preserve"> passing a resolution formally opposing Carter’s decision.</w:t>
      </w:r>
    </w:p>
    <w:p w14:paraId="422DCE33" w14:textId="77777777" w:rsidR="00307AA9" w:rsidRPr="00CF30EE" w:rsidRDefault="00307AA9" w:rsidP="00307AA9">
      <w:pPr>
        <w:rPr>
          <w:rStyle w:val="StyleUnderline"/>
        </w:rPr>
      </w:pPr>
      <w:r w:rsidRPr="00F94EF4">
        <w:rPr>
          <w:sz w:val="14"/>
        </w:rPr>
        <w:t xml:space="preserve">Goldwater v. Carter (1979) undoubtedly influenced how Congress reacted to Bush’s decision to pull out of the ABM Treaty two decades later. While there were certainly Democrats who criticized the decision, the party itself was in the minority in the House and held a slim, one-vote margin in the Senate. </w:t>
      </w:r>
      <w:r w:rsidRPr="00B82A59">
        <w:rPr>
          <w:rStyle w:val="StyleUnderline"/>
          <w:highlight w:val="cyan"/>
        </w:rPr>
        <w:t>With</w:t>
      </w:r>
      <w:r w:rsidRPr="00CF30EE">
        <w:rPr>
          <w:rStyle w:val="StyleUnderline"/>
        </w:rPr>
        <w:t xml:space="preserve"> the </w:t>
      </w:r>
      <w:r w:rsidRPr="00CF30EE">
        <w:rPr>
          <w:rStyle w:val="Emphasis"/>
        </w:rPr>
        <w:t>precedent</w:t>
      </w:r>
      <w:r w:rsidRPr="00CF30EE">
        <w:rPr>
          <w:rStyle w:val="StyleUnderline"/>
        </w:rPr>
        <w:t xml:space="preserve"> of </w:t>
      </w:r>
      <w:r w:rsidRPr="00B82A59">
        <w:rPr>
          <w:rStyle w:val="StyleUnderline"/>
          <w:highlight w:val="cyan"/>
        </w:rPr>
        <w:t>Goldwater v. Carter</w:t>
      </w:r>
      <w:r w:rsidRPr="00F94EF4">
        <w:rPr>
          <w:sz w:val="14"/>
        </w:rPr>
        <w:t xml:space="preserve">, </w:t>
      </w:r>
      <w:r w:rsidRPr="00B82A59">
        <w:rPr>
          <w:rStyle w:val="StyleUnderline"/>
          <w:highlight w:val="cyan"/>
        </w:rPr>
        <w:t>individual</w:t>
      </w:r>
      <w:r w:rsidRPr="00B82A59">
        <w:rPr>
          <w:sz w:val="14"/>
          <w:highlight w:val="cyan"/>
        </w:rPr>
        <w:t xml:space="preserve"> </w:t>
      </w:r>
      <w:r w:rsidRPr="00B82A59">
        <w:rPr>
          <w:rStyle w:val="StyleUnderline"/>
          <w:highlight w:val="cyan"/>
        </w:rPr>
        <w:t>members</w:t>
      </w:r>
      <w:r w:rsidRPr="00B82A59">
        <w:rPr>
          <w:sz w:val="14"/>
          <w:highlight w:val="cyan"/>
        </w:rPr>
        <w:t xml:space="preserve"> </w:t>
      </w:r>
      <w:r w:rsidRPr="00B82A59">
        <w:rPr>
          <w:rStyle w:val="StyleUnderline"/>
          <w:highlight w:val="cyan"/>
        </w:rPr>
        <w:t xml:space="preserve">stood </w:t>
      </w:r>
      <w:r w:rsidRPr="00B82A59">
        <w:rPr>
          <w:rStyle w:val="Emphasis"/>
          <w:highlight w:val="cyan"/>
        </w:rPr>
        <w:t>no chance</w:t>
      </w:r>
      <w:r w:rsidRPr="00B82A59">
        <w:rPr>
          <w:rStyle w:val="StyleUnderline"/>
          <w:highlight w:val="cyan"/>
        </w:rPr>
        <w:t xml:space="preserve"> of contesting</w:t>
      </w:r>
      <w:r w:rsidRPr="00CF30EE">
        <w:rPr>
          <w:rStyle w:val="StyleUnderline"/>
        </w:rPr>
        <w:t xml:space="preserve"> </w:t>
      </w:r>
      <w:r w:rsidRPr="00B82A59">
        <w:rPr>
          <w:rStyle w:val="StyleUnderline"/>
          <w:highlight w:val="cyan"/>
        </w:rPr>
        <w:t xml:space="preserve">the White House in </w:t>
      </w:r>
      <w:r w:rsidRPr="00B82A59">
        <w:rPr>
          <w:rStyle w:val="Emphasis"/>
          <w:highlight w:val="cyan"/>
        </w:rPr>
        <w:t>court</w:t>
      </w:r>
      <w:r w:rsidRPr="00CF30EE">
        <w:rPr>
          <w:rStyle w:val="StyleUnderline"/>
        </w:rPr>
        <w:t xml:space="preserve"> </w:t>
      </w:r>
      <w:r w:rsidRPr="00B82A59">
        <w:rPr>
          <w:rStyle w:val="StyleUnderline"/>
          <w:highlight w:val="cyan"/>
        </w:rPr>
        <w:t>and</w:t>
      </w:r>
      <w:r w:rsidRPr="00CF30EE">
        <w:rPr>
          <w:rStyle w:val="StyleUnderline"/>
        </w:rPr>
        <w:t xml:space="preserve">, </w:t>
      </w:r>
      <w:r w:rsidRPr="00CF30EE">
        <w:rPr>
          <w:rStyle w:val="Emphasis"/>
        </w:rPr>
        <w:t>just as importantly</w:t>
      </w:r>
      <w:r w:rsidRPr="00CF30EE">
        <w:rPr>
          <w:rStyle w:val="StyleUnderline"/>
        </w:rPr>
        <w:t xml:space="preserve">, they </w:t>
      </w:r>
      <w:r w:rsidRPr="00B82A59">
        <w:rPr>
          <w:rStyle w:val="Emphasis"/>
          <w:highlight w:val="cyan"/>
        </w:rPr>
        <w:t>lacked</w:t>
      </w:r>
      <w:r w:rsidRPr="00CF30EE">
        <w:rPr>
          <w:rStyle w:val="Emphasis"/>
        </w:rPr>
        <w:t xml:space="preserve"> the </w:t>
      </w:r>
      <w:r w:rsidRPr="00B82A59">
        <w:rPr>
          <w:rStyle w:val="Emphasis"/>
          <w:highlight w:val="cyan"/>
        </w:rPr>
        <w:t>political wherewithal</w:t>
      </w:r>
      <w:r w:rsidRPr="00CF30EE">
        <w:rPr>
          <w:rStyle w:val="StyleUnderline"/>
        </w:rPr>
        <w:t xml:space="preserve"> </w:t>
      </w:r>
      <w:r w:rsidRPr="00B82A59">
        <w:rPr>
          <w:rStyle w:val="StyleUnderline"/>
          <w:highlight w:val="cyan"/>
        </w:rPr>
        <w:t>to</w:t>
      </w:r>
      <w:r w:rsidRPr="00CF30EE">
        <w:rPr>
          <w:rStyle w:val="StyleUnderline"/>
        </w:rPr>
        <w:t xml:space="preserve"> challenge the decision by </w:t>
      </w:r>
      <w:r w:rsidRPr="00B82A59">
        <w:rPr>
          <w:rStyle w:val="Emphasis"/>
          <w:highlight w:val="cyan"/>
        </w:rPr>
        <w:t>pass</w:t>
      </w:r>
      <w:r w:rsidRPr="00CF30EE">
        <w:rPr>
          <w:rStyle w:val="StyleUnderline"/>
        </w:rPr>
        <w:t xml:space="preserve">ing </w:t>
      </w:r>
      <w:r w:rsidRPr="00B82A59">
        <w:rPr>
          <w:rStyle w:val="Emphasis"/>
          <w:highlight w:val="cyan"/>
        </w:rPr>
        <w:t>a resolution</w:t>
      </w:r>
      <w:r w:rsidRPr="00CF30EE">
        <w:rPr>
          <w:rStyle w:val="StyleUnderline"/>
        </w:rPr>
        <w:t xml:space="preserve"> that the court might have then taken </w:t>
      </w:r>
      <w:r w:rsidRPr="00CF30EE">
        <w:rPr>
          <w:rStyle w:val="Emphasis"/>
        </w:rPr>
        <w:t>cognizance of</w:t>
      </w:r>
      <w:r w:rsidRPr="00CF30EE">
        <w:rPr>
          <w:rStyle w:val="StyleUnderline"/>
        </w:rPr>
        <w:t>.</w:t>
      </w:r>
    </w:p>
    <w:p w14:paraId="724C4B4C" w14:textId="77777777" w:rsidR="00307AA9" w:rsidRPr="00F94EF4" w:rsidRDefault="00307AA9" w:rsidP="00307AA9">
      <w:pPr>
        <w:rPr>
          <w:sz w:val="14"/>
        </w:rPr>
      </w:pPr>
      <w:r w:rsidRPr="00F94EF4">
        <w:rPr>
          <w:sz w:val="14"/>
        </w:rPr>
        <w:lastRenderedPageBreak/>
        <w:t xml:space="preserve">To meet the potential challenge of a President Trump decision to bail on NATO and also meet the Powell criteria for possibly being able to take such a decision to court, </w:t>
      </w:r>
      <w:r w:rsidRPr="00F94EF4">
        <w:rPr>
          <w:rStyle w:val="StyleUnderline"/>
        </w:rPr>
        <w:t xml:space="preserve">Democratic Sen. Tim </w:t>
      </w:r>
      <w:r w:rsidRPr="00B82A59">
        <w:rPr>
          <w:rStyle w:val="StyleUnderline"/>
          <w:highlight w:val="cyan"/>
        </w:rPr>
        <w:t>Kaine</w:t>
      </w:r>
      <w:r w:rsidRPr="00F94EF4">
        <w:rPr>
          <w:rStyle w:val="StyleUnderline"/>
        </w:rPr>
        <w:t xml:space="preserve"> </w:t>
      </w:r>
      <w:r w:rsidRPr="00B82A59">
        <w:rPr>
          <w:rStyle w:val="StyleUnderline"/>
          <w:highlight w:val="cyan"/>
        </w:rPr>
        <w:t>and</w:t>
      </w:r>
      <w:r w:rsidRPr="00F94EF4">
        <w:rPr>
          <w:rStyle w:val="StyleUnderline"/>
        </w:rPr>
        <w:t xml:space="preserve"> Republican Sen. Marco </w:t>
      </w:r>
      <w:r w:rsidRPr="00B82A59">
        <w:rPr>
          <w:rStyle w:val="StyleUnderline"/>
          <w:highlight w:val="cyan"/>
        </w:rPr>
        <w:t>Rubio</w:t>
      </w:r>
      <w:r w:rsidRPr="00F94EF4">
        <w:rPr>
          <w:rStyle w:val="StyleUnderline"/>
        </w:rPr>
        <w:t xml:space="preserve"> </w:t>
      </w:r>
      <w:r w:rsidRPr="00B82A59">
        <w:rPr>
          <w:rStyle w:val="StyleUnderline"/>
          <w:highlight w:val="cyan"/>
        </w:rPr>
        <w:t>sponsored</w:t>
      </w:r>
      <w:r w:rsidRPr="00B82A59">
        <w:rPr>
          <w:sz w:val="14"/>
          <w:highlight w:val="cyan"/>
        </w:rPr>
        <w:t xml:space="preserve"> </w:t>
      </w:r>
      <w:r w:rsidRPr="00B82A59">
        <w:rPr>
          <w:rStyle w:val="StyleUnderline"/>
          <w:highlight w:val="cyan"/>
        </w:rPr>
        <w:t>a measure</w:t>
      </w:r>
      <w:r w:rsidRPr="00F94EF4">
        <w:rPr>
          <w:sz w:val="14"/>
        </w:rPr>
        <w:t xml:space="preserve"> that </w:t>
      </w:r>
      <w:r w:rsidRPr="00CF30EE">
        <w:rPr>
          <w:rStyle w:val="StyleUnderline"/>
        </w:rPr>
        <w:t xml:space="preserve">was added to the recently passed National Defense Authorization Act </w:t>
      </w:r>
      <w:r w:rsidRPr="00B82A59">
        <w:rPr>
          <w:rStyle w:val="StyleUnderline"/>
          <w:highlight w:val="cyan"/>
        </w:rPr>
        <w:t>that prohibits</w:t>
      </w:r>
      <w:r w:rsidRPr="00CF30EE">
        <w:rPr>
          <w:rStyle w:val="StyleUnderline"/>
        </w:rPr>
        <w:t xml:space="preserve"> a president from </w:t>
      </w:r>
      <w:r w:rsidRPr="00B82A59">
        <w:rPr>
          <w:rStyle w:val="StyleUnderline"/>
          <w:highlight w:val="cyan"/>
        </w:rPr>
        <w:t>withdrawing</w:t>
      </w:r>
      <w:r w:rsidRPr="00CF30EE">
        <w:rPr>
          <w:rStyle w:val="StyleUnderline"/>
        </w:rPr>
        <w:t xml:space="preserve"> from the alliance </w:t>
      </w:r>
      <w:r w:rsidRPr="00B82A59">
        <w:rPr>
          <w:rStyle w:val="StyleUnderline"/>
          <w:highlight w:val="cyan"/>
        </w:rPr>
        <w:t>without</w:t>
      </w:r>
      <w:r w:rsidRPr="00CF30EE">
        <w:rPr>
          <w:rStyle w:val="StyleUnderline"/>
        </w:rPr>
        <w:t xml:space="preserve"> the approval of two-thirds of the Senate or by an act of </w:t>
      </w:r>
      <w:r w:rsidRPr="00B82A59">
        <w:rPr>
          <w:rStyle w:val="StyleUnderline"/>
          <w:highlight w:val="cyan"/>
        </w:rPr>
        <w:t>Congress</w:t>
      </w:r>
      <w:r w:rsidRPr="00F94EF4">
        <w:rPr>
          <w:sz w:val="14"/>
        </w:rPr>
        <w:t xml:space="preserve">. To give the measure some teeth, </w:t>
      </w:r>
      <w:r w:rsidRPr="00CF30EE">
        <w:rPr>
          <w:rStyle w:val="StyleUnderline"/>
        </w:rPr>
        <w:t>the bill also prohibits the use of appropriated funds for suspending or withdrawing from the treaty in the absence of prior Senate or congressional approval</w:t>
      </w:r>
      <w:r w:rsidRPr="00F94EF4">
        <w:rPr>
          <w:sz w:val="14"/>
        </w:rPr>
        <w:t>. For those concerned about the mixed signals Congress has been sending about the American commitment to allies and friends in recent weeks and months, the Kaine-Rubio provision is to be commended.</w:t>
      </w:r>
    </w:p>
    <w:p w14:paraId="73F19B77" w14:textId="77777777" w:rsidR="00307AA9" w:rsidRPr="00F94EF4" w:rsidRDefault="00307AA9" w:rsidP="00307AA9">
      <w:pPr>
        <w:rPr>
          <w:sz w:val="14"/>
        </w:rPr>
      </w:pPr>
      <w:r w:rsidRPr="00F94EF4">
        <w:rPr>
          <w:sz w:val="14"/>
        </w:rPr>
        <w:t xml:space="preserve">However, </w:t>
      </w:r>
      <w:r w:rsidRPr="00B82A59">
        <w:rPr>
          <w:rStyle w:val="Emphasis"/>
          <w:highlight w:val="cyan"/>
        </w:rPr>
        <w:t>the issue is whether the legislation would</w:t>
      </w:r>
      <w:r w:rsidRPr="00CF30EE">
        <w:rPr>
          <w:rStyle w:val="Emphasis"/>
        </w:rPr>
        <w:t xml:space="preserve"> </w:t>
      </w:r>
      <w:r w:rsidRPr="00F94EF4">
        <w:rPr>
          <w:sz w:val="14"/>
        </w:rPr>
        <w:t xml:space="preserve">in fact </w:t>
      </w:r>
      <w:r w:rsidRPr="00B82A59">
        <w:rPr>
          <w:rStyle w:val="Emphasis"/>
          <w:highlight w:val="cyan"/>
        </w:rPr>
        <w:t>stop Trump</w:t>
      </w:r>
      <w:r w:rsidRPr="00F94EF4">
        <w:rPr>
          <w:sz w:val="14"/>
        </w:rPr>
        <w:t xml:space="preserve"> </w:t>
      </w:r>
      <w:r w:rsidRPr="00CF30EE">
        <w:rPr>
          <w:rStyle w:val="StyleUnderline"/>
        </w:rPr>
        <w:t xml:space="preserve">from deciding he had had enough of NATO. The first thing his </w:t>
      </w:r>
      <w:r w:rsidRPr="00B82A59">
        <w:rPr>
          <w:rStyle w:val="StyleUnderline"/>
          <w:highlight w:val="cyan"/>
        </w:rPr>
        <w:t>White House</w:t>
      </w:r>
      <w:r w:rsidRPr="00CF30EE">
        <w:rPr>
          <w:rStyle w:val="StyleUnderline"/>
        </w:rPr>
        <w:t xml:space="preserve"> </w:t>
      </w:r>
      <w:r w:rsidRPr="00B82A59">
        <w:rPr>
          <w:rStyle w:val="StyleUnderline"/>
          <w:highlight w:val="cyan"/>
        </w:rPr>
        <w:t>lawyers</w:t>
      </w:r>
      <w:r w:rsidRPr="00CF30EE">
        <w:rPr>
          <w:rStyle w:val="StyleUnderline"/>
        </w:rPr>
        <w:t xml:space="preserve"> might </w:t>
      </w:r>
      <w:r w:rsidRPr="00B82A59">
        <w:rPr>
          <w:rStyle w:val="StyleUnderline"/>
          <w:highlight w:val="cyan"/>
        </w:rPr>
        <w:t>say</w:t>
      </w:r>
      <w:r w:rsidRPr="00CF30EE">
        <w:rPr>
          <w:rStyle w:val="StyleUnderline"/>
        </w:rPr>
        <w:t xml:space="preserve"> is that </w:t>
      </w:r>
      <w:r w:rsidRPr="00B82A59">
        <w:rPr>
          <w:rStyle w:val="StyleUnderline"/>
          <w:highlight w:val="cyan"/>
        </w:rPr>
        <w:t>Congress’ action</w:t>
      </w:r>
      <w:r w:rsidRPr="00CF30EE">
        <w:rPr>
          <w:rStyle w:val="StyleUnderline"/>
        </w:rPr>
        <w:t xml:space="preserve"> was </w:t>
      </w:r>
      <w:r w:rsidRPr="00B82A59">
        <w:rPr>
          <w:rStyle w:val="Emphasis"/>
          <w:highlight w:val="cyan"/>
        </w:rPr>
        <w:t>unconstitutional</w:t>
      </w:r>
      <w:r w:rsidRPr="00CF30EE">
        <w:rPr>
          <w:rStyle w:val="StyleUnderline"/>
        </w:rPr>
        <w:t xml:space="preserve">, perhaps </w:t>
      </w:r>
      <w:r w:rsidRPr="00B82A59">
        <w:rPr>
          <w:rStyle w:val="StyleUnderline"/>
          <w:highlight w:val="cyan"/>
        </w:rPr>
        <w:t>quoting</w:t>
      </w:r>
      <w:r w:rsidRPr="00CF30EE">
        <w:rPr>
          <w:rStyle w:val="StyleUnderline"/>
        </w:rPr>
        <w:t xml:space="preserve"> </w:t>
      </w:r>
      <w:r w:rsidRPr="00F94EF4">
        <w:rPr>
          <w:sz w:val="14"/>
        </w:rPr>
        <w:t xml:space="preserve">Thomas </w:t>
      </w:r>
      <w:r w:rsidRPr="00B82A59">
        <w:rPr>
          <w:rStyle w:val="StyleUnderline"/>
          <w:highlight w:val="cyan"/>
        </w:rPr>
        <w:t>Jefferson</w:t>
      </w:r>
      <w:r w:rsidRPr="00CF30EE">
        <w:rPr>
          <w:rStyle w:val="StyleUnderline"/>
        </w:rPr>
        <w:t xml:space="preserve"> in a note to French envoy Citizen Genet in 1790: “The transaction of </w:t>
      </w:r>
      <w:r w:rsidRPr="00B82A59">
        <w:rPr>
          <w:rStyle w:val="StyleUnderline"/>
          <w:highlight w:val="cyan"/>
        </w:rPr>
        <w:t>business with foreign nations is executive altogether</w:t>
      </w:r>
      <w:r w:rsidRPr="00CF30EE">
        <w:rPr>
          <w:rStyle w:val="StyleUnderline"/>
        </w:rPr>
        <w:t xml:space="preserve">. It belongs, then, to the head of that department, except as to such portions of it as are specially submitted to the Senate. </w:t>
      </w:r>
      <w:r w:rsidRPr="00B82A59">
        <w:rPr>
          <w:rStyle w:val="StyleUnderline"/>
          <w:highlight w:val="cyan"/>
        </w:rPr>
        <w:t xml:space="preserve">Exceptions </w:t>
      </w:r>
      <w:r w:rsidRPr="00F94EF4">
        <w:rPr>
          <w:rStyle w:val="StyleUnderline"/>
        </w:rPr>
        <w:t>are</w:t>
      </w:r>
      <w:r w:rsidRPr="00CF30EE">
        <w:rPr>
          <w:rStyle w:val="StyleUnderline"/>
        </w:rPr>
        <w:t xml:space="preserve"> to be </w:t>
      </w:r>
      <w:r w:rsidRPr="00B82A59">
        <w:rPr>
          <w:rStyle w:val="StyleUnderline"/>
          <w:highlight w:val="cyan"/>
        </w:rPr>
        <w:t>construed strictly</w:t>
      </w:r>
      <w:r w:rsidRPr="00CF30EE">
        <w:rPr>
          <w:rStyle w:val="StyleUnderline"/>
        </w:rPr>
        <w:t>.”</w:t>
      </w:r>
      <w:r w:rsidRPr="00F94EF4">
        <w:rPr>
          <w:sz w:val="14"/>
        </w:rPr>
        <w:t xml:space="preserve"> </w:t>
      </w:r>
      <w:r w:rsidRPr="00F94EF4">
        <w:rPr>
          <w:rStyle w:val="StyleUnderline"/>
        </w:rPr>
        <w:t xml:space="preserve">As </w:t>
      </w:r>
      <w:r w:rsidRPr="00B82A59">
        <w:rPr>
          <w:rStyle w:val="StyleUnderline"/>
          <w:highlight w:val="cyan"/>
        </w:rPr>
        <w:t>for the prohibition on</w:t>
      </w:r>
      <w:r w:rsidRPr="00CF30EE">
        <w:rPr>
          <w:rStyle w:val="StyleUnderline"/>
        </w:rPr>
        <w:t xml:space="preserve"> using </w:t>
      </w:r>
      <w:r w:rsidRPr="00B82A59">
        <w:rPr>
          <w:rStyle w:val="Emphasis"/>
          <w:highlight w:val="cyan"/>
        </w:rPr>
        <w:t>monies</w:t>
      </w:r>
      <w:r w:rsidRPr="00F94EF4">
        <w:rPr>
          <w:sz w:val="14"/>
        </w:rPr>
        <w:t xml:space="preserve"> to carry out a withdrawal, here </w:t>
      </w:r>
      <w:r w:rsidRPr="00CF30EE">
        <w:rPr>
          <w:rStyle w:val="StyleUnderline"/>
        </w:rPr>
        <w:t xml:space="preserve">a White House fact sheet could </w:t>
      </w:r>
      <w:r w:rsidRPr="00B82A59">
        <w:rPr>
          <w:rStyle w:val="StyleUnderline"/>
          <w:highlight w:val="cyan"/>
        </w:rPr>
        <w:t>point to</w:t>
      </w:r>
      <w:r w:rsidRPr="00CF30EE">
        <w:rPr>
          <w:rStyle w:val="StyleUnderline"/>
        </w:rPr>
        <w:t xml:space="preserve"> the president’s </w:t>
      </w:r>
      <w:r w:rsidRPr="00B82A59">
        <w:rPr>
          <w:rStyle w:val="StyleUnderline"/>
          <w:highlight w:val="cyan"/>
        </w:rPr>
        <w:t xml:space="preserve">authority as </w:t>
      </w:r>
      <w:r w:rsidRPr="00B82A59">
        <w:rPr>
          <w:rStyle w:val="Emphasis"/>
          <w:highlight w:val="cyan"/>
        </w:rPr>
        <w:t>commander in chief</w:t>
      </w:r>
      <w:r w:rsidRPr="00CF30EE">
        <w:rPr>
          <w:rStyle w:val="StyleUnderline"/>
        </w:rPr>
        <w:t xml:space="preserve"> to deploy the armed forces </w:t>
      </w:r>
      <w:r w:rsidRPr="00B82A59">
        <w:rPr>
          <w:rStyle w:val="StyleUnderline"/>
          <w:highlight w:val="cyan"/>
        </w:rPr>
        <w:t xml:space="preserve">as he sees </w:t>
      </w:r>
      <w:r w:rsidRPr="00B82A59">
        <w:rPr>
          <w:rStyle w:val="Emphasis"/>
          <w:highlight w:val="cyan"/>
        </w:rPr>
        <w:t>fit</w:t>
      </w:r>
      <w:r w:rsidRPr="00B82A59">
        <w:rPr>
          <w:rStyle w:val="StyleUnderline"/>
          <w:highlight w:val="cyan"/>
        </w:rPr>
        <w:t xml:space="preserve"> </w:t>
      </w:r>
      <w:r w:rsidRPr="00F94EF4">
        <w:rPr>
          <w:rStyle w:val="StyleUnderline"/>
        </w:rPr>
        <w:t>and</w:t>
      </w:r>
      <w:r w:rsidRPr="00CF30EE">
        <w:rPr>
          <w:rStyle w:val="StyleUnderline"/>
        </w:rPr>
        <w:t xml:space="preserve">, </w:t>
      </w:r>
      <w:r w:rsidRPr="00B82A59">
        <w:rPr>
          <w:rStyle w:val="StyleUnderline"/>
          <w:highlight w:val="cyan"/>
        </w:rPr>
        <w:t xml:space="preserve">in his </w:t>
      </w:r>
      <w:r w:rsidRPr="00B82A59">
        <w:rPr>
          <w:rStyle w:val="Emphasis"/>
          <w:highlight w:val="cyan"/>
        </w:rPr>
        <w:t>judgment</w:t>
      </w:r>
      <w:r w:rsidRPr="00CF30EE">
        <w:rPr>
          <w:rStyle w:val="StyleUnderline"/>
        </w:rPr>
        <w:t>, as required for the security of the nation</w:t>
      </w:r>
      <w:r w:rsidRPr="00F94EF4">
        <w:rPr>
          <w:sz w:val="14"/>
        </w:rPr>
        <w:t xml:space="preserve">. Indeed, </w:t>
      </w:r>
      <w:r w:rsidRPr="00B82A59">
        <w:rPr>
          <w:rStyle w:val="StyleUnderline"/>
          <w:highlight w:val="cyan"/>
        </w:rPr>
        <w:t>falling short of</w:t>
      </w:r>
      <w:r w:rsidRPr="00CF30EE">
        <w:rPr>
          <w:rStyle w:val="StyleUnderline"/>
        </w:rPr>
        <w:t xml:space="preserve"> actually </w:t>
      </w:r>
      <w:r w:rsidRPr="00B82A59">
        <w:rPr>
          <w:rStyle w:val="StyleUnderline"/>
          <w:highlight w:val="cyan"/>
        </w:rPr>
        <w:t>pulling troops</w:t>
      </w:r>
      <w:r w:rsidRPr="00CF30EE">
        <w:rPr>
          <w:rStyle w:val="StyleUnderline"/>
        </w:rPr>
        <w:t xml:space="preserve"> out of the European theater</w:t>
      </w:r>
      <w:r w:rsidRPr="00F94EF4">
        <w:rPr>
          <w:sz w:val="14"/>
        </w:rPr>
        <w:t xml:space="preserve">, President </w:t>
      </w:r>
      <w:r w:rsidRPr="00B82A59">
        <w:rPr>
          <w:rStyle w:val="StyleUnderline"/>
          <w:highlight w:val="cyan"/>
        </w:rPr>
        <w:t xml:space="preserve">Trump could </w:t>
      </w:r>
      <w:r w:rsidRPr="00F94EF4">
        <w:rPr>
          <w:rStyle w:val="StyleUnderline"/>
        </w:rPr>
        <w:t xml:space="preserve">simply </w:t>
      </w:r>
      <w:r w:rsidRPr="00B82A59">
        <w:rPr>
          <w:rStyle w:val="StyleUnderline"/>
          <w:highlight w:val="cyan"/>
        </w:rPr>
        <w:t>state</w:t>
      </w:r>
      <w:r w:rsidRPr="00CF30EE">
        <w:rPr>
          <w:rStyle w:val="StyleUnderline"/>
        </w:rPr>
        <w:t xml:space="preserve"> that because </w:t>
      </w:r>
      <w:r w:rsidRPr="00B82A59">
        <w:rPr>
          <w:rStyle w:val="StyleUnderline"/>
          <w:highlight w:val="cyan"/>
        </w:rPr>
        <w:t>in his</w:t>
      </w:r>
      <w:r w:rsidRPr="00CF30EE">
        <w:rPr>
          <w:rStyle w:val="StyleUnderline"/>
        </w:rPr>
        <w:t xml:space="preserve"> </w:t>
      </w:r>
      <w:r w:rsidRPr="00B82A59">
        <w:rPr>
          <w:rStyle w:val="StyleUnderline"/>
          <w:highlight w:val="cyan"/>
        </w:rPr>
        <w:t>judgment</w:t>
      </w:r>
      <w:r w:rsidRPr="00CF30EE">
        <w:rPr>
          <w:rStyle w:val="StyleUnderline"/>
        </w:rPr>
        <w:t xml:space="preserve"> </w:t>
      </w:r>
      <w:r w:rsidRPr="00B82A59">
        <w:rPr>
          <w:rStyle w:val="StyleUnderline"/>
          <w:highlight w:val="cyan"/>
        </w:rPr>
        <w:t>allie</w:t>
      </w:r>
      <w:r w:rsidRPr="00F94EF4">
        <w:rPr>
          <w:rStyle w:val="StyleUnderline"/>
        </w:rPr>
        <w:t>d</w:t>
      </w:r>
      <w:r w:rsidRPr="00CF30EE">
        <w:rPr>
          <w:rStyle w:val="StyleUnderline"/>
        </w:rPr>
        <w:t xml:space="preserve"> state</w:t>
      </w:r>
      <w:r w:rsidRPr="00B82A59">
        <w:rPr>
          <w:rStyle w:val="StyleUnderline"/>
          <w:highlight w:val="cyan"/>
        </w:rPr>
        <w:t>s</w:t>
      </w:r>
      <w:r w:rsidRPr="00CF30EE">
        <w:rPr>
          <w:rStyle w:val="StyleUnderline"/>
        </w:rPr>
        <w:t xml:space="preserve"> </w:t>
      </w:r>
      <w:r w:rsidRPr="00B82A59">
        <w:rPr>
          <w:rStyle w:val="StyleUnderline"/>
          <w:highlight w:val="cyan"/>
        </w:rPr>
        <w:t>were not meeting</w:t>
      </w:r>
      <w:r w:rsidRPr="00CF30EE">
        <w:rPr>
          <w:rStyle w:val="StyleUnderline"/>
        </w:rPr>
        <w:t xml:space="preserve"> their </w:t>
      </w:r>
      <w:r w:rsidRPr="00B82A59">
        <w:rPr>
          <w:rStyle w:val="StyleUnderline"/>
          <w:highlight w:val="cyan"/>
        </w:rPr>
        <w:t>commitments</w:t>
      </w:r>
      <w:r w:rsidRPr="00CF30EE">
        <w:rPr>
          <w:rStyle w:val="StyleUnderline"/>
        </w:rPr>
        <w:t xml:space="preserve"> to fully reform and rearm their militaries, </w:t>
      </w:r>
      <w:r w:rsidRPr="00B82A59">
        <w:rPr>
          <w:rStyle w:val="StyleUnderline"/>
          <w:highlight w:val="cyan"/>
        </w:rPr>
        <w:t xml:space="preserve">he was </w:t>
      </w:r>
      <w:r w:rsidRPr="00B82A59">
        <w:rPr>
          <w:rStyle w:val="Emphasis"/>
          <w:highlight w:val="cyan"/>
        </w:rPr>
        <w:t>suspending</w:t>
      </w:r>
      <w:r w:rsidRPr="00CF30EE">
        <w:rPr>
          <w:rStyle w:val="StyleUnderline"/>
        </w:rPr>
        <w:t xml:space="preserve"> America’s commitment to </w:t>
      </w:r>
      <w:r w:rsidRPr="00B82A59">
        <w:rPr>
          <w:rStyle w:val="Emphasis"/>
          <w:highlight w:val="cyan"/>
        </w:rPr>
        <w:t>Article V</w:t>
      </w:r>
      <w:r w:rsidRPr="00B82A59">
        <w:rPr>
          <w:sz w:val="14"/>
          <w:highlight w:val="cyan"/>
        </w:rPr>
        <w:t xml:space="preserve"> </w:t>
      </w:r>
      <w:r w:rsidRPr="00F94EF4">
        <w:rPr>
          <w:rStyle w:val="StyleUnderline"/>
        </w:rPr>
        <w:t>of</w:t>
      </w:r>
      <w:r w:rsidRPr="00CF30EE">
        <w:rPr>
          <w:rStyle w:val="StyleUnderline"/>
        </w:rPr>
        <w:t xml:space="preserve"> the North Atlantic Treaty</w:t>
      </w:r>
      <w:r w:rsidRPr="00F94EF4">
        <w:rPr>
          <w:sz w:val="14"/>
        </w:rPr>
        <w:t>—</w:t>
      </w:r>
      <w:r w:rsidRPr="00CF30EE">
        <w:rPr>
          <w:rStyle w:val="Emphasis"/>
        </w:rPr>
        <w:t>the core article</w:t>
      </w:r>
      <w:r w:rsidRPr="00F94EF4">
        <w:rPr>
          <w:sz w:val="14"/>
        </w:rPr>
        <w:t xml:space="preserve"> </w:t>
      </w:r>
      <w:r w:rsidRPr="00CF30EE">
        <w:rPr>
          <w:rStyle w:val="StyleUnderline"/>
        </w:rPr>
        <w:t>that</w:t>
      </w:r>
      <w:r w:rsidRPr="00F94EF4">
        <w:rPr>
          <w:sz w:val="14"/>
        </w:rPr>
        <w:t xml:space="preserve"> </w:t>
      </w:r>
      <w:r w:rsidRPr="00CF30EE">
        <w:rPr>
          <w:rStyle w:val="StyleUnderline"/>
        </w:rPr>
        <w:t>commits each member to consider an attack against another as an attack against them all</w:t>
      </w:r>
      <w:r w:rsidRPr="00F94EF4">
        <w:rPr>
          <w:sz w:val="14"/>
        </w:rPr>
        <w:t xml:space="preserve">. There would undoubtedly be an enormous uproar at such a statement but </w:t>
      </w:r>
      <w:r w:rsidRPr="00CF30EE">
        <w:rPr>
          <w:rStyle w:val="Emphasis"/>
        </w:rPr>
        <w:t>preventing Trump</w:t>
      </w:r>
      <w:r w:rsidRPr="00F94EF4">
        <w:rPr>
          <w:sz w:val="14"/>
        </w:rPr>
        <w:t xml:space="preserve"> from carrying out that pledge </w:t>
      </w:r>
      <w:r w:rsidRPr="00CF30EE">
        <w:rPr>
          <w:rStyle w:val="Emphasis"/>
        </w:rPr>
        <w:t>requires more than loud criticism</w:t>
      </w:r>
      <w:r w:rsidRPr="00F94EF4">
        <w:rPr>
          <w:sz w:val="14"/>
        </w:rPr>
        <w:t xml:space="preserve"> here and abroad.</w:t>
      </w:r>
    </w:p>
    <w:p w14:paraId="16E623FC" w14:textId="77777777" w:rsidR="00307AA9" w:rsidRPr="00F94EF4" w:rsidRDefault="00307AA9" w:rsidP="00307AA9">
      <w:pPr>
        <w:rPr>
          <w:sz w:val="14"/>
        </w:rPr>
      </w:pPr>
      <w:r w:rsidRPr="00F94EF4">
        <w:rPr>
          <w:sz w:val="14"/>
        </w:rPr>
        <w:t xml:space="preserve">A president’s institutional capacity to act first and act unilaterally is considerable. And the real check in such a dispute </w:t>
      </w:r>
      <w:proofErr w:type="gramStart"/>
      <w:r w:rsidRPr="00F94EF4">
        <w:rPr>
          <w:sz w:val="14"/>
        </w:rPr>
        <w:t>has to</w:t>
      </w:r>
      <w:proofErr w:type="gramEnd"/>
      <w:r w:rsidRPr="00F94EF4">
        <w:rPr>
          <w:sz w:val="14"/>
        </w:rPr>
        <w:t xml:space="preserve"> be a Senate or Congress in which the majority is willing to put aside party allegiances in favor of institutional loyalties to the chambers themselves. </w:t>
      </w:r>
      <w:r w:rsidRPr="00B82A59">
        <w:rPr>
          <w:rStyle w:val="Emphasis"/>
          <w:highlight w:val="cyan"/>
        </w:rPr>
        <w:t>If Trump is elected</w:t>
      </w:r>
      <w:r w:rsidRPr="00F94EF4">
        <w:rPr>
          <w:sz w:val="14"/>
        </w:rPr>
        <w:t xml:space="preserve"> this November, </w:t>
      </w:r>
      <w:r w:rsidRPr="00CF30EE">
        <w:rPr>
          <w:rStyle w:val="Emphasis"/>
        </w:rPr>
        <w:t>it seems likel</w:t>
      </w:r>
      <w:r w:rsidRPr="00F94EF4">
        <w:rPr>
          <w:sz w:val="14"/>
        </w:rPr>
        <w:t xml:space="preserve">y that </w:t>
      </w:r>
      <w:r w:rsidRPr="00B82A59">
        <w:rPr>
          <w:rStyle w:val="Emphasis"/>
          <w:highlight w:val="cyan"/>
        </w:rPr>
        <w:t>the GOP will retake the Senate</w:t>
      </w:r>
      <w:r w:rsidRPr="00CF30EE">
        <w:rPr>
          <w:rStyle w:val="Emphasis"/>
        </w:rPr>
        <w:t xml:space="preserve"> </w:t>
      </w:r>
      <w:r w:rsidRPr="00B82A59">
        <w:rPr>
          <w:rStyle w:val="Emphasis"/>
          <w:highlight w:val="cyan"/>
        </w:rPr>
        <w:t>and</w:t>
      </w:r>
      <w:r w:rsidRPr="00CF30EE">
        <w:rPr>
          <w:rStyle w:val="Emphasis"/>
        </w:rPr>
        <w:t xml:space="preserve"> </w:t>
      </w:r>
      <w:r w:rsidRPr="00F94EF4">
        <w:rPr>
          <w:sz w:val="14"/>
        </w:rPr>
        <w:t xml:space="preserve">possibly the </w:t>
      </w:r>
      <w:r w:rsidRPr="00B82A59">
        <w:rPr>
          <w:rStyle w:val="Emphasis"/>
          <w:highlight w:val="cyan"/>
        </w:rPr>
        <w:t>House</w:t>
      </w:r>
      <w:r w:rsidRPr="00F94EF4">
        <w:rPr>
          <w:sz w:val="14"/>
        </w:rPr>
        <w:t xml:space="preserve">. </w:t>
      </w:r>
      <w:r w:rsidRPr="00B82A59">
        <w:rPr>
          <w:rStyle w:val="StyleUnderline"/>
          <w:highlight w:val="cyan"/>
        </w:rPr>
        <w:t xml:space="preserve">What is the </w:t>
      </w:r>
      <w:r w:rsidRPr="00B82A59">
        <w:rPr>
          <w:rStyle w:val="Emphasis"/>
          <w:highlight w:val="cyan"/>
        </w:rPr>
        <w:t>evidence</w:t>
      </w:r>
      <w:r w:rsidRPr="00CF30EE">
        <w:rPr>
          <w:rStyle w:val="StyleUnderline"/>
        </w:rPr>
        <w:t xml:space="preserve"> that </w:t>
      </w:r>
      <w:r w:rsidRPr="00B82A59">
        <w:rPr>
          <w:rStyle w:val="StyleUnderline"/>
          <w:highlight w:val="cyan"/>
        </w:rPr>
        <w:t xml:space="preserve">a </w:t>
      </w:r>
      <w:r w:rsidRPr="00B82A59">
        <w:rPr>
          <w:rStyle w:val="Emphasis"/>
          <w:highlight w:val="cyan"/>
        </w:rPr>
        <w:t>Republican majority</w:t>
      </w:r>
      <w:r w:rsidRPr="00CF30EE">
        <w:rPr>
          <w:rStyle w:val="StyleUnderline"/>
        </w:rPr>
        <w:t xml:space="preserve"> </w:t>
      </w:r>
      <w:r w:rsidRPr="00B82A59">
        <w:rPr>
          <w:rStyle w:val="StyleUnderline"/>
          <w:highlight w:val="cyan"/>
        </w:rPr>
        <w:t xml:space="preserve">might </w:t>
      </w:r>
      <w:r w:rsidRPr="00B82A59">
        <w:rPr>
          <w:rStyle w:val="Emphasis"/>
          <w:highlight w:val="cyan"/>
        </w:rPr>
        <w:t>buck the president on NATO</w:t>
      </w:r>
      <w:r w:rsidRPr="00CF30EE">
        <w:rPr>
          <w:rStyle w:val="Emphasis"/>
        </w:rPr>
        <w:t>?</w:t>
      </w:r>
      <w:r w:rsidRPr="00F94EF4">
        <w:rPr>
          <w:sz w:val="14"/>
        </w:rPr>
        <w:t xml:space="preserve"> Having </w:t>
      </w:r>
      <w:r w:rsidRPr="00B82A59">
        <w:rPr>
          <w:rStyle w:val="StyleUnderline"/>
          <w:highlight w:val="cyan"/>
        </w:rPr>
        <w:t>the Kaine-Rubio measure</w:t>
      </w:r>
      <w:r w:rsidRPr="00F94EF4">
        <w:rPr>
          <w:sz w:val="14"/>
        </w:rPr>
        <w:t xml:space="preserve"> on the books </w:t>
      </w:r>
      <w:r w:rsidRPr="00B82A59">
        <w:rPr>
          <w:rStyle w:val="Emphasis"/>
          <w:highlight w:val="cyan"/>
        </w:rPr>
        <w:t>is one thing</w:t>
      </w:r>
      <w:r w:rsidRPr="00F94EF4">
        <w:rPr>
          <w:sz w:val="14"/>
        </w:rPr>
        <w:t xml:space="preserve">, but </w:t>
      </w:r>
      <w:r w:rsidRPr="00B82A59">
        <w:rPr>
          <w:rStyle w:val="StyleUnderline"/>
          <w:highlight w:val="cyan"/>
        </w:rPr>
        <w:t xml:space="preserve">forcing a </w:t>
      </w:r>
      <w:r w:rsidRPr="00B82A59">
        <w:rPr>
          <w:rStyle w:val="Emphasis"/>
          <w:highlight w:val="cyan"/>
        </w:rPr>
        <w:t>president</w:t>
      </w:r>
      <w:r w:rsidRPr="00B82A59">
        <w:rPr>
          <w:rStyle w:val="StyleUnderline"/>
          <w:highlight w:val="cyan"/>
        </w:rPr>
        <w:t xml:space="preserve"> to </w:t>
      </w:r>
      <w:r w:rsidRPr="00B82A59">
        <w:rPr>
          <w:rStyle w:val="Emphasis"/>
          <w:highlight w:val="cyan"/>
        </w:rPr>
        <w:t>bend</w:t>
      </w:r>
      <w:r w:rsidRPr="00CF30EE">
        <w:rPr>
          <w:rStyle w:val="StyleUnderline"/>
        </w:rPr>
        <w:t xml:space="preserve"> to its strictures </w:t>
      </w:r>
      <w:r w:rsidRPr="00B82A59">
        <w:rPr>
          <w:rStyle w:val="Emphasis"/>
          <w:highlight w:val="cyan"/>
        </w:rPr>
        <w:t>is another</w:t>
      </w:r>
      <w:r w:rsidRPr="00CF30EE">
        <w:rPr>
          <w:rStyle w:val="StyleUnderline"/>
        </w:rPr>
        <w:t>.</w:t>
      </w:r>
    </w:p>
    <w:p w14:paraId="15FF48DA" w14:textId="77777777" w:rsidR="00307AA9" w:rsidRPr="00F94EF4" w:rsidRDefault="00307AA9" w:rsidP="00307AA9">
      <w:pPr>
        <w:rPr>
          <w:sz w:val="14"/>
        </w:rPr>
      </w:pPr>
      <w:r w:rsidRPr="00F94EF4">
        <w:rPr>
          <w:sz w:val="14"/>
        </w:rPr>
        <w:t xml:space="preserve">Perhaps individual members, with the law on the books in hand, would try to involve the court once again. But </w:t>
      </w:r>
      <w:r w:rsidRPr="00B82A59">
        <w:rPr>
          <w:rStyle w:val="StyleUnderline"/>
          <w:highlight w:val="cyan"/>
        </w:rPr>
        <w:t>it remains doubtful</w:t>
      </w:r>
      <w:r w:rsidRPr="00F94EF4">
        <w:rPr>
          <w:sz w:val="14"/>
        </w:rPr>
        <w:t xml:space="preserve">, </w:t>
      </w:r>
      <w:r w:rsidRPr="00B82A59">
        <w:rPr>
          <w:rStyle w:val="Emphasis"/>
          <w:highlight w:val="cyan"/>
        </w:rPr>
        <w:t>given</w:t>
      </w:r>
      <w:r w:rsidRPr="00F94EF4">
        <w:rPr>
          <w:sz w:val="14"/>
        </w:rPr>
        <w:t xml:space="preserve"> the </w:t>
      </w:r>
      <w:r w:rsidRPr="00B82A59">
        <w:rPr>
          <w:rStyle w:val="Emphasis"/>
          <w:highlight w:val="cyan"/>
        </w:rPr>
        <w:t>silence in the Constitution</w:t>
      </w:r>
      <w:r w:rsidRPr="00B82A59">
        <w:rPr>
          <w:sz w:val="14"/>
          <w:highlight w:val="cyan"/>
        </w:rPr>
        <w:t xml:space="preserve"> </w:t>
      </w:r>
      <w:r w:rsidRPr="00B82A59">
        <w:rPr>
          <w:rStyle w:val="StyleUnderline"/>
          <w:highlight w:val="cyan"/>
        </w:rPr>
        <w:t>about</w:t>
      </w:r>
      <w:r w:rsidRPr="00CF30EE">
        <w:rPr>
          <w:rStyle w:val="StyleUnderline"/>
        </w:rPr>
        <w:t xml:space="preserve"> </w:t>
      </w:r>
      <w:r w:rsidRPr="00B82A59">
        <w:rPr>
          <w:rStyle w:val="StyleUnderline"/>
          <w:highlight w:val="cyan"/>
        </w:rPr>
        <w:t>how treaties are</w:t>
      </w:r>
      <w:r w:rsidRPr="00CF30EE">
        <w:rPr>
          <w:rStyle w:val="StyleUnderline"/>
        </w:rPr>
        <w:t xml:space="preserve"> to be </w:t>
      </w:r>
      <w:r w:rsidRPr="00B82A59">
        <w:rPr>
          <w:rStyle w:val="Emphasis"/>
          <w:highlight w:val="cyan"/>
        </w:rPr>
        <w:t>terminated</w:t>
      </w:r>
      <w:r w:rsidRPr="00F94EF4">
        <w:rPr>
          <w:sz w:val="14"/>
        </w:rPr>
        <w:t xml:space="preserve">, that </w:t>
      </w:r>
      <w:r w:rsidRPr="00B82A59">
        <w:rPr>
          <w:rStyle w:val="StyleUnderline"/>
          <w:highlight w:val="cyan"/>
        </w:rPr>
        <w:t>the</w:t>
      </w:r>
      <w:r w:rsidRPr="00CF30EE">
        <w:rPr>
          <w:rStyle w:val="StyleUnderline"/>
        </w:rPr>
        <w:t xml:space="preserve"> Supreme </w:t>
      </w:r>
      <w:r w:rsidRPr="00B82A59">
        <w:rPr>
          <w:rStyle w:val="StyleUnderline"/>
          <w:highlight w:val="cyan"/>
        </w:rPr>
        <w:t>Court</w:t>
      </w:r>
      <w:r w:rsidRPr="00F94EF4">
        <w:rPr>
          <w:sz w:val="14"/>
        </w:rPr>
        <w:t xml:space="preserve"> </w:t>
      </w:r>
      <w:r w:rsidRPr="00B82A59">
        <w:rPr>
          <w:rStyle w:val="StyleUnderline"/>
          <w:highlight w:val="cyan"/>
        </w:rPr>
        <w:t>would</w:t>
      </w:r>
      <w:r w:rsidRPr="00CF30EE">
        <w:rPr>
          <w:rStyle w:val="StyleUnderline"/>
        </w:rPr>
        <w:t xml:space="preserve"> </w:t>
      </w:r>
      <w:r w:rsidRPr="00B82A59">
        <w:rPr>
          <w:rStyle w:val="StyleUnderline"/>
          <w:highlight w:val="cyan"/>
        </w:rPr>
        <w:t>want to</w:t>
      </w:r>
      <w:r w:rsidRPr="00CF30EE">
        <w:rPr>
          <w:rStyle w:val="StyleUnderline"/>
        </w:rPr>
        <w:t xml:space="preserve"> </w:t>
      </w:r>
      <w:r w:rsidRPr="00B82A59">
        <w:rPr>
          <w:rStyle w:val="StyleUnderline"/>
          <w:highlight w:val="cyan"/>
        </w:rPr>
        <w:t>act</w:t>
      </w:r>
      <w:r w:rsidRPr="00CF30EE">
        <w:rPr>
          <w:rStyle w:val="StyleUnderline"/>
        </w:rPr>
        <w:t xml:space="preserve"> as the </w:t>
      </w:r>
      <w:r w:rsidRPr="00CF30EE">
        <w:rPr>
          <w:rStyle w:val="Emphasis"/>
        </w:rPr>
        <w:t xml:space="preserve">final </w:t>
      </w:r>
      <w:r w:rsidRPr="00CF30EE">
        <w:rPr>
          <w:rStyle w:val="Emphasis"/>
        </w:rPr>
        <w:lastRenderedPageBreak/>
        <w:t>arbiter</w:t>
      </w:r>
      <w:r w:rsidRPr="00CF30EE">
        <w:rPr>
          <w:rStyle w:val="StyleUnderline"/>
        </w:rPr>
        <w:t xml:space="preserve"> </w:t>
      </w:r>
      <w:r w:rsidRPr="00B82A59">
        <w:rPr>
          <w:rStyle w:val="StyleUnderline"/>
          <w:highlight w:val="cyan"/>
        </w:rPr>
        <w:t>over</w:t>
      </w:r>
      <w:r w:rsidRPr="00CF30EE">
        <w:rPr>
          <w:rStyle w:val="StyleUnderline"/>
        </w:rPr>
        <w:t xml:space="preserve"> what most of the justices would likely still see as </w:t>
      </w:r>
      <w:r w:rsidRPr="00B82A59">
        <w:rPr>
          <w:rStyle w:val="StyleUnderline"/>
          <w:highlight w:val="cyan"/>
        </w:rPr>
        <w:t>a “</w:t>
      </w:r>
      <w:r w:rsidRPr="00B82A59">
        <w:rPr>
          <w:rStyle w:val="Emphasis"/>
          <w:highlight w:val="cyan"/>
        </w:rPr>
        <w:t>political question</w:t>
      </w:r>
      <w:r w:rsidRPr="00F94EF4">
        <w:rPr>
          <w:sz w:val="14"/>
        </w:rPr>
        <w:t>.”</w:t>
      </w:r>
    </w:p>
    <w:p w14:paraId="7D9A7F8D" w14:textId="77777777" w:rsidR="00307AA9" w:rsidRDefault="00307AA9" w:rsidP="00307AA9">
      <w:pPr>
        <w:rPr>
          <w:sz w:val="14"/>
        </w:rPr>
      </w:pPr>
      <w:r w:rsidRPr="00F94EF4">
        <w:rPr>
          <w:sz w:val="14"/>
        </w:rPr>
        <w:t xml:space="preserve">All of which leads to a more fundamental point: A president’s character is just as important as his policy positions. The office is the man in the end, and how he reads his obligations to faithfully execute the laws of the nation and his office is singularly dependent on that character. Trump may not on Day 1—or on any day—withdraw from NATO. But we do know that, </w:t>
      </w:r>
      <w:r w:rsidRPr="00B82A59">
        <w:rPr>
          <w:rStyle w:val="StyleUnderline"/>
          <w:highlight w:val="cyan"/>
        </w:rPr>
        <w:t>in comparison with</w:t>
      </w:r>
      <w:r w:rsidRPr="00F94EF4">
        <w:rPr>
          <w:rStyle w:val="StyleUnderline"/>
        </w:rPr>
        <w:t xml:space="preserve"> the chaos of </w:t>
      </w:r>
      <w:r w:rsidRPr="00B82A59">
        <w:rPr>
          <w:rStyle w:val="StyleUnderline"/>
          <w:highlight w:val="cyan"/>
        </w:rPr>
        <w:t>2016</w:t>
      </w:r>
      <w:r w:rsidRPr="00F94EF4">
        <w:rPr>
          <w:rStyle w:val="StyleUnderline"/>
        </w:rPr>
        <w:t xml:space="preserve">, </w:t>
      </w:r>
      <w:r w:rsidRPr="00B82A59">
        <w:rPr>
          <w:rStyle w:val="StyleUnderline"/>
          <w:highlight w:val="cyan"/>
        </w:rPr>
        <w:t xml:space="preserve">his team is </w:t>
      </w:r>
      <w:r w:rsidRPr="00B82A59">
        <w:rPr>
          <w:rStyle w:val="Emphasis"/>
          <w:highlight w:val="cyan"/>
        </w:rPr>
        <w:t xml:space="preserve">far ahead </w:t>
      </w:r>
      <w:r w:rsidRPr="00B82A59">
        <w:rPr>
          <w:rStyle w:val="StyleUnderline"/>
          <w:highlight w:val="cyan"/>
        </w:rPr>
        <w:t>in</w:t>
      </w:r>
      <w:r w:rsidRPr="00F94EF4">
        <w:rPr>
          <w:rStyle w:val="StyleUnderline"/>
        </w:rPr>
        <w:t xml:space="preserve"> its </w:t>
      </w:r>
      <w:r w:rsidRPr="00B82A59">
        <w:rPr>
          <w:rStyle w:val="StyleUnderline"/>
          <w:highlight w:val="cyan"/>
        </w:rPr>
        <w:t>planning</w:t>
      </w:r>
      <w:r w:rsidRPr="00F94EF4">
        <w:rPr>
          <w:rStyle w:val="StyleUnderline"/>
        </w:rPr>
        <w:t xml:space="preserve"> on what to do if he wins</w:t>
      </w:r>
      <w:r w:rsidRPr="00F94EF4">
        <w:rPr>
          <w:sz w:val="14"/>
        </w:rPr>
        <w:t xml:space="preserve">. </w:t>
      </w:r>
      <w:r w:rsidRPr="00B82A59">
        <w:rPr>
          <w:rStyle w:val="StyleUnderline"/>
          <w:highlight w:val="cyan"/>
        </w:rPr>
        <w:t>There will be no</w:t>
      </w:r>
      <w:r w:rsidRPr="00F94EF4">
        <w:rPr>
          <w:sz w:val="14"/>
        </w:rPr>
        <w:t xml:space="preserve"> Jim Mattis, John Kelly, or John </w:t>
      </w:r>
      <w:r w:rsidRPr="00B82A59">
        <w:rPr>
          <w:rStyle w:val="StyleUnderline"/>
          <w:highlight w:val="cyan"/>
        </w:rPr>
        <w:t>Bolton</w:t>
      </w:r>
      <w:r w:rsidRPr="00B82A59">
        <w:rPr>
          <w:sz w:val="14"/>
          <w:highlight w:val="cyan"/>
        </w:rPr>
        <w:t xml:space="preserve"> </w:t>
      </w:r>
      <w:r w:rsidRPr="00B82A59">
        <w:rPr>
          <w:rStyle w:val="Emphasis"/>
          <w:highlight w:val="cyan"/>
        </w:rPr>
        <w:t>to hold him back</w:t>
      </w:r>
      <w:r w:rsidRPr="00F94EF4">
        <w:rPr>
          <w:sz w:val="14"/>
        </w:rPr>
        <w:t xml:space="preserve">. In short, </w:t>
      </w:r>
      <w:r w:rsidRPr="00F94EF4">
        <w:rPr>
          <w:rStyle w:val="StyleUnderline"/>
        </w:rPr>
        <w:t>the best way to keep the United States in NATO is to keep Trump out of the White House</w:t>
      </w:r>
      <w:r w:rsidRPr="00F94EF4">
        <w:rPr>
          <w:sz w:val="14"/>
        </w:rPr>
        <w:t>.</w:t>
      </w:r>
    </w:p>
    <w:p w14:paraId="2B1C3272" w14:textId="77777777" w:rsidR="00307AA9" w:rsidRPr="007047FA" w:rsidRDefault="00307AA9" w:rsidP="00307AA9"/>
    <w:p w14:paraId="73C7FA61" w14:textId="77777777" w:rsidR="00307AA9" w:rsidRDefault="00307AA9" w:rsidP="00307AA9">
      <w:pPr>
        <w:pStyle w:val="Heading4"/>
      </w:pPr>
      <w:r>
        <w:t xml:space="preserve">That makes WWIII inevitable </w:t>
      </w:r>
    </w:p>
    <w:p w14:paraId="59DD5991" w14:textId="77777777" w:rsidR="00307AA9" w:rsidRPr="00E340A0" w:rsidRDefault="00307AA9" w:rsidP="00307AA9">
      <w:r w:rsidRPr="00E340A0">
        <w:rPr>
          <w:rStyle w:val="Style13ptBold"/>
        </w:rPr>
        <w:t>Hanson 2016</w:t>
      </w:r>
      <w:r>
        <w:t xml:space="preserve"> - classicist and historian at the Hoover Institution, Stanford University </w:t>
      </w:r>
      <w:r>
        <w:br/>
        <w:t>Victor Davis, "The return of appeasement, collaboration and isolationism," Feb 18, tribunecontentagency.com/article/the-return-of-appeasement-collaboration-and-isolationism/</w:t>
      </w:r>
    </w:p>
    <w:p w14:paraId="1BC1F31C" w14:textId="77777777" w:rsidR="00307AA9" w:rsidRDefault="00307AA9" w:rsidP="00307AA9">
      <w:pPr>
        <w:rPr>
          <w:sz w:val="16"/>
        </w:rPr>
      </w:pPr>
      <w:r w:rsidRPr="00E340A0">
        <w:rPr>
          <w:sz w:val="16"/>
        </w:rPr>
        <w:t xml:space="preserve">By the start of the Great Depression in 1929, America was mostly unarmed and determined never to get involved in European feuding again. Most Americans complained that the huge death toll of World War I had led to neither perpetual peace nor even a peaceful Germany. </w:t>
      </w:r>
      <w:r w:rsidRPr="00130DF0">
        <w:rPr>
          <w:rStyle w:val="StyleUnderline"/>
          <w:highlight w:val="yellow"/>
        </w:rPr>
        <w:t>America’s isolationism</w:t>
      </w:r>
      <w:r w:rsidRPr="00E340A0">
        <w:rPr>
          <w:rStyle w:val="StyleUnderline"/>
        </w:rPr>
        <w:t xml:space="preserve"> and disarmament also </w:t>
      </w:r>
      <w:r w:rsidRPr="00130DF0">
        <w:rPr>
          <w:rStyle w:val="StyleUnderline"/>
          <w:highlight w:val="yellow"/>
        </w:rPr>
        <w:t>helped prompt another global war</w:t>
      </w:r>
      <w:r w:rsidRPr="00E340A0">
        <w:rPr>
          <w:rStyle w:val="StyleUnderline"/>
        </w:rPr>
        <w:t>. Had the U.S. kept its military strong after World War</w:t>
      </w:r>
      <w:r w:rsidRPr="00E340A0">
        <w:rPr>
          <w:sz w:val="16"/>
        </w:rPr>
        <w:t xml:space="preserve"> I, and had it </w:t>
      </w:r>
      <w:proofErr w:type="gramStart"/>
      <w:r w:rsidRPr="00E340A0">
        <w:rPr>
          <w:sz w:val="16"/>
        </w:rPr>
        <w:t>entered into</w:t>
      </w:r>
      <w:proofErr w:type="gramEnd"/>
      <w:r w:rsidRPr="00E340A0">
        <w:rPr>
          <w:sz w:val="16"/>
        </w:rPr>
        <w:t xml:space="preserve"> a formal alliance with its former World War I partners, </w:t>
      </w:r>
      <w:r w:rsidRPr="00E340A0">
        <w:rPr>
          <w:rStyle w:val="StyleUnderline"/>
        </w:rPr>
        <w:t>Germany never would have risked a second war</w:t>
      </w:r>
      <w:r w:rsidRPr="00E340A0">
        <w:rPr>
          <w:sz w:val="16"/>
        </w:rPr>
        <w:t xml:space="preserve"> against the combined strength of a fully armed Britain, France and United States. Instead, Hitler assumed the U.S. either could not or would not offer much military help to his intended European targets. Why, then, did a relatively weak Nazi Germany between 1939 and 1941 believe that it could take on much of the world, and inspire Axis partners such as Italy and Japan to follow its suicidal lead? The answer is obvious. British and French appeasement, Soviet collaboration and American isolation had together convinced Hitler and his Axis allies that the victors of World War I were more eager to grant concessions at any cost than were the defeated. </w:t>
      </w:r>
      <w:r w:rsidRPr="00130DF0">
        <w:rPr>
          <w:rStyle w:val="StyleUnderline"/>
          <w:highlight w:val="yellow"/>
        </w:rPr>
        <w:t>The world</w:t>
      </w:r>
      <w:r w:rsidRPr="00E340A0">
        <w:rPr>
          <w:rStyle w:val="StyleUnderline"/>
        </w:rPr>
        <w:t xml:space="preserve"> of 2016 </w:t>
      </w:r>
      <w:r w:rsidRPr="00130DF0">
        <w:rPr>
          <w:rStyle w:val="StyleUnderline"/>
          <w:highlight w:val="yellow"/>
        </w:rPr>
        <w:t>is eerily beginning to resemble the powder keg of 1939 Europe. Iran,</w:t>
      </w:r>
      <w:r w:rsidRPr="00E340A0">
        <w:rPr>
          <w:rStyle w:val="StyleUnderline"/>
        </w:rPr>
        <w:t xml:space="preserve"> </w:t>
      </w:r>
      <w:proofErr w:type="gramStart"/>
      <w:r w:rsidRPr="00E340A0">
        <w:rPr>
          <w:rStyle w:val="StyleUnderline"/>
        </w:rPr>
        <w:t>China</w:t>
      </w:r>
      <w:proofErr w:type="gramEnd"/>
      <w:r w:rsidRPr="00E340A0">
        <w:rPr>
          <w:rStyle w:val="StyleUnderline"/>
        </w:rPr>
        <w:t xml:space="preserve"> </w:t>
      </w:r>
      <w:r w:rsidRPr="00130DF0">
        <w:rPr>
          <w:rStyle w:val="StyleUnderline"/>
          <w:highlight w:val="yellow"/>
        </w:rPr>
        <w:t>and</w:t>
      </w:r>
      <w:r w:rsidRPr="00E340A0">
        <w:rPr>
          <w:rStyle w:val="StyleUnderline"/>
        </w:rPr>
        <w:t xml:space="preserve"> North Korea, along with radical Islamic </w:t>
      </w:r>
      <w:r w:rsidRPr="00130DF0">
        <w:rPr>
          <w:rStyle w:val="StyleUnderline"/>
          <w:highlight w:val="yellow"/>
        </w:rPr>
        <w:t>terrorist groups</w:t>
      </w:r>
      <w:r w:rsidRPr="00E340A0">
        <w:rPr>
          <w:rStyle w:val="StyleUnderline"/>
        </w:rPr>
        <w:t xml:space="preserve">, </w:t>
      </w:r>
      <w:r w:rsidRPr="00E340A0">
        <w:rPr>
          <w:sz w:val="16"/>
        </w:rPr>
        <w:t xml:space="preserve">all </w:t>
      </w:r>
      <w:r w:rsidRPr="00130DF0">
        <w:rPr>
          <w:rStyle w:val="StyleUnderline"/>
          <w:highlight w:val="yellow"/>
        </w:rPr>
        <w:t>have particular contempt for</w:t>
      </w:r>
      <w:r w:rsidRPr="00E340A0">
        <w:rPr>
          <w:rStyle w:val="StyleUnderline"/>
        </w:rPr>
        <w:t xml:space="preserve"> Western </w:t>
      </w:r>
      <w:r w:rsidRPr="00130DF0">
        <w:rPr>
          <w:rStyle w:val="StyleUnderline"/>
          <w:highlight w:val="yellow"/>
        </w:rPr>
        <w:t>democracies</w:t>
      </w:r>
      <w:r w:rsidRPr="00E340A0">
        <w:rPr>
          <w:rStyle w:val="StyleUnderline"/>
        </w:rPr>
        <w:t>.</w:t>
      </w:r>
      <w:r w:rsidRPr="00E340A0">
        <w:rPr>
          <w:sz w:val="16"/>
        </w:rPr>
        <w:t xml:space="preserve"> Almost daily, various aggressive nations or </w:t>
      </w:r>
      <w:r w:rsidRPr="00130DF0">
        <w:rPr>
          <w:rStyle w:val="StyleUnderline"/>
          <w:highlight w:val="yellow"/>
        </w:rPr>
        <w:t>organizations seek</w:t>
      </w:r>
      <w:r w:rsidRPr="00E340A0">
        <w:rPr>
          <w:rStyle w:val="StyleUnderline"/>
        </w:rPr>
        <w:t xml:space="preserve"> provocation by shooting off </w:t>
      </w:r>
      <w:r w:rsidRPr="00130DF0">
        <w:rPr>
          <w:rStyle w:val="StyleUnderline"/>
          <w:highlight w:val="yellow"/>
        </w:rPr>
        <w:t>intercontinental missiles</w:t>
      </w:r>
      <w:r w:rsidRPr="00E340A0">
        <w:rPr>
          <w:rStyle w:val="StyleUnderline"/>
        </w:rPr>
        <w:t>, boarding American boats, sending millions of young male Middle Easterners into the West, and issuing unending threats</w:t>
      </w:r>
      <w:r w:rsidRPr="00E340A0">
        <w:rPr>
          <w:sz w:val="16"/>
        </w:rPr>
        <w:t xml:space="preserve">. China is creating new artificial islands to control commercial routes to and from Asia. The European Union is largely unarmed. Yet it still trusts that it can use its vaunted "smart diplomacy" to reason with its enemies. Meanwhile, Vladimir </w:t>
      </w:r>
      <w:r w:rsidRPr="00130DF0">
        <w:rPr>
          <w:rStyle w:val="StyleUnderline"/>
          <w:highlight w:val="yellow"/>
        </w:rPr>
        <w:t>Putin</w:t>
      </w:r>
      <w:r w:rsidRPr="00E340A0">
        <w:rPr>
          <w:rStyle w:val="StyleUnderline"/>
        </w:rPr>
        <w:t xml:space="preserve">’s Russia </w:t>
      </w:r>
      <w:r w:rsidRPr="00130DF0">
        <w:rPr>
          <w:rStyle w:val="StyleUnderline"/>
          <w:highlight w:val="yellow"/>
        </w:rPr>
        <w:t xml:space="preserve">cuts deals with Iran, </w:t>
      </w:r>
      <w:proofErr w:type="gramStart"/>
      <w:r w:rsidRPr="00130DF0">
        <w:rPr>
          <w:rStyle w:val="StyleUnderline"/>
          <w:highlight w:val="yellow"/>
        </w:rPr>
        <w:t>Syria</w:t>
      </w:r>
      <w:proofErr w:type="gramEnd"/>
      <w:r w:rsidRPr="00130DF0">
        <w:rPr>
          <w:rStyle w:val="StyleUnderline"/>
          <w:highlight w:val="yellow"/>
        </w:rPr>
        <w:t xml:space="preserve"> and</w:t>
      </w:r>
      <w:r w:rsidRPr="00E340A0">
        <w:rPr>
          <w:rStyle w:val="StyleUnderline"/>
        </w:rPr>
        <w:t xml:space="preserve"> most of the </w:t>
      </w:r>
      <w:r w:rsidRPr="00130DF0">
        <w:rPr>
          <w:rStyle w:val="StyleUnderline"/>
          <w:highlight w:val="yellow"/>
        </w:rPr>
        <w:t>enemies of the West</w:t>
      </w:r>
      <w:r w:rsidRPr="00E340A0">
        <w:rPr>
          <w:rStyle w:val="StyleUnderline"/>
        </w:rPr>
        <w:t>.</w:t>
      </w:r>
      <w:r w:rsidRPr="00E340A0">
        <w:rPr>
          <w:sz w:val="16"/>
        </w:rPr>
        <w:t xml:space="preserve"> Like Stalin before, </w:t>
      </w:r>
      <w:r w:rsidRPr="00130DF0">
        <w:rPr>
          <w:rStyle w:val="StyleUnderline"/>
          <w:highlight w:val="yellow"/>
        </w:rPr>
        <w:t>Putin cy</w:t>
      </w:r>
      <w:r w:rsidRPr="00130DF0">
        <w:rPr>
          <w:rStyle w:val="StyleUnderline"/>
        </w:rPr>
        <w:t>nically</w:t>
      </w:r>
      <w:r w:rsidRPr="00E340A0">
        <w:rPr>
          <w:rStyle w:val="StyleUnderline"/>
        </w:rPr>
        <w:t xml:space="preserve"> </w:t>
      </w:r>
      <w:r w:rsidRPr="00130DF0">
        <w:rPr>
          <w:rStyle w:val="StyleUnderline"/>
          <w:highlight w:val="yellow"/>
        </w:rPr>
        <w:t>assumes that his triangulations will turn aggressive powers exclusively against the West</w:t>
      </w:r>
      <w:r w:rsidRPr="00E340A0">
        <w:rPr>
          <w:sz w:val="16"/>
        </w:rPr>
        <w:t xml:space="preserve">. Recently, </w:t>
      </w:r>
      <w:r w:rsidRPr="00E340A0">
        <w:rPr>
          <w:rStyle w:val="StyleUnderline"/>
        </w:rPr>
        <w:t>he warned the West of a "new world war" starting in the Middle East.</w:t>
      </w:r>
      <w:r>
        <w:rPr>
          <w:rStyle w:val="StyleUnderline"/>
        </w:rPr>
        <w:t xml:space="preserve"> </w:t>
      </w:r>
      <w:r w:rsidRPr="00E340A0">
        <w:rPr>
          <w:rStyle w:val="StyleUnderline"/>
        </w:rPr>
        <w:t>America is slowly withdrawing from involvement abroad</w:t>
      </w:r>
      <w:r w:rsidRPr="00E340A0">
        <w:rPr>
          <w:sz w:val="16"/>
        </w:rPr>
        <w:t xml:space="preserve">, using the same isolationist arguments heard in the 1920s. Past interventions in the Middle East have worn on the nation. Ingrate nations did not appreciate American sacrifices. In tough economic times, some contend that defense spending should be diverted to more social programs. </w:t>
      </w:r>
      <w:r w:rsidRPr="00130DF0">
        <w:rPr>
          <w:rStyle w:val="StyleUnderline"/>
          <w:highlight w:val="yellow"/>
        </w:rPr>
        <w:t>Appeasement</w:t>
      </w:r>
      <w:r w:rsidRPr="00E340A0">
        <w:rPr>
          <w:rStyle w:val="StyleUnderline"/>
        </w:rPr>
        <w:t xml:space="preserve">, collaboration and isolationism </w:t>
      </w:r>
      <w:r w:rsidRPr="00130DF0">
        <w:rPr>
          <w:rStyle w:val="StyleUnderline"/>
          <w:highlight w:val="yellow"/>
        </w:rPr>
        <w:t>always prove a lethal mix</w:t>
      </w:r>
      <w:r w:rsidRPr="00E340A0">
        <w:rPr>
          <w:rStyle w:val="StyleUnderline"/>
        </w:rPr>
        <w:t xml:space="preserve"> — past and present</w:t>
      </w:r>
      <w:r w:rsidRPr="00E340A0">
        <w:rPr>
          <w:sz w:val="16"/>
        </w:rPr>
        <w:t>.</w:t>
      </w:r>
    </w:p>
    <w:p w14:paraId="7A982E11" w14:textId="77777777" w:rsidR="00307AA9" w:rsidRPr="007047FA" w:rsidRDefault="00307AA9" w:rsidP="00307AA9"/>
    <w:p w14:paraId="04BBC30A" w14:textId="77777777" w:rsidR="00307AA9" w:rsidRPr="00BE37B4" w:rsidRDefault="00307AA9" w:rsidP="00BE37B4"/>
    <w:p w14:paraId="1C7B3FE5" w14:textId="3F504821" w:rsidR="009831E7" w:rsidRDefault="009831E7" w:rsidP="009831E7">
      <w:pPr>
        <w:pStyle w:val="Heading2"/>
      </w:pPr>
      <w:r>
        <w:lastRenderedPageBreak/>
        <w:t>UQ---Biden Wins</w:t>
      </w:r>
    </w:p>
    <w:p w14:paraId="3F4EF5D4" w14:textId="77777777" w:rsidR="009831E7" w:rsidRDefault="009831E7" w:rsidP="009831E7">
      <w:pPr>
        <w:pStyle w:val="Heading3"/>
      </w:pPr>
      <w:r>
        <w:lastRenderedPageBreak/>
        <w:t>UQ---Wall</w:t>
      </w:r>
    </w:p>
    <w:p w14:paraId="60442A4E" w14:textId="77777777" w:rsidR="00541DBF" w:rsidRPr="009D6740" w:rsidRDefault="00541DBF" w:rsidP="00541DBF">
      <w:pPr>
        <w:pStyle w:val="Heading4"/>
      </w:pPr>
      <w:r>
        <w:t>Post conviction polling gives the advantage to Biden</w:t>
      </w:r>
    </w:p>
    <w:p w14:paraId="3217C9C7" w14:textId="77777777" w:rsidR="00541DBF" w:rsidRPr="009D6740" w:rsidRDefault="00541DBF" w:rsidP="00541DBF">
      <w:r>
        <w:t xml:space="preserve">Ewan </w:t>
      </w:r>
      <w:r w:rsidRPr="009D6740">
        <w:rPr>
          <w:rStyle w:val="Style13ptBold"/>
        </w:rPr>
        <w:t>Palmer 6/20</w:t>
      </w:r>
      <w:r>
        <w:t xml:space="preserve">/24 News Reporter “Donald Trump Hit by Devastating Poll </w:t>
      </w:r>
      <w:proofErr w:type="gramStart"/>
      <w:r>
        <w:t>From</w:t>
      </w:r>
      <w:proofErr w:type="gramEnd"/>
      <w:r>
        <w:t xml:space="preserve"> Fox News” Newsweek https://www.newsweek.com/donald-trump-devastating-poll-fox-news-joe-biden-election-economy-1915063</w:t>
      </w:r>
    </w:p>
    <w:p w14:paraId="55A4B028" w14:textId="77777777" w:rsidR="00541DBF" w:rsidRPr="009D6740" w:rsidRDefault="00541DBF" w:rsidP="00541DBF">
      <w:pPr>
        <w:rPr>
          <w:sz w:val="16"/>
        </w:rPr>
      </w:pPr>
      <w:r w:rsidRPr="009D6740">
        <w:rPr>
          <w:sz w:val="16"/>
        </w:rPr>
        <w:t xml:space="preserve">Donald </w:t>
      </w:r>
      <w:r w:rsidRPr="009D6740">
        <w:rPr>
          <w:rStyle w:val="StyleUnderline"/>
        </w:rPr>
        <w:t>Trump trailed</w:t>
      </w:r>
      <w:r w:rsidRPr="009D6740">
        <w:rPr>
          <w:sz w:val="16"/>
        </w:rPr>
        <w:t xml:space="preserve"> President Joe </w:t>
      </w:r>
      <w:r w:rsidRPr="009D6740">
        <w:rPr>
          <w:rStyle w:val="StyleUnderline"/>
        </w:rPr>
        <w:t>Biden in a Fox News 2024 presidential poll</w:t>
      </w:r>
      <w:r w:rsidRPr="009D6740">
        <w:rPr>
          <w:sz w:val="16"/>
        </w:rPr>
        <w:t xml:space="preserve"> for the first time since late last year.</w:t>
      </w:r>
    </w:p>
    <w:p w14:paraId="2A06D8B5" w14:textId="77777777" w:rsidR="00541DBF" w:rsidRPr="009D6740" w:rsidRDefault="00541DBF" w:rsidP="00541DBF">
      <w:pPr>
        <w:rPr>
          <w:sz w:val="16"/>
        </w:rPr>
      </w:pPr>
      <w:r w:rsidRPr="009D6740">
        <w:rPr>
          <w:sz w:val="16"/>
        </w:rPr>
        <w:t xml:space="preserve">A survey of 1,095 registered voters from the conservative news network showed that </w:t>
      </w:r>
      <w:r w:rsidRPr="009D6740">
        <w:rPr>
          <w:rStyle w:val="StyleUnderline"/>
        </w:rPr>
        <w:t>Biden is leading</w:t>
      </w:r>
      <w:r w:rsidRPr="009D6740">
        <w:rPr>
          <w:sz w:val="16"/>
        </w:rPr>
        <w:t xml:space="preserve"> his presumptive Republican rival </w:t>
      </w:r>
      <w:r w:rsidRPr="009D6740">
        <w:rPr>
          <w:rStyle w:val="Emphasis"/>
        </w:rPr>
        <w:t>by two points</w:t>
      </w:r>
      <w:r w:rsidRPr="009D6740">
        <w:rPr>
          <w:sz w:val="16"/>
        </w:rPr>
        <w:t xml:space="preserve"> (50 percent to 48 percent).</w:t>
      </w:r>
    </w:p>
    <w:p w14:paraId="63B459FD" w14:textId="77777777" w:rsidR="00541DBF" w:rsidRPr="009D6740" w:rsidRDefault="00541DBF" w:rsidP="00541DBF">
      <w:pPr>
        <w:rPr>
          <w:sz w:val="16"/>
        </w:rPr>
      </w:pPr>
      <w:r w:rsidRPr="009D6740">
        <w:rPr>
          <w:sz w:val="16"/>
        </w:rPr>
        <w:t xml:space="preserve">In a previous Fox News poll from May, Trump was leading Biden by one point (49 percent to 48 percent). The former president was also enjoying a five-point lead over Biden in March (50 percent to 45 percent), meaning </w:t>
      </w:r>
      <w:r w:rsidRPr="009D6740">
        <w:rPr>
          <w:rStyle w:val="StyleUnderline"/>
        </w:rPr>
        <w:t xml:space="preserve">there has been a </w:t>
      </w:r>
      <w:r w:rsidRPr="009D6740">
        <w:rPr>
          <w:rStyle w:val="Emphasis"/>
        </w:rPr>
        <w:t>significant swing</w:t>
      </w:r>
      <w:r w:rsidRPr="009D6740">
        <w:rPr>
          <w:rStyle w:val="StyleUnderline"/>
        </w:rPr>
        <w:t xml:space="preserve"> in favor of the Democrat incumbent in the past three months</w:t>
      </w:r>
      <w:r w:rsidRPr="009D6740">
        <w:rPr>
          <w:sz w:val="16"/>
        </w:rPr>
        <w:t>.</w:t>
      </w:r>
    </w:p>
    <w:p w14:paraId="18ED2EA2" w14:textId="77777777" w:rsidR="00541DBF" w:rsidRPr="009D6740" w:rsidRDefault="00541DBF" w:rsidP="00541DBF">
      <w:pPr>
        <w:rPr>
          <w:sz w:val="16"/>
        </w:rPr>
      </w:pPr>
      <w:r w:rsidRPr="009D6740">
        <w:rPr>
          <w:sz w:val="16"/>
        </w:rPr>
        <w:t>The last time Biden beat Trump in a Fox News poll was in October 2023, when the president was ahead by 49 percent to 48 percent.</w:t>
      </w:r>
    </w:p>
    <w:p w14:paraId="5E22A9A8" w14:textId="77777777" w:rsidR="00541DBF" w:rsidRPr="009D6740" w:rsidRDefault="00541DBF" w:rsidP="00541DBF">
      <w:pPr>
        <w:rPr>
          <w:sz w:val="16"/>
        </w:rPr>
      </w:pPr>
      <w:r w:rsidRPr="009D6740">
        <w:rPr>
          <w:sz w:val="16"/>
        </w:rPr>
        <w:t>The Context</w:t>
      </w:r>
    </w:p>
    <w:p w14:paraId="72D383B2" w14:textId="77777777" w:rsidR="00541DBF" w:rsidRPr="009D6740" w:rsidRDefault="00541DBF" w:rsidP="00541DBF">
      <w:pPr>
        <w:rPr>
          <w:sz w:val="16"/>
        </w:rPr>
      </w:pPr>
      <w:r w:rsidRPr="009D6740">
        <w:rPr>
          <w:sz w:val="16"/>
        </w:rPr>
        <w:t xml:space="preserve">With less than five months to go until November's election, </w:t>
      </w:r>
      <w:r w:rsidRPr="009D6740">
        <w:rPr>
          <w:rStyle w:val="StyleUnderline"/>
        </w:rPr>
        <w:t>polls have frequently suggested that the race between Biden and Trump will be neck-and-neck</w:t>
      </w:r>
      <w:r w:rsidRPr="009D6740">
        <w:rPr>
          <w:sz w:val="16"/>
        </w:rPr>
        <w:t>.</w:t>
      </w:r>
    </w:p>
    <w:p w14:paraId="3770328F" w14:textId="77777777" w:rsidR="00541DBF" w:rsidRPr="009D6740" w:rsidRDefault="00541DBF" w:rsidP="00541DBF">
      <w:pPr>
        <w:rPr>
          <w:sz w:val="16"/>
        </w:rPr>
      </w:pPr>
      <w:r w:rsidRPr="009D6740">
        <w:rPr>
          <w:rStyle w:val="StyleUnderline"/>
        </w:rPr>
        <w:t xml:space="preserve">The June Fox News poll is the </w:t>
      </w:r>
      <w:r w:rsidRPr="009D6740">
        <w:rPr>
          <w:rStyle w:val="Emphasis"/>
        </w:rPr>
        <w:t>first one</w:t>
      </w:r>
      <w:r w:rsidRPr="009D6740">
        <w:rPr>
          <w:rStyle w:val="StyleUnderline"/>
        </w:rPr>
        <w:t xml:space="preserve"> the network has conducted since Trump became the first U.S. president in history to be </w:t>
      </w:r>
      <w:r w:rsidRPr="009D6740">
        <w:rPr>
          <w:rStyle w:val="Emphasis"/>
        </w:rPr>
        <w:t>convicted</w:t>
      </w:r>
      <w:r w:rsidRPr="009D6740">
        <w:rPr>
          <w:rStyle w:val="StyleUnderline"/>
        </w:rPr>
        <w:t xml:space="preserve"> of a crime</w:t>
      </w:r>
      <w:r w:rsidRPr="009D6740">
        <w:rPr>
          <w:sz w:val="16"/>
        </w:rPr>
        <w:t>. A jury found him guilty of 34 felony counts of falsifying business records in his historic hush money trial. Trump denied any wrongdoing and accused the investigation of being a politically motivated "witch hunt" that aimed to stop him winning the 2024 election.</w:t>
      </w:r>
    </w:p>
    <w:p w14:paraId="66506B31" w14:textId="77777777" w:rsidR="00541DBF" w:rsidRPr="009D6740" w:rsidRDefault="00541DBF" w:rsidP="00541DBF">
      <w:pPr>
        <w:rPr>
          <w:sz w:val="16"/>
        </w:rPr>
      </w:pPr>
      <w:r w:rsidRPr="009D6740">
        <w:rPr>
          <w:rStyle w:val="StyleUnderline"/>
        </w:rPr>
        <w:t xml:space="preserve">Other factors </w:t>
      </w:r>
      <w:r w:rsidRPr="009D6740">
        <w:rPr>
          <w:sz w:val="16"/>
        </w:rPr>
        <w:t xml:space="preserve">Fox News suggests have </w:t>
      </w:r>
      <w:r w:rsidRPr="009D6740">
        <w:rPr>
          <w:rStyle w:val="StyleUnderline"/>
        </w:rPr>
        <w:t>contributed to Biden's improvement in the polls are more voters considering the U.S. economy to be in "</w:t>
      </w:r>
      <w:r w:rsidRPr="009D6740">
        <w:rPr>
          <w:rStyle w:val="Emphasis"/>
        </w:rPr>
        <w:t>excellent or good"</w:t>
      </w:r>
      <w:r w:rsidRPr="009D6740">
        <w:rPr>
          <w:rStyle w:val="StyleUnderline"/>
        </w:rPr>
        <w:t xml:space="preserve"> shape, and the president recently announcing </w:t>
      </w:r>
      <w:r w:rsidRPr="009D6740">
        <w:rPr>
          <w:rStyle w:val="Emphasis"/>
        </w:rPr>
        <w:t>tougher immigration policies</w:t>
      </w:r>
      <w:r w:rsidRPr="009D6740">
        <w:rPr>
          <w:sz w:val="16"/>
        </w:rPr>
        <w:t>.</w:t>
      </w:r>
    </w:p>
    <w:p w14:paraId="362D2F70" w14:textId="77777777" w:rsidR="00541DBF" w:rsidRPr="009D6740" w:rsidRDefault="00541DBF" w:rsidP="00541DBF">
      <w:pPr>
        <w:rPr>
          <w:sz w:val="16"/>
        </w:rPr>
      </w:pPr>
    </w:p>
    <w:p w14:paraId="7E81A018" w14:textId="77777777" w:rsidR="00541DBF" w:rsidRPr="009D6740" w:rsidRDefault="00541DBF" w:rsidP="00541DBF">
      <w:pPr>
        <w:rPr>
          <w:sz w:val="16"/>
        </w:rPr>
      </w:pPr>
    </w:p>
    <w:p w14:paraId="655553AD" w14:textId="77777777" w:rsidR="009E0171" w:rsidRDefault="009E0171" w:rsidP="009E0171">
      <w:pPr>
        <w:pStyle w:val="Heading4"/>
      </w:pPr>
      <w:r>
        <w:t xml:space="preserve">Biden is focused on neutralizing Trump’s strengthens and exploiting his weakness on abortion – the plan muddles that messaging. </w:t>
      </w:r>
    </w:p>
    <w:p w14:paraId="1577EDB1" w14:textId="77777777" w:rsidR="009E0171" w:rsidRPr="002A2330" w:rsidRDefault="009E0171" w:rsidP="009E0171">
      <w:r>
        <w:t xml:space="preserve">Hans </w:t>
      </w:r>
      <w:r w:rsidRPr="002A2330">
        <w:rPr>
          <w:rStyle w:val="Style13ptBold"/>
        </w:rPr>
        <w:t>Nichols</w:t>
      </w:r>
      <w:r>
        <w:rPr>
          <w:rStyle w:val="Style13ptBold"/>
        </w:rPr>
        <w:t xml:space="preserve"> and</w:t>
      </w:r>
      <w:r>
        <w:t xml:space="preserve"> Alex </w:t>
      </w:r>
      <w:r w:rsidRPr="002A2330">
        <w:rPr>
          <w:rStyle w:val="Style13ptBold"/>
        </w:rPr>
        <w:t>Thompson</w:t>
      </w:r>
      <w:r>
        <w:t xml:space="preserve"> </w:t>
      </w:r>
      <w:r w:rsidRPr="002A2330">
        <w:rPr>
          <w:rStyle w:val="Style13ptBold"/>
        </w:rPr>
        <w:t>5/11</w:t>
      </w:r>
      <w:r>
        <w:t xml:space="preserve">/24 Political Reporter and National Political Correspondent “How Biden is trying to trump </w:t>
      </w:r>
      <w:proofErr w:type="spellStart"/>
      <w:r>
        <w:t>Trump</w:t>
      </w:r>
      <w:proofErr w:type="spellEnd"/>
      <w:r>
        <w:t xml:space="preserve"> on 3 key issues” Axios https://www.axios.com/2024/05/11/biden-trump-campaign-strategy-immigration-china-jobs</w:t>
      </w:r>
    </w:p>
    <w:p w14:paraId="34E64A9C" w14:textId="77777777" w:rsidR="009E0171" w:rsidRPr="002A2330" w:rsidRDefault="009E0171" w:rsidP="009E0171">
      <w:pPr>
        <w:rPr>
          <w:sz w:val="16"/>
        </w:rPr>
      </w:pPr>
      <w:r w:rsidRPr="002A2330">
        <w:rPr>
          <w:sz w:val="16"/>
        </w:rPr>
        <w:t xml:space="preserve">President </w:t>
      </w:r>
      <w:r w:rsidRPr="002A2330">
        <w:rPr>
          <w:rStyle w:val="StyleUnderline"/>
        </w:rPr>
        <w:t xml:space="preserve">Biden is moving to </w:t>
      </w:r>
      <w:r w:rsidRPr="002A2330">
        <w:rPr>
          <w:rStyle w:val="Emphasis"/>
        </w:rPr>
        <w:t>defang</w:t>
      </w:r>
      <w:r w:rsidRPr="002A2330">
        <w:rPr>
          <w:rStyle w:val="StyleUnderline"/>
        </w:rPr>
        <w:t xml:space="preserve"> Donald </w:t>
      </w:r>
      <w:r w:rsidRPr="002A2330">
        <w:rPr>
          <w:rStyle w:val="Emphasis"/>
        </w:rPr>
        <w:t>Trump</w:t>
      </w:r>
      <w:r w:rsidRPr="002A2330">
        <w:rPr>
          <w:rStyle w:val="StyleUnderline"/>
        </w:rPr>
        <w:t xml:space="preserve"> on a trio of issues </w:t>
      </w:r>
      <w:r w:rsidRPr="002A2330">
        <w:rPr>
          <w:rStyle w:val="Emphasis"/>
        </w:rPr>
        <w:t>central</w:t>
      </w:r>
      <w:r w:rsidRPr="002A2330">
        <w:rPr>
          <w:rStyle w:val="StyleUnderline"/>
        </w:rPr>
        <w:t xml:space="preserve"> to his </w:t>
      </w:r>
      <w:r w:rsidRPr="002A2330">
        <w:rPr>
          <w:rStyle w:val="Emphasis"/>
        </w:rPr>
        <w:t>political identity</w:t>
      </w:r>
      <w:r w:rsidRPr="002A2330">
        <w:rPr>
          <w:rStyle w:val="StyleUnderline"/>
        </w:rPr>
        <w:t xml:space="preserve">: toughness on the </w:t>
      </w:r>
      <w:r w:rsidRPr="002A2330">
        <w:rPr>
          <w:rStyle w:val="Emphasis"/>
        </w:rPr>
        <w:t>border</w:t>
      </w:r>
      <w:r w:rsidRPr="002A2330">
        <w:rPr>
          <w:rStyle w:val="StyleUnderline"/>
        </w:rPr>
        <w:t xml:space="preserve">, </w:t>
      </w:r>
      <w:r w:rsidRPr="002A2330">
        <w:rPr>
          <w:rStyle w:val="Emphasis"/>
        </w:rPr>
        <w:t>aggressiveness with China</w:t>
      </w:r>
      <w:r w:rsidRPr="002A2330">
        <w:rPr>
          <w:rStyle w:val="StyleUnderline"/>
        </w:rPr>
        <w:t xml:space="preserve"> and </w:t>
      </w:r>
      <w:r w:rsidRPr="002A2330">
        <w:rPr>
          <w:rStyle w:val="Emphasis"/>
        </w:rPr>
        <w:t>closeness with CEOs</w:t>
      </w:r>
      <w:r w:rsidRPr="002A2330">
        <w:rPr>
          <w:sz w:val="16"/>
        </w:rPr>
        <w:t>.</w:t>
      </w:r>
    </w:p>
    <w:p w14:paraId="01C91C11" w14:textId="77777777" w:rsidR="009E0171" w:rsidRPr="002A2330" w:rsidRDefault="009E0171" w:rsidP="009E0171">
      <w:pPr>
        <w:rPr>
          <w:rStyle w:val="StyleUnderline"/>
        </w:rPr>
      </w:pPr>
      <w:r w:rsidRPr="002A2330">
        <w:rPr>
          <w:sz w:val="16"/>
        </w:rPr>
        <w:t xml:space="preserve">Why it matters: </w:t>
      </w:r>
      <w:r w:rsidRPr="002A2330">
        <w:rPr>
          <w:rStyle w:val="StyleUnderline"/>
        </w:rPr>
        <w:t xml:space="preserve">Biden is vulnerable in all three areas. His plans to trump </w:t>
      </w:r>
      <w:proofErr w:type="spellStart"/>
      <w:r w:rsidRPr="002A2330">
        <w:rPr>
          <w:rStyle w:val="StyleUnderline"/>
        </w:rPr>
        <w:t>Trump</w:t>
      </w:r>
      <w:proofErr w:type="spellEnd"/>
      <w:r w:rsidRPr="002A2330">
        <w:rPr>
          <w:rStyle w:val="StyleUnderline"/>
        </w:rPr>
        <w:t>, expected in coming weeks, show the hawkish direction Trump has moved the politics of China and immigration.</w:t>
      </w:r>
    </w:p>
    <w:p w14:paraId="1B46600A" w14:textId="77777777" w:rsidR="009E0171" w:rsidRPr="002A2330" w:rsidRDefault="009E0171" w:rsidP="009E0171">
      <w:pPr>
        <w:pStyle w:val="ListParagraph"/>
        <w:numPr>
          <w:ilvl w:val="0"/>
          <w:numId w:val="16"/>
        </w:numPr>
        <w:rPr>
          <w:sz w:val="16"/>
        </w:rPr>
      </w:pPr>
      <w:r w:rsidRPr="002A2330">
        <w:rPr>
          <w:rStyle w:val="Emphasis"/>
        </w:rPr>
        <w:t>Both</w:t>
      </w:r>
      <w:r w:rsidRPr="002A2330">
        <w:rPr>
          <w:rStyle w:val="StyleUnderline"/>
        </w:rPr>
        <w:t xml:space="preserve"> Biden and Trump now </w:t>
      </w:r>
      <w:r w:rsidRPr="002A2330">
        <w:rPr>
          <w:rStyle w:val="Emphasis"/>
        </w:rPr>
        <w:t>support</w:t>
      </w:r>
      <w:r w:rsidRPr="002A2330">
        <w:rPr>
          <w:rStyle w:val="StyleUnderline"/>
        </w:rPr>
        <w:t xml:space="preserve"> aggressive </w:t>
      </w:r>
      <w:r w:rsidRPr="002A2330">
        <w:rPr>
          <w:rStyle w:val="Emphasis"/>
        </w:rPr>
        <w:t>tariffs</w:t>
      </w:r>
      <w:r w:rsidRPr="002A2330">
        <w:rPr>
          <w:rStyle w:val="StyleUnderline"/>
        </w:rPr>
        <w:t xml:space="preserve"> on Chinese goods</w:t>
      </w:r>
      <w:r w:rsidRPr="002A2330">
        <w:rPr>
          <w:sz w:val="16"/>
        </w:rPr>
        <w:t>.</w:t>
      </w:r>
    </w:p>
    <w:p w14:paraId="75DF2B62" w14:textId="77777777" w:rsidR="009E0171" w:rsidRPr="002A2330" w:rsidRDefault="009E0171" w:rsidP="009E0171">
      <w:pPr>
        <w:pStyle w:val="ListParagraph"/>
        <w:numPr>
          <w:ilvl w:val="0"/>
          <w:numId w:val="16"/>
        </w:numPr>
        <w:rPr>
          <w:sz w:val="16"/>
        </w:rPr>
      </w:pPr>
      <w:r w:rsidRPr="002A2330">
        <w:rPr>
          <w:sz w:val="16"/>
        </w:rPr>
        <w:lastRenderedPageBreak/>
        <w:t xml:space="preserve">And both are </w:t>
      </w:r>
      <w:r w:rsidRPr="002A2330">
        <w:rPr>
          <w:rStyle w:val="Emphasis"/>
        </w:rPr>
        <w:t>threatening</w:t>
      </w:r>
      <w:r w:rsidRPr="002A2330">
        <w:rPr>
          <w:rStyle w:val="StyleUnderline"/>
        </w:rPr>
        <w:t xml:space="preserve"> to dramatically </w:t>
      </w:r>
      <w:r w:rsidRPr="002A2330">
        <w:rPr>
          <w:rStyle w:val="Emphasis"/>
        </w:rPr>
        <w:t>curtail</w:t>
      </w:r>
      <w:r w:rsidRPr="002A2330">
        <w:rPr>
          <w:rStyle w:val="StyleUnderline"/>
        </w:rPr>
        <w:t xml:space="preserve"> access to </w:t>
      </w:r>
      <w:r w:rsidRPr="002A2330">
        <w:rPr>
          <w:rStyle w:val="Emphasis"/>
        </w:rPr>
        <w:t>asylum</w:t>
      </w:r>
      <w:r w:rsidRPr="002A2330">
        <w:rPr>
          <w:rStyle w:val="StyleUnderline"/>
        </w:rPr>
        <w:t xml:space="preserve"> at the southwest border</w:t>
      </w:r>
      <w:r w:rsidRPr="002A2330">
        <w:rPr>
          <w:sz w:val="16"/>
        </w:rPr>
        <w:t>.</w:t>
      </w:r>
    </w:p>
    <w:p w14:paraId="0D9057F3" w14:textId="77777777" w:rsidR="009E0171" w:rsidRPr="002A2330" w:rsidRDefault="009E0171" w:rsidP="009E0171">
      <w:pPr>
        <w:pStyle w:val="ListParagraph"/>
        <w:numPr>
          <w:ilvl w:val="0"/>
          <w:numId w:val="16"/>
        </w:numPr>
        <w:rPr>
          <w:sz w:val="16"/>
        </w:rPr>
      </w:pPr>
      <w:r w:rsidRPr="002A2330">
        <w:rPr>
          <w:sz w:val="16"/>
        </w:rPr>
        <w:t>Those are positions that were vigorously pushed only by the fringes of the Republican Party a decade ago.</w:t>
      </w:r>
    </w:p>
    <w:p w14:paraId="758AB6CD" w14:textId="77777777" w:rsidR="009E0171" w:rsidRPr="002A2330" w:rsidRDefault="009E0171" w:rsidP="009E0171">
      <w:pPr>
        <w:rPr>
          <w:sz w:val="16"/>
        </w:rPr>
      </w:pPr>
      <w:r w:rsidRPr="002A2330">
        <w:rPr>
          <w:sz w:val="16"/>
        </w:rPr>
        <w:t xml:space="preserve">Driving the news: On China, </w:t>
      </w:r>
      <w:r w:rsidRPr="002A2330">
        <w:rPr>
          <w:rStyle w:val="StyleUnderline"/>
        </w:rPr>
        <w:t>Biden is preparing to extend and increase Trump's tariffs on some $300 billion of Chinese goods,</w:t>
      </w:r>
      <w:r w:rsidRPr="002A2330">
        <w:rPr>
          <w:sz w:val="16"/>
        </w:rPr>
        <w:t xml:space="preserve"> with an announcement expected Tuesday.</w:t>
      </w:r>
    </w:p>
    <w:p w14:paraId="6593D925" w14:textId="77777777" w:rsidR="009E0171" w:rsidRPr="002A2330" w:rsidRDefault="009E0171" w:rsidP="009E0171">
      <w:pPr>
        <w:pStyle w:val="ListParagraph"/>
        <w:numPr>
          <w:ilvl w:val="0"/>
          <w:numId w:val="17"/>
        </w:numPr>
        <w:rPr>
          <w:sz w:val="16"/>
        </w:rPr>
      </w:pPr>
      <w:r w:rsidRPr="002A2330">
        <w:rPr>
          <w:rStyle w:val="StyleUnderline"/>
        </w:rPr>
        <w:t>The president wants to triple tariffs on Chinese steel and aluminum. He also aims to dramatically raise tariffs on clean-energy goods</w:t>
      </w:r>
      <w:r w:rsidRPr="002A2330">
        <w:rPr>
          <w:sz w:val="16"/>
        </w:rPr>
        <w:t xml:space="preserve"> — quadrupling those fees on Chinese electric vehicles, The Wall Street Journal first reported Friday.</w:t>
      </w:r>
    </w:p>
    <w:p w14:paraId="73FE5840" w14:textId="77777777" w:rsidR="009E0171" w:rsidRPr="002A2330" w:rsidRDefault="009E0171" w:rsidP="009E0171">
      <w:pPr>
        <w:pStyle w:val="ListParagraph"/>
        <w:numPr>
          <w:ilvl w:val="0"/>
          <w:numId w:val="17"/>
        </w:numPr>
        <w:rPr>
          <w:sz w:val="16"/>
        </w:rPr>
      </w:pPr>
      <w:r w:rsidRPr="002A2330">
        <w:rPr>
          <w:sz w:val="16"/>
        </w:rPr>
        <w:t xml:space="preserve">On the border, Biden </w:t>
      </w:r>
      <w:r w:rsidRPr="002A2330">
        <w:rPr>
          <w:rStyle w:val="StyleUnderline"/>
        </w:rPr>
        <w:t>is preparing an executive order to try to stem illegal border crossings</w:t>
      </w:r>
      <w:r w:rsidRPr="002A2330">
        <w:rPr>
          <w:sz w:val="16"/>
        </w:rPr>
        <w:t>. He'll rely on the same section of the Federal Code, known as 212(f), that Trump used to slow immigration and impose a so-called Muslim ban.</w:t>
      </w:r>
    </w:p>
    <w:p w14:paraId="7F8C7A18" w14:textId="77777777" w:rsidR="009E0171" w:rsidRPr="002A2330" w:rsidRDefault="009E0171" w:rsidP="009E0171">
      <w:pPr>
        <w:pStyle w:val="ListParagraph"/>
        <w:numPr>
          <w:ilvl w:val="0"/>
          <w:numId w:val="17"/>
        </w:numPr>
        <w:rPr>
          <w:sz w:val="16"/>
        </w:rPr>
      </w:pPr>
      <w:r w:rsidRPr="002A2330">
        <w:rPr>
          <w:sz w:val="16"/>
        </w:rPr>
        <w:t>Biden also is needling Trump on the ex-president's core brand as a business-friendly entrepreneur. Biden has launched his own strategy for courting CEOs, encouraging them to make big job-producing investments.</w:t>
      </w:r>
    </w:p>
    <w:p w14:paraId="4B34EBD2" w14:textId="77777777" w:rsidR="009E0171" w:rsidRPr="002A2330" w:rsidRDefault="009E0171" w:rsidP="009E0171">
      <w:pPr>
        <w:rPr>
          <w:rStyle w:val="Emphasis"/>
        </w:rPr>
      </w:pPr>
      <w:r w:rsidRPr="002A2330">
        <w:rPr>
          <w:sz w:val="16"/>
        </w:rPr>
        <w:t xml:space="preserve">Zoom out: </w:t>
      </w:r>
      <w:r w:rsidRPr="002A2330">
        <w:rPr>
          <w:rStyle w:val="Emphasis"/>
        </w:rPr>
        <w:t>Both candidates</w:t>
      </w:r>
      <w:r w:rsidRPr="002A2330">
        <w:rPr>
          <w:sz w:val="16"/>
        </w:rPr>
        <w:t xml:space="preserve"> still </w:t>
      </w:r>
      <w:r w:rsidRPr="002A2330">
        <w:rPr>
          <w:rStyle w:val="StyleUnderline"/>
        </w:rPr>
        <w:t>want to contest the</w:t>
      </w:r>
      <w:r w:rsidRPr="002A2330">
        <w:rPr>
          <w:sz w:val="16"/>
        </w:rPr>
        <w:t xml:space="preserve"> Nov. 5 </w:t>
      </w:r>
      <w:r w:rsidRPr="002A2330">
        <w:rPr>
          <w:rStyle w:val="StyleUnderline"/>
        </w:rPr>
        <w:t xml:space="preserve">election over issues on which a </w:t>
      </w:r>
      <w:r w:rsidRPr="002A2330">
        <w:rPr>
          <w:rStyle w:val="Emphasis"/>
        </w:rPr>
        <w:t>majority</w:t>
      </w:r>
      <w:r w:rsidRPr="002A2330">
        <w:rPr>
          <w:rStyle w:val="StyleUnderline"/>
        </w:rPr>
        <w:t xml:space="preserve"> of the public </w:t>
      </w:r>
      <w:r w:rsidRPr="002A2330">
        <w:rPr>
          <w:rStyle w:val="Emphasis"/>
        </w:rPr>
        <w:t>backs them.</w:t>
      </w:r>
    </w:p>
    <w:p w14:paraId="4847AFEE" w14:textId="77777777" w:rsidR="009E0171" w:rsidRPr="002A2330" w:rsidRDefault="009E0171" w:rsidP="009E0171">
      <w:pPr>
        <w:pStyle w:val="ListParagraph"/>
        <w:numPr>
          <w:ilvl w:val="0"/>
          <w:numId w:val="18"/>
        </w:numPr>
        <w:rPr>
          <w:rStyle w:val="StyleUnderline"/>
        </w:rPr>
      </w:pPr>
      <w:r w:rsidRPr="002A2330">
        <w:rPr>
          <w:rStyle w:val="StyleUnderline"/>
        </w:rPr>
        <w:t xml:space="preserve">For Biden, that means </w:t>
      </w:r>
      <w:r w:rsidRPr="002A2330">
        <w:rPr>
          <w:rStyle w:val="Emphasis"/>
        </w:rPr>
        <w:t>focusing on reproductive rights</w:t>
      </w:r>
      <w:r w:rsidRPr="002A2330">
        <w:rPr>
          <w:rStyle w:val="StyleUnderline"/>
        </w:rPr>
        <w:t xml:space="preserve"> and Trump's role in overturning Roe v. Wade, while also warning of political extremism in the form of a second Trump term.</w:t>
      </w:r>
    </w:p>
    <w:p w14:paraId="013512BC" w14:textId="77777777" w:rsidR="009E0171" w:rsidRPr="002A2330" w:rsidRDefault="009E0171" w:rsidP="009E0171">
      <w:pPr>
        <w:pStyle w:val="ListParagraph"/>
        <w:numPr>
          <w:ilvl w:val="0"/>
          <w:numId w:val="18"/>
        </w:numPr>
        <w:rPr>
          <w:sz w:val="16"/>
        </w:rPr>
      </w:pPr>
      <w:r w:rsidRPr="002A2330">
        <w:rPr>
          <w:rStyle w:val="StyleUnderline"/>
        </w:rPr>
        <w:t>Trump</w:t>
      </w:r>
      <w:r w:rsidRPr="002A2330">
        <w:rPr>
          <w:sz w:val="16"/>
        </w:rPr>
        <w:t xml:space="preserve">, meanwhile, </w:t>
      </w:r>
      <w:r w:rsidRPr="002A2330">
        <w:rPr>
          <w:rStyle w:val="StyleUnderline"/>
        </w:rPr>
        <w:t>is trying to steer the conversation toward crime, immigration, inflation and the economy</w:t>
      </w:r>
      <w:r w:rsidRPr="002A2330">
        <w:rPr>
          <w:sz w:val="16"/>
        </w:rPr>
        <w:t>, where polls give him a consistent edge.</w:t>
      </w:r>
    </w:p>
    <w:p w14:paraId="6C1C5E88" w14:textId="77777777" w:rsidR="009E0171" w:rsidRPr="002A2330" w:rsidRDefault="009E0171" w:rsidP="009E0171">
      <w:pPr>
        <w:pStyle w:val="ListParagraph"/>
        <w:numPr>
          <w:ilvl w:val="0"/>
          <w:numId w:val="18"/>
        </w:numPr>
        <w:rPr>
          <w:sz w:val="16"/>
        </w:rPr>
      </w:pPr>
      <w:r w:rsidRPr="002A2330">
        <w:rPr>
          <w:rStyle w:val="StyleUnderline"/>
        </w:rPr>
        <w:t xml:space="preserve">But Biden doesn't want to </w:t>
      </w:r>
      <w:r w:rsidRPr="002A2330">
        <w:rPr>
          <w:rStyle w:val="Emphasis"/>
        </w:rPr>
        <w:t>cede territory</w:t>
      </w:r>
      <w:r w:rsidRPr="002A2330">
        <w:rPr>
          <w:rStyle w:val="StyleUnderline"/>
        </w:rPr>
        <w:t xml:space="preserve"> to Trump, even on some of the Republican's key issues. That means moving in Trump's direction — or beyond — on some of them</w:t>
      </w:r>
      <w:r w:rsidRPr="002A2330">
        <w:rPr>
          <w:sz w:val="16"/>
        </w:rPr>
        <w:t>.</w:t>
      </w:r>
    </w:p>
    <w:p w14:paraId="17637601" w14:textId="77777777" w:rsidR="009E0171" w:rsidRPr="002A2330" w:rsidRDefault="009E0171" w:rsidP="009E0171">
      <w:pPr>
        <w:rPr>
          <w:sz w:val="16"/>
        </w:rPr>
      </w:pPr>
      <w:r w:rsidRPr="002A2330">
        <w:rPr>
          <w:sz w:val="16"/>
        </w:rPr>
        <w:t xml:space="preserve">Zoom in: In some ways, </w:t>
      </w:r>
      <w:r w:rsidRPr="002A2330">
        <w:rPr>
          <w:rStyle w:val="StyleUnderline"/>
        </w:rPr>
        <w:t xml:space="preserve">Biden has become </w:t>
      </w:r>
      <w:r w:rsidRPr="002A2330">
        <w:rPr>
          <w:rStyle w:val="Emphasis"/>
        </w:rPr>
        <w:t>more aggressive</w:t>
      </w:r>
      <w:r w:rsidRPr="002A2330">
        <w:rPr>
          <w:rStyle w:val="StyleUnderline"/>
        </w:rPr>
        <w:t xml:space="preserve"> — and creative — than Trump was </w:t>
      </w:r>
      <w:r w:rsidRPr="002A2330">
        <w:rPr>
          <w:rStyle w:val="Emphasis"/>
        </w:rPr>
        <w:t>in restricting China</w:t>
      </w:r>
      <w:r w:rsidRPr="002A2330">
        <w:rPr>
          <w:sz w:val="16"/>
        </w:rPr>
        <w:t>.</w:t>
      </w:r>
    </w:p>
    <w:p w14:paraId="5DB2C746" w14:textId="77777777" w:rsidR="009E0171" w:rsidRPr="002A2330" w:rsidRDefault="009E0171" w:rsidP="009E0171">
      <w:pPr>
        <w:pStyle w:val="ListParagraph"/>
        <w:numPr>
          <w:ilvl w:val="0"/>
          <w:numId w:val="19"/>
        </w:numPr>
        <w:rPr>
          <w:sz w:val="16"/>
        </w:rPr>
      </w:pPr>
      <w:r w:rsidRPr="002A2330">
        <w:rPr>
          <w:sz w:val="16"/>
        </w:rPr>
        <w:t>Besides his expected tariff increases, Biden also has imposed new export controls on semiconductor technology, angering Beijing.</w:t>
      </w:r>
    </w:p>
    <w:p w14:paraId="2E93AA23" w14:textId="77777777" w:rsidR="009E0171" w:rsidRPr="002A2330" w:rsidRDefault="009E0171" w:rsidP="009E0171">
      <w:pPr>
        <w:pStyle w:val="ListParagraph"/>
        <w:numPr>
          <w:ilvl w:val="0"/>
          <w:numId w:val="19"/>
        </w:numPr>
        <w:rPr>
          <w:sz w:val="16"/>
        </w:rPr>
      </w:pPr>
      <w:r w:rsidRPr="002A2330">
        <w:rPr>
          <w:sz w:val="16"/>
        </w:rPr>
        <w:t xml:space="preserve">He also has created a </w:t>
      </w:r>
      <w:proofErr w:type="gramStart"/>
      <w:r w:rsidRPr="002A2330">
        <w:rPr>
          <w:sz w:val="16"/>
        </w:rPr>
        <w:t>new restrictions</w:t>
      </w:r>
      <w:proofErr w:type="gramEnd"/>
      <w:r w:rsidRPr="002A2330">
        <w:rPr>
          <w:sz w:val="16"/>
        </w:rPr>
        <w:t xml:space="preserve"> on outbound investments, designed to prevent China's military from gaining an advantage over the U.S. on artificial intelligence.</w:t>
      </w:r>
    </w:p>
    <w:p w14:paraId="71F2D528" w14:textId="77777777" w:rsidR="009E0171" w:rsidRPr="002A2330" w:rsidRDefault="009E0171" w:rsidP="009E0171">
      <w:pPr>
        <w:pStyle w:val="ListParagraph"/>
        <w:numPr>
          <w:ilvl w:val="0"/>
          <w:numId w:val="19"/>
        </w:numPr>
        <w:rPr>
          <w:sz w:val="16"/>
        </w:rPr>
      </w:pPr>
      <w:r w:rsidRPr="002A2330">
        <w:rPr>
          <w:sz w:val="16"/>
        </w:rPr>
        <w:t>Meanwhile, Trump has referred to Chinese President Xi Jinping as a "very good friend of mine during my term."</w:t>
      </w:r>
    </w:p>
    <w:p w14:paraId="0BE85493" w14:textId="77777777" w:rsidR="009E0171" w:rsidRPr="002A2330" w:rsidRDefault="009E0171" w:rsidP="009E0171">
      <w:pPr>
        <w:pStyle w:val="ListParagraph"/>
        <w:numPr>
          <w:ilvl w:val="0"/>
          <w:numId w:val="19"/>
        </w:numPr>
        <w:rPr>
          <w:sz w:val="16"/>
        </w:rPr>
      </w:pPr>
      <w:r w:rsidRPr="002A2330">
        <w:rPr>
          <w:sz w:val="16"/>
        </w:rPr>
        <w:t>Biden met with Xi in San Francisco last November but also has called Xi a "dictator."</w:t>
      </w:r>
    </w:p>
    <w:p w14:paraId="6B013463" w14:textId="77777777" w:rsidR="009E0171" w:rsidRPr="002A2330" w:rsidRDefault="009E0171" w:rsidP="009E0171">
      <w:pPr>
        <w:rPr>
          <w:sz w:val="16"/>
        </w:rPr>
      </w:pPr>
      <w:r w:rsidRPr="002A2330">
        <w:rPr>
          <w:sz w:val="16"/>
        </w:rPr>
        <w:t>On Trump's signature 2016 issue, building a border wall, Biden even approved part of Trump's barrier. Trump took the win and responded tongue-in-cheek on Truth Social: "I will await his apology!"</w:t>
      </w:r>
    </w:p>
    <w:p w14:paraId="2843A184" w14:textId="77777777" w:rsidR="009E0171" w:rsidRPr="002A2330" w:rsidRDefault="009E0171" w:rsidP="009E0171">
      <w:pPr>
        <w:pStyle w:val="ListParagraph"/>
        <w:numPr>
          <w:ilvl w:val="0"/>
          <w:numId w:val="20"/>
        </w:numPr>
        <w:rPr>
          <w:sz w:val="16"/>
        </w:rPr>
      </w:pPr>
      <w:r w:rsidRPr="002A2330">
        <w:rPr>
          <w:rStyle w:val="StyleUnderline"/>
        </w:rPr>
        <w:t xml:space="preserve">To tweak Trump's reputation as a dealmaker, Biden </w:t>
      </w:r>
      <w:r w:rsidRPr="002A2330">
        <w:rPr>
          <w:sz w:val="16"/>
        </w:rPr>
        <w:t xml:space="preserve">has set a two-pronged attack. One, he's </w:t>
      </w:r>
      <w:r w:rsidRPr="002A2330">
        <w:rPr>
          <w:rStyle w:val="StyleUnderline"/>
        </w:rPr>
        <w:t>privately and publicly cultivating relationships with CEOs</w:t>
      </w:r>
      <w:r w:rsidRPr="002A2330">
        <w:rPr>
          <w:sz w:val="16"/>
        </w:rPr>
        <w:t>.</w:t>
      </w:r>
    </w:p>
    <w:p w14:paraId="45981FFE" w14:textId="77777777" w:rsidR="009E0171" w:rsidRPr="002A2330" w:rsidRDefault="009E0171" w:rsidP="009E0171">
      <w:pPr>
        <w:pStyle w:val="ListParagraph"/>
        <w:numPr>
          <w:ilvl w:val="0"/>
          <w:numId w:val="20"/>
        </w:numPr>
        <w:rPr>
          <w:sz w:val="16"/>
        </w:rPr>
      </w:pPr>
      <w:r w:rsidRPr="002A2330">
        <w:rPr>
          <w:rStyle w:val="StyleUnderline"/>
        </w:rPr>
        <w:t>But he's also questioning Trump's ability to close deals, taunting him for promising a Foxconn facility in Wisconsin that didn't materialize</w:t>
      </w:r>
      <w:r w:rsidRPr="002A2330">
        <w:rPr>
          <w:sz w:val="16"/>
        </w:rPr>
        <w:t>.</w:t>
      </w:r>
    </w:p>
    <w:p w14:paraId="78102158" w14:textId="77777777" w:rsidR="009E0171" w:rsidRPr="002A2330" w:rsidRDefault="009E0171" w:rsidP="009E0171">
      <w:pPr>
        <w:pStyle w:val="ListParagraph"/>
        <w:numPr>
          <w:ilvl w:val="0"/>
          <w:numId w:val="20"/>
        </w:numPr>
        <w:rPr>
          <w:sz w:val="16"/>
        </w:rPr>
      </w:pPr>
      <w:r w:rsidRPr="002A2330">
        <w:rPr>
          <w:sz w:val="16"/>
        </w:rPr>
        <w:t xml:space="preserve">"They dug a hole with those golden </w:t>
      </w:r>
      <w:proofErr w:type="gramStart"/>
      <w:r w:rsidRPr="002A2330">
        <w:rPr>
          <w:sz w:val="16"/>
        </w:rPr>
        <w:t>shovels</w:t>
      </w:r>
      <w:proofErr w:type="gramEnd"/>
      <w:r w:rsidRPr="002A2330">
        <w:rPr>
          <w:sz w:val="16"/>
        </w:rPr>
        <w:t xml:space="preserve"> and they fell into it," Biden said Wednesday in Racine County, where he announced a $3.3. billion AI investment by Microsoft.</w:t>
      </w:r>
    </w:p>
    <w:p w14:paraId="1DDC3783" w14:textId="77777777" w:rsidR="009E0171" w:rsidRPr="002A2330" w:rsidRDefault="009E0171" w:rsidP="009E0171">
      <w:pPr>
        <w:rPr>
          <w:sz w:val="16"/>
        </w:rPr>
      </w:pPr>
      <w:r w:rsidRPr="002A2330">
        <w:rPr>
          <w:sz w:val="16"/>
        </w:rPr>
        <w:t>What they're saying: "Joe Biden has governed as the most far-left radical president in history, and trying to plagiarize President Trump's policies ahead of the election because his poll numbers are sinking will not change that," said Trump spokesperson Karoline Leavitt.</w:t>
      </w:r>
    </w:p>
    <w:p w14:paraId="244A70E3" w14:textId="77777777" w:rsidR="009E0171" w:rsidRPr="002A2330" w:rsidRDefault="009E0171" w:rsidP="009E0171">
      <w:pPr>
        <w:pStyle w:val="ListParagraph"/>
        <w:numPr>
          <w:ilvl w:val="0"/>
          <w:numId w:val="21"/>
        </w:numPr>
        <w:rPr>
          <w:sz w:val="16"/>
        </w:rPr>
      </w:pPr>
      <w:r w:rsidRPr="002A2330">
        <w:rPr>
          <w:sz w:val="16"/>
        </w:rPr>
        <w:t>"Joe Biden is leading the great American comeback: 15 million new jobs, a record run of low employment, and an economy that is outpacing and outcompeting China," Biden spokesperson James Singer said.</w:t>
      </w:r>
    </w:p>
    <w:p w14:paraId="56D97534" w14:textId="77777777" w:rsidR="009E0171" w:rsidRPr="002A2330" w:rsidRDefault="009E0171" w:rsidP="009E0171">
      <w:pPr>
        <w:rPr>
          <w:sz w:val="16"/>
        </w:rPr>
      </w:pPr>
      <w:r w:rsidRPr="002A2330">
        <w:rPr>
          <w:sz w:val="16"/>
        </w:rPr>
        <w:t>Between the lines: Trump is moving further to the right on key issues.</w:t>
      </w:r>
    </w:p>
    <w:p w14:paraId="6F722354" w14:textId="77777777" w:rsidR="009E0171" w:rsidRPr="002A2330" w:rsidRDefault="009E0171" w:rsidP="009E0171">
      <w:pPr>
        <w:pStyle w:val="ListParagraph"/>
        <w:numPr>
          <w:ilvl w:val="0"/>
          <w:numId w:val="21"/>
        </w:numPr>
        <w:rPr>
          <w:sz w:val="16"/>
        </w:rPr>
      </w:pPr>
      <w:r w:rsidRPr="002A2330">
        <w:rPr>
          <w:sz w:val="16"/>
        </w:rPr>
        <w:lastRenderedPageBreak/>
        <w:t>He's called for a new minimum of 60% tariffs on Chinese goods, a move Biden has rejected and called inflationary.</w:t>
      </w:r>
    </w:p>
    <w:p w14:paraId="08C24CBF" w14:textId="77777777" w:rsidR="009E0171" w:rsidRPr="002A2330" w:rsidRDefault="009E0171" w:rsidP="009E0171">
      <w:pPr>
        <w:pStyle w:val="ListParagraph"/>
        <w:numPr>
          <w:ilvl w:val="0"/>
          <w:numId w:val="21"/>
        </w:numPr>
        <w:rPr>
          <w:sz w:val="16"/>
        </w:rPr>
      </w:pPr>
      <w:r w:rsidRPr="002A2330">
        <w:rPr>
          <w:sz w:val="16"/>
        </w:rPr>
        <w:t>On immigration, Trump has a habit of using heated rhetoric to stir his conservative base. He's said undocumented immigrants are "poisoning the blood of our country," a comment Biden frequently condemns.</w:t>
      </w:r>
    </w:p>
    <w:p w14:paraId="2106FF59" w14:textId="77777777" w:rsidR="009E0171" w:rsidRPr="002A2330" w:rsidRDefault="009E0171" w:rsidP="009E0171">
      <w:pPr>
        <w:pStyle w:val="ListParagraph"/>
        <w:numPr>
          <w:ilvl w:val="0"/>
          <w:numId w:val="21"/>
        </w:numPr>
        <w:rPr>
          <w:sz w:val="16"/>
        </w:rPr>
      </w:pPr>
      <w:r w:rsidRPr="002A2330">
        <w:rPr>
          <w:sz w:val="16"/>
        </w:rPr>
        <w:t>And Trump has told oil and gas industry leaders that he'd be happy to fulfill their wish list. He also suggested they give his campaign $1 billion.</w:t>
      </w:r>
    </w:p>
    <w:p w14:paraId="247EC982" w14:textId="77777777" w:rsidR="009E0171" w:rsidRDefault="009E0171" w:rsidP="009E0171">
      <w:pPr>
        <w:rPr>
          <w:sz w:val="16"/>
        </w:rPr>
      </w:pPr>
      <w:r w:rsidRPr="002A2330">
        <w:rPr>
          <w:sz w:val="16"/>
        </w:rPr>
        <w:t xml:space="preserve">The bottom line: </w:t>
      </w:r>
      <w:r w:rsidRPr="002A2330">
        <w:rPr>
          <w:rStyle w:val="StyleUnderline"/>
        </w:rPr>
        <w:t xml:space="preserve">Biden doesn't need to </w:t>
      </w:r>
      <w:r w:rsidRPr="002A2330">
        <w:rPr>
          <w:rStyle w:val="Emphasis"/>
        </w:rPr>
        <w:t>win</w:t>
      </w:r>
      <w:r w:rsidRPr="002A2330">
        <w:rPr>
          <w:rStyle w:val="StyleUnderline"/>
        </w:rPr>
        <w:t xml:space="preserve"> on those three issues. But he's preparing to </w:t>
      </w:r>
      <w:r w:rsidRPr="002A2330">
        <w:rPr>
          <w:rStyle w:val="Emphasis"/>
        </w:rPr>
        <w:t>immunize himself</w:t>
      </w:r>
      <w:r w:rsidRPr="002A2330">
        <w:rPr>
          <w:rStyle w:val="StyleUnderline"/>
        </w:rPr>
        <w:t xml:space="preserve"> against </w:t>
      </w:r>
      <w:r w:rsidRPr="002A2330">
        <w:rPr>
          <w:rStyle w:val="Emphasis"/>
        </w:rPr>
        <w:t>Trump's</w:t>
      </w:r>
      <w:r w:rsidRPr="002A2330">
        <w:rPr>
          <w:rStyle w:val="StyleUnderline"/>
        </w:rPr>
        <w:t xml:space="preserve"> coming </w:t>
      </w:r>
      <w:r w:rsidRPr="002A2330">
        <w:rPr>
          <w:rStyle w:val="Emphasis"/>
        </w:rPr>
        <w:t>onslaught</w:t>
      </w:r>
      <w:r w:rsidRPr="002A2330">
        <w:rPr>
          <w:sz w:val="16"/>
        </w:rPr>
        <w:t>.</w:t>
      </w:r>
    </w:p>
    <w:p w14:paraId="3BA13314" w14:textId="13CDEF7C" w:rsidR="009831E7" w:rsidRDefault="009831E7" w:rsidP="009831E7">
      <w:pPr>
        <w:pStyle w:val="Heading4"/>
      </w:pPr>
      <w:r>
        <w:t>Biden has the momentum</w:t>
      </w:r>
    </w:p>
    <w:p w14:paraId="32315E62" w14:textId="77777777" w:rsidR="009831E7" w:rsidRDefault="009831E7" w:rsidP="009831E7">
      <w:r w:rsidRPr="003A4E10">
        <w:rPr>
          <w:rStyle w:val="Style13ptBold"/>
        </w:rPr>
        <w:t>Iso, 6/13.</w:t>
      </w:r>
      <w:r>
        <w:t xml:space="preserve">  </w:t>
      </w:r>
      <w:r>
        <w:br/>
        <w:t xml:space="preserve">Emma, author at the independent </w:t>
      </w:r>
      <w:proofErr w:type="gramStart"/>
      <w:r>
        <w:t>and also</w:t>
      </w:r>
      <w:proofErr w:type="gramEnd"/>
      <w:r>
        <w:t xml:space="preserve"> published by MSN, 2024.  "</w:t>
      </w:r>
      <w:r w:rsidRPr="006E791F">
        <w:t xml:space="preserve"> Biden bounces back, optimism amidst 2024’s polling turmoil</w:t>
      </w:r>
      <w:r>
        <w:t>.”</w:t>
      </w:r>
      <w:r>
        <w:br/>
      </w:r>
      <w:r w:rsidRPr="006E791F">
        <w:t>https://www.msn.com/en-us/news/politics/biden-bounces-back-optimism-amidst-2024-s-polling-turmoil/ar-BB1o7WQL?item=flightsprg-tipsubsc-v1a?season/</w:t>
      </w:r>
    </w:p>
    <w:p w14:paraId="2AFEA075" w14:textId="77777777" w:rsidR="009831E7" w:rsidRDefault="009831E7" w:rsidP="009831E7">
      <w:r w:rsidRPr="00C76CE7">
        <w:rPr>
          <w:rStyle w:val="StyleUnderline"/>
        </w:rPr>
        <w:t>After enduring months of grim polling</w:t>
      </w:r>
      <w:r>
        <w:t xml:space="preserve"> in the 2024 election race, President </w:t>
      </w:r>
      <w:r w:rsidRPr="00C76CE7">
        <w:rPr>
          <w:rStyle w:val="StyleUnderline"/>
        </w:rPr>
        <w:t>Biden bounces back and finally has</w:t>
      </w:r>
      <w:r>
        <w:t xml:space="preserve"> a glimmer of </w:t>
      </w:r>
      <w:r w:rsidRPr="00C76CE7">
        <w:rPr>
          <w:rStyle w:val="StyleUnderline"/>
        </w:rPr>
        <w:t>hope</w:t>
      </w:r>
      <w:r>
        <w:t>.</w:t>
      </w:r>
    </w:p>
    <w:p w14:paraId="055E6D97" w14:textId="77777777" w:rsidR="009831E7" w:rsidRDefault="009831E7" w:rsidP="009831E7">
      <w:r>
        <w:t xml:space="preserve">Early </w:t>
      </w:r>
      <w:r w:rsidRPr="00C76CE7">
        <w:rPr>
          <w:rStyle w:val="StyleUnderline"/>
        </w:rPr>
        <w:t>indicators show a shift in the swing states, where former President Trump previously seemed poised for a decisive victory</w:t>
      </w:r>
      <w:r>
        <w:t>. Trump’s 34 convictions in his hush-money trial may have started to tilt the scales.</w:t>
      </w:r>
    </w:p>
    <w:p w14:paraId="129EFF78" w14:textId="77777777" w:rsidR="009831E7" w:rsidRDefault="009831E7" w:rsidP="009831E7">
      <w:r>
        <w:t xml:space="preserve">Five national polls conducted after Trump’s conviction show either no change or a slight uptick in Biden’s </w:t>
      </w:r>
      <w:proofErr w:type="spellStart"/>
      <w:r>
        <w:t>favour</w:t>
      </w:r>
      <w:proofErr w:type="spellEnd"/>
      <w:r>
        <w:t xml:space="preserve">. </w:t>
      </w:r>
      <w:r w:rsidRPr="00C76CE7">
        <w:rPr>
          <w:rStyle w:val="StyleUnderline"/>
        </w:rPr>
        <w:t>A recontact survey by The New York Times/Siena College found that the race moved from Trump leading by 3 points to Trump leading by just 1</w:t>
      </w:r>
      <w:r>
        <w:t xml:space="preserve">. Although this type of study isn’t fully representative, </w:t>
      </w:r>
      <w:r w:rsidRPr="00C76CE7">
        <w:rPr>
          <w:rStyle w:val="StyleUnderline"/>
        </w:rPr>
        <w:t>it’s a notable trend</w:t>
      </w:r>
      <w:r>
        <w:t>.</w:t>
      </w:r>
    </w:p>
    <w:p w14:paraId="78BB4840" w14:textId="77777777" w:rsidR="009831E7" w:rsidRDefault="009831E7" w:rsidP="009831E7">
      <w:r>
        <w:t xml:space="preserve">Interestingly, </w:t>
      </w:r>
      <w:r w:rsidRPr="00C76CE7">
        <w:rPr>
          <w:rStyle w:val="StyleUnderline"/>
        </w:rPr>
        <w:t>a Reuters/Ipsos poll revealed that while most Republicans remain loyal to Trump, 10% of Republicans and 25% of independents are now less likely to vote for him</w:t>
      </w:r>
      <w:r>
        <w:t>. The Washington Post described the polling shift as “small but evident” towards Biden.</w:t>
      </w:r>
    </w:p>
    <w:p w14:paraId="43CFBF27" w14:textId="77777777" w:rsidR="009831E7" w:rsidRDefault="009831E7" w:rsidP="009831E7">
      <w:r>
        <w:t>It’s still early days, and the full impact of Trump’s legal woes on the race remains unclear. Most voters seem unchanged by the conviction. Fresh polling from key swing states is still needed to paint a clearer picture. Before the conviction, Biden was trailing Trump by about 5 points in pivotal states like Arizona, Georgia, and Nevada, and by 6 points in North Carolina.</w:t>
      </w:r>
    </w:p>
    <w:p w14:paraId="13E51768" w14:textId="77777777" w:rsidR="009831E7" w:rsidRDefault="009831E7" w:rsidP="009831E7">
      <w:r>
        <w:t>Biden trails Trump by less than 2% in Michigan, Wisconsin, and Pennsylvania—critical battlegrounds where a shift toward Biden could tip the scales. Winning these states along with his strongholds from 2020 would give Biden the crucial 270 electoral votes needed for victory.</w:t>
      </w:r>
    </w:p>
    <w:p w14:paraId="56BFBB42" w14:textId="77777777" w:rsidR="009831E7" w:rsidRDefault="009831E7" w:rsidP="009831E7">
      <w:r>
        <w:t xml:space="preserve">Biden’s biggest challenge comes from less-engaged voters, who are currently </w:t>
      </w:r>
      <w:proofErr w:type="spellStart"/>
      <w:r>
        <w:t>favouring</w:t>
      </w:r>
      <w:proofErr w:type="spellEnd"/>
      <w:r>
        <w:t xml:space="preserve"> Trump. However, he holds a lead among reliable, consistent voters, according to The New York Times‘ Nate Cohn. Some of the voters drifting towards Trump include demographics traditionally loyal to Democrats, such as young voters and Black men.</w:t>
      </w:r>
    </w:p>
    <w:p w14:paraId="147FC1F3" w14:textId="77777777" w:rsidR="009831E7" w:rsidRDefault="009831E7" w:rsidP="009831E7">
      <w:r w:rsidRPr="00C76CE7">
        <w:rPr>
          <w:rStyle w:val="StyleUnderline"/>
        </w:rPr>
        <w:t>While Biden’s position in the polls is weaker than it was four years ago, there remains a narrow but credible path to victory</w:t>
      </w:r>
      <w:r>
        <w:t>. His fate may rest on the Midwest “Blue Wall” and the swing states’ response to Trump’s legal issues.</w:t>
      </w:r>
    </w:p>
    <w:p w14:paraId="770354A8" w14:textId="77777777" w:rsidR="00605EED" w:rsidRDefault="00605EED" w:rsidP="00605EED">
      <w:pPr>
        <w:pStyle w:val="Heading3"/>
      </w:pPr>
      <w:r>
        <w:lastRenderedPageBreak/>
        <w:t>UQ---Fundraising</w:t>
      </w:r>
    </w:p>
    <w:p w14:paraId="6142056F" w14:textId="77777777" w:rsidR="00605EED" w:rsidRPr="007F47D3" w:rsidRDefault="00605EED" w:rsidP="00605EED">
      <w:pPr>
        <w:pStyle w:val="Heading4"/>
      </w:pPr>
      <w:r>
        <w:t xml:space="preserve">Biden has the money to get the job done. </w:t>
      </w:r>
    </w:p>
    <w:p w14:paraId="3CD76DE8" w14:textId="77777777" w:rsidR="00605EED" w:rsidRPr="00A27391" w:rsidRDefault="00605EED" w:rsidP="00605EED">
      <w:r w:rsidRPr="00A27391">
        <w:rPr>
          <w:rStyle w:val="Style13ptBold"/>
        </w:rPr>
        <w:t>Fabian '3/24</w:t>
      </w:r>
      <w:r w:rsidRPr="00A27391">
        <w:t xml:space="preserve"> [Jordan; 3/24/25; "The Biden-Trump Cash Gap Is Starting to Show in 2024 Campaign;" https://www.bloomberg.com/news/newsletters/2024-03-25/the-biden-trump-cash-gap-is-starting-to-show-in-2024-campaign?srnd=politics-vp]</w:t>
      </w:r>
      <w:r>
        <w:t xml:space="preserve"> *Charts and Tweets likely removed due to Verbatim formatting</w:t>
      </w:r>
    </w:p>
    <w:p w14:paraId="2FA03D6A" w14:textId="77777777" w:rsidR="00605EED" w:rsidRPr="007F47D3" w:rsidRDefault="00605EED" w:rsidP="00605EED">
      <w:pPr>
        <w:rPr>
          <w:sz w:val="16"/>
        </w:rPr>
      </w:pPr>
      <w:r w:rsidRPr="007F47D3">
        <w:rPr>
          <w:sz w:val="16"/>
        </w:rPr>
        <w:t>Knock-On Effects</w:t>
      </w:r>
    </w:p>
    <w:p w14:paraId="3160E712" w14:textId="77777777" w:rsidR="00605EED" w:rsidRPr="007F47D3" w:rsidRDefault="00605EED" w:rsidP="00605EED">
      <w:pPr>
        <w:rPr>
          <w:sz w:val="16"/>
        </w:rPr>
      </w:pPr>
      <w:r w:rsidRPr="007F47D3">
        <w:rPr>
          <w:sz w:val="16"/>
        </w:rPr>
        <w:t xml:space="preserve">Donald </w:t>
      </w:r>
      <w:r w:rsidRPr="007F47D3">
        <w:rPr>
          <w:rStyle w:val="StyleUnderline"/>
        </w:rPr>
        <w:t>Trump’s campaign is hard up for cash while Joe Biden’s is awash in it</w:t>
      </w:r>
      <w:r w:rsidRPr="007F47D3">
        <w:rPr>
          <w:sz w:val="16"/>
        </w:rPr>
        <w:t>. And it’s beginning to show.</w:t>
      </w:r>
    </w:p>
    <w:p w14:paraId="6D8D7607" w14:textId="77777777" w:rsidR="00605EED" w:rsidRPr="007F47D3" w:rsidRDefault="00605EED" w:rsidP="00605EED">
      <w:pPr>
        <w:rPr>
          <w:sz w:val="16"/>
        </w:rPr>
      </w:pPr>
      <w:r w:rsidRPr="007F47D3">
        <w:rPr>
          <w:sz w:val="16"/>
        </w:rPr>
        <w:t>Gone are the days of the signature rallies packed with thousands of supporters and campaign barnstorming that marked Trump’s first two White House runs.</w:t>
      </w:r>
    </w:p>
    <w:p w14:paraId="66F5D83C" w14:textId="77777777" w:rsidR="00605EED" w:rsidRPr="007F47D3" w:rsidRDefault="00605EED" w:rsidP="00605EED">
      <w:pPr>
        <w:rPr>
          <w:sz w:val="16"/>
        </w:rPr>
      </w:pPr>
      <w:r w:rsidRPr="007F47D3">
        <w:rPr>
          <w:sz w:val="16"/>
        </w:rPr>
        <w:t>The Republican has largely been on off the trail</w:t>
      </w:r>
      <w:r w:rsidRPr="007F47D3">
        <w:rPr>
          <w:rStyle w:val="StyleUnderline"/>
        </w:rPr>
        <w:t>. Trump has held just a single campaign event since clinching the GOP presidential nomination on March 12</w:t>
      </w:r>
      <w:r w:rsidRPr="007F47D3">
        <w:rPr>
          <w:sz w:val="16"/>
        </w:rPr>
        <w:t>: a rally funded by supporters of an Ohio Senate candidate.</w:t>
      </w:r>
    </w:p>
    <w:p w14:paraId="00757302" w14:textId="77777777" w:rsidR="00605EED" w:rsidRPr="007F47D3" w:rsidRDefault="00605EED" w:rsidP="00605EED">
      <w:pPr>
        <w:rPr>
          <w:sz w:val="16"/>
        </w:rPr>
      </w:pPr>
      <w:proofErr w:type="gramStart"/>
      <w:r w:rsidRPr="007F47D3">
        <w:rPr>
          <w:rStyle w:val="StyleUnderline"/>
        </w:rPr>
        <w:t>Instead</w:t>
      </w:r>
      <w:proofErr w:type="gramEnd"/>
      <w:r w:rsidRPr="007F47D3">
        <w:rPr>
          <w:rStyle w:val="StyleUnderline"/>
        </w:rPr>
        <w:t xml:space="preserve"> he’s showed up at courthouses</w:t>
      </w:r>
      <w:r w:rsidRPr="007F47D3">
        <w:rPr>
          <w:sz w:val="16"/>
        </w:rPr>
        <w:t xml:space="preserve"> to deal with his myriad criminal cases, stopped at UFC fights and sneaker conventions and taken part in a pair of golf championships at his South Florida club.</w:t>
      </w:r>
    </w:p>
    <w:p w14:paraId="34C9B4D9" w14:textId="77777777" w:rsidR="00605EED" w:rsidRPr="007F47D3" w:rsidRDefault="00605EED" w:rsidP="00605EED">
      <w:pPr>
        <w:rPr>
          <w:sz w:val="16"/>
        </w:rPr>
      </w:pPr>
      <w:r w:rsidRPr="007F47D3">
        <w:rPr>
          <w:sz w:val="16"/>
        </w:rPr>
        <w:t>Yes, Trump’s legal troubles have complicated his political schedule. But another big reason is his paltry campaign war chest. according to the latest federal filings.</w:t>
      </w:r>
    </w:p>
    <w:p w14:paraId="392BA740" w14:textId="77777777" w:rsidR="00605EED" w:rsidRPr="007F47D3" w:rsidRDefault="00605EED" w:rsidP="00605EED">
      <w:pPr>
        <w:rPr>
          <w:sz w:val="16"/>
        </w:rPr>
      </w:pPr>
      <w:r w:rsidRPr="007F47D3">
        <w:rPr>
          <w:rStyle w:val="StyleUnderline"/>
        </w:rPr>
        <w:t>That financial advantage has allowed Biden to crisscross the nations to speak to voters and raise even more money</w:t>
      </w:r>
      <w:r w:rsidRPr="007F47D3">
        <w:rPr>
          <w:sz w:val="16"/>
        </w:rPr>
        <w:t xml:space="preserve">, while Trump sits at home. After campaigning in North Carolina tomorrow, </w:t>
      </w:r>
      <w:r w:rsidRPr="007F47D3">
        <w:rPr>
          <w:rStyle w:val="StyleUnderline"/>
        </w:rPr>
        <w:t xml:space="preserve">Biden will have appeared in every 2024 swing state in the weeks since his </w:t>
      </w:r>
      <w:r w:rsidRPr="007F47D3">
        <w:rPr>
          <w:sz w:val="16"/>
        </w:rPr>
        <w:t xml:space="preserve">March 7 </w:t>
      </w:r>
      <w:r w:rsidRPr="007F47D3">
        <w:rPr>
          <w:rStyle w:val="StyleUnderline"/>
        </w:rPr>
        <w:t>State of the Union</w:t>
      </w:r>
      <w:r w:rsidRPr="007F47D3">
        <w:rPr>
          <w:sz w:val="16"/>
        </w:rPr>
        <w:t xml:space="preserve"> address.</w:t>
      </w:r>
    </w:p>
    <w:p w14:paraId="5ABC0CFD" w14:textId="77777777" w:rsidR="00605EED" w:rsidRPr="007F47D3" w:rsidRDefault="00605EED" w:rsidP="00605EED">
      <w:pPr>
        <w:rPr>
          <w:sz w:val="16"/>
        </w:rPr>
      </w:pPr>
      <w:r w:rsidRPr="007F47D3">
        <w:rPr>
          <w:sz w:val="16"/>
        </w:rPr>
        <w:t xml:space="preserve">Trump caught a bit of a break today when a New York appeals court cut the bond he </w:t>
      </w:r>
      <w:proofErr w:type="gramStart"/>
      <w:r w:rsidRPr="007F47D3">
        <w:rPr>
          <w:sz w:val="16"/>
        </w:rPr>
        <w:t>has to</w:t>
      </w:r>
      <w:proofErr w:type="gramEnd"/>
      <w:r w:rsidRPr="007F47D3">
        <w:rPr>
          <w:sz w:val="16"/>
        </w:rPr>
        <w:t xml:space="preserve"> put up for a civil judgment to $175 million from nearly $545 million. That won’t boost his campaign accounts, but it does ease some of his financial pressure, as will a potential windfall from the merger of his social media company. (In another New York courtroom, a judge ruled Trump will face his first criminal trial on April 15.)</w:t>
      </w:r>
    </w:p>
    <w:p w14:paraId="7B4B3A0C" w14:textId="77777777" w:rsidR="00605EED" w:rsidRDefault="00605EED" w:rsidP="00605EED">
      <w:pPr>
        <w:rPr>
          <w:rStyle w:val="StyleUnderline"/>
        </w:rPr>
      </w:pPr>
      <w:r w:rsidRPr="007F47D3">
        <w:rPr>
          <w:sz w:val="16"/>
        </w:rPr>
        <w:t xml:space="preserve">Major donors could still inject more cash into Trump’s political organization, including at </w:t>
      </w:r>
      <w:proofErr w:type="gramStart"/>
      <w:r w:rsidRPr="007F47D3">
        <w:rPr>
          <w:sz w:val="16"/>
        </w:rPr>
        <w:t>a</w:t>
      </w:r>
      <w:proofErr w:type="gramEnd"/>
      <w:r w:rsidRPr="007F47D3">
        <w:rPr>
          <w:sz w:val="16"/>
        </w:rPr>
        <w:t xml:space="preserve"> April 6 fundraiser planned in Palm Beach. Nonetheless, </w:t>
      </w:r>
      <w:r w:rsidRPr="007F47D3">
        <w:rPr>
          <w:rStyle w:val="StyleUnderline"/>
        </w:rPr>
        <w:t>the contrast between Biden and Trump’s schedule illustrates a vulnerability for the Republican heading into what is expected to be a very long and expensive general election.</w:t>
      </w:r>
    </w:p>
    <w:p w14:paraId="540C7D63" w14:textId="77777777" w:rsidR="009831E7" w:rsidRDefault="009831E7" w:rsidP="009831E7">
      <w:pPr>
        <w:pStyle w:val="Heading3"/>
      </w:pPr>
      <w:r>
        <w:lastRenderedPageBreak/>
        <w:t>UQ---Independents/Swing States</w:t>
      </w:r>
    </w:p>
    <w:p w14:paraId="7E3332E0" w14:textId="77777777" w:rsidR="009831E7" w:rsidRDefault="009831E7" w:rsidP="009831E7">
      <w:pPr>
        <w:pStyle w:val="Heading4"/>
      </w:pPr>
      <w:r>
        <w:t>Link drives uniqueness – independent voters up for grabs and key to winning swing states</w:t>
      </w:r>
    </w:p>
    <w:p w14:paraId="0D33BB81" w14:textId="77777777" w:rsidR="009831E7" w:rsidRPr="00E8273E" w:rsidRDefault="009831E7" w:rsidP="009831E7">
      <w:r w:rsidRPr="00E8273E">
        <w:rPr>
          <w:rStyle w:val="Style13ptBold"/>
        </w:rPr>
        <w:t>Panetta and Rodriguez, 6/5</w:t>
      </w:r>
      <w:r>
        <w:t>.</w:t>
      </w:r>
      <w:r>
        <w:br/>
        <w:t>Grace Panetta and Barbara Rodriguez, staff writers for the 19</w:t>
      </w:r>
      <w:r w:rsidRPr="00E8273E">
        <w:rPr>
          <w:vertAlign w:val="superscript"/>
        </w:rPr>
        <w:t>th</w:t>
      </w:r>
      <w:r>
        <w:t>, 2024.  The 19</w:t>
      </w:r>
      <w:r w:rsidRPr="00E8273E">
        <w:rPr>
          <w:vertAlign w:val="superscript"/>
        </w:rPr>
        <w:t>th</w:t>
      </w:r>
      <w:r>
        <w:t xml:space="preserve"> is</w:t>
      </w:r>
      <w:r w:rsidRPr="00E8273E">
        <w:t xml:space="preserve"> an independent, nonprofit newsroom reporting on gender, politics and policy</w:t>
      </w:r>
      <w:r>
        <w:t>. “</w:t>
      </w:r>
      <w:r w:rsidRPr="00E8273E">
        <w:t>Trump’s conviction is an opportunity to sway independent voters — especially women</w:t>
      </w:r>
      <w:r>
        <w:t>”</w:t>
      </w:r>
      <w:r>
        <w:br/>
      </w:r>
      <w:r w:rsidRPr="00E8273E">
        <w:t>https://19thnews.org/2024/06/trump-conviction-independent-voters-women/</w:t>
      </w:r>
    </w:p>
    <w:p w14:paraId="14AD0EB8" w14:textId="77777777" w:rsidR="009831E7" w:rsidRDefault="009831E7" w:rsidP="009831E7">
      <w:r>
        <w:t xml:space="preserve">A new 19th News/SurveyMonkey poll finds little indication that former President Donald Trump’s felony conviction changed Americans’ vote choices ahead of the November election — but offered signs that </w:t>
      </w:r>
      <w:r w:rsidRPr="00E8273E">
        <w:rPr>
          <w:rStyle w:val="StyleUnderline"/>
        </w:rPr>
        <w:t>independent voters</w:t>
      </w:r>
      <w:r>
        <w:t xml:space="preserve"> who do not lean toward either party </w:t>
      </w:r>
      <w:r w:rsidRPr="00E8273E">
        <w:rPr>
          <w:rStyle w:val="StyleUnderline"/>
        </w:rPr>
        <w:t>are still swayable</w:t>
      </w:r>
      <w:r>
        <w:t xml:space="preserve">. The poll found significant gender gaps among Republicans and independents on key questions about Trump’s trial and the verdict. </w:t>
      </w:r>
    </w:p>
    <w:p w14:paraId="4E1A6DED" w14:textId="77777777" w:rsidR="009831E7" w:rsidRDefault="009831E7" w:rsidP="009831E7">
      <w:r>
        <w:t>American women who identify as independents or Republicans were less likely to disagree with Trump’s criminal conviction for falsifying business records and less likely to believe Trump was treated unfairly than independent men, according to the poll, conducted following Trump’s conviction on 34 felony counts of falsifying business records by a Manhattan jury.</w:t>
      </w:r>
    </w:p>
    <w:p w14:paraId="66F80911" w14:textId="77777777" w:rsidR="009831E7" w:rsidRDefault="009831E7" w:rsidP="009831E7">
      <w:r w:rsidRPr="00E8273E">
        <w:rPr>
          <w:rStyle w:val="StyleUnderline"/>
        </w:rPr>
        <w:t>Independents were significantly less likely than partisans to say they followed the trial</w:t>
      </w:r>
      <w:r>
        <w:t xml:space="preserve"> and had heard of the verdict. </w:t>
      </w:r>
      <w:r w:rsidRPr="00E8273E">
        <w:rPr>
          <w:rStyle w:val="StyleUnderline"/>
        </w:rPr>
        <w:t>That dynamic presents an opportunity for both candidates to campaign</w:t>
      </w:r>
      <w:r>
        <w:t xml:space="preserve"> on the conviction </w:t>
      </w:r>
      <w:r w:rsidRPr="00E8273E">
        <w:rPr>
          <w:rStyle w:val="StyleUnderline"/>
        </w:rPr>
        <w:t>in a presidential election that is likely to be decided by just tens of thousands of votes in a handful of key battleground states</w:t>
      </w:r>
      <w:r>
        <w:t>.</w:t>
      </w:r>
    </w:p>
    <w:p w14:paraId="5480C790" w14:textId="77777777" w:rsidR="009831E7" w:rsidRDefault="009831E7" w:rsidP="009831E7">
      <w:r>
        <w:t>The 19th thanks our sponsors. Become one.</w:t>
      </w:r>
    </w:p>
    <w:p w14:paraId="6B74B8D9" w14:textId="77777777" w:rsidR="009831E7" w:rsidRDefault="009831E7" w:rsidP="009831E7">
      <w:r>
        <w:t xml:space="preserve">Supermajority: Making real change for women is possible. Help us build a powerful women's voting bloc in 2024. Become a member today. </w:t>
      </w:r>
    </w:p>
    <w:p w14:paraId="77E45F5B" w14:textId="77777777" w:rsidR="009831E7" w:rsidRDefault="009831E7" w:rsidP="009831E7">
      <w:r>
        <w:t>Independents were less likely to say that they were registered to vote or that they planned to vote in 2024.</w:t>
      </w:r>
    </w:p>
    <w:p w14:paraId="0F2B1016" w14:textId="77777777" w:rsidR="009831E7" w:rsidRDefault="009831E7" w:rsidP="009831E7">
      <w:pPr>
        <w:pStyle w:val="Heading4"/>
      </w:pPr>
      <w:r>
        <w:t>Biden wins swing states – prefer most recent polling</w:t>
      </w:r>
    </w:p>
    <w:p w14:paraId="0214D05F" w14:textId="77777777" w:rsidR="009831E7" w:rsidRPr="00C856B1" w:rsidRDefault="009831E7" w:rsidP="009831E7">
      <w:r w:rsidRPr="00C856B1">
        <w:rPr>
          <w:rStyle w:val="Style13ptBold"/>
        </w:rPr>
        <w:t>Venegas, 6/9</w:t>
      </w:r>
      <w:r>
        <w:t xml:space="preserve">.  </w:t>
      </w:r>
      <w:r>
        <w:br/>
      </w:r>
      <w:r w:rsidRPr="00C856B1">
        <w:t>Natalie Venegas is a</w:t>
      </w:r>
      <w:r>
        <w:t xml:space="preserve"> reporter for Newsweek, 6/9/24. “</w:t>
      </w:r>
      <w:r w:rsidRPr="00C856B1">
        <w:t>Joe Biden Gets Good Sign in New Critical Battleground States Poll</w:t>
      </w:r>
      <w:r>
        <w:t>.”</w:t>
      </w:r>
      <w:r>
        <w:br/>
      </w:r>
      <w:r w:rsidRPr="00C856B1">
        <w:t>https://www.newsweek.com/joe-biden-gets-good-sign-new-critical-battleground-states-poll-1910194</w:t>
      </w:r>
      <w:r>
        <w:br/>
      </w:r>
    </w:p>
    <w:p w14:paraId="738A7EB6" w14:textId="77777777" w:rsidR="009831E7" w:rsidRDefault="009831E7" w:rsidP="009831E7">
      <w:r>
        <w:t xml:space="preserve">President Joe </w:t>
      </w:r>
      <w:r w:rsidRPr="00F97E77">
        <w:rPr>
          <w:rStyle w:val="StyleUnderline"/>
        </w:rPr>
        <w:t>Biden is leading</w:t>
      </w:r>
      <w:r>
        <w:t xml:space="preserve"> former President Donald </w:t>
      </w:r>
      <w:r w:rsidRPr="00F97E77">
        <w:rPr>
          <w:rStyle w:val="StyleUnderline"/>
        </w:rPr>
        <w:t>Trump in critical battleground states, according to a new poll</w:t>
      </w:r>
      <w:r>
        <w:t xml:space="preserve"> released on Sunday.</w:t>
      </w:r>
    </w:p>
    <w:p w14:paraId="232C00C9" w14:textId="77777777" w:rsidR="009831E7" w:rsidRDefault="009831E7" w:rsidP="009831E7">
      <w:r>
        <w:t xml:space="preserve">Earlier this year, Biden and Trump won enough primary races to secure, respectively, the Democratic and Republican nominations in the 2024 presidential election. Polls have so far shown that </w:t>
      </w:r>
      <w:r w:rsidRPr="00F97E77">
        <w:rPr>
          <w:rStyle w:val="StyleUnderline"/>
        </w:rPr>
        <w:t>the results will be tight</w:t>
      </w:r>
      <w:r>
        <w:t xml:space="preserve"> as the pair are statistically tied in most surveys or having only marginal leads.</w:t>
      </w:r>
    </w:p>
    <w:p w14:paraId="6A26E261" w14:textId="77777777" w:rsidR="009831E7" w:rsidRDefault="009831E7" w:rsidP="009831E7">
      <w:r w:rsidRPr="00F97E77">
        <w:rPr>
          <w:rStyle w:val="StyleUnderline"/>
        </w:rPr>
        <w:t>However, battleground states will play a key role</w:t>
      </w:r>
      <w:r>
        <w:t xml:space="preserve"> in determining the result of the election due to the Electoral College, which awards each state a certain number of electoral votes based on population. A presidential candidate needs to secure 270 electoral votes for victory, and winning the national popular vote does not guarantee success. Surveys from battleground states may be more telling than those of national polls.</w:t>
      </w:r>
    </w:p>
    <w:p w14:paraId="70C78864" w14:textId="77777777" w:rsidR="009831E7" w:rsidRDefault="009831E7" w:rsidP="009831E7">
      <w:r w:rsidRPr="00F97E77">
        <w:rPr>
          <w:rStyle w:val="StyleUnderline"/>
        </w:rPr>
        <w:t>A new CBS poll</w:t>
      </w:r>
      <w:r>
        <w:t xml:space="preserve"> released on Sunday conducted by YouGov </w:t>
      </w:r>
      <w:r w:rsidRPr="00F97E77">
        <w:rPr>
          <w:rStyle w:val="StyleUnderline"/>
        </w:rPr>
        <w:t xml:space="preserve">showed Biden leading Trump in battleground states with 50 percent versus Trump's 49 percent in Arizona, Georgia, Michigan, Nevada, North Carolina, </w:t>
      </w:r>
      <w:r w:rsidRPr="00F97E77">
        <w:rPr>
          <w:rStyle w:val="StyleUnderline"/>
        </w:rPr>
        <w:lastRenderedPageBreak/>
        <w:t>Pennsylvania, and Wisconsin</w:t>
      </w:r>
      <w:r>
        <w:t>. The poll, with a sample of 2,063 adults in the U.S. and 1,615 registered voters, was conducted from June 5 to 7 and has a margin of error of plus or minus 3.8 percent among registered voters.</w:t>
      </w:r>
    </w:p>
    <w:p w14:paraId="31C84669" w14:textId="77777777" w:rsidR="009831E7" w:rsidRDefault="009831E7" w:rsidP="009831E7">
      <w:r>
        <w:t>However, when compared nationally, the poll shows Trump leads the president with 50 percent to Biden's 49 percent.</w:t>
      </w:r>
    </w:p>
    <w:p w14:paraId="6B41FB24" w14:textId="77777777" w:rsidR="009831E7" w:rsidRDefault="009831E7" w:rsidP="009831E7">
      <w:r w:rsidRPr="00F97E77">
        <w:rPr>
          <w:rStyle w:val="StyleUnderline"/>
        </w:rPr>
        <w:t>Sunday's poll comes as other polling of battleground states last month showed Biden trailing Trump</w:t>
      </w:r>
      <w:r>
        <w:t xml:space="preserve"> or the two </w:t>
      </w:r>
      <w:proofErr w:type="gramStart"/>
      <w:r>
        <w:t>candidates</w:t>
      </w:r>
      <w:proofErr w:type="gramEnd"/>
      <w:r>
        <w:t xml:space="preserve"> neck-and-neck. Bloomberg/Morning Consult survey data released in May showed Trump beating Biden in Arizona, Georgia, North Carolina, Pennsylvania and Wisconsin. The candidates were tied in Nevada, and Biden was narrowly ahead in Michigan.</w:t>
      </w:r>
    </w:p>
    <w:p w14:paraId="5D4C7B7A" w14:textId="77777777" w:rsidR="009831E7" w:rsidRDefault="009831E7" w:rsidP="009831E7">
      <w:r>
        <w:t>In addition, polling from the Cook Political Report, GS Strategy Group (a Republican polling firm) and BSG (a Democratic polling firm) suggests Trump would likely defeat Biden in six critical battleground states if the 2024 election were to occur in May.</w:t>
      </w:r>
    </w:p>
    <w:p w14:paraId="5A29EAA2" w14:textId="77777777" w:rsidR="009831E7" w:rsidRDefault="009831E7" w:rsidP="009831E7">
      <w:r>
        <w:t>The survey included 3,969 voters in the seven states and was conducted from May 6 to 13. It had Trump in the lead in Arizona, Georgia, Michigan, Nevada, North Carolina, and Pennsylvania with a tie with Biden in Wisconsin.</w:t>
      </w:r>
    </w:p>
    <w:p w14:paraId="151B3799" w14:textId="77777777" w:rsidR="009831E7" w:rsidRDefault="009831E7" w:rsidP="009831E7">
      <w:r>
        <w:t xml:space="preserve">Everyone Knows Joe Biden Is Horrible. But Democrats Are Stuck </w:t>
      </w:r>
      <w:proofErr w:type="gramStart"/>
      <w:r>
        <w:t>With</w:t>
      </w:r>
      <w:proofErr w:type="gramEnd"/>
      <w:r>
        <w:t xml:space="preserve"> Him. Everyone Knows Joe Biden Is Horrible. But Democrats Are Stuck </w:t>
      </w:r>
      <w:proofErr w:type="gramStart"/>
      <w:r>
        <w:t>With</w:t>
      </w:r>
      <w:proofErr w:type="gramEnd"/>
      <w:r>
        <w:t xml:space="preserve"> Him.</w:t>
      </w:r>
    </w:p>
    <w:p w14:paraId="5030ADE4" w14:textId="77777777" w:rsidR="009831E7" w:rsidRDefault="009831E7" w:rsidP="009831E7">
      <w:r>
        <w:t xml:space="preserve">However, in June, according to swing state polling by Florida Atlantic University (FAU) and Mainstreet Research, </w:t>
      </w:r>
      <w:r w:rsidRPr="00F97E77">
        <w:rPr>
          <w:rStyle w:val="StyleUnderline"/>
        </w:rPr>
        <w:t>there are signs Biden is gaining ground</w:t>
      </w:r>
      <w:r>
        <w:t xml:space="preserve"> in three key states.</w:t>
      </w:r>
    </w:p>
    <w:p w14:paraId="768BDE57" w14:textId="77777777" w:rsidR="009831E7" w:rsidRDefault="009831E7" w:rsidP="009831E7"/>
    <w:p w14:paraId="6EDD99A0" w14:textId="77777777" w:rsidR="009831E7" w:rsidRPr="00433D05" w:rsidRDefault="009831E7" w:rsidP="009831E7">
      <w:pPr>
        <w:pStyle w:val="Heading4"/>
      </w:pPr>
      <w:r>
        <w:t xml:space="preserve">Biden is </w:t>
      </w:r>
      <w:r>
        <w:rPr>
          <w:u w:val="single"/>
        </w:rPr>
        <w:t>leading</w:t>
      </w:r>
      <w:r>
        <w:t xml:space="preserve">---independent voters and </w:t>
      </w:r>
      <w:r>
        <w:rPr>
          <w:u w:val="single"/>
        </w:rPr>
        <w:t>suburban women</w:t>
      </w:r>
      <w:r>
        <w:t xml:space="preserve"> are key. </w:t>
      </w:r>
    </w:p>
    <w:p w14:paraId="465B903A" w14:textId="77777777" w:rsidR="009831E7" w:rsidRPr="00EE3988" w:rsidRDefault="009831E7" w:rsidP="009831E7">
      <w:r w:rsidRPr="00AB6D5E">
        <w:rPr>
          <w:rStyle w:val="Style13ptBold"/>
        </w:rPr>
        <w:t>O'Connell</w:t>
      </w:r>
      <w:r w:rsidRPr="00EE3988">
        <w:t xml:space="preserve"> &amp; </w:t>
      </w:r>
      <w:proofErr w:type="spellStart"/>
      <w:r w:rsidRPr="00EE3988">
        <w:t>Sommerlad</w:t>
      </w:r>
      <w:proofErr w:type="spellEnd"/>
      <w:r w:rsidRPr="00EE3988">
        <w:t xml:space="preserve"> </w:t>
      </w:r>
      <w:r w:rsidRPr="00AB6D5E">
        <w:rPr>
          <w:rStyle w:val="Style13ptBold"/>
        </w:rPr>
        <w:t>2/1</w:t>
      </w:r>
      <w:r w:rsidRPr="00EE3988">
        <w:t xml:space="preserve">/24 [Oliver O'Connell , Joe </w:t>
      </w:r>
      <w:proofErr w:type="spellStart"/>
      <w:r w:rsidRPr="00EE3988">
        <w:t>Sommerlad</w:t>
      </w:r>
      <w:proofErr w:type="spellEnd"/>
      <w:r w:rsidRPr="00EE3988">
        <w:t>, Independent. "Election 2024 live updates: Trump trails Biden by huge margin in new head-to-head national poll."</w:t>
      </w:r>
      <w:r>
        <w:t xml:space="preserve"> https://www.independent.co.uk/news/world/americas/us-politics/us-elections-2024-trump-biden-latest-news-b2488689.html]</w:t>
      </w:r>
    </w:p>
    <w:p w14:paraId="41B8D9B6" w14:textId="77777777" w:rsidR="009831E7" w:rsidRPr="00433D05" w:rsidRDefault="009831E7" w:rsidP="009831E7">
      <w:pPr>
        <w:rPr>
          <w:sz w:val="16"/>
        </w:rPr>
      </w:pPr>
      <w:r w:rsidRPr="00433D05">
        <w:rPr>
          <w:sz w:val="16"/>
        </w:rPr>
        <w:t xml:space="preserve">Joe </w:t>
      </w:r>
      <w:r w:rsidRPr="00C15283">
        <w:rPr>
          <w:rStyle w:val="Emphasis"/>
          <w:highlight w:val="cyan"/>
        </w:rPr>
        <w:t>Biden</w:t>
      </w:r>
      <w:r w:rsidRPr="00C15283">
        <w:rPr>
          <w:sz w:val="16"/>
          <w:highlight w:val="cyan"/>
        </w:rPr>
        <w:t xml:space="preserve"> </w:t>
      </w:r>
      <w:r w:rsidRPr="00C15283">
        <w:rPr>
          <w:rStyle w:val="StyleUnderline"/>
          <w:highlight w:val="cyan"/>
        </w:rPr>
        <w:t>leads</w:t>
      </w:r>
      <w:r w:rsidRPr="00433D05">
        <w:rPr>
          <w:sz w:val="16"/>
        </w:rPr>
        <w:t xml:space="preserve"> Donald </w:t>
      </w:r>
      <w:r w:rsidRPr="00C15283">
        <w:rPr>
          <w:rStyle w:val="StyleUnderline"/>
          <w:highlight w:val="cyan"/>
        </w:rPr>
        <w:t>Trump</w:t>
      </w:r>
      <w:r w:rsidRPr="00AB6D5E">
        <w:rPr>
          <w:rStyle w:val="StyleUnderline"/>
        </w:rPr>
        <w:t xml:space="preserve"> by </w:t>
      </w:r>
      <w:r w:rsidRPr="00C15283">
        <w:rPr>
          <w:rStyle w:val="Emphasis"/>
          <w:highlight w:val="cyan"/>
        </w:rPr>
        <w:t>50</w:t>
      </w:r>
      <w:r w:rsidRPr="00AB6D5E">
        <w:rPr>
          <w:rStyle w:val="Emphasis"/>
        </w:rPr>
        <w:t xml:space="preserve"> per cent </w:t>
      </w:r>
      <w:r w:rsidRPr="00C15283">
        <w:rPr>
          <w:rStyle w:val="Emphasis"/>
          <w:highlight w:val="cyan"/>
        </w:rPr>
        <w:t>to 44</w:t>
      </w:r>
      <w:r w:rsidRPr="00AB6D5E">
        <w:rPr>
          <w:rStyle w:val="Emphasis"/>
        </w:rPr>
        <w:t xml:space="preserve"> per cent</w:t>
      </w:r>
      <w:r w:rsidRPr="00433D05">
        <w:rPr>
          <w:sz w:val="16"/>
        </w:rPr>
        <w:t xml:space="preserve"> </w:t>
      </w:r>
      <w:r w:rsidRPr="00AB6D5E">
        <w:rPr>
          <w:rStyle w:val="StyleUnderline"/>
        </w:rPr>
        <w:t xml:space="preserve">among registered </w:t>
      </w:r>
      <w:r w:rsidRPr="00AB6D5E">
        <w:rPr>
          <w:rStyle w:val="Emphasis"/>
        </w:rPr>
        <w:t>voters</w:t>
      </w:r>
      <w:r w:rsidRPr="00433D05">
        <w:rPr>
          <w:sz w:val="16"/>
        </w:rPr>
        <w:t xml:space="preserve">, </w:t>
      </w:r>
      <w:r w:rsidRPr="00C15283">
        <w:rPr>
          <w:rStyle w:val="StyleUnderline"/>
          <w:highlight w:val="cyan"/>
        </w:rPr>
        <w:t>according to</w:t>
      </w:r>
      <w:r w:rsidRPr="00433D05">
        <w:rPr>
          <w:sz w:val="16"/>
        </w:rPr>
        <w:t xml:space="preserve"> </w:t>
      </w:r>
      <w:r w:rsidRPr="007320CB">
        <w:rPr>
          <w:rStyle w:val="StyleUnderline"/>
        </w:rPr>
        <w:t xml:space="preserve">a new poll </w:t>
      </w:r>
      <w:r w:rsidRPr="00C15283">
        <w:rPr>
          <w:rStyle w:val="StyleUnderline"/>
          <w:highlight w:val="cyan"/>
        </w:rPr>
        <w:t>from</w:t>
      </w:r>
      <w:r w:rsidRPr="00433D05">
        <w:rPr>
          <w:sz w:val="16"/>
        </w:rPr>
        <w:t xml:space="preserve"> </w:t>
      </w:r>
      <w:r w:rsidRPr="00AB6D5E">
        <w:rPr>
          <w:rStyle w:val="Emphasis"/>
        </w:rPr>
        <w:t>Quinnipiac</w:t>
      </w:r>
      <w:r w:rsidRPr="00433D05">
        <w:rPr>
          <w:sz w:val="16"/>
        </w:rPr>
        <w:t xml:space="preserve"> University, up from just a one-point lead in December.</w:t>
      </w:r>
    </w:p>
    <w:p w14:paraId="6B84F062" w14:textId="77777777" w:rsidR="009831E7" w:rsidRPr="00433D05" w:rsidRDefault="009831E7" w:rsidP="009831E7">
      <w:pPr>
        <w:rPr>
          <w:sz w:val="16"/>
        </w:rPr>
      </w:pPr>
      <w:r w:rsidRPr="00433D05">
        <w:rPr>
          <w:rStyle w:val="StyleUnderline"/>
        </w:rPr>
        <w:t xml:space="preserve">The Democrat is </w:t>
      </w:r>
      <w:r w:rsidRPr="00C15283">
        <w:rPr>
          <w:rStyle w:val="StyleUnderline"/>
          <w:highlight w:val="cyan"/>
        </w:rPr>
        <w:t>getting stronger</w:t>
      </w:r>
      <w:r w:rsidRPr="00C15283">
        <w:rPr>
          <w:sz w:val="16"/>
          <w:highlight w:val="cyan"/>
        </w:rPr>
        <w:t xml:space="preserve"> </w:t>
      </w:r>
      <w:r w:rsidRPr="00C15283">
        <w:rPr>
          <w:rStyle w:val="StyleUnderline"/>
          <w:highlight w:val="cyan"/>
        </w:rPr>
        <w:t>among</w:t>
      </w:r>
      <w:r w:rsidRPr="00C15283">
        <w:rPr>
          <w:sz w:val="16"/>
          <w:highlight w:val="cyan"/>
        </w:rPr>
        <w:t xml:space="preserve"> </w:t>
      </w:r>
      <w:r w:rsidRPr="00C15283">
        <w:rPr>
          <w:rStyle w:val="Emphasis"/>
          <w:highlight w:val="cyan"/>
        </w:rPr>
        <w:t>women</w:t>
      </w:r>
      <w:r w:rsidRPr="00433D05">
        <w:rPr>
          <w:sz w:val="16"/>
        </w:rPr>
        <w:t xml:space="preserve"> voters, the survey released on Wednesday indicates, leading his predecessor by 58 to 36 per cent.</w:t>
      </w:r>
    </w:p>
    <w:p w14:paraId="6606D490" w14:textId="77777777" w:rsidR="009831E7" w:rsidRPr="00433D05" w:rsidRDefault="009831E7" w:rsidP="009831E7">
      <w:pPr>
        <w:rPr>
          <w:sz w:val="16"/>
        </w:rPr>
      </w:pPr>
      <w:proofErr w:type="spellStart"/>
      <w:r w:rsidRPr="00433D05">
        <w:rPr>
          <w:sz w:val="16"/>
        </w:rPr>
        <w:t>Mr</w:t>
      </w:r>
      <w:proofErr w:type="spellEnd"/>
      <w:r w:rsidRPr="00433D05">
        <w:rPr>
          <w:sz w:val="16"/>
        </w:rPr>
        <w:t xml:space="preserve"> Trump’s Republican challenger Nikki </w:t>
      </w:r>
      <w:r w:rsidRPr="00433D05">
        <w:rPr>
          <w:rStyle w:val="Emphasis"/>
        </w:rPr>
        <w:t>Haley</w:t>
      </w:r>
      <w:r w:rsidRPr="00433D05">
        <w:rPr>
          <w:sz w:val="16"/>
        </w:rPr>
        <w:t xml:space="preserve"> is </w:t>
      </w:r>
      <w:r w:rsidRPr="00433D05">
        <w:rPr>
          <w:rStyle w:val="StyleUnderline"/>
        </w:rPr>
        <w:t>meanwhile going after both the front-runner</w:t>
      </w:r>
      <w:r w:rsidRPr="00433D05">
        <w:rPr>
          <w:sz w:val="16"/>
        </w:rPr>
        <w:t xml:space="preserve"> for her party’s nomination </w:t>
      </w:r>
      <w:r w:rsidRPr="00433D05">
        <w:rPr>
          <w:rStyle w:val="StyleUnderline"/>
        </w:rPr>
        <w:t>and the incumbent</w:t>
      </w:r>
      <w:r w:rsidRPr="00433D05">
        <w:rPr>
          <w:sz w:val="16"/>
        </w:rPr>
        <w:t xml:space="preserve"> president in her latest attack ads, </w:t>
      </w:r>
      <w:proofErr w:type="spellStart"/>
      <w:r w:rsidRPr="00433D05">
        <w:rPr>
          <w:rStyle w:val="StyleUnderline"/>
        </w:rPr>
        <w:t>capitalising</w:t>
      </w:r>
      <w:proofErr w:type="spellEnd"/>
      <w:r w:rsidRPr="00433D05">
        <w:rPr>
          <w:rStyle w:val="StyleUnderline"/>
        </w:rPr>
        <w:t xml:space="preserve"> on the lack of appetite for a rematch of the </w:t>
      </w:r>
      <w:r w:rsidRPr="00433D05">
        <w:rPr>
          <w:rStyle w:val="Emphasis"/>
        </w:rPr>
        <w:t>2020</w:t>
      </w:r>
      <w:r w:rsidRPr="00433D05">
        <w:rPr>
          <w:rStyle w:val="StyleUnderline"/>
        </w:rPr>
        <w:t xml:space="preserve"> contest</w:t>
      </w:r>
      <w:r w:rsidRPr="00433D05">
        <w:rPr>
          <w:sz w:val="16"/>
        </w:rPr>
        <w:t xml:space="preserve"> </w:t>
      </w:r>
      <w:r w:rsidRPr="00433D05">
        <w:rPr>
          <w:rStyle w:val="StyleUnderline"/>
        </w:rPr>
        <w:t>among the American electorate</w:t>
      </w:r>
      <w:r w:rsidRPr="00433D05">
        <w:rPr>
          <w:sz w:val="16"/>
        </w:rPr>
        <w:t xml:space="preserve"> by </w:t>
      </w:r>
      <w:proofErr w:type="spellStart"/>
      <w:r w:rsidRPr="00433D05">
        <w:rPr>
          <w:sz w:val="16"/>
        </w:rPr>
        <w:t>characterising</w:t>
      </w:r>
      <w:proofErr w:type="spellEnd"/>
      <w:r w:rsidRPr="00433D05">
        <w:rPr>
          <w:sz w:val="16"/>
        </w:rPr>
        <w:t xml:space="preserve"> the 77 and 81-year-olds as reclusive, stingy and out of touch “grumpy old men”.</w:t>
      </w:r>
    </w:p>
    <w:p w14:paraId="2F1586FC" w14:textId="77777777" w:rsidR="009831E7" w:rsidRDefault="009831E7" w:rsidP="009831E7">
      <w:pPr>
        <w:rPr>
          <w:sz w:val="16"/>
        </w:rPr>
      </w:pPr>
      <w:proofErr w:type="spellStart"/>
      <w:r w:rsidRPr="00433D05">
        <w:rPr>
          <w:sz w:val="16"/>
        </w:rPr>
        <w:t>Ms</w:t>
      </w:r>
      <w:proofErr w:type="spellEnd"/>
      <w:r w:rsidRPr="00433D05">
        <w:rPr>
          <w:sz w:val="16"/>
        </w:rPr>
        <w:t xml:space="preserve"> </w:t>
      </w:r>
      <w:r w:rsidRPr="00C15283">
        <w:rPr>
          <w:rStyle w:val="StyleUnderline"/>
          <w:highlight w:val="cyan"/>
        </w:rPr>
        <w:t xml:space="preserve">Haley has come out </w:t>
      </w:r>
      <w:r w:rsidRPr="00C15283">
        <w:rPr>
          <w:rStyle w:val="Emphasis"/>
          <w:highlight w:val="cyan"/>
        </w:rPr>
        <w:t>swinging</w:t>
      </w:r>
      <w:r w:rsidRPr="00433D05">
        <w:rPr>
          <w:rStyle w:val="StyleUnderline"/>
        </w:rPr>
        <w:t xml:space="preserve"> against</w:t>
      </w:r>
      <w:r w:rsidRPr="00433D05">
        <w:rPr>
          <w:sz w:val="16"/>
        </w:rPr>
        <w:t xml:space="preserve"> </w:t>
      </w:r>
      <w:proofErr w:type="spellStart"/>
      <w:r w:rsidRPr="00433D05">
        <w:rPr>
          <w:sz w:val="16"/>
        </w:rPr>
        <w:t>Mr</w:t>
      </w:r>
      <w:proofErr w:type="spellEnd"/>
      <w:r w:rsidRPr="00433D05">
        <w:rPr>
          <w:sz w:val="16"/>
        </w:rPr>
        <w:t xml:space="preserve"> </w:t>
      </w:r>
      <w:r w:rsidRPr="00433D05">
        <w:rPr>
          <w:rStyle w:val="Emphasis"/>
        </w:rPr>
        <w:t>Trump</w:t>
      </w:r>
      <w:r w:rsidRPr="00433D05">
        <w:rPr>
          <w:sz w:val="16"/>
        </w:rPr>
        <w:t xml:space="preserve"> </w:t>
      </w:r>
      <w:r w:rsidRPr="00433D05">
        <w:rPr>
          <w:rStyle w:val="StyleUnderline"/>
        </w:rPr>
        <w:t>since losing the New Hampshire</w:t>
      </w:r>
      <w:r w:rsidRPr="00433D05">
        <w:rPr>
          <w:sz w:val="16"/>
        </w:rPr>
        <w:t xml:space="preserve"> </w:t>
      </w:r>
      <w:r w:rsidRPr="00433D05">
        <w:rPr>
          <w:rStyle w:val="StyleUnderline"/>
        </w:rPr>
        <w:t>primary</w:t>
      </w:r>
      <w:r w:rsidRPr="00433D05">
        <w:rPr>
          <w:sz w:val="16"/>
        </w:rPr>
        <w:t xml:space="preserve"> last week, </w:t>
      </w:r>
      <w:r w:rsidRPr="00433D05">
        <w:rPr>
          <w:rStyle w:val="StyleUnderline"/>
        </w:rPr>
        <w:t>concentrating her campaigning efforts on her native South Carolina and warning</w:t>
      </w:r>
      <w:r w:rsidRPr="00433D05">
        <w:rPr>
          <w:sz w:val="16"/>
        </w:rPr>
        <w:t xml:space="preserve"> voters in a Newsmax interview that </w:t>
      </w:r>
      <w:r w:rsidRPr="00C15283">
        <w:rPr>
          <w:rStyle w:val="StyleUnderline"/>
          <w:highlight w:val="cyan"/>
        </w:rPr>
        <w:t>he</w:t>
      </w:r>
      <w:r w:rsidRPr="00433D05">
        <w:rPr>
          <w:rStyle w:val="StyleUnderline"/>
        </w:rPr>
        <w:t xml:space="preserve"> </w:t>
      </w:r>
      <w:r w:rsidRPr="00C15283">
        <w:rPr>
          <w:rStyle w:val="StyleUnderline"/>
          <w:highlight w:val="cyan"/>
        </w:rPr>
        <w:t>cannot win</w:t>
      </w:r>
      <w:r w:rsidRPr="00433D05">
        <w:rPr>
          <w:rStyle w:val="StyleUnderline"/>
        </w:rPr>
        <w:t xml:space="preserve"> over </w:t>
      </w:r>
      <w:r w:rsidRPr="00C15283">
        <w:rPr>
          <w:rStyle w:val="StyleUnderline"/>
          <w:highlight w:val="cyan"/>
        </w:rPr>
        <w:t xml:space="preserve">suburban </w:t>
      </w:r>
      <w:r w:rsidRPr="00C15283">
        <w:rPr>
          <w:rStyle w:val="Emphasis"/>
          <w:highlight w:val="cyan"/>
        </w:rPr>
        <w:t>women</w:t>
      </w:r>
      <w:r w:rsidRPr="00433D05">
        <w:rPr>
          <w:rStyle w:val="StyleUnderline"/>
        </w:rPr>
        <w:t xml:space="preserve"> and </w:t>
      </w:r>
      <w:r w:rsidRPr="00C15283">
        <w:rPr>
          <w:rStyle w:val="Emphasis"/>
          <w:highlight w:val="cyan"/>
        </w:rPr>
        <w:t>independent voters</w:t>
      </w:r>
      <w:r w:rsidRPr="00433D05">
        <w:rPr>
          <w:rStyle w:val="StyleUnderline"/>
        </w:rPr>
        <w:t xml:space="preserve">, which </w:t>
      </w:r>
      <w:r w:rsidRPr="00C15283">
        <w:rPr>
          <w:rStyle w:val="StyleUnderline"/>
          <w:highlight w:val="cyan"/>
        </w:rPr>
        <w:t xml:space="preserve">could stop him </w:t>
      </w:r>
      <w:r w:rsidRPr="00C15283">
        <w:rPr>
          <w:rStyle w:val="Emphasis"/>
          <w:highlight w:val="cyan"/>
        </w:rPr>
        <w:t>beating</w:t>
      </w:r>
      <w:r w:rsidRPr="00433D05">
        <w:rPr>
          <w:rStyle w:val="StyleUnderline"/>
        </w:rPr>
        <w:t xml:space="preserve"> </w:t>
      </w:r>
      <w:proofErr w:type="spellStart"/>
      <w:r w:rsidRPr="00433D05">
        <w:rPr>
          <w:rStyle w:val="StyleUnderline"/>
        </w:rPr>
        <w:t>Mr</w:t>
      </w:r>
      <w:proofErr w:type="spellEnd"/>
      <w:r w:rsidRPr="00433D05">
        <w:rPr>
          <w:rStyle w:val="StyleUnderline"/>
        </w:rPr>
        <w:t xml:space="preserve"> </w:t>
      </w:r>
      <w:r w:rsidRPr="00C15283">
        <w:rPr>
          <w:rStyle w:val="Emphasis"/>
          <w:highlight w:val="cyan"/>
        </w:rPr>
        <w:t>Biden</w:t>
      </w:r>
      <w:r w:rsidRPr="00433D05">
        <w:rPr>
          <w:sz w:val="16"/>
        </w:rPr>
        <w:t xml:space="preserve"> in November.</w:t>
      </w:r>
    </w:p>
    <w:p w14:paraId="67E82FE3" w14:textId="77777777" w:rsidR="009831E7" w:rsidRPr="00D86D89" w:rsidRDefault="009831E7" w:rsidP="009831E7">
      <w:pPr>
        <w:pStyle w:val="Heading4"/>
      </w:pPr>
      <w:r>
        <w:t xml:space="preserve">The </w:t>
      </w:r>
      <w:r>
        <w:rPr>
          <w:u w:val="single"/>
        </w:rPr>
        <w:t>key group</w:t>
      </w:r>
      <w:r>
        <w:t xml:space="preserve"> is </w:t>
      </w:r>
      <w:r>
        <w:rPr>
          <w:u w:val="single"/>
        </w:rPr>
        <w:t>independents</w:t>
      </w:r>
      <w:r>
        <w:t xml:space="preserve"> and </w:t>
      </w:r>
      <w:r>
        <w:rPr>
          <w:u w:val="single"/>
        </w:rPr>
        <w:t>non-MAGA</w:t>
      </w:r>
      <w:r>
        <w:t xml:space="preserve"> republicans. They will </w:t>
      </w:r>
      <w:r>
        <w:rPr>
          <w:u w:val="single"/>
        </w:rPr>
        <w:t>defect now</w:t>
      </w:r>
      <w:r>
        <w:t xml:space="preserve"> and deliver a </w:t>
      </w:r>
      <w:r>
        <w:rPr>
          <w:u w:val="single"/>
        </w:rPr>
        <w:t>win</w:t>
      </w:r>
      <w:r>
        <w:t xml:space="preserve"> to Biden. </w:t>
      </w:r>
    </w:p>
    <w:p w14:paraId="5181F619" w14:textId="77777777" w:rsidR="009831E7" w:rsidRPr="000D534B" w:rsidRDefault="009831E7" w:rsidP="009831E7">
      <w:r w:rsidRPr="00D86D89">
        <w:rPr>
          <w:rStyle w:val="Style13ptBold"/>
        </w:rPr>
        <w:t>Garrison</w:t>
      </w:r>
      <w:r w:rsidRPr="000D534B">
        <w:t xml:space="preserve"> &amp; Collins </w:t>
      </w:r>
      <w:r>
        <w:rPr>
          <w:rStyle w:val="Style13ptBold"/>
        </w:rPr>
        <w:t>1/27</w:t>
      </w:r>
      <w:r w:rsidRPr="00921E93">
        <w:t>/24</w:t>
      </w:r>
      <w:r w:rsidRPr="000D534B">
        <w:t xml:space="preserve"> [Joey Garrison is a White House correspondent for USA TODAY covering President Joe Biden. Michael Collins covers the White House for USA TODAY. "How New Hampshire </w:t>
      </w:r>
      <w:r w:rsidRPr="000D534B">
        <w:lastRenderedPageBreak/>
        <w:t>exposed Trump's vulnerabilities and Biden's path to beat him."</w:t>
      </w:r>
      <w:r>
        <w:t xml:space="preserve"> https://www.usatoday.com/story/news/politics/elections/2024/01/27/how-biden-hopes-to-win-independents-turned-off-by-trump/72351232007/]</w:t>
      </w:r>
    </w:p>
    <w:p w14:paraId="01CB06BC" w14:textId="77777777" w:rsidR="009831E7" w:rsidRPr="00D86D89" w:rsidRDefault="009831E7" w:rsidP="009831E7">
      <w:pPr>
        <w:rPr>
          <w:rStyle w:val="StyleUnderline"/>
        </w:rPr>
      </w:pPr>
      <w:r w:rsidRPr="00C15283">
        <w:rPr>
          <w:rStyle w:val="StyleUnderline"/>
          <w:highlight w:val="cyan"/>
        </w:rPr>
        <w:t>Trump's</w:t>
      </w:r>
      <w:r w:rsidRPr="00C15283">
        <w:rPr>
          <w:sz w:val="16"/>
          <w:highlight w:val="cyan"/>
        </w:rPr>
        <w:t xml:space="preserve"> </w:t>
      </w:r>
      <w:r w:rsidRPr="00C15283">
        <w:rPr>
          <w:rStyle w:val="Emphasis"/>
          <w:highlight w:val="cyan"/>
        </w:rPr>
        <w:t>poor showing</w:t>
      </w:r>
      <w:r w:rsidRPr="00D86D89">
        <w:rPr>
          <w:sz w:val="16"/>
        </w:rPr>
        <w:t xml:space="preserve"> </w:t>
      </w:r>
      <w:r w:rsidRPr="00D86D89">
        <w:rPr>
          <w:rStyle w:val="StyleUnderline"/>
        </w:rPr>
        <w:t>with</w:t>
      </w:r>
      <w:r w:rsidRPr="00D86D89">
        <w:rPr>
          <w:sz w:val="16"/>
        </w:rPr>
        <w:t xml:space="preserve"> </w:t>
      </w:r>
      <w:r w:rsidRPr="00D86D89">
        <w:rPr>
          <w:rStyle w:val="StyleUnderline"/>
        </w:rPr>
        <w:t>New Hampshire's independent voters</w:t>
      </w:r>
      <w:r w:rsidRPr="00D86D89">
        <w:rPr>
          <w:sz w:val="16"/>
        </w:rPr>
        <w:t xml:space="preserve"> − combined with some Republicans who said they won't back the former president if he is the Republican nominee − </w:t>
      </w:r>
      <w:r w:rsidRPr="00C15283">
        <w:rPr>
          <w:rStyle w:val="StyleUnderline"/>
          <w:highlight w:val="cyan"/>
        </w:rPr>
        <w:t>underscored the risk</w:t>
      </w:r>
      <w:r w:rsidRPr="00D86D89">
        <w:rPr>
          <w:rStyle w:val="StyleUnderline"/>
        </w:rPr>
        <w:t xml:space="preserve"> </w:t>
      </w:r>
      <w:r w:rsidRPr="00D86D89">
        <w:rPr>
          <w:rStyle w:val="Emphasis"/>
        </w:rPr>
        <w:t>Trump</w:t>
      </w:r>
      <w:r w:rsidRPr="00D86D89">
        <w:rPr>
          <w:rStyle w:val="StyleUnderline"/>
        </w:rPr>
        <w:t xml:space="preserve"> poses for the </w:t>
      </w:r>
      <w:r w:rsidRPr="00D86D89">
        <w:rPr>
          <w:rStyle w:val="Emphasis"/>
        </w:rPr>
        <w:t>GOP</w:t>
      </w:r>
      <w:r w:rsidRPr="00D86D89">
        <w:rPr>
          <w:rStyle w:val="StyleUnderline"/>
        </w:rPr>
        <w:t xml:space="preserve"> as their nominee.</w:t>
      </w:r>
    </w:p>
    <w:p w14:paraId="64CE121E" w14:textId="77777777" w:rsidR="009831E7" w:rsidRPr="00D86D89" w:rsidRDefault="009831E7" w:rsidP="009831E7">
      <w:pPr>
        <w:rPr>
          <w:sz w:val="16"/>
        </w:rPr>
      </w:pPr>
      <w:r w:rsidRPr="00D86D89">
        <w:rPr>
          <w:sz w:val="16"/>
        </w:rPr>
        <w:t xml:space="preserve">Former U.N. Ambassador Nikki </w:t>
      </w:r>
      <w:r w:rsidRPr="00D86D89">
        <w:rPr>
          <w:rStyle w:val="Emphasis"/>
        </w:rPr>
        <w:t>Haley</w:t>
      </w:r>
      <w:r w:rsidRPr="00D86D89">
        <w:rPr>
          <w:sz w:val="16"/>
        </w:rPr>
        <w:t xml:space="preserve"> </w:t>
      </w:r>
      <w:r w:rsidRPr="00D86D89">
        <w:rPr>
          <w:rStyle w:val="StyleUnderline"/>
        </w:rPr>
        <w:t>won</w:t>
      </w:r>
      <w:r w:rsidRPr="00D86D89">
        <w:rPr>
          <w:sz w:val="16"/>
        </w:rPr>
        <w:t xml:space="preserve"> </w:t>
      </w:r>
      <w:r w:rsidRPr="00D86D89">
        <w:rPr>
          <w:rStyle w:val="Emphasis"/>
        </w:rPr>
        <w:t>58%</w:t>
      </w:r>
      <w:r w:rsidRPr="00D86D89">
        <w:rPr>
          <w:sz w:val="16"/>
        </w:rPr>
        <w:t xml:space="preserve"> </w:t>
      </w:r>
      <w:r w:rsidRPr="00D86D89">
        <w:rPr>
          <w:rStyle w:val="StyleUnderline"/>
        </w:rPr>
        <w:t>of New Hampshire's</w:t>
      </w:r>
      <w:r w:rsidRPr="00D86D89">
        <w:rPr>
          <w:sz w:val="16"/>
        </w:rPr>
        <w:t xml:space="preserve"> </w:t>
      </w:r>
      <w:r w:rsidRPr="00D86D89">
        <w:rPr>
          <w:rStyle w:val="StyleUnderline"/>
        </w:rPr>
        <w:t>independent voters</w:t>
      </w:r>
      <w:r w:rsidRPr="00D86D89">
        <w:rPr>
          <w:sz w:val="16"/>
        </w:rPr>
        <w:t xml:space="preserve">, who made up about </w:t>
      </w:r>
      <w:r w:rsidRPr="00D86D89">
        <w:rPr>
          <w:rStyle w:val="Emphasis"/>
        </w:rPr>
        <w:t>44</w:t>
      </w:r>
      <w:r w:rsidRPr="00D86D89">
        <w:rPr>
          <w:sz w:val="16"/>
        </w:rPr>
        <w:t xml:space="preserve">% </w:t>
      </w:r>
      <w:r w:rsidRPr="00D86D89">
        <w:rPr>
          <w:rStyle w:val="StyleUnderline"/>
        </w:rPr>
        <w:t xml:space="preserve">of the primary </w:t>
      </w:r>
      <w:r w:rsidRPr="00D86D89">
        <w:rPr>
          <w:rStyle w:val="Emphasis"/>
        </w:rPr>
        <w:t>electorate</w:t>
      </w:r>
      <w:r w:rsidRPr="00D86D89">
        <w:rPr>
          <w:sz w:val="16"/>
        </w:rPr>
        <w:t>, compared with Trump's 39%, according to exit polls. Haley topped Trump 56%-42% among voters with college degrees.</w:t>
      </w:r>
    </w:p>
    <w:p w14:paraId="5099EF1A" w14:textId="77777777" w:rsidR="009831E7" w:rsidRPr="00D86D89" w:rsidRDefault="009831E7" w:rsidP="009831E7">
      <w:pPr>
        <w:rPr>
          <w:sz w:val="16"/>
        </w:rPr>
      </w:pPr>
      <w:r w:rsidRPr="00D86D89">
        <w:rPr>
          <w:sz w:val="16"/>
        </w:rPr>
        <w:t xml:space="preserve">Perhaps most alarming for the former president, </w:t>
      </w:r>
      <w:r w:rsidRPr="00D86D89">
        <w:rPr>
          <w:rStyle w:val="StyleUnderline"/>
        </w:rPr>
        <w:t xml:space="preserve">about </w:t>
      </w:r>
      <w:r w:rsidRPr="00C15283">
        <w:rPr>
          <w:rStyle w:val="StyleUnderline"/>
          <w:highlight w:val="cyan"/>
        </w:rPr>
        <w:t>90% of Haley's voters</w:t>
      </w:r>
      <w:r w:rsidRPr="00D86D89">
        <w:rPr>
          <w:sz w:val="16"/>
        </w:rPr>
        <w:t xml:space="preserve"> in New Hampshire − a battleground in the general election − </w:t>
      </w:r>
      <w:r w:rsidRPr="00D86D89">
        <w:rPr>
          <w:rStyle w:val="StyleUnderline"/>
        </w:rPr>
        <w:t xml:space="preserve">said they </w:t>
      </w:r>
      <w:r w:rsidRPr="00C15283">
        <w:rPr>
          <w:rStyle w:val="StyleUnderline"/>
          <w:highlight w:val="cyan"/>
        </w:rPr>
        <w:t xml:space="preserve">would be dissatisfied if </w:t>
      </w:r>
      <w:r w:rsidRPr="00C15283">
        <w:rPr>
          <w:rStyle w:val="Emphasis"/>
          <w:highlight w:val="cyan"/>
        </w:rPr>
        <w:t>Trump</w:t>
      </w:r>
      <w:r w:rsidRPr="00D86D89">
        <w:rPr>
          <w:rStyle w:val="StyleUnderline"/>
        </w:rPr>
        <w:t xml:space="preserve"> </w:t>
      </w:r>
      <w:r w:rsidRPr="00C15283">
        <w:rPr>
          <w:rStyle w:val="StyleUnderline"/>
          <w:highlight w:val="cyan"/>
        </w:rPr>
        <w:t>were the</w:t>
      </w:r>
      <w:r w:rsidRPr="00C15283">
        <w:rPr>
          <w:sz w:val="16"/>
          <w:highlight w:val="cyan"/>
        </w:rPr>
        <w:t xml:space="preserve"> </w:t>
      </w:r>
      <w:r w:rsidRPr="00C15283">
        <w:rPr>
          <w:rStyle w:val="Emphasis"/>
          <w:highlight w:val="cyan"/>
        </w:rPr>
        <w:t>nominee</w:t>
      </w:r>
      <w:r w:rsidRPr="00D86D89">
        <w:rPr>
          <w:sz w:val="16"/>
        </w:rPr>
        <w:t xml:space="preserve">. And </w:t>
      </w:r>
      <w:r w:rsidRPr="00D86D89">
        <w:rPr>
          <w:rStyle w:val="Emphasis"/>
        </w:rPr>
        <w:t>83%</w:t>
      </w:r>
      <w:r w:rsidRPr="00D86D89">
        <w:rPr>
          <w:sz w:val="16"/>
        </w:rPr>
        <w:t xml:space="preserve"> of Haley voters </w:t>
      </w:r>
      <w:r w:rsidRPr="00D86D89">
        <w:rPr>
          <w:rStyle w:val="StyleUnderline"/>
        </w:rPr>
        <w:t>said Trump</w:t>
      </w:r>
      <w:r w:rsidRPr="00D86D89">
        <w:rPr>
          <w:sz w:val="16"/>
        </w:rPr>
        <w:t xml:space="preserve">, who is facing multiple criminal indictments, </w:t>
      </w:r>
      <w:r w:rsidRPr="00D86D89">
        <w:rPr>
          <w:rStyle w:val="StyleUnderline"/>
        </w:rPr>
        <w:t xml:space="preserve">would be unfit for </w:t>
      </w:r>
      <w:r w:rsidRPr="00D86D89">
        <w:rPr>
          <w:rStyle w:val="Emphasis"/>
        </w:rPr>
        <w:t>office</w:t>
      </w:r>
      <w:r w:rsidRPr="00D86D89">
        <w:rPr>
          <w:sz w:val="16"/>
        </w:rPr>
        <w:t xml:space="preserve"> </w:t>
      </w:r>
      <w:r w:rsidRPr="00D86D89">
        <w:rPr>
          <w:rStyle w:val="StyleUnderline"/>
        </w:rPr>
        <w:t xml:space="preserve">if </w:t>
      </w:r>
      <w:r w:rsidRPr="00D86D89">
        <w:rPr>
          <w:rStyle w:val="Emphasis"/>
        </w:rPr>
        <w:t>convicted</w:t>
      </w:r>
      <w:r w:rsidRPr="00D86D89">
        <w:rPr>
          <w:sz w:val="16"/>
        </w:rPr>
        <w:t>.</w:t>
      </w:r>
    </w:p>
    <w:p w14:paraId="3C769FFF" w14:textId="77777777" w:rsidR="009831E7" w:rsidRPr="00D86D89" w:rsidRDefault="009831E7" w:rsidP="009831E7">
      <w:pPr>
        <w:rPr>
          <w:rStyle w:val="StyleUnderline"/>
        </w:rPr>
      </w:pPr>
      <w:r w:rsidRPr="00D86D89">
        <w:rPr>
          <w:sz w:val="16"/>
        </w:rPr>
        <w:t>"</w:t>
      </w:r>
      <w:r w:rsidRPr="00D86D89">
        <w:rPr>
          <w:rStyle w:val="StyleUnderline"/>
        </w:rPr>
        <w:t>The warning signs are there</w:t>
      </w:r>
      <w:r w:rsidRPr="00D86D89">
        <w:rPr>
          <w:sz w:val="16"/>
        </w:rPr>
        <w:t>," said Simon Rosenberg, a longtime Democratic strategist. "</w:t>
      </w:r>
      <w:r w:rsidRPr="00C15283">
        <w:rPr>
          <w:rStyle w:val="StyleUnderline"/>
          <w:highlight w:val="cyan"/>
        </w:rPr>
        <w:t>This idea</w:t>
      </w:r>
      <w:r w:rsidRPr="00D86D89">
        <w:rPr>
          <w:rStyle w:val="StyleUnderline"/>
        </w:rPr>
        <w:t xml:space="preserve"> that somehow </w:t>
      </w:r>
      <w:r w:rsidRPr="00C15283">
        <w:rPr>
          <w:rStyle w:val="Emphasis"/>
          <w:highlight w:val="cyan"/>
        </w:rPr>
        <w:t>Trump is strong</w:t>
      </w:r>
      <w:r w:rsidRPr="00C15283">
        <w:rPr>
          <w:rStyle w:val="StyleUnderline"/>
          <w:highlight w:val="cyan"/>
        </w:rPr>
        <w:t xml:space="preserve"> and</w:t>
      </w:r>
      <w:r w:rsidRPr="00D86D89">
        <w:rPr>
          <w:rStyle w:val="StyleUnderline"/>
        </w:rPr>
        <w:t xml:space="preserve"> is </w:t>
      </w:r>
      <w:r w:rsidRPr="00C15283">
        <w:rPr>
          <w:rStyle w:val="StyleUnderline"/>
          <w:highlight w:val="cyan"/>
        </w:rPr>
        <w:t xml:space="preserve">doing </w:t>
      </w:r>
      <w:r w:rsidRPr="00C15283">
        <w:rPr>
          <w:rStyle w:val="Emphasis"/>
          <w:highlight w:val="cyan"/>
        </w:rPr>
        <w:t>better</w:t>
      </w:r>
      <w:r w:rsidRPr="00C15283">
        <w:rPr>
          <w:rStyle w:val="StyleUnderline"/>
          <w:highlight w:val="cyan"/>
        </w:rPr>
        <w:t xml:space="preserve"> than</w:t>
      </w:r>
      <w:r w:rsidRPr="00D86D89">
        <w:rPr>
          <w:rStyle w:val="StyleUnderline"/>
        </w:rPr>
        <w:t xml:space="preserve"> he did in 2016 and </w:t>
      </w:r>
      <w:r w:rsidRPr="00C15283">
        <w:rPr>
          <w:rStyle w:val="StyleUnderline"/>
          <w:highlight w:val="cyan"/>
        </w:rPr>
        <w:t>2020</w:t>
      </w:r>
      <w:r w:rsidRPr="00D86D89">
        <w:rPr>
          <w:rStyle w:val="StyleUnderline"/>
        </w:rPr>
        <w:t xml:space="preserve"> − </w:t>
      </w:r>
      <w:r w:rsidRPr="00C15283">
        <w:rPr>
          <w:rStyle w:val="StyleUnderline"/>
          <w:highlight w:val="cyan"/>
        </w:rPr>
        <w:t xml:space="preserve">it's a </w:t>
      </w:r>
      <w:r w:rsidRPr="00C15283">
        <w:rPr>
          <w:rStyle w:val="Emphasis"/>
          <w:highlight w:val="cyan"/>
        </w:rPr>
        <w:t>joke</w:t>
      </w:r>
      <w:r w:rsidRPr="00D86D89">
        <w:rPr>
          <w:sz w:val="16"/>
        </w:rPr>
        <w:t xml:space="preserve">. </w:t>
      </w:r>
      <w:r w:rsidRPr="00D86D89">
        <w:rPr>
          <w:rStyle w:val="StyleUnderline"/>
        </w:rPr>
        <w:t xml:space="preserve">What we are seeing is </w:t>
      </w:r>
      <w:r w:rsidRPr="00C15283">
        <w:rPr>
          <w:rStyle w:val="StyleUnderline"/>
          <w:highlight w:val="cyan"/>
        </w:rPr>
        <w:t xml:space="preserve">the </w:t>
      </w:r>
      <w:r w:rsidRPr="00C15283">
        <w:rPr>
          <w:rStyle w:val="Emphasis"/>
          <w:highlight w:val="cyan"/>
        </w:rPr>
        <w:t>non-MAGA wing</w:t>
      </w:r>
      <w:r w:rsidRPr="00D86D89">
        <w:rPr>
          <w:rStyle w:val="StyleUnderline"/>
        </w:rPr>
        <w:t xml:space="preserve"> of the </w:t>
      </w:r>
      <w:r w:rsidRPr="00D86D89">
        <w:rPr>
          <w:rStyle w:val="Emphasis"/>
        </w:rPr>
        <w:t>Republican Party</w:t>
      </w:r>
      <w:r w:rsidRPr="00D86D89">
        <w:rPr>
          <w:rStyle w:val="StyleUnderline"/>
        </w:rPr>
        <w:t xml:space="preserve"> </w:t>
      </w:r>
      <w:r w:rsidRPr="00C15283">
        <w:rPr>
          <w:rStyle w:val="StyleUnderline"/>
          <w:highlight w:val="cyan"/>
        </w:rPr>
        <w:t xml:space="preserve">is </w:t>
      </w:r>
      <w:r w:rsidRPr="00C15283">
        <w:rPr>
          <w:rStyle w:val="Emphasis"/>
          <w:highlight w:val="cyan"/>
        </w:rPr>
        <w:t>very reticent</w:t>
      </w:r>
      <w:r w:rsidRPr="00D86D89">
        <w:rPr>
          <w:rStyle w:val="StyleUnderline"/>
        </w:rPr>
        <w:t xml:space="preserve"> </w:t>
      </w:r>
      <w:r w:rsidRPr="00C15283">
        <w:rPr>
          <w:rStyle w:val="StyleUnderline"/>
          <w:highlight w:val="cyan"/>
        </w:rPr>
        <w:t>about</w:t>
      </w:r>
      <w:r w:rsidRPr="00D86D89">
        <w:rPr>
          <w:rStyle w:val="StyleUnderline"/>
        </w:rPr>
        <w:t xml:space="preserve"> joining forces with </w:t>
      </w:r>
      <w:r w:rsidRPr="00C15283">
        <w:rPr>
          <w:rStyle w:val="Emphasis"/>
          <w:highlight w:val="cyan"/>
        </w:rPr>
        <w:t>MAGA</w:t>
      </w:r>
      <w:r w:rsidRPr="00C15283">
        <w:rPr>
          <w:rStyle w:val="StyleUnderline"/>
          <w:highlight w:val="cyan"/>
        </w:rPr>
        <w:t xml:space="preserve"> in </w:t>
      </w:r>
      <w:r w:rsidRPr="00C15283">
        <w:rPr>
          <w:rStyle w:val="Emphasis"/>
          <w:highlight w:val="cyan"/>
        </w:rPr>
        <w:t>2024</w:t>
      </w:r>
      <w:r w:rsidRPr="00C15283">
        <w:rPr>
          <w:rStyle w:val="StyleUnderline"/>
          <w:highlight w:val="cyan"/>
        </w:rPr>
        <w:t>."</w:t>
      </w:r>
    </w:p>
    <w:p w14:paraId="2DE4D487" w14:textId="77777777" w:rsidR="009831E7" w:rsidRPr="00D86D89" w:rsidRDefault="009831E7" w:rsidP="009831E7">
      <w:pPr>
        <w:rPr>
          <w:sz w:val="16"/>
        </w:rPr>
      </w:pPr>
      <w:r w:rsidRPr="00D86D89">
        <w:rPr>
          <w:sz w:val="16"/>
        </w:rPr>
        <w:t>Abortion rights, democracy pitches have independents in mind</w:t>
      </w:r>
    </w:p>
    <w:p w14:paraId="3EB9FF2F" w14:textId="77777777" w:rsidR="009831E7" w:rsidRPr="00D86D89" w:rsidRDefault="009831E7" w:rsidP="009831E7">
      <w:pPr>
        <w:rPr>
          <w:rStyle w:val="StyleUnderline"/>
        </w:rPr>
      </w:pPr>
      <w:r w:rsidRPr="00C15283">
        <w:rPr>
          <w:rStyle w:val="Emphasis"/>
          <w:highlight w:val="cyan"/>
        </w:rPr>
        <w:t>Independent</w:t>
      </w:r>
      <w:r w:rsidRPr="00D86D89">
        <w:rPr>
          <w:sz w:val="16"/>
        </w:rPr>
        <w:t xml:space="preserve"> </w:t>
      </w:r>
      <w:r w:rsidRPr="00D86D89">
        <w:rPr>
          <w:rStyle w:val="StyleUnderline"/>
        </w:rPr>
        <w:t xml:space="preserve">and college-educated </w:t>
      </w:r>
      <w:r w:rsidRPr="00C15283">
        <w:rPr>
          <w:rStyle w:val="StyleUnderline"/>
          <w:highlight w:val="cyan"/>
        </w:rPr>
        <w:t>voters</w:t>
      </w:r>
      <w:r w:rsidRPr="00D86D89">
        <w:rPr>
          <w:sz w:val="16"/>
        </w:rPr>
        <w:t xml:space="preserve">, particularly in fast-growing suburbs, </w:t>
      </w:r>
      <w:r w:rsidRPr="00C15283">
        <w:rPr>
          <w:rStyle w:val="StyleUnderline"/>
          <w:highlight w:val="cyan"/>
        </w:rPr>
        <w:t>have become</w:t>
      </w:r>
      <w:r w:rsidRPr="00D86D89">
        <w:rPr>
          <w:rStyle w:val="StyleUnderline"/>
        </w:rPr>
        <w:t xml:space="preserve"> the </w:t>
      </w:r>
      <w:r w:rsidRPr="00C15283">
        <w:rPr>
          <w:rStyle w:val="Emphasis"/>
          <w:highlight w:val="cyan"/>
        </w:rPr>
        <w:t>key swing vote</w:t>
      </w:r>
      <w:r w:rsidRPr="00D86D89">
        <w:rPr>
          <w:rStyle w:val="StyleUnderline"/>
        </w:rPr>
        <w:t xml:space="preserve"> in recent presidential</w:t>
      </w:r>
      <w:r w:rsidRPr="00D86D89">
        <w:rPr>
          <w:sz w:val="16"/>
        </w:rPr>
        <w:t xml:space="preserve"> </w:t>
      </w:r>
      <w:r w:rsidRPr="00D86D89">
        <w:rPr>
          <w:rStyle w:val="Emphasis"/>
        </w:rPr>
        <w:t>elections</w:t>
      </w:r>
      <w:r w:rsidRPr="00D86D89">
        <w:rPr>
          <w:sz w:val="16"/>
        </w:rPr>
        <w:t xml:space="preserve">. </w:t>
      </w:r>
      <w:r w:rsidRPr="00C15283">
        <w:rPr>
          <w:rStyle w:val="StyleUnderline"/>
          <w:highlight w:val="cyan"/>
        </w:rPr>
        <w:t>Biden's</w:t>
      </w:r>
      <w:r w:rsidRPr="00D86D89">
        <w:rPr>
          <w:rStyle w:val="StyleUnderline"/>
        </w:rPr>
        <w:t xml:space="preserve"> strong </w:t>
      </w:r>
      <w:r w:rsidRPr="00C15283">
        <w:rPr>
          <w:rStyle w:val="StyleUnderline"/>
          <w:highlight w:val="cyan"/>
        </w:rPr>
        <w:t>showing</w:t>
      </w:r>
      <w:r w:rsidRPr="00D86D89">
        <w:rPr>
          <w:rStyle w:val="StyleUnderline"/>
        </w:rPr>
        <w:t xml:space="preserve"> with this group </w:t>
      </w:r>
      <w:r w:rsidRPr="00C15283">
        <w:rPr>
          <w:rStyle w:val="StyleUnderline"/>
          <w:highlight w:val="cyan"/>
        </w:rPr>
        <w:t xml:space="preserve">in </w:t>
      </w:r>
      <w:r w:rsidRPr="00C15283">
        <w:rPr>
          <w:rStyle w:val="Emphasis"/>
          <w:highlight w:val="cyan"/>
        </w:rPr>
        <w:t>Georgia</w:t>
      </w:r>
      <w:r w:rsidRPr="00C15283">
        <w:rPr>
          <w:rStyle w:val="StyleUnderline"/>
          <w:highlight w:val="cyan"/>
        </w:rPr>
        <w:t xml:space="preserve">, </w:t>
      </w:r>
      <w:r w:rsidRPr="00C15283">
        <w:rPr>
          <w:rStyle w:val="Emphasis"/>
          <w:highlight w:val="cyan"/>
        </w:rPr>
        <w:t>Michigan</w:t>
      </w:r>
      <w:r w:rsidRPr="00C15283">
        <w:rPr>
          <w:rStyle w:val="StyleUnderline"/>
          <w:highlight w:val="cyan"/>
        </w:rPr>
        <w:t xml:space="preserve"> and</w:t>
      </w:r>
      <w:r w:rsidRPr="00D86D89">
        <w:rPr>
          <w:rStyle w:val="StyleUnderline"/>
        </w:rPr>
        <w:t xml:space="preserve"> other </w:t>
      </w:r>
      <w:r w:rsidRPr="00C15283">
        <w:rPr>
          <w:rStyle w:val="Emphasis"/>
          <w:highlight w:val="cyan"/>
        </w:rPr>
        <w:t>battleground states</w:t>
      </w:r>
      <w:r w:rsidRPr="00C15283">
        <w:rPr>
          <w:rStyle w:val="StyleUnderline"/>
          <w:highlight w:val="cyan"/>
        </w:rPr>
        <w:t xml:space="preserve"> powered his </w:t>
      </w:r>
      <w:r w:rsidRPr="00C15283">
        <w:rPr>
          <w:rStyle w:val="Emphasis"/>
          <w:highlight w:val="cyan"/>
        </w:rPr>
        <w:t>victory</w:t>
      </w:r>
      <w:r w:rsidRPr="00D86D89">
        <w:rPr>
          <w:rStyle w:val="Emphasis"/>
        </w:rPr>
        <w:t xml:space="preserve"> against Trump</w:t>
      </w:r>
      <w:r w:rsidRPr="00D86D89">
        <w:rPr>
          <w:sz w:val="16"/>
        </w:rPr>
        <w:t xml:space="preserve"> in 2020.</w:t>
      </w:r>
    </w:p>
    <w:p w14:paraId="007F7423" w14:textId="77777777" w:rsidR="009831E7" w:rsidRPr="00950E1F" w:rsidRDefault="009831E7" w:rsidP="009831E7">
      <w:pPr>
        <w:rPr>
          <w:u w:val="single"/>
        </w:rPr>
      </w:pPr>
      <w:r w:rsidRPr="00D86D89">
        <w:rPr>
          <w:sz w:val="16"/>
        </w:rPr>
        <w:t>"</w:t>
      </w:r>
      <w:r w:rsidRPr="00C15283">
        <w:rPr>
          <w:rStyle w:val="StyleUnderline"/>
          <w:highlight w:val="cyan"/>
        </w:rPr>
        <w:t>The question</w:t>
      </w:r>
      <w:r w:rsidRPr="00D86D89">
        <w:rPr>
          <w:rStyle w:val="StyleUnderline"/>
        </w:rPr>
        <w:t xml:space="preserve"> is: </w:t>
      </w:r>
      <w:r w:rsidRPr="00C15283">
        <w:rPr>
          <w:rStyle w:val="StyleUnderline"/>
          <w:highlight w:val="cyan"/>
        </w:rPr>
        <w:t xml:space="preserve">Where does that </w:t>
      </w:r>
      <w:r w:rsidRPr="00C15283">
        <w:rPr>
          <w:rStyle w:val="Emphasis"/>
          <w:highlight w:val="cyan"/>
        </w:rPr>
        <w:t>critical middle swing</w:t>
      </w:r>
      <w:r w:rsidRPr="00D86D89">
        <w:rPr>
          <w:rStyle w:val="Emphasis"/>
        </w:rPr>
        <w:t>?</w:t>
      </w:r>
      <w:r w:rsidRPr="00D86D89">
        <w:rPr>
          <w:sz w:val="16"/>
        </w:rPr>
        <w:t xml:space="preserve"> </w:t>
      </w:r>
      <w:r w:rsidRPr="00D86D89">
        <w:rPr>
          <w:rStyle w:val="StyleUnderline"/>
        </w:rPr>
        <w:t>Where does it go?”</w:t>
      </w:r>
      <w:r w:rsidRPr="00D86D89">
        <w:rPr>
          <w:sz w:val="16"/>
        </w:rPr>
        <w:t xml:space="preserve"> said Democratic strategist and author Melissa DeRosa. "And I think </w:t>
      </w:r>
      <w:r w:rsidRPr="00D86D89">
        <w:rPr>
          <w:rStyle w:val="StyleUnderline"/>
        </w:rPr>
        <w:t xml:space="preserve">the Republican Party should be very fearful coming out of New Hampshire that Biden is going to have the </w:t>
      </w:r>
      <w:r w:rsidRPr="00D86D89">
        <w:rPr>
          <w:rStyle w:val="Emphasis"/>
        </w:rPr>
        <w:t>edge</w:t>
      </w:r>
      <w:r w:rsidRPr="00D86D89">
        <w:rPr>
          <w:rStyle w:val="StyleUnderline"/>
        </w:rPr>
        <w:t xml:space="preserve"> with </w:t>
      </w:r>
      <w:r w:rsidRPr="00D86D89">
        <w:rPr>
          <w:rStyle w:val="Emphasis"/>
        </w:rPr>
        <w:t>independents</w:t>
      </w:r>
      <w:r w:rsidRPr="00D86D89">
        <w:rPr>
          <w:rStyle w:val="StyleUnderline"/>
        </w:rPr>
        <w:t>.”</w:t>
      </w:r>
    </w:p>
    <w:p w14:paraId="34970FD3" w14:textId="77777777" w:rsidR="009831E7" w:rsidRPr="008E724A" w:rsidRDefault="009831E7" w:rsidP="009831E7">
      <w:pPr>
        <w:pStyle w:val="Heading4"/>
      </w:pPr>
      <w:r>
        <w:t>Biden needs to focus on swing voters – turnout is bad for Dems.</w:t>
      </w:r>
    </w:p>
    <w:p w14:paraId="2246D278" w14:textId="77777777" w:rsidR="009831E7" w:rsidRPr="0006014C" w:rsidRDefault="009831E7" w:rsidP="009831E7">
      <w:r>
        <w:t xml:space="preserve">Nate </w:t>
      </w:r>
      <w:r w:rsidRPr="0006014C">
        <w:rPr>
          <w:rStyle w:val="Style13ptBold"/>
        </w:rPr>
        <w:t>Silver</w:t>
      </w:r>
      <w:r>
        <w:t xml:space="preserve"> </w:t>
      </w:r>
      <w:r w:rsidRPr="0006014C">
        <w:rPr>
          <w:rStyle w:val="Style13ptBold"/>
        </w:rPr>
        <w:t>3/2</w:t>
      </w:r>
      <w:r>
        <w:t>/24 elections analyst and founder of 538 “Biden’s problem is with swing voters, not with his base” https://www.natesilver.net/p/bidens-problem-is-with-swing-voters</w:t>
      </w:r>
    </w:p>
    <w:p w14:paraId="12050925" w14:textId="77777777" w:rsidR="009831E7" w:rsidRPr="008E724A" w:rsidRDefault="009831E7" w:rsidP="009831E7">
      <w:pPr>
        <w:rPr>
          <w:sz w:val="16"/>
        </w:rPr>
      </w:pPr>
      <w:r w:rsidRPr="008E724A">
        <w:rPr>
          <w:sz w:val="16"/>
        </w:rPr>
        <w:t>Democrats usually assume that they win elections though turnout rather than persuasion. It’s not a crazy proportion, by any means. But it looks like a losing approach for 2024.</w:t>
      </w:r>
    </w:p>
    <w:p w14:paraId="663C8D78" w14:textId="77777777" w:rsidR="009831E7" w:rsidRPr="008E724A" w:rsidRDefault="009831E7" w:rsidP="009831E7">
      <w:pPr>
        <w:rPr>
          <w:sz w:val="16"/>
        </w:rPr>
      </w:pPr>
      <w:r w:rsidRPr="008E724A">
        <w:rPr>
          <w:sz w:val="16"/>
        </w:rPr>
        <w:t>For most of recent history, more Americans identified as Democrats than as Republicans. That obviously didn’t translate into Democratic victories 100 percent of the time, partly because Democratic voters were characteristically more marginalized. Until relatively recently, Democrats did better among non-college voters than among college graduates, and non-college voters are less likely to turn out, especially in midterms. Many Democrats are also racial minorities who can face steeper barriers to voting. The greater diversity of the Clinton/Obama Democratic base, from culturally liberal voters in college towns to working-class union members, also sometimes made it hard to satisfy the entire coalition. (There was often truth in the famous Will Rogers quote: “I’m not a member of any organized political party … I’m a Democrat.”)</w:t>
      </w:r>
    </w:p>
    <w:p w14:paraId="3C0C1F8E" w14:textId="77777777" w:rsidR="009831E7" w:rsidRPr="008E724A" w:rsidRDefault="009831E7" w:rsidP="009831E7">
      <w:pPr>
        <w:rPr>
          <w:sz w:val="16"/>
        </w:rPr>
      </w:pPr>
      <w:r w:rsidRPr="008E724A">
        <w:rPr>
          <w:sz w:val="16"/>
        </w:rPr>
        <w:t xml:space="preserve">The most successful implementation of the turnout </w:t>
      </w:r>
      <w:proofErr w:type="spellStart"/>
      <w:r w:rsidRPr="008E724A">
        <w:rPr>
          <w:sz w:val="16"/>
        </w:rPr>
        <w:t>über</w:t>
      </w:r>
      <w:proofErr w:type="spellEnd"/>
      <w:r w:rsidRPr="008E724A">
        <w:rPr>
          <w:sz w:val="16"/>
        </w:rPr>
        <w:t xml:space="preserve"> </w:t>
      </w:r>
      <w:proofErr w:type="spellStart"/>
      <w:r w:rsidRPr="008E724A">
        <w:rPr>
          <w:sz w:val="16"/>
        </w:rPr>
        <w:t>alles</w:t>
      </w:r>
      <w:proofErr w:type="spellEnd"/>
      <w:r w:rsidRPr="008E724A">
        <w:rPr>
          <w:sz w:val="16"/>
        </w:rPr>
        <w:t xml:space="preserve"> strategy came in the 2012 election. Mitt Romney </w:t>
      </w:r>
      <w:proofErr w:type="gramStart"/>
      <w:r w:rsidRPr="008E724A">
        <w:rPr>
          <w:sz w:val="16"/>
        </w:rPr>
        <w:t>actually won</w:t>
      </w:r>
      <w:proofErr w:type="gramEnd"/>
      <w:r w:rsidRPr="008E724A">
        <w:rPr>
          <w:sz w:val="16"/>
        </w:rPr>
        <w:t xml:space="preserve"> independent voters that year, but because Democrats had the larger base – with 38 percent of voters in the national exit poll identifying as Democrat compared to 32 percent Republican – Barack Obama won comfortably. Obama shouldn’t be taken for granted; he was a generationally charismatic figure with appeal to a broad coalition of centrists, liberals and the left, and his campaign was outstanding at voter targeting operations.</w:t>
      </w:r>
    </w:p>
    <w:p w14:paraId="38235C69" w14:textId="77777777" w:rsidR="009831E7" w:rsidRPr="008E724A" w:rsidRDefault="009831E7" w:rsidP="009831E7">
      <w:pPr>
        <w:rPr>
          <w:sz w:val="16"/>
        </w:rPr>
      </w:pPr>
      <w:r w:rsidRPr="008E724A">
        <w:rPr>
          <w:sz w:val="16"/>
        </w:rPr>
        <w:t xml:space="preserve">Like many things, though, the </w:t>
      </w:r>
      <w:r w:rsidRPr="0006014C">
        <w:rPr>
          <w:rStyle w:val="StyleUnderline"/>
        </w:rPr>
        <w:t xml:space="preserve">emphasis on turnout rather than persuasion can be taken too far. </w:t>
      </w:r>
      <w:r w:rsidRPr="0006014C">
        <w:rPr>
          <w:rStyle w:val="StyleUnderline"/>
          <w:highlight w:val="cyan"/>
        </w:rPr>
        <w:t>True</w:t>
      </w:r>
      <w:r w:rsidRPr="0006014C">
        <w:rPr>
          <w:rStyle w:val="StyleUnderline"/>
        </w:rPr>
        <w:t xml:space="preserve">, </w:t>
      </w:r>
      <w:r w:rsidRPr="0006014C">
        <w:rPr>
          <w:rStyle w:val="StyleUnderline"/>
          <w:highlight w:val="cyan"/>
        </w:rPr>
        <w:t>there are relatively few swing voters</w:t>
      </w:r>
      <w:r w:rsidRPr="0006014C">
        <w:rPr>
          <w:rStyle w:val="StyleUnderline"/>
        </w:rPr>
        <w:t xml:space="preserve"> in the United </w:t>
      </w:r>
      <w:r w:rsidRPr="0006014C">
        <w:rPr>
          <w:rStyle w:val="StyleUnderline"/>
        </w:rPr>
        <w:lastRenderedPageBreak/>
        <w:t xml:space="preserve">States. </w:t>
      </w:r>
      <w:r w:rsidRPr="0006014C">
        <w:rPr>
          <w:rStyle w:val="StyleUnderline"/>
          <w:highlight w:val="cyan"/>
        </w:rPr>
        <w:t>But</w:t>
      </w:r>
      <w:r w:rsidRPr="0006014C">
        <w:rPr>
          <w:rStyle w:val="StyleUnderline"/>
        </w:rPr>
        <w:t xml:space="preserve"> there are some, and </w:t>
      </w:r>
      <w:r w:rsidRPr="0006014C">
        <w:rPr>
          <w:rStyle w:val="StyleUnderline"/>
          <w:highlight w:val="cyan"/>
        </w:rPr>
        <w:t>with the country divided</w:t>
      </w:r>
      <w:r w:rsidRPr="0006014C">
        <w:rPr>
          <w:rStyle w:val="StyleUnderline"/>
        </w:rPr>
        <w:t xml:space="preserve"> roughly </w:t>
      </w:r>
      <w:r w:rsidRPr="0006014C">
        <w:rPr>
          <w:rStyle w:val="StyleUnderline"/>
          <w:highlight w:val="cyan"/>
        </w:rPr>
        <w:t xml:space="preserve">50/50, they </w:t>
      </w:r>
      <w:r w:rsidRPr="0006014C">
        <w:rPr>
          <w:rStyle w:val="Emphasis"/>
          <w:highlight w:val="cyan"/>
        </w:rPr>
        <w:t>usually determine who wins</w:t>
      </w:r>
      <w:r w:rsidRPr="008E724A">
        <w:rPr>
          <w:sz w:val="16"/>
        </w:rPr>
        <w:t>.</w:t>
      </w:r>
    </w:p>
    <w:p w14:paraId="3F9CE91C" w14:textId="77777777" w:rsidR="009831E7" w:rsidRPr="008E724A" w:rsidRDefault="009831E7" w:rsidP="009831E7">
      <w:pPr>
        <w:rPr>
          <w:sz w:val="16"/>
        </w:rPr>
      </w:pPr>
      <w:r w:rsidRPr="008E724A">
        <w:rPr>
          <w:sz w:val="16"/>
        </w:rPr>
        <w:t xml:space="preserve">Part of this is the underlying arithmetic of how votes are tallied: </w:t>
      </w:r>
      <w:r w:rsidRPr="0006014C">
        <w:rPr>
          <w:rStyle w:val="StyleUnderline"/>
          <w:highlight w:val="cyan"/>
        </w:rPr>
        <w:t>flipping a voter is worth twice as much as turning a nonvoter out</w:t>
      </w:r>
      <w:r w:rsidRPr="008E724A">
        <w:rPr>
          <w:sz w:val="16"/>
        </w:rPr>
        <w:t xml:space="preserve">. </w:t>
      </w:r>
      <w:r w:rsidRPr="0006014C">
        <w:rPr>
          <w:rStyle w:val="StyleUnderline"/>
        </w:rPr>
        <w:t xml:space="preserve">Imagine that there are 10 Biden voters and 10 Trump voters. A Trump voter shifting to Biden means Biden wins by two votes, 11 to 9. Conversely, </w:t>
      </w:r>
      <w:r w:rsidRPr="0006014C">
        <w:rPr>
          <w:rStyle w:val="StyleUnderline"/>
          <w:highlight w:val="cyan"/>
        </w:rPr>
        <w:t>turning a</w:t>
      </w:r>
      <w:r w:rsidRPr="0006014C">
        <w:rPr>
          <w:rStyle w:val="StyleUnderline"/>
        </w:rPr>
        <w:t xml:space="preserve"> Democratic </w:t>
      </w:r>
      <w:r w:rsidRPr="0006014C">
        <w:rPr>
          <w:rStyle w:val="StyleUnderline"/>
          <w:highlight w:val="cyan"/>
        </w:rPr>
        <w:t>nonvoter out means</w:t>
      </w:r>
      <w:r w:rsidRPr="0006014C">
        <w:rPr>
          <w:rStyle w:val="StyleUnderline"/>
        </w:rPr>
        <w:t xml:space="preserve"> that Biden would win by </w:t>
      </w:r>
      <w:r w:rsidRPr="0006014C">
        <w:rPr>
          <w:rStyle w:val="StyleUnderline"/>
          <w:highlight w:val="cyan"/>
        </w:rPr>
        <w:t>only one vote</w:t>
      </w:r>
      <w:r w:rsidRPr="0006014C">
        <w:rPr>
          <w:rStyle w:val="StyleUnderline"/>
        </w:rPr>
        <w:t>, 11 to 10.</w:t>
      </w:r>
    </w:p>
    <w:p w14:paraId="01A79D29" w14:textId="77777777" w:rsidR="009831E7" w:rsidRPr="008E724A" w:rsidRDefault="009831E7" w:rsidP="009831E7">
      <w:pPr>
        <w:rPr>
          <w:sz w:val="16"/>
        </w:rPr>
      </w:pPr>
      <w:r w:rsidRPr="008E724A">
        <w:rPr>
          <w:sz w:val="16"/>
        </w:rPr>
        <w:t xml:space="preserve">And the composition of the electorate has shifted. </w:t>
      </w:r>
      <w:proofErr w:type="gramStart"/>
      <w:r w:rsidRPr="008E724A">
        <w:rPr>
          <w:sz w:val="16"/>
        </w:rPr>
        <w:t>In particular, Democrats</w:t>
      </w:r>
      <w:proofErr w:type="gramEnd"/>
      <w:r w:rsidRPr="008E724A">
        <w:rPr>
          <w:sz w:val="16"/>
        </w:rPr>
        <w:t xml:space="preserve"> have lost their edge on party ID in many polls. In Gallup polling throughout 2023, for instance — in contrast the Democratic edge in 2012 — the same percentage of Americans (27 percent) identified as Democratic and Republican, with 43 percent instead </w:t>
      </w:r>
      <w:proofErr w:type="spellStart"/>
      <w:r w:rsidRPr="008E724A">
        <w:rPr>
          <w:sz w:val="16"/>
        </w:rPr>
        <w:t>ID’ing</w:t>
      </w:r>
      <w:proofErr w:type="spellEnd"/>
      <w:r w:rsidRPr="008E724A">
        <w:rPr>
          <w:sz w:val="16"/>
        </w:rPr>
        <w:t xml:space="preserve"> as independent:</w:t>
      </w:r>
    </w:p>
    <w:p w14:paraId="1644D409" w14:textId="77777777" w:rsidR="009831E7" w:rsidRPr="008E724A" w:rsidRDefault="009831E7" w:rsidP="009831E7">
      <w:pPr>
        <w:rPr>
          <w:sz w:val="16"/>
        </w:rPr>
      </w:pPr>
      <w:r w:rsidRPr="008E724A">
        <w:rPr>
          <w:sz w:val="16"/>
        </w:rPr>
        <w:t>[Graph omitted]</w:t>
      </w:r>
    </w:p>
    <w:p w14:paraId="69872234" w14:textId="77777777" w:rsidR="009831E7" w:rsidRPr="008E724A" w:rsidRDefault="009831E7" w:rsidP="009831E7">
      <w:pPr>
        <w:rPr>
          <w:sz w:val="16"/>
        </w:rPr>
      </w:pPr>
      <w:r w:rsidRPr="008E724A">
        <w:rPr>
          <w:sz w:val="16"/>
        </w:rPr>
        <w:t xml:space="preserve">Now, true, some of those independents are “independents in name only”, i.e. many of them often predominantly or even exclusively for one party. This is a topic that I’m sure we’ll revisit throughout the election year so I’m not going to attempt a comprehensive treatment of it for now. The point is, however, that something has changed over the past decade or so. </w:t>
      </w:r>
      <w:r w:rsidRPr="0006014C">
        <w:rPr>
          <w:rStyle w:val="StyleUnderline"/>
        </w:rPr>
        <w:t>The Democratic Party brand no longer has an edge on the Republican brand; voters don’t like either one very much</w:t>
      </w:r>
      <w:r w:rsidRPr="008E724A">
        <w:rPr>
          <w:sz w:val="16"/>
        </w:rPr>
        <w:t>.</w:t>
      </w:r>
    </w:p>
    <w:p w14:paraId="00380E6E" w14:textId="77777777" w:rsidR="009831E7" w:rsidRPr="008E724A" w:rsidRDefault="009831E7" w:rsidP="009831E7">
      <w:pPr>
        <w:rPr>
          <w:sz w:val="16"/>
        </w:rPr>
      </w:pPr>
      <w:r w:rsidRPr="008E724A">
        <w:rPr>
          <w:sz w:val="16"/>
        </w:rPr>
        <w:t xml:space="preserve">Meanwhile, </w:t>
      </w:r>
      <w:r w:rsidRPr="0006014C">
        <w:rPr>
          <w:rStyle w:val="StyleUnderline"/>
          <w:highlight w:val="cyan"/>
        </w:rPr>
        <w:t>with their base becoming</w:t>
      </w:r>
      <w:r w:rsidRPr="0006014C">
        <w:rPr>
          <w:rStyle w:val="StyleUnderline"/>
        </w:rPr>
        <w:t xml:space="preserve"> </w:t>
      </w:r>
      <w:r w:rsidRPr="0006014C">
        <w:rPr>
          <w:rStyle w:val="StyleUnderline"/>
          <w:highlight w:val="cyan"/>
        </w:rPr>
        <w:t>increasingly</w:t>
      </w:r>
      <w:r w:rsidRPr="0006014C">
        <w:rPr>
          <w:rStyle w:val="StyleUnderline"/>
        </w:rPr>
        <w:t xml:space="preserve"> </w:t>
      </w:r>
      <w:r w:rsidRPr="0006014C">
        <w:rPr>
          <w:rStyle w:val="StyleUnderline"/>
          <w:highlight w:val="cyan"/>
        </w:rPr>
        <w:t>college-educated and</w:t>
      </w:r>
      <w:r w:rsidRPr="0006014C">
        <w:rPr>
          <w:rStyle w:val="StyleUnderline"/>
        </w:rPr>
        <w:t xml:space="preserve"> </w:t>
      </w:r>
      <w:r w:rsidRPr="0006014C">
        <w:rPr>
          <w:rStyle w:val="StyleUnderline"/>
          <w:highlight w:val="cyan"/>
        </w:rPr>
        <w:t>politically engaged</w:t>
      </w:r>
      <w:r w:rsidRPr="0006014C">
        <w:rPr>
          <w:rStyle w:val="StyleUnderline"/>
        </w:rPr>
        <w:t xml:space="preserve">, it’s now </w:t>
      </w:r>
      <w:r w:rsidRPr="0006014C">
        <w:rPr>
          <w:rStyle w:val="StyleUnderline"/>
          <w:highlight w:val="cyan"/>
        </w:rPr>
        <w:t>Dem</w:t>
      </w:r>
      <w:r w:rsidRPr="0006014C">
        <w:rPr>
          <w:rStyle w:val="StyleUnderline"/>
        </w:rPr>
        <w:t>ocrat</w:t>
      </w:r>
      <w:r w:rsidRPr="0006014C">
        <w:rPr>
          <w:rStyle w:val="StyleUnderline"/>
          <w:highlight w:val="cyan"/>
        </w:rPr>
        <w:t>s</w:t>
      </w:r>
      <w:r w:rsidRPr="0006014C">
        <w:rPr>
          <w:rStyle w:val="StyleUnderline"/>
        </w:rPr>
        <w:t xml:space="preserve"> who </w:t>
      </w:r>
      <w:r w:rsidRPr="0006014C">
        <w:rPr>
          <w:rStyle w:val="StyleUnderline"/>
          <w:highlight w:val="cyan"/>
        </w:rPr>
        <w:t>overperform</w:t>
      </w:r>
      <w:r w:rsidRPr="0006014C">
        <w:rPr>
          <w:rStyle w:val="StyleUnderline"/>
        </w:rPr>
        <w:t xml:space="preserve"> </w:t>
      </w:r>
      <w:r w:rsidRPr="0006014C">
        <w:rPr>
          <w:rStyle w:val="StyleUnderline"/>
          <w:highlight w:val="cyan"/>
        </w:rPr>
        <w:t>among higher-propensity voters</w:t>
      </w:r>
      <w:r w:rsidRPr="0006014C">
        <w:rPr>
          <w:rStyle w:val="StyleUnderline"/>
        </w:rPr>
        <w:t>.</w:t>
      </w:r>
      <w:r w:rsidRPr="008E724A">
        <w:rPr>
          <w:sz w:val="16"/>
        </w:rPr>
        <w:t xml:space="preserve"> This has been reflected in Democrats’ strong performance in low-turnout special elections and to a lesser extent in the 2018 and 2022 midterms, where turnout is lower than in presidential years. This is another topic I’ll want to revisit – but </w:t>
      </w:r>
      <w:r w:rsidRPr="0006014C">
        <w:rPr>
          <w:rStyle w:val="StyleUnderline"/>
        </w:rPr>
        <w:t xml:space="preserve">at least as a default, Democrats </w:t>
      </w:r>
      <w:r w:rsidRPr="0006014C">
        <w:rPr>
          <w:rStyle w:val="StyleUnderline"/>
          <w:highlight w:val="cyan"/>
        </w:rPr>
        <w:t>should</w:t>
      </w:r>
      <w:r w:rsidRPr="0006014C">
        <w:rPr>
          <w:rStyle w:val="StyleUnderline"/>
        </w:rPr>
        <w:t xml:space="preserve"> probably </w:t>
      </w:r>
      <w:r w:rsidRPr="0006014C">
        <w:rPr>
          <w:rStyle w:val="StyleUnderline"/>
          <w:highlight w:val="cyan"/>
        </w:rPr>
        <w:t xml:space="preserve">root for </w:t>
      </w:r>
      <w:r w:rsidRPr="0006014C">
        <w:rPr>
          <w:rStyle w:val="Emphasis"/>
          <w:highlight w:val="cyan"/>
        </w:rPr>
        <w:t>lower</w:t>
      </w:r>
      <w:r w:rsidRPr="0006014C">
        <w:rPr>
          <w:rStyle w:val="StyleUnderline"/>
        </w:rPr>
        <w:t xml:space="preserve"> rather than higher </w:t>
      </w:r>
      <w:r w:rsidRPr="0006014C">
        <w:rPr>
          <w:rStyle w:val="Emphasis"/>
          <w:highlight w:val="cyan"/>
        </w:rPr>
        <w:t>turnout</w:t>
      </w:r>
      <w:r w:rsidRPr="0006014C">
        <w:rPr>
          <w:rStyle w:val="StyleUnderline"/>
        </w:rPr>
        <w:t xml:space="preserve"> in November, a big change from the Obama</w:t>
      </w:r>
      <w:r w:rsidRPr="008E724A">
        <w:rPr>
          <w:sz w:val="16"/>
        </w:rPr>
        <w:t xml:space="preserve"> years. (In a bit of good news for Biden, this also implies that he’ll probably gain ground when pollsters shift over polls of registered voters to polls of likely voters.)</w:t>
      </w:r>
    </w:p>
    <w:p w14:paraId="018E528E" w14:textId="77777777" w:rsidR="009831E7" w:rsidRPr="008E724A" w:rsidRDefault="009831E7" w:rsidP="009831E7">
      <w:pPr>
        <w:rPr>
          <w:sz w:val="16"/>
        </w:rPr>
      </w:pPr>
      <w:r w:rsidRPr="008E724A">
        <w:rPr>
          <w:sz w:val="16"/>
        </w:rPr>
        <w:t xml:space="preserve">And I’m not sure the conventional wisdom has really caught up with this change in the electorate landscape. Here is a Matt Yglesias tweet from this morning, in response to a new </w:t>
      </w:r>
      <w:proofErr w:type="spellStart"/>
      <w:r w:rsidRPr="008E724A">
        <w:rPr>
          <w:sz w:val="16"/>
        </w:rPr>
        <w:t>New</w:t>
      </w:r>
      <w:proofErr w:type="spellEnd"/>
      <w:r w:rsidRPr="008E724A">
        <w:rPr>
          <w:sz w:val="16"/>
        </w:rPr>
        <w:t xml:space="preserve"> York Times / Siena College poll:</w:t>
      </w:r>
    </w:p>
    <w:p w14:paraId="4C01B4BA" w14:textId="77777777" w:rsidR="009831E7" w:rsidRPr="008E724A" w:rsidRDefault="009831E7" w:rsidP="009831E7">
      <w:pPr>
        <w:rPr>
          <w:sz w:val="16"/>
        </w:rPr>
      </w:pPr>
      <w:r w:rsidRPr="008E724A">
        <w:rPr>
          <w:sz w:val="16"/>
        </w:rPr>
        <w:t>[Tweet omitted]</w:t>
      </w:r>
    </w:p>
    <w:p w14:paraId="787F330C" w14:textId="77777777" w:rsidR="009831E7" w:rsidRPr="008E724A" w:rsidRDefault="009831E7" w:rsidP="009831E7">
      <w:pPr>
        <w:rPr>
          <w:sz w:val="16"/>
        </w:rPr>
      </w:pPr>
      <w:r w:rsidRPr="008E724A">
        <w:rPr>
          <w:sz w:val="16"/>
        </w:rPr>
        <w:t>I’m a big Yglesias fan, but I’m not sure this take is so boring or so obvious. Here’s a slightly spicy argument, in fact: I suspect that some of the reason that pundits don’t like this take is because the media has become considerably more partisan. In contrast a couple of decades ago, punditry was dominated by newspaper columnists who were milquetoast centrists and TV panelists who were scrupulously nonpartisan. Now, people who comment about politics on blogs and social media tend to be loyal, reliable partisans, aligning with either Democrats or Republicans on nearly every issue. That sort of consistent partisanship is much less common among the broader electorate, although it’s becoming more so.</w:t>
      </w:r>
    </w:p>
    <w:p w14:paraId="42D652F6" w14:textId="77777777" w:rsidR="009831E7" w:rsidRPr="008E724A" w:rsidRDefault="009831E7" w:rsidP="009831E7">
      <w:pPr>
        <w:rPr>
          <w:sz w:val="16"/>
        </w:rPr>
      </w:pPr>
      <w:r w:rsidRPr="008E724A">
        <w:rPr>
          <w:sz w:val="16"/>
        </w:rPr>
        <w:t xml:space="preserve">My theory is that this more </w:t>
      </w:r>
      <w:r w:rsidRPr="008E724A">
        <w:rPr>
          <w:rStyle w:val="StyleUnderline"/>
          <w:highlight w:val="cyan"/>
        </w:rPr>
        <w:t>partisan</w:t>
      </w:r>
      <w:r w:rsidRPr="0006014C">
        <w:rPr>
          <w:rStyle w:val="StyleUnderline"/>
        </w:rPr>
        <w:t xml:space="preserve"> species of </w:t>
      </w:r>
      <w:r w:rsidRPr="008E724A">
        <w:rPr>
          <w:rStyle w:val="StyleUnderline"/>
          <w:highlight w:val="cyan"/>
        </w:rPr>
        <w:t>pundit</w:t>
      </w:r>
      <w:r w:rsidRPr="0006014C">
        <w:rPr>
          <w:rStyle w:val="StyleUnderline"/>
        </w:rPr>
        <w:t xml:space="preserve"> often implicitly or explicitly </w:t>
      </w:r>
      <w:r w:rsidRPr="008E724A">
        <w:rPr>
          <w:rStyle w:val="StyleUnderline"/>
          <w:highlight w:val="cyan"/>
        </w:rPr>
        <w:t>advocates for focusing</w:t>
      </w:r>
      <w:r w:rsidRPr="0006014C">
        <w:rPr>
          <w:rStyle w:val="StyleUnderline"/>
        </w:rPr>
        <w:t xml:space="preserve"> </w:t>
      </w:r>
      <w:r w:rsidRPr="008E724A">
        <w:rPr>
          <w:rStyle w:val="StyleUnderline"/>
          <w:highlight w:val="cyan"/>
        </w:rPr>
        <w:t>on</w:t>
      </w:r>
      <w:r w:rsidRPr="0006014C">
        <w:rPr>
          <w:rStyle w:val="StyleUnderline"/>
        </w:rPr>
        <w:t xml:space="preserve"> base </w:t>
      </w:r>
      <w:r w:rsidRPr="008E724A">
        <w:rPr>
          <w:rStyle w:val="StyleUnderline"/>
          <w:highlight w:val="cyan"/>
        </w:rPr>
        <w:t xml:space="preserve">turnout because it </w:t>
      </w:r>
      <w:r w:rsidRPr="008E724A">
        <w:rPr>
          <w:rStyle w:val="Emphasis"/>
          <w:highlight w:val="cyan"/>
        </w:rPr>
        <w:t>suits</w:t>
      </w:r>
      <w:r w:rsidRPr="0006014C">
        <w:rPr>
          <w:rStyle w:val="StyleUnderline"/>
        </w:rPr>
        <w:t xml:space="preserve"> their </w:t>
      </w:r>
      <w:r w:rsidRPr="008E724A">
        <w:rPr>
          <w:rStyle w:val="Emphasis"/>
          <w:highlight w:val="cyan"/>
        </w:rPr>
        <w:t xml:space="preserve">ideological </w:t>
      </w:r>
      <w:proofErr w:type="gramStart"/>
      <w:r w:rsidRPr="008E724A">
        <w:rPr>
          <w:rStyle w:val="Emphasis"/>
          <w:highlight w:val="cyan"/>
        </w:rPr>
        <w:t>interests</w:t>
      </w:r>
      <w:r w:rsidRPr="008E724A">
        <w:rPr>
          <w:sz w:val="16"/>
        </w:rPr>
        <w:t>..</w:t>
      </w:r>
      <w:proofErr w:type="gramEnd"/>
      <w:r w:rsidRPr="008E724A">
        <w:rPr>
          <w:sz w:val="16"/>
        </w:rPr>
        <w:t xml:space="preserve"> These </w:t>
      </w:r>
      <w:r w:rsidRPr="0006014C">
        <w:rPr>
          <w:rStyle w:val="StyleUnderline"/>
        </w:rPr>
        <w:t>pundits tend to be strong progressives</w:t>
      </w:r>
      <w:r w:rsidRPr="008E724A">
        <w:rPr>
          <w:sz w:val="16"/>
        </w:rPr>
        <w:t xml:space="preserve"> (or conservatives) themselves, </w:t>
      </w:r>
      <w:r w:rsidRPr="0006014C">
        <w:rPr>
          <w:rStyle w:val="StyleUnderline"/>
        </w:rPr>
        <w:t xml:space="preserve">and </w:t>
      </w:r>
      <w:r w:rsidRPr="0006014C">
        <w:rPr>
          <w:rStyle w:val="Emphasis"/>
        </w:rPr>
        <w:t xml:space="preserve">the </w:t>
      </w:r>
      <w:r w:rsidRPr="008E724A">
        <w:rPr>
          <w:rStyle w:val="Emphasis"/>
          <w:highlight w:val="cyan"/>
        </w:rPr>
        <w:t>base-turnout theory</w:t>
      </w:r>
      <w:r w:rsidRPr="008E724A">
        <w:rPr>
          <w:rStyle w:val="StyleUnderline"/>
          <w:highlight w:val="cyan"/>
        </w:rPr>
        <w:t xml:space="preserve"> implies</w:t>
      </w:r>
      <w:r w:rsidRPr="0006014C">
        <w:rPr>
          <w:rStyle w:val="StyleUnderline"/>
        </w:rPr>
        <w:t xml:space="preserve"> </w:t>
      </w:r>
      <w:r w:rsidRPr="008E724A">
        <w:rPr>
          <w:rStyle w:val="StyleUnderline"/>
          <w:highlight w:val="cyan"/>
        </w:rPr>
        <w:t xml:space="preserve">there’s </w:t>
      </w:r>
      <w:r w:rsidRPr="008E724A">
        <w:rPr>
          <w:rStyle w:val="Emphasis"/>
          <w:highlight w:val="cyan"/>
        </w:rPr>
        <w:t>no trade-off</w:t>
      </w:r>
      <w:r w:rsidRPr="008E724A">
        <w:rPr>
          <w:rStyle w:val="StyleUnderline"/>
          <w:highlight w:val="cyan"/>
        </w:rPr>
        <w:t xml:space="preserve"> between </w:t>
      </w:r>
      <w:proofErr w:type="gramStart"/>
      <w:r w:rsidRPr="008E724A">
        <w:rPr>
          <w:rStyle w:val="Emphasis"/>
          <w:highlight w:val="cyan"/>
        </w:rPr>
        <w:t>ideologically-charged</w:t>
      </w:r>
      <w:proofErr w:type="gramEnd"/>
      <w:r w:rsidRPr="008E724A">
        <w:rPr>
          <w:rStyle w:val="Emphasis"/>
          <w:highlight w:val="cyan"/>
        </w:rPr>
        <w:t xml:space="preserve"> policy goals</w:t>
      </w:r>
      <w:r w:rsidRPr="008E724A">
        <w:rPr>
          <w:rStyle w:val="StyleUnderline"/>
          <w:highlight w:val="cyan"/>
        </w:rPr>
        <w:t xml:space="preserve"> and </w:t>
      </w:r>
      <w:r w:rsidRPr="008E724A">
        <w:rPr>
          <w:rStyle w:val="Emphasis"/>
          <w:highlight w:val="cyan"/>
        </w:rPr>
        <w:t>electoral ones</w:t>
      </w:r>
      <w:r w:rsidRPr="0006014C">
        <w:rPr>
          <w:rStyle w:val="Emphasis"/>
        </w:rPr>
        <w:t>.</w:t>
      </w:r>
      <w:r w:rsidRPr="008E724A">
        <w:rPr>
          <w:sz w:val="16"/>
        </w:rPr>
        <w:t xml:space="preserve"> Read progressive media, for instance, and you’ll often hear that Biden was wise to cancel student loan repayments1 because it would excite young voters, even though student loan relief polls questionably with the electorate overall. I’m not sure I want to get too far into the weeds on Biden’s stance toward the Middle East, but you’ll often hear this argument on Gaza, too. It’s often just assumed (despite poor results for the “uncommitted” protest vote in the Michigan primary on Tuesday) that it would be electorally advantageous for Biden to move to the left by becoming more hawkish toward Bibi Netanyahu, even though Americans overall are still more sympathetic to Israel than Palestine.</w:t>
      </w:r>
    </w:p>
    <w:p w14:paraId="33398E18" w14:textId="77777777" w:rsidR="009831E7" w:rsidRPr="008E724A" w:rsidRDefault="009831E7" w:rsidP="009831E7">
      <w:pPr>
        <w:rPr>
          <w:sz w:val="16"/>
        </w:rPr>
      </w:pPr>
      <w:r w:rsidRPr="008E724A">
        <w:rPr>
          <w:sz w:val="16"/>
        </w:rPr>
        <w:t xml:space="preserve">The Times/Siena poll that Yglesias alluded to speaks to the potential dangers for Democrats of the base-turnout focus. The poll asked voters who they voted for in 2020 as well as who they plan to vote for in November. This produced a big gap; Biden </w:t>
      </w:r>
      <w:proofErr w:type="gramStart"/>
      <w:r w:rsidRPr="008E724A">
        <w:rPr>
          <w:sz w:val="16"/>
        </w:rPr>
        <w:t>actually led</w:t>
      </w:r>
      <w:proofErr w:type="gramEnd"/>
      <w:r w:rsidRPr="008E724A">
        <w:rPr>
          <w:sz w:val="16"/>
        </w:rPr>
        <w:t xml:space="preserve"> by 12 points in the recalled 2020 vote, but he trails Trump by 5 points in 2024 voter preferences:</w:t>
      </w:r>
    </w:p>
    <w:p w14:paraId="420D09AF" w14:textId="77777777" w:rsidR="009831E7" w:rsidRPr="008E724A" w:rsidRDefault="009831E7" w:rsidP="009831E7">
      <w:pPr>
        <w:pStyle w:val="ListParagraph"/>
        <w:numPr>
          <w:ilvl w:val="0"/>
          <w:numId w:val="23"/>
        </w:numPr>
        <w:rPr>
          <w:sz w:val="16"/>
        </w:rPr>
      </w:pPr>
      <w:r w:rsidRPr="008E724A">
        <w:rPr>
          <w:sz w:val="16"/>
        </w:rPr>
        <w:t>2020 recalled vote (excluding nonvoters): Biden 53%, Trump 41%</w:t>
      </w:r>
    </w:p>
    <w:p w14:paraId="093945AF" w14:textId="77777777" w:rsidR="009831E7" w:rsidRPr="008E724A" w:rsidRDefault="009831E7" w:rsidP="009831E7">
      <w:pPr>
        <w:pStyle w:val="ListParagraph"/>
        <w:numPr>
          <w:ilvl w:val="0"/>
          <w:numId w:val="23"/>
        </w:numPr>
        <w:rPr>
          <w:sz w:val="16"/>
        </w:rPr>
      </w:pPr>
      <w:r w:rsidRPr="008E724A">
        <w:rPr>
          <w:sz w:val="16"/>
        </w:rPr>
        <w:t>2024 vote (including learners): Trump 48%, Biden 43%</w:t>
      </w:r>
    </w:p>
    <w:p w14:paraId="75330C82" w14:textId="77777777" w:rsidR="009831E7" w:rsidRPr="008E724A" w:rsidRDefault="009831E7" w:rsidP="009831E7">
      <w:pPr>
        <w:rPr>
          <w:sz w:val="16"/>
        </w:rPr>
      </w:pPr>
      <w:r w:rsidRPr="008E724A">
        <w:rPr>
          <w:sz w:val="16"/>
        </w:rPr>
        <w:t xml:space="preserve">Now, this is a weird result – Biden </w:t>
      </w:r>
      <w:proofErr w:type="gramStart"/>
      <w:r w:rsidRPr="008E724A">
        <w:rPr>
          <w:sz w:val="16"/>
        </w:rPr>
        <w:t>actually won</w:t>
      </w:r>
      <w:proofErr w:type="gramEnd"/>
      <w:r w:rsidRPr="008E724A">
        <w:rPr>
          <w:sz w:val="16"/>
        </w:rPr>
        <w:t xml:space="preserve"> in 2020 by 4.5 percentage points, not 12. It may reflect the fact that voters sometimes incorrectly recall their previous votes and there can be a bias toward the candidate who won the prior election (in this case, Biden). Nevertheless, this is a bad data point for White House. In the poll, only 83 percent of voters who say they chose Biden in 2020 plan to vote for him this year, whereas 97 percent who voted for Trump plan to vote for Trump again.</w:t>
      </w:r>
    </w:p>
    <w:p w14:paraId="4273D16F" w14:textId="77777777" w:rsidR="009831E7" w:rsidRPr="008E724A" w:rsidRDefault="009831E7" w:rsidP="009831E7">
      <w:pPr>
        <w:rPr>
          <w:sz w:val="16"/>
        </w:rPr>
      </w:pPr>
      <w:r w:rsidRPr="008E724A">
        <w:rPr>
          <w:sz w:val="16"/>
        </w:rPr>
        <w:lastRenderedPageBreak/>
        <w:t>These are swing voters, in other words — people who are explicitly stating to pollsters that they are switching their vote from 2020. There are a substantial number of them.</w:t>
      </w:r>
    </w:p>
    <w:p w14:paraId="7036730D" w14:textId="77777777" w:rsidR="009831E7" w:rsidRPr="008E724A" w:rsidRDefault="009831E7" w:rsidP="009831E7">
      <w:pPr>
        <w:rPr>
          <w:sz w:val="16"/>
        </w:rPr>
      </w:pPr>
      <w:r w:rsidRPr="008E724A">
        <w:rPr>
          <w:sz w:val="16"/>
        </w:rPr>
        <w:t xml:space="preserve">But these </w:t>
      </w:r>
      <w:r w:rsidRPr="008E724A">
        <w:rPr>
          <w:rStyle w:val="Emphasis"/>
          <w:highlight w:val="cyan"/>
        </w:rPr>
        <w:t>vote-switchers</w:t>
      </w:r>
      <w:r w:rsidRPr="008E724A">
        <w:rPr>
          <w:sz w:val="16"/>
        </w:rPr>
        <w:t xml:space="preserve"> largely </w:t>
      </w:r>
      <w:r w:rsidRPr="008E724A">
        <w:rPr>
          <w:rStyle w:val="Emphasis"/>
          <w:highlight w:val="cyan"/>
        </w:rPr>
        <w:t>do not come from the</w:t>
      </w:r>
      <w:r w:rsidRPr="008E724A">
        <w:rPr>
          <w:rStyle w:val="Emphasis"/>
        </w:rPr>
        <w:t xml:space="preserve"> core of the </w:t>
      </w:r>
      <w:r w:rsidRPr="008E724A">
        <w:rPr>
          <w:rStyle w:val="Emphasis"/>
          <w:highlight w:val="cyan"/>
        </w:rPr>
        <w:t>Dem</w:t>
      </w:r>
      <w:r w:rsidRPr="008E724A">
        <w:rPr>
          <w:rStyle w:val="Emphasis"/>
        </w:rPr>
        <w:t xml:space="preserve">ocratic </w:t>
      </w:r>
      <w:r w:rsidRPr="008E724A">
        <w:rPr>
          <w:rStyle w:val="Emphasis"/>
          <w:highlight w:val="cyan"/>
        </w:rPr>
        <w:t>base</w:t>
      </w:r>
      <w:r w:rsidRPr="008E724A">
        <w:rPr>
          <w:sz w:val="16"/>
        </w:rPr>
        <w:t xml:space="preserve">. </w:t>
      </w:r>
      <w:r w:rsidRPr="008E724A">
        <w:rPr>
          <w:rStyle w:val="StyleUnderline"/>
        </w:rPr>
        <w:t>Among</w:t>
      </w:r>
      <w:r w:rsidRPr="008E724A">
        <w:rPr>
          <w:sz w:val="16"/>
        </w:rPr>
        <w:t xml:space="preserve"> the </w:t>
      </w:r>
      <w:r w:rsidRPr="008E724A">
        <w:rPr>
          <w:rStyle w:val="StyleUnderline"/>
        </w:rPr>
        <w:t>roughly half of Biden 2020 voters in the Times poll who described themselves as Democratic primary voters, a relatively healthy 91 percent said they plan to vote for Biden again</w:t>
      </w:r>
      <w:r w:rsidRPr="008E724A">
        <w:rPr>
          <w:sz w:val="16"/>
        </w:rPr>
        <w:t xml:space="preserve">. People who vote in primaries tend to be more politically active and more loyal to their party. But </w:t>
      </w:r>
      <w:r w:rsidRPr="008E724A">
        <w:rPr>
          <w:rStyle w:val="StyleUnderline"/>
        </w:rPr>
        <w:t>if Biden is retaining only 83 percent of his 2020 vote overall, that implies he’s doing quite poorly with people who voted for him in 2020 but who are not loyal Democratic primary voters</w:t>
      </w:r>
      <w:r w:rsidRPr="008E724A">
        <w:rPr>
          <w:sz w:val="16"/>
        </w:rPr>
        <w:t>. Only about 75 percent of this group say they’ll vote for Biden again.</w:t>
      </w:r>
    </w:p>
    <w:p w14:paraId="73E8B0DB" w14:textId="77777777" w:rsidR="009831E7" w:rsidRPr="008E724A" w:rsidRDefault="009831E7" w:rsidP="009831E7">
      <w:pPr>
        <w:rPr>
          <w:sz w:val="16"/>
        </w:rPr>
      </w:pPr>
      <w:r w:rsidRPr="008E724A">
        <w:rPr>
          <w:rStyle w:val="StyleUnderline"/>
        </w:rPr>
        <w:t xml:space="preserve">It’s only March, and this is only one poll. </w:t>
      </w:r>
      <w:r w:rsidRPr="008E724A">
        <w:rPr>
          <w:rStyle w:val="Emphasis"/>
          <w:highlight w:val="cyan"/>
        </w:rPr>
        <w:t>The White House is within its rights</w:t>
      </w:r>
      <w:r w:rsidRPr="008E724A">
        <w:rPr>
          <w:rStyle w:val="StyleUnderline"/>
        </w:rPr>
        <w:t xml:space="preserve"> </w:t>
      </w:r>
      <w:r w:rsidRPr="008E724A">
        <w:rPr>
          <w:rStyle w:val="StyleUnderline"/>
          <w:highlight w:val="cyan"/>
        </w:rPr>
        <w:t>to take</w:t>
      </w:r>
      <w:r w:rsidRPr="008E724A">
        <w:rPr>
          <w:rStyle w:val="StyleUnderline"/>
        </w:rPr>
        <w:t xml:space="preserve"> some </w:t>
      </w:r>
      <w:r w:rsidRPr="008E724A">
        <w:rPr>
          <w:rStyle w:val="Emphasis"/>
          <w:highlight w:val="cyan"/>
        </w:rPr>
        <w:t>comfort</w:t>
      </w:r>
      <w:r w:rsidRPr="008E724A">
        <w:rPr>
          <w:rStyle w:val="StyleUnderline"/>
          <w:highlight w:val="cyan"/>
        </w:rPr>
        <w:t xml:space="preserve"> in</w:t>
      </w:r>
      <w:r w:rsidRPr="008E724A">
        <w:rPr>
          <w:rStyle w:val="StyleUnderline"/>
        </w:rPr>
        <w:t xml:space="preserve"> </w:t>
      </w:r>
      <w:r w:rsidRPr="008E724A">
        <w:rPr>
          <w:rStyle w:val="StyleUnderline"/>
          <w:highlight w:val="cyan"/>
        </w:rPr>
        <w:t>the fact</w:t>
      </w:r>
      <w:r w:rsidRPr="008E724A">
        <w:rPr>
          <w:rStyle w:val="StyleUnderline"/>
        </w:rPr>
        <w:t xml:space="preserve"> that </w:t>
      </w:r>
      <w:r w:rsidRPr="008E724A">
        <w:rPr>
          <w:rStyle w:val="Emphasis"/>
          <w:highlight w:val="cyan"/>
        </w:rPr>
        <w:t>Biden won</w:t>
      </w:r>
      <w:r w:rsidRPr="008E724A">
        <w:rPr>
          <w:rStyle w:val="StyleUnderline"/>
          <w:highlight w:val="cyan"/>
        </w:rPr>
        <w:t xml:space="preserve"> in 2020 </w:t>
      </w:r>
      <w:r w:rsidRPr="008E724A">
        <w:rPr>
          <w:rStyle w:val="Emphasis"/>
          <w:highlight w:val="cyan"/>
        </w:rPr>
        <w:t>when</w:t>
      </w:r>
      <w:r w:rsidRPr="008E724A">
        <w:rPr>
          <w:rStyle w:val="StyleUnderline"/>
        </w:rPr>
        <w:t xml:space="preserve"> all </w:t>
      </w:r>
      <w:r w:rsidRPr="008E724A">
        <w:rPr>
          <w:rStyle w:val="Emphasis"/>
          <w:highlight w:val="cyan"/>
        </w:rPr>
        <w:t>the chips were down</w:t>
      </w:r>
      <w:r w:rsidRPr="008E724A">
        <w:rPr>
          <w:sz w:val="16"/>
        </w:rPr>
        <w:t>.</w:t>
      </w:r>
    </w:p>
    <w:p w14:paraId="40D5BA91" w14:textId="77777777" w:rsidR="009831E7" w:rsidRPr="008E724A" w:rsidRDefault="009831E7" w:rsidP="009831E7">
      <w:pPr>
        <w:rPr>
          <w:sz w:val="16"/>
        </w:rPr>
      </w:pPr>
      <w:r w:rsidRPr="008E724A">
        <w:rPr>
          <w:rStyle w:val="Emphasis"/>
          <w:highlight w:val="cyan"/>
        </w:rPr>
        <w:t>But if they want to maximize</w:t>
      </w:r>
      <w:r w:rsidRPr="008E724A">
        <w:rPr>
          <w:sz w:val="16"/>
        </w:rPr>
        <w:t xml:space="preserve"> </w:t>
      </w:r>
      <w:r w:rsidRPr="008E724A">
        <w:rPr>
          <w:rStyle w:val="StyleUnderline"/>
        </w:rPr>
        <w:t xml:space="preserve">their </w:t>
      </w:r>
      <w:r w:rsidRPr="008E724A">
        <w:rPr>
          <w:rStyle w:val="StyleUnderline"/>
          <w:highlight w:val="cyan"/>
        </w:rPr>
        <w:t>chances of</w:t>
      </w:r>
      <w:r w:rsidRPr="008E724A">
        <w:rPr>
          <w:sz w:val="16"/>
          <w:highlight w:val="cyan"/>
        </w:rPr>
        <w:t xml:space="preserve"> </w:t>
      </w:r>
      <w:r w:rsidRPr="008E724A">
        <w:rPr>
          <w:rStyle w:val="Emphasis"/>
          <w:highlight w:val="cyan"/>
        </w:rPr>
        <w:t>winning</w:t>
      </w:r>
      <w:r w:rsidRPr="008E724A">
        <w:rPr>
          <w:sz w:val="16"/>
        </w:rPr>
        <w:t xml:space="preserve"> in November, </w:t>
      </w:r>
      <w:r w:rsidRPr="008E724A">
        <w:rPr>
          <w:rStyle w:val="StyleUnderline"/>
          <w:highlight w:val="cyan"/>
        </w:rPr>
        <w:t>Dem</w:t>
      </w:r>
      <w:r w:rsidRPr="008E724A">
        <w:rPr>
          <w:rStyle w:val="StyleUnderline"/>
        </w:rPr>
        <w:t>ocrat</w:t>
      </w:r>
      <w:r w:rsidRPr="008E724A">
        <w:rPr>
          <w:rStyle w:val="StyleUnderline"/>
          <w:highlight w:val="cyan"/>
        </w:rPr>
        <w:t>s</w:t>
      </w:r>
      <w:r w:rsidRPr="008E724A">
        <w:rPr>
          <w:rStyle w:val="StyleUnderline"/>
        </w:rPr>
        <w:t xml:space="preserve"> </w:t>
      </w:r>
      <w:r w:rsidRPr="008E724A">
        <w:rPr>
          <w:rStyle w:val="StyleUnderline"/>
          <w:highlight w:val="cyan"/>
        </w:rPr>
        <w:t xml:space="preserve">ought to </w:t>
      </w:r>
      <w:r w:rsidRPr="008E724A">
        <w:rPr>
          <w:rStyle w:val="Emphasis"/>
          <w:highlight w:val="cyan"/>
        </w:rPr>
        <w:t>focus</w:t>
      </w:r>
      <w:r w:rsidRPr="008E724A">
        <w:rPr>
          <w:rStyle w:val="Emphasis"/>
        </w:rPr>
        <w:t xml:space="preserve"> </w:t>
      </w:r>
      <w:r w:rsidRPr="008E724A">
        <w:rPr>
          <w:rStyle w:val="Emphasis"/>
          <w:highlight w:val="cyan"/>
        </w:rPr>
        <w:t>on</w:t>
      </w:r>
      <w:r w:rsidRPr="008E724A">
        <w:rPr>
          <w:rStyle w:val="StyleUnderline"/>
        </w:rPr>
        <w:t xml:space="preserve"> this group of </w:t>
      </w:r>
      <w:r w:rsidRPr="008E724A">
        <w:rPr>
          <w:rStyle w:val="Emphasis"/>
          <w:highlight w:val="cyan"/>
        </w:rPr>
        <w:t>vote-switching swing voters first</w:t>
      </w:r>
      <w:r w:rsidRPr="008E724A">
        <w:rPr>
          <w:rStyle w:val="StyleUnderline"/>
          <w:highlight w:val="cyan"/>
        </w:rPr>
        <w:t>,</w:t>
      </w:r>
      <w:r w:rsidRPr="008E724A">
        <w:rPr>
          <w:rStyle w:val="StyleUnderline"/>
        </w:rPr>
        <w:t xml:space="preserve"> </w:t>
      </w:r>
      <w:r w:rsidRPr="008E724A">
        <w:rPr>
          <w:rStyle w:val="StyleUnderline"/>
          <w:highlight w:val="cyan"/>
        </w:rPr>
        <w:t>and the base second</w:t>
      </w:r>
      <w:r w:rsidRPr="008E724A">
        <w:rPr>
          <w:sz w:val="16"/>
        </w:rPr>
        <w:t>. Why do these Biden 2020 voters now prefer Trump in 2024?</w:t>
      </w:r>
    </w:p>
    <w:p w14:paraId="62633400" w14:textId="77777777" w:rsidR="009831E7" w:rsidRPr="008E724A" w:rsidRDefault="009831E7" w:rsidP="009831E7">
      <w:pPr>
        <w:pStyle w:val="ListParagraph"/>
        <w:numPr>
          <w:ilvl w:val="0"/>
          <w:numId w:val="22"/>
        </w:numPr>
        <w:rPr>
          <w:sz w:val="16"/>
        </w:rPr>
      </w:pPr>
      <w:r w:rsidRPr="008E724A">
        <w:rPr>
          <w:sz w:val="16"/>
        </w:rPr>
        <w:t xml:space="preserve">Is it Biden’s age? All the evidence points toward age being a major factor. Is it to the point where Democrats ought to pull the emergency lever and nominate a different candidate instead? </w:t>
      </w:r>
    </w:p>
    <w:p w14:paraId="12CED059" w14:textId="77777777" w:rsidR="009831E7" w:rsidRPr="008E724A" w:rsidRDefault="009831E7" w:rsidP="009831E7">
      <w:pPr>
        <w:pStyle w:val="ListParagraph"/>
        <w:numPr>
          <w:ilvl w:val="0"/>
          <w:numId w:val="22"/>
        </w:numPr>
        <w:rPr>
          <w:sz w:val="16"/>
        </w:rPr>
      </w:pPr>
      <w:r w:rsidRPr="008E724A">
        <w:rPr>
          <w:sz w:val="16"/>
        </w:rPr>
        <w:t>Is it general disgruntlement with the direction of the country and the declining incumbency advantage? That might also argue for replacing Biden.</w:t>
      </w:r>
    </w:p>
    <w:p w14:paraId="231BB2D6" w14:textId="77777777" w:rsidR="009831E7" w:rsidRPr="008E724A" w:rsidRDefault="009831E7" w:rsidP="009831E7">
      <w:pPr>
        <w:pStyle w:val="ListParagraph"/>
        <w:numPr>
          <w:ilvl w:val="0"/>
          <w:numId w:val="22"/>
        </w:numPr>
        <w:rPr>
          <w:sz w:val="16"/>
        </w:rPr>
      </w:pPr>
      <w:r w:rsidRPr="008E724A">
        <w:rPr>
          <w:sz w:val="16"/>
        </w:rPr>
        <w:t>Is it that the White House’s messaging is often targeted at college-educated progressives? This is perhaps the easiest thing to fix.</w:t>
      </w:r>
    </w:p>
    <w:p w14:paraId="78A880AC" w14:textId="77777777" w:rsidR="009831E7" w:rsidRPr="008E724A" w:rsidRDefault="009831E7" w:rsidP="009831E7">
      <w:pPr>
        <w:rPr>
          <w:sz w:val="16"/>
        </w:rPr>
      </w:pPr>
      <w:r w:rsidRPr="008E724A">
        <w:rPr>
          <w:sz w:val="16"/>
        </w:rPr>
        <w:t xml:space="preserve">Is it that Biden's support in 2020 came from voters who thought that Trump mishandled the COVID pandemic — an issue which has now faded from public view — and voters see a country that still has a lot of problems? That could be a hard problem to solve, because it stems from a sort of Faustian bargain that Biden made in 2020, overpromising what might be possible with new leadership. Nevertheless, Biden does have a lot of </w:t>
      </w:r>
      <w:proofErr w:type="gramStart"/>
      <w:r w:rsidRPr="008E724A">
        <w:rPr>
          <w:sz w:val="16"/>
        </w:rPr>
        <w:t>substantive</w:t>
      </w:r>
      <w:proofErr w:type="gramEnd"/>
      <w:r w:rsidRPr="008E724A">
        <w:rPr>
          <w:sz w:val="16"/>
        </w:rPr>
        <w:t>, bipartisan accomplishments that he can tout. The White House often doesn’t focus on this, instead devoting a high percentage of their bandwidth to the dangers of Trump.</w:t>
      </w:r>
    </w:p>
    <w:p w14:paraId="735D4AE1" w14:textId="77777777" w:rsidR="009831E7" w:rsidRPr="008E724A" w:rsidRDefault="009831E7" w:rsidP="009831E7">
      <w:pPr>
        <w:rPr>
          <w:sz w:val="16"/>
        </w:rPr>
      </w:pPr>
      <w:r w:rsidRPr="008E724A">
        <w:rPr>
          <w:sz w:val="16"/>
        </w:rPr>
        <w:t>Or is it the decreasing loyalty of Black, Hispanic and Asian American voters to the Democratic Party? In the Times poll, nonwhite voters were considerably more likely to switch from Biden to Trump. There are many theories for this apparent shift. Some are frankly quite bearish for Democrats, implying that they’ll need to rethink their entire coalition, not something easily done in the next eight months.</w:t>
      </w:r>
    </w:p>
    <w:p w14:paraId="5D0E9871" w14:textId="77777777" w:rsidR="009831E7" w:rsidRDefault="009831E7" w:rsidP="009831E7">
      <w:pPr>
        <w:rPr>
          <w:sz w:val="16"/>
        </w:rPr>
      </w:pPr>
      <w:r w:rsidRPr="008E724A">
        <w:rPr>
          <w:rStyle w:val="Emphasis"/>
          <w:highlight w:val="cyan"/>
        </w:rPr>
        <w:t>Biden can still win</w:t>
      </w:r>
      <w:r w:rsidRPr="008E724A">
        <w:rPr>
          <w:sz w:val="16"/>
        </w:rPr>
        <w:t xml:space="preserve"> – </w:t>
      </w:r>
      <w:r w:rsidRPr="008E724A">
        <w:rPr>
          <w:rStyle w:val="StyleUnderline"/>
        </w:rPr>
        <w:t xml:space="preserve">to repeat myself, the calendar just turned to March, and </w:t>
      </w:r>
      <w:r w:rsidRPr="008E724A">
        <w:rPr>
          <w:rStyle w:val="Emphasis"/>
          <w:highlight w:val="cyan"/>
        </w:rPr>
        <w:t>likely voter polls</w:t>
      </w:r>
      <w:r w:rsidRPr="008E724A">
        <w:rPr>
          <w:rStyle w:val="StyleUnderline"/>
          <w:highlight w:val="cyan"/>
        </w:rPr>
        <w:t xml:space="preserve"> may </w:t>
      </w:r>
      <w:r w:rsidRPr="008E724A">
        <w:rPr>
          <w:rStyle w:val="Emphasis"/>
          <w:highlight w:val="cyan"/>
        </w:rPr>
        <w:t>have better news</w:t>
      </w:r>
      <w:r w:rsidRPr="008E724A">
        <w:rPr>
          <w:rStyle w:val="StyleUnderline"/>
        </w:rPr>
        <w:t xml:space="preserve"> for him</w:t>
      </w:r>
      <w:r w:rsidRPr="008E724A">
        <w:rPr>
          <w:sz w:val="16"/>
        </w:rPr>
        <w:t>.2 But the widespread assumption among Democrats that they can just run back their 2020 strategy or take a page from the Obama 2012 playbook appears to be flawed. There are still plenty of swing voters, and they’re swinging toward Trump.</w:t>
      </w:r>
    </w:p>
    <w:p w14:paraId="13FB06E3" w14:textId="77777777" w:rsidR="009831E7" w:rsidRPr="00950E1F" w:rsidRDefault="009831E7" w:rsidP="009831E7"/>
    <w:p w14:paraId="2E55C00F" w14:textId="77777777" w:rsidR="00541DBF" w:rsidRDefault="00541DBF" w:rsidP="00541DBF">
      <w:pPr>
        <w:pStyle w:val="Heading4"/>
      </w:pPr>
      <w:r>
        <w:t>Biden gets to 270</w:t>
      </w:r>
    </w:p>
    <w:p w14:paraId="2AB5BB3E" w14:textId="77777777" w:rsidR="00541DBF" w:rsidRPr="002047DB" w:rsidRDefault="00541DBF" w:rsidP="00541DBF">
      <w:r w:rsidRPr="002047DB">
        <w:rPr>
          <w:rStyle w:val="Style13ptBold"/>
        </w:rPr>
        <w:t>Korte '3/26</w:t>
      </w:r>
      <w:r w:rsidRPr="002047DB">
        <w:t xml:space="preserve"> [Gregory; 3/26/24; "Biden Gains Ground Against Trump in Six Key States, Poll Shows;" </w:t>
      </w:r>
      <w:r w:rsidRPr="002C2ED6">
        <w:t>https://www.bloomberg.com/news/articles/2024-03-26/election-2024-poll-biden-gains-on-trump-in-six-swing-states?srnd=homepage-americas&amp;embedded-checkout=true</w:t>
      </w:r>
      <w:r w:rsidRPr="002047DB">
        <w:t>]</w:t>
      </w:r>
      <w:r>
        <w:t xml:space="preserve"> *Charts and Tweets likely removed due to Verbatim formatting</w:t>
      </w:r>
    </w:p>
    <w:p w14:paraId="18DD116B" w14:textId="77777777" w:rsidR="00541DBF" w:rsidRPr="00F63B0C" w:rsidRDefault="00541DBF" w:rsidP="00541DBF">
      <w:pPr>
        <w:rPr>
          <w:sz w:val="16"/>
        </w:rPr>
      </w:pPr>
      <w:r w:rsidRPr="00F63B0C">
        <w:rPr>
          <w:sz w:val="16"/>
        </w:rPr>
        <w:t xml:space="preserve">President Joe </w:t>
      </w:r>
      <w:r w:rsidRPr="00F63B0C">
        <w:rPr>
          <w:rStyle w:val="StyleUnderline"/>
        </w:rPr>
        <w:t xml:space="preserve">Biden has gained ground against </w:t>
      </w:r>
      <w:r w:rsidRPr="00F63B0C">
        <w:rPr>
          <w:sz w:val="16"/>
        </w:rPr>
        <w:t xml:space="preserve">Republican Donald </w:t>
      </w:r>
      <w:r w:rsidRPr="00F63B0C">
        <w:rPr>
          <w:rStyle w:val="StyleUnderline"/>
        </w:rPr>
        <w:t>Trump in six of seven key swing states</w:t>
      </w:r>
      <w:r w:rsidRPr="00F63B0C">
        <w:rPr>
          <w:sz w:val="16"/>
        </w:rPr>
        <w:t>, and significantly so in at least two of them. The results make for the Democrat’s strongest position yet in a monthly Bloomberg News/Morning Consult poll.</w:t>
      </w:r>
    </w:p>
    <w:p w14:paraId="73F1EBD1" w14:textId="77777777" w:rsidR="00541DBF" w:rsidRPr="00F63B0C" w:rsidRDefault="00541DBF" w:rsidP="00541DBF">
      <w:pPr>
        <w:rPr>
          <w:sz w:val="16"/>
        </w:rPr>
      </w:pPr>
      <w:r w:rsidRPr="00F63B0C">
        <w:rPr>
          <w:sz w:val="16"/>
        </w:rPr>
        <w:t xml:space="preserve">The move in the president's direction comes after five months of mostly consistent Trump </w:t>
      </w:r>
      <w:proofErr w:type="gramStart"/>
      <w:r w:rsidRPr="00F63B0C">
        <w:rPr>
          <w:sz w:val="16"/>
        </w:rPr>
        <w:t>leads, and</w:t>
      </w:r>
      <w:proofErr w:type="gramEnd"/>
      <w:r w:rsidRPr="00F63B0C">
        <w:rPr>
          <w:sz w:val="16"/>
        </w:rPr>
        <w:t xml:space="preserve"> follows a State of the Union address that rallied Democrats and seemed to mitigate concerns about Biden’s age.</w:t>
      </w:r>
    </w:p>
    <w:p w14:paraId="22F0A8BD" w14:textId="77777777" w:rsidR="00541DBF" w:rsidRPr="00F63B0C" w:rsidRDefault="00541DBF" w:rsidP="00541DBF">
      <w:pPr>
        <w:rPr>
          <w:rStyle w:val="StyleUnderline"/>
        </w:rPr>
      </w:pPr>
      <w:r w:rsidRPr="00F63B0C">
        <w:rPr>
          <w:rStyle w:val="StyleUnderline"/>
        </w:rPr>
        <w:t>The shift was significant in Wisconsin, where Biden leads Trump by one point</w:t>
      </w:r>
      <w:r w:rsidRPr="00F63B0C">
        <w:rPr>
          <w:sz w:val="16"/>
        </w:rPr>
        <w:t xml:space="preserve"> after trailing him by four points in February, </w:t>
      </w:r>
      <w:r w:rsidRPr="00F63B0C">
        <w:rPr>
          <w:rStyle w:val="StyleUnderline"/>
        </w:rPr>
        <w:t xml:space="preserve">and in Pennsylvania, where the </w:t>
      </w:r>
      <w:r w:rsidRPr="00F63B0C">
        <w:rPr>
          <w:rStyle w:val="StyleUnderline"/>
        </w:rPr>
        <w:lastRenderedPageBreak/>
        <w:t>candidates are tied after Trump held a six-point lead last month. They are also tied in Michigan.</w:t>
      </w:r>
    </w:p>
    <w:p w14:paraId="05861F39" w14:textId="77777777" w:rsidR="00541DBF" w:rsidRPr="00077B00" w:rsidRDefault="00541DBF" w:rsidP="00541DBF">
      <w:pPr>
        <w:rPr>
          <w:u w:val="single"/>
        </w:rPr>
      </w:pPr>
      <w:r w:rsidRPr="00F63B0C">
        <w:rPr>
          <w:sz w:val="16"/>
        </w:rPr>
        <w:t xml:space="preserve">It's too soon to know whether the improved showing is a one-time bump or the beginning of a more durable change in the race, and Biden continues to lag the presumptive GOP nominee in four crucial states. But </w:t>
      </w:r>
      <w:r w:rsidRPr="00F63B0C">
        <w:rPr>
          <w:rStyle w:val="StyleUnderline"/>
        </w:rPr>
        <w:t>November victories in so-called “Blue Wall” northern battlegrounds would all but vault Biden to a second term.</w:t>
      </w:r>
    </w:p>
    <w:p w14:paraId="21BCBDF2" w14:textId="77777777" w:rsidR="00541DBF" w:rsidRDefault="00541DBF" w:rsidP="00541DBF">
      <w:pPr>
        <w:pStyle w:val="Heading4"/>
      </w:pPr>
      <w:r>
        <w:t>All that matters are these 6 swing states –</w:t>
      </w:r>
    </w:p>
    <w:p w14:paraId="60CFA961" w14:textId="77777777" w:rsidR="00541DBF" w:rsidRPr="00A542DA" w:rsidRDefault="00541DBF" w:rsidP="00541DBF">
      <w:r w:rsidRPr="00A542DA">
        <w:rPr>
          <w:rStyle w:val="Style13ptBold"/>
        </w:rPr>
        <w:t>FitzGerald, 6/14</w:t>
      </w:r>
      <w:r>
        <w:t xml:space="preserve">. </w:t>
      </w:r>
      <w:r>
        <w:br/>
        <w:t>James, staff writer for BBC News, 2024. “</w:t>
      </w:r>
      <w:r w:rsidRPr="00A542DA">
        <w:t>Six swing states set to decide the US election</w:t>
      </w:r>
      <w:r>
        <w:t>.”</w:t>
      </w:r>
      <w:r>
        <w:br/>
      </w:r>
      <w:r w:rsidRPr="00A542DA">
        <w:t>https://www.bbc.com/news/articles/c511pyn3xw3o</w:t>
      </w:r>
    </w:p>
    <w:p w14:paraId="19A1DE7C" w14:textId="77777777" w:rsidR="00541DBF" w:rsidRDefault="00541DBF" w:rsidP="00541DBF">
      <w:r>
        <w:t>About 240 million people are eligible to vote in this year’s US election, but only a relatively small number of them are likely to settle the question of who becomes the next president.</w:t>
      </w:r>
    </w:p>
    <w:p w14:paraId="71E0F244" w14:textId="77777777" w:rsidR="00541DBF" w:rsidRPr="00144180" w:rsidRDefault="00541DBF" w:rsidP="00541DBF">
      <w:pPr>
        <w:rPr>
          <w:rStyle w:val="StyleUnderline"/>
        </w:rPr>
      </w:pPr>
      <w:r w:rsidRPr="00144180">
        <w:rPr>
          <w:rStyle w:val="StyleUnderline"/>
        </w:rPr>
        <w:t>Experts believe there are only a handful of states that could plausibly be won by</w:t>
      </w:r>
      <w:r>
        <w:t xml:space="preserve"> either Democratic President Joe </w:t>
      </w:r>
      <w:r w:rsidRPr="00144180">
        <w:rPr>
          <w:rStyle w:val="StyleUnderline"/>
        </w:rPr>
        <w:t>Biden or</w:t>
      </w:r>
      <w:r>
        <w:t xml:space="preserve"> his Republican predecessor, Donald </w:t>
      </w:r>
      <w:r w:rsidRPr="00144180">
        <w:rPr>
          <w:rStyle w:val="StyleUnderline"/>
        </w:rPr>
        <w:t>Trump.</w:t>
      </w:r>
    </w:p>
    <w:p w14:paraId="5DBB15E2" w14:textId="77777777" w:rsidR="00541DBF" w:rsidRPr="00144180" w:rsidRDefault="00541DBF" w:rsidP="00541DBF">
      <w:pPr>
        <w:rPr>
          <w:rStyle w:val="StyleUnderline"/>
        </w:rPr>
      </w:pPr>
      <w:r w:rsidRPr="00144180">
        <w:rPr>
          <w:rStyle w:val="StyleUnderline"/>
        </w:rPr>
        <w:t>Six of them - Arizona, Georgia, Michigan, Nevada, Pennsylvania and Wisconsin – appear to be on a knife edge and</w:t>
      </w:r>
      <w:r>
        <w:t xml:space="preserve"> probably </w:t>
      </w:r>
      <w:r w:rsidRPr="00144180">
        <w:rPr>
          <w:rStyle w:val="StyleUnderline"/>
        </w:rPr>
        <w:t>hold the key to</w:t>
      </w:r>
      <w:r>
        <w:t xml:space="preserve"> who will take </w:t>
      </w:r>
      <w:r w:rsidRPr="00144180">
        <w:rPr>
          <w:rStyle w:val="StyleUnderline"/>
        </w:rPr>
        <w:t>the White House.</w:t>
      </w:r>
    </w:p>
    <w:p w14:paraId="6D43709E" w14:textId="77777777" w:rsidR="00541DBF" w:rsidRPr="00144180" w:rsidRDefault="00541DBF" w:rsidP="00541DBF">
      <w:proofErr w:type="gramStart"/>
      <w:r>
        <w:t>So</w:t>
      </w:r>
      <w:proofErr w:type="gramEnd"/>
      <w:r>
        <w:t xml:space="preserve"> </w:t>
      </w:r>
      <w:r w:rsidRPr="00144180">
        <w:rPr>
          <w:rStyle w:val="StyleUnderline"/>
        </w:rPr>
        <w:t>both parties are campaigning intensiv</w:t>
      </w:r>
      <w:r>
        <w:t>ely to win over undecided voters in these states.</w:t>
      </w:r>
    </w:p>
    <w:p w14:paraId="4F443E5B" w14:textId="77777777" w:rsidR="00541DBF" w:rsidRPr="00B0426D" w:rsidRDefault="00541DBF" w:rsidP="00541DBF">
      <w:pPr>
        <w:rPr>
          <w:sz w:val="14"/>
        </w:rPr>
      </w:pPr>
    </w:p>
    <w:p w14:paraId="2043F228" w14:textId="77777777" w:rsidR="009831E7" w:rsidRDefault="009831E7" w:rsidP="009831E7">
      <w:pPr>
        <w:pStyle w:val="Heading3"/>
      </w:pPr>
      <w:r>
        <w:lastRenderedPageBreak/>
        <w:t xml:space="preserve">UQ---Felonies </w:t>
      </w:r>
    </w:p>
    <w:p w14:paraId="4B3FFD96" w14:textId="35825DFD" w:rsidR="009E0171" w:rsidRDefault="009E0171" w:rsidP="009E0171">
      <w:pPr>
        <w:pStyle w:val="Heading4"/>
      </w:pPr>
      <w:r>
        <w:t xml:space="preserve">Trump is a convicted felon. </w:t>
      </w:r>
    </w:p>
    <w:p w14:paraId="70F0499E" w14:textId="77777777" w:rsidR="009E0171" w:rsidRPr="00C3484F" w:rsidRDefault="009E0171" w:rsidP="009E0171">
      <w:r w:rsidRPr="00C3484F">
        <w:rPr>
          <w:rStyle w:val="Style13ptBold"/>
        </w:rPr>
        <w:t xml:space="preserve">Lange, </w:t>
      </w:r>
      <w:r>
        <w:rPr>
          <w:rStyle w:val="Style13ptBold"/>
        </w:rPr>
        <w:t>5/31</w:t>
      </w:r>
      <w:r>
        <w:t>.</w:t>
      </w:r>
      <w:r>
        <w:br/>
        <w:t>Jason, reporter for Reuters News, 5/31/24. “</w:t>
      </w:r>
      <w:r w:rsidRPr="00C3484F">
        <w:t>Exclusive: One in 10 Republicans less likely to vote for Trump after guilty verdict, Reuters/Ipsos poll finds</w:t>
      </w:r>
      <w:r>
        <w:t>.”</w:t>
      </w:r>
      <w:r>
        <w:br/>
      </w:r>
      <w:r w:rsidRPr="00C3484F">
        <w:t>https://www.reuters.com/world/us/one-10-republicans-less-likely-vote-trump-after-guilty-verdict-reutersipsos-poll-2024-05-31/</w:t>
      </w:r>
    </w:p>
    <w:p w14:paraId="4D452257" w14:textId="77777777" w:rsidR="009E0171" w:rsidRDefault="009E0171" w:rsidP="009E0171">
      <w:r w:rsidRPr="00C3484F">
        <w:rPr>
          <w:rStyle w:val="StyleUnderline"/>
        </w:rPr>
        <w:t>Ten percent of Republican registered voters say they are less likely to vote for</w:t>
      </w:r>
      <w:r>
        <w:t xml:space="preserve"> Donald </w:t>
      </w:r>
      <w:r w:rsidRPr="00C3484F">
        <w:t>Trump following his felony conviction</w:t>
      </w:r>
      <w:r>
        <w:t xml:space="preserve"> for falsifying business records to cover up a hush money payment to a porn star, according to a Reuters/Ipsos poll that closed on Friday.</w:t>
      </w:r>
    </w:p>
    <w:p w14:paraId="70434BD4" w14:textId="77777777" w:rsidR="009E0171" w:rsidRDefault="009E0171" w:rsidP="009E0171">
      <w:r>
        <w:t>The two-day poll, conducted in the hours after the Republican presidential candidate's conviction by a Manhattan jury on Thursday, also found that 56% of Republican registered voters said the case would have no effect on their vote and 35% said they were more likely to support Trump, who has claimed the charges against him are politically motivated and has vowed to appeal.</w:t>
      </w:r>
    </w:p>
    <w:p w14:paraId="60C0F741" w14:textId="77777777" w:rsidR="009E0171" w:rsidRDefault="009E0171" w:rsidP="009E0171">
      <w:r w:rsidRPr="00C3484F">
        <w:rPr>
          <w:rStyle w:val="StyleUnderline"/>
        </w:rPr>
        <w:t>The potential loss of a tenth of his party's voters is more significant for Trump</w:t>
      </w:r>
      <w:r>
        <w:t xml:space="preserve"> than the stronger backing of more than a third of Republicans, since many of the latter would be likely to vote for him regardless of the conviction.</w:t>
      </w:r>
    </w:p>
    <w:p w14:paraId="65DA6089" w14:textId="77777777" w:rsidR="009E0171" w:rsidRDefault="009E0171" w:rsidP="009E0171">
      <w:r w:rsidRPr="00C3484F">
        <w:rPr>
          <w:rStyle w:val="StyleUnderline"/>
        </w:rPr>
        <w:t>Among independent registered voters, 25% said Trump's conviction made them less likely to support him in November</w:t>
      </w:r>
      <w:r>
        <w:t>, compared to 18% who said they were more likely and 56% who said the conviction would have no impact on their decision.</w:t>
      </w:r>
    </w:p>
    <w:p w14:paraId="05B66581" w14:textId="77777777" w:rsidR="009E0171" w:rsidRPr="00C3484F" w:rsidRDefault="009E0171" w:rsidP="009E0171">
      <w:pPr>
        <w:rPr>
          <w:rStyle w:val="StyleUnderline"/>
        </w:rPr>
      </w:pPr>
      <w:r w:rsidRPr="00C3484F">
        <w:rPr>
          <w:rStyle w:val="StyleUnderline"/>
        </w:rPr>
        <w:t>The verdict could shake up the race</w:t>
      </w:r>
      <w:r>
        <w:t xml:space="preserve"> between Trump, who was U.S. president from 2017-2021, and Democratic President Joe Biden ahead of the Nov. 5 election. U.S. presidential </w:t>
      </w:r>
      <w:r w:rsidRPr="00C3484F">
        <w:rPr>
          <w:rStyle w:val="StyleUnderline"/>
        </w:rPr>
        <w:t>elections are typically decided by thin margins in a handful of competitive swing states, meaning that even small numbers of voters defecting</w:t>
      </w:r>
      <w:r>
        <w:t xml:space="preserve"> from their candidates </w:t>
      </w:r>
      <w:r w:rsidRPr="00C3484F">
        <w:rPr>
          <w:rStyle w:val="StyleUnderline"/>
        </w:rPr>
        <w:t>can have a big impact.</w:t>
      </w:r>
    </w:p>
    <w:p w14:paraId="4160B166" w14:textId="77777777" w:rsidR="009E0171" w:rsidRDefault="009E0171" w:rsidP="009E0171">
      <w:r w:rsidRPr="00C3484F">
        <w:rPr>
          <w:rStyle w:val="StyleUnderline"/>
        </w:rPr>
        <w:t>Biden and Trump remain locked in a tight race, with 41% of voters saying they would vote for Biden if the election were held today and 39% saying they would pick Trump</w:t>
      </w:r>
      <w:r>
        <w:t>, according to the poll, which surveyed 2,556 U.S. adults nationwide.</w:t>
      </w:r>
    </w:p>
    <w:p w14:paraId="69ADAB24" w14:textId="77777777" w:rsidR="009831E7" w:rsidRDefault="009831E7" w:rsidP="009831E7">
      <w:pPr>
        <w:pStyle w:val="Heading4"/>
      </w:pPr>
      <w:r>
        <w:t>Biden has narrow lead and gains from voter backlash to Trump charges but it’s still close.</w:t>
      </w:r>
    </w:p>
    <w:p w14:paraId="468B7046" w14:textId="77777777" w:rsidR="009831E7" w:rsidRPr="00DB4848" w:rsidRDefault="009831E7" w:rsidP="009831E7">
      <w:r w:rsidRPr="00B7609F">
        <w:rPr>
          <w:rStyle w:val="Style13ptBold"/>
        </w:rPr>
        <w:t>Bushard, 6/4</w:t>
      </w:r>
      <w:r>
        <w:t>.</w:t>
      </w:r>
      <w:r>
        <w:br/>
        <w:t>Brian, Forbes Staff Writer, 6/4/24. “</w:t>
      </w:r>
      <w:r w:rsidRPr="00DB4848">
        <w:t>Post-Trump Conviction Polls Show Warning Signs—Most Independents Think Trump Should Drop Out</w:t>
      </w:r>
      <w:r>
        <w:t>.”</w:t>
      </w:r>
      <w:r>
        <w:br/>
      </w:r>
      <w:r w:rsidRPr="00DB4848">
        <w:t>https://www.forbes.com/sites/brianbushard/2024/06/04/post-trump-conviction-polls-show-warning-signs-most-independents-think-trump-should-drop-out/</w:t>
      </w:r>
    </w:p>
    <w:p w14:paraId="6E5F125B" w14:textId="77777777" w:rsidR="009831E7" w:rsidRDefault="009831E7" w:rsidP="009831E7">
      <w:r w:rsidRPr="00DB4848">
        <w:rPr>
          <w:rStyle w:val="StyleUnderline"/>
        </w:rPr>
        <w:t>More than half of all independent voters want</w:t>
      </w:r>
      <w:r>
        <w:t xml:space="preserve"> former President Donald </w:t>
      </w:r>
      <w:r w:rsidRPr="00DB4848">
        <w:rPr>
          <w:rStyle w:val="StyleUnderline"/>
        </w:rPr>
        <w:t>Trump to drop his 2024 campaign after</w:t>
      </w:r>
      <w:r>
        <w:t xml:space="preserve"> a New York jury found him guilty on all </w:t>
      </w:r>
      <w:r w:rsidRPr="00DB4848">
        <w:rPr>
          <w:rStyle w:val="StyleUnderline"/>
        </w:rPr>
        <w:t>34 counts of falsifying business records</w:t>
      </w:r>
      <w:r>
        <w:t xml:space="preserve"> in his criminal hush money case, according to a poll released Sunday, the latest post-conviction survey to show a slew of warning signs for the Republican candidate.</w:t>
      </w:r>
    </w:p>
    <w:p w14:paraId="50502099" w14:textId="77777777" w:rsidR="009831E7" w:rsidRDefault="009831E7" w:rsidP="009831E7">
      <w:r>
        <w:t>An ABC News/Ipsos poll conducted on Friday and Saturday found 49% of Americans want Trump to end his campaign after his conviction in New York, up one point from an April Ipsos poll.</w:t>
      </w:r>
    </w:p>
    <w:p w14:paraId="2CFF6B05" w14:textId="77777777" w:rsidR="009831E7" w:rsidRDefault="009831E7" w:rsidP="009831E7">
      <w:r>
        <w:t>Some 52% of independents said Trump should drop out after the conviction, compared to 67% of so-called double-haters (voters opposed to Trump and President Joe Biden), and 16% of Republicans.</w:t>
      </w:r>
    </w:p>
    <w:p w14:paraId="5DB965B2" w14:textId="77777777" w:rsidR="009831E7" w:rsidRDefault="009831E7" w:rsidP="009831E7">
      <w:r>
        <w:lastRenderedPageBreak/>
        <w:t>A Morning Consult poll conducted on Friday found 54% of registered voters either “strongly” or “somewhat” approve the guilty verdict, and though 49% said Trump should be sentenced to probation, over 44% who said he should be given a prison sentence (68% of respondents said he should be fined).</w:t>
      </w:r>
    </w:p>
    <w:p w14:paraId="2C7F576D" w14:textId="77777777" w:rsidR="009831E7" w:rsidRDefault="009831E7" w:rsidP="009831E7">
      <w:r>
        <w:t>Roughly 49% of independents in the poll said they believe Trump should drop out of the presidential race, just one day after Trump was convicted in his criminal trial in New York.</w:t>
      </w:r>
    </w:p>
    <w:p w14:paraId="2C49AA72" w14:textId="77777777" w:rsidR="009831E7" w:rsidRDefault="009831E7" w:rsidP="009831E7">
      <w:r w:rsidRPr="00DB4848">
        <w:rPr>
          <w:rStyle w:val="StyleUnderline"/>
        </w:rPr>
        <w:t>The survey also found 15% of likely Republican voters believe Trump should drop his campaign</w:t>
      </w:r>
      <w:r>
        <w:t>, while 8% of self-proclaimed Trump supporters in the survey said the same.</w:t>
      </w:r>
    </w:p>
    <w:p w14:paraId="211C9395" w14:textId="77777777" w:rsidR="009831E7" w:rsidRDefault="009831E7" w:rsidP="009831E7">
      <w:r>
        <w:t>A Reuters/Ipsos poll conducted just hours after Trump’s guilty verdict was read also found 56% of Republican voters said the conviction does not change their vote, while 35% said they were more inclined to vote for Trump after the verdict.</w:t>
      </w:r>
    </w:p>
    <w:p w14:paraId="60568F7F" w14:textId="77777777" w:rsidR="009831E7" w:rsidRDefault="009831E7" w:rsidP="009831E7">
      <w:r>
        <w:t>Still: 10% of Republicans in the Reuters/Ipsos poll, which surveyed over 2,500 U.S. adults, said they were less likely to vote for Trump in the wake of the conviction, while a quarter of independent voters said the same—18% of independents said they were more likely to vote for Trump after the conviction.</w:t>
      </w:r>
    </w:p>
    <w:p w14:paraId="73CBE934" w14:textId="77777777" w:rsidR="009831E7" w:rsidRDefault="009831E7" w:rsidP="009831E7">
      <w:r>
        <w:t>Among GOP voters in the Morning Consult poll, 77% said Trump’s conviction was politically motivated, along with 43% of independent voters who said the same. In the ABC News/Ipsos poll, 47% said the charges were politically motivated, including 83% of Republicans, 51% of independents and 20% of Democrats.</w:t>
      </w:r>
    </w:p>
    <w:p w14:paraId="70BE6992" w14:textId="77777777" w:rsidR="009831E7" w:rsidRDefault="009831E7" w:rsidP="009831E7">
      <w:r>
        <w:t>Trump was convicted on all 34 felony charges of falsifying business records in New York, stemming from a reimbursement for a hush money payment to adult film star Stormy Daniels to conceal an alleged affair ahead of the 2016 presidential election. Trump, who denied the affair, claimed the reimbursement to his former fixer Michael Cohen was purely a legal expense, and has repeatedly decried the case as a “witch hunt,” claiming without evidence that New York prosecutors worked with President Joe Biden to charge Trump. The former president said this week he plans to appeal the conviction. He faces up to 136 years and $170,000 in fines if given the maximum sentence.</w:t>
      </w:r>
    </w:p>
    <w:p w14:paraId="53E505A4" w14:textId="77777777" w:rsidR="009831E7" w:rsidRDefault="009831E7" w:rsidP="009831E7">
      <w:r>
        <w:t>Trump was indicted in four separate criminal cases since launching his 2024 presidential campaign, and previous polling has indicated those cases could potentially cost him the election (Trump has pleaded not guilty on all charges). Roughly 46% of respondents in an April Quinnipiac poll said they believe Trump committed a crime by concealing hush money payments, while 46% of respondents in an April New York Times/Siena poll said Trump should be found guilty in the hush money case. In an AP/</w:t>
      </w:r>
      <w:proofErr w:type="spellStart"/>
      <w:r>
        <w:t>Norc</w:t>
      </w:r>
      <w:proofErr w:type="spellEnd"/>
      <w:r>
        <w:t xml:space="preserve"> poll released in May, roughly half of respondents said Trump would not be fit for office if convicted in New York.</w:t>
      </w:r>
    </w:p>
    <w:p w14:paraId="14164B4F" w14:textId="77777777" w:rsidR="009831E7" w:rsidRPr="00DB4848" w:rsidRDefault="009831E7" w:rsidP="009831E7">
      <w:r w:rsidRPr="00DB4848">
        <w:rPr>
          <w:rStyle w:val="StyleUnderline"/>
        </w:rPr>
        <w:t>Trump and Biden remain neck-and-neck, according to multiple recent polls</w:t>
      </w:r>
      <w:r>
        <w:t xml:space="preserve">, though third-party candidates have thrown a wrench in Biden’s hopes for reelection. </w:t>
      </w:r>
      <w:proofErr w:type="gramStart"/>
      <w:r>
        <w:t>A</w:t>
      </w:r>
      <w:proofErr w:type="gramEnd"/>
      <w:r>
        <w:t xml:space="preserve"> NPR/PBS/Marist poll released Thursday found </w:t>
      </w:r>
      <w:r w:rsidRPr="00DB4848">
        <w:rPr>
          <w:rStyle w:val="StyleUnderline"/>
        </w:rPr>
        <w:t>Biden maintains a narrow 50% to 48% edge over Trump in a head-to-head matchup</w:t>
      </w:r>
      <w:r>
        <w:t xml:space="preserve">, though Trump would defeat Trump by four points when third-party candidates, such as independent Robert F. Kennedy Jr., are included. Biden also appears to be losing support in key swing states, with a Bloomberg/Morning Consult poll finding Trump leading Biden in seven swing states (Arizona, Georgia, Michigan, Nevada, North Carolina, Pennsylvania and Wisconsin). Biden narrowly won six of those states in 2020, </w:t>
      </w:r>
      <w:proofErr w:type="gramStart"/>
      <w:r>
        <w:t>with the exception of</w:t>
      </w:r>
      <w:proofErr w:type="gramEnd"/>
      <w:r>
        <w:t xml:space="preserve"> North Carolina.</w:t>
      </w:r>
    </w:p>
    <w:p w14:paraId="3653CA4D" w14:textId="77777777" w:rsidR="009831E7" w:rsidRDefault="009831E7" w:rsidP="009831E7">
      <w:pPr>
        <w:pStyle w:val="Heading4"/>
      </w:pPr>
      <w:r>
        <w:t>Momentum favors Biden – recent polls show the conviction is dampening Trump support</w:t>
      </w:r>
    </w:p>
    <w:p w14:paraId="4784B314" w14:textId="77777777" w:rsidR="009831E7" w:rsidRPr="00736476" w:rsidRDefault="009831E7" w:rsidP="009831E7">
      <w:r w:rsidRPr="00736476">
        <w:rPr>
          <w:rStyle w:val="Style13ptBold"/>
        </w:rPr>
        <w:t>Stanton, 6/12</w:t>
      </w:r>
      <w:r>
        <w:t xml:space="preserve">.  </w:t>
      </w:r>
      <w:r>
        <w:br/>
        <w:t>Andrew, staff writer for MSN News, 2024. “</w:t>
      </w:r>
      <w:r w:rsidRPr="00736476">
        <w:t xml:space="preserve">Joe Biden Retakes Lead </w:t>
      </w:r>
      <w:proofErr w:type="gramStart"/>
      <w:r w:rsidRPr="00736476">
        <w:t>From</w:t>
      </w:r>
      <w:proofErr w:type="gramEnd"/>
      <w:r w:rsidRPr="00736476">
        <w:t xml:space="preserve"> Donald Trump for First Time in a Month</w:t>
      </w:r>
      <w:r>
        <w:t>.”</w:t>
      </w:r>
      <w:r>
        <w:br/>
      </w:r>
      <w:r w:rsidRPr="00736476">
        <w:t>https://www.msn.com/en-us/news/politics/joe-biden-retakes-lead-from-donald-trump-for-first-time-in-a-month/ar-BB1o65Sm?item=flights%3Aprg-tipsubsc-v1a&amp;ocid=windirect</w:t>
      </w:r>
    </w:p>
    <w:p w14:paraId="48D6EE91" w14:textId="77777777" w:rsidR="009831E7" w:rsidRDefault="009831E7" w:rsidP="009831E7">
      <w:r>
        <w:t xml:space="preserve">President Joe </w:t>
      </w:r>
      <w:r w:rsidRPr="00ED6BC0">
        <w:rPr>
          <w:rStyle w:val="StyleUnderline"/>
        </w:rPr>
        <w:t>Biden took the lead from</w:t>
      </w:r>
      <w:r>
        <w:t xml:space="preserve"> former President Donald </w:t>
      </w:r>
      <w:r w:rsidRPr="00ED6BC0">
        <w:rPr>
          <w:rStyle w:val="StyleUnderline"/>
        </w:rPr>
        <w:t>Trump for the first time in a month</w:t>
      </w:r>
      <w:r>
        <w:t xml:space="preserve"> in a key 2024 presidential race poll.</w:t>
      </w:r>
    </w:p>
    <w:p w14:paraId="788B0484" w14:textId="77777777" w:rsidR="009831E7" w:rsidRDefault="009831E7" w:rsidP="009831E7">
      <w:r w:rsidRPr="00ED6BC0">
        <w:rPr>
          <w:rStyle w:val="StyleUnderline"/>
        </w:rPr>
        <w:lastRenderedPageBreak/>
        <w:t>Polls had recently shown Trump with very slim leads over Biden, but surveys conducted after his guilty verdict</w:t>
      </w:r>
      <w:r>
        <w:t xml:space="preserve"> last month in the New York City hush money case involving adult film actor Stormy Daniels, </w:t>
      </w:r>
      <w:r w:rsidRPr="00ED6BC0">
        <w:rPr>
          <w:rStyle w:val="StyleUnderline"/>
        </w:rPr>
        <w:t>suggest</w:t>
      </w:r>
      <w:r>
        <w:t xml:space="preserve"> that some of his </w:t>
      </w:r>
      <w:r w:rsidRPr="00ED6BC0">
        <w:rPr>
          <w:rStyle w:val="StyleUnderline"/>
        </w:rPr>
        <w:t>support could be dissipating</w:t>
      </w:r>
      <w:r>
        <w:t>. The 2020 rematch continues to remain close.</w:t>
      </w:r>
    </w:p>
    <w:p w14:paraId="083945FA" w14:textId="77777777" w:rsidR="009831E7" w:rsidRDefault="009831E7" w:rsidP="009831E7">
      <w:r>
        <w:t xml:space="preserve">Although the nominating conventions have not been held, Biden and Trump have secured enough delegates to become their </w:t>
      </w:r>
      <w:proofErr w:type="gramStart"/>
      <w:r>
        <w:t>parties</w:t>
      </w:r>
      <w:proofErr w:type="gramEnd"/>
      <w:r>
        <w:t xml:space="preserve"> presumptive presidential nominees.</w:t>
      </w:r>
    </w:p>
    <w:p w14:paraId="183E2B6A" w14:textId="77777777" w:rsidR="009831E7" w:rsidRDefault="009831E7" w:rsidP="009831E7">
      <w:r>
        <w:t xml:space="preserve">Morning Consult released their tracking poll of the presidential election on Wednesday, showing Biden leading Trump for the first time in a month. The poll surveyed 10,260 registered voters from June 7-9, and has </w:t>
      </w:r>
      <w:proofErr w:type="spellStart"/>
      <w:r>
        <w:t>as</w:t>
      </w:r>
      <w:proofErr w:type="spellEnd"/>
      <w:r>
        <w:t xml:space="preserve"> margin of error of plus or minus one percentage point.</w:t>
      </w:r>
    </w:p>
    <w:p w14:paraId="24143FB3" w14:textId="77777777" w:rsidR="009831E7" w:rsidRDefault="009831E7" w:rsidP="009831E7">
      <w:r>
        <w:t>Forty-four percent of respondents said they planned to vote for Biden, topping the former president by just one point as 43 percent said they are going to vote for Trump in November, according to the poll. An additional 8 percent said they would vote for someone else, while 5 percent of respondents said they don't know who they are leaning toward.</w:t>
      </w:r>
    </w:p>
    <w:p w14:paraId="37DC86BA" w14:textId="77777777" w:rsidR="009831E7" w:rsidRDefault="009831E7" w:rsidP="009831E7">
      <w:r>
        <w:t>Trump maintained his slight lead among independents, winning they key voting bloc 37-34. Still, 18 percent of that group said they planned to back another candidate. Independent candidate Robert F. Kennedy Jr.'s candidacy has sparked concerns from both Democrats and Republicans that he could poach votes from their candidate.</w:t>
      </w:r>
    </w:p>
    <w:p w14:paraId="2229591A" w14:textId="77777777" w:rsidR="009831E7" w:rsidRDefault="009831E7" w:rsidP="009831E7">
      <w:r>
        <w:t>"</w:t>
      </w:r>
      <w:r w:rsidRPr="00ED6BC0">
        <w:rPr>
          <w:rStyle w:val="StyleUnderline"/>
        </w:rPr>
        <w:t>Biden leads Trump for first time in a month</w:t>
      </w:r>
      <w:r>
        <w:t>," Morning Consult wrote of the survey.</w:t>
      </w:r>
    </w:p>
    <w:p w14:paraId="274BF185" w14:textId="77777777" w:rsidR="009831E7" w:rsidRDefault="009831E7" w:rsidP="009831E7">
      <w:r>
        <w:t>While Biden held a 1-point lead in a separate Morning Consult poll, it was not part of the tracking poll and used a different methodology. The tracking polls are conducted among larger voting samples, ranging from 4,000 to more than 10,000 people, over a three-day period.</w:t>
      </w:r>
    </w:p>
    <w:p w14:paraId="277D4233" w14:textId="77777777" w:rsidR="009831E7" w:rsidRDefault="009831E7" w:rsidP="009831E7">
      <w:r>
        <w:t>He led a post-conviction poll conducted among only 2,200 registered voters on May 31, according to FiveThirtyEight.</w:t>
      </w:r>
    </w:p>
    <w:p w14:paraId="0B6171ED" w14:textId="77777777" w:rsidR="009831E7" w:rsidRDefault="009831E7" w:rsidP="009831E7">
      <w:r>
        <w:t>Biden last held a lead over Trump in a 3-day tracking poll in a survey conducted from May 5-7 among 4,000 registered voters. That poll showed him with a single-point lead. An April 26-28 poll, conducted among 10,109 registered voters, found the frontrunners tied.</w:t>
      </w:r>
    </w:p>
    <w:p w14:paraId="345C4AF1" w14:textId="77777777" w:rsidR="009831E7" w:rsidRPr="00ED6BC0" w:rsidRDefault="009831E7" w:rsidP="009831E7"/>
    <w:p w14:paraId="62CFF7BA" w14:textId="77777777" w:rsidR="009831E7" w:rsidRDefault="009831E7" w:rsidP="009831E7">
      <w:pPr>
        <w:pStyle w:val="Heading3"/>
      </w:pPr>
      <w:r>
        <w:lastRenderedPageBreak/>
        <w:t>UQ---Econ</w:t>
      </w:r>
    </w:p>
    <w:p w14:paraId="5F5F94ED" w14:textId="77777777" w:rsidR="009831E7" w:rsidRDefault="009831E7" w:rsidP="009831E7">
      <w:pPr>
        <w:pStyle w:val="Heading4"/>
      </w:pPr>
      <w:r>
        <w:t>Econ not hurting Biden – he has momentum in key states</w:t>
      </w:r>
    </w:p>
    <w:p w14:paraId="70E139B0" w14:textId="77777777" w:rsidR="009831E7" w:rsidRPr="002047DB" w:rsidRDefault="009831E7" w:rsidP="009831E7">
      <w:r w:rsidRPr="002047DB">
        <w:rPr>
          <w:rStyle w:val="Style13ptBold"/>
        </w:rPr>
        <w:t>Fabian and Harney '3/26</w:t>
      </w:r>
      <w:r>
        <w:t xml:space="preserve"> [Jordan and John; 3/26/24; "Biden Gets Some Good News in Poll as He Gains Ground on Trump;" </w:t>
      </w:r>
      <w:r w:rsidRPr="002C2ED6">
        <w:t>https://www.bloomberg.com/news/newsletters/2024-03-26/biden-gets-some-good-news-in-poll-as-he-gains-ground-on-trump</w:t>
      </w:r>
      <w:r>
        <w:t>] *Charts and Tweets likely removed due to Verbatim formatting</w:t>
      </w:r>
    </w:p>
    <w:p w14:paraId="0B6EFCDE" w14:textId="77777777" w:rsidR="009831E7" w:rsidRPr="002C2ED6" w:rsidRDefault="009831E7" w:rsidP="009831E7">
      <w:pPr>
        <w:rPr>
          <w:sz w:val="16"/>
        </w:rPr>
      </w:pPr>
      <w:r w:rsidRPr="002C2ED6">
        <w:rPr>
          <w:sz w:val="16"/>
        </w:rPr>
        <w:t>Biden’s Bump</w:t>
      </w:r>
    </w:p>
    <w:p w14:paraId="3BE781BA" w14:textId="77777777" w:rsidR="009831E7" w:rsidRPr="002C2ED6" w:rsidRDefault="009831E7" w:rsidP="009831E7">
      <w:pPr>
        <w:rPr>
          <w:sz w:val="16"/>
        </w:rPr>
      </w:pPr>
      <w:r w:rsidRPr="002C2ED6">
        <w:rPr>
          <w:sz w:val="16"/>
        </w:rPr>
        <w:t xml:space="preserve">Joe </w:t>
      </w:r>
      <w:r w:rsidRPr="00D84253">
        <w:rPr>
          <w:rStyle w:val="StyleUnderline"/>
          <w:highlight w:val="cyan"/>
        </w:rPr>
        <w:t>Biden’s stepped-up campaigning and his</w:t>
      </w:r>
      <w:r w:rsidRPr="002C2ED6">
        <w:rPr>
          <w:rStyle w:val="StyleUnderline"/>
        </w:rPr>
        <w:t xml:space="preserve"> fiery </w:t>
      </w:r>
      <w:r w:rsidRPr="00D84253">
        <w:rPr>
          <w:rStyle w:val="StyleUnderline"/>
          <w:highlight w:val="cyan"/>
        </w:rPr>
        <w:t>State of the Union</w:t>
      </w:r>
      <w:r w:rsidRPr="002C2ED6">
        <w:rPr>
          <w:sz w:val="16"/>
        </w:rPr>
        <w:t xml:space="preserve"> address </w:t>
      </w:r>
      <w:r w:rsidRPr="00D84253">
        <w:rPr>
          <w:rStyle w:val="StyleUnderline"/>
          <w:highlight w:val="cyan"/>
        </w:rPr>
        <w:t>are starting to pay</w:t>
      </w:r>
      <w:r w:rsidRPr="002C2ED6">
        <w:rPr>
          <w:sz w:val="16"/>
        </w:rPr>
        <w:t xml:space="preserve"> some </w:t>
      </w:r>
      <w:r w:rsidRPr="00D84253">
        <w:rPr>
          <w:rStyle w:val="StyleUnderline"/>
          <w:highlight w:val="cyan"/>
        </w:rPr>
        <w:t>dividends</w:t>
      </w:r>
      <w:r w:rsidRPr="002C2ED6">
        <w:rPr>
          <w:sz w:val="16"/>
        </w:rPr>
        <w:t xml:space="preserve"> for the president.</w:t>
      </w:r>
    </w:p>
    <w:p w14:paraId="3B689570" w14:textId="77777777" w:rsidR="009831E7" w:rsidRPr="002C2ED6" w:rsidRDefault="009831E7" w:rsidP="009831E7">
      <w:pPr>
        <w:rPr>
          <w:sz w:val="16"/>
        </w:rPr>
      </w:pPr>
      <w:r w:rsidRPr="002C2ED6">
        <w:rPr>
          <w:rStyle w:val="StyleUnderline"/>
        </w:rPr>
        <w:t xml:space="preserve">That’s seen </w:t>
      </w:r>
      <w:r w:rsidRPr="00D84253">
        <w:rPr>
          <w:rStyle w:val="StyleUnderline"/>
        </w:rPr>
        <w:t xml:space="preserve">in </w:t>
      </w:r>
      <w:r w:rsidRPr="00D84253">
        <w:rPr>
          <w:rStyle w:val="StyleUnderline"/>
          <w:highlight w:val="cyan"/>
        </w:rPr>
        <w:t>the latest</w:t>
      </w:r>
      <w:r w:rsidRPr="002C2ED6">
        <w:rPr>
          <w:sz w:val="16"/>
        </w:rPr>
        <w:t xml:space="preserve"> Bloomberg News/Morning Consult </w:t>
      </w:r>
      <w:r w:rsidRPr="00D84253">
        <w:rPr>
          <w:rStyle w:val="StyleUnderline"/>
          <w:highlight w:val="cyan"/>
        </w:rPr>
        <w:t>poll,</w:t>
      </w:r>
      <w:r w:rsidRPr="002C2ED6">
        <w:rPr>
          <w:rStyle w:val="StyleUnderline"/>
        </w:rPr>
        <w:t xml:space="preserve"> which </w:t>
      </w:r>
      <w:r w:rsidRPr="00D84253">
        <w:rPr>
          <w:rStyle w:val="StyleUnderline"/>
          <w:highlight w:val="cyan"/>
        </w:rPr>
        <w:t>has Biden gaining ground</w:t>
      </w:r>
      <w:r w:rsidRPr="002C2ED6">
        <w:rPr>
          <w:rStyle w:val="StyleUnderline"/>
        </w:rPr>
        <w:t xml:space="preserve"> </w:t>
      </w:r>
      <w:r w:rsidRPr="002C2ED6">
        <w:rPr>
          <w:sz w:val="16"/>
        </w:rPr>
        <w:t xml:space="preserve">against Donald Trump </w:t>
      </w:r>
      <w:r w:rsidRPr="00D84253">
        <w:rPr>
          <w:rStyle w:val="StyleUnderline"/>
          <w:highlight w:val="cyan"/>
        </w:rPr>
        <w:t>in</w:t>
      </w:r>
      <w:r w:rsidRPr="002C2ED6">
        <w:rPr>
          <w:rStyle w:val="StyleUnderline"/>
        </w:rPr>
        <w:t xml:space="preserve"> six of the seven </w:t>
      </w:r>
      <w:r w:rsidRPr="00D84253">
        <w:rPr>
          <w:rStyle w:val="StyleUnderline"/>
          <w:highlight w:val="cyan"/>
        </w:rPr>
        <w:t>swing states</w:t>
      </w:r>
      <w:r w:rsidRPr="002C2ED6">
        <w:rPr>
          <w:sz w:val="16"/>
        </w:rPr>
        <w:t xml:space="preserve"> that will be key to winning the White House in November.</w:t>
      </w:r>
    </w:p>
    <w:p w14:paraId="3639AD80" w14:textId="77777777" w:rsidR="009831E7" w:rsidRPr="002C2ED6" w:rsidRDefault="009831E7" w:rsidP="009831E7">
      <w:pPr>
        <w:rPr>
          <w:sz w:val="16"/>
        </w:rPr>
      </w:pPr>
      <w:r w:rsidRPr="00D84253">
        <w:rPr>
          <w:rStyle w:val="StyleUnderline"/>
          <w:highlight w:val="cyan"/>
        </w:rPr>
        <w:t>Biden</w:t>
      </w:r>
      <w:r w:rsidRPr="002C2ED6">
        <w:rPr>
          <w:rStyle w:val="StyleUnderline"/>
        </w:rPr>
        <w:t xml:space="preserve"> </w:t>
      </w:r>
      <w:r w:rsidRPr="002C2ED6">
        <w:rPr>
          <w:sz w:val="16"/>
        </w:rPr>
        <w:t>now</w:t>
      </w:r>
      <w:r w:rsidRPr="002C2ED6">
        <w:rPr>
          <w:rStyle w:val="StyleUnderline"/>
        </w:rPr>
        <w:t xml:space="preserve"> </w:t>
      </w:r>
      <w:r w:rsidRPr="00D84253">
        <w:rPr>
          <w:rStyle w:val="StyleUnderline"/>
          <w:highlight w:val="cyan"/>
        </w:rPr>
        <w:t>leads</w:t>
      </w:r>
      <w:r w:rsidRPr="002C2ED6">
        <w:rPr>
          <w:sz w:val="16"/>
        </w:rPr>
        <w:t xml:space="preserve"> the former president </w:t>
      </w:r>
      <w:r w:rsidRPr="00D84253">
        <w:rPr>
          <w:rStyle w:val="StyleUnderline"/>
          <w:highlight w:val="cyan"/>
        </w:rPr>
        <w:t>in Wisconsin, and</w:t>
      </w:r>
      <w:r w:rsidRPr="002C2ED6">
        <w:rPr>
          <w:rStyle w:val="StyleUnderline"/>
        </w:rPr>
        <w:t xml:space="preserve"> they are </w:t>
      </w:r>
      <w:r w:rsidRPr="00D84253">
        <w:rPr>
          <w:rStyle w:val="StyleUnderline"/>
          <w:highlight w:val="cyan"/>
        </w:rPr>
        <w:t>tied in Michigan and Pennsylvania</w:t>
      </w:r>
      <w:r w:rsidRPr="002C2ED6">
        <w:rPr>
          <w:rStyle w:val="StyleUnderline"/>
        </w:rPr>
        <w:t xml:space="preserve">. </w:t>
      </w:r>
      <w:r w:rsidRPr="00D84253">
        <w:rPr>
          <w:rStyle w:val="StyleUnderline"/>
          <w:highlight w:val="cyan"/>
        </w:rPr>
        <w:t>Those states make up the</w:t>
      </w:r>
      <w:r w:rsidRPr="002C2ED6">
        <w:rPr>
          <w:rStyle w:val="StyleUnderline"/>
        </w:rPr>
        <w:t xml:space="preserve"> must-win “</w:t>
      </w:r>
      <w:r w:rsidRPr="00D84253">
        <w:rPr>
          <w:rStyle w:val="StyleUnderline"/>
          <w:highlight w:val="cyan"/>
        </w:rPr>
        <w:t>Blue Wall</w:t>
      </w:r>
      <w:r w:rsidRPr="002C2ED6">
        <w:rPr>
          <w:sz w:val="16"/>
        </w:rPr>
        <w:t>” for Democratic presidential candidates. Biden still has work to do; Trump remains ahead in four other battlegrounds and expanded his margin in Georgia, which Biden won in 2020.</w:t>
      </w:r>
    </w:p>
    <w:p w14:paraId="5DC1C9BC" w14:textId="77777777" w:rsidR="009831E7" w:rsidRPr="002C2ED6" w:rsidRDefault="009831E7" w:rsidP="009831E7">
      <w:pPr>
        <w:rPr>
          <w:rStyle w:val="StyleUnderline"/>
        </w:rPr>
      </w:pPr>
      <w:r w:rsidRPr="002C2ED6">
        <w:rPr>
          <w:rStyle w:val="StyleUnderline"/>
        </w:rPr>
        <w:t>The president’s supporters have begged him for months to do more to push back against Trump</w:t>
      </w:r>
      <w:r w:rsidRPr="002C2ED6">
        <w:rPr>
          <w:sz w:val="16"/>
        </w:rPr>
        <w:t>. Biden finally delivered with a combative State of the Union on March 7 followed by a swing state blitz. At the same time</w:t>
      </w:r>
      <w:r w:rsidRPr="002C2ED6">
        <w:rPr>
          <w:rStyle w:val="StyleUnderline"/>
        </w:rPr>
        <w:t xml:space="preserve">, </w:t>
      </w:r>
      <w:r w:rsidRPr="00D84253">
        <w:rPr>
          <w:rStyle w:val="StyleUnderline"/>
          <w:highlight w:val="cyan"/>
        </w:rPr>
        <w:t>Trump’s criminal trials</w:t>
      </w:r>
      <w:r w:rsidRPr="002C2ED6">
        <w:rPr>
          <w:rStyle w:val="StyleUnderline"/>
        </w:rPr>
        <w:t xml:space="preserve"> (and his club’s golf championships) </w:t>
      </w:r>
      <w:r w:rsidRPr="00D84253">
        <w:rPr>
          <w:rStyle w:val="StyleUnderline"/>
          <w:highlight w:val="cyan"/>
        </w:rPr>
        <w:t>and lack of</w:t>
      </w:r>
      <w:r w:rsidRPr="002C2ED6">
        <w:rPr>
          <w:rStyle w:val="StyleUnderline"/>
        </w:rPr>
        <w:t xml:space="preserve"> campaign </w:t>
      </w:r>
      <w:r w:rsidRPr="00D84253">
        <w:rPr>
          <w:rStyle w:val="StyleUnderline"/>
          <w:highlight w:val="cyan"/>
        </w:rPr>
        <w:t>funds have</w:t>
      </w:r>
      <w:r w:rsidRPr="002C2ED6">
        <w:rPr>
          <w:rStyle w:val="StyleUnderline"/>
        </w:rPr>
        <w:t xml:space="preserve"> largely </w:t>
      </w:r>
      <w:r w:rsidRPr="00D84253">
        <w:rPr>
          <w:rStyle w:val="StyleUnderline"/>
          <w:highlight w:val="cyan"/>
        </w:rPr>
        <w:t>kept him off the trail.</w:t>
      </w:r>
    </w:p>
    <w:p w14:paraId="6E652103" w14:textId="77777777" w:rsidR="009831E7" w:rsidRPr="002C2ED6" w:rsidRDefault="009831E7" w:rsidP="009831E7">
      <w:pPr>
        <w:rPr>
          <w:sz w:val="16"/>
        </w:rPr>
      </w:pPr>
      <w:r w:rsidRPr="00D84253">
        <w:rPr>
          <w:rStyle w:val="StyleUnderline"/>
          <w:highlight w:val="cyan"/>
        </w:rPr>
        <w:t>Biden’s burst of activity appeared to allay</w:t>
      </w:r>
      <w:r w:rsidRPr="002C2ED6">
        <w:rPr>
          <w:sz w:val="16"/>
        </w:rPr>
        <w:t xml:space="preserve"> voter </w:t>
      </w:r>
      <w:r w:rsidRPr="00D84253">
        <w:rPr>
          <w:rStyle w:val="StyleUnderline"/>
          <w:highlight w:val="cyan"/>
        </w:rPr>
        <w:t>concerns about</w:t>
      </w:r>
      <w:r w:rsidRPr="002C2ED6">
        <w:rPr>
          <w:sz w:val="16"/>
        </w:rPr>
        <w:t xml:space="preserve"> the president’s biggest vulnerability: </w:t>
      </w:r>
      <w:r w:rsidRPr="00D84253">
        <w:rPr>
          <w:rStyle w:val="StyleUnderline"/>
          <w:highlight w:val="cyan"/>
        </w:rPr>
        <w:t>his age</w:t>
      </w:r>
      <w:r w:rsidRPr="002C2ED6">
        <w:rPr>
          <w:rStyle w:val="StyleUnderline"/>
        </w:rPr>
        <w:t xml:space="preserve">. </w:t>
      </w:r>
      <w:r w:rsidRPr="002C2ED6">
        <w:rPr>
          <w:sz w:val="16"/>
        </w:rPr>
        <w:t>Roughly six in 10 voters said running mates will be more important this year because Biden will be 81 and Trump will be 78 on Election Day. That’s still high, but it’s also a seven-point drop from February’s survey, which came after the special counsel report that aggressively questioned Biden’s memory.</w:t>
      </w:r>
    </w:p>
    <w:p w14:paraId="38B069A0" w14:textId="77777777" w:rsidR="009831E7" w:rsidRPr="002C2ED6" w:rsidRDefault="009831E7" w:rsidP="009831E7">
      <w:pPr>
        <w:rPr>
          <w:sz w:val="16"/>
        </w:rPr>
      </w:pPr>
      <w:r w:rsidRPr="002C2ED6">
        <w:rPr>
          <w:sz w:val="16"/>
        </w:rPr>
        <w:t xml:space="preserve">Meanwhile, </w:t>
      </w:r>
      <w:r w:rsidRPr="00D84253">
        <w:rPr>
          <w:rStyle w:val="StyleUnderline"/>
          <w:highlight w:val="cyan"/>
        </w:rPr>
        <w:t>voters</w:t>
      </w:r>
      <w:r w:rsidRPr="002C2ED6">
        <w:rPr>
          <w:rStyle w:val="StyleUnderline"/>
        </w:rPr>
        <w:t xml:space="preserve"> are starting to </w:t>
      </w:r>
      <w:r w:rsidRPr="00D84253">
        <w:rPr>
          <w:rStyle w:val="StyleUnderline"/>
          <w:highlight w:val="cyan"/>
        </w:rPr>
        <w:t>feel better about the economy,</w:t>
      </w:r>
      <w:r w:rsidRPr="002C2ED6">
        <w:rPr>
          <w:rStyle w:val="StyleUnderline"/>
        </w:rPr>
        <w:t xml:space="preserve"> which has defied forecasts for a recession with a strong job market and robust growth</w:t>
      </w:r>
      <w:r w:rsidRPr="002C2ED6">
        <w:rPr>
          <w:sz w:val="16"/>
        </w:rPr>
        <w:t>. Voters, though, still trust Trump more than Biden on those issues.</w:t>
      </w:r>
    </w:p>
    <w:p w14:paraId="62D0EA93" w14:textId="77777777" w:rsidR="009831E7" w:rsidRPr="00333D74" w:rsidRDefault="009831E7" w:rsidP="009831E7">
      <w:pPr>
        <w:pStyle w:val="Heading4"/>
      </w:pPr>
      <w:r>
        <w:t>The economy and consumer sentiment are turning around for Biden.</w:t>
      </w:r>
    </w:p>
    <w:p w14:paraId="03C4063D" w14:textId="77777777" w:rsidR="009831E7" w:rsidRPr="00A536A9" w:rsidRDefault="009831E7" w:rsidP="009831E7">
      <w:r>
        <w:t xml:space="preserve">Paul </w:t>
      </w:r>
      <w:r w:rsidRPr="00A536A9">
        <w:rPr>
          <w:rStyle w:val="Style13ptBold"/>
        </w:rPr>
        <w:t>Krugman</w:t>
      </w:r>
      <w:r>
        <w:t xml:space="preserve"> </w:t>
      </w:r>
      <w:r w:rsidRPr="00A536A9">
        <w:rPr>
          <w:rStyle w:val="Style13ptBold"/>
        </w:rPr>
        <w:t>1/22</w:t>
      </w:r>
      <w:r>
        <w:t xml:space="preserve">/24 Distinguished Professor of Economics at the Graduate Center of the City University of New York and a columnist for The New York Times “Is the </w:t>
      </w:r>
      <w:proofErr w:type="spellStart"/>
      <w:r>
        <w:t>Vibecession</w:t>
      </w:r>
      <w:proofErr w:type="spellEnd"/>
      <w:r>
        <w:t xml:space="preserve"> Finally Coming to an End?” https://www.nytimes.com/2024/01/22/opinion/biden-trump-vibecession-economy.html</w:t>
      </w:r>
    </w:p>
    <w:p w14:paraId="122FF6CE" w14:textId="77777777" w:rsidR="009831E7" w:rsidRPr="00A536A9" w:rsidRDefault="009831E7" w:rsidP="009831E7">
      <w:pPr>
        <w:rPr>
          <w:sz w:val="16"/>
        </w:rPr>
      </w:pPr>
      <w:r w:rsidRPr="00A536A9">
        <w:rPr>
          <w:sz w:val="16"/>
        </w:rPr>
        <w:t>In 2022, Republicans seemed to have an easy path to regaining the White House, no actual policy proposals required. All they had to do was contrast Donald Trump’s economic record — which they portrayed as stellar — with the lousy economy under President Biden.</w:t>
      </w:r>
    </w:p>
    <w:p w14:paraId="551BE97E" w14:textId="77777777" w:rsidR="009831E7" w:rsidRPr="00A536A9" w:rsidRDefault="009831E7" w:rsidP="009831E7">
      <w:pPr>
        <w:rPr>
          <w:sz w:val="16"/>
        </w:rPr>
      </w:pPr>
      <w:r w:rsidRPr="00A536A9">
        <w:rPr>
          <w:sz w:val="16"/>
        </w:rPr>
        <w:t>That rosy view of the Trump economy involved a lot of selective forgetting — more about that in a minute. But the Biden economy was indeed troubled for much of 2022, with the highest inflation in 40 years. Jobs were plentiful, with unemployment near a 50-year low, but many economists were predicting an imminent recession.</w:t>
      </w:r>
    </w:p>
    <w:p w14:paraId="2AD96A81" w14:textId="77777777" w:rsidR="009831E7" w:rsidRPr="00A536A9" w:rsidRDefault="009831E7" w:rsidP="009831E7">
      <w:pPr>
        <w:rPr>
          <w:sz w:val="16"/>
        </w:rPr>
      </w:pPr>
      <w:r w:rsidRPr="00A536A9">
        <w:rPr>
          <w:sz w:val="16"/>
        </w:rPr>
        <w:t xml:space="preserve">Since then, however, two terrible things have happened — terrible, that is, from the point of view of Republican partisans. First, </w:t>
      </w:r>
      <w:r w:rsidRPr="00B82A59">
        <w:rPr>
          <w:rStyle w:val="Emphasis"/>
          <w:highlight w:val="cyan"/>
        </w:rPr>
        <w:t>the economy has healed</w:t>
      </w:r>
      <w:r w:rsidRPr="00A536A9">
        <w:rPr>
          <w:sz w:val="16"/>
        </w:rPr>
        <w:t xml:space="preserve">: </w:t>
      </w:r>
      <w:r w:rsidRPr="00B82A59">
        <w:rPr>
          <w:rStyle w:val="StyleUnderline"/>
          <w:highlight w:val="cyan"/>
        </w:rPr>
        <w:t>Inflation</w:t>
      </w:r>
      <w:r w:rsidRPr="00A536A9">
        <w:rPr>
          <w:rStyle w:val="StyleUnderline"/>
        </w:rPr>
        <w:t xml:space="preserve"> has </w:t>
      </w:r>
      <w:r w:rsidRPr="00B82A59">
        <w:rPr>
          <w:rStyle w:val="StyleUnderline"/>
          <w:highlight w:val="cyan"/>
        </w:rPr>
        <w:t>plunged</w:t>
      </w:r>
      <w:r w:rsidRPr="00A536A9">
        <w:rPr>
          <w:rStyle w:val="StyleUnderline"/>
        </w:rPr>
        <w:t xml:space="preserve"> </w:t>
      </w:r>
      <w:r w:rsidRPr="00B82A59">
        <w:rPr>
          <w:rStyle w:val="StyleUnderline"/>
          <w:highlight w:val="cyan"/>
        </w:rPr>
        <w:t>without</w:t>
      </w:r>
      <w:r w:rsidRPr="00A536A9">
        <w:rPr>
          <w:rStyle w:val="StyleUnderline"/>
        </w:rPr>
        <w:t xml:space="preserve"> any major rise in </w:t>
      </w:r>
      <w:r w:rsidRPr="00B82A59">
        <w:rPr>
          <w:rStyle w:val="StyleUnderline"/>
          <w:highlight w:val="cyan"/>
        </w:rPr>
        <w:t>unemployment</w:t>
      </w:r>
      <w:r w:rsidRPr="00A536A9">
        <w:rPr>
          <w:rStyle w:val="StyleUnderline"/>
        </w:rPr>
        <w:t>. Second</w:t>
      </w:r>
      <w:r w:rsidRPr="00A536A9">
        <w:rPr>
          <w:sz w:val="16"/>
        </w:rPr>
        <w:t xml:space="preserve">, </w:t>
      </w:r>
      <w:r w:rsidRPr="00B82A59">
        <w:rPr>
          <w:rStyle w:val="Emphasis"/>
          <w:highlight w:val="cyan"/>
        </w:rPr>
        <w:t>Americans</w:t>
      </w:r>
      <w:r w:rsidRPr="00A536A9">
        <w:rPr>
          <w:sz w:val="16"/>
        </w:rPr>
        <w:t xml:space="preserve"> </w:t>
      </w:r>
      <w:r w:rsidRPr="00A536A9">
        <w:rPr>
          <w:rStyle w:val="StyleUnderline"/>
        </w:rPr>
        <w:t>finally</w:t>
      </w:r>
      <w:r w:rsidRPr="00A536A9">
        <w:rPr>
          <w:sz w:val="16"/>
        </w:rPr>
        <w:t xml:space="preserve"> </w:t>
      </w:r>
      <w:r w:rsidRPr="00B82A59">
        <w:rPr>
          <w:rStyle w:val="Emphasis"/>
          <w:highlight w:val="cyan"/>
        </w:rPr>
        <w:t>seem to be noticing the good news</w:t>
      </w:r>
      <w:r w:rsidRPr="00A536A9">
        <w:rPr>
          <w:sz w:val="16"/>
        </w:rPr>
        <w:t>.</w:t>
      </w:r>
    </w:p>
    <w:p w14:paraId="71D7A7A2" w14:textId="77777777" w:rsidR="009831E7" w:rsidRPr="00A536A9" w:rsidRDefault="009831E7" w:rsidP="009831E7">
      <w:pPr>
        <w:rPr>
          <w:sz w:val="16"/>
        </w:rPr>
      </w:pPr>
      <w:r w:rsidRPr="00A536A9">
        <w:rPr>
          <w:sz w:val="16"/>
        </w:rPr>
        <w:t>Before I get to that, however, let’s talk for a second about Biden’s predecessor. How can people claim that Trump presided over a great economy when he was the first president since Herbert Hoover to leave the White House with fewer Americans employed than when he arrived?</w:t>
      </w:r>
    </w:p>
    <w:p w14:paraId="7946EAB5" w14:textId="77777777" w:rsidR="009831E7" w:rsidRPr="00A536A9" w:rsidRDefault="009831E7" w:rsidP="009831E7">
      <w:pPr>
        <w:rPr>
          <w:sz w:val="16"/>
        </w:rPr>
      </w:pPr>
      <w:r w:rsidRPr="00A536A9">
        <w:rPr>
          <w:sz w:val="16"/>
        </w:rPr>
        <w:t xml:space="preserve">The answer, mainly, is that </w:t>
      </w:r>
      <w:proofErr w:type="spellStart"/>
      <w:r w:rsidRPr="00A536A9">
        <w:rPr>
          <w:sz w:val="16"/>
        </w:rPr>
        <w:t>Trumpists</w:t>
      </w:r>
      <w:proofErr w:type="spellEnd"/>
      <w:r w:rsidRPr="00A536A9">
        <w:rPr>
          <w:sz w:val="16"/>
        </w:rPr>
        <w:t xml:space="preserve"> want us to give him a mulligan for 2020, when the economy was devastated by Covid-19. Strangely, though, they don’t want to give Biden a similar mulligan for 2021-22, when lingering disruptions from the pandemic played a large role in inflation. (Those disruptions finally eased in 2023, leading to last year’s “immaculate disinflation.”)</w:t>
      </w:r>
    </w:p>
    <w:p w14:paraId="30A72182" w14:textId="77777777" w:rsidR="009831E7" w:rsidRPr="00A536A9" w:rsidRDefault="009831E7" w:rsidP="009831E7">
      <w:pPr>
        <w:rPr>
          <w:sz w:val="16"/>
        </w:rPr>
      </w:pPr>
      <w:r w:rsidRPr="00A536A9">
        <w:rPr>
          <w:sz w:val="16"/>
        </w:rPr>
        <w:lastRenderedPageBreak/>
        <w:t xml:space="preserve">Yet </w:t>
      </w:r>
      <w:proofErr w:type="spellStart"/>
      <w:r w:rsidRPr="00A536A9">
        <w:rPr>
          <w:sz w:val="16"/>
        </w:rPr>
        <w:t>Trumpists</w:t>
      </w:r>
      <w:proofErr w:type="spellEnd"/>
      <w:r w:rsidRPr="00A536A9">
        <w:rPr>
          <w:sz w:val="16"/>
        </w:rPr>
        <w:t xml:space="preserve"> don’t want to forget 2020 entirely. They still talk about how gasoline cost less than $2 a gallon, which was true for only two months in 2020 — months when the unemployment rate was over 13 percent. Funny how that works.</w:t>
      </w:r>
    </w:p>
    <w:p w14:paraId="16BD4688" w14:textId="77777777" w:rsidR="009831E7" w:rsidRPr="00A536A9" w:rsidRDefault="009831E7" w:rsidP="009831E7">
      <w:pPr>
        <w:rPr>
          <w:sz w:val="16"/>
        </w:rPr>
      </w:pPr>
      <w:r w:rsidRPr="00A536A9">
        <w:rPr>
          <w:sz w:val="16"/>
        </w:rPr>
        <w:t>But back to the Biden economy, real and perceived.</w:t>
      </w:r>
    </w:p>
    <w:p w14:paraId="76477BC3" w14:textId="77777777" w:rsidR="009831E7" w:rsidRPr="00A536A9" w:rsidRDefault="009831E7" w:rsidP="009831E7">
      <w:pPr>
        <w:rPr>
          <w:rStyle w:val="StyleUnderline"/>
        </w:rPr>
      </w:pPr>
      <w:r w:rsidRPr="00A536A9">
        <w:rPr>
          <w:rStyle w:val="StyleUnderline"/>
        </w:rPr>
        <w:t xml:space="preserve">Inflation has come down </w:t>
      </w:r>
      <w:proofErr w:type="gramStart"/>
      <w:r w:rsidRPr="00A536A9">
        <w:rPr>
          <w:rStyle w:val="StyleUnderline"/>
        </w:rPr>
        <w:t>really fast</w:t>
      </w:r>
      <w:proofErr w:type="gramEnd"/>
      <w:r w:rsidRPr="00A536A9">
        <w:rPr>
          <w:rStyle w:val="StyleUnderline"/>
        </w:rPr>
        <w:t xml:space="preserve"> over the past year</w:t>
      </w:r>
      <w:r w:rsidRPr="00A536A9">
        <w:rPr>
          <w:sz w:val="16"/>
        </w:rPr>
        <w:t xml:space="preserve">. For technical reasons related to the way it treats housing, the Consumer Price Index is a lagging indicator; other measures suggest that we’re already close to the Federal Reserve’s target inflation rate of 2 percent. And as I’ve already mentioned, </w:t>
      </w:r>
      <w:r w:rsidRPr="00A536A9">
        <w:rPr>
          <w:rStyle w:val="StyleUnderline"/>
        </w:rPr>
        <w:t xml:space="preserve">this plunge in inflation has taken place </w:t>
      </w:r>
      <w:r w:rsidRPr="00A536A9">
        <w:rPr>
          <w:rStyle w:val="Emphasis"/>
        </w:rPr>
        <w:t>without any big rise in unemployment</w:t>
      </w:r>
      <w:r w:rsidRPr="00A536A9">
        <w:rPr>
          <w:rStyle w:val="StyleUnderline"/>
        </w:rPr>
        <w:t>, which has been under 4 percent for almost two years.</w:t>
      </w:r>
    </w:p>
    <w:p w14:paraId="2F63D610" w14:textId="77777777" w:rsidR="009831E7" w:rsidRPr="00A536A9" w:rsidRDefault="009831E7" w:rsidP="009831E7">
      <w:pPr>
        <w:rPr>
          <w:sz w:val="16"/>
        </w:rPr>
      </w:pPr>
      <w:r w:rsidRPr="00A536A9">
        <w:rPr>
          <w:sz w:val="16"/>
        </w:rPr>
        <w:t xml:space="preserve">Yes, </w:t>
      </w:r>
      <w:r w:rsidRPr="00B82A59">
        <w:rPr>
          <w:rStyle w:val="StyleUnderline"/>
          <w:highlight w:val="cyan"/>
        </w:rPr>
        <w:t>the economy</w:t>
      </w:r>
      <w:r w:rsidRPr="00A536A9">
        <w:rPr>
          <w:sz w:val="16"/>
        </w:rPr>
        <w:t xml:space="preserve"> remains riddled with inequality and injustice. But it’s </w:t>
      </w:r>
      <w:r w:rsidRPr="00B82A59">
        <w:rPr>
          <w:rStyle w:val="StyleUnderline"/>
          <w:highlight w:val="cyan"/>
        </w:rPr>
        <w:t>looking a lot better</w:t>
      </w:r>
      <w:r w:rsidRPr="00A536A9">
        <w:rPr>
          <w:rStyle w:val="StyleUnderline"/>
        </w:rPr>
        <w:t>, with real wages rising and inequality falling</w:t>
      </w:r>
      <w:r w:rsidRPr="00A536A9">
        <w:rPr>
          <w:sz w:val="16"/>
        </w:rPr>
        <w:t>.</w:t>
      </w:r>
    </w:p>
    <w:p w14:paraId="2417DEC8" w14:textId="77777777" w:rsidR="009831E7" w:rsidRPr="00A536A9" w:rsidRDefault="009831E7" w:rsidP="009831E7">
      <w:pPr>
        <w:rPr>
          <w:sz w:val="16"/>
        </w:rPr>
      </w:pPr>
      <w:r w:rsidRPr="00A536A9">
        <w:rPr>
          <w:sz w:val="16"/>
        </w:rPr>
        <w:t>Until recently, however, Republicans could take comfort in the fact that the most widely cited indicator of consumer sentiment, from the University of Michigan, remained stuck at levels that in the past were associated with high unemployment, inflation or both. Other indicators showed some improvement but were still depressed.</w:t>
      </w:r>
    </w:p>
    <w:p w14:paraId="42CA769F" w14:textId="77777777" w:rsidR="009831E7" w:rsidRPr="00A536A9" w:rsidRDefault="009831E7" w:rsidP="009831E7">
      <w:pPr>
        <w:rPr>
          <w:sz w:val="16"/>
        </w:rPr>
      </w:pPr>
      <w:r w:rsidRPr="00A536A9">
        <w:rPr>
          <w:sz w:val="16"/>
        </w:rPr>
        <w:t xml:space="preserve">Oddly, </w:t>
      </w:r>
      <w:r w:rsidRPr="00B82A59">
        <w:rPr>
          <w:rStyle w:val="StyleUnderline"/>
          <w:highlight w:val="cyan"/>
        </w:rPr>
        <w:t>surveys have consistently shown</w:t>
      </w:r>
      <w:r w:rsidRPr="00A536A9">
        <w:rPr>
          <w:rStyle w:val="StyleUnderline"/>
        </w:rPr>
        <w:t xml:space="preserve"> most </w:t>
      </w:r>
      <w:r w:rsidRPr="00B82A59">
        <w:rPr>
          <w:rStyle w:val="StyleUnderline"/>
          <w:highlight w:val="cyan"/>
        </w:rPr>
        <w:t>Americans feeling</w:t>
      </w:r>
      <w:r w:rsidRPr="00A536A9">
        <w:rPr>
          <w:rStyle w:val="StyleUnderline"/>
        </w:rPr>
        <w:t xml:space="preserve"> pretty </w:t>
      </w:r>
      <w:r w:rsidRPr="00B82A59">
        <w:rPr>
          <w:rStyle w:val="StyleUnderline"/>
          <w:highlight w:val="cyan"/>
        </w:rPr>
        <w:t>good about their own</w:t>
      </w:r>
      <w:r w:rsidRPr="00A536A9">
        <w:rPr>
          <w:rStyle w:val="StyleUnderline"/>
        </w:rPr>
        <w:t xml:space="preserve"> </w:t>
      </w:r>
      <w:r w:rsidRPr="00B82A59">
        <w:rPr>
          <w:rStyle w:val="StyleUnderline"/>
          <w:highlight w:val="cyan"/>
        </w:rPr>
        <w:t>financial situation</w:t>
      </w:r>
      <w:r w:rsidRPr="00A536A9">
        <w:rPr>
          <w:sz w:val="16"/>
        </w:rPr>
        <w:t xml:space="preserve">. </w:t>
      </w:r>
      <w:r w:rsidRPr="00A536A9">
        <w:rPr>
          <w:rStyle w:val="StyleUnderline"/>
        </w:rPr>
        <w:t xml:space="preserve">But they insisted that bad things were happening to the economy — that is, </w:t>
      </w:r>
      <w:r w:rsidRPr="00A536A9">
        <w:rPr>
          <w:rStyle w:val="Emphasis"/>
        </w:rPr>
        <w:t>other people</w:t>
      </w:r>
      <w:r w:rsidRPr="00A536A9">
        <w:rPr>
          <w:sz w:val="16"/>
        </w:rPr>
        <w:t>. The commentator Kyla Scanlon coined the term “</w:t>
      </w:r>
      <w:proofErr w:type="spellStart"/>
      <w:r w:rsidRPr="00A536A9">
        <w:rPr>
          <w:sz w:val="16"/>
        </w:rPr>
        <w:t>vibecession</w:t>
      </w:r>
      <w:proofErr w:type="spellEnd"/>
      <w:r w:rsidRPr="00A536A9">
        <w:rPr>
          <w:sz w:val="16"/>
        </w:rPr>
        <w:t>,” now widely used to mean a situation in which negative views about the economy don’t seem to match up with the data.</w:t>
      </w:r>
    </w:p>
    <w:p w14:paraId="6C35950A" w14:textId="77777777" w:rsidR="009831E7" w:rsidRPr="00A536A9" w:rsidRDefault="009831E7" w:rsidP="009831E7">
      <w:pPr>
        <w:rPr>
          <w:rStyle w:val="StyleUnderline"/>
        </w:rPr>
      </w:pPr>
      <w:r w:rsidRPr="00A536A9">
        <w:rPr>
          <w:sz w:val="16"/>
        </w:rPr>
        <w:t xml:space="preserve">But </w:t>
      </w:r>
      <w:r w:rsidRPr="00A536A9">
        <w:rPr>
          <w:rStyle w:val="Emphasis"/>
        </w:rPr>
        <w:t xml:space="preserve">the </w:t>
      </w:r>
      <w:proofErr w:type="spellStart"/>
      <w:r w:rsidRPr="00A536A9">
        <w:rPr>
          <w:rStyle w:val="Emphasis"/>
        </w:rPr>
        <w:t>vibecession</w:t>
      </w:r>
      <w:proofErr w:type="spellEnd"/>
      <w:r w:rsidRPr="00A536A9">
        <w:rPr>
          <w:rStyle w:val="Emphasis"/>
        </w:rPr>
        <w:t xml:space="preserve"> may be coming to an end</w:t>
      </w:r>
      <w:r w:rsidRPr="00A536A9">
        <w:rPr>
          <w:sz w:val="16"/>
        </w:rPr>
        <w:t xml:space="preserve">. The Michigan index has soared over the past two months, while expected inflation has plunged. Suddenly, </w:t>
      </w:r>
      <w:r w:rsidRPr="00A536A9">
        <w:rPr>
          <w:rStyle w:val="StyleUnderline"/>
        </w:rPr>
        <w:t>Americans are sounding more positive about the economy.</w:t>
      </w:r>
    </w:p>
    <w:p w14:paraId="5EA39452" w14:textId="77777777" w:rsidR="009831E7" w:rsidRPr="00A536A9" w:rsidRDefault="009831E7" w:rsidP="009831E7">
      <w:pPr>
        <w:rPr>
          <w:sz w:val="16"/>
        </w:rPr>
      </w:pPr>
      <w:r w:rsidRPr="00B82A59">
        <w:rPr>
          <w:rStyle w:val="StyleUnderline"/>
          <w:highlight w:val="cyan"/>
        </w:rPr>
        <w:t>It’s true</w:t>
      </w:r>
      <w:r w:rsidRPr="00A536A9">
        <w:rPr>
          <w:rStyle w:val="StyleUnderline"/>
        </w:rPr>
        <w:t xml:space="preserve"> that </w:t>
      </w:r>
      <w:r w:rsidRPr="00B82A59">
        <w:rPr>
          <w:rStyle w:val="StyleUnderline"/>
          <w:highlight w:val="cyan"/>
        </w:rPr>
        <w:t>overall consumer sentiment</w:t>
      </w:r>
      <w:r w:rsidRPr="00A536A9">
        <w:rPr>
          <w:rStyle w:val="StyleUnderline"/>
        </w:rPr>
        <w:t xml:space="preserve"> </w:t>
      </w:r>
      <w:r w:rsidRPr="00B82A59">
        <w:rPr>
          <w:rStyle w:val="StyleUnderline"/>
          <w:highlight w:val="cyan"/>
        </w:rPr>
        <w:t>still looks weaker</w:t>
      </w:r>
      <w:r w:rsidRPr="00A536A9">
        <w:rPr>
          <w:rStyle w:val="StyleUnderline"/>
        </w:rPr>
        <w:t xml:space="preserve"> </w:t>
      </w:r>
      <w:r w:rsidRPr="00B82A59">
        <w:rPr>
          <w:rStyle w:val="StyleUnderline"/>
          <w:highlight w:val="cyan"/>
        </w:rPr>
        <w:t>than</w:t>
      </w:r>
      <w:r w:rsidRPr="00A536A9">
        <w:rPr>
          <w:rStyle w:val="StyleUnderline"/>
        </w:rPr>
        <w:t xml:space="preserve"> it did in late </w:t>
      </w:r>
      <w:r w:rsidRPr="00B82A59">
        <w:rPr>
          <w:rStyle w:val="StyleUnderline"/>
          <w:highlight w:val="cyan"/>
        </w:rPr>
        <w:t>2019</w:t>
      </w:r>
      <w:r w:rsidRPr="00A536A9">
        <w:rPr>
          <w:rStyle w:val="StyleUnderline"/>
        </w:rPr>
        <w:t xml:space="preserve">, </w:t>
      </w:r>
      <w:r w:rsidRPr="00A536A9">
        <w:rPr>
          <w:sz w:val="16"/>
        </w:rPr>
        <w:t xml:space="preserve">when both unemployment and inflation were </w:t>
      </w:r>
      <w:proofErr w:type="gramStart"/>
      <w:r w:rsidRPr="00A536A9">
        <w:rPr>
          <w:sz w:val="16"/>
        </w:rPr>
        <w:t>similar to</w:t>
      </w:r>
      <w:proofErr w:type="gramEnd"/>
      <w:r w:rsidRPr="00A536A9">
        <w:rPr>
          <w:sz w:val="16"/>
        </w:rPr>
        <w:t xml:space="preserve"> their current levels. </w:t>
      </w:r>
      <w:r w:rsidRPr="00B82A59">
        <w:rPr>
          <w:rStyle w:val="StyleUnderline"/>
          <w:highlight w:val="cyan"/>
        </w:rPr>
        <w:t>But</w:t>
      </w:r>
      <w:r w:rsidRPr="00A536A9">
        <w:rPr>
          <w:rStyle w:val="StyleUnderline"/>
        </w:rPr>
        <w:t xml:space="preserve"> much, maybe </w:t>
      </w:r>
      <w:r w:rsidRPr="00B82A59">
        <w:rPr>
          <w:rStyle w:val="Emphasis"/>
          <w:highlight w:val="cyan"/>
        </w:rPr>
        <w:t>most of this gap reflects</w:t>
      </w:r>
      <w:r w:rsidRPr="00A536A9">
        <w:rPr>
          <w:rStyle w:val="Emphasis"/>
        </w:rPr>
        <w:t xml:space="preserve"> </w:t>
      </w:r>
      <w:r w:rsidRPr="00B82A59">
        <w:rPr>
          <w:rStyle w:val="Emphasis"/>
          <w:highlight w:val="cyan"/>
        </w:rPr>
        <w:t>partisanship</w:t>
      </w:r>
      <w:r w:rsidRPr="00A536A9">
        <w:rPr>
          <w:sz w:val="16"/>
        </w:rPr>
        <w:t xml:space="preserve">. </w:t>
      </w:r>
      <w:r w:rsidRPr="00B82A59">
        <w:rPr>
          <w:rStyle w:val="StyleUnderline"/>
          <w:highlight w:val="cyan"/>
        </w:rPr>
        <w:t>Supporters</w:t>
      </w:r>
      <w:r w:rsidRPr="00A536A9">
        <w:rPr>
          <w:rStyle w:val="StyleUnderline"/>
        </w:rPr>
        <w:t xml:space="preserve"> </w:t>
      </w:r>
      <w:r w:rsidRPr="00B82A59">
        <w:rPr>
          <w:rStyle w:val="StyleUnderline"/>
          <w:highlight w:val="cyan"/>
        </w:rPr>
        <w:t>of</w:t>
      </w:r>
      <w:r w:rsidRPr="00A536A9">
        <w:rPr>
          <w:rStyle w:val="StyleUnderline"/>
        </w:rPr>
        <w:t xml:space="preserve"> both </w:t>
      </w:r>
      <w:r w:rsidRPr="00B82A59">
        <w:rPr>
          <w:rStyle w:val="StyleUnderline"/>
          <w:highlight w:val="cyan"/>
        </w:rPr>
        <w:t>parties</w:t>
      </w:r>
      <w:r w:rsidRPr="00A536A9">
        <w:rPr>
          <w:rStyle w:val="StyleUnderline"/>
        </w:rPr>
        <w:t xml:space="preserve"> tend to </w:t>
      </w:r>
      <w:r w:rsidRPr="00B82A59">
        <w:rPr>
          <w:rStyle w:val="StyleUnderline"/>
          <w:highlight w:val="cyan"/>
        </w:rPr>
        <w:t>have negative economic</w:t>
      </w:r>
      <w:r w:rsidRPr="00A536A9">
        <w:rPr>
          <w:rStyle w:val="StyleUnderline"/>
        </w:rPr>
        <w:t xml:space="preserve"> </w:t>
      </w:r>
      <w:r w:rsidRPr="00B82A59">
        <w:rPr>
          <w:rStyle w:val="StyleUnderline"/>
          <w:highlight w:val="cyan"/>
        </w:rPr>
        <w:t>views</w:t>
      </w:r>
      <w:r w:rsidRPr="00A536A9">
        <w:rPr>
          <w:rStyle w:val="StyleUnderline"/>
        </w:rPr>
        <w:t xml:space="preserve"> </w:t>
      </w:r>
      <w:r w:rsidRPr="00B82A59">
        <w:rPr>
          <w:rStyle w:val="StyleUnderline"/>
          <w:highlight w:val="cyan"/>
        </w:rPr>
        <w:t>when the other party holds the White House</w:t>
      </w:r>
      <w:r w:rsidRPr="00A536A9">
        <w:rPr>
          <w:rStyle w:val="StyleUnderline"/>
        </w:rPr>
        <w:t xml:space="preserve">, </w:t>
      </w:r>
      <w:r w:rsidRPr="00B82A59">
        <w:rPr>
          <w:rStyle w:val="StyleUnderline"/>
          <w:highlight w:val="cyan"/>
        </w:rPr>
        <w:t xml:space="preserve">but </w:t>
      </w:r>
      <w:r w:rsidRPr="00B82A59">
        <w:rPr>
          <w:rStyle w:val="Emphasis"/>
          <w:highlight w:val="cyan"/>
        </w:rPr>
        <w:t>the effect is</w:t>
      </w:r>
      <w:r w:rsidRPr="00B82A59">
        <w:rPr>
          <w:rStyle w:val="StyleUnderline"/>
          <w:highlight w:val="cyan"/>
        </w:rPr>
        <w:t xml:space="preserve"> much </w:t>
      </w:r>
      <w:r w:rsidRPr="00B82A59">
        <w:rPr>
          <w:rStyle w:val="Emphasis"/>
          <w:highlight w:val="cyan"/>
        </w:rPr>
        <w:t>stronger for Republicans</w:t>
      </w:r>
      <w:r w:rsidRPr="00A536A9">
        <w:rPr>
          <w:sz w:val="16"/>
        </w:rPr>
        <w:t xml:space="preserve">. According to the Michigan survey, </w:t>
      </w:r>
      <w:r w:rsidRPr="00A536A9">
        <w:rPr>
          <w:rStyle w:val="StyleUnderline"/>
        </w:rPr>
        <w:t>Republicans, on average, consider current economic conditions roughly as bad now as they were in June 1980, when inflation was over 14 percent and unemployment was over 7 percent</w:t>
      </w:r>
      <w:r w:rsidRPr="00A536A9">
        <w:rPr>
          <w:sz w:val="16"/>
        </w:rPr>
        <w:t>.</w:t>
      </w:r>
    </w:p>
    <w:p w14:paraId="447DF903" w14:textId="77777777" w:rsidR="009831E7" w:rsidRPr="00A536A9" w:rsidRDefault="009831E7" w:rsidP="009831E7">
      <w:pPr>
        <w:rPr>
          <w:rStyle w:val="StyleUnderline"/>
        </w:rPr>
      </w:pPr>
      <w:r w:rsidRPr="00A536A9">
        <w:rPr>
          <w:sz w:val="16"/>
        </w:rPr>
        <w:t xml:space="preserve">From a political point of view, what this means is that </w:t>
      </w:r>
      <w:r w:rsidRPr="00A536A9">
        <w:rPr>
          <w:rStyle w:val="StyleUnderline"/>
        </w:rPr>
        <w:t xml:space="preserve">overall </w:t>
      </w:r>
      <w:r w:rsidRPr="00B82A59">
        <w:rPr>
          <w:rStyle w:val="StyleUnderline"/>
          <w:highlight w:val="cyan"/>
        </w:rPr>
        <w:t>consumer sentiment</w:t>
      </w:r>
      <w:r w:rsidRPr="00A536A9">
        <w:rPr>
          <w:rStyle w:val="StyleUnderline"/>
        </w:rPr>
        <w:t xml:space="preserve"> </w:t>
      </w:r>
      <w:r w:rsidRPr="00B82A59">
        <w:rPr>
          <w:rStyle w:val="StyleUnderline"/>
          <w:highlight w:val="cyan"/>
        </w:rPr>
        <w:t>is</w:t>
      </w:r>
      <w:r w:rsidRPr="00A536A9">
        <w:rPr>
          <w:rStyle w:val="StyleUnderline"/>
        </w:rPr>
        <w:t xml:space="preserve"> being </w:t>
      </w:r>
      <w:r w:rsidRPr="00B82A59">
        <w:rPr>
          <w:rStyle w:val="StyleUnderline"/>
          <w:highlight w:val="cyan"/>
        </w:rPr>
        <w:t>held down</w:t>
      </w:r>
      <w:r w:rsidRPr="00A536A9">
        <w:rPr>
          <w:rStyle w:val="StyleUnderline"/>
        </w:rPr>
        <w:t xml:space="preserve"> largely </w:t>
      </w:r>
      <w:r w:rsidRPr="00B82A59">
        <w:rPr>
          <w:rStyle w:val="StyleUnderline"/>
          <w:highlight w:val="cyan"/>
        </w:rPr>
        <w:t>by people</w:t>
      </w:r>
      <w:r w:rsidRPr="00A536A9">
        <w:rPr>
          <w:rStyle w:val="StyleUnderline"/>
        </w:rPr>
        <w:t xml:space="preserve"> </w:t>
      </w:r>
      <w:r w:rsidRPr="00B82A59">
        <w:rPr>
          <w:rStyle w:val="StyleUnderline"/>
          <w:highlight w:val="cyan"/>
        </w:rPr>
        <w:t xml:space="preserve">who would </w:t>
      </w:r>
      <w:r w:rsidRPr="00B82A59">
        <w:rPr>
          <w:rStyle w:val="Emphasis"/>
          <w:highlight w:val="cyan"/>
        </w:rPr>
        <w:t>never consider voting for Biden</w:t>
      </w:r>
      <w:r w:rsidRPr="00A536A9">
        <w:rPr>
          <w:rStyle w:val="StyleUnderline"/>
        </w:rPr>
        <w:t xml:space="preserve"> in any case</w:t>
      </w:r>
      <w:r w:rsidRPr="00A536A9">
        <w:rPr>
          <w:sz w:val="16"/>
        </w:rPr>
        <w:t xml:space="preserve">. </w:t>
      </w:r>
      <w:r w:rsidRPr="00B82A59">
        <w:rPr>
          <w:rStyle w:val="StyleUnderline"/>
          <w:highlight w:val="cyan"/>
        </w:rPr>
        <w:t xml:space="preserve">What </w:t>
      </w:r>
      <w:r w:rsidRPr="00B82A59">
        <w:rPr>
          <w:rStyle w:val="Emphasis"/>
          <w:highlight w:val="cyan"/>
        </w:rPr>
        <w:t>matters</w:t>
      </w:r>
      <w:r w:rsidRPr="00A536A9">
        <w:rPr>
          <w:rStyle w:val="StyleUnderline"/>
        </w:rPr>
        <w:t xml:space="preserve"> </w:t>
      </w:r>
      <w:r w:rsidRPr="00B82A59">
        <w:rPr>
          <w:rStyle w:val="StyleUnderline"/>
          <w:highlight w:val="cyan"/>
        </w:rPr>
        <w:t>are</w:t>
      </w:r>
      <w:r w:rsidRPr="00A536A9">
        <w:rPr>
          <w:rStyle w:val="StyleUnderline"/>
        </w:rPr>
        <w:t xml:space="preserve"> the </w:t>
      </w:r>
      <w:r w:rsidRPr="00B82A59">
        <w:rPr>
          <w:rStyle w:val="Emphasis"/>
          <w:highlight w:val="cyan"/>
        </w:rPr>
        <w:t>perceptions of persuadable voters</w:t>
      </w:r>
      <w:r w:rsidRPr="00A536A9">
        <w:rPr>
          <w:rStyle w:val="StyleUnderline"/>
        </w:rPr>
        <w:t xml:space="preserve"> and Democrats who might have stayed home in the face of a bad economy. And </w:t>
      </w:r>
      <w:r w:rsidRPr="00B82A59">
        <w:rPr>
          <w:rStyle w:val="StyleUnderline"/>
          <w:highlight w:val="cyan"/>
        </w:rPr>
        <w:t>these</w:t>
      </w:r>
      <w:r w:rsidRPr="00A536A9">
        <w:rPr>
          <w:rStyle w:val="StyleUnderline"/>
        </w:rPr>
        <w:t xml:space="preserve"> perceptions </w:t>
      </w:r>
      <w:r w:rsidRPr="00B82A59">
        <w:rPr>
          <w:rStyle w:val="StyleUnderline"/>
          <w:highlight w:val="cyan"/>
        </w:rPr>
        <w:t>are</w:t>
      </w:r>
      <w:r w:rsidRPr="00A536A9">
        <w:rPr>
          <w:rStyle w:val="StyleUnderline"/>
        </w:rPr>
        <w:t xml:space="preserve"> almost surely </w:t>
      </w:r>
      <w:r w:rsidRPr="00B82A59">
        <w:rPr>
          <w:rStyle w:val="StyleUnderline"/>
          <w:highlight w:val="cyan"/>
        </w:rPr>
        <w:t>moving in Biden’s direction</w:t>
      </w:r>
      <w:r w:rsidRPr="00A536A9">
        <w:rPr>
          <w:rStyle w:val="StyleUnderline"/>
        </w:rPr>
        <w:t>.</w:t>
      </w:r>
    </w:p>
    <w:p w14:paraId="2FC6BF28" w14:textId="77777777" w:rsidR="009831E7" w:rsidRPr="00A536A9" w:rsidRDefault="009831E7" w:rsidP="009831E7">
      <w:pPr>
        <w:rPr>
          <w:sz w:val="16"/>
        </w:rPr>
      </w:pPr>
      <w:r w:rsidRPr="00A536A9">
        <w:rPr>
          <w:sz w:val="16"/>
        </w:rPr>
        <w:t xml:space="preserve">If the </w:t>
      </w:r>
      <w:proofErr w:type="spellStart"/>
      <w:r w:rsidRPr="00A536A9">
        <w:rPr>
          <w:sz w:val="16"/>
        </w:rPr>
        <w:t>vibecession</w:t>
      </w:r>
      <w:proofErr w:type="spellEnd"/>
      <w:r w:rsidRPr="00A536A9">
        <w:rPr>
          <w:sz w:val="16"/>
        </w:rPr>
        <w:t xml:space="preserve"> is ending, why? One answer is that good news takes time to filter into public perceptions. I mean, even some professional economists haven’t caught up and are still talking about stubbornly high inflation; we shouldn’t have expected everyday people’s perceptions to turn on a dime.</w:t>
      </w:r>
    </w:p>
    <w:p w14:paraId="76A03DEA" w14:textId="77777777" w:rsidR="009831E7" w:rsidRPr="00A536A9" w:rsidRDefault="009831E7" w:rsidP="009831E7">
      <w:pPr>
        <w:rPr>
          <w:sz w:val="16"/>
        </w:rPr>
      </w:pPr>
      <w:r w:rsidRPr="00A536A9">
        <w:rPr>
          <w:sz w:val="16"/>
        </w:rPr>
        <w:t xml:space="preserve">Beyond that, I suspect that </w:t>
      </w:r>
      <w:r w:rsidRPr="00333D74">
        <w:rPr>
          <w:rStyle w:val="StyleUnderline"/>
        </w:rPr>
        <w:t>economic</w:t>
      </w:r>
      <w:r w:rsidRPr="00A536A9">
        <w:rPr>
          <w:rStyle w:val="StyleUnderline"/>
        </w:rPr>
        <w:t xml:space="preserve"> perceptions are being influenced by the </w:t>
      </w:r>
      <w:r w:rsidRPr="00B82A59">
        <w:rPr>
          <w:rStyle w:val="StyleUnderline"/>
          <w:highlight w:val="cyan"/>
        </w:rPr>
        <w:t>stock market</w:t>
      </w:r>
      <w:r w:rsidRPr="00A536A9">
        <w:rPr>
          <w:rStyle w:val="StyleUnderline"/>
        </w:rPr>
        <w:t xml:space="preserve">, which </w:t>
      </w:r>
      <w:r w:rsidRPr="00B82A59">
        <w:rPr>
          <w:rStyle w:val="StyleUnderline"/>
          <w:highlight w:val="cyan"/>
        </w:rPr>
        <w:t>has</w:t>
      </w:r>
      <w:r w:rsidRPr="00A536A9">
        <w:rPr>
          <w:rStyle w:val="StyleUnderline"/>
        </w:rPr>
        <w:t xml:space="preserve"> recently </w:t>
      </w:r>
      <w:r w:rsidRPr="00B82A59">
        <w:rPr>
          <w:rStyle w:val="StyleUnderline"/>
          <w:highlight w:val="cyan"/>
        </w:rPr>
        <w:t>reached record highs</w:t>
      </w:r>
      <w:r w:rsidRPr="00A536A9">
        <w:rPr>
          <w:rStyle w:val="StyleUnderline"/>
        </w:rPr>
        <w:t xml:space="preserve">. The truth is that the market is a very bad guide to the economy’s future, but </w:t>
      </w:r>
      <w:r w:rsidRPr="00B82A59">
        <w:rPr>
          <w:rStyle w:val="StyleUnderline"/>
          <w:highlight w:val="cyan"/>
        </w:rPr>
        <w:t>it’s highly visible</w:t>
      </w:r>
      <w:r w:rsidRPr="00A536A9">
        <w:rPr>
          <w:rStyle w:val="StyleUnderline"/>
        </w:rPr>
        <w:t xml:space="preserve">. Furthermore, it </w:t>
      </w:r>
      <w:r w:rsidRPr="00B82A59">
        <w:rPr>
          <w:rStyle w:val="StyleUnderline"/>
          <w:highlight w:val="cyan"/>
        </w:rPr>
        <w:t>influences the tone of news coverage</w:t>
      </w:r>
      <w:r w:rsidRPr="00A536A9">
        <w:rPr>
          <w:rStyle w:val="StyleUnderline"/>
        </w:rPr>
        <w:t xml:space="preserve"> of the economy, </w:t>
      </w:r>
      <w:r w:rsidRPr="00B82A59">
        <w:rPr>
          <w:rStyle w:val="StyleUnderline"/>
          <w:highlight w:val="cyan"/>
        </w:rPr>
        <w:t>which</w:t>
      </w:r>
      <w:r w:rsidRPr="00A536A9">
        <w:rPr>
          <w:rStyle w:val="StyleUnderline"/>
        </w:rPr>
        <w:t xml:space="preserve"> has been very negative under Biden but </w:t>
      </w:r>
      <w:r w:rsidRPr="00B82A59">
        <w:rPr>
          <w:rStyle w:val="StyleUnderline"/>
          <w:highlight w:val="cyan"/>
        </w:rPr>
        <w:t>may be improving</w:t>
      </w:r>
      <w:r w:rsidRPr="00A536A9">
        <w:rPr>
          <w:rStyle w:val="StyleUnderline"/>
        </w:rPr>
        <w:t>.</w:t>
      </w:r>
    </w:p>
    <w:p w14:paraId="7C7438C8" w14:textId="77777777" w:rsidR="009831E7" w:rsidRDefault="009831E7" w:rsidP="009831E7">
      <w:pPr>
        <w:rPr>
          <w:sz w:val="16"/>
        </w:rPr>
      </w:pPr>
      <w:r w:rsidRPr="00A536A9">
        <w:rPr>
          <w:sz w:val="16"/>
        </w:rPr>
        <w:lastRenderedPageBreak/>
        <w:t xml:space="preserve">Will economic perceptions </w:t>
      </w:r>
      <w:proofErr w:type="gramStart"/>
      <w:r w:rsidRPr="00A536A9">
        <w:rPr>
          <w:sz w:val="16"/>
        </w:rPr>
        <w:t>actually end</w:t>
      </w:r>
      <w:proofErr w:type="gramEnd"/>
      <w:r w:rsidRPr="00A536A9">
        <w:rPr>
          <w:sz w:val="16"/>
        </w:rPr>
        <w:t xml:space="preserve"> up being a plus for Biden? Probably not. But if Trump was counting on perceptions of a bad economy to hand him victory, reality seems disinclined to cooperate.</w:t>
      </w:r>
    </w:p>
    <w:p w14:paraId="11B35DC0" w14:textId="77777777" w:rsidR="009831E7" w:rsidRDefault="009831E7" w:rsidP="009831E7">
      <w:pPr>
        <w:pStyle w:val="Heading3"/>
      </w:pPr>
      <w:r>
        <w:lastRenderedPageBreak/>
        <w:t>UQ---Electoral College</w:t>
      </w:r>
    </w:p>
    <w:p w14:paraId="2920436D" w14:textId="77777777" w:rsidR="009831E7" w:rsidRDefault="009831E7" w:rsidP="009831E7">
      <w:pPr>
        <w:pStyle w:val="Heading4"/>
      </w:pPr>
      <w:r>
        <w:t>Trump has lost the electoral college advantage – Biden can lose the popular vote and win.</w:t>
      </w:r>
    </w:p>
    <w:p w14:paraId="55C77AAC" w14:textId="77777777" w:rsidR="009831E7" w:rsidRPr="00594995" w:rsidRDefault="009831E7" w:rsidP="009831E7">
      <w:r w:rsidRPr="00594995">
        <w:rPr>
          <w:rFonts w:eastAsiaTheme="majorEastAsia" w:cstheme="majorBidi"/>
          <w:b/>
          <w:bCs/>
          <w:sz w:val="26"/>
          <w:szCs w:val="26"/>
        </w:rPr>
        <w:t>Trende, 6/11</w:t>
      </w:r>
      <w:r>
        <w:t xml:space="preserve">.  </w:t>
      </w:r>
      <w:r>
        <w:br/>
      </w:r>
      <w:r w:rsidRPr="00594995">
        <w:t>Sean Trende is senior elections analyst for RealClearPolitics</w:t>
      </w:r>
      <w:r>
        <w:t>, also published by MSN, 2024. “</w:t>
      </w:r>
      <w:proofErr w:type="gramStart"/>
      <w:r w:rsidRPr="00594995">
        <w:t>So</w:t>
      </w:r>
      <w:proofErr w:type="gramEnd"/>
      <w:r w:rsidRPr="00594995">
        <w:t xml:space="preserve"> What’s the Good News for Joe Biden?</w:t>
      </w:r>
      <w:r>
        <w:t>”</w:t>
      </w:r>
      <w:r w:rsidRPr="00594995">
        <w:t xml:space="preserve"> https://www.msn.com/en-us/news/politics/so-what-s-the-good-news-for-joe-biden/ar-BB1o2lXt</w:t>
      </w:r>
    </w:p>
    <w:p w14:paraId="60B9FCA9" w14:textId="77777777" w:rsidR="009831E7" w:rsidRDefault="009831E7" w:rsidP="009831E7">
      <w:r w:rsidRPr="0010650F">
        <w:rPr>
          <w:rStyle w:val="StyleUnderline"/>
        </w:rPr>
        <w:t>The last few installments</w:t>
      </w:r>
      <w:r>
        <w:t xml:space="preserve"> of this series </w:t>
      </w:r>
      <w:r w:rsidRPr="0010650F">
        <w:rPr>
          <w:rStyle w:val="StyleUnderline"/>
        </w:rPr>
        <w:t>have been rather gloomy for</w:t>
      </w:r>
      <w:r>
        <w:t xml:space="preserve"> President </w:t>
      </w:r>
      <w:r w:rsidRPr="0010650F">
        <w:rPr>
          <w:rStyle w:val="StyleUnderline"/>
        </w:rPr>
        <w:t>Biden</w:t>
      </w:r>
      <w:r>
        <w:t>. Two weeks ago, we questioned whether the presidential race should still be fairly characterized as a toss-up. Last week we noted that one of the key events in the 2024 election – Donald Trump’s conviction for document falsification in New York – seemed to be having little impact on the race. This week, I promised good news for Joe Biden, and I will deliver.</w:t>
      </w:r>
    </w:p>
    <w:p w14:paraId="5A1ED9FA" w14:textId="77777777" w:rsidR="009831E7" w:rsidRDefault="009831E7" w:rsidP="009831E7">
      <w:r>
        <w:t xml:space="preserve">First, we should observe that </w:t>
      </w:r>
      <w:r w:rsidRPr="0010650F">
        <w:rPr>
          <w:rStyle w:val="StyleUnderline"/>
        </w:rPr>
        <w:t>some of the suggestions that Trump’s trial was a non-event might have been</w:t>
      </w:r>
      <w:r>
        <w:t xml:space="preserve"> a touch </w:t>
      </w:r>
      <w:r w:rsidRPr="0010650F">
        <w:rPr>
          <w:rStyle w:val="StyleUnderline"/>
        </w:rPr>
        <w:t xml:space="preserve">premature. Trump’s lead </w:t>
      </w:r>
      <w:r>
        <w:t xml:space="preserve">in the 2024 General Election: Trump vs. Biden Polls | </w:t>
      </w:r>
      <w:proofErr w:type="spellStart"/>
      <w:r>
        <w:t>RealClearPolling</w:t>
      </w:r>
      <w:proofErr w:type="spellEnd"/>
      <w:r>
        <w:t xml:space="preserve"> </w:t>
      </w:r>
      <w:r w:rsidRPr="0010650F">
        <w:rPr>
          <w:rStyle w:val="StyleUnderline"/>
        </w:rPr>
        <w:t>has fallen to a half point</w:t>
      </w:r>
      <w:r>
        <w:t xml:space="preserve">, and </w:t>
      </w:r>
      <w:proofErr w:type="gramStart"/>
      <w:r>
        <w:t>a number of</w:t>
      </w:r>
      <w:proofErr w:type="gramEnd"/>
      <w:r>
        <w:t xml:space="preserve"> pollsters who had previously shown Trump ahead now show Biden in the lead. This appears to be caused by Trump’s numbers falling – in other words, voters shifting to the undecided category rather than favoring Biden – but </w:t>
      </w:r>
      <w:r w:rsidRPr="0010650F">
        <w:rPr>
          <w:rStyle w:val="StyleUnderline"/>
        </w:rPr>
        <w:t>it is notable</w:t>
      </w:r>
      <w:r>
        <w:t>.</w:t>
      </w:r>
    </w:p>
    <w:p w14:paraId="6C9D2BF3" w14:textId="77777777" w:rsidR="009831E7" w:rsidRDefault="009831E7" w:rsidP="009831E7">
      <w:r>
        <w:t xml:space="preserve">We’ve also had a series of mediocre state polls for Trump. Marist, which </w:t>
      </w:r>
      <w:proofErr w:type="gramStart"/>
      <w:r>
        <w:t>actually had</w:t>
      </w:r>
      <w:proofErr w:type="gramEnd"/>
      <w:r>
        <w:t xml:space="preserve"> a bit of a pro-Republican bias in 2022 according to RealClearPolitics - Multiple State - RCP Pollster Scorecard, shows Trump up seven points in Ohio, mirroring his 2020 showing. Minnesota is a four-point race, which is an improvement from 2020, but not by much. </w:t>
      </w:r>
      <w:proofErr w:type="gramStart"/>
      <w:r>
        <w:t>So</w:t>
      </w:r>
      <w:proofErr w:type="gramEnd"/>
      <w:r>
        <w:t xml:space="preserve"> the New York trial and verdict may have blunted what seemed to be genuine momentum for Trump.</w:t>
      </w:r>
    </w:p>
    <w:p w14:paraId="64AC0B33" w14:textId="77777777" w:rsidR="009831E7" w:rsidRDefault="009831E7" w:rsidP="009831E7">
      <w:r>
        <w:t xml:space="preserve">These last few polling numbers reveal another bit of good news for Biden that has received little notice. </w:t>
      </w:r>
      <w:r w:rsidRPr="0010650F">
        <w:rPr>
          <w:rStyle w:val="StyleUnderline"/>
        </w:rPr>
        <w:t>The</w:t>
      </w:r>
      <w:r>
        <w:t xml:space="preserve"> Republican Party’s </w:t>
      </w:r>
      <w:r w:rsidRPr="0010650F">
        <w:rPr>
          <w:rStyle w:val="StyleUnderline"/>
        </w:rPr>
        <w:t>Electoral College edge seems to be receding</w:t>
      </w:r>
      <w:r>
        <w:t xml:space="preserve">. Trump’s improved polling seems to be at least somewhat a function of his much remarked-upon gains with black and Hispanic voters. Whether Trump can retain these gains through November is another thing altogether, but these inroads have probably helped Trump gain a national lead in the popular vote. They’ve also provided a boost in important states with large non-white populations, like Arizona, Georgia, and Nevada. My guess is we’ll see a similar effect in places like California, New York, and New Mexico once we get polling from them. This mirrors what we saw in the 2022 midterms, where the Republicans’ popular vote edge in state legislatures improved across </w:t>
      </w:r>
      <w:proofErr w:type="gramStart"/>
      <w:r>
        <w:t>all of</w:t>
      </w:r>
      <w:proofErr w:type="gramEnd"/>
      <w:r>
        <w:t xml:space="preserve"> these states.</w:t>
      </w:r>
    </w:p>
    <w:p w14:paraId="3736A288" w14:textId="77777777" w:rsidR="009831E7" w:rsidRDefault="009831E7" w:rsidP="009831E7">
      <w:r w:rsidRPr="0010650F">
        <w:rPr>
          <w:rStyle w:val="StyleUnderline"/>
        </w:rPr>
        <w:t>The gains in Arizona, Georgia, and Nevada are consequential. They only get Trump to 268 electoral votes</w:t>
      </w:r>
      <w:r>
        <w:t xml:space="preserve">. Assuming the GOP holds </w:t>
      </w:r>
      <w:proofErr w:type="gramStart"/>
      <w:r>
        <w:t>a majority of</w:t>
      </w:r>
      <w:proofErr w:type="gramEnd"/>
      <w:r>
        <w:t xml:space="preserve"> the congressional delegations after the elections (which would ensure Trump wins the presidency in the event of a tie), he needs one more.</w:t>
      </w:r>
    </w:p>
    <w:p w14:paraId="460610AD" w14:textId="77777777" w:rsidR="009831E7" w:rsidRDefault="009831E7" w:rsidP="009831E7">
      <w:r w:rsidRPr="0010650F">
        <w:rPr>
          <w:rStyle w:val="StyleUnderline"/>
        </w:rPr>
        <w:t>This is where things get tricky for him</w:t>
      </w:r>
      <w:r>
        <w:t>. If we look at the 2020 election results, after Arizona, Georgia, and Nevada, the closest Biden-won states were Wisconsin (0.63%), Pennsylvania (1.18%), and Michigan (2.78%). There’s a big jump from there to Minnesota (7.11%), New Hampshire (7.35%), Maine (9.07%), Virginia (10.11%), and New Mexico (10.79%).</w:t>
      </w:r>
    </w:p>
    <w:p w14:paraId="71BA8B72" w14:textId="77777777" w:rsidR="009831E7" w:rsidRDefault="009831E7" w:rsidP="009831E7">
      <w:r>
        <w:t xml:space="preserve">The polling in the first three states has remained close. Trump leads by all three in our averages –0.1% in Wisconsin, 0.3% in Michigan, and 2.3% in Pennsylvania. Those states also showed </w:t>
      </w:r>
      <w:proofErr w:type="gramStart"/>
      <w:r>
        <w:t>fairly flat</w:t>
      </w:r>
      <w:proofErr w:type="gramEnd"/>
      <w:r>
        <w:t xml:space="preserve"> popular vote swings from 2020 to 2022 in both GOP congressional delegation votes and GOP state legislative votes. In a time of flux, they’ve been stubbornly stable.</w:t>
      </w:r>
    </w:p>
    <w:p w14:paraId="1C848303" w14:textId="77777777" w:rsidR="009831E7" w:rsidRPr="0010650F" w:rsidRDefault="009831E7" w:rsidP="009831E7">
      <w:pPr>
        <w:rPr>
          <w:rStyle w:val="StyleUnderline"/>
        </w:rPr>
      </w:pPr>
      <w:r>
        <w:t xml:space="preserve">One doesn’t have to be gifted with a particularly vigorous imagination to see what could happen here: Trump has substantial improvements among non-white voters, driving gains in some red areas (like Texas) and flipping some important swing states. He also makes gains in some blue states like Virginia, New Mexico, California, and New York, but is unable to flip them because the hole with educated whites </w:t>
      </w:r>
      <w:r>
        <w:lastRenderedPageBreak/>
        <w:t xml:space="preserve">is just too deep. Then, </w:t>
      </w:r>
      <w:r w:rsidRPr="0010650F">
        <w:rPr>
          <w:rStyle w:val="StyleUnderline"/>
        </w:rPr>
        <w:t>in relatively white Rust Belt states like Wisconsin, Ohio, Pennsylvania, Minnesota, and Michigan, very little changes.</w:t>
      </w:r>
    </w:p>
    <w:p w14:paraId="22A2C177" w14:textId="77777777" w:rsidR="009831E7" w:rsidRPr="00594995" w:rsidRDefault="009831E7" w:rsidP="009831E7">
      <w:r w:rsidRPr="0010650F">
        <w:rPr>
          <w:rStyle w:val="StyleUnderline"/>
        </w:rPr>
        <w:t xml:space="preserve">The result could </w:t>
      </w:r>
      <w:r w:rsidRPr="00EF5C29">
        <w:rPr>
          <w:rStyle w:val="Emphasis"/>
        </w:rPr>
        <w:t>easily be</w:t>
      </w:r>
      <w:r>
        <w:t xml:space="preserve"> </w:t>
      </w:r>
      <w:r w:rsidRPr="00EF5C29">
        <w:rPr>
          <w:rStyle w:val="StyleUnderline"/>
        </w:rPr>
        <w:t>Trump winning the popular vote, but</w:t>
      </w:r>
      <w:r>
        <w:t xml:space="preserve"> </w:t>
      </w:r>
      <w:r w:rsidRPr="0010650F">
        <w:rPr>
          <w:rStyle w:val="StyleUnderline"/>
        </w:rPr>
        <w:t>Biden eking out a narrow 270-268 Electoral Vote victory</w:t>
      </w:r>
      <w:r>
        <w:t xml:space="preserve"> (</w:t>
      </w:r>
      <w:proofErr w:type="gramStart"/>
      <w:r>
        <w:t>assuming that</w:t>
      </w:r>
      <w:proofErr w:type="gramEnd"/>
      <w:r>
        <w:t xml:space="preserve"> NE-02 holds for him). It’s a </w:t>
      </w:r>
      <w:proofErr w:type="gramStart"/>
      <w:r>
        <w:t>really narrow</w:t>
      </w:r>
      <w:proofErr w:type="gramEnd"/>
      <w:r>
        <w:t xml:space="preserve"> road to victory for the former president right now, but it is also a perfectly plausible path. It wouldn’t take much of a shift in voting patterns (for example, one that mirrored what we see right now in the popular vote) for it to become extremely likely. That might not be much good news for the embattled incumbent, but it’s currently a very underrated possibility.</w:t>
      </w:r>
    </w:p>
    <w:p w14:paraId="58E4AE9F" w14:textId="77777777" w:rsidR="009831E7" w:rsidRPr="000D5AB7" w:rsidRDefault="009831E7" w:rsidP="009831E7"/>
    <w:p w14:paraId="580BF309" w14:textId="77777777" w:rsidR="009831E7" w:rsidRPr="00871ADE" w:rsidRDefault="009831E7" w:rsidP="009831E7">
      <w:pPr>
        <w:pStyle w:val="Heading4"/>
      </w:pPr>
      <w:r>
        <w:t>Trump has lost his electoral college advantage – Biden has a narrow but clear lead</w:t>
      </w:r>
    </w:p>
    <w:p w14:paraId="5D7781F9" w14:textId="77777777" w:rsidR="009831E7" w:rsidRPr="00A950BE" w:rsidRDefault="009831E7" w:rsidP="009831E7">
      <w:r>
        <w:t xml:space="preserve">Nate </w:t>
      </w:r>
      <w:r w:rsidRPr="00871ADE">
        <w:rPr>
          <w:rStyle w:val="Style13ptBold"/>
        </w:rPr>
        <w:t>Cohn</w:t>
      </w:r>
      <w:r>
        <w:rPr>
          <w:rStyle w:val="Style13ptBold"/>
        </w:rPr>
        <w:t xml:space="preserve"> </w:t>
      </w:r>
      <w:r w:rsidRPr="00490114">
        <w:t>9/11</w:t>
      </w:r>
      <w:r w:rsidRPr="00871ADE">
        <w:t>/</w:t>
      </w:r>
      <w:r w:rsidRPr="00490114">
        <w:rPr>
          <w:rStyle w:val="Style13ptBold"/>
        </w:rPr>
        <w:t>23</w:t>
      </w:r>
      <w:r>
        <w:t xml:space="preserve"> is The Times’s chief political analyst. He covers elections, polling and demographics for The Upshot “Trump’s Electoral College Edge Seems to Be Fading” New York Times https://www.nytimes.com/2023/09/11/upshot/electoral-college-trump-2024.html</w:t>
      </w:r>
    </w:p>
    <w:p w14:paraId="4CC22844" w14:textId="77777777" w:rsidR="009831E7" w:rsidRPr="00871ADE" w:rsidRDefault="009831E7" w:rsidP="009831E7">
      <w:pPr>
        <w:rPr>
          <w:sz w:val="16"/>
        </w:rPr>
      </w:pPr>
      <w:r w:rsidRPr="0043202A">
        <w:rPr>
          <w:rStyle w:val="StyleUnderline"/>
        </w:rPr>
        <w:t>There are three</w:t>
      </w:r>
      <w:r w:rsidRPr="00871ADE">
        <w:rPr>
          <w:sz w:val="16"/>
        </w:rPr>
        <w:t xml:space="preserve"> basic </w:t>
      </w:r>
      <w:r w:rsidRPr="0043202A">
        <w:rPr>
          <w:rStyle w:val="StyleUnderline"/>
        </w:rPr>
        <w:t>pieces of evidence suggesting</w:t>
      </w:r>
      <w:r w:rsidRPr="00871ADE">
        <w:rPr>
          <w:sz w:val="16"/>
        </w:rPr>
        <w:t xml:space="preserve"> that Mr. </w:t>
      </w:r>
      <w:r w:rsidRPr="00B82A59">
        <w:rPr>
          <w:rStyle w:val="StyleUnderline"/>
          <w:highlight w:val="cyan"/>
        </w:rPr>
        <w:t>Trump’s key advantage might be diminished</w:t>
      </w:r>
      <w:r w:rsidRPr="0043202A">
        <w:rPr>
          <w:rStyle w:val="StyleUnderline"/>
        </w:rPr>
        <w:t xml:space="preserve"> today: the midterms, the Times/Siena polls and state polls</w:t>
      </w:r>
      <w:r w:rsidRPr="00871ADE">
        <w:rPr>
          <w:sz w:val="16"/>
        </w:rPr>
        <w:t>.</w:t>
      </w:r>
    </w:p>
    <w:p w14:paraId="4F8F8761" w14:textId="77777777" w:rsidR="009831E7" w:rsidRPr="00871ADE" w:rsidRDefault="009831E7" w:rsidP="009831E7">
      <w:pPr>
        <w:rPr>
          <w:sz w:val="16"/>
        </w:rPr>
      </w:pPr>
      <w:r w:rsidRPr="00871ADE">
        <w:rPr>
          <w:sz w:val="16"/>
        </w:rPr>
        <w:t>The midterms</w:t>
      </w:r>
    </w:p>
    <w:p w14:paraId="50496370" w14:textId="77777777" w:rsidR="009831E7" w:rsidRPr="00871ADE" w:rsidRDefault="009831E7" w:rsidP="009831E7">
      <w:pPr>
        <w:rPr>
          <w:sz w:val="16"/>
        </w:rPr>
      </w:pPr>
      <w:r w:rsidRPr="0043202A">
        <w:rPr>
          <w:rStyle w:val="StyleUnderline"/>
        </w:rPr>
        <w:t xml:space="preserve">The </w:t>
      </w:r>
      <w:r w:rsidRPr="00B82A59">
        <w:rPr>
          <w:rStyle w:val="StyleUnderline"/>
          <w:highlight w:val="cyan"/>
        </w:rPr>
        <w:t>2022 midterms</w:t>
      </w:r>
      <w:r w:rsidRPr="0043202A">
        <w:rPr>
          <w:rStyle w:val="StyleUnderline"/>
        </w:rPr>
        <w:t xml:space="preserve"> were a surprise</w:t>
      </w:r>
      <w:r w:rsidRPr="00871ADE">
        <w:rPr>
          <w:sz w:val="16"/>
        </w:rPr>
        <w:t>. Republicans won the national vote, just as the polls anticipated. With Republicans usually faring better in the battlegrounds in recent cycles, a national popular vote advantage might have been expected to yield a “red wave.”</w:t>
      </w:r>
    </w:p>
    <w:p w14:paraId="2A78994E" w14:textId="77777777" w:rsidR="009831E7" w:rsidRPr="00871ADE" w:rsidRDefault="009831E7" w:rsidP="009831E7">
      <w:pPr>
        <w:rPr>
          <w:sz w:val="16"/>
        </w:rPr>
      </w:pPr>
      <w:r w:rsidRPr="00871ADE">
        <w:rPr>
          <w:sz w:val="16"/>
        </w:rPr>
        <w:t xml:space="preserve">But </w:t>
      </w:r>
      <w:r w:rsidRPr="00B82A59">
        <w:rPr>
          <w:rStyle w:val="StyleUnderline"/>
          <w:highlight w:val="cyan"/>
        </w:rPr>
        <w:t>Dem</w:t>
      </w:r>
      <w:r w:rsidRPr="004D2ADC">
        <w:rPr>
          <w:rStyle w:val="StyleUnderline"/>
        </w:rPr>
        <w:t>ocrat</w:t>
      </w:r>
      <w:r w:rsidRPr="00B82A59">
        <w:rPr>
          <w:rStyle w:val="StyleUnderline"/>
          <w:highlight w:val="cyan"/>
        </w:rPr>
        <w:t>s held their ground in</w:t>
      </w:r>
      <w:r w:rsidRPr="0043202A">
        <w:rPr>
          <w:rStyle w:val="StyleUnderline"/>
        </w:rPr>
        <w:t xml:space="preserve"> the </w:t>
      </w:r>
      <w:r w:rsidRPr="00B82A59">
        <w:rPr>
          <w:rStyle w:val="StyleUnderline"/>
          <w:highlight w:val="cyan"/>
        </w:rPr>
        <w:t>battleground</w:t>
      </w:r>
      <w:r w:rsidRPr="0043202A">
        <w:rPr>
          <w:rStyle w:val="StyleUnderline"/>
        </w:rPr>
        <w:t xml:space="preserve"> state</w:t>
      </w:r>
      <w:r w:rsidRPr="00B82A59">
        <w:rPr>
          <w:rStyle w:val="StyleUnderline"/>
          <w:highlight w:val="cyan"/>
        </w:rPr>
        <w:t>s</w:t>
      </w:r>
      <w:r w:rsidRPr="00871ADE">
        <w:rPr>
          <w:sz w:val="16"/>
        </w:rPr>
        <w:t xml:space="preserve">, allowing them to retain the Senate and nearly hold the House. Nationally, Republican House candidates won the most votes by about two percentage points (after adjusting for uncontested races). </w:t>
      </w:r>
      <w:r w:rsidRPr="0043202A">
        <w:rPr>
          <w:rStyle w:val="StyleUnderline"/>
        </w:rPr>
        <w:t>The margin was almost identical in the presidential battlegrounds</w:t>
      </w:r>
      <w:r w:rsidRPr="00871ADE">
        <w:rPr>
          <w:sz w:val="16"/>
        </w:rPr>
        <w:t>, like Arizona, Pennsylvania and Wisconsin, where Republican House candidates also won by two points.</w:t>
      </w:r>
    </w:p>
    <w:p w14:paraId="6F9E021A" w14:textId="77777777" w:rsidR="009831E7" w:rsidRPr="00871ADE" w:rsidRDefault="009831E7" w:rsidP="009831E7">
      <w:pPr>
        <w:rPr>
          <w:sz w:val="16"/>
        </w:rPr>
      </w:pPr>
      <w:r w:rsidRPr="00871ADE">
        <w:rPr>
          <w:sz w:val="16"/>
        </w:rPr>
        <w:t>[Graph omitted]</w:t>
      </w:r>
    </w:p>
    <w:p w14:paraId="1BC38533" w14:textId="77777777" w:rsidR="009831E7" w:rsidRPr="00871ADE" w:rsidRDefault="009831E7" w:rsidP="009831E7">
      <w:pPr>
        <w:rPr>
          <w:sz w:val="16"/>
        </w:rPr>
      </w:pPr>
      <w:r w:rsidRPr="00871ADE">
        <w:rPr>
          <w:sz w:val="16"/>
        </w:rPr>
        <w:t xml:space="preserve">The shrinking gap between the key battleground states and the national popular vote wasn’t just because of Democratic resilience in the battlegrounds. It was also because </w:t>
      </w:r>
      <w:r w:rsidRPr="00B82A59">
        <w:rPr>
          <w:rStyle w:val="StyleUnderline"/>
          <w:highlight w:val="cyan"/>
        </w:rPr>
        <w:t>Republicans</w:t>
      </w:r>
      <w:r w:rsidRPr="0043202A">
        <w:rPr>
          <w:rStyle w:val="StyleUnderline"/>
        </w:rPr>
        <w:t xml:space="preserve"> </w:t>
      </w:r>
      <w:r w:rsidRPr="00B82A59">
        <w:rPr>
          <w:rStyle w:val="StyleUnderline"/>
          <w:highlight w:val="cyan"/>
        </w:rPr>
        <w:t>showed</w:t>
      </w:r>
      <w:r w:rsidRPr="0043202A">
        <w:rPr>
          <w:rStyle w:val="StyleUnderline"/>
        </w:rPr>
        <w:t xml:space="preserve"> their </w:t>
      </w:r>
      <w:r w:rsidRPr="00B82A59">
        <w:rPr>
          <w:rStyle w:val="Emphasis"/>
          <w:highlight w:val="cyan"/>
        </w:rPr>
        <w:t>greatest strengths</w:t>
      </w:r>
      <w:r w:rsidRPr="0043202A">
        <w:rPr>
          <w:rStyle w:val="StyleUnderline"/>
        </w:rPr>
        <w:t xml:space="preserve"> </w:t>
      </w:r>
      <w:r w:rsidRPr="00B82A59">
        <w:rPr>
          <w:rStyle w:val="StyleUnderline"/>
          <w:highlight w:val="cyan"/>
        </w:rPr>
        <w:t>in</w:t>
      </w:r>
      <w:r w:rsidRPr="0043202A">
        <w:rPr>
          <w:rStyle w:val="StyleUnderline"/>
        </w:rPr>
        <w:t xml:space="preserve"> </w:t>
      </w:r>
      <w:r w:rsidRPr="0043202A">
        <w:rPr>
          <w:rStyle w:val="Emphasis"/>
        </w:rPr>
        <w:t>noncompetitive states</w:t>
      </w:r>
      <w:r w:rsidRPr="00871ADE">
        <w:rPr>
          <w:sz w:val="16"/>
        </w:rPr>
        <w:t xml:space="preserve"> like </w:t>
      </w:r>
      <w:r w:rsidRPr="00B82A59">
        <w:rPr>
          <w:rStyle w:val="Emphasis"/>
          <w:highlight w:val="cyan"/>
        </w:rPr>
        <w:t>California and New York</w:t>
      </w:r>
      <w:r w:rsidRPr="00871ADE">
        <w:rPr>
          <w:sz w:val="16"/>
        </w:rPr>
        <w:t xml:space="preserve"> </w:t>
      </w:r>
      <w:r w:rsidRPr="0043202A">
        <w:rPr>
          <w:rStyle w:val="StyleUnderline"/>
        </w:rPr>
        <w:t xml:space="preserve">as well as </w:t>
      </w:r>
      <w:r w:rsidRPr="00B82A59">
        <w:rPr>
          <w:rStyle w:val="StyleUnderline"/>
          <w:highlight w:val="cyan"/>
        </w:rPr>
        <w:t>across</w:t>
      </w:r>
      <w:r w:rsidRPr="0043202A">
        <w:rPr>
          <w:rStyle w:val="StyleUnderline"/>
        </w:rPr>
        <w:t xml:space="preserve"> much of </w:t>
      </w:r>
      <w:r w:rsidRPr="00B82A59">
        <w:rPr>
          <w:rStyle w:val="StyleUnderline"/>
          <w:highlight w:val="cyan"/>
        </w:rPr>
        <w:t>the South</w:t>
      </w:r>
      <w:r w:rsidRPr="0043202A">
        <w:rPr>
          <w:rStyle w:val="StyleUnderline"/>
        </w:rPr>
        <w:t>, including</w:t>
      </w:r>
      <w:r w:rsidRPr="00871ADE">
        <w:rPr>
          <w:sz w:val="16"/>
        </w:rPr>
        <w:t xml:space="preserve"> </w:t>
      </w:r>
      <w:r w:rsidRPr="0043202A">
        <w:rPr>
          <w:rStyle w:val="StyleUnderline"/>
        </w:rPr>
        <w:t xml:space="preserve">newly noncompetitive </w:t>
      </w:r>
      <w:r w:rsidRPr="00B82A59">
        <w:rPr>
          <w:rStyle w:val="Emphasis"/>
          <w:highlight w:val="cyan"/>
        </w:rPr>
        <w:t>Florida</w:t>
      </w:r>
      <w:r w:rsidRPr="00871ADE">
        <w:rPr>
          <w:sz w:val="16"/>
        </w:rPr>
        <w:t xml:space="preserve">. </w:t>
      </w:r>
      <w:r w:rsidRPr="00B82A59">
        <w:rPr>
          <w:rStyle w:val="StyleUnderline"/>
          <w:highlight w:val="cyan"/>
        </w:rPr>
        <w:t>Dem</w:t>
      </w:r>
      <w:r w:rsidRPr="004D2ADC">
        <w:rPr>
          <w:rStyle w:val="StyleUnderline"/>
        </w:rPr>
        <w:t>ocratic</w:t>
      </w:r>
      <w:r w:rsidRPr="00871ADE">
        <w:rPr>
          <w:sz w:val="16"/>
        </w:rPr>
        <w:t xml:space="preserve"> </w:t>
      </w:r>
      <w:r w:rsidRPr="00B82A59">
        <w:rPr>
          <w:rStyle w:val="StyleUnderline"/>
          <w:highlight w:val="cyan"/>
        </w:rPr>
        <w:t>weakness in these states</w:t>
      </w:r>
      <w:r w:rsidRPr="0043202A">
        <w:rPr>
          <w:rStyle w:val="StyleUnderline"/>
        </w:rPr>
        <w:t xml:space="preserve"> was just enough to cost them control of the House of </w:t>
      </w:r>
      <w:proofErr w:type="gramStart"/>
      <w:r w:rsidRPr="0043202A">
        <w:rPr>
          <w:rStyle w:val="StyleUnderline"/>
        </w:rPr>
        <w:t>Representatives</w:t>
      </w:r>
      <w:r w:rsidRPr="00871ADE">
        <w:rPr>
          <w:sz w:val="16"/>
        </w:rPr>
        <w:t xml:space="preserve">, </w:t>
      </w:r>
      <w:r w:rsidRPr="0043202A">
        <w:rPr>
          <w:rStyle w:val="StyleUnderline"/>
        </w:rPr>
        <w:t>but</w:t>
      </w:r>
      <w:proofErr w:type="gramEnd"/>
      <w:r w:rsidRPr="0043202A">
        <w:rPr>
          <w:rStyle w:val="StyleUnderline"/>
        </w:rPr>
        <w:t xml:space="preserve"> </w:t>
      </w:r>
      <w:r w:rsidRPr="00B82A59">
        <w:rPr>
          <w:rStyle w:val="StyleUnderline"/>
          <w:highlight w:val="cyan"/>
        </w:rPr>
        <w:t>did even more to suppress</w:t>
      </w:r>
      <w:r w:rsidRPr="0043202A">
        <w:rPr>
          <w:rStyle w:val="StyleUnderline"/>
        </w:rPr>
        <w:t xml:space="preserve"> Democratic tallies in </w:t>
      </w:r>
      <w:r w:rsidRPr="00B82A59">
        <w:rPr>
          <w:rStyle w:val="StyleUnderline"/>
          <w:highlight w:val="cyan"/>
        </w:rPr>
        <w:t xml:space="preserve">the </w:t>
      </w:r>
      <w:r w:rsidRPr="00B82A59">
        <w:rPr>
          <w:rStyle w:val="Emphasis"/>
          <w:highlight w:val="cyan"/>
        </w:rPr>
        <w:t>national popular</w:t>
      </w:r>
      <w:r w:rsidRPr="0043202A">
        <w:rPr>
          <w:rStyle w:val="Emphasis"/>
        </w:rPr>
        <w:t xml:space="preserve"> </w:t>
      </w:r>
      <w:r w:rsidRPr="00B82A59">
        <w:rPr>
          <w:rStyle w:val="Emphasis"/>
          <w:highlight w:val="cyan"/>
        </w:rPr>
        <w:t>vote</w:t>
      </w:r>
      <w:r w:rsidRPr="0043202A">
        <w:rPr>
          <w:rStyle w:val="Emphasis"/>
        </w:rPr>
        <w:t>,</w:t>
      </w:r>
      <w:r w:rsidRPr="00871ADE">
        <w:rPr>
          <w:sz w:val="16"/>
        </w:rPr>
        <w:t xml:space="preserve"> </w:t>
      </w:r>
      <w:r w:rsidRPr="00B82A59">
        <w:rPr>
          <w:rStyle w:val="StyleUnderline"/>
          <w:highlight w:val="cyan"/>
        </w:rPr>
        <w:t>helping</w:t>
      </w:r>
      <w:r w:rsidRPr="0043202A">
        <w:rPr>
          <w:rStyle w:val="StyleUnderline"/>
        </w:rPr>
        <w:t xml:space="preserve"> </w:t>
      </w:r>
      <w:r w:rsidRPr="00B82A59">
        <w:rPr>
          <w:rStyle w:val="StyleUnderline"/>
          <w:highlight w:val="cyan"/>
        </w:rPr>
        <w:t>erase</w:t>
      </w:r>
      <w:r w:rsidRPr="0043202A">
        <w:rPr>
          <w:rStyle w:val="StyleUnderline"/>
        </w:rPr>
        <w:t xml:space="preserve"> </w:t>
      </w:r>
      <w:r w:rsidRPr="00B82A59">
        <w:rPr>
          <w:rStyle w:val="StyleUnderline"/>
          <w:highlight w:val="cyan"/>
        </w:rPr>
        <w:t>the gap</w:t>
      </w:r>
      <w:r w:rsidRPr="0043202A">
        <w:rPr>
          <w:rStyle w:val="StyleUnderline"/>
        </w:rPr>
        <w:t xml:space="preserve"> </w:t>
      </w:r>
      <w:r w:rsidRPr="00B82A59">
        <w:rPr>
          <w:rStyle w:val="StyleUnderline"/>
          <w:highlight w:val="cyan"/>
        </w:rPr>
        <w:t>between</w:t>
      </w:r>
      <w:r w:rsidRPr="0043202A">
        <w:rPr>
          <w:rStyle w:val="StyleUnderline"/>
        </w:rPr>
        <w:t xml:space="preserve"> their strength in the </w:t>
      </w:r>
      <w:r w:rsidRPr="00B82A59">
        <w:rPr>
          <w:rStyle w:val="StyleUnderline"/>
          <w:highlight w:val="cyan"/>
        </w:rPr>
        <w:t>battlegrounds and the national vote</w:t>
      </w:r>
      <w:r w:rsidRPr="00871ADE">
        <w:rPr>
          <w:sz w:val="16"/>
        </w:rPr>
        <w:t>.</w:t>
      </w:r>
    </w:p>
    <w:p w14:paraId="36D9C2C8" w14:textId="77777777" w:rsidR="009831E7" w:rsidRPr="00871ADE" w:rsidRDefault="009831E7" w:rsidP="009831E7">
      <w:pPr>
        <w:rPr>
          <w:sz w:val="16"/>
        </w:rPr>
      </w:pPr>
      <w:r w:rsidRPr="00871ADE">
        <w:rPr>
          <w:sz w:val="16"/>
        </w:rPr>
        <w:t>Does the House popular vote tell us much about the Electoral College two years later? Possibly, though not necessarily. The 2018 midterms showed House Republicans running well in key battleground states, foreshadowing Mr. Trump’s expanded Electoral College advantage two years later. Republican strength by state in the House mirrored the presidential race in 2020 as well. Perhaps it should be expected to foreshadow the presidential vote by state again.</w:t>
      </w:r>
    </w:p>
    <w:p w14:paraId="5B12308C" w14:textId="77777777" w:rsidR="009831E7" w:rsidRPr="00871ADE" w:rsidRDefault="009831E7" w:rsidP="009831E7">
      <w:pPr>
        <w:rPr>
          <w:sz w:val="16"/>
        </w:rPr>
      </w:pPr>
      <w:r w:rsidRPr="00871ADE">
        <w:rPr>
          <w:sz w:val="16"/>
        </w:rPr>
        <w:t xml:space="preserve">But today, it’s harder than it was at this time in the last cycle to connect voter attitudes about the House with presidential preference. One major issue: The </w:t>
      </w:r>
      <w:r w:rsidRPr="00B82A59">
        <w:rPr>
          <w:rStyle w:val="StyleUnderline"/>
          <w:highlight w:val="cyan"/>
        </w:rPr>
        <w:t xml:space="preserve">House results </w:t>
      </w:r>
      <w:r w:rsidRPr="00B82A59">
        <w:rPr>
          <w:rStyle w:val="Emphasis"/>
          <w:highlight w:val="cyan"/>
        </w:rPr>
        <w:t>weren’t</w:t>
      </w:r>
      <w:r w:rsidRPr="0043202A">
        <w:rPr>
          <w:rStyle w:val="StyleUnderline"/>
        </w:rPr>
        <w:t xml:space="preserve"> highly </w:t>
      </w:r>
      <w:r w:rsidRPr="00B82A59">
        <w:rPr>
          <w:rStyle w:val="Emphasis"/>
          <w:highlight w:val="cyan"/>
        </w:rPr>
        <w:t>correlated</w:t>
      </w:r>
      <w:r w:rsidRPr="00B82A59">
        <w:rPr>
          <w:rStyle w:val="StyleUnderline"/>
          <w:highlight w:val="cyan"/>
        </w:rPr>
        <w:t xml:space="preserve"> with</w:t>
      </w:r>
      <w:r w:rsidRPr="0043202A">
        <w:rPr>
          <w:rStyle w:val="StyleUnderline"/>
        </w:rPr>
        <w:t xml:space="preserve"> Mr. </w:t>
      </w:r>
      <w:r w:rsidRPr="00B82A59">
        <w:rPr>
          <w:rStyle w:val="Emphasis"/>
          <w:highlight w:val="cyan"/>
        </w:rPr>
        <w:t>Biden’s</w:t>
      </w:r>
      <w:r w:rsidRPr="00B82A59">
        <w:rPr>
          <w:rStyle w:val="StyleUnderline"/>
          <w:highlight w:val="cyan"/>
        </w:rPr>
        <w:t xml:space="preserve"> </w:t>
      </w:r>
      <w:r w:rsidRPr="00B82A59">
        <w:rPr>
          <w:rStyle w:val="Emphasis"/>
          <w:highlight w:val="cyan"/>
        </w:rPr>
        <w:t>approval</w:t>
      </w:r>
      <w:r w:rsidRPr="0043202A">
        <w:rPr>
          <w:rStyle w:val="Emphasis"/>
        </w:rPr>
        <w:t xml:space="preserve"> </w:t>
      </w:r>
      <w:r w:rsidRPr="0043202A">
        <w:rPr>
          <w:rStyle w:val="StyleUnderline"/>
        </w:rPr>
        <w:t>rating</w:t>
      </w:r>
      <w:r w:rsidRPr="00871ADE">
        <w:rPr>
          <w:sz w:val="16"/>
        </w:rPr>
        <w:t>. In contrast, the tight relationship between the House vote and Mr. Trump’s approval rating back in 2018 made it reasonable to believe the distribution of the House vote told us something about his strength heading into 2020.</w:t>
      </w:r>
    </w:p>
    <w:p w14:paraId="63DD460C" w14:textId="77777777" w:rsidR="009831E7" w:rsidRPr="00871ADE" w:rsidRDefault="009831E7" w:rsidP="009831E7">
      <w:pPr>
        <w:rPr>
          <w:sz w:val="16"/>
        </w:rPr>
      </w:pPr>
      <w:r w:rsidRPr="00871ADE">
        <w:rPr>
          <w:sz w:val="16"/>
        </w:rPr>
        <w:t>The midterms are an important clue, but additional data is probably needed to connect what happened last November to what might happen next November.</w:t>
      </w:r>
    </w:p>
    <w:p w14:paraId="3AD5165F" w14:textId="77777777" w:rsidR="009831E7" w:rsidRPr="00871ADE" w:rsidRDefault="009831E7" w:rsidP="009831E7">
      <w:pPr>
        <w:rPr>
          <w:sz w:val="16"/>
        </w:rPr>
      </w:pPr>
      <w:r w:rsidRPr="00871ADE">
        <w:rPr>
          <w:sz w:val="16"/>
        </w:rPr>
        <w:t>Times/Siena polls</w:t>
      </w:r>
    </w:p>
    <w:p w14:paraId="1BC81674" w14:textId="77777777" w:rsidR="009831E7" w:rsidRPr="00871ADE" w:rsidRDefault="009831E7" w:rsidP="009831E7">
      <w:pPr>
        <w:rPr>
          <w:sz w:val="16"/>
        </w:rPr>
      </w:pPr>
      <w:r w:rsidRPr="0043202A">
        <w:rPr>
          <w:rStyle w:val="StyleUnderline"/>
        </w:rPr>
        <w:lastRenderedPageBreak/>
        <w:t>Times/Siena polling</w:t>
      </w:r>
      <w:r w:rsidRPr="00871ADE">
        <w:rPr>
          <w:sz w:val="16"/>
        </w:rPr>
        <w:t xml:space="preserve"> over the last year </w:t>
      </w:r>
      <w:r w:rsidRPr="0043202A">
        <w:rPr>
          <w:rStyle w:val="StyleUnderline"/>
        </w:rPr>
        <w:t>offers additional evidence</w:t>
      </w:r>
      <w:r w:rsidRPr="00871ADE">
        <w:rPr>
          <w:sz w:val="16"/>
        </w:rPr>
        <w:t xml:space="preserve"> of such a connection.</w:t>
      </w:r>
    </w:p>
    <w:p w14:paraId="66120EBE" w14:textId="77777777" w:rsidR="009831E7" w:rsidRPr="00871ADE" w:rsidRDefault="009831E7" w:rsidP="009831E7">
      <w:pPr>
        <w:rPr>
          <w:sz w:val="16"/>
        </w:rPr>
      </w:pPr>
      <w:r w:rsidRPr="00871ADE">
        <w:rPr>
          <w:sz w:val="16"/>
        </w:rPr>
        <w:t xml:space="preserve">Overall, Mr. </w:t>
      </w:r>
      <w:r w:rsidRPr="0043202A">
        <w:rPr>
          <w:rStyle w:val="StyleUnderline"/>
        </w:rPr>
        <w:t>Trump has gained in the places where Republicans fared well in the midterms</w:t>
      </w:r>
      <w:r w:rsidRPr="00871ADE">
        <w:rPr>
          <w:sz w:val="16"/>
        </w:rPr>
        <w:t xml:space="preserve">, </w:t>
      </w:r>
      <w:r w:rsidRPr="0043202A">
        <w:rPr>
          <w:rStyle w:val="StyleUnderline"/>
        </w:rPr>
        <w:t>while</w:t>
      </w:r>
      <w:r w:rsidRPr="00871ADE">
        <w:rPr>
          <w:sz w:val="16"/>
        </w:rPr>
        <w:t xml:space="preserve"> Mr. </w:t>
      </w:r>
      <w:r w:rsidRPr="0043202A">
        <w:rPr>
          <w:rStyle w:val="StyleUnderline"/>
        </w:rPr>
        <w:t>Biden is holding up well in the states where Democrats fared well in the midterms</w:t>
      </w:r>
      <w:r w:rsidRPr="00871ADE">
        <w:rPr>
          <w:sz w:val="16"/>
        </w:rPr>
        <w:t>, based on a compilation of 4,369 respondents to Times/Siena polls.</w:t>
      </w:r>
    </w:p>
    <w:p w14:paraId="5DCC8E7A" w14:textId="77777777" w:rsidR="009831E7" w:rsidRPr="00871ADE" w:rsidRDefault="009831E7" w:rsidP="009831E7">
      <w:pPr>
        <w:rPr>
          <w:sz w:val="16"/>
        </w:rPr>
      </w:pPr>
      <w:r w:rsidRPr="00871ADE">
        <w:rPr>
          <w:sz w:val="16"/>
        </w:rPr>
        <w:t xml:space="preserve">On average, Mr. </w:t>
      </w:r>
      <w:r w:rsidRPr="0043202A">
        <w:rPr>
          <w:rStyle w:val="StyleUnderline"/>
        </w:rPr>
        <w:t>Biden continues to match his 2020 performance in the states where Democrats fared better than average in the midterms</w:t>
      </w:r>
      <w:r w:rsidRPr="00871ADE">
        <w:rPr>
          <w:sz w:val="16"/>
        </w:rPr>
        <w:t xml:space="preserve">, a group that includes every major battleground state. Instead, </w:t>
      </w:r>
      <w:proofErr w:type="gramStart"/>
      <w:r w:rsidRPr="00871ADE">
        <w:rPr>
          <w:sz w:val="16"/>
        </w:rPr>
        <w:t>all of</w:t>
      </w:r>
      <w:proofErr w:type="gramEnd"/>
      <w:r w:rsidRPr="00871ADE">
        <w:rPr>
          <w:sz w:val="16"/>
        </w:rPr>
        <w:t xml:space="preserve"> </w:t>
      </w:r>
      <w:r w:rsidRPr="0043202A">
        <w:rPr>
          <w:rStyle w:val="StyleUnderline"/>
        </w:rPr>
        <w:t>his weakness in Times/Siena national polling is concentrated in the states where Democrats fared worse than average last November</w:t>
      </w:r>
      <w:r w:rsidRPr="00871ADE">
        <w:rPr>
          <w:sz w:val="16"/>
        </w:rPr>
        <w:t>.</w:t>
      </w:r>
    </w:p>
    <w:p w14:paraId="0B82B70A" w14:textId="77777777" w:rsidR="009831E7" w:rsidRPr="00871ADE" w:rsidRDefault="009831E7" w:rsidP="009831E7">
      <w:pPr>
        <w:rPr>
          <w:sz w:val="16"/>
        </w:rPr>
      </w:pPr>
      <w:r w:rsidRPr="00B82A59">
        <w:rPr>
          <w:rStyle w:val="StyleUnderline"/>
          <w:highlight w:val="cyan"/>
        </w:rPr>
        <w:t>In</w:t>
      </w:r>
      <w:r w:rsidRPr="0043202A">
        <w:rPr>
          <w:rStyle w:val="StyleUnderline"/>
        </w:rPr>
        <w:t xml:space="preserve"> the </w:t>
      </w:r>
      <w:r w:rsidRPr="00871ADE">
        <w:rPr>
          <w:sz w:val="16"/>
        </w:rPr>
        <w:t>sample of 774 respondents</w:t>
      </w:r>
      <w:r w:rsidRPr="0043202A">
        <w:rPr>
          <w:rStyle w:val="StyleUnderline"/>
        </w:rPr>
        <w:t xml:space="preserve"> in the </w:t>
      </w:r>
      <w:r w:rsidRPr="00B82A59">
        <w:rPr>
          <w:rStyle w:val="Emphasis"/>
          <w:highlight w:val="cyan"/>
        </w:rPr>
        <w:t>battleground states</w:t>
      </w:r>
      <w:r w:rsidRPr="00871ADE">
        <w:rPr>
          <w:sz w:val="16"/>
        </w:rPr>
        <w:t xml:space="preserve">, Mr. </w:t>
      </w:r>
      <w:r w:rsidRPr="00B82A59">
        <w:rPr>
          <w:rStyle w:val="StyleUnderline"/>
          <w:highlight w:val="cyan"/>
        </w:rPr>
        <w:t>Biden leads</w:t>
      </w:r>
      <w:r w:rsidRPr="00871ADE">
        <w:rPr>
          <w:sz w:val="16"/>
        </w:rPr>
        <w:t xml:space="preserve"> Mr. </w:t>
      </w:r>
      <w:r w:rsidRPr="00B82A59">
        <w:rPr>
          <w:rStyle w:val="StyleUnderline"/>
          <w:highlight w:val="cyan"/>
        </w:rPr>
        <w:t>Trump</w:t>
      </w:r>
      <w:r w:rsidRPr="00B82A59">
        <w:rPr>
          <w:sz w:val="16"/>
          <w:highlight w:val="cyan"/>
        </w:rPr>
        <w:t xml:space="preserve">, </w:t>
      </w:r>
      <w:r w:rsidRPr="00B82A59">
        <w:rPr>
          <w:rStyle w:val="StyleUnderline"/>
          <w:highlight w:val="cyan"/>
        </w:rPr>
        <w:t>47-43,</w:t>
      </w:r>
      <w:r w:rsidRPr="0043202A">
        <w:rPr>
          <w:rStyle w:val="StyleUnderline"/>
        </w:rPr>
        <w:t xml:space="preserve"> </w:t>
      </w:r>
      <w:r w:rsidRPr="00B82A59">
        <w:rPr>
          <w:rStyle w:val="StyleUnderline"/>
          <w:highlight w:val="cyan"/>
        </w:rPr>
        <w:t>compared with a 46-44</w:t>
      </w:r>
      <w:r w:rsidRPr="00871ADE">
        <w:rPr>
          <w:sz w:val="16"/>
        </w:rPr>
        <w:t xml:space="preserve"> lead </w:t>
      </w:r>
      <w:r w:rsidRPr="00B82A59">
        <w:rPr>
          <w:rStyle w:val="StyleUnderline"/>
          <w:highlight w:val="cyan"/>
        </w:rPr>
        <w:t>among all registered voters nationwide</w:t>
      </w:r>
      <w:r w:rsidRPr="00871ADE">
        <w:rPr>
          <w:sz w:val="16"/>
        </w:rPr>
        <w:t xml:space="preserve">. On the other hand, Mr. </w:t>
      </w:r>
      <w:r w:rsidRPr="00B82A59">
        <w:rPr>
          <w:rStyle w:val="StyleUnderline"/>
          <w:highlight w:val="cyan"/>
        </w:rPr>
        <w:t>Biden leads by 17</w:t>
      </w:r>
      <w:r w:rsidRPr="0043202A">
        <w:rPr>
          <w:rStyle w:val="StyleUnderline"/>
        </w:rPr>
        <w:t xml:space="preserve"> points, 50-33, in a sample of 781 respondents </w:t>
      </w:r>
      <w:r w:rsidRPr="00B82A59">
        <w:rPr>
          <w:rStyle w:val="StyleUnderline"/>
          <w:highlight w:val="cyan"/>
        </w:rPr>
        <w:t>in California and New York</w:t>
      </w:r>
      <w:r w:rsidRPr="0043202A">
        <w:rPr>
          <w:rStyle w:val="StyleUnderline"/>
        </w:rPr>
        <w:t xml:space="preserve"> — the two blue states that primarily cost Democrats the House last November — </w:t>
      </w:r>
      <w:r w:rsidRPr="00B82A59">
        <w:rPr>
          <w:rStyle w:val="StyleUnderline"/>
          <w:highlight w:val="cyan"/>
        </w:rPr>
        <w:t>down from a 27-point margin</w:t>
      </w:r>
      <w:r w:rsidRPr="00871ADE">
        <w:rPr>
          <w:sz w:val="16"/>
        </w:rPr>
        <w:t xml:space="preserve"> for Mr. Biden </w:t>
      </w:r>
      <w:r w:rsidRPr="00B82A59">
        <w:rPr>
          <w:rStyle w:val="StyleUnderline"/>
          <w:highlight w:val="cyan"/>
        </w:rPr>
        <w:t>in 2020</w:t>
      </w:r>
      <w:r w:rsidRPr="00871ADE">
        <w:rPr>
          <w:sz w:val="16"/>
        </w:rPr>
        <w:t>.</w:t>
      </w:r>
    </w:p>
    <w:p w14:paraId="30B4B082" w14:textId="77777777" w:rsidR="009831E7" w:rsidRPr="00871ADE" w:rsidRDefault="009831E7" w:rsidP="009831E7">
      <w:pPr>
        <w:rPr>
          <w:sz w:val="16"/>
        </w:rPr>
      </w:pPr>
      <w:r w:rsidRPr="00412A45">
        <w:rPr>
          <w:rStyle w:val="StyleUnderline"/>
        </w:rPr>
        <w:t>In general, I am loath to look at geographic subsamples in our polling</w:t>
      </w:r>
      <w:r w:rsidRPr="00871ADE">
        <w:rPr>
          <w:sz w:val="16"/>
        </w:rPr>
        <w:t>; results by state are just so sensitive. For this analysis, it makes a huge difference whether Mr. Biden is tied in the battlegrounds or up by five points.</w:t>
      </w:r>
    </w:p>
    <w:p w14:paraId="1EE435B5" w14:textId="77777777" w:rsidR="009831E7" w:rsidRPr="00412A45" w:rsidRDefault="009831E7" w:rsidP="009831E7">
      <w:pPr>
        <w:rPr>
          <w:rStyle w:val="StyleUnderline"/>
        </w:rPr>
      </w:pPr>
      <w:r w:rsidRPr="00871ADE">
        <w:rPr>
          <w:sz w:val="16"/>
        </w:rPr>
        <w:t xml:space="preserve">But </w:t>
      </w:r>
      <w:r w:rsidRPr="00D433D2">
        <w:rPr>
          <w:rStyle w:val="Emphasis"/>
        </w:rPr>
        <w:t xml:space="preserve">in this </w:t>
      </w:r>
      <w:proofErr w:type="gramStart"/>
      <w:r w:rsidRPr="00D433D2">
        <w:rPr>
          <w:rStyle w:val="Emphasis"/>
        </w:rPr>
        <w:t>particular case</w:t>
      </w:r>
      <w:proofErr w:type="gramEnd"/>
      <w:r w:rsidRPr="00D433D2">
        <w:rPr>
          <w:sz w:val="16"/>
        </w:rPr>
        <w:t xml:space="preserve">, </w:t>
      </w:r>
      <w:r w:rsidRPr="00D433D2">
        <w:rPr>
          <w:rStyle w:val="Emphasis"/>
        </w:rPr>
        <w:t>the specific</w:t>
      </w:r>
      <w:r w:rsidRPr="00B82A59">
        <w:rPr>
          <w:rStyle w:val="Emphasis"/>
          <w:highlight w:val="cyan"/>
        </w:rPr>
        <w:t xml:space="preserve"> findings</w:t>
      </w:r>
      <w:r w:rsidRPr="00B82A59">
        <w:rPr>
          <w:sz w:val="16"/>
          <w:highlight w:val="cyan"/>
        </w:rPr>
        <w:t xml:space="preserve"> </w:t>
      </w:r>
      <w:r w:rsidRPr="00B82A59">
        <w:rPr>
          <w:rStyle w:val="StyleUnderline"/>
          <w:highlight w:val="cyan"/>
        </w:rPr>
        <w:t xml:space="preserve">are part of the </w:t>
      </w:r>
      <w:r w:rsidRPr="00B82A59">
        <w:rPr>
          <w:rStyle w:val="Emphasis"/>
          <w:highlight w:val="cyan"/>
        </w:rPr>
        <w:t>broader pattern</w:t>
      </w:r>
      <w:r w:rsidRPr="00B82A59">
        <w:rPr>
          <w:rStyle w:val="StyleUnderline"/>
          <w:highlight w:val="cyan"/>
        </w:rPr>
        <w:t xml:space="preserve"> supported by </w:t>
      </w:r>
      <w:r w:rsidRPr="00B82A59">
        <w:rPr>
          <w:rStyle w:val="Emphasis"/>
          <w:highlight w:val="cyan"/>
        </w:rPr>
        <w:t>larger samples</w:t>
      </w:r>
      <w:r w:rsidRPr="00871ADE">
        <w:rPr>
          <w:sz w:val="16"/>
        </w:rPr>
        <w:t xml:space="preserve">. </w:t>
      </w:r>
      <w:r w:rsidRPr="00412A45">
        <w:rPr>
          <w:rStyle w:val="StyleUnderline"/>
        </w:rPr>
        <w:t xml:space="preserve">Splitting our sample into two groups, we have over 2,000 respondents in states where Republicans did well and states where Democrats held up. The </w:t>
      </w:r>
      <w:r w:rsidRPr="00B82A59">
        <w:rPr>
          <w:rStyle w:val="StyleUnderline"/>
          <w:highlight w:val="cyan"/>
        </w:rPr>
        <w:t>trends</w:t>
      </w:r>
      <w:r w:rsidRPr="00412A45">
        <w:rPr>
          <w:rStyle w:val="StyleUnderline"/>
        </w:rPr>
        <w:t xml:space="preserve"> in both groups </w:t>
      </w:r>
      <w:r w:rsidRPr="00B82A59">
        <w:rPr>
          <w:rStyle w:val="StyleUnderline"/>
          <w:highlight w:val="cyan"/>
        </w:rPr>
        <w:t>align with</w:t>
      </w:r>
      <w:r w:rsidRPr="00412A45">
        <w:rPr>
          <w:rStyle w:val="StyleUnderline"/>
        </w:rPr>
        <w:t xml:space="preserve"> those of the </w:t>
      </w:r>
      <w:r w:rsidRPr="00B82A59">
        <w:rPr>
          <w:rStyle w:val="StyleUnderline"/>
          <w:highlight w:val="cyan"/>
        </w:rPr>
        <w:t>midterms</w:t>
      </w:r>
      <w:r w:rsidRPr="00412A45">
        <w:rPr>
          <w:rStyle w:val="StyleUnderline"/>
        </w:rPr>
        <w:t xml:space="preserve">, </w:t>
      </w:r>
      <w:r w:rsidRPr="00B82A59">
        <w:rPr>
          <w:rStyle w:val="StyleUnderline"/>
          <w:highlight w:val="cyan"/>
        </w:rPr>
        <w:t>and</w:t>
      </w:r>
      <w:r w:rsidRPr="00412A45">
        <w:rPr>
          <w:rStyle w:val="StyleUnderline"/>
        </w:rPr>
        <w:t xml:space="preserve">, while the sample is small, </w:t>
      </w:r>
      <w:r w:rsidRPr="00B82A59">
        <w:rPr>
          <w:rStyle w:val="StyleUnderline"/>
          <w:highlight w:val="cyan"/>
        </w:rPr>
        <w:t>the pattern</w:t>
      </w:r>
      <w:r w:rsidRPr="00412A45">
        <w:rPr>
          <w:rStyle w:val="StyleUnderline"/>
        </w:rPr>
        <w:t xml:space="preserve"> also </w:t>
      </w:r>
      <w:r w:rsidRPr="00B82A59">
        <w:rPr>
          <w:rStyle w:val="StyleUnderline"/>
          <w:highlight w:val="cyan"/>
        </w:rPr>
        <w:t xml:space="preserve">appears to filter down </w:t>
      </w:r>
      <w:r w:rsidRPr="004D2ADC">
        <w:rPr>
          <w:rStyle w:val="StyleUnderline"/>
        </w:rPr>
        <w:t xml:space="preserve">to the </w:t>
      </w:r>
      <w:r w:rsidRPr="004D2ADC">
        <w:rPr>
          <w:rStyle w:val="Emphasis"/>
        </w:rPr>
        <w:t>crucial battlegrounds</w:t>
      </w:r>
      <w:r w:rsidRPr="004D2ADC">
        <w:rPr>
          <w:rStyle w:val="StyleUnderline"/>
        </w:rPr>
        <w:t>.</w:t>
      </w:r>
    </w:p>
    <w:p w14:paraId="33ED295C" w14:textId="77777777" w:rsidR="009831E7" w:rsidRPr="00871ADE" w:rsidRDefault="009831E7" w:rsidP="009831E7">
      <w:pPr>
        <w:rPr>
          <w:sz w:val="16"/>
        </w:rPr>
      </w:pPr>
      <w:r w:rsidRPr="00871ADE">
        <w:rPr>
          <w:sz w:val="16"/>
        </w:rPr>
        <w:t>State polls</w:t>
      </w:r>
    </w:p>
    <w:p w14:paraId="2C5888A3" w14:textId="77777777" w:rsidR="009831E7" w:rsidRPr="00871ADE" w:rsidRDefault="009831E7" w:rsidP="009831E7">
      <w:pPr>
        <w:rPr>
          <w:sz w:val="16"/>
        </w:rPr>
      </w:pPr>
      <w:r w:rsidRPr="00871ADE">
        <w:rPr>
          <w:sz w:val="16"/>
        </w:rPr>
        <w:t>There aren’t too many polls of the key battleground states at this early stage. But the available survey data doesn’t show any sign of an Electoral College advantage for Mr. Trump, either.</w:t>
      </w:r>
    </w:p>
    <w:p w14:paraId="5B7EA35D" w14:textId="77777777" w:rsidR="009831E7" w:rsidRPr="00871ADE" w:rsidRDefault="009831E7" w:rsidP="009831E7">
      <w:pPr>
        <w:rPr>
          <w:sz w:val="16"/>
        </w:rPr>
      </w:pPr>
      <w:r w:rsidRPr="00412A45">
        <w:rPr>
          <w:rStyle w:val="StyleUnderline"/>
        </w:rPr>
        <w:t>Over the last year</w:t>
      </w:r>
      <w:r w:rsidRPr="00871ADE">
        <w:rPr>
          <w:sz w:val="16"/>
        </w:rPr>
        <w:t xml:space="preserve">, Mr. </w:t>
      </w:r>
      <w:r w:rsidRPr="00B82A59">
        <w:rPr>
          <w:rStyle w:val="StyleUnderline"/>
          <w:highlight w:val="cyan"/>
        </w:rPr>
        <w:t>Biden leads by 1.3 points in national polls</w:t>
      </w:r>
      <w:r w:rsidRPr="00412A45">
        <w:rPr>
          <w:rStyle w:val="StyleUnderline"/>
        </w:rPr>
        <w:t xml:space="preserve">, </w:t>
      </w:r>
      <w:r w:rsidRPr="00B82A59">
        <w:rPr>
          <w:rStyle w:val="StyleUnderline"/>
          <w:highlight w:val="cyan"/>
        </w:rPr>
        <w:t>while</w:t>
      </w:r>
      <w:r w:rsidRPr="00412A45">
        <w:rPr>
          <w:rStyle w:val="StyleUnderline"/>
        </w:rPr>
        <w:t xml:space="preserve"> </w:t>
      </w:r>
      <w:r w:rsidRPr="00B82A59">
        <w:rPr>
          <w:rStyle w:val="StyleUnderline"/>
          <w:highlight w:val="cyan"/>
        </w:rPr>
        <w:t>he leads by at least one point in</w:t>
      </w:r>
      <w:r w:rsidRPr="00412A45">
        <w:rPr>
          <w:rStyle w:val="StyleUnderline"/>
        </w:rPr>
        <w:t xml:space="preserve"> </w:t>
      </w:r>
      <w:r w:rsidRPr="00B82A59">
        <w:rPr>
          <w:rStyle w:val="StyleUnderline"/>
          <w:highlight w:val="cyan"/>
        </w:rPr>
        <w:t>the average</w:t>
      </w:r>
      <w:r w:rsidRPr="00412A45">
        <w:rPr>
          <w:rStyle w:val="StyleUnderline"/>
        </w:rPr>
        <w:t xml:space="preserve"> </w:t>
      </w:r>
      <w:r w:rsidRPr="00B82A59">
        <w:rPr>
          <w:rStyle w:val="StyleUnderline"/>
          <w:highlight w:val="cyan"/>
        </w:rPr>
        <w:t xml:space="preserve">of polls taken in </w:t>
      </w:r>
      <w:r w:rsidRPr="00D433D2">
        <w:rPr>
          <w:rStyle w:val="StyleUnderline"/>
        </w:rPr>
        <w:t>Michigan, Pennsylvania and Wisconsin</w:t>
      </w:r>
      <w:r w:rsidRPr="00412A45">
        <w:rPr>
          <w:rStyle w:val="StyleUnderline"/>
        </w:rPr>
        <w:t xml:space="preserve"> — </w:t>
      </w:r>
      <w:r w:rsidRPr="00B82A59">
        <w:rPr>
          <w:rStyle w:val="StyleUnderline"/>
          <w:highlight w:val="cyan"/>
        </w:rPr>
        <w:t>three</w:t>
      </w:r>
      <w:r w:rsidRPr="00412A45">
        <w:rPr>
          <w:rStyle w:val="StyleUnderline"/>
        </w:rPr>
        <w:t xml:space="preserve"> </w:t>
      </w:r>
      <w:r w:rsidRPr="00B82A59">
        <w:rPr>
          <w:rStyle w:val="StyleUnderline"/>
          <w:highlight w:val="cyan"/>
        </w:rPr>
        <w:t>states</w:t>
      </w:r>
      <w:r w:rsidRPr="00412A45">
        <w:rPr>
          <w:rStyle w:val="StyleUnderline"/>
        </w:rPr>
        <w:t xml:space="preserve"> that would probably be </w:t>
      </w:r>
      <w:r w:rsidRPr="00B82A59">
        <w:rPr>
          <w:rStyle w:val="StyleUnderline"/>
          <w:highlight w:val="cyan"/>
        </w:rPr>
        <w:t>enough to re-elect him</w:t>
      </w:r>
      <w:r w:rsidRPr="00871ADE">
        <w:rPr>
          <w:sz w:val="16"/>
        </w:rPr>
        <w:t>.</w:t>
      </w:r>
    </w:p>
    <w:p w14:paraId="244E11EF" w14:textId="77777777" w:rsidR="009831E7" w:rsidRPr="00412A45" w:rsidRDefault="009831E7" w:rsidP="009831E7">
      <w:pPr>
        <w:rPr>
          <w:rStyle w:val="Emphasis"/>
        </w:rPr>
      </w:pPr>
      <w:r w:rsidRPr="00871ADE">
        <w:rPr>
          <w:sz w:val="16"/>
        </w:rPr>
        <w:t xml:space="preserve">In contrast, Mr. </w:t>
      </w:r>
      <w:r w:rsidRPr="00B82A59">
        <w:rPr>
          <w:rStyle w:val="StyleUnderline"/>
          <w:highlight w:val="cyan"/>
        </w:rPr>
        <w:t>Biden</w:t>
      </w:r>
      <w:r w:rsidRPr="00412A45">
        <w:rPr>
          <w:rStyle w:val="StyleUnderline"/>
        </w:rPr>
        <w:t xml:space="preserve"> </w:t>
      </w:r>
      <w:r w:rsidRPr="00B82A59">
        <w:rPr>
          <w:rStyle w:val="StyleUnderline"/>
          <w:highlight w:val="cyan"/>
        </w:rPr>
        <w:t xml:space="preserve">won the national vote by </w:t>
      </w:r>
      <w:r w:rsidRPr="00B82A59">
        <w:rPr>
          <w:rStyle w:val="Emphasis"/>
          <w:highlight w:val="cyan"/>
        </w:rPr>
        <w:t xml:space="preserve">4.5 </w:t>
      </w:r>
      <w:r w:rsidRPr="00871ADE">
        <w:rPr>
          <w:rStyle w:val="Emphasis"/>
        </w:rPr>
        <w:t>points</w:t>
      </w:r>
      <w:r w:rsidRPr="00412A45">
        <w:rPr>
          <w:rStyle w:val="StyleUnderline"/>
        </w:rPr>
        <w:t xml:space="preserve"> in 2020 </w:t>
      </w:r>
      <w:r w:rsidRPr="00B82A59">
        <w:rPr>
          <w:rStyle w:val="StyleUnderline"/>
          <w:highlight w:val="cyan"/>
        </w:rPr>
        <w:t xml:space="preserve">while winning Wisconsin by just </w:t>
      </w:r>
      <w:r w:rsidRPr="00B82A59">
        <w:rPr>
          <w:rStyle w:val="Emphasis"/>
          <w:highlight w:val="cyan"/>
        </w:rPr>
        <w:t>0.6</w:t>
      </w:r>
      <w:r w:rsidRPr="00412A45">
        <w:rPr>
          <w:rStyle w:val="Emphasis"/>
        </w:rPr>
        <w:t xml:space="preserve"> points</w:t>
      </w:r>
      <w:r w:rsidRPr="00871ADE">
        <w:rPr>
          <w:sz w:val="16"/>
        </w:rPr>
        <w:t xml:space="preserve">. </w:t>
      </w:r>
      <w:r w:rsidRPr="00B82A59">
        <w:rPr>
          <w:rStyle w:val="StyleUnderline"/>
          <w:highlight w:val="cyan"/>
        </w:rPr>
        <w:t>The key measure</w:t>
      </w:r>
      <w:r w:rsidRPr="00412A45">
        <w:rPr>
          <w:rStyle w:val="StyleUnderline"/>
        </w:rPr>
        <w:t xml:space="preserve"> of Electoral College strength</w:t>
      </w:r>
      <w:r w:rsidRPr="00871ADE">
        <w:rPr>
          <w:sz w:val="16"/>
        </w:rPr>
        <w:t xml:space="preserve">, relative to the national vote, </w:t>
      </w:r>
      <w:r w:rsidRPr="00B82A59">
        <w:rPr>
          <w:rStyle w:val="StyleUnderline"/>
          <w:highlight w:val="cyan"/>
        </w:rPr>
        <w:t>is</w:t>
      </w:r>
      <w:r w:rsidRPr="00412A45">
        <w:rPr>
          <w:rStyle w:val="StyleUnderline"/>
        </w:rPr>
        <w:t xml:space="preserve"> </w:t>
      </w:r>
      <w:r w:rsidRPr="00B82A59">
        <w:rPr>
          <w:rStyle w:val="StyleUnderline"/>
          <w:highlight w:val="cyan"/>
        </w:rPr>
        <w:t xml:space="preserve">the difference between the </w:t>
      </w:r>
      <w:r w:rsidRPr="00B82A59">
        <w:rPr>
          <w:rStyle w:val="Emphasis"/>
          <w:highlight w:val="cyan"/>
        </w:rPr>
        <w:t>national vote</w:t>
      </w:r>
      <w:r w:rsidRPr="00B82A59">
        <w:rPr>
          <w:rStyle w:val="StyleUnderline"/>
          <w:highlight w:val="cyan"/>
        </w:rPr>
        <w:t xml:space="preserve"> and the “</w:t>
      </w:r>
      <w:r w:rsidRPr="00B82A59">
        <w:rPr>
          <w:rStyle w:val="Emphasis"/>
          <w:highlight w:val="cyan"/>
        </w:rPr>
        <w:t>tipping-point state</w:t>
      </w:r>
      <w:r w:rsidRPr="00412A45">
        <w:rPr>
          <w:rStyle w:val="StyleUnderline"/>
        </w:rPr>
        <w:t>”</w:t>
      </w:r>
      <w:r w:rsidRPr="00871ADE">
        <w:rPr>
          <w:sz w:val="16"/>
        </w:rPr>
        <w:t xml:space="preserve"> — </w:t>
      </w:r>
      <w:r w:rsidRPr="00B82A59">
        <w:rPr>
          <w:rStyle w:val="StyleUnderline"/>
          <w:highlight w:val="cyan"/>
        </w:rPr>
        <w:t>the state that pushes a candidate over the Electoral College threshold</w:t>
      </w:r>
      <w:r w:rsidRPr="00412A45">
        <w:rPr>
          <w:rStyle w:val="StyleUnderline"/>
        </w:rPr>
        <w:t xml:space="preserve">. </w:t>
      </w:r>
      <w:r w:rsidRPr="00B82A59">
        <w:rPr>
          <w:rStyle w:val="StyleUnderline"/>
          <w:highlight w:val="cyan"/>
        </w:rPr>
        <w:t>That difference was</w:t>
      </w:r>
      <w:r w:rsidRPr="00412A45">
        <w:rPr>
          <w:rStyle w:val="StyleUnderline"/>
        </w:rPr>
        <w:t xml:space="preserve"> roughly </w:t>
      </w:r>
      <w:r w:rsidRPr="00B82A59">
        <w:rPr>
          <w:rStyle w:val="StyleUnderline"/>
          <w:highlight w:val="cyan"/>
        </w:rPr>
        <w:t>3.8</w:t>
      </w:r>
      <w:r w:rsidRPr="00412A45">
        <w:rPr>
          <w:rStyle w:val="StyleUnderline"/>
        </w:rPr>
        <w:t xml:space="preserve"> percentage points </w:t>
      </w:r>
      <w:r w:rsidRPr="00B82A59">
        <w:rPr>
          <w:rStyle w:val="StyleUnderline"/>
          <w:highlight w:val="cyan"/>
        </w:rPr>
        <w:t>in Republicans’</w:t>
      </w:r>
      <w:r w:rsidRPr="00412A45">
        <w:rPr>
          <w:rStyle w:val="StyleUnderline"/>
        </w:rPr>
        <w:t xml:space="preserve"> </w:t>
      </w:r>
      <w:r w:rsidRPr="00B82A59">
        <w:rPr>
          <w:rStyle w:val="StyleUnderline"/>
          <w:highlight w:val="cyan"/>
        </w:rPr>
        <w:t>favor</w:t>
      </w:r>
      <w:r w:rsidRPr="00412A45">
        <w:rPr>
          <w:rStyle w:val="StyleUnderline"/>
        </w:rPr>
        <w:t xml:space="preserve"> </w:t>
      </w:r>
      <w:r w:rsidRPr="00B82A59">
        <w:rPr>
          <w:rStyle w:val="StyleUnderline"/>
          <w:highlight w:val="cyan"/>
        </w:rPr>
        <w:t>in 2020</w:t>
      </w:r>
      <w:r w:rsidRPr="00412A45">
        <w:rPr>
          <w:rStyle w:val="StyleUnderline"/>
        </w:rPr>
        <w:t xml:space="preserve"> and 2.9 points in 2016, with Wisconsin the tipping-point state in each case. </w:t>
      </w:r>
      <w:r w:rsidRPr="00871ADE">
        <w:rPr>
          <w:rStyle w:val="StyleUnderline"/>
        </w:rPr>
        <w:t>In</w:t>
      </w:r>
      <w:r w:rsidRPr="00412A45">
        <w:rPr>
          <w:rStyle w:val="StyleUnderline"/>
        </w:rPr>
        <w:t xml:space="preserve"> the state polling </w:t>
      </w:r>
      <w:r w:rsidRPr="00B82A59">
        <w:rPr>
          <w:rStyle w:val="Emphasis"/>
          <w:highlight w:val="cyan"/>
        </w:rPr>
        <w:t>today</w:t>
      </w:r>
      <w:r w:rsidRPr="00412A45">
        <w:rPr>
          <w:rStyle w:val="StyleUnderline"/>
        </w:rPr>
        <w:t xml:space="preserve">, </w:t>
      </w:r>
      <w:r w:rsidRPr="00B82A59">
        <w:rPr>
          <w:rStyle w:val="Emphasis"/>
          <w:highlight w:val="cyan"/>
        </w:rPr>
        <w:t>that gap is essentially nonexistent.</w:t>
      </w:r>
    </w:p>
    <w:p w14:paraId="6212CDEC" w14:textId="77777777" w:rsidR="009831E7" w:rsidRPr="00871ADE" w:rsidRDefault="009831E7" w:rsidP="009831E7">
      <w:pPr>
        <w:rPr>
          <w:sz w:val="16"/>
        </w:rPr>
      </w:pPr>
      <w:r w:rsidRPr="00871ADE">
        <w:rPr>
          <w:sz w:val="16"/>
        </w:rPr>
        <w:t>[Graph omitted]</w:t>
      </w:r>
    </w:p>
    <w:p w14:paraId="0672B73F" w14:textId="77777777" w:rsidR="009831E7" w:rsidRPr="00871ADE" w:rsidRDefault="009831E7" w:rsidP="009831E7">
      <w:pPr>
        <w:rPr>
          <w:sz w:val="16"/>
        </w:rPr>
      </w:pPr>
      <w:r w:rsidRPr="00412A45">
        <w:rPr>
          <w:rStyle w:val="StyleUnderline"/>
        </w:rPr>
        <w:lastRenderedPageBreak/>
        <w:t>On the other end of the competitiveness spectrum is New York,</w:t>
      </w:r>
      <w:r w:rsidRPr="00871ADE">
        <w:rPr>
          <w:sz w:val="16"/>
        </w:rPr>
        <w:t xml:space="preserve"> </w:t>
      </w:r>
      <w:r w:rsidRPr="00412A45">
        <w:rPr>
          <w:rStyle w:val="StyleUnderline"/>
        </w:rPr>
        <w:t>one of the most solidly blue states in the country</w:t>
      </w:r>
      <w:r w:rsidRPr="00871ADE">
        <w:rPr>
          <w:sz w:val="16"/>
        </w:rPr>
        <w:t xml:space="preserve">. Mr. </w:t>
      </w:r>
      <w:r w:rsidRPr="00412A45">
        <w:rPr>
          <w:rStyle w:val="StyleUnderline"/>
        </w:rPr>
        <w:t>Biden will surely win the state</w:t>
      </w:r>
      <w:r w:rsidRPr="00871ADE">
        <w:rPr>
          <w:sz w:val="16"/>
        </w:rPr>
        <w:t xml:space="preserve">, but he </w:t>
      </w:r>
      <w:r w:rsidRPr="00412A45">
        <w:rPr>
          <w:rStyle w:val="StyleUnderline"/>
        </w:rPr>
        <w:t>may not do as well</w:t>
      </w:r>
      <w:r w:rsidRPr="00871ADE">
        <w:rPr>
          <w:sz w:val="16"/>
        </w:rPr>
        <w:t xml:space="preserve"> there </w:t>
      </w:r>
      <w:r w:rsidRPr="00412A45">
        <w:rPr>
          <w:rStyle w:val="StyleUnderline"/>
        </w:rPr>
        <w:t>as</w:t>
      </w:r>
      <w:r w:rsidRPr="00871ADE">
        <w:rPr>
          <w:sz w:val="16"/>
        </w:rPr>
        <w:t xml:space="preserve"> he did in </w:t>
      </w:r>
      <w:r w:rsidRPr="00412A45">
        <w:rPr>
          <w:rStyle w:val="StyleUnderline"/>
        </w:rPr>
        <w:t>2020</w:t>
      </w:r>
      <w:r w:rsidRPr="00871ADE">
        <w:rPr>
          <w:sz w:val="16"/>
        </w:rPr>
        <w:t>. He holds a 48-35 lead in eight polls over the last year, including a 47-34 lead in a Siena College poll last month. For what it’s worth, you can add a 49-36 margin in the Times/Siena compilation of 256 respondents in New York.</w:t>
      </w:r>
    </w:p>
    <w:p w14:paraId="79EC9D90" w14:textId="77777777" w:rsidR="009831E7" w:rsidRPr="00871ADE" w:rsidRDefault="009831E7" w:rsidP="009831E7">
      <w:pPr>
        <w:rPr>
          <w:sz w:val="16"/>
        </w:rPr>
      </w:pPr>
      <w:r w:rsidRPr="00871ADE">
        <w:rPr>
          <w:sz w:val="16"/>
        </w:rPr>
        <w:t xml:space="preserve">In one sense, New York was the worst state in the nation for House Democrats in 2022, based on their mere nine-point aggregate House win compared with Mr. Biden’s 23-point win in the state in the 2020 presidential election. The state numbers today look as reminiscent of the midterms as the last presidential election. </w:t>
      </w:r>
      <w:r w:rsidRPr="00412A45">
        <w:rPr>
          <w:rStyle w:val="StyleUnderline"/>
        </w:rPr>
        <w:t xml:space="preserve">Results like these in blue states will hurt </w:t>
      </w:r>
      <w:r w:rsidRPr="00871ADE">
        <w:rPr>
          <w:sz w:val="16"/>
        </w:rPr>
        <w:t>Mr.</w:t>
      </w:r>
      <w:r w:rsidRPr="00412A45">
        <w:rPr>
          <w:rStyle w:val="StyleUnderline"/>
        </w:rPr>
        <w:t xml:space="preserve"> Biden in the national polls and popular </w:t>
      </w:r>
      <w:proofErr w:type="gramStart"/>
      <w:r w:rsidRPr="00412A45">
        <w:rPr>
          <w:rStyle w:val="StyleUnderline"/>
        </w:rPr>
        <w:t>vote, but</w:t>
      </w:r>
      <w:proofErr w:type="gramEnd"/>
      <w:r w:rsidRPr="00412A45">
        <w:rPr>
          <w:rStyle w:val="StyleUnderline"/>
        </w:rPr>
        <w:t xml:space="preserve"> won’t do anything to hurt his chances in the Electoral College.</w:t>
      </w:r>
    </w:p>
    <w:p w14:paraId="05658791" w14:textId="77777777" w:rsidR="009831E7" w:rsidRPr="00871ADE" w:rsidRDefault="009831E7" w:rsidP="009831E7">
      <w:pPr>
        <w:rPr>
          <w:sz w:val="16"/>
        </w:rPr>
      </w:pPr>
      <w:r w:rsidRPr="00871ADE">
        <w:rPr>
          <w:sz w:val="16"/>
        </w:rPr>
        <w:t>The new issues</w:t>
      </w:r>
    </w:p>
    <w:p w14:paraId="230E68AB" w14:textId="77777777" w:rsidR="009831E7" w:rsidRPr="00871ADE" w:rsidRDefault="009831E7" w:rsidP="009831E7">
      <w:pPr>
        <w:rPr>
          <w:sz w:val="16"/>
        </w:rPr>
      </w:pPr>
      <w:r w:rsidRPr="00871ADE">
        <w:rPr>
          <w:sz w:val="16"/>
        </w:rPr>
        <w:t>Together, the midterms, the state polling and the Times/Siena polls offer three serious if imperfect data points suggesting Mr. Trump isn’t faring much better in the battleground states compared with nationwide, at least for now.</w:t>
      </w:r>
    </w:p>
    <w:p w14:paraId="7AD23B4A" w14:textId="77777777" w:rsidR="009831E7" w:rsidRPr="00871ADE" w:rsidRDefault="009831E7" w:rsidP="009831E7">
      <w:pPr>
        <w:rPr>
          <w:sz w:val="16"/>
        </w:rPr>
      </w:pPr>
      <w:r w:rsidRPr="00871ADE">
        <w:rPr>
          <w:sz w:val="16"/>
        </w:rPr>
        <w:t>But why? Broadly speaking, there are two major theories: the issues and demographics.</w:t>
      </w:r>
    </w:p>
    <w:p w14:paraId="6E39778C" w14:textId="77777777" w:rsidR="009831E7" w:rsidRPr="00871ADE" w:rsidRDefault="009831E7" w:rsidP="009831E7">
      <w:pPr>
        <w:rPr>
          <w:sz w:val="16"/>
        </w:rPr>
      </w:pPr>
      <w:r w:rsidRPr="00871ADE">
        <w:rPr>
          <w:sz w:val="16"/>
        </w:rPr>
        <w:t xml:space="preserve">First, the issues. </w:t>
      </w:r>
      <w:r w:rsidRPr="00412A45">
        <w:rPr>
          <w:rStyle w:val="StyleUnderline"/>
        </w:rPr>
        <w:t xml:space="preserve">In the </w:t>
      </w:r>
      <w:r w:rsidRPr="00B82A59">
        <w:rPr>
          <w:rStyle w:val="StyleUnderline"/>
          <w:highlight w:val="cyan"/>
        </w:rPr>
        <w:t>after</w:t>
      </w:r>
      <w:r w:rsidRPr="00412A45">
        <w:rPr>
          <w:rStyle w:val="StyleUnderline"/>
        </w:rPr>
        <w:t xml:space="preserve">math of </w:t>
      </w:r>
      <w:r w:rsidRPr="00B82A59">
        <w:rPr>
          <w:rStyle w:val="StyleUnderline"/>
          <w:highlight w:val="cyan"/>
        </w:rPr>
        <w:t>the midterms</w:t>
      </w:r>
      <w:r w:rsidRPr="00412A45">
        <w:rPr>
          <w:rStyle w:val="StyleUnderline"/>
        </w:rPr>
        <w:t xml:space="preserve">, </w:t>
      </w:r>
      <w:r w:rsidRPr="00B82A59">
        <w:rPr>
          <w:rStyle w:val="StyleUnderline"/>
          <w:highlight w:val="cyan"/>
        </w:rPr>
        <w:t>Dem</w:t>
      </w:r>
      <w:r w:rsidRPr="00412A45">
        <w:rPr>
          <w:rStyle w:val="StyleUnderline"/>
        </w:rPr>
        <w:t>ocratic</w:t>
      </w:r>
      <w:r w:rsidRPr="00871ADE">
        <w:rPr>
          <w:sz w:val="16"/>
        </w:rPr>
        <w:t xml:space="preserve"> </w:t>
      </w:r>
      <w:r w:rsidRPr="00B82A59">
        <w:rPr>
          <w:rStyle w:val="StyleUnderline"/>
          <w:highlight w:val="cyan"/>
        </w:rPr>
        <w:t>strength</w:t>
      </w:r>
      <w:r w:rsidRPr="00871ADE">
        <w:rPr>
          <w:sz w:val="16"/>
        </w:rPr>
        <w:t xml:space="preserve"> in key battleground states </w:t>
      </w:r>
      <w:r w:rsidRPr="00B82A59">
        <w:rPr>
          <w:rStyle w:val="StyleUnderline"/>
          <w:highlight w:val="cyan"/>
        </w:rPr>
        <w:t>appeared attributable</w:t>
      </w:r>
      <w:r w:rsidRPr="00412A45">
        <w:rPr>
          <w:rStyle w:val="StyleUnderline"/>
        </w:rPr>
        <w:t xml:space="preserve"> </w:t>
      </w:r>
      <w:r w:rsidRPr="00B82A59">
        <w:rPr>
          <w:rStyle w:val="StyleUnderline"/>
          <w:highlight w:val="cyan"/>
        </w:rPr>
        <w:t>to</w:t>
      </w:r>
      <w:r w:rsidRPr="00871ADE">
        <w:rPr>
          <w:sz w:val="16"/>
        </w:rPr>
        <w:t xml:space="preserve"> specific issues on the ballot, like </w:t>
      </w:r>
      <w:r w:rsidRPr="00B82A59">
        <w:rPr>
          <w:rStyle w:val="StyleUnderline"/>
          <w:highlight w:val="cyan"/>
        </w:rPr>
        <w:t>abortion</w:t>
      </w:r>
      <w:r w:rsidRPr="00412A45">
        <w:rPr>
          <w:rStyle w:val="StyleUnderline"/>
        </w:rPr>
        <w:t xml:space="preserve">, </w:t>
      </w:r>
      <w:r w:rsidRPr="00B82A59">
        <w:rPr>
          <w:rStyle w:val="StyleUnderline"/>
          <w:highlight w:val="cyan"/>
        </w:rPr>
        <w:t>crime and democracy</w:t>
      </w:r>
      <w:r w:rsidRPr="00871ADE">
        <w:rPr>
          <w:sz w:val="16"/>
        </w:rPr>
        <w:t xml:space="preserve">. </w:t>
      </w:r>
      <w:r w:rsidRPr="00412A45">
        <w:rPr>
          <w:rStyle w:val="StyleUnderline"/>
        </w:rPr>
        <w:t>This helped explain</w:t>
      </w:r>
      <w:r w:rsidRPr="00871ADE">
        <w:rPr>
          <w:sz w:val="16"/>
        </w:rPr>
        <w:t xml:space="preserve"> some aspects of the election, including the </w:t>
      </w:r>
      <w:r w:rsidRPr="00412A45">
        <w:rPr>
          <w:rStyle w:val="StyleUnderline"/>
        </w:rPr>
        <w:t>failures of anti-abortion referendums and stop-the-steal candidates</w:t>
      </w:r>
      <w:r w:rsidRPr="00871ADE">
        <w:rPr>
          <w:sz w:val="16"/>
        </w:rPr>
        <w:t xml:space="preserve"> — and perhaps New York Democrats.</w:t>
      </w:r>
    </w:p>
    <w:p w14:paraId="2DAC24D4" w14:textId="77777777" w:rsidR="009831E7" w:rsidRPr="00871ADE" w:rsidRDefault="009831E7" w:rsidP="009831E7">
      <w:pPr>
        <w:rPr>
          <w:sz w:val="16"/>
        </w:rPr>
      </w:pPr>
      <w:r w:rsidRPr="00871ADE">
        <w:rPr>
          <w:sz w:val="16"/>
        </w:rPr>
        <w:t xml:space="preserve">It’s possible these </w:t>
      </w:r>
      <w:r w:rsidRPr="00B82A59">
        <w:rPr>
          <w:rStyle w:val="StyleUnderline"/>
          <w:highlight w:val="cyan"/>
        </w:rPr>
        <w:t>new issues are</w:t>
      </w:r>
      <w:r w:rsidRPr="00412A45">
        <w:rPr>
          <w:rStyle w:val="StyleUnderline"/>
        </w:rPr>
        <w:t xml:space="preserve"> </w:t>
      </w:r>
      <w:r w:rsidRPr="00B82A59">
        <w:rPr>
          <w:rStyle w:val="StyleUnderline"/>
          <w:highlight w:val="cyan"/>
        </w:rPr>
        <w:t>helping to shift the</w:t>
      </w:r>
      <w:r w:rsidRPr="00412A45">
        <w:rPr>
          <w:rStyle w:val="StyleUnderline"/>
        </w:rPr>
        <w:t xml:space="preserve"> </w:t>
      </w:r>
      <w:r w:rsidRPr="00B82A59">
        <w:rPr>
          <w:rStyle w:val="StyleUnderline"/>
          <w:highlight w:val="cyan"/>
        </w:rPr>
        <w:t>electoral map</w:t>
      </w:r>
      <w:r w:rsidRPr="00412A45">
        <w:rPr>
          <w:rStyle w:val="StyleUnderline"/>
        </w:rPr>
        <w:t xml:space="preserve"> heading into 2024 as well</w:t>
      </w:r>
      <w:r w:rsidRPr="00871ADE">
        <w:rPr>
          <w:sz w:val="16"/>
        </w:rPr>
        <w:t xml:space="preserve">. </w:t>
      </w:r>
      <w:r w:rsidRPr="00871ADE">
        <w:rPr>
          <w:rStyle w:val="StyleUnderline"/>
        </w:rPr>
        <w:t>New issues</w:t>
      </w:r>
      <w:r w:rsidRPr="00871ADE">
        <w:rPr>
          <w:sz w:val="16"/>
        </w:rPr>
        <w:t xml:space="preserve"> that have emerged since 2020 — </w:t>
      </w:r>
      <w:r w:rsidRPr="00412A45">
        <w:rPr>
          <w:rStyle w:val="StyleUnderline"/>
        </w:rPr>
        <w:t>abortion rights, trans rights, education, the “woke” left and crime</w:t>
      </w:r>
      <w:r w:rsidRPr="00871ADE">
        <w:rPr>
          <w:sz w:val="16"/>
        </w:rPr>
        <w:t xml:space="preserve"> — </w:t>
      </w:r>
      <w:r w:rsidRPr="00412A45">
        <w:rPr>
          <w:rStyle w:val="StyleUnderline"/>
        </w:rPr>
        <w:t>are primarily state and local issues where blue, red and purple state voters inhabit different political realities</w:t>
      </w:r>
      <w:r w:rsidRPr="00871ADE">
        <w:rPr>
          <w:sz w:val="16"/>
        </w:rPr>
        <w:t>, with plausible consequences for electoral politics.</w:t>
      </w:r>
    </w:p>
    <w:p w14:paraId="400DB34E" w14:textId="77777777" w:rsidR="009831E7" w:rsidRPr="00871ADE" w:rsidRDefault="009831E7" w:rsidP="009831E7">
      <w:pPr>
        <w:rPr>
          <w:sz w:val="16"/>
        </w:rPr>
      </w:pPr>
      <w:r w:rsidRPr="00B82A59">
        <w:rPr>
          <w:rStyle w:val="StyleUnderline"/>
          <w:highlight w:val="cyan"/>
        </w:rPr>
        <w:t>Moderate voters in a blue state</w:t>
      </w:r>
      <w:r w:rsidRPr="00871ADE">
        <w:rPr>
          <w:sz w:val="16"/>
        </w:rPr>
        <w:t xml:space="preserve"> — </w:t>
      </w:r>
      <w:r w:rsidRPr="00871ADE">
        <w:rPr>
          <w:rStyle w:val="StyleUnderline"/>
        </w:rPr>
        <w:t>say</w:t>
      </w:r>
      <w:r w:rsidRPr="00871ADE">
        <w:rPr>
          <w:sz w:val="16"/>
        </w:rPr>
        <w:t xml:space="preserve"> around </w:t>
      </w:r>
      <w:r w:rsidRPr="00871ADE">
        <w:rPr>
          <w:rStyle w:val="StyleUnderline"/>
        </w:rPr>
        <w:t>Portland</w:t>
      </w:r>
      <w:r w:rsidRPr="00871ADE">
        <w:rPr>
          <w:sz w:val="16"/>
        </w:rPr>
        <w:t xml:space="preserve">, </w:t>
      </w:r>
      <w:r w:rsidRPr="00871ADE">
        <w:rPr>
          <w:rStyle w:val="StyleUnderline"/>
        </w:rPr>
        <w:t>Ore</w:t>
      </w:r>
      <w:r w:rsidRPr="00871ADE">
        <w:rPr>
          <w:sz w:val="16"/>
        </w:rPr>
        <w:t xml:space="preserve">. — </w:t>
      </w:r>
      <w:r w:rsidRPr="00B82A59">
        <w:rPr>
          <w:rStyle w:val="StyleUnderline"/>
          <w:highlight w:val="cyan"/>
        </w:rPr>
        <w:t>have no need to fear</w:t>
      </w:r>
      <w:r w:rsidRPr="00412A45">
        <w:rPr>
          <w:rStyle w:val="StyleUnderline"/>
        </w:rPr>
        <w:t xml:space="preserve"> whether their state’s conservatives will enact new </w:t>
      </w:r>
      <w:r w:rsidRPr="00B82A59">
        <w:rPr>
          <w:rStyle w:val="StyleUnderline"/>
          <w:highlight w:val="cyan"/>
        </w:rPr>
        <w:t>restrictions</w:t>
      </w:r>
      <w:r w:rsidRPr="00412A45">
        <w:rPr>
          <w:rStyle w:val="StyleUnderline"/>
        </w:rPr>
        <w:t xml:space="preserve"> </w:t>
      </w:r>
      <w:r w:rsidRPr="00B82A59">
        <w:rPr>
          <w:rStyle w:val="StyleUnderline"/>
          <w:highlight w:val="cyan"/>
        </w:rPr>
        <w:t>on</w:t>
      </w:r>
      <w:r w:rsidRPr="00412A45">
        <w:rPr>
          <w:rStyle w:val="StyleUnderline"/>
        </w:rPr>
        <w:t xml:space="preserve"> transgender rights or </w:t>
      </w:r>
      <w:r w:rsidRPr="00B82A59">
        <w:rPr>
          <w:rStyle w:val="StyleUnderline"/>
          <w:highlight w:val="cyan"/>
        </w:rPr>
        <w:t>abortion</w:t>
      </w:r>
      <w:r w:rsidRPr="00412A45">
        <w:rPr>
          <w:rStyle w:val="StyleUnderline"/>
        </w:rPr>
        <w:t xml:space="preserve"> rights, but they might wonder whether the left has gone too far pursuing equity in public schools</w:t>
      </w:r>
      <w:r w:rsidRPr="00871ADE">
        <w:rPr>
          <w:sz w:val="16"/>
        </w:rPr>
        <w:t>. They might increasingly harbor doubts about progressive attitudes on drugs, the homeless and crime, as visible drug use among the homeless in Portland becomes national news.</w:t>
      </w:r>
    </w:p>
    <w:p w14:paraId="68A48C74" w14:textId="77777777" w:rsidR="009831E7" w:rsidRPr="00871ADE" w:rsidRDefault="009831E7" w:rsidP="009831E7">
      <w:pPr>
        <w:rPr>
          <w:sz w:val="16"/>
        </w:rPr>
      </w:pPr>
      <w:r w:rsidRPr="00B82A59">
        <w:rPr>
          <w:rStyle w:val="StyleUnderline"/>
          <w:highlight w:val="cyan"/>
        </w:rPr>
        <w:t>But moderate voters in a purple state</w:t>
      </w:r>
      <w:r w:rsidRPr="00871ADE">
        <w:rPr>
          <w:sz w:val="16"/>
        </w:rPr>
        <w:t xml:space="preserve"> — </w:t>
      </w:r>
      <w:r w:rsidRPr="00871ADE">
        <w:rPr>
          <w:rStyle w:val="StyleUnderline"/>
        </w:rPr>
        <w:t>say</w:t>
      </w:r>
      <w:r w:rsidRPr="00871ADE">
        <w:rPr>
          <w:sz w:val="16"/>
        </w:rPr>
        <w:t xml:space="preserve"> those who live around </w:t>
      </w:r>
      <w:r w:rsidRPr="00871ADE">
        <w:rPr>
          <w:rStyle w:val="StyleUnderline"/>
        </w:rPr>
        <w:t>Grand Rapids, Mich</w:t>
      </w:r>
      <w:r w:rsidRPr="00871ADE">
        <w:rPr>
          <w:sz w:val="16"/>
        </w:rPr>
        <w:t xml:space="preserve">. — </w:t>
      </w:r>
      <w:r w:rsidRPr="00412A45">
        <w:rPr>
          <w:rStyle w:val="StyleUnderline"/>
        </w:rPr>
        <w:t xml:space="preserve">might </w:t>
      </w:r>
      <w:r w:rsidRPr="00B82A59">
        <w:rPr>
          <w:rStyle w:val="StyleUnderline"/>
          <w:highlight w:val="cyan"/>
        </w:rPr>
        <w:t>have</w:t>
      </w:r>
      <w:r w:rsidRPr="00412A45">
        <w:rPr>
          <w:rStyle w:val="StyleUnderline"/>
        </w:rPr>
        <w:t xml:space="preserve"> a </w:t>
      </w:r>
      <w:r w:rsidRPr="00B82A59">
        <w:rPr>
          <w:rStyle w:val="StyleUnderline"/>
          <w:highlight w:val="cyan"/>
        </w:rPr>
        <w:t>different</w:t>
      </w:r>
      <w:r w:rsidRPr="00412A45">
        <w:rPr>
          <w:rStyle w:val="StyleUnderline"/>
        </w:rPr>
        <w:t xml:space="preserve"> set of </w:t>
      </w:r>
      <w:r w:rsidRPr="00B82A59">
        <w:rPr>
          <w:rStyle w:val="StyleUnderline"/>
          <w:highlight w:val="cyan"/>
        </w:rPr>
        <w:t>concerns</w:t>
      </w:r>
      <w:r w:rsidRPr="00871ADE">
        <w:rPr>
          <w:sz w:val="16"/>
        </w:rPr>
        <w:t xml:space="preserve">. </w:t>
      </w:r>
      <w:r w:rsidRPr="00412A45">
        <w:rPr>
          <w:rStyle w:val="StyleUnderline"/>
        </w:rPr>
        <w:t>The “woke” left could be a very distant worry,</w:t>
      </w:r>
      <w:r w:rsidRPr="00871ADE">
        <w:rPr>
          <w:sz w:val="16"/>
        </w:rPr>
        <w:t xml:space="preserve"> if they understand what it is at all. They’ve probably never heard of the gender unicorn. Their city’s crime, homelessness and drug problems don’t make national news.</w:t>
      </w:r>
    </w:p>
    <w:p w14:paraId="0BAD252C" w14:textId="77777777" w:rsidR="009831E7" w:rsidRPr="00871ADE" w:rsidRDefault="009831E7" w:rsidP="009831E7">
      <w:pPr>
        <w:rPr>
          <w:sz w:val="16"/>
        </w:rPr>
      </w:pPr>
      <w:r w:rsidRPr="00B82A59">
        <w:rPr>
          <w:rStyle w:val="StyleUnderline"/>
          <w:highlight w:val="cyan"/>
        </w:rPr>
        <w:t>What does make national news</w:t>
      </w:r>
      <w:r w:rsidRPr="00412A45">
        <w:rPr>
          <w:rStyle w:val="StyleUnderline"/>
        </w:rPr>
        <w:t xml:space="preserve"> </w:t>
      </w:r>
      <w:r w:rsidRPr="00B82A59">
        <w:rPr>
          <w:rStyle w:val="StyleUnderline"/>
          <w:highlight w:val="cyan"/>
        </w:rPr>
        <w:t>is</w:t>
      </w:r>
      <w:r w:rsidRPr="00871ADE">
        <w:rPr>
          <w:sz w:val="16"/>
        </w:rPr>
        <w:t xml:space="preserve"> </w:t>
      </w:r>
      <w:r w:rsidRPr="00B82A59">
        <w:rPr>
          <w:rStyle w:val="StyleUnderline"/>
          <w:highlight w:val="cyan"/>
        </w:rPr>
        <w:t>the conduct of their state’s Republican Party</w:t>
      </w:r>
      <w:r w:rsidRPr="00871ADE">
        <w:rPr>
          <w:sz w:val="16"/>
        </w:rPr>
        <w:t xml:space="preserve">, </w:t>
      </w:r>
      <w:r w:rsidRPr="00412A45">
        <w:rPr>
          <w:rStyle w:val="StyleUnderline"/>
        </w:rPr>
        <w:t>which</w:t>
      </w:r>
      <w:r w:rsidRPr="00871ADE">
        <w:rPr>
          <w:sz w:val="16"/>
        </w:rPr>
        <w:t xml:space="preserve"> not only </w:t>
      </w:r>
      <w:r w:rsidRPr="00412A45">
        <w:rPr>
          <w:rStyle w:val="StyleUnderline"/>
        </w:rPr>
        <w:t xml:space="preserve">tried to </w:t>
      </w:r>
      <w:r w:rsidRPr="00B82A59">
        <w:rPr>
          <w:rStyle w:val="StyleUnderline"/>
          <w:highlight w:val="cyan"/>
        </w:rPr>
        <w:t>ban abortion</w:t>
      </w:r>
      <w:r w:rsidRPr="00871ADE">
        <w:rPr>
          <w:sz w:val="16"/>
        </w:rPr>
        <w:t xml:space="preserve"> last fall </w:t>
      </w:r>
      <w:r w:rsidRPr="00412A45">
        <w:rPr>
          <w:rStyle w:val="StyleUnderline"/>
        </w:rPr>
        <w:t xml:space="preserve">but also </w:t>
      </w:r>
      <w:r w:rsidRPr="00B82A59">
        <w:rPr>
          <w:rStyle w:val="StyleUnderline"/>
          <w:highlight w:val="cyan"/>
        </w:rPr>
        <w:t>embraced</w:t>
      </w:r>
      <w:r w:rsidRPr="00871ADE">
        <w:rPr>
          <w:sz w:val="16"/>
        </w:rPr>
        <w:t xml:space="preserve"> the </w:t>
      </w:r>
      <w:r w:rsidRPr="00B82A59">
        <w:rPr>
          <w:rStyle w:val="StyleUnderline"/>
          <w:highlight w:val="cyan"/>
        </w:rPr>
        <w:t>stop-the-steal</w:t>
      </w:r>
      <w:r w:rsidRPr="00412A45">
        <w:rPr>
          <w:rStyle w:val="StyleUnderline"/>
        </w:rPr>
        <w:t xml:space="preserve"> </w:t>
      </w:r>
      <w:r w:rsidRPr="00871ADE">
        <w:rPr>
          <w:sz w:val="16"/>
        </w:rPr>
        <w:t xml:space="preserve">movement. </w:t>
      </w:r>
      <w:r w:rsidRPr="00412A45">
        <w:rPr>
          <w:rStyle w:val="StyleUnderline"/>
        </w:rPr>
        <w:t xml:space="preserve">The “threat to democracy” is not an abstraction for Biden voters here: It was their votes that </w:t>
      </w:r>
      <w:r w:rsidRPr="00871ADE">
        <w:rPr>
          <w:sz w:val="16"/>
        </w:rPr>
        <w:t xml:space="preserve">Mr. </w:t>
      </w:r>
      <w:r w:rsidRPr="00412A45">
        <w:rPr>
          <w:rStyle w:val="StyleUnderline"/>
        </w:rPr>
        <w:t>Trump</w:t>
      </w:r>
      <w:r w:rsidRPr="00871ADE">
        <w:rPr>
          <w:sz w:val="16"/>
        </w:rPr>
        <w:t xml:space="preserve"> </w:t>
      </w:r>
      <w:r w:rsidRPr="00412A45">
        <w:rPr>
          <w:rStyle w:val="StyleUnderline"/>
        </w:rPr>
        <w:t>and his allies tried to toss out.</w:t>
      </w:r>
    </w:p>
    <w:p w14:paraId="0C77B319" w14:textId="77777777" w:rsidR="009831E7" w:rsidRPr="00871ADE" w:rsidRDefault="009831E7" w:rsidP="009831E7">
      <w:pPr>
        <w:rPr>
          <w:sz w:val="16"/>
        </w:rPr>
      </w:pPr>
      <w:r w:rsidRPr="00412A45">
        <w:rPr>
          <w:rStyle w:val="StyleUnderline"/>
        </w:rPr>
        <w:t xml:space="preserve">This is a </w:t>
      </w:r>
      <w:r w:rsidRPr="00412A45">
        <w:rPr>
          <w:rStyle w:val="Emphasis"/>
        </w:rPr>
        <w:t>plausible explanation</w:t>
      </w:r>
      <w:r w:rsidRPr="00871ADE">
        <w:rPr>
          <w:sz w:val="16"/>
        </w:rPr>
        <w:t>, if one that’s hard to put to the test. The apparent relationship between the midterms and presidential polling is perhaps the best piece of evidence, if we stipulate that the pattern in the midterms was indeed explained by the varying salience of these state and local issues.</w:t>
      </w:r>
    </w:p>
    <w:p w14:paraId="671E7CB4" w14:textId="77777777" w:rsidR="009831E7" w:rsidRPr="00871ADE" w:rsidRDefault="009831E7" w:rsidP="009831E7">
      <w:pPr>
        <w:rPr>
          <w:sz w:val="16"/>
        </w:rPr>
      </w:pPr>
      <w:r w:rsidRPr="00871ADE">
        <w:rPr>
          <w:sz w:val="16"/>
        </w:rPr>
        <w:t>Shifts among demographic groups</w:t>
      </w:r>
    </w:p>
    <w:p w14:paraId="17A2EF31" w14:textId="77777777" w:rsidR="009831E7" w:rsidRPr="00871ADE" w:rsidRDefault="009831E7" w:rsidP="009831E7">
      <w:pPr>
        <w:rPr>
          <w:sz w:val="16"/>
        </w:rPr>
      </w:pPr>
      <w:r w:rsidRPr="00871ADE">
        <w:rPr>
          <w:sz w:val="16"/>
        </w:rPr>
        <w:t xml:space="preserve">Mr. </w:t>
      </w:r>
      <w:r w:rsidRPr="00B82A59">
        <w:rPr>
          <w:rStyle w:val="StyleUnderline"/>
          <w:highlight w:val="cyan"/>
        </w:rPr>
        <w:t>Trump’s</w:t>
      </w:r>
      <w:r w:rsidRPr="00412A45">
        <w:rPr>
          <w:rStyle w:val="StyleUnderline"/>
        </w:rPr>
        <w:t xml:space="preserve"> </w:t>
      </w:r>
      <w:r w:rsidRPr="00B82A59">
        <w:rPr>
          <w:rStyle w:val="StyleUnderline"/>
          <w:highlight w:val="cyan"/>
        </w:rPr>
        <w:t xml:space="preserve">Electoral College advantage was </w:t>
      </w:r>
      <w:r w:rsidRPr="00B82A59">
        <w:rPr>
          <w:rStyle w:val="Emphasis"/>
          <w:highlight w:val="cyan"/>
        </w:rPr>
        <w:t>built on demographics</w:t>
      </w:r>
      <w:r w:rsidRPr="00871ADE">
        <w:rPr>
          <w:sz w:val="16"/>
        </w:rPr>
        <w:t xml:space="preserve">: </w:t>
      </w:r>
      <w:r w:rsidRPr="00412A45">
        <w:rPr>
          <w:rStyle w:val="StyleUnderline"/>
        </w:rPr>
        <w:t xml:space="preserve">He made </w:t>
      </w:r>
      <w:r w:rsidRPr="00B82A59">
        <w:rPr>
          <w:rStyle w:val="StyleUnderline"/>
          <w:highlight w:val="cyan"/>
        </w:rPr>
        <w:t>huge gains</w:t>
      </w:r>
      <w:r w:rsidRPr="00412A45">
        <w:rPr>
          <w:rStyle w:val="StyleUnderline"/>
        </w:rPr>
        <w:t xml:space="preserve"> </w:t>
      </w:r>
      <w:r w:rsidRPr="00B82A59">
        <w:rPr>
          <w:rStyle w:val="StyleUnderline"/>
          <w:highlight w:val="cyan"/>
        </w:rPr>
        <w:t>among white voters</w:t>
      </w:r>
      <w:r w:rsidRPr="00412A45">
        <w:rPr>
          <w:rStyle w:val="StyleUnderline"/>
        </w:rPr>
        <w:t xml:space="preserve"> </w:t>
      </w:r>
      <w:r w:rsidRPr="00B82A59">
        <w:rPr>
          <w:rStyle w:val="StyleUnderline"/>
          <w:highlight w:val="cyan"/>
        </w:rPr>
        <w:t>without a college degree</w:t>
      </w:r>
      <w:r w:rsidRPr="00412A45">
        <w:rPr>
          <w:rStyle w:val="StyleUnderline"/>
        </w:rPr>
        <w:t xml:space="preserve"> in 2016, </w:t>
      </w:r>
      <w:r w:rsidRPr="00B82A59">
        <w:rPr>
          <w:rStyle w:val="StyleUnderline"/>
          <w:highlight w:val="cyan"/>
        </w:rPr>
        <w:t>a group</w:t>
      </w:r>
      <w:r w:rsidRPr="00412A45">
        <w:rPr>
          <w:rStyle w:val="StyleUnderline"/>
        </w:rPr>
        <w:t xml:space="preserve"> that was </w:t>
      </w:r>
      <w:r w:rsidRPr="00B82A59">
        <w:rPr>
          <w:rStyle w:val="StyleUnderline"/>
          <w:highlight w:val="cyan"/>
        </w:rPr>
        <w:t>overrepresented</w:t>
      </w:r>
      <w:r w:rsidRPr="00412A45">
        <w:rPr>
          <w:rStyle w:val="StyleUnderline"/>
        </w:rPr>
        <w:t xml:space="preserve"> </w:t>
      </w:r>
      <w:r w:rsidRPr="00B82A59">
        <w:rPr>
          <w:rStyle w:val="StyleUnderline"/>
          <w:highlight w:val="cyan"/>
        </w:rPr>
        <w:t>in</w:t>
      </w:r>
      <w:r w:rsidRPr="00412A45">
        <w:rPr>
          <w:rStyle w:val="StyleUnderline"/>
        </w:rPr>
        <w:t xml:space="preserve"> the key Northern </w:t>
      </w:r>
      <w:r w:rsidRPr="00B82A59">
        <w:rPr>
          <w:rStyle w:val="StyleUnderline"/>
          <w:highlight w:val="cyan"/>
        </w:rPr>
        <w:lastRenderedPageBreak/>
        <w:t>battleground states</w:t>
      </w:r>
      <w:r w:rsidRPr="00412A45">
        <w:rPr>
          <w:rStyle w:val="StyleUnderline"/>
        </w:rPr>
        <w:t xml:space="preserve">. It let him squeak by in states </w:t>
      </w:r>
      <w:r w:rsidRPr="00B82A59">
        <w:rPr>
          <w:rStyle w:val="StyleUnderline"/>
          <w:highlight w:val="cyan"/>
        </w:rPr>
        <w:t>like Wisconsin, Michigan and Pennsylvania</w:t>
      </w:r>
      <w:r w:rsidRPr="00412A45">
        <w:rPr>
          <w:rStyle w:val="StyleUnderline"/>
        </w:rPr>
        <w:t>, even as his weakness among college-educated voters cost him votes</w:t>
      </w:r>
      <w:r w:rsidRPr="00871ADE">
        <w:rPr>
          <w:sz w:val="16"/>
        </w:rPr>
        <w:t xml:space="preserve"> — and ultimately the popular vote — </w:t>
      </w:r>
      <w:r w:rsidRPr="00412A45">
        <w:rPr>
          <w:rStyle w:val="StyleUnderline"/>
        </w:rPr>
        <w:t>in the Sun Belt and along the coasts</w:t>
      </w:r>
      <w:r w:rsidRPr="00871ADE">
        <w:rPr>
          <w:sz w:val="16"/>
        </w:rPr>
        <w:t>.</w:t>
      </w:r>
    </w:p>
    <w:p w14:paraId="60BEF08F" w14:textId="77777777" w:rsidR="009831E7" w:rsidRPr="00871ADE" w:rsidRDefault="009831E7" w:rsidP="009831E7">
      <w:pPr>
        <w:rPr>
          <w:sz w:val="16"/>
        </w:rPr>
      </w:pPr>
      <w:r w:rsidRPr="00871ADE">
        <w:rPr>
          <w:sz w:val="16"/>
        </w:rPr>
        <w:t xml:space="preserve">The </w:t>
      </w:r>
      <w:r w:rsidRPr="00412A45">
        <w:rPr>
          <w:rStyle w:val="StyleUnderline"/>
        </w:rPr>
        <w:t>polls</w:t>
      </w:r>
      <w:r w:rsidRPr="00871ADE">
        <w:rPr>
          <w:sz w:val="16"/>
        </w:rPr>
        <w:t xml:space="preserve"> so far this cycle </w:t>
      </w:r>
      <w:r w:rsidRPr="00412A45">
        <w:rPr>
          <w:rStyle w:val="StyleUnderline"/>
        </w:rPr>
        <w:t>suggest</w:t>
      </w:r>
      <w:r w:rsidRPr="00871ADE">
        <w:rPr>
          <w:sz w:val="16"/>
        </w:rPr>
        <w:t xml:space="preserve"> that </w:t>
      </w:r>
      <w:r w:rsidRPr="00412A45">
        <w:rPr>
          <w:rStyle w:val="StyleUnderline"/>
        </w:rPr>
        <w:t xml:space="preserve">the </w:t>
      </w:r>
      <w:r w:rsidRPr="00B82A59">
        <w:rPr>
          <w:rStyle w:val="StyleUnderline"/>
          <w:highlight w:val="cyan"/>
        </w:rPr>
        <w:t>demographic foundations</w:t>
      </w:r>
      <w:r w:rsidRPr="00871ADE">
        <w:rPr>
          <w:sz w:val="16"/>
        </w:rPr>
        <w:t xml:space="preserve"> </w:t>
      </w:r>
      <w:r w:rsidRPr="00412A45">
        <w:rPr>
          <w:rStyle w:val="StyleUnderline"/>
        </w:rPr>
        <w:t>of</w:t>
      </w:r>
      <w:r w:rsidRPr="00871ADE">
        <w:rPr>
          <w:sz w:val="16"/>
        </w:rPr>
        <w:t xml:space="preserve"> Mr. </w:t>
      </w:r>
      <w:r w:rsidRPr="00412A45">
        <w:rPr>
          <w:rStyle w:val="StyleUnderline"/>
        </w:rPr>
        <w:t xml:space="preserve">Trump’s advantage in the Electoral College </w:t>
      </w:r>
      <w:r w:rsidRPr="00B82A59">
        <w:rPr>
          <w:rStyle w:val="StyleUnderline"/>
          <w:highlight w:val="cyan"/>
        </w:rPr>
        <w:t xml:space="preserve">might be </w:t>
      </w:r>
      <w:r w:rsidRPr="00B82A59">
        <w:rPr>
          <w:rStyle w:val="Emphasis"/>
          <w:highlight w:val="cyan"/>
        </w:rPr>
        <w:t>eroding</w:t>
      </w:r>
      <w:r w:rsidRPr="00412A45">
        <w:rPr>
          <w:rStyle w:val="StyleUnderline"/>
        </w:rPr>
        <w:t>.</w:t>
      </w:r>
      <w:r w:rsidRPr="00871ADE">
        <w:rPr>
          <w:sz w:val="16"/>
        </w:rPr>
        <w:t xml:space="preserve"> Mr. </w:t>
      </w:r>
      <w:r w:rsidRPr="00B82A59">
        <w:rPr>
          <w:rStyle w:val="StyleUnderline"/>
          <w:highlight w:val="cyan"/>
        </w:rPr>
        <w:t xml:space="preserve">Biden is </w:t>
      </w:r>
      <w:r w:rsidRPr="00871ADE">
        <w:rPr>
          <w:rStyle w:val="StyleUnderline"/>
        </w:rPr>
        <w:t>relatively</w:t>
      </w:r>
      <w:r w:rsidRPr="00412A45">
        <w:rPr>
          <w:rStyle w:val="StyleUnderline"/>
        </w:rPr>
        <w:t xml:space="preserve"> </w:t>
      </w:r>
      <w:r w:rsidRPr="00B82A59">
        <w:rPr>
          <w:rStyle w:val="StyleUnderline"/>
          <w:highlight w:val="cyan"/>
        </w:rPr>
        <w:t>resilient among white</w:t>
      </w:r>
      <w:r w:rsidRPr="00412A45">
        <w:rPr>
          <w:rStyle w:val="StyleUnderline"/>
        </w:rPr>
        <w:t xml:space="preserve"> </w:t>
      </w:r>
      <w:r w:rsidRPr="00B82A59">
        <w:rPr>
          <w:rStyle w:val="StyleUnderline"/>
          <w:highlight w:val="cyan"/>
        </w:rPr>
        <w:t>voters</w:t>
      </w:r>
      <w:r w:rsidRPr="00412A45">
        <w:rPr>
          <w:rStyle w:val="StyleUnderline"/>
        </w:rPr>
        <w:t xml:space="preserve">, who are generally </w:t>
      </w:r>
      <w:r w:rsidRPr="00B82A59">
        <w:rPr>
          <w:rStyle w:val="StyleUnderline"/>
          <w:highlight w:val="cyan"/>
        </w:rPr>
        <w:t>overrepresented</w:t>
      </w:r>
      <w:r w:rsidRPr="00412A45">
        <w:rPr>
          <w:rStyle w:val="StyleUnderline"/>
        </w:rPr>
        <w:t xml:space="preserve"> </w:t>
      </w:r>
      <w:r w:rsidRPr="00B82A59">
        <w:rPr>
          <w:rStyle w:val="StyleUnderline"/>
          <w:highlight w:val="cyan"/>
        </w:rPr>
        <w:t>in</w:t>
      </w:r>
      <w:r w:rsidRPr="00412A45">
        <w:rPr>
          <w:rStyle w:val="StyleUnderline"/>
        </w:rPr>
        <w:t xml:space="preserve"> the </w:t>
      </w:r>
      <w:r w:rsidRPr="00B82A59">
        <w:rPr>
          <w:rStyle w:val="StyleUnderline"/>
          <w:highlight w:val="cyan"/>
        </w:rPr>
        <w:t>battleground</w:t>
      </w:r>
      <w:r w:rsidRPr="00412A45">
        <w:rPr>
          <w:rStyle w:val="StyleUnderline"/>
        </w:rPr>
        <w:t xml:space="preserve"> state</w:t>
      </w:r>
      <w:r w:rsidRPr="00B82A59">
        <w:rPr>
          <w:rStyle w:val="StyleUnderline"/>
          <w:highlight w:val="cyan"/>
        </w:rPr>
        <w:t>s</w:t>
      </w:r>
      <w:r w:rsidRPr="00871ADE">
        <w:rPr>
          <w:sz w:val="16"/>
        </w:rPr>
        <w:t xml:space="preserve">. Mr. </w:t>
      </w:r>
      <w:r w:rsidRPr="00B82A59">
        <w:rPr>
          <w:rStyle w:val="StyleUnderline"/>
          <w:highlight w:val="cyan"/>
        </w:rPr>
        <w:t>Trump</w:t>
      </w:r>
      <w:r w:rsidRPr="00871ADE">
        <w:rPr>
          <w:sz w:val="16"/>
        </w:rPr>
        <w:t xml:space="preserve">, meanwhile, </w:t>
      </w:r>
      <w:r w:rsidRPr="00B82A59">
        <w:rPr>
          <w:rStyle w:val="StyleUnderline"/>
          <w:highlight w:val="cyan"/>
        </w:rPr>
        <w:t>shows surprising</w:t>
      </w:r>
      <w:r w:rsidRPr="00412A45">
        <w:rPr>
          <w:rStyle w:val="StyleUnderline"/>
        </w:rPr>
        <w:t xml:space="preserve"> </w:t>
      </w:r>
      <w:r w:rsidRPr="00B82A59">
        <w:rPr>
          <w:rStyle w:val="StyleUnderline"/>
          <w:highlight w:val="cyan"/>
        </w:rPr>
        <w:t>strength</w:t>
      </w:r>
      <w:r w:rsidRPr="00412A45">
        <w:rPr>
          <w:rStyle w:val="StyleUnderline"/>
        </w:rPr>
        <w:t xml:space="preserve"> </w:t>
      </w:r>
      <w:r w:rsidRPr="00B82A59">
        <w:rPr>
          <w:rStyle w:val="StyleUnderline"/>
          <w:highlight w:val="cyan"/>
        </w:rPr>
        <w:t>among nonwhite voters</w:t>
      </w:r>
      <w:r w:rsidRPr="00412A45">
        <w:rPr>
          <w:rStyle w:val="StyleUnderline"/>
        </w:rPr>
        <w:t xml:space="preserve">, who are </w:t>
      </w:r>
      <w:r w:rsidRPr="00B82A59">
        <w:rPr>
          <w:rStyle w:val="StyleUnderline"/>
          <w:highlight w:val="cyan"/>
        </w:rPr>
        <w:t xml:space="preserve">generally </w:t>
      </w:r>
      <w:r w:rsidRPr="00B82A59">
        <w:rPr>
          <w:rStyle w:val="Emphasis"/>
          <w:highlight w:val="cyan"/>
        </w:rPr>
        <w:t>underrepresented</w:t>
      </w:r>
      <w:r w:rsidRPr="00412A45">
        <w:rPr>
          <w:rStyle w:val="StyleUnderline"/>
        </w:rPr>
        <w:t xml:space="preserve"> in the most </w:t>
      </w:r>
      <w:r w:rsidRPr="00412A45">
        <w:rPr>
          <w:rStyle w:val="Emphasis"/>
        </w:rPr>
        <w:t>critical battleground states</w:t>
      </w:r>
      <w:r w:rsidRPr="00871ADE">
        <w:rPr>
          <w:sz w:val="16"/>
        </w:rPr>
        <w:t xml:space="preserve">. </w:t>
      </w:r>
      <w:proofErr w:type="gramStart"/>
      <w:r w:rsidRPr="00871ADE">
        <w:rPr>
          <w:sz w:val="16"/>
        </w:rPr>
        <w:t>As a consequence</w:t>
      </w:r>
      <w:proofErr w:type="gramEnd"/>
      <w:r w:rsidRPr="00871ADE">
        <w:rPr>
          <w:sz w:val="16"/>
        </w:rPr>
        <w:t>, Mr. Trump’s gains among nonwhite voters nationwide would tend to do more to improve his standing in the national vote than in the battleground states.</w:t>
      </w:r>
    </w:p>
    <w:p w14:paraId="181F7BE9" w14:textId="77777777" w:rsidR="009831E7" w:rsidRPr="00412A45" w:rsidRDefault="009831E7" w:rsidP="009831E7">
      <w:pPr>
        <w:rPr>
          <w:rStyle w:val="StyleUnderline"/>
        </w:rPr>
      </w:pPr>
      <w:r w:rsidRPr="00871ADE">
        <w:rPr>
          <w:sz w:val="16"/>
        </w:rPr>
        <w:t xml:space="preserve">Overall, </w:t>
      </w:r>
      <w:r w:rsidRPr="00412A45">
        <w:rPr>
          <w:rStyle w:val="StyleUnderline"/>
        </w:rPr>
        <w:t>83 percent of voters in Wisconsin, Michigan and Pennsylvania were white in the 2020 election</w:t>
      </w:r>
      <w:r w:rsidRPr="00871ADE">
        <w:rPr>
          <w:sz w:val="16"/>
        </w:rPr>
        <w:t xml:space="preserve">, according to Times estimates, </w:t>
      </w:r>
      <w:r w:rsidRPr="00412A45">
        <w:rPr>
          <w:rStyle w:val="StyleUnderline"/>
        </w:rPr>
        <w:t>compared with 69 percent of voters elsewhere in the nation</w:t>
      </w:r>
      <w:r w:rsidRPr="00871ADE">
        <w:rPr>
          <w:sz w:val="16"/>
        </w:rPr>
        <w:t xml:space="preserve">. Or put differently: </w:t>
      </w:r>
      <w:r w:rsidRPr="00412A45">
        <w:rPr>
          <w:rStyle w:val="StyleUnderline"/>
        </w:rPr>
        <w:t>If</w:t>
      </w:r>
      <w:r w:rsidRPr="00871ADE">
        <w:rPr>
          <w:sz w:val="16"/>
        </w:rPr>
        <w:t xml:space="preserve"> Mr. </w:t>
      </w:r>
      <w:r w:rsidRPr="00412A45">
        <w:rPr>
          <w:rStyle w:val="StyleUnderline"/>
        </w:rPr>
        <w:t>Biden struggled among nonwhite voters, it would do a lot more damage to his standing outside</w:t>
      </w:r>
      <w:r w:rsidRPr="00871ADE">
        <w:rPr>
          <w:sz w:val="16"/>
        </w:rPr>
        <w:t xml:space="preserve"> of these three </w:t>
      </w:r>
      <w:r w:rsidRPr="00412A45">
        <w:rPr>
          <w:rStyle w:val="StyleUnderline"/>
        </w:rPr>
        <w:t>states</w:t>
      </w:r>
      <w:r w:rsidRPr="00871ADE">
        <w:rPr>
          <w:sz w:val="16"/>
        </w:rPr>
        <w:t xml:space="preserve"> than it would in the states </w:t>
      </w:r>
      <w:r w:rsidRPr="00412A45">
        <w:rPr>
          <w:rStyle w:val="StyleUnderline"/>
        </w:rPr>
        <w:t>that make up his likeliest path to 270 electoral votes.</w:t>
      </w:r>
    </w:p>
    <w:p w14:paraId="0AE16AF2" w14:textId="77777777" w:rsidR="009831E7" w:rsidRPr="00871ADE" w:rsidRDefault="009831E7" w:rsidP="009831E7">
      <w:pPr>
        <w:rPr>
          <w:sz w:val="16"/>
        </w:rPr>
      </w:pPr>
      <w:r w:rsidRPr="00871ADE">
        <w:rPr>
          <w:sz w:val="16"/>
        </w:rPr>
        <w:t>Is this enough to explain Mr. Trump’s diminished advantage? It could explain most of it. If we adjusted Times estimates of the results by racial group in 2020 to match the latest Times/Siena polls, Mr. Trump’s relative advantage in the Electoral College would fall by three-quarters, to a single point.</w:t>
      </w:r>
    </w:p>
    <w:p w14:paraId="04D07C77" w14:textId="77777777" w:rsidR="009831E7" w:rsidRPr="00871ADE" w:rsidRDefault="009831E7" w:rsidP="009831E7">
      <w:pPr>
        <w:rPr>
          <w:sz w:val="16"/>
        </w:rPr>
      </w:pPr>
      <w:r w:rsidRPr="00871ADE">
        <w:rPr>
          <w:sz w:val="16"/>
        </w:rPr>
        <w:t>In this demographic scenario, Mr. Biden would sweep Wisconsin, Pennsylvania and Michigan. He would lose Arizona, Georgia and Nevada, just like in the state polls conducted so far. It would be a narrow Biden win if everything else went as expected: He would earn 270 electoral votes, exactly the number needed to win.</w:t>
      </w:r>
    </w:p>
    <w:p w14:paraId="4D439DB2" w14:textId="77777777" w:rsidR="009831E7" w:rsidRPr="00871ADE" w:rsidRDefault="009831E7" w:rsidP="009831E7">
      <w:pPr>
        <w:rPr>
          <w:sz w:val="16"/>
        </w:rPr>
      </w:pPr>
      <w:r w:rsidRPr="00871ADE">
        <w:rPr>
          <w:sz w:val="16"/>
        </w:rPr>
        <w:t xml:space="preserve">There’s also a chance that maybe, just maybe, </w:t>
      </w:r>
      <w:r w:rsidRPr="00B82A59">
        <w:rPr>
          <w:rStyle w:val="StyleUnderline"/>
          <w:highlight w:val="cyan"/>
        </w:rPr>
        <w:t>Dem</w:t>
      </w:r>
      <w:r w:rsidRPr="00A950BE">
        <w:rPr>
          <w:rStyle w:val="StyleUnderline"/>
        </w:rPr>
        <w:t>ocrat</w:t>
      </w:r>
      <w:r w:rsidRPr="00B82A59">
        <w:rPr>
          <w:rStyle w:val="StyleUnderline"/>
          <w:highlight w:val="cyan"/>
        </w:rPr>
        <w:t>s</w:t>
      </w:r>
      <w:r w:rsidRPr="00A950BE">
        <w:rPr>
          <w:rStyle w:val="StyleUnderline"/>
        </w:rPr>
        <w:t xml:space="preserve"> might </w:t>
      </w:r>
      <w:r w:rsidRPr="00B82A59">
        <w:rPr>
          <w:rStyle w:val="StyleUnderline"/>
          <w:highlight w:val="cyan"/>
        </w:rPr>
        <w:t>defy these</w:t>
      </w:r>
      <w:r w:rsidRPr="00A950BE">
        <w:rPr>
          <w:rStyle w:val="StyleUnderline"/>
        </w:rPr>
        <w:t xml:space="preserve"> unfavorable national demographic </w:t>
      </w:r>
      <w:r w:rsidRPr="00B82A59">
        <w:rPr>
          <w:rStyle w:val="StyleUnderline"/>
          <w:highlight w:val="cyan"/>
        </w:rPr>
        <w:t>trends</w:t>
      </w:r>
      <w:r w:rsidRPr="00A950BE">
        <w:rPr>
          <w:rStyle w:val="StyleUnderline"/>
        </w:rPr>
        <w:t xml:space="preserve"> </w:t>
      </w:r>
      <w:r w:rsidRPr="00B82A59">
        <w:rPr>
          <w:rStyle w:val="StyleUnderline"/>
          <w:highlight w:val="cyan"/>
        </w:rPr>
        <w:t>in</w:t>
      </w:r>
      <w:r w:rsidRPr="00A950BE">
        <w:rPr>
          <w:rStyle w:val="StyleUnderline"/>
        </w:rPr>
        <w:t xml:space="preserve"> states like </w:t>
      </w:r>
      <w:r w:rsidRPr="00B82A59">
        <w:rPr>
          <w:rStyle w:val="StyleUnderline"/>
          <w:highlight w:val="cyan"/>
        </w:rPr>
        <w:t>Arizona and Georgia</w:t>
      </w:r>
      <w:r w:rsidRPr="00871ADE">
        <w:rPr>
          <w:sz w:val="16"/>
        </w:rPr>
        <w:t xml:space="preserve">. After all, </w:t>
      </w:r>
      <w:r w:rsidRPr="00B82A59">
        <w:rPr>
          <w:rStyle w:val="StyleUnderline"/>
          <w:highlight w:val="cyan"/>
        </w:rPr>
        <w:t>these</w:t>
      </w:r>
      <w:r w:rsidRPr="00A950BE">
        <w:rPr>
          <w:rStyle w:val="StyleUnderline"/>
        </w:rPr>
        <w:t xml:space="preserve"> two </w:t>
      </w:r>
      <w:r w:rsidRPr="00B82A59">
        <w:rPr>
          <w:rStyle w:val="StyleUnderline"/>
          <w:highlight w:val="cyan"/>
        </w:rPr>
        <w:t>states</w:t>
      </w:r>
      <w:r w:rsidRPr="00A950BE">
        <w:rPr>
          <w:rStyle w:val="StyleUnderline"/>
        </w:rPr>
        <w:t xml:space="preserve"> </w:t>
      </w:r>
      <w:r w:rsidRPr="00B82A59">
        <w:rPr>
          <w:rStyle w:val="Emphasis"/>
          <w:highlight w:val="cyan"/>
        </w:rPr>
        <w:t>lurched leftward</w:t>
      </w:r>
      <w:r w:rsidRPr="00A950BE">
        <w:rPr>
          <w:rStyle w:val="StyleUnderline"/>
        </w:rPr>
        <w:t xml:space="preserve"> in 2020</w:t>
      </w:r>
      <w:r w:rsidRPr="00871ADE">
        <w:rPr>
          <w:sz w:val="16"/>
        </w:rPr>
        <w:t xml:space="preserve">, </w:t>
      </w:r>
      <w:r w:rsidRPr="00B82A59">
        <w:rPr>
          <w:rStyle w:val="StyleUnderline"/>
          <w:highlight w:val="cyan"/>
        </w:rPr>
        <w:t>even though nonwhite</w:t>
      </w:r>
      <w:r w:rsidRPr="00A950BE">
        <w:rPr>
          <w:rStyle w:val="StyleUnderline"/>
        </w:rPr>
        <w:t xml:space="preserve"> </w:t>
      </w:r>
      <w:r w:rsidRPr="00B82A59">
        <w:rPr>
          <w:rStyle w:val="StyleUnderline"/>
          <w:highlight w:val="cyan"/>
        </w:rPr>
        <w:t>voters</w:t>
      </w:r>
      <w:r w:rsidRPr="00A950BE">
        <w:rPr>
          <w:rStyle w:val="StyleUnderline"/>
        </w:rPr>
        <w:t xml:space="preserve"> </w:t>
      </w:r>
      <w:r w:rsidRPr="00B82A59">
        <w:rPr>
          <w:rStyle w:val="StyleUnderline"/>
          <w:highlight w:val="cyan"/>
        </w:rPr>
        <w:t>shifted to the right nationally</w:t>
      </w:r>
      <w:r w:rsidRPr="00A950BE">
        <w:rPr>
          <w:rStyle w:val="StyleUnderline"/>
        </w:rPr>
        <w:t xml:space="preserve"> in that election as well</w:t>
      </w:r>
      <w:r w:rsidRPr="00871ADE">
        <w:rPr>
          <w:sz w:val="16"/>
        </w:rPr>
        <w:t xml:space="preserve">. Clearly, other state-specific trends canceled out Mr. Trump’s gains among nonwhite voters: </w:t>
      </w:r>
      <w:r w:rsidRPr="00A950BE">
        <w:rPr>
          <w:rStyle w:val="StyleUnderline"/>
        </w:rPr>
        <w:t>White voters moved more toward the left than elsewhere in the country</w:t>
      </w:r>
      <w:r w:rsidRPr="00871ADE">
        <w:rPr>
          <w:sz w:val="16"/>
        </w:rPr>
        <w:t xml:space="preserve">; </w:t>
      </w:r>
      <w:r w:rsidRPr="00A950BE">
        <w:rPr>
          <w:rStyle w:val="StyleUnderline"/>
        </w:rPr>
        <w:t>the nonwhite share of the electorate grew more than it did elsewhere</w:t>
      </w:r>
      <w:r w:rsidRPr="00871ADE">
        <w:rPr>
          <w:sz w:val="16"/>
        </w:rPr>
        <w:t xml:space="preserve">; </w:t>
      </w:r>
      <w:r w:rsidRPr="00A950BE">
        <w:rPr>
          <w:rStyle w:val="StyleUnderline"/>
        </w:rPr>
        <w:t>and Democratic support among nonwhite voters appeared relatively sturdy,</w:t>
      </w:r>
      <w:r w:rsidRPr="00871ADE">
        <w:rPr>
          <w:sz w:val="16"/>
        </w:rPr>
        <w:t xml:space="preserve"> for good measure.</w:t>
      </w:r>
    </w:p>
    <w:p w14:paraId="3605A5E8" w14:textId="77777777" w:rsidR="009831E7" w:rsidRPr="00871ADE" w:rsidRDefault="009831E7" w:rsidP="009831E7">
      <w:pPr>
        <w:rPr>
          <w:sz w:val="16"/>
        </w:rPr>
      </w:pPr>
      <w:r w:rsidRPr="00A950BE">
        <w:rPr>
          <w:rStyle w:val="StyleUnderline"/>
        </w:rPr>
        <w:t>If those state-specific trends prevail over the national ones again</w:t>
      </w:r>
      <w:r w:rsidRPr="00871ADE">
        <w:rPr>
          <w:sz w:val="16"/>
        </w:rPr>
        <w:t xml:space="preserve">, perhaps Mr. </w:t>
      </w:r>
      <w:r w:rsidRPr="00B82A59">
        <w:rPr>
          <w:rStyle w:val="StyleUnderline"/>
          <w:highlight w:val="cyan"/>
        </w:rPr>
        <w:t>Biden</w:t>
      </w:r>
      <w:r w:rsidRPr="00A950BE">
        <w:rPr>
          <w:rStyle w:val="StyleUnderline"/>
        </w:rPr>
        <w:t xml:space="preserve"> </w:t>
      </w:r>
      <w:r w:rsidRPr="00B82A59">
        <w:rPr>
          <w:rStyle w:val="StyleUnderline"/>
          <w:highlight w:val="cyan"/>
        </w:rPr>
        <w:t>can hope to get the best of both worlds</w:t>
      </w:r>
      <w:r w:rsidRPr="00871ADE">
        <w:rPr>
          <w:sz w:val="16"/>
        </w:rPr>
        <w:t xml:space="preserve">: </w:t>
      </w:r>
      <w:r w:rsidRPr="00871ADE">
        <w:rPr>
          <w:rStyle w:val="StyleUnderline"/>
        </w:rPr>
        <w:t>good</w:t>
      </w:r>
      <w:r w:rsidRPr="00A950BE">
        <w:rPr>
          <w:rStyle w:val="StyleUnderline"/>
        </w:rPr>
        <w:t xml:space="preserve"> results in the Northern battlegrounds, thanks to his national strength among white voters, with resilience in the blue-trending Sun Belt states where idiosyncratic factors might cancel out unfavorable national demographic trends</w:t>
      </w:r>
      <w:r w:rsidRPr="00871ADE">
        <w:rPr>
          <w:sz w:val="16"/>
        </w:rPr>
        <w:t>.</w:t>
      </w:r>
    </w:p>
    <w:p w14:paraId="11BA92DF" w14:textId="77777777" w:rsidR="009831E7" w:rsidRPr="009D6CB8" w:rsidRDefault="009831E7" w:rsidP="009831E7">
      <w:pPr>
        <w:rPr>
          <w:sz w:val="16"/>
        </w:rPr>
      </w:pPr>
      <w:r w:rsidRPr="00871ADE">
        <w:rPr>
          <w:sz w:val="16"/>
        </w:rPr>
        <w:t xml:space="preserve">With more than a year to go, none of this is remotely assured to last until the election. But at least for now, </w:t>
      </w:r>
      <w:r w:rsidRPr="00B82A59">
        <w:rPr>
          <w:rStyle w:val="Emphasis"/>
          <w:highlight w:val="cyan"/>
        </w:rPr>
        <w:t>a tied race in the national polls doesn’t</w:t>
      </w:r>
      <w:r w:rsidRPr="00871ADE">
        <w:rPr>
          <w:sz w:val="16"/>
        </w:rPr>
        <w:t xml:space="preserve"> necessarily </w:t>
      </w:r>
      <w:r w:rsidRPr="00B82A59">
        <w:rPr>
          <w:rStyle w:val="Emphasis"/>
          <w:highlight w:val="cyan"/>
        </w:rPr>
        <w:t>mean</w:t>
      </w:r>
      <w:r w:rsidRPr="00871ADE">
        <w:rPr>
          <w:sz w:val="16"/>
        </w:rPr>
        <w:t xml:space="preserve"> that Mr. </w:t>
      </w:r>
      <w:r w:rsidRPr="00B82A59">
        <w:rPr>
          <w:rStyle w:val="Emphasis"/>
          <w:highlight w:val="cyan"/>
        </w:rPr>
        <w:t>Trump</w:t>
      </w:r>
      <w:r w:rsidRPr="00A950BE">
        <w:rPr>
          <w:rStyle w:val="Emphasis"/>
        </w:rPr>
        <w:t xml:space="preserve"> </w:t>
      </w:r>
      <w:r w:rsidRPr="00B82A59">
        <w:rPr>
          <w:rStyle w:val="Emphasis"/>
          <w:highlight w:val="cyan"/>
        </w:rPr>
        <w:t>has a</w:t>
      </w:r>
      <w:r w:rsidRPr="00871ADE">
        <w:rPr>
          <w:sz w:val="16"/>
        </w:rPr>
        <w:t xml:space="preserve"> big </w:t>
      </w:r>
      <w:r w:rsidRPr="00B82A59">
        <w:rPr>
          <w:rStyle w:val="Emphasis"/>
          <w:highlight w:val="cyan"/>
        </w:rPr>
        <w:t>lead in the Electoral College</w:t>
      </w:r>
      <w:r w:rsidRPr="00871ADE">
        <w:rPr>
          <w:sz w:val="16"/>
        </w:rPr>
        <w:t>.</w:t>
      </w:r>
    </w:p>
    <w:p w14:paraId="59B0B3BF" w14:textId="77777777" w:rsidR="00541DBF" w:rsidRDefault="00541DBF" w:rsidP="00541DBF">
      <w:pPr>
        <w:pStyle w:val="Heading3"/>
      </w:pPr>
      <w:r>
        <w:lastRenderedPageBreak/>
        <w:t>UQ---AT: UQ O/W</w:t>
      </w:r>
    </w:p>
    <w:p w14:paraId="6AEC83D2" w14:textId="77777777" w:rsidR="00541DBF" w:rsidRDefault="00541DBF" w:rsidP="00541DBF">
      <w:pPr>
        <w:pStyle w:val="Heading4"/>
      </w:pPr>
      <w:r>
        <w:t xml:space="preserve">Biden wins, but the margin is tight. </w:t>
      </w:r>
    </w:p>
    <w:p w14:paraId="0E89FC8A" w14:textId="77777777" w:rsidR="00541DBF" w:rsidRPr="008F6CF0" w:rsidRDefault="00541DBF" w:rsidP="00541DBF">
      <w:r w:rsidRPr="008F6CF0">
        <w:rPr>
          <w:rStyle w:val="Style13ptBold"/>
        </w:rPr>
        <w:t>Collinson '1/25</w:t>
      </w:r>
      <w:r>
        <w:t xml:space="preserve"> [Stephen; 1/25/23; "Biden has a bridge to reelection – but has to rebuild it first;" https://www.cnn.com/2024/01/25/politics/biden-coalition-trump-2024/index.html]</w:t>
      </w:r>
    </w:p>
    <w:p w14:paraId="5EA9E750" w14:textId="77777777" w:rsidR="00541DBF" w:rsidRPr="000C1D62" w:rsidRDefault="00541DBF" w:rsidP="00541DBF">
      <w:pPr>
        <w:rPr>
          <w:sz w:val="16"/>
        </w:rPr>
      </w:pPr>
      <w:r w:rsidRPr="000C1D62">
        <w:rPr>
          <w:rStyle w:val="StyleUnderline"/>
        </w:rPr>
        <w:t>Fears about the durability of Biden’s coalition have been spurred by his rock-bottom approval rating</w:t>
      </w:r>
      <w:r w:rsidRPr="000C1D62">
        <w:rPr>
          <w:sz w:val="16"/>
        </w:rPr>
        <w:t xml:space="preserve">, which has hovered at or below 40% for months – </w:t>
      </w:r>
      <w:r w:rsidRPr="000C1D62">
        <w:rPr>
          <w:rStyle w:val="StyleUnderline"/>
        </w:rPr>
        <w:t>in perilous territory for a president seeking reelection</w:t>
      </w:r>
      <w:r w:rsidRPr="000C1D62">
        <w:rPr>
          <w:sz w:val="16"/>
        </w:rPr>
        <w:t xml:space="preserve">. </w:t>
      </w:r>
      <w:r w:rsidRPr="000C1D62">
        <w:rPr>
          <w:rStyle w:val="StyleUnderline"/>
        </w:rPr>
        <w:t>The possibility that base could shatter was laid bare in polling last year that identified a weakness among the voters among whom he needs to demonstrate strength</w:t>
      </w:r>
      <w:r w:rsidRPr="000C1D62">
        <w:rPr>
          <w:sz w:val="16"/>
        </w:rPr>
        <w:t xml:space="preserve">. A CNN survey in November, for example, showed Biden led Trump among Black voters 73% to 23%. But he won this cohort by 75 points in 2020. Latino voters favored Biden over Trump by only four points in the poll compared to 33 points in the 2020 election. The former president was winning independent voters by four points in the CNN poll but lost them to Biden by 13 points in 2020. </w:t>
      </w:r>
      <w:r w:rsidRPr="000C1D62">
        <w:rPr>
          <w:rStyle w:val="StyleUnderline"/>
        </w:rPr>
        <w:t xml:space="preserve">The biggest danger for Biden may not be that these </w:t>
      </w:r>
      <w:proofErr w:type="gramStart"/>
      <w:r w:rsidRPr="000C1D62">
        <w:rPr>
          <w:rStyle w:val="StyleUnderline"/>
        </w:rPr>
        <w:t>voters</w:t>
      </w:r>
      <w:proofErr w:type="gramEnd"/>
      <w:r w:rsidRPr="000C1D62">
        <w:rPr>
          <w:rStyle w:val="StyleUnderline"/>
        </w:rPr>
        <w:t xml:space="preserve"> defect directly to Trump, but that they fail to vote at all, in a way that thins his critical margins</w:t>
      </w:r>
      <w:r w:rsidRPr="000C1D62">
        <w:rPr>
          <w:sz w:val="16"/>
        </w:rPr>
        <w:t>.</w:t>
      </w:r>
    </w:p>
    <w:p w14:paraId="371BD635" w14:textId="77777777" w:rsidR="00541DBF" w:rsidRPr="002906F5" w:rsidRDefault="00541DBF" w:rsidP="00541DBF">
      <w:pPr>
        <w:rPr>
          <w:sz w:val="16"/>
        </w:rPr>
      </w:pPr>
      <w:r w:rsidRPr="000C1D62">
        <w:rPr>
          <w:rStyle w:val="StyleUnderline"/>
        </w:rPr>
        <w:t>There is not much room for error</w:t>
      </w:r>
      <w:r w:rsidRPr="000C1D62">
        <w:rPr>
          <w:sz w:val="16"/>
        </w:rPr>
        <w:t xml:space="preserve">. While he secured a comfortable 306 to 232 </w:t>
      </w:r>
      <w:proofErr w:type="gramStart"/>
      <w:r w:rsidRPr="000C1D62">
        <w:rPr>
          <w:sz w:val="16"/>
        </w:rPr>
        <w:t>victory</w:t>
      </w:r>
      <w:proofErr w:type="gramEnd"/>
      <w:r w:rsidRPr="000C1D62">
        <w:rPr>
          <w:sz w:val="16"/>
        </w:rPr>
        <w:t xml:space="preserve"> in the Electoral College over Trump, the win was a lot closer than it looked. In Wisconsin, for instance, Biden won by about 20,000 votes among more than 3 million cast. In Georgia, he prevailed by 11,700 votes, and in Arizona by just over 10,000 votes. Any </w:t>
      </w:r>
      <w:r w:rsidRPr="000C1D62">
        <w:rPr>
          <w:rStyle w:val="StyleUnderline"/>
        </w:rPr>
        <w:t>fraying of Biden’s electoral edge, defections to Trump or no-shows in these states could land Trump back in the White House</w:t>
      </w:r>
      <w:r w:rsidRPr="000C1D62">
        <w:rPr>
          <w:sz w:val="16"/>
        </w:rPr>
        <w:t>.</w:t>
      </w:r>
    </w:p>
    <w:p w14:paraId="6D33FB91" w14:textId="11D6905D" w:rsidR="009831E7" w:rsidRDefault="009831E7" w:rsidP="009831E7">
      <w:pPr>
        <w:pStyle w:val="Heading3"/>
      </w:pPr>
      <w:r>
        <w:lastRenderedPageBreak/>
        <w:t>UQ---AT: Interference</w:t>
      </w:r>
    </w:p>
    <w:p w14:paraId="7E46DE7C" w14:textId="77777777" w:rsidR="009831E7" w:rsidRDefault="009831E7" w:rsidP="009831E7">
      <w:pPr>
        <w:pStyle w:val="Heading4"/>
      </w:pPr>
      <w:r>
        <w:t>Their evidence is speculative – no studies exist correlating foreign interference and voter decisions.</w:t>
      </w:r>
    </w:p>
    <w:p w14:paraId="7FD24224" w14:textId="77777777" w:rsidR="009831E7" w:rsidRDefault="009831E7" w:rsidP="009831E7">
      <w:pPr>
        <w:pStyle w:val="Heading4"/>
      </w:pPr>
      <w:r>
        <w:t>It’s inevitable and under control –</w:t>
      </w:r>
    </w:p>
    <w:p w14:paraId="40404C19" w14:textId="77777777" w:rsidR="009831E7" w:rsidRPr="00E54C33" w:rsidRDefault="009831E7" w:rsidP="009831E7">
      <w:r w:rsidRPr="00E54C33">
        <w:rPr>
          <w:rStyle w:val="Style13ptBold"/>
        </w:rPr>
        <w:t>Greig, ’24</w:t>
      </w:r>
      <w:r>
        <w:t>.</w:t>
      </w:r>
      <w:r>
        <w:br/>
        <w:t xml:space="preserve">Jonathan, </w:t>
      </w:r>
      <w:r w:rsidRPr="00E54C33">
        <w:t>Breaking News Reporter at Recorded Future News</w:t>
      </w:r>
      <w:r>
        <w:t>, 1/10/24. “</w:t>
      </w:r>
      <w:r w:rsidRPr="00E54C33">
        <w:t>FBI Director: More countries interested in 2024 election interference</w:t>
      </w:r>
      <w:r>
        <w:t>.”</w:t>
      </w:r>
      <w:r>
        <w:br/>
      </w:r>
      <w:r w:rsidRPr="00E54C33">
        <w:t>https://therecord.media/2024-elections-foreign-interferance-fbi-christopher-wray</w:t>
      </w:r>
    </w:p>
    <w:p w14:paraId="7DB44002" w14:textId="77777777" w:rsidR="009831E7" w:rsidRDefault="009831E7" w:rsidP="009831E7">
      <w:r>
        <w:t>The 2024 U.S. elections will be different from any others because more countries are now getting involved in influence operations after seeing Russia, China and Iran’s previous actions, FBI Director Christopher Wray said.</w:t>
      </w:r>
    </w:p>
    <w:p w14:paraId="07088045" w14:textId="77777777" w:rsidR="009831E7" w:rsidRDefault="009831E7" w:rsidP="009831E7">
      <w:r>
        <w:t xml:space="preserve">“What we have seen since 2018 is that </w:t>
      </w:r>
      <w:r w:rsidRPr="00E54C33">
        <w:rPr>
          <w:rStyle w:val="StyleUnderline"/>
        </w:rPr>
        <w:t>we've seen more foreign actors</w:t>
      </w:r>
      <w:r>
        <w:t xml:space="preserve">, more nation-states want to get in the business of </w:t>
      </w:r>
      <w:r w:rsidRPr="00E54C33">
        <w:rPr>
          <w:rStyle w:val="StyleUnderline"/>
        </w:rPr>
        <w:t>trying to interfere or at least influence elections.</w:t>
      </w:r>
      <w:r>
        <w:t xml:space="preserve"> And we've seen the techniques evolve. In that sense, every election cycle presents bigger challenges,” Wray said Tuesday at the 10th International Conference on Cyber Security in New York City this week.</w:t>
      </w:r>
    </w:p>
    <w:p w14:paraId="6C2D8E23" w14:textId="77777777" w:rsidR="009831E7" w:rsidRDefault="009831E7" w:rsidP="009831E7">
      <w:r w:rsidRPr="00E54C33">
        <w:rPr>
          <w:rStyle w:val="StyleUnderline"/>
        </w:rPr>
        <w:t>The U.S. has bolstered its defenses, though, especially in the partnerships that connect federal agencies, state election officials and private industry</w:t>
      </w:r>
      <w:r>
        <w:t>, he said.</w:t>
      </w:r>
    </w:p>
    <w:p w14:paraId="2AB2C1F6" w14:textId="77777777" w:rsidR="009831E7" w:rsidRDefault="009831E7" w:rsidP="009831E7">
      <w:r>
        <w:t>“</w:t>
      </w:r>
      <w:r w:rsidRPr="00E54C33">
        <w:rPr>
          <w:rStyle w:val="StyleUnderline"/>
        </w:rPr>
        <w:t>All those partnerships are exponentially more sophisticated and effective than they were in each prior election cycle</w:t>
      </w:r>
      <w:r>
        <w:t xml:space="preserve">,” Wray said. “So we are, in that sense, much more on guard than we were in earlier cycles. </w:t>
      </w:r>
      <w:proofErr w:type="gramStart"/>
      <w:r>
        <w:t>So</w:t>
      </w:r>
      <w:proofErr w:type="gramEnd"/>
      <w:r>
        <w:t xml:space="preserve"> </w:t>
      </w:r>
      <w:r w:rsidRPr="00E54C33">
        <w:rPr>
          <w:rStyle w:val="StyleUnderline"/>
        </w:rPr>
        <w:t>the threats are more challenging but the defense is better</w:t>
      </w:r>
      <w:r>
        <w:t>.”</w:t>
      </w:r>
    </w:p>
    <w:p w14:paraId="26C7CDEA" w14:textId="77777777" w:rsidR="009831E7" w:rsidRDefault="009831E7" w:rsidP="009831E7">
      <w:r>
        <w:t>Wray would not say which new countries are now involved in election interference efforts but noted that in the last election, efforts by hackers in Iran to cause issues were quickly stopped and called out.</w:t>
      </w:r>
    </w:p>
    <w:p w14:paraId="5A3351CA" w14:textId="77777777" w:rsidR="009831E7" w:rsidRDefault="009831E7" w:rsidP="009831E7">
      <w:r>
        <w:t xml:space="preserve">Despite the new players, China and Russia are still leading the way in attempts to not only flood the U.S. with disinformation but also launch cyberattacks against election infrastructure, Wray </w:t>
      </w:r>
      <w:proofErr w:type="gramStart"/>
      <w:r>
        <w:t>said..</w:t>
      </w:r>
      <w:proofErr w:type="gramEnd"/>
    </w:p>
    <w:p w14:paraId="7DD58CAB" w14:textId="77777777" w:rsidR="009831E7" w:rsidRDefault="009831E7" w:rsidP="009831E7">
      <w:r>
        <w:t xml:space="preserve">Part of the issue, he noted, is that just the attempt to hack election infrastructure is </w:t>
      </w:r>
      <w:proofErr w:type="gramStart"/>
      <w:r>
        <w:t>in itself an</w:t>
      </w:r>
      <w:proofErr w:type="gramEnd"/>
      <w:r>
        <w:t xml:space="preserve"> effort to cause chaos and diminish confidence in the election results.</w:t>
      </w:r>
    </w:p>
    <w:p w14:paraId="0482779B" w14:textId="77777777" w:rsidR="009831E7" w:rsidRDefault="009831E7" w:rsidP="009831E7">
      <w:r>
        <w:t xml:space="preserve">“Americans can and should have confidence in our election system. </w:t>
      </w:r>
      <w:r w:rsidRPr="00E54C33">
        <w:rPr>
          <w:rStyle w:val="StyleUnderline"/>
        </w:rPr>
        <w:t>None of the election interference efforts</w:t>
      </w:r>
      <w:r>
        <w:t xml:space="preserve"> that we've seen over the cycles that [Gen.] Paul [Nakasone] and I have been working on together </w:t>
      </w:r>
      <w:r w:rsidRPr="00E54C33">
        <w:rPr>
          <w:rStyle w:val="StyleUnderline"/>
        </w:rPr>
        <w:t>have put at jeopardy the integrity of the vote</w:t>
      </w:r>
      <w:r>
        <w:t xml:space="preserve"> count itself in any material way,” Wray said.</w:t>
      </w:r>
    </w:p>
    <w:p w14:paraId="1C3335F9" w14:textId="77777777" w:rsidR="009831E7" w:rsidRDefault="009831E7" w:rsidP="009831E7">
      <w:r>
        <w:t>“</w:t>
      </w:r>
      <w:proofErr w:type="gramStart"/>
      <w:r>
        <w:t>So</w:t>
      </w:r>
      <w:proofErr w:type="gramEnd"/>
      <w:r>
        <w:t xml:space="preserve"> in that sense, people can have confidence. Now the other part though, is the chaos piece. The ability to generate chaos is very much part of the playbook that some of the foreign adversaries engage in and there is a potential, if we're not all collectively on guard, that chaos can ensue at varying levels.”</w:t>
      </w:r>
    </w:p>
    <w:p w14:paraId="73AA61ED" w14:textId="77777777" w:rsidR="009831E7" w:rsidRDefault="009831E7" w:rsidP="009831E7">
      <w:r>
        <w:t xml:space="preserve">When asked about the startling number of Americans who do not believe the 2020 election was legitimate and believe the January 6 terrorist attack on the Capital was an FBI operation, Wray said the American people </w:t>
      </w:r>
      <w:proofErr w:type="gramStart"/>
      <w:r>
        <w:t>have to</w:t>
      </w:r>
      <w:proofErr w:type="gramEnd"/>
      <w:r>
        <w:t xml:space="preserve"> “become more thoughtful and discerning consumers of information.”</w:t>
      </w:r>
    </w:p>
    <w:p w14:paraId="6A7BC472" w14:textId="77777777" w:rsidR="009831E7" w:rsidRPr="00CC7D61" w:rsidRDefault="009831E7" w:rsidP="009831E7">
      <w:pPr>
        <w:rPr>
          <w:sz w:val="16"/>
        </w:rPr>
      </w:pPr>
    </w:p>
    <w:p w14:paraId="292C334A" w14:textId="77777777" w:rsidR="009831E7" w:rsidRDefault="009831E7" w:rsidP="009831E7">
      <w:pPr>
        <w:pStyle w:val="Heading3"/>
      </w:pPr>
      <w:r>
        <w:lastRenderedPageBreak/>
        <w:t>UQ---AT: age/fitness</w:t>
      </w:r>
    </w:p>
    <w:p w14:paraId="1FB86A9D" w14:textId="77777777" w:rsidR="009831E7" w:rsidRPr="00761007" w:rsidRDefault="009831E7" w:rsidP="009831E7">
      <w:pPr>
        <w:pStyle w:val="Heading4"/>
      </w:pPr>
      <w:r>
        <w:t xml:space="preserve">Biden will </w:t>
      </w:r>
      <w:r>
        <w:rPr>
          <w:u w:val="single"/>
        </w:rPr>
        <w:t>flip the script</w:t>
      </w:r>
      <w:r>
        <w:t xml:space="preserve"> on fitness concerns.</w:t>
      </w:r>
    </w:p>
    <w:p w14:paraId="00DEBC84" w14:textId="77777777" w:rsidR="009831E7" w:rsidRDefault="009831E7" w:rsidP="009831E7">
      <w:proofErr w:type="spellStart"/>
      <w:r w:rsidRPr="00761007">
        <w:rPr>
          <w:rStyle w:val="Style13ptBold"/>
        </w:rPr>
        <w:t>Lahut</w:t>
      </w:r>
      <w:proofErr w:type="spellEnd"/>
      <w:r w:rsidRPr="00761007">
        <w:rPr>
          <w:rStyle w:val="Style13ptBold"/>
        </w:rPr>
        <w:t xml:space="preserve"> ’2/13</w:t>
      </w:r>
      <w:r>
        <w:t xml:space="preserve"> [Jake; 2/13/24; Politics Reporter; The Daily Beast; “The Biden Campaign’s Plan to Counter Trump’s Age Attacks,” https://www.thedailybeast.com/the-biden-campaigns-plan-to-counter-donald-trumps-age-attacks]</w:t>
      </w:r>
    </w:p>
    <w:p w14:paraId="7BF2BF42" w14:textId="77777777" w:rsidR="009831E7" w:rsidRPr="00761007" w:rsidRDefault="009831E7" w:rsidP="009831E7">
      <w:pPr>
        <w:rPr>
          <w:sz w:val="16"/>
        </w:rPr>
      </w:pPr>
      <w:r w:rsidRPr="00C536D1">
        <w:rPr>
          <w:rStyle w:val="StyleUnderline"/>
        </w:rPr>
        <w:t xml:space="preserve">The </w:t>
      </w:r>
      <w:r w:rsidRPr="0058211C">
        <w:rPr>
          <w:rStyle w:val="StyleUnderline"/>
          <w:highlight w:val="cyan"/>
        </w:rPr>
        <w:t>Biden campaign</w:t>
      </w:r>
      <w:r w:rsidRPr="00C536D1">
        <w:rPr>
          <w:rStyle w:val="StyleUnderline"/>
        </w:rPr>
        <w:t xml:space="preserve"> has groused over the news coverage of the two candidates</w:t>
      </w:r>
      <w:r w:rsidRPr="00761007">
        <w:rPr>
          <w:sz w:val="16"/>
        </w:rPr>
        <w:t xml:space="preserve">, arguing the mainstream press sensationally ran with what they slammed as a </w:t>
      </w:r>
      <w:r w:rsidRPr="00C536D1">
        <w:rPr>
          <w:rStyle w:val="StyleUnderline"/>
        </w:rPr>
        <w:t>biased report from Special Counsel Robert Hur</w:t>
      </w:r>
      <w:r w:rsidRPr="00761007">
        <w:rPr>
          <w:sz w:val="16"/>
        </w:rPr>
        <w:t xml:space="preserve"> last week on the president’s handling of classified documents—while giving Trump a pass.</w:t>
      </w:r>
    </w:p>
    <w:p w14:paraId="2AA046BB" w14:textId="77777777" w:rsidR="009831E7" w:rsidRPr="00761007" w:rsidRDefault="009831E7" w:rsidP="009831E7">
      <w:pPr>
        <w:rPr>
          <w:sz w:val="16"/>
        </w:rPr>
      </w:pPr>
      <w:r w:rsidRPr="00761007">
        <w:rPr>
          <w:sz w:val="16"/>
        </w:rPr>
        <w:t xml:space="preserve">But the president’s re-election team isn’t just complaining. </w:t>
      </w:r>
      <w:r w:rsidRPr="0058211C">
        <w:rPr>
          <w:rStyle w:val="StyleUnderline"/>
        </w:rPr>
        <w:t xml:space="preserve">They’re </w:t>
      </w:r>
      <w:r w:rsidRPr="00C536D1">
        <w:rPr>
          <w:rStyle w:val="StyleUnderline"/>
          <w:highlight w:val="cyan"/>
        </w:rPr>
        <w:t>preparing to ramp up</w:t>
      </w:r>
      <w:r w:rsidRPr="00761007">
        <w:rPr>
          <w:rStyle w:val="StyleUnderline"/>
        </w:rPr>
        <w:t xml:space="preserve"> their </w:t>
      </w:r>
      <w:r w:rsidRPr="00C536D1">
        <w:rPr>
          <w:rStyle w:val="StyleUnderline"/>
          <w:highlight w:val="cyan"/>
        </w:rPr>
        <w:t xml:space="preserve">attacks on </w:t>
      </w:r>
      <w:r w:rsidRPr="00C536D1">
        <w:rPr>
          <w:rStyle w:val="Emphasis"/>
          <w:highlight w:val="cyan"/>
        </w:rPr>
        <w:t>Trump’s capabilities</w:t>
      </w:r>
      <w:r w:rsidRPr="00761007">
        <w:rPr>
          <w:sz w:val="16"/>
        </w:rPr>
        <w:t xml:space="preserve"> by pushing out video clips online and reframing one of the central concerns of the 2024 campaign </w:t>
      </w:r>
      <w:r w:rsidRPr="00761007">
        <w:rPr>
          <w:rStyle w:val="StyleUnderline"/>
        </w:rPr>
        <w:t xml:space="preserve">around the idea of </w:t>
      </w:r>
      <w:r w:rsidRPr="00C536D1">
        <w:rPr>
          <w:rStyle w:val="Emphasis"/>
          <w:highlight w:val="cyan"/>
        </w:rPr>
        <w:t>“fitness” for office</w:t>
      </w:r>
      <w:r w:rsidRPr="00761007">
        <w:rPr>
          <w:sz w:val="16"/>
        </w:rPr>
        <w:t xml:space="preserve"> instead of mental acuity, according to a source familiar with the campaign’s plans.</w:t>
      </w:r>
    </w:p>
    <w:p w14:paraId="61C64DC5" w14:textId="77777777" w:rsidR="009831E7" w:rsidRDefault="009831E7" w:rsidP="009831E7">
      <w:pPr>
        <w:rPr>
          <w:rStyle w:val="StyleUnderline"/>
        </w:rPr>
      </w:pPr>
      <w:r w:rsidRPr="00761007">
        <w:rPr>
          <w:rStyle w:val="StyleUnderline"/>
        </w:rPr>
        <w:t xml:space="preserve">The Biden campaign wants to </w:t>
      </w:r>
      <w:r w:rsidRPr="0058211C">
        <w:rPr>
          <w:rStyle w:val="StyleUnderline"/>
          <w:highlight w:val="cyan"/>
        </w:rPr>
        <w:t>make the case that the president’s missteps are innocuous</w:t>
      </w:r>
      <w:r w:rsidRPr="00761007">
        <w:rPr>
          <w:rStyle w:val="StyleUnderline"/>
        </w:rPr>
        <w:t xml:space="preserve"> and consistent for his gaffe-prone political career, </w:t>
      </w:r>
      <w:r w:rsidRPr="0058211C">
        <w:rPr>
          <w:rStyle w:val="StyleUnderline"/>
          <w:highlight w:val="cyan"/>
        </w:rPr>
        <w:t xml:space="preserve">while Trump’s </w:t>
      </w:r>
      <w:r w:rsidRPr="00C536D1">
        <w:rPr>
          <w:rStyle w:val="StyleUnderline"/>
          <w:highlight w:val="cyan"/>
        </w:rPr>
        <w:t xml:space="preserve">are far </w:t>
      </w:r>
      <w:r w:rsidRPr="00C536D1">
        <w:rPr>
          <w:rStyle w:val="Emphasis"/>
          <w:highlight w:val="cyan"/>
        </w:rPr>
        <w:t>more sinister</w:t>
      </w:r>
      <w:r w:rsidRPr="00761007">
        <w:rPr>
          <w:rStyle w:val="StyleUnderline"/>
        </w:rPr>
        <w:t xml:space="preserve"> and have grave, potentially life-and-death consequences.</w:t>
      </w:r>
    </w:p>
    <w:p w14:paraId="0FA2769B" w14:textId="77777777" w:rsidR="009831E7" w:rsidRPr="00761007" w:rsidRDefault="009831E7" w:rsidP="009831E7">
      <w:pPr>
        <w:rPr>
          <w:sz w:val="16"/>
        </w:rPr>
      </w:pPr>
      <w:r w:rsidRPr="00761007">
        <w:rPr>
          <w:sz w:val="16"/>
        </w:rPr>
        <w:t xml:space="preserve">Across social media platforms, </w:t>
      </w:r>
      <w:r w:rsidRPr="00761007">
        <w:rPr>
          <w:rStyle w:val="StyleUnderline"/>
        </w:rPr>
        <w:t>the Biden-Harris HQ accounts will lead the charge on this front</w:t>
      </w:r>
      <w:r w:rsidRPr="00761007">
        <w:rPr>
          <w:sz w:val="16"/>
        </w:rPr>
        <w:t>, increasing their use of video clips showing Trump saying outlandish or menacing things on the campaign trail, such as his comments over the weekend encouraging Russia to do “whatever the hell they want” to NATO countries who don’t pay enough on defense spending.</w:t>
      </w:r>
    </w:p>
    <w:p w14:paraId="66ACCB55" w14:textId="77777777" w:rsidR="009831E7" w:rsidRPr="00761007" w:rsidRDefault="009831E7" w:rsidP="009831E7">
      <w:pPr>
        <w:rPr>
          <w:sz w:val="16"/>
        </w:rPr>
      </w:pPr>
      <w:r w:rsidRPr="00761007">
        <w:rPr>
          <w:sz w:val="16"/>
        </w:rPr>
        <w:t>Trump has frequently mixed up the names of world leaders, referring recently to Hungarian strongman Viktor Orban as the leader of Turkey. He mixed up Nikki Haley and Nancy Pelosi, at length, during a New Hampshire rally last month. He insists people need photo I.D. to buy groceries.</w:t>
      </w:r>
    </w:p>
    <w:p w14:paraId="0E017078" w14:textId="77777777" w:rsidR="009831E7" w:rsidRDefault="009831E7" w:rsidP="009831E7">
      <w:pPr>
        <w:rPr>
          <w:rStyle w:val="StyleUnderline"/>
        </w:rPr>
      </w:pPr>
      <w:r w:rsidRPr="00761007">
        <w:rPr>
          <w:sz w:val="16"/>
        </w:rPr>
        <w:t xml:space="preserve">While Biden and top campaign hands have downplayed the relevance of his age as an issue, his </w:t>
      </w:r>
      <w:r w:rsidRPr="00C536D1">
        <w:rPr>
          <w:rStyle w:val="StyleUnderline"/>
          <w:highlight w:val="cyan"/>
        </w:rPr>
        <w:t>allies</w:t>
      </w:r>
      <w:r w:rsidRPr="00761007">
        <w:rPr>
          <w:rStyle w:val="StyleUnderline"/>
        </w:rPr>
        <w:t xml:space="preserve"> and supporters are anxious to directly counter GOP attacks on his capability and to </w:t>
      </w:r>
      <w:r w:rsidRPr="00C536D1">
        <w:rPr>
          <w:rStyle w:val="Emphasis"/>
          <w:highlight w:val="cyan"/>
        </w:rPr>
        <w:t>weaponize Trump’s repeated gaffes</w:t>
      </w:r>
      <w:r w:rsidRPr="00761007">
        <w:rPr>
          <w:rStyle w:val="StyleUnderline"/>
        </w:rPr>
        <w:t xml:space="preserve"> and misstatements.</w:t>
      </w:r>
    </w:p>
    <w:p w14:paraId="68447758" w14:textId="77777777" w:rsidR="009831E7" w:rsidRDefault="009831E7" w:rsidP="009831E7">
      <w:pPr>
        <w:rPr>
          <w:sz w:val="16"/>
        </w:rPr>
      </w:pPr>
      <w:r w:rsidRPr="00761007">
        <w:rPr>
          <w:sz w:val="16"/>
        </w:rPr>
        <w:t>“We need to be three steps ahead of the Republicans. We cannot let anything fester,” Douglas Wilson, a senior adviser to the Biden 2020 campaign in North Carolina, told the Daily Beast.</w:t>
      </w:r>
    </w:p>
    <w:p w14:paraId="25A35D50" w14:textId="77777777" w:rsidR="009831E7" w:rsidRPr="00D57672" w:rsidRDefault="009831E7" w:rsidP="009831E7">
      <w:pPr>
        <w:pStyle w:val="Heading4"/>
      </w:pPr>
      <w:r>
        <w:t>Attacks on Biden’s age backfire with swing voters and apply to Trump.</w:t>
      </w:r>
    </w:p>
    <w:p w14:paraId="073F8096" w14:textId="77777777" w:rsidR="009831E7" w:rsidRPr="00382C66" w:rsidRDefault="009831E7" w:rsidP="009831E7">
      <w:r>
        <w:t xml:space="preserve">George </w:t>
      </w:r>
      <w:r w:rsidRPr="00D57672">
        <w:rPr>
          <w:rStyle w:val="Style13ptBold"/>
        </w:rPr>
        <w:t>Chidi 2/16</w:t>
      </w:r>
      <w:r>
        <w:t>/24 politics and democracy reporter for Guardian US based in the south-east “Georgia voters shrug off Biden-Trump age question” https://www.theguardian.com/us-news/2024/feb/16/biden-trump-age-georgia-election</w:t>
      </w:r>
    </w:p>
    <w:p w14:paraId="2A34A8A6" w14:textId="77777777" w:rsidR="009831E7" w:rsidRPr="00382C66" w:rsidRDefault="009831E7" w:rsidP="009831E7">
      <w:pPr>
        <w:rPr>
          <w:rStyle w:val="StyleUnderline"/>
        </w:rPr>
      </w:pPr>
      <w:proofErr w:type="gramStart"/>
      <w:r w:rsidRPr="00382C66">
        <w:rPr>
          <w:sz w:val="16"/>
        </w:rPr>
        <w:t>So</w:t>
      </w:r>
      <w:proofErr w:type="gramEnd"/>
      <w:r w:rsidRPr="00382C66">
        <w:rPr>
          <w:sz w:val="16"/>
        </w:rPr>
        <w:t xml:space="preserve"> </w:t>
      </w:r>
      <w:r w:rsidRPr="00382C66">
        <w:rPr>
          <w:rStyle w:val="StyleUnderline"/>
        </w:rPr>
        <w:t>when a special prosecutor at the Department of Justice released a report last week alleging striking gaps in Biden’s memory and mental acuity, political pundits jumped to assess how the issue</w:t>
      </w:r>
      <w:r w:rsidRPr="00382C66">
        <w:rPr>
          <w:sz w:val="16"/>
        </w:rPr>
        <w:t xml:space="preserve"> of age </w:t>
      </w:r>
      <w:r w:rsidRPr="00382C66">
        <w:rPr>
          <w:rStyle w:val="StyleUnderline"/>
        </w:rPr>
        <w:t>will affect the</w:t>
      </w:r>
      <w:r w:rsidRPr="00382C66">
        <w:rPr>
          <w:sz w:val="16"/>
        </w:rPr>
        <w:t xml:space="preserve"> American </w:t>
      </w:r>
      <w:r w:rsidRPr="00382C66">
        <w:rPr>
          <w:rStyle w:val="StyleUnderline"/>
        </w:rPr>
        <w:t>presidential election</w:t>
      </w:r>
      <w:r w:rsidRPr="00382C66">
        <w:rPr>
          <w:sz w:val="16"/>
        </w:rPr>
        <w:t xml:space="preserve"> in places like this. But </w:t>
      </w:r>
      <w:r w:rsidRPr="00B82A59">
        <w:rPr>
          <w:rStyle w:val="StyleUnderline"/>
          <w:highlight w:val="cyan"/>
        </w:rPr>
        <w:t xml:space="preserve">in the US, broad opinions </w:t>
      </w:r>
      <w:r w:rsidRPr="00B82A59">
        <w:rPr>
          <w:rStyle w:val="Emphasis"/>
          <w:highlight w:val="cyan"/>
        </w:rPr>
        <w:t>matter much less</w:t>
      </w:r>
      <w:r w:rsidRPr="00B82A59">
        <w:rPr>
          <w:rStyle w:val="StyleUnderline"/>
          <w:highlight w:val="cyan"/>
        </w:rPr>
        <w:t xml:space="preserve"> than</w:t>
      </w:r>
      <w:r w:rsidRPr="00382C66">
        <w:rPr>
          <w:rStyle w:val="StyleUnderline"/>
        </w:rPr>
        <w:t xml:space="preserve"> those of the </w:t>
      </w:r>
      <w:r w:rsidRPr="00382C66">
        <w:rPr>
          <w:rStyle w:val="Emphasis"/>
        </w:rPr>
        <w:t>relatively small number</w:t>
      </w:r>
      <w:r w:rsidRPr="00382C66">
        <w:rPr>
          <w:rStyle w:val="StyleUnderline"/>
        </w:rPr>
        <w:t xml:space="preserve"> of </w:t>
      </w:r>
      <w:r w:rsidRPr="00B82A59">
        <w:rPr>
          <w:rStyle w:val="Emphasis"/>
          <w:highlight w:val="cyan"/>
        </w:rPr>
        <w:t>persuadable voters</w:t>
      </w:r>
      <w:r w:rsidRPr="00382C66">
        <w:rPr>
          <w:rStyle w:val="StyleUnderline"/>
        </w:rPr>
        <w:t>.</w:t>
      </w:r>
    </w:p>
    <w:p w14:paraId="4136BDF3" w14:textId="77777777" w:rsidR="009831E7" w:rsidRPr="00382C66" w:rsidRDefault="009831E7" w:rsidP="009831E7">
      <w:pPr>
        <w:rPr>
          <w:sz w:val="16"/>
        </w:rPr>
      </w:pPr>
      <w:r w:rsidRPr="00382C66">
        <w:rPr>
          <w:sz w:val="16"/>
        </w:rPr>
        <w:t xml:space="preserve">“Basically, </w:t>
      </w:r>
      <w:r w:rsidRPr="00B82A59">
        <w:rPr>
          <w:rStyle w:val="StyleUnderline"/>
          <w:highlight w:val="cyan"/>
        </w:rPr>
        <w:t>you’re catering to a million voters, in a few states</w:t>
      </w:r>
      <w:r w:rsidRPr="00382C66">
        <w:rPr>
          <w:sz w:val="16"/>
        </w:rPr>
        <w:t xml:space="preserve">,” said Clarence Blalock, a political consultant in Georgia who is competing in the Democratic primary to challenge Congresswoman Marjorie Taylor Greene. </w:t>
      </w:r>
      <w:r w:rsidRPr="00382C66">
        <w:rPr>
          <w:rStyle w:val="StyleUnderline"/>
        </w:rPr>
        <w:lastRenderedPageBreak/>
        <w:t xml:space="preserve">The average age of </w:t>
      </w:r>
      <w:r w:rsidRPr="00B82A59">
        <w:rPr>
          <w:rStyle w:val="StyleUnderline"/>
          <w:highlight w:val="cyan"/>
        </w:rPr>
        <w:t>voters</w:t>
      </w:r>
      <w:r w:rsidRPr="00382C66">
        <w:rPr>
          <w:rStyle w:val="StyleUnderline"/>
        </w:rPr>
        <w:t xml:space="preserve"> </w:t>
      </w:r>
      <w:r w:rsidRPr="00B82A59">
        <w:rPr>
          <w:rStyle w:val="Emphasis"/>
          <w:highlight w:val="cyan"/>
        </w:rPr>
        <w:t>tend</w:t>
      </w:r>
      <w:r w:rsidRPr="00D57672">
        <w:rPr>
          <w:rStyle w:val="Emphasis"/>
        </w:rPr>
        <w:t xml:space="preserve">s </w:t>
      </w:r>
      <w:r w:rsidRPr="00B82A59">
        <w:rPr>
          <w:rStyle w:val="Emphasis"/>
          <w:highlight w:val="cyan"/>
        </w:rPr>
        <w:t>to be older</w:t>
      </w:r>
      <w:r w:rsidRPr="00382C66">
        <w:rPr>
          <w:rStyle w:val="StyleUnderline"/>
        </w:rPr>
        <w:t xml:space="preserve"> </w:t>
      </w:r>
      <w:r w:rsidRPr="00B82A59">
        <w:rPr>
          <w:rStyle w:val="StyleUnderline"/>
          <w:highlight w:val="cyan"/>
        </w:rPr>
        <w:t xml:space="preserve">than the </w:t>
      </w:r>
      <w:proofErr w:type="gramStart"/>
      <w:r w:rsidRPr="00B82A59">
        <w:rPr>
          <w:rStyle w:val="StyleUnderline"/>
          <w:highlight w:val="cyan"/>
        </w:rPr>
        <w:t>general public</w:t>
      </w:r>
      <w:proofErr w:type="gramEnd"/>
      <w:r w:rsidRPr="00382C66">
        <w:rPr>
          <w:rStyle w:val="StyleUnderline"/>
        </w:rPr>
        <w:t>,</w:t>
      </w:r>
      <w:r w:rsidRPr="00382C66">
        <w:rPr>
          <w:sz w:val="16"/>
        </w:rPr>
        <w:t xml:space="preserve"> he said, and </w:t>
      </w:r>
      <w:r w:rsidRPr="00B82A59">
        <w:rPr>
          <w:rStyle w:val="StyleUnderline"/>
          <w:highlight w:val="cyan"/>
        </w:rPr>
        <w:t>any strategy questioning</w:t>
      </w:r>
      <w:r w:rsidRPr="00382C66">
        <w:rPr>
          <w:rStyle w:val="StyleUnderline"/>
        </w:rPr>
        <w:t xml:space="preserve"> the </w:t>
      </w:r>
      <w:r w:rsidRPr="00B82A59">
        <w:rPr>
          <w:rStyle w:val="StyleUnderline"/>
          <w:highlight w:val="cyan"/>
        </w:rPr>
        <w:t>competence</w:t>
      </w:r>
      <w:r w:rsidRPr="00382C66">
        <w:rPr>
          <w:rStyle w:val="StyleUnderline"/>
        </w:rPr>
        <w:t xml:space="preserve"> of the president – or Donald Trump – </w:t>
      </w:r>
      <w:r w:rsidRPr="00B82A59">
        <w:rPr>
          <w:rStyle w:val="StyleUnderline"/>
          <w:highlight w:val="cyan"/>
        </w:rPr>
        <w:t xml:space="preserve">due to age </w:t>
      </w:r>
      <w:r w:rsidRPr="00B82A59">
        <w:rPr>
          <w:rStyle w:val="Emphasis"/>
          <w:highlight w:val="cyan"/>
        </w:rPr>
        <w:t>may backfire</w:t>
      </w:r>
      <w:r w:rsidRPr="00382C66">
        <w:rPr>
          <w:sz w:val="16"/>
        </w:rPr>
        <w:t>. “</w:t>
      </w:r>
      <w:r w:rsidRPr="00B82A59">
        <w:rPr>
          <w:rStyle w:val="StyleUnderline"/>
          <w:highlight w:val="cyan"/>
        </w:rPr>
        <w:t xml:space="preserve">They may feel </w:t>
      </w:r>
      <w:r w:rsidRPr="00B82A59">
        <w:rPr>
          <w:rStyle w:val="Emphasis"/>
          <w:highlight w:val="cyan"/>
        </w:rPr>
        <w:t>insulted</w:t>
      </w:r>
      <w:r w:rsidRPr="00382C66">
        <w:rPr>
          <w:rStyle w:val="StyleUnderline"/>
        </w:rPr>
        <w:t xml:space="preserve"> by it. I don’t think it’s a good strategy</w:t>
      </w:r>
      <w:r w:rsidRPr="00382C66">
        <w:rPr>
          <w:sz w:val="16"/>
        </w:rPr>
        <w:t>.”</w:t>
      </w:r>
    </w:p>
    <w:p w14:paraId="6C21DE5A" w14:textId="77777777" w:rsidR="009831E7" w:rsidRPr="00382C66" w:rsidRDefault="009831E7" w:rsidP="009831E7">
      <w:pPr>
        <w:rPr>
          <w:sz w:val="16"/>
        </w:rPr>
      </w:pPr>
      <w:r w:rsidRPr="00382C66">
        <w:rPr>
          <w:sz w:val="16"/>
        </w:rPr>
        <w:t xml:space="preserve">Certainly, </w:t>
      </w:r>
      <w:r w:rsidRPr="00B82A59">
        <w:rPr>
          <w:rStyle w:val="StyleUnderline"/>
          <w:highlight w:val="cyan"/>
        </w:rPr>
        <w:t>many on the right saw</w:t>
      </w:r>
      <w:r w:rsidRPr="00382C66">
        <w:rPr>
          <w:rStyle w:val="StyleUnderline"/>
        </w:rPr>
        <w:t xml:space="preserve"> in the report’s accusations a </w:t>
      </w:r>
      <w:r w:rsidRPr="00B82A59">
        <w:rPr>
          <w:rStyle w:val="StyleUnderline"/>
          <w:highlight w:val="cyan"/>
        </w:rPr>
        <w:t>confirmation</w:t>
      </w:r>
      <w:r w:rsidRPr="00382C66">
        <w:rPr>
          <w:rStyle w:val="StyleUnderline"/>
        </w:rPr>
        <w:t xml:space="preserve"> of what they already believe about Biden</w:t>
      </w:r>
      <w:r w:rsidRPr="00382C66">
        <w:rPr>
          <w:sz w:val="16"/>
        </w:rPr>
        <w:t xml:space="preserve"> – that he is largely a figurehead, with decisions being made by others. “I feel sorry for him,” said Chris Swindell, 68, a self-described libertarian from Marietta. “He comes out, and he’s not running the country. The people in the background are running the country.”</w:t>
      </w:r>
    </w:p>
    <w:p w14:paraId="6A5C230C" w14:textId="77777777" w:rsidR="009831E7" w:rsidRPr="00382C66" w:rsidRDefault="009831E7" w:rsidP="009831E7">
      <w:pPr>
        <w:rPr>
          <w:sz w:val="16"/>
        </w:rPr>
      </w:pPr>
      <w:r w:rsidRPr="00B82A59">
        <w:rPr>
          <w:rStyle w:val="Emphasis"/>
          <w:highlight w:val="cyan"/>
        </w:rPr>
        <w:t>But few will flip their votes</w:t>
      </w:r>
      <w:r w:rsidRPr="00382C66">
        <w:rPr>
          <w:sz w:val="16"/>
        </w:rPr>
        <w:t xml:space="preserve"> over the age issue, Blalock said. He noted that most partisans had already decided to overlook the flaws of their own candidates.</w:t>
      </w:r>
    </w:p>
    <w:p w14:paraId="6BB9630A" w14:textId="77777777" w:rsidR="009831E7" w:rsidRPr="00382C66" w:rsidRDefault="009831E7" w:rsidP="009831E7">
      <w:pPr>
        <w:rPr>
          <w:sz w:val="16"/>
        </w:rPr>
      </w:pPr>
      <w:r w:rsidRPr="00382C66">
        <w:rPr>
          <w:sz w:val="16"/>
        </w:rPr>
        <w:t>One of those is Jimmy Bennett, 67, a staunch Republican and Trump voter.</w:t>
      </w:r>
    </w:p>
    <w:p w14:paraId="4219751D" w14:textId="77777777" w:rsidR="009831E7" w:rsidRPr="00382C66" w:rsidRDefault="009831E7" w:rsidP="009831E7">
      <w:pPr>
        <w:rPr>
          <w:sz w:val="16"/>
        </w:rPr>
      </w:pPr>
      <w:r w:rsidRPr="00382C66">
        <w:rPr>
          <w:sz w:val="16"/>
        </w:rPr>
        <w:t>“Listen, we know a lot of older people that are on the money with their mindset,” said Bennett over a slice of pie at Matthew’s Cafeteria in politically ecumenical Tucker, Georgia.</w:t>
      </w:r>
    </w:p>
    <w:p w14:paraId="65AEA463" w14:textId="77777777" w:rsidR="009831E7" w:rsidRPr="00382C66" w:rsidRDefault="009831E7" w:rsidP="009831E7">
      <w:pPr>
        <w:rPr>
          <w:sz w:val="16"/>
        </w:rPr>
      </w:pPr>
      <w:r w:rsidRPr="00382C66">
        <w:rPr>
          <w:sz w:val="16"/>
        </w:rPr>
        <w:t>“But if they start making these crazy decisions, and start doing things way off, and then you can see the degrade, then that’s the time to step in.”</w:t>
      </w:r>
    </w:p>
    <w:p w14:paraId="77E55569" w14:textId="77777777" w:rsidR="009831E7" w:rsidRPr="00382C66" w:rsidRDefault="009831E7" w:rsidP="009831E7">
      <w:pPr>
        <w:rPr>
          <w:sz w:val="16"/>
        </w:rPr>
      </w:pPr>
      <w:r w:rsidRPr="00382C66">
        <w:rPr>
          <w:sz w:val="16"/>
        </w:rPr>
        <w:t>Only about 10% of voters in Georgia consider changing their votes for any reason at all, and no matter who is running. In 2022, despite the threats of defection by stalwart Trump supporters, the Republican governor, Brian Kemp, defeated Democrat Stacey Abrams by about 300,000 votes out of roughly 4m ballots, but on the same day, the Democratic senator Raphael Warnock beat his Republican challenger, Herschel Walker, by about 40,000 votes (and later won a runoff by about 100,000).</w:t>
      </w:r>
    </w:p>
    <w:p w14:paraId="340A891E" w14:textId="77777777" w:rsidR="009831E7" w:rsidRPr="00382C66" w:rsidRDefault="009831E7" w:rsidP="009831E7">
      <w:pPr>
        <w:rPr>
          <w:sz w:val="16"/>
        </w:rPr>
      </w:pPr>
      <w:r w:rsidRPr="00382C66">
        <w:rPr>
          <w:sz w:val="16"/>
        </w:rPr>
        <w:t xml:space="preserve">“We’re never going to have a 60-40 election,” said Brian Robinson, a Republican strategist and political commentator here. “We wouldn’t have a 60-40 election if Biden </w:t>
      </w:r>
      <w:proofErr w:type="gramStart"/>
      <w:r w:rsidRPr="00382C66">
        <w:rPr>
          <w:sz w:val="16"/>
        </w:rPr>
        <w:t>died</w:t>
      </w:r>
      <w:proofErr w:type="gramEnd"/>
      <w:r w:rsidRPr="00382C66">
        <w:rPr>
          <w:sz w:val="16"/>
        </w:rPr>
        <w:t xml:space="preserve"> and people were voting for a dead person.”</w:t>
      </w:r>
    </w:p>
    <w:p w14:paraId="133B1400" w14:textId="77777777" w:rsidR="009831E7" w:rsidRPr="00382C66" w:rsidRDefault="009831E7" w:rsidP="009831E7">
      <w:pPr>
        <w:rPr>
          <w:sz w:val="16"/>
        </w:rPr>
      </w:pPr>
      <w:r w:rsidRPr="00382C66">
        <w:rPr>
          <w:sz w:val="16"/>
        </w:rPr>
        <w:t>Nonetheless, the age issue is top of mind for Americans of both parties, he said, consistently ranking along with immigration and the economy as the main concerns voters express. In that regard, the special prosecutor’s report was a blow to the Biden campaign. “Democrats are hoping that independent voters are coming to Biden because they don’t like Trump. The [age] issue nullifies some of that Democratic advantage,” Robinson said.</w:t>
      </w:r>
    </w:p>
    <w:p w14:paraId="5C7AFE25" w14:textId="77777777" w:rsidR="009831E7" w:rsidRPr="00382C66" w:rsidRDefault="009831E7" w:rsidP="009831E7">
      <w:pPr>
        <w:rPr>
          <w:sz w:val="16"/>
        </w:rPr>
      </w:pPr>
      <w:r w:rsidRPr="00382C66">
        <w:rPr>
          <w:sz w:val="16"/>
        </w:rPr>
        <w:t>“The Biden campaign has, in some way, to provide optics that he’s healthy mentally and physically – and that’s a risk.”</w:t>
      </w:r>
    </w:p>
    <w:p w14:paraId="7574A97B" w14:textId="77777777" w:rsidR="009831E7" w:rsidRPr="00382C66" w:rsidRDefault="009831E7" w:rsidP="009831E7">
      <w:pPr>
        <w:rPr>
          <w:rStyle w:val="StyleUnderline"/>
        </w:rPr>
      </w:pPr>
      <w:r w:rsidRPr="00382C66">
        <w:rPr>
          <w:sz w:val="16"/>
        </w:rPr>
        <w:t xml:space="preserve">But </w:t>
      </w:r>
      <w:r w:rsidRPr="00B82A59">
        <w:rPr>
          <w:rStyle w:val="Emphasis"/>
          <w:highlight w:val="cyan"/>
        </w:rPr>
        <w:t xml:space="preserve">Trump </w:t>
      </w:r>
      <w:proofErr w:type="gramStart"/>
      <w:r w:rsidRPr="00B82A59">
        <w:rPr>
          <w:rStyle w:val="Emphasis"/>
          <w:highlight w:val="cyan"/>
        </w:rPr>
        <w:t>has to</w:t>
      </w:r>
      <w:proofErr w:type="gramEnd"/>
      <w:r w:rsidRPr="00B82A59">
        <w:rPr>
          <w:rStyle w:val="Emphasis"/>
          <w:highlight w:val="cyan"/>
        </w:rPr>
        <w:t xml:space="preserve"> be careful too</w:t>
      </w:r>
      <w:r w:rsidRPr="00382C66">
        <w:rPr>
          <w:sz w:val="16"/>
        </w:rPr>
        <w:t>, Robinson said. “The Democrats are trying to create an equivalency there. [</w:t>
      </w:r>
      <w:r w:rsidRPr="00382C66">
        <w:rPr>
          <w:rStyle w:val="StyleUnderline"/>
        </w:rPr>
        <w:t xml:space="preserve">Trump] </w:t>
      </w:r>
      <w:proofErr w:type="gramStart"/>
      <w:r w:rsidRPr="00382C66">
        <w:rPr>
          <w:rStyle w:val="StyleUnderline"/>
        </w:rPr>
        <w:t xml:space="preserve">has </w:t>
      </w:r>
      <w:r w:rsidRPr="00B82A59">
        <w:rPr>
          <w:rStyle w:val="StyleUnderline"/>
          <w:highlight w:val="cyan"/>
        </w:rPr>
        <w:t>to</w:t>
      </w:r>
      <w:proofErr w:type="gramEnd"/>
      <w:r w:rsidRPr="00B82A59">
        <w:rPr>
          <w:rStyle w:val="StyleUnderline"/>
          <w:highlight w:val="cyan"/>
        </w:rPr>
        <w:t xml:space="preserve"> avoid providing Democrats with ammo</w:t>
      </w:r>
      <w:r w:rsidRPr="00382C66">
        <w:rPr>
          <w:rStyle w:val="StyleUnderline"/>
        </w:rPr>
        <w:t xml:space="preserve"> </w:t>
      </w:r>
      <w:r w:rsidRPr="00B82A59">
        <w:rPr>
          <w:rStyle w:val="StyleUnderline"/>
          <w:highlight w:val="cyan"/>
        </w:rPr>
        <w:t>showing equivalent incapacity.”</w:t>
      </w:r>
    </w:p>
    <w:p w14:paraId="1796BDEF" w14:textId="77777777" w:rsidR="009831E7" w:rsidRPr="00382C66" w:rsidRDefault="009831E7" w:rsidP="009831E7">
      <w:pPr>
        <w:rPr>
          <w:sz w:val="16"/>
        </w:rPr>
      </w:pPr>
      <w:r w:rsidRPr="00B82A59">
        <w:rPr>
          <w:rStyle w:val="Emphasis"/>
          <w:highlight w:val="cyan"/>
        </w:rPr>
        <w:t>That may prove difficult</w:t>
      </w:r>
      <w:r w:rsidRPr="00B82A59">
        <w:rPr>
          <w:sz w:val="16"/>
          <w:highlight w:val="cyan"/>
        </w:rPr>
        <w:t xml:space="preserve">, </w:t>
      </w:r>
      <w:r w:rsidRPr="00B82A59">
        <w:rPr>
          <w:rStyle w:val="StyleUnderline"/>
          <w:highlight w:val="cyan"/>
        </w:rPr>
        <w:t>given Trump’s own propensity for mental lapses</w:t>
      </w:r>
      <w:r w:rsidRPr="00382C66">
        <w:rPr>
          <w:rStyle w:val="StyleUnderline"/>
        </w:rPr>
        <w:t xml:space="preserve"> – for every time Biden confuses a Macron with a Mitterrand, Trump takes a Haley for a Pelosi – and equally advanced age</w:t>
      </w:r>
      <w:r w:rsidRPr="00382C66">
        <w:rPr>
          <w:sz w:val="16"/>
        </w:rPr>
        <w:t>: currently 81 and 77, both Biden and Trump would, if elected, be the oldest presidents ever.</w:t>
      </w:r>
    </w:p>
    <w:p w14:paraId="0D01432F" w14:textId="77777777" w:rsidR="009831E7" w:rsidRPr="00382C66" w:rsidRDefault="009831E7" w:rsidP="009831E7">
      <w:pPr>
        <w:rPr>
          <w:sz w:val="16"/>
        </w:rPr>
      </w:pPr>
      <w:r w:rsidRPr="00382C66">
        <w:rPr>
          <w:sz w:val="16"/>
        </w:rPr>
        <w:t>“I think Donald Trump is a fool and an idiot, and I think he has no mental acuity – period – because he doesn’t live in a world of reality. He lives in a fantasy world where facts are not facts,” said Jackie Goodman, 74, a fourth-generation Atlantan.</w:t>
      </w:r>
    </w:p>
    <w:p w14:paraId="047B0EE3" w14:textId="77777777" w:rsidR="009831E7" w:rsidRPr="00382C66" w:rsidRDefault="009831E7" w:rsidP="009831E7">
      <w:pPr>
        <w:rPr>
          <w:sz w:val="16"/>
        </w:rPr>
      </w:pPr>
      <w:r w:rsidRPr="00382C66">
        <w:rPr>
          <w:sz w:val="16"/>
        </w:rPr>
        <w:t>For Goodman, her choice is about policy – she identifies as a pro-choice voter – and less about either man running.</w:t>
      </w:r>
    </w:p>
    <w:p w14:paraId="7FF6BF67" w14:textId="77777777" w:rsidR="009831E7" w:rsidRPr="00382C66" w:rsidRDefault="009831E7" w:rsidP="009831E7">
      <w:pPr>
        <w:rPr>
          <w:sz w:val="16"/>
        </w:rPr>
      </w:pPr>
      <w:r w:rsidRPr="00382C66">
        <w:rPr>
          <w:sz w:val="16"/>
        </w:rPr>
        <w:t>“I wish we could have a younger candidate who has a lot more vitality,” she admits. “But I definitely would not vote Republican – and I definitely would not vote for Trump.”</w:t>
      </w:r>
    </w:p>
    <w:p w14:paraId="3819C150" w14:textId="77777777" w:rsidR="009831E7" w:rsidRPr="00382C66" w:rsidRDefault="009831E7" w:rsidP="009831E7">
      <w:pPr>
        <w:rPr>
          <w:sz w:val="16"/>
        </w:rPr>
      </w:pPr>
      <w:r w:rsidRPr="00382C66">
        <w:rPr>
          <w:sz w:val="16"/>
        </w:rPr>
        <w:t>Indeed, the question may be less about whether the age issue makes anyone switch their vote, but rather if it makes voters simply check out, said Blalock. Given the importance of turnout in US elections, how many Americans decide not to vote at all could prove crucial.</w:t>
      </w:r>
    </w:p>
    <w:p w14:paraId="4F19ED4F" w14:textId="77777777" w:rsidR="009831E7" w:rsidRPr="00382C66" w:rsidRDefault="009831E7" w:rsidP="009831E7">
      <w:pPr>
        <w:rPr>
          <w:sz w:val="16"/>
        </w:rPr>
      </w:pPr>
      <w:r w:rsidRPr="00382C66">
        <w:rPr>
          <w:sz w:val="16"/>
        </w:rPr>
        <w:t>“The idea that Biden doesn’t have it together, so I’m going to vote for Trump … I mean, do people think Trump has it together [either]?” he asked.</w:t>
      </w:r>
    </w:p>
    <w:p w14:paraId="30B1C1F9" w14:textId="77777777" w:rsidR="009831E7" w:rsidRPr="00761007" w:rsidRDefault="009831E7" w:rsidP="009831E7">
      <w:pPr>
        <w:rPr>
          <w:sz w:val="16"/>
        </w:rPr>
      </w:pPr>
      <w:r w:rsidRPr="00382C66">
        <w:rPr>
          <w:sz w:val="16"/>
        </w:rPr>
        <w:t>“Or [do they] just stay home?”</w:t>
      </w:r>
    </w:p>
    <w:p w14:paraId="2E6B31DE" w14:textId="77777777" w:rsidR="009831E7" w:rsidRDefault="009831E7" w:rsidP="009831E7">
      <w:pPr>
        <w:pStyle w:val="Heading3"/>
      </w:pPr>
      <w:r>
        <w:lastRenderedPageBreak/>
        <w:t>UQ---AT: Too soon</w:t>
      </w:r>
    </w:p>
    <w:p w14:paraId="6164E544" w14:textId="77777777" w:rsidR="009831E7" w:rsidRPr="00523DE6" w:rsidRDefault="009831E7" w:rsidP="009831E7">
      <w:pPr>
        <w:pStyle w:val="Heading4"/>
        <w:rPr>
          <w:rFonts w:cs="Calibri"/>
        </w:rPr>
      </w:pPr>
      <w:r w:rsidRPr="00523DE6">
        <w:rPr>
          <w:rFonts w:cs="Calibri"/>
        </w:rPr>
        <w:t xml:space="preserve">Now </w:t>
      </w:r>
      <w:r w:rsidRPr="00523DE6">
        <w:rPr>
          <w:rFonts w:cs="Calibri"/>
          <w:u w:val="single"/>
        </w:rPr>
        <w:t>is key</w:t>
      </w:r>
      <w:r w:rsidRPr="00523DE6">
        <w:rPr>
          <w:rFonts w:cs="Calibri"/>
        </w:rPr>
        <w:t xml:space="preserve"> --- </w:t>
      </w:r>
    </w:p>
    <w:p w14:paraId="76BC56D0" w14:textId="77777777" w:rsidR="009831E7" w:rsidRPr="00523DE6" w:rsidRDefault="009831E7" w:rsidP="009831E7">
      <w:pPr>
        <w:pStyle w:val="Heading4"/>
        <w:rPr>
          <w:rFonts w:cs="Calibri"/>
        </w:rPr>
      </w:pPr>
      <w:r w:rsidRPr="00523DE6">
        <w:rPr>
          <w:rFonts w:cs="Calibri"/>
        </w:rPr>
        <w:t>1---</w:t>
      </w:r>
      <w:r w:rsidRPr="00523DE6">
        <w:rPr>
          <w:rFonts w:cs="Calibri"/>
          <w:u w:val="single"/>
        </w:rPr>
        <w:t>Funding</w:t>
      </w:r>
      <w:r w:rsidRPr="00523DE6">
        <w:rPr>
          <w:rFonts w:cs="Calibri"/>
        </w:rPr>
        <w:t xml:space="preserve">---Current </w:t>
      </w:r>
      <w:r w:rsidRPr="00523DE6">
        <w:rPr>
          <w:rFonts w:cs="Calibri"/>
          <w:u w:val="single"/>
        </w:rPr>
        <w:t>burn rates</w:t>
      </w:r>
      <w:r w:rsidRPr="00523DE6">
        <w:rPr>
          <w:rFonts w:cs="Calibri"/>
        </w:rPr>
        <w:t xml:space="preserve"> mean Trump </w:t>
      </w:r>
      <w:r w:rsidRPr="00523DE6">
        <w:rPr>
          <w:rFonts w:cs="Calibri"/>
          <w:u w:val="single"/>
        </w:rPr>
        <w:t>faulters</w:t>
      </w:r>
      <w:r w:rsidRPr="00523DE6">
        <w:rPr>
          <w:rFonts w:cs="Calibri"/>
        </w:rPr>
        <w:t xml:space="preserve"> against Biden in the </w:t>
      </w:r>
      <w:r w:rsidRPr="00523DE6">
        <w:rPr>
          <w:rFonts w:cs="Calibri"/>
          <w:u w:val="single"/>
        </w:rPr>
        <w:t>general</w:t>
      </w:r>
      <w:r w:rsidRPr="00523DE6">
        <w:rPr>
          <w:rFonts w:cs="Calibri"/>
        </w:rPr>
        <w:t xml:space="preserve"> absent </w:t>
      </w:r>
      <w:r w:rsidRPr="00523DE6">
        <w:rPr>
          <w:rFonts w:cs="Calibri"/>
          <w:u w:val="single"/>
        </w:rPr>
        <w:t>boost</w:t>
      </w:r>
      <w:r w:rsidRPr="00523DE6">
        <w:rPr>
          <w:rFonts w:cs="Calibri"/>
        </w:rPr>
        <w:t xml:space="preserve"> in </w:t>
      </w:r>
      <w:r w:rsidRPr="00523DE6">
        <w:rPr>
          <w:rFonts w:cs="Calibri"/>
          <w:u w:val="single"/>
        </w:rPr>
        <w:t>campaign contributions</w:t>
      </w:r>
      <w:r w:rsidRPr="00523DE6">
        <w:rPr>
          <w:rFonts w:cs="Calibri"/>
        </w:rPr>
        <w:t>.</w:t>
      </w:r>
    </w:p>
    <w:p w14:paraId="325B6618" w14:textId="77777777" w:rsidR="009831E7" w:rsidRPr="00523DE6" w:rsidRDefault="009831E7" w:rsidP="009831E7">
      <w:r w:rsidRPr="00523DE6">
        <w:rPr>
          <w:rStyle w:val="Style13ptBold"/>
        </w:rPr>
        <w:t>Rogers, 4-1</w:t>
      </w:r>
      <w:r w:rsidRPr="00523DE6">
        <w:t xml:space="preserve"> (Alex Rogers covers the intersection of money and power in Washington, DC, “The Trump machine: the former president’s dash for campaign cash”, Financial Times, 4-1-2024, https://www.ft.com/content/b1c551b6-f4e4-482d-b458-c2597e93b2d9)//babcii</w:t>
      </w:r>
    </w:p>
    <w:p w14:paraId="77687C5C" w14:textId="77777777" w:rsidR="009831E7" w:rsidRPr="00523DE6" w:rsidRDefault="009831E7" w:rsidP="009831E7">
      <w:pPr>
        <w:rPr>
          <w:sz w:val="16"/>
        </w:rPr>
      </w:pPr>
      <w:r w:rsidRPr="00523DE6">
        <w:rPr>
          <w:sz w:val="16"/>
        </w:rPr>
        <w:t>The 2024 Trump campaign is unlike any other. Money comes in to send him to the White House. But just as quickly, some goes straight out to protect him from jail.</w:t>
      </w:r>
    </w:p>
    <w:p w14:paraId="7E77C6DC" w14:textId="77777777" w:rsidR="009831E7" w:rsidRPr="00523DE6" w:rsidRDefault="009831E7" w:rsidP="009831E7">
      <w:pPr>
        <w:rPr>
          <w:sz w:val="16"/>
        </w:rPr>
      </w:pPr>
      <w:r w:rsidRPr="00523DE6">
        <w:rPr>
          <w:sz w:val="16"/>
        </w:rPr>
        <w:t>Trump has used each of his four indictments as fundraising tools, selling T-shirts with his mugshot, which helped pro-Trump groups to raise roughly $190mn in 2023. But the same groups also spent more than $50mn on his legal fees.</w:t>
      </w:r>
    </w:p>
    <w:p w14:paraId="5414E66C" w14:textId="77777777" w:rsidR="009831E7" w:rsidRPr="00523DE6" w:rsidRDefault="009831E7" w:rsidP="009831E7">
      <w:pPr>
        <w:rPr>
          <w:u w:val="single"/>
        </w:rPr>
      </w:pPr>
      <w:r w:rsidRPr="00523DE6">
        <w:rPr>
          <w:highlight w:val="cyan"/>
          <w:u w:val="single"/>
        </w:rPr>
        <w:t>Although he is ahead in</w:t>
      </w:r>
      <w:r w:rsidRPr="00523DE6">
        <w:rPr>
          <w:u w:val="single"/>
        </w:rPr>
        <w:t xml:space="preserve"> most of the </w:t>
      </w:r>
      <w:r w:rsidRPr="00523DE6">
        <w:rPr>
          <w:highlight w:val="cyan"/>
          <w:u w:val="single"/>
        </w:rPr>
        <w:t xml:space="preserve">polls </w:t>
      </w:r>
      <w:r w:rsidRPr="00523DE6">
        <w:rPr>
          <w:u w:val="single"/>
        </w:rPr>
        <w:t>for November’s election</w:t>
      </w:r>
      <w:r w:rsidRPr="00523DE6">
        <w:rPr>
          <w:highlight w:val="cyan"/>
          <w:u w:val="single"/>
        </w:rPr>
        <w:t xml:space="preserve">, Trump’s </w:t>
      </w:r>
      <w:r w:rsidRPr="00523DE6">
        <w:rPr>
          <w:u w:val="single"/>
        </w:rPr>
        <w:t xml:space="preserve">campaign is </w:t>
      </w:r>
      <w:r w:rsidRPr="00523DE6">
        <w:rPr>
          <w:highlight w:val="cyan"/>
          <w:u w:val="single"/>
        </w:rPr>
        <w:t>at a huge financial disadvantage</w:t>
      </w:r>
      <w:r w:rsidRPr="00523DE6">
        <w:rPr>
          <w:u w:val="single"/>
        </w:rPr>
        <w:t xml:space="preserve"> to Joe Biden.</w:t>
      </w:r>
    </w:p>
    <w:p w14:paraId="40D8AADB" w14:textId="77777777" w:rsidR="009831E7" w:rsidRPr="00523DE6" w:rsidRDefault="009831E7" w:rsidP="009831E7">
      <w:pPr>
        <w:rPr>
          <w:sz w:val="16"/>
        </w:rPr>
      </w:pPr>
      <w:r w:rsidRPr="00523DE6">
        <w:rPr>
          <w:sz w:val="16"/>
        </w:rPr>
        <w:t>Pro-Biden groups entered 2024 with about $118mn on hand, compared with about $66mn for Trump. The difference — $52mn — was equal to the legal expenditures pro-Trump groups spent.</w:t>
      </w:r>
    </w:p>
    <w:p w14:paraId="531F636E" w14:textId="77777777" w:rsidR="009831E7" w:rsidRPr="00523DE6" w:rsidRDefault="009831E7" w:rsidP="009831E7">
      <w:pPr>
        <w:rPr>
          <w:u w:val="single"/>
        </w:rPr>
      </w:pPr>
      <w:r w:rsidRPr="00523DE6">
        <w:rPr>
          <w:u w:val="single"/>
        </w:rPr>
        <w:t xml:space="preserve">By the </w:t>
      </w:r>
      <w:r w:rsidRPr="00523DE6">
        <w:rPr>
          <w:highlight w:val="cyan"/>
          <w:u w:val="single"/>
        </w:rPr>
        <w:t>end of Feb</w:t>
      </w:r>
      <w:r w:rsidRPr="00523DE6">
        <w:rPr>
          <w:u w:val="single"/>
        </w:rPr>
        <w:t xml:space="preserve">ruary, </w:t>
      </w:r>
      <w:r w:rsidRPr="00523DE6">
        <w:rPr>
          <w:highlight w:val="cyan"/>
          <w:u w:val="single"/>
        </w:rPr>
        <w:t>Biden’s</w:t>
      </w:r>
      <w:r w:rsidRPr="00523DE6">
        <w:rPr>
          <w:u w:val="single"/>
        </w:rPr>
        <w:t xml:space="preserve"> campaign and the Democratic National Committee had </w:t>
      </w:r>
      <w:r w:rsidRPr="00523DE6">
        <w:rPr>
          <w:highlight w:val="cyan"/>
          <w:u w:val="single"/>
        </w:rPr>
        <w:t>more than twice as much on hand as Trump</w:t>
      </w:r>
      <w:r w:rsidRPr="00523DE6">
        <w:rPr>
          <w:u w:val="single"/>
        </w:rPr>
        <w:t xml:space="preserve"> and the Republican National Committee. </w:t>
      </w:r>
      <w:r w:rsidRPr="00523DE6">
        <w:rPr>
          <w:highlight w:val="cyan"/>
          <w:u w:val="single"/>
        </w:rPr>
        <w:t>In</w:t>
      </w:r>
      <w:r w:rsidRPr="00523DE6">
        <w:rPr>
          <w:u w:val="single"/>
        </w:rPr>
        <w:t xml:space="preserve"> </w:t>
      </w:r>
      <w:r w:rsidRPr="00523DE6">
        <w:rPr>
          <w:highlight w:val="cyan"/>
          <w:u w:val="single"/>
        </w:rPr>
        <w:t>March</w:t>
      </w:r>
      <w:r w:rsidRPr="00523DE6">
        <w:rPr>
          <w:u w:val="single"/>
        </w:rPr>
        <w:t xml:space="preserve">, the </w:t>
      </w:r>
      <w:r w:rsidRPr="00523DE6">
        <w:rPr>
          <w:highlight w:val="cyan"/>
          <w:u w:val="single"/>
        </w:rPr>
        <w:t>Biden</w:t>
      </w:r>
      <w:r w:rsidRPr="00523DE6">
        <w:rPr>
          <w:u w:val="single"/>
        </w:rPr>
        <w:t xml:space="preserve"> campaign </w:t>
      </w:r>
      <w:proofErr w:type="gramStart"/>
      <w:r w:rsidRPr="00523DE6">
        <w:rPr>
          <w:highlight w:val="cyan"/>
          <w:u w:val="single"/>
        </w:rPr>
        <w:t>opened up</w:t>
      </w:r>
      <w:proofErr w:type="gramEnd"/>
      <w:r w:rsidRPr="00523DE6">
        <w:rPr>
          <w:highlight w:val="cyan"/>
          <w:u w:val="single"/>
        </w:rPr>
        <w:t xml:space="preserve"> dozens of offices in swing states</w:t>
      </w:r>
      <w:r w:rsidRPr="00523DE6">
        <w:rPr>
          <w:u w:val="single"/>
        </w:rPr>
        <w:t xml:space="preserve">, while the </w:t>
      </w:r>
      <w:r w:rsidRPr="00523DE6">
        <w:rPr>
          <w:highlight w:val="cyan"/>
          <w:u w:val="single"/>
        </w:rPr>
        <w:t>RNC fired dozens of staffers</w:t>
      </w:r>
      <w:r w:rsidRPr="00523DE6">
        <w:rPr>
          <w:u w:val="single"/>
        </w:rPr>
        <w:t>, as Trump’s campaign took it over.</w:t>
      </w:r>
    </w:p>
    <w:p w14:paraId="763664ED" w14:textId="77777777" w:rsidR="009831E7" w:rsidRPr="00523DE6" w:rsidRDefault="009831E7" w:rsidP="009831E7">
      <w:pPr>
        <w:rPr>
          <w:sz w:val="16"/>
        </w:rPr>
      </w:pPr>
      <w:r w:rsidRPr="00523DE6">
        <w:rPr>
          <w:sz w:val="16"/>
        </w:rPr>
        <w:t xml:space="preserve">Future Forward, a pro-Biden super Pac has already booked more than $130mn in ads this year, according to </w:t>
      </w:r>
      <w:proofErr w:type="spellStart"/>
      <w:r w:rsidRPr="00523DE6">
        <w:rPr>
          <w:sz w:val="16"/>
        </w:rPr>
        <w:t>AdImpact</w:t>
      </w:r>
      <w:proofErr w:type="spellEnd"/>
      <w:r w:rsidRPr="00523DE6">
        <w:rPr>
          <w:sz w:val="16"/>
        </w:rPr>
        <w:t xml:space="preserve"> data. Maga Inc, a pro-Trump super Pac, has booked just $6.5mn.</w:t>
      </w:r>
    </w:p>
    <w:p w14:paraId="1FCABC81" w14:textId="77777777" w:rsidR="009831E7" w:rsidRPr="00523DE6" w:rsidRDefault="009831E7" w:rsidP="009831E7">
      <w:pPr>
        <w:rPr>
          <w:sz w:val="16"/>
        </w:rPr>
      </w:pPr>
      <w:r w:rsidRPr="00523DE6">
        <w:rPr>
          <w:sz w:val="16"/>
        </w:rPr>
        <w:t>As he puts together $175mn to post bond and appeal his New York civil court case, Trump has licensed out his likeness to sell tennis shoes and relics of his suit. Over Easter, he even offered supporters Trump-themed Bibles — at $59.99 a time.</w:t>
      </w:r>
    </w:p>
    <w:p w14:paraId="3FAE63A0" w14:textId="77777777" w:rsidR="009831E7" w:rsidRPr="00523DE6" w:rsidRDefault="009831E7" w:rsidP="009831E7">
      <w:pPr>
        <w:rPr>
          <w:sz w:val="16"/>
        </w:rPr>
      </w:pPr>
      <w:r w:rsidRPr="00523DE6">
        <w:rPr>
          <w:highlight w:val="cyan"/>
          <w:u w:val="single"/>
        </w:rPr>
        <w:t>Money matters in US elections</w:t>
      </w:r>
      <w:r w:rsidRPr="00523DE6">
        <w:rPr>
          <w:u w:val="single"/>
        </w:rPr>
        <w:t xml:space="preserve">; the congressional or </w:t>
      </w:r>
      <w:r w:rsidRPr="00523DE6">
        <w:rPr>
          <w:highlight w:val="cyan"/>
          <w:u w:val="single"/>
        </w:rPr>
        <w:t>presidential candidate with the most</w:t>
      </w:r>
      <w:r w:rsidRPr="00523DE6">
        <w:rPr>
          <w:u w:val="single"/>
        </w:rPr>
        <w:t xml:space="preserve"> typically </w:t>
      </w:r>
      <w:r w:rsidRPr="00523DE6">
        <w:rPr>
          <w:highlight w:val="cyan"/>
          <w:u w:val="single"/>
        </w:rPr>
        <w:t>wins</w:t>
      </w:r>
      <w:r w:rsidRPr="00523DE6">
        <w:rPr>
          <w:u w:val="single"/>
        </w:rPr>
        <w:t>.</w:t>
      </w:r>
      <w:r w:rsidRPr="00523DE6">
        <w:rPr>
          <w:sz w:val="16"/>
        </w:rPr>
        <w:t xml:space="preserve"> In 2020, Joe Biden vastly outraised Trump and became the first presidential candidate in US history to raise more than $1bn from donors. The 2024 rematch could prove even costlier.</w:t>
      </w:r>
    </w:p>
    <w:p w14:paraId="2030C4E6" w14:textId="77777777" w:rsidR="009831E7" w:rsidRPr="00523DE6" w:rsidRDefault="009831E7" w:rsidP="009831E7">
      <w:pPr>
        <w:rPr>
          <w:sz w:val="16"/>
        </w:rPr>
      </w:pPr>
      <w:r w:rsidRPr="00523DE6">
        <w:rPr>
          <w:u w:val="single"/>
        </w:rPr>
        <w:t>“</w:t>
      </w:r>
      <w:r w:rsidRPr="00523DE6">
        <w:rPr>
          <w:highlight w:val="cyan"/>
          <w:u w:val="single"/>
        </w:rPr>
        <w:t>Once you get behind</w:t>
      </w:r>
      <w:r w:rsidRPr="00523DE6">
        <w:rPr>
          <w:u w:val="single"/>
        </w:rPr>
        <w:t xml:space="preserve"> in the money race, </w:t>
      </w:r>
      <w:r w:rsidRPr="00523DE6">
        <w:rPr>
          <w:highlight w:val="cyan"/>
          <w:u w:val="single"/>
        </w:rPr>
        <w:t>it acts like a dark cloud</w:t>
      </w:r>
      <w:r w:rsidRPr="00523DE6">
        <w:rPr>
          <w:u w:val="single"/>
        </w:rPr>
        <w:t xml:space="preserve"> that follows your campaign around in a negative way</w:t>
      </w:r>
      <w:r w:rsidRPr="00523DE6">
        <w:rPr>
          <w:sz w:val="16"/>
        </w:rPr>
        <w:t>,” says veteran GOP strategist Scott Reed, who worked on a pro-Mike Pence super Pac.</w:t>
      </w:r>
    </w:p>
    <w:p w14:paraId="09FE61E2" w14:textId="77777777" w:rsidR="009831E7" w:rsidRPr="00523DE6" w:rsidRDefault="009831E7" w:rsidP="009831E7">
      <w:pPr>
        <w:rPr>
          <w:sz w:val="16"/>
        </w:rPr>
      </w:pPr>
      <w:r w:rsidRPr="00523DE6">
        <w:rPr>
          <w:u w:val="single"/>
        </w:rPr>
        <w:t xml:space="preserve">The </w:t>
      </w:r>
      <w:r w:rsidRPr="00523DE6">
        <w:rPr>
          <w:highlight w:val="cyan"/>
          <w:u w:val="single"/>
        </w:rPr>
        <w:t>shortfall</w:t>
      </w:r>
      <w:r w:rsidRPr="00523DE6">
        <w:rPr>
          <w:u w:val="single"/>
        </w:rPr>
        <w:t xml:space="preserve"> is also </w:t>
      </w:r>
      <w:r w:rsidRPr="00523DE6">
        <w:rPr>
          <w:highlight w:val="cyan"/>
          <w:u w:val="single"/>
        </w:rPr>
        <w:t>important because it</w:t>
      </w:r>
      <w:r w:rsidRPr="00523DE6">
        <w:rPr>
          <w:u w:val="single"/>
        </w:rPr>
        <w:t xml:space="preserve"> could </w:t>
      </w:r>
      <w:r w:rsidRPr="00523DE6">
        <w:rPr>
          <w:highlight w:val="cyan"/>
          <w:u w:val="single"/>
        </w:rPr>
        <w:t>have an impact on</w:t>
      </w:r>
      <w:r w:rsidRPr="00523DE6">
        <w:rPr>
          <w:u w:val="single"/>
        </w:rPr>
        <w:t xml:space="preserve"> the way he </w:t>
      </w:r>
      <w:r w:rsidRPr="00523DE6">
        <w:rPr>
          <w:highlight w:val="cyan"/>
          <w:u w:val="single"/>
        </w:rPr>
        <w:t>approaches</w:t>
      </w:r>
      <w:r w:rsidRPr="00523DE6">
        <w:rPr>
          <w:u w:val="single"/>
        </w:rPr>
        <w:t xml:space="preserve"> the election. </w:t>
      </w:r>
      <w:r w:rsidRPr="00523DE6">
        <w:rPr>
          <w:highlight w:val="cyan"/>
          <w:u w:val="single"/>
        </w:rPr>
        <w:t>Trump</w:t>
      </w:r>
      <w:r w:rsidRPr="00523DE6">
        <w:rPr>
          <w:u w:val="single"/>
        </w:rPr>
        <w:t xml:space="preserve"> is now </w:t>
      </w:r>
      <w:r w:rsidRPr="00523DE6">
        <w:rPr>
          <w:highlight w:val="cyan"/>
          <w:u w:val="single"/>
        </w:rPr>
        <w:t>trying to woo</w:t>
      </w:r>
      <w:r w:rsidRPr="00523DE6">
        <w:rPr>
          <w:u w:val="single"/>
        </w:rPr>
        <w:t xml:space="preserve"> two very different types of </w:t>
      </w:r>
      <w:r w:rsidRPr="00523DE6">
        <w:rPr>
          <w:highlight w:val="cyan"/>
          <w:u w:val="single"/>
        </w:rPr>
        <w:t>donors</w:t>
      </w:r>
      <w:r w:rsidRPr="00523DE6">
        <w:rPr>
          <w:sz w:val="16"/>
        </w:rPr>
        <w:t>, each with opposing views about what sort of campaign they want him to conduct — and about what sort of administration he would run.</w:t>
      </w:r>
    </w:p>
    <w:p w14:paraId="7EFDC2A9" w14:textId="77777777" w:rsidR="009831E7" w:rsidRPr="00523DE6" w:rsidRDefault="009831E7" w:rsidP="009831E7">
      <w:pPr>
        <w:pStyle w:val="Heading4"/>
        <w:rPr>
          <w:rFonts w:cs="Calibri"/>
        </w:rPr>
      </w:pPr>
      <w:r w:rsidRPr="00523DE6">
        <w:rPr>
          <w:rFonts w:cs="Calibri"/>
        </w:rPr>
        <w:t>2---</w:t>
      </w:r>
      <w:r w:rsidRPr="00523DE6">
        <w:rPr>
          <w:rFonts w:cs="Calibri"/>
          <w:u w:val="single"/>
        </w:rPr>
        <w:t>Campaigning</w:t>
      </w:r>
      <w:r w:rsidRPr="00523DE6">
        <w:rPr>
          <w:rFonts w:cs="Calibri"/>
        </w:rPr>
        <w:t>---</w:t>
      </w:r>
      <w:r w:rsidRPr="00523DE6">
        <w:rPr>
          <w:rFonts w:cs="Calibri"/>
          <w:u w:val="single"/>
        </w:rPr>
        <w:t xml:space="preserve"> Early campaigning</w:t>
      </w:r>
      <w:r w:rsidRPr="00523DE6">
        <w:rPr>
          <w:rFonts w:cs="Calibri"/>
        </w:rPr>
        <w:t xml:space="preserve"> is </w:t>
      </w:r>
      <w:r w:rsidRPr="00523DE6">
        <w:rPr>
          <w:rFonts w:cs="Calibri"/>
          <w:u w:val="single"/>
        </w:rPr>
        <w:t>key</w:t>
      </w:r>
      <w:r w:rsidRPr="00523DE6">
        <w:rPr>
          <w:rFonts w:cs="Calibri"/>
        </w:rPr>
        <w:t xml:space="preserve"> to the </w:t>
      </w:r>
      <w:r w:rsidRPr="00523DE6">
        <w:rPr>
          <w:rFonts w:cs="Calibri"/>
          <w:u w:val="single"/>
        </w:rPr>
        <w:t>general election</w:t>
      </w:r>
      <w:r w:rsidRPr="00523DE6">
        <w:rPr>
          <w:rFonts w:cs="Calibri"/>
        </w:rPr>
        <w:t>.</w:t>
      </w:r>
    </w:p>
    <w:p w14:paraId="6821CA00" w14:textId="77777777" w:rsidR="009831E7" w:rsidRPr="00523DE6" w:rsidRDefault="009831E7" w:rsidP="009831E7">
      <w:r w:rsidRPr="00523DE6">
        <w:rPr>
          <w:rStyle w:val="Style13ptBold"/>
        </w:rPr>
        <w:t>Enten, 23</w:t>
      </w:r>
      <w:r w:rsidRPr="00523DE6">
        <w:t xml:space="preserve"> (Harry Enten, a Senior Data Reporter and the host of CNN's "Margins of Error" podcast, where he specializes in data-driven journalism. 2-18-2023, accessed 9-26-2023, CNN, "Why </w:t>
      </w:r>
      <w:r w:rsidRPr="00523DE6">
        <w:rPr>
          <w:b/>
          <w:bCs/>
          <w:u w:val="single"/>
        </w:rPr>
        <w:t>it's better to start a presidential campaign early</w:t>
      </w:r>
      <w:r w:rsidRPr="00523DE6">
        <w:t>", https://www.cnn.com/2023/02/18/politics/president-election-primary-early-haley-trump/index.html)//Babcii</w:t>
      </w:r>
    </w:p>
    <w:p w14:paraId="734F3E89" w14:textId="77777777" w:rsidR="009831E7" w:rsidRPr="00523DE6" w:rsidRDefault="009831E7" w:rsidP="009831E7">
      <w:pPr>
        <w:rPr>
          <w:sz w:val="8"/>
        </w:rPr>
      </w:pPr>
      <w:r w:rsidRPr="00523DE6">
        <w:rPr>
          <w:highlight w:val="cyan"/>
          <w:u w:val="single"/>
        </w:rPr>
        <w:t xml:space="preserve">Getting in the </w:t>
      </w:r>
      <w:r w:rsidRPr="00523DE6">
        <w:rPr>
          <w:b/>
          <w:bCs/>
          <w:highlight w:val="cyan"/>
          <w:u w:val="single"/>
        </w:rPr>
        <w:t>public eye early</w:t>
      </w:r>
      <w:r w:rsidRPr="00523DE6">
        <w:rPr>
          <w:sz w:val="8"/>
        </w:rPr>
        <w:t xml:space="preserve">, </w:t>
      </w:r>
      <w:r w:rsidRPr="00523DE6">
        <w:rPr>
          <w:b/>
          <w:bCs/>
          <w:highlight w:val="cyan"/>
          <w:u w:val="single"/>
        </w:rPr>
        <w:t>raising money</w:t>
      </w:r>
      <w:r w:rsidRPr="00523DE6">
        <w:rPr>
          <w:highlight w:val="cyan"/>
          <w:u w:val="single"/>
        </w:rPr>
        <w:t xml:space="preserve"> and </w:t>
      </w:r>
      <w:r w:rsidRPr="00523DE6">
        <w:rPr>
          <w:b/>
          <w:bCs/>
          <w:highlight w:val="cyan"/>
          <w:u w:val="single"/>
        </w:rPr>
        <w:t>building</w:t>
      </w:r>
      <w:r w:rsidRPr="00523DE6">
        <w:rPr>
          <w:b/>
          <w:bCs/>
          <w:u w:val="single"/>
        </w:rPr>
        <w:t xml:space="preserve"> an </w:t>
      </w:r>
      <w:r w:rsidRPr="00523DE6">
        <w:rPr>
          <w:b/>
          <w:bCs/>
          <w:highlight w:val="cyan"/>
          <w:u w:val="single"/>
        </w:rPr>
        <w:t>organization</w:t>
      </w:r>
      <w:r w:rsidRPr="00523DE6">
        <w:rPr>
          <w:highlight w:val="cyan"/>
          <w:u w:val="single"/>
        </w:rPr>
        <w:t xml:space="preserve"> are </w:t>
      </w:r>
      <w:r w:rsidRPr="00523DE6">
        <w:rPr>
          <w:b/>
          <w:bCs/>
          <w:highlight w:val="cyan"/>
          <w:u w:val="single"/>
        </w:rPr>
        <w:t>key</w:t>
      </w:r>
      <w:r w:rsidRPr="00523DE6">
        <w:rPr>
          <w:highlight w:val="cyan"/>
          <w:u w:val="single"/>
        </w:rPr>
        <w:t xml:space="preserve"> to winning</w:t>
      </w:r>
      <w:r w:rsidRPr="00523DE6">
        <w:rPr>
          <w:u w:val="single"/>
        </w:rPr>
        <w:t xml:space="preserve"> </w:t>
      </w:r>
      <w:r w:rsidRPr="00523DE6">
        <w:rPr>
          <w:highlight w:val="cyan"/>
          <w:u w:val="single"/>
        </w:rPr>
        <w:t>a</w:t>
      </w:r>
      <w:r w:rsidRPr="00523DE6">
        <w:rPr>
          <w:u w:val="single"/>
        </w:rPr>
        <w:t xml:space="preserve"> presidential </w:t>
      </w:r>
      <w:r w:rsidRPr="00523DE6">
        <w:rPr>
          <w:highlight w:val="cyan"/>
          <w:u w:val="single"/>
        </w:rPr>
        <w:t>campaign</w:t>
      </w:r>
      <w:r w:rsidRPr="00523DE6">
        <w:rPr>
          <w:sz w:val="8"/>
        </w:rPr>
        <w:t xml:space="preserve">. </w:t>
      </w:r>
      <w:r w:rsidRPr="00523DE6">
        <w:rPr>
          <w:b/>
          <w:bCs/>
          <w:highlight w:val="cyan"/>
          <w:u w:val="single"/>
        </w:rPr>
        <w:t>If you fall too far behind, it can be a disaster</w:t>
      </w:r>
      <w:r w:rsidRPr="00523DE6">
        <w:rPr>
          <w:sz w:val="8"/>
        </w:rPr>
        <w:t>.</w:t>
      </w:r>
    </w:p>
    <w:p w14:paraId="421EF41F" w14:textId="77777777" w:rsidR="009831E7" w:rsidRPr="00523DE6" w:rsidRDefault="009831E7" w:rsidP="009831E7">
      <w:pPr>
        <w:rPr>
          <w:sz w:val="8"/>
        </w:rPr>
      </w:pPr>
      <w:r w:rsidRPr="00523DE6">
        <w:rPr>
          <w:sz w:val="8"/>
        </w:rPr>
        <w:t>Even candidates you might “think” entered the race late, often got in far earlier. Trump’s June 2015 official announcement became well known for his ride down the escalator. Less remembered was the fact that he started an exploratory committee in March 2015, and he was already campaigning at the time.</w:t>
      </w:r>
    </w:p>
    <w:p w14:paraId="388827E6" w14:textId="77777777" w:rsidR="009831E7" w:rsidRPr="00523DE6" w:rsidRDefault="009831E7" w:rsidP="009831E7">
      <w:pPr>
        <w:rPr>
          <w:sz w:val="8"/>
        </w:rPr>
      </w:pPr>
      <w:r w:rsidRPr="00523DE6">
        <w:rPr>
          <w:sz w:val="8"/>
        </w:rPr>
        <w:t>Of course, joining a presidential race early is no guarantee of success. Former Florida Gov. Reubin Askew in the 1984 cycle and ex-Maryland Rep. John Delaney in the 2020 cycle filed with the FEC for the Democratic primary less than a year after the previous presidential election. Neither got very far.</w:t>
      </w:r>
    </w:p>
    <w:p w14:paraId="5A6F65D7" w14:textId="77777777" w:rsidR="009831E7" w:rsidRPr="00523DE6" w:rsidRDefault="009831E7" w:rsidP="009831E7">
      <w:pPr>
        <w:rPr>
          <w:sz w:val="8"/>
        </w:rPr>
      </w:pPr>
      <w:r w:rsidRPr="00523DE6">
        <w:rPr>
          <w:sz w:val="8"/>
        </w:rPr>
        <w:t xml:space="preserve">Still, </w:t>
      </w:r>
      <w:proofErr w:type="gramStart"/>
      <w:r w:rsidRPr="00523DE6">
        <w:rPr>
          <w:sz w:val="8"/>
        </w:rPr>
        <w:t>on the whole</w:t>
      </w:r>
      <w:proofErr w:type="gramEnd"/>
      <w:r w:rsidRPr="00523DE6">
        <w:rPr>
          <w:sz w:val="8"/>
        </w:rPr>
        <w:t xml:space="preserve">, </w:t>
      </w:r>
      <w:r w:rsidRPr="00523DE6">
        <w:rPr>
          <w:b/>
          <w:bCs/>
          <w:highlight w:val="cyan"/>
          <w:u w:val="single"/>
        </w:rPr>
        <w:t>joining early is better than</w:t>
      </w:r>
      <w:r w:rsidRPr="00523DE6">
        <w:rPr>
          <w:b/>
          <w:bCs/>
          <w:u w:val="single"/>
        </w:rPr>
        <w:t xml:space="preserve"> getting in </w:t>
      </w:r>
      <w:r w:rsidRPr="00523DE6">
        <w:rPr>
          <w:b/>
          <w:bCs/>
          <w:highlight w:val="cyan"/>
          <w:u w:val="single"/>
        </w:rPr>
        <w:t>late</w:t>
      </w:r>
      <w:r w:rsidRPr="00523DE6">
        <w:rPr>
          <w:sz w:val="8"/>
        </w:rPr>
        <w:t>. After all, the winners who have gotten in late didn’t get that late. The latest, for example, was Republican Ronald Reagan in the 1980 campaign. He entered less than three months after the median candidate.</w:t>
      </w:r>
    </w:p>
    <w:p w14:paraId="7EA2C749" w14:textId="77777777" w:rsidR="009831E7" w:rsidRPr="00523DE6" w:rsidRDefault="009831E7" w:rsidP="009831E7">
      <w:pPr>
        <w:rPr>
          <w:sz w:val="8"/>
        </w:rPr>
      </w:pPr>
      <w:r w:rsidRPr="00523DE6">
        <w:rPr>
          <w:sz w:val="8"/>
        </w:rPr>
        <w:t>Biden, in the 2020 cycle, was the other winning candidate to enter more than 15 days after the median candidate.</w:t>
      </w:r>
    </w:p>
    <w:p w14:paraId="45C44816" w14:textId="77777777" w:rsidR="009831E7" w:rsidRPr="00523DE6" w:rsidRDefault="009831E7" w:rsidP="009831E7">
      <w:pPr>
        <w:rPr>
          <w:sz w:val="8"/>
        </w:rPr>
      </w:pPr>
      <w:r w:rsidRPr="00523DE6">
        <w:rPr>
          <w:sz w:val="8"/>
        </w:rPr>
        <w:t>Both Biden and Reagan shared some qualities that few others had. They had previously run for president and were well known nationally, so they didn’t need time to build name recognition or a campaign and fundraising apparatus.</w:t>
      </w:r>
    </w:p>
    <w:p w14:paraId="160E448B" w14:textId="77777777" w:rsidR="009831E7" w:rsidRPr="00523DE6" w:rsidRDefault="009831E7" w:rsidP="009831E7">
      <w:pPr>
        <w:rPr>
          <w:sz w:val="8"/>
        </w:rPr>
      </w:pPr>
      <w:r w:rsidRPr="00523DE6">
        <w:rPr>
          <w:sz w:val="8"/>
        </w:rPr>
        <w:t>What we’ve seen more often is the late-entering “savior” candidate who enters on a white horse – and fails. Think about former Tennessee Sen. Fred Thompson in the 2008 cycle and then-Texas Gov. Rick Perry in the 2012 cycle. Both Republicans entered with a splash and proceeded to win zero primaries combined. The same was true for Democrat Mike Bloomberg in the 2020 cycle, though he won American Samoa.</w:t>
      </w:r>
    </w:p>
    <w:p w14:paraId="3C684616" w14:textId="77777777" w:rsidR="009831E7" w:rsidRPr="00523DE6" w:rsidRDefault="009831E7" w:rsidP="009831E7">
      <w:pPr>
        <w:rPr>
          <w:sz w:val="8"/>
        </w:rPr>
      </w:pPr>
      <w:r w:rsidRPr="00523DE6">
        <w:rPr>
          <w:sz w:val="8"/>
        </w:rPr>
        <w:t>Advantage incumbents</w:t>
      </w:r>
    </w:p>
    <w:p w14:paraId="07559FAC" w14:textId="77777777" w:rsidR="009831E7" w:rsidRPr="00523DE6" w:rsidRDefault="009831E7" w:rsidP="009831E7">
      <w:pPr>
        <w:rPr>
          <w:sz w:val="8"/>
        </w:rPr>
      </w:pPr>
      <w:r w:rsidRPr="00523DE6">
        <w:rPr>
          <w:sz w:val="8"/>
        </w:rPr>
        <w:t>For incumbents, meanwhile, there’s a much greater ability to wait before indicating publicly that they’re going for another term.</w:t>
      </w:r>
    </w:p>
    <w:p w14:paraId="7ADB4F9D" w14:textId="77777777" w:rsidR="009831E7" w:rsidRPr="00523DE6" w:rsidRDefault="009831E7" w:rsidP="009831E7">
      <w:pPr>
        <w:rPr>
          <w:sz w:val="8"/>
        </w:rPr>
      </w:pPr>
      <w:r w:rsidRPr="00523DE6">
        <w:rPr>
          <w:sz w:val="8"/>
        </w:rPr>
        <w:t>The median date, since 1976, for presidents to either form an exploratory committee or announce their campaign is April 30 of the year before the general election. That’s about a month and a half later than when the median nonincumbent’s campaign gets started.</w:t>
      </w:r>
    </w:p>
    <w:p w14:paraId="4A8A3AD6" w14:textId="77777777" w:rsidR="009831E7" w:rsidRPr="00523DE6" w:rsidRDefault="009831E7" w:rsidP="009831E7">
      <w:pPr>
        <w:rPr>
          <w:sz w:val="8"/>
        </w:rPr>
      </w:pPr>
      <w:r w:rsidRPr="00523DE6">
        <w:rPr>
          <w:sz w:val="8"/>
        </w:rPr>
        <w:t>Some presidents do go early. Trump’s failed 2020 reelection campaign started the moment he entered the White House. (He formed an exploratory committee on Inauguration Day.)</w:t>
      </w:r>
    </w:p>
    <w:p w14:paraId="340006E0" w14:textId="77777777" w:rsidR="009831E7" w:rsidRPr="00523DE6" w:rsidRDefault="009831E7" w:rsidP="009831E7">
      <w:pPr>
        <w:rPr>
          <w:sz w:val="8"/>
        </w:rPr>
      </w:pPr>
      <w:r w:rsidRPr="00523DE6">
        <w:rPr>
          <w:sz w:val="8"/>
        </w:rPr>
        <w:t>Later is the general rule, however, for incumbents. Reagan’s highly successful 1984 reelection campaign, for instance, didn’t get underway until October 1983. George H.W. Bush, likewise, got going on his 1992 reelection bid in October 1991.</w:t>
      </w:r>
    </w:p>
    <w:p w14:paraId="00147EC5" w14:textId="77777777" w:rsidR="009831E7" w:rsidRPr="00523DE6" w:rsidRDefault="009831E7" w:rsidP="009831E7">
      <w:pPr>
        <w:rPr>
          <w:sz w:val="8"/>
        </w:rPr>
      </w:pPr>
      <w:r w:rsidRPr="00523DE6">
        <w:rPr>
          <w:sz w:val="8"/>
        </w:rPr>
        <w:t>It shouldn’t be too surprising that incumbents can afford to go later. They rarely have any major competitors for their party nomination. They have universal name recognition, and incumbents don’t need the same amount of time to ramp up their campaign infrastructure to raise money.</w:t>
      </w:r>
    </w:p>
    <w:p w14:paraId="2D4FF24E" w14:textId="77777777" w:rsidR="009831E7" w:rsidRPr="00523DE6" w:rsidRDefault="009831E7" w:rsidP="009831E7">
      <w:pPr>
        <w:rPr>
          <w:sz w:val="8"/>
        </w:rPr>
      </w:pPr>
      <w:r w:rsidRPr="00523DE6">
        <w:rPr>
          <w:highlight w:val="cyan"/>
          <w:u w:val="single"/>
        </w:rPr>
        <w:t xml:space="preserve">All of that seems to match up with </w:t>
      </w:r>
      <w:r w:rsidRPr="00523DE6">
        <w:rPr>
          <w:b/>
          <w:bCs/>
          <w:highlight w:val="cyan"/>
          <w:u w:val="single"/>
        </w:rPr>
        <w:t>what Biden is going through</w:t>
      </w:r>
      <w:r w:rsidRPr="00523DE6">
        <w:rPr>
          <w:u w:val="single"/>
        </w:rPr>
        <w:t xml:space="preserve"> at this point</w:t>
      </w:r>
      <w:r w:rsidRPr="00523DE6">
        <w:rPr>
          <w:sz w:val="8"/>
        </w:rPr>
        <w:t>. In fact, some reports suggest he’ll likely announce a reelection bid in April.</w:t>
      </w:r>
    </w:p>
    <w:p w14:paraId="6F0F70A7" w14:textId="77777777" w:rsidR="009831E7" w:rsidRDefault="009831E7" w:rsidP="009831E7">
      <w:pPr>
        <w:rPr>
          <w:sz w:val="8"/>
        </w:rPr>
      </w:pPr>
      <w:r w:rsidRPr="00523DE6">
        <w:rPr>
          <w:sz w:val="8"/>
        </w:rPr>
        <w:t xml:space="preserve">But </w:t>
      </w:r>
      <w:r w:rsidRPr="00523DE6">
        <w:rPr>
          <w:u w:val="single"/>
        </w:rPr>
        <w:t>for Republicans wondering whether it’s too soon</w:t>
      </w:r>
      <w:r w:rsidRPr="00523DE6">
        <w:rPr>
          <w:sz w:val="8"/>
        </w:rPr>
        <w:t xml:space="preserve"> to start campaigning, </w:t>
      </w:r>
      <w:r w:rsidRPr="00523DE6">
        <w:rPr>
          <w:b/>
          <w:bCs/>
          <w:highlight w:val="cyan"/>
          <w:u w:val="single"/>
        </w:rPr>
        <w:t xml:space="preserve">history is </w:t>
      </w:r>
      <w:proofErr w:type="gramStart"/>
      <w:r w:rsidRPr="00523DE6">
        <w:rPr>
          <w:b/>
          <w:bCs/>
          <w:highlight w:val="cyan"/>
          <w:u w:val="single"/>
        </w:rPr>
        <w:t>pretty clear</w:t>
      </w:r>
      <w:proofErr w:type="gramEnd"/>
      <w:r w:rsidRPr="00523DE6">
        <w:rPr>
          <w:sz w:val="8"/>
        </w:rPr>
        <w:t xml:space="preserve">. It’s </w:t>
      </w:r>
      <w:r w:rsidRPr="00523DE6">
        <w:rPr>
          <w:b/>
          <w:bCs/>
          <w:u w:val="single"/>
        </w:rPr>
        <w:t xml:space="preserve">better to start sooner or </w:t>
      </w:r>
      <w:r w:rsidRPr="00523DE6">
        <w:rPr>
          <w:b/>
          <w:bCs/>
          <w:highlight w:val="cyan"/>
          <w:u w:val="single"/>
        </w:rPr>
        <w:t>you might fall too far behind to recover</w:t>
      </w:r>
      <w:r w:rsidRPr="00523DE6">
        <w:rPr>
          <w:sz w:val="8"/>
        </w:rPr>
        <w:t>.</w:t>
      </w:r>
    </w:p>
    <w:p w14:paraId="3E61A7BC" w14:textId="77777777" w:rsidR="009831E7" w:rsidRDefault="009831E7" w:rsidP="009831E7">
      <w:pPr>
        <w:pStyle w:val="Heading4"/>
      </w:pPr>
      <w:r>
        <w:t>3-- Fundraising is key, and neg controls uniqueness</w:t>
      </w:r>
    </w:p>
    <w:p w14:paraId="436CB4E2" w14:textId="77777777" w:rsidR="009831E7" w:rsidRDefault="009831E7" w:rsidP="009831E7">
      <w:r w:rsidRPr="00DE147D">
        <w:rPr>
          <w:rStyle w:val="Style13ptBold"/>
        </w:rPr>
        <w:t xml:space="preserve">Allison </w:t>
      </w:r>
      <w:r>
        <w:rPr>
          <w:rStyle w:val="Style13ptBold"/>
        </w:rPr>
        <w:t xml:space="preserve">’24 </w:t>
      </w:r>
      <w:r w:rsidRPr="00D924E9">
        <w:t>[</w:t>
      </w:r>
      <w:r>
        <w:t>Bill; 2/28; “Biden Amasses Cash Stockpile as Trump Bleeds Money in 2024 Fight,” Bloomberg, https://archive.ph/jPvqX#selection-1353.0-1360.0]</w:t>
      </w:r>
    </w:p>
    <w:p w14:paraId="3C6416EC" w14:textId="77777777" w:rsidR="009831E7" w:rsidRPr="00B57EAE" w:rsidRDefault="009831E7" w:rsidP="009831E7">
      <w:pPr>
        <w:jc w:val="both"/>
        <w:rPr>
          <w:sz w:val="16"/>
        </w:rPr>
      </w:pPr>
      <w:r w:rsidRPr="00B57EAE">
        <w:rPr>
          <w:sz w:val="16"/>
        </w:rPr>
        <w:lastRenderedPageBreak/>
        <w:t xml:space="preserve">President Joe </w:t>
      </w:r>
      <w:r w:rsidRPr="002E24F8">
        <w:rPr>
          <w:rStyle w:val="StyleUnderline"/>
          <w:highlight w:val="cyan"/>
          <w:shd w:val="clear" w:color="auto" w:fill="00B0F0"/>
        </w:rPr>
        <w:t>Biden faces</w:t>
      </w:r>
      <w:r w:rsidRPr="00B57EAE">
        <w:rPr>
          <w:sz w:val="16"/>
        </w:rPr>
        <w:t xml:space="preserve"> </w:t>
      </w:r>
      <w:proofErr w:type="gramStart"/>
      <w:r w:rsidRPr="00B57EAE">
        <w:rPr>
          <w:sz w:val="16"/>
        </w:rPr>
        <w:t>a number of</w:t>
      </w:r>
      <w:proofErr w:type="gramEnd"/>
      <w:r w:rsidRPr="00B57EAE">
        <w:rPr>
          <w:sz w:val="16"/>
        </w:rPr>
        <w:t xml:space="preserve"> </w:t>
      </w:r>
      <w:r w:rsidRPr="002E24F8">
        <w:rPr>
          <w:rStyle w:val="StyleUnderline"/>
          <w:highlight w:val="cyan"/>
        </w:rPr>
        <w:t>obstacles</w:t>
      </w:r>
      <w:r w:rsidRPr="00DE147D">
        <w:rPr>
          <w:rStyle w:val="StyleUnderline"/>
        </w:rPr>
        <w:t xml:space="preserve"> on the road to reelection. </w:t>
      </w:r>
      <w:r w:rsidRPr="002E24F8">
        <w:rPr>
          <w:rStyle w:val="StyleUnderline"/>
          <w:highlight w:val="cyan"/>
        </w:rPr>
        <w:t>Money</w:t>
      </w:r>
      <w:r w:rsidRPr="00DE147D">
        <w:rPr>
          <w:rStyle w:val="StyleUnderline"/>
        </w:rPr>
        <w:t xml:space="preserve"> </w:t>
      </w:r>
      <w:r w:rsidRPr="002E24F8">
        <w:rPr>
          <w:rStyle w:val="StyleUnderline"/>
          <w:highlight w:val="cyan"/>
        </w:rPr>
        <w:t>won’t</w:t>
      </w:r>
      <w:r w:rsidRPr="00DE147D">
        <w:rPr>
          <w:rStyle w:val="StyleUnderline"/>
        </w:rPr>
        <w:t xml:space="preserve"> likely </w:t>
      </w:r>
      <w:r w:rsidRPr="002E24F8">
        <w:rPr>
          <w:rStyle w:val="StyleUnderline"/>
          <w:highlight w:val="cyan"/>
        </w:rPr>
        <w:t>be one of them</w:t>
      </w:r>
      <w:r w:rsidRPr="00B57EAE">
        <w:rPr>
          <w:sz w:val="16"/>
        </w:rPr>
        <w:t>.</w:t>
      </w:r>
    </w:p>
    <w:p w14:paraId="66D026E3" w14:textId="77777777" w:rsidR="009831E7" w:rsidRPr="00B57EAE" w:rsidRDefault="009831E7" w:rsidP="009831E7">
      <w:pPr>
        <w:rPr>
          <w:sz w:val="16"/>
        </w:rPr>
      </w:pPr>
      <w:r w:rsidRPr="002E24F8">
        <w:rPr>
          <w:rStyle w:val="StyleUnderline"/>
          <w:highlight w:val="cyan"/>
        </w:rPr>
        <w:t>Groups</w:t>
      </w:r>
      <w:r w:rsidRPr="00DE147D">
        <w:rPr>
          <w:rStyle w:val="StyleUnderline"/>
        </w:rPr>
        <w:t xml:space="preserve"> allied </w:t>
      </w:r>
      <w:r w:rsidRPr="002E24F8">
        <w:rPr>
          <w:rStyle w:val="StyleUnderline"/>
          <w:highlight w:val="cyan"/>
        </w:rPr>
        <w:t>with Biden</w:t>
      </w:r>
      <w:r w:rsidRPr="00DE147D">
        <w:rPr>
          <w:rStyle w:val="StyleUnderline"/>
        </w:rPr>
        <w:t xml:space="preserve"> have already </w:t>
      </w:r>
      <w:r w:rsidRPr="002E24F8">
        <w:rPr>
          <w:rStyle w:val="StyleUnderline"/>
          <w:highlight w:val="cyan"/>
        </w:rPr>
        <w:t>committed</w:t>
      </w:r>
      <w:r w:rsidRPr="00DE147D">
        <w:rPr>
          <w:rStyle w:val="StyleUnderline"/>
        </w:rPr>
        <w:t xml:space="preserve"> to spending more than </w:t>
      </w:r>
      <w:r w:rsidRPr="002E24F8">
        <w:rPr>
          <w:rStyle w:val="StyleUnderline"/>
          <w:highlight w:val="cyan"/>
        </w:rPr>
        <w:t>$700 million</w:t>
      </w:r>
      <w:r w:rsidRPr="00B57EAE">
        <w:rPr>
          <w:sz w:val="16"/>
        </w:rPr>
        <w:t xml:space="preserve"> to help him beat Donald Trump in the 2024 election, according to a political strategist familiar with national fundraising. That’s in addition to the $130 million his campaign reported having on hand at the start of February. </w:t>
      </w:r>
      <w:r w:rsidRPr="002E24F8">
        <w:rPr>
          <w:rStyle w:val="StyleUnderline"/>
          <w:highlight w:val="cyan"/>
        </w:rPr>
        <w:t>Trump’s financial situation, by comparison, is</w:t>
      </w:r>
      <w:r w:rsidRPr="00DE147D">
        <w:rPr>
          <w:rStyle w:val="StyleUnderline"/>
        </w:rPr>
        <w:t xml:space="preserve"> </w:t>
      </w:r>
      <w:r w:rsidRPr="002E24F8">
        <w:rPr>
          <w:rStyle w:val="StyleUnderline"/>
          <w:highlight w:val="cyan"/>
        </w:rPr>
        <w:t>starting to show cracks</w:t>
      </w:r>
      <w:r w:rsidRPr="00DE147D">
        <w:rPr>
          <w:rStyle w:val="StyleUnderline"/>
        </w:rPr>
        <w:t>.</w:t>
      </w:r>
      <w:r w:rsidRPr="00B57EAE">
        <w:rPr>
          <w:sz w:val="16"/>
        </w:rPr>
        <w:t xml:space="preserve"> His campaign spent more than it raised in January and allied political action committees are spending millions on his legal defense that would otherwise go to reelection efforts. The Republican National Committee’s fundraising also </w:t>
      </w:r>
      <w:proofErr w:type="gramStart"/>
      <w:r w:rsidRPr="00B57EAE">
        <w:rPr>
          <w:sz w:val="16"/>
        </w:rPr>
        <w:t>lags behind</w:t>
      </w:r>
      <w:proofErr w:type="gramEnd"/>
      <w:r w:rsidRPr="00B57EAE">
        <w:rPr>
          <w:sz w:val="16"/>
        </w:rPr>
        <w:t xml:space="preserve"> its Democratic counterpart. On top of that, Trump’s personal finances may be strained after court orders to pay a combined $540 million in damages from both a civil fraud suit and a defamation case. </w:t>
      </w:r>
      <w:r w:rsidRPr="002E24F8">
        <w:rPr>
          <w:rStyle w:val="Emphasis"/>
          <w:sz w:val="26"/>
          <w:szCs w:val="26"/>
          <w:highlight w:val="cyan"/>
        </w:rPr>
        <w:t>Money could be a difference-maker in the 2024 election where margins are expected to be incredibly tight</w:t>
      </w:r>
      <w:r w:rsidRPr="00B57EAE">
        <w:rPr>
          <w:sz w:val="16"/>
        </w:rPr>
        <w:t>. Spending this cycle is on track to surpass the $14.4 billion record set in 2020, according to OpenSecrets. In 2020, Biden was the first candidate in US history to raise more than $1 billion, compared to the $774 million Trump raised. Trump faced a cash crunch in the final weeks leading up to the election that year, forcing him to slash planned ad spending in key states.</w:t>
      </w:r>
    </w:p>
    <w:p w14:paraId="5A70B36C" w14:textId="77777777" w:rsidR="009831E7" w:rsidRDefault="009831E7" w:rsidP="009831E7">
      <w:pPr>
        <w:pStyle w:val="Heading4"/>
      </w:pPr>
      <w:r>
        <w:t>4-- Voters are influenced now</w:t>
      </w:r>
    </w:p>
    <w:p w14:paraId="30A011B9" w14:textId="77777777" w:rsidR="009831E7" w:rsidRPr="00906AEA" w:rsidRDefault="009831E7" w:rsidP="009831E7">
      <w:r w:rsidRPr="0097478F">
        <w:rPr>
          <w:rStyle w:val="Style13ptBold"/>
        </w:rPr>
        <w:t xml:space="preserve">Fisher </w:t>
      </w:r>
      <w:r>
        <w:rPr>
          <w:rStyle w:val="Style13ptBold"/>
        </w:rPr>
        <w:t xml:space="preserve">‘3/4 </w:t>
      </w:r>
      <w:r>
        <w:t>[Joe, “</w:t>
      </w:r>
      <w:proofErr w:type="gramStart"/>
      <w:r>
        <w:t>Long road</w:t>
      </w:r>
      <w:proofErr w:type="gramEnd"/>
      <w:r>
        <w:t xml:space="preserve"> to November vote: Short primary may not benefit voters,” </w:t>
      </w:r>
      <w:r w:rsidRPr="00A938DC">
        <w:rPr>
          <w:i/>
          <w:iCs/>
        </w:rPr>
        <w:t>UPI</w:t>
      </w:r>
      <w:r>
        <w:t>, https://www.upi.com/Top_News/US/2024/03/14/presidential-election-biden-trump-campaign/8431710431416/]</w:t>
      </w:r>
    </w:p>
    <w:p w14:paraId="07D4B7BC" w14:textId="77777777" w:rsidR="009831E7" w:rsidRDefault="009831E7" w:rsidP="009831E7">
      <w:r w:rsidRPr="002E24F8">
        <w:rPr>
          <w:rStyle w:val="StyleUnderline"/>
          <w:highlight w:val="cyan"/>
        </w:rPr>
        <w:t>There is still a lot for Biden</w:t>
      </w:r>
      <w:r w:rsidRPr="0097478F">
        <w:rPr>
          <w:rStyle w:val="StyleUnderline"/>
        </w:rPr>
        <w:t xml:space="preserve"> and Trump </w:t>
      </w:r>
      <w:r w:rsidRPr="002E24F8">
        <w:rPr>
          <w:rStyle w:val="StyleUnderline"/>
          <w:highlight w:val="cyan"/>
        </w:rPr>
        <w:t>to do before Election Day</w:t>
      </w:r>
      <w:r>
        <w:t>.</w:t>
      </w:r>
    </w:p>
    <w:p w14:paraId="06994C64" w14:textId="77777777" w:rsidR="009831E7" w:rsidRDefault="009831E7" w:rsidP="009831E7">
      <w:r w:rsidRPr="002E24F8">
        <w:rPr>
          <w:rStyle w:val="StyleUnderline"/>
          <w:highlight w:val="cyan"/>
        </w:rPr>
        <w:t>In</w:t>
      </w:r>
      <w:r w:rsidRPr="0097478F">
        <w:rPr>
          <w:rStyle w:val="StyleUnderline"/>
        </w:rPr>
        <w:t xml:space="preserve"> </w:t>
      </w:r>
      <w:r w:rsidRPr="002E24F8">
        <w:rPr>
          <w:rStyle w:val="StyleUnderline"/>
          <w:highlight w:val="cyan"/>
        </w:rPr>
        <w:t>the</w:t>
      </w:r>
      <w:r>
        <w:t xml:space="preserve"> more than </w:t>
      </w:r>
      <w:r w:rsidRPr="002E24F8">
        <w:rPr>
          <w:rStyle w:val="StyleUnderline"/>
          <w:highlight w:val="cyan"/>
        </w:rPr>
        <w:t>seven months</w:t>
      </w:r>
      <w:r>
        <w:t xml:space="preserve"> before the election, the </w:t>
      </w:r>
      <w:r w:rsidRPr="002E24F8">
        <w:rPr>
          <w:rStyle w:val="StyleUnderline"/>
          <w:highlight w:val="cyan"/>
        </w:rPr>
        <w:t>candidates will</w:t>
      </w:r>
      <w:r w:rsidRPr="0097478F">
        <w:rPr>
          <w:rStyle w:val="StyleUnderline"/>
        </w:rPr>
        <w:t xml:space="preserve"> work </w:t>
      </w:r>
      <w:r w:rsidRPr="002E24F8">
        <w:rPr>
          <w:rStyle w:val="StyleUnderline"/>
          <w:highlight w:val="cyan"/>
        </w:rPr>
        <w:t>to solidify</w:t>
      </w:r>
      <w:r w:rsidRPr="0097478F">
        <w:rPr>
          <w:rStyle w:val="StyleUnderline"/>
        </w:rPr>
        <w:t xml:space="preserve"> their </w:t>
      </w:r>
      <w:r w:rsidRPr="002E24F8">
        <w:rPr>
          <w:rStyle w:val="StyleUnderline"/>
          <w:highlight w:val="cyan"/>
        </w:rPr>
        <w:t>support</w:t>
      </w:r>
      <w:r>
        <w:t xml:space="preserve"> within their respective parties </w:t>
      </w:r>
      <w:r w:rsidRPr="002E24F8">
        <w:rPr>
          <w:rStyle w:val="StyleUnderline"/>
          <w:highlight w:val="cyan"/>
        </w:rPr>
        <w:t>and</w:t>
      </w:r>
      <w:r w:rsidRPr="0097478F">
        <w:rPr>
          <w:rStyle w:val="StyleUnderline"/>
        </w:rPr>
        <w:t xml:space="preserve"> attempt to </w:t>
      </w:r>
      <w:r w:rsidRPr="002E24F8">
        <w:rPr>
          <w:rStyle w:val="StyleUnderline"/>
          <w:highlight w:val="cyan"/>
        </w:rPr>
        <w:t xml:space="preserve">reach out to </w:t>
      </w:r>
      <w:r w:rsidRPr="002E24F8">
        <w:rPr>
          <w:rStyle w:val="Emphasis"/>
          <w:highlight w:val="cyan"/>
        </w:rPr>
        <w:t>undecided</w:t>
      </w:r>
      <w:r w:rsidRPr="002E24F8">
        <w:rPr>
          <w:rStyle w:val="StyleUnderline"/>
          <w:highlight w:val="cyan"/>
        </w:rPr>
        <w:t xml:space="preserve"> and </w:t>
      </w:r>
      <w:r w:rsidRPr="002E24F8">
        <w:rPr>
          <w:rStyle w:val="Emphasis"/>
          <w:highlight w:val="cyan"/>
        </w:rPr>
        <w:t>independent</w:t>
      </w:r>
      <w:r w:rsidRPr="002E24F8">
        <w:rPr>
          <w:rStyle w:val="StyleUnderline"/>
          <w:highlight w:val="cyan"/>
        </w:rPr>
        <w:t xml:space="preserve"> </w:t>
      </w:r>
      <w:r w:rsidRPr="0083311B">
        <w:t>voter</w:t>
      </w:r>
      <w:r w:rsidRPr="002E24F8">
        <w:rPr>
          <w:rStyle w:val="Emphasis"/>
          <w:highlight w:val="cyan"/>
        </w:rPr>
        <w:t>s</w:t>
      </w:r>
      <w:r>
        <w:t>.</w:t>
      </w:r>
    </w:p>
    <w:p w14:paraId="4214486F" w14:textId="77777777" w:rsidR="009831E7" w:rsidRPr="00DE147D" w:rsidRDefault="009831E7" w:rsidP="009831E7">
      <w:r>
        <w:t>"</w:t>
      </w:r>
      <w:r w:rsidRPr="002E24F8">
        <w:rPr>
          <w:rStyle w:val="StyleUnderline"/>
          <w:highlight w:val="cyan"/>
        </w:rPr>
        <w:t>The</w:t>
      </w:r>
      <w:r w:rsidRPr="0097478F">
        <w:rPr>
          <w:rStyle w:val="StyleUnderline"/>
        </w:rPr>
        <w:t xml:space="preserve"> presidential </w:t>
      </w:r>
      <w:r w:rsidRPr="002E24F8">
        <w:rPr>
          <w:rStyle w:val="StyleUnderline"/>
          <w:highlight w:val="cyan"/>
        </w:rPr>
        <w:t xml:space="preserve">race is a </w:t>
      </w:r>
      <w:r w:rsidRPr="002E24F8">
        <w:rPr>
          <w:rStyle w:val="Emphasis"/>
          <w:highlight w:val="cyan"/>
        </w:rPr>
        <w:t>marathon</w:t>
      </w:r>
      <w:r>
        <w:t>, not a sprint," Meena Bose, dean of Hofstra's public policy program and director of presidential studies, told UPI. "</w:t>
      </w:r>
      <w:r w:rsidRPr="002E24F8">
        <w:rPr>
          <w:rStyle w:val="StyleUnderline"/>
          <w:highlight w:val="cyan"/>
        </w:rPr>
        <w:t>Motivating</w:t>
      </w:r>
      <w:r>
        <w:t xml:space="preserve"> </w:t>
      </w:r>
      <w:r w:rsidRPr="002E24F8">
        <w:rPr>
          <w:rStyle w:val="Emphasis"/>
          <w:highlight w:val="cyan"/>
        </w:rPr>
        <w:t>turnout</w:t>
      </w:r>
      <w:r>
        <w:t xml:space="preserve"> </w:t>
      </w:r>
      <w:r w:rsidRPr="002E24F8">
        <w:rPr>
          <w:rStyle w:val="StyleUnderline"/>
          <w:highlight w:val="cyan"/>
        </w:rPr>
        <w:t>will be key</w:t>
      </w:r>
      <w:r w:rsidRPr="0097478F">
        <w:rPr>
          <w:rStyle w:val="StyleUnderline"/>
        </w:rPr>
        <w:t xml:space="preserve">. </w:t>
      </w:r>
      <w:r w:rsidRPr="002E24F8">
        <w:rPr>
          <w:rStyle w:val="StyleUnderline"/>
          <w:highlight w:val="cyan"/>
        </w:rPr>
        <w:t xml:space="preserve">It is a </w:t>
      </w:r>
      <w:r w:rsidRPr="002E24F8">
        <w:rPr>
          <w:rStyle w:val="Emphasis"/>
          <w:highlight w:val="cyan"/>
        </w:rPr>
        <w:t>building process</w:t>
      </w:r>
      <w:r w:rsidRPr="002E24F8">
        <w:rPr>
          <w:highlight w:val="cyan"/>
        </w:rPr>
        <w:t xml:space="preserve">. </w:t>
      </w:r>
      <w:r w:rsidRPr="002E24F8">
        <w:rPr>
          <w:rStyle w:val="StyleUnderline"/>
          <w:highlight w:val="cyan"/>
        </w:rPr>
        <w:t>Between now and</w:t>
      </w:r>
      <w:r w:rsidRPr="0097478F">
        <w:rPr>
          <w:rStyle w:val="StyleUnderline"/>
        </w:rPr>
        <w:t xml:space="preserve"> the party </w:t>
      </w:r>
      <w:r w:rsidRPr="002E24F8">
        <w:rPr>
          <w:rStyle w:val="StyleUnderline"/>
          <w:highlight w:val="cyan"/>
        </w:rPr>
        <w:t>conventions</w:t>
      </w:r>
      <w:r>
        <w:t xml:space="preserve"> -- a lot of </w:t>
      </w:r>
      <w:r w:rsidRPr="002E24F8">
        <w:rPr>
          <w:rStyle w:val="StyleUnderline"/>
          <w:highlight w:val="cyan"/>
        </w:rPr>
        <w:t>focus will be on</w:t>
      </w:r>
      <w:r w:rsidRPr="0097478F">
        <w:rPr>
          <w:rStyle w:val="StyleUnderline"/>
        </w:rPr>
        <w:t xml:space="preserve"> party building and </w:t>
      </w:r>
      <w:r w:rsidRPr="002E24F8">
        <w:rPr>
          <w:rStyle w:val="StyleUnderline"/>
          <w:highlight w:val="cyan"/>
        </w:rPr>
        <w:t>outreach</w:t>
      </w:r>
      <w:r>
        <w:t xml:space="preserve"> to be done to kind </w:t>
      </w:r>
      <w:r w:rsidRPr="0097478F">
        <w:rPr>
          <w:rStyle w:val="StyleUnderline"/>
        </w:rPr>
        <w:t xml:space="preserve">of start </w:t>
      </w:r>
      <w:r w:rsidRPr="002E24F8">
        <w:rPr>
          <w:rStyle w:val="Emphasis"/>
          <w:highlight w:val="cyan"/>
        </w:rPr>
        <w:t>turning</w:t>
      </w:r>
      <w:r w:rsidRPr="0097478F">
        <w:rPr>
          <w:rStyle w:val="Emphasis"/>
        </w:rPr>
        <w:t xml:space="preserve"> </w:t>
      </w:r>
      <w:r w:rsidRPr="002E24F8">
        <w:rPr>
          <w:rStyle w:val="Emphasis"/>
          <w:highlight w:val="cyan"/>
        </w:rPr>
        <w:t>people's attention</w:t>
      </w:r>
      <w:r w:rsidRPr="002E24F8">
        <w:rPr>
          <w:rStyle w:val="StyleUnderline"/>
          <w:highlight w:val="cyan"/>
        </w:rPr>
        <w:t xml:space="preserve"> to the election</w:t>
      </w:r>
      <w:r>
        <w:t>."</w:t>
      </w:r>
    </w:p>
    <w:p w14:paraId="1F2B9554" w14:textId="77777777" w:rsidR="009831E7" w:rsidRPr="00ED7E7E" w:rsidRDefault="009831E7" w:rsidP="009831E7">
      <w:pPr>
        <w:rPr>
          <w:sz w:val="8"/>
        </w:rPr>
      </w:pPr>
    </w:p>
    <w:p w14:paraId="660C8A89" w14:textId="77777777" w:rsidR="009831E7" w:rsidRDefault="009831E7" w:rsidP="009831E7">
      <w:pPr>
        <w:pStyle w:val="Heading3"/>
      </w:pPr>
      <w:r>
        <w:lastRenderedPageBreak/>
        <w:t>UQ---AT: Prediction Markets</w:t>
      </w:r>
    </w:p>
    <w:p w14:paraId="0A2B8D81" w14:textId="77777777" w:rsidR="009831E7" w:rsidRDefault="009831E7" w:rsidP="009831E7">
      <w:pPr>
        <w:pStyle w:val="Heading4"/>
      </w:pPr>
      <w:r>
        <w:t>Don’t trust prediction markets.</w:t>
      </w:r>
    </w:p>
    <w:p w14:paraId="43E03846" w14:textId="77777777" w:rsidR="009831E7" w:rsidRPr="00490B05" w:rsidRDefault="009831E7" w:rsidP="009831E7">
      <w:r w:rsidRPr="00490B05">
        <w:rPr>
          <w:rStyle w:val="Style13ptBold"/>
        </w:rPr>
        <w:t xml:space="preserve">Johnson '24 </w:t>
      </w:r>
      <w:r>
        <w:t>[Jeremiah; Feb; founder of the Center for New Liberalism and host of The New Liberal Podcast; "Prediction Markets Have an Elections Problem;" https://asteriskmag.com/issues/05/prediction-markets-have-an-elections-problem-jeremiah-johnson]</w:t>
      </w:r>
    </w:p>
    <w:p w14:paraId="0BDBA7EE" w14:textId="77777777" w:rsidR="009831E7" w:rsidRPr="005225A8" w:rsidRDefault="009831E7" w:rsidP="009831E7">
      <w:pPr>
        <w:rPr>
          <w:sz w:val="16"/>
        </w:rPr>
      </w:pPr>
      <w:r w:rsidRPr="005225A8">
        <w:rPr>
          <w:sz w:val="16"/>
        </w:rPr>
        <w:t xml:space="preserve">Some of the largest and most notable prediction markets to date have been around elections. The only problem? </w:t>
      </w:r>
      <w:r w:rsidRPr="00490B05">
        <w:rPr>
          <w:rStyle w:val="StyleUnderline"/>
          <w:highlight w:val="cyan"/>
        </w:rPr>
        <w:t>Prediction markets</w:t>
      </w:r>
      <w:r w:rsidRPr="005225A8">
        <w:rPr>
          <w:rStyle w:val="StyleUnderline"/>
        </w:rPr>
        <w:t xml:space="preserve"> simply </w:t>
      </w:r>
      <w:r w:rsidRPr="00490B05">
        <w:rPr>
          <w:rStyle w:val="StyleUnderline"/>
          <w:highlight w:val="cyan"/>
        </w:rPr>
        <w:t>aren’t</w:t>
      </w:r>
      <w:r w:rsidRPr="005225A8">
        <w:rPr>
          <w:rStyle w:val="StyleUnderline"/>
        </w:rPr>
        <w:t xml:space="preserve"> very </w:t>
      </w:r>
      <w:r w:rsidRPr="00490B05">
        <w:rPr>
          <w:rStyle w:val="StyleUnderline"/>
          <w:highlight w:val="cyan"/>
        </w:rPr>
        <w:t>good at political predictions</w:t>
      </w:r>
      <w:r w:rsidRPr="005225A8">
        <w:rPr>
          <w:rStyle w:val="StyleUnderline"/>
        </w:rPr>
        <w:t xml:space="preserve">. </w:t>
      </w:r>
      <w:r w:rsidRPr="005225A8">
        <w:rPr>
          <w:sz w:val="16"/>
        </w:rPr>
        <w:t xml:space="preserve">Markets for major U.S. elections are some of the deepest prediction markets anywhere: billions of dollars bet, millions of daily trades, and huge amounts of press. In theory, the larger the market, the more accurate the predictions. But in the markets with the biggest spotlight, we see a lot of strange stuff. </w:t>
      </w:r>
      <w:r w:rsidRPr="005225A8">
        <w:rPr>
          <w:rStyle w:val="StyleUnderline"/>
        </w:rPr>
        <w:t>Predictions that don’t line up with common sense</w:t>
      </w:r>
      <w:r w:rsidRPr="005225A8">
        <w:rPr>
          <w:sz w:val="16"/>
        </w:rPr>
        <w:t>. Odds that seem to defy reality. Obviously noncredible market movements. To figure out why, we’ll have to explore the underlying mechanisms that make markets work, and why the typical user of political prediction markets may not behave in the ways we expect.</w:t>
      </w:r>
    </w:p>
    <w:p w14:paraId="04C6086B" w14:textId="77777777" w:rsidR="009831E7" w:rsidRPr="005225A8" w:rsidRDefault="009831E7" w:rsidP="009831E7">
      <w:pPr>
        <w:rPr>
          <w:sz w:val="16"/>
        </w:rPr>
      </w:pPr>
      <w:r w:rsidRPr="005225A8">
        <w:rPr>
          <w:sz w:val="16"/>
        </w:rPr>
        <w:t>***</w:t>
      </w:r>
    </w:p>
    <w:p w14:paraId="3C3D91C4" w14:textId="77777777" w:rsidR="009831E7" w:rsidRPr="005225A8" w:rsidRDefault="009831E7" w:rsidP="009831E7">
      <w:pPr>
        <w:rPr>
          <w:sz w:val="16"/>
        </w:rPr>
      </w:pPr>
      <w:r w:rsidRPr="005225A8">
        <w:rPr>
          <w:sz w:val="16"/>
        </w:rPr>
        <w:t xml:space="preserve">How do we know prediction markets struggle with politics in the first place? The best evidence comes from the 2020 election. </w:t>
      </w:r>
      <w:r w:rsidRPr="005225A8">
        <w:rPr>
          <w:rStyle w:val="StyleUnderline"/>
        </w:rPr>
        <w:t xml:space="preserve">Despite a deep pool of participants, </w:t>
      </w:r>
      <w:r w:rsidRPr="00490B05">
        <w:rPr>
          <w:rStyle w:val="StyleUnderline"/>
          <w:highlight w:val="cyan"/>
        </w:rPr>
        <w:t>markets for the presidential election showed clear signs of irrationality</w:t>
      </w:r>
      <w:r w:rsidRPr="005225A8">
        <w:rPr>
          <w:rStyle w:val="StyleUnderline"/>
        </w:rPr>
        <w:t xml:space="preserve"> and biased outcomes</w:t>
      </w:r>
      <w:r w:rsidRPr="005225A8">
        <w:rPr>
          <w:sz w:val="16"/>
        </w:rPr>
        <w:t>.</w:t>
      </w:r>
    </w:p>
    <w:p w14:paraId="210DDC14" w14:textId="77777777" w:rsidR="009831E7" w:rsidRPr="005225A8" w:rsidRDefault="009831E7" w:rsidP="009831E7">
      <w:pPr>
        <w:rPr>
          <w:sz w:val="16"/>
        </w:rPr>
      </w:pPr>
      <w:r w:rsidRPr="00490B05">
        <w:rPr>
          <w:rStyle w:val="StyleUnderline"/>
          <w:highlight w:val="cyan"/>
        </w:rPr>
        <w:t>The elections were held on November 3</w:t>
      </w:r>
      <w:r w:rsidRPr="005225A8">
        <w:rPr>
          <w:rStyle w:val="StyleUnderline"/>
        </w:rPr>
        <w:t>, 2020.</w:t>
      </w:r>
      <w:r w:rsidRPr="005225A8">
        <w:rPr>
          <w:sz w:val="16"/>
        </w:rPr>
        <w:t xml:space="preserve"> By November 7, almost every major media and poll-watching organization had declared Joe Biden the winner in enough states to be elected president. And </w:t>
      </w:r>
      <w:r w:rsidRPr="005225A8">
        <w:rPr>
          <w:rStyle w:val="StyleUnderline"/>
        </w:rPr>
        <w:t xml:space="preserve">yet </w:t>
      </w:r>
      <w:r w:rsidRPr="00490B05">
        <w:rPr>
          <w:rStyle w:val="StyleUnderline"/>
          <w:highlight w:val="cyan"/>
        </w:rPr>
        <w:t>deep into December</w:t>
      </w:r>
      <w:r w:rsidRPr="005225A8">
        <w:rPr>
          <w:rStyle w:val="StyleUnderline"/>
        </w:rPr>
        <w:t xml:space="preserve">, prediction market </w:t>
      </w:r>
      <w:r w:rsidRPr="00490B05">
        <w:rPr>
          <w:rStyle w:val="StyleUnderline"/>
          <w:highlight w:val="cyan"/>
        </w:rPr>
        <w:t>contracts in states</w:t>
      </w:r>
      <w:r w:rsidRPr="005225A8">
        <w:rPr>
          <w:rStyle w:val="StyleUnderline"/>
        </w:rPr>
        <w:t xml:space="preserve"> like Georgia, Michigan, Arizona, and Pennsylvania only </w:t>
      </w:r>
      <w:r w:rsidRPr="00490B05">
        <w:rPr>
          <w:rStyle w:val="StyleUnderline"/>
          <w:highlight w:val="cyan"/>
        </w:rPr>
        <w:t>listed Joe Biden at 90 cents</w:t>
      </w:r>
      <w:r w:rsidRPr="005225A8">
        <w:rPr>
          <w:rStyle w:val="StyleUnderline"/>
        </w:rPr>
        <w:t xml:space="preserve"> </w:t>
      </w:r>
      <w:r w:rsidRPr="005225A8">
        <w:rPr>
          <w:sz w:val="16"/>
        </w:rPr>
        <w:t>(or a 90% chance to win)1  — </w:t>
      </w:r>
      <w:r w:rsidRPr="00490B05">
        <w:rPr>
          <w:rStyle w:val="StyleUnderline"/>
          <w:highlight w:val="cyan"/>
        </w:rPr>
        <w:t>long after those states had formally ratified</w:t>
      </w:r>
      <w:r w:rsidRPr="005225A8">
        <w:rPr>
          <w:rStyle w:val="StyleUnderline"/>
        </w:rPr>
        <w:t xml:space="preserve"> Joe </w:t>
      </w:r>
      <w:r w:rsidRPr="00490B05">
        <w:rPr>
          <w:rStyle w:val="StyleUnderline"/>
          <w:highlight w:val="cyan"/>
        </w:rPr>
        <w:t>Biden as their winner</w:t>
      </w:r>
      <w:r w:rsidRPr="005225A8">
        <w:rPr>
          <w:sz w:val="16"/>
        </w:rPr>
        <w:t>. In a more normal scenario those markets would have shot to 99% or 100% once every media outlet called the relevant states for Biden, and then closed once those states formally certified Biden as the winner. That wasn’t the case.</w:t>
      </w:r>
    </w:p>
    <w:p w14:paraId="2BC0B6DF" w14:textId="77777777" w:rsidR="009831E7" w:rsidRPr="005225A8" w:rsidRDefault="009831E7" w:rsidP="009831E7">
      <w:pPr>
        <w:rPr>
          <w:sz w:val="14"/>
        </w:rPr>
      </w:pPr>
      <w:r w:rsidRPr="005225A8">
        <w:rPr>
          <w:sz w:val="14"/>
        </w:rPr>
        <w:t xml:space="preserve">Why did those </w:t>
      </w:r>
      <w:proofErr w:type="gramStart"/>
      <w:r w:rsidRPr="005225A8">
        <w:rPr>
          <w:sz w:val="14"/>
        </w:rPr>
        <w:t>particular prediction</w:t>
      </w:r>
      <w:proofErr w:type="gramEnd"/>
      <w:r w:rsidRPr="005225A8">
        <w:rPr>
          <w:sz w:val="14"/>
        </w:rPr>
        <w:t xml:space="preserve"> markets refuse to go to 100%? Were they dominated by irrational behavior, or was there some sensible explanation for why? In the aftermath of Biden’s victory, Donald Trump quickly declared that large-scale election fraud had taken place. He pursued a variety of legal challenges to the official results, and, if polls are accurate, convinced something like a third of the country that the official results were fraudulent. Although there was never any real evidence or rational case for mass-scale election fraud, perhaps the market believed that Trump’s legal challenges had a ~10% chance of succeeding and was pricing in that outcome. Call this the “rational chance of overturning” theory.</w:t>
      </w:r>
    </w:p>
    <w:p w14:paraId="1B34470E" w14:textId="77777777" w:rsidR="009831E7" w:rsidRPr="005225A8" w:rsidRDefault="009831E7" w:rsidP="009831E7">
      <w:pPr>
        <w:rPr>
          <w:sz w:val="14"/>
        </w:rPr>
      </w:pPr>
      <w:r w:rsidRPr="005225A8">
        <w:rPr>
          <w:sz w:val="14"/>
        </w:rPr>
        <w:t xml:space="preserve">Unfortunately, that theory falls flat in the face of other evidence. Consider the “Electoral College Margin of Victory” market for the presidential election on </w:t>
      </w:r>
      <w:proofErr w:type="spellStart"/>
      <w:r w:rsidRPr="005225A8">
        <w:rPr>
          <w:sz w:val="14"/>
        </w:rPr>
        <w:t>PredictIt</w:t>
      </w:r>
      <w:proofErr w:type="spellEnd"/>
      <w:r w:rsidRPr="005225A8">
        <w:rPr>
          <w:sz w:val="14"/>
        </w:rPr>
        <w:t xml:space="preserve">, a prominent prediction market. This market was designed to predict the margin of victory in the Electoral College — Biden wins by 30–59 electors,2 Trump wins by 10–29 electors, etc. A rational theory pricing in a 10% chance that Trump’s legal challenges would succeed would see that 10% distributed among the likely outcomes, such as a narrow Trump victory by a small number of electoral votes. But instead, </w:t>
      </w:r>
      <w:proofErr w:type="gramStart"/>
      <w:r w:rsidRPr="005225A8">
        <w:rPr>
          <w:sz w:val="14"/>
        </w:rPr>
        <w:t>the majority of</w:t>
      </w:r>
      <w:proofErr w:type="gramEnd"/>
      <w:r w:rsidRPr="005225A8">
        <w:rPr>
          <w:sz w:val="14"/>
        </w:rPr>
        <w:t xml:space="preserve"> the bettors against Biden bet on the astonishing outcome of “Trump wins by 280+ electoral votes.” That, it should be clear, was impossible — it would require results to be overturned not just in states with tight races but also in Democratic bellwethers like California. The Trump campaign did not have active legal challenges in enough states to even consider this a possibility. And yet the bulk of prediction market betting on Trump was betting on a 280+ margin, with prices as high as 9 cents late in November.</w:t>
      </w:r>
    </w:p>
    <w:p w14:paraId="3F96A6D9" w14:textId="77777777" w:rsidR="009831E7" w:rsidRPr="005225A8" w:rsidRDefault="009831E7" w:rsidP="009831E7">
      <w:pPr>
        <w:rPr>
          <w:sz w:val="16"/>
        </w:rPr>
      </w:pPr>
      <w:r w:rsidRPr="005225A8">
        <w:rPr>
          <w:sz w:val="16"/>
        </w:rPr>
        <w:t>Other signs of irrationality also existed in the 2020 election prediction markets. Sports betting sites are essentially a more legal form of real-money prediction markets, and sometimes venture into political betting</w:t>
      </w:r>
      <w:r w:rsidRPr="005225A8">
        <w:rPr>
          <w:rStyle w:val="StyleUnderline"/>
        </w:rPr>
        <w:t xml:space="preserve">. The sports book </w:t>
      </w:r>
      <w:proofErr w:type="spellStart"/>
      <w:r w:rsidRPr="00490B05">
        <w:rPr>
          <w:rStyle w:val="StyleUnderline"/>
          <w:highlight w:val="cyan"/>
        </w:rPr>
        <w:t>MyBookie</w:t>
      </w:r>
      <w:proofErr w:type="spellEnd"/>
      <w:r w:rsidRPr="00490B05">
        <w:rPr>
          <w:rStyle w:val="StyleUnderline"/>
          <w:highlight w:val="cyan"/>
        </w:rPr>
        <w:t xml:space="preserve"> listed Trump as a slight favorite to win the presidency overall</w:t>
      </w:r>
      <w:r w:rsidRPr="005225A8">
        <w:rPr>
          <w:sz w:val="16"/>
        </w:rPr>
        <w:t xml:space="preserve">, </w:t>
      </w:r>
      <w:r w:rsidRPr="005225A8">
        <w:rPr>
          <w:rStyle w:val="StyleUnderline"/>
        </w:rPr>
        <w:t>giving him implied odds of 53% to win re-election.</w:t>
      </w:r>
      <w:r w:rsidRPr="005225A8">
        <w:rPr>
          <w:sz w:val="16"/>
        </w:rPr>
        <w:t xml:space="preserve"> But on </w:t>
      </w:r>
      <w:r w:rsidRPr="00490B05">
        <w:rPr>
          <w:rStyle w:val="Emphasis"/>
          <w:highlight w:val="cyan"/>
        </w:rPr>
        <w:t>that same site</w:t>
      </w:r>
      <w:r w:rsidRPr="00490B05">
        <w:rPr>
          <w:rStyle w:val="StyleUnderline"/>
          <w:highlight w:val="cyan"/>
        </w:rPr>
        <w:t>, Biden was a</w:t>
      </w:r>
      <w:r w:rsidRPr="005225A8">
        <w:rPr>
          <w:rStyle w:val="StyleUnderline"/>
        </w:rPr>
        <w:t xml:space="preserve"> significant </w:t>
      </w:r>
      <w:r w:rsidRPr="00490B05">
        <w:rPr>
          <w:rStyle w:val="StyleUnderline"/>
          <w:highlight w:val="cyan"/>
        </w:rPr>
        <w:t>favorite in every swing state</w:t>
      </w:r>
      <w:r w:rsidRPr="005225A8">
        <w:rPr>
          <w:sz w:val="16"/>
        </w:rPr>
        <w:t xml:space="preserve"> — 69% to win Wisconsin, 66% to win Pennsylvania, 60% to win Arizona. In a rational market, the national odds should reflect the aggregation of state-level odds, or else there would be free arbitrage available. But that arbitrage persisted — state odds were continuously out of tune with national odds. </w:t>
      </w:r>
    </w:p>
    <w:p w14:paraId="118BA69B" w14:textId="77777777" w:rsidR="009831E7" w:rsidRPr="005225A8" w:rsidRDefault="009831E7" w:rsidP="009831E7">
      <w:pPr>
        <w:rPr>
          <w:sz w:val="16"/>
        </w:rPr>
      </w:pPr>
      <w:r w:rsidRPr="005225A8">
        <w:rPr>
          <w:sz w:val="16"/>
        </w:rPr>
        <w:t>***</w:t>
      </w:r>
    </w:p>
    <w:p w14:paraId="35833EA2" w14:textId="77777777" w:rsidR="009831E7" w:rsidRPr="005225A8" w:rsidRDefault="009831E7" w:rsidP="009831E7">
      <w:pPr>
        <w:rPr>
          <w:sz w:val="16"/>
        </w:rPr>
      </w:pPr>
      <w:r w:rsidRPr="005225A8">
        <w:rPr>
          <w:sz w:val="16"/>
        </w:rPr>
        <w:t>While the 2020 election is one of the clearest examples of irrational behavior in political prediction markets, it’s far from the only example</w:t>
      </w:r>
      <w:r w:rsidRPr="00490B05">
        <w:rPr>
          <w:sz w:val="16"/>
          <w:highlight w:val="cyan"/>
        </w:rPr>
        <w:t xml:space="preserve">. </w:t>
      </w:r>
      <w:r w:rsidRPr="00490B05">
        <w:rPr>
          <w:rStyle w:val="StyleUnderline"/>
          <w:highlight w:val="cyan"/>
        </w:rPr>
        <w:t>Academic</w:t>
      </w:r>
      <w:r w:rsidRPr="005225A8">
        <w:rPr>
          <w:sz w:val="16"/>
        </w:rPr>
        <w:t xml:space="preserve"> interest in prediction markets has increased since 2016, and that </w:t>
      </w:r>
      <w:r w:rsidRPr="00490B05">
        <w:rPr>
          <w:rStyle w:val="StyleUnderline"/>
          <w:highlight w:val="cyan"/>
        </w:rPr>
        <w:t>research</w:t>
      </w:r>
      <w:r w:rsidRPr="005225A8">
        <w:rPr>
          <w:rStyle w:val="StyleUnderline"/>
        </w:rPr>
        <w:t xml:space="preserve"> has repeatedly </w:t>
      </w:r>
      <w:r w:rsidRPr="00490B05">
        <w:rPr>
          <w:rStyle w:val="StyleUnderline"/>
          <w:highlight w:val="cyan"/>
        </w:rPr>
        <w:t>found evidence of inefficiency and irrationality</w:t>
      </w:r>
      <w:r w:rsidRPr="005225A8">
        <w:rPr>
          <w:rStyle w:val="StyleUnderline"/>
        </w:rPr>
        <w:t xml:space="preserve"> in political prediction markets</w:t>
      </w:r>
      <w:r w:rsidRPr="005225A8">
        <w:rPr>
          <w:sz w:val="16"/>
        </w:rPr>
        <w:t xml:space="preserve">. </w:t>
      </w:r>
      <w:r w:rsidRPr="005225A8">
        <w:rPr>
          <w:rStyle w:val="StyleUnderline"/>
        </w:rPr>
        <w:t xml:space="preserve">One study found that </w:t>
      </w:r>
      <w:r w:rsidRPr="00490B05">
        <w:rPr>
          <w:rStyle w:val="StyleUnderline"/>
          <w:highlight w:val="cyan"/>
        </w:rPr>
        <w:t>betting markets for the 2016 EU referendum</w:t>
      </w:r>
      <w:r w:rsidRPr="005225A8">
        <w:rPr>
          <w:rStyle w:val="StyleUnderline"/>
        </w:rPr>
        <w:t xml:space="preserve"> in the U.K. </w:t>
      </w:r>
      <w:r w:rsidRPr="00490B05">
        <w:rPr>
          <w:rStyle w:val="StyleUnderline"/>
          <w:highlight w:val="cyan"/>
        </w:rPr>
        <w:t>were inefficient in absorbing new informati</w:t>
      </w:r>
      <w:r w:rsidRPr="005225A8">
        <w:rPr>
          <w:rStyle w:val="StyleUnderline"/>
        </w:rPr>
        <w:t>on</w:t>
      </w:r>
      <w:r w:rsidRPr="005225A8">
        <w:rPr>
          <w:sz w:val="16"/>
        </w:rPr>
        <w:t>.</w:t>
      </w:r>
      <w:r w:rsidRPr="005225A8">
        <w:rPr>
          <w:rStyle w:val="StyleUnderline"/>
        </w:rPr>
        <w:t xml:space="preserve">3 </w:t>
      </w:r>
      <w:r w:rsidRPr="00490B05">
        <w:rPr>
          <w:rStyle w:val="StyleUnderline"/>
          <w:highlight w:val="cyan"/>
        </w:rPr>
        <w:t>Other researchers</w:t>
      </w:r>
      <w:r w:rsidRPr="005225A8">
        <w:rPr>
          <w:rStyle w:val="StyleUnderline"/>
        </w:rPr>
        <w:t xml:space="preserve">4 have </w:t>
      </w:r>
      <w:r w:rsidRPr="00490B05">
        <w:rPr>
          <w:rStyle w:val="StyleUnderline"/>
          <w:highlight w:val="cyan"/>
        </w:rPr>
        <w:t>found that both the 2016 and 202</w:t>
      </w:r>
      <w:r w:rsidRPr="005225A8">
        <w:rPr>
          <w:rStyle w:val="StyleUnderline"/>
        </w:rPr>
        <w:t xml:space="preserve">0 U.S. presidential </w:t>
      </w:r>
      <w:r w:rsidRPr="00490B05">
        <w:rPr>
          <w:rStyle w:val="StyleUnderline"/>
          <w:highlight w:val="cyan"/>
        </w:rPr>
        <w:t xml:space="preserve">elections had large and persistent arbitrage </w:t>
      </w:r>
      <w:r w:rsidRPr="00490B05">
        <w:rPr>
          <w:rStyle w:val="StyleUnderline"/>
          <w:highlight w:val="cyan"/>
        </w:rPr>
        <w:lastRenderedPageBreak/>
        <w:t>opportunities i</w:t>
      </w:r>
      <w:r w:rsidRPr="005225A8">
        <w:rPr>
          <w:rStyle w:val="StyleUnderline"/>
        </w:rPr>
        <w:t>n their prediction markets</w:t>
      </w:r>
      <w:r w:rsidRPr="005225A8">
        <w:rPr>
          <w:rStyle w:val="Emphasis"/>
        </w:rPr>
        <w:t> — </w:t>
      </w:r>
      <w:r w:rsidRPr="00490B05">
        <w:rPr>
          <w:rStyle w:val="Emphasis"/>
          <w:highlight w:val="cyan"/>
        </w:rPr>
        <w:t>a classic sign of inefficient markets.</w:t>
      </w:r>
      <w:r w:rsidRPr="005225A8">
        <w:rPr>
          <w:rStyle w:val="Emphasis"/>
        </w:rPr>
        <w:t xml:space="preserve"> </w:t>
      </w:r>
      <w:r w:rsidRPr="005225A8">
        <w:rPr>
          <w:sz w:val="16"/>
        </w:rPr>
        <w:t xml:space="preserve">Prediction markets as a whole </w:t>
      </w:r>
      <w:proofErr w:type="gramStart"/>
      <w:r w:rsidRPr="005225A8">
        <w:rPr>
          <w:sz w:val="16"/>
        </w:rPr>
        <w:t>have a tendency to</w:t>
      </w:r>
      <w:proofErr w:type="gramEnd"/>
      <w:r w:rsidRPr="005225A8">
        <w:rPr>
          <w:sz w:val="16"/>
        </w:rPr>
        <w:t xml:space="preserve"> overstate the odds of low-probability events, a tendency known as “small odds bias.” But analysis shows that tendency is even more extreme in political prediction markets.5  </w:t>
      </w:r>
    </w:p>
    <w:p w14:paraId="07069AC8" w14:textId="77777777" w:rsidR="009831E7" w:rsidRPr="005225A8" w:rsidRDefault="009831E7" w:rsidP="009831E7">
      <w:pPr>
        <w:rPr>
          <w:rStyle w:val="StyleUnderline"/>
        </w:rPr>
      </w:pPr>
      <w:r w:rsidRPr="005225A8">
        <w:rPr>
          <w:sz w:val="16"/>
        </w:rPr>
        <w:t xml:space="preserve">Beyond the academic research on elections from 2016 and 2020, there’s also evidence from more recent elections that political prediction markets struggle to forecast events accurately when compared to expert forecasters. A proponent of prediction markets might be inclined to dismiss research for 2016, as prediction markets were still in their relative infancy. They may also equivocate about the strange 2020 markets, since Donald Trump’s claims of mass election fraud were a confounding factor and difficult to account for. But </w:t>
      </w:r>
      <w:r w:rsidRPr="005225A8">
        <w:rPr>
          <w:rStyle w:val="StyleUnderline"/>
        </w:rPr>
        <w:t xml:space="preserve">even in the 2022 U.S. midterm elections, with no Trump and fully modern prediction markets, prediction markets fared worse than expert forecasters. </w:t>
      </w:r>
    </w:p>
    <w:p w14:paraId="236C9A8A" w14:textId="77777777" w:rsidR="009831E7" w:rsidRPr="005225A8" w:rsidRDefault="009831E7" w:rsidP="009831E7">
      <w:pPr>
        <w:rPr>
          <w:sz w:val="14"/>
        </w:rPr>
      </w:pPr>
      <w:r w:rsidRPr="005225A8">
        <w:rPr>
          <w:sz w:val="14"/>
        </w:rPr>
        <w:t xml:space="preserve">In Figure 1, a variety of election prediction sites were graded on their accuracy based on a log-odds scoring method, where a higher score means a more accurate forecast.6 The election forecasts from FiveThirtyEight’s famed election model were more accurate than prediction markets from Manifold Markets, </w:t>
      </w:r>
      <w:proofErr w:type="spellStart"/>
      <w:r w:rsidRPr="005225A8">
        <w:rPr>
          <w:sz w:val="14"/>
        </w:rPr>
        <w:t>Polymarket</w:t>
      </w:r>
      <w:proofErr w:type="spellEnd"/>
      <w:r w:rsidRPr="005225A8">
        <w:rPr>
          <w:sz w:val="14"/>
        </w:rPr>
        <w:t xml:space="preserve">, Election Betting Odds, and </w:t>
      </w:r>
      <w:proofErr w:type="spellStart"/>
      <w:r w:rsidRPr="005225A8">
        <w:rPr>
          <w:sz w:val="14"/>
        </w:rPr>
        <w:t>PredictIt</w:t>
      </w:r>
      <w:proofErr w:type="spellEnd"/>
      <w:r w:rsidRPr="005225A8">
        <w:rPr>
          <w:sz w:val="14"/>
        </w:rPr>
        <w:t xml:space="preserve">. The only site to surpass7 FiveThirtyEight was </w:t>
      </w:r>
      <w:proofErr w:type="spellStart"/>
      <w:r w:rsidRPr="005225A8">
        <w:rPr>
          <w:sz w:val="14"/>
        </w:rPr>
        <w:t>Metaculus</w:t>
      </w:r>
      <w:proofErr w:type="spellEnd"/>
      <w:r w:rsidRPr="005225A8">
        <w:rPr>
          <w:sz w:val="14"/>
        </w:rPr>
        <w:t>, which is not a prediction market — it aggregates expert predictions but without the buying or selling of shares that are the signature feature of markets. The two best predictors of the 2022 midterm results were the two sites least reliant on betting and market mechanisms and most reliant on specialist expertise. The loss to FiveThirtyEight is particularly embarrassing for prediction markets because FiveThirtyEight’s predictions were public and widely shared for months before the election. Prediction markets could have simply copied those odds, since they were proven to be well-calibrated.8 In deviating from the public predictions from FiveThirtyEight, prediction markets added negative value.</w:t>
      </w:r>
    </w:p>
    <w:p w14:paraId="1871563C" w14:textId="77777777" w:rsidR="009831E7" w:rsidRPr="005225A8" w:rsidRDefault="009831E7" w:rsidP="009831E7">
      <w:pPr>
        <w:rPr>
          <w:sz w:val="14"/>
        </w:rPr>
      </w:pPr>
      <w:r w:rsidRPr="005225A8">
        <w:rPr>
          <w:sz w:val="14"/>
        </w:rPr>
        <w:t>***</w:t>
      </w:r>
    </w:p>
    <w:p w14:paraId="4F05F4D1" w14:textId="77777777" w:rsidR="009831E7" w:rsidRPr="005225A8" w:rsidRDefault="009831E7" w:rsidP="009831E7">
      <w:pPr>
        <w:rPr>
          <w:sz w:val="14"/>
        </w:rPr>
      </w:pPr>
      <w:r w:rsidRPr="005225A8">
        <w:rPr>
          <w:sz w:val="14"/>
        </w:rPr>
        <w:t>By now, we’ve seen quite a lot of evidence that prediction markets struggle with major political predictions. But if prediction markets are inefficient and irrational when predicting political outcomes, why?</w:t>
      </w:r>
    </w:p>
    <w:p w14:paraId="328DD888" w14:textId="77777777" w:rsidR="009831E7" w:rsidRPr="005225A8" w:rsidRDefault="009831E7" w:rsidP="009831E7">
      <w:pPr>
        <w:rPr>
          <w:sz w:val="14"/>
        </w:rPr>
      </w:pPr>
      <w:r w:rsidRPr="005225A8">
        <w:rPr>
          <w:sz w:val="14"/>
        </w:rPr>
        <w:t>First, we need to talk about the technical factors that can cause prediction markets to malfunction. Even the most successful prediction markets today often suffer from these factors. They may have a low volume of betting or a limited pool of bettors. They may have high fees, or a cap on how much can be bet. For long-run predictions like political outcomes, the time value of money can distort odds.9 Questions about the legality of some prediction markets may scare away bettors; some markets allay that fear by using only fake money, but that introduces a new concern since fake money may not incentivize bettors as strongly as real money. And the markets that have the fewest troublesome technical factors — crypto markets and overseas sports betting sites — are the most logistically and legally challenging markets for everyday U.S.-based bettors to reach.</w:t>
      </w:r>
    </w:p>
    <w:p w14:paraId="06B8B4BF" w14:textId="77777777" w:rsidR="009831E7" w:rsidRPr="005225A8" w:rsidRDefault="009831E7" w:rsidP="009831E7">
      <w:pPr>
        <w:rPr>
          <w:sz w:val="14"/>
        </w:rPr>
      </w:pPr>
      <w:r w:rsidRPr="005225A8">
        <w:rPr>
          <w:sz w:val="14"/>
        </w:rPr>
        <w:t>There’s some evidence that these technical factors are slightly more impactful on political markets than other markets. We know that small-odds bias is larger in political markets. There’s good reason to think that legal issues that prevent higher volumes of trading are more severe in political markets. Even as sports betting has seen a wave of legalization in the U.S. the Commodity Futures Trading Commission, which regulates derivative markets (under which event-based contract markets fall), denied prediction market Kalshi permission to offer real-money bets on political races.10 And some political prediction markets have higher fees to participate than more general betting sites.</w:t>
      </w:r>
    </w:p>
    <w:p w14:paraId="76FAC6F8" w14:textId="77777777" w:rsidR="009831E7" w:rsidRPr="005225A8" w:rsidRDefault="009831E7" w:rsidP="009831E7">
      <w:pPr>
        <w:rPr>
          <w:sz w:val="14"/>
        </w:rPr>
      </w:pPr>
      <w:r w:rsidRPr="005225A8">
        <w:rPr>
          <w:sz w:val="14"/>
        </w:rPr>
        <w:t xml:space="preserve">But these technical factors alone can’t fully explain all the odd predictions and idiosyncratic behavior we see in political prediction markets, or why they’re worse than other types of prediction markets. </w:t>
      </w:r>
      <w:proofErr w:type="gramStart"/>
      <w:r w:rsidRPr="005225A8">
        <w:rPr>
          <w:sz w:val="14"/>
        </w:rPr>
        <w:t>Instead</w:t>
      </w:r>
      <w:proofErr w:type="gramEnd"/>
      <w:r w:rsidRPr="005225A8">
        <w:rPr>
          <w:sz w:val="14"/>
        </w:rPr>
        <w:t xml:space="preserve"> we’ll need to turn to psychology to understand why people place these bets in the first place.</w:t>
      </w:r>
    </w:p>
    <w:p w14:paraId="0DB01228" w14:textId="77777777" w:rsidR="009831E7" w:rsidRPr="005225A8" w:rsidRDefault="009831E7" w:rsidP="009831E7">
      <w:pPr>
        <w:rPr>
          <w:sz w:val="14"/>
        </w:rPr>
      </w:pPr>
      <w:r w:rsidRPr="005225A8">
        <w:rPr>
          <w:sz w:val="14"/>
        </w:rPr>
        <w:t xml:space="preserve">Politics is one of the strongest sources of identity in modern society. Hundreds of millions of Americans strongly identify with political parties or labels like conservative, liberal, socialist, libertarian, Republican, or Democrat. They form groups and communities with others who keep the same beliefs. They discriminate against opposing party members in favor of their own.11 They have a common language with shared phrases, references, and inside jokes. They have beloved in-group heroes and hated out-group villains. It’s not a stretch to compare political loyalties to a religion — political identities can also have holy texts, promote saintlike figures, construct complex moral and ethical codes to live by, and enforce orthodoxy with the punishment of expulsion from the group. For millions of people, a political stance is not an abstract idea they have rationally </w:t>
      </w:r>
      <w:proofErr w:type="gramStart"/>
      <w:r w:rsidRPr="005225A8">
        <w:rPr>
          <w:sz w:val="14"/>
        </w:rPr>
        <w:t>considered</w:t>
      </w:r>
      <w:proofErr w:type="gramEnd"/>
      <w:r w:rsidRPr="005225A8">
        <w:rPr>
          <w:sz w:val="14"/>
        </w:rPr>
        <w:t xml:space="preserve"> and think is correct. It’s who they are as a person. And when you mix this sort of potent identity creation with prediction markets, outcomes get weird.</w:t>
      </w:r>
    </w:p>
    <w:p w14:paraId="36B537F6" w14:textId="77777777" w:rsidR="009831E7" w:rsidRPr="005225A8" w:rsidRDefault="009831E7" w:rsidP="009831E7">
      <w:pPr>
        <w:rPr>
          <w:sz w:val="14"/>
        </w:rPr>
      </w:pPr>
      <w:r w:rsidRPr="005225A8">
        <w:rPr>
          <w:sz w:val="14"/>
        </w:rPr>
        <w:t xml:space="preserve">There’s an interesting piece of research from Temple University12 that tested sports fans on their ability to predict the outcome of games, while also noting which teams the participants were fans of and how strongly they considered themselves fans. They found that participants had lower prediction accuracy when predicting their favorite team’s games, because they strongly overestimated their team’s chances of winning. This effect was larger the more strongly the participant identified as a fan of a particular team. </w:t>
      </w:r>
    </w:p>
    <w:p w14:paraId="6130B161" w14:textId="77777777" w:rsidR="009831E7" w:rsidRPr="005225A8" w:rsidRDefault="009831E7" w:rsidP="009831E7">
      <w:pPr>
        <w:rPr>
          <w:sz w:val="14"/>
        </w:rPr>
      </w:pPr>
      <w:r w:rsidRPr="005225A8">
        <w:rPr>
          <w:sz w:val="14"/>
        </w:rPr>
        <w:t xml:space="preserve">In short, the more strongly someone identified as a fan of a team, the worse their predictions were. Fans in this context often either misevaluate their teams or just fail to evaluate their teams at all. Betting can be seen as a form of loyalty, as an expression of allegiance to the team rather than a rational attempt to maximize expected value. Other researchers have found that fans are often reluctant to bet against their teams even if the bet is free — their identity as a fan overwhelms any rational profit-seeking motive.13 If this effect can happen for teams in sports, it certainly can happen for the “teams” in politics, where group-identity forces are even stronger. </w:t>
      </w:r>
    </w:p>
    <w:p w14:paraId="2411CE5A" w14:textId="77777777" w:rsidR="009831E7" w:rsidRPr="005225A8" w:rsidRDefault="009831E7" w:rsidP="009831E7">
      <w:pPr>
        <w:rPr>
          <w:sz w:val="14"/>
        </w:rPr>
      </w:pPr>
      <w:r w:rsidRPr="005225A8">
        <w:rPr>
          <w:sz w:val="14"/>
        </w:rPr>
        <w:t xml:space="preserve">How can we </w:t>
      </w:r>
      <w:proofErr w:type="gramStart"/>
      <w:r w:rsidRPr="005225A8">
        <w:rPr>
          <w:sz w:val="14"/>
        </w:rPr>
        <w:t>tell</w:t>
      </w:r>
      <w:proofErr w:type="gramEnd"/>
      <w:r w:rsidRPr="005225A8">
        <w:rPr>
          <w:sz w:val="14"/>
        </w:rPr>
        <w:t xml:space="preserve"> that political loyalists on prediction markets are exhibiting this “betting as loyalty” behavior? This may sound like a flippant suggestion, but a single glance at the comments section for a major </w:t>
      </w:r>
      <w:proofErr w:type="spellStart"/>
      <w:r w:rsidRPr="005225A8">
        <w:rPr>
          <w:sz w:val="14"/>
        </w:rPr>
        <w:t>PredictIt</w:t>
      </w:r>
      <w:proofErr w:type="spellEnd"/>
      <w:r w:rsidRPr="005225A8">
        <w:rPr>
          <w:sz w:val="14"/>
        </w:rPr>
        <w:t xml:space="preserve"> political market should tell you all you need to know. You’re unlikely to find any sort of reasoned analysis, but you’ll find plenty of bitter partisan fights, memes, and culture-war yelling around which party and which candidates are currently ruining America. </w:t>
      </w:r>
    </w:p>
    <w:p w14:paraId="5A260CB0" w14:textId="77777777" w:rsidR="009831E7" w:rsidRPr="005225A8" w:rsidRDefault="009831E7" w:rsidP="009831E7">
      <w:pPr>
        <w:rPr>
          <w:sz w:val="16"/>
        </w:rPr>
      </w:pPr>
      <w:r w:rsidRPr="005225A8">
        <w:rPr>
          <w:sz w:val="16"/>
        </w:rPr>
        <w:t xml:space="preserve">To state the problem bluntly, </w:t>
      </w:r>
      <w:r w:rsidRPr="00490B05">
        <w:rPr>
          <w:rStyle w:val="StyleUnderline"/>
          <w:highlight w:val="cyan"/>
        </w:rPr>
        <w:t xml:space="preserve">there is an enormous amount </w:t>
      </w:r>
      <w:r w:rsidRPr="00490B05">
        <w:rPr>
          <w:rStyle w:val="Emphasis"/>
          <w:highlight w:val="cyan"/>
        </w:rPr>
        <w:t>of dumb money</w:t>
      </w:r>
      <w:r w:rsidRPr="005225A8">
        <w:rPr>
          <w:rStyle w:val="Emphasis"/>
        </w:rPr>
        <w:t xml:space="preserve"> that surges </w:t>
      </w:r>
      <w:r w:rsidRPr="00490B05">
        <w:rPr>
          <w:rStyle w:val="Emphasis"/>
          <w:highlight w:val="cyan"/>
        </w:rPr>
        <w:t>in</w:t>
      </w:r>
      <w:r w:rsidRPr="005225A8">
        <w:rPr>
          <w:rStyle w:val="Emphasis"/>
        </w:rPr>
        <w:t xml:space="preserve">to political </w:t>
      </w:r>
      <w:r w:rsidRPr="00490B05">
        <w:rPr>
          <w:rStyle w:val="Emphasis"/>
          <w:highlight w:val="cyan"/>
        </w:rPr>
        <w:t>prediction markets</w:t>
      </w:r>
      <w:r w:rsidRPr="005225A8">
        <w:rPr>
          <w:rStyle w:val="StyleUnderline"/>
        </w:rPr>
        <w:t xml:space="preserve"> for major elections</w:t>
      </w:r>
      <w:r w:rsidRPr="005225A8">
        <w:rPr>
          <w:sz w:val="16"/>
        </w:rPr>
        <w:t xml:space="preserve">. The 2020 presidential election alone saw more than a billion dollars wagered at European sportsbooks, and major state and national political markets on </w:t>
      </w:r>
      <w:proofErr w:type="spellStart"/>
      <w:r w:rsidRPr="005225A8">
        <w:rPr>
          <w:sz w:val="16"/>
        </w:rPr>
        <w:t>PredictIt</w:t>
      </w:r>
      <w:proofErr w:type="spellEnd"/>
      <w:r w:rsidRPr="005225A8">
        <w:rPr>
          <w:sz w:val="16"/>
        </w:rPr>
        <w:t xml:space="preserve"> reached millions of bets per day leading up to election day. We know that this tidal wave of money is dumb money because we can see intense tribal behavior on these sites and research tells us that the more one identifies with a “team,” the worse one’s predictions for that team are. </w:t>
      </w:r>
      <w:r w:rsidRPr="00490B05">
        <w:rPr>
          <w:rStyle w:val="StyleUnderline"/>
          <w:highlight w:val="cyan"/>
        </w:rPr>
        <w:t>People</w:t>
      </w:r>
      <w:r w:rsidRPr="005225A8">
        <w:rPr>
          <w:rStyle w:val="StyleUnderline"/>
        </w:rPr>
        <w:t xml:space="preserve"> will </w:t>
      </w:r>
      <w:r w:rsidRPr="00490B05">
        <w:rPr>
          <w:rStyle w:val="StyleUnderline"/>
          <w:highlight w:val="cyan"/>
        </w:rPr>
        <w:t>bet</w:t>
      </w:r>
      <w:r w:rsidRPr="005225A8">
        <w:rPr>
          <w:rStyle w:val="StyleUnderline"/>
        </w:rPr>
        <w:t xml:space="preserve"> for candidates and parties not because they have an evidence-based analysis supporting their bet, but as </w:t>
      </w:r>
      <w:r w:rsidRPr="00490B05">
        <w:rPr>
          <w:rStyle w:val="StyleUnderline"/>
          <w:highlight w:val="cyan"/>
        </w:rPr>
        <w:t>an expression of identity.</w:t>
      </w:r>
    </w:p>
    <w:p w14:paraId="00C1AC69" w14:textId="77777777" w:rsidR="009831E7" w:rsidRPr="005225A8" w:rsidRDefault="009831E7" w:rsidP="009831E7">
      <w:pPr>
        <w:rPr>
          <w:sz w:val="14"/>
        </w:rPr>
      </w:pPr>
      <w:r w:rsidRPr="005225A8">
        <w:rPr>
          <w:sz w:val="14"/>
        </w:rPr>
        <w:t xml:space="preserve">Once you look at these bets as expressions of identity rather than rational bets, many of the irrational and puzzling behaviors we described earlier make more sense. This reasoning explains why the strongest overperformance comes from candidates with highly online, energetic fan bases such as Donald Trump, Andrew Yang, and Vivek Ramaswamy. It explains why the 2020 Trump betting clustered at a margin of victory of 280+ electoral votes rather than a realistic scenario like Trump winning by 10-29 electoral votes. The bettors involved weren’t doing any sort of detailed analysis or </w:t>
      </w:r>
      <w:r w:rsidRPr="005225A8">
        <w:rPr>
          <w:sz w:val="14"/>
        </w:rPr>
        <w:lastRenderedPageBreak/>
        <w:t>investigating the facts. They were expressing how much they believed in Trump, how much they supported him, and how loyal they were to him. Betting on an impossible outcome is how you show the most loyalty!</w:t>
      </w:r>
    </w:p>
    <w:p w14:paraId="20FFDDE9" w14:textId="77777777" w:rsidR="009831E7" w:rsidRPr="005225A8" w:rsidRDefault="009831E7" w:rsidP="009831E7">
      <w:pPr>
        <w:rPr>
          <w:sz w:val="14"/>
        </w:rPr>
      </w:pPr>
      <w:r w:rsidRPr="005225A8">
        <w:rPr>
          <w:sz w:val="14"/>
        </w:rPr>
        <w:t>This also explains why state-level prediction markets disconnected from national-level prediction markets. Most state-level markets received an order of magnitude less attention and betting volume than national markets. Identity-based betting congregated in those highly visible national markets and tilted them heavily towards Donald Trump. Meanwhile, far fewer bettors filtered down to the state markets, allowing savvier bettors to dominate. And these state-level predictions, when aggregated, showed Joe Biden as the favorite.</w:t>
      </w:r>
    </w:p>
    <w:p w14:paraId="12F0FC1B" w14:textId="77777777" w:rsidR="009831E7" w:rsidRPr="005225A8" w:rsidRDefault="009831E7" w:rsidP="009831E7">
      <w:pPr>
        <w:rPr>
          <w:sz w:val="14"/>
        </w:rPr>
      </w:pPr>
      <w:r w:rsidRPr="005225A8">
        <w:rPr>
          <w:sz w:val="14"/>
        </w:rPr>
        <w:t>***</w:t>
      </w:r>
    </w:p>
    <w:p w14:paraId="42044939" w14:textId="77777777" w:rsidR="009831E7" w:rsidRPr="005225A8" w:rsidRDefault="009831E7" w:rsidP="009831E7">
      <w:pPr>
        <w:rPr>
          <w:sz w:val="14"/>
        </w:rPr>
      </w:pPr>
      <w:r w:rsidRPr="005225A8">
        <w:rPr>
          <w:sz w:val="14"/>
        </w:rPr>
        <w:t>Whenever we observe instances of markets failing, it’s useful to remember why markets usually work in the first place. We know that prediction markets offer a monetary incentive to make correct predictions. But too many people jump from that starting point directly to the conclusion that prediction markets must therefore arrive at correct and efficient outcomes.</w:t>
      </w:r>
    </w:p>
    <w:p w14:paraId="3979F4C0" w14:textId="77777777" w:rsidR="009831E7" w:rsidRPr="005225A8" w:rsidRDefault="009831E7" w:rsidP="009831E7">
      <w:pPr>
        <w:rPr>
          <w:sz w:val="14"/>
        </w:rPr>
      </w:pPr>
      <w:r w:rsidRPr="005225A8">
        <w:rPr>
          <w:sz w:val="14"/>
        </w:rPr>
        <w:t xml:space="preserve">Real-world markets are more complicated. They rely on all sorts of collective norms, enforcement mechanisms, and other characteristics </w:t>
      </w:r>
      <w:proofErr w:type="gramStart"/>
      <w:r w:rsidRPr="005225A8">
        <w:rPr>
          <w:sz w:val="14"/>
        </w:rPr>
        <w:t>in order to</w:t>
      </w:r>
      <w:proofErr w:type="gramEnd"/>
      <w:r w:rsidRPr="005225A8">
        <w:rPr>
          <w:sz w:val="14"/>
        </w:rPr>
        <w:t xml:space="preserve"> function. They can be thrown out of whack by frictions like fees or taxes, incomplete information, barriers to entry, psychological or cultural factors, and more. To simplify a complex topic potentially more than we should: Markets only work when smart money can drive out dumb money. Dumb money will always exist in some form, but the financial incentives for sharp traders to bet against less savvy traders are usually enough to allow markets to function well and arrive at efficient or near-efficient outcomes. </w:t>
      </w:r>
    </w:p>
    <w:p w14:paraId="16AF2E3D" w14:textId="77777777" w:rsidR="009831E7" w:rsidRPr="005225A8" w:rsidRDefault="009831E7" w:rsidP="009831E7">
      <w:pPr>
        <w:rPr>
          <w:sz w:val="14"/>
        </w:rPr>
      </w:pPr>
      <w:r w:rsidRPr="005225A8">
        <w:rPr>
          <w:sz w:val="14"/>
        </w:rPr>
        <w:t xml:space="preserve">But smart money driving out dumb money isn’t an automatic process. There are a variety of reasons why it might not happen, including technical barriers to market entry, regulation, or cultural factors. Even in extremely deep, liquid, and mainstream financial markets the process isn’t automatic. The rise of meme stocks such as GameStop (GME) and Bed Bath &amp; Beyond (BBBY) show that if dumb money is large enough and enthusiastic enough, it’s difficult for smart money to overwhelm it and get a stock back to its “correct” price. BBBY stock maintained a market cap of around $60 million for months after the company filed for bankruptcy. Dumb-money demand for BBBY stock was so strong that BBBY </w:t>
      </w:r>
      <w:proofErr w:type="gramStart"/>
      <w:r w:rsidRPr="005225A8">
        <w:rPr>
          <w:sz w:val="14"/>
        </w:rPr>
        <w:t>actually got</w:t>
      </w:r>
      <w:proofErr w:type="gramEnd"/>
      <w:r w:rsidRPr="005225A8">
        <w:rPr>
          <w:sz w:val="14"/>
        </w:rPr>
        <w:t xml:space="preserve"> special permission to sell more stock — of an already bankrupt company! — and sold millions of dollars of it to willing buyers. The market cap remained at $62 million until the literal day the stock was delisted as their bankruptcy was finalized with zero value going to stockholders.</w:t>
      </w:r>
    </w:p>
    <w:p w14:paraId="598D8E62" w14:textId="77777777" w:rsidR="009831E7" w:rsidRPr="005225A8" w:rsidRDefault="009831E7" w:rsidP="009831E7">
      <w:pPr>
        <w:rPr>
          <w:sz w:val="14"/>
        </w:rPr>
      </w:pPr>
      <w:r w:rsidRPr="005225A8">
        <w:rPr>
          <w:sz w:val="14"/>
        </w:rPr>
        <w:t>This process of smart money driving out dumb money is even harder in prediction markets. There’s strong evidence that prediction markets have a huge amount of unsophisticated, identity-based bettors. And there’s very little evidence of the opposite — financial juggernauts throwing around their weight. Where are the hedge funds making an easy buck? Billionaire financiers routinely make massive bets on stocks, bonds, and currencies — where are the billionaires taking huge positions on prediction markets? That kind of institutional smart money doesn’t exist in political prediction markets the way it does in traditional financial markets. With so much dumb money and so little smart money, is it any surprise that we get outcomes dictated by trolls instead of professional traders?</w:t>
      </w:r>
    </w:p>
    <w:p w14:paraId="269C3698" w14:textId="77777777" w:rsidR="009831E7" w:rsidRPr="00570C2B" w:rsidRDefault="009831E7" w:rsidP="009831E7">
      <w:pPr>
        <w:rPr>
          <w:sz w:val="14"/>
        </w:rPr>
      </w:pPr>
      <w:r w:rsidRPr="00490B05">
        <w:rPr>
          <w:sz w:val="14"/>
        </w:rPr>
        <w:t xml:space="preserve">Prediction markets as a tool are still in their relative infancy. They show great promise, but the results from political prediction markets should give us pause. </w:t>
      </w:r>
      <w:r w:rsidRPr="00490B05">
        <w:rPr>
          <w:rStyle w:val="StyleUnderline"/>
          <w:highlight w:val="cyan"/>
        </w:rPr>
        <w:t>These markets are</w:t>
      </w:r>
      <w:r w:rsidRPr="005225A8">
        <w:rPr>
          <w:rStyle w:val="StyleUnderline"/>
        </w:rPr>
        <w:t xml:space="preserve"> </w:t>
      </w:r>
      <w:r w:rsidRPr="00490B05">
        <w:rPr>
          <w:rStyle w:val="StyleUnderline"/>
          <w:highlight w:val="cyan"/>
        </w:rPr>
        <w:t>demonstrably inefficient, biased</w:t>
      </w:r>
      <w:r w:rsidRPr="005225A8">
        <w:rPr>
          <w:rStyle w:val="StyleUnderline"/>
        </w:rPr>
        <w:t xml:space="preserve"> in predictable ways based on political identities, </w:t>
      </w:r>
      <w:r w:rsidRPr="00490B05">
        <w:rPr>
          <w:rStyle w:val="StyleUnderline"/>
          <w:highlight w:val="cyan"/>
        </w:rPr>
        <w:t>and can’t outperform expert analysis even when they have public access to that expert analysis</w:t>
      </w:r>
      <w:r w:rsidRPr="005225A8">
        <w:rPr>
          <w:rStyle w:val="StyleUnderline"/>
        </w:rPr>
        <w:t xml:space="preserve">. </w:t>
      </w:r>
      <w:r w:rsidRPr="00490B05">
        <w:rPr>
          <w:sz w:val="14"/>
        </w:rPr>
        <w:t>This isn’t a reason to abandon prediction markets. Like any tool, prediction markets can be used, abused, or misused, and one failure doesn’t doom the concept.</w:t>
      </w:r>
      <w:r w:rsidRPr="00490B05">
        <w:rPr>
          <w:rStyle w:val="StyleUnderline"/>
        </w:rPr>
        <w:t xml:space="preserve"> </w:t>
      </w:r>
    </w:p>
    <w:p w14:paraId="51E73BC3" w14:textId="77777777" w:rsidR="009831E7" w:rsidRDefault="009831E7" w:rsidP="009831E7">
      <w:pPr>
        <w:pStyle w:val="Heading3"/>
      </w:pPr>
      <w:r>
        <w:lastRenderedPageBreak/>
        <w:t>UQ---AT: RFK/3</w:t>
      </w:r>
      <w:r w:rsidRPr="00953D41">
        <w:rPr>
          <w:vertAlign w:val="superscript"/>
        </w:rPr>
        <w:t>rd</w:t>
      </w:r>
      <w:r>
        <w:t xml:space="preserve"> party</w:t>
      </w:r>
    </w:p>
    <w:p w14:paraId="2EEC79D0" w14:textId="77777777" w:rsidR="009831E7" w:rsidRDefault="009831E7" w:rsidP="009831E7">
      <w:pPr>
        <w:pStyle w:val="Heading4"/>
      </w:pPr>
      <w:r>
        <w:t>Kennedy is irrelevant – stealing votes from both sides and not on ballot in swing states</w:t>
      </w:r>
    </w:p>
    <w:p w14:paraId="4109EF76" w14:textId="77777777" w:rsidR="009831E7" w:rsidRPr="0016631A" w:rsidRDefault="009831E7" w:rsidP="009831E7">
      <w:r w:rsidRPr="0016631A">
        <w:rPr>
          <w:rStyle w:val="Style13ptBold"/>
        </w:rPr>
        <w:t>Bates, 5/16</w:t>
      </w:r>
      <w:r>
        <w:t xml:space="preserve">. </w:t>
      </w:r>
      <w:r>
        <w:br/>
        <w:t>Devin, writing for Worcester Spectrum News, 5/16/24. “</w:t>
      </w:r>
      <w:r w:rsidRPr="007071E2">
        <w:t>Breaking down the latest presidential polling as first debate looms</w:t>
      </w:r>
      <w:r>
        <w:t>.”</w:t>
      </w:r>
      <w:r>
        <w:br/>
      </w:r>
      <w:r w:rsidRPr="007071E2">
        <w:t>https://spectrumnews1.com/ma/worcester/news/2024/05/16/breaking-down-the-latest-presidential-polling-as-first-debate-looms</w:t>
      </w:r>
    </w:p>
    <w:p w14:paraId="353465F9" w14:textId="77777777" w:rsidR="009831E7" w:rsidRPr="00B57EAE" w:rsidRDefault="009831E7" w:rsidP="009831E7">
      <w:pPr>
        <w:rPr>
          <w:sz w:val="16"/>
        </w:rPr>
      </w:pPr>
      <w:r w:rsidRPr="00B57EAE">
        <w:rPr>
          <w:sz w:val="16"/>
        </w:rPr>
        <w:t>With the 2024 presidential election now less than six months away, new polling shows former President Donald Trump leads President Joe Biden in five of six key battleground states.</w:t>
      </w:r>
    </w:p>
    <w:p w14:paraId="3638CEB6" w14:textId="77777777" w:rsidR="009831E7" w:rsidRPr="00B57EAE" w:rsidRDefault="009831E7" w:rsidP="009831E7">
      <w:pPr>
        <w:rPr>
          <w:sz w:val="16"/>
        </w:rPr>
      </w:pPr>
      <w:r w:rsidRPr="007F5ED3">
        <w:rPr>
          <w:rStyle w:val="StyleUnderline"/>
        </w:rPr>
        <w:t>The poll, conducted by The New York Times, Siena College and The Philadelphia Inquirer</w:t>
      </w:r>
      <w:r w:rsidRPr="00B57EAE">
        <w:rPr>
          <w:sz w:val="16"/>
        </w:rPr>
        <w:t xml:space="preserve">, found Trump Leads Biden in a head-to-head matchup in Arizona, Georgia, Michigan, Arizona and Pennsylvania. Biden leads Trump in Wisconsin by two points. </w:t>
      </w:r>
    </w:p>
    <w:p w14:paraId="3C5EDA02" w14:textId="77777777" w:rsidR="009831E7" w:rsidRPr="00B57EAE" w:rsidRDefault="009831E7" w:rsidP="009831E7">
      <w:pPr>
        <w:rPr>
          <w:sz w:val="16"/>
        </w:rPr>
      </w:pPr>
      <w:r w:rsidRPr="00B57EAE">
        <w:rPr>
          <w:sz w:val="16"/>
        </w:rPr>
        <w:t>Dr. Matt Motta, an assistant professor of health law, policy and management at Boston University’s School of Public Health, said there are quite a few takeaways from this early look at the race, including President Biden’s increased focus on fundraising.</w:t>
      </w:r>
    </w:p>
    <w:p w14:paraId="1DDE59EB" w14:textId="77777777" w:rsidR="009831E7" w:rsidRPr="00B57EAE" w:rsidRDefault="009831E7" w:rsidP="009831E7">
      <w:pPr>
        <w:rPr>
          <w:sz w:val="16"/>
        </w:rPr>
      </w:pPr>
      <w:r w:rsidRPr="00B57EAE">
        <w:rPr>
          <w:sz w:val="16"/>
        </w:rPr>
        <w:t xml:space="preserve">“One of the things that we know is that President Biden has put quite a bit of effort into fundraising and advertising following the first round of battleground polls,” Motta said. </w:t>
      </w:r>
    </w:p>
    <w:p w14:paraId="762C4204" w14:textId="77777777" w:rsidR="009831E7" w:rsidRPr="00B57EAE" w:rsidRDefault="009831E7" w:rsidP="009831E7">
      <w:pPr>
        <w:rPr>
          <w:sz w:val="16"/>
        </w:rPr>
      </w:pPr>
      <w:r w:rsidRPr="00B57EAE">
        <w:rPr>
          <w:sz w:val="16"/>
        </w:rPr>
        <w:t>Additionally, both candidates’ ability to retain their base of voters has come into clearer focus.</w:t>
      </w:r>
    </w:p>
    <w:p w14:paraId="1AED95C2" w14:textId="77777777" w:rsidR="009831E7" w:rsidRPr="00B57EAE" w:rsidRDefault="009831E7" w:rsidP="009831E7">
      <w:pPr>
        <w:rPr>
          <w:sz w:val="16"/>
        </w:rPr>
      </w:pPr>
      <w:r w:rsidRPr="00B57EAE">
        <w:rPr>
          <w:sz w:val="16"/>
        </w:rPr>
        <w:t xml:space="preserve">“President Trump was winning back a very good portion of his base, in excess of eight in 10 people who voted for him last time around,” Motta said. “There’s much more uncertainty on the Biden side, with just around seven in ten backing the President who backed him in the past.” </w:t>
      </w:r>
    </w:p>
    <w:p w14:paraId="2796E229" w14:textId="77777777" w:rsidR="009831E7" w:rsidRPr="00B57EAE" w:rsidRDefault="009831E7" w:rsidP="009831E7">
      <w:pPr>
        <w:rPr>
          <w:sz w:val="16"/>
        </w:rPr>
      </w:pPr>
      <w:r w:rsidRPr="00B57EAE">
        <w:rPr>
          <w:sz w:val="16"/>
        </w:rPr>
        <w:t xml:space="preserve">Going forward, Motta is curious to see how President Biden’s campaign renews enthusiasm among his </w:t>
      </w:r>
      <w:proofErr w:type="gramStart"/>
      <w:r w:rsidRPr="00B57EAE">
        <w:rPr>
          <w:sz w:val="16"/>
        </w:rPr>
        <w:t>base, and</w:t>
      </w:r>
      <w:proofErr w:type="gramEnd"/>
      <w:r w:rsidRPr="00B57EAE">
        <w:rPr>
          <w:sz w:val="16"/>
        </w:rPr>
        <w:t xml:space="preserve"> bring those who voted for him in 2020 back into the fold.</w:t>
      </w:r>
    </w:p>
    <w:p w14:paraId="626EF896" w14:textId="77777777" w:rsidR="009831E7" w:rsidRPr="00B57EAE" w:rsidRDefault="009831E7" w:rsidP="009831E7">
      <w:pPr>
        <w:rPr>
          <w:sz w:val="16"/>
        </w:rPr>
      </w:pPr>
      <w:r w:rsidRPr="00B57EAE">
        <w:rPr>
          <w:sz w:val="16"/>
        </w:rPr>
        <w:t xml:space="preserve">The same polling also </w:t>
      </w:r>
      <w:r w:rsidRPr="007F5ED3">
        <w:rPr>
          <w:rStyle w:val="StyleUnderline"/>
        </w:rPr>
        <w:t>asked voters about independent candidate Robert F. Kennedy Jr</w:t>
      </w:r>
      <w:r w:rsidRPr="00B57EAE">
        <w:rPr>
          <w:sz w:val="16"/>
        </w:rPr>
        <w:t xml:space="preserve">., who enjoyed more support than any third-party candidate in more than 30 years. </w:t>
      </w:r>
    </w:p>
    <w:p w14:paraId="56438D73" w14:textId="77777777" w:rsidR="009831E7" w:rsidRPr="00B57EAE" w:rsidRDefault="009831E7" w:rsidP="009831E7">
      <w:pPr>
        <w:rPr>
          <w:sz w:val="16"/>
        </w:rPr>
      </w:pPr>
      <w:r w:rsidRPr="00B57EAE">
        <w:rPr>
          <w:sz w:val="16"/>
        </w:rPr>
        <w:t>Motta is closely watching Kennedy’s impact on the race, and for now, it appears he’s pulling voters away from both parties.</w:t>
      </w:r>
    </w:p>
    <w:p w14:paraId="78965163" w14:textId="77777777" w:rsidR="009831E7" w:rsidRPr="00B57EAE" w:rsidRDefault="009831E7" w:rsidP="009831E7">
      <w:pPr>
        <w:rPr>
          <w:sz w:val="16"/>
        </w:rPr>
      </w:pPr>
      <w:r w:rsidRPr="00B57EAE">
        <w:rPr>
          <w:sz w:val="16"/>
        </w:rPr>
        <w:t>“</w:t>
      </w:r>
      <w:r w:rsidRPr="007F5ED3">
        <w:rPr>
          <w:rStyle w:val="StyleUnderline"/>
        </w:rPr>
        <w:t>He has roughly equal appeal to Trump’s voters as he does to potential Biden voters</w:t>
      </w:r>
      <w:r w:rsidRPr="00B57EAE">
        <w:rPr>
          <w:sz w:val="16"/>
        </w:rPr>
        <w:t xml:space="preserve">, but there’s something </w:t>
      </w:r>
      <w:proofErr w:type="gramStart"/>
      <w:r w:rsidRPr="00B57EAE">
        <w:rPr>
          <w:sz w:val="16"/>
        </w:rPr>
        <w:t>really important</w:t>
      </w:r>
      <w:proofErr w:type="gramEnd"/>
      <w:r w:rsidRPr="00B57EAE">
        <w:rPr>
          <w:sz w:val="16"/>
        </w:rPr>
        <w:t xml:space="preserve"> we need to keep in mind when we think about RFK Jr.’s candidacy,” Motta said. “There’s a lot of hope suggesting that he could be </w:t>
      </w:r>
      <w:proofErr w:type="gramStart"/>
      <w:r w:rsidRPr="00B57EAE">
        <w:rPr>
          <w:sz w:val="16"/>
        </w:rPr>
        <w:t>in a position</w:t>
      </w:r>
      <w:proofErr w:type="gramEnd"/>
      <w:r w:rsidRPr="00B57EAE">
        <w:rPr>
          <w:sz w:val="16"/>
        </w:rPr>
        <w:t xml:space="preserve"> to play a spoiler role, allowing one candidate to get a lead in key battleground states. But </w:t>
      </w:r>
      <w:r w:rsidRPr="007F5ED3">
        <w:rPr>
          <w:rStyle w:val="StyleUnderline"/>
        </w:rPr>
        <w:t xml:space="preserve">it’s </w:t>
      </w:r>
      <w:proofErr w:type="gramStart"/>
      <w:r w:rsidRPr="007F5ED3">
        <w:rPr>
          <w:rStyle w:val="StyleUnderline"/>
        </w:rPr>
        <w:t>really important</w:t>
      </w:r>
      <w:proofErr w:type="gramEnd"/>
      <w:r w:rsidRPr="007F5ED3">
        <w:rPr>
          <w:rStyle w:val="StyleUnderline"/>
        </w:rPr>
        <w:t xml:space="preserve"> to remember that RFK Jr. is not currently on the ballot in many key battleground states</w:t>
      </w:r>
      <w:r w:rsidRPr="00B57EAE">
        <w:rPr>
          <w:sz w:val="16"/>
        </w:rPr>
        <w:t xml:space="preserve">.” </w:t>
      </w:r>
    </w:p>
    <w:p w14:paraId="39BD3049" w14:textId="77777777" w:rsidR="009831E7" w:rsidRPr="002F4338" w:rsidRDefault="009831E7" w:rsidP="009831E7">
      <w:pPr>
        <w:pStyle w:val="Heading4"/>
        <w:rPr>
          <w:rFonts w:cs="Times New Roman"/>
        </w:rPr>
      </w:pPr>
      <w:r w:rsidRPr="002F4338">
        <w:rPr>
          <w:rFonts w:cs="Times New Roman"/>
        </w:rPr>
        <w:t>Kennedy doesn’t affect the race</w:t>
      </w:r>
    </w:p>
    <w:p w14:paraId="29F23AF6" w14:textId="77777777" w:rsidR="009831E7" w:rsidRPr="002F4338" w:rsidRDefault="009831E7" w:rsidP="009831E7">
      <w:r w:rsidRPr="00CF222C">
        <w:rPr>
          <w:rStyle w:val="Style13ptBold"/>
        </w:rPr>
        <w:t xml:space="preserve">Kilgore </w:t>
      </w:r>
      <w:r w:rsidRPr="00D3799B">
        <w:rPr>
          <w:rStyle w:val="Style13ptBold"/>
        </w:rPr>
        <w:t>23</w:t>
      </w:r>
      <w:r w:rsidRPr="004322EE">
        <w:t>, political columnist for Intelligencer since 2015</w:t>
      </w:r>
      <w:r>
        <w:t>.</w:t>
      </w:r>
      <w:r>
        <w:rPr>
          <w:rStyle w:val="Style13ptBold"/>
        </w:rPr>
        <w:t xml:space="preserve"> </w:t>
      </w:r>
      <w:r w:rsidRPr="00D3799B">
        <w:t>(</w:t>
      </w:r>
      <w:r w:rsidRPr="00CF222C">
        <w:t xml:space="preserve">Ed, </w:t>
      </w:r>
      <w:r>
        <w:t xml:space="preserve">11-10-23, </w:t>
      </w:r>
      <w:r w:rsidRPr="00CF222C">
        <w:t>“The 2024 Polls Agree: Trump Has a Significant Lead Over Biden</w:t>
      </w:r>
      <w:r>
        <w:t>,</w:t>
      </w:r>
      <w:r w:rsidRPr="00CF222C">
        <w:t xml:space="preserve">” New York Magazine, </w:t>
      </w:r>
      <w:r w:rsidRPr="005C58A1">
        <w:t>https://nymag.com/intelligencer/2023/11/polls-trump-leads-biden.html</w:t>
      </w:r>
      <w:r w:rsidRPr="00CF222C">
        <w:t>)</w:t>
      </w:r>
    </w:p>
    <w:p w14:paraId="4CCCAC0F" w14:textId="77777777" w:rsidR="009831E7" w:rsidRDefault="009831E7" w:rsidP="009831E7">
      <w:pPr>
        <w:rPr>
          <w:sz w:val="14"/>
        </w:rPr>
      </w:pPr>
      <w:r w:rsidRPr="004322EE">
        <w:rPr>
          <w:sz w:val="14"/>
        </w:rPr>
        <w:t xml:space="preserve">Bloomberg/Morning Consult’s </w:t>
      </w:r>
      <w:r w:rsidRPr="002F4338">
        <w:rPr>
          <w:rStyle w:val="StyleUnderline"/>
          <w:highlight w:val="cyan"/>
        </w:rPr>
        <w:t xml:space="preserve">latest </w:t>
      </w:r>
      <w:r w:rsidRPr="004322EE">
        <w:rPr>
          <w:rStyle w:val="Emphasis"/>
          <w:highlight w:val="cyan"/>
        </w:rPr>
        <w:t>battleground polls</w:t>
      </w:r>
      <w:r w:rsidRPr="004322EE">
        <w:rPr>
          <w:sz w:val="14"/>
        </w:rPr>
        <w:t xml:space="preserve"> add in trial heats that </w:t>
      </w:r>
      <w:r w:rsidRPr="002F4338">
        <w:rPr>
          <w:rStyle w:val="StyleUnderline"/>
          <w:highlight w:val="cyan"/>
        </w:rPr>
        <w:t>include</w:t>
      </w:r>
      <w:r w:rsidRPr="002F4338">
        <w:rPr>
          <w:rStyle w:val="StyleUnderline"/>
        </w:rPr>
        <w:t xml:space="preserve"> </w:t>
      </w:r>
      <w:r w:rsidRPr="004322EE">
        <w:rPr>
          <w:sz w:val="14"/>
        </w:rPr>
        <w:t xml:space="preserve">independent candidates Robert F. </w:t>
      </w:r>
      <w:r w:rsidRPr="004322EE">
        <w:rPr>
          <w:rStyle w:val="Emphasis"/>
          <w:highlight w:val="cyan"/>
        </w:rPr>
        <w:t>Kennedy</w:t>
      </w:r>
      <w:r w:rsidRPr="002F4338">
        <w:rPr>
          <w:rStyle w:val="StyleUnderline"/>
        </w:rPr>
        <w:t xml:space="preserve"> </w:t>
      </w:r>
      <w:r w:rsidRPr="004322EE">
        <w:rPr>
          <w:sz w:val="14"/>
        </w:rPr>
        <w:t xml:space="preserve">Jr. and Cornel West. Even though </w:t>
      </w:r>
      <w:r w:rsidRPr="002F4338">
        <w:rPr>
          <w:rStyle w:val="StyleUnderline"/>
        </w:rPr>
        <w:t xml:space="preserve">Kennedy </w:t>
      </w:r>
      <w:r w:rsidRPr="004322EE">
        <w:rPr>
          <w:sz w:val="14"/>
        </w:rPr>
        <w:t xml:space="preserve">wins an average of 10 percent in these states, </w:t>
      </w:r>
      <w:r w:rsidRPr="002F4338">
        <w:rPr>
          <w:rStyle w:val="StyleUnderline"/>
          <w:highlight w:val="cyan"/>
        </w:rPr>
        <w:t xml:space="preserve">he </w:t>
      </w:r>
      <w:r w:rsidRPr="004322EE">
        <w:rPr>
          <w:rStyle w:val="Emphasis"/>
          <w:highlight w:val="cyan"/>
        </w:rPr>
        <w:t>barely affects</w:t>
      </w:r>
      <w:r w:rsidRPr="002F4338">
        <w:rPr>
          <w:rStyle w:val="StyleUnderline"/>
          <w:highlight w:val="cyan"/>
        </w:rPr>
        <w:t xml:space="preserve"> the </w:t>
      </w:r>
      <w:r w:rsidRPr="004322EE">
        <w:rPr>
          <w:rStyle w:val="Emphasis"/>
          <w:highlight w:val="cyan"/>
        </w:rPr>
        <w:t>margins</w:t>
      </w:r>
      <w:r w:rsidRPr="002F4338">
        <w:rPr>
          <w:rStyle w:val="StyleUnderline"/>
          <w:highlight w:val="cyan"/>
        </w:rPr>
        <w:t xml:space="preserve"> between the two major-party candidates</w:t>
      </w:r>
      <w:r w:rsidRPr="004322EE">
        <w:rPr>
          <w:sz w:val="14"/>
        </w:rPr>
        <w:t xml:space="preserve">, suggesting </w:t>
      </w:r>
      <w:r w:rsidRPr="002F4338">
        <w:rPr>
          <w:rStyle w:val="StyleUnderline"/>
          <w:highlight w:val="cyan"/>
        </w:rPr>
        <w:t xml:space="preserve">he is </w:t>
      </w:r>
      <w:r w:rsidRPr="004322EE">
        <w:rPr>
          <w:rStyle w:val="Emphasis"/>
          <w:highlight w:val="cyan"/>
        </w:rPr>
        <w:t>drawing support</w:t>
      </w:r>
      <w:r w:rsidRPr="002F4338">
        <w:rPr>
          <w:rStyle w:val="StyleUnderline"/>
          <w:highlight w:val="cyan"/>
        </w:rPr>
        <w:t xml:space="preserve"> from them </w:t>
      </w:r>
      <w:r w:rsidRPr="00557578">
        <w:rPr>
          <w:rStyle w:val="Emphasis"/>
          <w:highlight w:val="cyan"/>
        </w:rPr>
        <w:t>equally</w:t>
      </w:r>
      <w:r w:rsidRPr="004322EE">
        <w:rPr>
          <w:sz w:val="14"/>
        </w:rPr>
        <w:t xml:space="preserve"> and/or from voters strongly alienated from both.</w:t>
      </w:r>
    </w:p>
    <w:p w14:paraId="62F19A3B" w14:textId="77777777" w:rsidR="009831E7" w:rsidRDefault="009831E7" w:rsidP="009831E7">
      <w:pPr>
        <w:pStyle w:val="Heading4"/>
      </w:pPr>
      <w:r>
        <w:t>RFK won’t make it to November.</w:t>
      </w:r>
    </w:p>
    <w:p w14:paraId="69B6C104" w14:textId="77777777" w:rsidR="009831E7" w:rsidRPr="002D0894" w:rsidRDefault="009831E7" w:rsidP="009831E7">
      <w:r w:rsidRPr="002D0894">
        <w:rPr>
          <w:rStyle w:val="Style13ptBold"/>
        </w:rPr>
        <w:t xml:space="preserve">Cai '3/25 </w:t>
      </w:r>
      <w:r>
        <w:t>[Sophia; 3/25/24; "Biden builds machine to attack RFK Jr.;" https://www.axios.com/2024/03/25/rfk-jr-biden-trump-strategies-2024]</w:t>
      </w:r>
    </w:p>
    <w:p w14:paraId="2317B2C3" w14:textId="77777777" w:rsidR="009831E7" w:rsidRPr="002D0894" w:rsidRDefault="009831E7" w:rsidP="009831E7">
      <w:pPr>
        <w:rPr>
          <w:sz w:val="16"/>
        </w:rPr>
      </w:pPr>
      <w:r w:rsidRPr="002D0894">
        <w:rPr>
          <w:sz w:val="16"/>
        </w:rPr>
        <w:t>The DNC argues that RFK Jr. is a "stalking horse" for Trump who shares a megadonor — businessman Tim Mellon — with the former president. Mellon has given $20 million to Kennedy's super PAC and $15 million to Trump's MAGA Inc. this election cycle.</w:t>
      </w:r>
    </w:p>
    <w:p w14:paraId="5F31A36D" w14:textId="77777777" w:rsidR="009831E7" w:rsidRPr="002D0894" w:rsidRDefault="009831E7" w:rsidP="009831E7">
      <w:pPr>
        <w:rPr>
          <w:rStyle w:val="StyleUnderline"/>
        </w:rPr>
      </w:pPr>
      <w:r w:rsidRPr="002D0894">
        <w:rPr>
          <w:sz w:val="16"/>
        </w:rPr>
        <w:t xml:space="preserve">The White House also notes that </w:t>
      </w:r>
      <w:r w:rsidRPr="002D0894">
        <w:rPr>
          <w:rStyle w:val="StyleUnderline"/>
        </w:rPr>
        <w:t xml:space="preserve">the Kennedy family </w:t>
      </w:r>
      <w:r w:rsidRPr="002D0894">
        <w:rPr>
          <w:sz w:val="16"/>
        </w:rPr>
        <w:t xml:space="preserve">— royalty in Democratic politics — </w:t>
      </w:r>
      <w:r w:rsidRPr="002D0894">
        <w:rPr>
          <w:rStyle w:val="StyleUnderline"/>
        </w:rPr>
        <w:t>has been critical of RFK Jr.'s bid.</w:t>
      </w:r>
    </w:p>
    <w:p w14:paraId="0E577C78" w14:textId="77777777" w:rsidR="009831E7" w:rsidRPr="002D0894" w:rsidRDefault="009831E7" w:rsidP="009831E7">
      <w:pPr>
        <w:rPr>
          <w:sz w:val="16"/>
        </w:rPr>
      </w:pPr>
      <w:r w:rsidRPr="002D0894">
        <w:rPr>
          <w:sz w:val="16"/>
        </w:rPr>
        <w:lastRenderedPageBreak/>
        <w:t xml:space="preserve">Maria </w:t>
      </w:r>
      <w:r w:rsidRPr="002D0894">
        <w:rPr>
          <w:rStyle w:val="StyleUnderline"/>
        </w:rPr>
        <w:t>Shriver,</w:t>
      </w:r>
      <w:r w:rsidRPr="002D0894">
        <w:rPr>
          <w:sz w:val="16"/>
        </w:rPr>
        <w:t xml:space="preserve"> the niece of the late Robert F. Kennedy, was invited to Biden's State of the Union speech, and </w:t>
      </w:r>
      <w:r w:rsidRPr="002D0894">
        <w:rPr>
          <w:rStyle w:val="StyleUnderline"/>
        </w:rPr>
        <w:t>Biden posed for a photo with 50 Kennedy family members on St. Patrick's Day</w:t>
      </w:r>
      <w:r w:rsidRPr="002D0894">
        <w:rPr>
          <w:sz w:val="16"/>
        </w:rPr>
        <w:t>. The not-so-subtle message</w:t>
      </w:r>
      <w:r w:rsidRPr="002D0894">
        <w:rPr>
          <w:rStyle w:val="Emphasis"/>
        </w:rPr>
        <w:t>: The Kennedys support Biden over one of their own</w:t>
      </w:r>
      <w:r w:rsidRPr="002D0894">
        <w:rPr>
          <w:sz w:val="16"/>
        </w:rPr>
        <w:t>.</w:t>
      </w:r>
    </w:p>
    <w:p w14:paraId="4D4EC256" w14:textId="77777777" w:rsidR="009831E7" w:rsidRPr="002D0894" w:rsidRDefault="009831E7" w:rsidP="009831E7">
      <w:pPr>
        <w:rPr>
          <w:sz w:val="16"/>
        </w:rPr>
      </w:pPr>
      <w:r w:rsidRPr="002D0894">
        <w:rPr>
          <w:rStyle w:val="StyleUnderline"/>
        </w:rPr>
        <w:t xml:space="preserve">The DNC filed an FEC complaint against RFK Jr.'s campaign, alleging that it's receiving an illegal contribution from his super PAC, </w:t>
      </w:r>
      <w:r w:rsidRPr="002D0894">
        <w:rPr>
          <w:sz w:val="16"/>
        </w:rPr>
        <w:t>American Values 2024, because the group is trying to get him on the ballot in several states.</w:t>
      </w:r>
    </w:p>
    <w:p w14:paraId="618246AA" w14:textId="77777777" w:rsidR="009831E7" w:rsidRPr="002D0894" w:rsidRDefault="009831E7" w:rsidP="009831E7">
      <w:pPr>
        <w:rPr>
          <w:sz w:val="16"/>
        </w:rPr>
      </w:pPr>
      <w:r w:rsidRPr="002D0894">
        <w:rPr>
          <w:sz w:val="16"/>
        </w:rPr>
        <w:t>"We know the GOP is already working to prop up third-party candidates like Robert Kennedy Jr. to make them stalking horses for Donald Trump," DNC spokesperson Matt Corridoni told Axios.</w:t>
      </w:r>
    </w:p>
    <w:p w14:paraId="5DDDD766" w14:textId="77777777" w:rsidR="009831E7" w:rsidRPr="002D0894" w:rsidRDefault="009831E7" w:rsidP="009831E7">
      <w:pPr>
        <w:rPr>
          <w:sz w:val="16"/>
        </w:rPr>
      </w:pPr>
      <w:r w:rsidRPr="002D0894">
        <w:rPr>
          <w:sz w:val="16"/>
        </w:rPr>
        <w:t>"We're going to make sure voters are educated and we're going to make sure all candidates are playing by the rules."</w:t>
      </w:r>
    </w:p>
    <w:p w14:paraId="229D569F" w14:textId="77777777" w:rsidR="009831E7" w:rsidRPr="002D0894" w:rsidRDefault="009831E7" w:rsidP="009831E7">
      <w:pPr>
        <w:rPr>
          <w:sz w:val="16"/>
        </w:rPr>
      </w:pPr>
      <w:r w:rsidRPr="002D0894">
        <w:rPr>
          <w:sz w:val="16"/>
        </w:rPr>
        <w:t>The other side: Top Trump allies say they're watching RFK Jr. closely but — for now — aren't planning to burn resources to go after him.</w:t>
      </w:r>
    </w:p>
    <w:p w14:paraId="0910E130" w14:textId="77777777" w:rsidR="009831E7" w:rsidRPr="002D0894" w:rsidRDefault="009831E7" w:rsidP="009831E7">
      <w:pPr>
        <w:rPr>
          <w:sz w:val="16"/>
        </w:rPr>
      </w:pPr>
      <w:r w:rsidRPr="002D0894">
        <w:rPr>
          <w:sz w:val="16"/>
        </w:rPr>
        <w:t>Trump's campaign initially called RFK Jr.'s independent bid "a vanity project for a liberal Kennedy." The Republican National Committee put out a list of reasons why he should be viewed as a "radical Democrat," noting his call to cut back on fossil fuels.</w:t>
      </w:r>
    </w:p>
    <w:p w14:paraId="679BB697" w14:textId="77777777" w:rsidR="009831E7" w:rsidRPr="002D0894" w:rsidRDefault="009831E7" w:rsidP="009831E7">
      <w:pPr>
        <w:rPr>
          <w:sz w:val="16"/>
        </w:rPr>
      </w:pPr>
      <w:r w:rsidRPr="002D0894">
        <w:rPr>
          <w:sz w:val="16"/>
        </w:rPr>
        <w:t>But now Trump's team sees Kennedy as hurting Biden's standing in polls more than hurting Trump.</w:t>
      </w:r>
    </w:p>
    <w:p w14:paraId="5BB8BBFC" w14:textId="77777777" w:rsidR="009831E7" w:rsidRPr="002D0894" w:rsidRDefault="009831E7" w:rsidP="009831E7">
      <w:pPr>
        <w:rPr>
          <w:sz w:val="16"/>
        </w:rPr>
      </w:pPr>
      <w:r w:rsidRPr="002D0894">
        <w:rPr>
          <w:sz w:val="16"/>
        </w:rPr>
        <w:t xml:space="preserve">Trump allies acknowledge that Kennedy's criticism of vaccines is attractive to some of Trump's base. But they think </w:t>
      </w:r>
      <w:proofErr w:type="gramStart"/>
      <w:r w:rsidRPr="002D0894">
        <w:rPr>
          <w:sz w:val="16"/>
        </w:rPr>
        <w:t>that</w:t>
      </w:r>
      <w:proofErr w:type="gramEnd"/>
      <w:r w:rsidRPr="002D0894">
        <w:rPr>
          <w:sz w:val="16"/>
        </w:rPr>
        <w:t xml:space="preserve"> if necessary, they could easily hit Kennedy on his stance on the environment and other issues.</w:t>
      </w:r>
    </w:p>
    <w:p w14:paraId="5910996C" w14:textId="77777777" w:rsidR="009831E7" w:rsidRPr="002D0894" w:rsidRDefault="009831E7" w:rsidP="009831E7">
      <w:pPr>
        <w:rPr>
          <w:sz w:val="16"/>
        </w:rPr>
      </w:pPr>
      <w:r w:rsidRPr="002D0894">
        <w:rPr>
          <w:sz w:val="16"/>
        </w:rPr>
        <w:t xml:space="preserve">Reality check: </w:t>
      </w:r>
      <w:r w:rsidRPr="002D0894">
        <w:rPr>
          <w:rStyle w:val="StyleUnderline"/>
        </w:rPr>
        <w:t>Kennedy's campaign still needs to navigate a constellation of state laws to get on more states' ballots</w:t>
      </w:r>
      <w:r w:rsidRPr="002D0894">
        <w:rPr>
          <w:sz w:val="16"/>
        </w:rPr>
        <w:t>.</w:t>
      </w:r>
    </w:p>
    <w:p w14:paraId="6CDAAD22" w14:textId="77777777" w:rsidR="009831E7" w:rsidRPr="002D0894" w:rsidRDefault="009831E7" w:rsidP="009831E7">
      <w:pPr>
        <w:rPr>
          <w:sz w:val="16"/>
        </w:rPr>
      </w:pPr>
      <w:r w:rsidRPr="002D0894">
        <w:rPr>
          <w:rStyle w:val="StyleUnderline"/>
        </w:rPr>
        <w:t xml:space="preserve">It's filed lawsuits in some </w:t>
      </w:r>
      <w:proofErr w:type="gramStart"/>
      <w:r w:rsidRPr="002D0894">
        <w:rPr>
          <w:rStyle w:val="StyleUnderline"/>
        </w:rPr>
        <w:t>states, and</w:t>
      </w:r>
      <w:proofErr w:type="gramEnd"/>
      <w:r w:rsidRPr="002D0894">
        <w:rPr>
          <w:rStyle w:val="StyleUnderline"/>
        </w:rPr>
        <w:t xml:space="preserve"> started political parties</w:t>
      </w:r>
      <w:r w:rsidRPr="002D0894">
        <w:rPr>
          <w:sz w:val="16"/>
        </w:rPr>
        <w:t xml:space="preserve"> ("We the People" and "Texas Independent Party") i</w:t>
      </w:r>
      <w:r w:rsidRPr="002D0894">
        <w:rPr>
          <w:rStyle w:val="StyleUnderline"/>
        </w:rPr>
        <w:t>n others.</w:t>
      </w:r>
    </w:p>
    <w:p w14:paraId="1C30D695" w14:textId="77777777" w:rsidR="009831E7" w:rsidRPr="002D0894" w:rsidRDefault="009831E7" w:rsidP="009831E7">
      <w:pPr>
        <w:rPr>
          <w:sz w:val="16"/>
        </w:rPr>
      </w:pPr>
      <w:r w:rsidRPr="002D0894">
        <w:rPr>
          <w:rStyle w:val="Emphasis"/>
        </w:rPr>
        <w:t>Kennedy is officially on the ballot in just one state now — Utah</w:t>
      </w:r>
      <w:r w:rsidRPr="002D0894">
        <w:rPr>
          <w:sz w:val="16"/>
        </w:rPr>
        <w:t>. His campaign claims it has enough signatures in New Hampshire, Nevada and Hawaii to get on those states' ballots.</w:t>
      </w:r>
    </w:p>
    <w:p w14:paraId="18A4D4E5" w14:textId="77777777" w:rsidR="009831E7" w:rsidRPr="002D0894" w:rsidRDefault="009831E7" w:rsidP="009831E7">
      <w:pPr>
        <w:rPr>
          <w:sz w:val="16"/>
        </w:rPr>
      </w:pPr>
      <w:r w:rsidRPr="002D0894">
        <w:rPr>
          <w:sz w:val="16"/>
        </w:rPr>
        <w:t>American Values 2024 says it has collected enough signatures to get him on ballots in other key states, including Michigan, Arizona and Georgia.</w:t>
      </w:r>
    </w:p>
    <w:p w14:paraId="0688029A" w14:textId="77777777" w:rsidR="009831E7" w:rsidRPr="00EE20C6" w:rsidRDefault="009831E7" w:rsidP="009831E7"/>
    <w:p w14:paraId="2AD88445" w14:textId="77777777" w:rsidR="009831E7" w:rsidRPr="00224645" w:rsidRDefault="009831E7" w:rsidP="009831E7">
      <w:pPr>
        <w:pStyle w:val="Heading3"/>
      </w:pPr>
      <w:r>
        <w:lastRenderedPageBreak/>
        <w:t>UQ---AT: Russia/China October Surprise</w:t>
      </w:r>
    </w:p>
    <w:p w14:paraId="4F5718FE" w14:textId="77777777" w:rsidR="009831E7" w:rsidRDefault="009831E7" w:rsidP="009831E7">
      <w:pPr>
        <w:pStyle w:val="Heading4"/>
      </w:pPr>
      <w:r>
        <w:t>No surprise – China influence prevents</w:t>
      </w:r>
    </w:p>
    <w:p w14:paraId="5B669E84" w14:textId="77777777" w:rsidR="009831E7" w:rsidRDefault="009831E7" w:rsidP="009831E7">
      <w:r w:rsidRPr="00EE766F">
        <w:rPr>
          <w:rStyle w:val="Style13ptBold"/>
        </w:rPr>
        <w:t>Kube and Lee, 5/24</w:t>
      </w:r>
      <w:r>
        <w:t xml:space="preserve">. </w:t>
      </w:r>
      <w:r>
        <w:br/>
      </w:r>
      <w:r w:rsidRPr="00EE766F">
        <w:t>Courtney Kube is a correspondent covering national security and the military for the NBC News Investigative Unit</w:t>
      </w:r>
      <w:r>
        <w:t xml:space="preserve"> and </w:t>
      </w:r>
      <w:r w:rsidRPr="00EE766F">
        <w:t>Carol E. Lee is the Washington managing editor</w:t>
      </w:r>
      <w:r>
        <w:t xml:space="preserve">, 5/24/24. </w:t>
      </w:r>
      <w:r w:rsidRPr="00EE766F">
        <w:t>“Are Russia and North Korea planning an 'October surprise' that aids Trump?”</w:t>
      </w:r>
      <w:r>
        <w:br/>
      </w:r>
      <w:r w:rsidRPr="00EE766F">
        <w:t>https://www.nbcnews.com/news/investigations/are-russia-north-korea-planning-october-surprise-aids-trump-rcna153828</w:t>
      </w:r>
    </w:p>
    <w:p w14:paraId="0ADC0A6B" w14:textId="77777777" w:rsidR="009831E7" w:rsidRPr="00B57EAE" w:rsidRDefault="009831E7" w:rsidP="009831E7">
      <w:pPr>
        <w:rPr>
          <w:sz w:val="16"/>
        </w:rPr>
      </w:pPr>
      <w:r w:rsidRPr="00B57EAE">
        <w:rPr>
          <w:sz w:val="16"/>
        </w:rPr>
        <w:t>An 'October surprise'?</w:t>
      </w:r>
    </w:p>
    <w:p w14:paraId="368863E4" w14:textId="77777777" w:rsidR="009831E7" w:rsidRPr="00B57EAE" w:rsidRDefault="009831E7" w:rsidP="009831E7">
      <w:pPr>
        <w:rPr>
          <w:sz w:val="16"/>
        </w:rPr>
      </w:pPr>
      <w:r w:rsidRPr="00224645">
        <w:rPr>
          <w:rStyle w:val="StyleUnderline"/>
        </w:rPr>
        <w:t>Whether or not Putin encourages Kim to take provocative actions designed to create a so-called October surprise in the U.S. presidential election, a second senior administration official said Russia might hesitate to such a step.</w:t>
      </w:r>
      <w:r w:rsidRPr="00B57EAE">
        <w:rPr>
          <w:sz w:val="16"/>
        </w:rPr>
        <w:t xml:space="preserve"> The official said </w:t>
      </w:r>
      <w:r w:rsidRPr="00224645">
        <w:rPr>
          <w:rStyle w:val="StyleUnderline"/>
        </w:rPr>
        <w:t>China, which has also grown closer to Russia</w:t>
      </w:r>
      <w:r w:rsidRPr="00B57EAE">
        <w:rPr>
          <w:sz w:val="16"/>
        </w:rPr>
        <w:t xml:space="preserve"> and helped Putin wage his war in Ukraine, typically </w:t>
      </w:r>
      <w:r w:rsidRPr="00224645">
        <w:rPr>
          <w:rStyle w:val="StyleUnderline"/>
        </w:rPr>
        <w:t>does not want instability in the region</w:t>
      </w:r>
      <w:r w:rsidRPr="00B57EAE">
        <w:rPr>
          <w:sz w:val="16"/>
        </w:rPr>
        <w:t>.</w:t>
      </w:r>
    </w:p>
    <w:p w14:paraId="296D046F" w14:textId="77777777" w:rsidR="009831E7" w:rsidRPr="00B57EAE" w:rsidRDefault="009831E7" w:rsidP="009831E7">
      <w:pPr>
        <w:rPr>
          <w:sz w:val="16"/>
        </w:rPr>
      </w:pPr>
      <w:r w:rsidRPr="00B57EAE">
        <w:rPr>
          <w:sz w:val="16"/>
        </w:rPr>
        <w:t xml:space="preserve">Still, U.S. officials concede there is much about the Russia-North Korea alliance — and where it could go from here — that they do not know. Increased tensions in the Asia-Pacific region would come after two wars have broken out since Biden took office: one in Ukraine and the other between Israel and Hamas. </w:t>
      </w:r>
    </w:p>
    <w:p w14:paraId="564FF1A9" w14:textId="77777777" w:rsidR="009831E7" w:rsidRPr="00B57EAE" w:rsidRDefault="009831E7" w:rsidP="009831E7">
      <w:pPr>
        <w:rPr>
          <w:sz w:val="16"/>
        </w:rPr>
      </w:pPr>
      <w:r w:rsidRPr="00B57EAE">
        <w:rPr>
          <w:sz w:val="16"/>
        </w:rPr>
        <w:t>Trump has argued that both wars are a result of Biden’s leadership and would not have happened were he in office. Biden White House officials vehemently dispute that claim.</w:t>
      </w:r>
    </w:p>
    <w:p w14:paraId="53F6CA58" w14:textId="77777777" w:rsidR="009831E7" w:rsidRPr="00B57EAE" w:rsidRDefault="009831E7" w:rsidP="009831E7">
      <w:pPr>
        <w:rPr>
          <w:sz w:val="16"/>
        </w:rPr>
      </w:pPr>
      <w:r w:rsidRPr="00B57EAE">
        <w:rPr>
          <w:sz w:val="16"/>
        </w:rPr>
        <w:t xml:space="preserve">The increasingly close relationship between Putin and Kim represents a major shift from when Russia worked with the U.S. in the past to try to rein in North Korea. Now, Moscow is using its veto power on the U.N. Security Council to give Pyongyang cover to evade sanctions enforcement measures intended to constrain its nuclear program. </w:t>
      </w:r>
    </w:p>
    <w:p w14:paraId="3DBD65AA" w14:textId="77777777" w:rsidR="009831E7" w:rsidRPr="00B57EAE" w:rsidRDefault="009831E7" w:rsidP="009831E7">
      <w:pPr>
        <w:rPr>
          <w:sz w:val="16"/>
        </w:rPr>
      </w:pPr>
      <w:r w:rsidRPr="00B57EAE">
        <w:rPr>
          <w:sz w:val="16"/>
        </w:rPr>
        <w:t>“This is an enormous shift,” the second senior administration official said.</w:t>
      </w:r>
    </w:p>
    <w:p w14:paraId="25F2007A" w14:textId="77777777" w:rsidR="009831E7" w:rsidRPr="00B57EAE" w:rsidRDefault="009831E7" w:rsidP="009831E7">
      <w:pPr>
        <w:rPr>
          <w:sz w:val="16"/>
        </w:rPr>
      </w:pPr>
    </w:p>
    <w:p w14:paraId="50091A5E" w14:textId="77777777" w:rsidR="009831E7" w:rsidRDefault="009831E7" w:rsidP="009831E7">
      <w:pPr>
        <w:pStyle w:val="Heading3"/>
      </w:pPr>
      <w:r>
        <w:lastRenderedPageBreak/>
        <w:t>UQ---AT: Polling</w:t>
      </w:r>
    </w:p>
    <w:p w14:paraId="08455E05" w14:textId="77777777" w:rsidR="009831E7" w:rsidRDefault="009831E7" w:rsidP="009831E7">
      <w:pPr>
        <w:pStyle w:val="Heading4"/>
      </w:pPr>
      <w:r>
        <w:t xml:space="preserve">Polling artificially inflate Trump. </w:t>
      </w:r>
    </w:p>
    <w:p w14:paraId="68349F6F" w14:textId="77777777" w:rsidR="009831E7" w:rsidRPr="00211739" w:rsidRDefault="009831E7" w:rsidP="009831E7">
      <w:r w:rsidRPr="00211739">
        <w:rPr>
          <w:rStyle w:val="Style13ptBold"/>
        </w:rPr>
        <w:t>Lee '4/3</w:t>
      </w:r>
      <w:r>
        <w:t xml:space="preserve"> [Jim; pollster and CEO at Susquehanna Polling &amp; Research, Inc.; "Is Trump Really Leading in Battleground </w:t>
      </w:r>
      <w:proofErr w:type="gramStart"/>
      <w:r>
        <w:t>Pennsylvania?;</w:t>
      </w:r>
      <w:proofErr w:type="gramEnd"/>
      <w:r>
        <w:t>" https://www.realclearpennsylvania.com/articles/2024/04/03/is_trump_really_leading_in_battleground_pennsylvania_1022895.html]</w:t>
      </w:r>
    </w:p>
    <w:p w14:paraId="45D55950" w14:textId="77777777" w:rsidR="009831E7" w:rsidRPr="00211739" w:rsidRDefault="009831E7" w:rsidP="009831E7">
      <w:pPr>
        <w:rPr>
          <w:sz w:val="16"/>
        </w:rPr>
      </w:pPr>
      <w:r w:rsidRPr="00211739">
        <w:rPr>
          <w:sz w:val="16"/>
        </w:rPr>
        <w:t xml:space="preserve">We believe that </w:t>
      </w:r>
      <w:r w:rsidRPr="00211739">
        <w:rPr>
          <w:rStyle w:val="StyleUnderline"/>
          <w:highlight w:val="cyan"/>
        </w:rPr>
        <w:t>polls may be overstating Trump’s support</w:t>
      </w:r>
      <w:r w:rsidRPr="00211739">
        <w:rPr>
          <w:rStyle w:val="StyleUnderline"/>
        </w:rPr>
        <w:t xml:space="preserve"> </w:t>
      </w:r>
      <w:r w:rsidRPr="00211739">
        <w:rPr>
          <w:sz w:val="16"/>
        </w:rPr>
        <w:t>for several reasons.</w:t>
      </w:r>
    </w:p>
    <w:p w14:paraId="24D032CC" w14:textId="77777777" w:rsidR="009831E7" w:rsidRPr="00211739" w:rsidRDefault="009831E7" w:rsidP="009831E7">
      <w:pPr>
        <w:rPr>
          <w:sz w:val="16"/>
        </w:rPr>
      </w:pPr>
      <w:r w:rsidRPr="00211739">
        <w:rPr>
          <w:sz w:val="16"/>
        </w:rPr>
        <w:t xml:space="preserve">First, our </w:t>
      </w:r>
      <w:r w:rsidRPr="00211739">
        <w:rPr>
          <w:rStyle w:val="StyleUnderline"/>
          <w:highlight w:val="cyan"/>
        </w:rPr>
        <w:t>polling shows Biden leading</w:t>
      </w:r>
      <w:r w:rsidRPr="00211739">
        <w:rPr>
          <w:rStyle w:val="StyleUnderline"/>
        </w:rPr>
        <w:t xml:space="preserve"> handily </w:t>
      </w:r>
      <w:r w:rsidRPr="00211739">
        <w:rPr>
          <w:rStyle w:val="StyleUnderline"/>
          <w:highlight w:val="cyan"/>
        </w:rPr>
        <w:t>with</w:t>
      </w:r>
      <w:r w:rsidRPr="00211739">
        <w:rPr>
          <w:rStyle w:val="StyleUnderline"/>
        </w:rPr>
        <w:t xml:space="preserve"> Independent and </w:t>
      </w:r>
      <w:r w:rsidRPr="00211739">
        <w:rPr>
          <w:rStyle w:val="StyleUnderline"/>
          <w:highlight w:val="cyan"/>
        </w:rPr>
        <w:t>“</w:t>
      </w:r>
      <w:r w:rsidRPr="00211739">
        <w:rPr>
          <w:rStyle w:val="Emphasis"/>
          <w:highlight w:val="cyan"/>
        </w:rPr>
        <w:t xml:space="preserve">swing” </w:t>
      </w:r>
      <w:r w:rsidRPr="008C32DC">
        <w:rPr>
          <w:rStyle w:val="Emphasis"/>
          <w:highlight w:val="cyan"/>
        </w:rPr>
        <w:t>voters</w:t>
      </w:r>
      <w:r w:rsidRPr="00211739">
        <w:rPr>
          <w:sz w:val="16"/>
        </w:rPr>
        <w:t xml:space="preserve">. </w:t>
      </w:r>
      <w:r w:rsidRPr="00211739">
        <w:rPr>
          <w:rStyle w:val="StyleUnderline"/>
        </w:rPr>
        <w:t>These are critical cohorts of the Pennsylvania population</w:t>
      </w:r>
      <w:r w:rsidRPr="00211739">
        <w:rPr>
          <w:sz w:val="16"/>
        </w:rPr>
        <w:t xml:space="preserve"> that exit polls showed Trump lost to Biden in 2020. For instance, </w:t>
      </w:r>
      <w:proofErr w:type="gramStart"/>
      <w:r w:rsidRPr="00211739">
        <w:rPr>
          <w:rStyle w:val="StyleUnderline"/>
        </w:rPr>
        <w:t>Independent</w:t>
      </w:r>
      <w:proofErr w:type="gramEnd"/>
      <w:r w:rsidRPr="00211739">
        <w:rPr>
          <w:rStyle w:val="StyleUnderline"/>
        </w:rPr>
        <w:t xml:space="preserve"> voters</w:t>
      </w:r>
      <w:r w:rsidRPr="00211739">
        <w:rPr>
          <w:sz w:val="16"/>
        </w:rPr>
        <w:t xml:space="preserve"> – which include both registered Independents but also self-described Independents, some of whom are registered Republicans and Democrats – </w:t>
      </w:r>
      <w:r w:rsidRPr="00211739">
        <w:rPr>
          <w:rStyle w:val="StyleUnderline"/>
        </w:rPr>
        <w:t>are leaning toward Biden by 2–1 or better margins</w:t>
      </w:r>
      <w:r w:rsidRPr="00925591">
        <w:rPr>
          <w:sz w:val="16"/>
        </w:rPr>
        <w:t xml:space="preserve">. </w:t>
      </w:r>
      <w:r w:rsidRPr="00925591">
        <w:rPr>
          <w:rStyle w:val="StyleUnderline"/>
        </w:rPr>
        <w:t>Trump can’t carry the Keystone State without this critical bloc</w:t>
      </w:r>
      <w:r w:rsidRPr="00925591">
        <w:rPr>
          <w:sz w:val="16"/>
        </w:rPr>
        <w:t>. In our recent poll, about 42% of registered voters of both parties say that they are “straight ticket” voters. This leaves the remaining 16% who say they are “ticket splitters” or “swing” voters who split their tickets in most elections. Among</w:t>
      </w:r>
      <w:r w:rsidRPr="00211739">
        <w:rPr>
          <w:sz w:val="16"/>
        </w:rPr>
        <w:t xml:space="preserve"> them, Biden leads Trump handily. The straight-ticket vote can’t get you to 51% in a Pennsylvania statewide election.</w:t>
      </w:r>
    </w:p>
    <w:p w14:paraId="623982B1" w14:textId="77777777" w:rsidR="009831E7" w:rsidRPr="00211739" w:rsidRDefault="009831E7" w:rsidP="009831E7">
      <w:pPr>
        <w:rPr>
          <w:sz w:val="16"/>
        </w:rPr>
      </w:pPr>
      <w:r w:rsidRPr="00211739">
        <w:rPr>
          <w:sz w:val="16"/>
        </w:rPr>
        <w:t>Independents, ticket-splitters, and swing voters are vastly different demographically from Eastern to Western Pennsylvania. For instance, in Southeastern Pennsylvania, swing voters are centrist Republicans who are socially moderate and/or progressive on social and cultural issues, but fiscally conservative on fiscal and taxing issues. These voters despise Trump’s harsh immigration rhetoric, are unabashedly pro-gun control, and are liberal on transgender and abortion rights. They don’t support Trump, and they’ll be a key factor in determining how big he loses the vote-rich, Southeast collar counties around Philadelphia.</w:t>
      </w:r>
    </w:p>
    <w:p w14:paraId="53579E2F" w14:textId="77777777" w:rsidR="009831E7" w:rsidRPr="00211739" w:rsidRDefault="009831E7" w:rsidP="009831E7">
      <w:pPr>
        <w:rPr>
          <w:sz w:val="16"/>
        </w:rPr>
      </w:pPr>
      <w:r w:rsidRPr="00211739">
        <w:rPr>
          <w:sz w:val="16"/>
        </w:rPr>
        <w:t>By contrast, in the Southwest/Pittsburgh market, swing voters are culturally conservative Democrats who vote Republican in statewide and local elections. These are Western Pennsylvanians who grew up in Democratic families, registered Democratic because of ties to the steel or coal or labor markets (or because they had to register as Democrats to get jobs), but grew up believing in God, country, and guns. They are leaning toward Trump but make up a small share of the overall vote in statewide elections. Trump will win these swing voters, but are there enough of them to make the difference? According to our review of publicly available polling, few national pollsters are tracking support with critical swing voters.</w:t>
      </w:r>
    </w:p>
    <w:p w14:paraId="635C61C4" w14:textId="77777777" w:rsidR="009831E7" w:rsidRDefault="009831E7" w:rsidP="009831E7">
      <w:pPr>
        <w:rPr>
          <w:sz w:val="16"/>
        </w:rPr>
      </w:pPr>
      <w:r w:rsidRPr="00211739">
        <w:rPr>
          <w:sz w:val="16"/>
        </w:rPr>
        <w:t xml:space="preserve">The second reason why </w:t>
      </w:r>
      <w:r w:rsidRPr="00211739">
        <w:rPr>
          <w:rStyle w:val="StyleUnderline"/>
        </w:rPr>
        <w:t xml:space="preserve">Trump may not be winning Pennsylvania has to do with who is answering polls. We suspect because </w:t>
      </w:r>
      <w:r w:rsidRPr="00211739">
        <w:rPr>
          <w:rStyle w:val="StyleUnderline"/>
          <w:highlight w:val="cyan"/>
        </w:rPr>
        <w:t>Trump is the only candidate with “enthusiastic</w:t>
      </w:r>
      <w:r w:rsidRPr="00211739">
        <w:rPr>
          <w:rStyle w:val="StyleUnderline"/>
        </w:rPr>
        <w:t xml:space="preserve">” </w:t>
      </w:r>
      <w:r w:rsidRPr="00211739">
        <w:rPr>
          <w:rStyle w:val="StyleUnderline"/>
          <w:highlight w:val="cyan"/>
        </w:rPr>
        <w:t>voters, it’s Trump voters</w:t>
      </w:r>
      <w:r w:rsidRPr="00211739">
        <w:rPr>
          <w:rStyle w:val="StyleUnderline"/>
        </w:rPr>
        <w:t xml:space="preserve"> in particular </w:t>
      </w:r>
      <w:r w:rsidRPr="00211739">
        <w:rPr>
          <w:rStyle w:val="StyleUnderline"/>
          <w:highlight w:val="cyan"/>
        </w:rPr>
        <w:t>who are</w:t>
      </w:r>
      <w:r w:rsidRPr="00211739">
        <w:rPr>
          <w:rStyle w:val="StyleUnderline"/>
        </w:rPr>
        <w:t xml:space="preserve"> disproportionately </w:t>
      </w:r>
      <w:r w:rsidRPr="00211739">
        <w:rPr>
          <w:rStyle w:val="StyleUnderline"/>
          <w:highlight w:val="cyan"/>
        </w:rPr>
        <w:t>talking to pollsters</w:t>
      </w:r>
      <w:r w:rsidRPr="00136FAD">
        <w:rPr>
          <w:rStyle w:val="StyleUnderline"/>
          <w:highlight w:val="cyan"/>
        </w:rPr>
        <w:t>. It’s the reverse of</w:t>
      </w:r>
      <w:r w:rsidRPr="00136FAD">
        <w:rPr>
          <w:rStyle w:val="StyleUnderline"/>
        </w:rPr>
        <w:t xml:space="preserve"> what happened in 2016, when the phenomenon of “</w:t>
      </w:r>
      <w:r w:rsidRPr="00136FAD">
        <w:rPr>
          <w:rStyle w:val="StyleUnderline"/>
          <w:highlight w:val="cyan"/>
        </w:rPr>
        <w:t>shy” Trump voters</w:t>
      </w:r>
      <w:r w:rsidRPr="00136FAD">
        <w:rPr>
          <w:rStyle w:val="StyleUnderline"/>
        </w:rPr>
        <w:t xml:space="preserve"> meant that many pollsters undercounted Trump’s base of support</w:t>
      </w:r>
      <w:r w:rsidRPr="00136FAD">
        <w:rPr>
          <w:sz w:val="16"/>
        </w:rPr>
        <w:t xml:space="preserve">. </w:t>
      </w:r>
      <w:r w:rsidRPr="00136FAD">
        <w:rPr>
          <w:rStyle w:val="StyleUnderline"/>
        </w:rPr>
        <w:t>Many voters were afraid to admit they were Trumpers back then</w:t>
      </w:r>
      <w:r w:rsidRPr="00925591">
        <w:rPr>
          <w:rStyle w:val="StyleUnderline"/>
        </w:rPr>
        <w:t xml:space="preserve">. Today, </w:t>
      </w:r>
      <w:r w:rsidRPr="00925591">
        <w:rPr>
          <w:rStyle w:val="StyleUnderline"/>
          <w:highlight w:val="cyan"/>
        </w:rPr>
        <w:t>we suspect many pollsters are not adjusting their samples to account for this “non-response” bias</w:t>
      </w:r>
      <w:r w:rsidRPr="00925591">
        <w:rPr>
          <w:rStyle w:val="StyleUnderline"/>
        </w:rPr>
        <w:t xml:space="preserve">, </w:t>
      </w:r>
      <w:r w:rsidRPr="00211739">
        <w:rPr>
          <w:sz w:val="16"/>
        </w:rPr>
        <w:t>as it’s typically called. But SP&amp;R is doing so.</w:t>
      </w:r>
    </w:p>
    <w:p w14:paraId="6A1F7D3C" w14:textId="77777777" w:rsidR="009831E7" w:rsidRDefault="009831E7" w:rsidP="009831E7">
      <w:pPr>
        <w:pStyle w:val="Heading4"/>
      </w:pPr>
      <w:r>
        <w:t xml:space="preserve">Disregard their polls – Biden is in a great position going into the general election. </w:t>
      </w:r>
    </w:p>
    <w:p w14:paraId="55144940" w14:textId="77777777" w:rsidR="009831E7" w:rsidRPr="00B25A30" w:rsidRDefault="009831E7" w:rsidP="009831E7">
      <w:r w:rsidRPr="00B25A30">
        <w:rPr>
          <w:rStyle w:val="Style13ptBold"/>
        </w:rPr>
        <w:t>Nichols '24</w:t>
      </w:r>
      <w:r>
        <w:t xml:space="preserve"> [John; national affairs correspondent for The Nation; 1/2/24; "Biden Begins 2024 With Better Poll Numbers Than His Foes—and Fans—Recognize;" https://www.thenation.com/article/politics/biden-polling-economy-2024/]</w:t>
      </w:r>
    </w:p>
    <w:p w14:paraId="064B1005" w14:textId="77777777" w:rsidR="009831E7" w:rsidRPr="00B41CCA" w:rsidRDefault="009831E7" w:rsidP="009831E7">
      <w:pPr>
        <w:rPr>
          <w:sz w:val="16"/>
        </w:rPr>
      </w:pPr>
      <w:r w:rsidRPr="00B41CCA">
        <w:rPr>
          <w:rStyle w:val="StyleUnderline"/>
        </w:rPr>
        <w:t xml:space="preserve">The </w:t>
      </w:r>
      <w:r w:rsidRPr="00BD5D34">
        <w:rPr>
          <w:rStyle w:val="StyleUnderline"/>
          <w:highlight w:val="cyan"/>
        </w:rPr>
        <w:t>biggest mistake</w:t>
      </w:r>
      <w:r w:rsidRPr="00B41CCA">
        <w:rPr>
          <w:rStyle w:val="StyleUnderline"/>
        </w:rPr>
        <w:t xml:space="preserve"> that politicians and pundits make when they try to discern the direction of a presidential race </w:t>
      </w:r>
      <w:r w:rsidRPr="00BD5D34">
        <w:rPr>
          <w:rStyle w:val="StyleUnderline"/>
          <w:highlight w:val="cyan"/>
        </w:rPr>
        <w:t>is</w:t>
      </w:r>
      <w:r w:rsidRPr="00B41CCA">
        <w:rPr>
          <w:rStyle w:val="StyleUnderline"/>
        </w:rPr>
        <w:t xml:space="preserve"> that </w:t>
      </w:r>
      <w:r w:rsidRPr="00B41CCA">
        <w:rPr>
          <w:rStyle w:val="Emphasis"/>
        </w:rPr>
        <w:t xml:space="preserve">they </w:t>
      </w:r>
      <w:r w:rsidRPr="00BD5D34">
        <w:rPr>
          <w:rStyle w:val="Emphasis"/>
          <w:highlight w:val="cyan"/>
        </w:rPr>
        <w:t>read a single poll and think it’s definitional</w:t>
      </w:r>
      <w:r w:rsidRPr="00B41CCA">
        <w:rPr>
          <w:sz w:val="16"/>
        </w:rPr>
        <w:t>.</w:t>
      </w:r>
    </w:p>
    <w:p w14:paraId="08B23549" w14:textId="77777777" w:rsidR="009831E7" w:rsidRPr="00B41CCA" w:rsidRDefault="009831E7" w:rsidP="009831E7">
      <w:pPr>
        <w:rPr>
          <w:sz w:val="16"/>
        </w:rPr>
      </w:pPr>
      <w:r w:rsidRPr="00B41CCA">
        <w:rPr>
          <w:rStyle w:val="StyleUnderline"/>
        </w:rPr>
        <w:t xml:space="preserve">A lot of </w:t>
      </w:r>
      <w:r w:rsidRPr="00BD5D34">
        <w:rPr>
          <w:rStyle w:val="StyleUnderline"/>
          <w:highlight w:val="cyan"/>
        </w:rPr>
        <w:t>Dem</w:t>
      </w:r>
      <w:r w:rsidRPr="00B41CCA">
        <w:rPr>
          <w:rStyle w:val="StyleUnderline"/>
        </w:rPr>
        <w:t>ocrat</w:t>
      </w:r>
      <w:r w:rsidRPr="00BD5D34">
        <w:rPr>
          <w:rStyle w:val="StyleUnderline"/>
          <w:highlight w:val="cyan"/>
        </w:rPr>
        <w:t>s</w:t>
      </w:r>
      <w:r w:rsidRPr="00B41CCA">
        <w:rPr>
          <w:rStyle w:val="StyleUnderline"/>
        </w:rPr>
        <w:t xml:space="preserve"> </w:t>
      </w:r>
      <w:r w:rsidRPr="00BD5D34">
        <w:rPr>
          <w:rStyle w:val="StyleUnderline"/>
          <w:highlight w:val="cyan"/>
        </w:rPr>
        <w:t>did</w:t>
      </w:r>
      <w:r w:rsidRPr="00B41CCA">
        <w:rPr>
          <w:rStyle w:val="StyleUnderline"/>
        </w:rPr>
        <w:t xml:space="preserve"> exactly </w:t>
      </w:r>
      <w:r w:rsidRPr="00BD5D34">
        <w:rPr>
          <w:rStyle w:val="StyleUnderline"/>
          <w:highlight w:val="cyan"/>
        </w:rPr>
        <w:t>that</w:t>
      </w:r>
      <w:r w:rsidRPr="00B41CCA">
        <w:rPr>
          <w:rStyle w:val="StyleUnderline"/>
        </w:rPr>
        <w:t xml:space="preserve"> on November 5 </w:t>
      </w:r>
      <w:r w:rsidRPr="00BD5D34">
        <w:rPr>
          <w:rStyle w:val="StyleUnderline"/>
          <w:highlight w:val="cyan"/>
        </w:rPr>
        <w:t>when</w:t>
      </w:r>
      <w:r w:rsidRPr="00B41CCA">
        <w:rPr>
          <w:rStyle w:val="StyleUnderline"/>
        </w:rPr>
        <w:t xml:space="preserve"> The New York Times published a poll that showed President Joe </w:t>
      </w:r>
      <w:r w:rsidRPr="00BD5D34">
        <w:rPr>
          <w:rStyle w:val="StyleUnderline"/>
          <w:highlight w:val="cyan"/>
        </w:rPr>
        <w:t xml:space="preserve">Biden losing </w:t>
      </w:r>
      <w:r w:rsidRPr="00BD5D34">
        <w:rPr>
          <w:rStyle w:val="StyleUnderline"/>
          <w:highlight w:val="cyan"/>
        </w:rPr>
        <w:lastRenderedPageBreak/>
        <w:t>five out of the six</w:t>
      </w:r>
      <w:r w:rsidRPr="00B41CCA">
        <w:rPr>
          <w:rStyle w:val="StyleUnderline"/>
        </w:rPr>
        <w:t xml:space="preserve"> most </w:t>
      </w:r>
      <w:r w:rsidRPr="00BD5D34">
        <w:rPr>
          <w:rStyle w:val="StyleUnderline"/>
          <w:highlight w:val="cyan"/>
        </w:rPr>
        <w:t>hotly</w:t>
      </w:r>
      <w:r w:rsidRPr="00B41CCA">
        <w:rPr>
          <w:rStyle w:val="StyleUnderline"/>
        </w:rPr>
        <w:t xml:space="preserve"> </w:t>
      </w:r>
      <w:r w:rsidRPr="00BD5D34">
        <w:rPr>
          <w:rStyle w:val="StyleUnderline"/>
          <w:highlight w:val="cyan"/>
        </w:rPr>
        <w:t>contested</w:t>
      </w:r>
      <w:r w:rsidRPr="00B41CCA">
        <w:rPr>
          <w:rStyle w:val="StyleUnderline"/>
        </w:rPr>
        <w:t xml:space="preserve"> battleground </w:t>
      </w:r>
      <w:r w:rsidRPr="00BD5D34">
        <w:rPr>
          <w:rStyle w:val="StyleUnderline"/>
          <w:highlight w:val="cyan"/>
        </w:rPr>
        <w:t>states</w:t>
      </w:r>
      <w:r w:rsidRPr="00B41CCA">
        <w:rPr>
          <w:sz w:val="16"/>
        </w:rPr>
        <w:t>. That, Doug Gordon observed in Newsweek, inspired “</w:t>
      </w:r>
      <w:r w:rsidRPr="00B41CCA">
        <w:rPr>
          <w:rStyle w:val="StyleUnderline"/>
        </w:rPr>
        <w:t>a palpable chorus of Democratic freakout and bedwetting</w:t>
      </w:r>
      <w:r w:rsidRPr="00B41CCA">
        <w:rPr>
          <w:sz w:val="16"/>
        </w:rPr>
        <w:t xml:space="preserve">.” </w:t>
      </w:r>
      <w:r w:rsidRPr="00B41CCA">
        <w:rPr>
          <w:rStyle w:val="StyleUnderline"/>
        </w:rPr>
        <w:t xml:space="preserve">Yet </w:t>
      </w:r>
      <w:r w:rsidRPr="00BD5D34">
        <w:rPr>
          <w:rStyle w:val="Emphasis"/>
          <w:highlight w:val="cyan"/>
        </w:rPr>
        <w:t>ensuing surveys</w:t>
      </w:r>
      <w:r w:rsidRPr="00BD5D34">
        <w:rPr>
          <w:rStyle w:val="StyleUnderline"/>
          <w:highlight w:val="cyan"/>
        </w:rPr>
        <w:t xml:space="preserve"> from several of those</w:t>
      </w:r>
      <w:r w:rsidRPr="00B41CCA">
        <w:rPr>
          <w:rStyle w:val="StyleUnderline"/>
        </w:rPr>
        <w:t xml:space="preserve"> same battleground </w:t>
      </w:r>
      <w:r w:rsidRPr="00BD5D34">
        <w:rPr>
          <w:rStyle w:val="StyleUnderline"/>
          <w:highlight w:val="cyan"/>
        </w:rPr>
        <w:t xml:space="preserve">states </w:t>
      </w:r>
      <w:r w:rsidRPr="00BD5D34">
        <w:rPr>
          <w:rStyle w:val="Emphasis"/>
          <w:highlight w:val="cyan"/>
        </w:rPr>
        <w:t>put Biden back in the lead</w:t>
      </w:r>
      <w:r w:rsidRPr="00B41CCA">
        <w:rPr>
          <w:sz w:val="16"/>
        </w:rPr>
        <w:t>. Moreover, Biden’s numbers in national polls, which in early November were distressing for Democrats, weren’t looking all that bad as 2023 came to an end.</w:t>
      </w:r>
    </w:p>
    <w:p w14:paraId="37B2DE1A" w14:textId="77777777" w:rsidR="009831E7" w:rsidRPr="00B41CCA" w:rsidRDefault="009831E7" w:rsidP="009831E7">
      <w:pPr>
        <w:rPr>
          <w:sz w:val="16"/>
        </w:rPr>
      </w:pPr>
      <w:r w:rsidRPr="00B41CCA">
        <w:rPr>
          <w:rStyle w:val="StyleUnderline"/>
        </w:rPr>
        <w:t>Of the 10 most recent polls listed on Real Clear Politics, as of December 29, Biden was leading in three of them and tied in two others. There were five polls in which former president Donald Trump—the twice-impeached and 91-times-indicted front-runner for the Republican presidential nomination—was ahead. But at least three had significant enough margins of error to suggest Trump’s advantage was, at best, shaky.</w:t>
      </w:r>
    </w:p>
    <w:p w14:paraId="63FF6834" w14:textId="77777777" w:rsidR="009831E7" w:rsidRPr="00B41CCA" w:rsidRDefault="009831E7" w:rsidP="009831E7">
      <w:pPr>
        <w:rPr>
          <w:sz w:val="16"/>
        </w:rPr>
      </w:pPr>
      <w:r w:rsidRPr="00B41CCA">
        <w:rPr>
          <w:rStyle w:val="StyleUnderline"/>
        </w:rPr>
        <w:t xml:space="preserve">That polling pattern is not cause for New Year’s celebration among </w:t>
      </w:r>
      <w:r w:rsidRPr="00E04BF7">
        <w:rPr>
          <w:rStyle w:val="StyleUnderline"/>
        </w:rPr>
        <w:t>Democrats</w:t>
      </w:r>
      <w:r w:rsidRPr="00E04BF7">
        <w:rPr>
          <w:sz w:val="16"/>
        </w:rPr>
        <w:t xml:space="preserve">. </w:t>
      </w:r>
      <w:r w:rsidRPr="00E04BF7">
        <w:rPr>
          <w:rStyle w:val="StyleUnderline"/>
        </w:rPr>
        <w:t>They have a lot of work to do if they’re going to prevail in what always was, and still is, likely to be a close contest</w:t>
      </w:r>
      <w:r w:rsidRPr="00E04BF7">
        <w:rPr>
          <w:sz w:val="16"/>
        </w:rPr>
        <w:t>. But the end-of-the-year survey data challenges</w:t>
      </w:r>
      <w:r w:rsidRPr="00B41CCA">
        <w:rPr>
          <w:sz w:val="16"/>
        </w:rPr>
        <w:t xml:space="preserve"> the notion, which took hold in November and lingers to this day among Republicans and many fretful Democrats, that Biden has little chance of holding the White House.</w:t>
      </w:r>
    </w:p>
    <w:p w14:paraId="584D8E26" w14:textId="77777777" w:rsidR="009831E7" w:rsidRPr="00B41CCA" w:rsidRDefault="009831E7" w:rsidP="009831E7">
      <w:pPr>
        <w:rPr>
          <w:sz w:val="16"/>
        </w:rPr>
      </w:pPr>
      <w:r w:rsidRPr="00B41CCA">
        <w:rPr>
          <w:sz w:val="16"/>
        </w:rPr>
        <w:t xml:space="preserve">To be sure, </w:t>
      </w:r>
      <w:r w:rsidRPr="00B41CCA">
        <w:rPr>
          <w:rStyle w:val="StyleUnderline"/>
        </w:rPr>
        <w:t>the president’s approval ratings remain miserable</w:t>
      </w:r>
      <w:r w:rsidRPr="00B41CCA">
        <w:rPr>
          <w:sz w:val="16"/>
        </w:rPr>
        <w:t xml:space="preserve">—but </w:t>
      </w:r>
      <w:r w:rsidRPr="00B41CCA">
        <w:rPr>
          <w:rStyle w:val="StyleUnderline"/>
        </w:rPr>
        <w:t xml:space="preserve">then </w:t>
      </w:r>
      <w:r w:rsidRPr="00BD5D34">
        <w:rPr>
          <w:rStyle w:val="Emphasis"/>
          <w:highlight w:val="cyan"/>
        </w:rPr>
        <w:t>Trump’s</w:t>
      </w:r>
      <w:r w:rsidRPr="00B41CCA">
        <w:rPr>
          <w:rStyle w:val="StyleUnderline"/>
        </w:rPr>
        <w:t xml:space="preserve"> favorability </w:t>
      </w:r>
      <w:r w:rsidRPr="00BD5D34">
        <w:rPr>
          <w:rStyle w:val="StyleUnderline"/>
          <w:highlight w:val="cyan"/>
        </w:rPr>
        <w:t>ratings</w:t>
      </w:r>
      <w:r w:rsidRPr="00B41CCA">
        <w:rPr>
          <w:rStyle w:val="StyleUnderline"/>
        </w:rPr>
        <w:t xml:space="preserve"> are </w:t>
      </w:r>
      <w:r w:rsidRPr="00BD5D34">
        <w:rPr>
          <w:rStyle w:val="StyleUnderline"/>
          <w:highlight w:val="cyan"/>
        </w:rPr>
        <w:t xml:space="preserve">even </w:t>
      </w:r>
      <w:r w:rsidRPr="00BD5D34">
        <w:rPr>
          <w:rStyle w:val="Emphasis"/>
          <w:highlight w:val="cyan"/>
        </w:rPr>
        <w:t>dismal</w:t>
      </w:r>
      <w:r w:rsidRPr="00B41CCA">
        <w:rPr>
          <w:sz w:val="16"/>
        </w:rPr>
        <w:t>.</w:t>
      </w:r>
    </w:p>
    <w:p w14:paraId="325319ED" w14:textId="77777777" w:rsidR="009831E7" w:rsidRPr="00B41CCA" w:rsidRDefault="009831E7" w:rsidP="009831E7">
      <w:pPr>
        <w:rPr>
          <w:sz w:val="16"/>
        </w:rPr>
      </w:pPr>
      <w:r w:rsidRPr="00B41CCA">
        <w:rPr>
          <w:sz w:val="16"/>
        </w:rPr>
        <w:t xml:space="preserve">Barring an unexpected development that denies one or both front-runners their party nomination, </w:t>
      </w:r>
      <w:r w:rsidRPr="00B41CCA">
        <w:rPr>
          <w:rStyle w:val="StyleUnderline"/>
        </w:rPr>
        <w:t>this year’s presidential race won’t pit a pair of popular contenders against one another</w:t>
      </w:r>
      <w:r w:rsidRPr="00B41CCA">
        <w:rPr>
          <w:sz w:val="16"/>
        </w:rPr>
        <w:t>. This isn’t going to be like Franklin Roosevelt against Wendell Willkie in 1940 or even Jimmy Carter against Gerald Ford in 1976</w:t>
      </w:r>
      <w:r w:rsidRPr="00B41CCA">
        <w:rPr>
          <w:rStyle w:val="StyleUnderline"/>
        </w:rPr>
        <w:t xml:space="preserve">. This is going to be a bitter slog involving two much-maligned candidates setting themselves up to argue that the other guy is worse. But in a close race, </w:t>
      </w:r>
      <w:r w:rsidRPr="00BD5D34">
        <w:rPr>
          <w:rStyle w:val="Emphasis"/>
          <w:highlight w:val="cyan"/>
        </w:rPr>
        <w:t>the issues</w:t>
      </w:r>
      <w:r w:rsidRPr="00B41CCA">
        <w:rPr>
          <w:sz w:val="16"/>
        </w:rPr>
        <w:t>—especially issues related to the economy—</w:t>
      </w:r>
      <w:r w:rsidRPr="00BD5D34">
        <w:rPr>
          <w:rStyle w:val="Emphasis"/>
          <w:highlight w:val="cyan"/>
        </w:rPr>
        <w:t>will play a role</w:t>
      </w:r>
      <w:r w:rsidRPr="00B41CCA">
        <w:rPr>
          <w:rStyle w:val="StyleUnderline"/>
        </w:rPr>
        <w:t xml:space="preserve">, too. And </w:t>
      </w:r>
      <w:r w:rsidRPr="00BD5D34">
        <w:rPr>
          <w:rStyle w:val="Emphasis"/>
          <w:highlight w:val="cyan"/>
        </w:rPr>
        <w:t>if Biden delivers his message</w:t>
      </w:r>
      <w:r w:rsidRPr="00B41CCA">
        <w:rPr>
          <w:rStyle w:val="Emphasis"/>
        </w:rPr>
        <w:t xml:space="preserve"> </w:t>
      </w:r>
      <w:r w:rsidRPr="00BD5D34">
        <w:rPr>
          <w:rStyle w:val="Emphasis"/>
          <w:highlight w:val="cyan"/>
        </w:rPr>
        <w:t>effectively</w:t>
      </w:r>
      <w:r w:rsidRPr="00B41CCA">
        <w:rPr>
          <w:rStyle w:val="StyleUnderline"/>
        </w:rPr>
        <w:t xml:space="preserve">, it </w:t>
      </w:r>
      <w:r w:rsidRPr="00BD5D34">
        <w:rPr>
          <w:rStyle w:val="StyleUnderline"/>
          <w:highlight w:val="cyan"/>
        </w:rPr>
        <w:t xml:space="preserve">should </w:t>
      </w:r>
      <w:r w:rsidRPr="00BD5D34">
        <w:rPr>
          <w:rStyle w:val="Emphasis"/>
          <w:highlight w:val="cyan"/>
        </w:rPr>
        <w:t>benefit the incumbent</w:t>
      </w:r>
      <w:r w:rsidRPr="00B41CCA">
        <w:rPr>
          <w:sz w:val="16"/>
        </w:rPr>
        <w:t>.</w:t>
      </w:r>
    </w:p>
    <w:p w14:paraId="391675EF" w14:textId="77777777" w:rsidR="009831E7" w:rsidRPr="00B41CCA" w:rsidRDefault="009831E7" w:rsidP="009831E7">
      <w:pPr>
        <w:rPr>
          <w:sz w:val="16"/>
        </w:rPr>
      </w:pPr>
      <w:r w:rsidRPr="00B41CCA">
        <w:rPr>
          <w:rStyle w:val="StyleUnderline"/>
        </w:rPr>
        <w:t>Biden knows this, which is one reason he doesn’t panic over polls in the way some of his supporters do</w:t>
      </w:r>
      <w:r w:rsidRPr="00B41CCA">
        <w:rPr>
          <w:sz w:val="16"/>
        </w:rPr>
        <w:t>.</w:t>
      </w:r>
    </w:p>
    <w:p w14:paraId="2DB72DB0" w14:textId="77777777" w:rsidR="009831E7" w:rsidRPr="00B41CCA" w:rsidRDefault="009831E7" w:rsidP="009831E7">
      <w:pPr>
        <w:rPr>
          <w:sz w:val="16"/>
        </w:rPr>
      </w:pPr>
      <w:r w:rsidRPr="00B41CCA">
        <w:rPr>
          <w:sz w:val="16"/>
        </w:rPr>
        <w:t xml:space="preserve">Biden’s been running for the presidency since, at least, the mid-1980s, and </w:t>
      </w:r>
      <w:r w:rsidRPr="00B41CCA">
        <w:rPr>
          <w:rStyle w:val="StyleUnderline"/>
        </w:rPr>
        <w:t>his poll numbers have rarely been great</w:t>
      </w:r>
      <w:r w:rsidRPr="00B41CCA">
        <w:rPr>
          <w:sz w:val="16"/>
        </w:rPr>
        <w:t xml:space="preserve">. </w:t>
      </w:r>
      <w:r w:rsidRPr="00BD5D34">
        <w:rPr>
          <w:rStyle w:val="StyleUnderline"/>
          <w:highlight w:val="cyan"/>
        </w:rPr>
        <w:t>His strength has</w:t>
      </w:r>
      <w:r w:rsidRPr="00B41CCA">
        <w:rPr>
          <w:rStyle w:val="StyleUnderline"/>
        </w:rPr>
        <w:t xml:space="preserve"> never </w:t>
      </w:r>
      <w:r w:rsidRPr="00BD5D34">
        <w:rPr>
          <w:rStyle w:val="StyleUnderline"/>
          <w:highlight w:val="cyan"/>
        </w:rPr>
        <w:t>been</w:t>
      </w:r>
      <w:r w:rsidRPr="00B41CCA">
        <w:rPr>
          <w:rStyle w:val="StyleUnderline"/>
        </w:rPr>
        <w:t xml:space="preserve"> his popular appeal</w:t>
      </w:r>
      <w:r w:rsidRPr="00B41CCA">
        <w:rPr>
          <w:sz w:val="16"/>
        </w:rPr>
        <w:t xml:space="preserve">. </w:t>
      </w:r>
      <w:r w:rsidRPr="00B41CCA">
        <w:rPr>
          <w:rStyle w:val="StyleUnderline"/>
        </w:rPr>
        <w:t xml:space="preserve">It’s been </w:t>
      </w:r>
      <w:r w:rsidRPr="00BD5D34">
        <w:rPr>
          <w:rStyle w:val="StyleUnderline"/>
          <w:highlight w:val="cyan"/>
        </w:rPr>
        <w:t xml:space="preserve">the notion that </w:t>
      </w:r>
      <w:r w:rsidRPr="00BD5D34">
        <w:rPr>
          <w:rStyle w:val="Emphasis"/>
          <w:highlight w:val="cyan"/>
        </w:rPr>
        <w:t>he is an experienced hand who can do the job</w:t>
      </w:r>
      <w:r w:rsidRPr="00B41CCA">
        <w:rPr>
          <w:sz w:val="16"/>
        </w:rPr>
        <w:t>. Sometimes that hasn’t been enough to win, as in his 1988 and 2008 bids for the Democratic presidential nomination—although the 2008 run did yield an invitation to run on Barack Obama’s ticket and ultimately the vice presidency. And in the chaotic presidential election year of 2020, it was enough to finally secure his party’s nomination and the presidency.</w:t>
      </w:r>
    </w:p>
    <w:p w14:paraId="676086F0" w14:textId="77777777" w:rsidR="009831E7" w:rsidRPr="00B41CCA" w:rsidRDefault="009831E7" w:rsidP="009831E7">
      <w:pPr>
        <w:rPr>
          <w:sz w:val="16"/>
        </w:rPr>
      </w:pPr>
      <w:r w:rsidRPr="00B41CCA">
        <w:rPr>
          <w:rStyle w:val="StyleUnderline"/>
        </w:rPr>
        <w:t xml:space="preserve">On the way to his 2020 victory, </w:t>
      </w:r>
      <w:r w:rsidRPr="00BD5D34">
        <w:rPr>
          <w:rStyle w:val="StyleUnderline"/>
          <w:highlight w:val="cyan"/>
        </w:rPr>
        <w:t xml:space="preserve">Biden’s polls were </w:t>
      </w:r>
      <w:r w:rsidRPr="00BD5D34">
        <w:rPr>
          <w:rStyle w:val="Emphasis"/>
          <w:highlight w:val="cyan"/>
        </w:rPr>
        <w:t>seldom</w:t>
      </w:r>
      <w:r w:rsidRPr="00BD5D34">
        <w:rPr>
          <w:rStyle w:val="StyleUnderline"/>
          <w:highlight w:val="cyan"/>
        </w:rPr>
        <w:t xml:space="preserve"> inspiring</w:t>
      </w:r>
      <w:r w:rsidRPr="00B41CCA">
        <w:rPr>
          <w:sz w:val="16"/>
        </w:rPr>
        <w:t xml:space="preserve">. He </w:t>
      </w:r>
      <w:r w:rsidRPr="00BD5D34">
        <w:rPr>
          <w:rStyle w:val="Emphasis"/>
          <w:highlight w:val="cyan"/>
        </w:rPr>
        <w:t>trailed</w:t>
      </w:r>
      <w:r w:rsidRPr="00B41CCA">
        <w:rPr>
          <w:rStyle w:val="StyleUnderline"/>
        </w:rPr>
        <w:t xml:space="preserve"> during </w:t>
      </w:r>
      <w:r w:rsidRPr="00BD5D34">
        <w:rPr>
          <w:rStyle w:val="StyleUnderline"/>
          <w:highlight w:val="cyan"/>
        </w:rPr>
        <w:t>most of the primary race</w:t>
      </w:r>
      <w:r w:rsidRPr="00B41CCA">
        <w:rPr>
          <w:rStyle w:val="StyleUnderline"/>
        </w:rPr>
        <w:t>, and even toward the end of the fall competition</w:t>
      </w:r>
      <w:r w:rsidRPr="00B41CCA">
        <w:rPr>
          <w:sz w:val="16"/>
        </w:rPr>
        <w:t xml:space="preserve">, there were polls that put him up only by a point or so. </w:t>
      </w:r>
      <w:r w:rsidRPr="00B41CCA">
        <w:rPr>
          <w:rStyle w:val="StyleUnderline"/>
        </w:rPr>
        <w:t xml:space="preserve">Surveys from the </w:t>
      </w:r>
      <w:r w:rsidRPr="00BD5D34">
        <w:rPr>
          <w:rStyle w:val="StyleUnderline"/>
          <w:highlight w:val="cyan"/>
        </w:rPr>
        <w:t>battleground states</w:t>
      </w:r>
      <w:r w:rsidRPr="00B41CCA">
        <w:rPr>
          <w:rStyle w:val="StyleUnderline"/>
        </w:rPr>
        <w:t xml:space="preserve">, while generally favorable to the Democrat, </w:t>
      </w:r>
      <w:r w:rsidRPr="00BD5D34">
        <w:rPr>
          <w:rStyle w:val="StyleUnderline"/>
          <w:highlight w:val="cyan"/>
        </w:rPr>
        <w:t>were all over the place</w:t>
      </w:r>
      <w:r w:rsidRPr="00B41CCA">
        <w:rPr>
          <w:rStyle w:val="StyleUnderline"/>
        </w:rPr>
        <w:t xml:space="preserve"> when it came to the size of the split between the candidates</w:t>
      </w:r>
      <w:r w:rsidRPr="00B41CCA">
        <w:rPr>
          <w:sz w:val="16"/>
        </w:rPr>
        <w:t xml:space="preserve">. Ultimately, </w:t>
      </w:r>
      <w:r w:rsidRPr="00BD5D34">
        <w:rPr>
          <w:rStyle w:val="StyleUnderline"/>
          <w:highlight w:val="cyan"/>
        </w:rPr>
        <w:t xml:space="preserve">Biden won </w:t>
      </w:r>
      <w:r w:rsidRPr="00BD5D34">
        <w:rPr>
          <w:rStyle w:val="Emphasis"/>
          <w:highlight w:val="cyan"/>
        </w:rPr>
        <w:t>51.3 percent</w:t>
      </w:r>
      <w:r w:rsidRPr="00BD5D34">
        <w:rPr>
          <w:rStyle w:val="StyleUnderline"/>
          <w:highlight w:val="cyan"/>
        </w:rPr>
        <w:t xml:space="preserve"> of the popular vote</w:t>
      </w:r>
      <w:r w:rsidRPr="00B41CCA">
        <w:rPr>
          <w:rStyle w:val="StyleUnderline"/>
        </w:rPr>
        <w:t xml:space="preserve"> </w:t>
      </w:r>
      <w:r w:rsidRPr="00B41CCA">
        <w:rPr>
          <w:rStyle w:val="StyleUnderline"/>
        </w:rPr>
        <w:lastRenderedPageBreak/>
        <w:t>nationally, leading Trump by more than 7 million ballots</w:t>
      </w:r>
      <w:r w:rsidRPr="00B41CCA">
        <w:rPr>
          <w:sz w:val="16"/>
        </w:rPr>
        <w:t>. Biden carried the Electoral College—after many state-based challenges, recounts, court battles, and an insurrection—by a comfortable 306-232 margin.</w:t>
      </w:r>
    </w:p>
    <w:p w14:paraId="7D258265" w14:textId="77777777" w:rsidR="009831E7" w:rsidRPr="00605124" w:rsidRDefault="009831E7" w:rsidP="009831E7">
      <w:pPr>
        <w:rPr>
          <w:sz w:val="16"/>
        </w:rPr>
      </w:pPr>
      <w:r w:rsidRPr="00BD5D34">
        <w:rPr>
          <w:rStyle w:val="StyleUnderline"/>
          <w:highlight w:val="cyan"/>
        </w:rPr>
        <w:t>If Biden</w:t>
      </w:r>
      <w:r w:rsidRPr="00B41CCA">
        <w:rPr>
          <w:rStyle w:val="StyleUnderline"/>
        </w:rPr>
        <w:t xml:space="preserve"> gets his disjointed reelection campaign together and starts to </w:t>
      </w:r>
      <w:r w:rsidRPr="00BD5D34">
        <w:rPr>
          <w:rStyle w:val="Emphasis"/>
          <w:highlight w:val="cyan"/>
        </w:rPr>
        <w:t>deliver a coherent</w:t>
      </w:r>
      <w:r w:rsidRPr="00B41CCA">
        <w:rPr>
          <w:rStyle w:val="Emphasis"/>
        </w:rPr>
        <w:t xml:space="preserve"> and consistent </w:t>
      </w:r>
      <w:r w:rsidRPr="00BD5D34">
        <w:rPr>
          <w:rStyle w:val="Emphasis"/>
          <w:highlight w:val="cyan"/>
        </w:rPr>
        <w:t>message</w:t>
      </w:r>
      <w:r w:rsidRPr="00B41CCA">
        <w:rPr>
          <w:rStyle w:val="StyleUnderline"/>
        </w:rPr>
        <w:t xml:space="preserve">, it’s </w:t>
      </w:r>
      <w:r w:rsidRPr="00BD5D34">
        <w:rPr>
          <w:rStyle w:val="StyleUnderline"/>
          <w:highlight w:val="cyan"/>
        </w:rPr>
        <w:t>a good bet that 2024 will turn out similarly or</w:t>
      </w:r>
      <w:r w:rsidRPr="00B41CCA">
        <w:rPr>
          <w:rStyle w:val="StyleUnderline"/>
        </w:rPr>
        <w:t xml:space="preserve">, perhaps, even </w:t>
      </w:r>
      <w:r w:rsidRPr="00BD5D34">
        <w:rPr>
          <w:rStyle w:val="StyleUnderline"/>
          <w:highlight w:val="cyan"/>
        </w:rPr>
        <w:t>better for Dem</w:t>
      </w:r>
      <w:r w:rsidRPr="00B41CCA">
        <w:rPr>
          <w:rStyle w:val="StyleUnderline"/>
        </w:rPr>
        <w:t>ocrat</w:t>
      </w:r>
      <w:r w:rsidRPr="00BD5D34">
        <w:rPr>
          <w:rStyle w:val="StyleUnderline"/>
          <w:highlight w:val="cyan"/>
        </w:rPr>
        <w:t>s</w:t>
      </w:r>
      <w:r w:rsidRPr="00B41CCA">
        <w:rPr>
          <w:rStyle w:val="StyleUnderline"/>
        </w:rPr>
        <w:t xml:space="preserve"> </w:t>
      </w:r>
      <w:r w:rsidRPr="00BD5D34">
        <w:rPr>
          <w:rStyle w:val="StyleUnderline"/>
          <w:highlight w:val="cyan"/>
        </w:rPr>
        <w:t>than 2020</w:t>
      </w:r>
      <w:r w:rsidRPr="00B41CCA">
        <w:rPr>
          <w:sz w:val="16"/>
        </w:rPr>
        <w:t>. Biden’s message will focus on Trump’s many scandals and the increasingly authoritarian rhetoric of his desperate candidacy. But what may be president’s greatest strength going into the 2024 race was summed up by Steven Rattner in an end-of-2023 New York Times opinion piece that used multiple charts to convey the point that the US economy “beat the odds in 2023, coming in with far lower unemployment, far higher growth, and far better stock performance than projected.”</w:t>
      </w:r>
    </w:p>
    <w:p w14:paraId="23085B66" w14:textId="77777777" w:rsidR="009831E7" w:rsidRPr="00A307B7" w:rsidRDefault="009831E7" w:rsidP="009831E7">
      <w:pPr>
        <w:pStyle w:val="Heading3"/>
      </w:pPr>
      <w:r>
        <w:lastRenderedPageBreak/>
        <w:t>UQ---AT: Can’t predict</w:t>
      </w:r>
    </w:p>
    <w:p w14:paraId="12A71187" w14:textId="77777777" w:rsidR="009831E7" w:rsidRDefault="009831E7" w:rsidP="009831E7">
      <w:pPr>
        <w:pStyle w:val="Heading4"/>
      </w:pPr>
      <w:r>
        <w:t>Polls err neg – narrowing focus to likely voters shows it’s winnable for either candidate</w:t>
      </w:r>
    </w:p>
    <w:p w14:paraId="2E5827BC" w14:textId="77777777" w:rsidR="009831E7" w:rsidRPr="000321EC" w:rsidRDefault="009831E7" w:rsidP="009831E7">
      <w:proofErr w:type="spellStart"/>
      <w:r w:rsidRPr="000321EC">
        <w:rPr>
          <w:rStyle w:val="Style13ptBold"/>
        </w:rPr>
        <w:t>Gabbatt</w:t>
      </w:r>
      <w:proofErr w:type="spellEnd"/>
      <w:r w:rsidRPr="000321EC">
        <w:rPr>
          <w:rStyle w:val="Style13ptBold"/>
        </w:rPr>
        <w:t>, 5/15</w:t>
      </w:r>
      <w:r>
        <w:t>.</w:t>
      </w:r>
      <w:r>
        <w:br/>
      </w:r>
      <w:r w:rsidRPr="000321EC">
        <w:t xml:space="preserve">Adam </w:t>
      </w:r>
      <w:proofErr w:type="spellStart"/>
      <w:r w:rsidRPr="000321EC">
        <w:t>Gabbatt</w:t>
      </w:r>
      <w:proofErr w:type="spellEnd"/>
      <w:r w:rsidRPr="000321EC">
        <w:t xml:space="preserve"> is a writer and presenter for Guardian US</w:t>
      </w:r>
      <w:r>
        <w:t>, 5/15/24. “</w:t>
      </w:r>
      <w:r w:rsidRPr="000321EC">
        <w:t>Don’t panic about presidential polls – yet</w:t>
      </w:r>
      <w:r>
        <w:t>.”</w:t>
      </w:r>
      <w:r>
        <w:br/>
      </w:r>
      <w:r w:rsidRPr="000321EC">
        <w:t>https://www.theguardian.com/global/article/2024/may/15/michael-cohen-trump-hush-money-trial-election-poll</w:t>
      </w:r>
    </w:p>
    <w:p w14:paraId="06F919E9" w14:textId="77777777" w:rsidR="009831E7" w:rsidRPr="00B57EAE" w:rsidRDefault="009831E7" w:rsidP="009831E7">
      <w:pPr>
        <w:rPr>
          <w:sz w:val="16"/>
        </w:rPr>
      </w:pPr>
      <w:r w:rsidRPr="00B57EAE">
        <w:rPr>
          <w:sz w:val="16"/>
        </w:rPr>
        <w:t>Hello! Welcome back to our new US elections newsletter.</w:t>
      </w:r>
    </w:p>
    <w:p w14:paraId="1D63C57B" w14:textId="77777777" w:rsidR="009831E7" w:rsidRPr="00BF7D22" w:rsidRDefault="009831E7" w:rsidP="009831E7">
      <w:pPr>
        <w:rPr>
          <w:rStyle w:val="StyleUnderline"/>
        </w:rPr>
      </w:pPr>
      <w:r w:rsidRPr="00BF7D22">
        <w:rPr>
          <w:rStyle w:val="StyleUnderline"/>
        </w:rPr>
        <w:t>Non-Trump supporters have been all jittery this week, after a poll appeared to show Joe Biden getting royally stuffed by Trump in the election.</w:t>
      </w:r>
    </w:p>
    <w:p w14:paraId="179BBE40" w14:textId="77777777" w:rsidR="009831E7" w:rsidRPr="00B57EAE" w:rsidRDefault="009831E7" w:rsidP="009831E7">
      <w:pPr>
        <w:rPr>
          <w:sz w:val="16"/>
        </w:rPr>
      </w:pPr>
      <w:r w:rsidRPr="00BF7D22">
        <w:rPr>
          <w:rStyle w:val="StyleUnderline"/>
        </w:rPr>
        <w:t>The poll had Trump leading Biden in six of the seven states</w:t>
      </w:r>
      <w:r w:rsidRPr="00B57EAE">
        <w:rPr>
          <w:sz w:val="16"/>
        </w:rPr>
        <w:t xml:space="preserve"> that are key to becoming president. </w:t>
      </w:r>
      <w:r w:rsidRPr="00BF7D22">
        <w:rPr>
          <w:rStyle w:val="StyleUnderline"/>
        </w:rPr>
        <w:t>It might seem scary, yes, but it’s too soon to be completely terrified</w:t>
      </w:r>
      <w:r w:rsidRPr="00B57EAE">
        <w:rPr>
          <w:sz w:val="16"/>
        </w:rPr>
        <w:t>: we’ll look at why in a little bit.</w:t>
      </w:r>
    </w:p>
    <w:p w14:paraId="4CDE6A6D" w14:textId="77777777" w:rsidR="009831E7" w:rsidRPr="00B57EAE" w:rsidRDefault="009831E7" w:rsidP="009831E7">
      <w:pPr>
        <w:rPr>
          <w:sz w:val="16"/>
        </w:rPr>
      </w:pPr>
      <w:r w:rsidRPr="00B57EAE">
        <w:rPr>
          <w:sz w:val="16"/>
        </w:rPr>
        <w:t>First, some of the happenings in US politics.</w:t>
      </w:r>
    </w:p>
    <w:p w14:paraId="0BA5B4E3" w14:textId="77777777" w:rsidR="009831E7" w:rsidRPr="00B57EAE" w:rsidRDefault="009831E7" w:rsidP="009831E7">
      <w:pPr>
        <w:rPr>
          <w:sz w:val="16"/>
        </w:rPr>
      </w:pPr>
      <w:r w:rsidRPr="00B57EAE">
        <w:rPr>
          <w:sz w:val="16"/>
        </w:rPr>
        <w:t>Here’s what you need to know …</w:t>
      </w:r>
    </w:p>
    <w:p w14:paraId="6F192168" w14:textId="77777777" w:rsidR="009831E7" w:rsidRPr="00B57EAE" w:rsidRDefault="009831E7" w:rsidP="009831E7">
      <w:pPr>
        <w:rPr>
          <w:sz w:val="16"/>
        </w:rPr>
      </w:pPr>
      <w:r w:rsidRPr="00B57EAE">
        <w:rPr>
          <w:sz w:val="16"/>
        </w:rPr>
        <w:t>1. Trump is (still) in court</w:t>
      </w:r>
    </w:p>
    <w:p w14:paraId="322394C8" w14:textId="77777777" w:rsidR="009831E7" w:rsidRPr="00B57EAE" w:rsidRDefault="009831E7" w:rsidP="009831E7">
      <w:pPr>
        <w:rPr>
          <w:sz w:val="16"/>
        </w:rPr>
      </w:pPr>
      <w:r w:rsidRPr="00B57EAE">
        <w:rPr>
          <w:sz w:val="16"/>
        </w:rPr>
        <w:t>Summer is almost here in New York. The bees are out, the birds are singing. And Michael Cohen is singing, too! Cohen, who spent a decade as Trump’s lawyer and hatchet man, has been telling a Manhattan court how he paid Stormy Daniels, an adult film actor, to keep quiet about her alleged affair with Trump. Cohen said he did so at the direction of Trump, to help his chances of winning the 2016 election. That’s a crime, which wouldn’t bode well for Trump’s re-election chances.</w:t>
      </w:r>
    </w:p>
    <w:p w14:paraId="1A0F9C31" w14:textId="77777777" w:rsidR="009831E7" w:rsidRPr="00B57EAE" w:rsidRDefault="009831E7" w:rsidP="009831E7">
      <w:pPr>
        <w:rPr>
          <w:sz w:val="16"/>
        </w:rPr>
      </w:pPr>
      <w:r w:rsidRPr="00B57EAE">
        <w:rPr>
          <w:sz w:val="16"/>
        </w:rPr>
        <w:t>2. Mixed primary results for Republicans</w:t>
      </w:r>
    </w:p>
    <w:p w14:paraId="63E7CDFA" w14:textId="77777777" w:rsidR="009831E7" w:rsidRPr="00B57EAE" w:rsidRDefault="009831E7" w:rsidP="009831E7">
      <w:pPr>
        <w:rPr>
          <w:sz w:val="16"/>
        </w:rPr>
      </w:pPr>
      <w:r w:rsidRPr="00B57EAE">
        <w:rPr>
          <w:sz w:val="16"/>
        </w:rPr>
        <w:t xml:space="preserve">Barring the unprecedented, Joe Biden and Donald Trump will be the Democratic and Republican candidates in November – but the presidential primaries are still going on, and sometimes they tell us interesting things. Like in Maryland and Nebraska, for example, where on Tuesday about 20% of Republicans voted for Nikki Haley – who dropped out of the presidential race in March – over Trump. It suggests the </w:t>
      </w:r>
      <w:proofErr w:type="gramStart"/>
      <w:r w:rsidRPr="00B57EAE">
        <w:rPr>
          <w:sz w:val="16"/>
        </w:rPr>
        <w:t>former-president</w:t>
      </w:r>
      <w:proofErr w:type="gramEnd"/>
      <w:r w:rsidRPr="00B57EAE">
        <w:rPr>
          <w:sz w:val="16"/>
        </w:rPr>
        <w:t xml:space="preserve"> has some wooing to do to win over Republicans.</w:t>
      </w:r>
    </w:p>
    <w:p w14:paraId="4ED5E947" w14:textId="77777777" w:rsidR="009831E7" w:rsidRPr="00B57EAE" w:rsidRDefault="009831E7" w:rsidP="009831E7">
      <w:pPr>
        <w:rPr>
          <w:sz w:val="16"/>
        </w:rPr>
      </w:pPr>
      <w:r w:rsidRPr="00B57EAE">
        <w:rPr>
          <w:sz w:val="16"/>
        </w:rPr>
        <w:t>3. Will tariffs excite voters?</w:t>
      </w:r>
    </w:p>
    <w:p w14:paraId="7F63337D" w14:textId="77777777" w:rsidR="009831E7" w:rsidRPr="00B57EAE" w:rsidRDefault="009831E7" w:rsidP="009831E7">
      <w:pPr>
        <w:rPr>
          <w:sz w:val="16"/>
        </w:rPr>
      </w:pPr>
      <w:r w:rsidRPr="00B57EAE">
        <w:rPr>
          <w:sz w:val="16"/>
        </w:rPr>
        <w:t xml:space="preserve">Tariffs are not the sexiest thing a president can announce. But Biden will be hoping they have some impact, after he increased tariffs – essentially the amount of taxes a country </w:t>
      </w:r>
      <w:proofErr w:type="gramStart"/>
      <w:r w:rsidRPr="00B57EAE">
        <w:rPr>
          <w:sz w:val="16"/>
        </w:rPr>
        <w:t>has to</w:t>
      </w:r>
      <w:proofErr w:type="gramEnd"/>
      <w:r w:rsidRPr="00B57EAE">
        <w:rPr>
          <w:sz w:val="16"/>
        </w:rPr>
        <w:t xml:space="preserve"> pay to sell its goods – on a number of Chinese imports. The new tariffs affect steel and </w:t>
      </w:r>
      <w:proofErr w:type="spellStart"/>
      <w:r w:rsidRPr="00B57EAE">
        <w:rPr>
          <w:sz w:val="16"/>
        </w:rPr>
        <w:t>aluminium</w:t>
      </w:r>
      <w:proofErr w:type="spellEnd"/>
      <w:r w:rsidRPr="00B57EAE">
        <w:rPr>
          <w:sz w:val="16"/>
        </w:rPr>
        <w:t>, which are traditionally important products in places like Pennsylvania and Michigan. He also jacked up tariffs on electric vehicles, in a move the White House says will protect jobs.</w:t>
      </w:r>
    </w:p>
    <w:p w14:paraId="1BBB356D" w14:textId="77777777" w:rsidR="009831E7" w:rsidRPr="00B57EAE" w:rsidRDefault="009831E7" w:rsidP="009831E7">
      <w:pPr>
        <w:rPr>
          <w:sz w:val="16"/>
        </w:rPr>
      </w:pPr>
      <w:r w:rsidRPr="00B57EAE">
        <w:rPr>
          <w:sz w:val="16"/>
        </w:rPr>
        <w:t>Don’t panic … at least not yet</w:t>
      </w:r>
    </w:p>
    <w:p w14:paraId="77FD698A" w14:textId="77777777" w:rsidR="009831E7" w:rsidRPr="00B57EAE" w:rsidRDefault="009831E7" w:rsidP="009831E7">
      <w:pPr>
        <w:rPr>
          <w:sz w:val="16"/>
        </w:rPr>
      </w:pPr>
      <w:r w:rsidRPr="00B57EAE">
        <w:rPr>
          <w:sz w:val="16"/>
        </w:rPr>
        <w:t xml:space="preserve">Monday mornings are rarely enjoyable, but for people concerned about a second Trump term, this </w:t>
      </w:r>
      <w:proofErr w:type="gramStart"/>
      <w:r w:rsidRPr="00B57EAE">
        <w:rPr>
          <w:sz w:val="16"/>
        </w:rPr>
        <w:t>week’s</w:t>
      </w:r>
      <w:proofErr w:type="gramEnd"/>
      <w:r w:rsidRPr="00B57EAE">
        <w:rPr>
          <w:sz w:val="16"/>
        </w:rPr>
        <w:t xml:space="preserve"> was worse than usual. “Trump Leads in 5 Key States,” blared a New York Times headline, “As Young and Nonwhite Voters Express Discontent </w:t>
      </w:r>
      <w:proofErr w:type="gramStart"/>
      <w:r w:rsidRPr="00B57EAE">
        <w:rPr>
          <w:sz w:val="16"/>
        </w:rPr>
        <w:t>With</w:t>
      </w:r>
      <w:proofErr w:type="gramEnd"/>
      <w:r w:rsidRPr="00B57EAE">
        <w:rPr>
          <w:sz w:val="16"/>
        </w:rPr>
        <w:t xml:space="preserve"> Biden.”</w:t>
      </w:r>
    </w:p>
    <w:p w14:paraId="4FC6D642" w14:textId="77777777" w:rsidR="009831E7" w:rsidRPr="00B57EAE" w:rsidRDefault="009831E7" w:rsidP="009831E7">
      <w:pPr>
        <w:rPr>
          <w:sz w:val="16"/>
        </w:rPr>
      </w:pPr>
      <w:r w:rsidRPr="00B57EAE">
        <w:rPr>
          <w:sz w:val="16"/>
        </w:rPr>
        <w:t xml:space="preserve">This newsletter isn’t usually about polling and numbers and abacuses: it’s called the Stakes, not the Odds. But bear with me, because it is worth </w:t>
      </w:r>
      <w:proofErr w:type="gramStart"/>
      <w:r w:rsidRPr="00B57EAE">
        <w:rPr>
          <w:sz w:val="16"/>
        </w:rPr>
        <w:t>taking a look</w:t>
      </w:r>
      <w:proofErr w:type="gramEnd"/>
      <w:r w:rsidRPr="00B57EAE">
        <w:rPr>
          <w:sz w:val="16"/>
        </w:rPr>
        <w:t xml:space="preserve"> at the New York Times/Siena College poll that prompted that headline – and hundreds of scary follow-up stories by other media outlets.</w:t>
      </w:r>
    </w:p>
    <w:p w14:paraId="1A167706" w14:textId="77777777" w:rsidR="009831E7" w:rsidRPr="00B57EAE" w:rsidRDefault="009831E7" w:rsidP="009831E7">
      <w:pPr>
        <w:rPr>
          <w:sz w:val="16"/>
        </w:rPr>
      </w:pPr>
      <w:r w:rsidRPr="00B57EAE">
        <w:rPr>
          <w:sz w:val="16"/>
        </w:rPr>
        <w:t xml:space="preserve">The newspaper knocked up a graphic that shows Biden down in Nevada by 12 points; in Georgia by 10 points; and by seven points in both Arizona and Michigan. Biden was also behind in </w:t>
      </w:r>
      <w:proofErr w:type="gramStart"/>
      <w:r w:rsidRPr="00B57EAE">
        <w:rPr>
          <w:sz w:val="16"/>
        </w:rPr>
        <w:t>Pennsylvania, but</w:t>
      </w:r>
      <w:proofErr w:type="gramEnd"/>
      <w:r w:rsidRPr="00B57EAE">
        <w:rPr>
          <w:sz w:val="16"/>
        </w:rPr>
        <w:t xml:space="preserve"> had a small lead in Wisconsin.</w:t>
      </w:r>
    </w:p>
    <w:p w14:paraId="6AE0DADF" w14:textId="77777777" w:rsidR="009831E7" w:rsidRPr="00B57EAE" w:rsidRDefault="009831E7" w:rsidP="009831E7">
      <w:pPr>
        <w:rPr>
          <w:sz w:val="16"/>
        </w:rPr>
      </w:pPr>
      <w:r w:rsidRPr="00B57EAE">
        <w:rPr>
          <w:sz w:val="16"/>
        </w:rPr>
        <w:t>Most states vote very predictably: New York has been Democratic for ages; Alabama, Republican. But these five are swing states – ones that Biden and Trump both have a shot at winning. Each candidate would need to win some combination of swing states to take the White House.</w:t>
      </w:r>
    </w:p>
    <w:p w14:paraId="4F3997F8" w14:textId="77777777" w:rsidR="009831E7" w:rsidRPr="00B57EAE" w:rsidRDefault="009831E7" w:rsidP="009831E7">
      <w:pPr>
        <w:rPr>
          <w:sz w:val="16"/>
        </w:rPr>
      </w:pPr>
      <w:r w:rsidRPr="00B57EAE">
        <w:rPr>
          <w:sz w:val="16"/>
        </w:rPr>
        <w:t>Not very good for Democrats, eh? But how much should they really be worried?</w:t>
      </w:r>
    </w:p>
    <w:p w14:paraId="6F87E1C7" w14:textId="77777777" w:rsidR="009831E7" w:rsidRPr="00BF7D22" w:rsidRDefault="009831E7" w:rsidP="009831E7">
      <w:pPr>
        <w:rPr>
          <w:rStyle w:val="StyleUnderline"/>
        </w:rPr>
      </w:pPr>
      <w:r w:rsidRPr="00B57EAE">
        <w:rPr>
          <w:sz w:val="16"/>
        </w:rPr>
        <w:t xml:space="preserve">Maybe not as much as you may think. For one thing, </w:t>
      </w:r>
      <w:r w:rsidRPr="00BF7D22">
        <w:rPr>
          <w:rStyle w:val="StyleUnderline"/>
        </w:rPr>
        <w:t>those terrifying numbers were a result of asking registered voters how they planned to vote.</w:t>
      </w:r>
    </w:p>
    <w:p w14:paraId="4AED8395" w14:textId="77777777" w:rsidR="009831E7" w:rsidRPr="00B57EAE" w:rsidRDefault="009831E7" w:rsidP="009831E7">
      <w:pPr>
        <w:rPr>
          <w:sz w:val="16"/>
        </w:rPr>
      </w:pPr>
      <w:r w:rsidRPr="00BF7D22">
        <w:rPr>
          <w:rStyle w:val="StyleUnderline"/>
        </w:rPr>
        <w:t xml:space="preserve">But not every registered voter actually </w:t>
      </w:r>
      <w:proofErr w:type="gramStart"/>
      <w:r w:rsidRPr="00BF7D22">
        <w:rPr>
          <w:rStyle w:val="StyleUnderline"/>
        </w:rPr>
        <w:t>votes</w:t>
      </w:r>
      <w:r w:rsidRPr="00B57EAE">
        <w:rPr>
          <w:sz w:val="16"/>
        </w:rPr>
        <w:t>:</w:t>
      </w:r>
      <w:proofErr w:type="gramEnd"/>
      <w:r w:rsidRPr="00B57EAE">
        <w:rPr>
          <w:sz w:val="16"/>
        </w:rPr>
        <w:t xml:space="preserve"> some aren’t excited about the candidates, others just can’t be bothered. In 2020, 168 million people were registered to vote. Only 158m </w:t>
      </w:r>
      <w:proofErr w:type="gramStart"/>
      <w:r w:rsidRPr="00B57EAE">
        <w:rPr>
          <w:sz w:val="16"/>
        </w:rPr>
        <w:t>actually did</w:t>
      </w:r>
      <w:proofErr w:type="gramEnd"/>
      <w:r w:rsidRPr="00B57EAE">
        <w:rPr>
          <w:sz w:val="16"/>
        </w:rPr>
        <w:t>.</w:t>
      </w:r>
    </w:p>
    <w:p w14:paraId="14DDC160" w14:textId="77777777" w:rsidR="009831E7" w:rsidRPr="00BF7D22" w:rsidRDefault="009831E7" w:rsidP="009831E7">
      <w:pPr>
        <w:rPr>
          <w:rStyle w:val="StyleUnderline"/>
        </w:rPr>
      </w:pPr>
      <w:r w:rsidRPr="00BF7D22">
        <w:rPr>
          <w:rStyle w:val="StyleUnderline"/>
        </w:rPr>
        <w:t>This is important because when the New York Times questioned people who said they were likely to vote – not just registered – the results became much closer.</w:t>
      </w:r>
    </w:p>
    <w:p w14:paraId="1A5035FA" w14:textId="77777777" w:rsidR="009831E7" w:rsidRPr="00B57EAE" w:rsidRDefault="009831E7" w:rsidP="009831E7">
      <w:pPr>
        <w:rPr>
          <w:sz w:val="16"/>
        </w:rPr>
      </w:pPr>
      <w:r w:rsidRPr="00BF7D22">
        <w:rPr>
          <w:rStyle w:val="StyleUnderline"/>
        </w:rPr>
        <w:t xml:space="preserve">Among these people who are planning to vote, Biden is </w:t>
      </w:r>
      <w:proofErr w:type="gramStart"/>
      <w:r w:rsidRPr="00BF7D22">
        <w:rPr>
          <w:rStyle w:val="StyleUnderline"/>
        </w:rPr>
        <w:t>actually slightly</w:t>
      </w:r>
      <w:proofErr w:type="gramEnd"/>
      <w:r w:rsidRPr="00BF7D22">
        <w:rPr>
          <w:rStyle w:val="StyleUnderline"/>
        </w:rPr>
        <w:t xml:space="preserve"> ahead in Michigan</w:t>
      </w:r>
      <w:r w:rsidRPr="00B57EAE">
        <w:rPr>
          <w:sz w:val="16"/>
        </w:rPr>
        <w:t xml:space="preserve"> (as opposed to being seven points behind). </w:t>
      </w:r>
      <w:r w:rsidRPr="00BF7D22">
        <w:rPr>
          <w:rStyle w:val="StyleUnderline"/>
        </w:rPr>
        <w:t xml:space="preserve">He is still slightly </w:t>
      </w:r>
      <w:r w:rsidRPr="00BF7D22">
        <w:rPr>
          <w:rStyle w:val="StyleUnderline"/>
        </w:rPr>
        <w:lastRenderedPageBreak/>
        <w:t>behind in Pennsylvania, and one point behind in Wisconsin, but well within the margin of error</w:t>
      </w:r>
      <w:r w:rsidRPr="00B57EAE">
        <w:rPr>
          <w:sz w:val="16"/>
        </w:rPr>
        <w:t>. (That’s another thing: these polls are only accurate to within plus or minus 3.5%.)</w:t>
      </w:r>
    </w:p>
    <w:p w14:paraId="123370D8" w14:textId="77777777" w:rsidR="009831E7" w:rsidRPr="00B57EAE" w:rsidRDefault="009831E7" w:rsidP="009831E7">
      <w:pPr>
        <w:rPr>
          <w:sz w:val="16"/>
        </w:rPr>
      </w:pPr>
      <w:proofErr w:type="gramStart"/>
      <w:r w:rsidRPr="00BF7D22">
        <w:rPr>
          <w:rStyle w:val="StyleUnderline"/>
        </w:rPr>
        <w:t>So</w:t>
      </w:r>
      <w:proofErr w:type="gramEnd"/>
      <w:r w:rsidRPr="00BF7D22">
        <w:rPr>
          <w:rStyle w:val="StyleUnderline"/>
        </w:rPr>
        <w:t xml:space="preserve"> in Michigan, in Pennsylvania – where Biden grew up – and in Wisconsin, the race is essentially too close to call</w:t>
      </w:r>
      <w:r w:rsidRPr="00B57EAE">
        <w:rPr>
          <w:sz w:val="16"/>
        </w:rPr>
        <w:t>. And that’s important, because if Biden can win these three states, that should be enough to get him re-elected.</w:t>
      </w:r>
    </w:p>
    <w:p w14:paraId="5A7CCAB6" w14:textId="77777777" w:rsidR="009831E7" w:rsidRPr="00B57EAE" w:rsidRDefault="009831E7" w:rsidP="009831E7">
      <w:pPr>
        <w:rPr>
          <w:sz w:val="16"/>
        </w:rPr>
      </w:pPr>
      <w:r w:rsidRPr="00B57EAE">
        <w:rPr>
          <w:sz w:val="16"/>
        </w:rPr>
        <w:t>In the 2016 presidential election, a lot of journalists and news outlets convinced themselves Trump was going to lose in large part from looking at polls. Of course, everyone got it wrong.</w:t>
      </w:r>
    </w:p>
    <w:p w14:paraId="00798375" w14:textId="77777777" w:rsidR="009831E7" w:rsidRPr="00B57EAE" w:rsidRDefault="009831E7" w:rsidP="009831E7">
      <w:pPr>
        <w:rPr>
          <w:sz w:val="16"/>
        </w:rPr>
      </w:pPr>
      <w:r w:rsidRPr="00B57EAE">
        <w:rPr>
          <w:sz w:val="16"/>
        </w:rPr>
        <w:t xml:space="preserve">That prompted all sorts of </w:t>
      </w:r>
      <w:proofErr w:type="gramStart"/>
      <w:r w:rsidRPr="00B57EAE">
        <w:rPr>
          <w:sz w:val="16"/>
        </w:rPr>
        <w:t>hand-wringing</w:t>
      </w:r>
      <w:proofErr w:type="gramEnd"/>
      <w:r w:rsidRPr="00B57EAE">
        <w:rPr>
          <w:sz w:val="16"/>
        </w:rPr>
        <w:t xml:space="preserve"> among the press. In the future, there would be less focus on single polls. Everyone would report on issues instead. As is often the case with the (</w:t>
      </w:r>
      <w:proofErr w:type="gramStart"/>
      <w:r w:rsidRPr="00B57EAE">
        <w:rPr>
          <w:sz w:val="16"/>
        </w:rPr>
        <w:t>pretty self-</w:t>
      </w:r>
      <w:proofErr w:type="gramEnd"/>
      <w:r w:rsidRPr="00B57EAE">
        <w:rPr>
          <w:sz w:val="16"/>
        </w:rPr>
        <w:t>serious) American media, noble think pieces were written, apologies were issued.</w:t>
      </w:r>
    </w:p>
    <w:p w14:paraId="50B4E317" w14:textId="77777777" w:rsidR="009831E7" w:rsidRPr="00B57EAE" w:rsidRDefault="009831E7" w:rsidP="009831E7">
      <w:pPr>
        <w:rPr>
          <w:sz w:val="16"/>
        </w:rPr>
      </w:pPr>
      <w:r w:rsidRPr="00B57EAE">
        <w:rPr>
          <w:sz w:val="16"/>
        </w:rPr>
        <w:t>Yet it feels like we’re back at it again: one poll, being reported on, again and again, scaring the hell out of everybody.</w:t>
      </w:r>
    </w:p>
    <w:p w14:paraId="4678BD0D" w14:textId="77777777" w:rsidR="009831E7" w:rsidRPr="00B57EAE" w:rsidRDefault="009831E7" w:rsidP="009831E7">
      <w:pPr>
        <w:rPr>
          <w:sz w:val="16"/>
        </w:rPr>
      </w:pPr>
      <w:r w:rsidRPr="00B57EAE">
        <w:rPr>
          <w:sz w:val="16"/>
        </w:rPr>
        <w:t>I have nothing against polls. I listen to the FiveThirtyEight podcast, which bases its political analysis almost exclusively on polling. They can also tell us useful things about how different people feel – for example, that young people are less enthusiastic about Biden than they were in 2020, while some Black voters also appear to be drifting away from the president.</w:t>
      </w:r>
    </w:p>
    <w:p w14:paraId="20F97CE8" w14:textId="77777777" w:rsidR="009831E7" w:rsidRPr="00BF7D22" w:rsidRDefault="009831E7" w:rsidP="009831E7">
      <w:pPr>
        <w:rPr>
          <w:rStyle w:val="StyleUnderline"/>
        </w:rPr>
      </w:pPr>
      <w:r w:rsidRPr="00B57EAE">
        <w:rPr>
          <w:sz w:val="16"/>
        </w:rPr>
        <w:t xml:space="preserve">But as Leah </w:t>
      </w:r>
      <w:proofErr w:type="spellStart"/>
      <w:r w:rsidRPr="00B57EAE">
        <w:rPr>
          <w:sz w:val="16"/>
        </w:rPr>
        <w:t>Askarinam</w:t>
      </w:r>
      <w:proofErr w:type="spellEnd"/>
      <w:r w:rsidRPr="00B57EAE">
        <w:rPr>
          <w:sz w:val="16"/>
        </w:rPr>
        <w:t>, a reporter at AP, told that podcast this week: “</w:t>
      </w:r>
      <w:r w:rsidRPr="00BF7D22">
        <w:rPr>
          <w:rStyle w:val="StyleUnderline"/>
        </w:rPr>
        <w:t>These are helpful numbers. [But] it is six months away from the election.”</w:t>
      </w:r>
    </w:p>
    <w:p w14:paraId="1E399A50" w14:textId="77777777" w:rsidR="009831E7" w:rsidRPr="00B57EAE" w:rsidRDefault="009831E7" w:rsidP="009831E7">
      <w:pPr>
        <w:rPr>
          <w:sz w:val="16"/>
        </w:rPr>
      </w:pPr>
      <w:proofErr w:type="spellStart"/>
      <w:r w:rsidRPr="00B57EAE">
        <w:rPr>
          <w:sz w:val="16"/>
        </w:rPr>
        <w:t>Askarinam</w:t>
      </w:r>
      <w:proofErr w:type="spellEnd"/>
      <w:r w:rsidRPr="00B57EAE">
        <w:rPr>
          <w:sz w:val="16"/>
        </w:rPr>
        <w:t xml:space="preserve"> added: “These polls are not telling us who is winning and who is losing right now.” </w:t>
      </w:r>
      <w:proofErr w:type="gramStart"/>
      <w:r w:rsidRPr="00B57EAE">
        <w:rPr>
          <w:sz w:val="16"/>
        </w:rPr>
        <w:t>So</w:t>
      </w:r>
      <w:proofErr w:type="gramEnd"/>
      <w:r w:rsidRPr="00B57EAE">
        <w:rPr>
          <w:sz w:val="16"/>
        </w:rPr>
        <w:t xml:space="preserve"> nobody should get all in a tizzy just yet.</w:t>
      </w:r>
    </w:p>
    <w:p w14:paraId="22E1B439" w14:textId="77777777" w:rsidR="009831E7" w:rsidRDefault="009831E7" w:rsidP="009831E7">
      <w:pPr>
        <w:pStyle w:val="Heading4"/>
      </w:pPr>
      <w:r>
        <w:t xml:space="preserve">Even if polling cannot predict the winner, it </w:t>
      </w:r>
      <w:proofErr w:type="gramStart"/>
      <w:r>
        <w:t>show</w:t>
      </w:r>
      <w:proofErr w:type="gramEnd"/>
      <w:r>
        <w:t xml:space="preserve"> voter trends and the race narrowing</w:t>
      </w:r>
    </w:p>
    <w:p w14:paraId="47CBBB49" w14:textId="77777777" w:rsidR="009831E7" w:rsidRPr="006D4710" w:rsidRDefault="009831E7" w:rsidP="009831E7">
      <w:r w:rsidRPr="006D4710">
        <w:rPr>
          <w:rStyle w:val="Style13ptBold"/>
        </w:rPr>
        <w:t>Murray, 5/14</w:t>
      </w:r>
      <w:r>
        <w:t>.</w:t>
      </w:r>
      <w:r>
        <w:br/>
      </w:r>
      <w:r w:rsidRPr="006D4710">
        <w:t>Mark Murray is a senior political editor at NBC News</w:t>
      </w:r>
      <w:r>
        <w:t>, writing for NBC, 5/14/24.  “</w:t>
      </w:r>
      <w:r w:rsidRPr="006D4710">
        <w:t>Don't cherry-pick the polls. The 2024 race remains close.</w:t>
      </w:r>
      <w:r>
        <w:t>”</w:t>
      </w:r>
      <w:r>
        <w:br/>
      </w:r>
      <w:r w:rsidRPr="006D4710">
        <w:t>https://www.nbcnews.com/politics/2024-election/dont-cherry-pick-polls-2024-race-remains-close-rcna152059</w:t>
      </w:r>
    </w:p>
    <w:p w14:paraId="6DDCAB6B" w14:textId="77777777" w:rsidR="009831E7" w:rsidRPr="00B57EAE" w:rsidRDefault="009831E7" w:rsidP="009831E7">
      <w:pPr>
        <w:rPr>
          <w:sz w:val="16"/>
        </w:rPr>
      </w:pPr>
      <w:r w:rsidRPr="00B57EAE">
        <w:rPr>
          <w:sz w:val="16"/>
        </w:rPr>
        <w:t>Political analysts like to hold up polls for the answers they give. But sometimes, they prompt more questions.</w:t>
      </w:r>
    </w:p>
    <w:p w14:paraId="45A92826" w14:textId="77777777" w:rsidR="009831E7" w:rsidRPr="00B57EAE" w:rsidRDefault="009831E7" w:rsidP="009831E7">
      <w:pPr>
        <w:rPr>
          <w:sz w:val="16"/>
        </w:rPr>
      </w:pPr>
      <w:r w:rsidRPr="00B57EAE">
        <w:rPr>
          <w:sz w:val="16"/>
        </w:rPr>
        <w:t xml:space="preserve">Is President Joe Biden </w:t>
      </w:r>
      <w:proofErr w:type="gramStart"/>
      <w:r w:rsidRPr="00B57EAE">
        <w:rPr>
          <w:sz w:val="16"/>
        </w:rPr>
        <w:t>really ahead</w:t>
      </w:r>
      <w:proofErr w:type="gramEnd"/>
      <w:r w:rsidRPr="00B57EAE">
        <w:rPr>
          <w:sz w:val="16"/>
        </w:rPr>
        <w:t xml:space="preserve"> by 6 points — and outside the margin of error — in battleground Wisconsin, as a recent Quinnipiac University poll found?</w:t>
      </w:r>
    </w:p>
    <w:p w14:paraId="05761273" w14:textId="77777777" w:rsidR="009831E7" w:rsidRPr="00B57EAE" w:rsidRDefault="009831E7" w:rsidP="009831E7">
      <w:pPr>
        <w:rPr>
          <w:sz w:val="16"/>
        </w:rPr>
      </w:pPr>
      <w:r w:rsidRPr="00B57EAE">
        <w:rPr>
          <w:sz w:val="16"/>
        </w:rPr>
        <w:t>Or is he essentially tied on a five-way ballot, as the same poll found?</w:t>
      </w:r>
    </w:p>
    <w:p w14:paraId="1DAE74AF" w14:textId="77777777" w:rsidR="009831E7" w:rsidRPr="00B57EAE" w:rsidRDefault="009831E7" w:rsidP="009831E7">
      <w:pPr>
        <w:rPr>
          <w:sz w:val="16"/>
        </w:rPr>
      </w:pPr>
      <w:r w:rsidRPr="00B57EAE">
        <w:rPr>
          <w:sz w:val="16"/>
        </w:rPr>
        <w:t>Or is he ahead by 2 points among registered voters there, according to a brand-new New York Times/Siena College poll? Or is he down by 1 point there among likely voters, per the same poll, with both results well inside the margin of error?</w:t>
      </w:r>
    </w:p>
    <w:p w14:paraId="48BF2C2C" w14:textId="77777777" w:rsidR="009831E7" w:rsidRPr="00B57EAE" w:rsidRDefault="009831E7" w:rsidP="009831E7">
      <w:pPr>
        <w:rPr>
          <w:sz w:val="16"/>
        </w:rPr>
      </w:pPr>
      <w:r w:rsidRPr="00B57EAE">
        <w:rPr>
          <w:sz w:val="16"/>
        </w:rPr>
        <w:t xml:space="preserve">Similarly, is former President Donald Trump </w:t>
      </w:r>
      <w:proofErr w:type="gramStart"/>
      <w:r w:rsidRPr="00B57EAE">
        <w:rPr>
          <w:sz w:val="16"/>
        </w:rPr>
        <w:t>really ahead</w:t>
      </w:r>
      <w:proofErr w:type="gramEnd"/>
      <w:r w:rsidRPr="00B57EAE">
        <w:rPr>
          <w:sz w:val="16"/>
        </w:rPr>
        <w:t xml:space="preserve"> in battleground Michigan by 7 points among registered voters, as in the same New York Times/Siena polling? Or is Biden ahead there by 1 point among likely voters, as the same poll says?</w:t>
      </w:r>
    </w:p>
    <w:p w14:paraId="690E8294" w14:textId="77777777" w:rsidR="009831E7" w:rsidRPr="006D4710" w:rsidRDefault="009831E7" w:rsidP="009831E7">
      <w:pPr>
        <w:rPr>
          <w:rStyle w:val="StyleUnderline"/>
        </w:rPr>
      </w:pPr>
      <w:r w:rsidRPr="00B57EAE">
        <w:rPr>
          <w:sz w:val="16"/>
        </w:rPr>
        <w:t xml:space="preserve">The answer: We don’t know. Whether that idea is maddening or liberating, all we know is that </w:t>
      </w:r>
      <w:r w:rsidRPr="006D4710">
        <w:rPr>
          <w:rStyle w:val="StyleUnderline"/>
        </w:rPr>
        <w:t>the race remains close.</w:t>
      </w:r>
    </w:p>
    <w:p w14:paraId="6CB44580" w14:textId="77777777" w:rsidR="009831E7" w:rsidRPr="00B57EAE" w:rsidRDefault="009831E7" w:rsidP="009831E7">
      <w:pPr>
        <w:rPr>
          <w:sz w:val="16"/>
        </w:rPr>
      </w:pPr>
      <w:r w:rsidRPr="00B57EAE">
        <w:rPr>
          <w:sz w:val="16"/>
        </w:rPr>
        <w:t xml:space="preserve">As NBC News noted nearly six months ago, </w:t>
      </w:r>
      <w:r w:rsidRPr="006D4710">
        <w:rPr>
          <w:rStyle w:val="StyleUnderline"/>
        </w:rPr>
        <w:t>expecting down-to-the-percentage-point precision and accuracy from public horse-race polls is a fool’s errand</w:t>
      </w:r>
      <w:r w:rsidRPr="00B57EAE">
        <w:rPr>
          <w:sz w:val="16"/>
        </w:rPr>
        <w:t xml:space="preserve"> — because of the polls’ margins of error, past polling misses, low response rates among voters and different assumptions about the 2024 electorate (some of the wild swings between registered and likely voter results speak to that).</w:t>
      </w:r>
    </w:p>
    <w:p w14:paraId="5ADB2241" w14:textId="77777777" w:rsidR="009831E7" w:rsidRPr="00B57EAE" w:rsidRDefault="009831E7" w:rsidP="009831E7">
      <w:pPr>
        <w:rPr>
          <w:sz w:val="16"/>
        </w:rPr>
      </w:pPr>
      <w:r w:rsidRPr="00B57EAE">
        <w:rPr>
          <w:sz w:val="16"/>
        </w:rPr>
        <w:t>Now, polls help us understand whether Biden and Trump are underperforming or overperforming among key demographic groups. They inform us about what issues are important to voters, they provide clues about voter interest and possible turnout scenarios, and they help us gauge whether a contest is close or not.</w:t>
      </w:r>
    </w:p>
    <w:p w14:paraId="23BE010A" w14:textId="77777777" w:rsidR="009831E7" w:rsidRPr="00B57EAE" w:rsidRDefault="009831E7" w:rsidP="009831E7">
      <w:pPr>
        <w:rPr>
          <w:sz w:val="16"/>
        </w:rPr>
      </w:pPr>
      <w:r w:rsidRPr="00B57EAE">
        <w:rPr>
          <w:sz w:val="16"/>
        </w:rPr>
        <w:t xml:space="preserve">Can they tell us who’s ahead — or who’s going to win — when one candidate is at 48% and the other is at 46%? No way. But </w:t>
      </w:r>
      <w:r w:rsidRPr="006D4710">
        <w:rPr>
          <w:rStyle w:val="StyleUnderline"/>
        </w:rPr>
        <w:t>there are important takeaways to glean from recent national and battleground state polling over the past month</w:t>
      </w:r>
      <w:r w:rsidRPr="00B57EAE">
        <w:rPr>
          <w:sz w:val="16"/>
        </w:rPr>
        <w:t>.</w:t>
      </w:r>
    </w:p>
    <w:p w14:paraId="4B3AA5EA" w14:textId="77777777" w:rsidR="009831E7" w:rsidRPr="00B57EAE" w:rsidRDefault="009831E7" w:rsidP="009831E7">
      <w:pPr>
        <w:rPr>
          <w:sz w:val="16"/>
        </w:rPr>
      </w:pPr>
      <w:r w:rsidRPr="00B57EAE">
        <w:rPr>
          <w:sz w:val="16"/>
        </w:rPr>
        <w:t>The national Biden-Trump race has gotten a bit closer</w:t>
      </w:r>
    </w:p>
    <w:p w14:paraId="23FBCE36" w14:textId="77777777" w:rsidR="009831E7" w:rsidRPr="00B57EAE" w:rsidRDefault="009831E7" w:rsidP="009831E7">
      <w:pPr>
        <w:rPr>
          <w:sz w:val="16"/>
        </w:rPr>
      </w:pPr>
      <w:r w:rsidRPr="006D4710">
        <w:rPr>
          <w:rStyle w:val="StyleUnderline"/>
        </w:rPr>
        <w:t>The national Biden-Trump race has narrowed</w:t>
      </w:r>
      <w:r w:rsidRPr="00B57EAE">
        <w:rPr>
          <w:sz w:val="16"/>
        </w:rPr>
        <w:t xml:space="preserve"> somewhat compared to where it was over the winter. That’s evident in the NBC News poll, in which Trump’s lead declined from 5 points in January to 2 points last month.</w:t>
      </w:r>
    </w:p>
    <w:p w14:paraId="0E22BD0B" w14:textId="77777777" w:rsidR="009831E7" w:rsidRPr="00B57EAE" w:rsidRDefault="009831E7" w:rsidP="009831E7">
      <w:pPr>
        <w:rPr>
          <w:sz w:val="16"/>
        </w:rPr>
      </w:pPr>
      <w:r w:rsidRPr="00B57EAE">
        <w:rPr>
          <w:sz w:val="16"/>
        </w:rPr>
        <w:t>It’s also evident in other polls, which report a smaller overall national lead for Trump than he held last winter, when Biden’s numbers appeared to hit rock bottom months into the Israel-Hamas war.</w:t>
      </w:r>
    </w:p>
    <w:p w14:paraId="65BB1726" w14:textId="77777777" w:rsidR="009831E7" w:rsidRPr="00B57EAE" w:rsidRDefault="009831E7" w:rsidP="009831E7">
      <w:pPr>
        <w:rPr>
          <w:sz w:val="16"/>
        </w:rPr>
      </w:pPr>
      <w:r w:rsidRPr="00B57EAE">
        <w:rPr>
          <w:sz w:val="16"/>
        </w:rPr>
        <w:t>Of course, the real question with national polling is how that translates to the states and the Electoral College. That's where the picture gets more interesting — and complicated.</w:t>
      </w:r>
    </w:p>
    <w:p w14:paraId="557409EF" w14:textId="77777777" w:rsidR="009831E7" w:rsidRPr="00B57EAE" w:rsidRDefault="009831E7" w:rsidP="009831E7">
      <w:pPr>
        <w:rPr>
          <w:sz w:val="16"/>
        </w:rPr>
      </w:pPr>
      <w:r w:rsidRPr="00B57EAE">
        <w:rPr>
          <w:sz w:val="16"/>
        </w:rPr>
        <w:t>Biden’s path to 270 electoral votes has narrowed — for now</w:t>
      </w:r>
    </w:p>
    <w:p w14:paraId="5FADFCB3" w14:textId="77777777" w:rsidR="009831E7" w:rsidRPr="00B57EAE" w:rsidRDefault="009831E7" w:rsidP="009831E7">
      <w:pPr>
        <w:rPr>
          <w:sz w:val="16"/>
        </w:rPr>
      </w:pPr>
      <w:r w:rsidRPr="006D4710">
        <w:rPr>
          <w:rStyle w:val="StyleUnderline"/>
        </w:rPr>
        <w:lastRenderedPageBreak/>
        <w:t>The totality of battleground state polls</w:t>
      </w:r>
      <w:r w:rsidRPr="00B57EAE">
        <w:rPr>
          <w:sz w:val="16"/>
        </w:rPr>
        <w:t xml:space="preserve">, meanwhile, </w:t>
      </w:r>
      <w:r w:rsidRPr="006D4710">
        <w:rPr>
          <w:rStyle w:val="StyleUnderline"/>
        </w:rPr>
        <w:t>suggests that Biden’s path to re-election has narrowed</w:t>
      </w:r>
      <w:r w:rsidRPr="00B57EAE">
        <w:rPr>
          <w:sz w:val="16"/>
        </w:rPr>
        <w:t xml:space="preserve">. Just take the new </w:t>
      </w:r>
      <w:proofErr w:type="spellStart"/>
      <w:r w:rsidRPr="00B57EAE">
        <w:rPr>
          <w:sz w:val="16"/>
        </w:rPr>
        <w:t>New</w:t>
      </w:r>
      <w:proofErr w:type="spellEnd"/>
      <w:r w:rsidRPr="00B57EAE">
        <w:rPr>
          <w:sz w:val="16"/>
        </w:rPr>
        <w:t xml:space="preserve"> York Times/Siena polling, which finds margin-of-error races in Michigan, Pennsylvania and Wisconsin.</w:t>
      </w:r>
    </w:p>
    <w:p w14:paraId="30C447EE" w14:textId="77777777" w:rsidR="009831E7" w:rsidRPr="00B57EAE" w:rsidRDefault="009831E7" w:rsidP="009831E7">
      <w:pPr>
        <w:rPr>
          <w:sz w:val="16"/>
        </w:rPr>
      </w:pPr>
      <w:r w:rsidRPr="00B57EAE">
        <w:rPr>
          <w:sz w:val="16"/>
        </w:rPr>
        <w:t xml:space="preserve">But </w:t>
      </w:r>
      <w:r w:rsidRPr="006D4710">
        <w:rPr>
          <w:rStyle w:val="StyleUnderline"/>
        </w:rPr>
        <w:t>the polling also finds Trump ahead outside the margins of error in Georgia and Nevada — and nearly outside the margin of error in Arizona</w:t>
      </w:r>
      <w:r w:rsidRPr="00B57EAE">
        <w:rPr>
          <w:sz w:val="16"/>
        </w:rPr>
        <w:t>. Biden won all six states in 2020.</w:t>
      </w:r>
    </w:p>
    <w:p w14:paraId="75083453" w14:textId="77777777" w:rsidR="009831E7" w:rsidRPr="00B57EAE" w:rsidRDefault="009831E7" w:rsidP="009831E7">
      <w:pPr>
        <w:rPr>
          <w:sz w:val="16"/>
        </w:rPr>
      </w:pPr>
      <w:r w:rsidRPr="00B57EAE">
        <w:rPr>
          <w:sz w:val="16"/>
        </w:rPr>
        <w:t xml:space="preserve">Other polls reflect a similar dynamic: </w:t>
      </w:r>
      <w:r w:rsidRPr="006D4710">
        <w:rPr>
          <w:rStyle w:val="StyleUnderline"/>
        </w:rPr>
        <w:t>Biden is more than competitive in the big three Great Lakes states of Michigan, Pennsylvania and Wisconsin. And if he wins all three, he most likely clears the 270</w:t>
      </w:r>
      <w:r w:rsidRPr="00B57EAE">
        <w:rPr>
          <w:sz w:val="16"/>
        </w:rPr>
        <w:t xml:space="preserve"> electoral votes needed for victory. </w:t>
      </w:r>
    </w:p>
    <w:p w14:paraId="56CC3D33" w14:textId="77777777" w:rsidR="009831E7" w:rsidRPr="00B57EAE" w:rsidRDefault="009831E7" w:rsidP="009831E7">
      <w:pPr>
        <w:rPr>
          <w:sz w:val="16"/>
        </w:rPr>
      </w:pPr>
      <w:r w:rsidRPr="00B57EAE">
        <w:rPr>
          <w:sz w:val="16"/>
        </w:rPr>
        <w:t>Yet the other polls also find him consistently trailing in Arizona, Georgia and Nevada. And if he loses those three Sun Belt states, he has no margin for error in the Great Lakes.</w:t>
      </w:r>
    </w:p>
    <w:p w14:paraId="7454C0D7" w14:textId="77777777" w:rsidR="009831E7" w:rsidRPr="00B57EAE" w:rsidRDefault="009831E7" w:rsidP="009831E7">
      <w:pPr>
        <w:rPr>
          <w:sz w:val="16"/>
        </w:rPr>
      </w:pPr>
      <w:r w:rsidRPr="00B57EAE">
        <w:rPr>
          <w:sz w:val="16"/>
        </w:rPr>
        <w:t>The RFK Jr. factor</w:t>
      </w:r>
    </w:p>
    <w:p w14:paraId="7276E6D9" w14:textId="77777777" w:rsidR="009831E7" w:rsidRPr="00B57EAE" w:rsidRDefault="009831E7" w:rsidP="009831E7">
      <w:pPr>
        <w:rPr>
          <w:sz w:val="16"/>
        </w:rPr>
      </w:pPr>
      <w:r w:rsidRPr="00B57EAE">
        <w:rPr>
          <w:sz w:val="16"/>
        </w:rPr>
        <w:t>Finally, the polling is unclear whom independent Robert F. Kennedy Jr. and the third-party vote hurt more — Biden or Trump?</w:t>
      </w:r>
    </w:p>
    <w:p w14:paraId="5682FEA7" w14:textId="77777777" w:rsidR="009831E7" w:rsidRPr="00B57EAE" w:rsidRDefault="009831E7" w:rsidP="009831E7">
      <w:pPr>
        <w:rPr>
          <w:sz w:val="16"/>
        </w:rPr>
      </w:pPr>
      <w:r w:rsidRPr="00B57EAE">
        <w:rPr>
          <w:sz w:val="16"/>
        </w:rPr>
        <w:t>A month ago, both NBC News and Marist released national polls indicating an expanded ballot costing Trump more, albeit within their margins of error.</w:t>
      </w:r>
    </w:p>
    <w:p w14:paraId="7A703531" w14:textId="77777777" w:rsidR="009831E7" w:rsidRPr="00B57EAE" w:rsidRDefault="009831E7" w:rsidP="009831E7">
      <w:pPr>
        <w:rPr>
          <w:sz w:val="16"/>
        </w:rPr>
      </w:pPr>
      <w:r w:rsidRPr="00B57EAE">
        <w:rPr>
          <w:sz w:val="16"/>
        </w:rPr>
        <w:t>But last week’s Quinnipiac poll of Wisconsin found a 6-point Biden lead being reduced to just 1 point when the ballot grew to five candidates, including Kennedy.</w:t>
      </w:r>
    </w:p>
    <w:p w14:paraId="3DB5818D" w14:textId="77777777" w:rsidR="009831E7" w:rsidRPr="00B57EAE" w:rsidRDefault="009831E7" w:rsidP="009831E7">
      <w:pPr>
        <w:rPr>
          <w:sz w:val="16"/>
        </w:rPr>
      </w:pPr>
      <w:r w:rsidRPr="00B57EAE">
        <w:rPr>
          <w:sz w:val="16"/>
        </w:rPr>
        <w:t>And the latest Times/Siena polling found an expanded ballot not affecting the Biden-Trump margins much in the battleground states.</w:t>
      </w:r>
    </w:p>
    <w:p w14:paraId="7737D5A9" w14:textId="77777777" w:rsidR="009831E7" w:rsidRPr="00B57EAE" w:rsidRDefault="009831E7" w:rsidP="009831E7">
      <w:pPr>
        <w:rPr>
          <w:sz w:val="16"/>
        </w:rPr>
      </w:pPr>
      <w:proofErr w:type="spellStart"/>
      <w:r w:rsidRPr="00B57EAE">
        <w:rPr>
          <w:sz w:val="16"/>
        </w:rPr>
        <w:t>All together</w:t>
      </w:r>
      <w:proofErr w:type="spellEnd"/>
      <w:r w:rsidRPr="00B57EAE">
        <w:rPr>
          <w:sz w:val="16"/>
        </w:rPr>
        <w:t xml:space="preserve">, </w:t>
      </w:r>
      <w:r w:rsidRPr="006D4710">
        <w:rPr>
          <w:rStyle w:val="StyleUnderline"/>
        </w:rPr>
        <w:t>the polls paint a picture of uncertainty</w:t>
      </w:r>
      <w:r w:rsidRPr="00B57EAE">
        <w:rPr>
          <w:sz w:val="16"/>
        </w:rPr>
        <w:t xml:space="preserve"> and all-over-the-place results — </w:t>
      </w:r>
      <w:r w:rsidRPr="006D4710">
        <w:rPr>
          <w:rStyle w:val="StyleUnderline"/>
        </w:rPr>
        <w:t>fitting for this competitive presidential contest</w:t>
      </w:r>
      <w:r w:rsidRPr="00B57EAE">
        <w:rPr>
          <w:sz w:val="16"/>
        </w:rPr>
        <w:t xml:space="preserve"> that’s now less than six months out.</w:t>
      </w:r>
    </w:p>
    <w:p w14:paraId="340CB3A0" w14:textId="77777777" w:rsidR="009831E7" w:rsidRDefault="009831E7" w:rsidP="009831E7">
      <w:pPr>
        <w:pStyle w:val="Heading4"/>
      </w:pPr>
      <w:r>
        <w:t xml:space="preserve">Starting </w:t>
      </w:r>
      <w:r>
        <w:rPr>
          <w:u w:val="single"/>
        </w:rPr>
        <w:t>early</w:t>
      </w:r>
      <w:r>
        <w:t xml:space="preserve"> is key to </w:t>
      </w:r>
      <w:r>
        <w:rPr>
          <w:u w:val="single"/>
        </w:rPr>
        <w:t>effective messaging</w:t>
      </w:r>
      <w:r>
        <w:t xml:space="preserve">. </w:t>
      </w:r>
    </w:p>
    <w:p w14:paraId="6653C515" w14:textId="77777777" w:rsidR="009831E7" w:rsidRPr="000566EA" w:rsidRDefault="009831E7" w:rsidP="009831E7">
      <w:r w:rsidRPr="000566EA">
        <w:rPr>
          <w:rStyle w:val="Style13ptBold"/>
        </w:rPr>
        <w:t>Enten, 23</w:t>
      </w:r>
      <w:r>
        <w:t xml:space="preserve"> [</w:t>
      </w:r>
      <w:r w:rsidRPr="000566EA">
        <w:t xml:space="preserve">Harry Enten, a Senior Data Reporter and the host of CNN's "Margins of Error" podcast, where he specializes in data-driven journalism. 2-18-2023, accessed 9-26-2023, CNN, "Why </w:t>
      </w:r>
      <w:r w:rsidRPr="00ED519C">
        <w:rPr>
          <w:u w:val="single"/>
        </w:rPr>
        <w:t>it's better to start a presidential campaign early</w:t>
      </w:r>
      <w:r w:rsidRPr="000566EA">
        <w:t>", https://www.cnn.com/2023/02/18/politics/president-election-primary-early-haley-trump/index.html</w:t>
      </w:r>
      <w:r>
        <w:t>]</w:t>
      </w:r>
    </w:p>
    <w:p w14:paraId="36BCAD2B" w14:textId="77777777" w:rsidR="009831E7" w:rsidRDefault="009831E7" w:rsidP="009831E7">
      <w:pPr>
        <w:rPr>
          <w:rStyle w:val="StyleUnderline"/>
        </w:rPr>
      </w:pPr>
      <w:r w:rsidRPr="00ED519C">
        <w:rPr>
          <w:highlight w:val="cyan"/>
          <w:u w:val="single"/>
        </w:rPr>
        <w:t xml:space="preserve">Getting in the </w:t>
      </w:r>
      <w:r w:rsidRPr="00ED519C">
        <w:rPr>
          <w:rStyle w:val="Emphasis"/>
          <w:highlight w:val="cyan"/>
        </w:rPr>
        <w:t>public eye early</w:t>
      </w:r>
      <w:r w:rsidRPr="00ED519C">
        <w:rPr>
          <w:sz w:val="16"/>
        </w:rPr>
        <w:t xml:space="preserve">, </w:t>
      </w:r>
      <w:r w:rsidRPr="00ED519C">
        <w:rPr>
          <w:rStyle w:val="Emphasis"/>
          <w:highlight w:val="cyan"/>
        </w:rPr>
        <w:t>raising money</w:t>
      </w:r>
      <w:r w:rsidRPr="00ED519C">
        <w:rPr>
          <w:highlight w:val="cyan"/>
          <w:u w:val="single"/>
        </w:rPr>
        <w:t xml:space="preserve"> and </w:t>
      </w:r>
      <w:r w:rsidRPr="00ED519C">
        <w:rPr>
          <w:rStyle w:val="Emphasis"/>
          <w:highlight w:val="cyan"/>
        </w:rPr>
        <w:t>building</w:t>
      </w:r>
      <w:r w:rsidRPr="00ED519C">
        <w:rPr>
          <w:u w:val="single"/>
        </w:rPr>
        <w:t xml:space="preserve"> an </w:t>
      </w:r>
      <w:r w:rsidRPr="00ED519C">
        <w:rPr>
          <w:rStyle w:val="Emphasis"/>
          <w:highlight w:val="cyan"/>
        </w:rPr>
        <w:t>organization</w:t>
      </w:r>
      <w:r w:rsidRPr="00ED519C">
        <w:rPr>
          <w:highlight w:val="cyan"/>
          <w:u w:val="single"/>
        </w:rPr>
        <w:t xml:space="preserve"> are </w:t>
      </w:r>
      <w:r w:rsidRPr="00ED519C">
        <w:rPr>
          <w:rStyle w:val="Emphasis"/>
          <w:highlight w:val="cyan"/>
        </w:rPr>
        <w:t>key</w:t>
      </w:r>
      <w:r w:rsidRPr="00ED519C">
        <w:rPr>
          <w:highlight w:val="cyan"/>
          <w:u w:val="single"/>
        </w:rPr>
        <w:t xml:space="preserve"> to winning</w:t>
      </w:r>
      <w:r w:rsidRPr="00ED519C">
        <w:rPr>
          <w:u w:val="single"/>
        </w:rPr>
        <w:t xml:space="preserve"> </w:t>
      </w:r>
      <w:r w:rsidRPr="00ED519C">
        <w:rPr>
          <w:highlight w:val="cyan"/>
          <w:u w:val="single"/>
        </w:rPr>
        <w:t>a</w:t>
      </w:r>
      <w:r w:rsidRPr="00ED519C">
        <w:rPr>
          <w:u w:val="single"/>
        </w:rPr>
        <w:t xml:space="preserve"> presidential </w:t>
      </w:r>
      <w:r w:rsidRPr="00ED519C">
        <w:rPr>
          <w:highlight w:val="cyan"/>
          <w:u w:val="single"/>
        </w:rPr>
        <w:t>campaign</w:t>
      </w:r>
      <w:r w:rsidRPr="00ED519C">
        <w:rPr>
          <w:sz w:val="16"/>
        </w:rPr>
        <w:t xml:space="preserve">. </w:t>
      </w:r>
      <w:r w:rsidRPr="00ED519C">
        <w:rPr>
          <w:rStyle w:val="StyleUnderline"/>
          <w:highlight w:val="cyan"/>
        </w:rPr>
        <w:t xml:space="preserve">If you </w:t>
      </w:r>
      <w:r w:rsidRPr="00ED519C">
        <w:rPr>
          <w:rStyle w:val="StyleUnderline"/>
        </w:rPr>
        <w:t xml:space="preserve">fall too far </w:t>
      </w:r>
      <w:r w:rsidRPr="00ED519C">
        <w:rPr>
          <w:rStyle w:val="Emphasis"/>
          <w:highlight w:val="cyan"/>
        </w:rPr>
        <w:t>behind</w:t>
      </w:r>
      <w:r w:rsidRPr="00ED519C">
        <w:rPr>
          <w:rStyle w:val="StyleUnderline"/>
          <w:highlight w:val="cyan"/>
        </w:rPr>
        <w:t xml:space="preserve">, it can be a </w:t>
      </w:r>
      <w:r w:rsidRPr="00ED519C">
        <w:rPr>
          <w:rStyle w:val="Emphasis"/>
          <w:highlight w:val="cyan"/>
        </w:rPr>
        <w:t>disaster</w:t>
      </w:r>
      <w:r w:rsidRPr="00ED519C">
        <w:rPr>
          <w:sz w:val="16"/>
        </w:rPr>
        <w:t xml:space="preserve">. Even candidates you might “think” entered the race late, often got in far earlier. Trump’s June 2015 official announcement became well known for his ride down the escalator. Less remembered was the fact that he started an exploratory committee in March 2015, and he was already campaigning at the time. Of course, joining a presidential race early is no guarantee of success. Former Florida Gov. Reubin Askew in the 1984 cycle and ex-Maryland Rep. John Delaney in the 2020 cycle filed with the FEC for the Democratic primary less than a year after the previous presidential election. Neither got very far. Still, </w:t>
      </w:r>
      <w:proofErr w:type="gramStart"/>
      <w:r w:rsidRPr="00ED519C">
        <w:rPr>
          <w:sz w:val="16"/>
        </w:rPr>
        <w:t>on the whole</w:t>
      </w:r>
      <w:proofErr w:type="gramEnd"/>
      <w:r w:rsidRPr="00ED519C">
        <w:rPr>
          <w:sz w:val="16"/>
        </w:rPr>
        <w:t xml:space="preserve">, </w:t>
      </w:r>
      <w:r w:rsidRPr="00ED519C">
        <w:rPr>
          <w:rStyle w:val="StyleUnderline"/>
        </w:rPr>
        <w:t>joining early is better than getting in late</w:t>
      </w:r>
      <w:r w:rsidRPr="00ED519C">
        <w:rPr>
          <w:sz w:val="16"/>
        </w:rPr>
        <w:t xml:space="preserve">. After all, the winners who have gotten in late didn’t get that late. The latest, for example, was Republican Ronald Reagan in the 1980 campaign. He entered less than three months after the median candidate. Biden, in the 2020 cycle, was the other winning candidate to enter more than 15 days after the median candidate. Both Biden and Reagan shared some qualities that few others had. They had previously run for president and were well known nationally, so they didn’t need time to build name recognition or a campaign and fundraising apparatus. What we’ve seen more often is the late-entering “savior” candidate who enters on a white horse – and fails. Think about former Tennessee Sen. Fred Thompson in the 2008 cycle and then-Texas Gov. Rick Perry in the 2012 cycle. Both Republicans entered with a splash and proceeded to win zero primaries combined. The same was true for Democrat Mike Bloomberg in the 2020 cycle, though he won American Samoa. Advantage incumbents </w:t>
      </w:r>
      <w:proofErr w:type="gramStart"/>
      <w:r w:rsidRPr="00ED519C">
        <w:rPr>
          <w:sz w:val="16"/>
        </w:rPr>
        <w:t>For</w:t>
      </w:r>
      <w:proofErr w:type="gramEnd"/>
      <w:r w:rsidRPr="00ED519C">
        <w:rPr>
          <w:sz w:val="16"/>
        </w:rPr>
        <w:t xml:space="preserve"> incumbents, meanwhile, there’s a much greater ability to wait before indicating publicly that they’re going for another term. The median date, since 1976, for presidents to either form an exploratory committee or announce their campaign is April 30 of the year before the general election. That’s about a month and a half later than when the median nonincumbent’s campaign gets started. Some presidents do go early. Trump’s failed 2020 reelection campaign started the moment he entered the White House. (He formed an exploratory committee on Inauguration Day.) Later is the general rule, however, for incumbents. Reagan’s highly successful 1984 reelection campaign, for instance, didn’t get underway until October 1983. George H.W. Bush, likewise, got going on his 1992 reelection bid in October 1991. It shouldn’t be too surprising that incumbents can afford to go later. They rarely have any major competitors for their party nomination. They have universal name recognition, and incumbents don’t need the same amount of time to ramp up their campaign infrastructure to raise money. </w:t>
      </w:r>
      <w:r w:rsidRPr="00ED519C">
        <w:rPr>
          <w:highlight w:val="cyan"/>
          <w:u w:val="single"/>
        </w:rPr>
        <w:t xml:space="preserve">All of that seems to match up with </w:t>
      </w:r>
      <w:r w:rsidRPr="00ED519C">
        <w:rPr>
          <w:rStyle w:val="StyleUnderline"/>
        </w:rPr>
        <w:t>what</w:t>
      </w:r>
      <w:r w:rsidRPr="00ED519C">
        <w:rPr>
          <w:u w:val="single"/>
        </w:rPr>
        <w:t xml:space="preserve"> </w:t>
      </w:r>
      <w:r w:rsidRPr="00ED519C">
        <w:rPr>
          <w:rStyle w:val="Emphasis"/>
          <w:highlight w:val="cyan"/>
        </w:rPr>
        <w:t>Biden is going through</w:t>
      </w:r>
      <w:r w:rsidRPr="00ED519C">
        <w:rPr>
          <w:u w:val="single"/>
        </w:rPr>
        <w:t xml:space="preserve"> at this point</w:t>
      </w:r>
      <w:r w:rsidRPr="00ED519C">
        <w:rPr>
          <w:sz w:val="16"/>
        </w:rPr>
        <w:t xml:space="preserve">. In fact, some reports suggest he’ll likely announce a reelection bid in April. But </w:t>
      </w:r>
      <w:r w:rsidRPr="00ED519C">
        <w:rPr>
          <w:u w:val="single"/>
        </w:rPr>
        <w:t>for Republicans wondering whether it’s too soon</w:t>
      </w:r>
      <w:r w:rsidRPr="00ED519C">
        <w:rPr>
          <w:sz w:val="16"/>
        </w:rPr>
        <w:t xml:space="preserve"> to start </w:t>
      </w:r>
      <w:r w:rsidRPr="00ED519C">
        <w:rPr>
          <w:sz w:val="16"/>
        </w:rPr>
        <w:lastRenderedPageBreak/>
        <w:t xml:space="preserve">campaigning, </w:t>
      </w:r>
      <w:r w:rsidRPr="00ED519C">
        <w:rPr>
          <w:rStyle w:val="StyleUnderline"/>
          <w:highlight w:val="cyan"/>
        </w:rPr>
        <w:t xml:space="preserve">history is </w:t>
      </w:r>
      <w:proofErr w:type="gramStart"/>
      <w:r w:rsidRPr="00ED519C">
        <w:rPr>
          <w:rStyle w:val="StyleUnderline"/>
        </w:rPr>
        <w:t xml:space="preserve">pretty </w:t>
      </w:r>
      <w:r w:rsidRPr="00ED519C">
        <w:rPr>
          <w:rStyle w:val="Emphasis"/>
          <w:highlight w:val="cyan"/>
        </w:rPr>
        <w:t>clear</w:t>
      </w:r>
      <w:proofErr w:type="gramEnd"/>
      <w:r w:rsidRPr="00ED519C">
        <w:rPr>
          <w:sz w:val="16"/>
        </w:rPr>
        <w:t xml:space="preserve">. It’s </w:t>
      </w:r>
      <w:r w:rsidRPr="00ED519C">
        <w:rPr>
          <w:rStyle w:val="StyleUnderline"/>
        </w:rPr>
        <w:t xml:space="preserve">better to </w:t>
      </w:r>
      <w:r w:rsidRPr="00ED519C">
        <w:rPr>
          <w:rStyle w:val="Emphasis"/>
          <w:highlight w:val="cyan"/>
        </w:rPr>
        <w:t>start sooner</w:t>
      </w:r>
      <w:r w:rsidRPr="00ED519C">
        <w:rPr>
          <w:rStyle w:val="StyleUnderline"/>
        </w:rPr>
        <w:t xml:space="preserve"> or </w:t>
      </w:r>
      <w:r w:rsidRPr="00ED519C">
        <w:rPr>
          <w:rStyle w:val="StyleUnderline"/>
          <w:highlight w:val="cyan"/>
        </w:rPr>
        <w:t xml:space="preserve">you might fall too far behind to </w:t>
      </w:r>
      <w:r w:rsidRPr="00ED519C">
        <w:rPr>
          <w:rStyle w:val="Emphasis"/>
          <w:highlight w:val="cyan"/>
        </w:rPr>
        <w:t>recover</w:t>
      </w:r>
      <w:r w:rsidRPr="00ED519C">
        <w:rPr>
          <w:rStyle w:val="StyleUnderline"/>
          <w:highlight w:val="cyan"/>
        </w:rPr>
        <w:t>.</w:t>
      </w:r>
    </w:p>
    <w:p w14:paraId="7F4C0BBB" w14:textId="77777777" w:rsidR="009831E7" w:rsidRDefault="009831E7" w:rsidP="009831E7">
      <w:pPr>
        <w:pStyle w:val="Heading3"/>
        <w:rPr>
          <w:rFonts w:cs="Times New Roman"/>
        </w:rPr>
      </w:pPr>
      <w:r>
        <w:rPr>
          <w:rFonts w:cs="Times New Roman"/>
        </w:rPr>
        <w:lastRenderedPageBreak/>
        <w:t>UQ---AT: Israel</w:t>
      </w:r>
    </w:p>
    <w:p w14:paraId="236AFF38" w14:textId="77777777" w:rsidR="009831E7" w:rsidRDefault="009831E7" w:rsidP="009831E7">
      <w:pPr>
        <w:pStyle w:val="Heading4"/>
      </w:pPr>
      <w:r>
        <w:t xml:space="preserve">Support for Israel </w:t>
      </w:r>
      <w:r w:rsidRPr="007B745C">
        <w:rPr>
          <w:u w:val="single"/>
        </w:rPr>
        <w:t>helps</w:t>
      </w:r>
      <w:r>
        <w:t xml:space="preserve"> Biden</w:t>
      </w:r>
    </w:p>
    <w:p w14:paraId="5ACDCB9A" w14:textId="77777777" w:rsidR="009831E7" w:rsidRDefault="009831E7" w:rsidP="009831E7">
      <w:r>
        <w:t xml:space="preserve">Lizza and </w:t>
      </w:r>
      <w:r w:rsidRPr="007B745C">
        <w:rPr>
          <w:rStyle w:val="Style13ptBold"/>
        </w:rPr>
        <w:t>Mellman 3-23</w:t>
      </w:r>
      <w:r>
        <w:t xml:space="preserve">-2024, *Playbook Co-Author and the Chief Washington Correspondent for POLITICO, **Democratic pollster and political consultant (Ryan and Mark, “Why This Pollster Says the Press Is Wrong About the </w:t>
      </w:r>
      <w:r w:rsidRPr="00CE379B">
        <w:rPr>
          <w:rStyle w:val="Emphasis"/>
          <w:highlight w:val="cyan"/>
        </w:rPr>
        <w:t>Politics of Israel</w:t>
      </w:r>
      <w:r>
        <w:t xml:space="preserve">: Mark Mellman says Biden won’t lose Michigan because of the war in Gaza,” </w:t>
      </w:r>
      <w:r w:rsidRPr="00CC4F25">
        <w:rPr>
          <w:i/>
          <w:iCs/>
        </w:rPr>
        <w:t>Politico</w:t>
      </w:r>
      <w:r>
        <w:t>, https://www.politico.com/news/magazine/2024/03/23/this-pollster-isnt-worried-that-israel-will-sink-joe-biden-00148665)</w:t>
      </w:r>
    </w:p>
    <w:p w14:paraId="2408BEFE" w14:textId="77777777" w:rsidR="009831E7" w:rsidRPr="007A2AC8" w:rsidRDefault="009831E7" w:rsidP="009831E7"/>
    <w:p w14:paraId="7E93ED43" w14:textId="77777777" w:rsidR="009831E7" w:rsidRPr="00CE379B" w:rsidRDefault="009831E7" w:rsidP="009831E7">
      <w:pPr>
        <w:rPr>
          <w:sz w:val="14"/>
        </w:rPr>
      </w:pPr>
      <w:r w:rsidRPr="007B745C">
        <w:rPr>
          <w:rStyle w:val="StyleUnderline"/>
        </w:rPr>
        <w:t>Let’s start with the politics of Israel</w:t>
      </w:r>
      <w:r w:rsidRPr="00CE379B">
        <w:rPr>
          <w:sz w:val="14"/>
        </w:rPr>
        <w:t xml:space="preserve">. We recently had Rep. Veronica </w:t>
      </w:r>
      <w:r w:rsidRPr="00CE379B">
        <w:rPr>
          <w:rStyle w:val="Emphasis"/>
          <w:highlight w:val="cyan"/>
        </w:rPr>
        <w:t>Escobar</w:t>
      </w:r>
      <w:r w:rsidRPr="00CE379B">
        <w:rPr>
          <w:sz w:val="14"/>
        </w:rPr>
        <w:t xml:space="preserve"> on this show. She </w:t>
      </w:r>
      <w:r w:rsidRPr="00CE379B">
        <w:rPr>
          <w:rStyle w:val="StyleUnderline"/>
          <w:highlight w:val="cyan"/>
        </w:rPr>
        <w:t>said</w:t>
      </w:r>
      <w:r w:rsidRPr="007B745C">
        <w:rPr>
          <w:rStyle w:val="StyleUnderline"/>
        </w:rPr>
        <w:t xml:space="preserve"> that </w:t>
      </w:r>
      <w:r w:rsidRPr="00CE379B">
        <w:rPr>
          <w:rStyle w:val="StyleUnderline"/>
          <w:highlight w:val="cyan"/>
        </w:rPr>
        <w:t>Gaza was</w:t>
      </w:r>
      <w:r w:rsidRPr="007B745C">
        <w:rPr>
          <w:rStyle w:val="StyleUnderline"/>
        </w:rPr>
        <w:t xml:space="preserve"> the </w:t>
      </w:r>
      <w:r w:rsidRPr="00CE379B">
        <w:rPr>
          <w:rStyle w:val="Emphasis"/>
          <w:highlight w:val="cyan"/>
        </w:rPr>
        <w:t>Dem</w:t>
      </w:r>
      <w:r w:rsidRPr="007B745C">
        <w:rPr>
          <w:rStyle w:val="StyleUnderline"/>
        </w:rPr>
        <w:t>ocrat</w:t>
      </w:r>
      <w:r w:rsidRPr="00CE379B">
        <w:rPr>
          <w:rStyle w:val="Emphasis"/>
          <w:highlight w:val="cyan"/>
        </w:rPr>
        <w:t>s’</w:t>
      </w:r>
      <w:r w:rsidRPr="007B745C">
        <w:rPr>
          <w:rStyle w:val="StyleUnderline"/>
        </w:rPr>
        <w:t xml:space="preserve"> biggest </w:t>
      </w:r>
      <w:r w:rsidRPr="00CE379B">
        <w:rPr>
          <w:rStyle w:val="StyleUnderline"/>
          <w:highlight w:val="cyan"/>
        </w:rPr>
        <w:t>vulnerability</w:t>
      </w:r>
      <w:r w:rsidRPr="00CE379B">
        <w:rPr>
          <w:sz w:val="14"/>
        </w:rPr>
        <w:t>. Do you agree that it’s as big a problem or a bigger problem than, say, the border or Biden’s age?</w:t>
      </w:r>
    </w:p>
    <w:p w14:paraId="0C021F20" w14:textId="77777777" w:rsidR="009831E7" w:rsidRPr="00CE379B" w:rsidRDefault="009831E7" w:rsidP="009831E7">
      <w:pPr>
        <w:rPr>
          <w:sz w:val="14"/>
        </w:rPr>
      </w:pPr>
      <w:r w:rsidRPr="00CE379B">
        <w:rPr>
          <w:sz w:val="14"/>
        </w:rPr>
        <w:t xml:space="preserve">I think </w:t>
      </w:r>
      <w:r w:rsidRPr="00CE379B">
        <w:rPr>
          <w:rStyle w:val="Emphasis"/>
          <w:highlight w:val="cyan"/>
        </w:rPr>
        <w:t>there’s</w:t>
      </w:r>
      <w:r w:rsidRPr="007B745C">
        <w:rPr>
          <w:rStyle w:val="Emphasis"/>
        </w:rPr>
        <w:t xml:space="preserve"> absolutely </w:t>
      </w:r>
      <w:r w:rsidRPr="00CE379B">
        <w:rPr>
          <w:rStyle w:val="Emphasis"/>
          <w:highlight w:val="cyan"/>
        </w:rPr>
        <w:t>no evidence of that whatsoever</w:t>
      </w:r>
      <w:r w:rsidRPr="00CE379B">
        <w:rPr>
          <w:sz w:val="14"/>
        </w:rPr>
        <w:t xml:space="preserve">. The reality is we’ve asked people whether they approve or disapprove of the way the president’s handling this war. And the truth is, </w:t>
      </w:r>
      <w:proofErr w:type="gramStart"/>
      <w:r w:rsidRPr="00CE379B">
        <w:rPr>
          <w:sz w:val="14"/>
        </w:rPr>
        <w:t>the majority of</w:t>
      </w:r>
      <w:proofErr w:type="gramEnd"/>
      <w:r w:rsidRPr="00CE379B">
        <w:rPr>
          <w:sz w:val="14"/>
        </w:rPr>
        <w:t xml:space="preserve"> </w:t>
      </w:r>
      <w:r w:rsidRPr="00CE379B">
        <w:rPr>
          <w:rStyle w:val="StyleUnderline"/>
          <w:highlight w:val="cyan"/>
        </w:rPr>
        <w:t>people</w:t>
      </w:r>
      <w:r w:rsidRPr="00CE379B">
        <w:rPr>
          <w:sz w:val="14"/>
        </w:rPr>
        <w:t xml:space="preserve"> say they </w:t>
      </w:r>
      <w:r w:rsidRPr="00CE379B">
        <w:rPr>
          <w:rStyle w:val="StyleUnderline"/>
          <w:highlight w:val="cyan"/>
        </w:rPr>
        <w:t>disapprove</w:t>
      </w:r>
      <w:r w:rsidRPr="007B745C">
        <w:rPr>
          <w:rStyle w:val="StyleUnderline"/>
        </w:rPr>
        <w:t xml:space="preserve"> of the way he’s handling this war. </w:t>
      </w:r>
      <w:r w:rsidRPr="00CE379B">
        <w:rPr>
          <w:rStyle w:val="StyleUnderline"/>
          <w:highlight w:val="cyan"/>
        </w:rPr>
        <w:t>It has nothing to do with which side he’s on</w:t>
      </w:r>
      <w:r w:rsidRPr="00CE379B">
        <w:rPr>
          <w:sz w:val="14"/>
          <w:highlight w:val="cyan"/>
        </w:rPr>
        <w:t xml:space="preserve">. </w:t>
      </w:r>
      <w:r w:rsidRPr="00CE379B">
        <w:rPr>
          <w:rStyle w:val="Emphasis"/>
          <w:highlight w:val="cyan"/>
        </w:rPr>
        <w:t>The</w:t>
      </w:r>
      <w:r w:rsidRPr="00CE379B">
        <w:rPr>
          <w:sz w:val="14"/>
        </w:rPr>
        <w:t xml:space="preserve"> next </w:t>
      </w:r>
      <w:r w:rsidRPr="00CE379B">
        <w:rPr>
          <w:rStyle w:val="Emphasis"/>
          <w:sz w:val="40"/>
          <w:szCs w:val="40"/>
          <w:highlight w:val="cyan"/>
        </w:rPr>
        <w:t>largest number</w:t>
      </w:r>
      <w:r w:rsidRPr="00CE379B">
        <w:rPr>
          <w:rStyle w:val="Emphasis"/>
          <w:highlight w:val="cyan"/>
        </w:rPr>
        <w:t xml:space="preserve"> think he’s too pro-Palestinian</w:t>
      </w:r>
      <w:r w:rsidRPr="00CE379B">
        <w:rPr>
          <w:sz w:val="14"/>
        </w:rPr>
        <w:t xml:space="preserve">, and </w:t>
      </w:r>
      <w:r w:rsidRPr="00CE379B">
        <w:rPr>
          <w:rStyle w:val="StyleUnderline"/>
          <w:highlight w:val="cyan"/>
        </w:rPr>
        <w:t xml:space="preserve">the </w:t>
      </w:r>
      <w:r w:rsidRPr="00CE379B">
        <w:rPr>
          <w:rStyle w:val="Emphasis"/>
          <w:highlight w:val="cyan"/>
        </w:rPr>
        <w:t>smallest</w:t>
      </w:r>
      <w:r w:rsidRPr="00CE379B">
        <w:rPr>
          <w:rStyle w:val="StyleUnderline"/>
          <w:highlight w:val="cyan"/>
        </w:rPr>
        <w:t xml:space="preserve"> number think he’s too pro-Israel</w:t>
      </w:r>
      <w:r w:rsidRPr="00CE379B">
        <w:rPr>
          <w:sz w:val="14"/>
        </w:rPr>
        <w:t>.</w:t>
      </w:r>
    </w:p>
    <w:p w14:paraId="4870C4CC" w14:textId="77777777" w:rsidR="009831E7" w:rsidRDefault="009831E7" w:rsidP="009831E7">
      <w:pPr>
        <w:rPr>
          <w:sz w:val="14"/>
        </w:rPr>
      </w:pPr>
      <w:proofErr w:type="gramStart"/>
      <w:r w:rsidRPr="007B745C">
        <w:rPr>
          <w:rStyle w:val="StyleUnderline"/>
        </w:rPr>
        <w:t>So</w:t>
      </w:r>
      <w:proofErr w:type="gramEnd"/>
      <w:r w:rsidRPr="007B745C">
        <w:rPr>
          <w:rStyle w:val="StyleUnderline"/>
        </w:rPr>
        <w:t xml:space="preserve"> </w:t>
      </w:r>
      <w:r w:rsidRPr="00CE379B">
        <w:rPr>
          <w:rStyle w:val="StyleUnderline"/>
          <w:highlight w:val="cyan"/>
        </w:rPr>
        <w:t>it’s not being supportive of Israel that’s the problem</w:t>
      </w:r>
      <w:r w:rsidRPr="00CE379B">
        <w:rPr>
          <w:sz w:val="14"/>
        </w:rPr>
        <w:t>, it’s something else. And the reality is, when we ask people whether they are more likely to vote for the president because of what he’s done in this war, more people are likely to vote for him than against him.</w:t>
      </w:r>
    </w:p>
    <w:p w14:paraId="340135FE" w14:textId="0B7AAE11" w:rsidR="009831E7" w:rsidRPr="00336DFA" w:rsidRDefault="009831E7" w:rsidP="009831E7">
      <w:pPr>
        <w:pStyle w:val="Heading4"/>
      </w:pPr>
      <w:r>
        <w:t>Abortion brings disaffected voters back to Biden.</w:t>
      </w:r>
    </w:p>
    <w:p w14:paraId="2D812C03" w14:textId="77777777" w:rsidR="009831E7" w:rsidRPr="001D6564" w:rsidRDefault="009831E7" w:rsidP="009831E7">
      <w:r>
        <w:t xml:space="preserve">Tyler </w:t>
      </w:r>
      <w:r w:rsidRPr="001D6564">
        <w:rPr>
          <w:rStyle w:val="Style13ptBold"/>
        </w:rPr>
        <w:t>Pager</w:t>
      </w:r>
      <w:r>
        <w:t xml:space="preserve"> </w:t>
      </w:r>
      <w:r w:rsidRPr="001D6564">
        <w:rPr>
          <w:rStyle w:val="Style13ptBold"/>
        </w:rPr>
        <w:t>4/12</w:t>
      </w:r>
      <w:r>
        <w:t>/24 White House reporter “Biden team increasingly hopes to ride the abortion issue to victory” Washington Post https://www.washingtonpost.com/politics/2024/04/12/biden-campaign-abortion-rights-strategy/</w:t>
      </w:r>
    </w:p>
    <w:p w14:paraId="4F8247A8" w14:textId="77777777" w:rsidR="009831E7" w:rsidRPr="001D6564" w:rsidRDefault="009831E7" w:rsidP="009831E7">
      <w:pPr>
        <w:rPr>
          <w:sz w:val="16"/>
        </w:rPr>
      </w:pPr>
      <w:r w:rsidRPr="001D6564">
        <w:rPr>
          <w:sz w:val="16"/>
        </w:rPr>
        <w:t>Seven months before Election Day, President Biden still faces widespread concerns about his age. Hundreds of thousands of voters have lodged protest votes against him in Democratic primaries. And with inflation remaining unexpectedly high, the topsy-turvy post-pandemic economy threatens to hurt his reelection, too.</w:t>
      </w:r>
    </w:p>
    <w:p w14:paraId="5403C655" w14:textId="77777777" w:rsidR="009831E7" w:rsidRPr="001D6564" w:rsidRDefault="009831E7" w:rsidP="009831E7">
      <w:pPr>
        <w:rPr>
          <w:sz w:val="16"/>
        </w:rPr>
      </w:pPr>
      <w:r w:rsidRPr="001D6564">
        <w:rPr>
          <w:sz w:val="16"/>
        </w:rPr>
        <w:t xml:space="preserve">But inside the </w:t>
      </w:r>
      <w:r w:rsidRPr="001D6564">
        <w:rPr>
          <w:rStyle w:val="StyleUnderline"/>
          <w:highlight w:val="cyan"/>
        </w:rPr>
        <w:t>Biden</w:t>
      </w:r>
      <w:r w:rsidRPr="001D6564">
        <w:rPr>
          <w:sz w:val="16"/>
        </w:rPr>
        <w:t xml:space="preserve"> campaign </w:t>
      </w:r>
      <w:r w:rsidRPr="001D6564">
        <w:rPr>
          <w:rStyle w:val="StyleUnderline"/>
        </w:rPr>
        <w:t>and</w:t>
      </w:r>
      <w:r w:rsidRPr="001D6564">
        <w:rPr>
          <w:sz w:val="16"/>
        </w:rPr>
        <w:t xml:space="preserve"> across </w:t>
      </w:r>
      <w:r w:rsidRPr="001D6564">
        <w:rPr>
          <w:rStyle w:val="StyleUnderline"/>
        </w:rPr>
        <w:t>the Democratic Party</w:t>
      </w:r>
      <w:r w:rsidRPr="001D6564">
        <w:rPr>
          <w:sz w:val="16"/>
        </w:rPr>
        <w:t xml:space="preserve">, officials </w:t>
      </w:r>
      <w:r w:rsidRPr="001D6564">
        <w:rPr>
          <w:rStyle w:val="StyleUnderline"/>
          <w:highlight w:val="cyan"/>
        </w:rPr>
        <w:t>see</w:t>
      </w:r>
      <w:r w:rsidRPr="001D6564">
        <w:rPr>
          <w:rStyle w:val="StyleUnderline"/>
        </w:rPr>
        <w:t xml:space="preserve"> </w:t>
      </w:r>
      <w:r w:rsidRPr="001D6564">
        <w:rPr>
          <w:rStyle w:val="StyleUnderline"/>
          <w:highlight w:val="cyan"/>
        </w:rPr>
        <w:t>a</w:t>
      </w:r>
      <w:r w:rsidRPr="001D6564">
        <w:rPr>
          <w:rStyle w:val="StyleUnderline"/>
        </w:rPr>
        <w:t xml:space="preserve"> potential </w:t>
      </w:r>
      <w:r w:rsidRPr="001D6564">
        <w:rPr>
          <w:rStyle w:val="Emphasis"/>
          <w:highlight w:val="cyan"/>
        </w:rPr>
        <w:t>silver bullet</w:t>
      </w:r>
      <w:r w:rsidRPr="001D6564">
        <w:rPr>
          <w:rStyle w:val="StyleUnderline"/>
        </w:rPr>
        <w:t xml:space="preserve"> </w:t>
      </w:r>
      <w:r w:rsidRPr="001D6564">
        <w:rPr>
          <w:rStyle w:val="StyleUnderline"/>
          <w:highlight w:val="cyan"/>
        </w:rPr>
        <w:t>that</w:t>
      </w:r>
      <w:r w:rsidRPr="001D6564">
        <w:rPr>
          <w:rStyle w:val="StyleUnderline"/>
        </w:rPr>
        <w:t xml:space="preserve"> they hope </w:t>
      </w:r>
      <w:r w:rsidRPr="001D6564">
        <w:rPr>
          <w:rStyle w:val="Emphasis"/>
          <w:highlight w:val="cyan"/>
        </w:rPr>
        <w:t xml:space="preserve">supersedes </w:t>
      </w:r>
      <w:proofErr w:type="gramStart"/>
      <w:r w:rsidRPr="001D6564">
        <w:rPr>
          <w:rStyle w:val="Emphasis"/>
          <w:highlight w:val="cyan"/>
        </w:rPr>
        <w:t>all</w:t>
      </w:r>
      <w:r w:rsidRPr="001D6564">
        <w:rPr>
          <w:rStyle w:val="StyleUnderline"/>
        </w:rPr>
        <w:t xml:space="preserve"> of</w:t>
      </w:r>
      <w:proofErr w:type="gramEnd"/>
      <w:r w:rsidRPr="001D6564">
        <w:rPr>
          <w:rStyle w:val="StyleUnderline"/>
        </w:rPr>
        <w:t xml:space="preserve"> </w:t>
      </w:r>
      <w:r w:rsidRPr="001D6564">
        <w:rPr>
          <w:rStyle w:val="StyleUnderline"/>
          <w:highlight w:val="cyan"/>
        </w:rPr>
        <w:t>the</w:t>
      </w:r>
      <w:r w:rsidRPr="001D6564">
        <w:rPr>
          <w:rStyle w:val="StyleUnderline"/>
        </w:rPr>
        <w:t xml:space="preserve"> </w:t>
      </w:r>
      <w:r w:rsidRPr="001D6564">
        <w:rPr>
          <w:rStyle w:val="StyleUnderline"/>
          <w:highlight w:val="cyan"/>
        </w:rPr>
        <w:t xml:space="preserve">president’s </w:t>
      </w:r>
      <w:r w:rsidRPr="001D6564">
        <w:rPr>
          <w:rStyle w:val="Emphasis"/>
          <w:highlight w:val="cyan"/>
        </w:rPr>
        <w:t>challenges</w:t>
      </w:r>
      <w:r w:rsidRPr="001D6564">
        <w:rPr>
          <w:sz w:val="16"/>
        </w:rPr>
        <w:t xml:space="preserve"> in his rematch against former president Donald Trump: </w:t>
      </w:r>
      <w:r w:rsidRPr="001D6564">
        <w:rPr>
          <w:rStyle w:val="Emphasis"/>
          <w:highlight w:val="cyan"/>
        </w:rPr>
        <w:t xml:space="preserve">abortion </w:t>
      </w:r>
      <w:r w:rsidRPr="001D6564">
        <w:rPr>
          <w:rStyle w:val="Emphasis"/>
        </w:rPr>
        <w:t>rights</w:t>
      </w:r>
      <w:r w:rsidRPr="001D6564">
        <w:rPr>
          <w:sz w:val="16"/>
        </w:rPr>
        <w:t>.</w:t>
      </w:r>
    </w:p>
    <w:p w14:paraId="2FDC7D9A" w14:textId="77777777" w:rsidR="009831E7" w:rsidRPr="001D6564" w:rsidRDefault="009831E7" w:rsidP="009831E7">
      <w:pPr>
        <w:rPr>
          <w:sz w:val="16"/>
        </w:rPr>
      </w:pPr>
      <w:r w:rsidRPr="001D6564">
        <w:rPr>
          <w:sz w:val="16"/>
        </w:rPr>
        <w:t xml:space="preserve">The </w:t>
      </w:r>
      <w:r w:rsidRPr="001D6564">
        <w:rPr>
          <w:rStyle w:val="StyleUnderline"/>
          <w:highlight w:val="cyan"/>
        </w:rPr>
        <w:t>Biden</w:t>
      </w:r>
      <w:r w:rsidRPr="001D6564">
        <w:rPr>
          <w:sz w:val="16"/>
        </w:rPr>
        <w:t xml:space="preserve"> campaign </w:t>
      </w:r>
      <w:r w:rsidRPr="001D6564">
        <w:rPr>
          <w:rStyle w:val="StyleUnderline"/>
          <w:highlight w:val="cyan"/>
        </w:rPr>
        <w:t xml:space="preserve">plans to spend </w:t>
      </w:r>
      <w:r w:rsidRPr="001D6564">
        <w:rPr>
          <w:rStyle w:val="Emphasis"/>
          <w:highlight w:val="cyan"/>
        </w:rPr>
        <w:t>every day</w:t>
      </w:r>
      <w:r w:rsidRPr="001D6564">
        <w:rPr>
          <w:sz w:val="16"/>
        </w:rPr>
        <w:t xml:space="preserve"> </w:t>
      </w:r>
      <w:r w:rsidRPr="001D6564">
        <w:rPr>
          <w:rStyle w:val="StyleUnderline"/>
        </w:rPr>
        <w:t xml:space="preserve">until Nov. 5 </w:t>
      </w:r>
      <w:r w:rsidRPr="001D6564">
        <w:rPr>
          <w:rStyle w:val="StyleUnderline"/>
          <w:highlight w:val="cyan"/>
        </w:rPr>
        <w:t>reminding voters</w:t>
      </w:r>
      <w:r w:rsidRPr="001D6564">
        <w:rPr>
          <w:rStyle w:val="StyleUnderline"/>
        </w:rPr>
        <w:t xml:space="preserve"> of Trump’s record on abortion, </w:t>
      </w:r>
      <w:r w:rsidRPr="001D6564">
        <w:rPr>
          <w:rStyle w:val="StyleUnderline"/>
          <w:highlight w:val="cyan"/>
        </w:rPr>
        <w:t xml:space="preserve">hoping the issue will </w:t>
      </w:r>
      <w:r w:rsidRPr="001D6564">
        <w:rPr>
          <w:rStyle w:val="Emphasis"/>
          <w:highlight w:val="cyan"/>
        </w:rPr>
        <w:t>mobilize</w:t>
      </w:r>
      <w:r w:rsidRPr="001D6564">
        <w:rPr>
          <w:rStyle w:val="StyleUnderline"/>
        </w:rPr>
        <w:t xml:space="preserve"> their </w:t>
      </w:r>
      <w:r w:rsidRPr="001D6564">
        <w:rPr>
          <w:rStyle w:val="Emphasis"/>
          <w:highlight w:val="cyan"/>
        </w:rPr>
        <w:t>core voters</w:t>
      </w:r>
      <w:r w:rsidRPr="001D6564">
        <w:rPr>
          <w:rStyle w:val="StyleUnderline"/>
        </w:rPr>
        <w:t xml:space="preserve">, </w:t>
      </w:r>
      <w:r w:rsidRPr="001D6564">
        <w:rPr>
          <w:rStyle w:val="StyleUnderline"/>
          <w:highlight w:val="cyan"/>
        </w:rPr>
        <w:t xml:space="preserve">bring disaffected voters </w:t>
      </w:r>
      <w:r w:rsidRPr="001D6564">
        <w:rPr>
          <w:rStyle w:val="Emphasis"/>
          <w:highlight w:val="cyan"/>
        </w:rPr>
        <w:t>back</w:t>
      </w:r>
      <w:r w:rsidRPr="001D6564">
        <w:rPr>
          <w:rStyle w:val="Emphasis"/>
        </w:rPr>
        <w:t xml:space="preserve"> into the fold</w:t>
      </w:r>
      <w:r w:rsidRPr="001D6564">
        <w:rPr>
          <w:rStyle w:val="StyleUnderline"/>
        </w:rPr>
        <w:t xml:space="preserve"> </w:t>
      </w:r>
      <w:r w:rsidRPr="001D6564">
        <w:rPr>
          <w:rStyle w:val="StyleUnderline"/>
          <w:highlight w:val="cyan"/>
        </w:rPr>
        <w:t xml:space="preserve">and make </w:t>
      </w:r>
      <w:r w:rsidRPr="001D6564">
        <w:rPr>
          <w:rStyle w:val="Emphasis"/>
          <w:highlight w:val="cyan"/>
        </w:rPr>
        <w:t>inroads</w:t>
      </w:r>
      <w:r w:rsidRPr="001D6564">
        <w:rPr>
          <w:rStyle w:val="StyleUnderline"/>
        </w:rPr>
        <w:t xml:space="preserve"> </w:t>
      </w:r>
      <w:r w:rsidRPr="001D6564">
        <w:rPr>
          <w:rStyle w:val="StyleUnderline"/>
          <w:highlight w:val="cyan"/>
        </w:rPr>
        <w:t>with voters</w:t>
      </w:r>
      <w:r w:rsidRPr="001D6564">
        <w:rPr>
          <w:rStyle w:val="StyleUnderline"/>
        </w:rPr>
        <w:t xml:space="preserve"> whom </w:t>
      </w:r>
      <w:r w:rsidRPr="001D6564">
        <w:rPr>
          <w:rStyle w:val="StyleUnderline"/>
          <w:highlight w:val="cyan"/>
        </w:rPr>
        <w:t>Dem</w:t>
      </w:r>
      <w:r w:rsidRPr="001D6564">
        <w:rPr>
          <w:rStyle w:val="StyleUnderline"/>
        </w:rPr>
        <w:t>ocrat</w:t>
      </w:r>
      <w:r w:rsidRPr="001D6564">
        <w:rPr>
          <w:rStyle w:val="StyleUnderline"/>
          <w:highlight w:val="cyan"/>
        </w:rPr>
        <w:t>s</w:t>
      </w:r>
      <w:r w:rsidRPr="001D6564">
        <w:rPr>
          <w:rStyle w:val="StyleUnderline"/>
        </w:rPr>
        <w:t xml:space="preserve"> </w:t>
      </w:r>
      <w:r w:rsidRPr="001D6564">
        <w:rPr>
          <w:rStyle w:val="StyleUnderline"/>
          <w:highlight w:val="cyan"/>
        </w:rPr>
        <w:t>have</w:t>
      </w:r>
      <w:r w:rsidRPr="001D6564">
        <w:rPr>
          <w:rStyle w:val="StyleUnderline"/>
        </w:rPr>
        <w:t xml:space="preserve"> often </w:t>
      </w:r>
      <w:r w:rsidRPr="001D6564">
        <w:rPr>
          <w:rStyle w:val="StyleUnderline"/>
          <w:highlight w:val="cyan"/>
        </w:rPr>
        <w:t>struggled to win</w:t>
      </w:r>
      <w:r w:rsidRPr="001D6564">
        <w:rPr>
          <w:sz w:val="16"/>
          <w:highlight w:val="cyan"/>
        </w:rPr>
        <w:t>.</w:t>
      </w:r>
    </w:p>
    <w:p w14:paraId="38CB44CD" w14:textId="77777777" w:rsidR="009831E7" w:rsidRPr="001D6564" w:rsidRDefault="009831E7" w:rsidP="009831E7">
      <w:pPr>
        <w:rPr>
          <w:rStyle w:val="StyleUnderline"/>
        </w:rPr>
      </w:pPr>
      <w:r w:rsidRPr="001D6564">
        <w:rPr>
          <w:sz w:val="16"/>
        </w:rPr>
        <w:t>“</w:t>
      </w:r>
      <w:r w:rsidRPr="001D6564">
        <w:rPr>
          <w:rStyle w:val="StyleUnderline"/>
        </w:rPr>
        <w:t xml:space="preserve">There is no doubt that </w:t>
      </w:r>
      <w:r w:rsidRPr="001D6564">
        <w:rPr>
          <w:rStyle w:val="StyleUnderline"/>
          <w:highlight w:val="cyan"/>
        </w:rPr>
        <w:t>this issue is central to the contrast</w:t>
      </w:r>
      <w:r w:rsidRPr="001D6564">
        <w:rPr>
          <w:rStyle w:val="StyleUnderline"/>
        </w:rPr>
        <w:t xml:space="preserve"> </w:t>
      </w:r>
      <w:r w:rsidRPr="001D6564">
        <w:rPr>
          <w:rStyle w:val="StyleUnderline"/>
          <w:highlight w:val="cyan"/>
        </w:rPr>
        <w:t>between</w:t>
      </w:r>
      <w:r w:rsidRPr="001D6564">
        <w:rPr>
          <w:rStyle w:val="StyleUnderline"/>
        </w:rPr>
        <w:t xml:space="preserve"> </w:t>
      </w:r>
      <w:r w:rsidRPr="001D6564">
        <w:rPr>
          <w:rStyle w:val="StyleUnderline"/>
          <w:highlight w:val="cyan"/>
        </w:rPr>
        <w:t>us and Trump</w:t>
      </w:r>
      <w:r w:rsidRPr="001D6564">
        <w:rPr>
          <w:sz w:val="16"/>
        </w:rPr>
        <w:t>,” Jen O’Malley Dillon, Biden’s campaign chair, said in an interview. “</w:t>
      </w:r>
      <w:r w:rsidRPr="001D6564">
        <w:rPr>
          <w:rStyle w:val="StyleUnderline"/>
          <w:highlight w:val="cyan"/>
        </w:rPr>
        <w:t>There is no way he can wiggle out of his ownership of this issue.”</w:t>
      </w:r>
    </w:p>
    <w:p w14:paraId="691B4DBA" w14:textId="77777777" w:rsidR="009831E7" w:rsidRPr="001D6564" w:rsidRDefault="009831E7" w:rsidP="009831E7">
      <w:pPr>
        <w:rPr>
          <w:sz w:val="16"/>
        </w:rPr>
      </w:pPr>
      <w:r w:rsidRPr="001D6564">
        <w:rPr>
          <w:sz w:val="16"/>
        </w:rPr>
        <w:t>She said the campaign aims to connect the issue of abortion to a broader message on Trump’s record of disarray and division. “They are being reminded more and more of things they hoped to forget — the chaos and the pain that have come in the wake of Trump’s leadership,” O’Malley Dillon said of voters. “Abortion is central to that.”</w:t>
      </w:r>
    </w:p>
    <w:p w14:paraId="5781CFEE" w14:textId="77777777" w:rsidR="009831E7" w:rsidRPr="001D6564" w:rsidRDefault="009831E7" w:rsidP="009831E7">
      <w:pPr>
        <w:rPr>
          <w:sz w:val="16"/>
        </w:rPr>
      </w:pPr>
      <w:r w:rsidRPr="001D6564">
        <w:rPr>
          <w:sz w:val="16"/>
        </w:rPr>
        <w:t>The 2022 Supreme Court decision overturning of Roe v. Wade was followed by Democratic successes in the 2022 midterms and in the 2023 governor’s race in Kentucky. Party leaders’ fear that the issue would lose salience among voters has largely abated as states around the country have instituted restrictive abortion bans, keeping the issue before the public.</w:t>
      </w:r>
    </w:p>
    <w:p w14:paraId="2A12C4DD" w14:textId="77777777" w:rsidR="009831E7" w:rsidRPr="001D6564" w:rsidRDefault="009831E7" w:rsidP="009831E7">
      <w:pPr>
        <w:rPr>
          <w:sz w:val="16"/>
        </w:rPr>
      </w:pPr>
      <w:r w:rsidRPr="001D6564">
        <w:rPr>
          <w:sz w:val="16"/>
        </w:rPr>
        <w:t>The latest example came Tuesday, when Arizona’s Supreme Court reinstated an 1864 law that bans nearly all abortions, a decision that was decried not only by Democrats but also by many Republicans. Biden won Arizona by fewer than 11,000 votes in 2020, and the court’s action could push the state more firmly into the Democratic camp.</w:t>
      </w:r>
    </w:p>
    <w:p w14:paraId="2D171F3D" w14:textId="77777777" w:rsidR="009831E7" w:rsidRPr="001D6564" w:rsidRDefault="009831E7" w:rsidP="009831E7">
      <w:pPr>
        <w:rPr>
          <w:sz w:val="16"/>
        </w:rPr>
      </w:pPr>
      <w:r w:rsidRPr="001D6564">
        <w:rPr>
          <w:sz w:val="16"/>
        </w:rPr>
        <w:lastRenderedPageBreak/>
        <w:t>The day before the court’s ruling, Trump had said abortion policy should be left up to individual states, a position that appeared to mark a retreat from his previous stance and angered some antiabortion activists. When Arizona’s high court issued its ruling the following day, Trump criticized it as going too far.</w:t>
      </w:r>
    </w:p>
    <w:p w14:paraId="6B162F8A" w14:textId="77777777" w:rsidR="009831E7" w:rsidRPr="001D6564" w:rsidRDefault="009831E7" w:rsidP="009831E7">
      <w:pPr>
        <w:rPr>
          <w:sz w:val="16"/>
        </w:rPr>
      </w:pPr>
      <w:r w:rsidRPr="001D6564">
        <w:rPr>
          <w:sz w:val="16"/>
        </w:rPr>
        <w:t>The Biden’s campaign energized response this week demonstrates its playbook on abortion and the opportunity it sees to galvanize voters who may have drifted away from the president.</w:t>
      </w:r>
    </w:p>
    <w:p w14:paraId="4D2AACCE" w14:textId="77777777" w:rsidR="009831E7" w:rsidRPr="001D6564" w:rsidRDefault="009831E7" w:rsidP="009831E7">
      <w:pPr>
        <w:rPr>
          <w:sz w:val="16"/>
        </w:rPr>
      </w:pPr>
      <w:r w:rsidRPr="001D6564">
        <w:rPr>
          <w:sz w:val="16"/>
        </w:rPr>
        <w:t>Biden himself assailed Trump’s comments on abortion in a lengthy statement. Vice President Harris announced a trip to Arizona. The campaign blasted out statements reminding voters of the former president’s record. Democrats highlighted individual stories of families affected by abortion restrictions.</w:t>
      </w:r>
    </w:p>
    <w:p w14:paraId="7934356C" w14:textId="77777777" w:rsidR="009831E7" w:rsidRPr="001D6564" w:rsidRDefault="009831E7" w:rsidP="009831E7">
      <w:pPr>
        <w:rPr>
          <w:sz w:val="16"/>
        </w:rPr>
      </w:pPr>
      <w:r w:rsidRPr="001D6564">
        <w:rPr>
          <w:sz w:val="16"/>
        </w:rPr>
        <w:t>Biden’s team also released a searing new ad blaming Trump for the near-death of a woman who was denied an abortion after her water broke, leading to a serious infection.</w:t>
      </w:r>
    </w:p>
    <w:p w14:paraId="62F26139" w14:textId="77777777" w:rsidR="009831E7" w:rsidRPr="001D6564" w:rsidRDefault="009831E7" w:rsidP="009831E7">
      <w:pPr>
        <w:rPr>
          <w:sz w:val="16"/>
        </w:rPr>
      </w:pPr>
      <w:r w:rsidRPr="001D6564">
        <w:rPr>
          <w:sz w:val="16"/>
        </w:rPr>
        <w:t>The 60-second spot focused on a Texas woman, Amanda Zurawski, showing her and her husband going through a box of items they had gathered for their baby, who they had planned to name Willow. Zurawski’s water broke at 18 weeks, but the ad says doctors initially sent her home from the hospital without ending her pregnancy — despite the risk of infection and the near-certainty she would lose the baby — because of a Texas law that sharply restricts abortions.</w:t>
      </w:r>
    </w:p>
    <w:p w14:paraId="0788C49E" w14:textId="77777777" w:rsidR="009831E7" w:rsidRPr="001D6564" w:rsidRDefault="009831E7" w:rsidP="009831E7">
      <w:pPr>
        <w:rPr>
          <w:sz w:val="16"/>
        </w:rPr>
      </w:pPr>
      <w:r w:rsidRPr="001D6564">
        <w:rPr>
          <w:sz w:val="16"/>
        </w:rPr>
        <w:t>In the ad, Zurawski starts to cry, as text on the screen says she may never get pregnant again because of the infection that nearly killed her. The ad concludes: “Donald Trump did this.”</w:t>
      </w:r>
    </w:p>
    <w:p w14:paraId="24EB8D02" w14:textId="77777777" w:rsidR="009831E7" w:rsidRPr="001D6564" w:rsidRDefault="009831E7" w:rsidP="009831E7">
      <w:pPr>
        <w:rPr>
          <w:sz w:val="16"/>
        </w:rPr>
      </w:pPr>
      <w:r w:rsidRPr="001D6564">
        <w:rPr>
          <w:sz w:val="16"/>
        </w:rPr>
        <w:t>After the Arizona decision, the campaign put out a second abortion-focused ad and announced it is spending seven figures on the two abortion ads in the state.</w:t>
      </w:r>
    </w:p>
    <w:p w14:paraId="7B8D549F" w14:textId="77777777" w:rsidR="009831E7" w:rsidRPr="001D6564" w:rsidRDefault="009831E7" w:rsidP="009831E7">
      <w:pPr>
        <w:rPr>
          <w:sz w:val="16"/>
        </w:rPr>
      </w:pPr>
      <w:r w:rsidRPr="001D6564">
        <w:rPr>
          <w:sz w:val="16"/>
        </w:rPr>
        <w:t>A series of Republicans, including Arizona Senate candidate Kari Lake, have backed off sweeping antiabortion views, which Democrats cite as proof that Republicans know their longtime position is politically perilous.</w:t>
      </w:r>
    </w:p>
    <w:p w14:paraId="77F4623A" w14:textId="77777777" w:rsidR="009831E7" w:rsidRPr="001D6564" w:rsidRDefault="009831E7" w:rsidP="009831E7">
      <w:pPr>
        <w:rPr>
          <w:sz w:val="16"/>
        </w:rPr>
      </w:pPr>
      <w:r w:rsidRPr="001D6564">
        <w:rPr>
          <w:sz w:val="16"/>
        </w:rPr>
        <w:t>The Trump camp dismisses the Democratic efforts. Trump argues that ending Roe v. Wade was the right thing to do, and that leaving abortion to the states will take the edge off the Democrats’ political advantage. The former president’s allies say that the abortion rights backlash is far from enough to overcome Biden’s vulnerabilities, from his age (he is 81 and Trump is 77) to inflation and illegal immigration.</w:t>
      </w:r>
    </w:p>
    <w:p w14:paraId="75693EAF" w14:textId="77777777" w:rsidR="009831E7" w:rsidRPr="001D6564" w:rsidRDefault="009831E7" w:rsidP="009831E7">
      <w:pPr>
        <w:rPr>
          <w:sz w:val="16"/>
        </w:rPr>
      </w:pPr>
      <w:r w:rsidRPr="001D6564">
        <w:rPr>
          <w:sz w:val="16"/>
        </w:rPr>
        <w:t xml:space="preserve">But the </w:t>
      </w:r>
      <w:r w:rsidRPr="001D6564">
        <w:rPr>
          <w:rStyle w:val="StyleUnderline"/>
        </w:rPr>
        <w:t>Biden campaign sees reproductive freedom as a powerful message, especially for winning back disaffected young voters and people of color outraged by the president’s support of Israel and its military campaign in Gaza.</w:t>
      </w:r>
      <w:r w:rsidRPr="001D6564">
        <w:rPr>
          <w:sz w:val="16"/>
        </w:rPr>
        <w:t xml:space="preserve"> Since Oct. 7, when Hamas militants killed about 1,200 people and took about 250 others hostage, Biden has tightly embraced Israel.</w:t>
      </w:r>
    </w:p>
    <w:p w14:paraId="6196A3E7" w14:textId="77777777" w:rsidR="009831E7" w:rsidRPr="001D6564" w:rsidRDefault="009831E7" w:rsidP="009831E7">
      <w:pPr>
        <w:rPr>
          <w:sz w:val="16"/>
        </w:rPr>
      </w:pPr>
      <w:r w:rsidRPr="001D6564">
        <w:rPr>
          <w:sz w:val="16"/>
        </w:rPr>
        <w:t>But over the last several months — as Israeli military strikes have killed more than 31,000 Palestinians and the United Nations says children have begun dying of hunger amid the risk of a severe famine — Biden has faced increasing calls from many Democrats to take a tougher line with Israeli Prime Minister Benjamin Netanyahu. Biden has pushed for Israel to allow more humanitarian aid into Gaza, but he has so far resisted calls to impose conditions on U.S. military aid to Israel.</w:t>
      </w:r>
    </w:p>
    <w:p w14:paraId="6B1AB726" w14:textId="77777777" w:rsidR="009831E7" w:rsidRPr="001D6564" w:rsidRDefault="009831E7" w:rsidP="009831E7">
      <w:pPr>
        <w:rPr>
          <w:sz w:val="16"/>
        </w:rPr>
      </w:pPr>
      <w:r w:rsidRPr="001D6564">
        <w:rPr>
          <w:rStyle w:val="StyleUnderline"/>
        </w:rPr>
        <w:t xml:space="preserve">Biden campaign </w:t>
      </w:r>
      <w:r w:rsidRPr="001D6564">
        <w:rPr>
          <w:rStyle w:val="StyleUnderline"/>
          <w:highlight w:val="cyan"/>
        </w:rPr>
        <w:t>officials acknowledge</w:t>
      </w:r>
      <w:r w:rsidRPr="001D6564">
        <w:rPr>
          <w:rStyle w:val="StyleUnderline"/>
        </w:rPr>
        <w:t xml:space="preserve"> privately that the outrage over </w:t>
      </w:r>
      <w:r w:rsidRPr="001D6564">
        <w:rPr>
          <w:rStyle w:val="StyleUnderline"/>
          <w:highlight w:val="cyan"/>
        </w:rPr>
        <w:t>Gaza is a significant hurdle</w:t>
      </w:r>
      <w:r w:rsidRPr="001D6564">
        <w:rPr>
          <w:rStyle w:val="StyleUnderline"/>
        </w:rPr>
        <w:t xml:space="preserve"> for the president, </w:t>
      </w:r>
      <w:r w:rsidRPr="001D6564">
        <w:rPr>
          <w:rStyle w:val="StyleUnderline"/>
          <w:highlight w:val="cyan"/>
        </w:rPr>
        <w:t>and they are hopeful</w:t>
      </w:r>
      <w:r w:rsidRPr="001D6564">
        <w:rPr>
          <w:rStyle w:val="StyleUnderline"/>
        </w:rPr>
        <w:t xml:space="preserve"> that </w:t>
      </w:r>
      <w:r w:rsidRPr="001D6564">
        <w:rPr>
          <w:rStyle w:val="StyleUnderline"/>
          <w:highlight w:val="cyan"/>
        </w:rPr>
        <w:t xml:space="preserve">a </w:t>
      </w:r>
      <w:r w:rsidRPr="001D6564">
        <w:rPr>
          <w:rStyle w:val="Emphasis"/>
          <w:highlight w:val="cyan"/>
        </w:rPr>
        <w:t>diplomatic breakthrough</w:t>
      </w:r>
      <w:r w:rsidRPr="001D6564">
        <w:rPr>
          <w:rStyle w:val="StyleUnderline"/>
        </w:rPr>
        <w:t xml:space="preserve"> </w:t>
      </w:r>
      <w:r w:rsidRPr="001D6564">
        <w:rPr>
          <w:rStyle w:val="StyleUnderline"/>
          <w:highlight w:val="cyan"/>
        </w:rPr>
        <w:t xml:space="preserve">will </w:t>
      </w:r>
      <w:r w:rsidRPr="001D6564">
        <w:rPr>
          <w:rStyle w:val="Emphasis"/>
          <w:highlight w:val="cyan"/>
        </w:rPr>
        <w:t>end</w:t>
      </w:r>
      <w:r w:rsidRPr="001D6564">
        <w:rPr>
          <w:rStyle w:val="StyleUnderline"/>
          <w:highlight w:val="cyan"/>
        </w:rPr>
        <w:t xml:space="preserve"> or</w:t>
      </w:r>
      <w:r w:rsidRPr="001D6564">
        <w:rPr>
          <w:rStyle w:val="StyleUnderline"/>
        </w:rPr>
        <w:t xml:space="preserve"> significantly </w:t>
      </w:r>
      <w:r w:rsidRPr="001D6564">
        <w:rPr>
          <w:rStyle w:val="StyleUnderline"/>
          <w:highlight w:val="cyan"/>
        </w:rPr>
        <w:t>reduce</w:t>
      </w:r>
      <w:r w:rsidRPr="001D6564">
        <w:rPr>
          <w:rStyle w:val="StyleUnderline"/>
        </w:rPr>
        <w:t xml:space="preserve"> the </w:t>
      </w:r>
      <w:r w:rsidRPr="001D6564">
        <w:rPr>
          <w:rStyle w:val="Emphasis"/>
          <w:highlight w:val="cyan"/>
        </w:rPr>
        <w:t>fighting</w:t>
      </w:r>
      <w:r w:rsidRPr="001D6564">
        <w:rPr>
          <w:sz w:val="16"/>
        </w:rPr>
        <w:t xml:space="preserve">. But </w:t>
      </w:r>
      <w:r w:rsidRPr="001D6564">
        <w:rPr>
          <w:rStyle w:val="Emphasis"/>
          <w:highlight w:val="cyan"/>
        </w:rPr>
        <w:t>even if that does not happen</w:t>
      </w:r>
      <w:r w:rsidRPr="001D6564">
        <w:rPr>
          <w:sz w:val="16"/>
        </w:rPr>
        <w:t xml:space="preserve">, the campaign’s </w:t>
      </w:r>
      <w:r w:rsidRPr="001D6564">
        <w:rPr>
          <w:rStyle w:val="StyleUnderline"/>
          <w:highlight w:val="cyan"/>
        </w:rPr>
        <w:t>internal polling</w:t>
      </w:r>
      <w:r w:rsidRPr="001D6564">
        <w:rPr>
          <w:rStyle w:val="StyleUnderline"/>
        </w:rPr>
        <w:t xml:space="preserve"> has </w:t>
      </w:r>
      <w:r w:rsidRPr="001D6564">
        <w:rPr>
          <w:rStyle w:val="StyleUnderline"/>
          <w:highlight w:val="cyan"/>
        </w:rPr>
        <w:t>found</w:t>
      </w:r>
      <w:r w:rsidRPr="001D6564">
        <w:rPr>
          <w:rStyle w:val="StyleUnderline"/>
        </w:rPr>
        <w:t xml:space="preserve"> that </w:t>
      </w:r>
      <w:r w:rsidRPr="001D6564">
        <w:rPr>
          <w:rStyle w:val="Emphasis"/>
          <w:highlight w:val="cyan"/>
        </w:rPr>
        <w:t>abortion</w:t>
      </w:r>
      <w:r w:rsidRPr="001D6564">
        <w:rPr>
          <w:rStyle w:val="StyleUnderline"/>
          <w:highlight w:val="cyan"/>
        </w:rPr>
        <w:t xml:space="preserve"> </w:t>
      </w:r>
      <w:r w:rsidRPr="001D6564">
        <w:rPr>
          <w:rStyle w:val="Emphasis"/>
          <w:highlight w:val="cyan"/>
        </w:rPr>
        <w:t>outranks</w:t>
      </w:r>
      <w:r w:rsidRPr="001D6564">
        <w:rPr>
          <w:rStyle w:val="StyleUnderline"/>
        </w:rPr>
        <w:t xml:space="preserve"> the </w:t>
      </w:r>
      <w:r w:rsidRPr="001D6564">
        <w:rPr>
          <w:rStyle w:val="Emphasis"/>
          <w:highlight w:val="cyan"/>
        </w:rPr>
        <w:t>Gaza</w:t>
      </w:r>
      <w:r w:rsidRPr="001D6564">
        <w:rPr>
          <w:rStyle w:val="StyleUnderline"/>
        </w:rPr>
        <w:t xml:space="preserve"> war</w:t>
      </w:r>
      <w:r w:rsidRPr="001D6564">
        <w:rPr>
          <w:sz w:val="16"/>
        </w:rPr>
        <w:t xml:space="preserve"> </w:t>
      </w:r>
      <w:r w:rsidRPr="001D6564">
        <w:rPr>
          <w:rStyle w:val="StyleUnderline"/>
        </w:rPr>
        <w:t xml:space="preserve">in importance </w:t>
      </w:r>
      <w:r w:rsidRPr="001D6564">
        <w:rPr>
          <w:rStyle w:val="StyleUnderline"/>
          <w:highlight w:val="cyan"/>
        </w:rPr>
        <w:t>to many voters</w:t>
      </w:r>
      <w:r w:rsidRPr="001D6564">
        <w:rPr>
          <w:rStyle w:val="StyleUnderline"/>
        </w:rPr>
        <w:t xml:space="preserve">, </w:t>
      </w:r>
      <w:r w:rsidRPr="001D6564">
        <w:rPr>
          <w:sz w:val="16"/>
        </w:rPr>
        <w:t>according to people familiar with the polls who requested anonymity to describe confidential materials.</w:t>
      </w:r>
    </w:p>
    <w:p w14:paraId="7AF10BA9" w14:textId="77777777" w:rsidR="009831E7" w:rsidRPr="001D6564" w:rsidRDefault="009831E7" w:rsidP="009831E7">
      <w:pPr>
        <w:rPr>
          <w:sz w:val="16"/>
        </w:rPr>
      </w:pPr>
      <w:r w:rsidRPr="001D6564">
        <w:rPr>
          <w:rStyle w:val="StyleUnderline"/>
        </w:rPr>
        <w:t xml:space="preserve">That leaves Biden campaign officials hopeful that even </w:t>
      </w:r>
      <w:r w:rsidRPr="001D6564">
        <w:rPr>
          <w:rStyle w:val="Emphasis"/>
          <w:highlight w:val="cyan"/>
        </w:rPr>
        <w:t>many disaffected voters</w:t>
      </w:r>
      <w:r w:rsidRPr="001D6564">
        <w:rPr>
          <w:rStyle w:val="StyleUnderline"/>
          <w:highlight w:val="cyan"/>
        </w:rPr>
        <w:t xml:space="preserve"> will </w:t>
      </w:r>
      <w:r w:rsidRPr="001D6564">
        <w:rPr>
          <w:rStyle w:val="Emphasis"/>
          <w:highlight w:val="cyan"/>
        </w:rPr>
        <w:t>pull the lever</w:t>
      </w:r>
      <w:r w:rsidRPr="001D6564">
        <w:rPr>
          <w:rStyle w:val="StyleUnderline"/>
        </w:rPr>
        <w:t xml:space="preserve"> for Biden in November</w:t>
      </w:r>
      <w:r w:rsidRPr="001D6564">
        <w:rPr>
          <w:sz w:val="16"/>
        </w:rPr>
        <w:t>.</w:t>
      </w:r>
    </w:p>
    <w:p w14:paraId="0C59511A" w14:textId="77777777" w:rsidR="009831E7" w:rsidRPr="001D6564" w:rsidRDefault="009831E7" w:rsidP="009831E7">
      <w:pPr>
        <w:rPr>
          <w:sz w:val="16"/>
        </w:rPr>
      </w:pPr>
      <w:r w:rsidRPr="001D6564">
        <w:rPr>
          <w:sz w:val="16"/>
        </w:rPr>
        <w:t>For his part, Trump has said contradictory things about abortion over the years. Decades ago, he described himself as pro-choice. Years later, he said he was pro-life. As president, he backed a 20-week abortion ban and nominated the conservative Supreme Court justices who overturned Roe v. Wade.</w:t>
      </w:r>
    </w:p>
    <w:p w14:paraId="59890BEA" w14:textId="77777777" w:rsidR="009831E7" w:rsidRPr="001D6564" w:rsidRDefault="009831E7" w:rsidP="009831E7">
      <w:pPr>
        <w:rPr>
          <w:sz w:val="16"/>
        </w:rPr>
      </w:pPr>
      <w:r w:rsidRPr="001D6564">
        <w:rPr>
          <w:sz w:val="16"/>
        </w:rPr>
        <w:t>Now, as he runs for president again, Trump says the issue should be determined by states and has added that he would not sign a federal bill banning or restricting abortion. He has suggested that Republicans should not take positions on abortion that would risk losing elections.</w:t>
      </w:r>
    </w:p>
    <w:p w14:paraId="799AF60F" w14:textId="77777777" w:rsidR="009831E7" w:rsidRPr="001D6564" w:rsidRDefault="009831E7" w:rsidP="009831E7">
      <w:pPr>
        <w:rPr>
          <w:sz w:val="16"/>
        </w:rPr>
      </w:pPr>
      <w:r w:rsidRPr="001D6564">
        <w:rPr>
          <w:sz w:val="16"/>
        </w:rPr>
        <w:t>Against that shifting background, Biden’s campaign is seeking to highlight Trump’s role in ending Roe and his statements that he is proud to have done so. “There’s no way Donald Trump can ‘moderate’ himself on this issue,” O’Malley Dillon said.</w:t>
      </w:r>
    </w:p>
    <w:p w14:paraId="48DE866C" w14:textId="77777777" w:rsidR="009831E7" w:rsidRPr="001D6564" w:rsidRDefault="009831E7" w:rsidP="009831E7">
      <w:pPr>
        <w:rPr>
          <w:sz w:val="16"/>
        </w:rPr>
      </w:pPr>
      <w:r w:rsidRPr="001D6564">
        <w:rPr>
          <w:sz w:val="16"/>
        </w:rPr>
        <w:t>Campaign officials say that Trump’s inconsistent history on the issue has given them a rare opportunity to define the former president’s image to the electorate. In most other areas, Trump’s positions and actions are so well-known to voters that Democrats have little opportunity to change their opinion.</w:t>
      </w:r>
    </w:p>
    <w:p w14:paraId="1BD7C982" w14:textId="77777777" w:rsidR="009831E7" w:rsidRPr="001D6564" w:rsidRDefault="009831E7" w:rsidP="009831E7">
      <w:pPr>
        <w:rPr>
          <w:sz w:val="16"/>
        </w:rPr>
      </w:pPr>
      <w:r w:rsidRPr="001D6564">
        <w:rPr>
          <w:sz w:val="16"/>
        </w:rPr>
        <w:t>“Abortion was not a major part in their minds of Trump’s first term,” Molly Murphy, one of Biden’s pollsters, said of swing voters. “And while we all know who watched this closely that Trump did dismantle abortion rights and protections — especially with Dobbs but also in many different ways — the average voter didn’t pay close attention to that, and it was a long time ago.”</w:t>
      </w:r>
    </w:p>
    <w:p w14:paraId="405A45C3" w14:textId="77777777" w:rsidR="009831E7" w:rsidRPr="001D6564" w:rsidRDefault="009831E7" w:rsidP="009831E7">
      <w:pPr>
        <w:rPr>
          <w:sz w:val="16"/>
        </w:rPr>
      </w:pPr>
      <w:r w:rsidRPr="001D6564">
        <w:rPr>
          <w:sz w:val="16"/>
        </w:rPr>
        <w:t>She added, “This is a new opportunity to frame him as the architect behind the overturning of Roe, which was meaningful to people, and more importantly, someone who will continue to take away and dismantle these rights if he’s let back into the Oval Office.”</w:t>
      </w:r>
    </w:p>
    <w:p w14:paraId="623312E5" w14:textId="77777777" w:rsidR="009831E7" w:rsidRPr="001D6564" w:rsidRDefault="009831E7" w:rsidP="009831E7">
      <w:pPr>
        <w:rPr>
          <w:sz w:val="16"/>
        </w:rPr>
      </w:pPr>
      <w:r w:rsidRPr="001D6564">
        <w:rPr>
          <w:sz w:val="16"/>
        </w:rPr>
        <w:t>Ianthe Metzger, a spokesperson for Planned Parenthood Votes, applauded the Biden campaign’s focus on the impact that abortion restrictions are having on people’s lives.</w:t>
      </w:r>
    </w:p>
    <w:p w14:paraId="5C68B8DA" w14:textId="77777777" w:rsidR="009831E7" w:rsidRPr="001D6564" w:rsidRDefault="009831E7" w:rsidP="009831E7">
      <w:pPr>
        <w:rPr>
          <w:sz w:val="16"/>
        </w:rPr>
      </w:pPr>
      <w:r w:rsidRPr="001D6564">
        <w:rPr>
          <w:sz w:val="16"/>
        </w:rPr>
        <w:t>“We don’t really have to exaggerate the situation,” Metzger said. “The facts speak for themselves: We are in an abortion-care crisis.”</w:t>
      </w:r>
    </w:p>
    <w:p w14:paraId="38885EFC" w14:textId="77777777" w:rsidR="009831E7" w:rsidRPr="001D6564" w:rsidRDefault="009831E7" w:rsidP="009831E7">
      <w:pPr>
        <w:rPr>
          <w:sz w:val="16"/>
        </w:rPr>
      </w:pPr>
      <w:r w:rsidRPr="001D6564">
        <w:rPr>
          <w:rStyle w:val="StyleUnderline"/>
        </w:rPr>
        <w:lastRenderedPageBreak/>
        <w:t>Democrats also point to abortion-related ballot initiatives as helpful to their Biden’s electoral prospects. Florida has approved a ballot initiative that would enshrine the right to abortion in the state’s constitution</w:t>
      </w:r>
      <w:r w:rsidRPr="001D6564">
        <w:rPr>
          <w:sz w:val="16"/>
        </w:rPr>
        <w:t>, and organizers in Nevada and Arizona say they have gathered enough signatures to win ballot access for similar initiatives in their states.</w:t>
      </w:r>
    </w:p>
    <w:p w14:paraId="62B0B094" w14:textId="77777777" w:rsidR="009831E7" w:rsidRPr="001D6564" w:rsidRDefault="009831E7" w:rsidP="009831E7">
      <w:pPr>
        <w:rPr>
          <w:sz w:val="16"/>
        </w:rPr>
      </w:pPr>
      <w:r w:rsidRPr="001D6564">
        <w:rPr>
          <w:sz w:val="16"/>
        </w:rPr>
        <w:t>Biden narrowly won Nevada and Arizona in 2020, and Democrats are optimistic the ballot measures will energize their base not only to vote for Biden, but also to volunteer and organize for Democrats, including Senate and House candidates.</w:t>
      </w:r>
    </w:p>
    <w:p w14:paraId="2F72FF19" w14:textId="77777777" w:rsidR="009831E7" w:rsidRPr="001D6564" w:rsidRDefault="009831E7" w:rsidP="009831E7">
      <w:pPr>
        <w:rPr>
          <w:sz w:val="16"/>
        </w:rPr>
      </w:pPr>
      <w:r w:rsidRPr="001D6564">
        <w:rPr>
          <w:sz w:val="16"/>
        </w:rPr>
        <w:t xml:space="preserve">Still, a challenge for Biden remains that he is not a natural champion of abortion. A devout Catholic, he has evolved on the issue over his lengthy political career, and he has been criticized by liberal activists for his </w:t>
      </w:r>
      <w:proofErr w:type="gramStart"/>
      <w:r w:rsidRPr="001D6564">
        <w:rPr>
          <w:sz w:val="16"/>
        </w:rPr>
        <w:t>sometimes slow</w:t>
      </w:r>
      <w:proofErr w:type="gramEnd"/>
      <w:r w:rsidRPr="001D6564">
        <w:rPr>
          <w:sz w:val="16"/>
        </w:rPr>
        <w:t xml:space="preserve"> endorsement of universal abortion rights and his apparent discomfort in saying the word “abortion.”</w:t>
      </w:r>
    </w:p>
    <w:p w14:paraId="69B13A0C" w14:textId="77777777" w:rsidR="009831E7" w:rsidRPr="001D6564" w:rsidRDefault="009831E7" w:rsidP="009831E7">
      <w:pPr>
        <w:rPr>
          <w:sz w:val="16"/>
        </w:rPr>
      </w:pPr>
      <w:r w:rsidRPr="001D6564">
        <w:rPr>
          <w:sz w:val="16"/>
        </w:rPr>
        <w:t>But Biden’s allies cite his decades-long record of supporting reproductive rights and his recent calls for Congress to codify Roe as evidence of his strong stance on the issue and the clear contrast with Trump.</w:t>
      </w:r>
    </w:p>
    <w:p w14:paraId="4F0CC1A4" w14:textId="77777777" w:rsidR="009831E7" w:rsidRPr="001D6564" w:rsidRDefault="009831E7" w:rsidP="009831E7">
      <w:pPr>
        <w:rPr>
          <w:sz w:val="16"/>
        </w:rPr>
      </w:pPr>
      <w:r w:rsidRPr="001D6564">
        <w:rPr>
          <w:sz w:val="16"/>
        </w:rPr>
        <w:t>Asked by a reporter Wednesday what message he had for Arizonans after their state revived an 1864 abortion ban, Biden ridiculed the notion of resurrecting a Civil War-era statute that was enacted when Arizona was still a territory.</w:t>
      </w:r>
    </w:p>
    <w:p w14:paraId="376D7DE8" w14:textId="77777777" w:rsidR="009831E7" w:rsidRPr="001D6564" w:rsidRDefault="009831E7" w:rsidP="009831E7">
      <w:pPr>
        <w:rPr>
          <w:sz w:val="16"/>
        </w:rPr>
      </w:pPr>
      <w:r w:rsidRPr="001D6564">
        <w:rPr>
          <w:sz w:val="16"/>
        </w:rPr>
        <w:t>“Elect me. I’m in the 20th century — 21st century — not back then,” Biden said. “They weren’t even a state.”</w:t>
      </w:r>
    </w:p>
    <w:p w14:paraId="7459CC58" w14:textId="77777777" w:rsidR="009831E7" w:rsidRDefault="009831E7" w:rsidP="009831E7">
      <w:pPr>
        <w:rPr>
          <w:sz w:val="14"/>
        </w:rPr>
      </w:pPr>
    </w:p>
    <w:p w14:paraId="293AAC77" w14:textId="77777777" w:rsidR="009831E7" w:rsidRDefault="009831E7" w:rsidP="009831E7">
      <w:pPr>
        <w:pStyle w:val="Heading4"/>
      </w:pPr>
      <w:r>
        <w:t xml:space="preserve">Backlash is </w:t>
      </w:r>
      <w:r w:rsidRPr="00DF5948">
        <w:rPr>
          <w:u w:val="single"/>
        </w:rPr>
        <w:t>media hype</w:t>
      </w:r>
      <w:r>
        <w:t xml:space="preserve">. Trust the </w:t>
      </w:r>
      <w:r w:rsidRPr="009424C1">
        <w:rPr>
          <w:u w:val="single"/>
        </w:rPr>
        <w:t>data</w:t>
      </w:r>
      <w:r>
        <w:t xml:space="preserve">. </w:t>
      </w:r>
    </w:p>
    <w:p w14:paraId="4AF7095A" w14:textId="77777777" w:rsidR="009831E7" w:rsidRDefault="009831E7" w:rsidP="009831E7">
      <w:r>
        <w:t xml:space="preserve">Lizza and </w:t>
      </w:r>
      <w:r w:rsidRPr="00DF5948">
        <w:rPr>
          <w:rStyle w:val="Style13ptBold"/>
        </w:rPr>
        <w:t>Mellman 3-23</w:t>
      </w:r>
      <w:r>
        <w:t xml:space="preserve">-2024, *Playbook Co-Author and the Chief Washington Correspondent for POLITICO, **Democratic pollster and political consultant (Ryan and Mark, “Why This Pollster Says the Press Is Wrong About </w:t>
      </w:r>
      <w:r w:rsidRPr="00DF5948">
        <w:rPr>
          <w:rStyle w:val="Emphasis"/>
        </w:rPr>
        <w:t xml:space="preserve">the Politics of </w:t>
      </w:r>
      <w:r w:rsidRPr="003F3440">
        <w:rPr>
          <w:rStyle w:val="Emphasis"/>
          <w:highlight w:val="cyan"/>
        </w:rPr>
        <w:t>Israel</w:t>
      </w:r>
      <w:r>
        <w:t>: Mark Mellman says Biden won’t lose Michigan because of the war in Gaza,” Politico, https://www.politico.com/news/magazine/2024/03/23/this-pollster-isnt-worried-that-israel-will-sink-joe-biden-00148665)</w:t>
      </w:r>
    </w:p>
    <w:p w14:paraId="022E9D69" w14:textId="77777777" w:rsidR="009831E7" w:rsidRPr="007A2AC8" w:rsidRDefault="009831E7" w:rsidP="009831E7"/>
    <w:p w14:paraId="51598535" w14:textId="77777777" w:rsidR="009831E7" w:rsidRDefault="009831E7" w:rsidP="009831E7">
      <w:r>
        <w:t>Let’s talk about the “uncommitted” vote in the primaries and what you make of that.</w:t>
      </w:r>
    </w:p>
    <w:p w14:paraId="725827B5" w14:textId="77777777" w:rsidR="009831E7" w:rsidRDefault="009831E7" w:rsidP="009831E7">
      <w:r>
        <w:t>It does seem to me that there was no coincidence that on the eve of the Michigan primary Biden very emphatically used the word “</w:t>
      </w:r>
      <w:r w:rsidRPr="003F3440">
        <w:rPr>
          <w:rStyle w:val="Emphasis"/>
          <w:highlight w:val="cyan"/>
        </w:rPr>
        <w:t>cease-fire</w:t>
      </w:r>
      <w:r>
        <w:t>.”</w:t>
      </w:r>
    </w:p>
    <w:p w14:paraId="3AF83959" w14:textId="77777777" w:rsidR="009831E7" w:rsidRPr="00DF5948" w:rsidRDefault="009831E7" w:rsidP="009831E7">
      <w:pPr>
        <w:rPr>
          <w:rStyle w:val="StyleUnderline"/>
        </w:rPr>
      </w:pPr>
      <w:r>
        <w:t xml:space="preserve">If you talk to people like Ro Khanna, he will say, Biden has changed because of the pressure on this issue from the left and we in the media have played up this “uncommitted” vote as something significant. </w:t>
      </w:r>
      <w:r w:rsidRPr="00DF5948">
        <w:rPr>
          <w:rStyle w:val="StyleUnderline"/>
        </w:rPr>
        <w:t>Do you think Biden should be worried about it?</w:t>
      </w:r>
    </w:p>
    <w:p w14:paraId="5FBCE911" w14:textId="77777777" w:rsidR="009831E7" w:rsidRDefault="009831E7" w:rsidP="009831E7">
      <w:r w:rsidRPr="00DF5948">
        <w:rPr>
          <w:rStyle w:val="StyleUnderline"/>
        </w:rPr>
        <w:t xml:space="preserve">I think </w:t>
      </w:r>
      <w:r w:rsidRPr="003F3440">
        <w:rPr>
          <w:rStyle w:val="StyleUnderline"/>
          <w:highlight w:val="cyan"/>
        </w:rPr>
        <w:t>it</w:t>
      </w:r>
      <w:r w:rsidRPr="00DF5948">
        <w:rPr>
          <w:rStyle w:val="StyleUnderline"/>
        </w:rPr>
        <w:t xml:space="preserve"> wa</w:t>
      </w:r>
      <w:r w:rsidRPr="003F3440">
        <w:rPr>
          <w:rStyle w:val="Emphasis"/>
          <w:highlight w:val="cyan"/>
        </w:rPr>
        <w:t>s</w:t>
      </w:r>
      <w:r w:rsidRPr="00DF5948">
        <w:rPr>
          <w:rStyle w:val="StyleUnderline"/>
        </w:rPr>
        <w:t xml:space="preserve"> </w:t>
      </w:r>
      <w:r w:rsidRPr="003F3440">
        <w:rPr>
          <w:rStyle w:val="StyleUnderline"/>
          <w:highlight w:val="cyan"/>
        </w:rPr>
        <w:t>vastly overstated</w:t>
      </w:r>
      <w:r w:rsidRPr="00DF5948">
        <w:rPr>
          <w:rStyle w:val="StyleUnderline"/>
        </w:rPr>
        <w:t xml:space="preserve">. </w:t>
      </w:r>
      <w:r w:rsidRPr="003F3440">
        <w:rPr>
          <w:rStyle w:val="Emphasis"/>
          <w:highlight w:val="cyan"/>
        </w:rPr>
        <w:t>Every data journalist said this is no big deal</w:t>
      </w:r>
      <w:r>
        <w:t xml:space="preserve">. The Nate </w:t>
      </w:r>
      <w:r w:rsidRPr="003F3440">
        <w:rPr>
          <w:rStyle w:val="Emphasis"/>
          <w:highlight w:val="cyan"/>
        </w:rPr>
        <w:t>Silvers</w:t>
      </w:r>
      <w:r>
        <w:t xml:space="preserve">, the Kyle </w:t>
      </w:r>
      <w:r w:rsidRPr="003F3440">
        <w:rPr>
          <w:rStyle w:val="Emphasis"/>
          <w:highlight w:val="cyan"/>
        </w:rPr>
        <w:t>Kondiks</w:t>
      </w:r>
      <w:r>
        <w:t xml:space="preserve">, the </w:t>
      </w:r>
      <w:r w:rsidRPr="003F3440">
        <w:rPr>
          <w:rStyle w:val="StyleUnderline"/>
          <w:highlight w:val="cyan"/>
        </w:rPr>
        <w:t>people who focus on data said</w:t>
      </w:r>
      <w:r>
        <w:t>, “</w:t>
      </w:r>
      <w:r w:rsidRPr="008C257A">
        <w:t xml:space="preserve">Uncommitted got 2.5 percent more in this year with a huge campaign than it did against Barack Obama when he had no </w:t>
      </w:r>
      <w:proofErr w:type="gramStart"/>
      <w:r w:rsidRPr="008C257A">
        <w:t>opponent</w:t>
      </w:r>
      <w:proofErr w:type="gramEnd"/>
      <w:r w:rsidRPr="008C257A">
        <w:t xml:space="preserve"> and nobody was asking for an uncommitted vote.”</w:t>
      </w:r>
    </w:p>
    <w:p w14:paraId="6D4613EE" w14:textId="77777777" w:rsidR="009831E7" w:rsidRPr="00CE379B" w:rsidRDefault="009831E7" w:rsidP="009831E7">
      <w:proofErr w:type="gramStart"/>
      <w:r>
        <w:t>So</w:t>
      </w:r>
      <w:proofErr w:type="gramEnd"/>
      <w:r>
        <w:t xml:space="preserve"> </w:t>
      </w:r>
      <w:r w:rsidRPr="003F3440">
        <w:rPr>
          <w:rStyle w:val="Emphasis"/>
          <w:highlight w:val="cyan"/>
        </w:rPr>
        <w:t xml:space="preserve">all the data journalists said “meaningless.” All the storytelling journalists wanted to tell a big story and they did, </w:t>
      </w:r>
      <w:r w:rsidRPr="008C257A">
        <w:rPr>
          <w:rStyle w:val="Emphasis"/>
          <w:szCs w:val="28"/>
          <w:highlight w:val="cyan"/>
        </w:rPr>
        <w:t>irrespective of the facts</w:t>
      </w:r>
      <w:r>
        <w:t>.</w:t>
      </w:r>
    </w:p>
    <w:p w14:paraId="34777ABC" w14:textId="77777777" w:rsidR="009831E7" w:rsidRDefault="009831E7" w:rsidP="009831E7">
      <w:pPr>
        <w:pStyle w:val="Heading4"/>
      </w:pPr>
      <w:r>
        <w:t>The pro-Israel vote outweighs the pro-Gaza vote, in swing states</w:t>
      </w:r>
    </w:p>
    <w:p w14:paraId="66AC6014" w14:textId="77777777" w:rsidR="009831E7" w:rsidRDefault="009831E7" w:rsidP="009831E7">
      <w:r>
        <w:t xml:space="preserve">Lizza and </w:t>
      </w:r>
      <w:r w:rsidRPr="007B745C">
        <w:rPr>
          <w:rStyle w:val="Style13ptBold"/>
        </w:rPr>
        <w:t>Mellman 3-23</w:t>
      </w:r>
      <w:r>
        <w:t>-2024, *Playbook Co-Author and the Chief Washington Correspondent for POLITICO, **Democratic pollster and political consultant (Ryan and Mark, “Why This Pollster Says the Press Is Wrong About the Politics of Israel: Mark Mellman says Biden won’t lose Michigan because of the war in Gaza,” Politico, https://www.politico.com/news/magazine/2024/03/23/this-pollster-isnt-worried-that-israel-will-sink-joe-biden-00148665)</w:t>
      </w:r>
    </w:p>
    <w:p w14:paraId="7DEEBAAD" w14:textId="77777777" w:rsidR="009831E7" w:rsidRPr="007A2AC8" w:rsidRDefault="009831E7" w:rsidP="009831E7"/>
    <w:p w14:paraId="4A7C6FC4" w14:textId="77777777" w:rsidR="009831E7" w:rsidRPr="00CE379B" w:rsidRDefault="009831E7" w:rsidP="009831E7">
      <w:pPr>
        <w:rPr>
          <w:sz w:val="14"/>
        </w:rPr>
      </w:pPr>
      <w:r w:rsidRPr="00CE379B">
        <w:rPr>
          <w:rStyle w:val="StyleUnderline"/>
          <w:highlight w:val="cyan"/>
        </w:rPr>
        <w:t>The argument</w:t>
      </w:r>
      <w:r w:rsidRPr="00CE379B">
        <w:rPr>
          <w:sz w:val="14"/>
        </w:rPr>
        <w:t xml:space="preserve"> on the other side, </w:t>
      </w:r>
      <w:r w:rsidRPr="00CE379B">
        <w:rPr>
          <w:rStyle w:val="StyleUnderline"/>
          <w:highlight w:val="cyan"/>
        </w:rPr>
        <w:t>on the left</w:t>
      </w:r>
      <w:r w:rsidRPr="00CE379B">
        <w:rPr>
          <w:sz w:val="14"/>
        </w:rPr>
        <w:t xml:space="preserve"> — and </w:t>
      </w:r>
      <w:r w:rsidRPr="007B745C">
        <w:rPr>
          <w:rStyle w:val="StyleUnderline"/>
        </w:rPr>
        <w:t>we’re really just talking about</w:t>
      </w:r>
      <w:r w:rsidRPr="00CE379B">
        <w:rPr>
          <w:sz w:val="14"/>
        </w:rPr>
        <w:t xml:space="preserve"> the crass politics of Biden’s position on </w:t>
      </w:r>
      <w:r w:rsidRPr="00CE379B">
        <w:rPr>
          <w:rStyle w:val="Emphasis"/>
          <w:highlight w:val="cyan"/>
        </w:rPr>
        <w:t>Israel</w:t>
      </w:r>
      <w:r w:rsidRPr="00CE379B">
        <w:rPr>
          <w:sz w:val="14"/>
        </w:rPr>
        <w:t xml:space="preserve"> — </w:t>
      </w:r>
      <w:r w:rsidRPr="00CE379B">
        <w:rPr>
          <w:rStyle w:val="StyleUnderline"/>
          <w:highlight w:val="cyan"/>
        </w:rPr>
        <w:t>is</w:t>
      </w:r>
      <w:r w:rsidRPr="007B745C">
        <w:rPr>
          <w:rStyle w:val="StyleUnderline"/>
        </w:rPr>
        <w:t xml:space="preserve"> that this is </w:t>
      </w:r>
      <w:r w:rsidRPr="00CE379B">
        <w:rPr>
          <w:rStyle w:val="StyleUnderline"/>
          <w:highlight w:val="cyan"/>
        </w:rPr>
        <w:t>a problem</w:t>
      </w:r>
      <w:r w:rsidRPr="007B745C">
        <w:rPr>
          <w:rStyle w:val="StyleUnderline"/>
        </w:rPr>
        <w:t xml:space="preserve"> for him in Michigan</w:t>
      </w:r>
      <w:r w:rsidRPr="00CE379B">
        <w:rPr>
          <w:sz w:val="14"/>
        </w:rPr>
        <w:t>, where there is a very large Muslim and Arab American population and where Biden had a slim margin in 2020; and it’s connected to why young voters and non-white voters are showing much less support for Biden than at this stage in 2020.</w:t>
      </w:r>
    </w:p>
    <w:p w14:paraId="22D881DB" w14:textId="77777777" w:rsidR="009831E7" w:rsidRPr="00CE379B" w:rsidRDefault="009831E7" w:rsidP="009831E7">
      <w:pPr>
        <w:rPr>
          <w:sz w:val="14"/>
        </w:rPr>
      </w:pPr>
      <w:r w:rsidRPr="00CE379B">
        <w:rPr>
          <w:rStyle w:val="StyleUnderline"/>
          <w:highlight w:val="cyan"/>
        </w:rPr>
        <w:lastRenderedPageBreak/>
        <w:t>If you look at</w:t>
      </w:r>
      <w:r w:rsidRPr="007B745C">
        <w:rPr>
          <w:rStyle w:val="StyleUnderline"/>
        </w:rPr>
        <w:t xml:space="preserve"> the </w:t>
      </w:r>
      <w:r w:rsidRPr="00CE379B">
        <w:rPr>
          <w:rStyle w:val="StyleUnderline"/>
          <w:highlight w:val="cyan"/>
        </w:rPr>
        <w:t>exit polls, about 1 percent of the Michigan electorate is Muslim American</w:t>
      </w:r>
      <w:r w:rsidRPr="00CE379B">
        <w:rPr>
          <w:sz w:val="14"/>
        </w:rPr>
        <w:t xml:space="preserve">. </w:t>
      </w:r>
      <w:proofErr w:type="gramStart"/>
      <w:r w:rsidRPr="00CE379B">
        <w:rPr>
          <w:sz w:val="14"/>
        </w:rPr>
        <w:t>So</w:t>
      </w:r>
      <w:proofErr w:type="gramEnd"/>
      <w:r w:rsidRPr="00CE379B">
        <w:rPr>
          <w:sz w:val="14"/>
        </w:rPr>
        <w:t xml:space="preserve"> it’s large compared to other places. </w:t>
      </w:r>
      <w:r w:rsidRPr="00CE379B">
        <w:rPr>
          <w:rStyle w:val="StyleUnderline"/>
          <w:highlight w:val="cyan"/>
        </w:rPr>
        <w:t>In Nevada</w:t>
      </w:r>
      <w:r w:rsidRPr="007B745C">
        <w:rPr>
          <w:rStyle w:val="StyleUnderline"/>
        </w:rPr>
        <w:t xml:space="preserve">, Muslims register </w:t>
      </w:r>
      <w:r w:rsidRPr="00CE379B">
        <w:rPr>
          <w:rStyle w:val="Emphasis"/>
          <w:highlight w:val="cyan"/>
        </w:rPr>
        <w:t>0 percent</w:t>
      </w:r>
      <w:r w:rsidRPr="00CE379B">
        <w:rPr>
          <w:sz w:val="14"/>
        </w:rPr>
        <w:t xml:space="preserve"> of the electorate. </w:t>
      </w:r>
      <w:r w:rsidRPr="00CE379B">
        <w:rPr>
          <w:rStyle w:val="StyleUnderline"/>
          <w:highlight w:val="cyan"/>
        </w:rPr>
        <w:t>So</w:t>
      </w:r>
      <w:r w:rsidRPr="00CE379B">
        <w:rPr>
          <w:sz w:val="14"/>
        </w:rPr>
        <w:t xml:space="preserve"> much larger than that, but </w:t>
      </w:r>
      <w:r w:rsidRPr="00CE379B">
        <w:rPr>
          <w:rStyle w:val="Emphasis"/>
          <w:highlight w:val="cyan"/>
        </w:rPr>
        <w:t>not</w:t>
      </w:r>
      <w:r w:rsidRPr="007B745C">
        <w:rPr>
          <w:rStyle w:val="Emphasis"/>
        </w:rPr>
        <w:t xml:space="preserve"> really very </w:t>
      </w:r>
      <w:r w:rsidRPr="00CE379B">
        <w:rPr>
          <w:rStyle w:val="Emphasis"/>
          <w:highlight w:val="cyan"/>
        </w:rPr>
        <w:t>large</w:t>
      </w:r>
      <w:r w:rsidRPr="00CE379B">
        <w:rPr>
          <w:sz w:val="14"/>
        </w:rPr>
        <w:t>.</w:t>
      </w:r>
    </w:p>
    <w:p w14:paraId="66FA6541" w14:textId="77777777" w:rsidR="009831E7" w:rsidRPr="00CE379B" w:rsidRDefault="009831E7" w:rsidP="009831E7">
      <w:pPr>
        <w:rPr>
          <w:rStyle w:val="Emphasis"/>
        </w:rPr>
      </w:pPr>
      <w:r w:rsidRPr="00CE379B">
        <w:rPr>
          <w:sz w:val="14"/>
        </w:rPr>
        <w:t xml:space="preserve">For example, </w:t>
      </w:r>
      <w:r w:rsidRPr="00CE379B">
        <w:rPr>
          <w:rStyle w:val="StyleUnderline"/>
          <w:highlight w:val="cyan"/>
        </w:rPr>
        <w:t>the Jewish community in Michigan is</w:t>
      </w:r>
      <w:r w:rsidRPr="007B745C">
        <w:rPr>
          <w:rStyle w:val="StyleUnderline"/>
        </w:rPr>
        <w:t xml:space="preserve"> about </w:t>
      </w:r>
      <w:r w:rsidRPr="00CE379B">
        <w:rPr>
          <w:rStyle w:val="Emphasis"/>
          <w:highlight w:val="cyan"/>
        </w:rPr>
        <w:t>2 percent</w:t>
      </w:r>
      <w:r w:rsidRPr="007B745C">
        <w:rPr>
          <w:rStyle w:val="StyleUnderline"/>
        </w:rPr>
        <w:t xml:space="preserve"> of the electorate. </w:t>
      </w:r>
      <w:r w:rsidRPr="00CE379B">
        <w:rPr>
          <w:rStyle w:val="StyleUnderline"/>
          <w:highlight w:val="cyan"/>
        </w:rPr>
        <w:t>In Nevada</w:t>
      </w:r>
      <w:r w:rsidRPr="007B745C">
        <w:rPr>
          <w:rStyle w:val="StyleUnderline"/>
        </w:rPr>
        <w:t xml:space="preserve">, it’s about </w:t>
      </w:r>
      <w:r w:rsidRPr="00CE379B">
        <w:rPr>
          <w:rStyle w:val="Emphasis"/>
          <w:highlight w:val="cyan"/>
        </w:rPr>
        <w:t>4</w:t>
      </w:r>
      <w:r w:rsidRPr="007B745C">
        <w:rPr>
          <w:rStyle w:val="StyleUnderline"/>
        </w:rPr>
        <w:t xml:space="preserve"> percent of the electorate</w:t>
      </w:r>
      <w:r w:rsidRPr="00CE379B">
        <w:rPr>
          <w:sz w:val="14"/>
        </w:rPr>
        <w:t xml:space="preserve">. </w:t>
      </w:r>
      <w:r w:rsidRPr="00CE379B">
        <w:rPr>
          <w:rStyle w:val="Emphasis"/>
          <w:highlight w:val="cyan"/>
        </w:rPr>
        <w:t>So</w:t>
      </w:r>
      <w:r w:rsidRPr="00CE379B">
        <w:rPr>
          <w:sz w:val="14"/>
        </w:rPr>
        <w:t xml:space="preserve">, you </w:t>
      </w:r>
      <w:proofErr w:type="gramStart"/>
      <w:r w:rsidRPr="00CE379B">
        <w:rPr>
          <w:sz w:val="14"/>
        </w:rPr>
        <w:t>have to</w:t>
      </w:r>
      <w:proofErr w:type="gramEnd"/>
      <w:r w:rsidRPr="00CE379B">
        <w:rPr>
          <w:sz w:val="14"/>
        </w:rPr>
        <w:t xml:space="preserve"> look at this in a number of different ways. First, </w:t>
      </w:r>
      <w:r w:rsidRPr="00CE379B">
        <w:rPr>
          <w:rStyle w:val="Emphasis"/>
          <w:highlight w:val="cyan"/>
        </w:rPr>
        <w:t>are you really losing support</w:t>
      </w:r>
      <w:r w:rsidRPr="00CE379B">
        <w:rPr>
          <w:sz w:val="14"/>
        </w:rPr>
        <w:t xml:space="preserve"> among these groups </w:t>
      </w:r>
      <w:r w:rsidRPr="00CE379B">
        <w:rPr>
          <w:rStyle w:val="Emphasis"/>
          <w:highlight w:val="cyan"/>
        </w:rPr>
        <w:t>because of this issue?</w:t>
      </w:r>
    </w:p>
    <w:p w14:paraId="2F0B5F62" w14:textId="77777777" w:rsidR="009831E7" w:rsidRPr="00CE379B" w:rsidRDefault="009831E7" w:rsidP="009831E7">
      <w:pPr>
        <w:rPr>
          <w:sz w:val="14"/>
        </w:rPr>
      </w:pPr>
      <w:r w:rsidRPr="00CE379B">
        <w:rPr>
          <w:sz w:val="14"/>
        </w:rPr>
        <w:t xml:space="preserve">Again, </w:t>
      </w:r>
      <w:r w:rsidRPr="00CE379B">
        <w:rPr>
          <w:rStyle w:val="Emphasis"/>
          <w:highlight w:val="cyan"/>
        </w:rPr>
        <w:t>there just</w:t>
      </w:r>
      <w:r w:rsidRPr="007B745C">
        <w:rPr>
          <w:rStyle w:val="Emphasis"/>
        </w:rPr>
        <w:t xml:space="preserve"> is </w:t>
      </w:r>
      <w:r w:rsidRPr="00CE379B">
        <w:rPr>
          <w:rStyle w:val="Emphasis"/>
          <w:highlight w:val="cyan"/>
        </w:rPr>
        <w:t>not evidence of that</w:t>
      </w:r>
      <w:r w:rsidRPr="00CE379B">
        <w:rPr>
          <w:sz w:val="14"/>
        </w:rPr>
        <w:t xml:space="preserve">. There’s evidence that he’s lost support among those groups, but there’s really no evidence — and again, we’ve asked the questions directly — </w:t>
      </w:r>
      <w:r w:rsidRPr="00CE379B">
        <w:rPr>
          <w:rStyle w:val="Emphasis"/>
          <w:highlight w:val="cyan"/>
        </w:rPr>
        <w:t>there’s no ev</w:t>
      </w:r>
      <w:r w:rsidRPr="007B745C">
        <w:rPr>
          <w:rStyle w:val="Emphasis"/>
        </w:rPr>
        <w:t>idence</w:t>
      </w:r>
      <w:r w:rsidRPr="00CE379B">
        <w:rPr>
          <w:sz w:val="14"/>
        </w:rPr>
        <w:t xml:space="preserve"> </w:t>
      </w:r>
      <w:r w:rsidRPr="007B745C">
        <w:rPr>
          <w:rStyle w:val="StyleUnderline"/>
        </w:rPr>
        <w:t xml:space="preserve">that it’s because of this that </w:t>
      </w:r>
      <w:r w:rsidRPr="00CE379B">
        <w:rPr>
          <w:rStyle w:val="StyleUnderline"/>
          <w:highlight w:val="cyan"/>
        </w:rPr>
        <w:t>he’s lost support</w:t>
      </w:r>
      <w:r w:rsidRPr="00CE379B">
        <w:rPr>
          <w:sz w:val="14"/>
        </w:rPr>
        <w:t>.</w:t>
      </w:r>
    </w:p>
    <w:p w14:paraId="6256F43D" w14:textId="77777777" w:rsidR="009831E7" w:rsidRDefault="009831E7" w:rsidP="009831E7">
      <w:pPr>
        <w:pStyle w:val="Heading4"/>
      </w:pPr>
      <w:r>
        <w:t xml:space="preserve">Biden could lose all of these voters and still win </w:t>
      </w:r>
      <w:proofErr w:type="gramStart"/>
      <w:r>
        <w:t>Michigan</w:t>
      </w:r>
      <w:proofErr w:type="gramEnd"/>
    </w:p>
    <w:p w14:paraId="3CE4A67F" w14:textId="77777777" w:rsidR="009831E7" w:rsidRPr="00EB2363" w:rsidRDefault="009831E7" w:rsidP="009831E7">
      <w:r w:rsidRPr="00CC239A">
        <w:rPr>
          <w:rStyle w:val="Style13ptBold"/>
        </w:rPr>
        <w:t>Cohn 2-24</w:t>
      </w:r>
      <w:r>
        <w:t xml:space="preserve">-2024, former Whitman debater now poll expert (Nate, “What Does the Uncommitted Vote in Michigan Mean for </w:t>
      </w:r>
      <w:proofErr w:type="gramStart"/>
      <w:r>
        <w:t>2024?,</w:t>
      </w:r>
      <w:proofErr w:type="gramEnd"/>
      <w:r>
        <w:t>” New York Times, https://archive.ph/zLv3E#selection-489.0-492.0)</w:t>
      </w:r>
    </w:p>
    <w:p w14:paraId="2AD423EA" w14:textId="77777777" w:rsidR="009831E7" w:rsidRPr="00CC239A" w:rsidRDefault="009831E7" w:rsidP="009831E7">
      <w:pPr>
        <w:rPr>
          <w:sz w:val="14"/>
        </w:rPr>
      </w:pPr>
      <w:r w:rsidRPr="00CC239A">
        <w:rPr>
          <w:rStyle w:val="StyleUnderline"/>
        </w:rPr>
        <w:t xml:space="preserve">In </w:t>
      </w:r>
      <w:r w:rsidRPr="00D52BCD">
        <w:rPr>
          <w:rStyle w:val="StyleUnderline"/>
          <w:highlight w:val="cyan"/>
        </w:rPr>
        <w:t>Tuesday</w:t>
      </w:r>
      <w:r w:rsidRPr="00CC239A">
        <w:rPr>
          <w:rStyle w:val="StyleUnderline"/>
        </w:rPr>
        <w:t xml:space="preserve"> night’s </w:t>
      </w:r>
      <w:r w:rsidRPr="00D52BCD">
        <w:rPr>
          <w:rStyle w:val="StyleUnderline"/>
          <w:highlight w:val="cyan"/>
        </w:rPr>
        <w:t>results</w:t>
      </w:r>
      <w:r w:rsidRPr="00CC239A">
        <w:rPr>
          <w:sz w:val="14"/>
        </w:rPr>
        <w:t xml:space="preserve"> </w:t>
      </w:r>
      <w:r w:rsidRPr="00D52BCD">
        <w:rPr>
          <w:rStyle w:val="Emphasis"/>
          <w:highlight w:val="cyan"/>
        </w:rPr>
        <w:t>in Michigan</w:t>
      </w:r>
      <w:r w:rsidRPr="00CC239A">
        <w:rPr>
          <w:sz w:val="14"/>
        </w:rPr>
        <w:t xml:space="preserve">, around </w:t>
      </w:r>
      <w:r w:rsidRPr="00CC239A">
        <w:rPr>
          <w:rStyle w:val="StyleUnderline"/>
        </w:rPr>
        <w:t>one in eight Democrats voted “uncommitted”</w:t>
      </w:r>
      <w:r w:rsidRPr="00CC239A">
        <w:rPr>
          <w:sz w:val="14"/>
        </w:rPr>
        <w:t xml:space="preserve"> in the Democratic primary — </w:t>
      </w:r>
      <w:r w:rsidRPr="00D52BCD">
        <w:rPr>
          <w:rStyle w:val="StyleUnderline"/>
          <w:highlight w:val="cyan"/>
        </w:rPr>
        <w:t>a protest of</w:t>
      </w:r>
      <w:r w:rsidRPr="00CC239A">
        <w:rPr>
          <w:sz w:val="14"/>
        </w:rPr>
        <w:t xml:space="preserve"> the Biden administration’s policies toward Israel and the war in </w:t>
      </w:r>
      <w:r w:rsidRPr="00D52BCD">
        <w:rPr>
          <w:rStyle w:val="Emphasis"/>
          <w:highlight w:val="cyan"/>
        </w:rPr>
        <w:t>Gaza</w:t>
      </w:r>
      <w:r w:rsidRPr="00CC239A">
        <w:rPr>
          <w:sz w:val="14"/>
        </w:rPr>
        <w:t>.</w:t>
      </w:r>
    </w:p>
    <w:p w14:paraId="27729051" w14:textId="77777777" w:rsidR="009831E7" w:rsidRPr="00CC239A" w:rsidRDefault="009831E7" w:rsidP="009831E7">
      <w:pPr>
        <w:rPr>
          <w:sz w:val="14"/>
        </w:rPr>
      </w:pPr>
      <w:r w:rsidRPr="00CC239A">
        <w:rPr>
          <w:sz w:val="14"/>
        </w:rPr>
        <w:t>In some predominantly Arab American precincts in Dearborn, around three in four Democrats cast a protest vote for uncommitted.</w:t>
      </w:r>
    </w:p>
    <w:p w14:paraId="711731C3" w14:textId="77777777" w:rsidR="009831E7" w:rsidRPr="00CC239A" w:rsidRDefault="009831E7" w:rsidP="009831E7">
      <w:pPr>
        <w:rPr>
          <w:sz w:val="14"/>
        </w:rPr>
      </w:pPr>
      <w:r w:rsidRPr="00CC239A">
        <w:rPr>
          <w:rStyle w:val="StyleUnderline"/>
        </w:rPr>
        <w:t>Having one in eight Democrats vote uncommitted in an uncontested primary is not wholly unusual</w:t>
      </w:r>
      <w:r w:rsidRPr="00CC239A">
        <w:rPr>
          <w:sz w:val="14"/>
        </w:rPr>
        <w:t xml:space="preserve">. As recently as the last time a Democratic president sought re-election, in 2012, 11 percent of Michigan Democratic </w:t>
      </w:r>
      <w:proofErr w:type="spellStart"/>
      <w:r w:rsidRPr="00CC239A">
        <w:rPr>
          <w:sz w:val="14"/>
        </w:rPr>
        <w:t>caucusgoers</w:t>
      </w:r>
      <w:proofErr w:type="spellEnd"/>
      <w:r w:rsidRPr="00CC239A">
        <w:rPr>
          <w:sz w:val="14"/>
        </w:rPr>
        <w:t xml:space="preserve"> voted for “uncommitted” instead of for Barack Obama.</w:t>
      </w:r>
    </w:p>
    <w:p w14:paraId="21DD0AD7" w14:textId="77777777" w:rsidR="009831E7" w:rsidRPr="00CC239A" w:rsidRDefault="009831E7" w:rsidP="009831E7">
      <w:pPr>
        <w:rPr>
          <w:sz w:val="14"/>
        </w:rPr>
      </w:pPr>
      <w:r w:rsidRPr="00CC239A">
        <w:rPr>
          <w:sz w:val="14"/>
        </w:rPr>
        <w:t>Having three in four Democratic primary voters in Arab American communities do it, on the other hand, is an eye-popping figure. It goes well beyond the norm, and it’s a powerful indication that the war in Gaza poses serious political risks to President Biden.</w:t>
      </w:r>
    </w:p>
    <w:p w14:paraId="37F59D78" w14:textId="77777777" w:rsidR="009831E7" w:rsidRPr="00CC239A" w:rsidRDefault="009831E7" w:rsidP="009831E7">
      <w:pPr>
        <w:rPr>
          <w:sz w:val="14"/>
        </w:rPr>
      </w:pPr>
      <w:r w:rsidRPr="00D52BCD">
        <w:rPr>
          <w:rStyle w:val="Emphasis"/>
          <w:highlight w:val="cyan"/>
        </w:rPr>
        <w:t>What does it mean for the general</w:t>
      </w:r>
      <w:r w:rsidRPr="00CC239A">
        <w:rPr>
          <w:rStyle w:val="Emphasis"/>
        </w:rPr>
        <w:t xml:space="preserve"> election?</w:t>
      </w:r>
      <w:r w:rsidRPr="00CC239A">
        <w:rPr>
          <w:sz w:val="14"/>
        </w:rPr>
        <w:t xml:space="preserve"> That’s not an easy question to answer, but here are four things to consider.</w:t>
      </w:r>
    </w:p>
    <w:p w14:paraId="64A6C362" w14:textId="77777777" w:rsidR="009831E7" w:rsidRPr="00CC239A" w:rsidRDefault="009831E7" w:rsidP="009831E7">
      <w:pPr>
        <w:rPr>
          <w:sz w:val="14"/>
        </w:rPr>
      </w:pPr>
      <w:r w:rsidRPr="00CC239A">
        <w:rPr>
          <w:sz w:val="14"/>
        </w:rPr>
        <w:t>1. A protest vote is hard to interpret</w:t>
      </w:r>
    </w:p>
    <w:p w14:paraId="6CA268AE" w14:textId="77777777" w:rsidR="009831E7" w:rsidRPr="00CC239A" w:rsidRDefault="009831E7" w:rsidP="009831E7">
      <w:pPr>
        <w:rPr>
          <w:sz w:val="14"/>
        </w:rPr>
      </w:pPr>
      <w:r w:rsidRPr="00D52BCD">
        <w:rPr>
          <w:rStyle w:val="StyleUnderline"/>
          <w:highlight w:val="cyan"/>
        </w:rPr>
        <w:t>A vote for “uncommitted</w:t>
      </w:r>
      <w:r w:rsidRPr="00CC239A">
        <w:rPr>
          <w:rStyle w:val="StyleUnderline"/>
        </w:rPr>
        <w:t>”</w:t>
      </w:r>
      <w:r w:rsidRPr="00CC239A">
        <w:rPr>
          <w:sz w:val="14"/>
        </w:rPr>
        <w:t xml:space="preserve"> was a serious form of </w:t>
      </w:r>
      <w:proofErr w:type="gramStart"/>
      <w:r w:rsidRPr="00CC239A">
        <w:rPr>
          <w:sz w:val="14"/>
        </w:rPr>
        <w:t>protest against</w:t>
      </w:r>
      <w:proofErr w:type="gramEnd"/>
      <w:r w:rsidRPr="00CC239A">
        <w:rPr>
          <w:sz w:val="14"/>
        </w:rPr>
        <w:t xml:space="preserve"> Mr. Biden, but </w:t>
      </w:r>
      <w:r w:rsidRPr="00D52BCD">
        <w:rPr>
          <w:rStyle w:val="StyleUnderline"/>
          <w:highlight w:val="cyan"/>
        </w:rPr>
        <w:t>it’s just not the same as voting for</w:t>
      </w:r>
      <w:r w:rsidRPr="00D52BCD">
        <w:rPr>
          <w:sz w:val="14"/>
          <w:highlight w:val="cyan"/>
        </w:rPr>
        <w:t xml:space="preserve"> </w:t>
      </w:r>
      <w:r w:rsidRPr="00D52BCD">
        <w:rPr>
          <w:sz w:val="14"/>
        </w:rPr>
        <w:t>Donald</w:t>
      </w:r>
      <w:r w:rsidRPr="00CC239A">
        <w:rPr>
          <w:sz w:val="14"/>
        </w:rPr>
        <w:t xml:space="preserve"> J. </w:t>
      </w:r>
      <w:r w:rsidRPr="00D52BCD">
        <w:rPr>
          <w:rStyle w:val="StyleUnderline"/>
          <w:highlight w:val="cyan"/>
        </w:rPr>
        <w:t>Trump</w:t>
      </w:r>
      <w:r w:rsidRPr="00CC239A">
        <w:rPr>
          <w:sz w:val="14"/>
        </w:rPr>
        <w:t xml:space="preserve"> in the general election. That simple fact limits how much we can read into the results for November, especially as there was no exit poll to offer insight into the attitudes of protest voters.</w:t>
      </w:r>
    </w:p>
    <w:p w14:paraId="2D96D280" w14:textId="77777777" w:rsidR="009831E7" w:rsidRPr="00CC239A" w:rsidRDefault="009831E7" w:rsidP="009831E7">
      <w:pPr>
        <w:rPr>
          <w:sz w:val="14"/>
        </w:rPr>
      </w:pPr>
      <w:r w:rsidRPr="00CC239A">
        <w:rPr>
          <w:sz w:val="14"/>
        </w:rPr>
        <w:t>At the same time, it’s also possible that Mr. Biden’s problems go well beyond those who voted uncommitted in a primary. The typical Democratic primary voter is disproportionately old, white and loyal to Democrats. Mr. Biden might be faring even worse among the kinds of Democratic-leaning voters who stayed home.</w:t>
      </w:r>
    </w:p>
    <w:p w14:paraId="0E163293" w14:textId="77777777" w:rsidR="009831E7" w:rsidRPr="00CC239A" w:rsidRDefault="009831E7" w:rsidP="009831E7">
      <w:pPr>
        <w:rPr>
          <w:sz w:val="14"/>
        </w:rPr>
      </w:pPr>
      <w:r w:rsidRPr="00CC239A">
        <w:rPr>
          <w:sz w:val="14"/>
        </w:rPr>
        <w:t>2. Protest votes have a history</w:t>
      </w:r>
    </w:p>
    <w:p w14:paraId="049EDC1E" w14:textId="77777777" w:rsidR="009831E7" w:rsidRPr="00CC239A" w:rsidRDefault="009831E7" w:rsidP="009831E7">
      <w:pPr>
        <w:rPr>
          <w:sz w:val="14"/>
        </w:rPr>
      </w:pPr>
      <w:r w:rsidRPr="00CC239A">
        <w:rPr>
          <w:sz w:val="14"/>
        </w:rPr>
        <w:t>Even though it may be hard to interpret a protest vote in a primary, the risk of defection from this group of voters should be taken seriously. This issue is very personal for them. There are also signs of defection in the polling, including in the last Times/Siena poll in Michigan. And their arguments for defection — complicity in genocide — are plainly enough to switch a vote if taken at face value.</w:t>
      </w:r>
    </w:p>
    <w:p w14:paraId="5D6F0C8A" w14:textId="77777777" w:rsidR="009831E7" w:rsidRPr="00CC239A" w:rsidRDefault="009831E7" w:rsidP="009831E7">
      <w:pPr>
        <w:rPr>
          <w:sz w:val="14"/>
        </w:rPr>
      </w:pPr>
      <w:r w:rsidRPr="00CC239A">
        <w:rPr>
          <w:sz w:val="14"/>
        </w:rPr>
        <w:t>There’s another reason it should be taken seriously: history. Major foreign policy conflicts have often reshaped the electoral map, especially among immigrant communities whose identity have remained tied to their home countries.</w:t>
      </w:r>
    </w:p>
    <w:p w14:paraId="0840F955" w14:textId="77777777" w:rsidR="009831E7" w:rsidRPr="00CC239A" w:rsidRDefault="009831E7" w:rsidP="009831E7">
      <w:pPr>
        <w:rPr>
          <w:sz w:val="14"/>
        </w:rPr>
      </w:pPr>
      <w:r w:rsidRPr="00CC239A">
        <w:rPr>
          <w:sz w:val="14"/>
        </w:rPr>
        <w:t>The Cold War. Even today, Cuban Americans tend to vote Republican, as many fled the Communist Castro regime and supported the fervently anti-Communist Republican Party. There’s a plausible case that the Elian González controversy in Florida was sufficient to decide the 2000 election.</w:t>
      </w:r>
    </w:p>
    <w:p w14:paraId="3FA9D445" w14:textId="77777777" w:rsidR="009831E7" w:rsidRPr="00CC239A" w:rsidRDefault="009831E7" w:rsidP="009831E7">
      <w:pPr>
        <w:rPr>
          <w:sz w:val="14"/>
        </w:rPr>
      </w:pPr>
      <w:r w:rsidRPr="00CC239A">
        <w:rPr>
          <w:sz w:val="14"/>
        </w:rPr>
        <w:t>A similar anti-Communist story helps explain why Vietnamese Americans typically vote Republican, even as other Asian Americans tend to vote Democratic.</w:t>
      </w:r>
    </w:p>
    <w:p w14:paraId="71414337" w14:textId="77777777" w:rsidR="009831E7" w:rsidRPr="00CC239A" w:rsidRDefault="009831E7" w:rsidP="009831E7">
      <w:pPr>
        <w:rPr>
          <w:sz w:val="14"/>
        </w:rPr>
      </w:pPr>
      <w:r w:rsidRPr="00CC239A">
        <w:rPr>
          <w:sz w:val="14"/>
        </w:rPr>
        <w:t>World War II. The outbreak of war in Europe turned the American electoral map into an Axis vs. Allies game board. German, Italian and Irish Americans swung Republican in the 1940 election to oppose the Franklin D. Roosevelt administration’s hostility to the Axis powers and support for Britain. There were German Catholic counties in the Midwest that routinely voted Democratic up until the war, and essentially never did so again.</w:t>
      </w:r>
    </w:p>
    <w:p w14:paraId="6FBC8140" w14:textId="77777777" w:rsidR="009831E7" w:rsidRPr="00CC239A" w:rsidRDefault="009831E7" w:rsidP="009831E7">
      <w:pPr>
        <w:rPr>
          <w:sz w:val="14"/>
        </w:rPr>
      </w:pPr>
      <w:r w:rsidRPr="00CC239A">
        <w:rPr>
          <w:sz w:val="14"/>
        </w:rPr>
        <w:t xml:space="preserve">Roosevelt, meanwhile, won overwhelming support from Jewish and Polish voters. And he surged nearly 30 points to almost win Maine, one of the two states he lost in 1936 and home to many voters of English and </w:t>
      </w:r>
      <w:proofErr w:type="gramStart"/>
      <w:r w:rsidRPr="00CC239A">
        <w:rPr>
          <w:sz w:val="14"/>
        </w:rPr>
        <w:t>French Canadian</w:t>
      </w:r>
      <w:proofErr w:type="gramEnd"/>
      <w:r w:rsidRPr="00CC239A">
        <w:rPr>
          <w:sz w:val="14"/>
        </w:rPr>
        <w:t xml:space="preserve"> ancestry.</w:t>
      </w:r>
    </w:p>
    <w:p w14:paraId="2DB76039" w14:textId="77777777" w:rsidR="009831E7" w:rsidRPr="00CC239A" w:rsidRDefault="009831E7" w:rsidP="009831E7">
      <w:pPr>
        <w:rPr>
          <w:sz w:val="14"/>
        </w:rPr>
      </w:pPr>
      <w:r w:rsidRPr="00CC239A">
        <w:rPr>
          <w:sz w:val="14"/>
        </w:rPr>
        <w:t xml:space="preserve">The </w:t>
      </w:r>
      <w:proofErr w:type="gramStart"/>
      <w:r w:rsidRPr="00CC239A">
        <w:rPr>
          <w:sz w:val="14"/>
        </w:rPr>
        <w:t>Arab-Israeli</w:t>
      </w:r>
      <w:proofErr w:type="gramEnd"/>
      <w:r w:rsidRPr="00CC239A">
        <w:rPr>
          <w:sz w:val="14"/>
        </w:rPr>
        <w:t xml:space="preserve"> War. In 1948, a sizable share of Jewish voters defected to the third-party candidate Henry Wallace over President Truman’s tepid support for the newly created state of Israel. Many Jewish neighborhoods in New York City gave Mr. Wallace more than 20 percent of the vote. It was enough to cost Mr. Truman the state of New York.</w:t>
      </w:r>
    </w:p>
    <w:p w14:paraId="6EF33ACE" w14:textId="77777777" w:rsidR="009831E7" w:rsidRPr="00CC239A" w:rsidRDefault="009831E7" w:rsidP="009831E7">
      <w:pPr>
        <w:rPr>
          <w:sz w:val="14"/>
        </w:rPr>
      </w:pPr>
      <w:r w:rsidRPr="00CC239A">
        <w:rPr>
          <w:sz w:val="14"/>
        </w:rPr>
        <w:t>The War on Terror. Arab and Muslim Americans swung toward Democrats in the wake of 9/11, the war on terror and the Bush administration’s decision to invade Iraq. That was even true in Michigan, where Dearborn voted for George W. Bush in 2000 before voting for John Kerry by a 19-point margin in 2004. Sound familiar?</w:t>
      </w:r>
    </w:p>
    <w:p w14:paraId="0423D159" w14:textId="77777777" w:rsidR="009831E7" w:rsidRPr="00CC239A" w:rsidRDefault="009831E7" w:rsidP="009831E7">
      <w:pPr>
        <w:rPr>
          <w:sz w:val="14"/>
        </w:rPr>
      </w:pPr>
      <w:r w:rsidRPr="00CC239A">
        <w:rPr>
          <w:sz w:val="14"/>
        </w:rPr>
        <w:t>The relatively recent history of Arab American and Muslim voters being more favorable toward Republican candidates makes it even easier to envision a shift back to Republicans today. This isn’t a liberal voting group.</w:t>
      </w:r>
    </w:p>
    <w:p w14:paraId="6D22F502" w14:textId="77777777" w:rsidR="009831E7" w:rsidRPr="00CC239A" w:rsidRDefault="009831E7" w:rsidP="009831E7">
      <w:pPr>
        <w:rPr>
          <w:rStyle w:val="Emphasis"/>
        </w:rPr>
      </w:pPr>
      <w:r w:rsidRPr="00CC239A">
        <w:rPr>
          <w:rStyle w:val="Emphasis"/>
        </w:rPr>
        <w:t xml:space="preserve">3. </w:t>
      </w:r>
      <w:r w:rsidRPr="00D52BCD">
        <w:rPr>
          <w:rStyle w:val="Emphasis"/>
          <w:highlight w:val="cyan"/>
        </w:rPr>
        <w:t>The effect is small</w:t>
      </w:r>
    </w:p>
    <w:p w14:paraId="711E37F9" w14:textId="77777777" w:rsidR="009831E7" w:rsidRPr="00CC239A" w:rsidRDefault="009831E7" w:rsidP="009831E7">
      <w:pPr>
        <w:rPr>
          <w:sz w:val="14"/>
        </w:rPr>
      </w:pPr>
      <w:r w:rsidRPr="00CC239A">
        <w:rPr>
          <w:sz w:val="14"/>
        </w:rPr>
        <w:lastRenderedPageBreak/>
        <w:t xml:space="preserve">With that history, one could imagine </w:t>
      </w:r>
      <w:r w:rsidRPr="00D52BCD">
        <w:rPr>
          <w:rStyle w:val="StyleUnderline"/>
          <w:highlight w:val="cyan"/>
        </w:rPr>
        <w:t>Arab</w:t>
      </w:r>
      <w:r w:rsidRPr="00CC239A">
        <w:rPr>
          <w:rStyle w:val="StyleUnderline"/>
        </w:rPr>
        <w:t xml:space="preserve"> American </w:t>
      </w:r>
      <w:r w:rsidRPr="00D52BCD">
        <w:rPr>
          <w:rStyle w:val="StyleUnderline"/>
          <w:highlight w:val="cyan"/>
        </w:rPr>
        <w:t>and Muslim voters</w:t>
      </w:r>
      <w:r w:rsidRPr="00CC239A">
        <w:rPr>
          <w:sz w:val="14"/>
        </w:rPr>
        <w:t xml:space="preserve"> lurching decidedly toward Mr. Trump. That would obviously be bad news for Mr. Biden, but there’s one consolation for Democrats: These voters </w:t>
      </w:r>
      <w:r w:rsidRPr="00CC239A">
        <w:rPr>
          <w:rStyle w:val="StyleUnderline"/>
        </w:rPr>
        <w:t xml:space="preserve">are a small share of the electorate, and </w:t>
      </w:r>
      <w:r w:rsidRPr="00D52BCD">
        <w:rPr>
          <w:rStyle w:val="StyleUnderline"/>
          <w:highlight w:val="cyan"/>
        </w:rPr>
        <w:t xml:space="preserve">it’s </w:t>
      </w:r>
      <w:r w:rsidRPr="00D52BCD">
        <w:rPr>
          <w:rStyle w:val="Emphasis"/>
          <w:highlight w:val="cyan"/>
        </w:rPr>
        <w:t>hard to see even a huge swing being decisive</w:t>
      </w:r>
      <w:r w:rsidRPr="00CC239A">
        <w:rPr>
          <w:sz w:val="14"/>
        </w:rPr>
        <w:t>.</w:t>
      </w:r>
    </w:p>
    <w:p w14:paraId="2F563B2D" w14:textId="77777777" w:rsidR="009831E7" w:rsidRDefault="009831E7" w:rsidP="009831E7">
      <w:pPr>
        <w:rPr>
          <w:sz w:val="14"/>
        </w:rPr>
      </w:pPr>
      <w:r w:rsidRPr="00D52BCD">
        <w:rPr>
          <w:rStyle w:val="StyleUnderline"/>
          <w:highlight w:val="cyan"/>
        </w:rPr>
        <w:t>Imagine</w:t>
      </w:r>
      <w:r w:rsidRPr="00CC239A">
        <w:rPr>
          <w:sz w:val="14"/>
        </w:rPr>
        <w:t xml:space="preserve">, for a moment, </w:t>
      </w:r>
      <w:r w:rsidRPr="00CC239A">
        <w:rPr>
          <w:rStyle w:val="StyleUnderline"/>
        </w:rPr>
        <w:t>that in the last election</w:t>
      </w:r>
      <w:r w:rsidRPr="00CC239A">
        <w:rPr>
          <w:sz w:val="14"/>
        </w:rPr>
        <w:t xml:space="preserve"> Mr. </w:t>
      </w:r>
      <w:r w:rsidRPr="00D52BCD">
        <w:rPr>
          <w:rStyle w:val="StyleUnderline"/>
          <w:highlight w:val="cyan"/>
        </w:rPr>
        <w:t>Biden</w:t>
      </w:r>
      <w:r w:rsidRPr="00CC239A">
        <w:rPr>
          <w:rStyle w:val="StyleUnderline"/>
        </w:rPr>
        <w:t xml:space="preserve"> had </w:t>
      </w:r>
      <w:r w:rsidRPr="00D52BCD">
        <w:rPr>
          <w:rStyle w:val="StyleUnderline"/>
          <w:highlight w:val="cyan"/>
        </w:rPr>
        <w:t xml:space="preserve">lost every single voter in </w:t>
      </w:r>
      <w:r w:rsidRPr="00D52BCD">
        <w:rPr>
          <w:rStyle w:val="Emphasis"/>
          <w:highlight w:val="cyan"/>
        </w:rPr>
        <w:t>Dearborn</w:t>
      </w:r>
      <w:r w:rsidRPr="00D52BCD">
        <w:rPr>
          <w:rStyle w:val="StyleUnderline"/>
          <w:highlight w:val="cyan"/>
        </w:rPr>
        <w:t xml:space="preserve">, </w:t>
      </w:r>
      <w:r w:rsidRPr="00D52BCD">
        <w:rPr>
          <w:rStyle w:val="Emphasis"/>
          <w:highlight w:val="cyan"/>
        </w:rPr>
        <w:t>Hamtramck</w:t>
      </w:r>
      <w:r w:rsidRPr="00D52BCD">
        <w:rPr>
          <w:rStyle w:val="StyleUnderline"/>
          <w:highlight w:val="cyan"/>
        </w:rPr>
        <w:t xml:space="preserve"> and </w:t>
      </w:r>
      <w:r w:rsidRPr="00D52BCD">
        <w:rPr>
          <w:rStyle w:val="Emphasis"/>
          <w:highlight w:val="cyan"/>
        </w:rPr>
        <w:t>Dearborn</w:t>
      </w:r>
      <w:r w:rsidRPr="00CC239A">
        <w:rPr>
          <w:rStyle w:val="Emphasis"/>
        </w:rPr>
        <w:t xml:space="preserve"> Heights</w:t>
      </w:r>
      <w:r w:rsidRPr="00CC239A">
        <w:rPr>
          <w:sz w:val="14"/>
        </w:rPr>
        <w:t xml:space="preserve"> — </w:t>
      </w:r>
      <w:r w:rsidRPr="00CC239A">
        <w:rPr>
          <w:rStyle w:val="StyleUnderline"/>
        </w:rPr>
        <w:t>the three Michigan townships where Arab Americans make up at least 30 percent of the population</w:t>
      </w:r>
      <w:r w:rsidRPr="00CC239A">
        <w:rPr>
          <w:sz w:val="14"/>
        </w:rPr>
        <w:t xml:space="preserve">. </w:t>
      </w:r>
      <w:r w:rsidRPr="00D52BCD">
        <w:rPr>
          <w:rStyle w:val="Emphasis"/>
          <w:sz w:val="36"/>
          <w:szCs w:val="36"/>
          <w:highlight w:val="cyan"/>
        </w:rPr>
        <w:t>He still would have won Michigan</w:t>
      </w:r>
      <w:r w:rsidRPr="00CC239A">
        <w:rPr>
          <w:sz w:val="14"/>
        </w:rPr>
        <w:t xml:space="preserve"> — and </w:t>
      </w:r>
      <w:r w:rsidRPr="00CC239A">
        <w:rPr>
          <w:rStyle w:val="StyleUnderline"/>
        </w:rPr>
        <w:t xml:space="preserve">still would have won it by </w:t>
      </w:r>
      <w:r w:rsidRPr="00D52BCD">
        <w:rPr>
          <w:rStyle w:val="StyleUnderline"/>
          <w:highlight w:val="cyan"/>
        </w:rPr>
        <w:t>more than he did Wisconsin, Arizona or Georgia</w:t>
      </w:r>
      <w:r w:rsidRPr="00CC239A">
        <w:rPr>
          <w:sz w:val="14"/>
        </w:rPr>
        <w:t>.</w:t>
      </w:r>
    </w:p>
    <w:p w14:paraId="1A290098" w14:textId="77777777" w:rsidR="009831E7" w:rsidRDefault="009831E7" w:rsidP="009831E7">
      <w:pPr>
        <w:pStyle w:val="Heading3"/>
      </w:pPr>
      <w:r>
        <w:lastRenderedPageBreak/>
        <w:t>UQ---</w:t>
      </w:r>
      <w:r w:rsidRPr="00680C44">
        <w:t xml:space="preserve">AT: Young Voters </w:t>
      </w:r>
    </w:p>
    <w:p w14:paraId="3208997E" w14:textId="77777777" w:rsidR="009831E7" w:rsidRDefault="009831E7" w:rsidP="009831E7">
      <w:pPr>
        <w:pStyle w:val="Heading4"/>
      </w:pPr>
      <w:r>
        <w:t xml:space="preserve">Older voters outweigh and secure Biden swing states </w:t>
      </w:r>
    </w:p>
    <w:p w14:paraId="0EF53B30" w14:textId="77777777" w:rsidR="009831E7" w:rsidRPr="00A542DA" w:rsidRDefault="009831E7" w:rsidP="009831E7">
      <w:r w:rsidRPr="0019049B">
        <w:rPr>
          <w:rStyle w:val="Style13ptBold"/>
        </w:rPr>
        <w:t xml:space="preserve">Menard, 6/14.  </w:t>
      </w:r>
      <w:r w:rsidRPr="0019049B">
        <w:rPr>
          <w:rStyle w:val="Style13ptBold"/>
        </w:rPr>
        <w:br/>
      </w:r>
      <w:r>
        <w:t>Mark, staff writer for WBBM News, 2024. “</w:t>
      </w:r>
      <w:r w:rsidRPr="00A542DA">
        <w:t>Here are the states where Biden is gaining ground</w:t>
      </w:r>
      <w:r>
        <w:t>.”</w:t>
      </w:r>
      <w:r>
        <w:br/>
      </w:r>
      <w:r w:rsidRPr="00A542DA">
        <w:t>https://www.audacy.com/wbbm780/news/national/here-are-the-states-where-biden-is-gaining-ground</w:t>
      </w:r>
    </w:p>
    <w:p w14:paraId="70EC4DB1" w14:textId="77777777" w:rsidR="009831E7" w:rsidRPr="00B57EAE" w:rsidRDefault="009831E7" w:rsidP="009831E7">
      <w:pPr>
        <w:rPr>
          <w:sz w:val="16"/>
        </w:rPr>
      </w:pPr>
      <w:r w:rsidRPr="00B57EAE">
        <w:rPr>
          <w:sz w:val="16"/>
        </w:rPr>
        <w:t xml:space="preserve">As the two major political parties’ Presidential campaigns continue to ramp up towards the November election, President Joe </w:t>
      </w:r>
      <w:r w:rsidRPr="007E49C7">
        <w:rPr>
          <w:rStyle w:val="StyleUnderline"/>
        </w:rPr>
        <w:t>Biden appears to be making gains in a pair of battleground states, as well as nationwide</w:t>
      </w:r>
      <w:r w:rsidRPr="00B57EAE">
        <w:rPr>
          <w:sz w:val="16"/>
        </w:rPr>
        <w:t xml:space="preserve"> with an unexpected demographic.</w:t>
      </w:r>
    </w:p>
    <w:p w14:paraId="346D746A" w14:textId="77777777" w:rsidR="009831E7" w:rsidRPr="007E49C7" w:rsidRDefault="009831E7" w:rsidP="009831E7">
      <w:pPr>
        <w:rPr>
          <w:rStyle w:val="StyleUnderline"/>
        </w:rPr>
      </w:pPr>
      <w:r w:rsidRPr="00B57EAE">
        <w:rPr>
          <w:sz w:val="16"/>
        </w:rPr>
        <w:t xml:space="preserve">Even as Republican nominee Donald Trump, the incumbent President </w:t>
      </w:r>
      <w:proofErr w:type="gramStart"/>
      <w:r w:rsidRPr="00B57EAE">
        <w:rPr>
          <w:sz w:val="16"/>
        </w:rPr>
        <w:t>that voters</w:t>
      </w:r>
      <w:proofErr w:type="gramEnd"/>
      <w:r w:rsidRPr="00B57EAE">
        <w:rPr>
          <w:sz w:val="16"/>
        </w:rPr>
        <w:t xml:space="preserve"> ousted from the White House four years ago, makes surprising gains with younger voters, a demographic he lost handily in both his loss to Biden in 2020 AND his win over Hillary Clinton in 2016, </w:t>
      </w:r>
      <w:r w:rsidRPr="007E49C7">
        <w:rPr>
          <w:rStyle w:val="StyleUnderline"/>
        </w:rPr>
        <w:t>Biden appears to be making big strides with older voters.</w:t>
      </w:r>
    </w:p>
    <w:p w14:paraId="6617DCC0" w14:textId="77777777" w:rsidR="009831E7" w:rsidRPr="00B57EAE" w:rsidRDefault="009831E7" w:rsidP="009831E7">
      <w:pPr>
        <w:rPr>
          <w:sz w:val="16"/>
        </w:rPr>
      </w:pPr>
      <w:r w:rsidRPr="00B57EAE">
        <w:rPr>
          <w:sz w:val="16"/>
        </w:rPr>
        <w:t>If that result were to bear out in November, it would be the first time a Democrat wins the 65 and older vote since the 2000 election.</w:t>
      </w:r>
    </w:p>
    <w:p w14:paraId="3C7C8E36" w14:textId="77777777" w:rsidR="009831E7" w:rsidRPr="00B57EAE" w:rsidRDefault="009831E7" w:rsidP="009831E7">
      <w:pPr>
        <w:rPr>
          <w:sz w:val="16"/>
        </w:rPr>
      </w:pPr>
      <w:r w:rsidRPr="00B57EAE">
        <w:rPr>
          <w:sz w:val="16"/>
        </w:rPr>
        <w:t>Older voters when polled seem to be buying into Biden’s declarations that Republicans are looking to cut Social Security and Medicare if Trump is reinstalled as Commander-in-Chief.</w:t>
      </w:r>
    </w:p>
    <w:p w14:paraId="11688D01" w14:textId="77777777" w:rsidR="009831E7" w:rsidRPr="00B57EAE" w:rsidRDefault="009831E7" w:rsidP="009831E7">
      <w:pPr>
        <w:rPr>
          <w:sz w:val="16"/>
        </w:rPr>
      </w:pPr>
      <w:r w:rsidRPr="00B57EAE">
        <w:rPr>
          <w:sz w:val="16"/>
        </w:rPr>
        <w:t>“First, older voters strongly support what Biden has done to lower drug costs for seniors on Medicare,” Biden campaign pollster Geoff Garin told Axios. “Second, older voters pay much more attention to the news than any other group, so they are the most aware of any group of how unhinged and extreme Donald Trump has become.”</w:t>
      </w:r>
    </w:p>
    <w:p w14:paraId="72F61B9A" w14:textId="77777777" w:rsidR="009831E7" w:rsidRPr="00B57EAE" w:rsidRDefault="009831E7" w:rsidP="009831E7">
      <w:pPr>
        <w:rPr>
          <w:sz w:val="16"/>
        </w:rPr>
      </w:pPr>
      <w:r w:rsidRPr="007E49C7">
        <w:rPr>
          <w:rStyle w:val="StyleUnderline"/>
        </w:rPr>
        <w:t>Those gains among older voters are spurring a surge for Biden in</w:t>
      </w:r>
      <w:r w:rsidRPr="00B57EAE">
        <w:rPr>
          <w:sz w:val="16"/>
        </w:rPr>
        <w:t xml:space="preserve"> three older-skewing Midwestern </w:t>
      </w:r>
      <w:r w:rsidRPr="007E49C7">
        <w:rPr>
          <w:rStyle w:val="StyleUnderline"/>
        </w:rPr>
        <w:t>swing states</w:t>
      </w:r>
      <w:r w:rsidRPr="00B57EAE">
        <w:rPr>
          <w:sz w:val="16"/>
        </w:rPr>
        <w:t xml:space="preserve"> – Michigan, Pennsylvania and Wisconsin. Winning all three would likely get Biden the necessary electoral votes to secure a second term as President.</w:t>
      </w:r>
    </w:p>
    <w:p w14:paraId="668DE4A5" w14:textId="77777777" w:rsidR="009831E7" w:rsidRPr="00B57EAE" w:rsidRDefault="009831E7" w:rsidP="009831E7">
      <w:pPr>
        <w:rPr>
          <w:sz w:val="16"/>
        </w:rPr>
      </w:pPr>
    </w:p>
    <w:p w14:paraId="6C8977F6" w14:textId="77777777" w:rsidR="009831E7" w:rsidRPr="00607893" w:rsidRDefault="009831E7" w:rsidP="009831E7">
      <w:pPr>
        <w:pStyle w:val="Heading4"/>
      </w:pPr>
      <w:r w:rsidRPr="00607893">
        <w:t xml:space="preserve">He's </w:t>
      </w:r>
      <w:r w:rsidRPr="00607893">
        <w:rPr>
          <w:u w:val="single"/>
        </w:rPr>
        <w:t>massively up</w:t>
      </w:r>
      <w:r w:rsidRPr="00607893">
        <w:t xml:space="preserve"> among likely voters. </w:t>
      </w:r>
      <w:r>
        <w:t xml:space="preserve">That's the </w:t>
      </w:r>
      <w:r w:rsidRPr="00607893">
        <w:rPr>
          <w:u w:val="single"/>
        </w:rPr>
        <w:t>only group</w:t>
      </w:r>
      <w:r w:rsidRPr="00607893">
        <w:t xml:space="preserve"> that matter</w:t>
      </w:r>
      <w:r>
        <w:t>s</w:t>
      </w:r>
      <w:r w:rsidRPr="00607893">
        <w:t xml:space="preserve">. </w:t>
      </w:r>
    </w:p>
    <w:p w14:paraId="70CC1964" w14:textId="77777777" w:rsidR="009831E7" w:rsidRDefault="009831E7" w:rsidP="009831E7">
      <w:r w:rsidRPr="0008385C">
        <w:rPr>
          <w:b/>
          <w:bCs/>
          <w:sz w:val="26"/>
          <w:szCs w:val="26"/>
        </w:rPr>
        <w:t>Bump 4-18</w:t>
      </w:r>
      <w:r w:rsidRPr="0008385C">
        <w:t xml:space="preserve"> --- National columnist focused largely on the numbers behind politics</w:t>
      </w:r>
      <w:r>
        <w:t>.</w:t>
      </w:r>
    </w:p>
    <w:p w14:paraId="60F70970" w14:textId="77777777" w:rsidR="009831E7" w:rsidRPr="0008385C" w:rsidRDefault="009831E7" w:rsidP="009831E7">
      <w:r>
        <w:t>Philip</w:t>
      </w:r>
      <w:r w:rsidRPr="0008385C">
        <w:t>, " The politics of younger voters are less exceptional than they used to be,</w:t>
      </w:r>
      <w:r>
        <w:t>"</w:t>
      </w:r>
      <w:r w:rsidRPr="0008385C">
        <w:t xml:space="preserve"> 4-18-2024, Washington Post, https://www.washingtonpost.com/politics/2024/04/18/biden-younger-voters-polling/</w:t>
      </w:r>
    </w:p>
    <w:p w14:paraId="0031EE20" w14:textId="77777777" w:rsidR="009831E7" w:rsidRDefault="009831E7" w:rsidP="009831E7">
      <w:pPr>
        <w:rPr>
          <w:rStyle w:val="StyleUnderline"/>
        </w:rPr>
      </w:pPr>
      <w:r w:rsidRPr="0008385C">
        <w:rPr>
          <w:rStyle w:val="Emphasis"/>
        </w:rPr>
        <w:t>Consider</w:t>
      </w:r>
      <w:r w:rsidRPr="00607893">
        <w:rPr>
          <w:rStyle w:val="StyleUnderline"/>
        </w:rPr>
        <w:t xml:space="preserve">, for example, </w:t>
      </w:r>
      <w:r w:rsidRPr="0008385C">
        <w:rPr>
          <w:rStyle w:val="Emphasis"/>
        </w:rPr>
        <w:t xml:space="preserve">new </w:t>
      </w:r>
      <w:r w:rsidRPr="00401C82">
        <w:rPr>
          <w:rStyle w:val="Emphasis"/>
          <w:highlight w:val="cyan"/>
        </w:rPr>
        <w:t>polling</w:t>
      </w:r>
      <w:r w:rsidRPr="00401C82">
        <w:rPr>
          <w:sz w:val="16"/>
          <w:highlight w:val="cyan"/>
        </w:rPr>
        <w:t xml:space="preserve"> </w:t>
      </w:r>
      <w:r w:rsidRPr="00401C82">
        <w:rPr>
          <w:rStyle w:val="StyleUnderline"/>
          <w:highlight w:val="cyan"/>
        </w:rPr>
        <w:t>from</w:t>
      </w:r>
      <w:r w:rsidRPr="0008385C">
        <w:rPr>
          <w:sz w:val="16"/>
        </w:rPr>
        <w:t xml:space="preserve"> the </w:t>
      </w:r>
      <w:r w:rsidRPr="00401C82">
        <w:rPr>
          <w:rStyle w:val="Emphasis"/>
          <w:highlight w:val="cyan"/>
        </w:rPr>
        <w:t>Harvard</w:t>
      </w:r>
      <w:r w:rsidRPr="0008385C">
        <w:rPr>
          <w:rStyle w:val="Emphasis"/>
        </w:rPr>
        <w:t xml:space="preserve"> Institute</w:t>
      </w:r>
      <w:r w:rsidRPr="0008385C">
        <w:rPr>
          <w:rStyle w:val="StyleUnderline"/>
        </w:rPr>
        <w:t xml:space="preserve"> of Politics </w:t>
      </w:r>
      <w:r w:rsidRPr="00401C82">
        <w:rPr>
          <w:rStyle w:val="StyleUnderline"/>
          <w:highlight w:val="cyan"/>
        </w:rPr>
        <w:t>that considers</w:t>
      </w:r>
      <w:r w:rsidRPr="00607893">
        <w:rPr>
          <w:rStyle w:val="StyleUnderline"/>
        </w:rPr>
        <w:t xml:space="preserve"> only the </w:t>
      </w:r>
      <w:r w:rsidRPr="0008385C">
        <w:rPr>
          <w:rStyle w:val="Emphasis"/>
        </w:rPr>
        <w:t xml:space="preserve">views of </w:t>
      </w:r>
      <w:r w:rsidRPr="00401C82">
        <w:rPr>
          <w:rStyle w:val="Emphasis"/>
          <w:highlight w:val="cyan"/>
        </w:rPr>
        <w:t>adults 18-29</w:t>
      </w:r>
      <w:r w:rsidRPr="0008385C">
        <w:rPr>
          <w:sz w:val="16"/>
        </w:rPr>
        <w:t xml:space="preserve">. </w:t>
      </w:r>
      <w:r w:rsidRPr="00401C82">
        <w:rPr>
          <w:rStyle w:val="StyleUnderline"/>
          <w:highlight w:val="cyan"/>
        </w:rPr>
        <w:t xml:space="preserve">Overall, </w:t>
      </w:r>
      <w:r w:rsidRPr="00401C82">
        <w:rPr>
          <w:rStyle w:val="Emphasis"/>
          <w:highlight w:val="cyan"/>
        </w:rPr>
        <w:t>Biden leads</w:t>
      </w:r>
      <w:r w:rsidRPr="00607893">
        <w:rPr>
          <w:rStyle w:val="StyleUnderline"/>
        </w:rPr>
        <w:t xml:space="preserve"> former president Donald Trump </w:t>
      </w:r>
      <w:r w:rsidRPr="00401C82">
        <w:rPr>
          <w:rStyle w:val="StyleUnderline"/>
          <w:highlight w:val="cyan"/>
        </w:rPr>
        <w:t xml:space="preserve">by </w:t>
      </w:r>
      <w:r w:rsidRPr="00401C82">
        <w:rPr>
          <w:rStyle w:val="Emphasis"/>
          <w:highlight w:val="cyan"/>
        </w:rPr>
        <w:t>eight</w:t>
      </w:r>
      <w:r w:rsidRPr="0008385C">
        <w:rPr>
          <w:rStyle w:val="Emphasis"/>
        </w:rPr>
        <w:t xml:space="preserve"> points</w:t>
      </w:r>
      <w:r w:rsidRPr="0008385C">
        <w:rPr>
          <w:sz w:val="16"/>
        </w:rPr>
        <w:t xml:space="preserve">, 45 percent to 37 percent. </w:t>
      </w:r>
      <w:r w:rsidRPr="00401C82">
        <w:rPr>
          <w:rStyle w:val="StyleUnderline"/>
          <w:highlight w:val="cyan"/>
        </w:rPr>
        <w:t xml:space="preserve">Among </w:t>
      </w:r>
      <w:r w:rsidRPr="00401C82">
        <w:rPr>
          <w:rStyle w:val="Emphasis"/>
          <w:highlight w:val="cyan"/>
        </w:rPr>
        <w:t>registered voters</w:t>
      </w:r>
      <w:r w:rsidRPr="00607893">
        <w:rPr>
          <w:rStyle w:val="StyleUnderline"/>
        </w:rPr>
        <w:t xml:space="preserve">, though, </w:t>
      </w:r>
      <w:r w:rsidRPr="00401C82">
        <w:rPr>
          <w:rStyle w:val="StyleUnderline"/>
          <w:highlight w:val="cyan"/>
        </w:rPr>
        <w:t xml:space="preserve">he’s </w:t>
      </w:r>
      <w:r w:rsidRPr="00401C82">
        <w:rPr>
          <w:rStyle w:val="Emphasis"/>
          <w:highlight w:val="cyan"/>
        </w:rPr>
        <w:t>up 13</w:t>
      </w:r>
      <w:r w:rsidRPr="0008385C">
        <w:rPr>
          <w:rStyle w:val="Emphasis"/>
        </w:rPr>
        <w:t xml:space="preserve"> points</w:t>
      </w:r>
      <w:r w:rsidRPr="0008385C">
        <w:rPr>
          <w:sz w:val="16"/>
        </w:rPr>
        <w:t xml:space="preserve"> </w:t>
      </w:r>
      <w:r w:rsidRPr="0008385C">
        <w:rPr>
          <w:rStyle w:val="StyleUnderline"/>
        </w:rPr>
        <w:t>— 50 percent to 37 percent</w:t>
      </w:r>
      <w:r w:rsidRPr="0008385C">
        <w:rPr>
          <w:sz w:val="16"/>
        </w:rPr>
        <w:t xml:space="preserve">. </w:t>
      </w:r>
      <w:r w:rsidRPr="00607893">
        <w:rPr>
          <w:rStyle w:val="StyleUnderline"/>
        </w:rPr>
        <w:t xml:space="preserve">And </w:t>
      </w:r>
      <w:r w:rsidRPr="00401C82">
        <w:rPr>
          <w:rStyle w:val="StyleUnderline"/>
          <w:highlight w:val="cyan"/>
        </w:rPr>
        <w:t>among those</w:t>
      </w:r>
      <w:r w:rsidRPr="00607893">
        <w:rPr>
          <w:rStyle w:val="StyleUnderline"/>
        </w:rPr>
        <w:t xml:space="preserve"> </w:t>
      </w:r>
      <w:r w:rsidRPr="00401C82">
        <w:rPr>
          <w:rStyle w:val="StyleUnderline"/>
          <w:highlight w:val="cyan"/>
        </w:rPr>
        <w:t xml:space="preserve">who say </w:t>
      </w:r>
      <w:r w:rsidRPr="00401C82">
        <w:rPr>
          <w:rStyle w:val="Emphasis"/>
          <w:highlight w:val="cyan"/>
        </w:rPr>
        <w:t>they’re</w:t>
      </w:r>
      <w:r w:rsidRPr="0008385C">
        <w:rPr>
          <w:rStyle w:val="Emphasis"/>
        </w:rPr>
        <w:t xml:space="preserve"> most </w:t>
      </w:r>
      <w:r w:rsidRPr="00401C82">
        <w:rPr>
          <w:rStyle w:val="Emphasis"/>
          <w:highlight w:val="cyan"/>
        </w:rPr>
        <w:t>likely</w:t>
      </w:r>
      <w:r w:rsidRPr="00607893">
        <w:rPr>
          <w:rStyle w:val="StyleUnderline"/>
        </w:rPr>
        <w:t xml:space="preserve"> to </w:t>
      </w:r>
      <w:r w:rsidRPr="00401C82">
        <w:rPr>
          <w:rStyle w:val="StyleUnderline"/>
          <w:highlight w:val="cyan"/>
        </w:rPr>
        <w:t xml:space="preserve">vote, </w:t>
      </w:r>
      <w:r w:rsidRPr="00401C82">
        <w:rPr>
          <w:rStyle w:val="Emphasis"/>
          <w:highlight w:val="cyan"/>
        </w:rPr>
        <w:t>he’s up 19</w:t>
      </w:r>
      <w:r w:rsidRPr="0008385C">
        <w:rPr>
          <w:rStyle w:val="Emphasis"/>
        </w:rPr>
        <w:t xml:space="preserve"> points</w:t>
      </w:r>
      <w:r w:rsidRPr="00607893">
        <w:rPr>
          <w:rStyle w:val="StyleUnderline"/>
        </w:rPr>
        <w:t>. Biden has 56 percent of support and Trump, again, 37 percent.</w:t>
      </w:r>
    </w:p>
    <w:p w14:paraId="1688EC56" w14:textId="77777777" w:rsidR="009831E7" w:rsidRPr="001419EC" w:rsidRDefault="009831E7" w:rsidP="009831E7">
      <w:pPr>
        <w:rPr>
          <w:rStyle w:val="StyleUnderline"/>
        </w:rPr>
      </w:pPr>
      <w:r w:rsidRPr="00607893">
        <w:rPr>
          <w:rStyle w:val="StyleUnderline"/>
          <w:noProof/>
        </w:rPr>
        <w:lastRenderedPageBreak/>
        <w:drawing>
          <wp:inline distT="0" distB="0" distL="0" distR="0" wp14:anchorId="479201E0" wp14:editId="475EC657">
            <wp:extent cx="4217281" cy="3634450"/>
            <wp:effectExtent l="0" t="0" r="0" b="4445"/>
            <wp:docPr id="346882401"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82401" name="Picture 1" descr="A graph of a number of people&#10;&#10;Description automatically generated"/>
                    <pic:cNvPicPr/>
                  </pic:nvPicPr>
                  <pic:blipFill>
                    <a:blip r:embed="rId6"/>
                    <a:stretch>
                      <a:fillRect/>
                    </a:stretch>
                  </pic:blipFill>
                  <pic:spPr>
                    <a:xfrm>
                      <a:off x="0" y="0"/>
                      <a:ext cx="4227659" cy="3643394"/>
                    </a:xfrm>
                    <a:prstGeom prst="rect">
                      <a:avLst/>
                    </a:prstGeom>
                  </pic:spPr>
                </pic:pic>
              </a:graphicData>
            </a:graphic>
          </wp:inline>
        </w:drawing>
      </w:r>
    </w:p>
    <w:p w14:paraId="1DDF6741" w14:textId="77777777" w:rsidR="009831E7" w:rsidRPr="00244CD7" w:rsidRDefault="009831E7" w:rsidP="009831E7">
      <w:pPr>
        <w:rPr>
          <w:rStyle w:val="StyleUnderline"/>
        </w:rPr>
      </w:pPr>
    </w:p>
    <w:p w14:paraId="1E88D973" w14:textId="77777777" w:rsidR="009831E7" w:rsidRDefault="009831E7" w:rsidP="009831E7">
      <w:pPr>
        <w:pStyle w:val="Heading4"/>
      </w:pPr>
      <w:proofErr w:type="gramStart"/>
      <w:r>
        <w:t>But,</w:t>
      </w:r>
      <w:proofErr w:type="gramEnd"/>
      <w:r>
        <w:t xml:space="preserve"> regardless---youth polls are </w:t>
      </w:r>
      <w:r w:rsidRPr="001419EC">
        <w:rPr>
          <w:u w:val="single"/>
        </w:rPr>
        <w:t xml:space="preserve">error </w:t>
      </w:r>
      <w:proofErr w:type="spellStart"/>
      <w:r w:rsidRPr="001419EC">
        <w:rPr>
          <w:u w:val="single"/>
        </w:rPr>
        <w:t>ladden</w:t>
      </w:r>
      <w:proofErr w:type="spellEnd"/>
      <w:r>
        <w:t xml:space="preserve"> and </w:t>
      </w:r>
      <w:r w:rsidRPr="001419EC">
        <w:rPr>
          <w:u w:val="single"/>
        </w:rPr>
        <w:t>underestimate support</w:t>
      </w:r>
      <w:r>
        <w:t xml:space="preserve">. </w:t>
      </w:r>
    </w:p>
    <w:p w14:paraId="030ADC9C" w14:textId="77777777" w:rsidR="009831E7" w:rsidRPr="001419EC" w:rsidRDefault="009831E7" w:rsidP="009831E7">
      <w:r w:rsidRPr="001419EC">
        <w:rPr>
          <w:b/>
          <w:bCs/>
          <w:sz w:val="26"/>
          <w:szCs w:val="26"/>
        </w:rPr>
        <w:t>Shepard 4-7</w:t>
      </w:r>
      <w:r w:rsidRPr="001419EC">
        <w:t xml:space="preserve"> ---  POLITICO’s senior campaign and elections editor and chief polling analyst.</w:t>
      </w:r>
    </w:p>
    <w:p w14:paraId="52BDF941" w14:textId="77777777" w:rsidR="009831E7" w:rsidRPr="001419EC" w:rsidRDefault="009831E7" w:rsidP="009831E7">
      <w:r w:rsidRPr="001419EC">
        <w:t>Steven, "The polls are suggesting a huge shift in the electorate. Are they right?", 4-7-2024, POLITICO, https://www.politico.com/news/2024/04/07/voter-age-biden-trump-2024-election-00150923</w:t>
      </w:r>
    </w:p>
    <w:p w14:paraId="5D100F60" w14:textId="77777777" w:rsidR="009831E7" w:rsidRDefault="009831E7" w:rsidP="009831E7">
      <w:r>
        <w:t>Trump’s youth-voter surge?</w:t>
      </w:r>
    </w:p>
    <w:p w14:paraId="4C2AC1C5" w14:textId="77777777" w:rsidR="009831E7" w:rsidRPr="001419EC" w:rsidRDefault="009831E7" w:rsidP="009831E7">
      <w:pPr>
        <w:rPr>
          <w:sz w:val="16"/>
        </w:rPr>
      </w:pPr>
      <w:r w:rsidRPr="001419EC">
        <w:rPr>
          <w:rStyle w:val="StyleUnderline"/>
        </w:rPr>
        <w:t xml:space="preserve">Some </w:t>
      </w:r>
      <w:r w:rsidRPr="00401C82">
        <w:rPr>
          <w:rStyle w:val="StyleUnderline"/>
          <w:highlight w:val="cyan"/>
        </w:rPr>
        <w:t>polls</w:t>
      </w:r>
      <w:r w:rsidRPr="001419EC">
        <w:rPr>
          <w:rStyle w:val="StyleUnderline"/>
        </w:rPr>
        <w:t xml:space="preserve"> show Trump</w:t>
      </w:r>
      <w:r w:rsidRPr="001419EC">
        <w:rPr>
          <w:sz w:val="16"/>
        </w:rPr>
        <w:t xml:space="preserve"> </w:t>
      </w:r>
      <w:proofErr w:type="gramStart"/>
      <w:r w:rsidRPr="001419EC">
        <w:rPr>
          <w:sz w:val="16"/>
        </w:rPr>
        <w:t xml:space="preserve">actually </w:t>
      </w:r>
      <w:r w:rsidRPr="001419EC">
        <w:rPr>
          <w:rStyle w:val="StyleUnderline"/>
        </w:rPr>
        <w:t>pulling</w:t>
      </w:r>
      <w:proofErr w:type="gramEnd"/>
      <w:r w:rsidRPr="001419EC">
        <w:rPr>
          <w:rStyle w:val="StyleUnderline"/>
        </w:rPr>
        <w:t xml:space="preserve"> even with</w:t>
      </w:r>
      <w:r w:rsidRPr="001419EC">
        <w:rPr>
          <w:sz w:val="16"/>
        </w:rPr>
        <w:t xml:space="preserve"> — or slightly ahead of — </w:t>
      </w:r>
      <w:r w:rsidRPr="001419EC">
        <w:rPr>
          <w:rStyle w:val="StyleUnderline"/>
        </w:rPr>
        <w:t xml:space="preserve">Biden </w:t>
      </w:r>
      <w:r w:rsidRPr="00401C82">
        <w:rPr>
          <w:rStyle w:val="Emphasis"/>
          <w:highlight w:val="cyan"/>
        </w:rPr>
        <w:t>among young voters</w:t>
      </w:r>
      <w:r w:rsidRPr="001419EC">
        <w:rPr>
          <w:sz w:val="16"/>
        </w:rPr>
        <w:t>. But is that a shift or an outlier?</w:t>
      </w:r>
    </w:p>
    <w:p w14:paraId="1F5891FD" w14:textId="77777777" w:rsidR="009831E7" w:rsidRPr="001419EC" w:rsidRDefault="009831E7" w:rsidP="009831E7">
      <w:pPr>
        <w:rPr>
          <w:rStyle w:val="StyleUnderline"/>
        </w:rPr>
      </w:pPr>
      <w:r w:rsidRPr="001419EC">
        <w:rPr>
          <w:rStyle w:val="StyleUnderline"/>
        </w:rPr>
        <w:t>The evidence is mixed</w:t>
      </w:r>
      <w:r w:rsidRPr="001419EC">
        <w:rPr>
          <w:sz w:val="16"/>
        </w:rPr>
        <w:t xml:space="preserve">, </w:t>
      </w:r>
      <w:r w:rsidRPr="001419EC">
        <w:rPr>
          <w:rStyle w:val="StyleUnderline"/>
        </w:rPr>
        <w:t xml:space="preserve">and polls of the overall electorate </w:t>
      </w:r>
      <w:r w:rsidRPr="00401C82">
        <w:rPr>
          <w:rStyle w:val="StyleUnderline"/>
          <w:highlight w:val="cyan"/>
        </w:rPr>
        <w:t>contain</w:t>
      </w:r>
      <w:r w:rsidRPr="001419EC">
        <w:rPr>
          <w:rStyle w:val="StyleUnderline"/>
        </w:rPr>
        <w:t xml:space="preserve"> only a </w:t>
      </w:r>
      <w:r w:rsidRPr="00401C82">
        <w:rPr>
          <w:rStyle w:val="Emphasis"/>
          <w:highlight w:val="cyan"/>
        </w:rPr>
        <w:t>small sample</w:t>
      </w:r>
      <w:r w:rsidRPr="00401C82">
        <w:rPr>
          <w:rStyle w:val="StyleUnderline"/>
          <w:highlight w:val="cyan"/>
        </w:rPr>
        <w:t xml:space="preserve"> </w:t>
      </w:r>
      <w:r w:rsidRPr="00607893">
        <w:rPr>
          <w:rStyle w:val="StyleUnderline"/>
        </w:rPr>
        <w:t>of</w:t>
      </w:r>
      <w:r w:rsidRPr="001419EC">
        <w:rPr>
          <w:rStyle w:val="StyleUnderline"/>
        </w:rPr>
        <w:t xml:space="preserve"> young </w:t>
      </w:r>
      <w:r w:rsidRPr="00607893">
        <w:rPr>
          <w:rStyle w:val="StyleUnderline"/>
        </w:rPr>
        <w:t>voters</w:t>
      </w:r>
      <w:r w:rsidRPr="001419EC">
        <w:rPr>
          <w:sz w:val="16"/>
        </w:rPr>
        <w:t xml:space="preserve">. </w:t>
      </w:r>
      <w:r w:rsidRPr="001419EC">
        <w:rPr>
          <w:rStyle w:val="StyleUnderline"/>
        </w:rPr>
        <w:t xml:space="preserve">And because </w:t>
      </w:r>
      <w:r w:rsidRPr="00401C82">
        <w:rPr>
          <w:rStyle w:val="StyleUnderline"/>
          <w:highlight w:val="cyan"/>
        </w:rPr>
        <w:t xml:space="preserve">it’s become </w:t>
      </w:r>
      <w:r w:rsidRPr="00401C82">
        <w:rPr>
          <w:rStyle w:val="Emphasis"/>
          <w:highlight w:val="cyan"/>
        </w:rPr>
        <w:t>increasingly difficult</w:t>
      </w:r>
      <w:r w:rsidRPr="00401C82">
        <w:rPr>
          <w:rStyle w:val="StyleUnderline"/>
          <w:highlight w:val="cyan"/>
        </w:rPr>
        <w:t xml:space="preserve"> </w:t>
      </w:r>
      <w:r w:rsidRPr="001419EC">
        <w:rPr>
          <w:rStyle w:val="StyleUnderline"/>
        </w:rPr>
        <w:t xml:space="preserve">for pollsters </w:t>
      </w:r>
      <w:r w:rsidRPr="00401C82">
        <w:rPr>
          <w:rStyle w:val="StyleUnderline"/>
          <w:highlight w:val="cyan"/>
        </w:rPr>
        <w:t xml:space="preserve">to </w:t>
      </w:r>
      <w:r w:rsidRPr="00401C82">
        <w:rPr>
          <w:rStyle w:val="Emphasis"/>
          <w:highlight w:val="cyan"/>
        </w:rPr>
        <w:t xml:space="preserve">interview </w:t>
      </w:r>
      <w:r w:rsidRPr="00607893">
        <w:rPr>
          <w:rStyle w:val="Emphasis"/>
        </w:rPr>
        <w:t>young people</w:t>
      </w:r>
      <w:r w:rsidRPr="001419EC">
        <w:rPr>
          <w:rStyle w:val="StyleUnderline"/>
        </w:rPr>
        <w:t xml:space="preserve">, </w:t>
      </w:r>
      <w:r w:rsidRPr="00401C82">
        <w:rPr>
          <w:rStyle w:val="StyleUnderline"/>
          <w:highlight w:val="cyan"/>
        </w:rPr>
        <w:t>that increases</w:t>
      </w:r>
      <w:r w:rsidRPr="001419EC">
        <w:rPr>
          <w:rStyle w:val="StyleUnderline"/>
        </w:rPr>
        <w:t xml:space="preserve"> the </w:t>
      </w:r>
      <w:r w:rsidRPr="001419EC">
        <w:rPr>
          <w:rStyle w:val="Emphasis"/>
        </w:rPr>
        <w:t xml:space="preserve">chances of </w:t>
      </w:r>
      <w:r w:rsidRPr="00401C82">
        <w:rPr>
          <w:rStyle w:val="Emphasis"/>
          <w:highlight w:val="cyan"/>
        </w:rPr>
        <w:t>errors</w:t>
      </w:r>
      <w:r w:rsidRPr="001419EC">
        <w:rPr>
          <w:rStyle w:val="StyleUnderline"/>
        </w:rPr>
        <w:t>.</w:t>
      </w:r>
    </w:p>
    <w:p w14:paraId="23E54E36" w14:textId="77777777" w:rsidR="009831E7" w:rsidRPr="001419EC" w:rsidRDefault="009831E7" w:rsidP="009831E7">
      <w:pPr>
        <w:rPr>
          <w:rStyle w:val="StyleUnderline"/>
        </w:rPr>
      </w:pPr>
      <w:r w:rsidRPr="00401C82">
        <w:rPr>
          <w:rStyle w:val="StyleUnderline"/>
          <w:highlight w:val="cyan"/>
        </w:rPr>
        <w:t>Traditional</w:t>
      </w:r>
      <w:r w:rsidRPr="001419EC">
        <w:rPr>
          <w:rStyle w:val="StyleUnderline"/>
        </w:rPr>
        <w:t xml:space="preserve"> phone </w:t>
      </w:r>
      <w:r w:rsidRPr="00401C82">
        <w:rPr>
          <w:rStyle w:val="StyleUnderline"/>
          <w:highlight w:val="cyan"/>
        </w:rPr>
        <w:t>polling</w:t>
      </w:r>
      <w:r w:rsidRPr="001419EC">
        <w:rPr>
          <w:rStyle w:val="StyleUnderline"/>
        </w:rPr>
        <w:t xml:space="preserve"> — which </w:t>
      </w:r>
      <w:r w:rsidRPr="001419EC">
        <w:rPr>
          <w:sz w:val="16"/>
        </w:rPr>
        <w:t xml:space="preserve">some media </w:t>
      </w:r>
      <w:r w:rsidRPr="001419EC">
        <w:rPr>
          <w:rStyle w:val="StyleUnderline"/>
        </w:rPr>
        <w:t xml:space="preserve">outlets and academic institutions still employ — </w:t>
      </w:r>
      <w:r w:rsidRPr="00401C82">
        <w:rPr>
          <w:rStyle w:val="StyleUnderline"/>
          <w:highlight w:val="cyan"/>
        </w:rPr>
        <w:t xml:space="preserve">could be </w:t>
      </w:r>
      <w:r w:rsidRPr="00401C82">
        <w:rPr>
          <w:rStyle w:val="Emphasis"/>
          <w:highlight w:val="cyan"/>
        </w:rPr>
        <w:t>difficult</w:t>
      </w:r>
      <w:r w:rsidRPr="00401C82">
        <w:rPr>
          <w:rStyle w:val="StyleUnderline"/>
          <w:highlight w:val="cyan"/>
        </w:rPr>
        <w:t xml:space="preserve"> for </w:t>
      </w:r>
      <w:r w:rsidRPr="00401C82">
        <w:rPr>
          <w:rStyle w:val="Emphasis"/>
          <w:highlight w:val="cyan"/>
        </w:rPr>
        <w:t>capturing</w:t>
      </w:r>
      <w:r w:rsidRPr="001419EC">
        <w:rPr>
          <w:rStyle w:val="Emphasis"/>
        </w:rPr>
        <w:t xml:space="preserve"> young </w:t>
      </w:r>
      <w:r w:rsidRPr="00401C82">
        <w:rPr>
          <w:rStyle w:val="Emphasis"/>
          <w:highlight w:val="cyan"/>
        </w:rPr>
        <w:t>voters</w:t>
      </w:r>
      <w:r w:rsidRPr="001419EC">
        <w:rPr>
          <w:rStyle w:val="StyleUnderline"/>
        </w:rPr>
        <w:t>.</w:t>
      </w:r>
    </w:p>
    <w:p w14:paraId="2EF6230B" w14:textId="77777777" w:rsidR="009831E7" w:rsidRDefault="009831E7" w:rsidP="009831E7">
      <w:pPr>
        <w:rPr>
          <w:rStyle w:val="StyleUnderline"/>
        </w:rPr>
      </w:pPr>
      <w:r>
        <w:t>“</w:t>
      </w:r>
      <w:r w:rsidRPr="00401C82">
        <w:rPr>
          <w:rStyle w:val="StyleUnderline"/>
          <w:highlight w:val="cyan"/>
        </w:rPr>
        <w:t>Even if they’re on a</w:t>
      </w:r>
      <w:r w:rsidRPr="001419EC">
        <w:rPr>
          <w:rStyle w:val="StyleUnderline"/>
        </w:rPr>
        <w:t xml:space="preserve"> cell </w:t>
      </w:r>
      <w:r w:rsidRPr="00401C82">
        <w:rPr>
          <w:rStyle w:val="StyleUnderline"/>
          <w:highlight w:val="cyan"/>
        </w:rPr>
        <w:t>phone</w:t>
      </w:r>
      <w:r w:rsidRPr="001419EC">
        <w:rPr>
          <w:rStyle w:val="StyleUnderline"/>
        </w:rPr>
        <w:t xml:space="preserve">, they’re </w:t>
      </w:r>
      <w:r w:rsidRPr="00401C82">
        <w:rPr>
          <w:rStyle w:val="StyleUnderline"/>
          <w:highlight w:val="cyan"/>
        </w:rPr>
        <w:t xml:space="preserve">much </w:t>
      </w:r>
      <w:r w:rsidRPr="00401C82">
        <w:rPr>
          <w:rStyle w:val="Emphasis"/>
          <w:highlight w:val="cyan"/>
        </w:rPr>
        <w:t>less likely to answer</w:t>
      </w:r>
      <w:r w:rsidRPr="001419EC">
        <w:rPr>
          <w:rStyle w:val="Emphasis"/>
        </w:rPr>
        <w:t xml:space="preserve"> it</w:t>
      </w:r>
      <w:r>
        <w:t xml:space="preserve">,” </w:t>
      </w:r>
      <w:r w:rsidRPr="001419EC">
        <w:rPr>
          <w:rStyle w:val="StyleUnderline"/>
        </w:rPr>
        <w:t>said Abby Kiesa, the deputy director of CIRCLE, a nonpartisan research institute on youth engagement based at Tufts University in Massachusetts</w:t>
      </w:r>
      <w:r>
        <w:t>. “</w:t>
      </w:r>
      <w:r w:rsidRPr="00401C82">
        <w:rPr>
          <w:rStyle w:val="StyleUnderline"/>
          <w:highlight w:val="cyan"/>
        </w:rPr>
        <w:t xml:space="preserve">That </w:t>
      </w:r>
      <w:r w:rsidRPr="00401C82">
        <w:rPr>
          <w:rStyle w:val="Emphasis"/>
          <w:highlight w:val="cyan"/>
        </w:rPr>
        <w:t>makes it hard</w:t>
      </w:r>
      <w:r w:rsidRPr="001419EC">
        <w:rPr>
          <w:rStyle w:val="StyleUnderline"/>
        </w:rPr>
        <w:t xml:space="preserve"> when people are trying to use phone surveys </w:t>
      </w:r>
      <w:r w:rsidRPr="00401C82">
        <w:rPr>
          <w:rStyle w:val="StyleUnderline"/>
          <w:highlight w:val="cyan"/>
        </w:rPr>
        <w:t xml:space="preserve">to reach a </w:t>
      </w:r>
      <w:r w:rsidRPr="00401C82">
        <w:rPr>
          <w:rStyle w:val="Emphasis"/>
          <w:highlight w:val="cyan"/>
        </w:rPr>
        <w:t>representative sample</w:t>
      </w:r>
      <w:r w:rsidRPr="001419EC">
        <w:rPr>
          <w:rStyle w:val="StyleUnderline"/>
        </w:rPr>
        <w:t xml:space="preserve"> of young people.”</w:t>
      </w:r>
    </w:p>
    <w:p w14:paraId="69FE9447" w14:textId="6FA94DB0" w:rsidR="00884CBB" w:rsidRDefault="001660FE" w:rsidP="009831E7">
      <w:pPr>
        <w:pStyle w:val="Heading2"/>
      </w:pPr>
      <w:r>
        <w:lastRenderedPageBreak/>
        <w:t>IL</w:t>
      </w:r>
      <w:r w:rsidR="009831E7">
        <w:t>---</w:t>
      </w:r>
      <w:r w:rsidR="00B57EAE">
        <w:t>Message Focus</w:t>
      </w:r>
    </w:p>
    <w:p w14:paraId="69AD27D7" w14:textId="77777777" w:rsidR="001660FE" w:rsidRDefault="001660FE" w:rsidP="001660FE">
      <w:pPr>
        <w:pStyle w:val="Heading3"/>
      </w:pPr>
      <w:bookmarkStart w:id="0" w:name="_Hlk169441374"/>
      <w:r>
        <w:lastRenderedPageBreak/>
        <w:t>L---AT: No One Cares</w:t>
      </w:r>
    </w:p>
    <w:p w14:paraId="32DE5466" w14:textId="2F6E6712" w:rsidR="001660FE" w:rsidRPr="00F57D86" w:rsidRDefault="001660FE" w:rsidP="001660FE">
      <w:pPr>
        <w:pStyle w:val="Heading4"/>
      </w:pPr>
      <w:r>
        <w:t xml:space="preserve">No one caring is the link – Biden spending time on the plan </w:t>
      </w:r>
      <w:r w:rsidR="00743EED">
        <w:t>trades off with</w:t>
      </w:r>
      <w:r>
        <w:t xml:space="preserve"> his message and gives ammo to the Trump campaign.</w:t>
      </w:r>
    </w:p>
    <w:p w14:paraId="1658991C" w14:textId="77777777" w:rsidR="001660FE" w:rsidRPr="00AD5410" w:rsidRDefault="001660FE" w:rsidP="001660FE">
      <w:r>
        <w:t xml:space="preserve">Zachary </w:t>
      </w:r>
      <w:r w:rsidRPr="00F57D86">
        <w:rPr>
          <w:rStyle w:val="Style13ptBold"/>
        </w:rPr>
        <w:t>Greene</w:t>
      </w:r>
      <w:r>
        <w:t xml:space="preserve"> 10/1/</w:t>
      </w:r>
      <w:r w:rsidRPr="00F57D86">
        <w:rPr>
          <w:rStyle w:val="Style13ptBold"/>
        </w:rPr>
        <w:t>2018</w:t>
      </w:r>
      <w:r>
        <w:t xml:space="preserve"> Associate Professor at the Department of Government and Public Policy at the University of Strathclyde “Being Heard above the Noise: The Role of Incumbent Issue Diversity in Election Campaigns” Polit </w:t>
      </w:r>
      <w:proofErr w:type="spellStart"/>
      <w:r>
        <w:t>Behav</w:t>
      </w:r>
      <w:proofErr w:type="spellEnd"/>
      <w:r>
        <w:t xml:space="preserve"> 42, 487–507 (2020) https://link.springer.com/article/10.1007/s11109-018-9504-2</w:t>
      </w:r>
    </w:p>
    <w:p w14:paraId="5FF688A8" w14:textId="77777777" w:rsidR="001660FE" w:rsidRPr="00F57D86" w:rsidRDefault="001660FE" w:rsidP="001660FE">
      <w:pPr>
        <w:rPr>
          <w:sz w:val="16"/>
        </w:rPr>
      </w:pPr>
      <w:r w:rsidRPr="00F57D86">
        <w:rPr>
          <w:sz w:val="16"/>
        </w:rPr>
        <w:t xml:space="preserve">Parties discuss issues when they expect electoral rewards for emphasizing them. Parties, therefore, should only emphasize their political strengths, assuming full information about the issues that increase support. This logic implies that parties capable of campaigning on diverse topics will appeal to a greater range of issue-motivated voters. The extent to which parties benefit from emphasizing issues depends on voters’ priorities. </w:t>
      </w:r>
      <w:r w:rsidRPr="00AD5410">
        <w:rPr>
          <w:rStyle w:val="StyleUnderline"/>
        </w:rPr>
        <w:t>Voters value</w:t>
      </w:r>
      <w:r w:rsidRPr="00F57D86">
        <w:rPr>
          <w:sz w:val="16"/>
        </w:rPr>
        <w:t xml:space="preserve"> the </w:t>
      </w:r>
      <w:r w:rsidRPr="00AD5410">
        <w:rPr>
          <w:rStyle w:val="StyleUnderline"/>
        </w:rPr>
        <w:t>relative</w:t>
      </w:r>
      <w:r w:rsidRPr="00F57D86">
        <w:rPr>
          <w:sz w:val="16"/>
        </w:rPr>
        <w:t xml:space="preserve"> location of parties’ </w:t>
      </w:r>
      <w:r w:rsidRPr="00AD5410">
        <w:rPr>
          <w:rStyle w:val="StyleUnderline"/>
        </w:rPr>
        <w:t>preferences on broad ideological dimensions</w:t>
      </w:r>
      <w:r w:rsidRPr="00F57D86">
        <w:rPr>
          <w:sz w:val="16"/>
        </w:rPr>
        <w:t xml:space="preserve"> (de Vries and Hobolt 2012; Hobolt and De Vries 2015), </w:t>
      </w:r>
      <w:r w:rsidRPr="00AD5410">
        <w:rPr>
          <w:rStyle w:val="StyleUnderline"/>
        </w:rPr>
        <w:t>but</w:t>
      </w:r>
      <w:r w:rsidRPr="00F57D86">
        <w:rPr>
          <w:sz w:val="16"/>
        </w:rPr>
        <w:t xml:space="preserve"> they </w:t>
      </w:r>
      <w:r w:rsidRPr="00AD5410">
        <w:rPr>
          <w:rStyle w:val="StyleUnderline"/>
        </w:rPr>
        <w:t xml:space="preserve">also hold strong </w:t>
      </w:r>
      <w:r w:rsidRPr="00AD5410">
        <w:rPr>
          <w:rStyle w:val="Emphasis"/>
        </w:rPr>
        <w:t>preferences</w:t>
      </w:r>
      <w:r w:rsidRPr="00AD5410">
        <w:rPr>
          <w:rStyle w:val="StyleUnderline"/>
        </w:rPr>
        <w:t xml:space="preserve"> and differences in </w:t>
      </w:r>
      <w:r w:rsidRPr="00AD5410">
        <w:rPr>
          <w:rStyle w:val="Emphasis"/>
        </w:rPr>
        <w:t>perceived salience</w:t>
      </w:r>
      <w:r w:rsidRPr="00F57D86">
        <w:rPr>
          <w:sz w:val="16"/>
        </w:rPr>
        <w:t xml:space="preserve">. Issue ownership theories argue that </w:t>
      </w:r>
      <w:r w:rsidRPr="00AD5410">
        <w:rPr>
          <w:rStyle w:val="StyleUnderline"/>
        </w:rPr>
        <w:t>parties benefit from campaigning on topics voters perceive the party as competent on</w:t>
      </w:r>
      <w:r w:rsidRPr="00F57D86">
        <w:rPr>
          <w:sz w:val="16"/>
        </w:rPr>
        <w:t>. From this perspective, parties likely address all topics that would provide them with even a marginal electoral gain.</w:t>
      </w:r>
    </w:p>
    <w:p w14:paraId="0FE58BCC" w14:textId="77777777" w:rsidR="001660FE" w:rsidRPr="00F57D86" w:rsidRDefault="001660FE" w:rsidP="001660FE">
      <w:pPr>
        <w:rPr>
          <w:sz w:val="16"/>
        </w:rPr>
      </w:pPr>
      <w:r w:rsidRPr="00F57D86">
        <w:rPr>
          <w:sz w:val="16"/>
        </w:rPr>
        <w:t xml:space="preserve">Competence perceptions are less informed when parties have less relevant or current policy reputations. Consequently, opposition parties are likely able to articulate a more deliberate and crafted policy message, free from ongoing compromise and focused only on issues they identify as most important to traditional electoral constituencies and voters more broadly (Stubager and Slothuus 2013). Relatively less unencumbered by recent policy reputations or the need to square campaign messages with ongoing policy-making, opposition parties should discuss issues on which they hold a relative advantage to build the largest coalition of supporters.Footnote3 Due to past electoral losses, opposition parties will try to benefit from drawing attention away from the issues benefitting the government (Riker 1982) or on which they hold unpopular positions (de Vries and Hobolt 2012). Voters reward parties for discussing their most important issues, as they perceive these parties as responsive, ideologically proximate, and competent on those issues (Bélanger and Meguid 2008). Furthermore, parties addressing diverse issues are more likely to hit on those that resonate most with new voter coalitions (e.g. Riker 1982). Consequently, opposition parties discussing more issues would attract a greater range of voters. As Schattschneider’s (1975) boxing match intuits, parties addressing more topics mobilize more diverse constituents. This logic suggests that parties capable of including more issues for the preceding reasons will attract great electoral </w:t>
      </w:r>
      <w:proofErr w:type="gramStart"/>
      <w:r w:rsidRPr="00F57D86">
        <w:rPr>
          <w:sz w:val="16"/>
        </w:rPr>
        <w:t>support.Footnote</w:t>
      </w:r>
      <w:proofErr w:type="gramEnd"/>
      <w:r w:rsidRPr="00F57D86">
        <w:rPr>
          <w:sz w:val="16"/>
        </w:rPr>
        <w:t>4 This logic informs the preliminary hypothesis in which parties have little recent policy reputation;</w:t>
      </w:r>
    </w:p>
    <w:p w14:paraId="7430C0C3" w14:textId="77777777" w:rsidR="001660FE" w:rsidRPr="00F57D86" w:rsidRDefault="001660FE" w:rsidP="001660FE">
      <w:pPr>
        <w:rPr>
          <w:sz w:val="16"/>
        </w:rPr>
      </w:pPr>
      <w:r w:rsidRPr="00F57D86">
        <w:rPr>
          <w:sz w:val="16"/>
        </w:rPr>
        <w:t>H1</w:t>
      </w:r>
    </w:p>
    <w:p w14:paraId="0D5FE6C3" w14:textId="77777777" w:rsidR="001660FE" w:rsidRPr="00F57D86" w:rsidRDefault="001660FE" w:rsidP="001660FE">
      <w:pPr>
        <w:rPr>
          <w:sz w:val="16"/>
        </w:rPr>
      </w:pPr>
      <w:r w:rsidRPr="00F57D86">
        <w:rPr>
          <w:sz w:val="16"/>
        </w:rPr>
        <w:t>Parties with greater issue diversity in their election platforms will attract a greater percentage of the vote.</w:t>
      </w:r>
    </w:p>
    <w:p w14:paraId="33248C4D" w14:textId="77777777" w:rsidR="001660FE" w:rsidRPr="00F57D86" w:rsidRDefault="001660FE" w:rsidP="001660FE">
      <w:pPr>
        <w:rPr>
          <w:sz w:val="16"/>
        </w:rPr>
      </w:pPr>
      <w:r w:rsidRPr="00F57D86">
        <w:rPr>
          <w:sz w:val="16"/>
        </w:rPr>
        <w:t xml:space="preserve">The initial hypothesis focuses on the scope of issues for parties with only hypothetical policy reputations. </w:t>
      </w:r>
      <w:proofErr w:type="gramStart"/>
      <w:r w:rsidRPr="00F57D86">
        <w:rPr>
          <w:sz w:val="16"/>
        </w:rPr>
        <w:t>But,</w:t>
      </w:r>
      <w:proofErr w:type="gramEnd"/>
      <w:r w:rsidRPr="00F57D86">
        <w:rPr>
          <w:sz w:val="16"/>
        </w:rPr>
        <w:t xml:space="preserve"> the effectiveness of parties’ strategies likely varies under alternate political arrangements. I argue that </w:t>
      </w:r>
      <w:r w:rsidRPr="00AD5410">
        <w:rPr>
          <w:rStyle w:val="Emphasis"/>
        </w:rPr>
        <w:t>incumbency</w:t>
      </w:r>
      <w:r w:rsidRPr="00F57D86">
        <w:rPr>
          <w:sz w:val="16"/>
        </w:rPr>
        <w:t xml:space="preserve"> </w:t>
      </w:r>
      <w:r w:rsidRPr="00AD5410">
        <w:rPr>
          <w:rStyle w:val="StyleUnderline"/>
        </w:rPr>
        <w:t xml:space="preserve">imposes the </w:t>
      </w:r>
      <w:r w:rsidRPr="00AD5410">
        <w:rPr>
          <w:rStyle w:val="Emphasis"/>
        </w:rPr>
        <w:t>key constraint</w:t>
      </w:r>
      <w:r w:rsidRPr="00AD5410">
        <w:rPr>
          <w:rStyle w:val="StyleUnderline"/>
        </w:rPr>
        <w:t xml:space="preserve"> limiting the effectiveness of parties’ policy messages</w:t>
      </w:r>
      <w:r w:rsidRPr="00F57D86">
        <w:rPr>
          <w:sz w:val="16"/>
        </w:rPr>
        <w:t xml:space="preserve">. From this perspective </w:t>
      </w:r>
      <w:r w:rsidRPr="00AD5410">
        <w:rPr>
          <w:rStyle w:val="StyleUnderline"/>
        </w:rPr>
        <w:t xml:space="preserve">voters hold </w:t>
      </w:r>
      <w:r w:rsidRPr="00AD5410">
        <w:rPr>
          <w:rStyle w:val="Emphasis"/>
        </w:rPr>
        <w:t>stronger perceptions</w:t>
      </w:r>
      <w:r w:rsidRPr="00AD5410">
        <w:rPr>
          <w:rStyle w:val="StyleUnderline"/>
        </w:rPr>
        <w:t xml:space="preserve"> of current government parties’ reputations than they do for opposition reputations</w:t>
      </w:r>
      <w:r w:rsidRPr="00F57D86">
        <w:rPr>
          <w:sz w:val="16"/>
        </w:rPr>
        <w:t xml:space="preserve"> (this perspective is consistent with Bawn and </w:t>
      </w:r>
      <w:proofErr w:type="spellStart"/>
      <w:r w:rsidRPr="00F57D86">
        <w:rPr>
          <w:sz w:val="16"/>
        </w:rPr>
        <w:t>Somer-Topcu</w:t>
      </w:r>
      <w:proofErr w:type="spellEnd"/>
      <w:r w:rsidRPr="00F57D86">
        <w:rPr>
          <w:sz w:val="16"/>
        </w:rPr>
        <w:t xml:space="preserve"> 2012; Fortunato and Stevenson 2013). Consequently, </w:t>
      </w:r>
      <w:r w:rsidRPr="00AD5410">
        <w:rPr>
          <w:rStyle w:val="StyleUnderline"/>
        </w:rPr>
        <w:t xml:space="preserve">these perceptions </w:t>
      </w:r>
      <w:r w:rsidRPr="00AD5410">
        <w:rPr>
          <w:rStyle w:val="Emphasis"/>
        </w:rPr>
        <w:t>limit</w:t>
      </w:r>
      <w:r w:rsidRPr="00AD5410">
        <w:rPr>
          <w:rStyle w:val="StyleUnderline"/>
        </w:rPr>
        <w:t xml:space="preserve"> the </w:t>
      </w:r>
      <w:r w:rsidRPr="00AD5410">
        <w:rPr>
          <w:rStyle w:val="Emphasis"/>
        </w:rPr>
        <w:t>effectiveness</w:t>
      </w:r>
      <w:r w:rsidRPr="00AD5410">
        <w:rPr>
          <w:rStyle w:val="StyleUnderline"/>
        </w:rPr>
        <w:t xml:space="preserve"> of incumbents’ appeals to focus voter attention on their most preferred issues</w:t>
      </w:r>
      <w:r w:rsidRPr="00F57D86">
        <w:rPr>
          <w:sz w:val="16"/>
        </w:rPr>
        <w:t xml:space="preserve">. This logic leads me to argue that unlike opposition parties, </w:t>
      </w:r>
      <w:r w:rsidRPr="00AD5410">
        <w:rPr>
          <w:rStyle w:val="StyleUnderline"/>
        </w:rPr>
        <w:t xml:space="preserve">incumbents must focus their policy messages on a </w:t>
      </w:r>
      <w:r w:rsidRPr="00AD5410">
        <w:rPr>
          <w:rStyle w:val="Emphasis"/>
        </w:rPr>
        <w:t>small number of issues</w:t>
      </w:r>
      <w:r w:rsidRPr="00AD5410">
        <w:rPr>
          <w:rStyle w:val="StyleUnderline"/>
        </w:rPr>
        <w:t xml:space="preserve"> for their messages to be </w:t>
      </w:r>
      <w:r w:rsidRPr="00AD5410">
        <w:rPr>
          <w:rStyle w:val="Emphasis"/>
        </w:rPr>
        <w:t>heard over the noise</w:t>
      </w:r>
      <w:r w:rsidRPr="00AD5410">
        <w:rPr>
          <w:rStyle w:val="StyleUnderline"/>
        </w:rPr>
        <w:t xml:space="preserve"> from their electoral context. Voters’ </w:t>
      </w:r>
      <w:r w:rsidRPr="00F57D86">
        <w:rPr>
          <w:rStyle w:val="StyleUnderline"/>
        </w:rPr>
        <w:t>perceptio</w:t>
      </w:r>
      <w:r w:rsidRPr="00AD5410">
        <w:rPr>
          <w:rStyle w:val="StyleUnderline"/>
        </w:rPr>
        <w:t xml:space="preserve">ns of incumbents’ recent policy reputations and current political conditions create a </w:t>
      </w:r>
      <w:r w:rsidRPr="00AD5410">
        <w:rPr>
          <w:rStyle w:val="Emphasis"/>
        </w:rPr>
        <w:t>noisy hurdle</w:t>
      </w:r>
      <w:r w:rsidRPr="00AD5410">
        <w:rPr>
          <w:rStyle w:val="StyleUnderline"/>
        </w:rPr>
        <w:t xml:space="preserve"> that </w:t>
      </w:r>
      <w:r w:rsidRPr="00AD5410">
        <w:rPr>
          <w:rStyle w:val="Emphasis"/>
        </w:rPr>
        <w:t>incumbent</w:t>
      </w:r>
      <w:r w:rsidRPr="00AD5410">
        <w:rPr>
          <w:rStyle w:val="StyleUnderline"/>
        </w:rPr>
        <w:t xml:space="preserve"> </w:t>
      </w:r>
      <w:r w:rsidRPr="00AD5410">
        <w:rPr>
          <w:rStyle w:val="Emphasis"/>
        </w:rPr>
        <w:t>messages struggle to overcome</w:t>
      </w:r>
      <w:r w:rsidRPr="00F57D86">
        <w:rPr>
          <w:sz w:val="16"/>
        </w:rPr>
        <w:t>.</w:t>
      </w:r>
    </w:p>
    <w:p w14:paraId="1C272810" w14:textId="77777777" w:rsidR="001660FE" w:rsidRPr="00F57D86" w:rsidRDefault="001660FE" w:rsidP="001660FE">
      <w:pPr>
        <w:rPr>
          <w:sz w:val="16"/>
        </w:rPr>
      </w:pPr>
      <w:r w:rsidRPr="00F57D86">
        <w:rPr>
          <w:sz w:val="16"/>
        </w:rPr>
        <w:t>Foremost, parties’ campaigns reflect electoral context. For example, incumbents divert attention from economic issues by campaigning on diverse topics when they expect to perform poorly (Vavreck 2009; Greene 2016a). Research on party organizational change hypothesizes that electoral losses impact parties’ internal politics and strategy (</w:t>
      </w:r>
      <w:proofErr w:type="spellStart"/>
      <w:r w:rsidRPr="00F57D86">
        <w:rPr>
          <w:sz w:val="16"/>
        </w:rPr>
        <w:t>Kitschelt</w:t>
      </w:r>
      <w:proofErr w:type="spellEnd"/>
      <w:r w:rsidRPr="00F57D86">
        <w:rPr>
          <w:sz w:val="16"/>
        </w:rPr>
        <w:t xml:space="preserve"> 1989; </w:t>
      </w:r>
      <w:proofErr w:type="spellStart"/>
      <w:r w:rsidRPr="00F57D86">
        <w:rPr>
          <w:sz w:val="16"/>
        </w:rPr>
        <w:t>Harmel</w:t>
      </w:r>
      <w:proofErr w:type="spellEnd"/>
      <w:r w:rsidRPr="00F57D86">
        <w:rPr>
          <w:sz w:val="16"/>
        </w:rPr>
        <w:t xml:space="preserve"> and Janda 1994; Harmel and Tan 2003). Parties pursue alternate tactics, focusing on core or broad constituency appeals, dependent on their position in office (</w:t>
      </w:r>
      <w:proofErr w:type="spellStart"/>
      <w:r w:rsidRPr="00F57D86">
        <w:rPr>
          <w:sz w:val="16"/>
        </w:rPr>
        <w:t>Ezrow</w:t>
      </w:r>
      <w:proofErr w:type="spellEnd"/>
      <w:r w:rsidRPr="00F57D86">
        <w:rPr>
          <w:sz w:val="16"/>
        </w:rPr>
        <w:t xml:space="preserve"> et al. 2011; Green 2011). Incumbent parties often deviate from their primary messages by taking up issues important to competitors to avoid future criticism (Sulkin 2005) and in response to their competitors or the broader party </w:t>
      </w:r>
      <w:r w:rsidRPr="00F57D86">
        <w:rPr>
          <w:sz w:val="16"/>
        </w:rPr>
        <w:lastRenderedPageBreak/>
        <w:t xml:space="preserve">system agenda. This issue uptake results in incumbent parties discussing issues that overlap with their competitors or may even benefit their electoral competitors (e.g. </w:t>
      </w:r>
      <w:proofErr w:type="spellStart"/>
      <w:r w:rsidRPr="00F57D86">
        <w:rPr>
          <w:sz w:val="16"/>
        </w:rPr>
        <w:t>Sigelman</w:t>
      </w:r>
      <w:proofErr w:type="spellEnd"/>
      <w:r w:rsidRPr="00F57D86">
        <w:rPr>
          <w:sz w:val="16"/>
        </w:rPr>
        <w:t xml:space="preserve"> and Buell 2004; Green-Pedersen and Mortensen 2010). Public opinion (</w:t>
      </w:r>
      <w:proofErr w:type="spellStart"/>
      <w:r w:rsidRPr="00F57D86">
        <w:rPr>
          <w:sz w:val="16"/>
        </w:rPr>
        <w:t>Ezrow</w:t>
      </w:r>
      <w:proofErr w:type="spellEnd"/>
      <w:r w:rsidRPr="00F57D86">
        <w:rPr>
          <w:sz w:val="16"/>
        </w:rPr>
        <w:t xml:space="preserve"> 2007; Spoon 2011; Spoon and </w:t>
      </w:r>
      <w:proofErr w:type="spellStart"/>
      <w:r w:rsidRPr="00F57D86">
        <w:rPr>
          <w:sz w:val="16"/>
        </w:rPr>
        <w:t>Klüver</w:t>
      </w:r>
      <w:proofErr w:type="spellEnd"/>
      <w:r w:rsidRPr="00F57D86">
        <w:rPr>
          <w:sz w:val="16"/>
        </w:rPr>
        <w:t xml:space="preserve"> 2014; Wagner and Meyer 2014) and government status regularly influence the topics </w:t>
      </w:r>
      <w:proofErr w:type="gramStart"/>
      <w:r w:rsidRPr="00F57D86">
        <w:rPr>
          <w:sz w:val="16"/>
        </w:rPr>
        <w:t>parties</w:t>
      </w:r>
      <w:proofErr w:type="gramEnd"/>
      <w:r w:rsidRPr="00F57D86">
        <w:rPr>
          <w:sz w:val="16"/>
        </w:rPr>
        <w:t xml:space="preserve"> campaign on (Sulkin 2005; De Vries and Hobolt 2012; Schumacher et al. 2013).</w:t>
      </w:r>
    </w:p>
    <w:p w14:paraId="2538A93C" w14:textId="77777777" w:rsidR="001660FE" w:rsidRPr="00F57D86" w:rsidRDefault="001660FE" w:rsidP="001660FE">
      <w:pPr>
        <w:rPr>
          <w:sz w:val="16"/>
        </w:rPr>
      </w:pPr>
      <w:r w:rsidRPr="00F57D86">
        <w:rPr>
          <w:sz w:val="16"/>
        </w:rPr>
        <w:t xml:space="preserve">I add that </w:t>
      </w:r>
      <w:r w:rsidRPr="00AD5410">
        <w:rPr>
          <w:rStyle w:val="Emphasis"/>
        </w:rPr>
        <w:t>incumbents face vastly different incentives</w:t>
      </w:r>
      <w:r w:rsidRPr="00AD5410">
        <w:rPr>
          <w:rStyle w:val="StyleUnderline"/>
        </w:rPr>
        <w:t xml:space="preserve"> in how they construct their policy messages and</w:t>
      </w:r>
      <w:r w:rsidRPr="00F57D86">
        <w:rPr>
          <w:sz w:val="16"/>
        </w:rPr>
        <w:t xml:space="preserve"> the </w:t>
      </w:r>
      <w:r w:rsidRPr="00AD5410">
        <w:rPr>
          <w:rStyle w:val="StyleUnderline"/>
        </w:rPr>
        <w:t>structure of their campaigns than opposition parties. Controlling office comes with</w:t>
      </w:r>
      <w:r w:rsidRPr="00F57D86">
        <w:rPr>
          <w:sz w:val="16"/>
        </w:rPr>
        <w:t xml:space="preserve"> many policy and resource benefits, but also </w:t>
      </w:r>
      <w:r w:rsidRPr="00AD5410">
        <w:rPr>
          <w:rStyle w:val="StyleUnderline"/>
        </w:rPr>
        <w:t>reputational and informational</w:t>
      </w:r>
      <w:r w:rsidRPr="00F57D86">
        <w:rPr>
          <w:sz w:val="16"/>
        </w:rPr>
        <w:t xml:space="preserve"> </w:t>
      </w:r>
      <w:r w:rsidRPr="00AD5410">
        <w:rPr>
          <w:rStyle w:val="Emphasis"/>
        </w:rPr>
        <w:t>liabilities</w:t>
      </w:r>
      <w:r w:rsidRPr="00F57D86">
        <w:rPr>
          <w:sz w:val="16"/>
        </w:rPr>
        <w:t xml:space="preserve">. Because they organize the structures of government and consequently bare policy-making responsibility for the state of the country, </w:t>
      </w:r>
      <w:r w:rsidRPr="00AD5410">
        <w:rPr>
          <w:rStyle w:val="StyleUnderline"/>
        </w:rPr>
        <w:t xml:space="preserve">incumbents have </w:t>
      </w:r>
      <w:r w:rsidRPr="00AD5410">
        <w:rPr>
          <w:rStyle w:val="Emphasis"/>
        </w:rPr>
        <w:t>salient and ongoing activities</w:t>
      </w:r>
      <w:r w:rsidRPr="00AD5410">
        <w:rPr>
          <w:rStyle w:val="StyleUnderline"/>
        </w:rPr>
        <w:t xml:space="preserve"> voters use to evaluate the content of their messages </w:t>
      </w:r>
      <w:r w:rsidRPr="00F57D86">
        <w:rPr>
          <w:sz w:val="16"/>
        </w:rPr>
        <w:t xml:space="preserve">(Bawn and </w:t>
      </w:r>
      <w:proofErr w:type="spellStart"/>
      <w:r w:rsidRPr="00F57D86">
        <w:rPr>
          <w:sz w:val="16"/>
        </w:rPr>
        <w:t>Somer-Topcu</w:t>
      </w:r>
      <w:proofErr w:type="spellEnd"/>
      <w:r w:rsidRPr="00F57D86">
        <w:rPr>
          <w:sz w:val="16"/>
        </w:rPr>
        <w:t xml:space="preserve"> 2012). This complements research finding that </w:t>
      </w:r>
      <w:r w:rsidRPr="00AD5410">
        <w:rPr>
          <w:rStyle w:val="StyleUnderline"/>
        </w:rPr>
        <w:t xml:space="preserve">voters use </w:t>
      </w:r>
      <w:r w:rsidRPr="00AD5410">
        <w:rPr>
          <w:rStyle w:val="Emphasis"/>
        </w:rPr>
        <w:t>substantial information</w:t>
      </w:r>
      <w:r w:rsidRPr="00AD5410">
        <w:rPr>
          <w:rStyle w:val="StyleUnderline"/>
        </w:rPr>
        <w:t xml:space="preserve"> about incumbents’ </w:t>
      </w:r>
      <w:r w:rsidRPr="00AD5410">
        <w:rPr>
          <w:rStyle w:val="Emphasis"/>
        </w:rPr>
        <w:t>policy activities</w:t>
      </w:r>
      <w:r w:rsidRPr="00F57D86">
        <w:rPr>
          <w:sz w:val="16"/>
        </w:rPr>
        <w:t xml:space="preserve"> such as the state of the economy that is not directly influenced by parties’ policy messages. This effect is more unique to incumbent parties as voters use other sources of information (like their perceptions of incumbent behavior) to evaluate opposition parties’ strengths (Green and Jennings 2012a, b). The disconnect between the content contained in incumbent parties’ messages and voter perceptions of their campaigns and broader priorities is likely exacerbated as media reports often offer limited coverage of the priorities included in candidates’ and parties’ policy messages (e.g. Brandenburg 2006; </w:t>
      </w:r>
      <w:proofErr w:type="spellStart"/>
      <w:r w:rsidRPr="00F57D86">
        <w:rPr>
          <w:sz w:val="16"/>
        </w:rPr>
        <w:t>Lühiste</w:t>
      </w:r>
      <w:proofErr w:type="spellEnd"/>
      <w:r w:rsidRPr="00F57D86">
        <w:rPr>
          <w:sz w:val="16"/>
        </w:rPr>
        <w:t xml:space="preserve"> and </w:t>
      </w:r>
      <w:proofErr w:type="spellStart"/>
      <w:r w:rsidRPr="00F57D86">
        <w:rPr>
          <w:sz w:val="16"/>
        </w:rPr>
        <w:t>Banducci</w:t>
      </w:r>
      <w:proofErr w:type="spellEnd"/>
      <w:r w:rsidRPr="00F57D86">
        <w:rPr>
          <w:sz w:val="16"/>
        </w:rPr>
        <w:t xml:space="preserve"> 2016; Greene and </w:t>
      </w:r>
      <w:proofErr w:type="spellStart"/>
      <w:r w:rsidRPr="00F57D86">
        <w:rPr>
          <w:sz w:val="16"/>
        </w:rPr>
        <w:t>Lühiste</w:t>
      </w:r>
      <w:proofErr w:type="spellEnd"/>
      <w:r w:rsidRPr="00F57D86">
        <w:rPr>
          <w:sz w:val="16"/>
        </w:rPr>
        <w:t xml:space="preserve"> 2017; Merz 2017).</w:t>
      </w:r>
    </w:p>
    <w:p w14:paraId="09C117DA" w14:textId="77777777" w:rsidR="001660FE" w:rsidRPr="00F57D86" w:rsidRDefault="001660FE" w:rsidP="001660FE">
      <w:pPr>
        <w:rPr>
          <w:sz w:val="16"/>
        </w:rPr>
      </w:pPr>
      <w:r w:rsidRPr="00F57D86">
        <w:rPr>
          <w:sz w:val="16"/>
        </w:rPr>
        <w:t xml:space="preserve">This logic implies that incumbency structures incentives differently than for opposition parties; government parties have tangible, temporally relevant, policy records. Their ongoing policy activities and association with government means that voters regularly receive information about the party’s revealed priorities through their activities in government. Although incumbents are hypothetically free to set the content of their agendas, their policy reputations, electoral context, and even opposition critiques of their policy performance mean they must address a range of issues they would normally seek to avoid emphasizing or appear unresponsive (e.g. Green-Pedersen and Mortensen 2010).Footnote5 </w:t>
      </w:r>
      <w:r w:rsidRPr="00AD5410">
        <w:rPr>
          <w:rStyle w:val="StyleUnderline"/>
        </w:rPr>
        <w:t>Incumbent candidates must account for their strengths as well as the immediately relevant recent policies</w:t>
      </w:r>
      <w:r w:rsidRPr="00F57D86">
        <w:rPr>
          <w:sz w:val="16"/>
        </w:rPr>
        <w:t>.Footnote6 In the opposition, parties’ reputations are either hypothetical or based on longer term historical experiences. To impact voter perceptions, government party strategies must account for these reputations. Incumbency induces policy reputations to take on a contemporary or recent importance with voters (see also Green and Jennings’ 2012a, b discussion of government versus opposition competence perceptions).</w:t>
      </w:r>
    </w:p>
    <w:p w14:paraId="4FBCAA63" w14:textId="77777777" w:rsidR="001660FE" w:rsidRPr="00F57D86" w:rsidRDefault="001660FE" w:rsidP="001660FE">
      <w:pPr>
        <w:rPr>
          <w:sz w:val="16"/>
        </w:rPr>
      </w:pPr>
      <w:r w:rsidRPr="00F57D86">
        <w:rPr>
          <w:sz w:val="16"/>
        </w:rPr>
        <w:t xml:space="preserve">Even if incumbents ignore their records, </w:t>
      </w:r>
      <w:r w:rsidRPr="00AD5410">
        <w:rPr>
          <w:rStyle w:val="StyleUnderline"/>
        </w:rPr>
        <w:t xml:space="preserve">voters likely form opinions on incumbent performance based on media and </w:t>
      </w:r>
      <w:r w:rsidRPr="00AD5410">
        <w:rPr>
          <w:rStyle w:val="Emphasis"/>
        </w:rPr>
        <w:t>opposition messages</w:t>
      </w:r>
      <w:r w:rsidRPr="00F57D86">
        <w:rPr>
          <w:sz w:val="16"/>
        </w:rPr>
        <w:t xml:space="preserve"> (Walgrave et al. 2008; Walgrave et al. 2009). Indeed, </w:t>
      </w:r>
      <w:r w:rsidRPr="00AD5410">
        <w:rPr>
          <w:rStyle w:val="StyleUnderline"/>
        </w:rPr>
        <w:t xml:space="preserve">reputations for competence </w:t>
      </w:r>
      <w:r w:rsidRPr="00AD5410">
        <w:rPr>
          <w:rStyle w:val="Emphasis"/>
        </w:rPr>
        <w:t>across issues relate</w:t>
      </w:r>
      <w:r w:rsidRPr="00F57D86">
        <w:rPr>
          <w:sz w:val="16"/>
        </w:rPr>
        <w:t xml:space="preserve">. The likelihood that voters perceive a party as competent on a range of topics increases when their competence on one issue increases (Green and Jennings 2012a, b). Assuming a party possesses a positive reputation for some issues, they might narrow their focus to only those issues.Footnote7 </w:t>
      </w:r>
      <w:r w:rsidRPr="00AD5410">
        <w:rPr>
          <w:rStyle w:val="StyleUnderline"/>
        </w:rPr>
        <w:t>By emphasizing positive reputations on these select issues, parties can increase the likelihood that voters become aware of this priority and broadly foster perceptions of competence</w:t>
      </w:r>
      <w:r w:rsidRPr="00F57D86">
        <w:rPr>
          <w:sz w:val="16"/>
        </w:rPr>
        <w:t>.</w:t>
      </w:r>
    </w:p>
    <w:p w14:paraId="13E1678B" w14:textId="77777777" w:rsidR="001660FE" w:rsidRPr="00F57D86" w:rsidRDefault="001660FE" w:rsidP="001660FE">
      <w:pPr>
        <w:rPr>
          <w:sz w:val="16"/>
        </w:rPr>
      </w:pPr>
      <w:r w:rsidRPr="00F57D86">
        <w:rPr>
          <w:sz w:val="16"/>
        </w:rPr>
        <w:t xml:space="preserve">From this perspective, </w:t>
      </w:r>
      <w:r w:rsidRPr="00AD5410">
        <w:rPr>
          <w:rStyle w:val="StyleUnderline"/>
        </w:rPr>
        <w:t xml:space="preserve">a focused policy message might mobilize voters’ cognitive bias to create a </w:t>
      </w:r>
      <w:r w:rsidRPr="00AD5410">
        <w:rPr>
          <w:rStyle w:val="Emphasis"/>
        </w:rPr>
        <w:t>competence ‘halo</w:t>
      </w:r>
      <w:r w:rsidRPr="00F57D86">
        <w:rPr>
          <w:sz w:val="16"/>
        </w:rPr>
        <w:t xml:space="preserve">.’Footnote8 For potentially supportive, but issue motivated voters, </w:t>
      </w:r>
      <w:r w:rsidRPr="00AD5410">
        <w:rPr>
          <w:rStyle w:val="StyleUnderline"/>
        </w:rPr>
        <w:t xml:space="preserve">appeals </w:t>
      </w:r>
      <w:r w:rsidRPr="00AD5410">
        <w:rPr>
          <w:rStyle w:val="Emphasis"/>
        </w:rPr>
        <w:t>targeted toward</w:t>
      </w:r>
      <w:r w:rsidRPr="00AD5410">
        <w:rPr>
          <w:rStyle w:val="StyleUnderline"/>
        </w:rPr>
        <w:t xml:space="preserve"> their </w:t>
      </w:r>
      <w:r w:rsidRPr="00AD5410">
        <w:rPr>
          <w:rStyle w:val="Emphasis"/>
        </w:rPr>
        <w:t>most salient issues</w:t>
      </w:r>
      <w:r w:rsidRPr="00AD5410">
        <w:rPr>
          <w:rStyle w:val="StyleUnderline"/>
        </w:rPr>
        <w:t xml:space="preserve"> encourages the perception that the party </w:t>
      </w:r>
      <w:r w:rsidRPr="00F57D86">
        <w:rPr>
          <w:sz w:val="16"/>
        </w:rPr>
        <w:t xml:space="preserve">is </w:t>
      </w:r>
      <w:r w:rsidRPr="00AD5410">
        <w:rPr>
          <w:rStyle w:val="Emphasis"/>
        </w:rPr>
        <w:t>competent on a range of issues.</w:t>
      </w:r>
      <w:r w:rsidRPr="00F57D86">
        <w:rPr>
          <w:sz w:val="16"/>
        </w:rPr>
        <w:t xml:space="preserve"> </w:t>
      </w:r>
      <w:r w:rsidRPr="00AD5410">
        <w:rPr>
          <w:rStyle w:val="StyleUnderline"/>
        </w:rPr>
        <w:t xml:space="preserve">A </w:t>
      </w:r>
      <w:r w:rsidRPr="00AD5410">
        <w:rPr>
          <w:rStyle w:val="Emphasis"/>
        </w:rPr>
        <w:t>clear policy message</w:t>
      </w:r>
      <w:r w:rsidRPr="00AD5410">
        <w:rPr>
          <w:rStyle w:val="StyleUnderline"/>
        </w:rPr>
        <w:t xml:space="preserve"> then provides voters with a </w:t>
      </w:r>
      <w:r w:rsidRPr="00AD5410">
        <w:rPr>
          <w:rStyle w:val="Emphasis"/>
        </w:rPr>
        <w:t>comparison point</w:t>
      </w:r>
      <w:r w:rsidRPr="00F57D86">
        <w:rPr>
          <w:sz w:val="16"/>
        </w:rPr>
        <w:t xml:space="preserve"> (</w:t>
      </w:r>
      <w:proofErr w:type="gramStart"/>
      <w:r w:rsidRPr="00F57D86">
        <w:rPr>
          <w:sz w:val="16"/>
        </w:rPr>
        <w:t>similar to</w:t>
      </w:r>
      <w:proofErr w:type="gramEnd"/>
      <w:r w:rsidRPr="00F57D86">
        <w:rPr>
          <w:sz w:val="16"/>
        </w:rPr>
        <w:t xml:space="preserve"> what Bawn and </w:t>
      </w:r>
      <w:proofErr w:type="spellStart"/>
      <w:r w:rsidRPr="00F57D86">
        <w:rPr>
          <w:sz w:val="16"/>
        </w:rPr>
        <w:t>Somer-Topcu</w:t>
      </w:r>
      <w:proofErr w:type="spellEnd"/>
      <w:r w:rsidRPr="00F57D86">
        <w:rPr>
          <w:sz w:val="16"/>
        </w:rPr>
        <w:t xml:space="preserve"> 2012 label as a discount) </w:t>
      </w:r>
      <w:r w:rsidRPr="00AD5410">
        <w:rPr>
          <w:rStyle w:val="StyleUnderline"/>
        </w:rPr>
        <w:t xml:space="preserve">and </w:t>
      </w:r>
      <w:r w:rsidRPr="00AD5410">
        <w:rPr>
          <w:rStyle w:val="Emphasis"/>
        </w:rPr>
        <w:t>limits the need to campaign</w:t>
      </w:r>
      <w:r w:rsidRPr="00AD5410">
        <w:rPr>
          <w:rStyle w:val="StyleUnderline"/>
        </w:rPr>
        <w:t xml:space="preserve"> on all issues</w:t>
      </w:r>
      <w:r w:rsidRPr="00F57D86">
        <w:rPr>
          <w:sz w:val="16"/>
        </w:rPr>
        <w:t xml:space="preserve">. </w:t>
      </w:r>
      <w:r w:rsidRPr="00AD5410">
        <w:rPr>
          <w:rStyle w:val="StyleUnderline"/>
        </w:rPr>
        <w:t xml:space="preserve">Consequently, voters likely place themselves </w:t>
      </w:r>
      <w:r w:rsidRPr="00AD5410">
        <w:rPr>
          <w:rStyle w:val="Emphasis"/>
        </w:rPr>
        <w:t>closer</w:t>
      </w:r>
      <w:r w:rsidRPr="00AD5410">
        <w:rPr>
          <w:rStyle w:val="StyleUnderline"/>
        </w:rPr>
        <w:t xml:space="preserve"> to those parties </w:t>
      </w:r>
      <w:r w:rsidRPr="00AD5410">
        <w:rPr>
          <w:rStyle w:val="Emphasis"/>
        </w:rPr>
        <w:t>than their actual positions warrant</w:t>
      </w:r>
      <w:r w:rsidRPr="00AD5410">
        <w:rPr>
          <w:rStyle w:val="StyleUnderline"/>
        </w:rPr>
        <w:t xml:space="preserve"> on less salient issues</w:t>
      </w:r>
      <w:r w:rsidRPr="00F57D86">
        <w:rPr>
          <w:sz w:val="16"/>
        </w:rPr>
        <w:t xml:space="preserve"> (</w:t>
      </w:r>
      <w:proofErr w:type="spellStart"/>
      <w:r w:rsidRPr="00F57D86">
        <w:rPr>
          <w:sz w:val="16"/>
        </w:rPr>
        <w:t>Tomz</w:t>
      </w:r>
      <w:proofErr w:type="spellEnd"/>
      <w:r w:rsidRPr="00F57D86">
        <w:rPr>
          <w:sz w:val="16"/>
        </w:rPr>
        <w:t xml:space="preserve"> and van </w:t>
      </w:r>
      <w:proofErr w:type="spellStart"/>
      <w:r w:rsidRPr="00F57D86">
        <w:rPr>
          <w:sz w:val="16"/>
        </w:rPr>
        <w:t>Houweling</w:t>
      </w:r>
      <w:proofErr w:type="spellEnd"/>
      <w:r w:rsidRPr="00F57D86">
        <w:rPr>
          <w:sz w:val="16"/>
        </w:rPr>
        <w:t xml:space="preserve"> 2009; </w:t>
      </w:r>
      <w:proofErr w:type="spellStart"/>
      <w:r w:rsidRPr="00F57D86">
        <w:rPr>
          <w:sz w:val="16"/>
        </w:rPr>
        <w:t>Rovny</w:t>
      </w:r>
      <w:proofErr w:type="spellEnd"/>
      <w:r w:rsidRPr="00F57D86">
        <w:rPr>
          <w:sz w:val="16"/>
        </w:rPr>
        <w:t xml:space="preserve"> 2012, 2013; </w:t>
      </w:r>
      <w:proofErr w:type="spellStart"/>
      <w:r w:rsidRPr="00F57D86">
        <w:rPr>
          <w:sz w:val="16"/>
        </w:rPr>
        <w:t>Somer-Topcu</w:t>
      </w:r>
      <w:proofErr w:type="spellEnd"/>
      <w:r w:rsidRPr="00F57D86">
        <w:rPr>
          <w:sz w:val="16"/>
        </w:rPr>
        <w:t xml:space="preserve"> 2015). This discussion </w:t>
      </w:r>
      <w:r w:rsidRPr="00F57D86">
        <w:rPr>
          <w:sz w:val="16"/>
        </w:rPr>
        <w:lastRenderedPageBreak/>
        <w:t xml:space="preserve">implies that </w:t>
      </w:r>
      <w:r w:rsidRPr="00AD5410">
        <w:rPr>
          <w:rStyle w:val="Emphasis"/>
        </w:rPr>
        <w:t>voter</w:t>
      </w:r>
      <w:r w:rsidRPr="00AD5410">
        <w:rPr>
          <w:rStyle w:val="StyleUnderline"/>
        </w:rPr>
        <w:t xml:space="preserve"> </w:t>
      </w:r>
      <w:r w:rsidRPr="00AD5410">
        <w:rPr>
          <w:rStyle w:val="Emphasis"/>
        </w:rPr>
        <w:t>evaluations</w:t>
      </w:r>
      <w:r w:rsidRPr="00AD5410">
        <w:rPr>
          <w:rStyle w:val="StyleUnderline"/>
        </w:rPr>
        <w:t xml:space="preserve"> of incumbents will be </w:t>
      </w:r>
      <w:r w:rsidRPr="00AD5410">
        <w:rPr>
          <w:rStyle w:val="Emphasis"/>
        </w:rPr>
        <w:t>more positive</w:t>
      </w:r>
      <w:r w:rsidRPr="00AD5410">
        <w:rPr>
          <w:rStyle w:val="StyleUnderline"/>
        </w:rPr>
        <w:t xml:space="preserve"> when presented with a </w:t>
      </w:r>
      <w:r w:rsidRPr="00AD5410">
        <w:rPr>
          <w:rStyle w:val="Emphasis"/>
        </w:rPr>
        <w:t>focused policy message</w:t>
      </w:r>
      <w:r w:rsidRPr="00AD5410">
        <w:rPr>
          <w:rStyle w:val="StyleUnderline"/>
        </w:rPr>
        <w:t xml:space="preserve"> on a </w:t>
      </w:r>
      <w:r w:rsidRPr="00AD5410">
        <w:rPr>
          <w:rStyle w:val="Emphasis"/>
        </w:rPr>
        <w:t>small issue scope</w:t>
      </w:r>
      <w:r w:rsidRPr="00AD5410">
        <w:rPr>
          <w:rStyle w:val="StyleUnderline"/>
        </w:rPr>
        <w:t>.</w:t>
      </w:r>
    </w:p>
    <w:p w14:paraId="494DEF3A" w14:textId="77777777" w:rsidR="001660FE" w:rsidRPr="00F57D86" w:rsidRDefault="001660FE" w:rsidP="001660FE">
      <w:pPr>
        <w:rPr>
          <w:sz w:val="16"/>
        </w:rPr>
      </w:pPr>
      <w:r w:rsidRPr="00F57D86">
        <w:rPr>
          <w:sz w:val="16"/>
        </w:rPr>
        <w:t xml:space="preserve">Altogether, this logic indicates that incumbent </w:t>
      </w:r>
      <w:proofErr w:type="gramStart"/>
      <w:r w:rsidRPr="00F57D86">
        <w:rPr>
          <w:sz w:val="16"/>
        </w:rPr>
        <w:t>parties</w:t>
      </w:r>
      <w:proofErr w:type="gramEnd"/>
      <w:r w:rsidRPr="00F57D86">
        <w:rPr>
          <w:sz w:val="16"/>
        </w:rPr>
        <w:t xml:space="preserve"> profit when they focus their attention on a limited set of issues for a number of reasons. </w:t>
      </w:r>
      <w:r w:rsidRPr="00AD5410">
        <w:rPr>
          <w:rStyle w:val="StyleUnderline"/>
        </w:rPr>
        <w:t xml:space="preserve">When incumbent parties’ election campaigns are forced to </w:t>
      </w:r>
      <w:r w:rsidRPr="00AD5410">
        <w:rPr>
          <w:rStyle w:val="Emphasis"/>
        </w:rPr>
        <w:t xml:space="preserve">become too </w:t>
      </w:r>
      <w:proofErr w:type="gramStart"/>
      <w:r w:rsidRPr="00AD5410">
        <w:rPr>
          <w:rStyle w:val="Emphasis"/>
        </w:rPr>
        <w:t>diverse</w:t>
      </w:r>
      <w:proofErr w:type="gramEnd"/>
      <w:r w:rsidRPr="00AD5410">
        <w:rPr>
          <w:rStyle w:val="StyleUnderline"/>
        </w:rPr>
        <w:t xml:space="preserve"> they </w:t>
      </w:r>
      <w:r w:rsidRPr="00AD5410">
        <w:rPr>
          <w:rStyle w:val="Emphasis"/>
        </w:rPr>
        <w:t>attract less support</w:t>
      </w:r>
      <w:r w:rsidRPr="00AD5410">
        <w:rPr>
          <w:rStyle w:val="StyleUnderline"/>
        </w:rPr>
        <w:t xml:space="preserve"> than incumbents with a clear, direct message because of the broader information and perceptions voters hold about incumbents. As voters focus more on revealed behaviors and discount parties’ messages</w:t>
      </w:r>
      <w:r w:rsidRPr="00F57D86">
        <w:rPr>
          <w:sz w:val="16"/>
        </w:rPr>
        <w:t xml:space="preserve">, the </w:t>
      </w:r>
      <w:r w:rsidRPr="00AD5410">
        <w:rPr>
          <w:rStyle w:val="StyleUnderline"/>
        </w:rPr>
        <w:t>contents of an overly diverse message</w:t>
      </w:r>
      <w:r w:rsidRPr="00F57D86">
        <w:rPr>
          <w:sz w:val="16"/>
        </w:rPr>
        <w:t xml:space="preserve"> likely </w:t>
      </w:r>
      <w:r w:rsidRPr="00AD5410">
        <w:rPr>
          <w:rStyle w:val="StyleUnderline"/>
        </w:rPr>
        <w:t>become lost or fail to reach the intended audience</w:t>
      </w:r>
      <w:r w:rsidRPr="00F57D86">
        <w:rPr>
          <w:sz w:val="16"/>
        </w:rPr>
        <w:t xml:space="preserve">. Essentially, </w:t>
      </w:r>
      <w:r w:rsidRPr="00AD5410">
        <w:rPr>
          <w:rStyle w:val="StyleUnderline"/>
        </w:rPr>
        <w:t>the large amount of information about their policy behaviors and activities overpowers the incumbent party’s diverse, but weak appeals</w:t>
      </w:r>
      <w:r w:rsidRPr="00F57D86">
        <w:rPr>
          <w:sz w:val="16"/>
        </w:rPr>
        <w:t xml:space="preserve">. Further, </w:t>
      </w:r>
      <w:r w:rsidRPr="00AD5410">
        <w:rPr>
          <w:rStyle w:val="StyleUnderline"/>
        </w:rPr>
        <w:t>incumbents that distribute attention across too many issues (</w:t>
      </w:r>
      <w:r w:rsidRPr="00AD5410">
        <w:rPr>
          <w:rStyle w:val="Emphasis"/>
        </w:rPr>
        <w:t>even if they are</w:t>
      </w:r>
      <w:r w:rsidRPr="00AD5410">
        <w:rPr>
          <w:rStyle w:val="StyleUnderline"/>
        </w:rPr>
        <w:t xml:space="preserve"> past </w:t>
      </w:r>
      <w:r w:rsidRPr="00AD5410">
        <w:rPr>
          <w:rStyle w:val="Emphasis"/>
        </w:rPr>
        <w:t>achievements</w:t>
      </w:r>
      <w:r w:rsidRPr="00F57D86">
        <w:rPr>
          <w:sz w:val="16"/>
        </w:rPr>
        <w:t xml:space="preserve">) </w:t>
      </w:r>
      <w:r w:rsidRPr="00AD5410">
        <w:rPr>
          <w:rStyle w:val="StyleUnderline"/>
        </w:rPr>
        <w:t xml:space="preserve">risk being labeled as </w:t>
      </w:r>
      <w:r w:rsidRPr="00AD5410">
        <w:rPr>
          <w:rStyle w:val="Emphasis"/>
        </w:rPr>
        <w:t>uninterested in any individual policy</w:t>
      </w:r>
      <w:r w:rsidRPr="00F57D86">
        <w:rPr>
          <w:sz w:val="16"/>
        </w:rPr>
        <w:t xml:space="preserve"> </w:t>
      </w:r>
      <w:r w:rsidRPr="00AD5410">
        <w:rPr>
          <w:rStyle w:val="StyleUnderline"/>
        </w:rPr>
        <w:t xml:space="preserve">as the </w:t>
      </w:r>
      <w:r w:rsidRPr="00AD5410">
        <w:rPr>
          <w:rStyle w:val="Emphasis"/>
        </w:rPr>
        <w:t>limited salience signals</w:t>
      </w:r>
      <w:r w:rsidRPr="00AD5410">
        <w:rPr>
          <w:rStyle w:val="StyleUnderline"/>
        </w:rPr>
        <w:t xml:space="preserve"> the party’s </w:t>
      </w:r>
      <w:r w:rsidRPr="00AD5410">
        <w:rPr>
          <w:rStyle w:val="Emphasis"/>
        </w:rPr>
        <w:t>indifference</w:t>
      </w:r>
      <w:r w:rsidRPr="00AD5410">
        <w:rPr>
          <w:rStyle w:val="StyleUnderline"/>
        </w:rPr>
        <w:t>.</w:t>
      </w:r>
      <w:r w:rsidRPr="00F57D86">
        <w:rPr>
          <w:sz w:val="16"/>
        </w:rPr>
        <w:t xml:space="preserve"> Likewise, addressing issues owned by other parties’ also likely shifts voters to view opposition parties more favorably (e.g. Green-Pedersen and Mortensen 2010). Finally, an overly diverse message might encourage the perception that incumbents only opportunistically seek to maintain the status quo with no clear policy interests. Ultimately, </w:t>
      </w:r>
      <w:r w:rsidRPr="00AD5410">
        <w:rPr>
          <w:rStyle w:val="StyleUnderline"/>
        </w:rPr>
        <w:t xml:space="preserve">an inability to reach </w:t>
      </w:r>
      <w:r w:rsidRPr="00AD5410">
        <w:rPr>
          <w:rStyle w:val="Emphasis"/>
        </w:rPr>
        <w:t>distinct</w:t>
      </w:r>
      <w:r w:rsidRPr="00AD5410">
        <w:rPr>
          <w:rStyle w:val="StyleUnderline"/>
        </w:rPr>
        <w:t xml:space="preserve"> voter </w:t>
      </w:r>
      <w:r w:rsidRPr="00AD5410">
        <w:rPr>
          <w:rStyle w:val="Emphasis"/>
        </w:rPr>
        <w:t>groups</w:t>
      </w:r>
      <w:r w:rsidRPr="00AD5410">
        <w:rPr>
          <w:rStyle w:val="StyleUnderline"/>
        </w:rPr>
        <w:t xml:space="preserve">, an </w:t>
      </w:r>
      <w:r w:rsidRPr="00AD5410">
        <w:rPr>
          <w:rStyle w:val="Emphasis"/>
        </w:rPr>
        <w:t>unclear or distracted message</w:t>
      </w:r>
      <w:r w:rsidRPr="00AD5410">
        <w:rPr>
          <w:rStyle w:val="StyleUnderline"/>
        </w:rPr>
        <w:t xml:space="preserve">, and evidence of only a </w:t>
      </w:r>
      <w:r w:rsidRPr="00AD5410">
        <w:rPr>
          <w:rStyle w:val="Emphasis"/>
        </w:rPr>
        <w:t>weak policy commitment</w:t>
      </w:r>
      <w:r w:rsidRPr="00AD5410">
        <w:rPr>
          <w:rStyle w:val="StyleUnderline"/>
        </w:rPr>
        <w:t xml:space="preserve"> are </w:t>
      </w:r>
      <w:r w:rsidRPr="00AD5410">
        <w:rPr>
          <w:rStyle w:val="Emphasis"/>
        </w:rPr>
        <w:t>unlikely to motivate</w:t>
      </w:r>
      <w:r w:rsidRPr="00AD5410">
        <w:rPr>
          <w:rStyle w:val="StyleUnderline"/>
        </w:rPr>
        <w:t xml:space="preserve"> many </w:t>
      </w:r>
      <w:proofErr w:type="gramStart"/>
      <w:r w:rsidRPr="00AD5410">
        <w:rPr>
          <w:rStyle w:val="StyleUnderline"/>
        </w:rPr>
        <w:t>issue</w:t>
      </w:r>
      <w:proofErr w:type="gramEnd"/>
      <w:r w:rsidRPr="00AD5410">
        <w:rPr>
          <w:rStyle w:val="StyleUnderline"/>
        </w:rPr>
        <w:t xml:space="preserve"> focused voters to turnout</w:t>
      </w:r>
      <w:r w:rsidRPr="00F57D86">
        <w:rPr>
          <w:sz w:val="16"/>
        </w:rPr>
        <w:t>.</w:t>
      </w:r>
    </w:p>
    <w:p w14:paraId="4DDF5298" w14:textId="77777777" w:rsidR="001660FE" w:rsidRPr="00F57D86" w:rsidRDefault="001660FE" w:rsidP="001660FE">
      <w:pPr>
        <w:rPr>
          <w:sz w:val="16"/>
        </w:rPr>
      </w:pPr>
      <w:r w:rsidRPr="00F57D86">
        <w:rPr>
          <w:sz w:val="16"/>
        </w:rPr>
        <w:t xml:space="preserve">Instead, </w:t>
      </w:r>
      <w:r w:rsidRPr="00AD5410">
        <w:rPr>
          <w:rStyle w:val="Emphasis"/>
        </w:rPr>
        <w:t>a more cohesive</w:t>
      </w:r>
      <w:r w:rsidRPr="00F57D86">
        <w:rPr>
          <w:sz w:val="16"/>
        </w:rPr>
        <w:t xml:space="preserve">, </w:t>
      </w:r>
      <w:r w:rsidRPr="00AD5410">
        <w:rPr>
          <w:rStyle w:val="Emphasis"/>
        </w:rPr>
        <w:t>less diverse platform</w:t>
      </w:r>
      <w:r w:rsidRPr="00F57D86">
        <w:rPr>
          <w:sz w:val="16"/>
        </w:rPr>
        <w:t xml:space="preserve"> </w:t>
      </w:r>
      <w:r w:rsidRPr="00AD5410">
        <w:rPr>
          <w:rStyle w:val="StyleUnderline"/>
        </w:rPr>
        <w:t>will indicate a clear and forceful policy message to overcome voters’ discounts of the incumbent and signals government competence more broadly. A narrow policy message allows incumbents to overcome past policy reputations by focusing directly on future reforms rather than a range of successes and failures</w:t>
      </w:r>
      <w:r w:rsidRPr="00F57D86">
        <w:rPr>
          <w:sz w:val="16"/>
        </w:rPr>
        <w:t xml:space="preserve"> (that might also remind voters of other parties’ strengths). </w:t>
      </w:r>
      <w:r w:rsidRPr="00AD5410">
        <w:rPr>
          <w:rStyle w:val="StyleUnderline"/>
        </w:rPr>
        <w:t xml:space="preserve">Proposed reforms will be </w:t>
      </w:r>
      <w:proofErr w:type="gramStart"/>
      <w:r w:rsidRPr="00AD5410">
        <w:rPr>
          <w:rStyle w:val="StyleUnderline"/>
        </w:rPr>
        <w:t>clearer</w:t>
      </w:r>
      <w:proofErr w:type="gramEnd"/>
      <w:r w:rsidRPr="00AD5410">
        <w:rPr>
          <w:rStyle w:val="StyleUnderline"/>
        </w:rPr>
        <w:t xml:space="preserve"> and their importance articulated to a wider audience</w:t>
      </w:r>
      <w:r w:rsidRPr="00F57D86">
        <w:rPr>
          <w:sz w:val="16"/>
        </w:rPr>
        <w:t xml:space="preserve">. Ultimately, if voters discount government parties’ statements because of their policy records (Bawn and </w:t>
      </w:r>
      <w:proofErr w:type="spellStart"/>
      <w:r w:rsidRPr="00F57D86">
        <w:rPr>
          <w:sz w:val="16"/>
        </w:rPr>
        <w:t>Somer-Topcu</w:t>
      </w:r>
      <w:proofErr w:type="spellEnd"/>
      <w:r w:rsidRPr="00F57D86">
        <w:rPr>
          <w:sz w:val="16"/>
        </w:rPr>
        <w:t xml:space="preserve"> 2012), </w:t>
      </w:r>
      <w:r w:rsidRPr="00AD5410">
        <w:rPr>
          <w:rStyle w:val="StyleUnderline"/>
        </w:rPr>
        <w:t xml:space="preserve">incumbents will need to develop a </w:t>
      </w:r>
      <w:r w:rsidRPr="00AD5410">
        <w:rPr>
          <w:rStyle w:val="Emphasis"/>
        </w:rPr>
        <w:t>clearer, cohesive message</w:t>
      </w:r>
      <w:r w:rsidRPr="00AD5410">
        <w:rPr>
          <w:rStyle w:val="StyleUnderline"/>
        </w:rPr>
        <w:t xml:space="preserve"> to attract the </w:t>
      </w:r>
      <w:r w:rsidRPr="00AD5410">
        <w:rPr>
          <w:rStyle w:val="Emphasis"/>
        </w:rPr>
        <w:t>most voter support</w:t>
      </w:r>
      <w:r w:rsidRPr="00F57D86">
        <w:rPr>
          <w:sz w:val="16"/>
        </w:rPr>
        <w:t>. In the second hypothesis, I propose that incumbency status moderates the effect of issue diversity on electoral success.</w:t>
      </w:r>
    </w:p>
    <w:p w14:paraId="0B7078D9" w14:textId="77777777" w:rsidR="001660FE" w:rsidRPr="00F57D86" w:rsidRDefault="001660FE" w:rsidP="001660FE">
      <w:pPr>
        <w:rPr>
          <w:sz w:val="16"/>
        </w:rPr>
      </w:pPr>
      <w:r w:rsidRPr="00F57D86">
        <w:rPr>
          <w:sz w:val="16"/>
        </w:rPr>
        <w:t>H2</w:t>
      </w:r>
    </w:p>
    <w:p w14:paraId="74D8D852" w14:textId="77777777" w:rsidR="001660FE" w:rsidRPr="00F57D86" w:rsidRDefault="001660FE" w:rsidP="001660FE">
      <w:pPr>
        <w:rPr>
          <w:sz w:val="16"/>
        </w:rPr>
      </w:pPr>
      <w:r w:rsidRPr="00F57D86">
        <w:rPr>
          <w:sz w:val="16"/>
        </w:rPr>
        <w:t xml:space="preserve">Incumbency moderates the effect of issue diversity. Greater issue diversity increases voter support for opposition </w:t>
      </w:r>
      <w:proofErr w:type="gramStart"/>
      <w:r w:rsidRPr="00F57D86">
        <w:rPr>
          <w:sz w:val="16"/>
        </w:rPr>
        <w:t>parties, but</w:t>
      </w:r>
      <w:proofErr w:type="gramEnd"/>
      <w:r w:rsidRPr="00F57D86">
        <w:rPr>
          <w:sz w:val="16"/>
        </w:rPr>
        <w:t xml:space="preserve"> decreases support for incumbent government parties.</w:t>
      </w:r>
    </w:p>
    <w:p w14:paraId="3DEFCA89" w14:textId="77777777" w:rsidR="001660FE" w:rsidRDefault="001660FE" w:rsidP="001660FE">
      <w:pPr>
        <w:rPr>
          <w:sz w:val="16"/>
        </w:rPr>
      </w:pPr>
      <w:r w:rsidRPr="00F57D86">
        <w:rPr>
          <w:sz w:val="16"/>
        </w:rPr>
        <w:t xml:space="preserve">In summary, the scope of issues in parties’ campaigns predicts party electoral success. Building on past studies of issue competition, I argue that as opposition parties increase issue </w:t>
      </w:r>
      <w:proofErr w:type="gramStart"/>
      <w:r w:rsidRPr="00F57D86">
        <w:rPr>
          <w:sz w:val="16"/>
        </w:rPr>
        <w:t>scope</w:t>
      </w:r>
      <w:proofErr w:type="gramEnd"/>
      <w:r w:rsidRPr="00F57D86">
        <w:rPr>
          <w:sz w:val="16"/>
        </w:rPr>
        <w:t xml:space="preserve"> they attract greater electoral support. The logic follows that their more abstract policy reputations and fewer competing narratives about their policy priorities allow these parties to create more purposeful election campaigns. </w:t>
      </w:r>
      <w:r w:rsidRPr="00F57D86">
        <w:rPr>
          <w:rStyle w:val="StyleUnderline"/>
        </w:rPr>
        <w:t>Incumbent parties</w:t>
      </w:r>
      <w:r w:rsidRPr="00F57D86">
        <w:rPr>
          <w:sz w:val="16"/>
        </w:rPr>
        <w:t xml:space="preserve">, however, </w:t>
      </w:r>
      <w:r w:rsidRPr="00F57D86">
        <w:rPr>
          <w:rStyle w:val="StyleUnderline"/>
        </w:rPr>
        <w:t>benefit from</w:t>
      </w:r>
      <w:r w:rsidRPr="00F57D86">
        <w:rPr>
          <w:sz w:val="16"/>
        </w:rPr>
        <w:t xml:space="preserve"> an alternate approach. </w:t>
      </w:r>
      <w:r w:rsidRPr="00F57D86">
        <w:rPr>
          <w:rStyle w:val="StyleUnderline"/>
        </w:rPr>
        <w:t xml:space="preserve">Including a smaller number of issues </w:t>
      </w:r>
      <w:r w:rsidRPr="00F57D86">
        <w:rPr>
          <w:sz w:val="16"/>
        </w:rPr>
        <w:t xml:space="preserve">enables them </w:t>
      </w:r>
      <w:r w:rsidRPr="00F57D86">
        <w:rPr>
          <w:rStyle w:val="StyleUnderline"/>
        </w:rPr>
        <w:t xml:space="preserve">to </w:t>
      </w:r>
      <w:r w:rsidRPr="00F57D86">
        <w:rPr>
          <w:rStyle w:val="Emphasis"/>
        </w:rPr>
        <w:t>overcome</w:t>
      </w:r>
      <w:r w:rsidRPr="00F57D86">
        <w:rPr>
          <w:sz w:val="16"/>
        </w:rPr>
        <w:t xml:space="preserve"> the </w:t>
      </w:r>
      <w:r w:rsidRPr="00F57D86">
        <w:rPr>
          <w:rStyle w:val="Emphasis"/>
        </w:rPr>
        <w:t>noise</w:t>
      </w:r>
      <w:r w:rsidRPr="00F57D86">
        <w:rPr>
          <w:sz w:val="16"/>
        </w:rPr>
        <w:t xml:space="preserve"> </w:t>
      </w:r>
      <w:r w:rsidRPr="00F57D86">
        <w:rPr>
          <w:rStyle w:val="StyleUnderline"/>
        </w:rPr>
        <w:t>generated by their broader policy reputations and information voters have about the governments’ policy priorities from the electoral context</w:t>
      </w:r>
      <w:r w:rsidRPr="00F57D86">
        <w:rPr>
          <w:sz w:val="16"/>
        </w:rPr>
        <w:t xml:space="preserve">. Essentially, </w:t>
      </w:r>
      <w:r w:rsidRPr="00F57D86">
        <w:rPr>
          <w:rStyle w:val="StyleUnderline"/>
        </w:rPr>
        <w:t xml:space="preserve">a more focused message allows incumbents to </w:t>
      </w:r>
      <w:r w:rsidRPr="00F57D86">
        <w:rPr>
          <w:rStyle w:val="Emphasis"/>
        </w:rPr>
        <w:lastRenderedPageBreak/>
        <w:t>overcome voters’ discounts</w:t>
      </w:r>
      <w:r w:rsidRPr="00F57D86">
        <w:rPr>
          <w:rStyle w:val="StyleUnderline"/>
        </w:rPr>
        <w:t xml:space="preserve"> of their </w:t>
      </w:r>
      <w:r w:rsidRPr="00F57D86">
        <w:rPr>
          <w:rStyle w:val="Emphasis"/>
        </w:rPr>
        <w:t>policy statements</w:t>
      </w:r>
      <w:r w:rsidRPr="00F57D86">
        <w:rPr>
          <w:sz w:val="16"/>
        </w:rPr>
        <w:t xml:space="preserve">. </w:t>
      </w:r>
      <w:r w:rsidRPr="00F57D86">
        <w:rPr>
          <w:rStyle w:val="StyleUnderline"/>
        </w:rPr>
        <w:t xml:space="preserve">Voters punish incumbents when they are </w:t>
      </w:r>
      <w:r w:rsidRPr="00F57D86">
        <w:rPr>
          <w:rStyle w:val="Emphasis"/>
        </w:rPr>
        <w:t>weighed down</w:t>
      </w:r>
      <w:r w:rsidRPr="00F57D86">
        <w:rPr>
          <w:rStyle w:val="StyleUnderline"/>
        </w:rPr>
        <w:t xml:space="preserve"> by the </w:t>
      </w:r>
      <w:r w:rsidRPr="00F57D86">
        <w:rPr>
          <w:rStyle w:val="Emphasis"/>
        </w:rPr>
        <w:t>details</w:t>
      </w:r>
      <w:r w:rsidRPr="00F57D86">
        <w:rPr>
          <w:rStyle w:val="StyleUnderline"/>
        </w:rPr>
        <w:t xml:space="preserve"> and </w:t>
      </w:r>
      <w:r w:rsidRPr="00F57D86">
        <w:rPr>
          <w:rStyle w:val="Emphasis"/>
        </w:rPr>
        <w:t>compromises</w:t>
      </w:r>
      <w:r w:rsidRPr="00F57D86">
        <w:rPr>
          <w:rStyle w:val="StyleUnderline"/>
        </w:rPr>
        <w:t xml:space="preserve"> of their </w:t>
      </w:r>
      <w:r w:rsidRPr="00F57D86">
        <w:rPr>
          <w:rStyle w:val="Emphasis"/>
        </w:rPr>
        <w:t>mundane policy records</w:t>
      </w:r>
      <w:r w:rsidRPr="00F57D86">
        <w:rPr>
          <w:rStyle w:val="StyleUnderline"/>
        </w:rPr>
        <w:t xml:space="preserve"> and incumbents fail to ‘</w:t>
      </w:r>
      <w:r w:rsidRPr="00F57D86">
        <w:rPr>
          <w:rStyle w:val="Emphasis"/>
        </w:rPr>
        <w:t>stay on message</w:t>
      </w:r>
      <w:r w:rsidRPr="00F57D86">
        <w:rPr>
          <w:rStyle w:val="StyleUnderline"/>
        </w:rPr>
        <w:t>.</w:t>
      </w:r>
      <w:r w:rsidRPr="00F57D86">
        <w:rPr>
          <w:sz w:val="16"/>
        </w:rPr>
        <w:t>’</w:t>
      </w:r>
    </w:p>
    <w:bookmarkEnd w:id="0"/>
    <w:p w14:paraId="3339B047" w14:textId="502960D9" w:rsidR="001660FE" w:rsidRPr="002D79B5" w:rsidRDefault="001660FE" w:rsidP="001660FE">
      <w:pPr>
        <w:pStyle w:val="Heading4"/>
      </w:pPr>
      <w:r>
        <w:t>Biden needs to raise the salience of abortion to win</w:t>
      </w:r>
      <w:r w:rsidR="009E6394">
        <w:t xml:space="preserve"> – the plan trades off.</w:t>
      </w:r>
    </w:p>
    <w:p w14:paraId="472C6AB6" w14:textId="77777777" w:rsidR="001660FE" w:rsidRPr="002D79B5" w:rsidRDefault="001660FE" w:rsidP="001660FE">
      <w:r w:rsidRPr="002D79B5">
        <w:t xml:space="preserve">Matthew </w:t>
      </w:r>
      <w:r w:rsidRPr="002D79B5">
        <w:rPr>
          <w:rStyle w:val="Style13ptBold"/>
        </w:rPr>
        <w:t>Yglesias 4/1</w:t>
      </w:r>
      <w:r w:rsidRPr="002D79B5">
        <w:t>/24 cofounder of Vox, Senior Fellow at the Niskanen Center “The new politics of abortion rights” Slow Boring https://www.slowboring.com/p/the-new-politics-of-abortion-rights</w:t>
      </w:r>
    </w:p>
    <w:p w14:paraId="0E069692" w14:textId="77777777" w:rsidR="001660FE" w:rsidRPr="002D79B5" w:rsidRDefault="001660FE" w:rsidP="001660FE">
      <w:pPr>
        <w:rPr>
          <w:sz w:val="16"/>
        </w:rPr>
      </w:pPr>
      <w:r w:rsidRPr="002D79B5">
        <w:rPr>
          <w:sz w:val="16"/>
        </w:rPr>
        <w:t>These have all been powerful messaging opportunities that arose organically from the manifest injustice of hard-right abortion politics.</w:t>
      </w:r>
    </w:p>
    <w:p w14:paraId="2DCB1956" w14:textId="77777777" w:rsidR="001660FE" w:rsidRPr="002D79B5" w:rsidRDefault="001660FE" w:rsidP="001660FE">
      <w:pPr>
        <w:rPr>
          <w:sz w:val="16"/>
        </w:rPr>
      </w:pPr>
      <w:r w:rsidRPr="002D79B5">
        <w:rPr>
          <w:sz w:val="16"/>
        </w:rPr>
        <w:t xml:space="preserve">Stories like this </w:t>
      </w:r>
      <w:r w:rsidRPr="002D79B5">
        <w:rPr>
          <w:rStyle w:val="Emphasis"/>
          <w:highlight w:val="cyan"/>
        </w:rPr>
        <w:t>drive up the salience</w:t>
      </w:r>
      <w:r w:rsidRPr="002D79B5">
        <w:rPr>
          <w:sz w:val="16"/>
        </w:rPr>
        <w:t xml:space="preserve"> </w:t>
      </w:r>
      <w:r w:rsidRPr="002D79B5">
        <w:rPr>
          <w:rStyle w:val="StyleUnderline"/>
          <w:highlight w:val="cyan"/>
        </w:rPr>
        <w:t>of a bad issue</w:t>
      </w:r>
      <w:r w:rsidRPr="00B22AAE">
        <w:rPr>
          <w:rStyle w:val="StyleUnderline"/>
        </w:rPr>
        <w:t xml:space="preserve"> for conservatives </w:t>
      </w:r>
      <w:r w:rsidRPr="002D79B5">
        <w:rPr>
          <w:rStyle w:val="StyleUnderline"/>
          <w:highlight w:val="cyan"/>
        </w:rPr>
        <w:t>and make it harder for Republicans</w:t>
      </w:r>
      <w:r w:rsidRPr="00B22AAE">
        <w:rPr>
          <w:rStyle w:val="StyleUnderline"/>
        </w:rPr>
        <w:t xml:space="preserve"> </w:t>
      </w:r>
      <w:r w:rsidRPr="002D79B5">
        <w:rPr>
          <w:rStyle w:val="StyleUnderline"/>
          <w:highlight w:val="cyan"/>
        </w:rPr>
        <w:t xml:space="preserve">execute their preferred strategy of </w:t>
      </w:r>
      <w:r w:rsidRPr="002D79B5">
        <w:rPr>
          <w:rStyle w:val="Emphasis"/>
          <w:highlight w:val="cyan"/>
        </w:rPr>
        <w:t>not talking about abortion</w:t>
      </w:r>
      <w:r w:rsidRPr="002D79B5">
        <w:rPr>
          <w:sz w:val="16"/>
        </w:rPr>
        <w:t xml:space="preserve"> while appointing die-hard fetal personhood advocates to key jobs.</w:t>
      </w:r>
    </w:p>
    <w:p w14:paraId="6397B7DB" w14:textId="77777777" w:rsidR="001660FE" w:rsidRPr="002D79B5" w:rsidRDefault="001660FE" w:rsidP="001660FE">
      <w:pPr>
        <w:rPr>
          <w:sz w:val="16"/>
        </w:rPr>
      </w:pPr>
      <w:r w:rsidRPr="002D79B5">
        <w:rPr>
          <w:sz w:val="16"/>
        </w:rPr>
        <w:t>We haven’t yet seen the kind of coordinated, deliberately staged acts of civil disobedience that can sometimes transform politics (Rosa Parks, as I think most people know, wasn’t a random woman who was tired of sitting in the back of the bus — she was executing a deliberate activism strategy to force the daily injustice of segregation onto the front pages).</w:t>
      </w:r>
    </w:p>
    <w:p w14:paraId="4E752E90" w14:textId="77777777" w:rsidR="001660FE" w:rsidRDefault="001660FE" w:rsidP="001660FE">
      <w:r w:rsidRPr="002D79B5">
        <w:rPr>
          <w:sz w:val="16"/>
        </w:rPr>
        <w:t xml:space="preserve">But as someone who has been critical of leftists for being too eager to engage in edgy, confrontational activism, I do want to say that </w:t>
      </w:r>
      <w:r w:rsidRPr="002D79B5">
        <w:rPr>
          <w:rStyle w:val="StyleUnderline"/>
          <w:highlight w:val="cyan"/>
        </w:rPr>
        <w:t>this</w:t>
      </w:r>
      <w:r w:rsidRPr="00B22AAE">
        <w:rPr>
          <w:rStyle w:val="StyleUnderline"/>
        </w:rPr>
        <w:t xml:space="preserve"> topic strikes me as the contemporary issue that </w:t>
      </w:r>
      <w:r w:rsidRPr="002D79B5">
        <w:rPr>
          <w:rStyle w:val="StyleUnderline"/>
          <w:highlight w:val="cyan"/>
        </w:rPr>
        <w:t xml:space="preserve">is </w:t>
      </w:r>
      <w:r w:rsidRPr="002D79B5">
        <w:rPr>
          <w:rStyle w:val="Emphasis"/>
          <w:highlight w:val="cyan"/>
        </w:rPr>
        <w:t>best suited</w:t>
      </w:r>
      <w:r w:rsidRPr="00B22AAE">
        <w:rPr>
          <w:rStyle w:val="StyleUnderline"/>
        </w:rPr>
        <w:t xml:space="preserve"> </w:t>
      </w:r>
      <w:r w:rsidRPr="002D79B5">
        <w:rPr>
          <w:rStyle w:val="StyleUnderline"/>
          <w:highlight w:val="cyan"/>
        </w:rPr>
        <w:t>to</w:t>
      </w:r>
      <w:r w:rsidRPr="00B22AAE">
        <w:rPr>
          <w:rStyle w:val="StyleUnderline"/>
        </w:rPr>
        <w:t xml:space="preserve"> this kind of </w:t>
      </w:r>
      <w:r w:rsidRPr="002D79B5">
        <w:rPr>
          <w:rStyle w:val="Emphasis"/>
          <w:highlight w:val="cyan"/>
        </w:rPr>
        <w:t>aggressive strategy</w:t>
      </w:r>
      <w:r w:rsidRPr="002D79B5">
        <w:rPr>
          <w:sz w:val="16"/>
        </w:rPr>
        <w:t xml:space="preserve">. </w:t>
      </w:r>
      <w:r w:rsidRPr="002D79B5">
        <w:rPr>
          <w:rStyle w:val="StyleUnderline"/>
          <w:highlight w:val="cyan"/>
        </w:rPr>
        <w:t xml:space="preserve">People </w:t>
      </w:r>
      <w:r w:rsidRPr="002D79B5">
        <w:rPr>
          <w:rStyle w:val="Emphasis"/>
          <w:highlight w:val="cyan"/>
        </w:rPr>
        <w:t>hate</w:t>
      </w:r>
      <w:r w:rsidRPr="00B22AAE">
        <w:rPr>
          <w:rStyle w:val="Emphasis"/>
        </w:rPr>
        <w:t xml:space="preserve"> the </w:t>
      </w:r>
      <w:r w:rsidRPr="002D79B5">
        <w:rPr>
          <w:rStyle w:val="Emphasis"/>
          <w:highlight w:val="cyan"/>
        </w:rPr>
        <w:t>rules</w:t>
      </w:r>
      <w:r w:rsidRPr="002D79B5">
        <w:rPr>
          <w:rStyle w:val="StyleUnderline"/>
          <w:highlight w:val="cyan"/>
        </w:rPr>
        <w:t xml:space="preserve"> Republicans are making</w:t>
      </w:r>
      <w:r w:rsidRPr="002D79B5">
        <w:rPr>
          <w:sz w:val="16"/>
          <w:highlight w:val="cyan"/>
        </w:rPr>
        <w:t>,</w:t>
      </w:r>
      <w:r w:rsidRPr="002D79B5">
        <w:rPr>
          <w:sz w:val="16"/>
        </w:rPr>
        <w:t xml:space="preserve"> </w:t>
      </w:r>
      <w:r w:rsidRPr="002D79B5">
        <w:rPr>
          <w:rStyle w:val="Emphasis"/>
          <w:highlight w:val="cyan"/>
        </w:rPr>
        <w:t>Republicans</w:t>
      </w:r>
      <w:r w:rsidRPr="00B22AAE">
        <w:rPr>
          <w:rStyle w:val="StyleUnderline"/>
        </w:rPr>
        <w:t xml:space="preserve"> themselves </w:t>
      </w:r>
      <w:r w:rsidRPr="002D79B5">
        <w:rPr>
          <w:rStyle w:val="Emphasis"/>
          <w:highlight w:val="cyan"/>
        </w:rPr>
        <w:t>are embarrassed</w:t>
      </w:r>
      <w:r w:rsidRPr="002D79B5">
        <w:rPr>
          <w:rStyle w:val="StyleUnderline"/>
          <w:highlight w:val="cyan"/>
        </w:rPr>
        <w:t xml:space="preserve"> to talk about</w:t>
      </w:r>
      <w:r w:rsidRPr="00B22AAE">
        <w:rPr>
          <w:rStyle w:val="StyleUnderline"/>
        </w:rPr>
        <w:t xml:space="preserve"> enforcing </w:t>
      </w:r>
      <w:r w:rsidRPr="002D79B5">
        <w:rPr>
          <w:rStyle w:val="StyleUnderline"/>
          <w:highlight w:val="cyan"/>
        </w:rPr>
        <w:t>them</w:t>
      </w:r>
      <w:r w:rsidRPr="00B22AAE">
        <w:rPr>
          <w:rStyle w:val="StyleUnderline"/>
        </w:rPr>
        <w:t xml:space="preserve">, </w:t>
      </w:r>
      <w:r w:rsidRPr="002D79B5">
        <w:rPr>
          <w:rStyle w:val="StyleUnderline"/>
          <w:highlight w:val="cyan"/>
        </w:rPr>
        <w:t xml:space="preserve">and the </w:t>
      </w:r>
      <w:r w:rsidRPr="002D79B5">
        <w:rPr>
          <w:rStyle w:val="Emphasis"/>
          <w:highlight w:val="cyan"/>
        </w:rPr>
        <w:t>biggest substantive risk</w:t>
      </w:r>
      <w:r w:rsidRPr="002D79B5">
        <w:rPr>
          <w:rStyle w:val="StyleUnderline"/>
          <w:highlight w:val="cyan"/>
        </w:rPr>
        <w:t xml:space="preserve"> to abortion rights isn’t that people don’t agree</w:t>
      </w:r>
      <w:r w:rsidRPr="00B22AAE">
        <w:rPr>
          <w:rStyle w:val="StyleUnderline"/>
        </w:rPr>
        <w:t xml:space="preserve"> with the cause, </w:t>
      </w:r>
      <w:r w:rsidRPr="002D79B5">
        <w:rPr>
          <w:rStyle w:val="StyleUnderline"/>
          <w:highlight w:val="cyan"/>
        </w:rPr>
        <w:t>it’s</w:t>
      </w:r>
      <w:r w:rsidRPr="00B22AAE">
        <w:rPr>
          <w:rStyle w:val="StyleUnderline"/>
        </w:rPr>
        <w:t xml:space="preserve"> that many </w:t>
      </w:r>
      <w:r w:rsidRPr="002D79B5">
        <w:rPr>
          <w:rStyle w:val="Emphasis"/>
          <w:highlight w:val="cyan"/>
        </w:rPr>
        <w:t>people</w:t>
      </w:r>
      <w:r w:rsidRPr="00B22AAE">
        <w:rPr>
          <w:rStyle w:val="Emphasis"/>
        </w:rPr>
        <w:t xml:space="preserve"> </w:t>
      </w:r>
      <w:r w:rsidRPr="002D79B5">
        <w:rPr>
          <w:rStyle w:val="Emphasis"/>
        </w:rPr>
        <w:t>may</w:t>
      </w:r>
      <w:r w:rsidRPr="00B22AAE">
        <w:rPr>
          <w:rStyle w:val="Emphasis"/>
        </w:rPr>
        <w:t xml:space="preserve"> just </w:t>
      </w:r>
      <w:r w:rsidRPr="002D79B5">
        <w:rPr>
          <w:rStyle w:val="Emphasis"/>
          <w:highlight w:val="cyan"/>
        </w:rPr>
        <w:t>not</w:t>
      </w:r>
      <w:r w:rsidRPr="00B22AAE">
        <w:rPr>
          <w:rStyle w:val="Emphasis"/>
        </w:rPr>
        <w:t xml:space="preserve"> be </w:t>
      </w:r>
      <w:r w:rsidRPr="002D79B5">
        <w:rPr>
          <w:rStyle w:val="Emphasis"/>
          <w:highlight w:val="cyan"/>
        </w:rPr>
        <w:t>thinking about it enough</w:t>
      </w:r>
      <w:r>
        <w:t xml:space="preserve">. </w:t>
      </w:r>
      <w:r w:rsidRPr="002D79B5">
        <w:rPr>
          <w:rStyle w:val="StyleUnderline"/>
          <w:highlight w:val="cyan"/>
        </w:rPr>
        <w:t xml:space="preserve">Anything that </w:t>
      </w:r>
      <w:r w:rsidRPr="002D79B5">
        <w:rPr>
          <w:rStyle w:val="Emphasis"/>
          <w:highlight w:val="cyan"/>
        </w:rPr>
        <w:t>forces more attention</w:t>
      </w:r>
      <w:r w:rsidRPr="00B22AAE">
        <w:rPr>
          <w:rStyle w:val="StyleUnderline"/>
        </w:rPr>
        <w:t xml:space="preserve"> to the issue </w:t>
      </w:r>
      <w:r w:rsidRPr="002D79B5">
        <w:rPr>
          <w:rStyle w:val="StyleUnderline"/>
          <w:highlight w:val="cyan"/>
        </w:rPr>
        <w:t xml:space="preserve">and </w:t>
      </w:r>
      <w:r w:rsidRPr="002D79B5">
        <w:rPr>
          <w:rStyle w:val="Emphasis"/>
          <w:highlight w:val="cyan"/>
        </w:rPr>
        <w:t>prevents it from fading</w:t>
      </w:r>
      <w:r w:rsidRPr="00B22AAE">
        <w:rPr>
          <w:rStyle w:val="StyleUnderline"/>
        </w:rPr>
        <w:t xml:space="preserve"> from view </w:t>
      </w:r>
      <w:r w:rsidRPr="002D79B5">
        <w:rPr>
          <w:rStyle w:val="StyleUnderline"/>
          <w:highlight w:val="cyan"/>
        </w:rPr>
        <w:t xml:space="preserve">is </w:t>
      </w:r>
      <w:r w:rsidRPr="002D79B5">
        <w:rPr>
          <w:rStyle w:val="Emphasis"/>
          <w:highlight w:val="cyan"/>
        </w:rPr>
        <w:t>constructive</w:t>
      </w:r>
      <w:r w:rsidRPr="00B22AAE">
        <w:rPr>
          <w:rStyle w:val="StyleUnderline"/>
        </w:rPr>
        <w:t xml:space="preserve">, </w:t>
      </w:r>
      <w:r w:rsidRPr="00605EED">
        <w:rPr>
          <w:sz w:val="16"/>
        </w:rPr>
        <w:t>and dramatic events that make real-world news are much more impactful than paid television ads.</w:t>
      </w:r>
    </w:p>
    <w:p w14:paraId="1B06BDFA" w14:textId="5DBCD9A4" w:rsidR="003362C4" w:rsidRDefault="003362C4" w:rsidP="003362C4">
      <w:pPr>
        <w:pStyle w:val="Heading4"/>
      </w:pPr>
      <w:r>
        <w:t xml:space="preserve">On polling </w:t>
      </w:r>
      <w:r w:rsidR="000C7025">
        <w:rPr>
          <w:u w:val="single"/>
        </w:rPr>
        <w:t>alone,</w:t>
      </w:r>
      <w:r>
        <w:t xml:space="preserve"> the </w:t>
      </w:r>
      <w:r w:rsidR="000C7025">
        <w:t>post-conviction</w:t>
      </w:r>
      <w:r>
        <w:t xml:space="preserve"> environment is 50/50. Trump’s conviction shifting voters proves </w:t>
      </w:r>
      <w:r w:rsidR="000C7025">
        <w:t>Biden can win if he stays on message.</w:t>
      </w:r>
    </w:p>
    <w:p w14:paraId="7351B5DC" w14:textId="110E1BA1" w:rsidR="003362C4" w:rsidRPr="003362C4" w:rsidRDefault="003362C4" w:rsidP="003362C4">
      <w:r>
        <w:t xml:space="preserve">Lakshya </w:t>
      </w:r>
      <w:r w:rsidRPr="003362C4">
        <w:rPr>
          <w:rStyle w:val="Style13ptBold"/>
        </w:rPr>
        <w:t>Jain</w:t>
      </w:r>
      <w:r>
        <w:t xml:space="preserve"> </w:t>
      </w:r>
      <w:r w:rsidRPr="003362C4">
        <w:rPr>
          <w:rStyle w:val="Style13ptBold"/>
        </w:rPr>
        <w:t>6/20</w:t>
      </w:r>
      <w:r>
        <w:t xml:space="preserve">/24 Partner at </w:t>
      </w:r>
      <w:proofErr w:type="spellStart"/>
      <w:r>
        <w:t>Splitticket</w:t>
      </w:r>
      <w:proofErr w:type="spellEnd"/>
      <w:r>
        <w:t>, electoral model designer, software engineer and a computer scientist UC Berkeley class of 2019 BA, class of 2020 MS “The Conviction Bounce” https://split-ticket.org/2024/06/20/the-conviction-bounce/</w:t>
      </w:r>
    </w:p>
    <w:p w14:paraId="4E8B0EBF" w14:textId="77777777" w:rsidR="003362C4" w:rsidRPr="00A752DD" w:rsidRDefault="003362C4" w:rsidP="003362C4">
      <w:pPr>
        <w:rPr>
          <w:sz w:val="16"/>
        </w:rPr>
      </w:pPr>
      <w:r w:rsidRPr="003362C4">
        <w:rPr>
          <w:rStyle w:val="StyleUnderline"/>
        </w:rPr>
        <w:t>The 2024 presidential cycle has been defined by</w:t>
      </w:r>
      <w:r w:rsidRPr="00A752DD">
        <w:rPr>
          <w:sz w:val="16"/>
        </w:rPr>
        <w:t xml:space="preserve"> two things. The first is </w:t>
      </w:r>
      <w:r w:rsidRPr="003362C4">
        <w:rPr>
          <w:rStyle w:val="StyleUnderline"/>
        </w:rPr>
        <w:t>its length</w:t>
      </w:r>
      <w:r w:rsidRPr="00A752DD">
        <w:rPr>
          <w:sz w:val="16"/>
        </w:rPr>
        <w:t>; in previous cycles, the matchup only became clear in March or April, but this time around, the scene was arguably already set by the beginning of the year. That means that this has been the longest general election “season” in recent memory.</w:t>
      </w:r>
    </w:p>
    <w:p w14:paraId="47C18B08" w14:textId="77777777" w:rsidR="003362C4" w:rsidRPr="00A752DD" w:rsidRDefault="003362C4" w:rsidP="003362C4">
      <w:pPr>
        <w:rPr>
          <w:sz w:val="16"/>
        </w:rPr>
      </w:pPr>
      <w:r w:rsidRPr="00A752DD">
        <w:rPr>
          <w:sz w:val="16"/>
        </w:rPr>
        <w:t xml:space="preserve">The second is its </w:t>
      </w:r>
      <w:r w:rsidRPr="003362C4">
        <w:rPr>
          <w:rStyle w:val="Emphasis"/>
        </w:rPr>
        <w:t>sheer stability</w:t>
      </w:r>
      <w:r w:rsidRPr="00A752DD">
        <w:rPr>
          <w:sz w:val="16"/>
        </w:rPr>
        <w:t xml:space="preserve"> — seemingly every national poll consistently shows a rightward swing of roughly six points, on average. And while Biden has lost less ground in the older, whiter Midwest than he has in the Sun Belt, both sets of states have seen rightward swings at the presidential level.</w:t>
      </w:r>
    </w:p>
    <w:p w14:paraId="66FF7CFB" w14:textId="77777777" w:rsidR="003362C4" w:rsidRPr="00A752DD" w:rsidRDefault="003362C4" w:rsidP="003362C4">
      <w:pPr>
        <w:rPr>
          <w:sz w:val="16"/>
        </w:rPr>
      </w:pPr>
      <w:r w:rsidRPr="003362C4">
        <w:rPr>
          <w:rStyle w:val="StyleUnderline"/>
        </w:rPr>
        <w:t>This has</w:t>
      </w:r>
      <w:r w:rsidRPr="00A752DD">
        <w:rPr>
          <w:sz w:val="16"/>
        </w:rPr>
        <w:t xml:space="preserve"> understandably </w:t>
      </w:r>
      <w:r w:rsidRPr="003362C4">
        <w:rPr>
          <w:rStyle w:val="StyleUnderline"/>
        </w:rPr>
        <w:t>led to</w:t>
      </w:r>
      <w:r w:rsidRPr="00A752DD">
        <w:rPr>
          <w:sz w:val="16"/>
        </w:rPr>
        <w:t xml:space="preserve"> a rather </w:t>
      </w:r>
      <w:r w:rsidRPr="003362C4">
        <w:rPr>
          <w:rStyle w:val="Emphasis"/>
        </w:rPr>
        <w:t>static</w:t>
      </w:r>
      <w:r w:rsidRPr="00A752DD">
        <w:rPr>
          <w:sz w:val="16"/>
        </w:rPr>
        <w:t xml:space="preserve"> manner of </w:t>
      </w:r>
      <w:r w:rsidRPr="003362C4">
        <w:rPr>
          <w:rStyle w:val="Emphasis"/>
        </w:rPr>
        <w:t>coverage</w:t>
      </w:r>
      <w:r w:rsidRPr="00A752DD">
        <w:rPr>
          <w:sz w:val="16"/>
        </w:rPr>
        <w:t>; when virtually every single survey says the same thing, the tone is easily set, and much of the recent analysis has focused on why Biden has seemingly been unable to make any headway against a candidate he beat four years ago as a challenger.</w:t>
      </w:r>
    </w:p>
    <w:p w14:paraId="726AA988" w14:textId="77777777" w:rsidR="003362C4" w:rsidRPr="00A752DD" w:rsidRDefault="003362C4" w:rsidP="003362C4">
      <w:pPr>
        <w:rPr>
          <w:sz w:val="16"/>
        </w:rPr>
      </w:pPr>
      <w:r w:rsidRPr="00A752DD">
        <w:rPr>
          <w:sz w:val="16"/>
        </w:rPr>
        <w:t xml:space="preserve">I like to describe this as </w:t>
      </w:r>
      <w:r w:rsidRPr="003362C4">
        <w:rPr>
          <w:rStyle w:val="StyleUnderline"/>
        </w:rPr>
        <w:t>the “Nothing Ever Happens” worldview</w:t>
      </w:r>
      <w:r w:rsidRPr="00A752DD">
        <w:rPr>
          <w:sz w:val="16"/>
        </w:rPr>
        <w:t>. Proponents of this lens tend to believe that everything is fixed, viewpoints are set in stone, and there is little variance in what happens, no matter what candidates or campaigns do. In their minds, voters do not respond to campaigns or advertisements, and filter their understanding of every single macro issue through a partisan filter before forming judgments.</w:t>
      </w:r>
    </w:p>
    <w:p w14:paraId="00F6CC62" w14:textId="77777777" w:rsidR="003362C4" w:rsidRPr="003362C4" w:rsidRDefault="003362C4" w:rsidP="003362C4">
      <w:pPr>
        <w:rPr>
          <w:rStyle w:val="StyleUnderline"/>
        </w:rPr>
      </w:pPr>
      <w:r w:rsidRPr="00A752DD">
        <w:rPr>
          <w:sz w:val="16"/>
        </w:rPr>
        <w:lastRenderedPageBreak/>
        <w:t xml:space="preserve">That sentiment probably does describe a few things accurately, especially when it comes to partisans. But it </w:t>
      </w:r>
      <w:r w:rsidRPr="003362C4">
        <w:rPr>
          <w:rStyle w:val="Emphasis"/>
        </w:rPr>
        <w:t>misses one critical point</w:t>
      </w:r>
      <w:r w:rsidRPr="00A752DD">
        <w:rPr>
          <w:sz w:val="16"/>
        </w:rPr>
        <w:t xml:space="preserve">: </w:t>
      </w:r>
      <w:r w:rsidRPr="003362C4">
        <w:rPr>
          <w:rStyle w:val="StyleUnderline"/>
        </w:rPr>
        <w:t xml:space="preserve">even though independents and soft partisans may be a shrinking group, </w:t>
      </w:r>
      <w:r w:rsidRPr="003362C4">
        <w:rPr>
          <w:rStyle w:val="Emphasis"/>
        </w:rPr>
        <w:t>they still exist</w:t>
      </w:r>
      <w:r w:rsidRPr="00A752DD">
        <w:rPr>
          <w:sz w:val="16"/>
        </w:rPr>
        <w:t xml:space="preserve">. </w:t>
      </w:r>
      <w:r w:rsidRPr="003362C4">
        <w:rPr>
          <w:rStyle w:val="StyleUnderline"/>
        </w:rPr>
        <w:t xml:space="preserve">Large swaths of this voter group simply </w:t>
      </w:r>
      <w:r w:rsidRPr="003362C4">
        <w:rPr>
          <w:rStyle w:val="Emphasis"/>
        </w:rPr>
        <w:t>haven’t made up their minds</w:t>
      </w:r>
      <w:r w:rsidRPr="003362C4">
        <w:rPr>
          <w:rStyle w:val="StyleUnderline"/>
        </w:rPr>
        <w:t xml:space="preserve"> yet.</w:t>
      </w:r>
      <w:r w:rsidRPr="00A752DD">
        <w:rPr>
          <w:sz w:val="16"/>
        </w:rPr>
        <w:t xml:space="preserve"> </w:t>
      </w:r>
      <w:r w:rsidRPr="003362C4">
        <w:rPr>
          <w:rStyle w:val="StyleUnderline"/>
        </w:rPr>
        <w:t xml:space="preserve">And they </w:t>
      </w:r>
      <w:r w:rsidRPr="003362C4">
        <w:rPr>
          <w:rStyle w:val="Emphasis"/>
        </w:rPr>
        <w:t>do respond</w:t>
      </w:r>
      <w:r w:rsidRPr="003362C4">
        <w:rPr>
          <w:rStyle w:val="StyleUnderline"/>
        </w:rPr>
        <w:t xml:space="preserve"> to </w:t>
      </w:r>
      <w:r w:rsidRPr="003362C4">
        <w:rPr>
          <w:rStyle w:val="Emphasis"/>
        </w:rPr>
        <w:t>major news</w:t>
      </w:r>
      <w:r w:rsidRPr="003362C4">
        <w:rPr>
          <w:rStyle w:val="StyleUnderline"/>
        </w:rPr>
        <w:t xml:space="preserve"> and </w:t>
      </w:r>
      <w:r w:rsidRPr="003362C4">
        <w:rPr>
          <w:rStyle w:val="Emphasis"/>
        </w:rPr>
        <w:t>campaign events</w:t>
      </w:r>
      <w:r w:rsidRPr="003362C4">
        <w:rPr>
          <w:rStyle w:val="StyleUnderline"/>
        </w:rPr>
        <w:t>,</w:t>
      </w:r>
      <w:r w:rsidRPr="00A752DD">
        <w:rPr>
          <w:sz w:val="16"/>
        </w:rPr>
        <w:t xml:space="preserve"> </w:t>
      </w:r>
      <w:r w:rsidRPr="003362C4">
        <w:rPr>
          <w:rStyle w:val="StyleUnderline"/>
        </w:rPr>
        <w:t xml:space="preserve">especially as the </w:t>
      </w:r>
      <w:r w:rsidRPr="003362C4">
        <w:rPr>
          <w:rStyle w:val="Emphasis"/>
        </w:rPr>
        <w:t>election nears</w:t>
      </w:r>
      <w:r w:rsidRPr="003362C4">
        <w:rPr>
          <w:rStyle w:val="StyleUnderline"/>
        </w:rPr>
        <w:t xml:space="preserve"> and its </w:t>
      </w:r>
      <w:r w:rsidRPr="003362C4">
        <w:rPr>
          <w:rStyle w:val="Emphasis"/>
        </w:rPr>
        <w:t>salience grows.</w:t>
      </w:r>
    </w:p>
    <w:p w14:paraId="170B7663" w14:textId="77777777" w:rsidR="003362C4" w:rsidRPr="00A752DD" w:rsidRDefault="003362C4" w:rsidP="003362C4">
      <w:pPr>
        <w:rPr>
          <w:sz w:val="16"/>
        </w:rPr>
      </w:pPr>
      <w:r w:rsidRPr="00A752DD">
        <w:rPr>
          <w:sz w:val="16"/>
        </w:rPr>
        <w:t xml:space="preserve">This is why events like Donald </w:t>
      </w:r>
      <w:r w:rsidRPr="003362C4">
        <w:rPr>
          <w:rStyle w:val="StyleUnderline"/>
        </w:rPr>
        <w:t>Trump’s felony conviction can serve as important “</w:t>
      </w:r>
      <w:r w:rsidRPr="003362C4">
        <w:rPr>
          <w:rStyle w:val="Emphasis"/>
        </w:rPr>
        <w:t>inflection points”.</w:t>
      </w:r>
      <w:r w:rsidRPr="00A752DD">
        <w:rPr>
          <w:sz w:val="16"/>
        </w:rPr>
        <w:t xml:space="preserve"> </w:t>
      </w:r>
      <w:r w:rsidRPr="003362C4">
        <w:rPr>
          <w:rStyle w:val="StyleUnderline"/>
        </w:rPr>
        <w:t xml:space="preserve">For disaffected soft partisans, it reminds them of why they vote for the side they typically back, and for independents, it helps </w:t>
      </w:r>
      <w:r w:rsidRPr="003362C4">
        <w:rPr>
          <w:rStyle w:val="Emphasis"/>
        </w:rPr>
        <w:t>push them in a certain direction</w:t>
      </w:r>
      <w:r w:rsidRPr="003362C4">
        <w:rPr>
          <w:rStyle w:val="StyleUnderline"/>
        </w:rPr>
        <w:t xml:space="preserve"> based on the tone and the </w:t>
      </w:r>
      <w:r w:rsidRPr="003362C4">
        <w:rPr>
          <w:rStyle w:val="Emphasis"/>
        </w:rPr>
        <w:t>nature of the event</w:t>
      </w:r>
      <w:r w:rsidRPr="00A752DD">
        <w:rPr>
          <w:sz w:val="16"/>
        </w:rPr>
        <w:t>.</w:t>
      </w:r>
    </w:p>
    <w:p w14:paraId="2DC982F1" w14:textId="77777777" w:rsidR="003362C4" w:rsidRPr="003362C4" w:rsidRDefault="003362C4" w:rsidP="003362C4">
      <w:pPr>
        <w:rPr>
          <w:rStyle w:val="StyleUnderline"/>
        </w:rPr>
      </w:pPr>
      <w:r w:rsidRPr="00A752DD">
        <w:rPr>
          <w:sz w:val="16"/>
        </w:rPr>
        <w:t xml:space="preserve">I’ll admit that I didn’t think Trump’s conviction would change much regarding the national picture. In some sense, I think I bought into the “Nothing Ever Happens” camp’s worldview more than I’d </w:t>
      </w:r>
      <w:proofErr w:type="gramStart"/>
      <w:r w:rsidRPr="00A752DD">
        <w:rPr>
          <w:sz w:val="16"/>
        </w:rPr>
        <w:t>care</w:t>
      </w:r>
      <w:proofErr w:type="gramEnd"/>
      <w:r w:rsidRPr="00A752DD">
        <w:rPr>
          <w:sz w:val="16"/>
        </w:rPr>
        <w:t xml:space="preserve"> to admit. But I was wrong: </w:t>
      </w:r>
      <w:r w:rsidRPr="003362C4">
        <w:rPr>
          <w:rStyle w:val="StyleUnderline"/>
        </w:rPr>
        <w:t xml:space="preserve">there has been a </w:t>
      </w:r>
      <w:r w:rsidRPr="00A752DD">
        <w:rPr>
          <w:sz w:val="16"/>
        </w:rPr>
        <w:t>small</w:t>
      </w:r>
      <w:r w:rsidRPr="003362C4">
        <w:rPr>
          <w:rStyle w:val="StyleUnderline"/>
        </w:rPr>
        <w:t xml:space="preserve">, </w:t>
      </w:r>
      <w:r w:rsidRPr="00A752DD">
        <w:rPr>
          <w:sz w:val="16"/>
        </w:rPr>
        <w:t>but</w:t>
      </w:r>
      <w:r w:rsidRPr="003362C4">
        <w:rPr>
          <w:rStyle w:val="StyleUnderline"/>
        </w:rPr>
        <w:t xml:space="preserve"> </w:t>
      </w:r>
      <w:r w:rsidRPr="003362C4">
        <w:rPr>
          <w:rStyle w:val="Emphasis"/>
        </w:rPr>
        <w:t>clear shift towards Biden</w:t>
      </w:r>
      <w:r w:rsidRPr="003362C4">
        <w:rPr>
          <w:rStyle w:val="StyleUnderline"/>
        </w:rPr>
        <w:t xml:space="preserve"> since the conviction. This has made the </w:t>
      </w:r>
      <w:r w:rsidRPr="003362C4">
        <w:rPr>
          <w:rStyle w:val="Emphasis"/>
        </w:rPr>
        <w:t>polling picture far closer</w:t>
      </w:r>
      <w:r w:rsidRPr="003362C4">
        <w:rPr>
          <w:rStyle w:val="StyleUnderline"/>
        </w:rPr>
        <w:t xml:space="preserve"> than it was pre-conviction.</w:t>
      </w:r>
    </w:p>
    <w:p w14:paraId="26B127C3" w14:textId="77777777" w:rsidR="003362C4" w:rsidRPr="00A752DD" w:rsidRDefault="003362C4" w:rsidP="003362C4">
      <w:pPr>
        <w:rPr>
          <w:sz w:val="16"/>
        </w:rPr>
      </w:pPr>
      <w:r w:rsidRPr="00A752DD">
        <w:rPr>
          <w:sz w:val="16"/>
        </w:rPr>
        <w:t>FiveThirtyEight’s averages do a good job of illustrating this. They’re quite sticky, meaning that they don’t bounce around nearly as much as other polling averages do. Additionally, they do adjust state averages for national movement, meaning that they can better control for a paucity of polling in states like Nevada.</w:t>
      </w:r>
    </w:p>
    <w:p w14:paraId="754F3B9E" w14:textId="77777777" w:rsidR="003362C4" w:rsidRPr="00A752DD" w:rsidRDefault="003362C4" w:rsidP="003362C4">
      <w:pPr>
        <w:rPr>
          <w:sz w:val="16"/>
        </w:rPr>
      </w:pPr>
      <w:r w:rsidRPr="00A752DD">
        <w:rPr>
          <w:sz w:val="16"/>
        </w:rPr>
        <w:t>[Chart omitted]</w:t>
      </w:r>
    </w:p>
    <w:p w14:paraId="7BAF0170" w14:textId="77777777" w:rsidR="003362C4" w:rsidRPr="00A752DD" w:rsidRDefault="003362C4" w:rsidP="003362C4">
      <w:pPr>
        <w:rPr>
          <w:sz w:val="16"/>
        </w:rPr>
      </w:pPr>
      <w:r w:rsidRPr="00A752DD">
        <w:rPr>
          <w:sz w:val="16"/>
        </w:rPr>
        <w:t xml:space="preserve">The data suggests that </w:t>
      </w:r>
      <w:r w:rsidRPr="003362C4">
        <w:rPr>
          <w:rStyle w:val="StyleUnderline"/>
        </w:rPr>
        <w:t>the picture has shifted by approximately two points towards Biden since Trump’s conviction</w:t>
      </w:r>
      <w:r w:rsidRPr="00A752DD">
        <w:rPr>
          <w:sz w:val="16"/>
        </w:rPr>
        <w:t xml:space="preserve">. That lines up with voter recontact surveys done by Echelon Insights and the New York Times/Siena College, where voters previously surveyed were asked about their current vote choice immediately post-conviction. Both surveys found a </w:t>
      </w:r>
      <w:proofErr w:type="gramStart"/>
      <w:r w:rsidRPr="00A752DD">
        <w:rPr>
          <w:sz w:val="16"/>
        </w:rPr>
        <w:t>two point</w:t>
      </w:r>
      <w:proofErr w:type="gramEnd"/>
      <w:r w:rsidRPr="00A752DD">
        <w:rPr>
          <w:sz w:val="16"/>
        </w:rPr>
        <w:t xml:space="preserve"> shift towards Biden — Echelon went from a tie (47-47) to a Biden +2 lead (49-47), while the Times went from a Trump +3 lead (48-45) to a Trump +1 margin (47-46).</w:t>
      </w:r>
    </w:p>
    <w:p w14:paraId="6CA5124D" w14:textId="08732E63" w:rsidR="003362C4" w:rsidRPr="00A752DD" w:rsidRDefault="003362C4" w:rsidP="003362C4">
      <w:pPr>
        <w:rPr>
          <w:sz w:val="16"/>
        </w:rPr>
      </w:pPr>
      <w:r w:rsidRPr="003362C4">
        <w:rPr>
          <w:rStyle w:val="StyleUnderline"/>
        </w:rPr>
        <w:t xml:space="preserve">This effect is small, but it is non-trivial and has now shown up across a few surveys and aggregates using differing methodologies. Given the tight margins that the election is likely to be decided </w:t>
      </w:r>
      <w:proofErr w:type="gramStart"/>
      <w:r w:rsidRPr="003362C4">
        <w:rPr>
          <w:rStyle w:val="StyleUnderline"/>
        </w:rPr>
        <w:t>by,</w:t>
      </w:r>
      <w:proofErr w:type="gramEnd"/>
      <w:r w:rsidRPr="003362C4">
        <w:rPr>
          <w:rStyle w:val="StyleUnderline"/>
        </w:rPr>
        <w:t xml:space="preserve"> it is worth taking seriously.</w:t>
      </w:r>
    </w:p>
    <w:p w14:paraId="2F848982" w14:textId="45C730D4" w:rsidR="003362C4" w:rsidRPr="003362C4" w:rsidRDefault="003362C4" w:rsidP="003362C4">
      <w:pPr>
        <w:rPr>
          <w:rStyle w:val="StyleUnderline"/>
        </w:rPr>
      </w:pPr>
      <w:r w:rsidRPr="003362C4">
        <w:rPr>
          <w:rStyle w:val="StyleUnderline"/>
        </w:rPr>
        <w:t>Theories for this effect abound</w:t>
      </w:r>
      <w:r w:rsidRPr="00A752DD">
        <w:rPr>
          <w:sz w:val="16"/>
        </w:rPr>
        <w:t xml:space="preserve">. To me, </w:t>
      </w:r>
      <w:r w:rsidRPr="003362C4">
        <w:rPr>
          <w:rStyle w:val="StyleUnderline"/>
        </w:rPr>
        <w:t>the most convincing one is that Biden’s improvement is fueled by an improvement with independents and “soft partisans”; the Times survey found that roughly a quarter of the Biden 2020/Trump 2024 voters in previous surveys switched back to Biden following the conviction, while a fifth of the “double haters</w:t>
      </w:r>
      <w:r w:rsidRPr="00A752DD">
        <w:rPr>
          <w:sz w:val="16"/>
        </w:rPr>
        <w:t xml:space="preserve">” (voters who disliked both candidates) </w:t>
      </w:r>
      <w:r w:rsidRPr="003362C4">
        <w:rPr>
          <w:rStyle w:val="StyleUnderline"/>
        </w:rPr>
        <w:t>moved away from Trump as well.</w:t>
      </w:r>
    </w:p>
    <w:p w14:paraId="2210EACE" w14:textId="05A91CF2" w:rsidR="003362C4" w:rsidRPr="003362C4" w:rsidRDefault="003362C4" w:rsidP="003362C4">
      <w:pPr>
        <w:rPr>
          <w:rStyle w:val="StyleUnderline"/>
        </w:rPr>
      </w:pPr>
      <w:r w:rsidRPr="003362C4">
        <w:rPr>
          <w:rStyle w:val="Emphasis"/>
        </w:rPr>
        <w:t>Critically</w:t>
      </w:r>
      <w:r w:rsidRPr="003362C4">
        <w:rPr>
          <w:rStyle w:val="StyleUnderline"/>
        </w:rPr>
        <w:t xml:space="preserve">, the </w:t>
      </w:r>
      <w:r w:rsidRPr="003362C4">
        <w:rPr>
          <w:rStyle w:val="Emphasis"/>
        </w:rPr>
        <w:t>more disengaged</w:t>
      </w:r>
      <w:r w:rsidRPr="003362C4">
        <w:rPr>
          <w:rStyle w:val="StyleUnderline"/>
        </w:rPr>
        <w:t xml:space="preserve"> that voters were, the more </w:t>
      </w:r>
      <w:r w:rsidRPr="003362C4">
        <w:rPr>
          <w:rStyle w:val="Emphasis"/>
        </w:rPr>
        <w:t>pronounced the movement</w:t>
      </w:r>
      <w:r w:rsidRPr="00A752DD">
        <w:rPr>
          <w:sz w:val="16"/>
        </w:rPr>
        <w:t xml:space="preserve"> </w:t>
      </w:r>
      <w:proofErr w:type="gramStart"/>
      <w:r w:rsidRPr="00A752DD">
        <w:rPr>
          <w:sz w:val="16"/>
        </w:rPr>
        <w:t>was;</w:t>
      </w:r>
      <w:proofErr w:type="gramEnd"/>
      <w:r w:rsidRPr="00A752DD">
        <w:rPr>
          <w:sz w:val="16"/>
        </w:rPr>
        <w:t xml:space="preserve"> in the Times survey, </w:t>
      </w:r>
      <w:r w:rsidRPr="003362C4">
        <w:rPr>
          <w:rStyle w:val="Emphasis"/>
        </w:rPr>
        <w:t xml:space="preserve">15% </w:t>
      </w:r>
      <w:r w:rsidRPr="003362C4">
        <w:rPr>
          <w:rStyle w:val="StyleUnderline"/>
        </w:rPr>
        <w:t xml:space="preserve">of Trump’s voters who said they pay attention to politics only “some of the time or never” switched to supporting Biden after the conviction. While it might be a bit excessive to expect this to last, it also </w:t>
      </w:r>
      <w:r w:rsidRPr="003362C4">
        <w:rPr>
          <w:rStyle w:val="Emphasis"/>
        </w:rPr>
        <w:t>suggests</w:t>
      </w:r>
      <w:r w:rsidRPr="003362C4">
        <w:rPr>
          <w:rStyle w:val="StyleUnderline"/>
        </w:rPr>
        <w:t xml:space="preserve"> that these </w:t>
      </w:r>
      <w:r w:rsidRPr="003362C4">
        <w:rPr>
          <w:rStyle w:val="Emphasis"/>
        </w:rPr>
        <w:t>voters are gettable</w:t>
      </w:r>
      <w:r w:rsidRPr="003362C4">
        <w:rPr>
          <w:rStyle w:val="StyleUnderline"/>
        </w:rPr>
        <w:t xml:space="preserve">, and it </w:t>
      </w:r>
      <w:r w:rsidRPr="003362C4">
        <w:rPr>
          <w:rStyle w:val="Emphasis"/>
        </w:rPr>
        <w:t>shows the path forward</w:t>
      </w:r>
      <w:r w:rsidRPr="003362C4">
        <w:rPr>
          <w:rStyle w:val="StyleUnderline"/>
        </w:rPr>
        <w:t xml:space="preserve"> for Biden and his campaign.</w:t>
      </w:r>
    </w:p>
    <w:p w14:paraId="483A3DD7" w14:textId="43C820EB" w:rsidR="003362C4" w:rsidRPr="003362C4" w:rsidRDefault="003362C4" w:rsidP="003362C4">
      <w:pPr>
        <w:rPr>
          <w:rStyle w:val="StyleUnderline"/>
        </w:rPr>
      </w:pPr>
      <w:r w:rsidRPr="003362C4">
        <w:rPr>
          <w:rStyle w:val="StyleUnderline"/>
        </w:rPr>
        <w:lastRenderedPageBreak/>
        <w:t>The conviction may currently place Trump’s re-election in much greater jeopardy than many casual poll enthusiasts may have guessed; given the margins in the rust belt, Biden is suddenly less than a point away from an electoral college victory, whereas this number was 2.5 points on the day of Trump’s conviction</w:t>
      </w:r>
      <w:r w:rsidRPr="00A752DD">
        <w:rPr>
          <w:sz w:val="16"/>
        </w:rPr>
        <w:t xml:space="preserve">. </w:t>
      </w:r>
      <w:r w:rsidRPr="003362C4">
        <w:rPr>
          <w:rStyle w:val="Emphasis"/>
        </w:rPr>
        <w:t>Biden leads in Michigan and Wisconsin</w:t>
      </w:r>
      <w:r w:rsidRPr="00A752DD">
        <w:rPr>
          <w:sz w:val="16"/>
        </w:rPr>
        <w:t xml:space="preserve">, </w:t>
      </w:r>
      <w:r w:rsidRPr="003362C4">
        <w:rPr>
          <w:rStyle w:val="StyleUnderline"/>
        </w:rPr>
        <w:t xml:space="preserve">and current polling suggest he is </w:t>
      </w:r>
      <w:r w:rsidRPr="003362C4">
        <w:rPr>
          <w:rStyle w:val="Emphasis"/>
        </w:rPr>
        <w:t>less than a point away</w:t>
      </w:r>
      <w:r w:rsidRPr="003362C4">
        <w:rPr>
          <w:rStyle w:val="StyleUnderline"/>
        </w:rPr>
        <w:t xml:space="preserve"> in Pennsylvania as well.</w:t>
      </w:r>
    </w:p>
    <w:p w14:paraId="6329A3F7" w14:textId="6FA3A944" w:rsidR="003362C4" w:rsidRPr="003362C4" w:rsidRDefault="003362C4" w:rsidP="003362C4">
      <w:pPr>
        <w:rPr>
          <w:rStyle w:val="StyleUnderline"/>
        </w:rPr>
      </w:pPr>
      <w:r w:rsidRPr="003362C4">
        <w:rPr>
          <w:rStyle w:val="Emphasis"/>
        </w:rPr>
        <w:t>There remains a lot of time for things to change in either direction</w:t>
      </w:r>
      <w:r w:rsidRPr="00A752DD">
        <w:rPr>
          <w:sz w:val="16"/>
        </w:rPr>
        <w:t xml:space="preserve">, </w:t>
      </w:r>
      <w:proofErr w:type="gramStart"/>
      <w:r w:rsidRPr="00A752DD">
        <w:rPr>
          <w:sz w:val="16"/>
        </w:rPr>
        <w:t>and</w:t>
      </w:r>
      <w:proofErr w:type="gramEnd"/>
      <w:r w:rsidRPr="00A752DD">
        <w:rPr>
          <w:sz w:val="16"/>
        </w:rPr>
        <w:t xml:space="preserve"> seeing Trump regain the lead rebound wouldn’t be much of a surprise. </w:t>
      </w:r>
      <w:r w:rsidRPr="003362C4">
        <w:rPr>
          <w:rStyle w:val="StyleUnderline"/>
        </w:rPr>
        <w:t xml:space="preserve">But for the first time in a while, </w:t>
      </w:r>
      <w:r w:rsidRPr="003362C4">
        <w:rPr>
          <w:rStyle w:val="Emphasis"/>
        </w:rPr>
        <w:t>polling</w:t>
      </w:r>
      <w:r w:rsidRPr="003362C4">
        <w:rPr>
          <w:rStyle w:val="StyleUnderline"/>
        </w:rPr>
        <w:t xml:space="preserve"> suggests the presidential election would probably be a pure </w:t>
      </w:r>
      <w:r w:rsidRPr="003362C4">
        <w:rPr>
          <w:rStyle w:val="Emphasis"/>
        </w:rPr>
        <w:t>coin-flip</w:t>
      </w:r>
      <w:r w:rsidRPr="003362C4">
        <w:rPr>
          <w:rStyle w:val="StyleUnderline"/>
        </w:rPr>
        <w:t xml:space="preserve"> if it were </w:t>
      </w:r>
      <w:r w:rsidRPr="003362C4">
        <w:rPr>
          <w:rStyle w:val="Emphasis"/>
        </w:rPr>
        <w:t>held today.</w:t>
      </w:r>
    </w:p>
    <w:p w14:paraId="4F8413F8" w14:textId="77777777" w:rsidR="003362C4" w:rsidRPr="00A752DD" w:rsidRDefault="003362C4" w:rsidP="003362C4">
      <w:pPr>
        <w:rPr>
          <w:sz w:val="16"/>
        </w:rPr>
      </w:pPr>
      <w:r w:rsidRPr="00A752DD">
        <w:rPr>
          <w:sz w:val="16"/>
        </w:rPr>
        <w:t>That’s probably not much comfort for Joe Biden, especially given that he still faces critical persuasion and turnout issues with large swaths of his former voters. But it does suggest that they have responded favorably to him, perhaps for the first time in months. Whether that lasts could determine who the next president is.</w:t>
      </w:r>
    </w:p>
    <w:p w14:paraId="18FEF7C0" w14:textId="77777777" w:rsidR="003362C4" w:rsidRPr="00A752DD" w:rsidRDefault="003362C4" w:rsidP="003362C4">
      <w:pPr>
        <w:rPr>
          <w:sz w:val="16"/>
        </w:rPr>
      </w:pPr>
    </w:p>
    <w:p w14:paraId="25161B4E" w14:textId="77777777" w:rsidR="00A87FCD" w:rsidRDefault="00A87FCD" w:rsidP="00A87FCD">
      <w:pPr>
        <w:pStyle w:val="Heading3"/>
      </w:pPr>
      <w:r>
        <w:lastRenderedPageBreak/>
        <w:t>L---Thermostatic Backlash</w:t>
      </w:r>
    </w:p>
    <w:p w14:paraId="5C223FC6" w14:textId="77777777" w:rsidR="00A87FCD" w:rsidRPr="00447360" w:rsidRDefault="00A87FCD" w:rsidP="00A87FCD">
      <w:pPr>
        <w:pStyle w:val="Heading4"/>
      </w:pPr>
      <w:r>
        <w:t>Voters pay attention to the ideological direction of policy and will punish Biden for moving too far left.</w:t>
      </w:r>
    </w:p>
    <w:p w14:paraId="28F570DD" w14:textId="77777777" w:rsidR="00A87FCD" w:rsidRPr="00C80834" w:rsidRDefault="00A87FCD" w:rsidP="00A87FCD">
      <w:r>
        <w:t xml:space="preserve">Matt </w:t>
      </w:r>
      <w:r w:rsidRPr="00C80834">
        <w:rPr>
          <w:rStyle w:val="Style13ptBold"/>
        </w:rPr>
        <w:t>Grossmann and</w:t>
      </w:r>
      <w:r>
        <w:t xml:space="preserve"> Christopher </w:t>
      </w:r>
      <w:proofErr w:type="spellStart"/>
      <w:r w:rsidRPr="00C80834">
        <w:rPr>
          <w:rStyle w:val="Style13ptBold"/>
        </w:rPr>
        <w:t>Wlezien</w:t>
      </w:r>
      <w:proofErr w:type="spellEnd"/>
      <w:r>
        <w:t xml:space="preserve"> April </w:t>
      </w:r>
      <w:r w:rsidRPr="00C80834">
        <w:rPr>
          <w:rStyle w:val="Style13ptBold"/>
        </w:rPr>
        <w:t>2024</w:t>
      </w:r>
      <w:r>
        <w:t xml:space="preserve"> Director of the Institute for Public Policy and Social Research (IPPSR) and Professor of Political Science at Michigan State University and Hogg Professor of Government at the University of Austin, Ph.D., University of Iowa, Reader of Comparative Government and a Fellow of Nuffield College at Oxford, co-founded the ESRC-funded Oxford Spring School in Quantitative Methods for Social Research “A Thermostatic Model of Congressional Elections” April 2024 American Politics Research http://dx.doi.org/10.1177/1532673X241253813</w:t>
      </w:r>
    </w:p>
    <w:p w14:paraId="6AF79145" w14:textId="77777777" w:rsidR="00A87FCD" w:rsidRPr="007C4802" w:rsidRDefault="00A87FCD" w:rsidP="00A87FCD">
      <w:pPr>
        <w:rPr>
          <w:sz w:val="16"/>
        </w:rPr>
      </w:pPr>
      <w:r w:rsidRPr="007C4802">
        <w:rPr>
          <w:sz w:val="16"/>
        </w:rPr>
        <w:t xml:space="preserve">Politicians seek to move policy in their preferred ideological direction and believe that elections give them a mandate to govern (Azari 2014). But that hardly means voters will reward them. Consider research showing that </w:t>
      </w:r>
      <w:r w:rsidRPr="00C80834">
        <w:rPr>
          <w:rStyle w:val="StyleUnderline"/>
        </w:rPr>
        <w:t>public support for policy change moves “</w:t>
      </w:r>
      <w:r w:rsidRPr="00C80834">
        <w:rPr>
          <w:rStyle w:val="Emphasis"/>
        </w:rPr>
        <w:t>thermostatically</w:t>
      </w:r>
      <w:r w:rsidRPr="007C4802">
        <w:rPr>
          <w:sz w:val="16"/>
        </w:rPr>
        <w:t xml:space="preserve">” </w:t>
      </w:r>
      <w:r w:rsidRPr="00C80834">
        <w:rPr>
          <w:rStyle w:val="StyleUnderline"/>
        </w:rPr>
        <w:t xml:space="preserve">against </w:t>
      </w:r>
      <w:r w:rsidRPr="00C80834">
        <w:rPr>
          <w:rStyle w:val="Emphasis"/>
        </w:rPr>
        <w:t>the direction of policymaking</w:t>
      </w:r>
      <w:r w:rsidRPr="007C4802">
        <w:rPr>
          <w:sz w:val="16"/>
        </w:rPr>
        <w:t xml:space="preserve">, </w:t>
      </w:r>
      <w:r w:rsidRPr="00C80834">
        <w:rPr>
          <w:rStyle w:val="StyleUnderline"/>
        </w:rPr>
        <w:t>shifting</w:t>
      </w:r>
      <w:r w:rsidRPr="007C4802">
        <w:rPr>
          <w:sz w:val="16"/>
        </w:rPr>
        <w:t xml:space="preserve"> leftward under Republican presidents making conservative policy moves and </w:t>
      </w:r>
      <w:r w:rsidRPr="00C80834">
        <w:rPr>
          <w:rStyle w:val="Emphasis"/>
        </w:rPr>
        <w:t>rightward</w:t>
      </w:r>
      <w:r w:rsidRPr="007C4802">
        <w:rPr>
          <w:sz w:val="16"/>
        </w:rPr>
        <w:t xml:space="preserve"> </w:t>
      </w:r>
      <w:r w:rsidRPr="00C80834">
        <w:rPr>
          <w:rStyle w:val="StyleUnderline"/>
        </w:rPr>
        <w:t xml:space="preserve">under </w:t>
      </w:r>
      <w:r w:rsidRPr="00C80834">
        <w:rPr>
          <w:rStyle w:val="Emphasis"/>
        </w:rPr>
        <w:t>Democratic presidents</w:t>
      </w:r>
      <w:r w:rsidRPr="00C80834">
        <w:rPr>
          <w:rStyle w:val="StyleUnderline"/>
        </w:rPr>
        <w:t xml:space="preserve"> making </w:t>
      </w:r>
      <w:r w:rsidRPr="00C80834">
        <w:rPr>
          <w:rStyle w:val="Emphasis"/>
        </w:rPr>
        <w:t>liberal policy moves</w:t>
      </w:r>
      <w:r w:rsidRPr="007C4802">
        <w:rPr>
          <w:sz w:val="16"/>
        </w:rPr>
        <w:t xml:space="preserve"> (</w:t>
      </w:r>
      <w:proofErr w:type="spellStart"/>
      <w:r w:rsidRPr="007C4802">
        <w:rPr>
          <w:sz w:val="16"/>
        </w:rPr>
        <w:t>Wlezien</w:t>
      </w:r>
      <w:proofErr w:type="spellEnd"/>
      <w:r w:rsidRPr="007C4802">
        <w:rPr>
          <w:sz w:val="16"/>
        </w:rPr>
        <w:t xml:space="preserve"> 1995; 2004; Erikson, et al 2002). These </w:t>
      </w:r>
      <w:r w:rsidRPr="00C80834">
        <w:rPr>
          <w:rStyle w:val="StyleUnderline"/>
        </w:rPr>
        <w:t xml:space="preserve">shifts lead voters to </w:t>
      </w:r>
      <w:r w:rsidRPr="00C80834">
        <w:rPr>
          <w:rStyle w:val="Emphasis"/>
        </w:rPr>
        <w:t>turn against</w:t>
      </w:r>
      <w:r w:rsidRPr="00C80834">
        <w:rPr>
          <w:rStyle w:val="StyleUnderline"/>
        </w:rPr>
        <w:t xml:space="preserve"> the party of </w:t>
      </w:r>
      <w:r w:rsidRPr="00C80834">
        <w:rPr>
          <w:rStyle w:val="Emphasis"/>
        </w:rPr>
        <w:t>ambitious presidents</w:t>
      </w:r>
      <w:r w:rsidRPr="00C80834">
        <w:rPr>
          <w:rStyle w:val="StyleUnderline"/>
        </w:rPr>
        <w:t xml:space="preserve"> that </w:t>
      </w:r>
      <w:r w:rsidRPr="00C80834">
        <w:rPr>
          <w:rStyle w:val="Emphasis"/>
        </w:rPr>
        <w:t>overshoot public demand</w:t>
      </w:r>
      <w:r w:rsidRPr="00C80834">
        <w:rPr>
          <w:rStyle w:val="StyleUnderline"/>
        </w:rPr>
        <w:t xml:space="preserve"> for policy change</w:t>
      </w:r>
      <w:r w:rsidRPr="007C4802">
        <w:rPr>
          <w:sz w:val="16"/>
        </w:rPr>
        <w:t xml:space="preserve"> (Erikson, et al 2002; </w:t>
      </w:r>
      <w:proofErr w:type="spellStart"/>
      <w:r w:rsidRPr="007C4802">
        <w:rPr>
          <w:sz w:val="16"/>
        </w:rPr>
        <w:t>Wlezien</w:t>
      </w:r>
      <w:proofErr w:type="spellEnd"/>
      <w:r w:rsidRPr="007C4802">
        <w:rPr>
          <w:sz w:val="16"/>
        </w:rPr>
        <w:t xml:space="preserve"> 2017). </w:t>
      </w:r>
      <w:r w:rsidRPr="00C80834">
        <w:rPr>
          <w:rStyle w:val="StyleUnderline"/>
        </w:rPr>
        <w:t>In presidential elections, the further policy moves</w:t>
      </w:r>
      <w:r w:rsidRPr="007C4802">
        <w:rPr>
          <w:sz w:val="16"/>
        </w:rPr>
        <w:t xml:space="preserve"> </w:t>
      </w:r>
      <w:r w:rsidRPr="00C80834">
        <w:rPr>
          <w:rStyle w:val="StyleUnderline"/>
        </w:rPr>
        <w:t xml:space="preserve">rightward or leftward, the more </w:t>
      </w:r>
      <w:r w:rsidRPr="00C80834">
        <w:rPr>
          <w:rStyle w:val="Emphasis"/>
        </w:rPr>
        <w:t>relative preferences</w:t>
      </w:r>
      <w:r w:rsidRPr="00C80834">
        <w:rPr>
          <w:rStyle w:val="StyleUnderline"/>
        </w:rPr>
        <w:t xml:space="preserve"> move in the </w:t>
      </w:r>
      <w:r w:rsidRPr="00C80834">
        <w:rPr>
          <w:rStyle w:val="Emphasis"/>
        </w:rPr>
        <w:t>opposite direction</w:t>
      </w:r>
      <w:r w:rsidRPr="00C80834">
        <w:rPr>
          <w:rStyle w:val="StyleUnderline"/>
        </w:rPr>
        <w:t xml:space="preserve"> and the worse the candidate of the </w:t>
      </w:r>
      <w:r w:rsidRPr="00C80834">
        <w:rPr>
          <w:rStyle w:val="Emphasis"/>
        </w:rPr>
        <w:t>incumbent party</w:t>
      </w:r>
      <w:r w:rsidRPr="00C80834">
        <w:rPr>
          <w:rStyle w:val="StyleUnderline"/>
        </w:rPr>
        <w:t xml:space="preserve"> does</w:t>
      </w:r>
      <w:r w:rsidRPr="007C4802">
        <w:rPr>
          <w:sz w:val="16"/>
        </w:rPr>
        <w:t xml:space="preserve"> (also see Bolstad 2012), explaining about half of the cost of ruling effect (</w:t>
      </w:r>
      <w:proofErr w:type="spellStart"/>
      <w:r w:rsidRPr="007C4802">
        <w:rPr>
          <w:sz w:val="16"/>
        </w:rPr>
        <w:t>Wlezien</w:t>
      </w:r>
      <w:proofErr w:type="spellEnd"/>
      <w:r w:rsidRPr="007C4802">
        <w:rPr>
          <w:sz w:val="16"/>
        </w:rPr>
        <w:t xml:space="preserve"> 2017).</w:t>
      </w:r>
    </w:p>
    <w:p w14:paraId="368CECBE" w14:textId="77777777" w:rsidR="00A87FCD" w:rsidRPr="007C4802" w:rsidRDefault="00A87FCD" w:rsidP="00A87FCD">
      <w:pPr>
        <w:rPr>
          <w:sz w:val="16"/>
        </w:rPr>
      </w:pPr>
      <w:r w:rsidRPr="007C4802">
        <w:rPr>
          <w:sz w:val="16"/>
        </w:rPr>
        <w:t>Policymaking may have similar consequences for Congressional elections. Public judgments of Congress respond to congressional lawmaking, as voters use policy output to judge the ideological distance between themselves and Congress (</w:t>
      </w:r>
      <w:proofErr w:type="spellStart"/>
      <w:r w:rsidRPr="007C4802">
        <w:rPr>
          <w:sz w:val="16"/>
        </w:rPr>
        <w:t>Algara</w:t>
      </w:r>
      <w:proofErr w:type="spellEnd"/>
      <w:r w:rsidRPr="007C4802">
        <w:rPr>
          <w:sz w:val="16"/>
        </w:rPr>
        <w:t xml:space="preserve"> 2021). </w:t>
      </w:r>
      <w:r w:rsidRPr="00C80834">
        <w:rPr>
          <w:rStyle w:val="StyleUnderline"/>
        </w:rPr>
        <w:t xml:space="preserve">Voters tend to </w:t>
      </w:r>
      <w:r w:rsidRPr="00C80834">
        <w:rPr>
          <w:rStyle w:val="Emphasis"/>
        </w:rPr>
        <w:t>move against major laws</w:t>
      </w:r>
      <w:r w:rsidRPr="00C80834">
        <w:rPr>
          <w:rStyle w:val="StyleUnderline"/>
        </w:rPr>
        <w:t xml:space="preserve"> passed by Congress as they learn about </w:t>
      </w:r>
      <w:r w:rsidRPr="00C80834">
        <w:rPr>
          <w:rStyle w:val="Emphasis"/>
        </w:rPr>
        <w:t>details</w:t>
      </w:r>
      <w:r w:rsidRPr="007C4802">
        <w:rPr>
          <w:sz w:val="16"/>
        </w:rPr>
        <w:t xml:space="preserve"> (</w:t>
      </w:r>
      <w:r w:rsidRPr="00C80834">
        <w:rPr>
          <w:rStyle w:val="StyleUnderline"/>
        </w:rPr>
        <w:t xml:space="preserve">and infighting) from </w:t>
      </w:r>
      <w:r w:rsidRPr="00C80834">
        <w:rPr>
          <w:rStyle w:val="Emphasis"/>
        </w:rPr>
        <w:t>media coverage</w:t>
      </w:r>
      <w:r w:rsidRPr="007C4802">
        <w:rPr>
          <w:sz w:val="16"/>
        </w:rPr>
        <w:t xml:space="preserve"> (Atkinson 2017). </w:t>
      </w:r>
      <w:r w:rsidRPr="00C80834">
        <w:rPr>
          <w:rStyle w:val="StyleUnderline"/>
        </w:rPr>
        <w:t>Major electoral losses for the majority party</w:t>
      </w:r>
      <w:r w:rsidRPr="007C4802">
        <w:rPr>
          <w:sz w:val="16"/>
        </w:rPr>
        <w:t xml:space="preserve"> in Congress, such as in the 2010 election, </w:t>
      </w:r>
      <w:r w:rsidRPr="00C80834">
        <w:rPr>
          <w:rStyle w:val="StyleUnderline"/>
        </w:rPr>
        <w:t xml:space="preserve">are the product of voters punishing legislators for supporting policies that demonstrate they are </w:t>
      </w:r>
      <w:r w:rsidRPr="00C80834">
        <w:rPr>
          <w:rStyle w:val="Emphasis"/>
        </w:rPr>
        <w:t>ideologically distant</w:t>
      </w:r>
      <w:r w:rsidRPr="00C80834">
        <w:rPr>
          <w:rStyle w:val="StyleUnderline"/>
        </w:rPr>
        <w:t xml:space="preserve"> from voters</w:t>
      </w:r>
      <w:r w:rsidRPr="007C4802">
        <w:rPr>
          <w:sz w:val="16"/>
        </w:rPr>
        <w:t xml:space="preserve"> (Nyhan et al. 2012). </w:t>
      </w:r>
      <w:proofErr w:type="gramStart"/>
      <w:r w:rsidRPr="007C4802">
        <w:rPr>
          <w:sz w:val="16"/>
        </w:rPr>
        <w:t>All of</w:t>
      </w:r>
      <w:proofErr w:type="gramEnd"/>
      <w:r w:rsidRPr="007C4802">
        <w:rPr>
          <w:sz w:val="16"/>
        </w:rPr>
        <w:t xml:space="preserve"> these </w:t>
      </w:r>
      <w:r w:rsidRPr="00C80834">
        <w:rPr>
          <w:rStyle w:val="StyleUnderline"/>
        </w:rPr>
        <w:t xml:space="preserve">findings suggest that </w:t>
      </w:r>
      <w:r w:rsidRPr="00C80834">
        <w:rPr>
          <w:rStyle w:val="Emphasis"/>
        </w:rPr>
        <w:t>parties</w:t>
      </w:r>
      <w:r w:rsidRPr="00C80834">
        <w:rPr>
          <w:rStyle w:val="StyleUnderline"/>
        </w:rPr>
        <w:t xml:space="preserve"> may </w:t>
      </w:r>
      <w:r w:rsidRPr="00C80834">
        <w:rPr>
          <w:rStyle w:val="Emphasis"/>
        </w:rPr>
        <w:t>suffer</w:t>
      </w:r>
      <w:r w:rsidRPr="00C80834">
        <w:rPr>
          <w:rStyle w:val="StyleUnderline"/>
        </w:rPr>
        <w:t xml:space="preserve"> from </w:t>
      </w:r>
      <w:r w:rsidRPr="00C80834">
        <w:rPr>
          <w:rStyle w:val="Emphasis"/>
        </w:rPr>
        <w:t xml:space="preserve">moving policy too far </w:t>
      </w:r>
      <w:r w:rsidRPr="00C80834">
        <w:rPr>
          <w:rStyle w:val="StyleUnderline"/>
        </w:rPr>
        <w:t xml:space="preserve">in their preferred direction. </w:t>
      </w:r>
      <w:r w:rsidRPr="007C4802">
        <w:rPr>
          <w:sz w:val="16"/>
        </w:rPr>
        <w:t>State-level evidence also finds that voters counterbalance parties that succeed in legislating major policy victories (Pacheco 2013).</w:t>
      </w:r>
    </w:p>
    <w:p w14:paraId="5763056C" w14:textId="77777777" w:rsidR="00A87FCD" w:rsidRPr="00D54F8C" w:rsidRDefault="00A87FCD" w:rsidP="00A87FCD">
      <w:pPr>
        <w:pStyle w:val="Heading4"/>
      </w:pPr>
      <w:r>
        <w:t>Thermostatic backlash is well established – Biden is sufficiently shielded from it by Dobbs now.</w:t>
      </w:r>
    </w:p>
    <w:p w14:paraId="0CD3D641" w14:textId="77777777" w:rsidR="00A87FCD" w:rsidRPr="002A4C0D" w:rsidRDefault="00A87FCD" w:rsidP="00A87FCD">
      <w:r>
        <w:t xml:space="preserve">Matt </w:t>
      </w:r>
      <w:r w:rsidRPr="00C80834">
        <w:rPr>
          <w:rStyle w:val="Style13ptBold"/>
        </w:rPr>
        <w:t>Grossmann and</w:t>
      </w:r>
      <w:r>
        <w:t xml:space="preserve"> Christopher </w:t>
      </w:r>
      <w:proofErr w:type="spellStart"/>
      <w:r w:rsidRPr="00C80834">
        <w:rPr>
          <w:rStyle w:val="Style13ptBold"/>
        </w:rPr>
        <w:t>Wlezien</w:t>
      </w:r>
      <w:proofErr w:type="spellEnd"/>
      <w:r>
        <w:t xml:space="preserve"> April </w:t>
      </w:r>
      <w:r w:rsidRPr="00C80834">
        <w:rPr>
          <w:rStyle w:val="Style13ptBold"/>
        </w:rPr>
        <w:t>2024</w:t>
      </w:r>
      <w:r>
        <w:t xml:space="preserve"> Director of the Institute for Public Policy and Social Research (IPPSR) and Professor of Political Science at Michigan State University and Hogg Professor of Government at the University of Austin, Ph.D., University of Iowa, Reader of Comparative Government and a Fellow of Nuffield College at Oxford, co-founded the ESRC-funded Oxford Spring School in Quantitative Methods for Social Research “A Thermostatic Model of Congressional Elections” April 2024 American Politics Research http://dx.doi.org/10.1177/1532673X241253813</w:t>
      </w:r>
    </w:p>
    <w:p w14:paraId="35CF432C" w14:textId="77777777" w:rsidR="00A87FCD" w:rsidRPr="00605EED" w:rsidRDefault="00A87FCD" w:rsidP="00A87FCD">
      <w:pPr>
        <w:rPr>
          <w:sz w:val="16"/>
        </w:rPr>
      </w:pPr>
      <w:r w:rsidRPr="00605EED">
        <w:rPr>
          <w:sz w:val="16"/>
        </w:rPr>
        <w:t>In each election cycle, pundits analyze campaign strategies for their potential impact on election outcomes while scholars focus on the larger trends driving voters and election outcomes. Political science findings have altered expectations about congressional elections; news coverage and candidate behavior now reflect the expectation that presidents lose ground in midterms. But the view that voters reward politicians for moving policy substantially persists despite prominent elections where that did not seem to be the case</w:t>
      </w:r>
      <w:r w:rsidRPr="002A4C0D">
        <w:rPr>
          <w:rStyle w:val="StyleUnderline"/>
        </w:rPr>
        <w:t xml:space="preserve">. Policymaking </w:t>
      </w:r>
      <w:r w:rsidRPr="002A4C0D">
        <w:rPr>
          <w:rStyle w:val="Emphasis"/>
        </w:rPr>
        <w:t>does matter</w:t>
      </w:r>
      <w:r w:rsidRPr="002A4C0D">
        <w:rPr>
          <w:rStyle w:val="StyleUnderline"/>
        </w:rPr>
        <w:t xml:space="preserve"> for elections, but not in the way that </w:t>
      </w:r>
      <w:r w:rsidRPr="002A4C0D">
        <w:rPr>
          <w:rStyle w:val="StyleUnderline"/>
        </w:rPr>
        <w:lastRenderedPageBreak/>
        <w:t>triumphant policymakers expect</w:t>
      </w:r>
      <w:r w:rsidRPr="00605EED">
        <w:rPr>
          <w:sz w:val="16"/>
        </w:rPr>
        <w:t xml:space="preserve">. Instead, </w:t>
      </w:r>
      <w:r w:rsidRPr="002A4C0D">
        <w:rPr>
          <w:rStyle w:val="Emphasis"/>
        </w:rPr>
        <w:t>elections</w:t>
      </w:r>
      <w:r w:rsidRPr="002A4C0D">
        <w:rPr>
          <w:rStyle w:val="StyleUnderline"/>
        </w:rPr>
        <w:t xml:space="preserve"> are often an arena of </w:t>
      </w:r>
      <w:r w:rsidRPr="002A4C0D">
        <w:rPr>
          <w:rStyle w:val="Emphasis"/>
        </w:rPr>
        <w:t>voter backlash</w:t>
      </w:r>
      <w:r w:rsidRPr="002A4C0D">
        <w:rPr>
          <w:rStyle w:val="StyleUnderline"/>
        </w:rPr>
        <w:t xml:space="preserve">, </w:t>
      </w:r>
      <w:r w:rsidRPr="002A4C0D">
        <w:rPr>
          <w:rStyle w:val="Emphasis"/>
        </w:rPr>
        <w:t>punishing politicians more than rewarding</w:t>
      </w:r>
      <w:r w:rsidRPr="002A4C0D">
        <w:rPr>
          <w:rStyle w:val="StyleUnderline"/>
        </w:rPr>
        <w:t xml:space="preserve"> them for ideological </w:t>
      </w:r>
      <w:r w:rsidRPr="002A4C0D">
        <w:rPr>
          <w:rStyle w:val="Emphasis"/>
        </w:rPr>
        <w:t>policy change</w:t>
      </w:r>
      <w:r w:rsidRPr="00605EED">
        <w:rPr>
          <w:sz w:val="16"/>
        </w:rPr>
        <w:t>.</w:t>
      </w:r>
    </w:p>
    <w:p w14:paraId="6B50B45E" w14:textId="77777777" w:rsidR="00A87FCD" w:rsidRPr="00605EED" w:rsidRDefault="00A87FCD" w:rsidP="00A87FCD">
      <w:pPr>
        <w:rPr>
          <w:sz w:val="16"/>
        </w:rPr>
      </w:pPr>
      <w:r w:rsidRPr="00605EED">
        <w:rPr>
          <w:sz w:val="16"/>
        </w:rPr>
        <w:t>Nonetheless, our results confirm that much of the midterm backlash is baked into our electoral system, which cycles between elections with the president on and off the ballot. Since midterm loss is a (fairly) global pattern in similar systems (Gans 2019) and a centuries-long pattern in the United States, it cannot be attributed to any recent change in media coverage or campaigns. Although policy liberalism (and conservatism) helps explain midterm loss, most of the drop-off we observe is unrelated to our measure of policy. The pattern partly owes to referendum judgments, which work to the president party’s advantage in the on-year and condition the loss at midterm. But most of the midterm penalty that presidents face is unexplained by any of these factors, matching longstanding research (Erikson 1988). Presidents should expect to lose ground in each midterm regardless of the legislation they pass. This is consistent with evidence that Americans’ policy preferences respond directly to policy direction as well as more crudely and abruptly against the party of the president (</w:t>
      </w:r>
      <w:proofErr w:type="spellStart"/>
      <w:r w:rsidRPr="00605EED">
        <w:rPr>
          <w:sz w:val="16"/>
        </w:rPr>
        <w:t>Soroka</w:t>
      </w:r>
      <w:proofErr w:type="spellEnd"/>
      <w:r w:rsidRPr="00605EED">
        <w:rPr>
          <w:sz w:val="16"/>
        </w:rPr>
        <w:t xml:space="preserve"> and </w:t>
      </w:r>
      <w:proofErr w:type="spellStart"/>
      <w:r w:rsidRPr="00605EED">
        <w:rPr>
          <w:sz w:val="16"/>
        </w:rPr>
        <w:t>Wlezien</w:t>
      </w:r>
      <w:proofErr w:type="spellEnd"/>
      <w:r w:rsidRPr="00605EED">
        <w:rPr>
          <w:sz w:val="16"/>
        </w:rPr>
        <w:t xml:space="preserve"> 2022).</w:t>
      </w:r>
    </w:p>
    <w:p w14:paraId="12245BA2" w14:textId="77777777" w:rsidR="00A87FCD" w:rsidRPr="00605EED" w:rsidRDefault="00A87FCD" w:rsidP="00A87FCD">
      <w:pPr>
        <w:rPr>
          <w:sz w:val="16"/>
        </w:rPr>
      </w:pPr>
      <w:r w:rsidRPr="00605EED">
        <w:rPr>
          <w:sz w:val="16"/>
        </w:rPr>
        <w:t xml:space="preserve">Yet </w:t>
      </w:r>
      <w:r w:rsidRPr="002A4C0D">
        <w:rPr>
          <w:rStyle w:val="StyleUnderline"/>
        </w:rPr>
        <w:t>policy appears to have real electoral consequences</w:t>
      </w:r>
      <w:r w:rsidRPr="00605EED">
        <w:rPr>
          <w:sz w:val="16"/>
        </w:rPr>
        <w:t xml:space="preserve">, even as it does not fully explain midterm backlash. </w:t>
      </w:r>
      <w:r w:rsidRPr="002A4C0D">
        <w:rPr>
          <w:rStyle w:val="StyleUnderline"/>
        </w:rPr>
        <w:t xml:space="preserve">Since </w:t>
      </w:r>
      <w:r w:rsidRPr="002A4C0D">
        <w:rPr>
          <w:rStyle w:val="Emphasis"/>
        </w:rPr>
        <w:t>1948</w:t>
      </w:r>
      <w:r w:rsidRPr="002A4C0D">
        <w:rPr>
          <w:rStyle w:val="StyleUnderline"/>
        </w:rPr>
        <w:t xml:space="preserve">, more </w:t>
      </w:r>
      <w:r w:rsidRPr="002A4C0D">
        <w:rPr>
          <w:rStyle w:val="Emphasis"/>
        </w:rPr>
        <w:t>liberal policymaking</w:t>
      </w:r>
      <w:r w:rsidRPr="002A4C0D">
        <w:rPr>
          <w:rStyle w:val="StyleUnderline"/>
        </w:rPr>
        <w:t xml:space="preserve"> has been associated with </w:t>
      </w:r>
      <w:r w:rsidRPr="002A4C0D">
        <w:rPr>
          <w:rStyle w:val="Emphasis"/>
        </w:rPr>
        <w:t>more Republican votes</w:t>
      </w:r>
      <w:r w:rsidRPr="002A4C0D">
        <w:rPr>
          <w:rStyle w:val="StyleUnderline"/>
        </w:rPr>
        <w:t xml:space="preserve"> and more conservative policymaking with more Democratic votes.</w:t>
      </w:r>
      <w:r w:rsidRPr="00605EED">
        <w:rPr>
          <w:sz w:val="16"/>
        </w:rPr>
        <w:t xml:space="preserve"> </w:t>
      </w:r>
      <w:r w:rsidRPr="002A4C0D">
        <w:rPr>
          <w:rStyle w:val="StyleUnderline"/>
        </w:rPr>
        <w:t xml:space="preserve">Rather than rewarding ideological ambition, voters appear to </w:t>
      </w:r>
      <w:r w:rsidRPr="002A4C0D">
        <w:rPr>
          <w:rStyle w:val="Emphasis"/>
        </w:rPr>
        <w:t>balance</w:t>
      </w:r>
      <w:r w:rsidRPr="002A4C0D">
        <w:rPr>
          <w:rStyle w:val="StyleUnderline"/>
        </w:rPr>
        <w:t xml:space="preserve"> the </w:t>
      </w:r>
      <w:r w:rsidRPr="002A4C0D">
        <w:rPr>
          <w:rStyle w:val="Emphasis"/>
        </w:rPr>
        <w:t>incumbent</w:t>
      </w:r>
      <w:r w:rsidRPr="002A4C0D">
        <w:rPr>
          <w:rStyle w:val="StyleUnderline"/>
        </w:rPr>
        <w:t xml:space="preserve"> party with more votes for the opposition when the party moves policy further in their direction</w:t>
      </w:r>
      <w:r w:rsidRPr="00605EED">
        <w:rPr>
          <w:sz w:val="16"/>
        </w:rPr>
        <w:t xml:space="preserve">. These </w:t>
      </w:r>
      <w:r w:rsidRPr="002A4C0D">
        <w:rPr>
          <w:rStyle w:val="StyleUnderline"/>
        </w:rPr>
        <w:t>dynamics appear in both midterm and presidential election years</w:t>
      </w:r>
      <w:r w:rsidRPr="00605EED">
        <w:rPr>
          <w:sz w:val="16"/>
        </w:rPr>
        <w:t xml:space="preserve"> – about equally so – </w:t>
      </w:r>
      <w:r w:rsidRPr="002A4C0D">
        <w:rPr>
          <w:rStyle w:val="StyleUnderline"/>
        </w:rPr>
        <w:t>and help to explain several large election victories over the last seven decades</w:t>
      </w:r>
      <w:r w:rsidRPr="00605EED">
        <w:rPr>
          <w:sz w:val="16"/>
        </w:rPr>
        <w:t>. Congressional elections are not just games of musical chairs, where incumbents are held responsible for outcomes out of their control (Achen and Bartels 2016); instead, voters judge policy results, at least aggregations of major enactments.</w:t>
      </w:r>
    </w:p>
    <w:p w14:paraId="17DC1578" w14:textId="77777777" w:rsidR="00A87FCD" w:rsidRPr="00605EED" w:rsidRDefault="00A87FCD" w:rsidP="00A87FCD">
      <w:pPr>
        <w:rPr>
          <w:sz w:val="16"/>
        </w:rPr>
      </w:pPr>
      <w:r w:rsidRPr="00605EED">
        <w:rPr>
          <w:sz w:val="16"/>
        </w:rPr>
        <w:t>This pattern explains an apparent paradox. In a polarized era, presidential election results have tended to swing less from one party to the other because most voters have stable partisanship and more information about which side they favor, leading to fewer swing voters (Smidt 2017; Sides, et al 2022). Yet congressional election results still have featured dramatic swings to the left and right in both votes and seats. Despite partisan-aligned voters, there can be significant electoral backlash, especially in midterms. That may be because polarization has also led to ambitious policymaking when parties are able to govern alone, leading to corrections by voters’ seeking a more middling course. Balancing the president (and Congressional majority) may have even become more important in a polarized system. Despite declining numbers of competitive districts, the average party seat swing has remained stable for the past 50 years.</w:t>
      </w:r>
    </w:p>
    <w:p w14:paraId="7130583C" w14:textId="77777777" w:rsidR="00A87FCD" w:rsidRPr="00605EED" w:rsidRDefault="00A87FCD" w:rsidP="00A87FCD">
      <w:pPr>
        <w:rPr>
          <w:sz w:val="16"/>
        </w:rPr>
      </w:pPr>
      <w:r w:rsidRPr="00605EED">
        <w:rPr>
          <w:sz w:val="16"/>
        </w:rPr>
        <w:t xml:space="preserve">The </w:t>
      </w:r>
      <w:r w:rsidRPr="002A4C0D">
        <w:rPr>
          <w:rStyle w:val="StyleUnderline"/>
        </w:rPr>
        <w:t>results are especially noteworthy because our key variable is measured crudely – the number of liberal major laws minus the number of conservative ones</w:t>
      </w:r>
      <w:r w:rsidRPr="00605EED">
        <w:rPr>
          <w:sz w:val="16"/>
        </w:rPr>
        <w:t xml:space="preserve">. Additional research may find that voters react against what presidents (and Congresses) want, not only what they </w:t>
      </w:r>
      <w:proofErr w:type="gramStart"/>
      <w:r w:rsidRPr="00605EED">
        <w:rPr>
          <w:sz w:val="16"/>
        </w:rPr>
        <w:t>actually achieve</w:t>
      </w:r>
      <w:proofErr w:type="gramEnd"/>
      <w:r w:rsidRPr="00605EED">
        <w:rPr>
          <w:sz w:val="16"/>
        </w:rPr>
        <w:t>. The 1994 and 2006 elections, for example, are commonly attributed to presidential proposals that failed: the Clinton health care bill and Bush’s proposal to cut and reform social security. Even if successful policy enactments are what matter, accounting for the salience of policies could uncover a stronger relationship with the Congressional vote.</w:t>
      </w:r>
    </w:p>
    <w:p w14:paraId="66B5E61D" w14:textId="77777777" w:rsidR="00A87FCD" w:rsidRPr="00605EED" w:rsidRDefault="00A87FCD" w:rsidP="00A87FCD">
      <w:pPr>
        <w:rPr>
          <w:sz w:val="16"/>
        </w:rPr>
      </w:pPr>
      <w:r w:rsidRPr="00605EED">
        <w:rPr>
          <w:sz w:val="16"/>
        </w:rPr>
        <w:t>Our results imply that American elections are not changing as much as some believe. The patterns are consistent over time and the model performs well over more than seven decades. Economic conditions and presidential approval influence results, but do not dominate. Surge and decline dynamics are real but are almost fully accounted for by these performance measures. Despite polarization and limited competitive districts, the electorate still constrains ideological policy change. Recent election results are just as predictable as previous elections, responsive to similar factors.</w:t>
      </w:r>
    </w:p>
    <w:p w14:paraId="6B49CB29" w14:textId="77777777" w:rsidR="00A87FCD" w:rsidRPr="00605EED" w:rsidRDefault="00A87FCD" w:rsidP="00A87FCD">
      <w:pPr>
        <w:rPr>
          <w:sz w:val="16"/>
        </w:rPr>
      </w:pPr>
      <w:r w:rsidRPr="002A4C0D">
        <w:rPr>
          <w:rStyle w:val="StyleUnderline"/>
        </w:rPr>
        <w:t xml:space="preserve">The results also suggest a </w:t>
      </w:r>
      <w:r w:rsidRPr="002A4C0D">
        <w:rPr>
          <w:rStyle w:val="Emphasis"/>
        </w:rPr>
        <w:t>strategic calculus</w:t>
      </w:r>
      <w:r w:rsidRPr="002A4C0D">
        <w:rPr>
          <w:rStyle w:val="StyleUnderline"/>
        </w:rPr>
        <w:t xml:space="preserve"> for parties in power that may </w:t>
      </w:r>
      <w:r w:rsidRPr="002A4C0D">
        <w:rPr>
          <w:rStyle w:val="Emphasis"/>
        </w:rPr>
        <w:t>limit policymaking</w:t>
      </w:r>
      <w:r w:rsidRPr="002A4C0D">
        <w:rPr>
          <w:rStyle w:val="StyleUnderline"/>
        </w:rPr>
        <w:t xml:space="preserve">. If moving policy in their preferred ideological direction </w:t>
      </w:r>
      <w:r w:rsidRPr="002A4C0D">
        <w:rPr>
          <w:rStyle w:val="Emphasis"/>
        </w:rPr>
        <w:t xml:space="preserve">alienates </w:t>
      </w:r>
      <w:r w:rsidRPr="00D54F8C">
        <w:rPr>
          <w:rStyle w:val="Emphasis"/>
        </w:rPr>
        <w:t>voters</w:t>
      </w:r>
      <w:r w:rsidRPr="002A4C0D">
        <w:rPr>
          <w:rStyle w:val="StyleUnderline"/>
        </w:rPr>
        <w:t>, they may be advised to hold off</w:t>
      </w:r>
      <w:r w:rsidRPr="00605EED">
        <w:rPr>
          <w:sz w:val="16"/>
        </w:rPr>
        <w:t>. Presidents sometimes understand these incentives but are also motivated to pursue policy changes regardless of electoral consequences and believe they can work to minimize backlash (Bolstad 2012). Policymakers do have good reason to consider this trade-off, but that does not mean they need to choose electoral safety over policy gains.</w:t>
      </w:r>
    </w:p>
    <w:p w14:paraId="0903E1ED" w14:textId="77777777" w:rsidR="00A87FCD" w:rsidRPr="00605EED" w:rsidRDefault="00A87FCD" w:rsidP="00A87FCD">
      <w:pPr>
        <w:rPr>
          <w:sz w:val="16"/>
        </w:rPr>
      </w:pPr>
      <w:r w:rsidRPr="002A4C0D">
        <w:rPr>
          <w:rStyle w:val="StyleUnderline"/>
        </w:rPr>
        <w:t xml:space="preserve">What about the somewhat surprising 2022 election results, when President Biden faced a </w:t>
      </w:r>
      <w:r w:rsidRPr="002A4C0D">
        <w:rPr>
          <w:rStyle w:val="Emphasis"/>
        </w:rPr>
        <w:t>weaker than normal backlash</w:t>
      </w:r>
      <w:r w:rsidRPr="002A4C0D">
        <w:rPr>
          <w:rStyle w:val="StyleUnderline"/>
        </w:rPr>
        <w:t xml:space="preserve"> despite significant ambitions? Democrats lost 3 points in the popular vote</w:t>
      </w:r>
      <w:r w:rsidRPr="00605EED">
        <w:rPr>
          <w:sz w:val="16"/>
        </w:rPr>
        <w:t xml:space="preserve">. </w:t>
      </w:r>
      <w:r w:rsidRPr="002A4C0D">
        <w:rPr>
          <w:rStyle w:val="StyleUnderline"/>
        </w:rPr>
        <w:lastRenderedPageBreak/>
        <w:t>The legislative record was liberal</w:t>
      </w:r>
      <w:r w:rsidRPr="00605EED">
        <w:rPr>
          <w:sz w:val="16"/>
        </w:rPr>
        <w:t>, with 8 net liberal laws, historically high but down from the prior term and fewer than in Obama’s first term. Biden was unpopular and inflation was high. Early research attributes Democratic performance in that year to extreme Republican candidates and, especially, the Supreme Court decision overturning Roe v. Wade (Jacobson 2023).</w:t>
      </w:r>
    </w:p>
    <w:p w14:paraId="74FF08A7" w14:textId="77777777" w:rsidR="00A87FCD" w:rsidRDefault="00A87FCD" w:rsidP="00A87FCD">
      <w:pPr>
        <w:rPr>
          <w:sz w:val="16"/>
        </w:rPr>
      </w:pPr>
      <w:r w:rsidRPr="00605EED">
        <w:rPr>
          <w:sz w:val="16"/>
        </w:rPr>
        <w:t xml:space="preserve">These results may justify Democratic celebrations in 2022. But </w:t>
      </w:r>
      <w:r w:rsidRPr="002A4C0D">
        <w:rPr>
          <w:rStyle w:val="StyleUnderline"/>
        </w:rPr>
        <w:t xml:space="preserve">Democratic leaders should not relate their relative success to their </w:t>
      </w:r>
      <w:r w:rsidRPr="002A4C0D">
        <w:rPr>
          <w:rStyle w:val="Emphasis"/>
        </w:rPr>
        <w:t>policymaking victories</w:t>
      </w:r>
      <w:r w:rsidRPr="00605EED">
        <w:rPr>
          <w:sz w:val="16"/>
        </w:rPr>
        <w:t xml:space="preserve">. As in previous elections, </w:t>
      </w:r>
      <w:r w:rsidRPr="002A4C0D">
        <w:rPr>
          <w:rStyle w:val="StyleUnderline"/>
        </w:rPr>
        <w:t>Republicans</w:t>
      </w:r>
      <w:r w:rsidRPr="00605EED">
        <w:rPr>
          <w:sz w:val="16"/>
        </w:rPr>
        <w:t xml:space="preserve"> likely </w:t>
      </w:r>
      <w:r w:rsidRPr="002A4C0D">
        <w:rPr>
          <w:rStyle w:val="StyleUnderline"/>
        </w:rPr>
        <w:t>benefited from Democratic ambition</w:t>
      </w:r>
      <w:r w:rsidRPr="00605EED">
        <w:rPr>
          <w:sz w:val="16"/>
        </w:rPr>
        <w:t xml:space="preserve">. Indeed, </w:t>
      </w:r>
      <w:r w:rsidRPr="002A4C0D">
        <w:rPr>
          <w:rStyle w:val="StyleUnderline"/>
        </w:rPr>
        <w:t xml:space="preserve">Democrats gained from an anomalous large conservative policy change enacted by the U.S. Supreme Court. They may have gained electorally by </w:t>
      </w:r>
      <w:r w:rsidRPr="002A4C0D">
        <w:rPr>
          <w:rStyle w:val="Emphasis"/>
        </w:rPr>
        <w:t>losing on policy</w:t>
      </w:r>
      <w:r w:rsidRPr="002A4C0D">
        <w:rPr>
          <w:rStyle w:val="StyleUnderline"/>
        </w:rPr>
        <w:t xml:space="preserve"> rather than through their policymaking successes</w:t>
      </w:r>
      <w:r w:rsidRPr="00605EED">
        <w:rPr>
          <w:sz w:val="16"/>
        </w:rPr>
        <w:t xml:space="preserve">. </w:t>
      </w:r>
    </w:p>
    <w:p w14:paraId="1C0801A0" w14:textId="77777777" w:rsidR="009236A9" w:rsidRDefault="009236A9" w:rsidP="009236A9">
      <w:pPr>
        <w:pStyle w:val="Heading4"/>
      </w:pPr>
      <w:r>
        <w:t xml:space="preserve">The plan angers moderates, independents, and anyone who cares about the economy. </w:t>
      </w:r>
    </w:p>
    <w:p w14:paraId="7A3308B9" w14:textId="77777777" w:rsidR="009236A9" w:rsidRPr="004D1FD4" w:rsidRDefault="009236A9" w:rsidP="009236A9">
      <w:r w:rsidRPr="004D1FD4">
        <w:rPr>
          <w:rStyle w:val="Style13ptBold"/>
        </w:rPr>
        <w:t>Levitz '23</w:t>
      </w:r>
      <w:r>
        <w:t xml:space="preserve"> [Eric; 4/10/23; Features writer for Intelligencer; "Blaming ‘Capitalism’ Is Not an Alternative to Solving Problems;" https://nymag.com/intelligencer/2023/04/blaming-capitalism-is-not-an-alternative-to-solving-problems.html]</w:t>
      </w:r>
    </w:p>
    <w:p w14:paraId="12E2AADA" w14:textId="77777777" w:rsidR="009236A9" w:rsidRPr="00CB7679" w:rsidRDefault="009236A9" w:rsidP="009236A9">
      <w:pPr>
        <w:rPr>
          <w:rStyle w:val="Emphasis"/>
        </w:rPr>
      </w:pPr>
      <w:r w:rsidRPr="004B2EF6">
        <w:rPr>
          <w:sz w:val="16"/>
        </w:rPr>
        <w:t xml:space="preserve">If those contras would have superior firepower, they would also (almost certainly) have more popular support. </w:t>
      </w:r>
      <w:r w:rsidRPr="00CB7679">
        <w:rPr>
          <w:rStyle w:val="StyleUnderline"/>
        </w:rPr>
        <w:t>Some 73 percent of U.S. voters identify as moderates or conservatives</w:t>
      </w:r>
      <w:r w:rsidRPr="004B2EF6">
        <w:rPr>
          <w:sz w:val="16"/>
        </w:rPr>
        <w:t xml:space="preserve">. There is some ambiguity about what voters mean when they choose such labels. But </w:t>
      </w:r>
      <w:r w:rsidRPr="00CB7679">
        <w:rPr>
          <w:rStyle w:val="StyleUnderline"/>
        </w:rPr>
        <w:t>it seems safe to say that very few self-identified moderates intend to convey their support for a revolution to establish market socialism</w:t>
      </w:r>
      <w:r w:rsidRPr="00CB7679">
        <w:rPr>
          <w:rStyle w:val="Emphasis"/>
        </w:rPr>
        <w:t>, but not anarcho-communism.</w:t>
      </w:r>
    </w:p>
    <w:p w14:paraId="1CC13A99" w14:textId="77777777" w:rsidR="009236A9" w:rsidRPr="004B2EF6" w:rsidRDefault="009236A9" w:rsidP="009236A9">
      <w:pPr>
        <w:rPr>
          <w:sz w:val="16"/>
        </w:rPr>
      </w:pPr>
      <w:r w:rsidRPr="004B2EF6">
        <w:rPr>
          <w:sz w:val="16"/>
        </w:rPr>
        <w:t xml:space="preserve">In fact, </w:t>
      </w:r>
      <w:r w:rsidRPr="00CB7679">
        <w:rPr>
          <w:rStyle w:val="StyleUnderline"/>
        </w:rPr>
        <w:t>the U.S. electorate evinces a strong bias toward the status quo. When federal policy moves left on a given issue, public opinion tends to move right in response,</w:t>
      </w:r>
      <w:r w:rsidRPr="004B2EF6">
        <w:rPr>
          <w:sz w:val="16"/>
        </w:rPr>
        <w:t xml:space="preserve"> and vice versa. Support for universal health care hit a modern low after the passage of the Affordable Care Act, while support for abortion rights hit an all-time high after the overturning of Roe v. Wade.</w:t>
      </w:r>
    </w:p>
    <w:p w14:paraId="3BF1CB69" w14:textId="77777777" w:rsidR="009236A9" w:rsidRPr="004B2EF6" w:rsidRDefault="009236A9" w:rsidP="009236A9">
      <w:pPr>
        <w:rPr>
          <w:sz w:val="16"/>
        </w:rPr>
      </w:pPr>
      <w:r w:rsidRPr="004B2EF6">
        <w:rPr>
          <w:sz w:val="16"/>
        </w:rPr>
        <w:t xml:space="preserve">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w:t>
      </w:r>
      <w:r w:rsidRPr="00CB7679">
        <w:rPr>
          <w:rStyle w:val="StyleUnderline"/>
        </w:rPr>
        <w:t>median real household income in the U.S. is about as high as it has ever been</w:t>
      </w:r>
      <w:r w:rsidRPr="004B2EF6">
        <w:rPr>
          <w:sz w:val="16"/>
        </w:rPr>
        <w:t xml:space="preserve">, having risen from $60,313 in 2012 to $70,784 in 2021. </w:t>
      </w:r>
      <w:r w:rsidRPr="00CB7679">
        <w:rPr>
          <w:rStyle w:val="StyleUnderline"/>
        </w:rPr>
        <w:t xml:space="preserve">That leaves the typical U.S. family more prosperous, </w:t>
      </w:r>
      <w:r w:rsidRPr="004B2EF6">
        <w:rPr>
          <w:sz w:val="16"/>
        </w:rPr>
        <w:t xml:space="preserve">at least by one plausible measure, </w:t>
      </w:r>
      <w:r w:rsidRPr="00CB7679">
        <w:rPr>
          <w:rStyle w:val="StyleUnderline"/>
        </w:rPr>
        <w:t xml:space="preserve">than roughly 90 percent of all humans on the planet today </w:t>
      </w:r>
      <w:r w:rsidRPr="004B2EF6">
        <w:rPr>
          <w:sz w:val="16"/>
        </w:rPr>
        <w:t>(and 99-plus percent of all who have ever existed).</w:t>
      </w:r>
    </w:p>
    <w:p w14:paraId="46154E17" w14:textId="77777777" w:rsidR="009236A9" w:rsidRPr="004B2EF6" w:rsidRDefault="009236A9" w:rsidP="009236A9">
      <w:pPr>
        <w:rPr>
          <w:sz w:val="16"/>
        </w:rPr>
      </w:pPr>
      <w:r w:rsidRPr="004B2EF6">
        <w:rPr>
          <w:sz w:val="16"/>
        </w:rPr>
        <w:t xml:space="preserve">The most damning feature of the present economic order may be the threat it poses to Earth’s climate and ecosystems. And climate change does inspire public concern. But in a 2022 AP-NORC poll, voters were nearly twice as likely to name “gas prices” as a top priority as they were to name any subject related to climate or the environment. This finding is consistent with the U.S. public’s broader political behavior. Much of the country consistently supports a party that is actively hostile to decarbonization. </w:t>
      </w:r>
      <w:r w:rsidRPr="00CB7679">
        <w:rPr>
          <w:rStyle w:val="StyleUnderline"/>
        </w:rPr>
        <w:t>In blue America</w:t>
      </w:r>
      <w:r w:rsidRPr="004B2EF6">
        <w:rPr>
          <w:sz w:val="16"/>
        </w:rPr>
        <w:t xml:space="preserve">, meanwhile, </w:t>
      </w:r>
      <w:r w:rsidRPr="00CB7679">
        <w:rPr>
          <w:rStyle w:val="StyleUnderline"/>
        </w:rPr>
        <w:t>voters have repeatedly shot down carbon-tax referenda, while self-avowed climate hawks have prioritized their antipathy for nuclear energy, hydropower, and “upzoning” over reducing carbon emissions</w:t>
      </w:r>
      <w:r w:rsidRPr="004B2EF6">
        <w:rPr>
          <w:sz w:val="16"/>
        </w:rPr>
        <w:t>.</w:t>
      </w:r>
    </w:p>
    <w:p w14:paraId="3A61A51E" w14:textId="77777777" w:rsidR="009236A9" w:rsidRDefault="009236A9" w:rsidP="009236A9">
      <w:pPr>
        <w:rPr>
          <w:rStyle w:val="StyleUnderline"/>
        </w:rPr>
      </w:pPr>
      <w:r w:rsidRPr="004B2EF6">
        <w:rPr>
          <w:sz w:val="16"/>
        </w:rPr>
        <w:t>In other words</w:t>
      </w:r>
      <w:r w:rsidRPr="00CB7679">
        <w:rPr>
          <w:rStyle w:val="StyleUnderline"/>
        </w:rPr>
        <w:t>, the small minority of Americans who say decarbonization is their top political goal won’t reliably sacrifice their sentimental attachment to a particular piece of nature in service of that cause</w:t>
      </w:r>
      <w:r w:rsidRPr="004B2EF6">
        <w:rPr>
          <w:sz w:val="16"/>
        </w:rPr>
        <w:t xml:space="preserve">. </w:t>
      </w:r>
      <w:r w:rsidRPr="00CB7679">
        <w:rPr>
          <w:rStyle w:val="StyleUnderline"/>
        </w:rPr>
        <w:t xml:space="preserve">It is </w:t>
      </w:r>
      <w:r w:rsidRPr="00CB7679">
        <w:rPr>
          <w:rStyle w:val="StyleUnderline"/>
        </w:rPr>
        <w:lastRenderedPageBreak/>
        <w:t>therefore unlikely that they are prepared to sacrifice all the consolations of political stability</w:t>
      </w:r>
      <w:r w:rsidRPr="004B2EF6">
        <w:rPr>
          <w:sz w:val="16"/>
        </w:rPr>
        <w:t xml:space="preserve"> — and/or their very lives — </w:t>
      </w:r>
      <w:r w:rsidRPr="00CB7679">
        <w:rPr>
          <w:rStyle w:val="StyleUnderline"/>
        </w:rPr>
        <w:t xml:space="preserve">in support of an </w:t>
      </w:r>
      <w:proofErr w:type="spellStart"/>
      <w:r w:rsidRPr="00CB7679">
        <w:rPr>
          <w:rStyle w:val="StyleUnderline"/>
        </w:rPr>
        <w:t>ecosocialist</w:t>
      </w:r>
      <w:proofErr w:type="spellEnd"/>
      <w:r w:rsidRPr="00CB7679">
        <w:rPr>
          <w:rStyle w:val="StyleUnderline"/>
        </w:rPr>
        <w:t xml:space="preserve"> insurrection.</w:t>
      </w:r>
    </w:p>
    <w:p w14:paraId="4F0844CB" w14:textId="77777777" w:rsidR="009236A9" w:rsidRPr="009236A9" w:rsidRDefault="009236A9" w:rsidP="009236A9"/>
    <w:p w14:paraId="7D257AB5" w14:textId="2CFC8F55" w:rsidR="00061E3D" w:rsidRDefault="00061E3D" w:rsidP="00061E3D">
      <w:pPr>
        <w:pStyle w:val="Heading3"/>
      </w:pPr>
      <w:r>
        <w:lastRenderedPageBreak/>
        <w:t>L---AT: Link Turn</w:t>
      </w:r>
    </w:p>
    <w:p w14:paraId="31EC201E" w14:textId="40BE63A9" w:rsidR="00061E3D" w:rsidRPr="00960338" w:rsidRDefault="00061E3D" w:rsidP="00061E3D">
      <w:pPr>
        <w:pStyle w:val="Heading4"/>
      </w:pPr>
      <w:r>
        <w:t>Biden will be punished the more he talks about the plan.</w:t>
      </w:r>
    </w:p>
    <w:p w14:paraId="4A98DA17" w14:textId="77777777" w:rsidR="00061E3D" w:rsidRPr="008237BC" w:rsidRDefault="00061E3D" w:rsidP="00061E3D">
      <w:r>
        <w:t xml:space="preserve">David </w:t>
      </w:r>
      <w:r w:rsidRPr="00583269">
        <w:rPr>
          <w:rStyle w:val="Style13ptBold"/>
        </w:rPr>
        <w:t>Shor</w:t>
      </w:r>
      <w:r>
        <w:t xml:space="preserve"> Fall </w:t>
      </w:r>
      <w:r w:rsidRPr="00583269">
        <w:rPr>
          <w:rStyle w:val="Style13ptBold"/>
        </w:rPr>
        <w:t>2022</w:t>
      </w:r>
      <w:r>
        <w:t xml:space="preserve"> founder of the Democratic data firm Blue Rose Research, political consultant and senior fellow with the Center for American Progress Action Fund “Backlash and Bad Vibes” Dissent Magazine https://www.dissentmagazine.org/article/backlash-and-bad-vibes/</w:t>
      </w:r>
    </w:p>
    <w:p w14:paraId="64F39139" w14:textId="77777777" w:rsidR="00061E3D" w:rsidRDefault="00061E3D" w:rsidP="00061E3D">
      <w:pPr>
        <w:rPr>
          <w:sz w:val="16"/>
        </w:rPr>
      </w:pPr>
      <w:r w:rsidRPr="00DE3A4D">
        <w:rPr>
          <w:sz w:val="16"/>
        </w:rPr>
        <w:t xml:space="preserve">Shor: When a political party tries to push an idea, that might make the policy more likely to happen; it depends on the vagaries of Congress, bargaining power, and a lot of other things. But </w:t>
      </w:r>
      <w:r w:rsidRPr="008237BC">
        <w:rPr>
          <w:rStyle w:val="StyleUnderline"/>
        </w:rPr>
        <w:t>when it comes to polling,</w:t>
      </w:r>
      <w:r w:rsidRPr="00DE3A4D">
        <w:rPr>
          <w:sz w:val="16"/>
        </w:rPr>
        <w:t xml:space="preserve"> </w:t>
      </w:r>
      <w:r w:rsidRPr="00B82A59">
        <w:rPr>
          <w:rStyle w:val="StyleUnderline"/>
          <w:highlight w:val="cyan"/>
        </w:rPr>
        <w:t>the more a president talks about an issue</w:t>
      </w:r>
      <w:r w:rsidRPr="00B82A59">
        <w:rPr>
          <w:sz w:val="16"/>
          <w:highlight w:val="cyan"/>
        </w:rPr>
        <w:t xml:space="preserve">, </w:t>
      </w:r>
      <w:r w:rsidRPr="00B82A59">
        <w:rPr>
          <w:rStyle w:val="Emphasis"/>
          <w:highlight w:val="cyan"/>
        </w:rPr>
        <w:t>the less popular it becomes</w:t>
      </w:r>
      <w:r w:rsidRPr="00DE3A4D">
        <w:rPr>
          <w:sz w:val="16"/>
        </w:rPr>
        <w:t xml:space="preserve">. </w:t>
      </w:r>
      <w:r w:rsidRPr="00B82A59">
        <w:rPr>
          <w:rStyle w:val="StyleUnderline"/>
          <w:highlight w:val="cyan"/>
        </w:rPr>
        <w:t xml:space="preserve">This has been true going back to the </w:t>
      </w:r>
      <w:r w:rsidRPr="00B82A59">
        <w:rPr>
          <w:rStyle w:val="Emphasis"/>
          <w:highlight w:val="cyan"/>
        </w:rPr>
        <w:t>1940s</w:t>
      </w:r>
      <w:r w:rsidRPr="00DE3A4D">
        <w:rPr>
          <w:sz w:val="16"/>
        </w:rPr>
        <w:t xml:space="preserve">. </w:t>
      </w:r>
      <w:r w:rsidRPr="008237BC">
        <w:rPr>
          <w:rStyle w:val="StyleUnderline"/>
        </w:rPr>
        <w:t xml:space="preserve">It’s not a surprise that </w:t>
      </w:r>
      <w:r w:rsidRPr="00B82A59">
        <w:rPr>
          <w:rStyle w:val="StyleUnderline"/>
          <w:highlight w:val="cyan"/>
        </w:rPr>
        <w:t>opinions on</w:t>
      </w:r>
      <w:r w:rsidRPr="008237BC">
        <w:rPr>
          <w:rStyle w:val="StyleUnderline"/>
        </w:rPr>
        <w:t xml:space="preserve"> the </w:t>
      </w:r>
      <w:r w:rsidRPr="00B82A59">
        <w:rPr>
          <w:rStyle w:val="StyleUnderline"/>
          <w:highlight w:val="cyan"/>
        </w:rPr>
        <w:t>government’s role in</w:t>
      </w:r>
      <w:r w:rsidRPr="008237BC">
        <w:rPr>
          <w:rStyle w:val="StyleUnderline"/>
        </w:rPr>
        <w:t xml:space="preserve"> healthcare and </w:t>
      </w:r>
      <w:r w:rsidRPr="00B82A59">
        <w:rPr>
          <w:rStyle w:val="StyleUnderline"/>
          <w:highlight w:val="cyan"/>
        </w:rPr>
        <w:t xml:space="preserve">the economy moved </w:t>
      </w:r>
      <w:r w:rsidRPr="00B82A59">
        <w:rPr>
          <w:rStyle w:val="Emphasis"/>
          <w:highlight w:val="cyan"/>
        </w:rPr>
        <w:t>sharply to the right</w:t>
      </w:r>
      <w:r w:rsidRPr="00B82A59">
        <w:rPr>
          <w:rStyle w:val="StyleUnderline"/>
          <w:highlight w:val="cyan"/>
        </w:rPr>
        <w:t xml:space="preserve"> under Obama</w:t>
      </w:r>
      <w:r w:rsidRPr="008237BC">
        <w:rPr>
          <w:rStyle w:val="StyleUnderline"/>
        </w:rPr>
        <w:t>.</w:t>
      </w:r>
      <w:r w:rsidRPr="00DE3A4D">
        <w:rPr>
          <w:sz w:val="16"/>
        </w:rPr>
        <w:t xml:space="preserve"> The bully pulpit doesn’t exist. </w:t>
      </w:r>
      <w:r w:rsidRPr="00B82A59">
        <w:rPr>
          <w:rStyle w:val="Emphasis"/>
          <w:highlight w:val="cyan"/>
        </w:rPr>
        <w:t>That creates real constraints on behavior</w:t>
      </w:r>
      <w:r w:rsidRPr="00DE3A4D">
        <w:rPr>
          <w:sz w:val="16"/>
        </w:rPr>
        <w:t xml:space="preserve">, even when your political party is not in power. If you look at support for gay marriage from 1990 to today, it looks like this linear increase—except in 2004, when many national Democrats embraced gay marriage, reluctantly. Not all of them did, but a large enough fraction of them did that it became a partisan issue. In response, it became less popular. This is frustrating. </w:t>
      </w:r>
      <w:r w:rsidRPr="00B82A59">
        <w:rPr>
          <w:rStyle w:val="StyleUnderline"/>
          <w:highlight w:val="cyan"/>
        </w:rPr>
        <w:t>Dem</w:t>
      </w:r>
      <w:r w:rsidRPr="008237BC">
        <w:rPr>
          <w:rStyle w:val="StyleUnderline"/>
        </w:rPr>
        <w:t xml:space="preserve">ocratic </w:t>
      </w:r>
      <w:r w:rsidRPr="00B82A59">
        <w:rPr>
          <w:rStyle w:val="StyleUnderline"/>
          <w:highlight w:val="cyan"/>
        </w:rPr>
        <w:t>politicians</w:t>
      </w:r>
      <w:r w:rsidRPr="008237BC">
        <w:rPr>
          <w:rStyle w:val="StyleUnderline"/>
        </w:rPr>
        <w:t xml:space="preserve"> </w:t>
      </w:r>
      <w:r w:rsidRPr="00B82A59">
        <w:rPr>
          <w:rStyle w:val="StyleUnderline"/>
          <w:highlight w:val="cyan"/>
        </w:rPr>
        <w:t>have</w:t>
      </w:r>
      <w:r w:rsidRPr="008237BC">
        <w:rPr>
          <w:rStyle w:val="StyleUnderline"/>
        </w:rPr>
        <w:t xml:space="preserve"> a lot of </w:t>
      </w:r>
      <w:r w:rsidRPr="00B82A59">
        <w:rPr>
          <w:rStyle w:val="StyleUnderline"/>
          <w:highlight w:val="cyan"/>
        </w:rPr>
        <w:t>influence on what</w:t>
      </w:r>
      <w:r w:rsidRPr="008237BC">
        <w:rPr>
          <w:rStyle w:val="StyleUnderline"/>
        </w:rPr>
        <w:t xml:space="preserve"> </w:t>
      </w:r>
      <w:r w:rsidRPr="00B82A59">
        <w:rPr>
          <w:rStyle w:val="StyleUnderline"/>
          <w:highlight w:val="cyan"/>
        </w:rPr>
        <w:t>Dem</w:t>
      </w:r>
      <w:r w:rsidRPr="008237BC">
        <w:rPr>
          <w:rStyle w:val="StyleUnderline"/>
        </w:rPr>
        <w:t>ocrat</w:t>
      </w:r>
      <w:r w:rsidRPr="00B82A59">
        <w:rPr>
          <w:rStyle w:val="StyleUnderline"/>
          <w:highlight w:val="cyan"/>
        </w:rPr>
        <w:t>s</w:t>
      </w:r>
      <w:r w:rsidRPr="008237BC">
        <w:rPr>
          <w:rStyle w:val="StyleUnderline"/>
        </w:rPr>
        <w:t xml:space="preserve"> </w:t>
      </w:r>
      <w:r w:rsidRPr="00B82A59">
        <w:rPr>
          <w:rStyle w:val="StyleUnderline"/>
          <w:highlight w:val="cyan"/>
        </w:rPr>
        <w:t>believe</w:t>
      </w:r>
      <w:r w:rsidRPr="008237BC">
        <w:rPr>
          <w:rStyle w:val="StyleUnderline"/>
        </w:rPr>
        <w:t xml:space="preserve">, </w:t>
      </w:r>
      <w:r w:rsidRPr="00B82A59">
        <w:rPr>
          <w:rStyle w:val="StyleUnderline"/>
          <w:highlight w:val="cyan"/>
        </w:rPr>
        <w:t xml:space="preserve">but </w:t>
      </w:r>
      <w:r w:rsidRPr="00B82A59">
        <w:rPr>
          <w:rStyle w:val="Emphasis"/>
          <w:highlight w:val="cyan"/>
        </w:rPr>
        <w:t>if swing voters took</w:t>
      </w:r>
      <w:r w:rsidRPr="00B82A59">
        <w:rPr>
          <w:rStyle w:val="StyleUnderline"/>
          <w:highlight w:val="cyan"/>
        </w:rPr>
        <w:t xml:space="preserve"> their </w:t>
      </w:r>
      <w:r w:rsidRPr="00B82A59">
        <w:rPr>
          <w:rStyle w:val="Emphasis"/>
          <w:highlight w:val="cyan"/>
        </w:rPr>
        <w:t>cues from</w:t>
      </w:r>
      <w:r w:rsidRPr="008237BC">
        <w:rPr>
          <w:rStyle w:val="StyleUnderline"/>
        </w:rPr>
        <w:t xml:space="preserve"> </w:t>
      </w:r>
      <w:r w:rsidRPr="00B82A59">
        <w:rPr>
          <w:rStyle w:val="Emphasis"/>
          <w:highlight w:val="cyan"/>
        </w:rPr>
        <w:t>Dem</w:t>
      </w:r>
      <w:r w:rsidRPr="008237BC">
        <w:rPr>
          <w:rStyle w:val="StyleUnderline"/>
        </w:rPr>
        <w:t>ocratic politician</w:t>
      </w:r>
      <w:r w:rsidRPr="00B82A59">
        <w:rPr>
          <w:rStyle w:val="Emphasis"/>
          <w:highlight w:val="cyan"/>
        </w:rPr>
        <w:t>s</w:t>
      </w:r>
      <w:r w:rsidRPr="008237BC">
        <w:rPr>
          <w:rStyle w:val="StyleUnderline"/>
        </w:rPr>
        <w:t xml:space="preserve">, then </w:t>
      </w:r>
      <w:r w:rsidRPr="00B82A59">
        <w:rPr>
          <w:rStyle w:val="StyleUnderline"/>
          <w:highlight w:val="cyan"/>
        </w:rPr>
        <w:t xml:space="preserve">they </w:t>
      </w:r>
      <w:r w:rsidRPr="00B82A59">
        <w:rPr>
          <w:rStyle w:val="Emphasis"/>
          <w:highlight w:val="cyan"/>
        </w:rPr>
        <w:t>wouldn’t be swing voters</w:t>
      </w:r>
      <w:r w:rsidRPr="00B82A59">
        <w:rPr>
          <w:sz w:val="16"/>
          <w:highlight w:val="cyan"/>
        </w:rPr>
        <w:t>.</w:t>
      </w:r>
    </w:p>
    <w:p w14:paraId="6F1734FC" w14:textId="77777777" w:rsidR="00061E3D" w:rsidRPr="005B1FA7" w:rsidRDefault="00061E3D" w:rsidP="00061E3D">
      <w:pPr>
        <w:pStyle w:val="Heading4"/>
      </w:pPr>
      <w:r>
        <w:t>Initial popularity is misleading – potential benefits are overshadowed by controversial elements.</w:t>
      </w:r>
    </w:p>
    <w:p w14:paraId="68589C5C" w14:textId="77777777" w:rsidR="00061E3D" w:rsidRPr="005B1FA7" w:rsidRDefault="00061E3D" w:rsidP="00061E3D">
      <w:r>
        <w:t xml:space="preserve">Dan </w:t>
      </w:r>
      <w:r w:rsidRPr="005B1FA7">
        <w:rPr>
          <w:rStyle w:val="Style13ptBold"/>
        </w:rPr>
        <w:t>Hopkins</w:t>
      </w:r>
      <w:r>
        <w:t xml:space="preserve"> 8/14/</w:t>
      </w:r>
      <w:r w:rsidRPr="005B1FA7">
        <w:rPr>
          <w:rStyle w:val="Style13ptBold"/>
        </w:rPr>
        <w:t>19</w:t>
      </w:r>
      <w:r>
        <w:t xml:space="preserve"> professor of political science at the University of Pennsylvania, and his research focuses on American elections and public opinion “Obamacare’s Unpopularity Suggests Medicare </w:t>
      </w:r>
      <w:proofErr w:type="gramStart"/>
      <w:r>
        <w:t>For</w:t>
      </w:r>
      <w:proofErr w:type="gramEnd"/>
      <w:r>
        <w:t xml:space="preserve"> All May Be A Hard Sell” 538 https://fivethirtyeight.com/features/obamacares-unpopularity-suggests-medicare-for-all-may-be-a-hard-sell/</w:t>
      </w:r>
    </w:p>
    <w:p w14:paraId="2A735628" w14:textId="77777777" w:rsidR="00061E3D" w:rsidRPr="00966B77" w:rsidRDefault="00061E3D" w:rsidP="00061E3D">
      <w:pPr>
        <w:rPr>
          <w:rStyle w:val="StyleUnderline"/>
        </w:rPr>
      </w:pPr>
      <w:proofErr w:type="gramStart"/>
      <w:r w:rsidRPr="005B1FA7">
        <w:rPr>
          <w:sz w:val="16"/>
        </w:rPr>
        <w:t>So</w:t>
      </w:r>
      <w:proofErr w:type="gramEnd"/>
      <w:r w:rsidRPr="005B1FA7">
        <w:rPr>
          <w:sz w:val="16"/>
        </w:rPr>
        <w:t xml:space="preserve"> </w:t>
      </w:r>
      <w:r w:rsidRPr="00966B77">
        <w:rPr>
          <w:rStyle w:val="StyleUnderline"/>
        </w:rPr>
        <w:t>what does this mean for</w:t>
      </w:r>
      <w:r w:rsidRPr="005B1FA7">
        <w:rPr>
          <w:sz w:val="16"/>
        </w:rPr>
        <w:t xml:space="preserve"> </w:t>
      </w:r>
      <w:r w:rsidRPr="00966B77">
        <w:rPr>
          <w:rStyle w:val="Emphasis"/>
        </w:rPr>
        <w:t>major policy proposals</w:t>
      </w:r>
      <w:r w:rsidRPr="005B1FA7">
        <w:rPr>
          <w:sz w:val="16"/>
        </w:rPr>
        <w:t xml:space="preserve"> </w:t>
      </w:r>
      <w:r w:rsidRPr="00EA249B">
        <w:rPr>
          <w:rStyle w:val="StyleUnderline"/>
        </w:rPr>
        <w:t xml:space="preserve">like </w:t>
      </w:r>
      <w:r w:rsidRPr="00EA249B">
        <w:rPr>
          <w:rStyle w:val="Emphasis"/>
        </w:rPr>
        <w:t>Medicare for All</w:t>
      </w:r>
      <w:r w:rsidRPr="00EA249B">
        <w:rPr>
          <w:rStyle w:val="StyleUnderline"/>
        </w:rPr>
        <w:t xml:space="preserve"> or the </w:t>
      </w:r>
      <w:r w:rsidRPr="00EA249B">
        <w:rPr>
          <w:rStyle w:val="Emphasis"/>
        </w:rPr>
        <w:t>Green New Deal</w:t>
      </w:r>
      <w:r w:rsidRPr="00EA249B">
        <w:rPr>
          <w:rStyle w:val="StyleUnderline"/>
        </w:rPr>
        <w:t xml:space="preserve">? Well, the ACA provides a </w:t>
      </w:r>
      <w:r w:rsidRPr="00EA249B">
        <w:rPr>
          <w:rStyle w:val="Emphasis"/>
        </w:rPr>
        <w:t>cautionary tale</w:t>
      </w:r>
      <w:r w:rsidRPr="005B1FA7">
        <w:rPr>
          <w:sz w:val="16"/>
        </w:rPr>
        <w:t xml:space="preserve">. </w:t>
      </w:r>
      <w:r w:rsidRPr="00B82A59">
        <w:rPr>
          <w:rStyle w:val="Emphasis"/>
          <w:highlight w:val="cyan"/>
        </w:rPr>
        <w:t>Initial polling</w:t>
      </w:r>
      <w:r w:rsidRPr="00966B77">
        <w:rPr>
          <w:rStyle w:val="StyleUnderline"/>
        </w:rPr>
        <w:t xml:space="preserve"> </w:t>
      </w:r>
      <w:r w:rsidRPr="00B82A59">
        <w:rPr>
          <w:rStyle w:val="StyleUnderline"/>
          <w:highlight w:val="cyan"/>
        </w:rPr>
        <w:t>about major initiatives</w:t>
      </w:r>
      <w:r w:rsidRPr="00B82A59">
        <w:rPr>
          <w:sz w:val="16"/>
          <w:highlight w:val="cyan"/>
        </w:rPr>
        <w:t xml:space="preserve"> </w:t>
      </w:r>
      <w:r w:rsidRPr="00B82A59">
        <w:rPr>
          <w:rStyle w:val="Emphasis"/>
          <w:highlight w:val="cyan"/>
        </w:rPr>
        <w:t>can be misleading</w:t>
      </w:r>
      <w:r w:rsidRPr="005B1FA7">
        <w:rPr>
          <w:sz w:val="16"/>
        </w:rPr>
        <w:t xml:space="preserve">. And </w:t>
      </w:r>
      <w:r w:rsidRPr="00B82A59">
        <w:rPr>
          <w:rStyle w:val="StyleUnderline"/>
          <w:highlight w:val="cyan"/>
        </w:rPr>
        <w:t xml:space="preserve">even if </w:t>
      </w:r>
      <w:r w:rsidRPr="00B82A59">
        <w:rPr>
          <w:rStyle w:val="Emphasis"/>
          <w:highlight w:val="cyan"/>
        </w:rPr>
        <w:t>most elements</w:t>
      </w:r>
      <w:r w:rsidRPr="00966B77">
        <w:rPr>
          <w:rStyle w:val="StyleUnderline"/>
        </w:rPr>
        <w:t xml:space="preserve"> of a policy </w:t>
      </w:r>
      <w:r w:rsidRPr="00B82A59">
        <w:rPr>
          <w:rStyle w:val="StyleUnderline"/>
          <w:highlight w:val="cyan"/>
        </w:rPr>
        <w:t>poll well</w:t>
      </w:r>
      <w:r w:rsidRPr="00B82A59">
        <w:rPr>
          <w:sz w:val="16"/>
          <w:highlight w:val="cyan"/>
        </w:rPr>
        <w:t xml:space="preserve">, </w:t>
      </w:r>
      <w:r w:rsidRPr="00B82A59">
        <w:rPr>
          <w:rStyle w:val="Emphasis"/>
          <w:highlight w:val="cyan"/>
        </w:rPr>
        <w:t>public opinion</w:t>
      </w:r>
      <w:r w:rsidRPr="005B1FA7">
        <w:rPr>
          <w:sz w:val="16"/>
        </w:rPr>
        <w:t xml:space="preserve"> </w:t>
      </w:r>
      <w:r w:rsidRPr="00B82A59">
        <w:rPr>
          <w:rStyle w:val="StyleUnderline"/>
          <w:highlight w:val="cyan"/>
        </w:rPr>
        <w:t>may</w:t>
      </w:r>
      <w:r w:rsidRPr="00966B77">
        <w:rPr>
          <w:rStyle w:val="StyleUnderline"/>
        </w:rPr>
        <w:t xml:space="preserve"> come to </w:t>
      </w:r>
      <w:r w:rsidRPr="00B82A59">
        <w:rPr>
          <w:rStyle w:val="StyleUnderline"/>
          <w:highlight w:val="cyan"/>
        </w:rPr>
        <w:t>be driven</w:t>
      </w:r>
      <w:r w:rsidRPr="00966B77">
        <w:rPr>
          <w:rStyle w:val="StyleUnderline"/>
        </w:rPr>
        <w:t xml:space="preserve"> </w:t>
      </w:r>
      <w:r w:rsidRPr="00B82A59">
        <w:rPr>
          <w:rStyle w:val="StyleUnderline"/>
          <w:highlight w:val="cyan"/>
        </w:rPr>
        <w:t>by the</w:t>
      </w:r>
      <w:r w:rsidRPr="00966B77">
        <w:rPr>
          <w:rStyle w:val="StyleUnderline"/>
        </w:rPr>
        <w:t xml:space="preserve"> policy’s </w:t>
      </w:r>
      <w:r w:rsidRPr="00B82A59">
        <w:rPr>
          <w:rStyle w:val="Emphasis"/>
          <w:highlight w:val="cyan"/>
        </w:rPr>
        <w:t>least-popular items</w:t>
      </w:r>
      <w:r w:rsidRPr="005B1FA7">
        <w:rPr>
          <w:sz w:val="16"/>
        </w:rPr>
        <w:t xml:space="preserve">. </w:t>
      </w:r>
      <w:r w:rsidRPr="00966B77">
        <w:rPr>
          <w:rStyle w:val="StyleUnderline"/>
        </w:rPr>
        <w:t xml:space="preserve">That’s </w:t>
      </w:r>
      <w:r w:rsidRPr="00B82A59">
        <w:rPr>
          <w:rStyle w:val="Emphasis"/>
          <w:highlight w:val="cyan"/>
        </w:rPr>
        <w:t>especially</w:t>
      </w:r>
      <w:r w:rsidRPr="00966B77">
        <w:rPr>
          <w:rStyle w:val="Emphasis"/>
        </w:rPr>
        <w:t xml:space="preserve"> true</w:t>
      </w:r>
      <w:r w:rsidRPr="00966B77">
        <w:rPr>
          <w:rStyle w:val="StyleUnderline"/>
        </w:rPr>
        <w:t xml:space="preserve"> </w:t>
      </w:r>
      <w:r w:rsidRPr="00B82A59">
        <w:rPr>
          <w:rStyle w:val="StyleUnderline"/>
          <w:highlight w:val="cyan"/>
        </w:rPr>
        <w:t>if</w:t>
      </w:r>
      <w:r w:rsidRPr="00966B77">
        <w:rPr>
          <w:rStyle w:val="StyleUnderline"/>
        </w:rPr>
        <w:t xml:space="preserve"> the </w:t>
      </w:r>
      <w:r w:rsidRPr="00B82A59">
        <w:rPr>
          <w:rStyle w:val="StyleUnderline"/>
          <w:highlight w:val="cyan"/>
        </w:rPr>
        <w:t>opposition</w:t>
      </w:r>
      <w:r w:rsidRPr="00966B77">
        <w:rPr>
          <w:rStyle w:val="StyleUnderline"/>
        </w:rPr>
        <w:t xml:space="preserve"> </w:t>
      </w:r>
      <w:r w:rsidRPr="00B82A59">
        <w:rPr>
          <w:rStyle w:val="StyleUnderline"/>
          <w:highlight w:val="cyan"/>
        </w:rPr>
        <w:t>launches an</w:t>
      </w:r>
      <w:r w:rsidRPr="00966B77">
        <w:rPr>
          <w:rStyle w:val="StyleUnderline"/>
        </w:rPr>
        <w:t xml:space="preserve"> </w:t>
      </w:r>
      <w:r w:rsidRPr="00B82A59">
        <w:rPr>
          <w:rStyle w:val="Emphasis"/>
          <w:highlight w:val="cyan"/>
        </w:rPr>
        <w:t xml:space="preserve">extended campaign </w:t>
      </w:r>
      <w:r w:rsidRPr="00B82A59">
        <w:rPr>
          <w:rStyle w:val="StyleUnderline"/>
          <w:highlight w:val="cyan"/>
        </w:rPr>
        <w:t>against it.</w:t>
      </w:r>
    </w:p>
    <w:p w14:paraId="25BD031E" w14:textId="77777777" w:rsidR="00061E3D" w:rsidRDefault="00061E3D" w:rsidP="00061E3D">
      <w:pPr>
        <w:rPr>
          <w:sz w:val="16"/>
        </w:rPr>
      </w:pPr>
      <w:r w:rsidRPr="005B1FA7">
        <w:rPr>
          <w:rStyle w:val="StyleUnderline"/>
        </w:rPr>
        <w:t xml:space="preserve">The ACA </w:t>
      </w:r>
      <w:r w:rsidRPr="005B1FA7">
        <w:rPr>
          <w:sz w:val="16"/>
        </w:rPr>
        <w:t xml:space="preserve">also </w:t>
      </w:r>
      <w:r w:rsidRPr="005B1FA7">
        <w:rPr>
          <w:rStyle w:val="StyleUnderline"/>
        </w:rPr>
        <w:t>highlights an important difference between how policymakers and the public think about a complex policy</w:t>
      </w:r>
      <w:r w:rsidRPr="005B1FA7">
        <w:rPr>
          <w:sz w:val="16"/>
        </w:rPr>
        <w:t xml:space="preserve">. For the ACA’s architects, the legislation was an integrated whole, with various provisions working in tandem to increase access to comprehensive insurance. The individual mandate, for example, was thought to be critical to driving younger, healthier people to buy insurance and to keep overall costs down. But </w:t>
      </w:r>
      <w:r w:rsidRPr="00B82A59">
        <w:rPr>
          <w:rStyle w:val="StyleUnderline"/>
          <w:highlight w:val="cyan"/>
        </w:rPr>
        <w:t>when making sense of</w:t>
      </w:r>
      <w:r w:rsidRPr="005B1FA7">
        <w:rPr>
          <w:rStyle w:val="StyleUnderline"/>
        </w:rPr>
        <w:t xml:space="preserve"> that same </w:t>
      </w:r>
      <w:r w:rsidRPr="00B82A59">
        <w:rPr>
          <w:rStyle w:val="StyleUnderline"/>
          <w:highlight w:val="cyan"/>
        </w:rPr>
        <w:t>policy</w:t>
      </w:r>
      <w:r w:rsidRPr="005B1FA7">
        <w:rPr>
          <w:sz w:val="16"/>
        </w:rPr>
        <w:t xml:space="preserve">, </w:t>
      </w:r>
      <w:r w:rsidRPr="00B82A59">
        <w:rPr>
          <w:rStyle w:val="StyleUnderline"/>
          <w:highlight w:val="cyan"/>
        </w:rPr>
        <w:t>citizens focus</w:t>
      </w:r>
      <w:r w:rsidRPr="005B1FA7">
        <w:rPr>
          <w:rStyle w:val="StyleUnderline"/>
        </w:rPr>
        <w:t xml:space="preserve">ed </w:t>
      </w:r>
      <w:r w:rsidRPr="00B82A59">
        <w:rPr>
          <w:rStyle w:val="StyleUnderline"/>
          <w:highlight w:val="cyan"/>
        </w:rPr>
        <w:t>on</w:t>
      </w:r>
      <w:r w:rsidRPr="005B1FA7">
        <w:rPr>
          <w:rStyle w:val="StyleUnderline"/>
        </w:rPr>
        <w:t xml:space="preserve"> just a few of its </w:t>
      </w:r>
      <w:r w:rsidRPr="00B82A59">
        <w:rPr>
          <w:rStyle w:val="Emphasis"/>
          <w:highlight w:val="cyan"/>
        </w:rPr>
        <w:t>most salient</w:t>
      </w:r>
      <w:r w:rsidRPr="005B1FA7">
        <w:rPr>
          <w:rStyle w:val="StyleUnderline"/>
        </w:rPr>
        <w:t xml:space="preserve"> </w:t>
      </w:r>
      <w:r w:rsidRPr="005B1FA7">
        <w:rPr>
          <w:sz w:val="16"/>
        </w:rPr>
        <w:t xml:space="preserve">— </w:t>
      </w:r>
      <w:r w:rsidRPr="00B82A59">
        <w:rPr>
          <w:rStyle w:val="Emphasis"/>
          <w:highlight w:val="cyan"/>
        </w:rPr>
        <w:t>and controversial</w:t>
      </w:r>
      <w:r w:rsidRPr="00B82A59">
        <w:rPr>
          <w:sz w:val="16"/>
          <w:highlight w:val="cyan"/>
        </w:rPr>
        <w:t xml:space="preserve"> — </w:t>
      </w:r>
      <w:r w:rsidRPr="00B82A59">
        <w:rPr>
          <w:rStyle w:val="Emphasis"/>
          <w:highlight w:val="cyan"/>
        </w:rPr>
        <w:t>elements</w:t>
      </w:r>
      <w:r w:rsidRPr="005B1FA7">
        <w:rPr>
          <w:sz w:val="16"/>
        </w:rPr>
        <w:t xml:space="preserve">. In other words, </w:t>
      </w:r>
      <w:r w:rsidRPr="005B1FA7">
        <w:rPr>
          <w:rStyle w:val="StyleUnderline"/>
        </w:rPr>
        <w:t xml:space="preserve">when it comes to public opinion, the ACA made it clear that the whole is often not the sum of its parts — and </w:t>
      </w:r>
      <w:r w:rsidRPr="00B82A59">
        <w:rPr>
          <w:rStyle w:val="StyleUnderline"/>
          <w:highlight w:val="cyan"/>
        </w:rPr>
        <w:t xml:space="preserve">that could </w:t>
      </w:r>
      <w:r w:rsidRPr="00B82A59">
        <w:rPr>
          <w:rStyle w:val="Emphasis"/>
          <w:highlight w:val="cyan"/>
        </w:rPr>
        <w:t>spell trouble</w:t>
      </w:r>
      <w:r w:rsidRPr="00B82A59">
        <w:rPr>
          <w:rStyle w:val="StyleUnderline"/>
          <w:highlight w:val="cyan"/>
        </w:rPr>
        <w:t xml:space="preserve"> for other </w:t>
      </w:r>
      <w:r w:rsidRPr="00B82A59">
        <w:rPr>
          <w:rStyle w:val="Emphasis"/>
          <w:highlight w:val="cyan"/>
        </w:rPr>
        <w:t>big policy proposals</w:t>
      </w:r>
      <w:r w:rsidRPr="005B1FA7">
        <w:rPr>
          <w:sz w:val="16"/>
        </w:rPr>
        <w:t>.</w:t>
      </w:r>
    </w:p>
    <w:p w14:paraId="379A34E6" w14:textId="77777777" w:rsidR="00061E3D" w:rsidRPr="00061E3D" w:rsidRDefault="00061E3D" w:rsidP="00061E3D"/>
    <w:p w14:paraId="5C3CA98A" w14:textId="77777777" w:rsidR="009E6394" w:rsidRPr="00F57D86" w:rsidRDefault="009E6394" w:rsidP="009E6394">
      <w:pPr>
        <w:pStyle w:val="Heading3"/>
      </w:pPr>
      <w:r>
        <w:lastRenderedPageBreak/>
        <w:t>IL---Policy Matters, People Hear About it</w:t>
      </w:r>
    </w:p>
    <w:p w14:paraId="1E410600" w14:textId="77777777" w:rsidR="009E6394" w:rsidRPr="0058292E" w:rsidRDefault="009E6394" w:rsidP="009E6394">
      <w:pPr>
        <w:pStyle w:val="Heading4"/>
      </w:pPr>
      <w:r>
        <w:t>News coverage informs people of controversy and directs electoral backlash against incumbents.</w:t>
      </w:r>
    </w:p>
    <w:p w14:paraId="3F8FF2EF" w14:textId="77777777" w:rsidR="009E6394" w:rsidRPr="00374939" w:rsidRDefault="009E6394" w:rsidP="009E6394">
      <w:r>
        <w:t xml:space="preserve">Matt </w:t>
      </w:r>
      <w:r w:rsidRPr="00C80834">
        <w:rPr>
          <w:rStyle w:val="Style13ptBold"/>
        </w:rPr>
        <w:t>Grossmann and</w:t>
      </w:r>
      <w:r>
        <w:t xml:space="preserve"> Christopher </w:t>
      </w:r>
      <w:proofErr w:type="spellStart"/>
      <w:r w:rsidRPr="00C80834">
        <w:rPr>
          <w:rStyle w:val="Style13ptBold"/>
        </w:rPr>
        <w:t>Wlezien</w:t>
      </w:r>
      <w:proofErr w:type="spellEnd"/>
      <w:r>
        <w:t xml:space="preserve"> April </w:t>
      </w:r>
      <w:r w:rsidRPr="00C80834">
        <w:rPr>
          <w:rStyle w:val="Style13ptBold"/>
        </w:rPr>
        <w:t>2024</w:t>
      </w:r>
      <w:r>
        <w:t xml:space="preserve"> Director of the Institute for Public Policy and Social Research (IPPSR) and Professor of Political Science at Michigan State University and Hogg Professor of Government at the University of Austin, Ph.D., University of Iowa, Reader of Comparative Government and a Fellow of Nuffield College at Oxford, co-founded the ESRC-funded Oxford Spring School in Quantitative Methods for Social Research “A Thermostatic Model of Congressional Elections” April 2024 American Politics Research http://dx.doi.org/10.1177/1532673X241253813</w:t>
      </w:r>
    </w:p>
    <w:p w14:paraId="106798DD" w14:textId="77777777" w:rsidR="009E6394" w:rsidRPr="00605EED" w:rsidRDefault="009E6394" w:rsidP="009E6394">
      <w:pPr>
        <w:rPr>
          <w:sz w:val="16"/>
        </w:rPr>
      </w:pPr>
      <w:r w:rsidRPr="00605EED">
        <w:rPr>
          <w:rStyle w:val="StyleUnderline"/>
          <w:highlight w:val="cyan"/>
        </w:rPr>
        <w:t>Voters</w:t>
      </w:r>
      <w:r w:rsidRPr="00605EED">
        <w:rPr>
          <w:sz w:val="16"/>
        </w:rPr>
        <w:t xml:space="preserve"> may </w:t>
      </w:r>
      <w:r w:rsidRPr="00605EED">
        <w:rPr>
          <w:rStyle w:val="StyleUnderline"/>
          <w:highlight w:val="cyan"/>
        </w:rPr>
        <w:t>respond to policy trends</w:t>
      </w:r>
      <w:r w:rsidRPr="00374939">
        <w:rPr>
          <w:rStyle w:val="StyleUnderline"/>
        </w:rPr>
        <w:t xml:space="preserve">, adjusting partisan control to turn the temperature up or down to the degree policy gets too hot or too cold. </w:t>
      </w:r>
      <w:r w:rsidRPr="00605EED">
        <w:rPr>
          <w:rStyle w:val="StyleUnderline"/>
          <w:highlight w:val="cyan"/>
        </w:rPr>
        <w:t>As Democrats accomplish</w:t>
      </w:r>
      <w:r w:rsidRPr="00374939">
        <w:rPr>
          <w:rStyle w:val="StyleUnderline"/>
        </w:rPr>
        <w:t xml:space="preserve"> liberal </w:t>
      </w:r>
      <w:r w:rsidRPr="00605EED">
        <w:rPr>
          <w:rStyle w:val="StyleUnderline"/>
          <w:highlight w:val="cyan"/>
        </w:rPr>
        <w:t>policies</w:t>
      </w:r>
      <w:r w:rsidRPr="00374939">
        <w:rPr>
          <w:rStyle w:val="StyleUnderline"/>
        </w:rPr>
        <w:t xml:space="preserve">, </w:t>
      </w:r>
      <w:r w:rsidRPr="00605EED">
        <w:rPr>
          <w:rStyle w:val="StyleUnderline"/>
          <w:highlight w:val="cyan"/>
        </w:rPr>
        <w:t>voters in the ideological middle</w:t>
      </w:r>
      <w:r w:rsidRPr="00374939">
        <w:rPr>
          <w:rStyle w:val="StyleUnderline"/>
        </w:rPr>
        <w:t xml:space="preserve"> </w:t>
      </w:r>
      <w:r w:rsidRPr="00605EED">
        <w:rPr>
          <w:rStyle w:val="StyleUnderline"/>
          <w:highlight w:val="cyan"/>
        </w:rPr>
        <w:t>may be more inclined to support Republicans</w:t>
      </w:r>
      <w:r w:rsidRPr="00374939">
        <w:rPr>
          <w:rStyle w:val="StyleUnderline"/>
        </w:rPr>
        <w:t xml:space="preserve"> candidates</w:t>
      </w:r>
      <w:r w:rsidRPr="00605EED">
        <w:rPr>
          <w:sz w:val="16"/>
        </w:rPr>
        <w:t xml:space="preserve">, or voters on the ideological right may be more motivated to participate. Likewise, as Republicans produce conservative policies, voters may tend to mobilize for and support Democrats. </w:t>
      </w:r>
    </w:p>
    <w:p w14:paraId="7160082F" w14:textId="77777777" w:rsidR="009E6394" w:rsidRPr="00605EED" w:rsidRDefault="009E6394" w:rsidP="009E6394">
      <w:pPr>
        <w:rPr>
          <w:sz w:val="16"/>
        </w:rPr>
      </w:pPr>
      <w:r w:rsidRPr="00605EED">
        <w:rPr>
          <w:sz w:val="16"/>
        </w:rPr>
        <w:t xml:space="preserve">Research on public opinion suggests a potential relationship. </w:t>
      </w:r>
      <w:r w:rsidRPr="00605EED">
        <w:rPr>
          <w:rStyle w:val="StyleUnderline"/>
        </w:rPr>
        <w:t>The public adjusts their</w:t>
      </w:r>
      <w:r w:rsidRPr="00374939">
        <w:rPr>
          <w:rStyle w:val="StyleUnderline"/>
        </w:rPr>
        <w:t xml:space="preserve"> </w:t>
      </w:r>
      <w:r w:rsidRPr="00605EED">
        <w:rPr>
          <w:rStyle w:val="StyleUnderline"/>
        </w:rPr>
        <w:t>preferences</w:t>
      </w:r>
      <w:r w:rsidRPr="00374939">
        <w:rPr>
          <w:rStyle w:val="StyleUnderline"/>
        </w:rPr>
        <w:t xml:space="preserve"> for more policy thermostatically based on changes in </w:t>
      </w:r>
      <w:r w:rsidRPr="00374939">
        <w:rPr>
          <w:rStyle w:val="Emphasis"/>
        </w:rPr>
        <w:t>policy itself</w:t>
      </w:r>
      <w:r w:rsidRPr="00605EED">
        <w:rPr>
          <w:sz w:val="16"/>
        </w:rPr>
        <w:t xml:space="preserve"> (e.g., </w:t>
      </w:r>
      <w:proofErr w:type="spellStart"/>
      <w:r w:rsidRPr="00605EED">
        <w:rPr>
          <w:sz w:val="16"/>
        </w:rPr>
        <w:t>Wlezien</w:t>
      </w:r>
      <w:proofErr w:type="spellEnd"/>
      <w:r w:rsidRPr="00605EED">
        <w:rPr>
          <w:sz w:val="16"/>
        </w:rPr>
        <w:t xml:space="preserve"> 1995; Erikson, et al 2002; </w:t>
      </w:r>
      <w:proofErr w:type="spellStart"/>
      <w:r w:rsidRPr="00605EED">
        <w:rPr>
          <w:sz w:val="16"/>
        </w:rPr>
        <w:t>Soroka</w:t>
      </w:r>
      <w:proofErr w:type="spellEnd"/>
      <w:r w:rsidRPr="00605EED">
        <w:rPr>
          <w:sz w:val="16"/>
        </w:rPr>
        <w:t xml:space="preserve"> and </w:t>
      </w:r>
      <w:proofErr w:type="spellStart"/>
      <w:r w:rsidRPr="00605EED">
        <w:rPr>
          <w:sz w:val="16"/>
        </w:rPr>
        <w:t>Wlezien</w:t>
      </w:r>
      <w:proofErr w:type="spellEnd"/>
      <w:r w:rsidRPr="00605EED">
        <w:rPr>
          <w:sz w:val="16"/>
        </w:rPr>
        <w:t xml:space="preserve"> 2010). When government spending on defense or welfare increases, people are less likely to support additional increases, and may support cuts if increases go too far. The connection varies across issues and institutions, though not much across individuals, across education levels, income, and party identification. </w:t>
      </w:r>
      <w:r w:rsidRPr="00605EED">
        <w:rPr>
          <w:rStyle w:val="StyleUnderline"/>
          <w:highlight w:val="cyan"/>
        </w:rPr>
        <w:t>Thermostatic response</w:t>
      </w:r>
      <w:r w:rsidRPr="00374939">
        <w:rPr>
          <w:rStyle w:val="StyleUnderline"/>
        </w:rPr>
        <w:t xml:space="preserve"> </w:t>
      </w:r>
      <w:r w:rsidRPr="00605EED">
        <w:rPr>
          <w:rStyle w:val="StyleUnderline"/>
          <w:highlight w:val="cyan"/>
        </w:rPr>
        <w:t xml:space="preserve">only requires </w:t>
      </w:r>
      <w:r w:rsidRPr="00605EED">
        <w:rPr>
          <w:rStyle w:val="Emphasis"/>
          <w:highlight w:val="cyan"/>
        </w:rPr>
        <w:t>basic information</w:t>
      </w:r>
      <w:r w:rsidRPr="00605EED">
        <w:rPr>
          <w:sz w:val="16"/>
        </w:rPr>
        <w:t xml:space="preserve"> </w:t>
      </w:r>
      <w:r w:rsidRPr="00605EED">
        <w:rPr>
          <w:rStyle w:val="StyleUnderline"/>
          <w:highlight w:val="cyan"/>
        </w:rPr>
        <w:t>about</w:t>
      </w:r>
      <w:r w:rsidRPr="00374939">
        <w:rPr>
          <w:rStyle w:val="StyleUnderline"/>
        </w:rPr>
        <w:t xml:space="preserve"> the </w:t>
      </w:r>
      <w:r w:rsidRPr="00605EED">
        <w:rPr>
          <w:rStyle w:val="Emphasis"/>
          <w:highlight w:val="cyan"/>
        </w:rPr>
        <w:t>direction</w:t>
      </w:r>
      <w:r w:rsidRPr="00605EED">
        <w:rPr>
          <w:rStyle w:val="StyleUnderline"/>
          <w:highlight w:val="cyan"/>
        </w:rPr>
        <w:t xml:space="preserve"> and </w:t>
      </w:r>
      <w:r w:rsidRPr="00605EED">
        <w:rPr>
          <w:rStyle w:val="Emphasis"/>
          <w:highlight w:val="cyan"/>
        </w:rPr>
        <w:t>magnitude</w:t>
      </w:r>
      <w:r w:rsidRPr="00374939">
        <w:rPr>
          <w:rStyle w:val="StyleUnderline"/>
        </w:rPr>
        <w:t xml:space="preserve"> of policy change</w:t>
      </w:r>
      <w:r w:rsidRPr="00605EED">
        <w:rPr>
          <w:sz w:val="16"/>
        </w:rPr>
        <w:t xml:space="preserve">, </w:t>
      </w:r>
      <w:r w:rsidRPr="00605EED">
        <w:rPr>
          <w:rStyle w:val="StyleUnderline"/>
          <w:highlight w:val="cyan"/>
        </w:rPr>
        <w:t>and</w:t>
      </w:r>
      <w:r w:rsidRPr="00374939">
        <w:rPr>
          <w:rStyle w:val="StyleUnderline"/>
        </w:rPr>
        <w:t xml:space="preserve"> it appears that the </w:t>
      </w:r>
      <w:r w:rsidRPr="00605EED">
        <w:rPr>
          <w:rStyle w:val="Emphasis"/>
          <w:highlight w:val="cyan"/>
        </w:rPr>
        <w:t>news effectively transmits this information</w:t>
      </w:r>
      <w:r w:rsidRPr="00605EED">
        <w:rPr>
          <w:sz w:val="16"/>
        </w:rPr>
        <w:t xml:space="preserve">, </w:t>
      </w:r>
      <w:r w:rsidRPr="00605EED">
        <w:rPr>
          <w:rStyle w:val="StyleUnderline"/>
          <w:highlight w:val="cyan"/>
        </w:rPr>
        <w:t xml:space="preserve">and voters </w:t>
      </w:r>
      <w:r w:rsidRPr="00605EED">
        <w:rPr>
          <w:rStyle w:val="Emphasis"/>
          <w:highlight w:val="cyan"/>
        </w:rPr>
        <w:t>receive</w:t>
      </w:r>
      <w:r w:rsidRPr="00605EED">
        <w:rPr>
          <w:rStyle w:val="StyleUnderline"/>
          <w:highlight w:val="cyan"/>
        </w:rPr>
        <w:t xml:space="preserve"> and </w:t>
      </w:r>
      <w:r w:rsidRPr="00605EED">
        <w:rPr>
          <w:rStyle w:val="Emphasis"/>
          <w:highlight w:val="cyan"/>
        </w:rPr>
        <w:t>accept it</w:t>
      </w:r>
      <w:r w:rsidRPr="00374939">
        <w:rPr>
          <w:rStyle w:val="StyleUnderline"/>
        </w:rPr>
        <w:t xml:space="preserve">, at least in certain </w:t>
      </w:r>
      <w:r w:rsidRPr="00374939">
        <w:rPr>
          <w:rStyle w:val="Emphasis"/>
        </w:rPr>
        <w:t>salient domains</w:t>
      </w:r>
      <w:r w:rsidRPr="00374939">
        <w:rPr>
          <w:rStyle w:val="StyleUnderline"/>
        </w:rPr>
        <w:t xml:space="preserve"> </w:t>
      </w:r>
      <w:r w:rsidRPr="00605EED">
        <w:rPr>
          <w:sz w:val="16"/>
        </w:rPr>
        <w:t>(</w:t>
      </w:r>
      <w:proofErr w:type="spellStart"/>
      <w:r w:rsidRPr="00605EED">
        <w:rPr>
          <w:sz w:val="16"/>
        </w:rPr>
        <w:t>Soroka</w:t>
      </w:r>
      <w:proofErr w:type="spellEnd"/>
      <w:r w:rsidRPr="00605EED">
        <w:rPr>
          <w:sz w:val="16"/>
        </w:rPr>
        <w:t xml:space="preserve"> and </w:t>
      </w:r>
      <w:proofErr w:type="spellStart"/>
      <w:r w:rsidRPr="00605EED">
        <w:rPr>
          <w:sz w:val="16"/>
        </w:rPr>
        <w:t>Wlezien</w:t>
      </w:r>
      <w:proofErr w:type="spellEnd"/>
      <w:r w:rsidRPr="00605EED">
        <w:rPr>
          <w:sz w:val="16"/>
        </w:rPr>
        <w:t xml:space="preserve"> 2022).</w:t>
      </w:r>
    </w:p>
    <w:p w14:paraId="0C26F23B" w14:textId="77777777" w:rsidR="009E6394" w:rsidRDefault="009E6394" w:rsidP="009E6394">
      <w:pPr>
        <w:rPr>
          <w:sz w:val="16"/>
        </w:rPr>
      </w:pPr>
      <w:r w:rsidRPr="00605EED">
        <w:rPr>
          <w:sz w:val="16"/>
        </w:rPr>
        <w:t xml:space="preserve">Some </w:t>
      </w:r>
      <w:r w:rsidRPr="00605EED">
        <w:rPr>
          <w:rStyle w:val="StyleUnderline"/>
          <w:highlight w:val="cyan"/>
        </w:rPr>
        <w:t>research</w:t>
      </w:r>
      <w:r w:rsidRPr="00605EED">
        <w:rPr>
          <w:sz w:val="16"/>
        </w:rPr>
        <w:t xml:space="preserve"> also </w:t>
      </w:r>
      <w:r w:rsidRPr="00605EED">
        <w:rPr>
          <w:rStyle w:val="StyleUnderline"/>
          <w:highlight w:val="cyan"/>
        </w:rPr>
        <w:t>finds</w:t>
      </w:r>
      <w:r w:rsidRPr="00605EED">
        <w:rPr>
          <w:sz w:val="16"/>
          <w:highlight w:val="cyan"/>
        </w:rPr>
        <w:t xml:space="preserve"> </w:t>
      </w:r>
      <w:r w:rsidRPr="00605EED">
        <w:rPr>
          <w:rStyle w:val="StyleUnderline"/>
          <w:highlight w:val="cyan"/>
        </w:rPr>
        <w:t>an</w:t>
      </w:r>
      <w:r w:rsidRPr="00605EED">
        <w:rPr>
          <w:sz w:val="16"/>
          <w:highlight w:val="cyan"/>
        </w:rPr>
        <w:t xml:space="preserve"> </w:t>
      </w:r>
      <w:r w:rsidRPr="00605EED">
        <w:rPr>
          <w:rStyle w:val="Emphasis"/>
          <w:highlight w:val="cyan"/>
        </w:rPr>
        <w:t>electoral connection</w:t>
      </w:r>
      <w:r w:rsidRPr="00605EED">
        <w:rPr>
          <w:sz w:val="16"/>
        </w:rPr>
        <w:t xml:space="preserve">. </w:t>
      </w:r>
      <w:r w:rsidRPr="00374939">
        <w:rPr>
          <w:rStyle w:val="StyleUnderline"/>
        </w:rPr>
        <w:t xml:space="preserve">There is evidence of </w:t>
      </w:r>
      <w:r w:rsidRPr="00605EED">
        <w:rPr>
          <w:rStyle w:val="StyleUnderline"/>
        </w:rPr>
        <w:t>thermostatic voting</w:t>
      </w:r>
      <w:r w:rsidRPr="00374939">
        <w:rPr>
          <w:rStyle w:val="StyleUnderline"/>
        </w:rPr>
        <w:t xml:space="preserve"> in US presidential elections, where </w:t>
      </w:r>
      <w:r w:rsidRPr="00605EED">
        <w:rPr>
          <w:rStyle w:val="StyleUnderline"/>
          <w:highlight w:val="cyan"/>
        </w:rPr>
        <w:t xml:space="preserve">extreme </w:t>
      </w:r>
      <w:r w:rsidRPr="00605EED">
        <w:rPr>
          <w:rStyle w:val="Emphasis"/>
          <w:highlight w:val="cyan"/>
        </w:rPr>
        <w:t>policy shifts</w:t>
      </w:r>
      <w:r w:rsidRPr="00374939">
        <w:rPr>
          <w:rStyle w:val="StyleUnderline"/>
        </w:rPr>
        <w:t xml:space="preserve"> tend to </w:t>
      </w:r>
      <w:r w:rsidRPr="00605EED">
        <w:rPr>
          <w:rStyle w:val="Emphasis"/>
          <w:highlight w:val="cyan"/>
        </w:rPr>
        <w:t>hurt incumbent party</w:t>
      </w:r>
      <w:r w:rsidRPr="00374939">
        <w:rPr>
          <w:rStyle w:val="Emphasis"/>
        </w:rPr>
        <w:t xml:space="preserve"> fortune</w:t>
      </w:r>
      <w:r w:rsidRPr="00605EED">
        <w:rPr>
          <w:rStyle w:val="Emphasis"/>
          <w:highlight w:val="cyan"/>
        </w:rPr>
        <w:t>s</w:t>
      </w:r>
      <w:r w:rsidRPr="00605EED">
        <w:rPr>
          <w:sz w:val="16"/>
        </w:rPr>
        <w:t xml:space="preserve"> (Bolstad 2012; Erikson et al 2002; </w:t>
      </w:r>
      <w:proofErr w:type="spellStart"/>
      <w:r w:rsidRPr="00605EED">
        <w:rPr>
          <w:sz w:val="16"/>
        </w:rPr>
        <w:t>Wlezien</w:t>
      </w:r>
      <w:proofErr w:type="spellEnd"/>
      <w:r w:rsidRPr="00605EED">
        <w:rPr>
          <w:sz w:val="16"/>
        </w:rPr>
        <w:t xml:space="preserve"> 2017). The pattern helps account for cost of ruling in those elections, which makes it difficult for parties to win the White House in three consecutive terms, what Abramowitz (1988) refers to as “time for a change.</w:t>
      </w:r>
    </w:p>
    <w:p w14:paraId="06ECB1D3" w14:textId="52711C36" w:rsidR="006A23BC" w:rsidRDefault="006A23BC" w:rsidP="006A23BC">
      <w:pPr>
        <w:pStyle w:val="Heading3"/>
      </w:pPr>
      <w:r>
        <w:lastRenderedPageBreak/>
        <w:t>IL---Abortion Focus Good</w:t>
      </w:r>
    </w:p>
    <w:p w14:paraId="02CC08E3" w14:textId="77777777" w:rsidR="006A23BC" w:rsidRPr="006C267D" w:rsidRDefault="006A23BC" w:rsidP="006A23BC">
      <w:pPr>
        <w:pStyle w:val="Heading4"/>
      </w:pPr>
      <w:r>
        <w:t>Democrats are focused on raising the salience of abortion for swing voters now – the plan muddles that messaging.</w:t>
      </w:r>
    </w:p>
    <w:p w14:paraId="687DA449" w14:textId="77777777" w:rsidR="006A23BC" w:rsidRPr="006C267D" w:rsidRDefault="006A23BC" w:rsidP="006A23BC">
      <w:r w:rsidRPr="006C267D">
        <w:t xml:space="preserve">Matthew </w:t>
      </w:r>
      <w:r w:rsidRPr="00E503E7">
        <w:rPr>
          <w:rStyle w:val="Style13ptBold"/>
        </w:rPr>
        <w:t>Yglesias</w:t>
      </w:r>
      <w:r w:rsidRPr="006C267D">
        <w:t xml:space="preserve"> </w:t>
      </w:r>
      <w:r w:rsidRPr="00E503E7">
        <w:rPr>
          <w:rStyle w:val="Style13ptBold"/>
        </w:rPr>
        <w:t>4/1</w:t>
      </w:r>
      <w:r w:rsidRPr="00E503E7">
        <w:t>/</w:t>
      </w:r>
      <w:r w:rsidRPr="006C267D">
        <w:t>2024</w:t>
      </w:r>
      <w:r>
        <w:t xml:space="preserve"> cofounder of Vox, American blogger and journalist who writes about economics and politics</w:t>
      </w:r>
      <w:r w:rsidRPr="006C267D">
        <w:t xml:space="preserve"> “The new politics of abortion rights” Slow Boring – </w:t>
      </w:r>
      <w:proofErr w:type="spellStart"/>
      <w:r w:rsidRPr="006C267D">
        <w:t>Substack</w:t>
      </w:r>
      <w:proofErr w:type="spellEnd"/>
      <w:r w:rsidRPr="006C267D">
        <w:t xml:space="preserve"> https://www.slowboring.com/p/the-new-politics-of-abortion-rights</w:t>
      </w:r>
    </w:p>
    <w:p w14:paraId="37146ABA" w14:textId="77777777" w:rsidR="006A23BC" w:rsidRPr="006C267D" w:rsidRDefault="006A23BC" w:rsidP="006A23BC">
      <w:pPr>
        <w:rPr>
          <w:sz w:val="16"/>
        </w:rPr>
      </w:pPr>
      <w:r w:rsidRPr="006C267D">
        <w:rPr>
          <w:rStyle w:val="StyleUnderline"/>
        </w:rPr>
        <w:t>Overturning Roe v Wade turned the Republican Party into the</w:t>
      </w:r>
      <w:r w:rsidRPr="006C267D">
        <w:rPr>
          <w:sz w:val="16"/>
        </w:rPr>
        <w:t xml:space="preserve"> proverbial </w:t>
      </w:r>
      <w:r w:rsidRPr="006C267D">
        <w:rPr>
          <w:rStyle w:val="Emphasis"/>
        </w:rPr>
        <w:t>dog</w:t>
      </w:r>
      <w:r w:rsidRPr="006C267D">
        <w:rPr>
          <w:sz w:val="16"/>
        </w:rPr>
        <w:t xml:space="preserve"> </w:t>
      </w:r>
      <w:r w:rsidRPr="006C267D">
        <w:rPr>
          <w:rStyle w:val="StyleUnderline"/>
        </w:rPr>
        <w:t>that</w:t>
      </w:r>
      <w:r w:rsidRPr="006C267D">
        <w:rPr>
          <w:sz w:val="16"/>
        </w:rPr>
        <w:t xml:space="preserve"> </w:t>
      </w:r>
      <w:r w:rsidRPr="006C267D">
        <w:rPr>
          <w:rStyle w:val="Emphasis"/>
        </w:rPr>
        <w:t>caught the car</w:t>
      </w:r>
      <w:r w:rsidRPr="006C267D">
        <w:rPr>
          <w:sz w:val="16"/>
        </w:rPr>
        <w:t>.</w:t>
      </w:r>
    </w:p>
    <w:p w14:paraId="254F22C3" w14:textId="77777777" w:rsidR="006A23BC" w:rsidRPr="006C267D" w:rsidRDefault="006A23BC" w:rsidP="006A23BC">
      <w:pPr>
        <w:rPr>
          <w:sz w:val="16"/>
        </w:rPr>
      </w:pPr>
      <w:r w:rsidRPr="006C267D">
        <w:rPr>
          <w:sz w:val="16"/>
        </w:rPr>
        <w:t xml:space="preserve">In the paradigm, with abortion rights safeguarded by the Supreme Court, America’s broad pro-choice majority mostly wasn’t focused on the issue. Highly engaged anti-abortion activists were loyal GOP </w:t>
      </w:r>
      <w:proofErr w:type="spellStart"/>
      <w:r w:rsidRPr="006C267D">
        <w:rPr>
          <w:sz w:val="16"/>
        </w:rPr>
        <w:t>footsoldiers</w:t>
      </w:r>
      <w:proofErr w:type="spellEnd"/>
      <w:r w:rsidRPr="006C267D">
        <w:rPr>
          <w:sz w:val="16"/>
        </w:rPr>
        <w:t xml:space="preserve">, deeply invested in winning — even with extremely non-pious people like Donald Trump leading the party— </w:t>
      </w:r>
      <w:proofErr w:type="gramStart"/>
      <w:r w:rsidRPr="006C267D">
        <w:rPr>
          <w:sz w:val="16"/>
        </w:rPr>
        <w:t>in an effort to</w:t>
      </w:r>
      <w:proofErr w:type="gramEnd"/>
      <w:r w:rsidRPr="006C267D">
        <w:rPr>
          <w:sz w:val="16"/>
        </w:rPr>
        <w:t xml:space="preserve"> change the balance of power in the judicial branch. But on a practical basis, the only abortion measures up for debate were relatively popular restrictions around the margin.</w:t>
      </w:r>
    </w:p>
    <w:p w14:paraId="67F5475D" w14:textId="77777777" w:rsidR="006A23BC" w:rsidRPr="006C267D" w:rsidRDefault="006A23BC" w:rsidP="006A23BC">
      <w:pPr>
        <w:rPr>
          <w:sz w:val="16"/>
        </w:rPr>
      </w:pPr>
      <w:r w:rsidRPr="006C267D">
        <w:rPr>
          <w:sz w:val="16"/>
        </w:rPr>
        <w:t>With Roe gone, that’s all changed.</w:t>
      </w:r>
    </w:p>
    <w:p w14:paraId="47BFA149" w14:textId="77777777" w:rsidR="006A23BC" w:rsidRPr="006C267D" w:rsidRDefault="006A23BC" w:rsidP="006A23BC">
      <w:pPr>
        <w:rPr>
          <w:sz w:val="16"/>
        </w:rPr>
      </w:pPr>
      <w:r w:rsidRPr="006C267D">
        <w:rPr>
          <w:sz w:val="16"/>
        </w:rPr>
        <w:t xml:space="preserve">It’s suddenly relevant that </w:t>
      </w:r>
      <w:proofErr w:type="gramStart"/>
      <w:r w:rsidRPr="006C267D">
        <w:rPr>
          <w:sz w:val="16"/>
        </w:rPr>
        <w:t>a majority of</w:t>
      </w:r>
      <w:proofErr w:type="gramEnd"/>
      <w:r w:rsidRPr="006C267D">
        <w:rPr>
          <w:sz w:val="16"/>
        </w:rPr>
        <w:t xml:space="preserve"> </w:t>
      </w:r>
      <w:r w:rsidRPr="006C267D">
        <w:rPr>
          <w:rStyle w:val="StyleUnderline"/>
        </w:rPr>
        <w:t>House Republicans have backed a bill declaring</w:t>
      </w:r>
      <w:r w:rsidRPr="006C267D">
        <w:rPr>
          <w:sz w:val="16"/>
        </w:rPr>
        <w:t xml:space="preserve"> that “</w:t>
      </w:r>
      <w:r w:rsidRPr="006C267D">
        <w:rPr>
          <w:rStyle w:val="StyleUnderline"/>
        </w:rPr>
        <w:t>life begins at conception” and that any fertilized embryo has the full rights of a legal person</w:t>
      </w:r>
      <w:r w:rsidRPr="006C267D">
        <w:rPr>
          <w:sz w:val="16"/>
        </w:rPr>
        <w:t xml:space="preserve"> under the 14th Amendment. </w:t>
      </w:r>
      <w:r w:rsidRPr="006C267D">
        <w:rPr>
          <w:rStyle w:val="StyleUnderline"/>
        </w:rPr>
        <w:t>That would</w:t>
      </w:r>
      <w:r w:rsidRPr="006C267D">
        <w:rPr>
          <w:sz w:val="16"/>
        </w:rPr>
        <w:t xml:space="preserve">, of course, </w:t>
      </w:r>
      <w:r w:rsidRPr="006C267D">
        <w:rPr>
          <w:rStyle w:val="StyleUnderline"/>
        </w:rPr>
        <w:t>lead to a national ban on abortion</w:t>
      </w:r>
      <w:r w:rsidRPr="006C267D">
        <w:rPr>
          <w:sz w:val="16"/>
        </w:rPr>
        <w:t xml:space="preserve">. </w:t>
      </w:r>
      <w:r w:rsidRPr="006C267D">
        <w:rPr>
          <w:rStyle w:val="StyleUnderline"/>
        </w:rPr>
        <w:t>It</w:t>
      </w:r>
      <w:r w:rsidRPr="006C267D">
        <w:rPr>
          <w:sz w:val="16"/>
        </w:rPr>
        <w:t xml:space="preserve"> </w:t>
      </w:r>
      <w:r w:rsidRPr="006C267D">
        <w:rPr>
          <w:rStyle w:val="StyleUnderline"/>
        </w:rPr>
        <w:t>would</w:t>
      </w:r>
      <w:r w:rsidRPr="006C267D">
        <w:rPr>
          <w:sz w:val="16"/>
        </w:rPr>
        <w:t xml:space="preserve"> </w:t>
      </w:r>
      <w:r w:rsidRPr="006C267D">
        <w:rPr>
          <w:rStyle w:val="StyleUnderline"/>
        </w:rPr>
        <w:t>also</w:t>
      </w:r>
      <w:r w:rsidRPr="006C267D">
        <w:rPr>
          <w:sz w:val="16"/>
        </w:rPr>
        <w:t xml:space="preserve">, in practice, </w:t>
      </w:r>
      <w:r w:rsidRPr="006C267D">
        <w:rPr>
          <w:rStyle w:val="StyleUnderline"/>
        </w:rPr>
        <w:t>make IVF clinics impossible to operate</w:t>
      </w:r>
      <w:r w:rsidRPr="006C267D">
        <w:rPr>
          <w:sz w:val="16"/>
        </w:rPr>
        <w:t xml:space="preserve">. I’m </w:t>
      </w:r>
      <w:r w:rsidRPr="006C267D">
        <w:rPr>
          <w:rStyle w:val="Emphasis"/>
        </w:rPr>
        <w:t>not</w:t>
      </w:r>
      <w:r w:rsidRPr="006C267D">
        <w:rPr>
          <w:sz w:val="16"/>
        </w:rPr>
        <w:t xml:space="preserve"> sure </w:t>
      </w:r>
      <w:r w:rsidRPr="006C267D">
        <w:rPr>
          <w:rStyle w:val="Emphasis"/>
        </w:rPr>
        <w:t>even</w:t>
      </w:r>
      <w:r w:rsidRPr="006C267D">
        <w:rPr>
          <w:sz w:val="16"/>
        </w:rPr>
        <w:t xml:space="preserve"> </w:t>
      </w:r>
      <w:r w:rsidRPr="006C267D">
        <w:rPr>
          <w:rStyle w:val="StyleUnderline"/>
        </w:rPr>
        <w:t xml:space="preserve">die-hard anti-abortion people have </w:t>
      </w:r>
      <w:r w:rsidRPr="006C267D">
        <w:rPr>
          <w:rStyle w:val="Emphasis"/>
        </w:rPr>
        <w:t>fully thought through the implications</w:t>
      </w:r>
      <w:r w:rsidRPr="006C267D">
        <w:rPr>
          <w:rStyle w:val="StyleUnderline"/>
        </w:rPr>
        <w:t xml:space="preserve"> for miscarriages</w:t>
      </w:r>
      <w:r w:rsidRPr="006C267D">
        <w:rPr>
          <w:sz w:val="16"/>
        </w:rPr>
        <w:t>. If a person drops dead in your house, the police and the coroner are going to have some questions about what happened — a person dying is a serious thing. And I think the idea of investigating miscarriages as potential homicides sends a chill down the spine of any halfway rational person.</w:t>
      </w:r>
    </w:p>
    <w:p w14:paraId="1D9B59F1" w14:textId="77777777" w:rsidR="006A23BC" w:rsidRPr="006C267D" w:rsidRDefault="006A23BC" w:rsidP="006A23BC">
      <w:pPr>
        <w:rPr>
          <w:sz w:val="16"/>
        </w:rPr>
      </w:pPr>
      <w:r w:rsidRPr="006C267D">
        <w:rPr>
          <w:sz w:val="16"/>
        </w:rPr>
        <w:t>Less fanatical Republicans are aware they have a problem here and are trying to step away from the cliff by pushing a national ban on later-term abortions while staying vague about the party’s real goals. Two years ago, I thought this strategy might work.</w:t>
      </w:r>
    </w:p>
    <w:p w14:paraId="6BD64605" w14:textId="77777777" w:rsidR="006A23BC" w:rsidRPr="006C267D" w:rsidRDefault="006A23BC" w:rsidP="006A23BC">
      <w:pPr>
        <w:rPr>
          <w:sz w:val="16"/>
        </w:rPr>
      </w:pPr>
      <w:r w:rsidRPr="006C267D">
        <w:rPr>
          <w:sz w:val="16"/>
        </w:rPr>
        <w:t xml:space="preserve">But it’s now clear that </w:t>
      </w:r>
      <w:r w:rsidRPr="006C267D">
        <w:rPr>
          <w:rStyle w:val="StyleUnderline"/>
        </w:rPr>
        <w:t xml:space="preserve">the </w:t>
      </w:r>
      <w:r w:rsidRPr="006C267D">
        <w:rPr>
          <w:rStyle w:val="Emphasis"/>
        </w:rPr>
        <w:t>underlying politics</w:t>
      </w:r>
      <w:r w:rsidRPr="006C267D">
        <w:rPr>
          <w:rStyle w:val="StyleUnderline"/>
        </w:rPr>
        <w:t xml:space="preserve"> of abortion are shifting</w:t>
      </w:r>
      <w:r w:rsidRPr="006C267D">
        <w:rPr>
          <w:sz w:val="16"/>
        </w:rPr>
        <w:t>.</w:t>
      </w:r>
    </w:p>
    <w:p w14:paraId="164914FF" w14:textId="77777777" w:rsidR="006A23BC" w:rsidRPr="006C267D" w:rsidRDefault="006A23BC" w:rsidP="006A23BC">
      <w:pPr>
        <w:rPr>
          <w:sz w:val="16"/>
        </w:rPr>
      </w:pPr>
      <w:r w:rsidRPr="006C267D">
        <w:rPr>
          <w:rStyle w:val="StyleUnderline"/>
        </w:rPr>
        <w:t xml:space="preserve">While several states have banned abortion, a bunch of other states have made it </w:t>
      </w:r>
      <w:r w:rsidRPr="006C267D">
        <w:rPr>
          <w:rStyle w:val="Emphasis"/>
        </w:rPr>
        <w:t>easier</w:t>
      </w:r>
      <w:r w:rsidRPr="006C267D">
        <w:rPr>
          <w:sz w:val="16"/>
        </w:rPr>
        <w:t xml:space="preserve"> </w:t>
      </w:r>
      <w:r w:rsidRPr="006C267D">
        <w:rPr>
          <w:rStyle w:val="StyleUnderline"/>
        </w:rPr>
        <w:t>to get medication abortions and otherwise reduced restrictions</w:t>
      </w:r>
      <w:r w:rsidRPr="006C267D">
        <w:rPr>
          <w:sz w:val="16"/>
        </w:rPr>
        <w:t xml:space="preserve"> with the result that there were </w:t>
      </w:r>
      <w:proofErr w:type="gramStart"/>
      <w:r w:rsidRPr="006C267D">
        <w:rPr>
          <w:sz w:val="16"/>
        </w:rPr>
        <w:t>actually more</w:t>
      </w:r>
      <w:proofErr w:type="gramEnd"/>
      <w:r w:rsidRPr="006C267D">
        <w:rPr>
          <w:sz w:val="16"/>
        </w:rPr>
        <w:t xml:space="preserve"> abortions in 2023 than in previous years. </w:t>
      </w:r>
      <w:r w:rsidRPr="006C267D">
        <w:rPr>
          <w:rStyle w:val="StyleUnderline"/>
        </w:rPr>
        <w:t xml:space="preserve">And abortion rights </w:t>
      </w:r>
      <w:proofErr w:type="gramStart"/>
      <w:r w:rsidRPr="006C267D">
        <w:rPr>
          <w:rStyle w:val="StyleUnderline"/>
        </w:rPr>
        <w:t>is</w:t>
      </w:r>
      <w:proofErr w:type="gramEnd"/>
      <w:r w:rsidRPr="006C267D">
        <w:rPr>
          <w:rStyle w:val="StyleUnderline"/>
        </w:rPr>
        <w:t xml:space="preserve"> </w:t>
      </w:r>
      <w:r w:rsidRPr="006C267D">
        <w:rPr>
          <w:rStyle w:val="Emphasis"/>
        </w:rPr>
        <w:t>getting more popular</w:t>
      </w:r>
      <w:r w:rsidRPr="006C267D">
        <w:rPr>
          <w:sz w:val="16"/>
        </w:rPr>
        <w:t xml:space="preserve">. A new Fox poll showed that </w:t>
      </w:r>
      <w:r w:rsidRPr="006C267D">
        <w:rPr>
          <w:rStyle w:val="Emphasis"/>
        </w:rPr>
        <w:t xml:space="preserve">70 </w:t>
      </w:r>
      <w:r w:rsidRPr="006C267D">
        <w:rPr>
          <w:rStyle w:val="StyleUnderline"/>
        </w:rPr>
        <w:t xml:space="preserve">percent of the public believes mifepristone should be legal and the previously popular idea of a 15-week ban is now underwater 43-54. Abortion rights have become a </w:t>
      </w:r>
      <w:r w:rsidRPr="006C267D">
        <w:rPr>
          <w:rStyle w:val="Emphasis"/>
        </w:rPr>
        <w:t>millstone</w:t>
      </w:r>
      <w:r w:rsidRPr="006C267D">
        <w:rPr>
          <w:rStyle w:val="StyleUnderline"/>
        </w:rPr>
        <w:t xml:space="preserve"> around the GOP’s neck, and the </w:t>
      </w:r>
      <w:r w:rsidRPr="006C267D">
        <w:rPr>
          <w:rStyle w:val="Emphasis"/>
        </w:rPr>
        <w:t>more people argue</w:t>
      </w:r>
      <w:r w:rsidRPr="006C267D">
        <w:rPr>
          <w:rStyle w:val="StyleUnderline"/>
        </w:rPr>
        <w:t xml:space="preserve"> about this, the more they seem to be </w:t>
      </w:r>
      <w:r w:rsidRPr="006C267D">
        <w:rPr>
          <w:rStyle w:val="Emphasis"/>
        </w:rPr>
        <w:t>moving in favor of abortion</w:t>
      </w:r>
      <w:r w:rsidRPr="006C267D">
        <w:rPr>
          <w:sz w:val="16"/>
        </w:rPr>
        <w:t>.</w:t>
      </w:r>
    </w:p>
    <w:p w14:paraId="0CB732C3" w14:textId="77777777" w:rsidR="006A23BC" w:rsidRPr="006C267D" w:rsidRDefault="006A23BC" w:rsidP="006A23BC">
      <w:pPr>
        <w:rPr>
          <w:sz w:val="16"/>
        </w:rPr>
      </w:pPr>
      <w:r w:rsidRPr="006C267D">
        <w:rPr>
          <w:sz w:val="16"/>
        </w:rPr>
        <w:t>The bad news for abortion rights</w:t>
      </w:r>
    </w:p>
    <w:p w14:paraId="6B231830" w14:textId="77777777" w:rsidR="006A23BC" w:rsidRPr="006C267D" w:rsidRDefault="006A23BC" w:rsidP="006A23BC">
      <w:pPr>
        <w:rPr>
          <w:sz w:val="16"/>
        </w:rPr>
      </w:pPr>
      <w:r w:rsidRPr="006C267D">
        <w:rPr>
          <w:sz w:val="16"/>
        </w:rPr>
        <w:t>The bad news for abortion rights is that very same Fox poll shows Joe Biden losing to Donald Trump. The Economist’s polling average has gotten more favorable to Biden since Christmas, but that still means the race is at best neck-and-neck. And the Fox poll is a reminder that there’s no necessary contradiction between “abortion is a winning issue for Democrats” and “Democrats are losing the election” — it’s not the only issue on the ballot.</w:t>
      </w:r>
    </w:p>
    <w:p w14:paraId="3C63CFDD" w14:textId="77777777" w:rsidR="006A23BC" w:rsidRPr="006C267D" w:rsidRDefault="006A23BC" w:rsidP="006A23BC">
      <w:pPr>
        <w:rPr>
          <w:sz w:val="16"/>
        </w:rPr>
      </w:pPr>
      <w:r w:rsidRPr="006C267D">
        <w:rPr>
          <w:sz w:val="16"/>
        </w:rPr>
        <w:t>Thus far, access to abortion overall has held up okay post-Dobbs, that very well might not continue if Trump wins.</w:t>
      </w:r>
    </w:p>
    <w:p w14:paraId="5C2A36D0" w14:textId="77777777" w:rsidR="006A23BC" w:rsidRPr="006C267D" w:rsidRDefault="006A23BC" w:rsidP="006A23BC">
      <w:pPr>
        <w:rPr>
          <w:sz w:val="16"/>
        </w:rPr>
      </w:pPr>
      <w:r w:rsidRPr="006C267D">
        <w:rPr>
          <w:sz w:val="16"/>
        </w:rPr>
        <w:t xml:space="preserve">One big risk is that the judicial branch is likely to become extremely right-wing. You see right now a divide between the bulk of Republican Party elected officials, who are pushing fetal personhood, and the ones who </w:t>
      </w:r>
      <w:proofErr w:type="gramStart"/>
      <w:r w:rsidRPr="006C267D">
        <w:rPr>
          <w:sz w:val="16"/>
        </w:rPr>
        <w:t>actually need</w:t>
      </w:r>
      <w:proofErr w:type="gramEnd"/>
      <w:r w:rsidRPr="006C267D">
        <w:rPr>
          <w:sz w:val="16"/>
        </w:rPr>
        <w:t xml:space="preserve"> to run in tough races, who are desperate not to talk about this. You </w:t>
      </w:r>
      <w:proofErr w:type="gramStart"/>
      <w:r w:rsidRPr="006C267D">
        <w:rPr>
          <w:sz w:val="16"/>
        </w:rPr>
        <w:t>have to</w:t>
      </w:r>
      <w:proofErr w:type="gramEnd"/>
      <w:r w:rsidRPr="006C267D">
        <w:rPr>
          <w:sz w:val="16"/>
        </w:rPr>
        <w:t xml:space="preserve"> assume that many if not most of the judges Republicans put on the bench have the rough policy views of safe seat members rather than the cautious views of those in swing districts. And the whole point of the federal judiciary in the United States is that judges are insulated from electoral accountability and free to hand down whatever kind of nutty rulings they want.</w:t>
      </w:r>
    </w:p>
    <w:p w14:paraId="5A85A81F" w14:textId="77777777" w:rsidR="006A23BC" w:rsidRPr="006C267D" w:rsidRDefault="006A23BC" w:rsidP="006A23BC">
      <w:pPr>
        <w:rPr>
          <w:sz w:val="16"/>
        </w:rPr>
      </w:pPr>
      <w:r w:rsidRPr="006C267D">
        <w:rPr>
          <w:sz w:val="16"/>
        </w:rPr>
        <w:t>The aim of personhood legislation is to establish the constitutional rights of embryos, but you don’t need a bill to that. You just need some judges to go along with you.</w:t>
      </w:r>
    </w:p>
    <w:p w14:paraId="548F8FF1" w14:textId="77777777" w:rsidR="006A23BC" w:rsidRPr="006C267D" w:rsidRDefault="006A23BC" w:rsidP="006A23BC">
      <w:pPr>
        <w:rPr>
          <w:sz w:val="16"/>
        </w:rPr>
      </w:pPr>
      <w:r w:rsidRPr="006C267D">
        <w:rPr>
          <w:sz w:val="16"/>
        </w:rPr>
        <w:t xml:space="preserve">Right now, the Supreme Court is hearing a lawsuit that aims to yank mifepristone’s FDA approval. It seems like the current set of justices is disinclined to do that. But there are lots of courts in the country and there may be lots of vacancies. And, of course, a new </w:t>
      </w:r>
      <w:r w:rsidRPr="006C267D">
        <w:rPr>
          <w:sz w:val="16"/>
        </w:rPr>
        <w:lastRenderedPageBreak/>
        <w:t>administration will directly control the FDA and other federal agencies. Thus far, nobody has managed to conduct an actual interview with Trump in which they ask him about this stuff. But the risks if Trump wins are very real and very large, and he stands a very good chance of winning, notwithstanding the progressive turn on abortion public opinion.</w:t>
      </w:r>
    </w:p>
    <w:p w14:paraId="2291F2DC" w14:textId="77777777" w:rsidR="006A23BC" w:rsidRPr="006C267D" w:rsidRDefault="006A23BC" w:rsidP="006A23BC">
      <w:pPr>
        <w:rPr>
          <w:sz w:val="16"/>
        </w:rPr>
      </w:pPr>
      <w:r w:rsidRPr="006C267D">
        <w:rPr>
          <w:sz w:val="16"/>
        </w:rPr>
        <w:t>The rise of abortion on demand</w:t>
      </w:r>
    </w:p>
    <w:p w14:paraId="541EA163" w14:textId="77777777" w:rsidR="006A23BC" w:rsidRPr="006C267D" w:rsidRDefault="006A23BC" w:rsidP="006A23BC">
      <w:pPr>
        <w:rPr>
          <w:sz w:val="16"/>
        </w:rPr>
      </w:pPr>
      <w:r w:rsidRPr="006C267D">
        <w:rPr>
          <w:sz w:val="16"/>
        </w:rPr>
        <w:t xml:space="preserve">The unpopularity of the 15-week ban caught the world (and me) by surprise because </w:t>
      </w:r>
      <w:r w:rsidRPr="006C267D">
        <w:rPr>
          <w:rStyle w:val="StyleUnderline"/>
        </w:rPr>
        <w:t>abortion polling had consistently, for a long time, registered mushy middle results. Polls always showed that Roe was popular, and they also showed that many restrictions</w:t>
      </w:r>
      <w:r w:rsidRPr="006C267D">
        <w:rPr>
          <w:sz w:val="16"/>
        </w:rPr>
        <w:t xml:space="preserve"> — including restrictions that weren’t allowed under Roe and Casey — </w:t>
      </w:r>
      <w:r w:rsidRPr="006C267D">
        <w:rPr>
          <w:rStyle w:val="StyleUnderline"/>
        </w:rPr>
        <w:t xml:space="preserve">were popular. </w:t>
      </w:r>
      <w:r w:rsidRPr="006C267D">
        <w:rPr>
          <w:sz w:val="16"/>
        </w:rPr>
        <w:t>At times, these results called into question whether respondents had any idea what these judicial rulings even said.</w:t>
      </w:r>
    </w:p>
    <w:p w14:paraId="36222709" w14:textId="77777777" w:rsidR="006A23BC" w:rsidRPr="006C267D" w:rsidRDefault="006A23BC" w:rsidP="006A23BC">
      <w:pPr>
        <w:rPr>
          <w:rStyle w:val="StyleUnderline"/>
        </w:rPr>
      </w:pPr>
      <w:r w:rsidRPr="006C267D">
        <w:rPr>
          <w:sz w:val="16"/>
        </w:rPr>
        <w:t xml:space="preserve">But </w:t>
      </w:r>
      <w:r w:rsidRPr="006C267D">
        <w:rPr>
          <w:rStyle w:val="StyleUnderline"/>
        </w:rPr>
        <w:t>under the table, there was a huge shift in public opinion.</w:t>
      </w:r>
    </w:p>
    <w:p w14:paraId="57405677" w14:textId="77777777" w:rsidR="006A23BC" w:rsidRPr="006C267D" w:rsidRDefault="006A23BC" w:rsidP="006A23BC">
      <w:pPr>
        <w:rPr>
          <w:sz w:val="16"/>
        </w:rPr>
      </w:pPr>
      <w:r w:rsidRPr="006C267D">
        <w:rPr>
          <w:sz w:val="16"/>
        </w:rPr>
        <w:t xml:space="preserve">The General Social Survey asks a lot of questions about whether abortions should be allowed under various circumstances. It’s a slightly annoying survey series because their specific questions don’t correspond to any actual legislative proposals. </w:t>
      </w:r>
      <w:proofErr w:type="gramStart"/>
      <w:r w:rsidRPr="006C267D">
        <w:rPr>
          <w:sz w:val="16"/>
        </w:rPr>
        <w:t>So</w:t>
      </w:r>
      <w:proofErr w:type="gramEnd"/>
      <w:r w:rsidRPr="006C267D">
        <w:rPr>
          <w:sz w:val="16"/>
        </w:rPr>
        <w:t xml:space="preserve"> for example they ask if a woman should be allowed to get an abortion “if she is married and does not want any more children” or “if the family has a low income and cannot afford any more children.” This is not what any specific abortion fight is about, so it’s a slightly odd question to ask. On the other hand, it does tell us something about society.</w:t>
      </w:r>
    </w:p>
    <w:p w14:paraId="5A41F709" w14:textId="77777777" w:rsidR="006A23BC" w:rsidRPr="006C267D" w:rsidRDefault="006A23BC" w:rsidP="006A23BC">
      <w:pPr>
        <w:rPr>
          <w:rStyle w:val="StyleUnderline"/>
        </w:rPr>
      </w:pPr>
      <w:r w:rsidRPr="006C267D">
        <w:rPr>
          <w:sz w:val="16"/>
        </w:rPr>
        <w:t xml:space="preserve">But </w:t>
      </w:r>
      <w:r w:rsidRPr="006C267D">
        <w:rPr>
          <w:rStyle w:val="StyleUnderline"/>
        </w:rPr>
        <w:t>one question they ask is should a woman be allowed to get a legal abortion “if the woman wants it for any reason.”</w:t>
      </w:r>
      <w:r w:rsidRPr="006C267D">
        <w:rPr>
          <w:sz w:val="16"/>
        </w:rPr>
        <w:t xml:space="preserve"> That is, in practice, how a pro-choice legal framework works. Women don’t </w:t>
      </w:r>
      <w:proofErr w:type="gramStart"/>
      <w:r w:rsidRPr="006C267D">
        <w:rPr>
          <w:sz w:val="16"/>
        </w:rPr>
        <w:t>actually get</w:t>
      </w:r>
      <w:proofErr w:type="gramEnd"/>
      <w:r w:rsidRPr="006C267D">
        <w:rPr>
          <w:sz w:val="16"/>
        </w:rPr>
        <w:t xml:space="preserve"> abortions for capricious or arbitrary reasons, but they also don’t need to justify their decision to anyone in particular. It’s up to them to do what they think is best. </w:t>
      </w:r>
      <w:r w:rsidRPr="006C267D">
        <w:rPr>
          <w:rStyle w:val="StyleUnderline"/>
        </w:rPr>
        <w:t xml:space="preserve">As recently as 2006, this was an unpopular view (38-59). But since then, </w:t>
      </w:r>
      <w:r w:rsidRPr="006C267D">
        <w:rPr>
          <w:rStyle w:val="Emphasis"/>
        </w:rPr>
        <w:t xml:space="preserve">it’s taken off </w:t>
      </w:r>
      <w:r w:rsidRPr="006C267D">
        <w:rPr>
          <w:rStyle w:val="StyleUnderline"/>
        </w:rPr>
        <w:t>like a rocket ship.</w:t>
      </w:r>
    </w:p>
    <w:p w14:paraId="2FAEEC03" w14:textId="77777777" w:rsidR="006A23BC" w:rsidRPr="006C267D" w:rsidRDefault="006A23BC" w:rsidP="006A23BC">
      <w:pPr>
        <w:rPr>
          <w:sz w:val="16"/>
        </w:rPr>
      </w:pPr>
      <w:r w:rsidRPr="006C267D">
        <w:rPr>
          <w:sz w:val="16"/>
        </w:rPr>
        <w:t>[Graph omitted]</w:t>
      </w:r>
    </w:p>
    <w:p w14:paraId="64A0FD77" w14:textId="77777777" w:rsidR="006A23BC" w:rsidRPr="006C267D" w:rsidRDefault="006A23BC" w:rsidP="006A23BC">
      <w:pPr>
        <w:rPr>
          <w:sz w:val="16"/>
        </w:rPr>
      </w:pPr>
      <w:r w:rsidRPr="006C267D">
        <w:rPr>
          <w:rStyle w:val="StyleUnderline"/>
        </w:rPr>
        <w:t>That</w:t>
      </w:r>
      <w:r w:rsidRPr="006C267D">
        <w:rPr>
          <w:sz w:val="16"/>
        </w:rPr>
        <w:t xml:space="preserve">’s a sea change that </w:t>
      </w:r>
      <w:r w:rsidRPr="006C267D">
        <w:rPr>
          <w:rStyle w:val="StyleUnderline"/>
        </w:rPr>
        <w:t xml:space="preserve">makes it inherently </w:t>
      </w:r>
      <w:r w:rsidRPr="006C267D">
        <w:rPr>
          <w:rStyle w:val="Emphasis"/>
        </w:rPr>
        <w:t>much harder</w:t>
      </w:r>
      <w:r w:rsidRPr="006C267D">
        <w:rPr>
          <w:sz w:val="16"/>
        </w:rPr>
        <w:t xml:space="preserve"> </w:t>
      </w:r>
      <w:r w:rsidRPr="006C267D">
        <w:rPr>
          <w:rStyle w:val="StyleUnderline"/>
        </w:rPr>
        <w:t xml:space="preserve">to politically defend any kind of </w:t>
      </w:r>
      <w:r w:rsidRPr="006C267D">
        <w:rPr>
          <w:rStyle w:val="Emphasis"/>
        </w:rPr>
        <w:t>restriction</w:t>
      </w:r>
      <w:r w:rsidRPr="006C267D">
        <w:rPr>
          <w:rStyle w:val="StyleUnderline"/>
        </w:rPr>
        <w:t xml:space="preserve"> on abortion</w:t>
      </w:r>
      <w:r w:rsidRPr="006C267D">
        <w:rPr>
          <w:sz w:val="16"/>
        </w:rPr>
        <w:t>.</w:t>
      </w:r>
    </w:p>
    <w:p w14:paraId="0F2897EC" w14:textId="77777777" w:rsidR="006A23BC" w:rsidRPr="006C267D" w:rsidRDefault="006A23BC" w:rsidP="006A23BC">
      <w:pPr>
        <w:rPr>
          <w:sz w:val="16"/>
        </w:rPr>
      </w:pPr>
      <w:r w:rsidRPr="006C267D">
        <w:rPr>
          <w:sz w:val="16"/>
        </w:rPr>
        <w:t xml:space="preserve">It’s not 100 percent clear why this happened, but </w:t>
      </w:r>
      <w:r w:rsidRPr="006C267D">
        <w:rPr>
          <w:rStyle w:val="StyleUnderline"/>
        </w:rPr>
        <w:t xml:space="preserve">I assume it’s related to sharply </w:t>
      </w:r>
      <w:r w:rsidRPr="006C267D">
        <w:rPr>
          <w:rStyle w:val="Emphasis"/>
        </w:rPr>
        <w:t>declining religiosity</w:t>
      </w:r>
      <w:r w:rsidRPr="006C267D">
        <w:rPr>
          <w:sz w:val="16"/>
        </w:rPr>
        <w:t xml:space="preserve"> during this period </w:t>
      </w:r>
      <w:r w:rsidRPr="006C267D">
        <w:rPr>
          <w:rStyle w:val="StyleUnderline"/>
        </w:rPr>
        <w:t>and</w:t>
      </w:r>
      <w:r w:rsidRPr="006C267D">
        <w:rPr>
          <w:sz w:val="16"/>
        </w:rPr>
        <w:t xml:space="preserve"> to issues like </w:t>
      </w:r>
      <w:r w:rsidRPr="006C267D">
        <w:rPr>
          <w:rStyle w:val="StyleUnderline"/>
        </w:rPr>
        <w:t xml:space="preserve">growing acceptance of gay relationships and legal marijuana. </w:t>
      </w:r>
      <w:r w:rsidRPr="006C267D">
        <w:rPr>
          <w:sz w:val="16"/>
        </w:rPr>
        <w:t xml:space="preserve">The United States, always </w:t>
      </w:r>
      <w:proofErr w:type="gramStart"/>
      <w:r w:rsidRPr="006C267D">
        <w:rPr>
          <w:sz w:val="16"/>
        </w:rPr>
        <w:t>a fairly individualistic</w:t>
      </w:r>
      <w:proofErr w:type="gramEnd"/>
      <w:r w:rsidRPr="006C267D">
        <w:rPr>
          <w:sz w:val="16"/>
        </w:rPr>
        <w:t xml:space="preserve"> country, has become much more so. That’s really left Republicans with nowhere to hide on this topic.</w:t>
      </w:r>
    </w:p>
    <w:p w14:paraId="2358FC79" w14:textId="77777777" w:rsidR="006A23BC" w:rsidRPr="006C267D" w:rsidRDefault="006A23BC" w:rsidP="006A23BC">
      <w:pPr>
        <w:rPr>
          <w:rStyle w:val="Emphasis"/>
        </w:rPr>
      </w:pPr>
      <w:r w:rsidRPr="006C267D">
        <w:rPr>
          <w:rStyle w:val="Emphasis"/>
        </w:rPr>
        <w:t>Key voters may not care</w:t>
      </w:r>
    </w:p>
    <w:p w14:paraId="27DA693A" w14:textId="77777777" w:rsidR="006A23BC" w:rsidRPr="006C267D" w:rsidRDefault="006A23BC" w:rsidP="006A23BC">
      <w:pPr>
        <w:rPr>
          <w:sz w:val="16"/>
        </w:rPr>
      </w:pPr>
      <w:r w:rsidRPr="006C267D">
        <w:rPr>
          <w:rStyle w:val="StyleUnderline"/>
        </w:rPr>
        <w:t>Abortion rights</w:t>
      </w:r>
      <w:r w:rsidRPr="006C267D">
        <w:rPr>
          <w:sz w:val="16"/>
        </w:rPr>
        <w:t xml:space="preserve"> </w:t>
      </w:r>
      <w:r w:rsidRPr="006C267D">
        <w:rPr>
          <w:rStyle w:val="StyleUnderline"/>
        </w:rPr>
        <w:t>was clearly a huge boost for Democrats in the 2022</w:t>
      </w:r>
      <w:r w:rsidRPr="006C267D">
        <w:rPr>
          <w:sz w:val="16"/>
        </w:rPr>
        <w:t xml:space="preserve"> midterms </w:t>
      </w:r>
      <w:r w:rsidRPr="006C267D">
        <w:rPr>
          <w:rStyle w:val="StyleUnderline"/>
        </w:rPr>
        <w:t>and has continued to help them perform well in special elections.</w:t>
      </w:r>
    </w:p>
    <w:p w14:paraId="0103A38D" w14:textId="77777777" w:rsidR="006A23BC" w:rsidRPr="006C267D" w:rsidRDefault="006A23BC" w:rsidP="006A23BC">
      <w:pPr>
        <w:rPr>
          <w:sz w:val="16"/>
        </w:rPr>
      </w:pPr>
      <w:r w:rsidRPr="006C267D">
        <w:rPr>
          <w:sz w:val="16"/>
        </w:rPr>
        <w:t>In some quarters of the internet, this has helped fuel a somewhat complacent mindset, one that suggests we should dismiss the presidential election polls because Democrats have done well in “actual elections.” I think this underscores the extent to which many progressives are having trouble internalizing the changing nature of the party coalitions. Nobody was confused by the idea that some relatively disengaged (mostly young) people who voted for Obama in 2008 and 2012 didn’t go to the polls in 2010 and 2014 — or by the idea that these sporadic voters might differ in systematic ways from regular voters.</w:t>
      </w:r>
    </w:p>
    <w:p w14:paraId="03A604A9" w14:textId="77777777" w:rsidR="006A23BC" w:rsidRPr="006C267D" w:rsidRDefault="006A23BC" w:rsidP="006A23BC">
      <w:pPr>
        <w:rPr>
          <w:sz w:val="16"/>
        </w:rPr>
      </w:pPr>
      <w:r w:rsidRPr="006C267D">
        <w:rPr>
          <w:sz w:val="16"/>
        </w:rPr>
        <w:t xml:space="preserve">The difference is that now, </w:t>
      </w:r>
      <w:r w:rsidRPr="006C267D">
        <w:rPr>
          <w:rStyle w:val="StyleUnderline"/>
        </w:rPr>
        <w:t>according to polls</w:t>
      </w:r>
      <w:r w:rsidRPr="006C267D">
        <w:rPr>
          <w:sz w:val="16"/>
        </w:rPr>
        <w:t xml:space="preserve">, these </w:t>
      </w:r>
      <w:r w:rsidRPr="006C267D">
        <w:rPr>
          <w:rStyle w:val="StyleUnderline"/>
        </w:rPr>
        <w:t>sporadic voters mostly prefer Trump</w:t>
      </w:r>
      <w:r w:rsidRPr="006C267D">
        <w:rPr>
          <w:sz w:val="16"/>
        </w:rPr>
        <w:t xml:space="preserve">. And as Rachel Cohen explores here, </w:t>
      </w:r>
      <w:r w:rsidRPr="006C267D">
        <w:rPr>
          <w:rStyle w:val="StyleUnderline"/>
        </w:rPr>
        <w:t xml:space="preserve">these same surveys suggest that sporadic voters are </w:t>
      </w:r>
      <w:r w:rsidRPr="006C267D">
        <w:rPr>
          <w:rStyle w:val="Emphasis"/>
        </w:rPr>
        <w:t>mostly</w:t>
      </w:r>
      <w:r w:rsidRPr="006C267D">
        <w:rPr>
          <w:rStyle w:val="StyleUnderline"/>
        </w:rPr>
        <w:t xml:space="preserve"> </w:t>
      </w:r>
      <w:r w:rsidRPr="006C267D">
        <w:rPr>
          <w:rStyle w:val="Emphasis"/>
        </w:rPr>
        <w:t>pro-choice</w:t>
      </w:r>
      <w:r w:rsidRPr="006C267D">
        <w:rPr>
          <w:rStyle w:val="StyleUnderline"/>
        </w:rPr>
        <w:t xml:space="preserve"> but also care less </w:t>
      </w:r>
      <w:r w:rsidRPr="006C267D">
        <w:rPr>
          <w:sz w:val="16"/>
        </w:rPr>
        <w:t>abortion than regular voters.</w:t>
      </w:r>
    </w:p>
    <w:p w14:paraId="130D6FDC" w14:textId="77777777" w:rsidR="006A23BC" w:rsidRPr="006C267D" w:rsidRDefault="006A23BC" w:rsidP="006A23BC">
      <w:pPr>
        <w:rPr>
          <w:sz w:val="16"/>
        </w:rPr>
      </w:pPr>
      <w:r w:rsidRPr="006C267D">
        <w:rPr>
          <w:sz w:val="16"/>
        </w:rPr>
        <w:t xml:space="preserve">These </w:t>
      </w:r>
      <w:proofErr w:type="gramStart"/>
      <w:r w:rsidRPr="006C267D">
        <w:rPr>
          <w:sz w:val="16"/>
        </w:rPr>
        <w:t>are people who are</w:t>
      </w:r>
      <w:proofErr w:type="gramEnd"/>
      <w:r w:rsidRPr="006C267D">
        <w:rPr>
          <w:sz w:val="16"/>
        </w:rPr>
        <w:t xml:space="preserve"> not that interested in politics (their defining characteristic is they are not that interested in voting), not that ideological (again), and heavily swayed by materialist concerns. These voters, as far as we can tell, are very annoyed by inflation, associate Trump with the solid economic conditions of 2019, and do not credit Biden for the fact that unemployment dropped back down to the pre-Covid level after the pandemic.</w:t>
      </w:r>
    </w:p>
    <w:p w14:paraId="05890D32" w14:textId="77777777" w:rsidR="006A23BC" w:rsidRPr="006C267D" w:rsidRDefault="006A23BC" w:rsidP="006A23BC">
      <w:pPr>
        <w:rPr>
          <w:sz w:val="16"/>
        </w:rPr>
      </w:pPr>
      <w:r w:rsidRPr="006C267D">
        <w:rPr>
          <w:sz w:val="16"/>
        </w:rPr>
        <w:t xml:space="preserve">It is certainly possible that these voters either do not exist or else are not being surveyed properly. If there were to be a big survey error, after all, then you would expect it to show up with a disengaged population. But nothing that has </w:t>
      </w:r>
      <w:proofErr w:type="gramStart"/>
      <w:r w:rsidRPr="006C267D">
        <w:rPr>
          <w:sz w:val="16"/>
        </w:rPr>
        <w:t>actually happened</w:t>
      </w:r>
      <w:proofErr w:type="gramEnd"/>
      <w:r w:rsidRPr="006C267D">
        <w:rPr>
          <w:sz w:val="16"/>
        </w:rPr>
        <w:t xml:space="preserve"> — not Democrats doing well in the midterms, not Democrats doing well in special elections, not the decently strong Nikki Haley protest vote in primaries — debunks the idea that there is a pro-Trump constituency of largely disengaged, disproportionately Black and Hispanic (but still mostly white), mostly young people.</w:t>
      </w:r>
    </w:p>
    <w:p w14:paraId="75CBE932" w14:textId="77777777" w:rsidR="006A23BC" w:rsidRPr="006C267D" w:rsidRDefault="006A23BC" w:rsidP="006A23BC">
      <w:pPr>
        <w:rPr>
          <w:rStyle w:val="StyleUnderline"/>
        </w:rPr>
      </w:pPr>
      <w:r w:rsidRPr="006C267D">
        <w:rPr>
          <w:sz w:val="16"/>
        </w:rPr>
        <w:lastRenderedPageBreak/>
        <w:t xml:space="preserve">It’s important, though, that even </w:t>
      </w:r>
      <w:r w:rsidRPr="006C267D">
        <w:rPr>
          <w:rStyle w:val="StyleUnderline"/>
        </w:rPr>
        <w:t xml:space="preserve">some of these voters are pro-choice! They’re </w:t>
      </w:r>
      <w:r w:rsidRPr="006C267D">
        <w:rPr>
          <w:rStyle w:val="Emphasis"/>
        </w:rPr>
        <w:t>just not focused on the topic</w:t>
      </w:r>
      <w:r w:rsidRPr="006C267D">
        <w:rPr>
          <w:rStyle w:val="StyleUnderline"/>
        </w:rPr>
        <w:t>.</w:t>
      </w:r>
    </w:p>
    <w:p w14:paraId="2ABE11BE" w14:textId="77777777" w:rsidR="006A23BC" w:rsidRPr="006C267D" w:rsidRDefault="006A23BC" w:rsidP="006A23BC">
      <w:pPr>
        <w:rPr>
          <w:sz w:val="16"/>
        </w:rPr>
      </w:pPr>
      <w:r w:rsidRPr="006C267D">
        <w:rPr>
          <w:sz w:val="16"/>
        </w:rPr>
        <w:t xml:space="preserve">How </w:t>
      </w:r>
      <w:r w:rsidRPr="006C267D">
        <w:rPr>
          <w:rStyle w:val="StyleUnderline"/>
        </w:rPr>
        <w:t>Democrats have created more urgency</w:t>
      </w:r>
    </w:p>
    <w:p w14:paraId="58BB6556" w14:textId="77777777" w:rsidR="006A23BC" w:rsidRPr="006C267D" w:rsidRDefault="006A23BC" w:rsidP="006A23BC">
      <w:pPr>
        <w:rPr>
          <w:sz w:val="16"/>
        </w:rPr>
      </w:pPr>
      <w:r w:rsidRPr="006C267D">
        <w:rPr>
          <w:sz w:val="16"/>
        </w:rPr>
        <w:t>Back on January 12, NRCC Chair Richard Hudson told Punchbowl how Republicans could win on abortion:</w:t>
      </w:r>
    </w:p>
    <w:p w14:paraId="282B80BD" w14:textId="77777777" w:rsidR="006A23BC" w:rsidRPr="006C267D" w:rsidRDefault="006A23BC" w:rsidP="006A23BC">
      <w:pPr>
        <w:rPr>
          <w:sz w:val="16"/>
        </w:rPr>
      </w:pPr>
      <w:r w:rsidRPr="006C267D">
        <w:rPr>
          <w:sz w:val="16"/>
        </w:rPr>
        <w:t>“Republicans don’t have a policy problem. We have a branding problem,” Hudson said. “We need to point out that the Democrat position is abortion for any reason, up until the moment of birth, paid for by taxpayers. That’s extreme.”</w:t>
      </w:r>
    </w:p>
    <w:p w14:paraId="27F6AD1A" w14:textId="77777777" w:rsidR="006A23BC" w:rsidRPr="006C267D" w:rsidRDefault="006A23BC" w:rsidP="006A23BC">
      <w:pPr>
        <w:rPr>
          <w:sz w:val="16"/>
        </w:rPr>
      </w:pPr>
      <w:r w:rsidRPr="006C267D">
        <w:rPr>
          <w:sz w:val="16"/>
        </w:rPr>
        <w:t xml:space="preserve">Republicans now, in fact, have a very serious policy problem because, per those shifting GSS numbers, even this </w:t>
      </w:r>
      <w:proofErr w:type="gramStart"/>
      <w:r w:rsidRPr="006C267D">
        <w:rPr>
          <w:sz w:val="16"/>
        </w:rPr>
        <w:t>fairly caricatured</w:t>
      </w:r>
      <w:proofErr w:type="gramEnd"/>
      <w:r w:rsidRPr="006C267D">
        <w:rPr>
          <w:sz w:val="16"/>
        </w:rPr>
        <w:t xml:space="preserve"> portrait of the progressive position on abortion polls pretty well!</w:t>
      </w:r>
    </w:p>
    <w:p w14:paraId="3D5B7B23" w14:textId="77777777" w:rsidR="006A23BC" w:rsidRPr="006C267D" w:rsidRDefault="006A23BC" w:rsidP="006A23BC">
      <w:pPr>
        <w:rPr>
          <w:sz w:val="16"/>
        </w:rPr>
      </w:pPr>
      <w:r w:rsidRPr="006C267D">
        <w:rPr>
          <w:sz w:val="16"/>
        </w:rPr>
        <w:t>Meanwhile, Hudson also says that “[GOP candidates] need to articulate their position to the voters, because the voters think the Republican position is like, ‘We’ll throw you in jail if you get an abortion.’”</w:t>
      </w:r>
    </w:p>
    <w:p w14:paraId="798FCC7F" w14:textId="77777777" w:rsidR="006A23BC" w:rsidRPr="006C267D" w:rsidRDefault="006A23BC" w:rsidP="006A23BC">
      <w:pPr>
        <w:rPr>
          <w:sz w:val="16"/>
        </w:rPr>
      </w:pPr>
      <w:r w:rsidRPr="006C267D">
        <w:rPr>
          <w:sz w:val="16"/>
        </w:rPr>
        <w:t xml:space="preserve">And I think in emphasizing the absurdity of this position, </w:t>
      </w:r>
      <w:r w:rsidRPr="006C267D">
        <w:rPr>
          <w:rStyle w:val="StyleUnderline"/>
        </w:rPr>
        <w:t xml:space="preserve">Democrats have been able to </w:t>
      </w:r>
      <w:r w:rsidRPr="006C267D">
        <w:rPr>
          <w:rStyle w:val="Emphasis"/>
        </w:rPr>
        <w:t>increase</w:t>
      </w:r>
      <w:r w:rsidRPr="006C267D">
        <w:rPr>
          <w:rStyle w:val="StyleUnderline"/>
        </w:rPr>
        <w:t xml:space="preserve"> the </w:t>
      </w:r>
      <w:r w:rsidRPr="006C267D">
        <w:rPr>
          <w:rStyle w:val="Emphasis"/>
        </w:rPr>
        <w:t>salience</w:t>
      </w:r>
      <w:r w:rsidRPr="006C267D">
        <w:rPr>
          <w:rStyle w:val="StyleUnderline"/>
        </w:rPr>
        <w:t xml:space="preserve"> of the issue —</w:t>
      </w:r>
      <w:r w:rsidRPr="006C267D">
        <w:rPr>
          <w:sz w:val="16"/>
        </w:rPr>
        <w:t xml:space="preserve"> because obviously the Republican position is, in fact, on some level that people should go to prison over abortions. That’s how laws work: If people break the law, you’re supposed to punish them.</w:t>
      </w:r>
    </w:p>
    <w:p w14:paraId="1CA51BBA" w14:textId="77777777" w:rsidR="006A23BC" w:rsidRPr="006C267D" w:rsidRDefault="006A23BC" w:rsidP="006A23BC">
      <w:pPr>
        <w:rPr>
          <w:sz w:val="16"/>
        </w:rPr>
      </w:pPr>
      <w:r w:rsidRPr="006C267D">
        <w:rPr>
          <w:rStyle w:val="StyleUnderline"/>
        </w:rPr>
        <w:t>So far, Republicans have managed to ban abortion</w:t>
      </w:r>
      <w:r w:rsidRPr="006C267D">
        <w:rPr>
          <w:sz w:val="16"/>
        </w:rPr>
        <w:t xml:space="preserve"> in a bunch of states </w:t>
      </w:r>
      <w:r w:rsidRPr="006C267D">
        <w:rPr>
          <w:rStyle w:val="StyleUnderline"/>
        </w:rPr>
        <w:t>without throwing a ton of people in jail</w:t>
      </w:r>
      <w:r w:rsidRPr="006C267D">
        <w:rPr>
          <w:sz w:val="16"/>
        </w:rPr>
        <w:t>. Voluntary compliance with abortion bans has been fueled, in part, by the knowledge that interstate travel options to obtain an abortion are still available in many (though certainly not all) cases.</w:t>
      </w:r>
    </w:p>
    <w:p w14:paraId="05255E27" w14:textId="77777777" w:rsidR="006A23BC" w:rsidRPr="006C267D" w:rsidRDefault="006A23BC" w:rsidP="006A23BC">
      <w:pPr>
        <w:rPr>
          <w:sz w:val="16"/>
        </w:rPr>
      </w:pPr>
      <w:r w:rsidRPr="006C267D">
        <w:rPr>
          <w:rStyle w:val="StyleUnderline"/>
        </w:rPr>
        <w:t xml:space="preserve">But </w:t>
      </w:r>
      <w:r w:rsidRPr="006C267D">
        <w:rPr>
          <w:rStyle w:val="Emphasis"/>
        </w:rPr>
        <w:t>there have been prosecutions</w:t>
      </w:r>
      <w:r w:rsidRPr="006C267D">
        <w:rPr>
          <w:sz w:val="16"/>
        </w:rPr>
        <w:t xml:space="preserve">. In Indiana, for example, we had the case of </w:t>
      </w:r>
      <w:r w:rsidRPr="006C267D">
        <w:rPr>
          <w:rStyle w:val="StyleUnderline"/>
        </w:rPr>
        <w:t xml:space="preserve">a </w:t>
      </w:r>
      <w:proofErr w:type="gramStart"/>
      <w:r w:rsidRPr="006C267D">
        <w:rPr>
          <w:rStyle w:val="StyleUnderline"/>
        </w:rPr>
        <w:t>10 year-old</w:t>
      </w:r>
      <w:proofErr w:type="gramEnd"/>
      <w:r w:rsidRPr="006C267D">
        <w:rPr>
          <w:rStyle w:val="StyleUnderline"/>
        </w:rPr>
        <w:t xml:space="preserve"> rape victim who traveled from Ohio to Indiana for an abortion because Ohio’s abortion ban</w:t>
      </w:r>
      <w:r w:rsidRPr="006C267D">
        <w:rPr>
          <w:sz w:val="16"/>
        </w:rPr>
        <w:t xml:space="preserve"> had no exception for even this sort of case. </w:t>
      </w:r>
      <w:r w:rsidRPr="006C267D">
        <w:rPr>
          <w:rStyle w:val="StyleUnderline"/>
        </w:rPr>
        <w:t>That attracted national attention</w:t>
      </w:r>
      <w:r w:rsidRPr="006C267D">
        <w:rPr>
          <w:sz w:val="16"/>
        </w:rPr>
        <w:t xml:space="preserve">, which was bad for anti-abortion causes </w:t>
      </w:r>
      <w:r w:rsidRPr="006C267D">
        <w:rPr>
          <w:rStyle w:val="StyleUnderline"/>
        </w:rPr>
        <w:t xml:space="preserve">and prompted Indiana’s attorney general to launch an investigation into the doctor, </w:t>
      </w:r>
      <w:r w:rsidRPr="006C267D">
        <w:rPr>
          <w:sz w:val="16"/>
        </w:rPr>
        <w:t xml:space="preserve">essentially to punish her for drawing attention to the case. </w:t>
      </w:r>
      <w:r w:rsidRPr="006C267D">
        <w:rPr>
          <w:rStyle w:val="StyleUnderline"/>
        </w:rPr>
        <w:t>There is also the Brittany Watts case in Ohio, where she was charged after a miscarriage</w:t>
      </w:r>
      <w:r w:rsidRPr="006C267D">
        <w:rPr>
          <w:sz w:val="16"/>
        </w:rPr>
        <w:t>. Those charges were officially for improper handling of the fetus and were dropped, but the whole thing was, again, sufficiently embarrassing to the right that Rep. Shontel Brown hosted Watt’s mother at the State of the Union.</w:t>
      </w:r>
    </w:p>
    <w:p w14:paraId="0599BEC3" w14:textId="77777777" w:rsidR="006A23BC" w:rsidRPr="006C267D" w:rsidRDefault="006A23BC" w:rsidP="006A23BC">
      <w:pPr>
        <w:rPr>
          <w:sz w:val="16"/>
        </w:rPr>
      </w:pPr>
      <w:proofErr w:type="gramStart"/>
      <w:r w:rsidRPr="006C267D">
        <w:rPr>
          <w:sz w:val="16"/>
        </w:rPr>
        <w:t xml:space="preserve">Both of </w:t>
      </w:r>
      <w:r w:rsidRPr="006C267D">
        <w:rPr>
          <w:rStyle w:val="StyleUnderline"/>
        </w:rPr>
        <w:t>these</w:t>
      </w:r>
      <w:proofErr w:type="gramEnd"/>
      <w:r w:rsidRPr="006C267D">
        <w:rPr>
          <w:rStyle w:val="StyleUnderline"/>
        </w:rPr>
        <w:t xml:space="preserve"> cases made the anti-abortion cause look bad, </w:t>
      </w:r>
      <w:r w:rsidRPr="006C267D">
        <w:rPr>
          <w:rStyle w:val="Emphasis"/>
        </w:rPr>
        <w:t>even to those</w:t>
      </w:r>
      <w:r w:rsidRPr="006C267D">
        <w:rPr>
          <w:rStyle w:val="StyleUnderline"/>
        </w:rPr>
        <w:t xml:space="preserve"> with </w:t>
      </w:r>
      <w:r w:rsidRPr="006C267D">
        <w:rPr>
          <w:rStyle w:val="Emphasis"/>
        </w:rPr>
        <w:t>more moderate positions</w:t>
      </w:r>
      <w:r w:rsidRPr="006C267D">
        <w:rPr>
          <w:rStyle w:val="StyleUnderline"/>
        </w:rPr>
        <w:t xml:space="preserve"> on the issue. As did the case of Kate Cox, who lost in court in Texas when she tried to get permission to terminate a pregnancy</w:t>
      </w:r>
      <w:r w:rsidRPr="006C267D">
        <w:rPr>
          <w:sz w:val="16"/>
        </w:rPr>
        <w:t xml:space="preserve"> where the fetus had trisomy 18. Cox eventually resolved the situation by traveling to another state to get the procedure.</w:t>
      </w:r>
    </w:p>
    <w:p w14:paraId="7637E1FA" w14:textId="77777777" w:rsidR="006A23BC" w:rsidRPr="006C267D" w:rsidRDefault="006A23BC" w:rsidP="006A23BC">
      <w:pPr>
        <w:rPr>
          <w:sz w:val="16"/>
        </w:rPr>
      </w:pPr>
      <w:r w:rsidRPr="006C267D">
        <w:rPr>
          <w:rStyle w:val="StyleUnderline"/>
        </w:rPr>
        <w:t xml:space="preserve">These have all been </w:t>
      </w:r>
      <w:r w:rsidRPr="006C267D">
        <w:rPr>
          <w:rStyle w:val="Emphasis"/>
        </w:rPr>
        <w:t>powerful messaging opportunities</w:t>
      </w:r>
      <w:r w:rsidRPr="006C267D">
        <w:rPr>
          <w:rStyle w:val="StyleUnderline"/>
        </w:rPr>
        <w:t xml:space="preserve"> that </w:t>
      </w:r>
      <w:r w:rsidRPr="006C267D">
        <w:rPr>
          <w:rStyle w:val="Emphasis"/>
        </w:rPr>
        <w:t>arose organically</w:t>
      </w:r>
      <w:r w:rsidRPr="006C267D">
        <w:rPr>
          <w:rStyle w:val="StyleUnderline"/>
        </w:rPr>
        <w:t xml:space="preserve"> from the </w:t>
      </w:r>
      <w:r w:rsidRPr="006C267D">
        <w:rPr>
          <w:rStyle w:val="Emphasis"/>
        </w:rPr>
        <w:t>manifest injustice</w:t>
      </w:r>
      <w:r w:rsidRPr="006C267D">
        <w:rPr>
          <w:rStyle w:val="StyleUnderline"/>
        </w:rPr>
        <w:t xml:space="preserve"> of </w:t>
      </w:r>
      <w:r w:rsidRPr="006C267D">
        <w:rPr>
          <w:rStyle w:val="Emphasis"/>
        </w:rPr>
        <w:t>hard-right abortion politics.</w:t>
      </w:r>
    </w:p>
    <w:p w14:paraId="58E53B4A" w14:textId="77777777" w:rsidR="006A23BC" w:rsidRPr="006C267D" w:rsidRDefault="006A23BC" w:rsidP="006A23BC">
      <w:pPr>
        <w:rPr>
          <w:rStyle w:val="StyleUnderline"/>
        </w:rPr>
      </w:pPr>
      <w:r w:rsidRPr="006C267D">
        <w:rPr>
          <w:rStyle w:val="StyleUnderline"/>
        </w:rPr>
        <w:t xml:space="preserve">Stories like this </w:t>
      </w:r>
      <w:r w:rsidRPr="006C267D">
        <w:rPr>
          <w:rStyle w:val="Emphasis"/>
        </w:rPr>
        <w:t>drive up the salience</w:t>
      </w:r>
      <w:r w:rsidRPr="006C267D">
        <w:rPr>
          <w:sz w:val="16"/>
        </w:rPr>
        <w:t xml:space="preserve"> </w:t>
      </w:r>
      <w:r w:rsidRPr="006C267D">
        <w:rPr>
          <w:rStyle w:val="StyleUnderline"/>
        </w:rPr>
        <w:t xml:space="preserve">of a </w:t>
      </w:r>
      <w:r w:rsidRPr="006C267D">
        <w:rPr>
          <w:rStyle w:val="Emphasis"/>
        </w:rPr>
        <w:t>bad issue</w:t>
      </w:r>
      <w:r w:rsidRPr="006C267D">
        <w:rPr>
          <w:rStyle w:val="StyleUnderline"/>
        </w:rPr>
        <w:t xml:space="preserve"> for conservatives and make it harder for Republicans execute their </w:t>
      </w:r>
      <w:r w:rsidRPr="006C267D">
        <w:rPr>
          <w:rStyle w:val="Emphasis"/>
        </w:rPr>
        <w:t>preferred strategy</w:t>
      </w:r>
      <w:r w:rsidRPr="006C267D">
        <w:rPr>
          <w:rStyle w:val="StyleUnderline"/>
        </w:rPr>
        <w:t xml:space="preserve"> of </w:t>
      </w:r>
      <w:r w:rsidRPr="006C267D">
        <w:rPr>
          <w:rStyle w:val="Emphasis"/>
        </w:rPr>
        <w:t>not talking about abortion</w:t>
      </w:r>
      <w:r w:rsidRPr="006C267D">
        <w:rPr>
          <w:rStyle w:val="StyleUnderline"/>
        </w:rPr>
        <w:t xml:space="preserve"> while appointing die-hard fetal personhood advocates to key jobs.</w:t>
      </w:r>
    </w:p>
    <w:p w14:paraId="6D206F4E" w14:textId="77777777" w:rsidR="006A23BC" w:rsidRPr="006C267D" w:rsidRDefault="006A23BC" w:rsidP="006A23BC">
      <w:pPr>
        <w:rPr>
          <w:sz w:val="16"/>
        </w:rPr>
      </w:pPr>
      <w:r w:rsidRPr="006C267D">
        <w:rPr>
          <w:sz w:val="16"/>
        </w:rPr>
        <w:t>We haven’t yet seen the kind of coordinated, deliberately staged acts of civil disobedience that can sometimes transform politics (Rosa Parks, as I think most people know, wasn’t a random woman who was tired of sitting in the back of the bus — she was executing a deliberate activism strategy to force the daily injustice of segregation onto the front pages).</w:t>
      </w:r>
    </w:p>
    <w:p w14:paraId="105AF2FB" w14:textId="77777777" w:rsidR="006A23BC" w:rsidRPr="006C267D" w:rsidRDefault="006A23BC" w:rsidP="006A23BC">
      <w:pPr>
        <w:rPr>
          <w:sz w:val="16"/>
        </w:rPr>
      </w:pPr>
      <w:r w:rsidRPr="006C267D">
        <w:rPr>
          <w:sz w:val="16"/>
        </w:rPr>
        <w:t>But as someone who has been critical of leftists for being too eager to engage in edgy, confrontational activism, I do want to say that this topic strikes me as the contemporary issue that is best suited to this kind of aggressive strategy. People hate the rules Republicans are making, Republicans themselves are embarrassed to talk about enforcing them, and the biggest substantive risk to abortion rights isn’t that people don’t agree with the cause, it’s that many people may just not be thinking about it enough. Anything that forces more attention to the issue and prevents it from fading from view is constructive, and dramatic events that make real-world news are much more impactful than paid television ads.</w:t>
      </w:r>
    </w:p>
    <w:p w14:paraId="0C28538A" w14:textId="77777777" w:rsidR="006A23BC" w:rsidRPr="006D2DC2" w:rsidRDefault="006A23BC" w:rsidP="006A23BC"/>
    <w:p w14:paraId="2F9BB06D" w14:textId="77777777" w:rsidR="006A23BC" w:rsidRPr="006A23BC" w:rsidRDefault="006A23BC" w:rsidP="006A23BC"/>
    <w:p w14:paraId="07ED9ACD" w14:textId="77777777" w:rsidR="00605EED" w:rsidRPr="00605EED" w:rsidRDefault="00605EED" w:rsidP="00605EED">
      <w:pPr>
        <w:pStyle w:val="Heading3"/>
      </w:pPr>
      <w:r>
        <w:lastRenderedPageBreak/>
        <w:t>IL---Fundraising Matters</w:t>
      </w:r>
    </w:p>
    <w:p w14:paraId="41585E79" w14:textId="77777777" w:rsidR="00605EED" w:rsidRPr="00C977FD" w:rsidRDefault="00605EED" w:rsidP="00605EED">
      <w:pPr>
        <w:pStyle w:val="Heading4"/>
      </w:pPr>
      <w:r>
        <w:t>Biden’s decisive fundraising advantage closes the polling the gap.</w:t>
      </w:r>
    </w:p>
    <w:p w14:paraId="762D240A" w14:textId="77777777" w:rsidR="00605EED" w:rsidRPr="00C977FD" w:rsidRDefault="00605EED" w:rsidP="00605EED">
      <w:r>
        <w:t xml:space="preserve">Eric </w:t>
      </w:r>
      <w:r w:rsidRPr="00C977FD">
        <w:rPr>
          <w:rStyle w:val="Style13ptBold"/>
        </w:rPr>
        <w:t>Levitz</w:t>
      </w:r>
      <w:r>
        <w:t xml:space="preserve"> </w:t>
      </w:r>
      <w:r w:rsidRPr="00C977FD">
        <w:rPr>
          <w:rStyle w:val="Style13ptBold"/>
        </w:rPr>
        <w:t>3/29</w:t>
      </w:r>
      <w:r>
        <w:t>/24 Senior Correspondent “Why Biden’s fundraising dominance could save his campaign” Vox https://www.vox.com/2024-elections/24115423/biden-fundraiser-trump-clinton-obama-2024-polls</w:t>
      </w:r>
    </w:p>
    <w:p w14:paraId="3CCC9CE7" w14:textId="77777777" w:rsidR="00605EED" w:rsidRPr="00C977FD" w:rsidRDefault="00605EED" w:rsidP="00605EED">
      <w:pPr>
        <w:rPr>
          <w:sz w:val="16"/>
        </w:rPr>
      </w:pPr>
      <w:r w:rsidRPr="00C977FD">
        <w:rPr>
          <w:sz w:val="16"/>
        </w:rPr>
        <w:t xml:space="preserve">Joe </w:t>
      </w:r>
      <w:r w:rsidRPr="00A479CE">
        <w:rPr>
          <w:rStyle w:val="StyleUnderline"/>
          <w:highlight w:val="cyan"/>
        </w:rPr>
        <w:t xml:space="preserve">Biden is </w:t>
      </w:r>
      <w:r w:rsidRPr="00A479CE">
        <w:rPr>
          <w:rStyle w:val="Emphasis"/>
          <w:highlight w:val="cyan"/>
        </w:rPr>
        <w:t>swimming in cash</w:t>
      </w:r>
      <w:r w:rsidRPr="00C977FD">
        <w:rPr>
          <w:sz w:val="16"/>
        </w:rPr>
        <w:t>, but short on voters’ support.</w:t>
      </w:r>
    </w:p>
    <w:p w14:paraId="10AC1AC5" w14:textId="77777777" w:rsidR="00605EED" w:rsidRPr="00C977FD" w:rsidRDefault="00605EED" w:rsidP="00605EED">
      <w:pPr>
        <w:rPr>
          <w:sz w:val="16"/>
        </w:rPr>
      </w:pPr>
      <w:r w:rsidRPr="00C977FD">
        <w:rPr>
          <w:sz w:val="16"/>
        </w:rPr>
        <w:t>The president has narrowed Donald Trump’s polling advantage in recent weeks but still trails his Republican rival both nationally and in the Rust Belt’s pivotal battlegrounds, according to the RealClearPolitics polling average. Biden’s approval rating, meanwhile, remains at a dismal 39 percent.</w:t>
      </w:r>
    </w:p>
    <w:p w14:paraId="358BAAAB" w14:textId="77777777" w:rsidR="00605EED" w:rsidRPr="00C977FD" w:rsidRDefault="00605EED" w:rsidP="00605EED">
      <w:pPr>
        <w:rPr>
          <w:sz w:val="16"/>
        </w:rPr>
      </w:pPr>
      <w:r w:rsidRPr="00C977FD">
        <w:rPr>
          <w:sz w:val="16"/>
        </w:rPr>
        <w:t xml:space="preserve">But the president’s fundraising data tells a sunnier story. </w:t>
      </w:r>
      <w:r w:rsidRPr="00E449C7">
        <w:rPr>
          <w:rStyle w:val="StyleUnderline"/>
        </w:rPr>
        <w:t xml:space="preserve">Biden and his party </w:t>
      </w:r>
      <w:r w:rsidRPr="00A479CE">
        <w:rPr>
          <w:rStyle w:val="StyleUnderline"/>
          <w:highlight w:val="cyan"/>
        </w:rPr>
        <w:t>began</w:t>
      </w:r>
      <w:r w:rsidRPr="00E449C7">
        <w:rPr>
          <w:rStyle w:val="StyleUnderline"/>
        </w:rPr>
        <w:t xml:space="preserve"> </w:t>
      </w:r>
      <w:r w:rsidRPr="00A479CE">
        <w:rPr>
          <w:rStyle w:val="StyleUnderline"/>
          <w:highlight w:val="cyan"/>
        </w:rPr>
        <w:t>March</w:t>
      </w:r>
      <w:r w:rsidRPr="00E449C7">
        <w:rPr>
          <w:rStyle w:val="StyleUnderline"/>
        </w:rPr>
        <w:t xml:space="preserve"> </w:t>
      </w:r>
      <w:r w:rsidRPr="00A479CE">
        <w:rPr>
          <w:rStyle w:val="StyleUnderline"/>
          <w:highlight w:val="cyan"/>
        </w:rPr>
        <w:t>with</w:t>
      </w:r>
      <w:r w:rsidRPr="00E449C7">
        <w:rPr>
          <w:rStyle w:val="StyleUnderline"/>
        </w:rPr>
        <w:t xml:space="preserve"> $155 million at their disposal, </w:t>
      </w:r>
      <w:r w:rsidRPr="00A479CE">
        <w:rPr>
          <w:rStyle w:val="StyleUnderline"/>
          <w:highlight w:val="cyan"/>
        </w:rPr>
        <w:t>more than three times</w:t>
      </w:r>
      <w:r w:rsidRPr="00E449C7">
        <w:rPr>
          <w:rStyle w:val="StyleUnderline"/>
        </w:rPr>
        <w:t xml:space="preserve"> the $50 million that </w:t>
      </w:r>
      <w:proofErr w:type="gramStart"/>
      <w:r w:rsidRPr="00A479CE">
        <w:rPr>
          <w:rStyle w:val="StyleUnderline"/>
          <w:highlight w:val="cyan"/>
        </w:rPr>
        <w:t>Trump</w:t>
      </w:r>
      <w:proofErr w:type="gramEnd"/>
      <w:r w:rsidRPr="00E449C7">
        <w:rPr>
          <w:rStyle w:val="StyleUnderline"/>
        </w:rPr>
        <w:t xml:space="preserve"> </w:t>
      </w:r>
      <w:r w:rsidRPr="00A479CE">
        <w:rPr>
          <w:rStyle w:val="StyleUnderline"/>
          <w:highlight w:val="cyan"/>
        </w:rPr>
        <w:t>and the GOP had</w:t>
      </w:r>
      <w:r w:rsidRPr="00E449C7">
        <w:rPr>
          <w:rStyle w:val="StyleUnderline"/>
        </w:rPr>
        <w:t xml:space="preserve"> cobbled together</w:t>
      </w:r>
      <w:r w:rsidRPr="00C977FD">
        <w:rPr>
          <w:sz w:val="16"/>
        </w:rPr>
        <w:t>.</w:t>
      </w:r>
    </w:p>
    <w:p w14:paraId="4A1F3750" w14:textId="77777777" w:rsidR="00605EED" w:rsidRPr="00C977FD" w:rsidRDefault="00605EED" w:rsidP="00605EED">
      <w:pPr>
        <w:rPr>
          <w:sz w:val="16"/>
        </w:rPr>
      </w:pPr>
      <w:r w:rsidRPr="00E449C7">
        <w:rPr>
          <w:rStyle w:val="StyleUnderline"/>
        </w:rPr>
        <w:t>Biden grew this cash advantage</w:t>
      </w:r>
      <w:r w:rsidRPr="00C977FD">
        <w:rPr>
          <w:sz w:val="16"/>
        </w:rPr>
        <w:t xml:space="preserve"> Thursday. At a fundraiser in New York City, the president appeared with Barack Obama, Bill Clinton, Mindy Kaling, and Queen Latifah — and collected at least $25 million from wealthy, celebrity-obsessed Democratic donors in the process. No one has ever raised more money from a single political event, according to the Biden campaign.</w:t>
      </w:r>
    </w:p>
    <w:p w14:paraId="2A99E60F" w14:textId="77777777" w:rsidR="00605EED" w:rsidRPr="00C977FD" w:rsidRDefault="00605EED" w:rsidP="00605EED">
      <w:pPr>
        <w:rPr>
          <w:sz w:val="16"/>
        </w:rPr>
      </w:pPr>
      <w:r w:rsidRPr="00C977FD">
        <w:rPr>
          <w:sz w:val="16"/>
        </w:rPr>
        <w:t>Of course, in modern American politics, parties and presidential candidates aren’t the only major political spenders. Trump-aligned super PACs have around $52 million on hand, according to the latest Federal Election Commission (FEC) filings. But Biden-aligned super PACs have $64 million, and Democratic groups (including major unions) have collectively pledged $900 million to the president’s reelection.</w:t>
      </w:r>
    </w:p>
    <w:p w14:paraId="6D1B99CC" w14:textId="77777777" w:rsidR="00605EED" w:rsidRPr="00C977FD" w:rsidRDefault="00605EED" w:rsidP="00605EED">
      <w:pPr>
        <w:rPr>
          <w:sz w:val="16"/>
        </w:rPr>
      </w:pPr>
      <w:r w:rsidRPr="00C977FD">
        <w:rPr>
          <w:sz w:val="16"/>
        </w:rPr>
        <w:t>For anxious Democrats, all this raises a question: How many votes can a cash advantage buy?</w:t>
      </w:r>
    </w:p>
    <w:p w14:paraId="56E82AD5" w14:textId="77777777" w:rsidR="00605EED" w:rsidRPr="00C977FD" w:rsidRDefault="00605EED" w:rsidP="00605EED">
      <w:pPr>
        <w:rPr>
          <w:sz w:val="16"/>
        </w:rPr>
      </w:pPr>
      <w:r w:rsidRPr="00C977FD">
        <w:rPr>
          <w:sz w:val="16"/>
        </w:rPr>
        <w:t>Put differently, does Biden’s fundraising supremacy mean that today’s polls are probably underestimating his eventual support? After all, between now and November, nearly $1 billion worth of pro-Biden content is poised to inundate the airwaves.</w:t>
      </w:r>
    </w:p>
    <w:p w14:paraId="23C013CF" w14:textId="77777777" w:rsidR="00605EED" w:rsidRPr="00C977FD" w:rsidRDefault="00605EED" w:rsidP="00605EED">
      <w:pPr>
        <w:rPr>
          <w:sz w:val="16"/>
        </w:rPr>
      </w:pPr>
      <w:r w:rsidRPr="00C977FD">
        <w:rPr>
          <w:sz w:val="16"/>
        </w:rPr>
        <w:t>The answer to these questions will depend on two considerations: Whether Biden can maintain his current cash advantage, and how much influence TV ads can exert over voters’ perceptions of the race.</w:t>
      </w:r>
    </w:p>
    <w:p w14:paraId="1AC4AB4B" w14:textId="77777777" w:rsidR="00605EED" w:rsidRPr="00C977FD" w:rsidRDefault="00605EED" w:rsidP="00605EED">
      <w:pPr>
        <w:rPr>
          <w:sz w:val="16"/>
        </w:rPr>
      </w:pPr>
      <w:r w:rsidRPr="00C977FD">
        <w:rPr>
          <w:sz w:val="16"/>
        </w:rPr>
        <w:t xml:space="preserve">It’s impossible to know either of these things with certainty. It appears likely, however, that </w:t>
      </w:r>
      <w:r w:rsidRPr="00C977FD">
        <w:rPr>
          <w:rStyle w:val="StyleUnderline"/>
        </w:rPr>
        <w:t>Biden’s team will outspend Trump’s, and that this will improve the president’s standing</w:t>
      </w:r>
      <w:r w:rsidRPr="00C977FD">
        <w:rPr>
          <w:sz w:val="16"/>
        </w:rPr>
        <w:t>, if only by a tiny margin.</w:t>
      </w:r>
    </w:p>
    <w:p w14:paraId="05EC0D7A" w14:textId="77777777" w:rsidR="00605EED" w:rsidRPr="00C977FD" w:rsidRDefault="00605EED" w:rsidP="00605EED">
      <w:pPr>
        <w:rPr>
          <w:rStyle w:val="StyleUnderline"/>
        </w:rPr>
      </w:pPr>
      <w:r w:rsidRPr="00A479CE">
        <w:rPr>
          <w:rStyle w:val="StyleUnderline"/>
          <w:highlight w:val="cyan"/>
        </w:rPr>
        <w:t>Trump’s legal troubles</w:t>
      </w:r>
      <w:r w:rsidRPr="00C977FD">
        <w:rPr>
          <w:rStyle w:val="StyleUnderline"/>
        </w:rPr>
        <w:t xml:space="preserve"> could </w:t>
      </w:r>
      <w:r w:rsidRPr="00A479CE">
        <w:rPr>
          <w:rStyle w:val="StyleUnderline"/>
          <w:highlight w:val="cyan"/>
        </w:rPr>
        <w:t>keep his campaign cash-poor</w:t>
      </w:r>
    </w:p>
    <w:p w14:paraId="4BCDC1C2" w14:textId="77777777" w:rsidR="00605EED" w:rsidRPr="00C977FD" w:rsidRDefault="00605EED" w:rsidP="00605EED">
      <w:pPr>
        <w:rPr>
          <w:sz w:val="16"/>
        </w:rPr>
      </w:pPr>
      <w:r w:rsidRPr="00C977FD">
        <w:rPr>
          <w:sz w:val="16"/>
        </w:rPr>
        <w:t>It’s far from certain that the president will retain his current fundraising advantage through the end of the campaign. At this point in the 2020 cycle, Trump had outraised Biden by $187 million, only to see the Democrat outspend him by November.</w:t>
      </w:r>
    </w:p>
    <w:p w14:paraId="2F8F1169" w14:textId="77777777" w:rsidR="00605EED" w:rsidRPr="00C977FD" w:rsidRDefault="00605EED" w:rsidP="00605EED">
      <w:pPr>
        <w:rPr>
          <w:sz w:val="16"/>
        </w:rPr>
      </w:pPr>
      <w:r w:rsidRPr="00C977FD">
        <w:rPr>
          <w:sz w:val="16"/>
        </w:rPr>
        <w:t>Trump enjoys the goodwill of myriad billionaires; one of his upcoming fundraisers is expected to feature Wall Street tycoon Robert Mercer and fossil fuel magnate Harold Hamm. In theory, a super-rich individual could erase Biden’s financial edge by cutting a single check to a dark money group.</w:t>
      </w:r>
    </w:p>
    <w:p w14:paraId="1E9BAC22" w14:textId="77777777" w:rsidR="00605EED" w:rsidRPr="00C977FD" w:rsidRDefault="00605EED" w:rsidP="00605EED">
      <w:pPr>
        <w:rPr>
          <w:sz w:val="16"/>
        </w:rPr>
      </w:pPr>
      <w:r w:rsidRPr="00C977FD">
        <w:rPr>
          <w:sz w:val="16"/>
        </w:rPr>
        <w:t xml:space="preserve">This said, </w:t>
      </w:r>
      <w:r w:rsidRPr="00C977FD">
        <w:rPr>
          <w:rStyle w:val="StyleUnderline"/>
        </w:rPr>
        <w:t xml:space="preserve">it seems likely that the </w:t>
      </w:r>
      <w:r w:rsidRPr="00A479CE">
        <w:rPr>
          <w:rStyle w:val="StyleUnderline"/>
          <w:highlight w:val="cyan"/>
        </w:rPr>
        <w:t>Biden</w:t>
      </w:r>
      <w:r w:rsidRPr="00C977FD">
        <w:rPr>
          <w:rStyle w:val="StyleUnderline"/>
        </w:rPr>
        <w:t xml:space="preserve"> campaign </w:t>
      </w:r>
      <w:r w:rsidRPr="00A479CE">
        <w:rPr>
          <w:rStyle w:val="StyleUnderline"/>
          <w:highlight w:val="cyan"/>
        </w:rPr>
        <w:t xml:space="preserve">will remain </w:t>
      </w:r>
      <w:proofErr w:type="gramStart"/>
      <w:r w:rsidRPr="00A479CE">
        <w:rPr>
          <w:rStyle w:val="StyleUnderline"/>
          <w:highlight w:val="cyan"/>
        </w:rPr>
        <w:t>more flush</w:t>
      </w:r>
      <w:proofErr w:type="gramEnd"/>
      <w:r w:rsidRPr="00A479CE">
        <w:rPr>
          <w:rStyle w:val="StyleUnderline"/>
          <w:highlight w:val="cyan"/>
        </w:rPr>
        <w:t xml:space="preserve"> than its rival</w:t>
      </w:r>
      <w:r w:rsidRPr="00C977FD">
        <w:rPr>
          <w:rStyle w:val="StyleUnderline"/>
        </w:rPr>
        <w:t xml:space="preserve"> through Election Day. </w:t>
      </w:r>
      <w:r w:rsidRPr="00A479CE">
        <w:rPr>
          <w:rStyle w:val="StyleUnderline"/>
          <w:highlight w:val="cyan"/>
        </w:rPr>
        <w:t>Small-dollar donations</w:t>
      </w:r>
      <w:r w:rsidRPr="00C977FD">
        <w:rPr>
          <w:rStyle w:val="StyleUnderline"/>
        </w:rPr>
        <w:t xml:space="preserve"> reportedly </w:t>
      </w:r>
      <w:r w:rsidRPr="00A479CE">
        <w:rPr>
          <w:rStyle w:val="StyleUnderline"/>
          <w:highlight w:val="cyan"/>
        </w:rPr>
        <w:t>account for</w:t>
      </w:r>
      <w:r w:rsidRPr="00C977FD">
        <w:rPr>
          <w:rStyle w:val="StyleUnderline"/>
        </w:rPr>
        <w:t xml:space="preserve"> roughly </w:t>
      </w:r>
      <w:r w:rsidRPr="00A479CE">
        <w:rPr>
          <w:rStyle w:val="StyleUnderline"/>
          <w:highlight w:val="cyan"/>
        </w:rPr>
        <w:t>97 percent</w:t>
      </w:r>
      <w:r w:rsidRPr="00C977FD">
        <w:rPr>
          <w:rStyle w:val="StyleUnderline"/>
        </w:rPr>
        <w:t xml:space="preserve"> of all contributions to the president’s reelection effort</w:t>
      </w:r>
      <w:r w:rsidRPr="00C977FD">
        <w:rPr>
          <w:sz w:val="16"/>
        </w:rPr>
        <w:t xml:space="preserve">. This means that </w:t>
      </w:r>
      <w:r w:rsidRPr="00A479CE">
        <w:rPr>
          <w:rStyle w:val="StyleUnderline"/>
          <w:highlight w:val="cyan"/>
        </w:rPr>
        <w:t>Biden can keep return</w:t>
      </w:r>
      <w:r w:rsidRPr="00A479CE">
        <w:rPr>
          <w:rStyle w:val="StyleUnderline"/>
        </w:rPr>
        <w:t>ing</w:t>
      </w:r>
      <w:r w:rsidRPr="00C977FD">
        <w:rPr>
          <w:rStyle w:val="StyleUnderline"/>
        </w:rPr>
        <w:t xml:space="preserve"> </w:t>
      </w:r>
      <w:r w:rsidRPr="00A479CE">
        <w:rPr>
          <w:rStyle w:val="StyleUnderline"/>
          <w:highlight w:val="cyan"/>
        </w:rPr>
        <w:t>to</w:t>
      </w:r>
      <w:r w:rsidRPr="00C977FD">
        <w:rPr>
          <w:rStyle w:val="StyleUnderline"/>
        </w:rPr>
        <w:t xml:space="preserve"> his </w:t>
      </w:r>
      <w:r w:rsidRPr="00A479CE">
        <w:rPr>
          <w:rStyle w:val="StyleUnderline"/>
          <w:highlight w:val="cyan"/>
        </w:rPr>
        <w:t>existing donors</w:t>
      </w:r>
      <w:r w:rsidRPr="00C977FD">
        <w:rPr>
          <w:rStyle w:val="StyleUnderline"/>
        </w:rPr>
        <w:t xml:space="preserve"> many times before they exceed the FEC’s $3,300 cap on individual campaign contributions</w:t>
      </w:r>
      <w:r w:rsidRPr="00C977FD">
        <w:rPr>
          <w:sz w:val="16"/>
        </w:rPr>
        <w:t>.</w:t>
      </w:r>
    </w:p>
    <w:p w14:paraId="552756AA" w14:textId="77777777" w:rsidR="00605EED" w:rsidRPr="00C977FD" w:rsidRDefault="00605EED" w:rsidP="00605EED">
      <w:pPr>
        <w:rPr>
          <w:sz w:val="16"/>
        </w:rPr>
      </w:pPr>
      <w:r w:rsidRPr="00C977FD">
        <w:rPr>
          <w:sz w:val="16"/>
        </w:rPr>
        <w:t xml:space="preserve">Further, as </w:t>
      </w:r>
      <w:r w:rsidRPr="00C977FD">
        <w:rPr>
          <w:rStyle w:val="StyleUnderline"/>
        </w:rPr>
        <w:t xml:space="preserve">the Democratic Party has claimed a growing share of upper middle-class voters in the Trump era, it has outraised the GOP in </w:t>
      </w:r>
      <w:proofErr w:type="gramStart"/>
      <w:r w:rsidRPr="00C977FD">
        <w:rPr>
          <w:rStyle w:val="StyleUnderline"/>
        </w:rPr>
        <w:t>both of the last</w:t>
      </w:r>
      <w:proofErr w:type="gramEnd"/>
      <w:r w:rsidRPr="00C977FD">
        <w:rPr>
          <w:rStyle w:val="StyleUnderline"/>
        </w:rPr>
        <w:t xml:space="preserve"> two presidential cycles</w:t>
      </w:r>
      <w:r w:rsidRPr="00C977FD">
        <w:rPr>
          <w:sz w:val="16"/>
        </w:rPr>
        <w:t>.</w:t>
      </w:r>
    </w:p>
    <w:p w14:paraId="61348814" w14:textId="77777777" w:rsidR="00605EED" w:rsidRPr="00C977FD" w:rsidRDefault="00605EED" w:rsidP="00605EED">
      <w:pPr>
        <w:rPr>
          <w:rStyle w:val="StyleUnderline"/>
        </w:rPr>
      </w:pPr>
      <w:r w:rsidRPr="00C977FD">
        <w:rPr>
          <w:sz w:val="16"/>
        </w:rPr>
        <w:t xml:space="preserve">Meanwhile, Donald </w:t>
      </w:r>
      <w:r w:rsidRPr="00C977FD">
        <w:rPr>
          <w:rStyle w:val="StyleUnderline"/>
        </w:rPr>
        <w:t xml:space="preserve">Trump’s financial difficulties are a </w:t>
      </w:r>
      <w:r w:rsidRPr="00C977FD">
        <w:rPr>
          <w:rStyle w:val="Emphasis"/>
        </w:rPr>
        <w:t>drain</w:t>
      </w:r>
      <w:r w:rsidRPr="00C977FD">
        <w:rPr>
          <w:rStyle w:val="StyleUnderline"/>
        </w:rPr>
        <w:t xml:space="preserve"> on his campaign’s coffers. The mogul’s personal legal expenses consumed at least </w:t>
      </w:r>
      <w:r w:rsidRPr="00C977FD">
        <w:rPr>
          <w:rStyle w:val="Emphasis"/>
        </w:rPr>
        <w:t>$50 million</w:t>
      </w:r>
      <w:r w:rsidRPr="00C977FD">
        <w:rPr>
          <w:rStyle w:val="StyleUnderline"/>
        </w:rPr>
        <w:t xml:space="preserve"> of his super PAC’s funds. And Trump’s </w:t>
      </w:r>
      <w:r w:rsidRPr="00C977FD">
        <w:rPr>
          <w:rStyle w:val="Emphasis"/>
        </w:rPr>
        <w:t>legal bills will only mount</w:t>
      </w:r>
      <w:r w:rsidRPr="00C977FD">
        <w:rPr>
          <w:rStyle w:val="StyleUnderline"/>
        </w:rPr>
        <w:t xml:space="preserve"> in the months ahead, as his criminal trials </w:t>
      </w:r>
      <w:proofErr w:type="gramStart"/>
      <w:r w:rsidRPr="00C977FD">
        <w:rPr>
          <w:rStyle w:val="StyleUnderline"/>
        </w:rPr>
        <w:t>near</w:t>
      </w:r>
      <w:proofErr w:type="gramEnd"/>
      <w:r w:rsidRPr="00C977FD">
        <w:rPr>
          <w:rStyle w:val="StyleUnderline"/>
        </w:rPr>
        <w:t>.</w:t>
      </w:r>
    </w:p>
    <w:p w14:paraId="37555CAE" w14:textId="77777777" w:rsidR="00605EED" w:rsidRPr="00C977FD" w:rsidRDefault="00605EED" w:rsidP="00605EED">
      <w:pPr>
        <w:rPr>
          <w:sz w:val="16"/>
        </w:rPr>
      </w:pPr>
      <w:r w:rsidRPr="00C977FD">
        <w:rPr>
          <w:rStyle w:val="StyleUnderline"/>
        </w:rPr>
        <w:lastRenderedPageBreak/>
        <w:t>Even without</w:t>
      </w:r>
      <w:r w:rsidRPr="00C977FD">
        <w:rPr>
          <w:sz w:val="16"/>
        </w:rPr>
        <w:t xml:space="preserve"> these </w:t>
      </w:r>
      <w:proofErr w:type="spellStart"/>
      <w:proofErr w:type="gramStart"/>
      <w:r w:rsidRPr="00C977FD">
        <w:rPr>
          <w:rStyle w:val="StyleUnderline"/>
        </w:rPr>
        <w:t>attorneys</w:t>
      </w:r>
      <w:proofErr w:type="spellEnd"/>
      <w:proofErr w:type="gramEnd"/>
      <w:r w:rsidRPr="00C977FD">
        <w:rPr>
          <w:rStyle w:val="StyleUnderline"/>
        </w:rPr>
        <w:t xml:space="preserve"> fees</w:t>
      </w:r>
      <w:r w:rsidRPr="00C977FD">
        <w:rPr>
          <w:sz w:val="16"/>
        </w:rPr>
        <w:t xml:space="preserve">, </w:t>
      </w:r>
      <w:r w:rsidRPr="00C977FD">
        <w:rPr>
          <w:rStyle w:val="StyleUnderline"/>
        </w:rPr>
        <w:t xml:space="preserve">Trump would be pressed for cash. Earlier this month, he was forced to post a $91.6 million bond after a civil court found him liable for the sexual abuse and defamation </w:t>
      </w:r>
      <w:r w:rsidRPr="00C977FD">
        <w:rPr>
          <w:sz w:val="16"/>
        </w:rPr>
        <w:t>of</w:t>
      </w:r>
      <w:r w:rsidRPr="00C977FD">
        <w:rPr>
          <w:rStyle w:val="StyleUnderline"/>
        </w:rPr>
        <w:t xml:space="preserve"> </w:t>
      </w:r>
      <w:r w:rsidRPr="00C977FD">
        <w:rPr>
          <w:sz w:val="16"/>
        </w:rPr>
        <w:t xml:space="preserve">the writer E. Jean Carroll. </w:t>
      </w:r>
      <w:r w:rsidRPr="00C977FD">
        <w:rPr>
          <w:rStyle w:val="StyleUnderline"/>
        </w:rPr>
        <w:t>Soon, he will need to put up a $175 million bond to cover a civil fraud judgment</w:t>
      </w:r>
      <w:r w:rsidRPr="00C977FD">
        <w:rPr>
          <w:sz w:val="16"/>
        </w:rPr>
        <w:t xml:space="preserve"> against him in New York state.</w:t>
      </w:r>
    </w:p>
    <w:p w14:paraId="60D14AE3" w14:textId="77777777" w:rsidR="00605EED" w:rsidRPr="00C977FD" w:rsidRDefault="00605EED" w:rsidP="00605EED">
      <w:pPr>
        <w:rPr>
          <w:sz w:val="16"/>
        </w:rPr>
      </w:pPr>
      <w:r w:rsidRPr="00C977FD">
        <w:rPr>
          <w:rStyle w:val="StyleUnderline"/>
        </w:rPr>
        <w:t>Trump stands to make a windfall from his social media company</w:t>
      </w:r>
      <w:r w:rsidRPr="00C977FD">
        <w:rPr>
          <w:sz w:val="16"/>
        </w:rPr>
        <w:t>, Truth Social, going public</w:t>
      </w:r>
      <w:r w:rsidRPr="00C977FD">
        <w:rPr>
          <w:rStyle w:val="StyleUnderline"/>
        </w:rPr>
        <w:t xml:space="preserve">. But he cannot sell his shares in that firm for </w:t>
      </w:r>
      <w:r w:rsidRPr="00C977FD">
        <w:rPr>
          <w:rStyle w:val="Emphasis"/>
        </w:rPr>
        <w:t>six months</w:t>
      </w:r>
      <w:r w:rsidRPr="00C977FD">
        <w:rPr>
          <w:sz w:val="16"/>
        </w:rPr>
        <w:t>.</w:t>
      </w:r>
    </w:p>
    <w:p w14:paraId="5832D1D6" w14:textId="77777777" w:rsidR="00605EED" w:rsidRPr="00C977FD" w:rsidRDefault="00605EED" w:rsidP="00605EED">
      <w:pPr>
        <w:rPr>
          <w:sz w:val="16"/>
        </w:rPr>
      </w:pPr>
      <w:r w:rsidRPr="00C977FD">
        <w:rPr>
          <w:sz w:val="16"/>
        </w:rPr>
        <w:t xml:space="preserve">All this means that </w:t>
      </w:r>
      <w:r w:rsidRPr="00C977FD">
        <w:rPr>
          <w:rStyle w:val="StyleUnderline"/>
        </w:rPr>
        <w:t xml:space="preserve">pro-Trump groups are likely to divert a substantial portion of their funds away from </w:t>
      </w:r>
      <w:r w:rsidRPr="00C977FD">
        <w:rPr>
          <w:rStyle w:val="Emphasis"/>
        </w:rPr>
        <w:t>ads or field operations</w:t>
      </w:r>
      <w:r w:rsidRPr="00C977FD">
        <w:rPr>
          <w:rStyle w:val="StyleUnderline"/>
        </w:rPr>
        <w:t xml:space="preserve"> and toward the </w:t>
      </w:r>
      <w:r w:rsidRPr="00C977FD">
        <w:rPr>
          <w:rStyle w:val="Emphasis"/>
        </w:rPr>
        <w:t>candidate’s lawyers</w:t>
      </w:r>
      <w:r w:rsidRPr="00C977FD">
        <w:rPr>
          <w:sz w:val="16"/>
        </w:rPr>
        <w:t xml:space="preserve"> over the coming months. </w:t>
      </w:r>
      <w:r w:rsidRPr="00C977FD">
        <w:rPr>
          <w:rStyle w:val="StyleUnderline"/>
        </w:rPr>
        <w:t xml:space="preserve">This reality, in turn, is making </w:t>
      </w:r>
      <w:r w:rsidRPr="00C977FD">
        <w:rPr>
          <w:rStyle w:val="Emphasis"/>
        </w:rPr>
        <w:t>it more difficult</w:t>
      </w:r>
      <w:r w:rsidRPr="00C977FD">
        <w:rPr>
          <w:rStyle w:val="StyleUnderline"/>
        </w:rPr>
        <w:t xml:space="preserve"> for Trump </w:t>
      </w:r>
      <w:r w:rsidRPr="00C977FD">
        <w:rPr>
          <w:rStyle w:val="Emphasis"/>
        </w:rPr>
        <w:t>to raise money</w:t>
      </w:r>
      <w:r w:rsidRPr="00C977FD">
        <w:rPr>
          <w:sz w:val="16"/>
        </w:rPr>
        <w:t xml:space="preserve">. Many </w:t>
      </w:r>
      <w:r w:rsidRPr="00C977FD">
        <w:rPr>
          <w:rStyle w:val="StyleUnderline"/>
        </w:rPr>
        <w:t xml:space="preserve">conservative donors are reluctant to give to Trump, since they fear their contributions will go toward defraying a billionaire’s </w:t>
      </w:r>
      <w:r w:rsidRPr="00C977FD">
        <w:rPr>
          <w:rStyle w:val="Emphasis"/>
        </w:rPr>
        <w:t>legal expenses</w:t>
      </w:r>
      <w:r w:rsidRPr="00C977FD">
        <w:rPr>
          <w:rStyle w:val="StyleUnderline"/>
        </w:rPr>
        <w:t xml:space="preserve">, rather than </w:t>
      </w:r>
      <w:r w:rsidRPr="00C977FD">
        <w:rPr>
          <w:rStyle w:val="Emphasis"/>
        </w:rPr>
        <w:t>advancing right-wing policy</w:t>
      </w:r>
      <w:r w:rsidRPr="00C977FD">
        <w:rPr>
          <w:sz w:val="16"/>
        </w:rPr>
        <w:t>, according to both Bloomberg and the New York Times.</w:t>
      </w:r>
    </w:p>
    <w:p w14:paraId="30A8E3BF" w14:textId="77777777" w:rsidR="00605EED" w:rsidRPr="00C977FD" w:rsidRDefault="00605EED" w:rsidP="00605EED">
      <w:pPr>
        <w:rPr>
          <w:sz w:val="16"/>
        </w:rPr>
      </w:pPr>
      <w:r w:rsidRPr="00C977FD">
        <w:rPr>
          <w:sz w:val="16"/>
        </w:rPr>
        <w:t>The case for thinking that money can buy Biden love (from an electorally significant fraction of the electorate)</w:t>
      </w:r>
    </w:p>
    <w:p w14:paraId="5A35EA88" w14:textId="77777777" w:rsidR="00605EED" w:rsidRPr="00C977FD" w:rsidRDefault="00605EED" w:rsidP="00605EED">
      <w:pPr>
        <w:rPr>
          <w:sz w:val="16"/>
        </w:rPr>
      </w:pPr>
      <w:r w:rsidRPr="00C977FD">
        <w:rPr>
          <w:sz w:val="16"/>
        </w:rPr>
        <w:t>Biden is on track to outspend Trump this fall — whether he can buy himself a significantly higher share of the vote is another question.</w:t>
      </w:r>
    </w:p>
    <w:p w14:paraId="61733C92" w14:textId="77777777" w:rsidR="00605EED" w:rsidRPr="00C977FD" w:rsidRDefault="00605EED" w:rsidP="00605EED">
      <w:pPr>
        <w:rPr>
          <w:rStyle w:val="Emphasis"/>
        </w:rPr>
      </w:pPr>
      <w:r w:rsidRPr="00C977FD">
        <w:rPr>
          <w:sz w:val="16"/>
        </w:rPr>
        <w:t xml:space="preserve">The case for thinking that Biden’s financial edge could be decisive is straightforward. </w:t>
      </w:r>
      <w:r w:rsidRPr="00C977FD">
        <w:rPr>
          <w:rStyle w:val="StyleUnderline"/>
        </w:rPr>
        <w:t xml:space="preserve">The most </w:t>
      </w:r>
      <w:r w:rsidRPr="00C977FD">
        <w:rPr>
          <w:rStyle w:val="Emphasis"/>
        </w:rPr>
        <w:t>up-to-date political science</w:t>
      </w:r>
      <w:r w:rsidRPr="00C977FD">
        <w:rPr>
          <w:rStyle w:val="StyleUnderline"/>
        </w:rPr>
        <w:t xml:space="preserve"> research indicates that</w:t>
      </w:r>
      <w:r w:rsidRPr="00C977FD">
        <w:rPr>
          <w:sz w:val="16"/>
        </w:rPr>
        <w:t xml:space="preserve"> </w:t>
      </w:r>
      <w:r w:rsidRPr="00C977FD">
        <w:rPr>
          <w:rStyle w:val="Emphasis"/>
        </w:rPr>
        <w:t>television ads</w:t>
      </w:r>
      <w:r w:rsidRPr="00C977FD">
        <w:rPr>
          <w:rStyle w:val="StyleUnderline"/>
        </w:rPr>
        <w:t xml:space="preserve"> </w:t>
      </w:r>
      <w:proofErr w:type="gramStart"/>
      <w:r w:rsidRPr="00C977FD">
        <w:rPr>
          <w:rStyle w:val="StyleUnderline"/>
        </w:rPr>
        <w:t>are capable of changing</w:t>
      </w:r>
      <w:proofErr w:type="gramEnd"/>
      <w:r w:rsidRPr="00C977FD">
        <w:rPr>
          <w:rStyle w:val="StyleUnderline"/>
        </w:rPr>
        <w:t xml:space="preserve"> the voting intentions of a</w:t>
      </w:r>
      <w:r w:rsidRPr="00C977FD">
        <w:rPr>
          <w:sz w:val="16"/>
        </w:rPr>
        <w:t xml:space="preserve"> tiny — but </w:t>
      </w:r>
      <w:r w:rsidRPr="00C977FD">
        <w:rPr>
          <w:rStyle w:val="Emphasis"/>
        </w:rPr>
        <w:t>potentially decisive</w:t>
      </w:r>
      <w:r w:rsidRPr="00C977FD">
        <w:rPr>
          <w:sz w:val="16"/>
        </w:rPr>
        <w:t xml:space="preserve"> — </w:t>
      </w:r>
      <w:r w:rsidRPr="00C977FD">
        <w:rPr>
          <w:rStyle w:val="Emphasis"/>
        </w:rPr>
        <w:t>fraction of the electorate.</w:t>
      </w:r>
    </w:p>
    <w:p w14:paraId="1CE78CBA" w14:textId="77777777" w:rsidR="00605EED" w:rsidRPr="00C977FD" w:rsidRDefault="00605EED" w:rsidP="00605EED">
      <w:pPr>
        <w:rPr>
          <w:sz w:val="16"/>
        </w:rPr>
      </w:pPr>
      <w:r w:rsidRPr="00C977FD">
        <w:rPr>
          <w:sz w:val="16"/>
        </w:rPr>
        <w:t xml:space="preserve">A 2021 paper from the political scientists John Sides, Lynn Vavreck, and Christopher Warshaw offers a comprehensive look at how TV ads influenced US voting behavior from 2000 through 2018. In the study, the researchers tallied up the total number of Democratic and Republican ads that aired during the final two months of each election </w:t>
      </w:r>
      <w:proofErr w:type="gramStart"/>
      <w:r w:rsidRPr="00C977FD">
        <w:rPr>
          <w:sz w:val="16"/>
        </w:rPr>
        <w:t>in a given</w:t>
      </w:r>
      <w:proofErr w:type="gramEnd"/>
      <w:r w:rsidRPr="00C977FD">
        <w:rPr>
          <w:sz w:val="16"/>
        </w:rPr>
        <w:t xml:space="preserve"> media market. Then, they compared election outcomes in areas where Democrats aired more ads than Republicans did to outcomes in counties that border those areas — but which fell outside of a designated media </w:t>
      </w:r>
      <w:proofErr w:type="gramStart"/>
      <w:r w:rsidRPr="00C977FD">
        <w:rPr>
          <w:sz w:val="16"/>
        </w:rPr>
        <w:t>market, and</w:t>
      </w:r>
      <w:proofErr w:type="gramEnd"/>
      <w:r w:rsidRPr="00C977FD">
        <w:rPr>
          <w:sz w:val="16"/>
        </w:rPr>
        <w:t xml:space="preserve"> were therefore exposed to fewer political commercials. By exploiting these arbitrary media market borders, the researchers were able to estimate the electoral impact of a Democratic ad-advantage.</w:t>
      </w:r>
    </w:p>
    <w:p w14:paraId="7A0E6D52" w14:textId="77777777" w:rsidR="00605EED" w:rsidRPr="00C977FD" w:rsidRDefault="00605EED" w:rsidP="00605EED">
      <w:pPr>
        <w:rPr>
          <w:sz w:val="16"/>
        </w:rPr>
      </w:pPr>
      <w:r w:rsidRPr="00C977FD">
        <w:rPr>
          <w:sz w:val="16"/>
        </w:rPr>
        <w:t xml:space="preserve">Specifically, they found that, based on historical precedents, a Democratic presidential candidate who aired 100 more ads than their Republican adversary </w:t>
      </w:r>
      <w:proofErr w:type="gramStart"/>
      <w:r w:rsidRPr="00C977FD">
        <w:rPr>
          <w:sz w:val="16"/>
        </w:rPr>
        <w:t>in a given</w:t>
      </w:r>
      <w:proofErr w:type="gramEnd"/>
      <w:r w:rsidRPr="00C977FD">
        <w:rPr>
          <w:sz w:val="16"/>
        </w:rPr>
        <w:t xml:space="preserve"> market would expect to see their vote-share increase by 0.018 percentage points in that area.</w:t>
      </w:r>
    </w:p>
    <w:p w14:paraId="1684D402" w14:textId="77777777" w:rsidR="00605EED" w:rsidRPr="00C977FD" w:rsidRDefault="00605EED" w:rsidP="00605EED">
      <w:pPr>
        <w:rPr>
          <w:sz w:val="16"/>
        </w:rPr>
      </w:pPr>
      <w:r w:rsidRPr="00C977FD">
        <w:rPr>
          <w:sz w:val="16"/>
        </w:rPr>
        <w:t xml:space="preserve">That’s a minuscule margin. But </w:t>
      </w:r>
      <w:r w:rsidRPr="00C977FD">
        <w:rPr>
          <w:rStyle w:val="StyleUnderline"/>
        </w:rPr>
        <w:t xml:space="preserve">campaigns with large financial advantages can air hundreds — or even </w:t>
      </w:r>
      <w:r w:rsidRPr="00C977FD">
        <w:rPr>
          <w:rStyle w:val="Emphasis"/>
        </w:rPr>
        <w:t>thousands</w:t>
      </w:r>
      <w:r w:rsidRPr="00C977FD">
        <w:rPr>
          <w:rStyle w:val="StyleUnderline"/>
        </w:rPr>
        <w:t xml:space="preserve"> — </w:t>
      </w:r>
      <w:r w:rsidRPr="00C977FD">
        <w:rPr>
          <w:rStyle w:val="Emphasis"/>
        </w:rPr>
        <w:t>more ads</w:t>
      </w:r>
      <w:r w:rsidRPr="00C977FD">
        <w:rPr>
          <w:rStyle w:val="StyleUnderline"/>
        </w:rPr>
        <w:t xml:space="preserve"> in some places than their rivals</w:t>
      </w:r>
      <w:r w:rsidRPr="00C977FD">
        <w:rPr>
          <w:sz w:val="16"/>
        </w:rPr>
        <w:t xml:space="preserve">. Sides, Vavreck, and Warshaw estimated that the “upper bound” on what percentage of the vote </w:t>
      </w:r>
      <w:r w:rsidRPr="00C977FD">
        <w:rPr>
          <w:rStyle w:val="StyleUnderline"/>
        </w:rPr>
        <w:t xml:space="preserve">a Democratic presidential campaign can </w:t>
      </w:r>
      <w:r w:rsidRPr="00C977FD">
        <w:rPr>
          <w:rStyle w:val="Emphasis"/>
        </w:rPr>
        <w:t>realistically gain</w:t>
      </w:r>
      <w:r w:rsidRPr="00C977FD">
        <w:rPr>
          <w:sz w:val="16"/>
        </w:rPr>
        <w:t xml:space="preserve"> through dominating the airwaves is </w:t>
      </w:r>
      <w:r w:rsidRPr="00C977FD">
        <w:rPr>
          <w:rStyle w:val="Emphasis"/>
        </w:rPr>
        <w:t>0.5 percentage points</w:t>
      </w:r>
      <w:r w:rsidRPr="00C977FD">
        <w:rPr>
          <w:sz w:val="16"/>
        </w:rPr>
        <w:t xml:space="preserve">. </w:t>
      </w:r>
      <w:r w:rsidRPr="00C977FD">
        <w:rPr>
          <w:rStyle w:val="StyleUnderline"/>
        </w:rPr>
        <w:t>That is small but potentially decisive; had Hillary Clinton increased her share of Michigan’s vote by 0.5 points in 2016, she would have won the state</w:t>
      </w:r>
      <w:r w:rsidRPr="00C977FD">
        <w:rPr>
          <w:sz w:val="16"/>
        </w:rPr>
        <w:t>.</w:t>
      </w:r>
    </w:p>
    <w:p w14:paraId="00C615E4" w14:textId="77777777" w:rsidR="00605EED" w:rsidRPr="00C977FD" w:rsidRDefault="00605EED" w:rsidP="00605EED">
      <w:pPr>
        <w:rPr>
          <w:sz w:val="16"/>
        </w:rPr>
      </w:pPr>
      <w:r w:rsidRPr="00C977FD">
        <w:rPr>
          <w:sz w:val="16"/>
        </w:rPr>
        <w:t xml:space="preserve">Critically, the political scientists found that — contrary to a common assumption — </w:t>
      </w:r>
      <w:r w:rsidRPr="00C977FD">
        <w:rPr>
          <w:rStyle w:val="Emphasis"/>
        </w:rPr>
        <w:t>there is</w:t>
      </w:r>
      <w:r w:rsidRPr="00C977FD">
        <w:rPr>
          <w:rStyle w:val="StyleUnderline"/>
        </w:rPr>
        <w:t xml:space="preserve"> seemingly </w:t>
      </w:r>
      <w:r w:rsidRPr="00C977FD">
        <w:rPr>
          <w:rStyle w:val="Emphasis"/>
        </w:rPr>
        <w:t>no point</w:t>
      </w:r>
      <w:r w:rsidRPr="00C977FD">
        <w:rPr>
          <w:rStyle w:val="StyleUnderline"/>
        </w:rPr>
        <w:t xml:space="preserve"> at which </w:t>
      </w:r>
      <w:r w:rsidRPr="00C977FD">
        <w:rPr>
          <w:rStyle w:val="Emphasis"/>
        </w:rPr>
        <w:t>airing more advertisements stops gaining</w:t>
      </w:r>
      <w:r w:rsidRPr="00C977FD">
        <w:rPr>
          <w:rStyle w:val="StyleUnderline"/>
        </w:rPr>
        <w:t xml:space="preserve"> your campaign more </w:t>
      </w:r>
      <w:r w:rsidRPr="00C977FD">
        <w:rPr>
          <w:rStyle w:val="Emphasis"/>
        </w:rPr>
        <w:t>votes</w:t>
      </w:r>
      <w:r w:rsidRPr="00C977FD">
        <w:rPr>
          <w:rStyle w:val="StyleUnderline"/>
        </w:rPr>
        <w:t>. Even when the airwaves are already inundated, failing to keep pace with your rival’s ad spending comes at a cost to your support</w:t>
      </w:r>
      <w:r w:rsidRPr="00C977FD">
        <w:rPr>
          <w:sz w:val="16"/>
        </w:rPr>
        <w:t>.</w:t>
      </w:r>
    </w:p>
    <w:p w14:paraId="4A42720B" w14:textId="77777777" w:rsidR="00605EED" w:rsidRPr="00C977FD" w:rsidRDefault="00605EED" w:rsidP="00605EED">
      <w:pPr>
        <w:rPr>
          <w:sz w:val="16"/>
        </w:rPr>
      </w:pPr>
      <w:r w:rsidRPr="00C977FD">
        <w:rPr>
          <w:sz w:val="16"/>
        </w:rPr>
        <w:lastRenderedPageBreak/>
        <w:t xml:space="preserve">These </w:t>
      </w:r>
      <w:r w:rsidRPr="00C977FD">
        <w:rPr>
          <w:rStyle w:val="StyleUnderline"/>
        </w:rPr>
        <w:t>findings are all based on the outcomes of presidential elections held before 2017</w:t>
      </w:r>
      <w:r w:rsidRPr="00C977FD">
        <w:rPr>
          <w:sz w:val="16"/>
        </w:rPr>
        <w:t xml:space="preserve">. And there’s some reason to think that </w:t>
      </w:r>
      <w:r w:rsidRPr="00C977FD">
        <w:rPr>
          <w:rStyle w:val="StyleUnderline"/>
        </w:rPr>
        <w:t xml:space="preserve">TV ads may </w:t>
      </w:r>
      <w:proofErr w:type="gramStart"/>
      <w:r w:rsidRPr="00C977FD">
        <w:rPr>
          <w:rStyle w:val="StyleUnderline"/>
        </w:rPr>
        <w:t>actually have</w:t>
      </w:r>
      <w:proofErr w:type="gramEnd"/>
      <w:r w:rsidRPr="00C977FD">
        <w:rPr>
          <w:rStyle w:val="StyleUnderline"/>
        </w:rPr>
        <w:t xml:space="preserve"> become </w:t>
      </w:r>
      <w:r w:rsidRPr="00C977FD">
        <w:rPr>
          <w:rStyle w:val="Emphasis"/>
        </w:rPr>
        <w:t>more effective</w:t>
      </w:r>
      <w:r w:rsidRPr="00C977FD">
        <w:rPr>
          <w:rStyle w:val="StyleUnderline"/>
        </w:rPr>
        <w:t xml:space="preserve"> at persuading voters since then</w:t>
      </w:r>
      <w:r w:rsidRPr="00C977FD">
        <w:rPr>
          <w:sz w:val="16"/>
        </w:rPr>
        <w:t>.</w:t>
      </w:r>
    </w:p>
    <w:p w14:paraId="721DDBE6" w14:textId="77777777" w:rsidR="00605EED" w:rsidRPr="00C977FD" w:rsidRDefault="00605EED" w:rsidP="00605EED">
      <w:pPr>
        <w:rPr>
          <w:sz w:val="16"/>
        </w:rPr>
      </w:pPr>
      <w:r w:rsidRPr="00C977FD">
        <w:rPr>
          <w:sz w:val="16"/>
        </w:rPr>
        <w:t xml:space="preserve">This is because not all political ads are created equal. Some resonate with voters while others can </w:t>
      </w:r>
      <w:proofErr w:type="gramStart"/>
      <w:r w:rsidRPr="00C977FD">
        <w:rPr>
          <w:sz w:val="16"/>
        </w:rPr>
        <w:t>actually backfire</w:t>
      </w:r>
      <w:proofErr w:type="gramEnd"/>
      <w:r w:rsidRPr="00C977FD">
        <w:rPr>
          <w:sz w:val="16"/>
        </w:rPr>
        <w:t xml:space="preserve">. Campaigns have grown more aware of this fact in just the past few </w:t>
      </w:r>
      <w:proofErr w:type="gramStart"/>
      <w:r w:rsidRPr="00C977FD">
        <w:rPr>
          <w:sz w:val="16"/>
        </w:rPr>
        <w:t>years, and</w:t>
      </w:r>
      <w:proofErr w:type="gramEnd"/>
      <w:r w:rsidRPr="00C977FD">
        <w:rPr>
          <w:sz w:val="16"/>
        </w:rPr>
        <w:t xml:space="preserve"> have ramped up efforts to test the efficacy of ads before broadcasting them.</w:t>
      </w:r>
    </w:p>
    <w:p w14:paraId="7E89EBEE" w14:textId="77777777" w:rsidR="00605EED" w:rsidRPr="00C977FD" w:rsidRDefault="00605EED" w:rsidP="00605EED">
      <w:pPr>
        <w:rPr>
          <w:sz w:val="16"/>
        </w:rPr>
      </w:pPr>
      <w:r w:rsidRPr="00C977FD">
        <w:rPr>
          <w:sz w:val="16"/>
        </w:rPr>
        <w:t>A 2024 study of campaign ad-testing illuminates this reality. Researchers gained access to an archive of 146 advertising experiments conducted by Democratic campaigns in 2018 and 2020 over the platform Swayable. Analyzing the outcomes of these tests, the study’s authors reached two main findings: First, some ads were much more effective than others. And second, there were no consistent patterns to which appeals performed best.</w:t>
      </w:r>
    </w:p>
    <w:p w14:paraId="0C2D0087" w14:textId="77777777" w:rsidR="00605EED" w:rsidRPr="00C977FD" w:rsidRDefault="00605EED" w:rsidP="00605EED">
      <w:pPr>
        <w:rPr>
          <w:sz w:val="16"/>
        </w:rPr>
      </w:pPr>
      <w:r w:rsidRPr="00C977FD">
        <w:rPr>
          <w:sz w:val="16"/>
        </w:rPr>
        <w:t>The latter point is important. Historically, campaigns have often relied on broad theories of political persuasion to inform their ad strategies. But the Swayable ad tests indicate that such general rules might be unreliable. Researchers gauged the efficacy of negative ads versus positive ones, emotional appeals versus fact-heavy spots, and testimonials from supporters versus statements from the candidate. Their conclusion on which work better can be summarized in two words: It depends.</w:t>
      </w:r>
    </w:p>
    <w:p w14:paraId="3579E049" w14:textId="77777777" w:rsidR="00605EED" w:rsidRPr="00C977FD" w:rsidRDefault="00605EED" w:rsidP="00605EED">
      <w:pPr>
        <w:rPr>
          <w:sz w:val="16"/>
        </w:rPr>
      </w:pPr>
      <w:r w:rsidRPr="00C977FD">
        <w:rPr>
          <w:sz w:val="16"/>
        </w:rPr>
        <w:t>Some ad strategies that worked for Democratic House candidates in 2018 were no longer effective in 2020. The specific context of each election year and race appeared to change what voters did and did not find compelling.</w:t>
      </w:r>
    </w:p>
    <w:p w14:paraId="1F9E0E90" w14:textId="77777777" w:rsidR="00605EED" w:rsidRPr="00C977FD" w:rsidRDefault="00605EED" w:rsidP="00605EED">
      <w:pPr>
        <w:rPr>
          <w:sz w:val="16"/>
        </w:rPr>
      </w:pPr>
      <w:r w:rsidRPr="00C977FD">
        <w:rPr>
          <w:sz w:val="16"/>
        </w:rPr>
        <w:t xml:space="preserve">This suggests that, </w:t>
      </w:r>
      <w:r w:rsidRPr="00C977FD">
        <w:rPr>
          <w:rStyle w:val="StyleUnderline"/>
        </w:rPr>
        <w:t xml:space="preserve">until recently, campaigns may have been routinely airing ineffective commercials </w:t>
      </w:r>
      <w:proofErr w:type="gramStart"/>
      <w:r w:rsidRPr="00C977FD">
        <w:rPr>
          <w:rStyle w:val="StyleUnderline"/>
        </w:rPr>
        <w:t>on the basis of</w:t>
      </w:r>
      <w:proofErr w:type="gramEnd"/>
      <w:r w:rsidRPr="00C977FD">
        <w:rPr>
          <w:rStyle w:val="StyleUnderline"/>
        </w:rPr>
        <w:t xml:space="preserve"> flawed political theories</w:t>
      </w:r>
      <w:r w:rsidRPr="00C977FD">
        <w:rPr>
          <w:sz w:val="16"/>
        </w:rPr>
        <w:t>. In just the last couple election cycles, however, Democrats have dramatically increased their use of ad testing. In 2018, Democrats tested ads for only six of the 30 “toss-up” US House races over Swayable; in 2022, the party tested ads for 20 of the 36 “toss-up” contests. Notably, in the latter year, Democratic candidates performed much better in highly contested races (where the party aired lots of TV ads) than in other races (where it aired relatively few).</w:t>
      </w:r>
    </w:p>
    <w:p w14:paraId="0DA16D14" w14:textId="77777777" w:rsidR="00605EED" w:rsidRPr="00C977FD" w:rsidRDefault="00605EED" w:rsidP="00605EED">
      <w:pPr>
        <w:rPr>
          <w:rStyle w:val="StyleUnderline"/>
        </w:rPr>
      </w:pPr>
      <w:r w:rsidRPr="00C977FD">
        <w:rPr>
          <w:rStyle w:val="StyleUnderline"/>
        </w:rPr>
        <w:t>Ad testing is very expensive</w:t>
      </w:r>
      <w:r w:rsidRPr="00C977FD">
        <w:rPr>
          <w:sz w:val="16"/>
        </w:rPr>
        <w:t xml:space="preserve">. Not only do you need to hire consultancies that can assemble statistically significant survey pools, but you also need to pay to fully produce many ads that you don’t end up airing. And yet, </w:t>
      </w:r>
      <w:r w:rsidRPr="00C977FD">
        <w:rPr>
          <w:rStyle w:val="StyleUnderline"/>
        </w:rPr>
        <w:t xml:space="preserve">according to the 2024 study, ads vary so much in their efficacy that campaigns would benefit from dedicating at least </w:t>
      </w:r>
      <w:r w:rsidRPr="00C977FD">
        <w:rPr>
          <w:rStyle w:val="Emphasis"/>
        </w:rPr>
        <w:t>10 percent</w:t>
      </w:r>
      <w:r w:rsidRPr="00C977FD">
        <w:rPr>
          <w:rStyle w:val="StyleUnderline"/>
        </w:rPr>
        <w:t xml:space="preserve"> of their media budgets to testing.</w:t>
      </w:r>
    </w:p>
    <w:p w14:paraId="04E245AD" w14:textId="77777777" w:rsidR="00605EED" w:rsidRPr="00C977FD" w:rsidRDefault="00605EED" w:rsidP="00605EED">
      <w:pPr>
        <w:rPr>
          <w:sz w:val="16"/>
        </w:rPr>
      </w:pPr>
      <w:r w:rsidRPr="00C977FD">
        <w:rPr>
          <w:sz w:val="16"/>
        </w:rPr>
        <w:t>For these reasons, ad-</w:t>
      </w:r>
      <w:r w:rsidRPr="00C977FD">
        <w:rPr>
          <w:rStyle w:val="StyleUnderline"/>
        </w:rPr>
        <w:t>testing may “</w:t>
      </w:r>
      <w:r w:rsidRPr="00C977FD">
        <w:rPr>
          <w:rStyle w:val="Emphasis"/>
        </w:rPr>
        <w:t>compound money’s influence</w:t>
      </w:r>
      <w:r w:rsidRPr="00C977FD">
        <w:rPr>
          <w:rStyle w:val="StyleUnderline"/>
        </w:rPr>
        <w:t xml:space="preserve"> in elections</w:t>
      </w:r>
      <w:r w:rsidRPr="00C977FD">
        <w:rPr>
          <w:sz w:val="16"/>
        </w:rPr>
        <w:t xml:space="preserve">,” according to the study’s authors. After all, </w:t>
      </w:r>
      <w:r w:rsidRPr="00C977FD">
        <w:rPr>
          <w:rStyle w:val="StyleUnderline"/>
        </w:rPr>
        <w:t>better-funded campaigns can not only air more ads than their opponents but also more effective ads, since they’ll be capable of paying for more thorough ad experiments.</w:t>
      </w:r>
    </w:p>
    <w:p w14:paraId="7797B42B" w14:textId="77777777" w:rsidR="00605EED" w:rsidRDefault="00605EED" w:rsidP="00605EED">
      <w:pPr>
        <w:rPr>
          <w:rStyle w:val="Emphasis"/>
        </w:rPr>
      </w:pPr>
      <w:r w:rsidRPr="00C977FD">
        <w:rPr>
          <w:sz w:val="16"/>
        </w:rPr>
        <w:t xml:space="preserve">Put all this together, and you end up with a case for thinking that </w:t>
      </w:r>
      <w:r w:rsidRPr="00C977FD">
        <w:rPr>
          <w:rStyle w:val="StyleUnderline"/>
        </w:rPr>
        <w:t xml:space="preserve">Biden’s fundraising advantage could increase his vote-share in close swing-states by a </w:t>
      </w:r>
      <w:r w:rsidRPr="00C977FD">
        <w:rPr>
          <w:rStyle w:val="Emphasis"/>
        </w:rPr>
        <w:t>decisive margin.</w:t>
      </w:r>
    </w:p>
    <w:p w14:paraId="11E7C9EA" w14:textId="77777777" w:rsidR="00605EED" w:rsidRPr="00BE37B4" w:rsidRDefault="00605EED" w:rsidP="00605EED"/>
    <w:p w14:paraId="59F93195" w14:textId="77777777" w:rsidR="00541DBF" w:rsidRPr="00AD2C45" w:rsidRDefault="00541DBF" w:rsidP="00541DBF">
      <w:pPr>
        <w:pStyle w:val="Heading4"/>
      </w:pPr>
      <w:r>
        <w:t>Biden has the money to deliver the message – Trump gets outpaced because of legal fees.</w:t>
      </w:r>
    </w:p>
    <w:p w14:paraId="47F0150B" w14:textId="77777777" w:rsidR="00541DBF" w:rsidRPr="00957DAA" w:rsidRDefault="00541DBF" w:rsidP="00541DBF">
      <w:r>
        <w:t xml:space="preserve">Elena </w:t>
      </w:r>
      <w:r w:rsidRPr="00957DAA">
        <w:rPr>
          <w:rStyle w:val="Style13ptBold"/>
        </w:rPr>
        <w:t>Schneider 03/06</w:t>
      </w:r>
      <w:r>
        <w:t>/2024 National Political Reporter “Biden’s plan for Trump: Bury him with campaign cash” Politico https://www.politico.com/news/2024/03/06/bidens-plan-for-trump-bury-him-with-campaign-cash-00145255</w:t>
      </w:r>
    </w:p>
    <w:p w14:paraId="606420C2" w14:textId="77777777" w:rsidR="00541DBF" w:rsidRPr="00957DAA" w:rsidRDefault="00541DBF" w:rsidP="00541DBF">
      <w:pPr>
        <w:rPr>
          <w:sz w:val="16"/>
        </w:rPr>
      </w:pPr>
      <w:r w:rsidRPr="00957DAA">
        <w:rPr>
          <w:sz w:val="16"/>
        </w:rPr>
        <w:t xml:space="preserve">Joe </w:t>
      </w:r>
      <w:r w:rsidRPr="00AD2C45">
        <w:rPr>
          <w:rStyle w:val="StyleUnderline"/>
          <w:highlight w:val="cyan"/>
        </w:rPr>
        <w:t>Biden</w:t>
      </w:r>
      <w:r w:rsidRPr="00957DAA">
        <w:rPr>
          <w:rStyle w:val="StyleUnderline"/>
        </w:rPr>
        <w:t xml:space="preserve"> and his allies </w:t>
      </w:r>
      <w:r w:rsidRPr="00AD2C45">
        <w:rPr>
          <w:rStyle w:val="StyleUnderline"/>
          <w:highlight w:val="cyan"/>
        </w:rPr>
        <w:t xml:space="preserve">intend to </w:t>
      </w:r>
      <w:r w:rsidRPr="00AD2C45">
        <w:rPr>
          <w:rStyle w:val="Emphasis"/>
          <w:highlight w:val="cyan"/>
        </w:rPr>
        <w:t>bury</w:t>
      </w:r>
      <w:r w:rsidRPr="00957DAA">
        <w:rPr>
          <w:sz w:val="16"/>
        </w:rPr>
        <w:t xml:space="preserve"> Donald </w:t>
      </w:r>
      <w:r w:rsidRPr="00AD2C45">
        <w:rPr>
          <w:rStyle w:val="Emphasis"/>
          <w:highlight w:val="cyan"/>
        </w:rPr>
        <w:t>Trump</w:t>
      </w:r>
      <w:r w:rsidRPr="00AD2C45">
        <w:rPr>
          <w:sz w:val="16"/>
          <w:highlight w:val="cyan"/>
        </w:rPr>
        <w:t xml:space="preserve"> </w:t>
      </w:r>
      <w:r w:rsidRPr="00AD2C45">
        <w:rPr>
          <w:rStyle w:val="StyleUnderline"/>
          <w:highlight w:val="cyan"/>
        </w:rPr>
        <w:t>in</w:t>
      </w:r>
      <w:r w:rsidRPr="00957DAA">
        <w:rPr>
          <w:rStyle w:val="StyleUnderline"/>
        </w:rPr>
        <w:t xml:space="preserve"> campaign </w:t>
      </w:r>
      <w:r w:rsidRPr="00AD2C45">
        <w:rPr>
          <w:rStyle w:val="StyleUnderline"/>
          <w:highlight w:val="cyan"/>
        </w:rPr>
        <w:t>cash</w:t>
      </w:r>
      <w:r w:rsidRPr="00957DAA">
        <w:rPr>
          <w:sz w:val="16"/>
        </w:rPr>
        <w:t>, hoping that the president’s financial advantage will be the equalizer in a race that’s becoming more of an uphill climb for the president.</w:t>
      </w:r>
    </w:p>
    <w:p w14:paraId="7C49A38A" w14:textId="77777777" w:rsidR="00541DBF" w:rsidRPr="00957DAA" w:rsidRDefault="00541DBF" w:rsidP="00541DBF">
      <w:pPr>
        <w:rPr>
          <w:sz w:val="16"/>
        </w:rPr>
      </w:pPr>
      <w:r w:rsidRPr="00957DAA">
        <w:rPr>
          <w:sz w:val="16"/>
        </w:rPr>
        <w:t>The results from Super Tuesday all but guaranteed a Biden-Trump rematch this November. It also marked another step toward a showdown that’s poised to be the most expensive and among the most vicious in modern political history.</w:t>
      </w:r>
    </w:p>
    <w:p w14:paraId="3013E902" w14:textId="77777777" w:rsidR="00541DBF" w:rsidRPr="00957DAA" w:rsidRDefault="00541DBF" w:rsidP="00541DBF">
      <w:pPr>
        <w:rPr>
          <w:sz w:val="16"/>
        </w:rPr>
      </w:pPr>
      <w:r w:rsidRPr="00957DAA">
        <w:rPr>
          <w:sz w:val="16"/>
        </w:rPr>
        <w:t xml:space="preserve">An estimated $2.7 billion is expected to be spent just on presidential campaign advertising this cycle. </w:t>
      </w:r>
      <w:r w:rsidRPr="00957DAA">
        <w:rPr>
          <w:rStyle w:val="StyleUnderline"/>
        </w:rPr>
        <w:t>Pro-Biden super PACs Future Forward and American Bridge already have committed to a blizzard of ads, with $250 million and $200 million in spending</w:t>
      </w:r>
      <w:r w:rsidRPr="00957DAA">
        <w:rPr>
          <w:sz w:val="16"/>
        </w:rPr>
        <w:t xml:space="preserve"> respectively, as Democrats prepare an onslaught of ads to turn voters’ attention away from Biden’s age and remind them of Trump’s </w:t>
      </w:r>
      <w:r w:rsidRPr="00957DAA">
        <w:rPr>
          <w:sz w:val="16"/>
        </w:rPr>
        <w:lastRenderedPageBreak/>
        <w:t>chaotic first term. In a memo released Wednesday morning, the Biden campaign said that groups allied with it had committed to spending more than $700 million to help defeat Trump.</w:t>
      </w:r>
    </w:p>
    <w:p w14:paraId="06DEBF95" w14:textId="77777777" w:rsidR="00541DBF" w:rsidRPr="00957DAA" w:rsidRDefault="00541DBF" w:rsidP="00541DBF">
      <w:pPr>
        <w:rPr>
          <w:sz w:val="16"/>
        </w:rPr>
      </w:pPr>
      <w:r w:rsidRPr="00957DAA">
        <w:rPr>
          <w:sz w:val="16"/>
        </w:rPr>
        <w:t>And with the president’s team eager to turn 2024 into a choice election for voters, plans are in place for the campaign itself to ramp up contrast ad-spending this spring. A person familiar with Biden’s campaign strategy but not authorized to speak about it publicly said it will come earlier than when then-President Barack Obama’s allies began turning up the heat on Republican rival Mitt Romney in 2012.</w:t>
      </w:r>
    </w:p>
    <w:p w14:paraId="2A68600B" w14:textId="77777777" w:rsidR="00541DBF" w:rsidRPr="00957DAA" w:rsidRDefault="00541DBF" w:rsidP="00541DBF">
      <w:pPr>
        <w:rPr>
          <w:sz w:val="16"/>
        </w:rPr>
      </w:pPr>
      <w:r w:rsidRPr="00957DAA">
        <w:rPr>
          <w:sz w:val="16"/>
        </w:rPr>
        <w:t>“</w:t>
      </w:r>
      <w:r w:rsidRPr="00957DAA">
        <w:rPr>
          <w:rStyle w:val="StyleUnderline"/>
        </w:rPr>
        <w:t xml:space="preserve">Super Tuesday was always circled on our calendars because there’s a segment of persuadable voters who </w:t>
      </w:r>
      <w:r w:rsidRPr="00957DAA">
        <w:rPr>
          <w:rStyle w:val="Emphasis"/>
        </w:rPr>
        <w:t>don’t believe</w:t>
      </w:r>
      <w:r w:rsidRPr="00957DAA">
        <w:rPr>
          <w:rStyle w:val="StyleUnderline"/>
        </w:rPr>
        <w:t xml:space="preserve"> that this was going to be a </w:t>
      </w:r>
      <w:r w:rsidRPr="00957DAA">
        <w:rPr>
          <w:rStyle w:val="Emphasis"/>
        </w:rPr>
        <w:t>rematch</w:t>
      </w:r>
      <w:r w:rsidRPr="00957DAA">
        <w:rPr>
          <w:sz w:val="16"/>
        </w:rPr>
        <w:t xml:space="preserve">,” said Bradley </w:t>
      </w:r>
      <w:proofErr w:type="spellStart"/>
      <w:r w:rsidRPr="00957DAA">
        <w:rPr>
          <w:sz w:val="16"/>
        </w:rPr>
        <w:t>Beychok</w:t>
      </w:r>
      <w:proofErr w:type="spellEnd"/>
      <w:r w:rsidRPr="00957DAA">
        <w:rPr>
          <w:sz w:val="16"/>
        </w:rPr>
        <w:t>, co-founder of American Bridge, one of the pro-Biden super PACs. “</w:t>
      </w:r>
      <w:r w:rsidRPr="00957DAA">
        <w:rPr>
          <w:rStyle w:val="StyleUnderline"/>
        </w:rPr>
        <w:t xml:space="preserve">This is going to be a ‘what’s behind door number two?’ election and door number two is a second Trump term, and that’s terrifying. </w:t>
      </w:r>
      <w:r w:rsidRPr="00957DAA">
        <w:rPr>
          <w:rStyle w:val="Emphasis"/>
        </w:rPr>
        <w:t>Voters need to remember</w:t>
      </w:r>
      <w:r w:rsidRPr="00957DAA">
        <w:rPr>
          <w:rStyle w:val="StyleUnderline"/>
        </w:rPr>
        <w:t xml:space="preserve"> how chaotic </w:t>
      </w:r>
      <w:r w:rsidRPr="00957DAA">
        <w:rPr>
          <w:rStyle w:val="Emphasis"/>
        </w:rPr>
        <w:t>the first Trump presidency</w:t>
      </w:r>
      <w:r w:rsidRPr="00957DAA">
        <w:rPr>
          <w:rStyle w:val="StyleUnderline"/>
        </w:rPr>
        <w:t xml:space="preserve"> was</w:t>
      </w:r>
      <w:r w:rsidRPr="00957DAA">
        <w:rPr>
          <w:sz w:val="16"/>
        </w:rPr>
        <w:t>.”</w:t>
      </w:r>
    </w:p>
    <w:p w14:paraId="01394038" w14:textId="77777777" w:rsidR="00541DBF" w:rsidRPr="00957DAA" w:rsidRDefault="00541DBF" w:rsidP="00541DBF">
      <w:pPr>
        <w:rPr>
          <w:sz w:val="16"/>
        </w:rPr>
      </w:pPr>
      <w:r w:rsidRPr="00957DAA">
        <w:rPr>
          <w:sz w:val="16"/>
        </w:rPr>
        <w:t>“This,” he added, “is going to be a war until November.”</w:t>
      </w:r>
    </w:p>
    <w:p w14:paraId="0C615CFE" w14:textId="77777777" w:rsidR="00541DBF" w:rsidRPr="00957DAA" w:rsidRDefault="00541DBF" w:rsidP="00541DBF">
      <w:pPr>
        <w:rPr>
          <w:sz w:val="16"/>
        </w:rPr>
      </w:pPr>
      <w:r w:rsidRPr="00957DAA">
        <w:rPr>
          <w:sz w:val="16"/>
        </w:rPr>
        <w:t>Biden enters the informal start of the general election trailing Trump in polling averages and with a sagging approval rating. But he does have money.</w:t>
      </w:r>
    </w:p>
    <w:p w14:paraId="0E393C0B" w14:textId="77777777" w:rsidR="00541DBF" w:rsidRPr="00957DAA" w:rsidRDefault="00541DBF" w:rsidP="00541DBF">
      <w:pPr>
        <w:rPr>
          <w:sz w:val="16"/>
        </w:rPr>
      </w:pPr>
      <w:r w:rsidRPr="00AD2C45">
        <w:rPr>
          <w:rStyle w:val="StyleUnderline"/>
          <w:highlight w:val="cyan"/>
        </w:rPr>
        <w:t>Biden</w:t>
      </w:r>
      <w:r w:rsidRPr="00AD2C45">
        <w:rPr>
          <w:sz w:val="16"/>
          <w:highlight w:val="cyan"/>
        </w:rPr>
        <w:t xml:space="preserve"> </w:t>
      </w:r>
      <w:r w:rsidRPr="00AD2C45">
        <w:rPr>
          <w:rStyle w:val="StyleUnderline"/>
          <w:highlight w:val="cyan"/>
        </w:rPr>
        <w:t>and the</w:t>
      </w:r>
      <w:r w:rsidRPr="00957DAA">
        <w:rPr>
          <w:rStyle w:val="StyleUnderline"/>
        </w:rPr>
        <w:t xml:space="preserve"> </w:t>
      </w:r>
      <w:r w:rsidRPr="00AD2C45">
        <w:rPr>
          <w:rStyle w:val="StyleUnderline"/>
          <w:highlight w:val="cyan"/>
        </w:rPr>
        <w:t>D</w:t>
      </w:r>
      <w:r w:rsidRPr="00957DAA">
        <w:rPr>
          <w:rStyle w:val="StyleUnderline"/>
        </w:rPr>
        <w:t xml:space="preserve">emocratic </w:t>
      </w:r>
      <w:r w:rsidRPr="00AD2C45">
        <w:rPr>
          <w:rStyle w:val="StyleUnderline"/>
          <w:highlight w:val="cyan"/>
        </w:rPr>
        <w:t>N</w:t>
      </w:r>
      <w:r w:rsidRPr="00957DAA">
        <w:rPr>
          <w:rStyle w:val="StyleUnderline"/>
        </w:rPr>
        <w:t xml:space="preserve">ational </w:t>
      </w:r>
      <w:r w:rsidRPr="00AD2C45">
        <w:rPr>
          <w:rStyle w:val="StyleUnderline"/>
          <w:highlight w:val="cyan"/>
        </w:rPr>
        <w:t>C</w:t>
      </w:r>
      <w:r w:rsidRPr="00957DAA">
        <w:rPr>
          <w:rStyle w:val="StyleUnderline"/>
        </w:rPr>
        <w:t xml:space="preserve">ommittee </w:t>
      </w:r>
      <w:r w:rsidRPr="00AD2C45">
        <w:rPr>
          <w:rStyle w:val="StyleUnderline"/>
          <w:highlight w:val="cyan"/>
        </w:rPr>
        <w:t>have</w:t>
      </w:r>
      <w:r w:rsidRPr="00957DAA">
        <w:rPr>
          <w:rStyle w:val="StyleUnderline"/>
        </w:rPr>
        <w:t xml:space="preserve"> </w:t>
      </w:r>
      <w:r w:rsidRPr="00AD2C45">
        <w:rPr>
          <w:rStyle w:val="Emphasis"/>
          <w:highlight w:val="cyan"/>
        </w:rPr>
        <w:t>a $41 million cash advantage</w:t>
      </w:r>
      <w:r w:rsidRPr="00957DAA">
        <w:rPr>
          <w:sz w:val="16"/>
        </w:rPr>
        <w:t xml:space="preserve"> over Trump and the Republican National Committee, according to Federal Elections Commission filings. </w:t>
      </w:r>
      <w:r w:rsidRPr="00957DAA">
        <w:rPr>
          <w:rStyle w:val="StyleUnderline"/>
        </w:rPr>
        <w:t xml:space="preserve">He has benefited from only nominal primary challengers, </w:t>
      </w:r>
      <w:r w:rsidRPr="00AD2C45">
        <w:rPr>
          <w:rStyle w:val="StyleUnderline"/>
        </w:rPr>
        <w:t>allowing him to rake in cash</w:t>
      </w:r>
      <w:r w:rsidRPr="00957DAA">
        <w:rPr>
          <w:rStyle w:val="StyleUnderline"/>
        </w:rPr>
        <w:t xml:space="preserve"> while Trump spent it, both on his </w:t>
      </w:r>
      <w:r w:rsidRPr="00957DAA">
        <w:rPr>
          <w:rStyle w:val="Emphasis"/>
        </w:rPr>
        <w:t>campaign</w:t>
      </w:r>
      <w:r w:rsidRPr="00957DAA">
        <w:rPr>
          <w:rStyle w:val="StyleUnderline"/>
        </w:rPr>
        <w:t xml:space="preserve"> and his </w:t>
      </w:r>
      <w:r w:rsidRPr="00957DAA">
        <w:rPr>
          <w:rStyle w:val="Emphasis"/>
        </w:rPr>
        <w:t>legal bills</w:t>
      </w:r>
      <w:r w:rsidRPr="00957DAA">
        <w:rPr>
          <w:sz w:val="16"/>
        </w:rPr>
        <w:t>.</w:t>
      </w:r>
    </w:p>
    <w:p w14:paraId="44C120B7" w14:textId="77777777" w:rsidR="00541DBF" w:rsidRPr="00957DAA" w:rsidRDefault="00541DBF" w:rsidP="00541DBF">
      <w:pPr>
        <w:rPr>
          <w:sz w:val="16"/>
        </w:rPr>
      </w:pPr>
      <w:r w:rsidRPr="00957DAA">
        <w:rPr>
          <w:sz w:val="16"/>
        </w:rPr>
        <w:t>It’s the ultimate advantage of incumbency, being able to “plan ahead for the general” by “raising money, making early investments on the ground and online and nailing your contrast message and creative,” said Stephanie Cutter, a longtime Democratic consultant who has worked on multiple presidential campaigns.</w:t>
      </w:r>
    </w:p>
    <w:p w14:paraId="4010DCD7" w14:textId="77777777" w:rsidR="00541DBF" w:rsidRPr="00957DAA" w:rsidRDefault="00541DBF" w:rsidP="00541DBF">
      <w:pPr>
        <w:rPr>
          <w:sz w:val="16"/>
        </w:rPr>
      </w:pPr>
      <w:r w:rsidRPr="00957DAA">
        <w:rPr>
          <w:sz w:val="16"/>
        </w:rPr>
        <w:t xml:space="preserve">“Those </w:t>
      </w:r>
      <w:r w:rsidRPr="00AD2C45">
        <w:rPr>
          <w:rStyle w:val="Emphasis"/>
          <w:highlight w:val="cyan"/>
        </w:rPr>
        <w:t>investments need to be made</w:t>
      </w:r>
      <w:r w:rsidRPr="00957DAA">
        <w:rPr>
          <w:sz w:val="16"/>
        </w:rPr>
        <w:t xml:space="preserve"> right </w:t>
      </w:r>
      <w:r w:rsidRPr="00AD2C45">
        <w:rPr>
          <w:rStyle w:val="Emphasis"/>
          <w:highlight w:val="cyan"/>
        </w:rPr>
        <w:t>now</w:t>
      </w:r>
      <w:r w:rsidRPr="00957DAA">
        <w:rPr>
          <w:sz w:val="16"/>
        </w:rPr>
        <w:t xml:space="preserve">, </w:t>
      </w:r>
      <w:r w:rsidRPr="00AD2C45">
        <w:rPr>
          <w:rStyle w:val="StyleUnderline"/>
          <w:highlight w:val="cyan"/>
        </w:rPr>
        <w:t xml:space="preserve">so that advantage will </w:t>
      </w:r>
      <w:r w:rsidRPr="00AD2C45">
        <w:rPr>
          <w:rStyle w:val="Emphasis"/>
          <w:highlight w:val="cyan"/>
        </w:rPr>
        <w:t>start materializing</w:t>
      </w:r>
      <w:r w:rsidRPr="00957DAA">
        <w:rPr>
          <w:rStyle w:val="StyleUnderline"/>
        </w:rPr>
        <w:t xml:space="preserve"> in </w:t>
      </w:r>
      <w:proofErr w:type="gramStart"/>
      <w:r w:rsidRPr="00957DAA">
        <w:rPr>
          <w:rStyle w:val="StyleUnderline"/>
        </w:rPr>
        <w:t>key ways</w:t>
      </w:r>
      <w:proofErr w:type="gramEnd"/>
      <w:r w:rsidRPr="00957DAA">
        <w:rPr>
          <w:sz w:val="16"/>
        </w:rPr>
        <w:t>,” she said. “</w:t>
      </w:r>
      <w:r w:rsidRPr="00957DAA">
        <w:rPr>
          <w:rStyle w:val="Emphasis"/>
        </w:rPr>
        <w:t>We already see it in fundraising</w:t>
      </w:r>
      <w:r w:rsidRPr="00957DAA">
        <w:rPr>
          <w:sz w:val="16"/>
        </w:rPr>
        <w:t>.”</w:t>
      </w:r>
    </w:p>
    <w:p w14:paraId="61F509DB" w14:textId="77777777" w:rsidR="00541DBF" w:rsidRPr="00957DAA" w:rsidRDefault="00541DBF" w:rsidP="00541DBF">
      <w:pPr>
        <w:rPr>
          <w:sz w:val="16"/>
        </w:rPr>
      </w:pPr>
      <w:r w:rsidRPr="00957DAA">
        <w:rPr>
          <w:sz w:val="16"/>
        </w:rPr>
        <w:t>The campaigns of former President George W. Bush in 2004 and Obama in 2012 are examples of huge fundraising hauls giving the incumbent an edge, serving as templates the Biden reelection campaign could follow. Obama’s reelection campaign</w:t>
      </w:r>
      <w:proofErr w:type="gramStart"/>
      <w:r w:rsidRPr="00957DAA">
        <w:rPr>
          <w:sz w:val="16"/>
        </w:rPr>
        <w:t>, in particular, famously</w:t>
      </w:r>
      <w:proofErr w:type="gramEnd"/>
      <w:r w:rsidRPr="00957DAA">
        <w:rPr>
          <w:sz w:val="16"/>
        </w:rPr>
        <w:t xml:space="preserve"> outlined a strategy to “kill” Romney in the summer of 2011. But it wasn’t until May of 2012 that the super PAC supporting Obama unloaded its television ad campaign offensive going after Romney’s career in private equity.</w:t>
      </w:r>
    </w:p>
    <w:p w14:paraId="10880A07" w14:textId="77777777" w:rsidR="00541DBF" w:rsidRPr="00957DAA" w:rsidRDefault="00541DBF" w:rsidP="00541DBF">
      <w:pPr>
        <w:rPr>
          <w:sz w:val="16"/>
        </w:rPr>
      </w:pPr>
      <w:r w:rsidRPr="00AD2C45">
        <w:rPr>
          <w:rStyle w:val="Emphasis"/>
          <w:highlight w:val="cyan"/>
        </w:rPr>
        <w:t>Biden</w:t>
      </w:r>
      <w:r w:rsidRPr="00AD2C45">
        <w:rPr>
          <w:rStyle w:val="StyleUnderline"/>
          <w:highlight w:val="cyan"/>
        </w:rPr>
        <w:t>, like Obama</w:t>
      </w:r>
      <w:r w:rsidRPr="00957DAA">
        <w:rPr>
          <w:sz w:val="16"/>
        </w:rPr>
        <w:t xml:space="preserve">, </w:t>
      </w:r>
      <w:r w:rsidRPr="00AD2C45">
        <w:rPr>
          <w:rStyle w:val="Emphasis"/>
          <w:highlight w:val="cyan"/>
        </w:rPr>
        <w:t>is “sitting on good cash advantages</w:t>
      </w:r>
      <w:r w:rsidRPr="00957DAA">
        <w:rPr>
          <w:sz w:val="16"/>
        </w:rPr>
        <w:t xml:space="preserve">, </w:t>
      </w:r>
      <w:r w:rsidRPr="00AD2C45">
        <w:rPr>
          <w:rStyle w:val="StyleUnderline"/>
          <w:highlight w:val="cyan"/>
        </w:rPr>
        <w:t>and</w:t>
      </w:r>
      <w:r w:rsidRPr="00957DAA">
        <w:rPr>
          <w:rStyle w:val="StyleUnderline"/>
        </w:rPr>
        <w:t xml:space="preserve"> frankly, </w:t>
      </w:r>
      <w:r w:rsidRPr="00AD2C45">
        <w:rPr>
          <w:rStyle w:val="StyleUnderline"/>
          <w:highlight w:val="cyan"/>
        </w:rPr>
        <w:t>approval</w:t>
      </w:r>
      <w:r w:rsidRPr="00957DAA">
        <w:rPr>
          <w:rStyle w:val="StyleUnderline"/>
        </w:rPr>
        <w:t xml:space="preserve"> rating</w:t>
      </w:r>
      <w:r w:rsidRPr="00AD2C45">
        <w:rPr>
          <w:rStyle w:val="StyleUnderline"/>
          <w:highlight w:val="cyan"/>
        </w:rPr>
        <w:t>s</w:t>
      </w:r>
      <w:r w:rsidRPr="00957DAA">
        <w:rPr>
          <w:rStyle w:val="StyleUnderline"/>
        </w:rPr>
        <w:t xml:space="preserve"> that </w:t>
      </w:r>
      <w:r w:rsidRPr="00AD2C45">
        <w:rPr>
          <w:rStyle w:val="StyleUnderline"/>
          <w:highlight w:val="cyan"/>
        </w:rPr>
        <w:t>aren’t great</w:t>
      </w:r>
      <w:r w:rsidRPr="00957DAA">
        <w:rPr>
          <w:rStyle w:val="StyleUnderline"/>
        </w:rPr>
        <w:t>,”</w:t>
      </w:r>
      <w:r w:rsidRPr="00957DAA">
        <w:rPr>
          <w:sz w:val="16"/>
        </w:rPr>
        <w:t xml:space="preserve"> said Ami Copeland, who was Obama’s deputy national finance director in 2008. “</w:t>
      </w:r>
      <w:r w:rsidRPr="00AD2C45">
        <w:rPr>
          <w:rStyle w:val="Emphasis"/>
          <w:highlight w:val="cyan"/>
        </w:rPr>
        <w:t>There was time</w:t>
      </w:r>
      <w:r w:rsidRPr="00AD2C45">
        <w:rPr>
          <w:rStyle w:val="StyleUnderline"/>
          <w:highlight w:val="cyan"/>
        </w:rPr>
        <w:t xml:space="preserve"> for them </w:t>
      </w:r>
      <w:r w:rsidRPr="00AD2C45">
        <w:rPr>
          <w:rStyle w:val="Emphasis"/>
          <w:highlight w:val="cyan"/>
        </w:rPr>
        <w:t>to define Romney</w:t>
      </w:r>
      <w:r w:rsidRPr="00957DAA">
        <w:rPr>
          <w:rStyle w:val="StyleUnderline"/>
        </w:rPr>
        <w:t xml:space="preserve"> </w:t>
      </w:r>
      <w:r w:rsidRPr="00AD2C45">
        <w:rPr>
          <w:rStyle w:val="StyleUnderline"/>
          <w:highlight w:val="cyan"/>
        </w:rPr>
        <w:t xml:space="preserve">through that </w:t>
      </w:r>
      <w:r w:rsidRPr="00AD2C45">
        <w:rPr>
          <w:rStyle w:val="Emphasis"/>
          <w:highlight w:val="cyan"/>
        </w:rPr>
        <w:t>cash</w:t>
      </w:r>
      <w:r w:rsidRPr="00AD2C45">
        <w:rPr>
          <w:rStyle w:val="StyleUnderline"/>
          <w:highlight w:val="cyan"/>
        </w:rPr>
        <w:t xml:space="preserve">, and </w:t>
      </w:r>
      <w:r w:rsidRPr="00AD2C45">
        <w:rPr>
          <w:rStyle w:val="Emphasis"/>
          <w:highlight w:val="cyan"/>
        </w:rPr>
        <w:t>there is time now</w:t>
      </w:r>
      <w:r w:rsidRPr="00AD2C45">
        <w:rPr>
          <w:rStyle w:val="StyleUnderline"/>
          <w:highlight w:val="cyan"/>
        </w:rPr>
        <w:t xml:space="preserve"> to </w:t>
      </w:r>
      <w:r w:rsidRPr="00AD2C45">
        <w:rPr>
          <w:rStyle w:val="Emphasis"/>
          <w:highlight w:val="cyan"/>
        </w:rPr>
        <w:t>define Trump</w:t>
      </w:r>
      <w:r w:rsidRPr="00957DAA">
        <w:rPr>
          <w:rStyle w:val="StyleUnderline"/>
        </w:rPr>
        <w:t xml:space="preserve"> in </w:t>
      </w:r>
      <w:r w:rsidRPr="00AD2C45">
        <w:rPr>
          <w:rStyle w:val="StyleUnderline"/>
          <w:highlight w:val="cyan"/>
        </w:rPr>
        <w:t>the same way</w:t>
      </w:r>
      <w:r w:rsidRPr="00957DAA">
        <w:rPr>
          <w:sz w:val="16"/>
        </w:rPr>
        <w:t>.”</w:t>
      </w:r>
    </w:p>
    <w:p w14:paraId="4DF55E7F" w14:textId="77777777" w:rsidR="00541DBF" w:rsidRPr="00957DAA" w:rsidRDefault="00541DBF" w:rsidP="00541DBF">
      <w:pPr>
        <w:rPr>
          <w:sz w:val="16"/>
        </w:rPr>
      </w:pPr>
      <w:r w:rsidRPr="00957DAA">
        <w:rPr>
          <w:sz w:val="16"/>
        </w:rPr>
        <w:t>Bill Burton, a founder of that Obama-era super PAC, Priorities USA, said Trump may be harder to bury in an avalanche of purely negative attacks than Romney precisely because the negatives associated with him are already baked into the voters’ psyche.</w:t>
      </w:r>
    </w:p>
    <w:p w14:paraId="59371191" w14:textId="77777777" w:rsidR="00541DBF" w:rsidRPr="00957DAA" w:rsidRDefault="00541DBF" w:rsidP="00541DBF">
      <w:pPr>
        <w:rPr>
          <w:sz w:val="16"/>
        </w:rPr>
      </w:pPr>
      <w:r w:rsidRPr="00957DAA">
        <w:rPr>
          <w:sz w:val="16"/>
        </w:rPr>
        <w:t xml:space="preserve">“We’re engaged in a presidential race where one of the candidates is embroiled in over 90 different crimes he’s accused of committing, and he’s still ahead in the polls,” Burton said. “I suspect that there’s only straight up negative ads you can hope to run effectively. More importantly, they </w:t>
      </w:r>
      <w:proofErr w:type="gramStart"/>
      <w:r w:rsidRPr="00957DAA">
        <w:rPr>
          <w:sz w:val="16"/>
        </w:rPr>
        <w:t>have to</w:t>
      </w:r>
      <w:proofErr w:type="gramEnd"/>
      <w:r w:rsidRPr="00957DAA">
        <w:rPr>
          <w:sz w:val="16"/>
        </w:rPr>
        <w:t xml:space="preserve"> express the choice between the two candidates.”</w:t>
      </w:r>
    </w:p>
    <w:p w14:paraId="30A9C2F1" w14:textId="77777777" w:rsidR="00541DBF" w:rsidRPr="00957DAA" w:rsidRDefault="00541DBF" w:rsidP="00541DBF">
      <w:pPr>
        <w:rPr>
          <w:sz w:val="16"/>
        </w:rPr>
      </w:pPr>
      <w:r w:rsidRPr="00AD2C45">
        <w:rPr>
          <w:rStyle w:val="StyleUnderline"/>
          <w:highlight w:val="cyan"/>
        </w:rPr>
        <w:t>Biden and allied groups have already signaled plans to launch a</w:t>
      </w:r>
      <w:r w:rsidRPr="00957DAA">
        <w:rPr>
          <w:rStyle w:val="StyleUnderline"/>
        </w:rPr>
        <w:t xml:space="preserve"> sharply negative </w:t>
      </w:r>
      <w:r w:rsidRPr="00AD2C45">
        <w:rPr>
          <w:rStyle w:val="StyleUnderline"/>
          <w:highlight w:val="cyan"/>
        </w:rPr>
        <w:t>onslaught</w:t>
      </w:r>
      <w:r w:rsidRPr="00957DAA">
        <w:rPr>
          <w:rStyle w:val="StyleUnderline"/>
        </w:rPr>
        <w:t xml:space="preserve">, </w:t>
      </w:r>
      <w:r w:rsidRPr="00AD2C45">
        <w:rPr>
          <w:rStyle w:val="StyleUnderline"/>
          <w:highlight w:val="cyan"/>
        </w:rPr>
        <w:t>focusing on</w:t>
      </w:r>
      <w:r w:rsidRPr="00957DAA">
        <w:rPr>
          <w:rStyle w:val="StyleUnderline"/>
        </w:rPr>
        <w:t xml:space="preserve"> Trump’s brags about the overturning of </w:t>
      </w:r>
      <w:r w:rsidRPr="00AD2C45">
        <w:rPr>
          <w:rStyle w:val="StyleUnderline"/>
          <w:highlight w:val="cyan"/>
        </w:rPr>
        <w:t>Roe v. Wade</w:t>
      </w:r>
      <w:r w:rsidRPr="00957DAA">
        <w:rPr>
          <w:rStyle w:val="StyleUnderline"/>
        </w:rPr>
        <w:t xml:space="preserve"> </w:t>
      </w:r>
      <w:r w:rsidRPr="00AD2C45">
        <w:rPr>
          <w:rStyle w:val="StyleUnderline"/>
          <w:highlight w:val="cyan"/>
        </w:rPr>
        <w:t>and</w:t>
      </w:r>
      <w:r w:rsidRPr="00957DAA">
        <w:rPr>
          <w:rStyle w:val="StyleUnderline"/>
        </w:rPr>
        <w:t xml:space="preserve"> the role he played in inciting the riots on </w:t>
      </w:r>
      <w:r w:rsidRPr="00AD2C45">
        <w:rPr>
          <w:rStyle w:val="StyleUnderline"/>
          <w:highlight w:val="cyan"/>
        </w:rPr>
        <w:t>Jan. 6.</w:t>
      </w:r>
      <w:r w:rsidRPr="00957DAA">
        <w:rPr>
          <w:rStyle w:val="StyleUnderline"/>
        </w:rPr>
        <w:t xml:space="preserve"> An early example came from a TV ad featuring Dr. Austin Dennard, a Texas woman who left her state to end a life-threatening pregnancy</w:t>
      </w:r>
      <w:r w:rsidRPr="00957DAA">
        <w:rPr>
          <w:sz w:val="16"/>
        </w:rPr>
        <w:t>.</w:t>
      </w:r>
    </w:p>
    <w:p w14:paraId="7BA8542A" w14:textId="77777777" w:rsidR="00541DBF" w:rsidRDefault="00541DBF" w:rsidP="00541DBF">
      <w:pPr>
        <w:rPr>
          <w:sz w:val="16"/>
        </w:rPr>
      </w:pPr>
      <w:r w:rsidRPr="00957DAA">
        <w:rPr>
          <w:sz w:val="16"/>
        </w:rPr>
        <w:t>“At a routine ultrasound, I learned that the fetus would have a fatal condition and that there was absolutely no chance of survival,” she said in the Biden campaign ad, backed by a half-million dollar buy. “In Texas, you are forced to carry that pregnancy, and that is because of Donald Trump overturning Roe v. Wade.”</w:t>
      </w:r>
    </w:p>
    <w:p w14:paraId="70F508D7" w14:textId="77777777" w:rsidR="00BE37B4" w:rsidRPr="000B0AA5" w:rsidRDefault="00BE37B4" w:rsidP="00BE37B4">
      <w:pPr>
        <w:pStyle w:val="Heading3"/>
      </w:pPr>
      <w:r>
        <w:lastRenderedPageBreak/>
        <w:t>IL---Campaign Infrastructure</w:t>
      </w:r>
    </w:p>
    <w:p w14:paraId="0361222F" w14:textId="77777777" w:rsidR="00BE37B4" w:rsidRDefault="00BE37B4" w:rsidP="00BE37B4">
      <w:pPr>
        <w:pStyle w:val="Heading4"/>
      </w:pPr>
      <w:r>
        <w:t>Biden has a stronger campaign infrastructure – that’s essential to win marginal campaigns.</w:t>
      </w:r>
    </w:p>
    <w:p w14:paraId="40692523" w14:textId="77777777" w:rsidR="00BE37B4" w:rsidRPr="00310CF3" w:rsidRDefault="00BE37B4" w:rsidP="00BE37B4">
      <w:r>
        <w:t xml:space="preserve">Dan </w:t>
      </w:r>
      <w:r w:rsidRPr="00310CF3">
        <w:rPr>
          <w:rStyle w:val="Style13ptBold"/>
        </w:rPr>
        <w:t>Pfeiffer</w:t>
      </w:r>
      <w:r>
        <w:t xml:space="preserve"> </w:t>
      </w:r>
      <w:r w:rsidRPr="00310CF3">
        <w:rPr>
          <w:rStyle w:val="Style13ptBold"/>
        </w:rPr>
        <w:t>4/18</w:t>
      </w:r>
      <w:r>
        <w:t>/2024 Former Senior Advisor to President Obama “How Biden's Campaign is Beating Trump” https://www.messageboxnews.com/p/bidens-campaign-is-beating-trumps</w:t>
      </w:r>
    </w:p>
    <w:p w14:paraId="1CC2952C" w14:textId="77777777" w:rsidR="00BE37B4" w:rsidRPr="00762D7D" w:rsidRDefault="00BE37B4" w:rsidP="00BE37B4">
      <w:pPr>
        <w:rPr>
          <w:sz w:val="16"/>
        </w:rPr>
      </w:pPr>
      <w:r w:rsidRPr="00762D7D">
        <w:rPr>
          <w:sz w:val="16"/>
        </w:rPr>
        <w:t>There is plentiful evidence that Trump is running a better campaign than his 2016 and 2020 efforts. He dispatched his primary opponents with relative ease, and there was an obvious level of strategic messaging that was absent before. In the past, Trump relied on a collection of grifters, media personalities, and those who couldn’t get hired anywhere else in Republican politics. Chris LaCivita and Susie Wiles are competent, experienced political operatives.</w:t>
      </w:r>
    </w:p>
    <w:p w14:paraId="6FE16A36" w14:textId="77777777" w:rsidR="00BE37B4" w:rsidRPr="00762D7D" w:rsidRDefault="00BE37B4" w:rsidP="00BE37B4">
      <w:pPr>
        <w:rPr>
          <w:sz w:val="16"/>
        </w:rPr>
      </w:pPr>
      <w:r w:rsidRPr="00762D7D">
        <w:rPr>
          <w:sz w:val="16"/>
        </w:rPr>
        <w:t xml:space="preserve">In his piece, Sherman warns Democrats not to underestimate the Trump operation, and I promise not to do that. However, being better than Trump in 2016 is not the same as being better than Biden in 2024. With seven months to go, </w:t>
      </w:r>
      <w:r w:rsidRPr="00A21F9D">
        <w:rPr>
          <w:rStyle w:val="StyleUnderline"/>
        </w:rPr>
        <w:t xml:space="preserve">Joe </w:t>
      </w:r>
      <w:r w:rsidRPr="00762D7D">
        <w:rPr>
          <w:rStyle w:val="StyleUnderline"/>
          <w:highlight w:val="cyan"/>
        </w:rPr>
        <w:t>Biden’s Campaign</w:t>
      </w:r>
      <w:r w:rsidRPr="00A21F9D">
        <w:rPr>
          <w:rStyle w:val="StyleUnderline"/>
        </w:rPr>
        <w:t xml:space="preserve"> operation </w:t>
      </w:r>
      <w:r w:rsidRPr="00762D7D">
        <w:rPr>
          <w:rStyle w:val="StyleUnderline"/>
          <w:highlight w:val="cyan"/>
        </w:rPr>
        <w:t>is well ahead</w:t>
      </w:r>
      <w:r w:rsidRPr="00A21F9D">
        <w:rPr>
          <w:rStyle w:val="StyleUnderline"/>
        </w:rPr>
        <w:t xml:space="preserve"> of Trump’s</w:t>
      </w:r>
      <w:r w:rsidRPr="00762D7D">
        <w:rPr>
          <w:sz w:val="16"/>
        </w:rPr>
        <w:t>.</w:t>
      </w:r>
    </w:p>
    <w:p w14:paraId="35B4806B" w14:textId="77777777" w:rsidR="00BE37B4" w:rsidRPr="00762D7D" w:rsidRDefault="00BE37B4" w:rsidP="00BE37B4">
      <w:pPr>
        <w:rPr>
          <w:sz w:val="16"/>
        </w:rPr>
      </w:pPr>
      <w:r w:rsidRPr="00762D7D">
        <w:rPr>
          <w:sz w:val="16"/>
        </w:rPr>
        <w:t>1. The Incumbent Advantage</w:t>
      </w:r>
    </w:p>
    <w:p w14:paraId="68AF6ACD" w14:textId="77777777" w:rsidR="00BE37B4" w:rsidRPr="00762D7D" w:rsidRDefault="00BE37B4" w:rsidP="00BE37B4">
      <w:pPr>
        <w:rPr>
          <w:sz w:val="16"/>
        </w:rPr>
      </w:pPr>
      <w:r w:rsidRPr="00762D7D">
        <w:rPr>
          <w:sz w:val="16"/>
        </w:rPr>
        <w:t xml:space="preserve">There’s a reason why </w:t>
      </w:r>
      <w:r w:rsidRPr="00762D7D">
        <w:rPr>
          <w:rStyle w:val="Emphasis"/>
          <w:highlight w:val="cyan"/>
        </w:rPr>
        <w:t>incumbents win</w:t>
      </w:r>
      <w:r w:rsidRPr="00A21F9D">
        <w:rPr>
          <w:rStyle w:val="StyleUnderline"/>
        </w:rPr>
        <w:t xml:space="preserve"> </w:t>
      </w:r>
      <w:proofErr w:type="gramStart"/>
      <w:r w:rsidRPr="00A21F9D">
        <w:rPr>
          <w:rStyle w:val="StyleUnderline"/>
        </w:rPr>
        <w:t>more often than not</w:t>
      </w:r>
      <w:proofErr w:type="gramEnd"/>
      <w:r w:rsidRPr="00A21F9D">
        <w:rPr>
          <w:rStyle w:val="StyleUnderline"/>
        </w:rPr>
        <w:t xml:space="preserve">. Incumbency is an advantage. Of course, </w:t>
      </w:r>
      <w:r w:rsidRPr="00762D7D">
        <w:rPr>
          <w:rStyle w:val="StyleUnderline"/>
          <w:highlight w:val="cyan"/>
        </w:rPr>
        <w:t>convincing the electorate to fire a president presents a challenge</w:t>
      </w:r>
      <w:r w:rsidRPr="00A21F9D">
        <w:rPr>
          <w:rStyle w:val="StyleUnderline"/>
        </w:rPr>
        <w:t xml:space="preserve">, </w:t>
      </w:r>
      <w:r w:rsidRPr="00762D7D">
        <w:rPr>
          <w:rStyle w:val="StyleUnderline"/>
          <w:highlight w:val="cyan"/>
        </w:rPr>
        <w:t>but the ability to plan,</w:t>
      </w:r>
      <w:r w:rsidRPr="00A21F9D">
        <w:rPr>
          <w:rStyle w:val="StyleUnderline"/>
        </w:rPr>
        <w:t xml:space="preserve"> </w:t>
      </w:r>
      <w:r w:rsidRPr="00762D7D">
        <w:rPr>
          <w:rStyle w:val="StyleUnderline"/>
          <w:highlight w:val="cyan"/>
        </w:rPr>
        <w:t>raise money</w:t>
      </w:r>
      <w:r w:rsidRPr="00A21F9D">
        <w:rPr>
          <w:rStyle w:val="StyleUnderline"/>
        </w:rPr>
        <w:t xml:space="preserve">, and </w:t>
      </w:r>
      <w:r w:rsidRPr="00762D7D">
        <w:rPr>
          <w:rStyle w:val="StyleUnderline"/>
          <w:highlight w:val="cyan"/>
        </w:rPr>
        <w:t>build</w:t>
      </w:r>
      <w:r w:rsidRPr="00A21F9D">
        <w:rPr>
          <w:rStyle w:val="StyleUnderline"/>
        </w:rPr>
        <w:t xml:space="preserve"> campaign </w:t>
      </w:r>
      <w:r w:rsidRPr="00762D7D">
        <w:rPr>
          <w:rStyle w:val="StyleUnderline"/>
          <w:highlight w:val="cyan"/>
        </w:rPr>
        <w:t>infrastructure</w:t>
      </w:r>
      <w:r w:rsidRPr="00A21F9D">
        <w:rPr>
          <w:rStyle w:val="StyleUnderline"/>
        </w:rPr>
        <w:t xml:space="preserve"> while your opponent is campaigning for the nomination </w:t>
      </w:r>
      <w:r w:rsidRPr="00762D7D">
        <w:rPr>
          <w:rStyle w:val="StyleUnderline"/>
          <w:highlight w:val="cyan"/>
        </w:rPr>
        <w:t>is a huge advantage</w:t>
      </w:r>
      <w:r w:rsidRPr="00762D7D">
        <w:rPr>
          <w:sz w:val="16"/>
        </w:rPr>
        <w:t>. Because Trump’s primary opponents never landed a blow on him and he was able to avoid the diminishing campaign rituals, including debates, there was a sense that he negated Biden’s incumbent advantage. But that is not the case.</w:t>
      </w:r>
    </w:p>
    <w:p w14:paraId="2CA123D3" w14:textId="77777777" w:rsidR="00BE37B4" w:rsidRPr="00762D7D" w:rsidRDefault="00BE37B4" w:rsidP="00BE37B4">
      <w:pPr>
        <w:rPr>
          <w:sz w:val="16"/>
        </w:rPr>
      </w:pPr>
      <w:r w:rsidRPr="00762D7D">
        <w:rPr>
          <w:sz w:val="16"/>
        </w:rPr>
        <w:t>The Biden Campaign viewed the State of the Union as the starting gun. From the moment the President walked off the dais, the campaign has been fully engaged — dropping new ads, opening offices, and pushing its message aggressively in the battleground states.</w:t>
      </w:r>
    </w:p>
    <w:p w14:paraId="3CE817F7" w14:textId="77777777" w:rsidR="00BE37B4" w:rsidRPr="00762D7D" w:rsidRDefault="00BE37B4" w:rsidP="00BE37B4">
      <w:pPr>
        <w:rPr>
          <w:sz w:val="16"/>
        </w:rPr>
      </w:pPr>
      <w:r w:rsidRPr="00762D7D">
        <w:rPr>
          <w:sz w:val="16"/>
        </w:rPr>
        <w:t>They spent the last year quietly building an operation, doing plenty of research, and sketching out a plan to defeat Donald Trump.</w:t>
      </w:r>
    </w:p>
    <w:p w14:paraId="2EEC2F0E" w14:textId="77777777" w:rsidR="00BE37B4" w:rsidRPr="00762D7D" w:rsidRDefault="00BE37B4" w:rsidP="00BE37B4">
      <w:pPr>
        <w:rPr>
          <w:sz w:val="16"/>
        </w:rPr>
      </w:pPr>
      <w:r w:rsidRPr="00762D7D">
        <w:rPr>
          <w:sz w:val="16"/>
        </w:rPr>
        <w:t>2. Biden’s Offense</w:t>
      </w:r>
    </w:p>
    <w:p w14:paraId="35D5FB23" w14:textId="77777777" w:rsidR="00BE37B4" w:rsidRPr="00A21F9D" w:rsidRDefault="00BE37B4" w:rsidP="00BE37B4">
      <w:pPr>
        <w:rPr>
          <w:rStyle w:val="StyleUnderline"/>
        </w:rPr>
      </w:pPr>
      <w:r w:rsidRPr="00762D7D">
        <w:rPr>
          <w:sz w:val="16"/>
        </w:rPr>
        <w:t xml:space="preserve">The </w:t>
      </w:r>
      <w:r w:rsidRPr="00762D7D">
        <w:rPr>
          <w:rStyle w:val="StyleUnderline"/>
          <w:highlight w:val="cyan"/>
        </w:rPr>
        <w:t>Trump</w:t>
      </w:r>
      <w:r w:rsidRPr="00762D7D">
        <w:rPr>
          <w:sz w:val="16"/>
        </w:rPr>
        <w:t xml:space="preserve"> Campaign </w:t>
      </w:r>
      <w:r w:rsidRPr="00762D7D">
        <w:rPr>
          <w:rStyle w:val="StyleUnderline"/>
          <w:highlight w:val="cyan"/>
        </w:rPr>
        <w:t>exited the</w:t>
      </w:r>
      <w:r w:rsidRPr="00A21F9D">
        <w:rPr>
          <w:rStyle w:val="StyleUnderline"/>
        </w:rPr>
        <w:t xml:space="preserve"> GOP </w:t>
      </w:r>
      <w:r w:rsidRPr="00762D7D">
        <w:rPr>
          <w:rStyle w:val="StyleUnderline"/>
          <w:highlight w:val="cyan"/>
        </w:rPr>
        <w:t>primary</w:t>
      </w:r>
      <w:r w:rsidRPr="00A21F9D">
        <w:rPr>
          <w:rStyle w:val="StyleUnderline"/>
        </w:rPr>
        <w:t xml:space="preserve"> largely </w:t>
      </w:r>
      <w:r w:rsidRPr="00762D7D">
        <w:rPr>
          <w:rStyle w:val="Emphasis"/>
          <w:highlight w:val="cyan"/>
        </w:rPr>
        <w:t>broke</w:t>
      </w:r>
      <w:r w:rsidRPr="00A21F9D">
        <w:rPr>
          <w:rStyle w:val="StyleUnderline"/>
        </w:rPr>
        <w:t xml:space="preserve"> despite facing no real opposition. </w:t>
      </w:r>
      <w:r w:rsidRPr="00762D7D">
        <w:rPr>
          <w:rStyle w:val="StyleUnderline"/>
          <w:highlight w:val="cyan"/>
        </w:rPr>
        <w:t>And</w:t>
      </w:r>
      <w:r w:rsidRPr="00A21F9D">
        <w:rPr>
          <w:rStyle w:val="StyleUnderline"/>
        </w:rPr>
        <w:t xml:space="preserve"> his campaign has </w:t>
      </w:r>
      <w:r w:rsidRPr="00762D7D">
        <w:rPr>
          <w:rStyle w:val="StyleUnderline"/>
          <w:highlight w:val="cyan"/>
        </w:rPr>
        <w:t>struggled to pivot</w:t>
      </w:r>
      <w:r w:rsidRPr="00A21F9D">
        <w:rPr>
          <w:rStyle w:val="StyleUnderline"/>
        </w:rPr>
        <w:t xml:space="preserve"> to the general election</w:t>
      </w:r>
      <w:r w:rsidRPr="00762D7D">
        <w:rPr>
          <w:sz w:val="16"/>
        </w:rPr>
        <w:t xml:space="preserve">. Since Nikki Haley dropped out, </w:t>
      </w:r>
      <w:r w:rsidRPr="00762D7D">
        <w:rPr>
          <w:rStyle w:val="StyleUnderline"/>
          <w:highlight w:val="cyan"/>
        </w:rPr>
        <w:t>Trump</w:t>
      </w:r>
      <w:r w:rsidRPr="00A21F9D">
        <w:rPr>
          <w:rStyle w:val="StyleUnderline"/>
        </w:rPr>
        <w:t xml:space="preserve"> </w:t>
      </w:r>
      <w:r w:rsidRPr="00762D7D">
        <w:rPr>
          <w:rStyle w:val="StyleUnderline"/>
          <w:highlight w:val="cyan"/>
        </w:rPr>
        <w:t xml:space="preserve">has </w:t>
      </w:r>
      <w:r w:rsidRPr="00762D7D">
        <w:rPr>
          <w:rStyle w:val="Emphasis"/>
          <w:highlight w:val="cyan"/>
        </w:rPr>
        <w:t>rarely campaigned</w:t>
      </w:r>
      <w:r w:rsidRPr="00A21F9D">
        <w:rPr>
          <w:rStyle w:val="StyleUnderline"/>
        </w:rPr>
        <w:t xml:space="preserve">, </w:t>
      </w:r>
      <w:r w:rsidRPr="00762D7D">
        <w:rPr>
          <w:rStyle w:val="StyleUnderline"/>
          <w:highlight w:val="cyan"/>
        </w:rPr>
        <w:t>and avoids battleground states</w:t>
      </w:r>
      <w:r w:rsidRPr="00A21F9D">
        <w:rPr>
          <w:rStyle w:val="StyleUnderline"/>
        </w:rPr>
        <w:t xml:space="preserve"> </w:t>
      </w:r>
      <w:r w:rsidRPr="00762D7D">
        <w:rPr>
          <w:rStyle w:val="StyleUnderline"/>
          <w:highlight w:val="cyan"/>
        </w:rPr>
        <w:t>or even using media</w:t>
      </w:r>
      <w:r w:rsidRPr="00A21F9D">
        <w:rPr>
          <w:rStyle w:val="StyleUnderline"/>
        </w:rPr>
        <w:t xml:space="preserve"> to reach voters</w:t>
      </w:r>
      <w:r w:rsidRPr="00762D7D">
        <w:rPr>
          <w:sz w:val="16"/>
        </w:rPr>
        <w:t xml:space="preserve">. </w:t>
      </w:r>
      <w:r w:rsidRPr="00A21F9D">
        <w:rPr>
          <w:rStyle w:val="StyleUnderline"/>
        </w:rPr>
        <w:t xml:space="preserve">The campaign has </w:t>
      </w:r>
      <w:r w:rsidRPr="00762D7D">
        <w:rPr>
          <w:rStyle w:val="StyleUnderline"/>
          <w:highlight w:val="cyan"/>
        </w:rPr>
        <w:t>no ads of consequence</w:t>
      </w:r>
      <w:r w:rsidRPr="00A21F9D">
        <w:rPr>
          <w:rStyle w:val="StyleUnderline"/>
        </w:rPr>
        <w:t xml:space="preserve"> on the air and Trump is </w:t>
      </w:r>
      <w:r w:rsidRPr="00762D7D">
        <w:rPr>
          <w:rStyle w:val="StyleUnderline"/>
          <w:highlight w:val="cyan"/>
        </w:rPr>
        <w:t>spending most of his time</w:t>
      </w:r>
      <w:r w:rsidRPr="00A21F9D">
        <w:rPr>
          <w:rStyle w:val="StyleUnderline"/>
        </w:rPr>
        <w:t xml:space="preserve"> spinning records </w:t>
      </w:r>
      <w:r w:rsidRPr="00A21F9D">
        <w:rPr>
          <w:rStyle w:val="Emphasis"/>
        </w:rPr>
        <w:t>at Mar-a-Lago</w:t>
      </w:r>
      <w:r w:rsidRPr="00A21F9D">
        <w:rPr>
          <w:rStyle w:val="StyleUnderline"/>
        </w:rPr>
        <w:t xml:space="preserve"> or </w:t>
      </w:r>
      <w:r w:rsidRPr="00762D7D">
        <w:rPr>
          <w:rStyle w:val="Emphasis"/>
          <w:highlight w:val="cyan"/>
        </w:rPr>
        <w:t>attending legal proceedings</w:t>
      </w:r>
      <w:r w:rsidRPr="00A21F9D">
        <w:rPr>
          <w:rStyle w:val="StyleUnderline"/>
        </w:rPr>
        <w:t xml:space="preserve"> related to his various criminal trials.</w:t>
      </w:r>
    </w:p>
    <w:p w14:paraId="6D103964" w14:textId="77777777" w:rsidR="00BE37B4" w:rsidRPr="00A21F9D" w:rsidRDefault="00BE37B4" w:rsidP="00BE37B4">
      <w:pPr>
        <w:rPr>
          <w:rStyle w:val="StyleUnderline"/>
        </w:rPr>
      </w:pPr>
      <w:r w:rsidRPr="00762D7D">
        <w:rPr>
          <w:sz w:val="16"/>
        </w:rPr>
        <w:t xml:space="preserve">The </w:t>
      </w:r>
      <w:r w:rsidRPr="00762D7D">
        <w:rPr>
          <w:rStyle w:val="Emphasis"/>
          <w:highlight w:val="cyan"/>
        </w:rPr>
        <w:t>Biden</w:t>
      </w:r>
      <w:r w:rsidRPr="00762D7D">
        <w:rPr>
          <w:sz w:val="16"/>
        </w:rPr>
        <w:t xml:space="preserve"> operation </w:t>
      </w:r>
      <w:r w:rsidRPr="00762D7D">
        <w:rPr>
          <w:rStyle w:val="StyleUnderline"/>
          <w:highlight w:val="cyan"/>
        </w:rPr>
        <w:t xml:space="preserve">has been on </w:t>
      </w:r>
      <w:r w:rsidRPr="00762D7D">
        <w:rPr>
          <w:rStyle w:val="Emphasis"/>
          <w:highlight w:val="cyan"/>
        </w:rPr>
        <w:t>non-stop offense</w:t>
      </w:r>
      <w:r w:rsidRPr="00762D7D">
        <w:rPr>
          <w:sz w:val="16"/>
        </w:rPr>
        <w:t xml:space="preserve">. Since the State of the Union, the President remains omnipresent in the battleground states. </w:t>
      </w:r>
      <w:r w:rsidRPr="00A21F9D">
        <w:rPr>
          <w:rStyle w:val="StyleUnderline"/>
        </w:rPr>
        <w:t xml:space="preserve">His </w:t>
      </w:r>
      <w:r w:rsidRPr="00762D7D">
        <w:rPr>
          <w:rStyle w:val="StyleUnderline"/>
          <w:highlight w:val="cyan"/>
        </w:rPr>
        <w:t xml:space="preserve">messaging </w:t>
      </w:r>
      <w:proofErr w:type="gramStart"/>
      <w:r w:rsidRPr="00762D7D">
        <w:rPr>
          <w:rStyle w:val="StyleUnderline"/>
          <w:highlight w:val="cyan"/>
        </w:rPr>
        <w:t>is  strategically</w:t>
      </w:r>
      <w:proofErr w:type="gramEnd"/>
      <w:r w:rsidRPr="00762D7D">
        <w:rPr>
          <w:rStyle w:val="StyleUnderline"/>
          <w:highlight w:val="cyan"/>
        </w:rPr>
        <w:t xml:space="preserve"> designed to shore up the</w:t>
      </w:r>
      <w:r w:rsidRPr="00A21F9D">
        <w:rPr>
          <w:rStyle w:val="StyleUnderline"/>
        </w:rPr>
        <w:t xml:space="preserve"> President’s </w:t>
      </w:r>
      <w:r w:rsidRPr="00762D7D">
        <w:rPr>
          <w:rStyle w:val="StyleUnderline"/>
          <w:highlight w:val="cyan"/>
        </w:rPr>
        <w:t>coalition</w:t>
      </w:r>
      <w:r w:rsidRPr="00A21F9D">
        <w:rPr>
          <w:rStyle w:val="StyleUnderline"/>
        </w:rPr>
        <w:t xml:space="preserve">; and he is currently in the midst of a three-day tour of Pennsylvania to talk about the economy. Since the State of the Union, the President </w:t>
      </w:r>
      <w:r w:rsidRPr="00762D7D">
        <w:rPr>
          <w:rStyle w:val="StyleUnderline"/>
          <w:highlight w:val="cyan"/>
        </w:rPr>
        <w:t>made major announcements</w:t>
      </w:r>
      <w:r w:rsidRPr="00A21F9D">
        <w:rPr>
          <w:rStyle w:val="StyleUnderline"/>
        </w:rPr>
        <w:t xml:space="preserve"> </w:t>
      </w:r>
      <w:r w:rsidRPr="00762D7D">
        <w:rPr>
          <w:rStyle w:val="StyleUnderline"/>
          <w:highlight w:val="cyan"/>
        </w:rPr>
        <w:t>on</w:t>
      </w:r>
      <w:r w:rsidRPr="00A21F9D">
        <w:rPr>
          <w:rStyle w:val="StyleUnderline"/>
        </w:rPr>
        <w:t xml:space="preserve"> </w:t>
      </w:r>
      <w:r w:rsidRPr="00762D7D">
        <w:rPr>
          <w:rStyle w:val="StyleUnderline"/>
          <w:highlight w:val="cyan"/>
        </w:rPr>
        <w:t>climate</w:t>
      </w:r>
      <w:r w:rsidRPr="00A21F9D">
        <w:rPr>
          <w:rStyle w:val="StyleUnderline"/>
        </w:rPr>
        <w:t xml:space="preserve"> change, </w:t>
      </w:r>
      <w:r w:rsidRPr="00762D7D">
        <w:rPr>
          <w:rStyle w:val="StyleUnderline"/>
          <w:highlight w:val="cyan"/>
        </w:rPr>
        <w:t>student loan</w:t>
      </w:r>
      <w:r w:rsidRPr="00A21F9D">
        <w:rPr>
          <w:rStyle w:val="StyleUnderline"/>
        </w:rPr>
        <w:t xml:space="preserve"> </w:t>
      </w:r>
      <w:r w:rsidRPr="00762D7D">
        <w:rPr>
          <w:rStyle w:val="StyleUnderline"/>
          <w:highlight w:val="cyan"/>
        </w:rPr>
        <w:t>debt</w:t>
      </w:r>
      <w:r w:rsidRPr="00A21F9D">
        <w:rPr>
          <w:rStyle w:val="StyleUnderline"/>
        </w:rPr>
        <w:t xml:space="preserve"> cancellation, </w:t>
      </w:r>
      <w:r w:rsidRPr="00762D7D">
        <w:rPr>
          <w:rStyle w:val="StyleUnderline"/>
          <w:highlight w:val="cyan"/>
        </w:rPr>
        <w:t>gun safety</w:t>
      </w:r>
      <w:r w:rsidRPr="00A21F9D">
        <w:rPr>
          <w:rStyle w:val="StyleUnderline"/>
        </w:rPr>
        <w:t xml:space="preserve"> reform </w:t>
      </w:r>
      <w:r w:rsidRPr="00762D7D">
        <w:rPr>
          <w:rStyle w:val="StyleUnderline"/>
          <w:highlight w:val="cyan"/>
        </w:rPr>
        <w:t>and</w:t>
      </w:r>
      <w:r w:rsidRPr="00A21F9D">
        <w:rPr>
          <w:rStyle w:val="StyleUnderline"/>
        </w:rPr>
        <w:t xml:space="preserve"> </w:t>
      </w:r>
      <w:r w:rsidRPr="00762D7D">
        <w:rPr>
          <w:rStyle w:val="StyleUnderline"/>
          <w:highlight w:val="cyan"/>
        </w:rPr>
        <w:t>prescription drug</w:t>
      </w:r>
      <w:r w:rsidRPr="00762D7D">
        <w:rPr>
          <w:sz w:val="16"/>
        </w:rPr>
        <w:t xml:space="preserve"> </w:t>
      </w:r>
      <w:r w:rsidRPr="00A21F9D">
        <w:rPr>
          <w:rStyle w:val="StyleUnderline"/>
        </w:rPr>
        <w:t>cost</w:t>
      </w:r>
      <w:r w:rsidRPr="00762D7D">
        <w:rPr>
          <w:rStyle w:val="StyleUnderline"/>
          <w:highlight w:val="cyan"/>
        </w:rPr>
        <w:t>s</w:t>
      </w:r>
      <w:r w:rsidRPr="00762D7D">
        <w:rPr>
          <w:sz w:val="16"/>
        </w:rPr>
        <w:t xml:space="preserve">. </w:t>
      </w:r>
      <w:proofErr w:type="gramStart"/>
      <w:r w:rsidRPr="00A21F9D">
        <w:rPr>
          <w:rStyle w:val="StyleUnderline"/>
        </w:rPr>
        <w:t>All</w:t>
      </w:r>
      <w:r w:rsidRPr="00762D7D">
        <w:rPr>
          <w:sz w:val="16"/>
        </w:rPr>
        <w:t xml:space="preserve"> of</w:t>
      </w:r>
      <w:proofErr w:type="gramEnd"/>
      <w:r w:rsidRPr="00762D7D">
        <w:rPr>
          <w:sz w:val="16"/>
        </w:rPr>
        <w:t xml:space="preserve"> these issues are </w:t>
      </w:r>
      <w:r w:rsidRPr="00A21F9D">
        <w:rPr>
          <w:rStyle w:val="StyleUnderline"/>
        </w:rPr>
        <w:t>critical to the struggling segments of his coalition.</w:t>
      </w:r>
    </w:p>
    <w:p w14:paraId="22769CB4" w14:textId="77777777" w:rsidR="00BE37B4" w:rsidRPr="00762D7D" w:rsidRDefault="00BE37B4" w:rsidP="00BE37B4">
      <w:pPr>
        <w:rPr>
          <w:sz w:val="16"/>
        </w:rPr>
      </w:pPr>
      <w:r w:rsidRPr="00762D7D">
        <w:rPr>
          <w:sz w:val="16"/>
        </w:rPr>
        <w:t xml:space="preserve">The </w:t>
      </w:r>
      <w:r w:rsidRPr="00A21F9D">
        <w:rPr>
          <w:rStyle w:val="StyleUnderline"/>
        </w:rPr>
        <w:t>Biden</w:t>
      </w:r>
      <w:r w:rsidRPr="00762D7D">
        <w:rPr>
          <w:sz w:val="16"/>
        </w:rPr>
        <w:t xml:space="preserve"> Campaign </w:t>
      </w:r>
      <w:r w:rsidRPr="00A21F9D">
        <w:rPr>
          <w:rStyle w:val="StyleUnderline"/>
        </w:rPr>
        <w:t>continues to draw contrasts with Trump at every opportunity</w:t>
      </w:r>
      <w:r w:rsidRPr="00762D7D">
        <w:rPr>
          <w:sz w:val="16"/>
        </w:rPr>
        <w:t>, launching new ads and videos on a near daily basis to define Trump and his agenda like this ad released immediately after the Arizona Supreme Court enacted a near-total ban on abortion in the state:</w:t>
      </w:r>
    </w:p>
    <w:p w14:paraId="3B66641B" w14:textId="77777777" w:rsidR="00BE37B4" w:rsidRPr="00762D7D" w:rsidRDefault="00BE37B4" w:rsidP="00BE37B4">
      <w:pPr>
        <w:rPr>
          <w:sz w:val="16"/>
        </w:rPr>
      </w:pPr>
      <w:r w:rsidRPr="00762D7D">
        <w:rPr>
          <w:sz w:val="16"/>
        </w:rPr>
        <w:t xml:space="preserve">This week, President Biden is barnstorming Pennsylvania to drive and amplify an economic contrast message with this new ad. </w:t>
      </w:r>
    </w:p>
    <w:p w14:paraId="621B3AEB" w14:textId="77777777" w:rsidR="00BE37B4" w:rsidRPr="00762D7D" w:rsidRDefault="00BE37B4" w:rsidP="00BE37B4">
      <w:pPr>
        <w:rPr>
          <w:sz w:val="16"/>
        </w:rPr>
      </w:pPr>
      <w:r w:rsidRPr="00762D7D">
        <w:rPr>
          <w:rStyle w:val="Emphasis"/>
          <w:highlight w:val="cyan"/>
        </w:rPr>
        <w:lastRenderedPageBreak/>
        <w:t>Trump</w:t>
      </w:r>
      <w:r w:rsidRPr="00762D7D">
        <w:rPr>
          <w:sz w:val="16"/>
        </w:rPr>
        <w:t xml:space="preserve">, on the other hand, </w:t>
      </w:r>
      <w:r w:rsidRPr="00762D7D">
        <w:rPr>
          <w:rStyle w:val="Emphasis"/>
          <w:highlight w:val="cyan"/>
        </w:rPr>
        <w:t>has been on defense</w:t>
      </w:r>
      <w:r w:rsidRPr="00762D7D">
        <w:rPr>
          <w:sz w:val="16"/>
        </w:rPr>
        <w:t xml:space="preserve"> in recent weeks. </w:t>
      </w:r>
      <w:r w:rsidRPr="00A21F9D">
        <w:rPr>
          <w:rStyle w:val="StyleUnderline"/>
        </w:rPr>
        <w:t xml:space="preserve">He is </w:t>
      </w:r>
      <w:r w:rsidRPr="00762D7D">
        <w:rPr>
          <w:rStyle w:val="StyleUnderline"/>
          <w:highlight w:val="cyan"/>
        </w:rPr>
        <w:t>scrambling to unwind</w:t>
      </w:r>
      <w:r w:rsidRPr="00A21F9D">
        <w:rPr>
          <w:rStyle w:val="StyleUnderline"/>
        </w:rPr>
        <w:t xml:space="preserve"> his </w:t>
      </w:r>
      <w:r w:rsidRPr="00762D7D">
        <w:rPr>
          <w:rStyle w:val="StyleUnderline"/>
          <w:highlight w:val="cyan"/>
        </w:rPr>
        <w:t xml:space="preserve">proposals to </w:t>
      </w:r>
      <w:r w:rsidRPr="00762D7D">
        <w:rPr>
          <w:rStyle w:val="Emphasis"/>
          <w:highlight w:val="cyan"/>
        </w:rPr>
        <w:t>cut Social Security</w:t>
      </w:r>
      <w:r w:rsidRPr="00A21F9D">
        <w:rPr>
          <w:rStyle w:val="StyleUnderline"/>
        </w:rPr>
        <w:t xml:space="preserve"> </w:t>
      </w:r>
      <w:r w:rsidRPr="00762D7D">
        <w:rPr>
          <w:rStyle w:val="StyleUnderline"/>
          <w:highlight w:val="cyan"/>
        </w:rPr>
        <w:t>and repeal the</w:t>
      </w:r>
      <w:r w:rsidRPr="00A21F9D">
        <w:rPr>
          <w:rStyle w:val="StyleUnderline"/>
        </w:rPr>
        <w:t xml:space="preserve"> </w:t>
      </w:r>
      <w:r w:rsidRPr="00762D7D">
        <w:rPr>
          <w:rStyle w:val="StyleUnderline"/>
          <w:highlight w:val="cyan"/>
        </w:rPr>
        <w:t>A</w:t>
      </w:r>
      <w:r w:rsidRPr="00A21F9D">
        <w:rPr>
          <w:rStyle w:val="StyleUnderline"/>
        </w:rPr>
        <w:t xml:space="preserve">ffordable </w:t>
      </w:r>
      <w:r w:rsidRPr="00762D7D">
        <w:rPr>
          <w:rStyle w:val="StyleUnderline"/>
          <w:highlight w:val="cyan"/>
        </w:rPr>
        <w:t>C</w:t>
      </w:r>
      <w:r w:rsidRPr="00A21F9D">
        <w:rPr>
          <w:rStyle w:val="StyleUnderline"/>
        </w:rPr>
        <w:t>are</w:t>
      </w:r>
      <w:r w:rsidRPr="00762D7D">
        <w:rPr>
          <w:sz w:val="16"/>
        </w:rPr>
        <w:t xml:space="preserve"> </w:t>
      </w:r>
      <w:r w:rsidRPr="00762D7D">
        <w:rPr>
          <w:rStyle w:val="StyleUnderline"/>
          <w:highlight w:val="cyan"/>
        </w:rPr>
        <w:t>A</w:t>
      </w:r>
      <w:r w:rsidRPr="00A21F9D">
        <w:rPr>
          <w:rStyle w:val="StyleUnderline"/>
        </w:rPr>
        <w:t xml:space="preserve">ct. </w:t>
      </w:r>
      <w:r w:rsidRPr="00762D7D">
        <w:rPr>
          <w:rStyle w:val="StyleUnderline"/>
          <w:highlight w:val="cyan"/>
        </w:rPr>
        <w:t xml:space="preserve">Trump is also </w:t>
      </w:r>
      <w:r w:rsidRPr="00762D7D">
        <w:rPr>
          <w:rStyle w:val="Emphasis"/>
          <w:highlight w:val="cyan"/>
        </w:rPr>
        <w:t>utterly flummoxed</w:t>
      </w:r>
      <w:r w:rsidRPr="00762D7D">
        <w:rPr>
          <w:rStyle w:val="StyleUnderline"/>
          <w:highlight w:val="cyan"/>
        </w:rPr>
        <w:t xml:space="preserve"> by how to talk about abortion</w:t>
      </w:r>
      <w:r w:rsidRPr="00762D7D">
        <w:rPr>
          <w:sz w:val="16"/>
        </w:rPr>
        <w:t>. One day he says to leave it to the states, and the next day he opposes Arizona’s state law banning abortion. For the next six to eight weeks, he is trapped in a Manhattan courtroom instead of campaigning in the states that will decide the election.</w:t>
      </w:r>
    </w:p>
    <w:p w14:paraId="49B044C7" w14:textId="77777777" w:rsidR="00BE37B4" w:rsidRPr="00A21F9D" w:rsidRDefault="00BE37B4" w:rsidP="00BE37B4">
      <w:pPr>
        <w:rPr>
          <w:rStyle w:val="StyleUnderline"/>
        </w:rPr>
      </w:pPr>
      <w:r w:rsidRPr="00762D7D">
        <w:rPr>
          <w:sz w:val="16"/>
        </w:rPr>
        <w:t xml:space="preserve">Based on the first month of the general election, </w:t>
      </w:r>
      <w:r w:rsidRPr="00762D7D">
        <w:rPr>
          <w:rStyle w:val="StyleUnderline"/>
        </w:rPr>
        <w:t xml:space="preserve">Biden has a </w:t>
      </w:r>
      <w:r w:rsidRPr="00762D7D">
        <w:rPr>
          <w:rStyle w:val="Emphasis"/>
        </w:rPr>
        <w:t>clear strategy</w:t>
      </w:r>
      <w:r w:rsidRPr="00A21F9D">
        <w:rPr>
          <w:rStyle w:val="StyleUnderline"/>
        </w:rPr>
        <w:t xml:space="preserve"> to </w:t>
      </w:r>
      <w:proofErr w:type="gramStart"/>
      <w:r w:rsidRPr="00A21F9D">
        <w:rPr>
          <w:rStyle w:val="StyleUnderline"/>
        </w:rPr>
        <w:t>win</w:t>
      </w:r>
      <w:proofErr w:type="gramEnd"/>
      <w:r w:rsidRPr="00A21F9D">
        <w:rPr>
          <w:rStyle w:val="StyleUnderline"/>
        </w:rPr>
        <w:t xml:space="preserve"> and Trump is still figuring it out.</w:t>
      </w:r>
    </w:p>
    <w:p w14:paraId="0A4B665B" w14:textId="77777777" w:rsidR="00BE37B4" w:rsidRPr="00762D7D" w:rsidRDefault="00BE37B4" w:rsidP="00BE37B4">
      <w:pPr>
        <w:rPr>
          <w:sz w:val="16"/>
        </w:rPr>
      </w:pPr>
      <w:r w:rsidRPr="00762D7D">
        <w:rPr>
          <w:sz w:val="16"/>
        </w:rPr>
        <w:t>3. Biden’s Organizational Advantage</w:t>
      </w:r>
    </w:p>
    <w:p w14:paraId="09A25F4B" w14:textId="77777777" w:rsidR="00BE37B4" w:rsidRPr="00A21F9D" w:rsidRDefault="00BE37B4" w:rsidP="00BE37B4">
      <w:pPr>
        <w:rPr>
          <w:rStyle w:val="StyleUnderline"/>
        </w:rPr>
      </w:pPr>
      <w:r w:rsidRPr="00762D7D">
        <w:rPr>
          <w:sz w:val="16"/>
        </w:rPr>
        <w:t xml:space="preserve">Last year, </w:t>
      </w:r>
      <w:proofErr w:type="gramStart"/>
      <w:r w:rsidRPr="00762D7D">
        <w:rPr>
          <w:sz w:val="16"/>
        </w:rPr>
        <w:t>a number of</w:t>
      </w:r>
      <w:proofErr w:type="gramEnd"/>
      <w:r w:rsidRPr="00762D7D">
        <w:rPr>
          <w:sz w:val="16"/>
        </w:rPr>
        <w:t xml:space="preserve"> Democrats were privately and publicly critical of the Biden Campaign’s slow ramp-up in the battleground states. However, </w:t>
      </w:r>
      <w:r w:rsidRPr="00A21F9D">
        <w:rPr>
          <w:rStyle w:val="StyleUnderline"/>
        </w:rPr>
        <w:t xml:space="preserve">the </w:t>
      </w:r>
      <w:r w:rsidRPr="00762D7D">
        <w:rPr>
          <w:rStyle w:val="StyleUnderline"/>
          <w:highlight w:val="cyan"/>
        </w:rPr>
        <w:t>Biden</w:t>
      </w:r>
      <w:r w:rsidRPr="00A21F9D">
        <w:rPr>
          <w:rStyle w:val="StyleUnderline"/>
        </w:rPr>
        <w:t xml:space="preserve"> Campaign </w:t>
      </w:r>
      <w:r w:rsidRPr="00762D7D">
        <w:rPr>
          <w:rStyle w:val="StyleUnderline"/>
          <w:highlight w:val="cyan"/>
        </w:rPr>
        <w:t>is now rapidly scaling</w:t>
      </w:r>
      <w:r w:rsidRPr="00A21F9D">
        <w:rPr>
          <w:rStyle w:val="StyleUnderline"/>
        </w:rPr>
        <w:t xml:space="preserve"> in those same states.</w:t>
      </w:r>
    </w:p>
    <w:p w14:paraId="352E767F" w14:textId="77777777" w:rsidR="00BE37B4" w:rsidRPr="00762D7D" w:rsidRDefault="00BE37B4" w:rsidP="00BE37B4">
      <w:pPr>
        <w:rPr>
          <w:sz w:val="16"/>
        </w:rPr>
      </w:pPr>
      <w:r w:rsidRPr="00762D7D">
        <w:rPr>
          <w:sz w:val="16"/>
        </w:rPr>
        <w:t>According to reporting by NBC News:</w:t>
      </w:r>
    </w:p>
    <w:p w14:paraId="5284AD18" w14:textId="77777777" w:rsidR="00BE37B4" w:rsidRPr="00762D7D" w:rsidRDefault="00BE37B4" w:rsidP="00BE37B4">
      <w:pPr>
        <w:rPr>
          <w:sz w:val="16"/>
        </w:rPr>
      </w:pPr>
      <w:r w:rsidRPr="00762D7D">
        <w:rPr>
          <w:sz w:val="16"/>
        </w:rPr>
        <w:t>Flush with $71 million cash at the end of February — more than twice that of Trump's campaign — Biden parlayed his fundraising advantage into a hiring spree that now boasts 300 paid staffers across nine states and 100 offices in parts of the country that will decide the 2024 election, according to details provided by the campaign.</w:t>
      </w:r>
    </w:p>
    <w:p w14:paraId="46F14C15" w14:textId="77777777" w:rsidR="00BE37B4" w:rsidRPr="00762D7D" w:rsidRDefault="00BE37B4" w:rsidP="00BE37B4">
      <w:pPr>
        <w:rPr>
          <w:sz w:val="16"/>
        </w:rPr>
      </w:pPr>
      <w:r w:rsidRPr="00762D7D">
        <w:rPr>
          <w:rStyle w:val="StyleUnderline"/>
        </w:rPr>
        <w:t>Trump’s</w:t>
      </w:r>
      <w:r w:rsidRPr="00762D7D">
        <w:rPr>
          <w:sz w:val="16"/>
        </w:rPr>
        <w:t xml:space="preserve"> advisers would not disclose staffing levels, but his </w:t>
      </w:r>
      <w:r w:rsidRPr="00762D7D">
        <w:rPr>
          <w:rStyle w:val="StyleUnderline"/>
          <w:highlight w:val="cyan"/>
        </w:rPr>
        <w:t>ground game</w:t>
      </w:r>
      <w:r w:rsidRPr="00A21F9D">
        <w:rPr>
          <w:rStyle w:val="StyleUnderline"/>
        </w:rPr>
        <w:t xml:space="preserve"> still seems to be at a </w:t>
      </w:r>
      <w:r w:rsidRPr="00762D7D">
        <w:rPr>
          <w:rStyle w:val="Emphasis"/>
          <w:highlight w:val="cyan"/>
        </w:rPr>
        <w:t>nascent</w:t>
      </w:r>
      <w:r w:rsidRPr="00A21F9D">
        <w:rPr>
          <w:rStyle w:val="StyleUnderline"/>
        </w:rPr>
        <w:t xml:space="preserve"> stage</w:t>
      </w:r>
      <w:r w:rsidRPr="00762D7D">
        <w:rPr>
          <w:sz w:val="16"/>
        </w:rPr>
        <w:t>. His campaign hired state directors in Pennsylvania and Michigan last week, people familiar with the recruitment process said.</w:t>
      </w:r>
    </w:p>
    <w:p w14:paraId="32009DB8" w14:textId="77777777" w:rsidR="00BE37B4" w:rsidRPr="00762D7D" w:rsidRDefault="00BE37B4" w:rsidP="00BE37B4">
      <w:pPr>
        <w:rPr>
          <w:sz w:val="16"/>
        </w:rPr>
      </w:pPr>
      <w:r w:rsidRPr="00A21F9D">
        <w:rPr>
          <w:rStyle w:val="StyleUnderline"/>
        </w:rPr>
        <w:t xml:space="preserve">Time is a non-renewable resource. You can always raise more money, hire more people or run more ads. But every day that passes without making progress is a day gone. </w:t>
      </w:r>
      <w:r w:rsidRPr="00762D7D">
        <w:rPr>
          <w:rStyle w:val="StyleUnderline"/>
          <w:highlight w:val="cyan"/>
        </w:rPr>
        <w:t>Every day that</w:t>
      </w:r>
      <w:r w:rsidRPr="00A21F9D">
        <w:rPr>
          <w:rStyle w:val="StyleUnderline"/>
        </w:rPr>
        <w:t xml:space="preserve"> </w:t>
      </w:r>
      <w:r w:rsidRPr="00762D7D">
        <w:rPr>
          <w:rStyle w:val="Emphasis"/>
          <w:highlight w:val="cyan"/>
        </w:rPr>
        <w:t>Biden has</w:t>
      </w:r>
      <w:r w:rsidRPr="00A21F9D">
        <w:rPr>
          <w:rStyle w:val="Emphasis"/>
        </w:rPr>
        <w:t xml:space="preserve"> a </w:t>
      </w:r>
      <w:r w:rsidRPr="00762D7D">
        <w:rPr>
          <w:rStyle w:val="Emphasis"/>
          <w:highlight w:val="cyan"/>
        </w:rPr>
        <w:t>presence</w:t>
      </w:r>
      <w:r w:rsidRPr="00A21F9D">
        <w:rPr>
          <w:rStyle w:val="StyleUnderline"/>
        </w:rPr>
        <w:t xml:space="preserve"> </w:t>
      </w:r>
      <w:r w:rsidRPr="00762D7D">
        <w:rPr>
          <w:rStyle w:val="StyleUnderline"/>
          <w:highlight w:val="cyan"/>
        </w:rPr>
        <w:t>in</w:t>
      </w:r>
      <w:r w:rsidRPr="00A21F9D">
        <w:rPr>
          <w:rStyle w:val="StyleUnderline"/>
        </w:rPr>
        <w:t xml:space="preserve"> those </w:t>
      </w:r>
      <w:r w:rsidRPr="00762D7D">
        <w:rPr>
          <w:rStyle w:val="Emphasis"/>
          <w:highlight w:val="cyan"/>
        </w:rPr>
        <w:t>key states</w:t>
      </w:r>
      <w:r w:rsidRPr="00A21F9D">
        <w:rPr>
          <w:rStyle w:val="StyleUnderline"/>
        </w:rPr>
        <w:t xml:space="preserve"> </w:t>
      </w:r>
      <w:r w:rsidRPr="00762D7D">
        <w:rPr>
          <w:rStyle w:val="StyleUnderline"/>
          <w:highlight w:val="cyan"/>
        </w:rPr>
        <w:t xml:space="preserve">and </w:t>
      </w:r>
      <w:r w:rsidRPr="00762D7D">
        <w:rPr>
          <w:rStyle w:val="Emphasis"/>
          <w:highlight w:val="cyan"/>
        </w:rPr>
        <w:t>Trump doesn’t</w:t>
      </w:r>
      <w:r w:rsidRPr="00762D7D">
        <w:rPr>
          <w:rStyle w:val="StyleUnderline"/>
          <w:highlight w:val="cyan"/>
        </w:rPr>
        <w:t xml:space="preserve"> is a </w:t>
      </w:r>
      <w:r w:rsidRPr="00762D7D">
        <w:rPr>
          <w:rStyle w:val="Emphasis"/>
          <w:highlight w:val="cyan"/>
        </w:rPr>
        <w:t>win</w:t>
      </w:r>
      <w:r w:rsidRPr="00A21F9D">
        <w:rPr>
          <w:rStyle w:val="Emphasis"/>
        </w:rPr>
        <w:t xml:space="preserve"> for Biden</w:t>
      </w:r>
      <w:r w:rsidRPr="00762D7D">
        <w:rPr>
          <w:sz w:val="16"/>
        </w:rPr>
        <w:t>.</w:t>
      </w:r>
    </w:p>
    <w:p w14:paraId="5CAF5862" w14:textId="77777777" w:rsidR="00BE37B4" w:rsidRPr="00762D7D" w:rsidRDefault="00BE37B4" w:rsidP="00BE37B4">
      <w:pPr>
        <w:rPr>
          <w:sz w:val="16"/>
        </w:rPr>
      </w:pPr>
      <w:r w:rsidRPr="00762D7D">
        <w:rPr>
          <w:sz w:val="16"/>
        </w:rPr>
        <w:t>4. Parsing the Money Numbers</w:t>
      </w:r>
    </w:p>
    <w:p w14:paraId="4DDE9ED0" w14:textId="77777777" w:rsidR="00BE37B4" w:rsidRPr="00762D7D" w:rsidRDefault="00BE37B4" w:rsidP="00BE37B4">
      <w:pPr>
        <w:rPr>
          <w:sz w:val="16"/>
        </w:rPr>
      </w:pPr>
      <w:r w:rsidRPr="00762D7D">
        <w:rPr>
          <w:sz w:val="16"/>
        </w:rPr>
        <w:t xml:space="preserve">The </w:t>
      </w:r>
      <w:r w:rsidRPr="00A21F9D">
        <w:rPr>
          <w:rStyle w:val="StyleUnderline"/>
        </w:rPr>
        <w:t>Biden-Harris Campaign recently held a massive fundraiser</w:t>
      </w:r>
      <w:r w:rsidRPr="00762D7D">
        <w:rPr>
          <w:sz w:val="16"/>
        </w:rPr>
        <w:t xml:space="preserve"> with Presidents Biden, Obama, Clinton, Stephen Colbert, Mindy Kaling, and many more. The event </w:t>
      </w:r>
      <w:r w:rsidRPr="00A21F9D">
        <w:rPr>
          <w:rStyle w:val="StyleUnderline"/>
        </w:rPr>
        <w:t xml:space="preserve">raised a record </w:t>
      </w:r>
      <w:r w:rsidRPr="00A21F9D">
        <w:rPr>
          <w:rStyle w:val="Emphasis"/>
        </w:rPr>
        <w:t>$25 million</w:t>
      </w:r>
      <w:r w:rsidRPr="00762D7D">
        <w:rPr>
          <w:sz w:val="16"/>
        </w:rPr>
        <w:t xml:space="preserve"> for the campaign and the Democratic National Committee. A few days later, the Trump Campaign announced that they raised $50 million at an event at Mar-a-Lago. Doubling Biden’s number seems huge, right? Not so fast. First, Trump lies about everything, and he likely lied about this, too. With all things Trump and Republican, reading the fine print is crucial. The reporting suggests that some portion — and maybe a large portion — will go to Trump-affiliated Super PACs. This is notable for two reasons. First, </w:t>
      </w:r>
      <w:r w:rsidRPr="00762D7D">
        <w:rPr>
          <w:rStyle w:val="StyleUnderline"/>
          <w:highlight w:val="cyan"/>
        </w:rPr>
        <w:t>Trump is paying</w:t>
      </w:r>
      <w:r w:rsidRPr="00A21F9D">
        <w:rPr>
          <w:rStyle w:val="StyleUnderline"/>
        </w:rPr>
        <w:t xml:space="preserve"> </w:t>
      </w:r>
      <w:r w:rsidRPr="00762D7D">
        <w:rPr>
          <w:rStyle w:val="StyleUnderline"/>
          <w:highlight w:val="cyan"/>
        </w:rPr>
        <w:t>his legal bills</w:t>
      </w:r>
      <w:r w:rsidRPr="00A21F9D">
        <w:rPr>
          <w:rStyle w:val="StyleUnderline"/>
        </w:rPr>
        <w:t xml:space="preserve"> out of one of these Super PACs to the tune of more than $100 million to date.</w:t>
      </w:r>
      <w:r w:rsidRPr="00762D7D">
        <w:rPr>
          <w:sz w:val="16"/>
        </w:rPr>
        <w:t xml:space="preserve"> Yes, </w:t>
      </w:r>
      <w:r w:rsidRPr="00762D7D">
        <w:rPr>
          <w:rStyle w:val="StyleUnderline"/>
        </w:rPr>
        <w:t>Trump spent four times what Biden raised</w:t>
      </w:r>
      <w:r w:rsidRPr="00A21F9D">
        <w:rPr>
          <w:rStyle w:val="StyleUnderline"/>
        </w:rPr>
        <w:t xml:space="preserve"> at that massive fundraiser on his own legal bills. Second — and this is an </w:t>
      </w:r>
      <w:proofErr w:type="gramStart"/>
      <w:r w:rsidRPr="00A21F9D">
        <w:rPr>
          <w:rStyle w:val="StyleUnderline"/>
        </w:rPr>
        <w:t>often ignored</w:t>
      </w:r>
      <w:proofErr w:type="gramEnd"/>
      <w:r w:rsidRPr="00A21F9D">
        <w:rPr>
          <w:rStyle w:val="StyleUnderline"/>
        </w:rPr>
        <w:t xml:space="preserve"> fact in coverage of campaign spending — </w:t>
      </w:r>
      <w:r w:rsidRPr="00762D7D">
        <w:rPr>
          <w:rStyle w:val="StyleUnderline"/>
          <w:highlight w:val="cyan"/>
        </w:rPr>
        <w:t>a dollar</w:t>
      </w:r>
      <w:r w:rsidRPr="00A21F9D">
        <w:rPr>
          <w:rStyle w:val="StyleUnderline"/>
        </w:rPr>
        <w:t xml:space="preserve"> given </w:t>
      </w:r>
      <w:r w:rsidRPr="00762D7D">
        <w:rPr>
          <w:rStyle w:val="StyleUnderline"/>
          <w:highlight w:val="cyan"/>
        </w:rPr>
        <w:t xml:space="preserve">to a Super PAC is </w:t>
      </w:r>
      <w:r w:rsidRPr="00762D7D">
        <w:rPr>
          <w:rStyle w:val="Emphasis"/>
          <w:highlight w:val="cyan"/>
        </w:rPr>
        <w:t>worth exponentially less</w:t>
      </w:r>
      <w:r w:rsidRPr="00A21F9D">
        <w:rPr>
          <w:rStyle w:val="StyleUnderline"/>
        </w:rPr>
        <w:t xml:space="preserve"> than a dollar given to the campaign. By law, </w:t>
      </w:r>
      <w:r w:rsidRPr="00762D7D">
        <w:rPr>
          <w:rStyle w:val="Emphasis"/>
          <w:highlight w:val="cyan"/>
        </w:rPr>
        <w:t>television stations</w:t>
      </w:r>
      <w:r w:rsidRPr="00A21F9D">
        <w:rPr>
          <w:rStyle w:val="StyleUnderline"/>
        </w:rPr>
        <w:t xml:space="preserve"> </w:t>
      </w:r>
      <w:r w:rsidRPr="00762D7D">
        <w:rPr>
          <w:rStyle w:val="StyleUnderline"/>
          <w:highlight w:val="cyan"/>
        </w:rPr>
        <w:t xml:space="preserve">must </w:t>
      </w:r>
      <w:r w:rsidRPr="00762D7D">
        <w:rPr>
          <w:rStyle w:val="Emphasis"/>
          <w:highlight w:val="cyan"/>
        </w:rPr>
        <w:t>charge</w:t>
      </w:r>
      <w:r w:rsidRPr="00A21F9D">
        <w:rPr>
          <w:rStyle w:val="StyleUnderline"/>
        </w:rPr>
        <w:t xml:space="preserve"> the </w:t>
      </w:r>
      <w:r w:rsidRPr="00762D7D">
        <w:rPr>
          <w:rStyle w:val="Emphasis"/>
          <w:highlight w:val="cyan"/>
        </w:rPr>
        <w:t>campaigns the lowest unit rate</w:t>
      </w:r>
      <w:r w:rsidRPr="00A21F9D">
        <w:rPr>
          <w:rStyle w:val="StyleUnderline"/>
        </w:rPr>
        <w:t xml:space="preserve">, </w:t>
      </w:r>
      <w:r w:rsidRPr="00762D7D">
        <w:rPr>
          <w:rStyle w:val="StyleUnderline"/>
          <w:highlight w:val="cyan"/>
        </w:rPr>
        <w:t>but</w:t>
      </w:r>
      <w:r w:rsidRPr="00A21F9D">
        <w:rPr>
          <w:rStyle w:val="StyleUnderline"/>
        </w:rPr>
        <w:t xml:space="preserve"> they </w:t>
      </w:r>
      <w:r w:rsidRPr="00762D7D">
        <w:rPr>
          <w:rStyle w:val="StyleUnderline"/>
          <w:highlight w:val="cyan"/>
        </w:rPr>
        <w:t xml:space="preserve">can </w:t>
      </w:r>
      <w:r w:rsidRPr="00762D7D">
        <w:rPr>
          <w:rStyle w:val="Emphasis"/>
          <w:highlight w:val="cyan"/>
        </w:rPr>
        <w:t>gouge</w:t>
      </w:r>
      <w:r w:rsidRPr="00A21F9D">
        <w:rPr>
          <w:rStyle w:val="StyleUnderline"/>
        </w:rPr>
        <w:t xml:space="preserve"> the living crap out of </w:t>
      </w:r>
      <w:r w:rsidRPr="00762D7D">
        <w:rPr>
          <w:rStyle w:val="Emphasis"/>
          <w:highlight w:val="cyan"/>
        </w:rPr>
        <w:t>a Super PAC</w:t>
      </w:r>
      <w:r w:rsidRPr="00762D7D">
        <w:rPr>
          <w:sz w:val="16"/>
        </w:rPr>
        <w:t>. Therefore, campaign dollars go much further than Super PAC dollars. Because of the Democratic grassroots fundraising machine, the Biden Campaign will have more money to spend than the Trump Campaign, even if the pro-Trump Super PACs out-raise the pro-Biden ones.</w:t>
      </w:r>
    </w:p>
    <w:p w14:paraId="707F6B06" w14:textId="77777777" w:rsidR="00BE37B4" w:rsidRPr="00762D7D" w:rsidRDefault="00BE37B4" w:rsidP="00BE37B4">
      <w:pPr>
        <w:rPr>
          <w:sz w:val="16"/>
        </w:rPr>
      </w:pPr>
      <w:r w:rsidRPr="00762D7D">
        <w:rPr>
          <w:sz w:val="16"/>
        </w:rPr>
        <w:t xml:space="preserve">Having the most money does not guarantee victory — Hillary Clinton outspent Trump in 2016 and still lost. I am confident Trump will have enough money, but having more money is still better. This is especially true for President Biden because he will have to rely more on paid communications to reach his voters. Trump has the benefit of a massive </w:t>
      </w:r>
      <w:proofErr w:type="gramStart"/>
      <w:r w:rsidRPr="00762D7D">
        <w:rPr>
          <w:sz w:val="16"/>
        </w:rPr>
        <w:t>Right Wing</w:t>
      </w:r>
      <w:proofErr w:type="gramEnd"/>
      <w:r w:rsidRPr="00762D7D">
        <w:rPr>
          <w:sz w:val="16"/>
        </w:rPr>
        <w:t xml:space="preserve"> propaganda and media machine (although this advantage is not what it used to be, but more on that in a future post).</w:t>
      </w:r>
    </w:p>
    <w:p w14:paraId="6339C0BC" w14:textId="77777777" w:rsidR="00BE37B4" w:rsidRPr="00762D7D" w:rsidRDefault="00BE37B4" w:rsidP="00BE37B4">
      <w:pPr>
        <w:rPr>
          <w:sz w:val="16"/>
        </w:rPr>
      </w:pPr>
      <w:r w:rsidRPr="00762D7D">
        <w:rPr>
          <w:sz w:val="16"/>
        </w:rPr>
        <w:t>5. Does Having a Better Campaign Matter?</w:t>
      </w:r>
    </w:p>
    <w:p w14:paraId="39A3DA5E" w14:textId="77777777" w:rsidR="00BE37B4" w:rsidRPr="00762D7D" w:rsidRDefault="00BE37B4" w:rsidP="00BE37B4">
      <w:pPr>
        <w:rPr>
          <w:sz w:val="16"/>
        </w:rPr>
      </w:pPr>
      <w:r w:rsidRPr="00762D7D">
        <w:rPr>
          <w:sz w:val="16"/>
        </w:rPr>
        <w:t xml:space="preserve">For </w:t>
      </w:r>
      <w:proofErr w:type="gramStart"/>
      <w:r w:rsidRPr="00762D7D">
        <w:rPr>
          <w:sz w:val="16"/>
        </w:rPr>
        <w:t>all of</w:t>
      </w:r>
      <w:proofErr w:type="gramEnd"/>
      <w:r w:rsidRPr="00762D7D">
        <w:rPr>
          <w:sz w:val="16"/>
        </w:rPr>
        <w:t xml:space="preserve"> the attention on campaign strategy, individual ads, and political operatives, elections are most often decided by structural factors — the mood of the nation, the unemployment rate, the cost of gas and groceries, etc. However, </w:t>
      </w:r>
      <w:r w:rsidRPr="00762D7D">
        <w:rPr>
          <w:rStyle w:val="Emphasis"/>
          <w:highlight w:val="cyan"/>
        </w:rPr>
        <w:t>campaigns</w:t>
      </w:r>
      <w:r w:rsidRPr="00310CF3">
        <w:rPr>
          <w:rStyle w:val="Emphasis"/>
        </w:rPr>
        <w:t xml:space="preserve"> </w:t>
      </w:r>
      <w:r w:rsidRPr="00762D7D">
        <w:rPr>
          <w:rStyle w:val="Emphasis"/>
          <w:highlight w:val="cyan"/>
        </w:rPr>
        <w:lastRenderedPageBreak/>
        <w:t>matter on the margins</w:t>
      </w:r>
      <w:r w:rsidRPr="00762D7D">
        <w:rPr>
          <w:sz w:val="16"/>
        </w:rPr>
        <w:t xml:space="preserve">, </w:t>
      </w:r>
      <w:r w:rsidRPr="00762D7D">
        <w:rPr>
          <w:rStyle w:val="StyleUnderline"/>
          <w:highlight w:val="cyan"/>
        </w:rPr>
        <w:t>and this</w:t>
      </w:r>
      <w:r w:rsidRPr="00310CF3">
        <w:rPr>
          <w:rStyle w:val="StyleUnderline"/>
        </w:rPr>
        <w:t xml:space="preserve"> is an </w:t>
      </w:r>
      <w:r w:rsidRPr="00762D7D">
        <w:rPr>
          <w:rStyle w:val="StyleUnderline"/>
          <w:highlight w:val="cyan"/>
        </w:rPr>
        <w:t>election</w:t>
      </w:r>
      <w:r w:rsidRPr="00310CF3">
        <w:rPr>
          <w:rStyle w:val="StyleUnderline"/>
        </w:rPr>
        <w:t xml:space="preserve"> that </w:t>
      </w:r>
      <w:r w:rsidRPr="00762D7D">
        <w:rPr>
          <w:rStyle w:val="StyleUnderline"/>
          <w:highlight w:val="cyan"/>
        </w:rPr>
        <w:t xml:space="preserve">will </w:t>
      </w:r>
      <w:r w:rsidRPr="00762D7D">
        <w:rPr>
          <w:rStyle w:val="Emphasis"/>
          <w:highlight w:val="cyan"/>
        </w:rPr>
        <w:t>likely be won in the margins</w:t>
      </w:r>
      <w:r w:rsidRPr="00762D7D">
        <w:rPr>
          <w:sz w:val="16"/>
        </w:rPr>
        <w:t xml:space="preserve">. </w:t>
      </w:r>
      <w:r w:rsidRPr="00310CF3">
        <w:rPr>
          <w:rStyle w:val="StyleUnderline"/>
        </w:rPr>
        <w:t xml:space="preserve">If 2024 is as close as the last two elections (and we have every reason to believe it will be), Biden's better campaign could be the </w:t>
      </w:r>
      <w:r w:rsidRPr="00310CF3">
        <w:rPr>
          <w:rStyle w:val="Emphasis"/>
        </w:rPr>
        <w:t>difference between victory and defeat</w:t>
      </w:r>
      <w:r w:rsidRPr="00762D7D">
        <w:rPr>
          <w:sz w:val="16"/>
        </w:rPr>
        <w:t>.</w:t>
      </w:r>
    </w:p>
    <w:p w14:paraId="5DFD1B78" w14:textId="77777777" w:rsidR="00BE37B4" w:rsidRDefault="00BE37B4" w:rsidP="00BE37B4">
      <w:pPr>
        <w:rPr>
          <w:rFonts w:asciiTheme="minorHAnsi" w:hAnsiTheme="minorHAnsi" w:cstheme="minorBidi"/>
          <w:kern w:val="2"/>
          <w14:ligatures w14:val="standardContextual"/>
        </w:rPr>
      </w:pPr>
    </w:p>
    <w:p w14:paraId="00149CAE" w14:textId="527C6E2A" w:rsidR="00BE37B4" w:rsidRDefault="00BE37B4" w:rsidP="00BE37B4">
      <w:pPr>
        <w:pStyle w:val="Heading3"/>
      </w:pPr>
      <w:r>
        <w:lastRenderedPageBreak/>
        <w:t>IL---Trump Campaign Weak</w:t>
      </w:r>
    </w:p>
    <w:p w14:paraId="31CB6547" w14:textId="77777777" w:rsidR="00BE37B4" w:rsidRPr="00DC4EDA" w:rsidRDefault="00BE37B4" w:rsidP="00BE37B4">
      <w:pPr>
        <w:pStyle w:val="Heading4"/>
      </w:pPr>
      <w:r>
        <w:t>Democrats are successfully capitalizing on GOP failures now.</w:t>
      </w:r>
    </w:p>
    <w:p w14:paraId="62F912C2" w14:textId="77777777" w:rsidR="00BE37B4" w:rsidRPr="0003460B" w:rsidRDefault="00BE37B4" w:rsidP="00BE37B4">
      <w:r>
        <w:t xml:space="preserve">Nick </w:t>
      </w:r>
      <w:r w:rsidRPr="0003460B">
        <w:rPr>
          <w:rStyle w:val="Style13ptBold"/>
        </w:rPr>
        <w:t>Robertson</w:t>
      </w:r>
      <w:r>
        <w:t xml:space="preserve"> - </w:t>
      </w:r>
      <w:r w:rsidRPr="0003460B">
        <w:rPr>
          <w:rStyle w:val="Style13ptBold"/>
        </w:rPr>
        <w:t>04/09</w:t>
      </w:r>
      <w:r>
        <w:t>/24 Staff writer covering breaking news “Republican Party an ‘unprecedented dumpster fire’: Democratic strategist” the Hill https://thehill.com/homenews/campaign/4582402-republican-party-an-unprecedented-dumpster-fire-democratic-strategist/</w:t>
      </w:r>
    </w:p>
    <w:p w14:paraId="08518C46" w14:textId="77777777" w:rsidR="00BE37B4" w:rsidRPr="0003460B" w:rsidRDefault="00BE37B4" w:rsidP="00BE37B4">
      <w:pPr>
        <w:rPr>
          <w:rStyle w:val="StyleUnderline"/>
        </w:rPr>
      </w:pPr>
      <w:r w:rsidRPr="0003460B">
        <w:rPr>
          <w:sz w:val="16"/>
        </w:rPr>
        <w:t xml:space="preserve">A veteran Democratic strategist painted a dark picture for Republicans on Monday ahead of November’s election, confidently claiming that the </w:t>
      </w:r>
      <w:r w:rsidRPr="00DC4EDA">
        <w:rPr>
          <w:rStyle w:val="StyleUnderline"/>
          <w:highlight w:val="cyan"/>
        </w:rPr>
        <w:t>GOP’s intraparty conflict makes it an “</w:t>
      </w:r>
      <w:r w:rsidRPr="00DC4EDA">
        <w:rPr>
          <w:rStyle w:val="Emphasis"/>
          <w:highlight w:val="cyan"/>
        </w:rPr>
        <w:t>unprecedented dumpster fire</w:t>
      </w:r>
      <w:r w:rsidRPr="0003460B">
        <w:rPr>
          <w:sz w:val="16"/>
        </w:rPr>
        <w:t xml:space="preserve">” </w:t>
      </w:r>
      <w:r w:rsidRPr="00DC4EDA">
        <w:rPr>
          <w:rStyle w:val="StyleUnderline"/>
          <w:highlight w:val="cyan"/>
        </w:rPr>
        <w:t>that could</w:t>
      </w:r>
      <w:r w:rsidRPr="0003460B">
        <w:rPr>
          <w:sz w:val="16"/>
        </w:rPr>
        <w:t xml:space="preserve"> end up </w:t>
      </w:r>
      <w:r w:rsidRPr="00DC4EDA">
        <w:rPr>
          <w:rStyle w:val="StyleUnderline"/>
          <w:highlight w:val="cyan"/>
        </w:rPr>
        <w:t>help</w:t>
      </w:r>
      <w:r w:rsidRPr="0003460B">
        <w:rPr>
          <w:sz w:val="16"/>
        </w:rPr>
        <w:t xml:space="preserve">ing </w:t>
      </w:r>
      <w:r w:rsidRPr="00DC4EDA">
        <w:rPr>
          <w:rStyle w:val="StyleUnderline"/>
          <w:highlight w:val="cyan"/>
        </w:rPr>
        <w:t>Dem</w:t>
      </w:r>
      <w:r w:rsidRPr="00DC4EDA">
        <w:rPr>
          <w:rStyle w:val="StyleUnderline"/>
        </w:rPr>
        <w:t>ocrat</w:t>
      </w:r>
      <w:r w:rsidRPr="00DC4EDA">
        <w:rPr>
          <w:rStyle w:val="StyleUnderline"/>
          <w:highlight w:val="cyan"/>
        </w:rPr>
        <w:t>s.</w:t>
      </w:r>
    </w:p>
    <w:p w14:paraId="3B7F0D35" w14:textId="77777777" w:rsidR="00BE37B4" w:rsidRPr="0003460B" w:rsidRDefault="00BE37B4" w:rsidP="00BE37B4">
      <w:pPr>
        <w:rPr>
          <w:sz w:val="16"/>
        </w:rPr>
      </w:pPr>
      <w:r w:rsidRPr="0003460B">
        <w:rPr>
          <w:sz w:val="16"/>
        </w:rPr>
        <w:t xml:space="preserve">Simon Rosenberg said that </w:t>
      </w:r>
      <w:r w:rsidRPr="0003460B">
        <w:rPr>
          <w:rStyle w:val="StyleUnderline"/>
        </w:rPr>
        <w:t xml:space="preserve">between a </w:t>
      </w:r>
      <w:r w:rsidRPr="00DC4EDA">
        <w:rPr>
          <w:rStyle w:val="StyleUnderline"/>
          <w:highlight w:val="cyan"/>
        </w:rPr>
        <w:t>House GOP</w:t>
      </w:r>
      <w:r w:rsidRPr="0003460B">
        <w:rPr>
          <w:rStyle w:val="StyleUnderline"/>
        </w:rPr>
        <w:t xml:space="preserve"> </w:t>
      </w:r>
      <w:r w:rsidRPr="00DC4EDA">
        <w:rPr>
          <w:rStyle w:val="StyleUnderline"/>
          <w:highlight w:val="cyan"/>
        </w:rPr>
        <w:t xml:space="preserve">in chaos over </w:t>
      </w:r>
      <w:r w:rsidRPr="00DC4EDA">
        <w:rPr>
          <w:rStyle w:val="Emphasis"/>
          <w:highlight w:val="cyan"/>
        </w:rPr>
        <w:t>retiring</w:t>
      </w:r>
      <w:r w:rsidRPr="0003460B">
        <w:rPr>
          <w:rStyle w:val="StyleUnderline"/>
        </w:rPr>
        <w:t xml:space="preserve"> members, the potential of a </w:t>
      </w:r>
      <w:r w:rsidRPr="00DC4EDA">
        <w:rPr>
          <w:rStyle w:val="StyleUnderline"/>
          <w:highlight w:val="cyan"/>
        </w:rPr>
        <w:t xml:space="preserve">new </w:t>
      </w:r>
      <w:r w:rsidRPr="00DC4EDA">
        <w:rPr>
          <w:rStyle w:val="Emphasis"/>
          <w:highlight w:val="cyan"/>
        </w:rPr>
        <w:t>Speaker</w:t>
      </w:r>
      <w:r w:rsidRPr="0003460B">
        <w:rPr>
          <w:rStyle w:val="Emphasis"/>
        </w:rPr>
        <w:t xml:space="preserve"> </w:t>
      </w:r>
      <w:proofErr w:type="gramStart"/>
      <w:r w:rsidRPr="00DC4EDA">
        <w:rPr>
          <w:rStyle w:val="Emphasis"/>
          <w:highlight w:val="cyan"/>
        </w:rPr>
        <w:t>fight</w:t>
      </w:r>
      <w:proofErr w:type="gramEnd"/>
      <w:r w:rsidRPr="0003460B">
        <w:rPr>
          <w:sz w:val="16"/>
        </w:rPr>
        <w:t xml:space="preserve"> </w:t>
      </w:r>
      <w:r w:rsidRPr="0003460B">
        <w:rPr>
          <w:rStyle w:val="StyleUnderline"/>
        </w:rPr>
        <w:t xml:space="preserve">and a presumptive nominee going after a prominent ally, </w:t>
      </w:r>
      <w:r w:rsidRPr="00DC4EDA">
        <w:rPr>
          <w:rStyle w:val="Emphasis"/>
          <w:highlight w:val="cyan"/>
        </w:rPr>
        <w:t>Republican</w:t>
      </w:r>
      <w:r w:rsidRPr="0003460B">
        <w:rPr>
          <w:rStyle w:val="Emphasis"/>
        </w:rPr>
        <w:t xml:space="preserve"> </w:t>
      </w:r>
      <w:r w:rsidRPr="00DC4EDA">
        <w:rPr>
          <w:rStyle w:val="Emphasis"/>
          <w:highlight w:val="cyan"/>
        </w:rPr>
        <w:t>problems</w:t>
      </w:r>
      <w:r w:rsidRPr="0003460B">
        <w:rPr>
          <w:rStyle w:val="StyleUnderline"/>
        </w:rPr>
        <w:t xml:space="preserve"> could </w:t>
      </w:r>
      <w:r w:rsidRPr="00DC4EDA">
        <w:rPr>
          <w:rStyle w:val="Emphasis"/>
          <w:highlight w:val="cyan"/>
        </w:rPr>
        <w:t>overshadow</w:t>
      </w:r>
      <w:r w:rsidRPr="0003460B">
        <w:rPr>
          <w:rStyle w:val="StyleUnderline"/>
        </w:rPr>
        <w:t xml:space="preserve"> </w:t>
      </w:r>
      <w:r w:rsidRPr="00DC4EDA">
        <w:rPr>
          <w:rStyle w:val="StyleUnderline"/>
          <w:highlight w:val="cyan"/>
        </w:rPr>
        <w:t xml:space="preserve">voter </w:t>
      </w:r>
      <w:r w:rsidRPr="00DC4EDA">
        <w:rPr>
          <w:rStyle w:val="Emphasis"/>
          <w:highlight w:val="cyan"/>
        </w:rPr>
        <w:t>concerns</w:t>
      </w:r>
      <w:r w:rsidRPr="0003460B">
        <w:rPr>
          <w:rStyle w:val="StyleUnderline"/>
        </w:rPr>
        <w:t xml:space="preserve"> with President Biden</w:t>
      </w:r>
      <w:r w:rsidRPr="0003460B">
        <w:rPr>
          <w:sz w:val="16"/>
        </w:rPr>
        <w:t>.</w:t>
      </w:r>
    </w:p>
    <w:p w14:paraId="142A7170" w14:textId="77777777" w:rsidR="00BE37B4" w:rsidRPr="0003460B" w:rsidRDefault="00BE37B4" w:rsidP="00BE37B4">
      <w:pPr>
        <w:rPr>
          <w:sz w:val="16"/>
        </w:rPr>
      </w:pPr>
      <w:r w:rsidRPr="0003460B">
        <w:rPr>
          <w:sz w:val="16"/>
        </w:rPr>
        <w:t>“</w:t>
      </w:r>
      <w:r w:rsidRPr="0003460B">
        <w:rPr>
          <w:rStyle w:val="StyleUnderline"/>
        </w:rPr>
        <w:t xml:space="preserve">The Democratic team is </w:t>
      </w:r>
      <w:proofErr w:type="gramStart"/>
      <w:r w:rsidRPr="0003460B">
        <w:rPr>
          <w:rStyle w:val="StyleUnderline"/>
        </w:rPr>
        <w:t>really together</w:t>
      </w:r>
      <w:proofErr w:type="gramEnd"/>
      <w:r w:rsidRPr="0003460B">
        <w:rPr>
          <w:rStyle w:val="StyleUnderline"/>
        </w:rPr>
        <w:t xml:space="preserve"> right now</w:t>
      </w:r>
      <w:r w:rsidRPr="0003460B">
        <w:rPr>
          <w:sz w:val="16"/>
        </w:rPr>
        <w:t xml:space="preserve">. You’ve just seen in the last 10 days Biden do events with Obama and Clinton and Bernie Sanders,” Rosenberg said Monday in a CNN interview with Kaitlan Collins. “And </w:t>
      </w:r>
      <w:r w:rsidRPr="0003460B">
        <w:rPr>
          <w:rStyle w:val="StyleUnderline"/>
        </w:rPr>
        <w:t>there was no serious opposition to Biden in the primary</w:t>
      </w:r>
      <w:r w:rsidRPr="0003460B">
        <w:rPr>
          <w:sz w:val="16"/>
        </w:rPr>
        <w:t>.”</w:t>
      </w:r>
    </w:p>
    <w:p w14:paraId="3B4E9E98" w14:textId="77777777" w:rsidR="00BE37B4" w:rsidRPr="0003460B" w:rsidRDefault="00BE37B4" w:rsidP="00BE37B4">
      <w:pPr>
        <w:rPr>
          <w:sz w:val="16"/>
        </w:rPr>
      </w:pPr>
      <w:r w:rsidRPr="0003460B">
        <w:rPr>
          <w:sz w:val="16"/>
        </w:rPr>
        <w:t xml:space="preserve">“On the other side, </w:t>
      </w:r>
      <w:r w:rsidRPr="00DC4EDA">
        <w:rPr>
          <w:rStyle w:val="StyleUnderline"/>
          <w:highlight w:val="cyan"/>
        </w:rPr>
        <w:t xml:space="preserve">Trump is facing an </w:t>
      </w:r>
      <w:r w:rsidRPr="00DC4EDA">
        <w:rPr>
          <w:rStyle w:val="Emphasis"/>
          <w:highlight w:val="cyan"/>
        </w:rPr>
        <w:t>unprecedented rebellion</w:t>
      </w:r>
      <w:r w:rsidRPr="0003460B">
        <w:rPr>
          <w:rStyle w:val="StyleUnderline"/>
        </w:rPr>
        <w:t xml:space="preserve"> in the Republican Party from people like Mitt </w:t>
      </w:r>
      <w:r w:rsidRPr="00DC4EDA">
        <w:rPr>
          <w:rStyle w:val="Emphasis"/>
          <w:highlight w:val="cyan"/>
        </w:rPr>
        <w:t>Romney</w:t>
      </w:r>
      <w:r w:rsidRPr="0003460B">
        <w:rPr>
          <w:rStyle w:val="StyleUnderline"/>
        </w:rPr>
        <w:t xml:space="preserve"> </w:t>
      </w:r>
      <w:r w:rsidRPr="00DC4EDA">
        <w:rPr>
          <w:rStyle w:val="StyleUnderline"/>
          <w:highlight w:val="cyan"/>
        </w:rPr>
        <w:t>and</w:t>
      </w:r>
      <w:r w:rsidRPr="0003460B">
        <w:rPr>
          <w:rStyle w:val="StyleUnderline"/>
        </w:rPr>
        <w:t xml:space="preserve"> Liz </w:t>
      </w:r>
      <w:r w:rsidRPr="00DC4EDA">
        <w:rPr>
          <w:rStyle w:val="Emphasis"/>
          <w:highlight w:val="cyan"/>
        </w:rPr>
        <w:t>Cheney</w:t>
      </w:r>
      <w:r w:rsidRPr="0003460B">
        <w:rPr>
          <w:sz w:val="16"/>
        </w:rPr>
        <w:t xml:space="preserve"> — </w:t>
      </w:r>
      <w:r w:rsidRPr="0003460B">
        <w:rPr>
          <w:rStyle w:val="StyleUnderline"/>
        </w:rPr>
        <w:t>serious people who’ve said they’</w:t>
      </w:r>
      <w:r w:rsidRPr="00DC4EDA">
        <w:rPr>
          <w:rStyle w:val="StyleUnderline"/>
          <w:highlight w:val="cyan"/>
        </w:rPr>
        <w:t>re</w:t>
      </w:r>
      <w:r w:rsidRPr="0003460B">
        <w:rPr>
          <w:rStyle w:val="StyleUnderline"/>
        </w:rPr>
        <w:t xml:space="preserve"> </w:t>
      </w:r>
      <w:r w:rsidRPr="00DC4EDA">
        <w:rPr>
          <w:rStyle w:val="StyleUnderline"/>
          <w:highlight w:val="cyan"/>
        </w:rPr>
        <w:t>not</w:t>
      </w:r>
      <w:r w:rsidRPr="0003460B">
        <w:rPr>
          <w:rStyle w:val="StyleUnderline"/>
        </w:rPr>
        <w:t xml:space="preserve"> going to be </w:t>
      </w:r>
      <w:r w:rsidRPr="00DC4EDA">
        <w:rPr>
          <w:rStyle w:val="StyleUnderline"/>
          <w:highlight w:val="cyan"/>
        </w:rPr>
        <w:t>voting for</w:t>
      </w:r>
      <w:r w:rsidRPr="0003460B">
        <w:rPr>
          <w:rStyle w:val="StyleUnderline"/>
        </w:rPr>
        <w:t xml:space="preserve"> Donald </w:t>
      </w:r>
      <w:r w:rsidRPr="00DC4EDA">
        <w:rPr>
          <w:rStyle w:val="StyleUnderline"/>
          <w:highlight w:val="cyan"/>
        </w:rPr>
        <w:t>Trump</w:t>
      </w:r>
      <w:r w:rsidRPr="0003460B">
        <w:rPr>
          <w:sz w:val="16"/>
        </w:rPr>
        <w:t>,” he continued. “</w:t>
      </w:r>
      <w:r w:rsidRPr="0003460B">
        <w:rPr>
          <w:rStyle w:val="StyleUnderline"/>
        </w:rPr>
        <w:t xml:space="preserve">We saw what happened with the Haley voters and the polling and these early states where </w:t>
      </w:r>
      <w:r w:rsidRPr="00DC4EDA">
        <w:rPr>
          <w:rStyle w:val="StyleUnderline"/>
          <w:highlight w:val="cyan"/>
        </w:rPr>
        <w:t xml:space="preserve">a </w:t>
      </w:r>
      <w:r w:rsidRPr="00DC4EDA">
        <w:rPr>
          <w:rStyle w:val="Emphasis"/>
          <w:highlight w:val="cyan"/>
        </w:rPr>
        <w:t>big chunk of Haley voters</w:t>
      </w:r>
      <w:r w:rsidRPr="0003460B">
        <w:rPr>
          <w:rStyle w:val="StyleUnderline"/>
        </w:rPr>
        <w:t xml:space="preserve"> said they were not going to vote for Donald Trump, that they’d be </w:t>
      </w:r>
      <w:r w:rsidRPr="00DC4EDA">
        <w:rPr>
          <w:rStyle w:val="Emphasis"/>
          <w:highlight w:val="cyan"/>
        </w:rPr>
        <w:t>open to voting for Biden</w:t>
      </w:r>
      <w:r w:rsidRPr="0003460B">
        <w:rPr>
          <w:sz w:val="16"/>
        </w:rPr>
        <w:t>.”</w:t>
      </w:r>
    </w:p>
    <w:p w14:paraId="5226FCF1" w14:textId="77777777" w:rsidR="00BE37B4" w:rsidRPr="0003460B" w:rsidRDefault="00BE37B4" w:rsidP="00BE37B4">
      <w:pPr>
        <w:rPr>
          <w:sz w:val="16"/>
        </w:rPr>
      </w:pPr>
      <w:r w:rsidRPr="0003460B">
        <w:rPr>
          <w:sz w:val="16"/>
        </w:rPr>
        <w:t>Biden has openly courted primary supporters of former U.N. Ambassador Nikki Haley since she left the race, hoping to sway moderate Republicans to his side by focusing on abortion rights and former President Trump’s perceived threats to democracy.</w:t>
      </w:r>
    </w:p>
    <w:p w14:paraId="3CC28D95" w14:textId="77777777" w:rsidR="00BE37B4" w:rsidRPr="0003460B" w:rsidRDefault="00BE37B4" w:rsidP="00BE37B4">
      <w:pPr>
        <w:rPr>
          <w:rStyle w:val="StyleUnderline"/>
        </w:rPr>
      </w:pPr>
      <w:r w:rsidRPr="0003460B">
        <w:rPr>
          <w:sz w:val="16"/>
        </w:rPr>
        <w:t xml:space="preserve">“And I think </w:t>
      </w:r>
      <w:r w:rsidRPr="00DC4EDA">
        <w:rPr>
          <w:rStyle w:val="Emphasis"/>
          <w:highlight w:val="cyan"/>
        </w:rPr>
        <w:t>the Republican Party has splintered</w:t>
      </w:r>
      <w:r w:rsidRPr="0003460B">
        <w:rPr>
          <w:sz w:val="16"/>
        </w:rPr>
        <w:t xml:space="preserve">,” Rosenberg said. “I think </w:t>
      </w:r>
      <w:r w:rsidRPr="00DC4EDA">
        <w:rPr>
          <w:rStyle w:val="StyleUnderline"/>
          <w:highlight w:val="cyan"/>
        </w:rPr>
        <w:t>something broke inside</w:t>
      </w:r>
      <w:r w:rsidRPr="0003460B">
        <w:rPr>
          <w:rStyle w:val="StyleUnderline"/>
        </w:rPr>
        <w:t xml:space="preserve"> the Republican Party </w:t>
      </w:r>
      <w:r w:rsidRPr="00DC4EDA">
        <w:rPr>
          <w:rStyle w:val="StyleUnderline"/>
          <w:highlight w:val="cyan"/>
        </w:rPr>
        <w:t>after Dobbs</w:t>
      </w:r>
      <w:r w:rsidRPr="0003460B">
        <w:rPr>
          <w:rStyle w:val="StyleUnderline"/>
        </w:rPr>
        <w:t xml:space="preserve"> in the spring of 2022 where, </w:t>
      </w:r>
      <w:r w:rsidRPr="00DC4EDA">
        <w:rPr>
          <w:rStyle w:val="StyleUnderline"/>
          <w:highlight w:val="cyan"/>
        </w:rPr>
        <w:t>even for a big chunk of Republicans, this was</w:t>
      </w:r>
      <w:r w:rsidRPr="0003460B">
        <w:rPr>
          <w:rStyle w:val="StyleUnderline"/>
        </w:rPr>
        <w:t xml:space="preserve"> just a bridge too far. It was </w:t>
      </w:r>
      <w:r w:rsidRPr="00DC4EDA">
        <w:rPr>
          <w:rStyle w:val="StyleUnderline"/>
          <w:highlight w:val="cyan"/>
        </w:rPr>
        <w:t>too much</w:t>
      </w:r>
      <w:r w:rsidRPr="0003460B">
        <w:rPr>
          <w:rStyle w:val="StyleUnderline"/>
        </w:rPr>
        <w:t>.”</w:t>
      </w:r>
    </w:p>
    <w:p w14:paraId="0EBE536A" w14:textId="77777777" w:rsidR="00BE37B4" w:rsidRPr="0003460B" w:rsidRDefault="00BE37B4" w:rsidP="00BE37B4">
      <w:pPr>
        <w:rPr>
          <w:sz w:val="16"/>
        </w:rPr>
      </w:pPr>
      <w:r w:rsidRPr="0003460B">
        <w:rPr>
          <w:sz w:val="16"/>
        </w:rPr>
        <w:t xml:space="preserve">“And I think </w:t>
      </w:r>
      <w:r w:rsidRPr="00DC4EDA">
        <w:rPr>
          <w:rStyle w:val="StyleUnderline"/>
          <w:highlight w:val="cyan"/>
        </w:rPr>
        <w:t xml:space="preserve">you’re seeing now a Democratic Party that’s </w:t>
      </w:r>
      <w:r w:rsidRPr="00DC4EDA">
        <w:rPr>
          <w:rStyle w:val="Emphasis"/>
          <w:highlight w:val="cyan"/>
        </w:rPr>
        <w:t>unified, strong, winning elections</w:t>
      </w:r>
      <w:r w:rsidRPr="00DC4EDA">
        <w:rPr>
          <w:rStyle w:val="StyleUnderline"/>
          <w:highlight w:val="cyan"/>
        </w:rPr>
        <w:t xml:space="preserve">, </w:t>
      </w:r>
      <w:r w:rsidRPr="00DC4EDA">
        <w:rPr>
          <w:rStyle w:val="Emphasis"/>
          <w:highlight w:val="cyan"/>
        </w:rPr>
        <w:t>raising lots of money</w:t>
      </w:r>
      <w:r w:rsidRPr="0003460B">
        <w:rPr>
          <w:rStyle w:val="StyleUnderline"/>
        </w:rPr>
        <w:t>, and a Republican Party that is an unprecedented dumpster fire</w:t>
      </w:r>
      <w:r w:rsidRPr="0003460B">
        <w:rPr>
          <w:sz w:val="16"/>
        </w:rPr>
        <w:t>, in my view, right now,” he added.</w:t>
      </w:r>
    </w:p>
    <w:p w14:paraId="3692CB85" w14:textId="77777777" w:rsidR="00BE37B4" w:rsidRPr="0003460B" w:rsidRDefault="00BE37B4" w:rsidP="00BE37B4">
      <w:pPr>
        <w:rPr>
          <w:sz w:val="16"/>
        </w:rPr>
      </w:pPr>
      <w:r w:rsidRPr="0003460B">
        <w:rPr>
          <w:sz w:val="16"/>
        </w:rPr>
        <w:t>Abortion rights are expected to be the main rallying issue for Democrats in November, with recent changes in state law and statewide referendums expected to push voter turnout even in red states such as Florida.</w:t>
      </w:r>
    </w:p>
    <w:p w14:paraId="38968821" w14:textId="77777777" w:rsidR="00BE37B4" w:rsidRPr="0003460B" w:rsidRDefault="00BE37B4" w:rsidP="00BE37B4">
      <w:pPr>
        <w:rPr>
          <w:sz w:val="16"/>
        </w:rPr>
      </w:pPr>
      <w:r w:rsidRPr="0003460B">
        <w:rPr>
          <w:sz w:val="16"/>
        </w:rPr>
        <w:t xml:space="preserve">Trump announced his stance on the issue Monday, after months of going back and forth between hinting that he would back a strict 15-week national </w:t>
      </w:r>
      <w:proofErr w:type="spellStart"/>
      <w:r w:rsidRPr="0003460B">
        <w:rPr>
          <w:sz w:val="16"/>
        </w:rPr>
        <w:t>ban</w:t>
      </w:r>
      <w:proofErr w:type="spellEnd"/>
      <w:r w:rsidRPr="0003460B">
        <w:rPr>
          <w:sz w:val="16"/>
        </w:rPr>
        <w:t xml:space="preserve"> and leaving the issue to the states. The former decided on the more moderate, hands-off approach, going against his former GOP primary rivals and ruffling feathers in his anti-abortion, evangelical base.</w:t>
      </w:r>
    </w:p>
    <w:p w14:paraId="2D79ACAC" w14:textId="77777777" w:rsidR="009E6394" w:rsidRPr="009E6394" w:rsidRDefault="009E6394" w:rsidP="009E6394">
      <w:pPr>
        <w:pStyle w:val="Heading3"/>
      </w:pPr>
      <w:r>
        <w:lastRenderedPageBreak/>
        <w:t>IL---Swing Voters</w:t>
      </w:r>
    </w:p>
    <w:p w14:paraId="2FE1FB95" w14:textId="6E12D535" w:rsidR="009E6394" w:rsidRDefault="009E6394" w:rsidP="009E6394">
      <w:pPr>
        <w:pStyle w:val="Heading4"/>
      </w:pPr>
      <w:r>
        <w:t>Trump is vulnerable and will lose</w:t>
      </w:r>
      <w:r w:rsidR="00932614">
        <w:t xml:space="preserve"> swing voters</w:t>
      </w:r>
      <w:r>
        <w:t>, but only if Biden can stay on top of messaging.</w:t>
      </w:r>
    </w:p>
    <w:p w14:paraId="0B7D4658" w14:textId="77777777" w:rsidR="009E6394" w:rsidRPr="005D1783" w:rsidRDefault="009E6394" w:rsidP="009E6394">
      <w:r w:rsidRPr="005D1783">
        <w:rPr>
          <w:rStyle w:val="Style13ptBold"/>
        </w:rPr>
        <w:t xml:space="preserve">Bender and Lerer '1/24 </w:t>
      </w:r>
      <w:r>
        <w:t>[Michael and Lisa; 1/24/24; "New Hampshire and Iowa Reveal Broader Weaknesses for Trump;" https://www.nytimes.com/2024/01/24/us/politics/trump-independent-voters.html]</w:t>
      </w:r>
    </w:p>
    <w:p w14:paraId="60004ED2" w14:textId="77777777" w:rsidR="009E6394" w:rsidRPr="003A6DE9" w:rsidRDefault="009E6394" w:rsidP="009E6394">
      <w:pPr>
        <w:rPr>
          <w:sz w:val="16"/>
        </w:rPr>
      </w:pPr>
      <w:r w:rsidRPr="003A6DE9">
        <w:rPr>
          <w:sz w:val="16"/>
        </w:rPr>
        <w:t>For weeks, Donald J. Trump has romped through Iowa and New Hampshire without breaking a sweat, muscling out rivals for the Republican nomination and soaking up adoration from crowds convinced he will be the next president of the United States.</w:t>
      </w:r>
    </w:p>
    <w:p w14:paraId="06DCB89E" w14:textId="77777777" w:rsidR="009E6394" w:rsidRPr="003A6DE9" w:rsidRDefault="009E6394" w:rsidP="009E6394">
      <w:pPr>
        <w:rPr>
          <w:sz w:val="16"/>
        </w:rPr>
      </w:pPr>
      <w:r w:rsidRPr="003A6DE9">
        <w:rPr>
          <w:sz w:val="16"/>
        </w:rPr>
        <w:t>But as Mr. Trump marches steadily toward his party’s nomination, a harsher reality awaits him.</w:t>
      </w:r>
    </w:p>
    <w:p w14:paraId="5CA32F35" w14:textId="77777777" w:rsidR="009E6394" w:rsidRPr="003A6DE9" w:rsidRDefault="009E6394" w:rsidP="009E6394">
      <w:pPr>
        <w:rPr>
          <w:sz w:val="16"/>
        </w:rPr>
      </w:pPr>
      <w:r w:rsidRPr="003A6DE9">
        <w:rPr>
          <w:sz w:val="16"/>
        </w:rPr>
        <w:t xml:space="preserve">Outside the soft bubble of Republican primaries, Mr. </w:t>
      </w:r>
      <w:r w:rsidRPr="00061FC5">
        <w:rPr>
          <w:rStyle w:val="StyleUnderline"/>
        </w:rPr>
        <w:t>Trump’s campaign is confronting enduring vulnerabilities that make his nomination a considerable risk for his party. Those weaknesses were laid bare in New Hampshire</w:t>
      </w:r>
      <w:r w:rsidRPr="003A6DE9">
        <w:rPr>
          <w:sz w:val="16"/>
        </w:rPr>
        <w:t xml:space="preserve"> on Tuesday, </w:t>
      </w:r>
      <w:r w:rsidRPr="00061FC5">
        <w:rPr>
          <w:rStyle w:val="StyleUnderline"/>
        </w:rPr>
        <w:t>where independents, college-educated voters and Republicans unwilling to dismiss his legal jeopardy voted in large numbers for</w:t>
      </w:r>
      <w:r w:rsidRPr="003A6DE9">
        <w:rPr>
          <w:sz w:val="16"/>
        </w:rPr>
        <w:t xml:space="preserve"> his rival, Nikki </w:t>
      </w:r>
      <w:r w:rsidRPr="009E6394">
        <w:rPr>
          <w:rStyle w:val="StyleUnderline"/>
        </w:rPr>
        <w:t>Haley</w:t>
      </w:r>
      <w:r w:rsidRPr="00061FC5">
        <w:rPr>
          <w:rStyle w:val="StyleUnderline"/>
        </w:rPr>
        <w:t>.</w:t>
      </w:r>
    </w:p>
    <w:p w14:paraId="7B56EBBA" w14:textId="77777777" w:rsidR="009E6394" w:rsidRPr="003A6DE9" w:rsidRDefault="009E6394" w:rsidP="009E6394">
      <w:pPr>
        <w:rPr>
          <w:sz w:val="16"/>
        </w:rPr>
      </w:pPr>
      <w:r w:rsidRPr="003A6DE9">
        <w:rPr>
          <w:sz w:val="16"/>
        </w:rPr>
        <w:t xml:space="preserve">Mr. Trump still won easily. The voters opposed to his bid didn’t outnumber the many Republicans clamoring to see him return to power. But </w:t>
      </w:r>
      <w:r w:rsidRPr="00061FC5">
        <w:rPr>
          <w:rStyle w:val="StyleUnderline"/>
        </w:rPr>
        <w:t>the results</w:t>
      </w:r>
      <w:r w:rsidRPr="003A6DE9">
        <w:rPr>
          <w:sz w:val="16"/>
        </w:rPr>
        <w:t xml:space="preserve">, delivered by more than 310,000 voters in a politically divided state, </w:t>
      </w:r>
      <w:r w:rsidRPr="00061FC5">
        <w:rPr>
          <w:rStyle w:val="StyleUnderline"/>
        </w:rPr>
        <w:t>pointed to the trouble ahead for Mr. Trump as the presidential race leaves MAGA world and enters a broader electorate</w:t>
      </w:r>
      <w:r w:rsidRPr="003A6DE9">
        <w:rPr>
          <w:sz w:val="16"/>
        </w:rPr>
        <w:t>, one that rejected him less than four years ago.</w:t>
      </w:r>
    </w:p>
    <w:p w14:paraId="509E38DA" w14:textId="77777777" w:rsidR="009E6394" w:rsidRPr="003A6DE9" w:rsidRDefault="009E6394" w:rsidP="009E6394">
      <w:pPr>
        <w:rPr>
          <w:sz w:val="16"/>
        </w:rPr>
      </w:pPr>
      <w:r w:rsidRPr="003A6DE9">
        <w:rPr>
          <w:rFonts w:hint="eastAsia"/>
          <w:sz w:val="16"/>
        </w:rPr>
        <w:t>“</w:t>
      </w:r>
      <w:r w:rsidRPr="003A6DE9">
        <w:rPr>
          <w:sz w:val="16"/>
        </w:rPr>
        <w:t>When I have people come up to me who voted for Reagan in ’76 and have been conservative their whole life say that they don’t want to vote for Trump again, that’s a problem,” Gov. Ron DeSantis of Florida said Tuesday in an interview with Blaze TV, a conservative media company, just a couple of days after he ended his own campaign and endorsed Mr. Trump. “</w:t>
      </w:r>
      <w:proofErr w:type="gramStart"/>
      <w:r w:rsidRPr="003A6DE9">
        <w:rPr>
          <w:sz w:val="16"/>
        </w:rPr>
        <w:t>So</w:t>
      </w:r>
      <w:proofErr w:type="gramEnd"/>
      <w:r w:rsidRPr="003A6DE9">
        <w:rPr>
          <w:sz w:val="16"/>
        </w:rPr>
        <w:t xml:space="preserve"> he’s got to figure out a way to solve that.”</w:t>
      </w:r>
    </w:p>
    <w:p w14:paraId="60F7EDD1" w14:textId="77777777" w:rsidR="009E6394" w:rsidRPr="003A6DE9" w:rsidRDefault="009E6394" w:rsidP="009E6394">
      <w:pPr>
        <w:rPr>
          <w:sz w:val="16"/>
        </w:rPr>
      </w:pPr>
      <w:r w:rsidRPr="003A6DE9">
        <w:rPr>
          <w:sz w:val="16"/>
        </w:rPr>
        <w:t>President Biden would face his own challenges in a rematch of the 2020 contest. Unlike four years ago, Mr. Biden, 81, is widely disliked and most Americans disapprove of his job performance. Four years older than Mr. Trump, Mr. Biden is facing deep skepticism about his age and is struggling to hold onto the coalition of voters who underpinned his first victory. He has turned to issues like abortion rights and democracy, themes that resonate among his base, independents and even some moderate Republicans.</w:t>
      </w:r>
    </w:p>
    <w:p w14:paraId="226B56F9" w14:textId="77777777" w:rsidR="009E6394" w:rsidRPr="003A6DE9" w:rsidRDefault="009E6394" w:rsidP="009E6394">
      <w:pPr>
        <w:rPr>
          <w:sz w:val="16"/>
        </w:rPr>
      </w:pPr>
      <w:r w:rsidRPr="003A6DE9">
        <w:rPr>
          <w:sz w:val="16"/>
        </w:rPr>
        <w:t>But like Mr. Trump, he faces some doubts from within his own party. Immigration, inflation and his support for Israel in its war in Gaza have chipped away at his support among young voters, Black and Latino voters, and liberals.</w:t>
      </w:r>
    </w:p>
    <w:p w14:paraId="0AF46574" w14:textId="77777777" w:rsidR="009E6394" w:rsidRPr="003A6DE9" w:rsidRDefault="009E6394" w:rsidP="009E6394">
      <w:pPr>
        <w:rPr>
          <w:sz w:val="16"/>
        </w:rPr>
      </w:pPr>
      <w:r w:rsidRPr="003A6DE9">
        <w:rPr>
          <w:rFonts w:hint="eastAsia"/>
          <w:sz w:val="16"/>
        </w:rPr>
        <w:t>“</w:t>
      </w:r>
      <w:r w:rsidRPr="003A6DE9">
        <w:rPr>
          <w:sz w:val="16"/>
        </w:rPr>
        <w:t>The general election really starts now, and you’ve got the two most unpopular political leaders going who are going to be facing off against each other,” Neil Newhouse, a Republican pollster, said. “It’s a lesser-of-two-evils election.”</w:t>
      </w:r>
    </w:p>
    <w:p w14:paraId="5CE4C232" w14:textId="77777777" w:rsidR="009E6394" w:rsidRPr="003E7AC4" w:rsidRDefault="009E6394" w:rsidP="009E6394">
      <w:pPr>
        <w:rPr>
          <w:rStyle w:val="StyleUnderline"/>
        </w:rPr>
      </w:pPr>
      <w:r w:rsidRPr="003A6DE9">
        <w:rPr>
          <w:sz w:val="16"/>
        </w:rPr>
        <w:t xml:space="preserve">Mr. </w:t>
      </w:r>
      <w:r w:rsidRPr="003E7AC4">
        <w:rPr>
          <w:rStyle w:val="StyleUnderline"/>
        </w:rPr>
        <w:t>Trump’s problems,</w:t>
      </w:r>
      <w:r w:rsidRPr="003A6DE9">
        <w:rPr>
          <w:sz w:val="16"/>
        </w:rPr>
        <w:t xml:space="preserve"> however, </w:t>
      </w:r>
      <w:r w:rsidRPr="003E7AC4">
        <w:rPr>
          <w:rStyle w:val="StyleUnderline"/>
        </w:rPr>
        <w:t>go back further</w:t>
      </w:r>
      <w:r w:rsidRPr="003A6DE9">
        <w:rPr>
          <w:sz w:val="16"/>
        </w:rPr>
        <w:t xml:space="preserve">. </w:t>
      </w:r>
      <w:r w:rsidRPr="003E7AC4">
        <w:rPr>
          <w:rStyle w:val="StyleUnderline"/>
        </w:rPr>
        <w:t>His takeover of the Republican Party in 2016 repelled suburban moderates and independents</w:t>
      </w:r>
      <w:r w:rsidRPr="003A6DE9">
        <w:rPr>
          <w:sz w:val="16"/>
        </w:rPr>
        <w:t xml:space="preserve">, </w:t>
      </w:r>
      <w:r w:rsidRPr="003E7AC4">
        <w:rPr>
          <w:rStyle w:val="StyleUnderline"/>
        </w:rPr>
        <w:t>and there’s little evidence he has found a way to draw them back.</w:t>
      </w:r>
    </w:p>
    <w:p w14:paraId="4EFAD4B3" w14:textId="77777777" w:rsidR="009E6394" w:rsidRPr="003A6DE9" w:rsidRDefault="009E6394" w:rsidP="009E6394">
      <w:pPr>
        <w:rPr>
          <w:sz w:val="16"/>
        </w:rPr>
      </w:pPr>
      <w:r w:rsidRPr="003A6DE9">
        <w:rPr>
          <w:sz w:val="16"/>
        </w:rPr>
        <w:t>In New Hampshire, 44 percent of Republican primary voters were independents: Ms. Haley won most of them, 58 percent to 39 percent.</w:t>
      </w:r>
    </w:p>
    <w:p w14:paraId="07BEBD62" w14:textId="77777777" w:rsidR="009E6394" w:rsidRPr="003A6DE9" w:rsidRDefault="009E6394" w:rsidP="009E6394">
      <w:pPr>
        <w:rPr>
          <w:sz w:val="16"/>
        </w:rPr>
      </w:pPr>
      <w:r w:rsidRPr="003A6DE9">
        <w:rPr>
          <w:sz w:val="16"/>
        </w:rPr>
        <w:t xml:space="preserve">Polling suggests many of those voters were not just enamored with a fresh </w:t>
      </w:r>
      <w:proofErr w:type="gramStart"/>
      <w:r w:rsidRPr="003A6DE9">
        <w:rPr>
          <w:sz w:val="16"/>
        </w:rPr>
        <w:t>face, but</w:t>
      </w:r>
      <w:proofErr w:type="gramEnd"/>
      <w:r w:rsidRPr="003A6DE9">
        <w:rPr>
          <w:sz w:val="16"/>
        </w:rPr>
        <w:t xml:space="preserve"> were specifically voting to register their opposition to Mr. Trump. </w:t>
      </w:r>
      <w:r w:rsidRPr="002A591B">
        <w:rPr>
          <w:rStyle w:val="StyleUnderline"/>
        </w:rPr>
        <w:t xml:space="preserve">Four in 10 voters who backed Ms. Haley said their dislike of Mr. Trump was a more important factor in their vote than their approval of Ms. Haley, </w:t>
      </w:r>
      <w:r w:rsidRPr="003A6DE9">
        <w:rPr>
          <w:sz w:val="16"/>
        </w:rPr>
        <w:t>according to exit polls. More than 90 percent said they would be dissatisfied if Mr. Trump won the nomination for a third time.</w:t>
      </w:r>
    </w:p>
    <w:p w14:paraId="3B7410B9" w14:textId="77777777" w:rsidR="009E6394" w:rsidRPr="003A6DE9" w:rsidRDefault="009E6394" w:rsidP="009E6394">
      <w:pPr>
        <w:rPr>
          <w:sz w:val="16"/>
        </w:rPr>
      </w:pPr>
      <w:r w:rsidRPr="003A6DE9">
        <w:rPr>
          <w:sz w:val="16"/>
        </w:rPr>
        <w:t>Mr. Trump had some of the same struggles with independent-minded voters in the Iowa caucuses, a contest that typically draws more conservative, Republican base voters. Exit polls there show that 55 percent of people who identified as independents backed one of Mr. Trump’s opponents.</w:t>
      </w:r>
    </w:p>
    <w:p w14:paraId="6EB264EB" w14:textId="77777777" w:rsidR="009E6394" w:rsidRPr="002A2F65" w:rsidRDefault="009E6394" w:rsidP="009E6394">
      <w:pPr>
        <w:rPr>
          <w:sz w:val="16"/>
        </w:rPr>
      </w:pPr>
      <w:r w:rsidRPr="003A6DE9">
        <w:rPr>
          <w:sz w:val="16"/>
        </w:rPr>
        <w:t xml:space="preserve">Mr. Trump will no doubt win many of these voters in November. But </w:t>
      </w:r>
      <w:r w:rsidRPr="002A591B">
        <w:rPr>
          <w:rStyle w:val="StyleUnderline"/>
        </w:rPr>
        <w:t>the number of Haley supporters telling pollsters they will back Mr. Biden — roughly 40 percent according to state and national polls — is striking</w:t>
      </w:r>
      <w:r w:rsidRPr="003A6DE9">
        <w:rPr>
          <w:sz w:val="16"/>
        </w:rPr>
        <w:t xml:space="preserve">. Even if some of those voters were never Trump voters to begin with, the figure suggests </w:t>
      </w:r>
      <w:proofErr w:type="gramStart"/>
      <w:r w:rsidRPr="003A6DE9">
        <w:rPr>
          <w:sz w:val="16"/>
        </w:rPr>
        <w:t>a large number of</w:t>
      </w:r>
      <w:proofErr w:type="gramEnd"/>
      <w:r w:rsidRPr="003A6DE9">
        <w:rPr>
          <w:sz w:val="16"/>
        </w:rPr>
        <w:t xml:space="preserve"> Republicans, or former Republicans, may not be coming home.</w:t>
      </w:r>
    </w:p>
    <w:p w14:paraId="33673D03" w14:textId="77777777" w:rsidR="00932614" w:rsidRPr="00C5474B" w:rsidRDefault="00932614" w:rsidP="00932614">
      <w:pPr>
        <w:pStyle w:val="Heading4"/>
      </w:pPr>
      <w:r>
        <w:lastRenderedPageBreak/>
        <w:t>Swing voters are key to election.</w:t>
      </w:r>
    </w:p>
    <w:p w14:paraId="1A9C73E9" w14:textId="77777777" w:rsidR="00932614" w:rsidRDefault="00932614" w:rsidP="00932614">
      <w:r>
        <w:t xml:space="preserve">Perry </w:t>
      </w:r>
      <w:r w:rsidRPr="00C5474B">
        <w:rPr>
          <w:rStyle w:val="Style13ptBold"/>
        </w:rPr>
        <w:t>Bacon Jr 4/10</w:t>
      </w:r>
      <w:r>
        <w:t xml:space="preserve">/24 Columnist covering policy, elections, governance and culture “Opinion The three kinds of swing voters — and why they aren’t with Trump or Biden” The Washington Post </w:t>
      </w:r>
      <w:hyperlink r:id="rId7" w:history="1">
        <w:r w:rsidRPr="00491750">
          <w:rPr>
            <w:rStyle w:val="Hyperlink"/>
          </w:rPr>
          <w:t>https://www.washingtonpost.com/opinions/2024/04/10/swing-voters-2024-election-biden-trump/</w:t>
        </w:r>
      </w:hyperlink>
    </w:p>
    <w:p w14:paraId="7F17609F" w14:textId="77777777" w:rsidR="00932614" w:rsidRPr="00EA5E3A" w:rsidRDefault="00932614" w:rsidP="00932614">
      <w:pPr>
        <w:rPr>
          <w:rStyle w:val="StyleUnderline"/>
        </w:rPr>
      </w:pPr>
      <w:r w:rsidRPr="00EA5E3A">
        <w:rPr>
          <w:rStyle w:val="StyleUnderline"/>
        </w:rPr>
        <w:t>There are at least three kinds of swing voters</w:t>
      </w:r>
      <w:r w:rsidRPr="00C5474B">
        <w:rPr>
          <w:sz w:val="16"/>
        </w:rPr>
        <w:t xml:space="preserve">. </w:t>
      </w:r>
      <w:r w:rsidRPr="00EA5E3A">
        <w:rPr>
          <w:rStyle w:val="StyleUnderline"/>
        </w:rPr>
        <w:t xml:space="preserve">And </w:t>
      </w:r>
      <w:r w:rsidRPr="008D3C60">
        <w:rPr>
          <w:rStyle w:val="StyleUnderline"/>
        </w:rPr>
        <w:t>both</w:t>
      </w:r>
      <w:r w:rsidRPr="00C5474B">
        <w:rPr>
          <w:sz w:val="16"/>
        </w:rPr>
        <w:t xml:space="preserve"> President </w:t>
      </w:r>
      <w:r w:rsidRPr="00EA5E3A">
        <w:rPr>
          <w:rStyle w:val="StyleUnderline"/>
        </w:rPr>
        <w:t xml:space="preserve">Biden </w:t>
      </w:r>
      <w:r w:rsidRPr="008D3C60">
        <w:rPr>
          <w:rStyle w:val="StyleUnderline"/>
        </w:rPr>
        <w:t>and</w:t>
      </w:r>
      <w:r w:rsidRPr="00C5474B">
        <w:rPr>
          <w:sz w:val="16"/>
        </w:rPr>
        <w:t xml:space="preserve"> former president Donald </w:t>
      </w:r>
      <w:r w:rsidRPr="00EA5E3A">
        <w:rPr>
          <w:rStyle w:val="StyleUnderline"/>
        </w:rPr>
        <w:t>Trump</w:t>
      </w:r>
      <w:r w:rsidRPr="00C5474B">
        <w:rPr>
          <w:sz w:val="16"/>
        </w:rPr>
        <w:t xml:space="preserve"> </w:t>
      </w:r>
      <w:r w:rsidRPr="00EA5E3A">
        <w:rPr>
          <w:rStyle w:val="StyleUnderline"/>
        </w:rPr>
        <w:t xml:space="preserve">should be very worried about their </w:t>
      </w:r>
      <w:r w:rsidRPr="00EA5E3A">
        <w:rPr>
          <w:rStyle w:val="Emphasis"/>
        </w:rPr>
        <w:t>standing</w:t>
      </w:r>
      <w:r w:rsidRPr="00EA5E3A">
        <w:rPr>
          <w:rStyle w:val="StyleUnderline"/>
        </w:rPr>
        <w:t xml:space="preserve"> with </w:t>
      </w:r>
      <w:r w:rsidRPr="00EA5E3A">
        <w:rPr>
          <w:rStyle w:val="Emphasis"/>
        </w:rPr>
        <w:t>all three</w:t>
      </w:r>
      <w:r w:rsidRPr="00EA5E3A">
        <w:rPr>
          <w:rStyle w:val="StyleUnderline"/>
        </w:rPr>
        <w:t xml:space="preserve"> this election cycle.</w:t>
      </w:r>
    </w:p>
    <w:p w14:paraId="3EE2AFB2" w14:textId="77777777" w:rsidR="00932614" w:rsidRPr="00C5474B" w:rsidRDefault="00932614" w:rsidP="00932614">
      <w:pPr>
        <w:rPr>
          <w:sz w:val="16"/>
        </w:rPr>
      </w:pPr>
      <w:r w:rsidRPr="00C5474B">
        <w:rPr>
          <w:sz w:val="16"/>
        </w:rPr>
        <w:t xml:space="preserve">First, there are the </w:t>
      </w:r>
      <w:r w:rsidRPr="00EA5E3A">
        <w:rPr>
          <w:rStyle w:val="Emphasis"/>
        </w:rPr>
        <w:t>switchers</w:t>
      </w:r>
      <w:r w:rsidRPr="00C5474B">
        <w:rPr>
          <w:sz w:val="16"/>
        </w:rPr>
        <w:t xml:space="preserve">: those </w:t>
      </w:r>
      <w:r w:rsidRPr="00C5474B">
        <w:rPr>
          <w:rStyle w:val="StyleUnderline"/>
        </w:rPr>
        <w:t>who backed one major party</w:t>
      </w:r>
      <w:r w:rsidRPr="00C5474B">
        <w:rPr>
          <w:sz w:val="16"/>
        </w:rPr>
        <w:t xml:space="preserve"> in a presidential election </w:t>
      </w:r>
      <w:r w:rsidRPr="00C5474B">
        <w:rPr>
          <w:rStyle w:val="StyleUnderline"/>
        </w:rPr>
        <w:t>but then shifted to the other four years later</w:t>
      </w:r>
      <w:r w:rsidRPr="00C5474B">
        <w:rPr>
          <w:sz w:val="16"/>
        </w:rPr>
        <w:t>. These are the kind of people who both changed and confounded the world by voting for Barack Obama in 2012 and Donald Trump in 2016.</w:t>
      </w:r>
    </w:p>
    <w:p w14:paraId="197B03ED" w14:textId="77777777" w:rsidR="00932614" w:rsidRPr="00C5474B" w:rsidRDefault="00932614" w:rsidP="00932614">
      <w:pPr>
        <w:rPr>
          <w:sz w:val="16"/>
        </w:rPr>
      </w:pPr>
      <w:r w:rsidRPr="00C5474B">
        <w:rPr>
          <w:sz w:val="16"/>
        </w:rPr>
        <w:t xml:space="preserve">We don’t have precise data on this group because voters aren’t required to list who they supported in previous elections. But political scientist Alan Abramowitz estimates, </w:t>
      </w:r>
      <w:r w:rsidRPr="00C5474B">
        <w:rPr>
          <w:rStyle w:val="StyleUnderline"/>
        </w:rPr>
        <w:t xml:space="preserve">based on polling from the American National Election Studies, that about </w:t>
      </w:r>
      <w:r w:rsidRPr="00C5474B">
        <w:rPr>
          <w:rStyle w:val="Emphasis"/>
        </w:rPr>
        <w:t>6 percent of Americans</w:t>
      </w:r>
      <w:r w:rsidRPr="00C5474B">
        <w:rPr>
          <w:rStyle w:val="StyleUnderline"/>
        </w:rPr>
        <w:t xml:space="preserve"> who voted in both </w:t>
      </w:r>
      <w:r w:rsidRPr="00C5474B">
        <w:rPr>
          <w:rStyle w:val="Emphasis"/>
        </w:rPr>
        <w:t>2016</w:t>
      </w:r>
      <w:r w:rsidRPr="00C5474B">
        <w:rPr>
          <w:rStyle w:val="StyleUnderline"/>
        </w:rPr>
        <w:t xml:space="preserve"> and </w:t>
      </w:r>
      <w:r w:rsidRPr="00C5474B">
        <w:rPr>
          <w:rStyle w:val="Emphasis"/>
        </w:rPr>
        <w:t>2020</w:t>
      </w:r>
      <w:r w:rsidRPr="00C5474B">
        <w:rPr>
          <w:rStyle w:val="StyleUnderline"/>
        </w:rPr>
        <w:t xml:space="preserve"> backed </w:t>
      </w:r>
      <w:r w:rsidRPr="00C5474B">
        <w:rPr>
          <w:rStyle w:val="Emphasis"/>
        </w:rPr>
        <w:t>different parties</w:t>
      </w:r>
      <w:r w:rsidRPr="00C5474B">
        <w:rPr>
          <w:rStyle w:val="StyleUnderline"/>
        </w:rPr>
        <w:t xml:space="preserve"> in each election</w:t>
      </w:r>
      <w:r w:rsidRPr="00C5474B">
        <w:rPr>
          <w:sz w:val="16"/>
        </w:rPr>
        <w:t xml:space="preserve">. About </w:t>
      </w:r>
      <w:r w:rsidRPr="00C5474B">
        <w:rPr>
          <w:rStyle w:val="StyleUnderline"/>
        </w:rPr>
        <w:t>two-thirds of this group went from Trump in 2016 to Biden in 2020, while only a third went from Hillary Clinton in 2016 to Trump</w:t>
      </w:r>
      <w:r w:rsidRPr="00C5474B">
        <w:rPr>
          <w:sz w:val="16"/>
        </w:rPr>
        <w:t>.</w:t>
      </w:r>
    </w:p>
    <w:p w14:paraId="1F5260C9" w14:textId="77777777" w:rsidR="00932614" w:rsidRPr="00C5474B" w:rsidRDefault="00932614" w:rsidP="00932614">
      <w:pPr>
        <w:rPr>
          <w:sz w:val="16"/>
        </w:rPr>
      </w:pPr>
      <w:r w:rsidRPr="00C5474B">
        <w:rPr>
          <w:sz w:val="16"/>
        </w:rPr>
        <w:t>That was a big change from the 2016 election, when Obama-Trump voters vastly outnumbered the Romney-Clinton switchers.</w:t>
      </w:r>
    </w:p>
    <w:p w14:paraId="3657AFA6" w14:textId="77777777" w:rsidR="00932614" w:rsidRPr="00C5474B" w:rsidRDefault="00932614" w:rsidP="00932614">
      <w:pPr>
        <w:rPr>
          <w:sz w:val="16"/>
        </w:rPr>
      </w:pPr>
      <w:r w:rsidRPr="00C5474B">
        <w:rPr>
          <w:rStyle w:val="StyleUnderline"/>
        </w:rPr>
        <w:t xml:space="preserve">Who </w:t>
      </w:r>
      <w:proofErr w:type="gramStart"/>
      <w:r w:rsidRPr="00C5474B">
        <w:rPr>
          <w:rStyle w:val="StyleUnderline"/>
        </w:rPr>
        <w:t>are</w:t>
      </w:r>
      <w:proofErr w:type="gramEnd"/>
      <w:r w:rsidRPr="00C5474B">
        <w:rPr>
          <w:rStyle w:val="StyleUnderline"/>
        </w:rPr>
        <w:t xml:space="preserve"> the Trump 2016/Biden 2020 voters likely to support this November? It’s hard to say</w:t>
      </w:r>
      <w:r w:rsidRPr="00C5474B">
        <w:rPr>
          <w:sz w:val="16"/>
        </w:rPr>
        <w:t xml:space="preserve">. </w:t>
      </w:r>
      <w:r w:rsidRPr="00C5474B">
        <w:rPr>
          <w:rStyle w:val="StyleUnderline"/>
        </w:rPr>
        <w:t xml:space="preserve">This is a very </w:t>
      </w:r>
      <w:r w:rsidRPr="00C5474B">
        <w:rPr>
          <w:rStyle w:val="Emphasis"/>
        </w:rPr>
        <w:t>small segm</w:t>
      </w:r>
      <w:r w:rsidRPr="00C5474B">
        <w:rPr>
          <w:rStyle w:val="StyleUnderline"/>
        </w:rPr>
        <w:t xml:space="preserve">ent of the overall electorate and hence </w:t>
      </w:r>
      <w:r w:rsidRPr="00C5474B">
        <w:rPr>
          <w:rStyle w:val="Emphasis"/>
        </w:rPr>
        <w:t>hard to poll.</w:t>
      </w:r>
      <w:r w:rsidRPr="00C5474B">
        <w:rPr>
          <w:sz w:val="16"/>
        </w:rPr>
        <w:t xml:space="preserve"> I suspect </w:t>
      </w:r>
      <w:r w:rsidRPr="00C5474B">
        <w:rPr>
          <w:rStyle w:val="StyleUnderline"/>
        </w:rPr>
        <w:t xml:space="preserve">some are part of the 20 percent of the electorate journalists have dubbed “double haters”: </w:t>
      </w:r>
      <w:r w:rsidRPr="00C5474B">
        <w:rPr>
          <w:rStyle w:val="Emphasis"/>
        </w:rPr>
        <w:t>people who dislike both major-party candidates.</w:t>
      </w:r>
      <w:r w:rsidRPr="00C5474B">
        <w:rPr>
          <w:sz w:val="16"/>
        </w:rPr>
        <w:t xml:space="preserve"> (Polls conflict about which candidate is doing better among this group.)</w:t>
      </w:r>
    </w:p>
    <w:p w14:paraId="5CFA48B9" w14:textId="77777777" w:rsidR="00932614" w:rsidRPr="00C5474B" w:rsidRDefault="00932614" w:rsidP="00932614">
      <w:pPr>
        <w:rPr>
          <w:sz w:val="16"/>
        </w:rPr>
      </w:pPr>
      <w:r w:rsidRPr="00C5474B">
        <w:rPr>
          <w:sz w:val="16"/>
        </w:rPr>
        <w:t>But we do have one recent piece of data about Obama-Trump-Biden voters, and it’s not comforting for either candidate. Ballotpedia has tracked 25 counties in 16 states that backed Obama in 2008 and 2012, Trump in 2016, and Biden in 2020 — meaning they swung with the country. Most Obama-Trump-Biden counties are modest in size and outside huge metropolitan areas. Some are in key swing states, such as Saginaw County, Mich., and Erie County, Pa. The biggest is Florida’s Pinellas County, which is home to about 1 million people and the city of St. Petersburg.</w:t>
      </w:r>
    </w:p>
    <w:p w14:paraId="08C4BDBF" w14:textId="77777777" w:rsidR="00932614" w:rsidRPr="00C5474B" w:rsidRDefault="00932614" w:rsidP="00932614">
      <w:pPr>
        <w:rPr>
          <w:sz w:val="16"/>
        </w:rPr>
      </w:pPr>
      <w:r w:rsidRPr="00C5474B">
        <w:rPr>
          <w:sz w:val="16"/>
        </w:rPr>
        <w:t xml:space="preserve">In 2022, the parties split these counties almost exactly evenly. There </w:t>
      </w:r>
      <w:proofErr w:type="gramStart"/>
      <w:r w:rsidRPr="00C5474B">
        <w:rPr>
          <w:sz w:val="16"/>
        </w:rPr>
        <w:t>were</w:t>
      </w:r>
      <w:proofErr w:type="gramEnd"/>
      <w:r w:rsidRPr="00C5474B">
        <w:rPr>
          <w:sz w:val="16"/>
        </w:rPr>
        <w:t xml:space="preserve"> a total of 36 gubernatorial and U.S. Senate elections in the states that include these 25 swing counties. (Not all states had a gubernatorial or Senate election, and some had both.) The Democrats were ahead at the county level in these Senate and gubernatorial races in 19 </w:t>
      </w:r>
      <w:proofErr w:type="gramStart"/>
      <w:r w:rsidRPr="00C5474B">
        <w:rPr>
          <w:sz w:val="16"/>
        </w:rPr>
        <w:t>instances;</w:t>
      </w:r>
      <w:proofErr w:type="gramEnd"/>
      <w:r w:rsidRPr="00C5474B">
        <w:rPr>
          <w:sz w:val="16"/>
        </w:rPr>
        <w:t xml:space="preserve"> the Republicans 17. </w:t>
      </w:r>
      <w:proofErr w:type="gramStart"/>
      <w:r w:rsidRPr="00C5474B">
        <w:rPr>
          <w:sz w:val="16"/>
        </w:rPr>
        <w:t>So</w:t>
      </w:r>
      <w:proofErr w:type="gramEnd"/>
      <w:r w:rsidRPr="00C5474B">
        <w:rPr>
          <w:sz w:val="16"/>
        </w:rPr>
        <w:t xml:space="preserve"> these counties as a group aren’t as Republican as they were in 2016 (when Trump won them all) or as Democratic as in 2020 (when Biden won them all).</w:t>
      </w:r>
    </w:p>
    <w:p w14:paraId="7EB0085F" w14:textId="77777777" w:rsidR="00932614" w:rsidRPr="00C5474B" w:rsidRDefault="00932614" w:rsidP="00932614">
      <w:pPr>
        <w:rPr>
          <w:sz w:val="16"/>
        </w:rPr>
      </w:pPr>
      <w:r w:rsidRPr="00C5474B">
        <w:rPr>
          <w:sz w:val="16"/>
        </w:rPr>
        <w:t>[Graph omitted]</w:t>
      </w:r>
    </w:p>
    <w:p w14:paraId="423E295C" w14:textId="77777777" w:rsidR="00932614" w:rsidRPr="00C5474B" w:rsidRDefault="00932614" w:rsidP="00932614">
      <w:pPr>
        <w:rPr>
          <w:sz w:val="16"/>
        </w:rPr>
      </w:pPr>
      <w:r w:rsidRPr="00C5474B">
        <w:rPr>
          <w:rStyle w:val="StyleUnderline"/>
        </w:rPr>
        <w:t>The second kind of swing voters are</w:t>
      </w:r>
      <w:r w:rsidRPr="00C5474B">
        <w:rPr>
          <w:sz w:val="16"/>
        </w:rPr>
        <w:t xml:space="preserve"> the </w:t>
      </w:r>
      <w:proofErr w:type="spellStart"/>
      <w:r w:rsidRPr="00C5474B">
        <w:rPr>
          <w:rStyle w:val="StyleUnderline"/>
        </w:rPr>
        <w:t>occasionals</w:t>
      </w:r>
      <w:proofErr w:type="spellEnd"/>
      <w:r w:rsidRPr="00C5474B">
        <w:rPr>
          <w:rStyle w:val="StyleUnderline"/>
        </w:rPr>
        <w:t xml:space="preserve">: those who </w:t>
      </w:r>
      <w:r w:rsidRPr="00C5474B">
        <w:rPr>
          <w:rStyle w:val="Emphasis"/>
        </w:rPr>
        <w:t>alternate</w:t>
      </w:r>
      <w:r w:rsidRPr="00C5474B">
        <w:rPr>
          <w:rStyle w:val="StyleUnderline"/>
        </w:rPr>
        <w:t xml:space="preserve"> between voting and not voting. Millions of Americans sit out local and state elections in odd-numbered years — and even the congressional midterms — but then vote in presidential races</w:t>
      </w:r>
      <w:r w:rsidRPr="00C5474B">
        <w:rPr>
          <w:sz w:val="16"/>
        </w:rPr>
        <w:t>. In recent years, however, we’ve seen huge differences even in presidential elections. Significantly more people voted in 2020 (about 67 percent of voting-eligible citizens) compared with 2016 (61 percent) and 2012 (62 percent). Trump received 11 million more votes in 2020 than in 2016; Biden was 15 million votes ahead of Clinton.</w:t>
      </w:r>
    </w:p>
    <w:p w14:paraId="65C58A35" w14:textId="77777777" w:rsidR="00932614" w:rsidRPr="00C5474B" w:rsidRDefault="00932614" w:rsidP="00932614">
      <w:pPr>
        <w:rPr>
          <w:sz w:val="16"/>
        </w:rPr>
      </w:pPr>
      <w:r w:rsidRPr="00C5474B">
        <w:rPr>
          <w:sz w:val="16"/>
        </w:rPr>
        <w:t xml:space="preserve">Americans younger than 45, people of color, lower-income people and those who aren’t that politically engaged tend to vote at lower levels. </w:t>
      </w:r>
      <w:proofErr w:type="gramStart"/>
      <w:r w:rsidRPr="00C5474B">
        <w:rPr>
          <w:sz w:val="16"/>
        </w:rPr>
        <w:t>So</w:t>
      </w:r>
      <w:proofErr w:type="gramEnd"/>
      <w:r w:rsidRPr="00C5474B">
        <w:rPr>
          <w:sz w:val="16"/>
        </w:rPr>
        <w:t xml:space="preserve"> in the past, higher-turnout elections (presidential races in particular) generally favored Democrats because those elections drew more people of color and more younger people, two left-leaning blocs. In 2020, Biden won a clear majority (about 56 percent) of those who didn’t vote in 2016, according to the left-leaning data firm </w:t>
      </w:r>
      <w:proofErr w:type="spellStart"/>
      <w:r w:rsidRPr="00C5474B">
        <w:rPr>
          <w:sz w:val="16"/>
        </w:rPr>
        <w:t>Catalist</w:t>
      </w:r>
      <w:proofErr w:type="spellEnd"/>
      <w:r w:rsidRPr="00C5474B">
        <w:rPr>
          <w:sz w:val="16"/>
        </w:rPr>
        <w:t>.</w:t>
      </w:r>
    </w:p>
    <w:p w14:paraId="665400A6" w14:textId="77777777" w:rsidR="00932614" w:rsidRPr="00C5474B" w:rsidRDefault="00932614" w:rsidP="00932614">
      <w:pPr>
        <w:rPr>
          <w:sz w:val="16"/>
        </w:rPr>
      </w:pPr>
      <w:r w:rsidRPr="00C5474B">
        <w:rPr>
          <w:sz w:val="16"/>
        </w:rPr>
        <w:t xml:space="preserve">But high turnout might not guarantee victory for Democrats this year — nor would low turnout doom them. Democrats are doing </w:t>
      </w:r>
      <w:proofErr w:type="gramStart"/>
      <w:r w:rsidRPr="00C5474B">
        <w:rPr>
          <w:sz w:val="16"/>
        </w:rPr>
        <w:t>really well</w:t>
      </w:r>
      <w:proofErr w:type="gramEnd"/>
      <w:r w:rsidRPr="00C5474B">
        <w:rPr>
          <w:sz w:val="16"/>
        </w:rPr>
        <w:t xml:space="preserve"> in special elections with very light overall turnout, likely because a core of older, liberal upper-income White political junkies is fixated on defeating the Trump-era Republican Party. Meanwhile, some polls suggest that Americans who aren’t sure whether they will vote prefer Trump over Biden.</w:t>
      </w:r>
    </w:p>
    <w:p w14:paraId="3FA9C1A3" w14:textId="77777777" w:rsidR="00932614" w:rsidRPr="00C5474B" w:rsidRDefault="00932614" w:rsidP="00932614">
      <w:pPr>
        <w:rPr>
          <w:sz w:val="16"/>
        </w:rPr>
      </w:pPr>
      <w:r w:rsidRPr="00C5474B">
        <w:rPr>
          <w:sz w:val="16"/>
        </w:rPr>
        <w:t>[Graph omitted]</w:t>
      </w:r>
    </w:p>
    <w:p w14:paraId="6E76622E" w14:textId="77777777" w:rsidR="00932614" w:rsidRPr="00C5474B" w:rsidRDefault="00932614" w:rsidP="00932614">
      <w:pPr>
        <w:rPr>
          <w:sz w:val="16"/>
        </w:rPr>
      </w:pPr>
      <w:r w:rsidRPr="00C5474B">
        <w:rPr>
          <w:sz w:val="16"/>
        </w:rPr>
        <w:t xml:space="preserve">Ultimately, what matters is what kinds of people turn out in higher or lower numbers, particularly in swing states. For Biden, an ideal scenario is if young and Black voters who disapprove of him but lean left on policy vote at high rates; urban and suburban women </w:t>
      </w:r>
      <w:r w:rsidRPr="00C5474B">
        <w:rPr>
          <w:sz w:val="16"/>
        </w:rPr>
        <w:lastRenderedPageBreak/>
        <w:t>who strongly support abortion rights remain extra-engaged, as they were in 2022; and some of the working-class Latino and White Americans who often don’t vote but were excited by Trump in either 2016 or 2020 decide to stay home. Trump should hope for more White Christian voters and fewer young and Black voters.</w:t>
      </w:r>
    </w:p>
    <w:p w14:paraId="4EA161FE" w14:textId="77777777" w:rsidR="00932614" w:rsidRPr="00C5474B" w:rsidRDefault="00932614" w:rsidP="00932614">
      <w:pPr>
        <w:rPr>
          <w:sz w:val="16"/>
        </w:rPr>
      </w:pPr>
      <w:r w:rsidRPr="00C5474B">
        <w:rPr>
          <w:rStyle w:val="StyleUnderline"/>
        </w:rPr>
        <w:t xml:space="preserve">The third group of swing voters are the </w:t>
      </w:r>
      <w:proofErr w:type="gramStart"/>
      <w:r w:rsidRPr="00C5474B">
        <w:rPr>
          <w:rStyle w:val="StyleUnderline"/>
        </w:rPr>
        <w:t>third-partiers</w:t>
      </w:r>
      <w:proofErr w:type="gramEnd"/>
      <w:r w:rsidRPr="00C5474B">
        <w:rPr>
          <w:rStyle w:val="StyleUnderline"/>
        </w:rPr>
        <w:t>: those who go from voting for a major party to a third party or vice versa.</w:t>
      </w:r>
      <w:r w:rsidRPr="00C5474B">
        <w:rPr>
          <w:sz w:val="16"/>
        </w:rPr>
        <w:t xml:space="preserve"> About 6 percent of Americans voted third party in 2016, but that dropped to 2 percent in 2020. Among those who voted third party in 2016, 53 percent backed Biden in 2020 and 36 percent picked Trump, and 10 percent again voted third-party, according to Pew.</w:t>
      </w:r>
    </w:p>
    <w:p w14:paraId="20391AAD" w14:textId="77777777" w:rsidR="00932614" w:rsidRPr="00C5474B" w:rsidRDefault="00932614" w:rsidP="00932614">
      <w:pPr>
        <w:rPr>
          <w:sz w:val="16"/>
        </w:rPr>
      </w:pPr>
      <w:r w:rsidRPr="00C5474B">
        <w:rPr>
          <w:rStyle w:val="StyleUnderline"/>
        </w:rPr>
        <w:t xml:space="preserve">Polls suggest the third-party contingent will be larger in 2024 than it was in 2020 and perhaps even 2016. Many Americans are dissatisfied with both Trump and Biden. But unlike in 2016, it’s </w:t>
      </w:r>
      <w:r w:rsidRPr="00C5474B">
        <w:rPr>
          <w:rStyle w:val="Emphasis"/>
        </w:rPr>
        <w:t>not clear</w:t>
      </w:r>
      <w:r w:rsidRPr="00C5474B">
        <w:rPr>
          <w:rStyle w:val="StyleUnderline"/>
        </w:rPr>
        <w:t xml:space="preserve"> that the third-party vote will come largely from people who would have otherwise backed Democrats</w:t>
      </w:r>
      <w:r w:rsidRPr="00C5474B">
        <w:rPr>
          <w:sz w:val="16"/>
        </w:rPr>
        <w:t xml:space="preserve">. Robert F. Kennedy Jr. </w:t>
      </w:r>
      <w:proofErr w:type="gramStart"/>
      <w:r w:rsidRPr="00C5474B">
        <w:rPr>
          <w:sz w:val="16"/>
        </w:rPr>
        <w:t>in particular is</w:t>
      </w:r>
      <w:proofErr w:type="gramEnd"/>
      <w:r w:rsidRPr="00C5474B">
        <w:rPr>
          <w:sz w:val="16"/>
        </w:rPr>
        <w:t xml:space="preserve"> drawing voters from both parties, and both Biden’s and Trump’s campaigns are wary of him.</w:t>
      </w:r>
    </w:p>
    <w:p w14:paraId="49C12AAD" w14:textId="77777777" w:rsidR="00932614" w:rsidRPr="00C5474B" w:rsidRDefault="00932614" w:rsidP="00932614">
      <w:pPr>
        <w:rPr>
          <w:sz w:val="16"/>
        </w:rPr>
      </w:pPr>
      <w:r w:rsidRPr="00C5474B">
        <w:rPr>
          <w:sz w:val="16"/>
        </w:rPr>
        <w:t>[Graph omitted]</w:t>
      </w:r>
    </w:p>
    <w:p w14:paraId="128F01CC" w14:textId="77777777" w:rsidR="00932614" w:rsidRPr="00C5474B" w:rsidRDefault="00932614" w:rsidP="00932614">
      <w:pPr>
        <w:rPr>
          <w:sz w:val="16"/>
        </w:rPr>
      </w:pPr>
      <w:proofErr w:type="gramStart"/>
      <w:r w:rsidRPr="00C5474B">
        <w:rPr>
          <w:rStyle w:val="StyleUnderline"/>
        </w:rPr>
        <w:t>So</w:t>
      </w:r>
      <w:proofErr w:type="gramEnd"/>
      <w:r w:rsidRPr="00C5474B">
        <w:rPr>
          <w:rStyle w:val="StyleUnderline"/>
        </w:rPr>
        <w:t xml:space="preserve"> things are complicated</w:t>
      </w:r>
      <w:r w:rsidRPr="00C5474B">
        <w:rPr>
          <w:sz w:val="16"/>
        </w:rPr>
        <w:t xml:space="preserve"> — much more so than four years ago. Back then, it was obvious which swings Biden needed to defeat Trump and that they were likely to happen. Democratic leaders were focused on increasing Black and youth turnout compared with 2016. Some leftist voters who refused to vote for Clinton were horrified by Trump’s presidency and therefore more willing to support whoever was the Democratic presidential nominee. Biden’s moderate brand made him an ideal candidate to appeal to some Republicans who had backed Trump in 2016. Trump’s divisive presidency meant he was unlikely to win many Democrats who had supported Clinton.</w:t>
      </w:r>
    </w:p>
    <w:p w14:paraId="1344A583" w14:textId="77777777" w:rsidR="00932614" w:rsidRPr="00C5474B" w:rsidRDefault="00932614" w:rsidP="00932614">
      <w:pPr>
        <w:rPr>
          <w:sz w:val="16"/>
        </w:rPr>
      </w:pPr>
      <w:r w:rsidRPr="00C5474B">
        <w:rPr>
          <w:sz w:val="16"/>
        </w:rPr>
        <w:t xml:space="preserve">Now, </w:t>
      </w:r>
      <w:r w:rsidRPr="00C5474B">
        <w:rPr>
          <w:rStyle w:val="StyleUnderline"/>
        </w:rPr>
        <w:t>there are obvious signs of trouble for Biden among all three groups of swing voters</w:t>
      </w:r>
      <w:r w:rsidRPr="00C5474B">
        <w:rPr>
          <w:sz w:val="16"/>
        </w:rPr>
        <w:t xml:space="preserve">. Black voters and young voters’ lukewarm feelings about Biden are likely to reduce their turnout. Some leftists might support a third-party candidate or not vote at all in protest of the president’s Gaza policies. I doubt Biden’s </w:t>
      </w:r>
      <w:proofErr w:type="gramStart"/>
      <w:r w:rsidRPr="00C5474B">
        <w:rPr>
          <w:sz w:val="16"/>
        </w:rPr>
        <w:t>fairly liberal</w:t>
      </w:r>
      <w:proofErr w:type="gramEnd"/>
      <w:r w:rsidRPr="00C5474B">
        <w:rPr>
          <w:sz w:val="16"/>
        </w:rPr>
        <w:t xml:space="preserve"> record will appeal to people conservative enough to have voted for Trump in 2020.</w:t>
      </w:r>
    </w:p>
    <w:p w14:paraId="4B8E411F" w14:textId="77777777" w:rsidR="00932614" w:rsidRPr="00C5474B" w:rsidRDefault="00932614" w:rsidP="00932614">
      <w:pPr>
        <w:rPr>
          <w:sz w:val="16"/>
        </w:rPr>
      </w:pPr>
      <w:r w:rsidRPr="00C5474B">
        <w:rPr>
          <w:rStyle w:val="StyleUnderline"/>
        </w:rPr>
        <w:t xml:space="preserve">But there is little evidence Trump is </w:t>
      </w:r>
      <w:r w:rsidRPr="00C5474B">
        <w:rPr>
          <w:rStyle w:val="Emphasis"/>
        </w:rPr>
        <w:t>winning over</w:t>
      </w:r>
      <w:r w:rsidRPr="00C5474B">
        <w:rPr>
          <w:rStyle w:val="StyleUnderline"/>
        </w:rPr>
        <w:t xml:space="preserve"> many </w:t>
      </w:r>
      <w:r w:rsidRPr="00C5474B">
        <w:rPr>
          <w:rStyle w:val="Emphasis"/>
        </w:rPr>
        <w:t>Biden voters,</w:t>
      </w:r>
      <w:r w:rsidRPr="00C5474B">
        <w:rPr>
          <w:rStyle w:val="StyleUnderline"/>
        </w:rPr>
        <w:t xml:space="preserve"> either</w:t>
      </w:r>
      <w:r w:rsidRPr="00C5474B">
        <w:rPr>
          <w:sz w:val="16"/>
        </w:rPr>
        <w:t>. Kennedy is pulling votes from him, too. And the 2018, 2020 and 2022 elections suggest there is a high-turnout, anti-Trump majority in key states such as Michigan.</w:t>
      </w:r>
    </w:p>
    <w:p w14:paraId="2B651462" w14:textId="77777777" w:rsidR="00932614" w:rsidRPr="00C5474B" w:rsidRDefault="00932614" w:rsidP="00932614">
      <w:pPr>
        <w:rPr>
          <w:sz w:val="16"/>
        </w:rPr>
      </w:pPr>
      <w:r w:rsidRPr="00C5474B">
        <w:rPr>
          <w:rStyle w:val="Emphasis"/>
        </w:rPr>
        <w:t>Swing voters will matter</w:t>
      </w:r>
      <w:r w:rsidRPr="00C5474B">
        <w:rPr>
          <w:sz w:val="16"/>
        </w:rPr>
        <w:t xml:space="preserve">. But six months from Election Day, it’s </w:t>
      </w:r>
      <w:proofErr w:type="gramStart"/>
      <w:r w:rsidRPr="00C5474B">
        <w:rPr>
          <w:sz w:val="16"/>
        </w:rPr>
        <w:t>really hard</w:t>
      </w:r>
      <w:proofErr w:type="gramEnd"/>
      <w:r w:rsidRPr="00C5474B">
        <w:rPr>
          <w:sz w:val="16"/>
        </w:rPr>
        <w:t xml:space="preserve"> to figure out how they will swing.</w:t>
      </w:r>
    </w:p>
    <w:p w14:paraId="5FCBD070" w14:textId="77777777" w:rsidR="00932614" w:rsidRPr="008D4160" w:rsidRDefault="00932614" w:rsidP="00932614">
      <w:pPr>
        <w:rPr>
          <w:sz w:val="16"/>
        </w:rPr>
      </w:pPr>
    </w:p>
    <w:p w14:paraId="4CD671CC" w14:textId="77777777" w:rsidR="009E6394" w:rsidRPr="00BF0437" w:rsidRDefault="009E6394" w:rsidP="009E6394"/>
    <w:p w14:paraId="59D884A3" w14:textId="77777777" w:rsidR="009E6394" w:rsidRPr="009E6394" w:rsidRDefault="009E6394" w:rsidP="009E6394"/>
    <w:p w14:paraId="1420533A" w14:textId="77777777" w:rsidR="009E6394" w:rsidRDefault="009E6394" w:rsidP="009E6394">
      <w:pPr>
        <w:pStyle w:val="Heading3"/>
      </w:pPr>
      <w:r>
        <w:lastRenderedPageBreak/>
        <w:t>IL---AT: Democracy Focus Bad</w:t>
      </w:r>
    </w:p>
    <w:p w14:paraId="37259789" w14:textId="77777777" w:rsidR="009E6394" w:rsidRPr="000E5E11" w:rsidRDefault="009E6394" w:rsidP="009E6394">
      <w:pPr>
        <w:pStyle w:val="Heading4"/>
      </w:pPr>
      <w:r>
        <w:t>Biden’s campaign is well balanced between democracy and kitchen table issues now.</w:t>
      </w:r>
    </w:p>
    <w:p w14:paraId="383336D7" w14:textId="77777777" w:rsidR="009E6394" w:rsidRPr="000E5E11" w:rsidRDefault="009E6394" w:rsidP="009E6394">
      <w:r>
        <w:t xml:space="preserve">Reid J. </w:t>
      </w:r>
      <w:r w:rsidRPr="000E5E11">
        <w:rPr>
          <w:rStyle w:val="Style13ptBold"/>
        </w:rPr>
        <w:t>Epstein</w:t>
      </w:r>
      <w:r>
        <w:t xml:space="preserve"> </w:t>
      </w:r>
      <w:r w:rsidRPr="000E5E11">
        <w:rPr>
          <w:rStyle w:val="Style13ptBold"/>
        </w:rPr>
        <w:t>and</w:t>
      </w:r>
      <w:r>
        <w:t xml:space="preserve"> Nicholas </w:t>
      </w:r>
      <w:r w:rsidRPr="000E5E11">
        <w:rPr>
          <w:rStyle w:val="Style13ptBold"/>
        </w:rPr>
        <w:t>Nehamas 6/1</w:t>
      </w:r>
      <w:r>
        <w:t>/24 reporter and political correspondent for the Times “Democrats Push Biden to Make Trump’s Felonies a Top 2024 Issue”  NYT https://www.nytimes.com/2024/06/01/us/politics/trump-conviction-biden-democrats.html</w:t>
      </w:r>
    </w:p>
    <w:p w14:paraId="1FCBA84E" w14:textId="77777777" w:rsidR="009E6394" w:rsidRPr="00B57EAE" w:rsidRDefault="009E6394" w:rsidP="009E6394">
      <w:pPr>
        <w:rPr>
          <w:sz w:val="16"/>
        </w:rPr>
      </w:pPr>
      <w:r w:rsidRPr="00B57EAE">
        <w:rPr>
          <w:sz w:val="16"/>
        </w:rPr>
        <w:t xml:space="preserve">Mr. </w:t>
      </w:r>
      <w:r w:rsidRPr="000E5E11">
        <w:rPr>
          <w:rStyle w:val="StyleUnderline"/>
        </w:rPr>
        <w:t>Biden</w:t>
      </w:r>
      <w:r w:rsidRPr="00B57EAE">
        <w:rPr>
          <w:sz w:val="16"/>
        </w:rPr>
        <w:t xml:space="preserve"> himself </w:t>
      </w:r>
      <w:r w:rsidRPr="000E5E11">
        <w:rPr>
          <w:rStyle w:val="StyleUnderline"/>
        </w:rPr>
        <w:t>has deployed a two-pronged strategy, speaking carefully about</w:t>
      </w:r>
      <w:r w:rsidRPr="00B57EAE">
        <w:rPr>
          <w:sz w:val="16"/>
        </w:rPr>
        <w:t xml:space="preserve"> Mr. </w:t>
      </w:r>
      <w:r w:rsidRPr="000E5E11">
        <w:rPr>
          <w:rStyle w:val="StyleUnderline"/>
        </w:rPr>
        <w:t>Trump’s legal problems even as his campaign grows more aggressive</w:t>
      </w:r>
      <w:r w:rsidRPr="00B57EAE">
        <w:rPr>
          <w:sz w:val="16"/>
        </w:rPr>
        <w:t>: On Friday evening, it fired off an evening statement that referred, for the first time, to “Convicted Felon Donald Trump.”</w:t>
      </w:r>
    </w:p>
    <w:p w14:paraId="630475C6" w14:textId="77777777" w:rsidR="009E6394" w:rsidRPr="00B57EAE" w:rsidRDefault="009E6394" w:rsidP="009E6394">
      <w:pPr>
        <w:rPr>
          <w:sz w:val="16"/>
        </w:rPr>
      </w:pPr>
      <w:r w:rsidRPr="00B57EAE">
        <w:rPr>
          <w:sz w:val="16"/>
        </w:rPr>
        <w:t xml:space="preserve">But Mr. Biden, trying to avoid fueling false claims that he is orchestrating Mr. Trump’s criminal cases, </w:t>
      </w:r>
      <w:r w:rsidRPr="000E5E11">
        <w:rPr>
          <w:rStyle w:val="StyleUnderline"/>
        </w:rPr>
        <w:t xml:space="preserve">took a restrained tone as he addressed the conviction </w:t>
      </w:r>
      <w:r w:rsidRPr="00B57EAE">
        <w:rPr>
          <w:sz w:val="16"/>
        </w:rPr>
        <w:t xml:space="preserve">at the White House on Friday. He </w:t>
      </w:r>
      <w:r w:rsidRPr="000E5E11">
        <w:rPr>
          <w:rStyle w:val="StyleUnderline"/>
        </w:rPr>
        <w:t>said the verdict demonstrated the strength of the American judicial system and stressed</w:t>
      </w:r>
      <w:r w:rsidRPr="00B57EAE">
        <w:rPr>
          <w:sz w:val="16"/>
        </w:rPr>
        <w:t xml:space="preserve"> that </w:t>
      </w:r>
      <w:r w:rsidRPr="000E5E11">
        <w:rPr>
          <w:rStyle w:val="StyleUnderline"/>
        </w:rPr>
        <w:t>he had nothing to do with the prosecution</w:t>
      </w:r>
      <w:r w:rsidRPr="00B57EAE">
        <w:rPr>
          <w:sz w:val="16"/>
        </w:rPr>
        <w:t>, as Mr. Trump has argued without merit.</w:t>
      </w:r>
    </w:p>
    <w:p w14:paraId="3D272B09" w14:textId="77777777" w:rsidR="009E6394" w:rsidRPr="00B57EAE" w:rsidRDefault="009E6394" w:rsidP="009E6394">
      <w:pPr>
        <w:rPr>
          <w:sz w:val="16"/>
        </w:rPr>
      </w:pPr>
      <w:r w:rsidRPr="00B57EAE">
        <w:rPr>
          <w:sz w:val="16"/>
        </w:rPr>
        <w:t>“This jury was chosen the same way every jury in America has been chosen,” Mr. Biden said. “It was a process that Donald Trump’s attorney was part of. The jury heard five weeks of evidence — five weeks — and after careful deliberation, the jury reached a unanimous verdict.”</w:t>
      </w:r>
    </w:p>
    <w:p w14:paraId="22AAC6A6" w14:textId="77777777" w:rsidR="009E6394" w:rsidRPr="000E5E11" w:rsidRDefault="009E6394" w:rsidP="009E6394">
      <w:pPr>
        <w:rPr>
          <w:rStyle w:val="StyleUnderline"/>
        </w:rPr>
      </w:pPr>
      <w:r w:rsidRPr="000E5E11">
        <w:rPr>
          <w:rStyle w:val="StyleUnderline"/>
        </w:rPr>
        <w:t>Fellow Democrats were much less cautious, and happy to say what Mr. Biden did not.</w:t>
      </w:r>
    </w:p>
    <w:p w14:paraId="0C9381A2" w14:textId="77777777" w:rsidR="009E6394" w:rsidRPr="00B57EAE" w:rsidRDefault="009E6394" w:rsidP="009E6394">
      <w:pPr>
        <w:rPr>
          <w:sz w:val="16"/>
        </w:rPr>
      </w:pPr>
      <w:r w:rsidRPr="00B57EAE">
        <w:rPr>
          <w:sz w:val="16"/>
        </w:rPr>
        <w:t>“That Trump paid hush money to a porn star and jurors found he falsified business records to cover it up is just one short, tawdry chapter of a much bigger story: Trump is an aspiring tyrant who intends to rule, not lead, the United States,” said Senator Jon Ossoff of Georgia.</w:t>
      </w:r>
    </w:p>
    <w:p w14:paraId="11E0E797" w14:textId="77777777" w:rsidR="009E6394" w:rsidRPr="000E5E11" w:rsidRDefault="009E6394" w:rsidP="009E6394">
      <w:pPr>
        <w:rPr>
          <w:rStyle w:val="StyleUnderline"/>
        </w:rPr>
      </w:pPr>
      <w:r w:rsidRPr="00B57EAE">
        <w:rPr>
          <w:sz w:val="16"/>
        </w:rPr>
        <w:t xml:space="preserve">The </w:t>
      </w:r>
      <w:r w:rsidRPr="000E5E11">
        <w:rPr>
          <w:rStyle w:val="StyleUnderline"/>
        </w:rPr>
        <w:t>ramifications</w:t>
      </w:r>
      <w:r w:rsidRPr="00B57EAE">
        <w:rPr>
          <w:sz w:val="16"/>
        </w:rPr>
        <w:t xml:space="preserve"> </w:t>
      </w:r>
      <w:r w:rsidRPr="000E5E11">
        <w:rPr>
          <w:rStyle w:val="StyleUnderline"/>
        </w:rPr>
        <w:t>of</w:t>
      </w:r>
      <w:r w:rsidRPr="00B57EAE">
        <w:rPr>
          <w:sz w:val="16"/>
        </w:rPr>
        <w:t xml:space="preserve"> Mr. </w:t>
      </w:r>
      <w:r w:rsidRPr="000E5E11">
        <w:rPr>
          <w:rStyle w:val="StyleUnderline"/>
        </w:rPr>
        <w:t>Trump’s conviction for the 2024 campaign remain unknown</w:t>
      </w:r>
      <w:r w:rsidRPr="00B57EAE">
        <w:rPr>
          <w:sz w:val="16"/>
        </w:rPr>
        <w:t xml:space="preserve">. </w:t>
      </w:r>
      <w:r w:rsidRPr="000E5E11">
        <w:rPr>
          <w:rStyle w:val="StyleUnderline"/>
        </w:rPr>
        <w:t>But Democrats hope it will break through to voters who long ago tuned out a dispiriting campaign between two unpopular candidates.</w:t>
      </w:r>
    </w:p>
    <w:p w14:paraId="7C21471F" w14:textId="77777777" w:rsidR="009E6394" w:rsidRPr="00B57EAE" w:rsidRDefault="009E6394" w:rsidP="009E6394">
      <w:pPr>
        <w:rPr>
          <w:sz w:val="16"/>
        </w:rPr>
      </w:pPr>
      <w:r w:rsidRPr="00B57EAE">
        <w:rPr>
          <w:sz w:val="16"/>
        </w:rPr>
        <w:t>“I think it’s the contrast — the man of lies and chaos versus the guy who is trying to make this country work for everyone,” said Senator Elizabeth Warren of Massachusetts.</w:t>
      </w:r>
    </w:p>
    <w:p w14:paraId="23B2641A" w14:textId="77777777" w:rsidR="009E6394" w:rsidRPr="00B57EAE" w:rsidRDefault="009E6394" w:rsidP="009E6394">
      <w:pPr>
        <w:rPr>
          <w:sz w:val="16"/>
        </w:rPr>
      </w:pPr>
      <w:r w:rsidRPr="00B57EAE">
        <w:rPr>
          <w:sz w:val="16"/>
        </w:rPr>
        <w:t>Though pre-verdict polling was inconsistent and was based on a hypothetical outcome, a survey in early May from the Democratic firm Navigator suggested the conviction could alter views of Mr. Trump. In that poll, 47 percent of registered voters surveyed — including 46 percent of independents and 35 percent of Democrats — predicted that Mr. Trump would not be convicted in New York court. Those numbers hint that plenty of Americans were caught by surprise.</w:t>
      </w:r>
    </w:p>
    <w:p w14:paraId="0DB70C65" w14:textId="77777777" w:rsidR="009E6394" w:rsidRPr="00B57EAE" w:rsidRDefault="009E6394" w:rsidP="009E6394">
      <w:pPr>
        <w:rPr>
          <w:sz w:val="16"/>
        </w:rPr>
      </w:pPr>
      <w:r w:rsidRPr="00B57EAE">
        <w:rPr>
          <w:sz w:val="16"/>
        </w:rPr>
        <w:t>“That Donald Trump magic has been that he has been able to evade everything,” said Representative Pramila Jayapal of Washington State, the chair of the Congressional Progressive Caucus. “I did wonder myself if they would split the baby and not convict him on everything.”</w:t>
      </w:r>
    </w:p>
    <w:p w14:paraId="42633517" w14:textId="77777777" w:rsidR="009E6394" w:rsidRPr="00B57EAE" w:rsidRDefault="009E6394" w:rsidP="009E6394">
      <w:pPr>
        <w:rPr>
          <w:sz w:val="16"/>
        </w:rPr>
      </w:pPr>
      <w:r w:rsidRPr="00B57EAE">
        <w:rPr>
          <w:sz w:val="16"/>
        </w:rPr>
        <w:t xml:space="preserve">The </w:t>
      </w:r>
      <w:r w:rsidRPr="000E5E11">
        <w:rPr>
          <w:rStyle w:val="StyleUnderline"/>
        </w:rPr>
        <w:t>Biden</w:t>
      </w:r>
      <w:r w:rsidRPr="00B57EAE">
        <w:rPr>
          <w:sz w:val="16"/>
        </w:rPr>
        <w:t xml:space="preserve"> campaign</w:t>
      </w:r>
      <w:r w:rsidRPr="000E5E11">
        <w:rPr>
          <w:rStyle w:val="StyleUnderline"/>
        </w:rPr>
        <w:t>’s</w:t>
      </w:r>
      <w:r w:rsidRPr="00B57EAE">
        <w:rPr>
          <w:sz w:val="16"/>
        </w:rPr>
        <w:t xml:space="preserve"> int</w:t>
      </w:r>
      <w:r w:rsidRPr="000E5E11">
        <w:rPr>
          <w:rStyle w:val="StyleUnderline"/>
        </w:rPr>
        <w:t>ernal polling suggests the conviction will resonate more strongly with voters who are not yet paying close attention to the election, especially younger people and those without college degrees</w:t>
      </w:r>
      <w:r w:rsidRPr="00B57EAE">
        <w:rPr>
          <w:sz w:val="16"/>
        </w:rPr>
        <w:t xml:space="preserve"> — two groups Mr. Biden needs to reach. But for many voters, the importance of the trial pales in comparison to issues like the economy and immigration.</w:t>
      </w:r>
    </w:p>
    <w:p w14:paraId="72F8883F" w14:textId="77777777" w:rsidR="009E6394" w:rsidRPr="00B57EAE" w:rsidRDefault="009E6394" w:rsidP="009E6394">
      <w:pPr>
        <w:rPr>
          <w:sz w:val="16"/>
        </w:rPr>
      </w:pPr>
      <w:r w:rsidRPr="00B57EAE">
        <w:rPr>
          <w:sz w:val="16"/>
        </w:rPr>
        <w:t xml:space="preserve">Mr. </w:t>
      </w:r>
      <w:r w:rsidRPr="000E5E11">
        <w:rPr>
          <w:rStyle w:val="StyleUnderline"/>
        </w:rPr>
        <w:t>Biden’s comments</w:t>
      </w:r>
      <w:r w:rsidRPr="00B57EAE">
        <w:rPr>
          <w:sz w:val="16"/>
        </w:rPr>
        <w:t xml:space="preserve"> on Friday about the conviction </w:t>
      </w:r>
      <w:r w:rsidRPr="000E5E11">
        <w:rPr>
          <w:rStyle w:val="StyleUnderline"/>
        </w:rPr>
        <w:t xml:space="preserve">indicated that he plans to </w:t>
      </w:r>
      <w:r w:rsidRPr="000E5E11">
        <w:rPr>
          <w:rStyle w:val="Emphasis"/>
        </w:rPr>
        <w:t>stick with his strategy</w:t>
      </w:r>
      <w:r w:rsidRPr="00B57EAE">
        <w:rPr>
          <w:sz w:val="16"/>
        </w:rPr>
        <w:t xml:space="preserve">: </w:t>
      </w:r>
      <w:r w:rsidRPr="000E5E11">
        <w:rPr>
          <w:rStyle w:val="StyleUnderline"/>
        </w:rPr>
        <w:t xml:space="preserve">Leave the most biting attacks on Trump’s legal troubles to </w:t>
      </w:r>
      <w:r w:rsidRPr="000E5E11">
        <w:rPr>
          <w:rStyle w:val="Emphasis"/>
        </w:rPr>
        <w:t>allies</w:t>
      </w:r>
      <w:r w:rsidRPr="000E5E11">
        <w:rPr>
          <w:rStyle w:val="StyleUnderline"/>
        </w:rPr>
        <w:t xml:space="preserve"> </w:t>
      </w:r>
      <w:r w:rsidRPr="00B57EAE">
        <w:rPr>
          <w:sz w:val="16"/>
        </w:rPr>
        <w:t xml:space="preserve">and outside groups </w:t>
      </w:r>
      <w:r w:rsidRPr="000E5E11">
        <w:rPr>
          <w:rStyle w:val="StyleUnderline"/>
        </w:rPr>
        <w:t>while emphasizing the rule of law</w:t>
      </w:r>
      <w:r w:rsidRPr="00B57EAE">
        <w:rPr>
          <w:sz w:val="16"/>
        </w:rPr>
        <w:t xml:space="preserve">. </w:t>
      </w:r>
      <w:r w:rsidRPr="000E5E11">
        <w:rPr>
          <w:rStyle w:val="StyleUnderline"/>
        </w:rPr>
        <w:t xml:space="preserve">Campaign aides say abortion rights, democracy and the economy will remain the </w:t>
      </w:r>
      <w:r w:rsidRPr="000E5E11">
        <w:rPr>
          <w:rStyle w:val="Emphasis"/>
        </w:rPr>
        <w:t>central focus</w:t>
      </w:r>
      <w:r w:rsidRPr="000E5E11">
        <w:rPr>
          <w:rStyle w:val="StyleUnderline"/>
        </w:rPr>
        <w:t xml:space="preserve"> of the president’s re-election message</w:t>
      </w:r>
      <w:r w:rsidRPr="00B57EAE">
        <w:rPr>
          <w:sz w:val="16"/>
        </w:rPr>
        <w:t>. In his remarks, Mr. Biden leaned heavily on the idea that the jury had weighed all the evidence and reached a verdict appropriately in the time-honored tradition of U.S. law.</w:t>
      </w:r>
    </w:p>
    <w:p w14:paraId="438FD15F" w14:textId="77777777" w:rsidR="009E6394" w:rsidRPr="00B57EAE" w:rsidRDefault="009E6394" w:rsidP="009E6394">
      <w:pPr>
        <w:rPr>
          <w:sz w:val="16"/>
        </w:rPr>
      </w:pPr>
      <w:r w:rsidRPr="00B57EAE">
        <w:rPr>
          <w:sz w:val="16"/>
        </w:rPr>
        <w:lastRenderedPageBreak/>
        <w:t>James Carville, the Democratic strategist who worked for Bill Clinton, said Mr. Biden should strike a patriotic tone rather than a partisan one.</w:t>
      </w:r>
    </w:p>
    <w:p w14:paraId="7F600658" w14:textId="77777777" w:rsidR="009E6394" w:rsidRDefault="009E6394" w:rsidP="009E6394">
      <w:pPr>
        <w:rPr>
          <w:sz w:val="16"/>
        </w:rPr>
      </w:pPr>
      <w:r w:rsidRPr="00B57EAE">
        <w:rPr>
          <w:sz w:val="16"/>
        </w:rPr>
        <w:t>“The jury, the jury, the jury — for God’s sakes, hide under the dress of the jury,” Mr. Carville said. “And you don’t need to say much more than that.”</w:t>
      </w:r>
    </w:p>
    <w:p w14:paraId="05BE0136" w14:textId="77777777" w:rsidR="006A23BC" w:rsidRDefault="006A23BC" w:rsidP="006A23BC">
      <w:pPr>
        <w:pStyle w:val="Heading4"/>
      </w:pPr>
      <w:r>
        <w:t>Biden has strategically narrowed his message --- key to securing a victory over Trump</w:t>
      </w:r>
    </w:p>
    <w:p w14:paraId="65413B46" w14:textId="77777777" w:rsidR="006A23BC" w:rsidRPr="007F275A" w:rsidRDefault="006A23BC" w:rsidP="006A23BC">
      <w:r w:rsidRPr="00953FD4">
        <w:rPr>
          <w:rStyle w:val="Style13ptBold"/>
        </w:rPr>
        <w:t>Renshaw and Hunnicutt, 5/29</w:t>
      </w:r>
      <w:r>
        <w:t>.</w:t>
      </w:r>
      <w:r>
        <w:br/>
        <w:t>Jarrett Renshaw and Trevor Hunnicutt, reporters for Reuters News, 5/29/24. “</w:t>
      </w:r>
      <w:r w:rsidRPr="007F275A">
        <w:t>Biden campaign plots stay-the-course strategy after Trump verdict</w:t>
      </w:r>
      <w:r>
        <w:t>.”</w:t>
      </w:r>
      <w:r>
        <w:br/>
      </w:r>
      <w:r w:rsidRPr="007F275A">
        <w:t>https://www.reuters.com/world/us/biden-campaign-plots-stay-the-course-strategy-after-trump-verdict-2024-05-29/</w:t>
      </w:r>
      <w:r>
        <w:t xml:space="preserve"> </w:t>
      </w:r>
    </w:p>
    <w:p w14:paraId="128BD149" w14:textId="77777777" w:rsidR="006A23BC" w:rsidRPr="00953FD4" w:rsidRDefault="006A23BC" w:rsidP="006A23BC">
      <w:r w:rsidRPr="00953FD4">
        <w:t>Typically, if your political opponent is convicted of a felony, it's considered a rare gift.</w:t>
      </w:r>
    </w:p>
    <w:p w14:paraId="18E8A3BB" w14:textId="77777777" w:rsidR="006A23BC" w:rsidRPr="00953FD4" w:rsidRDefault="006A23BC" w:rsidP="006A23BC">
      <w:pPr>
        <w:rPr>
          <w:rStyle w:val="StyleUnderline"/>
        </w:rPr>
      </w:pPr>
      <w:r w:rsidRPr="00953FD4">
        <w:t>But as the world anticipates a verdict in Donald Trump's criminal case in New York, President Joe</w:t>
      </w:r>
      <w:r>
        <w:t xml:space="preserve"> </w:t>
      </w:r>
      <w:r w:rsidRPr="00953FD4">
        <w:rPr>
          <w:rStyle w:val="StyleUnderline"/>
        </w:rPr>
        <w:t>Biden's campaign does not plan to change course, even for a guilty verdict.</w:t>
      </w:r>
    </w:p>
    <w:p w14:paraId="2FDDF7FA" w14:textId="77777777" w:rsidR="006A23BC" w:rsidRDefault="006A23BC" w:rsidP="006A23BC">
      <w:r w:rsidRPr="00953FD4">
        <w:rPr>
          <w:rStyle w:val="StyleUnderline"/>
        </w:rPr>
        <w:t>Biden aides are happy to let other Democrats and allies paint Trump as a felon. Strategists have decided to keep the president's focus on legislative accomplishments, threats to democracy and abortion</w:t>
      </w:r>
      <w:r>
        <w:t xml:space="preserve"> access, according to two sources familiar with the planning.</w:t>
      </w:r>
    </w:p>
    <w:p w14:paraId="717F10C0" w14:textId="77777777" w:rsidR="006A23BC" w:rsidRDefault="006A23BC" w:rsidP="006A23BC">
      <w:r>
        <w:t>The campaign is preparing a statement to be issued after a verdict that will remind supporters that "the only way to beat Trump is at the ballot box," said an official familiar with the campaign's strategy.</w:t>
      </w:r>
    </w:p>
    <w:p w14:paraId="32B29B46" w14:textId="77777777" w:rsidR="006A23BC" w:rsidRDefault="006A23BC" w:rsidP="006A23BC">
      <w:r>
        <w:t>Biden's campaign has been weighing how to handle the hush-money trial's outcome for weeks, with some top campaign officials and Democratic allies pushing for doing more to highlight a guilty verdict if that is the jury's decision.</w:t>
      </w:r>
    </w:p>
    <w:p w14:paraId="08FB9A49" w14:textId="77777777" w:rsidR="006A23BC" w:rsidRDefault="006A23BC" w:rsidP="006A23BC">
      <w:pPr>
        <w:rPr>
          <w:rStyle w:val="StyleUnderline"/>
        </w:rPr>
      </w:pPr>
      <w:r>
        <w:t xml:space="preserve">While polling shows a guilty verdict could matter to voters, campaign officials believe in the end </w:t>
      </w:r>
      <w:r w:rsidRPr="00953FD4">
        <w:rPr>
          <w:rStyle w:val="StyleUnderline"/>
        </w:rPr>
        <w:t>the jury's decision</w:t>
      </w:r>
      <w:r>
        <w:t xml:space="preserve"> - no matter the result - </w:t>
      </w:r>
      <w:r w:rsidRPr="00953FD4">
        <w:rPr>
          <w:rStyle w:val="StyleUnderline"/>
        </w:rPr>
        <w:t>will not substantially change the dynamics of the election.</w:t>
      </w:r>
    </w:p>
    <w:p w14:paraId="375A8B6E" w14:textId="77777777" w:rsidR="006A23BC" w:rsidRDefault="006A23BC" w:rsidP="006A23BC">
      <w:pPr>
        <w:pStyle w:val="Heading4"/>
      </w:pPr>
      <w:r>
        <w:t>Biden is limiting his focus to abortion and democracy ---</w:t>
      </w:r>
    </w:p>
    <w:p w14:paraId="27A3DB8C" w14:textId="77777777" w:rsidR="006A23BC" w:rsidRPr="00F86AA2" w:rsidRDefault="006A23BC" w:rsidP="006A23BC">
      <w:r w:rsidRPr="009A14D4">
        <w:rPr>
          <w:rStyle w:val="Style13ptBold"/>
        </w:rPr>
        <w:t xml:space="preserve">Superville and </w:t>
      </w:r>
      <w:proofErr w:type="gramStart"/>
      <w:r w:rsidRPr="009A14D4">
        <w:rPr>
          <w:rStyle w:val="Style13ptBold"/>
        </w:rPr>
        <w:t>Long</w:t>
      </w:r>
      <w:proofErr w:type="gramEnd"/>
      <w:r w:rsidRPr="009A14D4">
        <w:rPr>
          <w:rStyle w:val="Style13ptBold"/>
        </w:rPr>
        <w:t>, 5/14</w:t>
      </w:r>
      <w:r>
        <w:t>.</w:t>
      </w:r>
      <w:r>
        <w:br/>
        <w:t>Darlene Superville covers the White House and Colleen Long is a White House, Law Enforcement, and Legal Affairs contributor to AP News, 5/14/24. “</w:t>
      </w:r>
      <w:r w:rsidRPr="00F86AA2">
        <w:t xml:space="preserve">Joe Biden wants to remind 2024 voters of a record and an agenda. </w:t>
      </w:r>
      <w:proofErr w:type="gramStart"/>
      <w:r w:rsidRPr="00F86AA2">
        <w:t>Often</w:t>
      </w:r>
      <w:proofErr w:type="gramEnd"/>
      <w:r w:rsidRPr="00F86AA2">
        <w:t xml:space="preserve"> it’s Donald Trump’s</w:t>
      </w:r>
      <w:r>
        <w:t>.”</w:t>
      </w:r>
      <w:r>
        <w:br/>
      </w:r>
      <w:r w:rsidRPr="00F86AA2">
        <w:t>https://apnews.com/article/biden-trump-record-agenda-campaign-strategy-presidency-0f48cc2a224fb202fa6bdcfd0422efc5</w:t>
      </w:r>
    </w:p>
    <w:p w14:paraId="542A4281" w14:textId="77777777" w:rsidR="006A23BC" w:rsidRDefault="006A23BC" w:rsidP="006A23BC">
      <w:r>
        <w:t xml:space="preserve">President Joe </w:t>
      </w:r>
      <w:r w:rsidRPr="009A14D4">
        <w:rPr>
          <w:rStyle w:val="StyleUnderline"/>
        </w:rPr>
        <w:t>Biden is running for reelection on a record and an agenda</w:t>
      </w:r>
      <w:r>
        <w:t xml:space="preserve"> -- often Donald Trump’s.</w:t>
      </w:r>
    </w:p>
    <w:p w14:paraId="744634FD" w14:textId="77777777" w:rsidR="006A23BC" w:rsidRDefault="006A23BC" w:rsidP="006A23BC">
      <w:r>
        <w:t>In a hotel ballroom in Seattle, at fancy homes in California and at stops in Illinois and Wisconsin over the past week, Biden has been betting that reminding voters about Trump’s presidency and highlighting his Republican opponent’s latest campaign statements will work to the Democrat’s advantage.</w:t>
      </w:r>
    </w:p>
    <w:p w14:paraId="446BBDDA" w14:textId="77777777" w:rsidR="006A23BC" w:rsidRDefault="006A23BC" w:rsidP="006A23BC">
      <w:r>
        <w:t xml:space="preserve">At a Seattle fundraiser Friday night, </w:t>
      </w:r>
      <w:r w:rsidRPr="009A14D4">
        <w:rPr>
          <w:rStyle w:val="StyleUnderline"/>
        </w:rPr>
        <w:t>Biden brought up Trump’s recent interview</w:t>
      </w:r>
      <w:r>
        <w:t xml:space="preserve"> with Time magazine </w:t>
      </w:r>
      <w:r w:rsidRPr="009A14D4">
        <w:rPr>
          <w:rStyle w:val="StyleUnderline"/>
        </w:rPr>
        <w:t>in which Trump said states should</w:t>
      </w:r>
      <w:r>
        <w:t xml:space="preserve"> be left to determine whether to </w:t>
      </w:r>
      <w:r w:rsidRPr="009A14D4">
        <w:rPr>
          <w:rStyle w:val="StyleUnderline"/>
        </w:rPr>
        <w:t>prosecute women for abortions</w:t>
      </w:r>
      <w:r>
        <w:t xml:space="preserve"> or to monitor their pregnancies.</w:t>
      </w:r>
    </w:p>
    <w:p w14:paraId="745F3C6B" w14:textId="77777777" w:rsidR="006A23BC" w:rsidRDefault="006A23BC" w:rsidP="006A23BC">
      <w:r>
        <w:t>“I really urge you to read it,” Biden said.</w:t>
      </w:r>
    </w:p>
    <w:p w14:paraId="049DC81D" w14:textId="77777777" w:rsidR="006A23BC" w:rsidRDefault="006A23BC" w:rsidP="006A23BC">
      <w:r>
        <w:t>ELECTION 2024</w:t>
      </w:r>
    </w:p>
    <w:p w14:paraId="3412C219" w14:textId="77777777" w:rsidR="006A23BC" w:rsidRDefault="006A23BC" w:rsidP="006A23BC">
      <w:r>
        <w:t>Israel-Hamas war roils congressional race outside New York City, testing Democrats in pivotal clash</w:t>
      </w:r>
    </w:p>
    <w:p w14:paraId="4EAD1073" w14:textId="77777777" w:rsidR="006A23BC" w:rsidRDefault="006A23BC" w:rsidP="006A23BC">
      <w:r>
        <w:t>Senate Majority Leader Chuck Schumer, D-N.Y., speaks to reporters about a vote to protect rights for access to in vitro fertilization to achieve pregnancy, at the Capitol in Washington, Wednesday, June 12, 2024. (AP Photo/J. Scott Applewhite)</w:t>
      </w:r>
    </w:p>
    <w:p w14:paraId="605CDDAC" w14:textId="77777777" w:rsidR="006A23BC" w:rsidRDefault="006A23BC" w:rsidP="006A23BC">
      <w:r w:rsidRPr="009A14D4">
        <w:rPr>
          <w:rStyle w:val="StyleUnderline"/>
        </w:rPr>
        <w:lastRenderedPageBreak/>
        <w:t>Democrats are forcing a vote on women’s right to IVF in an election-year push</w:t>
      </w:r>
      <w:r>
        <w:t xml:space="preserve"> on reproductive care</w:t>
      </w:r>
    </w:p>
    <w:p w14:paraId="65B0FDC7" w14:textId="77777777" w:rsidR="006A23BC" w:rsidRDefault="006A23BC" w:rsidP="006A23BC">
      <w:r w:rsidRPr="009A14D4">
        <w:rPr>
          <w:rStyle w:val="StyleUnderline"/>
        </w:rPr>
        <w:t>Biden</w:t>
      </w:r>
      <w:r>
        <w:t>, who headlined another Seattle fundraiser Saturday before returning to the East Coast, has plenty of other Trump material to draw from, too.</w:t>
      </w:r>
    </w:p>
    <w:p w14:paraId="5204A384" w14:textId="77777777" w:rsidR="006A23BC" w:rsidRDefault="006A23BC" w:rsidP="006A23BC">
      <w:r>
        <w:t xml:space="preserve">The president </w:t>
      </w:r>
      <w:r w:rsidRPr="009A14D4">
        <w:rPr>
          <w:rStyle w:val="StyleUnderline"/>
        </w:rPr>
        <w:t>highlights how Trump has promised</w:t>
      </w:r>
      <w:r>
        <w:t xml:space="preserve">, if elected, to be “a dictator on Day 1”, how he has suggested </w:t>
      </w:r>
      <w:r w:rsidRPr="009A14D4">
        <w:rPr>
          <w:rStyle w:val="StyleUnderline"/>
        </w:rPr>
        <w:t>the United States would not necessarily defend allies from aggression</w:t>
      </w:r>
      <w:r>
        <w:t xml:space="preserve"> and how he has pledged to “totally obliterate the deep state” in the federal bureaucracy, which he blames for blocking his first-term agenda.</w:t>
      </w:r>
    </w:p>
    <w:p w14:paraId="1701F232" w14:textId="77777777" w:rsidR="006A23BC" w:rsidRDefault="006A23BC" w:rsidP="006A23BC">
      <w:r>
        <w:t>“And he said a whole lot more,” Biden said during a Chicago appearance. “But the bad news is he means what he says. He means what he says. Unless you think I’m kidding, just think back to the 6th of January. This guy means what he says,” referring to the riot at the U.S. Capitol on Jan. 6, 2021.</w:t>
      </w:r>
    </w:p>
    <w:p w14:paraId="40B52994" w14:textId="77777777" w:rsidR="006A23BC" w:rsidRDefault="006A23BC" w:rsidP="006A23BC">
      <w:r>
        <w:t>What to know about the 2024 Election</w:t>
      </w:r>
    </w:p>
    <w:p w14:paraId="0108DC33" w14:textId="77777777" w:rsidR="006A23BC" w:rsidRDefault="006A23BC" w:rsidP="006A23BC">
      <w:r>
        <w:t>Democracy: American democracy has overcome big stress tests since 2020. More challenges lie ahead in 2024.</w:t>
      </w:r>
    </w:p>
    <w:p w14:paraId="4BF4444D" w14:textId="77777777" w:rsidR="006A23BC" w:rsidRDefault="006A23BC" w:rsidP="006A23BC">
      <w:r>
        <w:t>AP’s Role: The Associated Press is the most trusted source of information on election night, with a history of accuracy dating to 1848. Learn more.</w:t>
      </w:r>
    </w:p>
    <w:p w14:paraId="74ED2B84" w14:textId="77777777" w:rsidR="006A23BC" w:rsidRDefault="006A23BC" w:rsidP="006A23BC">
      <w:r>
        <w:t>Read the latest: Follow AP’s complete coverage of this year’s election.</w:t>
      </w:r>
    </w:p>
    <w:p w14:paraId="49AB61AF" w14:textId="77777777" w:rsidR="006A23BC" w:rsidRDefault="006A23BC" w:rsidP="006A23BC">
      <w:r w:rsidRPr="009A14D4">
        <w:rPr>
          <w:rStyle w:val="StyleUnderline"/>
        </w:rPr>
        <w:t xml:space="preserve">Biden wants the 2024 election to be a referendum on Trump’s record and plans, but he also wants voters to look favorably on his own </w:t>
      </w:r>
      <w:r w:rsidRPr="009A14D4">
        <w:rPr>
          <w:rStyle w:val="Emphasis"/>
        </w:rPr>
        <w:t>policies and actions</w:t>
      </w:r>
      <w:r>
        <w:t>.</w:t>
      </w:r>
    </w:p>
    <w:p w14:paraId="4ECF64CB" w14:textId="77777777" w:rsidR="006A23BC" w:rsidRDefault="006A23BC" w:rsidP="006A23BC">
      <w:r>
        <w:t>Biden and his allies think the country needs reminding about Trump’s tenure and his outlandish and often concerning statements, particularly because the Republican is no longer ubiquitous on X, formerly Twitter, nor is he in front of television cameras as often as he once was.</w:t>
      </w:r>
    </w:p>
    <w:p w14:paraId="055AA102" w14:textId="77777777" w:rsidR="006A23BC" w:rsidRDefault="006A23BC" w:rsidP="006A23BC">
      <w:r>
        <w:t>“Chaos is nothing new for Trump,” Biden said in Chicago. “His presidency was chaos. Trump is trying to make the -- the country forget about the dark and unsettling things that he did when he was president. Well, we’re going to not let them forget.”</w:t>
      </w:r>
    </w:p>
    <w:p w14:paraId="00DF745D" w14:textId="77777777" w:rsidR="006A23BC" w:rsidRDefault="006A23BC" w:rsidP="006A23BC">
      <w:r>
        <w:t>Biden frequently highlights Trump’s efforts to overturn the results of the 2020 election and how he stood by when supporters violently stormed the Capitol as Congress met to certify his loss to Biden. He also points to Trump separating children from their families at the U.S.-Mexico border, tax cuts the Republican pushed through that benefited corporations and the wealthy and his repeated efforts to overturn the Affordable Care Act.</w:t>
      </w:r>
    </w:p>
    <w:p w14:paraId="177FD4D3" w14:textId="77777777" w:rsidR="006A23BC" w:rsidRDefault="006A23BC" w:rsidP="006A23BC">
      <w:r w:rsidRPr="009A14D4">
        <w:rPr>
          <w:rStyle w:val="StyleUnderline"/>
        </w:rPr>
        <w:t>Biden’s barbs have been getting sharper</w:t>
      </w:r>
      <w:r>
        <w:t xml:space="preserve"> of late.</w:t>
      </w:r>
    </w:p>
    <w:p w14:paraId="1E146F9B" w14:textId="77777777" w:rsidR="006A23BC" w:rsidRDefault="006A23BC" w:rsidP="006A23BC">
      <w:r>
        <w:t xml:space="preserve">He opened his Seattle fundraiser on Friday night by telling donors, “Thank you for the warm welcome. Please keep it down, because Donald Trump is sleeping. Sleepy Don.” That was a riff </w:t>
      </w:r>
      <w:proofErr w:type="gramStart"/>
      <w:r>
        <w:t>off of</w:t>
      </w:r>
      <w:proofErr w:type="gramEnd"/>
      <w:r>
        <w:t xml:space="preserve"> news reports that the former president has dozed off during his criminal trial in a New York courtroom. Trump has pleaded not guilty to charges in a hush money scheme to illegally influence the 2016 presidential election.</w:t>
      </w:r>
    </w:p>
    <w:p w14:paraId="110A6132" w14:textId="77777777" w:rsidR="006A23BC" w:rsidRDefault="006A23BC" w:rsidP="006A23BC">
      <w:r>
        <w:t>Biden also talks about Trump’s admiration for Russian President Vladimir Putin and his self-described “love letters” with Kim Jong Un, the authoritarian leader of North Korea.</w:t>
      </w:r>
    </w:p>
    <w:p w14:paraId="563F68C2" w14:textId="77777777" w:rsidR="006A23BC" w:rsidRDefault="006A23BC" w:rsidP="006A23BC">
      <w:r>
        <w:t>Biden frequently jabs at Trump for wondering aloud during the COVID-19 pandemic whether disinfectants could be injected or ingested to fight the virus. “That bleach he didn’t inject in his body; he just put it in his hair,” Biden says to laughter every time. “</w:t>
      </w:r>
      <w:proofErr w:type="gramStart"/>
      <w:r>
        <w:t>But,</w:t>
      </w:r>
      <w:proofErr w:type="gramEnd"/>
      <w:r>
        <w:t xml:space="preserve"> look, he’s got more hair than I do.”</w:t>
      </w:r>
    </w:p>
    <w:p w14:paraId="59A2B567" w14:textId="77777777" w:rsidR="006A23BC" w:rsidRDefault="006A23BC" w:rsidP="006A23BC">
      <w:r>
        <w:t>Trump’s campaign said in a statement that “their records speak for themselves. President Trump created the most secure border in history and peace in the world. President Trump was the first president in modern history not to enter the U.S. in any new wars. Joe Biden’s weakness has led to wars in Ukraine and the Middle East, an immigrant invasion of our border, anti-Semitic protests on our college campuses, and crime and chaos in every American city.”</w:t>
      </w:r>
    </w:p>
    <w:p w14:paraId="5216072F" w14:textId="77777777" w:rsidR="006A23BC" w:rsidRDefault="006A23BC" w:rsidP="006A23BC">
      <w:pPr>
        <w:pStyle w:val="Heading4"/>
      </w:pPr>
      <w:r>
        <w:t>Now is key  -- Biden’s messaging is narrowing to secure better results in the polls and to shore up the base</w:t>
      </w:r>
    </w:p>
    <w:p w14:paraId="321E7CF4" w14:textId="77777777" w:rsidR="006A23BC" w:rsidRPr="005D1DE3" w:rsidRDefault="006A23BC" w:rsidP="006A23BC">
      <w:r w:rsidRPr="00E90FDE">
        <w:rPr>
          <w:rStyle w:val="Style13ptBold"/>
        </w:rPr>
        <w:t>Wren and Schneider, 6/10</w:t>
      </w:r>
      <w:r>
        <w:t xml:space="preserve">. </w:t>
      </w:r>
      <w:r>
        <w:br/>
        <w:t>Adam Wren and Elena Schneider, both are national political reporters for Politico, 6/10/24. “</w:t>
      </w:r>
      <w:r w:rsidRPr="005D1DE3">
        <w:t xml:space="preserve">‘Turning the </w:t>
      </w:r>
      <w:r w:rsidRPr="005D1DE3">
        <w:lastRenderedPageBreak/>
        <w:t>corner’: Biden ramps up campaign to calm Democratic nerves</w:t>
      </w:r>
      <w:r>
        <w:t xml:space="preserve">.” </w:t>
      </w:r>
      <w:r>
        <w:br/>
      </w:r>
      <w:r w:rsidRPr="005D1DE3">
        <w:t>https://www.politico.com/news/2024/06/10/biden-dems-reelection-2024-00162409</w:t>
      </w:r>
    </w:p>
    <w:p w14:paraId="56AC5F2D" w14:textId="77777777" w:rsidR="006A23BC" w:rsidRDefault="006A23BC" w:rsidP="006A23BC">
      <w:r w:rsidRPr="00E90FDE">
        <w:rPr>
          <w:rStyle w:val="StyleUnderline"/>
        </w:rPr>
        <w:t>For more than a year, President Joe Biden and his campaign’s high command have dismissed Democratic concerns about his reelection prospects</w:t>
      </w:r>
      <w:r>
        <w:t xml:space="preserve"> as the bloviations of ill-informed, unappreciative, innately panicky backseat drivers.</w:t>
      </w:r>
    </w:p>
    <w:p w14:paraId="2DCC2694" w14:textId="77777777" w:rsidR="006A23BC" w:rsidRDefault="006A23BC" w:rsidP="006A23BC">
      <w:r w:rsidRPr="00E90FDE">
        <w:rPr>
          <w:rStyle w:val="StyleUnderline"/>
        </w:rPr>
        <w:t>But now</w:t>
      </w:r>
      <w:r>
        <w:t xml:space="preserve">, beset by a growing drumbeat of doubts and largely immovable polling, </w:t>
      </w:r>
      <w:r w:rsidRPr="00E90FDE">
        <w:rPr>
          <w:rStyle w:val="StyleUnderline"/>
        </w:rPr>
        <w:t>Biden is changing course on multiple fronts — making stylistic changes and fashioning major policy initiatives with an eye on shoring up his political vulnerabilities and projecting vigor</w:t>
      </w:r>
      <w:r>
        <w:t xml:space="preserve"> from within the campaign.</w:t>
      </w:r>
    </w:p>
    <w:p w14:paraId="0BF0BE75" w14:textId="77777777" w:rsidR="006A23BC" w:rsidRDefault="006A23BC" w:rsidP="006A23BC">
      <w:r>
        <w:t>He’s not explicitly conceding that the “bedwetters” — the derisive Democratic term of art coined by Obama campaign manager and White House adviser David Plouffe — are right. But he’s certainly changing the linens.</w:t>
      </w:r>
    </w:p>
    <w:p w14:paraId="2DC734F2" w14:textId="77777777" w:rsidR="006A23BC" w:rsidRDefault="006A23BC" w:rsidP="006A23BC">
      <w:r>
        <w:t>He and his team preemptively moved to ditch the traditional debate structure and force two independent forums with Donald Trump.</w:t>
      </w:r>
    </w:p>
    <w:p w14:paraId="4E46E25C" w14:textId="77777777" w:rsidR="006A23BC" w:rsidRDefault="006A23BC" w:rsidP="006A23BC">
      <w:r>
        <w:t>He’s begun sitting for interviews with the type of major publications and outlets he had largely shunned.</w:t>
      </w:r>
    </w:p>
    <w:p w14:paraId="1066B0FA" w14:textId="77777777" w:rsidR="006A23BC" w:rsidRDefault="006A23BC" w:rsidP="006A23BC">
      <w:r>
        <w:t>After studiously avoiding Trump’s criminal trial, he referred to his opponent as a convicted felon, while the campaign dispatched actor Robert De Niro to draw attention to the courthouse drama.</w:t>
      </w:r>
    </w:p>
    <w:p w14:paraId="4EA01A38" w14:textId="77777777" w:rsidR="006A23BC" w:rsidRDefault="006A23BC" w:rsidP="006A23BC">
      <w:r>
        <w:t>And he has begun taking more direct steps to reengage Black voters drifting away from him, including with a much-hyped stop alongside Vice President Kamala Harris in Philadelphia.</w:t>
      </w:r>
    </w:p>
    <w:p w14:paraId="6F1AC768" w14:textId="77777777" w:rsidR="006A23BC" w:rsidRDefault="006A23BC" w:rsidP="006A23BC">
      <w:r>
        <w:t xml:space="preserve">That’s just the messaging front. </w:t>
      </w:r>
      <w:r w:rsidRPr="00E90FDE">
        <w:rPr>
          <w:rStyle w:val="StyleUnderline"/>
        </w:rPr>
        <w:t>Biden’s policy portfolio has also undergone a revamping</w:t>
      </w:r>
      <w:r>
        <w:t xml:space="preserve"> that portrays a president tiring of the bed-wetting narrative. In a matter of weeks, </w:t>
      </w:r>
      <w:r w:rsidRPr="00E90FDE">
        <w:rPr>
          <w:rStyle w:val="StyleUnderline"/>
        </w:rPr>
        <w:t>Biden adopted a new policy for Ukraine</w:t>
      </w:r>
      <w:r>
        <w:t xml:space="preserve"> that would see U.S. weapons deployed in parts of Russia. He debuted a new peace proposal for Gaza, and he announced a new executive action to effectively </w:t>
      </w:r>
      <w:r w:rsidRPr="00E90FDE">
        <w:rPr>
          <w:rStyle w:val="StyleUnderline"/>
        </w:rPr>
        <w:t>shut down huge swaths of the U.S.-Mexico border</w:t>
      </w:r>
      <w:r>
        <w:t>, as Republicans continue to hammer Democrats on immigration.</w:t>
      </w:r>
    </w:p>
    <w:p w14:paraId="7160E4A7" w14:textId="77777777" w:rsidR="006A23BC" w:rsidRDefault="006A23BC" w:rsidP="006A23BC">
      <w:r w:rsidRPr="00E90FDE">
        <w:rPr>
          <w:rStyle w:val="StyleUnderline"/>
        </w:rPr>
        <w:t>For allies, it all amounts to a much-welcomed effort to silence wary Democrats</w:t>
      </w:r>
      <w:r>
        <w:t xml:space="preserve"> and reset the race amid widespread fears on the left about his reelection prospects.</w:t>
      </w:r>
    </w:p>
    <w:p w14:paraId="2D30CEE2" w14:textId="77777777" w:rsidR="006A23BC" w:rsidRDefault="006A23BC" w:rsidP="006A23BC">
      <w:r>
        <w:t xml:space="preserve">“I don’t think any of us hold a lot of stock in those polls,” said Rep. Annie Kuster (D-N.H.), chair of the New Democratic Coalition. “But </w:t>
      </w:r>
      <w:r w:rsidRPr="00E90FDE">
        <w:rPr>
          <w:rStyle w:val="StyleUnderline"/>
        </w:rPr>
        <w:t xml:space="preserve">he’s beginning his campaign in </w:t>
      </w:r>
      <w:proofErr w:type="gramStart"/>
      <w:r w:rsidRPr="00E90FDE">
        <w:rPr>
          <w:rStyle w:val="StyleUnderline"/>
        </w:rPr>
        <w:t>earnest</w:t>
      </w:r>
      <w:proofErr w:type="gramEnd"/>
      <w:r>
        <w:t xml:space="preserve"> and I think that’s a good thing, turning the corner. Obviously, they’re winding down from getting anything done here in the Republican House. And so, we’re ready for the campaign and let the season begin.”</w:t>
      </w:r>
    </w:p>
    <w:p w14:paraId="447D8373" w14:textId="77777777" w:rsidR="006A23BC" w:rsidRDefault="006A23BC" w:rsidP="006A23BC">
      <w:r>
        <w:t>Inside the Biden campaign, officials maintain the current ramp up was long planned. One senior official granted anonymity to discuss internal campaign strategy said that a “fast forwarding” of the election for voters was a “key imperative” once they entered the summer.</w:t>
      </w:r>
    </w:p>
    <w:p w14:paraId="1E28BA55" w14:textId="77777777" w:rsidR="006A23BC" w:rsidRDefault="006A23BC" w:rsidP="006A23BC">
      <w:r>
        <w:t xml:space="preserve">But they also acknowledge </w:t>
      </w:r>
      <w:r w:rsidRPr="00E90FDE">
        <w:rPr>
          <w:rStyle w:val="StyleUnderline"/>
        </w:rPr>
        <w:t>they are trying to make up a deficit among critical voting blocs.</w:t>
      </w:r>
      <w:r>
        <w:t xml:space="preserve"> “It’s no secret that amongst those who are the most tuned in, Joe Biden is faring well,” the official said. “Where we </w:t>
      </w:r>
      <w:proofErr w:type="gramStart"/>
      <w:r>
        <w:t>have to</w:t>
      </w:r>
      <w:proofErr w:type="gramEnd"/>
      <w:r>
        <w:t xml:space="preserve"> make up ground is among those who have yet to pay a lot of attention to the presidential election. That’s where the information gap is widest.”</w:t>
      </w:r>
    </w:p>
    <w:p w14:paraId="1B810368" w14:textId="77777777" w:rsidR="006A23BC" w:rsidRDefault="006A23BC" w:rsidP="006A23BC">
      <w:r>
        <w:t>One way to close the gap, the campaign concluded, was by challenging Trump to two debates, including one in June — the earliest debate for a general election. But the campaign decided to go more directly after Trump on his legal woes, too. The campaign has begun regularly referring to the former president by a new title, “convicted felon,” including on a billboard outside one of Trump’s recent events and in social media posts. Biden himself used the descriptor at a fundraiser, where the president frequently road-tests new messaging before it hits the campaign trail.</w:t>
      </w:r>
    </w:p>
    <w:p w14:paraId="3F6C6CEC" w14:textId="77777777" w:rsidR="006A23BC" w:rsidRDefault="006A23BC" w:rsidP="006A23BC">
      <w:r>
        <w:t xml:space="preserve">“The sky is </w:t>
      </w:r>
      <w:proofErr w:type="gramStart"/>
      <w:r>
        <w:t>blue</w:t>
      </w:r>
      <w:proofErr w:type="gramEnd"/>
      <w:r>
        <w:t xml:space="preserve"> and Donald Trump is a convicted felon,” the senior campaign official said. “We’re not going to shy away from what the reality is.”</w:t>
      </w:r>
    </w:p>
    <w:p w14:paraId="3D9B5FCB" w14:textId="77777777" w:rsidR="006A23BC" w:rsidRDefault="006A23BC" w:rsidP="006A23BC">
      <w:r>
        <w:t xml:space="preserve">The campaign is also trying out what it describes as “guerrilla-style” campaign events, like De Niro’s appearance at the Manhattan courthouse. The campaign official called it a “good template of what we’re looking to do more of” in the coming weeks, though they declined to give further detail. Timed with </w:t>
      </w:r>
      <w:r>
        <w:lastRenderedPageBreak/>
        <w:t>Biden’s trip to Normandy this week, the campaign dropped an attack ad on Trump, splicing together footage and quotes of the former president referring to veterans as “suckers” and “losers.”</w:t>
      </w:r>
    </w:p>
    <w:p w14:paraId="0CB6C238" w14:textId="77777777" w:rsidR="006A23BC" w:rsidRDefault="006A23BC" w:rsidP="006A23BC">
      <w:r>
        <w:t xml:space="preserve">The Democratic National Committee is also stepping its efforts, recently launching its opposition research and rapid response operation around Trump’s potential </w:t>
      </w:r>
      <w:proofErr w:type="gramStart"/>
      <w:r>
        <w:t>vice presidential</w:t>
      </w:r>
      <w:proofErr w:type="gramEnd"/>
      <w:r>
        <w:t xml:space="preserve"> picks.</w:t>
      </w:r>
    </w:p>
    <w:p w14:paraId="5A459F28" w14:textId="77777777" w:rsidR="006A23BC" w:rsidRDefault="006A23BC" w:rsidP="006A23BC">
      <w:r>
        <w:t>While another Biden adviser said that these escalations are all part of a ramp up plan already in place, other Democrats see it as a needed salve for an anxious party.</w:t>
      </w:r>
    </w:p>
    <w:p w14:paraId="3BF79FF1" w14:textId="77777777" w:rsidR="006A23BC" w:rsidRDefault="006A23BC" w:rsidP="006A23BC">
      <w:r>
        <w:t>“</w:t>
      </w:r>
      <w:r w:rsidRPr="00E90FDE">
        <w:rPr>
          <w:rStyle w:val="StyleUnderline"/>
        </w:rPr>
        <w:t>Our base wants to see this aggressiveness</w:t>
      </w:r>
      <w:r>
        <w:t>,” said Morgan Jackson, a senior adviser to North Carolina Gov. Roy Cooper and Democratic gubernatorial candidate Josh Stein. “</w:t>
      </w:r>
      <w:r w:rsidRPr="00E90FDE">
        <w:rPr>
          <w:rStyle w:val="StyleUnderline"/>
        </w:rPr>
        <w:t>They want to see the president take this election by the horns, and that’s what you’ve seen from him and the campaign in the last few weeks</w:t>
      </w:r>
      <w:r>
        <w:t>, and I think you’re going to see poll numbers respond to that, too.”</w:t>
      </w:r>
    </w:p>
    <w:p w14:paraId="25BFB54C" w14:textId="77777777" w:rsidR="006A23BC" w:rsidRDefault="006A23BC" w:rsidP="006A23BC">
      <w:r>
        <w:t xml:space="preserve">So </w:t>
      </w:r>
      <w:proofErr w:type="gramStart"/>
      <w:r>
        <w:t>far</w:t>
      </w:r>
      <w:proofErr w:type="gramEnd"/>
      <w:r>
        <w:t xml:space="preserve"> those poll numbers have largely remained stagnant. Trump continues to lead Biden in polling averages, both nationally and in the battleground states. Biden’s own job approval ratings are basically unchanged since March’s State of the Union address, when his reelection campaign clicked into a higher gear.</w:t>
      </w:r>
    </w:p>
    <w:p w14:paraId="469AE8CB" w14:textId="77777777" w:rsidR="006A23BC" w:rsidRDefault="006A23BC" w:rsidP="006A23BC">
      <w:r>
        <w:t xml:space="preserve">But </w:t>
      </w:r>
      <w:r w:rsidRPr="00E90FDE">
        <w:rPr>
          <w:rStyle w:val="StyleUnderline"/>
        </w:rPr>
        <w:t>there are recent points for optimism for Democrats</w:t>
      </w:r>
      <w:r>
        <w:t xml:space="preserve"> — or, perhaps, less anxiety. Fresh polling shows Biden making modest gains with voters following Trump’s guilty verdict. And the Biden campaign appears poised to try to more aggressively exploit the post-trial news environment.</w:t>
      </w:r>
    </w:p>
    <w:p w14:paraId="3FE198D3" w14:textId="77777777" w:rsidR="006A23BC" w:rsidRDefault="006A23BC" w:rsidP="006A23BC">
      <w:r>
        <w:t xml:space="preserve">“I think </w:t>
      </w:r>
      <w:r w:rsidRPr="00E90FDE">
        <w:rPr>
          <w:rStyle w:val="StyleUnderline"/>
        </w:rPr>
        <w:t>they may have waited until after the trial to start the contrast drumbeat, and now they’re coming out of the gate with everything they have</w:t>
      </w:r>
      <w:r>
        <w:t>, doing contrast, contrast, contrast until November,” said Joe Trippi, a longtime Democratic strategist. “That’s the whole reason to do a debate this early.”</w:t>
      </w:r>
    </w:p>
    <w:p w14:paraId="40F157B1" w14:textId="77777777" w:rsidR="006A23BC" w:rsidRPr="00B57EAE" w:rsidRDefault="006A23BC" w:rsidP="009E6394">
      <w:pPr>
        <w:rPr>
          <w:sz w:val="16"/>
        </w:rPr>
      </w:pPr>
    </w:p>
    <w:p w14:paraId="5E76F0CF" w14:textId="43AA52D9" w:rsidR="00605EED" w:rsidRDefault="001660FE" w:rsidP="00605EED">
      <w:pPr>
        <w:pStyle w:val="Heading2"/>
      </w:pPr>
      <w:r>
        <w:lastRenderedPageBreak/>
        <w:t>Link</w:t>
      </w:r>
    </w:p>
    <w:p w14:paraId="23F4418D" w14:textId="77777777" w:rsidR="003B7126" w:rsidRDefault="003B7126" w:rsidP="003B7126">
      <w:pPr>
        <w:pStyle w:val="Heading3"/>
      </w:pPr>
      <w:r>
        <w:lastRenderedPageBreak/>
        <w:t>L---IP</w:t>
      </w:r>
    </w:p>
    <w:p w14:paraId="6C8371EC" w14:textId="77777777" w:rsidR="003B7126" w:rsidRPr="00E10F02" w:rsidRDefault="003B7126" w:rsidP="003B7126">
      <w:pPr>
        <w:pStyle w:val="Heading4"/>
      </w:pPr>
      <w:r>
        <w:t>Status quo bias causes a massive corporate and popular backlash to plan.</w:t>
      </w:r>
    </w:p>
    <w:p w14:paraId="09B65CD1" w14:textId="77777777" w:rsidR="003B7126" w:rsidRPr="00350E73" w:rsidRDefault="003B7126" w:rsidP="003B7126">
      <w:r>
        <w:t xml:space="preserve">Matthew </w:t>
      </w:r>
      <w:r w:rsidRPr="00EB68FC">
        <w:rPr>
          <w:rStyle w:val="Style13ptBold"/>
        </w:rPr>
        <w:t>Yglesias</w:t>
      </w:r>
      <w:r>
        <w:t xml:space="preserve"> 1/20/</w:t>
      </w:r>
      <w:r w:rsidRPr="00EB68FC">
        <w:rPr>
          <w:rStyle w:val="Style13ptBold"/>
        </w:rPr>
        <w:t>12</w:t>
      </w:r>
      <w:r>
        <w:t xml:space="preserve"> cofounder of Vox, American blogger and journalist who writes about economics and politics “5 Lessons </w:t>
      </w:r>
      <w:proofErr w:type="gramStart"/>
      <w:r>
        <w:t>From</w:t>
      </w:r>
      <w:proofErr w:type="gramEnd"/>
      <w:r>
        <w:t xml:space="preserve"> The SOPA/PIPA Fight” Slate https://slate.com/business/2012/01/5-lessons-from-the-sopa-pipa-fight.html</w:t>
      </w:r>
    </w:p>
    <w:p w14:paraId="3413735A" w14:textId="77777777" w:rsidR="003B7126" w:rsidRDefault="003B7126" w:rsidP="003B7126">
      <w:r w:rsidRPr="00C920D6">
        <w:rPr>
          <w:rStyle w:val="StyleUnderline"/>
          <w:highlight w:val="cyan"/>
        </w:rPr>
        <w:t>This looks like the end of the</w:t>
      </w:r>
      <w:r w:rsidRPr="00350E73">
        <w:rPr>
          <w:rStyle w:val="StyleUnderline"/>
        </w:rPr>
        <w:t xml:space="preserve"> beginning for PIPA/SOPA</w:t>
      </w:r>
      <w:r>
        <w:t xml:space="preserve">, as Harry Reid tweets that “In light of recent events, I have decided to postpone Tuesday’s vote on the </w:t>
      </w:r>
      <w:r w:rsidRPr="00C920D6">
        <w:rPr>
          <w:rStyle w:val="Emphasis"/>
          <w:highlight w:val="cyan"/>
        </w:rPr>
        <w:t>PROTECT IP Act</w:t>
      </w:r>
      <w:r w:rsidRPr="00350E73">
        <w:rPr>
          <w:rStyle w:val="Emphasis"/>
        </w:rPr>
        <w:t>.”</w:t>
      </w:r>
      <w:r>
        <w:t xml:space="preserve"> I think we can learn a few lessons here, many of which illustrate the main conclusions of Baumgartner et. al.’s excellent book Lobbying and Policy Change: Why Wins, Who Loses, and Why.</w:t>
      </w:r>
    </w:p>
    <w:p w14:paraId="693D0ABA" w14:textId="77777777" w:rsidR="003B7126" w:rsidRPr="00350E73" w:rsidRDefault="003B7126" w:rsidP="003B7126">
      <w:r w:rsidRPr="00350E73">
        <w:t xml:space="preserve">1) </w:t>
      </w:r>
      <w:r w:rsidRPr="00E10F02">
        <w:rPr>
          <w:rStyle w:val="Emphasis"/>
        </w:rPr>
        <w:t>Lobbying isn’t all about money</w:t>
      </w:r>
      <w:r w:rsidRPr="00350E73">
        <w:t xml:space="preserve">: </w:t>
      </w:r>
      <w:r w:rsidRPr="00E10F02">
        <w:rPr>
          <w:rStyle w:val="StyleUnderline"/>
        </w:rPr>
        <w:t>Hollywood badly outspent Silicon Valley on this issue and still lost</w:t>
      </w:r>
      <w:r w:rsidRPr="00350E73">
        <w:t xml:space="preserve">. </w:t>
      </w:r>
      <w:r w:rsidRPr="00E10F02">
        <w:rPr>
          <w:rStyle w:val="Emphasis"/>
        </w:rPr>
        <w:t>This is completely typical</w:t>
      </w:r>
      <w:r w:rsidRPr="00350E73">
        <w:t xml:space="preserve">. </w:t>
      </w:r>
      <w:r w:rsidRPr="00E10F02">
        <w:rPr>
          <w:rStyle w:val="StyleUnderline"/>
        </w:rPr>
        <w:t>There’s no evidence that better-funded groups systematically win policy fights.</w:t>
      </w:r>
    </w:p>
    <w:p w14:paraId="65D162E6" w14:textId="77777777" w:rsidR="003B7126" w:rsidRDefault="003B7126" w:rsidP="003B7126">
      <w:r w:rsidRPr="00350E73">
        <w:t xml:space="preserve">2) </w:t>
      </w:r>
      <w:r w:rsidRPr="00E10F02">
        <w:rPr>
          <w:rStyle w:val="Emphasis"/>
        </w:rPr>
        <w:t>But money matters a lot:</w:t>
      </w:r>
      <w:r w:rsidRPr="00350E73">
        <w:t xml:space="preserve"> That said, it’s</w:t>
      </w:r>
      <w:r>
        <w:t xml:space="preserve"> extraordinarily difficult to get on the agenda if you don’t have some money to spend. The fact that </w:t>
      </w:r>
      <w:r w:rsidRPr="00E10F02">
        <w:rPr>
          <w:rStyle w:val="StyleUnderline"/>
        </w:rPr>
        <w:t>Silicon Valley firm</w:t>
      </w:r>
      <w:r>
        <w:t xml:space="preserve">s like Google now </w:t>
      </w:r>
      <w:r w:rsidRPr="00E10F02">
        <w:rPr>
          <w:rStyle w:val="StyleUnderline"/>
        </w:rPr>
        <w:t>have Washington offices and are clearly capable of offering both campaign contributions and the “legislative subsidy” of policy analysis to people who champion their causes was critical to getting opposition off the ground</w:t>
      </w:r>
      <w:r>
        <w:t>.</w:t>
      </w:r>
    </w:p>
    <w:p w14:paraId="2CCC0FE3" w14:textId="77777777" w:rsidR="003B7126" w:rsidRDefault="003B7126" w:rsidP="003B7126">
      <w:r>
        <w:t xml:space="preserve">3) </w:t>
      </w:r>
      <w:r w:rsidRPr="00C920D6">
        <w:rPr>
          <w:rStyle w:val="Emphasis"/>
          <w:highlight w:val="cyan"/>
        </w:rPr>
        <w:t>In America, always bet on change not happening</w:t>
      </w:r>
      <w:r w:rsidRPr="00350E73">
        <w:rPr>
          <w:rStyle w:val="StyleUnderline"/>
        </w:rPr>
        <w:t xml:space="preserve">: In the US political system, </w:t>
      </w:r>
      <w:r w:rsidRPr="00C920D6">
        <w:rPr>
          <w:rStyle w:val="StyleUnderline"/>
          <w:highlight w:val="cyan"/>
        </w:rPr>
        <w:t>there is a ton of status quo bias</w:t>
      </w:r>
      <w:r w:rsidRPr="00350E73">
        <w:rPr>
          <w:rStyle w:val="StyleUnderline"/>
        </w:rPr>
        <w:t xml:space="preserve">. </w:t>
      </w:r>
      <w:r w:rsidRPr="00C920D6">
        <w:rPr>
          <w:rStyle w:val="StyleUnderline"/>
        </w:rPr>
        <w:t>It’s easy to look at some worthy reform measure failing</w:t>
      </w:r>
      <w:r w:rsidRPr="00350E73">
        <w:rPr>
          <w:rStyle w:val="StyleUnderline"/>
        </w:rPr>
        <w:t xml:space="preserve"> </w:t>
      </w:r>
      <w:r w:rsidRPr="00350E73">
        <w:t>and then say the forces of evil always win, but the fact is that when the forces of evil want to push a terrible reform on the country they usually lose too</w:t>
      </w:r>
      <w:r>
        <w:t xml:space="preserve">. </w:t>
      </w:r>
      <w:r w:rsidRPr="00C920D6">
        <w:rPr>
          <w:rStyle w:val="StyleUnderline"/>
          <w:highlight w:val="cyan"/>
        </w:rPr>
        <w:t>To pass something, you need to run the table</w:t>
      </w:r>
      <w:r w:rsidRPr="00350E73">
        <w:rPr>
          <w:rStyle w:val="StyleUnderline"/>
        </w:rPr>
        <w:t xml:space="preserve"> – </w:t>
      </w:r>
      <w:r w:rsidRPr="00C920D6">
        <w:rPr>
          <w:rStyle w:val="StyleUnderline"/>
          <w:highlight w:val="cyan"/>
        </w:rPr>
        <w:t>committees</w:t>
      </w:r>
      <w:r w:rsidRPr="00350E73">
        <w:rPr>
          <w:rStyle w:val="StyleUnderline"/>
        </w:rPr>
        <w:t xml:space="preserve">, two different houses of </w:t>
      </w:r>
      <w:r w:rsidRPr="00C920D6">
        <w:rPr>
          <w:rStyle w:val="StyleUnderline"/>
          <w:highlight w:val="cyan"/>
        </w:rPr>
        <w:t>congress</w:t>
      </w:r>
      <w:r w:rsidRPr="00350E73">
        <w:rPr>
          <w:rStyle w:val="StyleUnderline"/>
        </w:rPr>
        <w:t xml:space="preserve">, the </w:t>
      </w:r>
      <w:r w:rsidRPr="00C920D6">
        <w:rPr>
          <w:rStyle w:val="StyleUnderline"/>
          <w:highlight w:val="cyan"/>
        </w:rPr>
        <w:t>president</w:t>
      </w:r>
      <w:r w:rsidRPr="00350E73">
        <w:rPr>
          <w:rStyle w:val="StyleUnderline"/>
        </w:rPr>
        <w:t xml:space="preserve"> – </w:t>
      </w:r>
      <w:r w:rsidRPr="00C920D6">
        <w:rPr>
          <w:rStyle w:val="StyleUnderline"/>
          <w:highlight w:val="cyan"/>
        </w:rPr>
        <w:t>while</w:t>
      </w:r>
      <w:r w:rsidRPr="00350E73">
        <w:rPr>
          <w:rStyle w:val="StyleUnderline"/>
        </w:rPr>
        <w:t xml:space="preserve"> the </w:t>
      </w:r>
      <w:r w:rsidRPr="00C920D6">
        <w:rPr>
          <w:rStyle w:val="StyleUnderline"/>
          <w:highlight w:val="cyan"/>
        </w:rPr>
        <w:t>block</w:t>
      </w:r>
      <w:r w:rsidRPr="00350E73">
        <w:rPr>
          <w:rStyle w:val="StyleUnderline"/>
        </w:rPr>
        <w:t xml:space="preserve"> something </w:t>
      </w:r>
      <w:r w:rsidRPr="00C920D6">
        <w:rPr>
          <w:rStyle w:val="StyleUnderline"/>
          <w:highlight w:val="cyan"/>
        </w:rPr>
        <w:t>you only need one stopping point</w:t>
      </w:r>
      <w:r>
        <w:t>.</w:t>
      </w:r>
    </w:p>
    <w:p w14:paraId="2B8A3462" w14:textId="77777777" w:rsidR="003B7126" w:rsidRDefault="003B7126" w:rsidP="003B7126">
      <w:r>
        <w:t xml:space="preserve">4) </w:t>
      </w:r>
      <w:r w:rsidRPr="00E10F02">
        <w:rPr>
          <w:rStyle w:val="StyleUnderline"/>
          <w:highlight w:val="cyan"/>
        </w:rPr>
        <w:t xml:space="preserve">Polarization is an </w:t>
      </w:r>
      <w:r w:rsidRPr="00E10F02">
        <w:rPr>
          <w:rStyle w:val="Emphasis"/>
          <w:highlight w:val="cyan"/>
        </w:rPr>
        <w:t>illusion of agenda-control</w:t>
      </w:r>
      <w:r w:rsidRPr="00350E73">
        <w:rPr>
          <w:rStyle w:val="StyleUnderline"/>
        </w:rPr>
        <w:t>: SOPA/PIPA was a completely bipartisan endeavor</w:t>
      </w:r>
      <w:r>
        <w:t xml:space="preserve">, promoted by Republican Lamar Smith in the House and Democrat Pat Leahy in the Senate. The </w:t>
      </w:r>
      <w:r w:rsidRPr="00E10F02">
        <w:rPr>
          <w:rStyle w:val="Emphasis"/>
          <w:highlight w:val="cyan"/>
        </w:rPr>
        <w:t>opposition was bipartisan too</w:t>
      </w:r>
      <w:r>
        <w:t xml:space="preserve">. Democrat Ron </w:t>
      </w:r>
      <w:r w:rsidRPr="00350E73">
        <w:rPr>
          <w:rStyle w:val="StyleUnderline"/>
        </w:rPr>
        <w:t>Wyden played the crucial role in delaying PIPA in the Senate, but Tea Partiers led the opposition in the House</w:t>
      </w:r>
      <w:r>
        <w:t xml:space="preserve">. Nancy </w:t>
      </w:r>
      <w:r w:rsidRPr="00350E73">
        <w:rPr>
          <w:rStyle w:val="StyleUnderline"/>
        </w:rPr>
        <w:t>Pelosi</w:t>
      </w:r>
      <w:r>
        <w:t xml:space="preserve"> </w:t>
      </w:r>
      <w:r w:rsidRPr="00350E73">
        <w:rPr>
          <w:rStyle w:val="StyleUnderline"/>
        </w:rPr>
        <w:t xml:space="preserve">became a vocal opponent, and at last night’s debate all the Republican presidential candidates were suddenly in opposition. This is a stark contrast to the narrative of partisan polarization, but it illustrates that the parties are </w:t>
      </w:r>
      <w:r w:rsidRPr="00E10F02">
        <w:rPr>
          <w:rStyle w:val="StyleUnderline"/>
        </w:rPr>
        <w:t>polarized</w:t>
      </w:r>
      <w:r>
        <w:t xml:space="preserve"> in part </w:t>
      </w:r>
      <w:r w:rsidRPr="00350E73">
        <w:rPr>
          <w:rStyle w:val="StyleUnderline"/>
        </w:rPr>
        <w:t>because</w:t>
      </w:r>
      <w:r>
        <w:t xml:space="preserve"> the </w:t>
      </w:r>
      <w:r w:rsidRPr="00350E73">
        <w:rPr>
          <w:rStyle w:val="StyleUnderline"/>
        </w:rPr>
        <w:t>leadership deliberately promotes a polarizing agenda. Leaders deliberately put issues that unite their caucuses on the agenda.</w:t>
      </w:r>
      <w:r>
        <w:t xml:space="preserve"> When happenstance causes the agenda to be dominated by something outside the main structure of partisanship, the polarization dynamic breaks down.</w:t>
      </w:r>
    </w:p>
    <w:p w14:paraId="700860ED" w14:textId="77777777" w:rsidR="003B7126" w:rsidRPr="00350E73" w:rsidRDefault="003B7126" w:rsidP="003B7126">
      <w:r>
        <w:lastRenderedPageBreak/>
        <w:t xml:space="preserve">5) </w:t>
      </w:r>
      <w:r w:rsidRPr="00DD5940">
        <w:rPr>
          <w:rStyle w:val="Emphasis"/>
        </w:rPr>
        <w:t>Public engagement matters</w:t>
      </w:r>
      <w:r>
        <w:t xml:space="preserve">: One key difference between this and, say, the Sonny Bono Copyright Term Extension Act is that SOPA/PIPA </w:t>
      </w:r>
      <w:r w:rsidRPr="00DD5940">
        <w:rPr>
          <w:rStyle w:val="StyleUnderline"/>
        </w:rPr>
        <w:t xml:space="preserve">opponents </w:t>
      </w:r>
      <w:proofErr w:type="gramStart"/>
      <w:r w:rsidRPr="00DD5940">
        <w:rPr>
          <w:rStyle w:val="StyleUnderline"/>
        </w:rPr>
        <w:t>actually got</w:t>
      </w:r>
      <w:proofErr w:type="gramEnd"/>
      <w:r w:rsidRPr="00DD5940">
        <w:rPr>
          <w:rStyle w:val="StyleUnderline"/>
        </w:rPr>
        <w:t xml:space="preserve"> in the arena and did politics instead</w:t>
      </w:r>
      <w:r>
        <w:t xml:space="preserve"> of complaining about how this showed that politics is corrupt and stupid. </w:t>
      </w:r>
      <w:r w:rsidRPr="00DD5940">
        <w:rPr>
          <w:rStyle w:val="StyleUnderline"/>
        </w:rPr>
        <w:t>It was the whole boring dreary “call your congressman, sign this petition” rigamarole. Yes, often done in creative and innovating and webby ways</w:t>
      </w:r>
      <w:r>
        <w:t xml:space="preserve">. But still fundamentally about the idea that citizens need to communicate their views to elected officials. Members of congress, just like regular people, only have deep commitments to a few priorities. When they suddenly learn that they’ve mis-judged how many of their </w:t>
      </w:r>
      <w:proofErr w:type="gramStart"/>
      <w:r>
        <w:t>constituents</w:t>
      </w:r>
      <w:proofErr w:type="gramEnd"/>
      <w:r>
        <w:t xml:space="preserve"> care about something and which side they’re on, they’re happy to change positions.</w:t>
      </w:r>
    </w:p>
    <w:p w14:paraId="0C7B4F53" w14:textId="77777777" w:rsidR="003B7126" w:rsidRPr="00D91C5A" w:rsidRDefault="003B7126" w:rsidP="003B7126">
      <w:pPr>
        <w:pStyle w:val="Heading4"/>
      </w:pPr>
      <w:r>
        <w:t>Increased intellectual property protections triggers disproportionate public backlash over censorship.</w:t>
      </w:r>
    </w:p>
    <w:p w14:paraId="719ED3EE" w14:textId="77777777" w:rsidR="003B7126" w:rsidRPr="00743BCD" w:rsidRDefault="003B7126" w:rsidP="003B7126">
      <w:r>
        <w:t xml:space="preserve">Nigel </w:t>
      </w:r>
      <w:r w:rsidRPr="003D6451">
        <w:rPr>
          <w:rStyle w:val="Style13ptBold"/>
        </w:rPr>
        <w:t>Cory</w:t>
      </w:r>
      <w:r>
        <w:t xml:space="preserve"> 1/26/</w:t>
      </w:r>
      <w:r w:rsidRPr="003D6451">
        <w:rPr>
          <w:rStyle w:val="Style13ptBold"/>
        </w:rPr>
        <w:t>22</w:t>
      </w:r>
      <w:r>
        <w:t xml:space="preserve"> Associate Director, Trade Policy previously worked as a researcher in the Southeast Asia Program at the Center for Strategic and International Studies, eight years in Australia’s Department of Foreign Affairs and Trade, diplomatic postings in Malaysia, on bilateral and regional trade, economic, and security issues, deputy director of a joint U.S.-Australia provincial reconstruction team in Afghanistan, MA in Public Policy, Georgetown University and a bachelor’s degree in international business and commerce from Griffith University in Brisbane, Australia “A Decade After SOPA/PIPA, It’s Time to Revisit Website Blocking” Information Technology and Innovation Foundation https://itif.org/publications/2022/01/26/decade-after-sopa-pipa-time-to-revisit-website-blocking/</w:t>
      </w:r>
    </w:p>
    <w:p w14:paraId="753534D0" w14:textId="77777777" w:rsidR="003B7126" w:rsidRPr="003D6451" w:rsidRDefault="003B7126" w:rsidP="003B7126">
      <w:pPr>
        <w:rPr>
          <w:sz w:val="16"/>
        </w:rPr>
      </w:pPr>
      <w:r w:rsidRPr="00743BCD">
        <w:rPr>
          <w:rStyle w:val="StyleUnderline"/>
        </w:rPr>
        <w:t xml:space="preserve">A decade ago, </w:t>
      </w:r>
      <w:r w:rsidRPr="0040065A">
        <w:rPr>
          <w:rStyle w:val="StyleUnderline"/>
          <w:highlight w:val="yellow"/>
        </w:rPr>
        <w:t>Congress</w:t>
      </w:r>
      <w:r w:rsidRPr="00743BCD">
        <w:rPr>
          <w:rStyle w:val="StyleUnderline"/>
        </w:rPr>
        <w:t xml:space="preserve"> considered legislation known as the Stop </w:t>
      </w:r>
      <w:r w:rsidRPr="0040065A">
        <w:rPr>
          <w:rStyle w:val="StyleUnderline"/>
          <w:highlight w:val="yellow"/>
        </w:rPr>
        <w:t>Online Piracy Act</w:t>
      </w:r>
      <w:r w:rsidRPr="003D6451">
        <w:rPr>
          <w:sz w:val="16"/>
        </w:rPr>
        <w:t xml:space="preserve"> (in the House) </w:t>
      </w:r>
      <w:r w:rsidRPr="0040065A">
        <w:rPr>
          <w:rStyle w:val="StyleUnderline"/>
          <w:highlight w:val="yellow"/>
        </w:rPr>
        <w:t>and</w:t>
      </w:r>
      <w:r w:rsidRPr="00743BCD">
        <w:rPr>
          <w:rStyle w:val="StyleUnderline"/>
        </w:rPr>
        <w:t xml:space="preserve"> the </w:t>
      </w:r>
      <w:r w:rsidRPr="0040065A">
        <w:rPr>
          <w:rStyle w:val="StyleUnderline"/>
          <w:highlight w:val="yellow"/>
        </w:rPr>
        <w:t>Protect IP Act</w:t>
      </w:r>
      <w:r w:rsidRPr="003D6451">
        <w:rPr>
          <w:sz w:val="16"/>
        </w:rPr>
        <w:t xml:space="preserve"> (in the Senate)—</w:t>
      </w:r>
      <w:r w:rsidRPr="00743BCD">
        <w:rPr>
          <w:rStyle w:val="StyleUnderline"/>
        </w:rPr>
        <w:t>or “SOPA/PIPA”—that would have allowed rightsholders to seek a court order requiring Internet service providers (ISPs) to block the domain names of foreign infringing sites</w:t>
      </w:r>
      <w:r w:rsidRPr="003D6451">
        <w:rPr>
          <w:sz w:val="16"/>
        </w:rPr>
        <w:t xml:space="preserve">. The legislation would have also required search engines, payment networks, and advertising networks to stop doing business with those sites.1 But </w:t>
      </w:r>
      <w:r w:rsidRPr="00743BCD">
        <w:rPr>
          <w:rStyle w:val="StyleUnderline"/>
        </w:rPr>
        <w:t xml:space="preserve">after </w:t>
      </w:r>
      <w:proofErr w:type="gramStart"/>
      <w:r w:rsidRPr="00743BCD">
        <w:rPr>
          <w:rStyle w:val="StyleUnderline"/>
        </w:rPr>
        <w:t>a number of</w:t>
      </w:r>
      <w:proofErr w:type="gramEnd"/>
      <w:r w:rsidRPr="00743BCD">
        <w:rPr>
          <w:rStyle w:val="StyleUnderline"/>
        </w:rPr>
        <w:t xml:space="preserve"> </w:t>
      </w:r>
      <w:r w:rsidRPr="0040065A">
        <w:rPr>
          <w:rStyle w:val="Emphasis"/>
          <w:highlight w:val="yellow"/>
        </w:rPr>
        <w:t>companies</w:t>
      </w:r>
      <w:r w:rsidRPr="0040065A">
        <w:rPr>
          <w:rStyle w:val="StyleUnderline"/>
          <w:highlight w:val="yellow"/>
        </w:rPr>
        <w:t xml:space="preserve"> and </w:t>
      </w:r>
      <w:r w:rsidRPr="0040065A">
        <w:rPr>
          <w:rStyle w:val="Emphasis"/>
          <w:highlight w:val="yellow"/>
        </w:rPr>
        <w:t>advocacy groups</w:t>
      </w:r>
      <w:r w:rsidRPr="0040065A">
        <w:rPr>
          <w:rStyle w:val="StyleUnderline"/>
          <w:highlight w:val="yellow"/>
        </w:rPr>
        <w:t xml:space="preserve"> staged a </w:t>
      </w:r>
      <w:r w:rsidRPr="0040065A">
        <w:rPr>
          <w:rStyle w:val="Emphasis"/>
          <w:highlight w:val="yellow"/>
        </w:rPr>
        <w:t>global blackout</w:t>
      </w:r>
      <w:r w:rsidRPr="00743BCD">
        <w:rPr>
          <w:rStyle w:val="StyleUnderline"/>
        </w:rPr>
        <w:t xml:space="preserve"> of</w:t>
      </w:r>
      <w:r w:rsidRPr="003D6451">
        <w:rPr>
          <w:sz w:val="16"/>
        </w:rPr>
        <w:t xml:space="preserve"> popular websites, </w:t>
      </w:r>
      <w:r w:rsidRPr="00743BCD">
        <w:rPr>
          <w:rStyle w:val="StyleUnderline"/>
        </w:rPr>
        <w:t xml:space="preserve">warning that this legislation was </w:t>
      </w:r>
      <w:r w:rsidRPr="0040065A">
        <w:rPr>
          <w:rStyle w:val="Emphasis"/>
          <w:highlight w:val="yellow"/>
        </w:rPr>
        <w:t>tantamount to censorship</w:t>
      </w:r>
      <w:r w:rsidRPr="0040065A">
        <w:rPr>
          <w:rStyle w:val="StyleUnderline"/>
          <w:highlight w:val="yellow"/>
        </w:rPr>
        <w:t xml:space="preserve"> and would </w:t>
      </w:r>
      <w:r w:rsidRPr="0040065A">
        <w:rPr>
          <w:rStyle w:val="Emphasis"/>
          <w:highlight w:val="yellow"/>
        </w:rPr>
        <w:t>destroy the Internet</w:t>
      </w:r>
      <w:r w:rsidRPr="003D6451">
        <w:rPr>
          <w:sz w:val="16"/>
        </w:rPr>
        <w:t xml:space="preserve">, the ensuing </w:t>
      </w:r>
      <w:r w:rsidRPr="00743BCD">
        <w:rPr>
          <w:rStyle w:val="Emphasis"/>
        </w:rPr>
        <w:t>pu</w:t>
      </w:r>
      <w:r w:rsidRPr="0040065A">
        <w:rPr>
          <w:rStyle w:val="Emphasis"/>
          <w:highlight w:val="yellow"/>
        </w:rPr>
        <w:t>blic backlash</w:t>
      </w:r>
      <w:r w:rsidRPr="0040065A">
        <w:rPr>
          <w:sz w:val="16"/>
          <w:highlight w:val="yellow"/>
        </w:rPr>
        <w:t xml:space="preserve"> </w:t>
      </w:r>
      <w:r w:rsidRPr="0040065A">
        <w:rPr>
          <w:rStyle w:val="StyleUnderline"/>
          <w:highlight w:val="yellow"/>
        </w:rPr>
        <w:t xml:space="preserve">led Congress to </w:t>
      </w:r>
      <w:r w:rsidRPr="0040065A">
        <w:rPr>
          <w:rStyle w:val="Emphasis"/>
          <w:highlight w:val="yellow"/>
        </w:rPr>
        <w:t>drop the proposal</w:t>
      </w:r>
      <w:r w:rsidRPr="0040065A">
        <w:rPr>
          <w:sz w:val="16"/>
          <w:highlight w:val="yellow"/>
        </w:rPr>
        <w:t>.</w:t>
      </w:r>
    </w:p>
    <w:p w14:paraId="15380A5F" w14:textId="77777777" w:rsidR="003B7126" w:rsidRPr="003D6451" w:rsidRDefault="003B7126" w:rsidP="003B7126">
      <w:pPr>
        <w:rPr>
          <w:sz w:val="16"/>
        </w:rPr>
      </w:pPr>
      <w:r w:rsidRPr="003D6451">
        <w:rPr>
          <w:sz w:val="16"/>
        </w:rPr>
        <w:t>Since then, 33 countries—including dozens that are democratic, rule-of-law, and human-rights-defending—have allowed rightsholders to obtain injunctions requiring ISPs to block access to websites involved in mass disseminations of copyright-infringing content, and the Internet continues to flourish. (See the appendix.) Moreover, in these countries, website blocking has proven effective in reducing piracy and encouraging more consumers to use legal content services. Courts in Australia, the European Union, India, and elsewhere demonstrate that SOPA/PIPA-era criticisms simply do not hold up to scrutiny—as implemented to date, website blocking is a fair, effective, and proportionate tool to target sites involved in the mass, illegal dissemination of copyrighted content and that it does not undermine human rights, free speech, or net neutrality. It’s time the United States followed the rest of the world and created an effective legal pathway for rightsholders to get ISPs to block access to piracy websites involved in the mass dissemination of copyright-infringing content.</w:t>
      </w:r>
    </w:p>
    <w:p w14:paraId="21F2AD43" w14:textId="77777777" w:rsidR="003B7126" w:rsidRPr="003D6451" w:rsidRDefault="003B7126" w:rsidP="003B7126">
      <w:pPr>
        <w:rPr>
          <w:sz w:val="16"/>
        </w:rPr>
      </w:pPr>
      <w:r w:rsidRPr="003D6451">
        <w:rPr>
          <w:sz w:val="16"/>
        </w:rPr>
        <w:t>Video games, video streaming, and other digital content and services have helped people get through COVID-19, but with better antipiracy policies, they could have created an even more vibrant and supportive environment for content creators. Piracy remains a large and growing problem that threatens the employment, economic, and cultural contributions of the many creative sectors of the U.S. economy, especially film, television, video games, and music. As legal streaming services have proliferated, so has digital piracy, as criminal actors adapt to take advantage of new technologies and consumer behaviors, such as piracy-loaded TV set-top boxes. A U.S. Chamber of Commerce study shows that piracy stifles the economic growth and progress generated by streaming, estimating that global online piracy costs the U.S. economy at least $29.2 billion in lost revenue each year.2 This is important, as the film and TV industry, directly and indirectly, supports over 2.5 million U.S. jobs.3 The video game industry—which is bigger than Hollywood—supported over 429,000 jobs and generated over $90 billion in economic output in 2019 alone.4</w:t>
      </w:r>
    </w:p>
    <w:p w14:paraId="75EDB981" w14:textId="77777777" w:rsidR="003B7126" w:rsidRPr="003D6451" w:rsidRDefault="003B7126" w:rsidP="003B7126">
      <w:pPr>
        <w:rPr>
          <w:sz w:val="16"/>
        </w:rPr>
      </w:pPr>
      <w:r w:rsidRPr="003D6451">
        <w:rPr>
          <w:sz w:val="16"/>
        </w:rPr>
        <w:t xml:space="preserve">In the battle between legal and pirated content, the status quo in the United States still clearly favors piracy. It takes seconds with a simple search to find and access piracy sites. Cost-benefit analyses of making this somewhat more difficult through website blocking (and other actions) show that the benefits vastly outweigh the costs. Research from the United Kingdom and elsewhere around the </w:t>
      </w:r>
      <w:r w:rsidRPr="003D6451">
        <w:rPr>
          <w:sz w:val="16"/>
        </w:rPr>
        <w:lastRenderedPageBreak/>
        <w:t>world shows that blocking access to a large group of prominent piracy websites, on an ongoing basis, is enough to shift many people from illegal to legal content services.5</w:t>
      </w:r>
    </w:p>
    <w:p w14:paraId="3BF285B8" w14:textId="77777777" w:rsidR="003B7126" w:rsidRPr="003D6451" w:rsidRDefault="003B7126" w:rsidP="003B7126">
      <w:pPr>
        <w:rPr>
          <w:sz w:val="16"/>
        </w:rPr>
      </w:pPr>
      <w:r w:rsidRPr="003D6451">
        <w:rPr>
          <w:sz w:val="16"/>
        </w:rPr>
        <w:t>Many democratic, human-rights-respecting countries—Australia, Denmark, Germany, India, Ireland, Israel, Italy, the Netherlands, Portugal, Sweden, the United Kingdom, and others—use website blocking as a tool to block websites that disseminate illegal content and services such as child pornography, malware, investment fraud, terrorism, counterfeiting, and copyright infringement. Around the world, 33 countries are actively allowing rightsholders to use website blocking for copyright enforcement. Of these, 20 also allow for dynamic blocking injunctions (to block the proxy and mirror sites to which the piracy operators shift once the primary site is blocked), and 7 allow for live blocking injunctions (to block illegal streams of live events). What this shows is that since the SOPA/PIPA debate in the United States in 2010-2012, policymakers around the world have moved on as they realize that website blocking is an effective tool to fight digital piracy that does not “break the Internet.”</w:t>
      </w:r>
    </w:p>
    <w:p w14:paraId="6200C76C" w14:textId="77777777" w:rsidR="003B7126" w:rsidRDefault="003B7126" w:rsidP="003B7126">
      <w:pPr>
        <w:rPr>
          <w:sz w:val="16"/>
        </w:rPr>
      </w:pPr>
      <w:r w:rsidRPr="003D6451">
        <w:rPr>
          <w:rStyle w:val="StyleUnderline"/>
        </w:rPr>
        <w:t xml:space="preserve">Opponents of website blocking hope that cries of “censorship” will trigger a Pavlovian response that is intense enough to cause </w:t>
      </w:r>
      <w:r w:rsidRPr="0040065A">
        <w:rPr>
          <w:rStyle w:val="Emphasis"/>
          <w:highlight w:val="yellow"/>
        </w:rPr>
        <w:t>policymakers</w:t>
      </w:r>
      <w:r w:rsidRPr="0040065A">
        <w:rPr>
          <w:rStyle w:val="StyleUnderline"/>
          <w:highlight w:val="yellow"/>
        </w:rPr>
        <w:t xml:space="preserve">, the </w:t>
      </w:r>
      <w:r w:rsidRPr="0040065A">
        <w:rPr>
          <w:rStyle w:val="Emphasis"/>
          <w:highlight w:val="yellow"/>
        </w:rPr>
        <w:t>media</w:t>
      </w:r>
      <w:r w:rsidRPr="0040065A">
        <w:rPr>
          <w:rStyle w:val="StyleUnderline"/>
          <w:highlight w:val="yellow"/>
        </w:rPr>
        <w:t xml:space="preserve">, and </w:t>
      </w:r>
      <w:r w:rsidRPr="0040065A">
        <w:rPr>
          <w:rStyle w:val="Emphasis"/>
          <w:highlight w:val="yellow"/>
        </w:rPr>
        <w:t>citizens</w:t>
      </w:r>
      <w:r w:rsidRPr="0040065A">
        <w:rPr>
          <w:rStyle w:val="StyleUnderline"/>
          <w:highlight w:val="yellow"/>
        </w:rPr>
        <w:t xml:space="preserve"> to </w:t>
      </w:r>
      <w:r w:rsidRPr="0040065A">
        <w:rPr>
          <w:rStyle w:val="Emphasis"/>
          <w:highlight w:val="yellow"/>
        </w:rPr>
        <w:t xml:space="preserve">recoil from </w:t>
      </w:r>
      <w:r w:rsidRPr="0040065A">
        <w:rPr>
          <w:rStyle w:val="Emphasis"/>
        </w:rPr>
        <w:t xml:space="preserve">the </w:t>
      </w:r>
      <w:r w:rsidRPr="0040065A">
        <w:rPr>
          <w:rStyle w:val="Emphasis"/>
          <w:highlight w:val="yellow"/>
        </w:rPr>
        <w:t>proposal</w:t>
      </w:r>
      <w:r w:rsidRPr="003D6451">
        <w:rPr>
          <w:rStyle w:val="StyleUnderline"/>
        </w:rPr>
        <w:t xml:space="preserve"> itself</w:t>
      </w:r>
      <w:r w:rsidRPr="003D6451">
        <w:rPr>
          <w:sz w:val="16"/>
        </w:rPr>
        <w:t>.6 This gets to a central point opponents don’t want to acknowledge: Not all content on the Internet deserves to exist and be protected by law, just as not all content offline deserves to exist and be protected by law. The Internet is not “special”—it is subject to laws and regulations like any other technology. The growing use of website blocking for copyright enforcement shows that countries can take clear, reasonable, and targeted measures against illegal material and activity online without undermining their commitment to “a free and open Internet.” In fact, blocking piracy sites in a careful and judicious manner doesn’t undermine freedom, it expands it—unless one champions a version of “freedom” that includes the freedom to steal.7 No one accuses an opponent of trade in elephant tusks of being anti-free trade. Likewise, no one should be accused of supporting censorship just because they favor the blocking of illegal online content.</w:t>
      </w:r>
    </w:p>
    <w:p w14:paraId="43380DDB" w14:textId="3FA8E96A" w:rsidR="003B7126" w:rsidRDefault="003B7126" w:rsidP="003B7126">
      <w:pPr>
        <w:pStyle w:val="Heading3"/>
      </w:pPr>
      <w:r>
        <w:lastRenderedPageBreak/>
        <w:t>L---IP---Youth</w:t>
      </w:r>
    </w:p>
    <w:p w14:paraId="5BB0265A" w14:textId="77777777" w:rsidR="003B7126" w:rsidRPr="00A47B80" w:rsidRDefault="003B7126" w:rsidP="003B7126">
      <w:pPr>
        <w:pStyle w:val="Heading4"/>
      </w:pPr>
      <w:r>
        <w:t>Strengthening property rights alienates young voters.</w:t>
      </w:r>
    </w:p>
    <w:p w14:paraId="0FBC1FBE" w14:textId="77777777" w:rsidR="003B7126" w:rsidRPr="00983401" w:rsidRDefault="003B7126" w:rsidP="003B7126">
      <w:r>
        <w:t xml:space="preserve">Gregory N </w:t>
      </w:r>
      <w:r w:rsidRPr="00983401">
        <w:rPr>
          <w:rStyle w:val="Style13ptBold"/>
        </w:rPr>
        <w:t>Mandel 2014</w:t>
      </w:r>
      <w:r>
        <w:t xml:space="preserve"> Peter J. Liacouras Professor of Law &amp; Associate Dean for Research, Temple University—Beasley School of Law. J.D., Stanford Law School; B.A., Wesleyan University “The Public Perception of Intellectual Property” Florida Law Review, Vol. 66, </w:t>
      </w:r>
      <w:proofErr w:type="spellStart"/>
      <w:r>
        <w:t>Iss</w:t>
      </w:r>
      <w:proofErr w:type="spellEnd"/>
      <w:r>
        <w:t>. 1 [], Art. 5 https://scholarship.law.ufl.edu/cgi/viewcontent.cgi?article=1178&amp;context=flr</w:t>
      </w:r>
    </w:p>
    <w:p w14:paraId="3BD7AA61" w14:textId="2B1C433E" w:rsidR="003B7126" w:rsidRPr="003B7126" w:rsidRDefault="003B7126" w:rsidP="003B7126">
      <w:pPr>
        <w:rPr>
          <w:sz w:val="16"/>
        </w:rPr>
      </w:pPr>
      <w:r w:rsidRPr="003B7126">
        <w:rPr>
          <w:sz w:val="16"/>
        </w:rPr>
        <w:t xml:space="preserve">The finding that </w:t>
      </w:r>
      <w:r w:rsidRPr="007C11B3">
        <w:rPr>
          <w:rStyle w:val="StyleUnderline"/>
          <w:highlight w:val="cyan"/>
        </w:rPr>
        <w:t>young</w:t>
      </w:r>
      <w:r w:rsidRPr="00A47B80">
        <w:rPr>
          <w:rStyle w:val="StyleUnderline"/>
        </w:rPr>
        <w:t xml:space="preserve">er </w:t>
      </w:r>
      <w:r w:rsidRPr="007C11B3">
        <w:rPr>
          <w:rStyle w:val="StyleUnderline"/>
          <w:highlight w:val="cyan"/>
        </w:rPr>
        <w:t xml:space="preserve">people </w:t>
      </w:r>
      <w:r w:rsidRPr="007C11B3">
        <w:rPr>
          <w:rStyle w:val="Emphasis"/>
          <w:highlight w:val="cyan"/>
        </w:rPr>
        <w:t>prefer</w:t>
      </w:r>
      <w:r w:rsidRPr="007C11B3">
        <w:rPr>
          <w:rStyle w:val="StyleUnderline"/>
          <w:highlight w:val="cyan"/>
        </w:rPr>
        <w:t xml:space="preserve"> </w:t>
      </w:r>
      <w:r w:rsidRPr="007C11B3">
        <w:rPr>
          <w:rStyle w:val="Emphasis"/>
          <w:highlight w:val="cyan"/>
        </w:rPr>
        <w:t>weaker</w:t>
      </w:r>
      <w:r w:rsidRPr="007C11B3">
        <w:rPr>
          <w:rStyle w:val="StyleUnderline"/>
          <w:highlight w:val="cyan"/>
        </w:rPr>
        <w:t xml:space="preserve"> </w:t>
      </w:r>
      <w:r w:rsidRPr="007C11B3">
        <w:rPr>
          <w:rStyle w:val="Emphasis"/>
          <w:highlight w:val="cyan"/>
        </w:rPr>
        <w:t>intellectual property rights</w:t>
      </w:r>
      <w:r w:rsidRPr="003B7126">
        <w:rPr>
          <w:sz w:val="16"/>
        </w:rPr>
        <w:t xml:space="preserve"> is </w:t>
      </w:r>
      <w:r w:rsidRPr="00A47B80">
        <w:rPr>
          <w:rStyle w:val="StyleUnderline"/>
        </w:rPr>
        <w:t xml:space="preserve">consistent with past studies that have found similar results </w:t>
      </w:r>
      <w:r w:rsidRPr="003B7126">
        <w:rPr>
          <w:sz w:val="16"/>
        </w:rPr>
        <w:t xml:space="preserve">when examining attitudes toward file sharing on the Internet.145 </w:t>
      </w:r>
      <w:r w:rsidRPr="007C11B3">
        <w:rPr>
          <w:rStyle w:val="StyleUnderline"/>
          <w:highlight w:val="cyan"/>
        </w:rPr>
        <w:t>There</w:t>
      </w:r>
      <w:r w:rsidRPr="00A47B80">
        <w:rPr>
          <w:rStyle w:val="StyleUnderline"/>
        </w:rPr>
        <w:t xml:space="preserve"> does </w:t>
      </w:r>
      <w:r w:rsidRPr="007C11B3">
        <w:rPr>
          <w:rStyle w:val="StyleUnderline"/>
          <w:highlight w:val="cyan"/>
        </w:rPr>
        <w:t xml:space="preserve">appear to be a </w:t>
      </w:r>
      <w:r w:rsidRPr="007C11B3">
        <w:rPr>
          <w:rStyle w:val="Emphasis"/>
          <w:highlight w:val="cyan"/>
        </w:rPr>
        <w:t>generational divide</w:t>
      </w:r>
      <w:r w:rsidRPr="00A47B80">
        <w:rPr>
          <w:rStyle w:val="StyleUnderline"/>
        </w:rPr>
        <w:t xml:space="preserve"> </w:t>
      </w:r>
      <w:r w:rsidRPr="007C11B3">
        <w:rPr>
          <w:rStyle w:val="StyleUnderline"/>
        </w:rPr>
        <w:t>concerning</w:t>
      </w:r>
      <w:r w:rsidRPr="00A47B80">
        <w:rPr>
          <w:rStyle w:val="StyleUnderline"/>
        </w:rPr>
        <w:t xml:space="preserve"> intellectual property protection</w:t>
      </w:r>
      <w:r w:rsidRPr="003B7126">
        <w:rPr>
          <w:sz w:val="16"/>
        </w:rPr>
        <w:t xml:space="preserve">. Interesting, here, is that most past research has focused on individual attitudes towards copyright protection, primarily in the context of the Internet, while the present study finds an age effect for the full population, across the patent and copyright conditions. This study appears to be the first to indicate that the </w:t>
      </w:r>
      <w:r w:rsidRPr="00A47B80">
        <w:rPr>
          <w:rStyle w:val="StyleUnderline"/>
        </w:rPr>
        <w:t xml:space="preserve">generational divide concerning intellectual property rights </w:t>
      </w:r>
      <w:r w:rsidRPr="007C11B3">
        <w:rPr>
          <w:rStyle w:val="Emphasis"/>
          <w:highlight w:val="cyan"/>
        </w:rPr>
        <w:t>cuts across</w:t>
      </w:r>
      <w:r w:rsidRPr="007C11B3">
        <w:rPr>
          <w:rStyle w:val="StyleUnderline"/>
          <w:highlight w:val="cyan"/>
        </w:rPr>
        <w:t xml:space="preserve"> intellectual property </w:t>
      </w:r>
      <w:r w:rsidRPr="007C11B3">
        <w:rPr>
          <w:rStyle w:val="Emphasis"/>
          <w:highlight w:val="cyan"/>
        </w:rPr>
        <w:t>domains</w:t>
      </w:r>
      <w:r w:rsidRPr="00A47B80">
        <w:rPr>
          <w:rStyle w:val="StyleUnderline"/>
        </w:rPr>
        <w:t>.</w:t>
      </w:r>
      <w:r w:rsidRPr="003B7126">
        <w:rPr>
          <w:sz w:val="16"/>
        </w:rPr>
        <w:t xml:space="preserve"> </w:t>
      </w:r>
    </w:p>
    <w:p w14:paraId="5878526A" w14:textId="77777777" w:rsidR="003B7126" w:rsidRPr="003B7126" w:rsidRDefault="003B7126" w:rsidP="003B7126">
      <w:pPr>
        <w:rPr>
          <w:sz w:val="16"/>
        </w:rPr>
      </w:pPr>
    </w:p>
    <w:p w14:paraId="26EE4158" w14:textId="77777777" w:rsidR="001660FE" w:rsidRDefault="001660FE" w:rsidP="001660FE">
      <w:pPr>
        <w:pStyle w:val="Heading3"/>
      </w:pPr>
      <w:r>
        <w:lastRenderedPageBreak/>
        <w:t>L---Patents</w:t>
      </w:r>
    </w:p>
    <w:p w14:paraId="7C0D6412" w14:textId="77777777" w:rsidR="004809A4" w:rsidRPr="00EE7D04" w:rsidRDefault="004809A4" w:rsidP="004809A4">
      <w:pPr>
        <w:pStyle w:val="Heading4"/>
      </w:pPr>
      <w:r>
        <w:t>The plan undermines Biden’s message – it’s a distraction from campaign winning issues.</w:t>
      </w:r>
    </w:p>
    <w:p w14:paraId="28C4FC7A" w14:textId="77777777" w:rsidR="004809A4" w:rsidRPr="00EE7D04" w:rsidRDefault="004809A4" w:rsidP="004809A4">
      <w:r>
        <w:t xml:space="preserve">Pauline M. </w:t>
      </w:r>
      <w:r w:rsidRPr="001B3975">
        <w:rPr>
          <w:rStyle w:val="Style13ptBold"/>
        </w:rPr>
        <w:t>Pelletier and</w:t>
      </w:r>
      <w:r>
        <w:t xml:space="preserve"> Eric K. </w:t>
      </w:r>
      <w:r w:rsidRPr="001B3975">
        <w:rPr>
          <w:rStyle w:val="Style13ptBold"/>
        </w:rPr>
        <w:t>Steffe</w:t>
      </w:r>
      <w:r>
        <w:t xml:space="preserve">  July/August </w:t>
      </w:r>
      <w:r w:rsidRPr="001B3975">
        <w:rPr>
          <w:rStyle w:val="Style13ptBold"/>
        </w:rPr>
        <w:t>2016</w:t>
      </w:r>
      <w:r>
        <w:t xml:space="preserve"> Senior Counsel - Intellectual Property &amp; Litigation at Amgen and director in Sterne Kessler’s Biotechnology &amp; Chemical Practice Group, published and lectured extensively in the field, testified before Congress as a legal expert on the CREATE Act “The Politics of Patent Law: Why Patent Reform Failed in 2015 and Prospects for 2016” American Bar Association https://www.americanbar.org/groups/intellectual_property_law/publications/landslide/2015-16/july-august/the_politics_patent_law_why_patent_reform_failed_2015_and_prospects_2016/</w:t>
      </w:r>
    </w:p>
    <w:p w14:paraId="2816AA91" w14:textId="77777777" w:rsidR="004809A4" w:rsidRDefault="004809A4" w:rsidP="004809A4">
      <w:pPr>
        <w:rPr>
          <w:sz w:val="16"/>
        </w:rPr>
      </w:pPr>
      <w:r w:rsidRPr="005A1CA0">
        <w:rPr>
          <w:sz w:val="16"/>
        </w:rPr>
        <w:t xml:space="preserve">First, 469 seats in the U.S. Congress are up for election on November 8, 2016, along with the presidency. The simple fact is that </w:t>
      </w:r>
      <w:r w:rsidRPr="00E96697">
        <w:rPr>
          <w:rStyle w:val="StyleUnderline"/>
          <w:highlight w:val="yellow"/>
        </w:rPr>
        <w:t>patent reform</w:t>
      </w:r>
      <w:r w:rsidRPr="00EE7D04">
        <w:rPr>
          <w:rStyle w:val="StyleUnderline"/>
        </w:rPr>
        <w:t>, as a topic of national conversation, is not well-suited for stump speeches and televised debates</w:t>
      </w:r>
      <w:r w:rsidRPr="005A1CA0">
        <w:rPr>
          <w:sz w:val="16"/>
        </w:rPr>
        <w:t xml:space="preserve">. The </w:t>
      </w:r>
      <w:r w:rsidRPr="00EE7D04">
        <w:rPr>
          <w:rStyle w:val="StyleUnderline"/>
        </w:rPr>
        <w:t xml:space="preserve">concepts are </w:t>
      </w:r>
      <w:r w:rsidRPr="00E96697">
        <w:rPr>
          <w:rStyle w:val="StyleUnderline"/>
          <w:highlight w:val="yellow"/>
        </w:rPr>
        <w:t xml:space="preserve">not </w:t>
      </w:r>
      <w:r w:rsidRPr="00E96697">
        <w:rPr>
          <w:rStyle w:val="Emphasis"/>
          <w:highlight w:val="yellow"/>
        </w:rPr>
        <w:t>easily communicated</w:t>
      </w:r>
      <w:r w:rsidRPr="00E96697">
        <w:rPr>
          <w:rStyle w:val="StyleUnderline"/>
          <w:highlight w:val="yellow"/>
        </w:rPr>
        <w:t xml:space="preserve"> to the general population</w:t>
      </w:r>
      <w:r w:rsidRPr="005A1CA0">
        <w:rPr>
          <w:sz w:val="16"/>
        </w:rPr>
        <w:t xml:space="preserve">, whose votes are the ones up for grabs </w:t>
      </w:r>
      <w:proofErr w:type="gramStart"/>
      <w:r w:rsidRPr="005A1CA0">
        <w:rPr>
          <w:sz w:val="16"/>
        </w:rPr>
        <w:t>at the moment</w:t>
      </w:r>
      <w:proofErr w:type="gramEnd"/>
      <w:r w:rsidRPr="005A1CA0">
        <w:rPr>
          <w:sz w:val="16"/>
        </w:rPr>
        <w:t>. And, in contrast to the AIA—which passed under the auspices of a forward-looking, bipartisan “job creation” agenda—</w:t>
      </w:r>
      <w:r w:rsidRPr="00EE7D04">
        <w:rPr>
          <w:rStyle w:val="StyleUnderline"/>
        </w:rPr>
        <w:t xml:space="preserve">patent </w:t>
      </w:r>
      <w:r w:rsidRPr="00E96697">
        <w:rPr>
          <w:rStyle w:val="StyleUnderline"/>
          <w:highlight w:val="yellow"/>
        </w:rPr>
        <w:t>litigation reform has adopted the rhetoric of punishing bad actors</w:t>
      </w:r>
      <w:r w:rsidRPr="00EE7D04">
        <w:rPr>
          <w:rStyle w:val="StyleUnderline"/>
        </w:rPr>
        <w:t>,</w:t>
      </w:r>
      <w:r w:rsidRPr="005A1CA0">
        <w:rPr>
          <w:sz w:val="16"/>
        </w:rPr>
        <w:t xml:space="preserve"> the goal being to “combat the scourge of patent trolls on our economy without burdening the companies and universities who rely on the patent system every day to protect their inventions.”12 </w:t>
      </w:r>
      <w:r w:rsidRPr="00EE7D04">
        <w:rPr>
          <w:rStyle w:val="Emphasis"/>
        </w:rPr>
        <w:t xml:space="preserve">That is a </w:t>
      </w:r>
      <w:r w:rsidRPr="00E96697">
        <w:rPr>
          <w:rStyle w:val="Emphasis"/>
          <w:highlight w:val="yellow"/>
        </w:rPr>
        <w:t>fairly difficult position to convey</w:t>
      </w:r>
      <w:r w:rsidRPr="00E96697">
        <w:rPr>
          <w:rStyle w:val="StyleUnderline"/>
          <w:highlight w:val="yellow"/>
        </w:rPr>
        <w:t xml:space="preserve"> without</w:t>
      </w:r>
      <w:r w:rsidRPr="00EE7D04">
        <w:rPr>
          <w:rStyle w:val="StyleUnderline"/>
        </w:rPr>
        <w:t xml:space="preserve"> first </w:t>
      </w:r>
      <w:r w:rsidRPr="00E96697">
        <w:rPr>
          <w:rStyle w:val="StyleUnderline"/>
          <w:highlight w:val="yellow"/>
        </w:rPr>
        <w:t>explaining</w:t>
      </w:r>
      <w:r w:rsidRPr="00EE7D04">
        <w:rPr>
          <w:rStyle w:val="StyleUnderline"/>
        </w:rPr>
        <w:t xml:space="preserve"> what the </w:t>
      </w:r>
      <w:r w:rsidRPr="00E96697">
        <w:rPr>
          <w:rStyle w:val="StyleUnderline"/>
          <w:highlight w:val="yellow"/>
        </w:rPr>
        <w:t>patent system is</w:t>
      </w:r>
      <w:r w:rsidRPr="00EE7D04">
        <w:rPr>
          <w:rStyle w:val="StyleUnderline"/>
        </w:rPr>
        <w:t>, how it works, what a patent troll is, who they are harming, and how all that affects the economy.</w:t>
      </w:r>
      <w:r w:rsidRPr="005A1CA0">
        <w:rPr>
          <w:sz w:val="16"/>
        </w:rPr>
        <w:t xml:space="preserve"> Thus, because of the general election cycle, the failure to gain passage in 2015 (in contrast to the failure to gain passage in almost any other year) may have graver consequences for supporters of patent litigation reform, given this inevitable shift in national attention. All of which underscores the tactical victory achieved by opponents of the bill in getting the July 2015 vote postponed.</w:t>
      </w:r>
    </w:p>
    <w:p w14:paraId="7FC263E6" w14:textId="77777777" w:rsidR="009609FD" w:rsidRDefault="009609FD" w:rsidP="009609FD">
      <w:pPr>
        <w:pStyle w:val="Heading4"/>
      </w:pPr>
      <w:r>
        <w:t>Weakening existing patent law causes industry backlash</w:t>
      </w:r>
    </w:p>
    <w:p w14:paraId="5F7F7187" w14:textId="77777777" w:rsidR="009609FD" w:rsidRDefault="009609FD" w:rsidP="009609FD">
      <w:r w:rsidRPr="0080571D">
        <w:rPr>
          <w:rStyle w:val="Style13ptBold"/>
        </w:rPr>
        <w:t>Genome Web, ‘07</w:t>
      </w:r>
      <w:r>
        <w:t>.</w:t>
      </w:r>
    </w:p>
    <w:p w14:paraId="3733355D" w14:textId="77777777" w:rsidR="009609FD" w:rsidRPr="00F73AC4" w:rsidRDefault="009609FD" w:rsidP="009609FD">
      <w:r>
        <w:t>Genome Web</w:t>
      </w:r>
      <w:r w:rsidRPr="0080571D">
        <w:t xml:space="preserve"> is an independent online news organization based in New York. Since 1997, </w:t>
      </w:r>
      <w:proofErr w:type="spellStart"/>
      <w:r w:rsidRPr="0080571D">
        <w:t>GenomeWeb</w:t>
      </w:r>
      <w:proofErr w:type="spellEnd"/>
      <w:r w:rsidRPr="0080571D">
        <w:t xml:space="preserve"> has served the global community of scientists, technology professionals, and executives who use and develop the latest advanced tools in molecular biology research and molecular diagnostics</w:t>
      </w:r>
      <w:r>
        <w:t>, published 9/10/07. “</w:t>
      </w:r>
      <w:r w:rsidRPr="0080571D">
        <w:t>House Passes Contentious Patent Reform Act; BIO, CHI Call for Senate to Address Concerns</w:t>
      </w:r>
      <w:r>
        <w:t>.”</w:t>
      </w:r>
      <w:r>
        <w:br/>
      </w:r>
      <w:r w:rsidRPr="0080571D">
        <w:t>https://www.genomeweb.com/biotechtransferweek/house-passes-contentious-patent-reform-act-bio-chi-call-senate-address-concerns</w:t>
      </w:r>
    </w:p>
    <w:p w14:paraId="42930B26" w14:textId="77777777" w:rsidR="009609FD" w:rsidRDefault="009609FD" w:rsidP="009609FD">
      <w:r w:rsidRPr="00675D49">
        <w:t>The</w:t>
      </w:r>
      <w:r w:rsidRPr="0080571D">
        <w:rPr>
          <w:rStyle w:val="StyleUnderline"/>
        </w:rPr>
        <w:t xml:space="preserve"> </w:t>
      </w:r>
      <w:r w:rsidRPr="00E96697">
        <w:rPr>
          <w:rStyle w:val="StyleUnderline"/>
          <w:highlight w:val="yellow"/>
        </w:rPr>
        <w:t>Patent Reform</w:t>
      </w:r>
      <w:r w:rsidRPr="00675D49">
        <w:t xml:space="preserve"> Act of 2007, </w:t>
      </w:r>
      <w:r>
        <w:t xml:space="preserve">which proposes sweeping and controversial changes to current US patent law and </w:t>
      </w:r>
      <w:r w:rsidRPr="0080571D">
        <w:rPr>
          <w:rStyle w:val="StyleUnderline"/>
        </w:rPr>
        <w:t xml:space="preserve">has </w:t>
      </w:r>
      <w:r w:rsidRPr="00E96697">
        <w:rPr>
          <w:rStyle w:val="StyleUnderline"/>
          <w:highlight w:val="yellow"/>
        </w:rPr>
        <w:t>drawn heavy criticism from the biotech and university communities</w:t>
      </w:r>
      <w:r>
        <w:t>, narrowly passed through the US House of Representatives late last week, according to the House website.</w:t>
      </w:r>
    </w:p>
    <w:p w14:paraId="1E1F8CE5" w14:textId="77777777" w:rsidR="009609FD" w:rsidRDefault="009609FD" w:rsidP="009609FD">
      <w:r>
        <w:t>The final vote tally included 220 (D-160, R-60) in favor of the bill and 175 (D-58, R-117) opposed, with 37 abstaining, according to the website.</w:t>
      </w:r>
    </w:p>
    <w:p w14:paraId="3B6CE9BC" w14:textId="77777777" w:rsidR="009609FD" w:rsidRDefault="009609FD" w:rsidP="009609FD">
      <w:r>
        <w:t>Several sources indicated to BTW that the Senate is expected to vote on the bill in the coming weeks, though an exact timeline is not yet known.</w:t>
      </w:r>
    </w:p>
    <w:p w14:paraId="5C4FA225" w14:textId="77777777" w:rsidR="009609FD" w:rsidRDefault="009609FD" w:rsidP="009609FD">
      <w:r>
        <w:t xml:space="preserve">Since its inception earlier this year, </w:t>
      </w:r>
      <w:r w:rsidRPr="00675D49">
        <w:rPr>
          <w:rStyle w:val="StyleUnderline"/>
        </w:rPr>
        <w:t xml:space="preserve">various </w:t>
      </w:r>
      <w:r w:rsidRPr="00E96697">
        <w:rPr>
          <w:rStyle w:val="StyleUnderline"/>
          <w:highlight w:val="yellow"/>
        </w:rPr>
        <w:t>concerned parties</w:t>
      </w:r>
      <w:r w:rsidRPr="00675D49">
        <w:rPr>
          <w:rStyle w:val="StyleUnderline"/>
        </w:rPr>
        <w:t xml:space="preserve"> from the university </w:t>
      </w:r>
      <w:r w:rsidRPr="00E96697">
        <w:rPr>
          <w:rStyle w:val="StyleUnderline"/>
          <w:highlight w:val="yellow"/>
        </w:rPr>
        <w:t>tech-transfer</w:t>
      </w:r>
      <w:r w:rsidRPr="00675D49">
        <w:rPr>
          <w:rStyle w:val="StyleUnderline"/>
        </w:rPr>
        <w:t xml:space="preserve"> community, the </w:t>
      </w:r>
      <w:r w:rsidRPr="00E96697">
        <w:rPr>
          <w:rStyle w:val="StyleUnderline"/>
          <w:highlight w:val="yellow"/>
        </w:rPr>
        <w:t>biotech</w:t>
      </w:r>
      <w:r w:rsidRPr="00675D49">
        <w:rPr>
          <w:rStyle w:val="StyleUnderline"/>
        </w:rPr>
        <w:t xml:space="preserve"> industry, </w:t>
      </w:r>
      <w:r w:rsidRPr="00E96697">
        <w:rPr>
          <w:rStyle w:val="StyleUnderline"/>
          <w:highlight w:val="yellow"/>
        </w:rPr>
        <w:t>and</w:t>
      </w:r>
      <w:r w:rsidRPr="00675D49">
        <w:rPr>
          <w:rStyle w:val="StyleUnderline"/>
        </w:rPr>
        <w:t xml:space="preserve"> the </w:t>
      </w:r>
      <w:r w:rsidRPr="00E96697">
        <w:rPr>
          <w:rStyle w:val="StyleUnderline"/>
          <w:highlight w:val="yellow"/>
        </w:rPr>
        <w:t>infor</w:t>
      </w:r>
      <w:r w:rsidRPr="00675D49">
        <w:rPr>
          <w:rStyle w:val="StyleUnderline"/>
        </w:rPr>
        <w:t xml:space="preserve">mation </w:t>
      </w:r>
      <w:r w:rsidRPr="00E96697">
        <w:rPr>
          <w:rStyle w:val="StyleUnderline"/>
          <w:highlight w:val="yellow"/>
        </w:rPr>
        <w:t>tech</w:t>
      </w:r>
      <w:r w:rsidRPr="00675D49">
        <w:rPr>
          <w:rStyle w:val="StyleUnderline"/>
        </w:rPr>
        <w:t xml:space="preserve">nology </w:t>
      </w:r>
      <w:r w:rsidRPr="00E96697">
        <w:rPr>
          <w:rStyle w:val="StyleUnderline"/>
          <w:highlight w:val="yellow"/>
        </w:rPr>
        <w:t>industry have been heavily lobbying</w:t>
      </w:r>
      <w:r w:rsidRPr="00675D49">
        <w:rPr>
          <w:rStyle w:val="StyleUnderline"/>
        </w:rPr>
        <w:t xml:space="preserve"> </w:t>
      </w:r>
      <w:r>
        <w:t>for their interests in the bill.</w:t>
      </w:r>
    </w:p>
    <w:p w14:paraId="760C3EE7" w14:textId="77777777" w:rsidR="009609FD" w:rsidRDefault="009609FD" w:rsidP="009609FD">
      <w:r>
        <w:t>Immediately following news of the House vote last week, the Biotechnology Industry Organization and the California Healthcare Institute released separate statements voicing disappointment about the passage of the bill and calling for the Senate to address the concerns of the life science industry before voting on its version of the bill.</w:t>
      </w:r>
    </w:p>
    <w:p w14:paraId="4ED61F79" w14:textId="77777777" w:rsidR="009609FD" w:rsidRDefault="009609FD" w:rsidP="009609FD">
      <w:r>
        <w:lastRenderedPageBreak/>
        <w:t>Many members of the biotech and university technology transfer community have bemoaned specific elements of the proposed bill, such as the possible establishment of a “first-to-file,” as opposed to a “first-to-invent” system; an open-ended, post-grant opposition system; and provisions dealing with apportionment of damages in IP-infringement lawsuits.</w:t>
      </w:r>
    </w:p>
    <w:p w14:paraId="07825308" w14:textId="77777777" w:rsidR="009609FD" w:rsidRDefault="009609FD" w:rsidP="009609FD">
      <w:r>
        <w:t>Many of those opposed to the bill have expressed concerns that the legislation is tailored to meet the needs of the software, IT, high-tech, and financial service industries, and may stifle innovation within the life sciences industry.</w:t>
      </w:r>
    </w:p>
    <w:p w14:paraId="2DB806DD" w14:textId="77777777" w:rsidR="009609FD" w:rsidRDefault="009609FD" w:rsidP="009609FD">
      <w:r>
        <w:t>One day prior to the House vote, President Bush issued a statement supporting most aspects of the patent reform bill, but opposing a key provision that would limit damage awards in patent infringement suits.</w:t>
      </w:r>
    </w:p>
    <w:p w14:paraId="07EC2587" w14:textId="77777777" w:rsidR="009609FD" w:rsidRDefault="009609FD" w:rsidP="009609FD">
      <w:r>
        <w:t>As BTW reported recently, identical versions of the bill passed the markup stage in both the House and Senate in July (see BTW, 7/23/07). Though some amendments to the bills were made in response to criticisms – including a broadening of the first-to-file grace period and the elimination of a second window for post-grant patent opposition – many opposed to the bill remained dissatisfied with several of the bill’s provisions.</w:t>
      </w:r>
    </w:p>
    <w:p w14:paraId="09686C56" w14:textId="77777777" w:rsidR="009609FD" w:rsidRDefault="009609FD" w:rsidP="009609FD">
      <w:r>
        <w:t>The House bill, HR 1908, was primarily sponsored by Congressman Howard Berman (D-Calif.), with 23 co-sponsors. The Senate bill, S.1145, also called the Leahy-Hatch Patent Reform Act of 2007, was sponsored by Patrick Leahy (D-Vt.), chairman of the Senate judiciary committee.</w:t>
      </w:r>
    </w:p>
    <w:p w14:paraId="0610CCE1" w14:textId="77777777" w:rsidR="009609FD" w:rsidRDefault="009609FD" w:rsidP="009609FD">
      <w:r>
        <w:t>Early Reaction</w:t>
      </w:r>
    </w:p>
    <w:p w14:paraId="4D90789A" w14:textId="77777777" w:rsidR="009609FD" w:rsidRDefault="009609FD" w:rsidP="009609FD">
      <w:r>
        <w:t>The Biotechnology Industry Organization, which has been one of the most vocal opponents of the bill, last week issued a statement expressing “disappointment” with the result.</w:t>
      </w:r>
    </w:p>
    <w:p w14:paraId="3A6F93DF" w14:textId="77777777" w:rsidR="009609FD" w:rsidRDefault="009609FD" w:rsidP="009609FD">
      <w:r>
        <w:t>“BIO appreciates the continued efforts by the House to improve the Patent Reform Act, but unfortunately cannot support the legislation passed today as it threatens continued biotechnological innovation,” Jim Greenwood, president and CEO of BIO, said in the statement.</w:t>
      </w:r>
    </w:p>
    <w:p w14:paraId="6588A960" w14:textId="77777777" w:rsidR="009609FD" w:rsidRDefault="009609FD" w:rsidP="009609FD">
      <w:r>
        <w:t>“We welcome improvements to the US patent system, particularly those that increase patent quality, increase public participation, and provide additional resources to the Patent and Trademark Office,” Greenwood continued. “However, the legislation that passed the House today and the legislation currently pending in the Senate do far more harm than good to our nation’s patent system.”</w:t>
      </w:r>
    </w:p>
    <w:p w14:paraId="46D6C023" w14:textId="77777777" w:rsidR="009609FD" w:rsidRDefault="009609FD" w:rsidP="009609FD">
      <w:r>
        <w:t>“We look forward to working with the Senate to improve upon this legislation, particularly with respect to provisions relating to damages, inequitable conduct reform, post-grant review proceedings, and PTO rulemaking authority.”</w:t>
      </w:r>
    </w:p>
    <w:p w14:paraId="3795C6A6" w14:textId="77777777" w:rsidR="009609FD" w:rsidRDefault="009609FD" w:rsidP="009609FD">
      <w:r>
        <w:t>Greenwood added that BIO was “heartened” that the bill only narrowly passed and that there was strong bipartisan opposition to the legislation.</w:t>
      </w:r>
    </w:p>
    <w:p w14:paraId="07F2902C" w14:textId="77777777" w:rsidR="009609FD" w:rsidRDefault="009609FD" w:rsidP="009609FD">
      <w:r>
        <w:t>“</w:t>
      </w:r>
      <w:r w:rsidRPr="00675D49">
        <w:rPr>
          <w:rStyle w:val="StyleUnderline"/>
        </w:rPr>
        <w:t xml:space="preserve">This </w:t>
      </w:r>
      <w:r w:rsidRPr="00E96697">
        <w:rPr>
          <w:rStyle w:val="StyleUnderline"/>
          <w:highlight w:val="yellow"/>
        </w:rPr>
        <w:t>opposition</w:t>
      </w:r>
      <w:r w:rsidRPr="00675D49">
        <w:rPr>
          <w:rStyle w:val="StyleUnderline"/>
        </w:rPr>
        <w:t xml:space="preserve"> </w:t>
      </w:r>
      <w:r w:rsidRPr="00E96697">
        <w:rPr>
          <w:rStyle w:val="StyleUnderline"/>
          <w:highlight w:val="yellow"/>
        </w:rPr>
        <w:t>demonstrates</w:t>
      </w:r>
      <w:r w:rsidRPr="00675D49">
        <w:rPr>
          <w:rStyle w:val="StyleUnderline"/>
        </w:rPr>
        <w:t xml:space="preserve"> the serious concern of varied </w:t>
      </w:r>
      <w:r w:rsidRPr="00E96697">
        <w:rPr>
          <w:rStyle w:val="StyleUnderline"/>
          <w:highlight w:val="yellow"/>
        </w:rPr>
        <w:t>stakeholders</w:t>
      </w:r>
      <w:r w:rsidRPr="00675D49">
        <w:rPr>
          <w:rStyle w:val="StyleUnderline"/>
        </w:rPr>
        <w:t xml:space="preserve"> – </w:t>
      </w:r>
      <w:r w:rsidRPr="00E96697">
        <w:rPr>
          <w:rStyle w:val="StyleUnderline"/>
          <w:highlight w:val="yellow"/>
        </w:rPr>
        <w:t>across many industries, research institutions, and other interests</w:t>
      </w:r>
      <w:r>
        <w:t xml:space="preserve"> – with the bill and the need for a more consensus-oriented approach to patent law reform,” Greenwood said. “We look forward to working with the Senate to improve upon this legislation, particularly with respect to provisions relating to damages, inequitable conduct reform, post-grant review proceedings, and PTO rulemaking authority.” </w:t>
      </w:r>
    </w:p>
    <w:p w14:paraId="7F918E7E" w14:textId="77777777" w:rsidR="009609FD" w:rsidRDefault="009609FD" w:rsidP="009609FD">
      <w:r>
        <w:t>The California Healthcare Institute, which in June issued white papers along with BIO outlining the potential negative impact of current patent reform initiatives, also released a statement late last week expressing its disappointment with the vote.</w:t>
      </w:r>
    </w:p>
    <w:p w14:paraId="0E1485EA" w14:textId="77777777" w:rsidR="009609FD" w:rsidRDefault="009609FD" w:rsidP="009609FD">
      <w:r>
        <w:t>“Today’s narrow passage by a vote of 220 to 175 – just two over the 218 bare majority – in the House of Representatives illustrates growing concern with elements of the Patent Reform Act, which we believe threatens to undermine biomedical innovation, while weakening patent protections and making infringement easier and less expensive,” CHI president and CEO David Gollaher said in the statement.</w:t>
      </w:r>
    </w:p>
    <w:p w14:paraId="44622B83" w14:textId="77777777" w:rsidR="009609FD" w:rsidRDefault="009609FD" w:rsidP="009609FD">
      <w:r>
        <w:t>“For the life sciences industry, where the FDA regulatory framework already makes investment decisions extremely risky, this will discourage venture capitalists and life sciences companies from funding the research necessary to develop the therapies, treatments, and technologies of tomorrow.</w:t>
      </w:r>
    </w:p>
    <w:p w14:paraId="052C21B3" w14:textId="77777777" w:rsidR="009609FD" w:rsidRDefault="009609FD" w:rsidP="009609FD">
      <w:r>
        <w:t>Gollaher also said that CHI expects the US Senate to take a “more deliberative and thoughtful approach to ensure that the legislation lives up to its promise to strengthen patent law, protect patent rights, and promote innovation.”</w:t>
      </w:r>
    </w:p>
    <w:p w14:paraId="09159318" w14:textId="04BC9E54" w:rsidR="009609FD" w:rsidRDefault="003C1B46" w:rsidP="003C1B46">
      <w:pPr>
        <w:pStyle w:val="Heading3"/>
      </w:pPr>
      <w:r>
        <w:lastRenderedPageBreak/>
        <w:t>L---Copyright</w:t>
      </w:r>
    </w:p>
    <w:p w14:paraId="54CC2B3A" w14:textId="77777777" w:rsidR="003C1B46" w:rsidRPr="00445BC3" w:rsidRDefault="003C1B46" w:rsidP="003C1B46">
      <w:pPr>
        <w:pStyle w:val="Heading4"/>
      </w:pPr>
      <w:r>
        <w:t>The fight over the plan spills over – draws in industry and generates grassroots backlash Trump can capitalize on.</w:t>
      </w:r>
    </w:p>
    <w:p w14:paraId="37A3360C" w14:textId="77777777" w:rsidR="003C1B46" w:rsidRPr="00445BC3" w:rsidRDefault="003C1B46" w:rsidP="003C1B46">
      <w:r>
        <w:t xml:space="preserve">Jesse </w:t>
      </w:r>
      <w:proofErr w:type="spellStart"/>
      <w:r w:rsidRPr="00445BC3">
        <w:rPr>
          <w:rStyle w:val="Style13ptBold"/>
        </w:rPr>
        <w:t>Saivar</w:t>
      </w:r>
      <w:proofErr w:type="spellEnd"/>
      <w:r>
        <w:t xml:space="preserve"> 2/3/</w:t>
      </w:r>
      <w:r w:rsidRPr="00445BC3">
        <w:rPr>
          <w:rStyle w:val="Style13ptBold"/>
        </w:rPr>
        <w:t>12</w:t>
      </w:r>
      <w:r>
        <w:t xml:space="preserve"> entertainment, technology and IP lawyer with Greenberg </w:t>
      </w:r>
      <w:proofErr w:type="spellStart"/>
      <w:r>
        <w:t>Glusker</w:t>
      </w:r>
      <w:proofErr w:type="spellEnd"/>
      <w:r>
        <w:t xml:space="preserve"> – Guest post under Eric Savitz, former staff writer “No SOPA For You! Lessons From </w:t>
      </w:r>
      <w:proofErr w:type="gramStart"/>
      <w:r>
        <w:t>The</w:t>
      </w:r>
      <w:proofErr w:type="gramEnd"/>
      <w:r>
        <w:t xml:space="preserve"> Fight Over SOPA And PIPA” Forbes https://www.forbes.com/sites/ciocentral/2012/02/03/no-sopa-for-you-lessons-from-the-fight-over-sopa-and-pipa/</w:t>
      </w:r>
    </w:p>
    <w:p w14:paraId="0B5D4C5E" w14:textId="77777777" w:rsidR="003C1B46" w:rsidRPr="00C76396" w:rsidRDefault="003C1B46" w:rsidP="003C1B46">
      <w:pPr>
        <w:rPr>
          <w:sz w:val="16"/>
        </w:rPr>
      </w:pPr>
      <w:r w:rsidRPr="00445BC3">
        <w:rPr>
          <w:rStyle w:val="StyleUnderline"/>
        </w:rPr>
        <w:t xml:space="preserve">The second question is whether </w:t>
      </w:r>
      <w:r w:rsidRPr="004809A4">
        <w:rPr>
          <w:rStyle w:val="StyleUnderline"/>
        </w:rPr>
        <w:t>the vehement a</w:t>
      </w:r>
      <w:r w:rsidRPr="009A36BC">
        <w:rPr>
          <w:rStyle w:val="StyleUnderline"/>
          <w:highlight w:val="yellow"/>
        </w:rPr>
        <w:t>nti-SOPA reaction arose</w:t>
      </w:r>
      <w:r w:rsidRPr="004809A4">
        <w:rPr>
          <w:rStyle w:val="StyleUnderline"/>
        </w:rPr>
        <w:t xml:space="preserve"> solely </w:t>
      </w:r>
      <w:proofErr w:type="gramStart"/>
      <w:r w:rsidRPr="009A36BC">
        <w:rPr>
          <w:rStyle w:val="StyleUnderline"/>
          <w:highlight w:val="yellow"/>
        </w:rPr>
        <w:t>due to</w:t>
      </w:r>
      <w:r w:rsidRPr="004809A4">
        <w:rPr>
          <w:rStyle w:val="StyleUnderline"/>
        </w:rPr>
        <w:t xml:space="preserve"> the fact that</w:t>
      </w:r>
      <w:proofErr w:type="gramEnd"/>
      <w:r w:rsidRPr="004809A4">
        <w:rPr>
          <w:rStyle w:val="StyleUnderline"/>
        </w:rPr>
        <w:t xml:space="preserve"> the </w:t>
      </w:r>
      <w:r w:rsidRPr="009A36BC">
        <w:rPr>
          <w:rStyle w:val="StyleUnderline"/>
          <w:highlight w:val="yellow"/>
        </w:rPr>
        <w:t xml:space="preserve">language of the bill </w:t>
      </w:r>
      <w:r w:rsidRPr="009A36BC">
        <w:rPr>
          <w:rStyle w:val="StyleUnderline"/>
        </w:rPr>
        <w:t>was</w:t>
      </w:r>
      <w:r w:rsidRPr="004809A4">
        <w:rPr>
          <w:rStyle w:val="StyleUnderline"/>
        </w:rPr>
        <w:t xml:space="preserve"> overreaching</w:t>
      </w:r>
      <w:r w:rsidRPr="004809A4">
        <w:rPr>
          <w:sz w:val="16"/>
        </w:rPr>
        <w:t xml:space="preserve">. </w:t>
      </w:r>
      <w:r w:rsidRPr="004809A4">
        <w:rPr>
          <w:rStyle w:val="StyleUnderline"/>
        </w:rPr>
        <w:t xml:space="preserve">Much of the passionate rhetoric against SOPA appeared to be directed </w:t>
      </w:r>
      <w:r w:rsidRPr="009A36BC">
        <w:rPr>
          <w:rStyle w:val="Emphasis"/>
          <w:highlight w:val="yellow"/>
        </w:rPr>
        <w:t>against copyright law in general</w:t>
      </w:r>
      <w:r w:rsidRPr="004809A4">
        <w:rPr>
          <w:sz w:val="16"/>
        </w:rPr>
        <w:t xml:space="preserve">. </w:t>
      </w:r>
      <w:r w:rsidRPr="009A36BC">
        <w:rPr>
          <w:rStyle w:val="StyleUnderline"/>
          <w:highlight w:val="yellow"/>
        </w:rPr>
        <w:t>Many</w:t>
      </w:r>
      <w:r w:rsidRPr="004809A4">
        <w:rPr>
          <w:rStyle w:val="StyleUnderline"/>
        </w:rPr>
        <w:t xml:space="preserve"> of</w:t>
      </w:r>
      <w:r w:rsidRPr="00445BC3">
        <w:rPr>
          <w:rStyle w:val="StyleUnderline"/>
        </w:rPr>
        <w:t xml:space="preserve"> the </w:t>
      </w:r>
      <w:r w:rsidRPr="009A36BC">
        <w:rPr>
          <w:rStyle w:val="StyleUnderline"/>
          <w:highlight w:val="yellow"/>
        </w:rPr>
        <w:t>Internet giants</w:t>
      </w:r>
      <w:r w:rsidRPr="00445BC3">
        <w:rPr>
          <w:rStyle w:val="StyleUnderline"/>
        </w:rPr>
        <w:t xml:space="preserve"> </w:t>
      </w:r>
      <w:r w:rsidRPr="009A36BC">
        <w:rPr>
          <w:rStyle w:val="StyleUnderline"/>
          <w:highlight w:val="yellow"/>
        </w:rPr>
        <w:t>opposing</w:t>
      </w:r>
      <w:r w:rsidRPr="00445BC3">
        <w:rPr>
          <w:rStyle w:val="StyleUnderline"/>
        </w:rPr>
        <w:t xml:space="preserve"> </w:t>
      </w:r>
      <w:r w:rsidRPr="009A36BC">
        <w:rPr>
          <w:rStyle w:val="StyleUnderline"/>
          <w:highlight w:val="yellow"/>
        </w:rPr>
        <w:t>SOPA</w:t>
      </w:r>
      <w:r w:rsidRPr="00445BC3">
        <w:rPr>
          <w:rStyle w:val="StyleUnderline"/>
        </w:rPr>
        <w:t xml:space="preserve"> have been </w:t>
      </w:r>
      <w:r w:rsidRPr="009A36BC">
        <w:rPr>
          <w:rStyle w:val="StyleUnderline"/>
          <w:highlight w:val="yellow"/>
        </w:rPr>
        <w:t>pushing</w:t>
      </w:r>
      <w:r w:rsidRPr="00445BC3">
        <w:rPr>
          <w:rStyle w:val="StyleUnderline"/>
        </w:rPr>
        <w:t xml:space="preserve"> the </w:t>
      </w:r>
      <w:r w:rsidRPr="009A36BC">
        <w:rPr>
          <w:rStyle w:val="StyleUnderline"/>
          <w:highlight w:val="yellow"/>
        </w:rPr>
        <w:t xml:space="preserve">boundaries of copyright law for </w:t>
      </w:r>
      <w:r w:rsidRPr="009A36BC">
        <w:rPr>
          <w:rStyle w:val="Emphasis"/>
          <w:highlight w:val="yellow"/>
        </w:rPr>
        <w:t>years</w:t>
      </w:r>
      <w:r w:rsidRPr="00C76396">
        <w:rPr>
          <w:sz w:val="16"/>
        </w:rPr>
        <w:t xml:space="preserve"> </w:t>
      </w:r>
      <w:r w:rsidRPr="00445BC3">
        <w:rPr>
          <w:rStyle w:val="StyleUnderline"/>
        </w:rPr>
        <w:t>and those</w:t>
      </w:r>
      <w:r w:rsidRPr="00C76396">
        <w:rPr>
          <w:sz w:val="16"/>
        </w:rPr>
        <w:t xml:space="preserve"> </w:t>
      </w:r>
      <w:r w:rsidRPr="00445BC3">
        <w:rPr>
          <w:rStyle w:val="StyleUnderline"/>
        </w:rPr>
        <w:t>who’ve grown up in the Internet era only know a world in which there’s easy access to music sharing, movie clips and</w:t>
      </w:r>
      <w:r w:rsidRPr="00C76396">
        <w:rPr>
          <w:sz w:val="16"/>
        </w:rPr>
        <w:t xml:space="preserve"> the myriad of </w:t>
      </w:r>
      <w:r w:rsidRPr="00445BC3">
        <w:rPr>
          <w:rStyle w:val="StyleUnderline"/>
        </w:rPr>
        <w:t>other ways to consume content that technically shouldn’t be available under Copyright law.</w:t>
      </w:r>
      <w:r w:rsidRPr="00C76396">
        <w:rPr>
          <w:sz w:val="16"/>
        </w:rPr>
        <w:t xml:space="preserve"> For those who described SOPA as a censorship vehicle simply because it doesn’t allow users to “share” copyrighted content with other users, the </w:t>
      </w:r>
      <w:r w:rsidRPr="009A36BC">
        <w:rPr>
          <w:rStyle w:val="StyleUnderline"/>
          <w:highlight w:val="yellow"/>
        </w:rPr>
        <w:t xml:space="preserve">issues run </w:t>
      </w:r>
      <w:r w:rsidRPr="009A36BC">
        <w:rPr>
          <w:rStyle w:val="Emphasis"/>
          <w:highlight w:val="yellow"/>
        </w:rPr>
        <w:t>far deeper</w:t>
      </w:r>
      <w:r w:rsidRPr="009A36BC">
        <w:rPr>
          <w:rStyle w:val="StyleUnderline"/>
          <w:highlight w:val="yellow"/>
        </w:rPr>
        <w:t xml:space="preserve"> than statutory interpretation</w:t>
      </w:r>
      <w:r w:rsidRPr="009A36BC">
        <w:rPr>
          <w:sz w:val="16"/>
          <w:highlight w:val="yellow"/>
        </w:rPr>
        <w:t>.</w:t>
      </w:r>
    </w:p>
    <w:p w14:paraId="15477C1B" w14:textId="77777777" w:rsidR="003C1B46" w:rsidRDefault="003C1B46" w:rsidP="003C1B46">
      <w:pPr>
        <w:rPr>
          <w:sz w:val="16"/>
        </w:rPr>
      </w:pPr>
      <w:r w:rsidRPr="00C76396">
        <w:rPr>
          <w:sz w:val="16"/>
        </w:rPr>
        <w:t xml:space="preserve">Because of this, </w:t>
      </w:r>
      <w:r w:rsidRPr="00445BC3">
        <w:rPr>
          <w:rStyle w:val="StyleUnderline"/>
        </w:rPr>
        <w:t xml:space="preserve">SOPA is likely only the first </w:t>
      </w:r>
      <w:r w:rsidRPr="009A36BC">
        <w:rPr>
          <w:rStyle w:val="Emphasis"/>
          <w:highlight w:val="yellow"/>
        </w:rPr>
        <w:t>high profile battle</w:t>
      </w:r>
      <w:r w:rsidRPr="00445BC3">
        <w:rPr>
          <w:rStyle w:val="StyleUnderline"/>
        </w:rPr>
        <w:t xml:space="preserve"> in what I expect to be an </w:t>
      </w:r>
      <w:r w:rsidRPr="009A36BC">
        <w:rPr>
          <w:rStyle w:val="Emphasis"/>
          <w:highlight w:val="yellow"/>
        </w:rPr>
        <w:t>ongoing wa</w:t>
      </w:r>
      <w:r w:rsidRPr="009A36BC">
        <w:rPr>
          <w:rStyle w:val="StyleUnderline"/>
          <w:highlight w:val="yellow"/>
        </w:rPr>
        <w:t>r</w:t>
      </w:r>
      <w:r w:rsidRPr="00445BC3">
        <w:rPr>
          <w:rStyle w:val="StyleUnderline"/>
        </w:rPr>
        <w:t xml:space="preserve"> </w:t>
      </w:r>
      <w:r w:rsidRPr="009A36BC">
        <w:rPr>
          <w:rStyle w:val="StyleUnderline"/>
          <w:highlight w:val="yellow"/>
        </w:rPr>
        <w:t xml:space="preserve">between two </w:t>
      </w:r>
      <w:r w:rsidRPr="009A36BC">
        <w:rPr>
          <w:rStyle w:val="Emphasis"/>
          <w:highlight w:val="yellow"/>
        </w:rPr>
        <w:t>high-profile</w:t>
      </w:r>
      <w:r w:rsidRPr="009A36BC">
        <w:rPr>
          <w:rStyle w:val="StyleUnderline"/>
          <w:highlight w:val="yellow"/>
        </w:rPr>
        <w:t xml:space="preserve">, </w:t>
      </w:r>
      <w:r w:rsidRPr="009A36BC">
        <w:rPr>
          <w:rStyle w:val="Emphasis"/>
          <w:highlight w:val="yellow"/>
        </w:rPr>
        <w:t>deep-pocketed industries</w:t>
      </w:r>
      <w:r w:rsidRPr="009A36BC">
        <w:rPr>
          <w:rStyle w:val="StyleUnderline"/>
          <w:highlight w:val="yellow"/>
        </w:rPr>
        <w:t xml:space="preserve"> with </w:t>
      </w:r>
      <w:r w:rsidRPr="009A36BC">
        <w:rPr>
          <w:rStyle w:val="Emphasis"/>
          <w:highlight w:val="yellow"/>
        </w:rPr>
        <w:t>a lot at stake</w:t>
      </w:r>
      <w:r w:rsidRPr="00C76396">
        <w:rPr>
          <w:sz w:val="16"/>
        </w:rPr>
        <w:t xml:space="preserve">. If the extreme viewpoints on both sides of the debate continue to trample the discussion with rhetoric instead of trying to address the real underlying issues, this war may last a long time without the public ever really having a chance to know whose side </w:t>
      </w:r>
      <w:proofErr w:type="spellStart"/>
      <w:r w:rsidRPr="00C76396">
        <w:rPr>
          <w:sz w:val="16"/>
        </w:rPr>
        <w:t>its</w:t>
      </w:r>
      <w:proofErr w:type="spellEnd"/>
      <w:r w:rsidRPr="00C76396">
        <w:rPr>
          <w:sz w:val="16"/>
        </w:rPr>
        <w:t xml:space="preserve"> on.</w:t>
      </w:r>
    </w:p>
    <w:p w14:paraId="1BB8A2A3" w14:textId="77777777" w:rsidR="009609FD" w:rsidRDefault="009609FD" w:rsidP="009609FD">
      <w:pPr>
        <w:rPr>
          <w:sz w:val="16"/>
        </w:rPr>
      </w:pPr>
    </w:p>
    <w:p w14:paraId="2C48BCBA" w14:textId="1D07A719" w:rsidR="00FD4DDF" w:rsidRDefault="00FD4DDF" w:rsidP="00FD4DDF">
      <w:pPr>
        <w:pStyle w:val="Heading3"/>
      </w:pPr>
      <w:bookmarkStart w:id="1" w:name="_Hlk169438912"/>
      <w:r>
        <w:lastRenderedPageBreak/>
        <w:t>L---</w:t>
      </w:r>
      <w:r w:rsidR="004B049D">
        <w:t>Pharma</w:t>
      </w:r>
      <w:r>
        <w:t xml:space="preserve"> Patents</w:t>
      </w:r>
    </w:p>
    <w:p w14:paraId="7D7CFB11" w14:textId="77777777" w:rsidR="00FD4DDF" w:rsidRPr="0082464E" w:rsidRDefault="00FD4DDF" w:rsidP="00FD4DDF"/>
    <w:p w14:paraId="3EB8B0AA" w14:textId="77777777" w:rsidR="00FD4DDF" w:rsidRDefault="00FD4DDF" w:rsidP="00FD4DDF">
      <w:pPr>
        <w:pStyle w:val="Heading4"/>
      </w:pPr>
      <w:r>
        <w:t>Voters strongly oppose patent reforms – it’s a core election issue</w:t>
      </w:r>
    </w:p>
    <w:p w14:paraId="4E5E3C67" w14:textId="77777777" w:rsidR="00FD4DDF" w:rsidRPr="00A74470" w:rsidRDefault="00FD4DDF" w:rsidP="00FD4DDF">
      <w:pPr>
        <w:rPr>
          <w:rStyle w:val="Style13ptBold"/>
        </w:rPr>
      </w:pPr>
      <w:r w:rsidRPr="00A74470">
        <w:rPr>
          <w:rStyle w:val="Style13ptBold"/>
        </w:rPr>
        <w:t xml:space="preserve">AAM, ’19.  </w:t>
      </w:r>
    </w:p>
    <w:p w14:paraId="104022AC" w14:textId="77777777" w:rsidR="00FD4DDF" w:rsidRDefault="00FD4DDF" w:rsidP="00FD4DDF">
      <w:r>
        <w:t>Association for Accessible Medicines, July 2, 2019.  “</w:t>
      </w:r>
      <w:r w:rsidRPr="00A74470">
        <w:t>National Survey Finds Significant Voter Opposition to Patent Settlement Legislation</w:t>
      </w:r>
      <w:r>
        <w:t>.”</w:t>
      </w:r>
      <w:r>
        <w:br/>
      </w:r>
      <w:r w:rsidRPr="00A74470">
        <w:t>https://accessiblemeds.org/resources/press-releases/national-survey-finds-significant-voter-opposition-patent-settlement</w:t>
      </w:r>
    </w:p>
    <w:p w14:paraId="077EDF81" w14:textId="77777777" w:rsidR="00FD4DDF" w:rsidRDefault="00FD4DDF" w:rsidP="00FD4DDF">
      <w:r w:rsidRPr="00A74470">
        <w:rPr>
          <w:rStyle w:val="StyleUnderline"/>
        </w:rPr>
        <w:t xml:space="preserve">A </w:t>
      </w:r>
      <w:r w:rsidRPr="0073161D">
        <w:rPr>
          <w:rStyle w:val="StyleUnderline"/>
          <w:highlight w:val="yellow"/>
        </w:rPr>
        <w:t>recent national survey</w:t>
      </w:r>
      <w:r w:rsidRPr="00A74470">
        <w:rPr>
          <w:rStyle w:val="StyleUnderline"/>
        </w:rPr>
        <w:t xml:space="preserve"> finds by a m</w:t>
      </w:r>
      <w:r w:rsidRPr="0073161D">
        <w:rPr>
          <w:rStyle w:val="StyleUnderline"/>
          <w:highlight w:val="yellow"/>
        </w:rPr>
        <w:t>argin of 4-1 that registered voters believe</w:t>
      </w:r>
      <w:r w:rsidRPr="00A74470">
        <w:rPr>
          <w:rStyle w:val="StyleUnderline"/>
        </w:rPr>
        <w:t xml:space="preserve"> that </w:t>
      </w:r>
      <w:r w:rsidRPr="0073161D">
        <w:rPr>
          <w:rStyle w:val="StyleUnderline"/>
          <w:highlight w:val="yellow"/>
        </w:rPr>
        <w:t>patent settlement legislation</w:t>
      </w:r>
      <w:r w:rsidRPr="00A74470">
        <w:rPr>
          <w:rStyle w:val="StyleUnderline"/>
        </w:rPr>
        <w:t xml:space="preserve"> will </w:t>
      </w:r>
      <w:r w:rsidRPr="0073161D">
        <w:rPr>
          <w:rStyle w:val="StyleUnderline"/>
          <w:highlight w:val="yellow"/>
        </w:rPr>
        <w:t>result in higher drug prices</w:t>
      </w:r>
      <w:r>
        <w:t>.</w:t>
      </w:r>
    </w:p>
    <w:p w14:paraId="29510220" w14:textId="77777777" w:rsidR="00FD4DDF" w:rsidRPr="00A74470" w:rsidRDefault="00FD4DDF" w:rsidP="00FD4DDF">
      <w:pPr>
        <w:rPr>
          <w:rStyle w:val="StyleUnderline"/>
        </w:rPr>
      </w:pPr>
      <w:r>
        <w:t xml:space="preserve">The generic industry opposes proposed legislation, as it would make it significantly more difficult to challenge patents that protect brand-name drugs from generic competition, </w:t>
      </w:r>
      <w:r w:rsidRPr="00A74470">
        <w:rPr>
          <w:rStyle w:val="StyleUnderline"/>
        </w:rPr>
        <w:t>a sentiment that voters agree with by a margin of 64%-36%.</w:t>
      </w:r>
    </w:p>
    <w:p w14:paraId="23CB4A30" w14:textId="77777777" w:rsidR="00FD4DDF" w:rsidRDefault="00FD4DDF" w:rsidP="00FD4DDF">
      <w:r>
        <w:t xml:space="preserve">In the end, </w:t>
      </w:r>
      <w:r w:rsidRPr="00A74470">
        <w:rPr>
          <w:rStyle w:val="StyleUnderline"/>
        </w:rPr>
        <w:t>a majority of voters (</w:t>
      </w:r>
      <w:r w:rsidRPr="0073161D">
        <w:rPr>
          <w:rStyle w:val="StyleUnderline"/>
          <w:highlight w:val="yellow"/>
        </w:rPr>
        <w:t>59%</w:t>
      </w:r>
      <w:r w:rsidRPr="00A74470">
        <w:rPr>
          <w:rStyle w:val="StyleUnderline"/>
        </w:rPr>
        <w:t xml:space="preserve">) </w:t>
      </w:r>
      <w:r w:rsidRPr="0073161D">
        <w:rPr>
          <w:rStyle w:val="StyleUnderline"/>
          <w:highlight w:val="yellow"/>
        </w:rPr>
        <w:t>oppose</w:t>
      </w:r>
      <w:r w:rsidRPr="00A74470">
        <w:rPr>
          <w:rStyle w:val="StyleUnderline"/>
        </w:rPr>
        <w:t xml:space="preserve"> </w:t>
      </w:r>
      <w:r w:rsidRPr="0073161D">
        <w:rPr>
          <w:rStyle w:val="StyleUnderline"/>
          <w:highlight w:val="yellow"/>
        </w:rPr>
        <w:t>patent settlement legislation</w:t>
      </w:r>
      <w:r>
        <w:t>.</w:t>
      </w:r>
    </w:p>
    <w:p w14:paraId="48E9CEA1" w14:textId="77777777" w:rsidR="00FD4DDF" w:rsidRDefault="00FD4DDF" w:rsidP="00FD4DDF">
      <w:r>
        <w:t xml:space="preserve">“This survey demonstrates that, in addition to being bad public policy that will result in higher drug prices, </w:t>
      </w:r>
      <w:r w:rsidRPr="00A74470">
        <w:rPr>
          <w:rStyle w:val="StyleUnderline"/>
        </w:rPr>
        <w:t>it is</w:t>
      </w:r>
      <w:r>
        <w:t xml:space="preserve"> also </w:t>
      </w:r>
      <w:r w:rsidRPr="0073161D">
        <w:rPr>
          <w:rStyle w:val="Emphasis"/>
          <w:highlight w:val="yellow"/>
        </w:rPr>
        <w:t>bad politics</w:t>
      </w:r>
      <w:r>
        <w:t>,” said Scott Siff of Quadrant Strategies. “</w:t>
      </w:r>
      <w:r w:rsidRPr="00A74470">
        <w:rPr>
          <w:rStyle w:val="StyleUnderline"/>
        </w:rPr>
        <w:t>Drug prices are a critical issue going into this election year</w:t>
      </w:r>
      <w:r>
        <w:t>, and legislation that will result in higher drug prices will be poisonous for candidates.”</w:t>
      </w:r>
    </w:p>
    <w:p w14:paraId="4CA8E35C" w14:textId="77777777" w:rsidR="00FD4DDF" w:rsidRDefault="00FD4DDF" w:rsidP="00FD4DDF">
      <w:pPr>
        <w:pStyle w:val="Heading4"/>
      </w:pPr>
      <w:proofErr w:type="spellStart"/>
      <w:r>
        <w:t>Bipart</w:t>
      </w:r>
      <w:proofErr w:type="spellEnd"/>
      <w:r>
        <w:t xml:space="preserve"> voter opposition to eliminating patent protections </w:t>
      </w:r>
    </w:p>
    <w:p w14:paraId="06271758" w14:textId="77777777" w:rsidR="00FD4DDF" w:rsidRPr="000342A5" w:rsidRDefault="00FD4DDF" w:rsidP="00FD4DDF">
      <w:r w:rsidRPr="000342A5">
        <w:rPr>
          <w:rStyle w:val="Style13ptBold"/>
        </w:rPr>
        <w:t>Bayh-Dole Coalition, ’24</w:t>
      </w:r>
      <w:r>
        <w:t xml:space="preserve">. </w:t>
      </w:r>
      <w:r>
        <w:br/>
      </w:r>
      <w:r w:rsidRPr="000342A5">
        <w:t>The Bayh-Dole Coalition is a diverse group of innovation-oriented organizations and individuals committed to celebrating and protecting the Bayh-Dole Act, as well as informing policymakers and the public of its many benefits</w:t>
      </w:r>
      <w:r>
        <w:t>, 1/7/24. “</w:t>
      </w:r>
      <w:r w:rsidRPr="000342A5">
        <w:t>Voters Strongly Oppose Weakening Patents, New Poll Shows</w:t>
      </w:r>
      <w:r>
        <w:t>.”</w:t>
      </w:r>
      <w:r>
        <w:br/>
      </w:r>
      <w:r w:rsidRPr="000342A5">
        <w:t>https://www.prnewswire.com/news-releases/voters-strongly-oppose-weakening-patents-new-poll-shows-302036703.html</w:t>
      </w:r>
    </w:p>
    <w:p w14:paraId="24B7330F" w14:textId="77777777" w:rsidR="00FD4DDF" w:rsidRDefault="00FD4DDF" w:rsidP="00FD4DDF">
      <w:r w:rsidRPr="000342A5">
        <w:rPr>
          <w:rStyle w:val="StyleUnderline"/>
        </w:rPr>
        <w:t>The Biden administration may soon endorse a proposal</w:t>
      </w:r>
      <w:r>
        <w:t xml:space="preserve"> before the World Trade Organization (WTO) </w:t>
      </w:r>
      <w:r w:rsidRPr="000342A5">
        <w:rPr>
          <w:rStyle w:val="StyleUnderline"/>
        </w:rPr>
        <w:t>that would suspend patent protections</w:t>
      </w:r>
      <w:r>
        <w:t xml:space="preserve"> on Covid-19 treatments and tests and, in doing so, thwart existing WTO standards. </w:t>
      </w:r>
      <w:r w:rsidRPr="000342A5">
        <w:rPr>
          <w:rStyle w:val="StyleUnderline"/>
        </w:rPr>
        <w:t>This move would be enormously unpopular with American voters</w:t>
      </w:r>
      <w:r>
        <w:t>, according to a new poll released today by the Bayh-Dole Coalition.</w:t>
      </w:r>
    </w:p>
    <w:p w14:paraId="232E80BF" w14:textId="77777777" w:rsidR="00FD4DDF" w:rsidRDefault="00FD4DDF" w:rsidP="00FD4DDF">
      <w:r w:rsidRPr="000342A5">
        <w:rPr>
          <w:rStyle w:val="StyleUnderline"/>
        </w:rPr>
        <w:t>Seven in ten voters believe that it is important for the Biden administration to preserve WTO standards for protecting IP. And 77% are at least slightly concerned that the pending proposal would stifle medical research and kill American manufacturing jobs</w:t>
      </w:r>
      <w:r>
        <w:t>.</w:t>
      </w:r>
    </w:p>
    <w:p w14:paraId="4A0DDF00" w14:textId="77777777" w:rsidR="00FD4DDF" w:rsidRDefault="00FD4DDF" w:rsidP="00FD4DDF">
      <w:r>
        <w:t xml:space="preserve">"This poll clearly demonstrates that </w:t>
      </w:r>
      <w:r w:rsidRPr="000342A5">
        <w:rPr>
          <w:rStyle w:val="StyleUnderline"/>
        </w:rPr>
        <w:t>voters value intellectual property protections and oppose giving away U.S. intellectual property</w:t>
      </w:r>
      <w:r>
        <w:t>, especially to competitors like China," said Joseph P. Allen, Executive Director of the Bayh-Dole Coalition.</w:t>
      </w:r>
    </w:p>
    <w:p w14:paraId="1130E502" w14:textId="77777777" w:rsidR="00FD4DDF" w:rsidRDefault="00FD4DDF" w:rsidP="00FD4DDF">
      <w:r w:rsidRPr="000342A5">
        <w:rPr>
          <w:rStyle w:val="StyleUnderline"/>
        </w:rPr>
        <w:t>Opposition to this waiver is bipartisan, with supermajorities of both Republicans and Democrats</w:t>
      </w:r>
      <w:r>
        <w:t xml:space="preserve"> preferring political candidates who prioritize protecting American inventors' IP rights.</w:t>
      </w:r>
    </w:p>
    <w:p w14:paraId="1BCE47AF" w14:textId="77777777" w:rsidR="00FD4DDF" w:rsidRDefault="00FD4DDF" w:rsidP="00FD4DDF">
      <w:r>
        <w:t>"Voters expect U.S. officials to resist this misguided proposal which would undermine the American economy," said Allen.</w:t>
      </w:r>
    </w:p>
    <w:p w14:paraId="53A0C2C4" w14:textId="77777777" w:rsidR="00FD4DDF" w:rsidRDefault="00FD4DDF" w:rsidP="00FD4DDF">
      <w:r>
        <w:lastRenderedPageBreak/>
        <w:t>The poll, conducted by Morning Consult, surveyed 2,202 registered voters between December 22 and December 24. Results have a margin of error of plus or minus two percentage points.</w:t>
      </w:r>
    </w:p>
    <w:p w14:paraId="595CA9E6" w14:textId="77777777" w:rsidR="00FD4DDF" w:rsidRDefault="00FD4DDF" w:rsidP="00FD4DDF">
      <w:pPr>
        <w:pStyle w:val="Heading4"/>
      </w:pPr>
      <w:r>
        <w:t>The plan faces bipartisan and industry backlash</w:t>
      </w:r>
    </w:p>
    <w:p w14:paraId="52EECE72" w14:textId="77777777" w:rsidR="00FD4DDF" w:rsidRPr="002E5A53" w:rsidRDefault="00FD4DDF" w:rsidP="00FD4DDF">
      <w:r w:rsidRPr="00EB69A4">
        <w:rPr>
          <w:rStyle w:val="Style13ptBold"/>
        </w:rPr>
        <w:t>Lopez, ’24</w:t>
      </w:r>
      <w:r>
        <w:t xml:space="preserve">. </w:t>
      </w:r>
      <w:r>
        <w:br/>
        <w:t>Ian, senior reporter for Bloomberg Law, Feb 8, 2024. “</w:t>
      </w:r>
      <w:r w:rsidRPr="002E5A53">
        <w:t>Backlash Builds Over Biden Plan for Seizing Drug Patents</w:t>
      </w:r>
      <w:r>
        <w:t>.”</w:t>
      </w:r>
      <w:r>
        <w:br/>
      </w:r>
      <w:r w:rsidRPr="002E5A53">
        <w:t>https://news.bloomberglaw.com/health-law-and-business/backlash-builds-over-biden-plan-for-seizing-drug-patents</w:t>
      </w:r>
    </w:p>
    <w:p w14:paraId="2E72C8DA" w14:textId="77777777" w:rsidR="00FD4DDF" w:rsidRPr="002E5A53" w:rsidRDefault="00FD4DDF" w:rsidP="00FD4DDF">
      <w:r w:rsidRPr="0079373F">
        <w:rPr>
          <w:rStyle w:val="StyleUnderline"/>
        </w:rPr>
        <w:t>The pharmaceutical industry, Trump and Obama</w:t>
      </w:r>
      <w:r w:rsidRPr="002E5A53">
        <w:t xml:space="preserve"> administration officials, and others </w:t>
      </w:r>
      <w:r w:rsidRPr="0079373F">
        <w:rPr>
          <w:rStyle w:val="StyleUnderline"/>
        </w:rPr>
        <w:t>are urging</w:t>
      </w:r>
      <w:r w:rsidRPr="002E5A53">
        <w:t xml:space="preserve"> the </w:t>
      </w:r>
      <w:r w:rsidRPr="0079373F">
        <w:rPr>
          <w:rStyle w:val="StyleUnderline"/>
        </w:rPr>
        <w:t>Biden</w:t>
      </w:r>
      <w:r w:rsidRPr="002E5A53">
        <w:t xml:space="preserve"> </w:t>
      </w:r>
      <w:r w:rsidRPr="0079373F">
        <w:rPr>
          <w:rStyle w:val="StyleUnderline"/>
        </w:rPr>
        <w:t>administration to reconsider</w:t>
      </w:r>
      <w:r w:rsidRPr="002E5A53">
        <w:t xml:space="preserve"> a controversial plan for </w:t>
      </w:r>
      <w:r w:rsidRPr="0079373F">
        <w:rPr>
          <w:rStyle w:val="StyleUnderline"/>
        </w:rPr>
        <w:t>seizing patents on a drug</w:t>
      </w:r>
      <w:r w:rsidRPr="002E5A53">
        <w:t xml:space="preserve"> when its cost gets too high, claiming the approach misinterprets decades-old law and threatens the delicate pipeline that produces innovative, life-saving drugs.</w:t>
      </w:r>
    </w:p>
    <w:p w14:paraId="04901A15" w14:textId="77777777" w:rsidR="00FD4DDF" w:rsidRPr="002E5A53" w:rsidRDefault="00FD4DDF" w:rsidP="00FD4DDF">
      <w:r w:rsidRPr="002E5A53">
        <w:t>Over 500 comments were filed by the Feb. 6 deadline for groups and individuals to weigh in on the Biden administration’s framework for the federal government to use its march-in rights. The proposal lays out the Biden administration’s stance in a longstanding debate over whether price is a justifiable reason for the government to “march in” and take over a patent on technology developed with the help of taxpayer dollars and then license it to an outside manufacturer.</w:t>
      </w:r>
    </w:p>
    <w:p w14:paraId="274544AA" w14:textId="77777777" w:rsidR="00FD4DDF" w:rsidRPr="002E5A53" w:rsidRDefault="00FD4DDF" w:rsidP="00FD4DDF">
      <w:r w:rsidRPr="0079373F">
        <w:rPr>
          <w:rStyle w:val="StyleUnderline"/>
        </w:rPr>
        <w:t xml:space="preserve">The Biden plan </w:t>
      </w:r>
      <w:r w:rsidRPr="00EB69A4">
        <w:rPr>
          <w:rStyle w:val="StyleUnderline"/>
        </w:rPr>
        <w:t>is already drawing blowback from a broad swath of players in the innovation space. A collection of former US Patent and Trademark Office directors and other government officials</w:t>
      </w:r>
      <w:r w:rsidRPr="002E5A53">
        <w:t xml:space="preserve"> under the George W. Bush, Obama, and Trump administrations wrote to warn that the proposed framework, if adopted, would prove destabilizing.</w:t>
      </w:r>
    </w:p>
    <w:p w14:paraId="2767E79B" w14:textId="77777777" w:rsidR="00FD4DDF" w:rsidRPr="002E5A53" w:rsidRDefault="00FD4DDF" w:rsidP="00FD4DDF">
      <w:r w:rsidRPr="002E5A53">
        <w:t xml:space="preserve">The </w:t>
      </w:r>
      <w:r w:rsidRPr="0079373F">
        <w:rPr>
          <w:rStyle w:val="StyleUnderline"/>
        </w:rPr>
        <w:t>Pharma</w:t>
      </w:r>
      <w:r w:rsidRPr="002E5A53">
        <w:t xml:space="preserve">ceutical Research and Manufacturers of America likewise </w:t>
      </w:r>
      <w:r w:rsidRPr="0079373F">
        <w:rPr>
          <w:rStyle w:val="StyleUnderline"/>
        </w:rPr>
        <w:t>is urging the administration to pump the break</w:t>
      </w:r>
      <w:r w:rsidRPr="002E5A53">
        <w:t>s, calling the plan a misinterpretation of the Bayh-Dole Act, which established march-in rights.</w:t>
      </w:r>
    </w:p>
    <w:p w14:paraId="582CE17A" w14:textId="77777777" w:rsidR="00FD4DDF" w:rsidRPr="002E5A53" w:rsidRDefault="00FD4DDF" w:rsidP="00FD4DDF">
      <w:r w:rsidRPr="002E5A53">
        <w:t>“The proposed framework sounds politically sexy—grab patents of companies if their drug prices are too high. But the impact will disappoint consumers—even the most aggressive efforts to reinterpret march-in rights would not affect 99 percent of drugs,” the Council for Affordable Health Coverage wrote.</w:t>
      </w:r>
    </w:p>
    <w:p w14:paraId="4CD2D9B0" w14:textId="77777777" w:rsidR="00FD4DDF" w:rsidRDefault="00FD4DDF" w:rsidP="00FD4DDF">
      <w:r w:rsidRPr="002E5A53">
        <w:t>“While the Biden Administration talks tough, its approach will simply chill investment in new treatments and cures because the threat of the government stealing patents hangs over every new idea’s success,” the council said.</w:t>
      </w:r>
    </w:p>
    <w:p w14:paraId="4FF62302" w14:textId="77777777" w:rsidR="00FD4DDF" w:rsidRDefault="00FD4DDF" w:rsidP="00FD4DDF">
      <w:pPr>
        <w:pStyle w:val="Heading4"/>
      </w:pPr>
      <w:r>
        <w:t>Biden refuses to sell out big pharma internationally –</w:t>
      </w:r>
    </w:p>
    <w:p w14:paraId="30A9D70C" w14:textId="77777777" w:rsidR="00FD4DDF" w:rsidRPr="00487ED7" w:rsidRDefault="00FD4DDF" w:rsidP="00FD4DDF">
      <w:r w:rsidRPr="00487ED7">
        <w:rPr>
          <w:rStyle w:val="Style13ptBold"/>
        </w:rPr>
        <w:t>Paun, ’24</w:t>
      </w:r>
      <w:r>
        <w:t xml:space="preserve">.  </w:t>
      </w:r>
      <w:r>
        <w:br/>
      </w:r>
      <w:r w:rsidRPr="00487ED7">
        <w:t>Carmen Paun is a global health reporter for POLITICO</w:t>
      </w:r>
      <w:r>
        <w:t>, writing on 1/29/24. “</w:t>
      </w:r>
      <w:r w:rsidRPr="00487ED7">
        <w:t>Biden’s got pharma’s back in global pandemic treaty negotiations</w:t>
      </w:r>
      <w:r>
        <w:t>.”</w:t>
      </w:r>
      <w:r>
        <w:br/>
      </w:r>
      <w:r w:rsidRPr="00487ED7">
        <w:t>https://www.politico.com/news/2024/01/29/bidens-got-pharmas-back-in-global-pandemic-treaty-negotiations-00138133</w:t>
      </w:r>
    </w:p>
    <w:p w14:paraId="7EABC098" w14:textId="77777777" w:rsidR="00FD4DDF" w:rsidRDefault="00FD4DDF" w:rsidP="00FD4DDF">
      <w:r w:rsidRPr="009C5789">
        <w:rPr>
          <w:rStyle w:val="StyleUnderline"/>
        </w:rPr>
        <w:t>The Biden administration and the pharmaceutical industry are battling over drug prices</w:t>
      </w:r>
      <w:r>
        <w:t xml:space="preserve"> in Washington and courthouses around the country.</w:t>
      </w:r>
    </w:p>
    <w:p w14:paraId="1E08943C" w14:textId="77777777" w:rsidR="00FD4DDF" w:rsidRDefault="00FD4DDF" w:rsidP="00FD4DDF">
      <w:r w:rsidRPr="009C5789">
        <w:rPr>
          <w:rStyle w:val="StyleUnderline"/>
        </w:rPr>
        <w:t xml:space="preserve">But in the international arena, they’re united </w:t>
      </w:r>
      <w:proofErr w:type="gramStart"/>
      <w:r w:rsidRPr="009C5789">
        <w:rPr>
          <w:rStyle w:val="StyleUnderline"/>
        </w:rPr>
        <w:t>in an effort to</w:t>
      </w:r>
      <w:proofErr w:type="gramEnd"/>
      <w:r w:rsidRPr="009C5789">
        <w:rPr>
          <w:rStyle w:val="StyleUnderline"/>
        </w:rPr>
        <w:t xml:space="preserve"> block developing countries from access to U.S. firms’ patented information</w:t>
      </w:r>
      <w:r>
        <w:t xml:space="preserve"> on vaccines and drugs when the next pandemic hits.</w:t>
      </w:r>
    </w:p>
    <w:p w14:paraId="4A2B95F1" w14:textId="77777777" w:rsidR="00FD4DDF" w:rsidRDefault="00FD4DDF" w:rsidP="00FD4DDF">
      <w:r>
        <w:t>U.S. negotiators working on a global treaty that aims to guide the world’s response whenever a new deadly pathogen emerges have rejected proposals to loosen patent protections, a step that could enable developing countries to quickly make their own versions of the vaccines and drugs.</w:t>
      </w:r>
    </w:p>
    <w:p w14:paraId="052417B8" w14:textId="77777777" w:rsidR="00FD4DDF" w:rsidRDefault="00FD4DDF" w:rsidP="00FD4DDF">
      <w:r>
        <w:t>For those countries and their advocates, it’s a striking stance — given what happened after Covid arrived: They shared data about new variants only to see the rich world hoard most of the vaccines.</w:t>
      </w:r>
    </w:p>
    <w:p w14:paraId="54AEA72A" w14:textId="77777777" w:rsidR="00FD4DDF" w:rsidRDefault="00FD4DDF" w:rsidP="00FD4DDF">
      <w:r>
        <w:lastRenderedPageBreak/>
        <w:t>“</w:t>
      </w:r>
      <w:r w:rsidRPr="009C5789">
        <w:rPr>
          <w:rStyle w:val="StyleUnderline"/>
        </w:rPr>
        <w:t>There’s a contradiction, [an] enormous amount of hypocrisy</w:t>
      </w:r>
      <w:r>
        <w:t>,” said James Love, director of Knowledge Ecology International, who advocates for wider access to health products, of the Biden administration’s position.</w:t>
      </w:r>
    </w:p>
    <w:p w14:paraId="4B4FCE60" w14:textId="77777777" w:rsidR="00FD4DDF" w:rsidRDefault="00FD4DDF" w:rsidP="00FD4DDF">
      <w:r>
        <w:t xml:space="preserve">Love said </w:t>
      </w:r>
      <w:r w:rsidRPr="009C5789">
        <w:rPr>
          <w:rStyle w:val="StyleUnderline"/>
        </w:rPr>
        <w:t>the U.S. has</w:t>
      </w:r>
      <w:r>
        <w:t xml:space="preserve"> used some of the same measures developing countries have </w:t>
      </w:r>
      <w:r w:rsidRPr="009C5789">
        <w:rPr>
          <w:rStyle w:val="StyleUnderline"/>
        </w:rPr>
        <w:t>proposed to limit intellectual property rights</w:t>
      </w:r>
      <w:r>
        <w:t xml:space="preserve"> in the production of Covid vaccines at home.</w:t>
      </w:r>
    </w:p>
    <w:p w14:paraId="4FAD03BA" w14:textId="77777777" w:rsidR="00FD4DDF" w:rsidRDefault="00FD4DDF" w:rsidP="00FD4DDF">
      <w:r>
        <w:t>Asked about the Biden administration’s stance, a spokesperson for the Department of Health and Human Services said it was seeking a balance.</w:t>
      </w:r>
    </w:p>
    <w:p w14:paraId="3B74E205" w14:textId="77777777" w:rsidR="00FD4DDF" w:rsidRDefault="00FD4DDF" w:rsidP="00FD4DDF">
      <w:r>
        <w:t>“The U.S. wants outcomes that are effective and operationally viable to protect national and global health, promote innovation and promote access to medical countermeasures, strengthen investments in global health security, secure additional governmental commitments and responsibility for pandemic prevention and response, that are consistent with U.S. laws, policies and practices,” the spokesperson said.</w:t>
      </w:r>
    </w:p>
    <w:p w14:paraId="0E0F9F6E" w14:textId="77777777" w:rsidR="00FD4DDF" w:rsidRDefault="00FD4DDF" w:rsidP="00FD4DDF">
      <w:r>
        <w:t>The State Department declined a request to interview the chief U.S. negotiator, Pamela Hamamoto, who has said that strong intellectual property rights enabled the quick development of vaccines and therapeutics that saved millions of lives during the pandemic.</w:t>
      </w:r>
    </w:p>
    <w:p w14:paraId="0863E8A0" w14:textId="77777777" w:rsidR="00FD4DDF" w:rsidRDefault="00FD4DDF" w:rsidP="00FD4DDF">
      <w:r>
        <w:t>The U.S. position in the treaty negotiations — in contrast to Biden’s aggressive push to force drugmakers to lower their prices in the U.S. via pending Medicare price negotiations — shows there are limits to the president’s willingness to upend the patent system.</w:t>
      </w:r>
    </w:p>
    <w:p w14:paraId="7BDFF54C" w14:textId="77777777" w:rsidR="00FD4DDF" w:rsidRDefault="00FD4DDF" w:rsidP="00FD4DDF">
      <w:r>
        <w:t xml:space="preserve">Unlike Medicare price negotiations, </w:t>
      </w:r>
      <w:r w:rsidRPr="009C5789">
        <w:rPr>
          <w:rStyle w:val="StyleUnderline"/>
        </w:rPr>
        <w:t>pharma views the erosion of intellectual property rights as an existential threat</w:t>
      </w:r>
      <w:r>
        <w:t xml:space="preserve"> to its business model, said Lawrence </w:t>
      </w:r>
      <w:proofErr w:type="spellStart"/>
      <w:r>
        <w:t>Gostin</w:t>
      </w:r>
      <w:proofErr w:type="spellEnd"/>
      <w:r>
        <w:t>, faculty director of the O’Neill Institute for National and Global Health Law at Georgetown University. He has advised the White House and the World Health Organization, the U.N. body that convened the pandemic treaty negotiations.</w:t>
      </w:r>
    </w:p>
    <w:p w14:paraId="59D26722" w14:textId="77777777" w:rsidR="00FD4DDF" w:rsidRDefault="00FD4DDF" w:rsidP="00FD4DDF">
      <w:r>
        <w:t>“</w:t>
      </w:r>
      <w:r w:rsidRPr="009C5789">
        <w:rPr>
          <w:rStyle w:val="StyleUnderline"/>
        </w:rPr>
        <w:t>The Biden administration is</w:t>
      </w:r>
      <w:r>
        <w:t xml:space="preserve"> willing to push the envelope, but they’re </w:t>
      </w:r>
      <w:r w:rsidRPr="009C5789">
        <w:rPr>
          <w:rStyle w:val="StyleUnderline"/>
        </w:rPr>
        <w:t>not willing to break the business model</w:t>
      </w:r>
      <w:r>
        <w:t xml:space="preserve">,” </w:t>
      </w:r>
      <w:proofErr w:type="spellStart"/>
      <w:r>
        <w:t>Gostin</w:t>
      </w:r>
      <w:proofErr w:type="spellEnd"/>
      <w:r>
        <w:t xml:space="preserve"> said.</w:t>
      </w:r>
    </w:p>
    <w:p w14:paraId="77CB6D5F" w14:textId="77777777" w:rsidR="00FD4DDF" w:rsidRDefault="00FD4DDF" w:rsidP="00FD4DDF">
      <w:r>
        <w:t>Negotiators for developing countries say they’re not looking for more charity, just equitable access to drugs and vaccines in future pandemics.</w:t>
      </w:r>
    </w:p>
    <w:p w14:paraId="522FD68A" w14:textId="77777777" w:rsidR="00FD4DDF" w:rsidRDefault="00FD4DDF" w:rsidP="00FD4DDF">
      <w:r>
        <w:t>WHO Director-General Tedros Adhanom Ghebreyesus warned this month that nations’ unwillingness to compromise means they might miss the May deadline to finalize the treaty.</w:t>
      </w:r>
    </w:p>
    <w:p w14:paraId="10463DE2" w14:textId="77777777" w:rsidR="00FD4DDF" w:rsidRDefault="00FD4DDF" w:rsidP="00FD4DDF">
      <w:r>
        <w:t>“We will have missed our chance to make history,” Tedros said at a meeting with member countries. This would be a “missed opportunity for which future generations may not forgive us,” he added.</w:t>
      </w:r>
    </w:p>
    <w:p w14:paraId="71C0C118" w14:textId="77777777" w:rsidR="00FD4DDF" w:rsidRPr="00D91C5A" w:rsidRDefault="00FD4DDF" w:rsidP="00FD4DDF">
      <w:pPr>
        <w:pStyle w:val="Heading4"/>
      </w:pPr>
      <w:r>
        <w:t>Americans overwhelmingly reject intellectual property protection for vaccines.</w:t>
      </w:r>
    </w:p>
    <w:p w14:paraId="0ABCA631" w14:textId="77777777" w:rsidR="00FD4DDF" w:rsidRPr="00115B5F" w:rsidRDefault="00FD4DDF" w:rsidP="00FD4DDF">
      <w:r>
        <w:t xml:space="preserve">Natasha </w:t>
      </w:r>
      <w:r w:rsidRPr="00115B5F">
        <w:rPr>
          <w:rStyle w:val="Style13ptBold"/>
        </w:rPr>
        <w:t>Lennard</w:t>
      </w:r>
      <w:r>
        <w:t xml:space="preserve"> 4/15/</w:t>
      </w:r>
      <w:r w:rsidRPr="00115B5F">
        <w:rPr>
          <w:rStyle w:val="Style13ptBold"/>
        </w:rPr>
        <w:t>21</w:t>
      </w:r>
      <w:r>
        <w:t xml:space="preserve"> columnist for The Intercept, associate director of the Creative Publishing &amp; Critical Journalism graduate program at the New School for Social Research in New York The Intercept “There Shouldn’t Be Vaccine Patents in a Health Crisis. Most Americans Agree: Waive Them.” https://theintercept.com/2021/04/15/covid-vaccine-patent-ip-poll/</w:t>
      </w:r>
    </w:p>
    <w:p w14:paraId="02404BA5" w14:textId="77777777" w:rsidR="00FD4DDF" w:rsidRDefault="00FD4DDF" w:rsidP="00FD4DDF">
      <w:r>
        <w:t>THE EXTREMITY OF Covid-19 vaccine apartheid cannot be overstated. As of mid-February, the United States had acquired enough vaccines for three times its total population, while in 130 countries, not a single vaccine shot had been administered. This is no accident, but the direct and long-predicted result of a vaccine production and access model tied to privatized intellectual property and entrenched medicine monopolies.</w:t>
      </w:r>
    </w:p>
    <w:p w14:paraId="77A2A200" w14:textId="77777777" w:rsidR="00FD4DDF" w:rsidRDefault="00FD4DDF" w:rsidP="00FD4DDF">
      <w:proofErr w:type="gramStart"/>
      <w:r>
        <w:t xml:space="preserve">The </w:t>
      </w:r>
      <w:r w:rsidRPr="00115B5F">
        <w:rPr>
          <w:rStyle w:val="Emphasis"/>
        </w:rPr>
        <w:t>majority</w:t>
      </w:r>
      <w:r>
        <w:t xml:space="preserve"> </w:t>
      </w:r>
      <w:r w:rsidRPr="00115B5F">
        <w:rPr>
          <w:rStyle w:val="StyleUnderline"/>
        </w:rPr>
        <w:t>of</w:t>
      </w:r>
      <w:proofErr w:type="gramEnd"/>
      <w:r w:rsidRPr="00115B5F">
        <w:rPr>
          <w:rStyle w:val="StyleUnderline"/>
        </w:rPr>
        <w:t xml:space="preserve"> Americans want President Joe Biden</w:t>
      </w:r>
      <w:r>
        <w:t xml:space="preserve"> to act to end this intolerable vaccine inequality. </w:t>
      </w:r>
      <w:r w:rsidRPr="00D91C5A">
        <w:rPr>
          <w:rStyle w:val="StyleUnderline"/>
          <w:highlight w:val="cyan"/>
        </w:rPr>
        <w:t>Sixty percent of U.S. voters</w:t>
      </w:r>
      <w:r w:rsidRPr="00115B5F">
        <w:rPr>
          <w:rStyle w:val="StyleUnderline"/>
        </w:rPr>
        <w:t xml:space="preserve"> said they </w:t>
      </w:r>
      <w:r w:rsidRPr="00D91C5A">
        <w:rPr>
          <w:rStyle w:val="StyleUnderline"/>
          <w:highlight w:val="cyan"/>
        </w:rPr>
        <w:t>wanted</w:t>
      </w:r>
      <w:r w:rsidRPr="00115B5F">
        <w:rPr>
          <w:rStyle w:val="StyleUnderline"/>
        </w:rPr>
        <w:t xml:space="preserve"> </w:t>
      </w:r>
      <w:r w:rsidRPr="00D91C5A">
        <w:rPr>
          <w:rStyle w:val="StyleUnderline"/>
          <w:highlight w:val="cyan"/>
        </w:rPr>
        <w:t>Biden to</w:t>
      </w:r>
      <w:r w:rsidRPr="00115B5F">
        <w:rPr>
          <w:rStyle w:val="StyleUnderline"/>
        </w:rPr>
        <w:t xml:space="preserve"> endorse a motion at the World Trade Organization that would </w:t>
      </w:r>
      <w:r w:rsidRPr="00D91C5A">
        <w:rPr>
          <w:rStyle w:val="Emphasis"/>
          <w:highlight w:val="cyan"/>
        </w:rPr>
        <w:t>waive patent barriers</w:t>
      </w:r>
      <w:r w:rsidRPr="00115B5F">
        <w:rPr>
          <w:rStyle w:val="StyleUnderline"/>
        </w:rPr>
        <w:t xml:space="preserve"> </w:t>
      </w:r>
      <w:r w:rsidRPr="00D91C5A">
        <w:rPr>
          <w:rStyle w:val="StyleUnderline"/>
          <w:highlight w:val="cyan"/>
        </w:rPr>
        <w:t>and</w:t>
      </w:r>
      <w:r w:rsidRPr="00115B5F">
        <w:rPr>
          <w:rStyle w:val="StyleUnderline"/>
        </w:rPr>
        <w:t xml:space="preserve"> other </w:t>
      </w:r>
      <w:r w:rsidRPr="00D91C5A">
        <w:rPr>
          <w:rStyle w:val="StyleUnderline"/>
          <w:highlight w:val="cyan"/>
        </w:rPr>
        <w:t xml:space="preserve">crucial </w:t>
      </w:r>
      <w:r w:rsidRPr="00D91C5A">
        <w:rPr>
          <w:rStyle w:val="Emphasis"/>
          <w:highlight w:val="cyan"/>
        </w:rPr>
        <w:t>intellectual property protections</w:t>
      </w:r>
      <w:r w:rsidRPr="00115B5F">
        <w:rPr>
          <w:rStyle w:val="StyleUnderline"/>
        </w:rPr>
        <w:t xml:space="preserve"> </w:t>
      </w:r>
      <w:r w:rsidRPr="00D91C5A">
        <w:rPr>
          <w:rStyle w:val="StyleUnderline"/>
          <w:highlight w:val="cyan"/>
        </w:rPr>
        <w:t>on</w:t>
      </w:r>
      <w:r w:rsidRPr="00115B5F">
        <w:rPr>
          <w:rStyle w:val="StyleUnderline"/>
        </w:rPr>
        <w:t xml:space="preserve"> Covid-19 </w:t>
      </w:r>
      <w:r w:rsidRPr="00D91C5A">
        <w:rPr>
          <w:rStyle w:val="StyleUnderline"/>
          <w:highlight w:val="cyan"/>
        </w:rPr>
        <w:t>vaccines</w:t>
      </w:r>
      <w:r>
        <w:t>, according to a new poll from Data for Progress and the Progressive International. This would enable a significant expansion of global production and rollout, while disrupting the extraordinary profiteering of pharmaceutical leviathans in a death-dealing pandemic.</w:t>
      </w:r>
    </w:p>
    <w:p w14:paraId="352DC886" w14:textId="77777777" w:rsidR="00FD4DDF" w:rsidRPr="00115B5F" w:rsidRDefault="00FD4DDF" w:rsidP="00FD4DDF">
      <w:pPr>
        <w:rPr>
          <w:rStyle w:val="StyleUnderline"/>
        </w:rPr>
      </w:pPr>
      <w:r>
        <w:lastRenderedPageBreak/>
        <w:t xml:space="preserve">The refusal on the part of major pharmaceutical companies and Western powers to ensure the sharing of vaccine patent and production information has been an immeasurable moral failure, not to mention a most foolish approach to a pandemic in need of a global response. </w:t>
      </w:r>
      <w:r w:rsidRPr="00115B5F">
        <w:rPr>
          <w:rStyle w:val="StyleUnderline"/>
        </w:rPr>
        <w:t xml:space="preserve">The new poll also makes clear that, for Biden, </w:t>
      </w:r>
      <w:r w:rsidRPr="00D91C5A">
        <w:rPr>
          <w:rStyle w:val="StyleUnderline"/>
          <w:highlight w:val="cyan"/>
        </w:rPr>
        <w:t xml:space="preserve">blocking vaccine sharing is </w:t>
      </w:r>
      <w:r w:rsidRPr="00D91C5A">
        <w:rPr>
          <w:rStyle w:val="Emphasis"/>
          <w:highlight w:val="cyan"/>
        </w:rPr>
        <w:t>not</w:t>
      </w:r>
      <w:r w:rsidRPr="00115B5F">
        <w:rPr>
          <w:rStyle w:val="StyleUnderline"/>
        </w:rPr>
        <w:t xml:space="preserve"> even </w:t>
      </w:r>
      <w:r w:rsidRPr="00D91C5A">
        <w:rPr>
          <w:rStyle w:val="StyleUnderline"/>
          <w:highlight w:val="cyan"/>
        </w:rPr>
        <w:t xml:space="preserve">a </w:t>
      </w:r>
      <w:r w:rsidRPr="00D91C5A">
        <w:rPr>
          <w:rStyle w:val="Emphasis"/>
          <w:highlight w:val="cyan"/>
        </w:rPr>
        <w:t>popular</w:t>
      </w:r>
      <w:r w:rsidRPr="00D91C5A">
        <w:rPr>
          <w:rStyle w:val="StyleUnderline"/>
          <w:highlight w:val="cyan"/>
        </w:rPr>
        <w:t xml:space="preserve"> position</w:t>
      </w:r>
      <w:r>
        <w:t xml:space="preserve">. </w:t>
      </w:r>
      <w:r w:rsidRPr="00D91C5A">
        <w:rPr>
          <w:rStyle w:val="StyleUnderline"/>
          <w:highlight w:val="cyan"/>
        </w:rPr>
        <w:t xml:space="preserve">Seventy-two percent of registered Democrats want the president to </w:t>
      </w:r>
      <w:r w:rsidRPr="00D91C5A">
        <w:rPr>
          <w:rStyle w:val="Emphasis"/>
          <w:highlight w:val="cyan"/>
        </w:rPr>
        <w:t>remove patent barriers</w:t>
      </w:r>
      <w:r w:rsidRPr="00115B5F">
        <w:rPr>
          <w:rStyle w:val="StyleUnderline"/>
        </w:rPr>
        <w:t xml:space="preserve"> to speed vaccine rollout and reduce costs for less affluent nations.</w:t>
      </w:r>
    </w:p>
    <w:p w14:paraId="38728416" w14:textId="77777777" w:rsidR="00FD4DDF" w:rsidRPr="009C5789" w:rsidRDefault="00FD4DDF" w:rsidP="00FD4DDF"/>
    <w:p w14:paraId="695E7F86" w14:textId="77777777" w:rsidR="00FD4DDF" w:rsidRDefault="00FD4DDF" w:rsidP="00FD4DDF">
      <w:pPr>
        <w:pStyle w:val="Heading3"/>
      </w:pPr>
      <w:r>
        <w:lastRenderedPageBreak/>
        <w:t>L---PERA</w:t>
      </w:r>
    </w:p>
    <w:p w14:paraId="0A4B0F9A" w14:textId="37094984" w:rsidR="00FD4DDF" w:rsidRDefault="00FD4DDF" w:rsidP="00FD4DDF">
      <w:pPr>
        <w:pStyle w:val="Heading4"/>
      </w:pPr>
      <w:r>
        <w:t>The plan gets bashed as enabling patent trolls.</w:t>
      </w:r>
    </w:p>
    <w:p w14:paraId="1DB57EF4" w14:textId="4EF1B0AF" w:rsidR="00FD4DDF" w:rsidRPr="00FD4DDF" w:rsidRDefault="00FD4DDF" w:rsidP="00FD4DDF">
      <w:r>
        <w:t xml:space="preserve">Joe </w:t>
      </w:r>
      <w:r w:rsidRPr="00FD4DDF">
        <w:rPr>
          <w:rStyle w:val="Style13ptBold"/>
        </w:rPr>
        <w:t>Mullin</w:t>
      </w:r>
      <w:r>
        <w:t xml:space="preserve"> 3/12/</w:t>
      </w:r>
      <w:r w:rsidRPr="00FD4DDF">
        <w:rPr>
          <w:rStyle w:val="Style13ptBold"/>
        </w:rPr>
        <w:t>24</w:t>
      </w:r>
      <w:r>
        <w:t xml:space="preserve"> senior policy analyst at EFF “Congress Must Stop Pushing Bills That Will Benefit Patent Trolls” Electronic Frontier Foundation https://www.eff.org/deeplinks/2024/03/congress-must-stop-pushing-bills-will-benefit-patent-trolls</w:t>
      </w:r>
    </w:p>
    <w:p w14:paraId="2F258297" w14:textId="1F0AF8C8" w:rsidR="00FD4DDF" w:rsidRPr="00FD4DDF" w:rsidRDefault="00FD4DDF" w:rsidP="00FD4DDF">
      <w:pPr>
        <w:rPr>
          <w:rStyle w:val="Emphasis"/>
        </w:rPr>
      </w:pPr>
      <w:r w:rsidRPr="00FD4DDF">
        <w:rPr>
          <w:rStyle w:val="StyleUnderline"/>
        </w:rPr>
        <w:t>The</w:t>
      </w:r>
      <w:r w:rsidRPr="00FD4DDF">
        <w:rPr>
          <w:sz w:val="16"/>
        </w:rPr>
        <w:t xml:space="preserve"> U.S. </w:t>
      </w:r>
      <w:r w:rsidRPr="00FD4DDF">
        <w:rPr>
          <w:rStyle w:val="StyleUnderline"/>
        </w:rPr>
        <w:t>Senate</w:t>
      </w:r>
      <w:r w:rsidRPr="00FD4DDF">
        <w:rPr>
          <w:sz w:val="16"/>
        </w:rPr>
        <w:t xml:space="preserve"> </w:t>
      </w:r>
      <w:r w:rsidRPr="00FD4DDF">
        <w:rPr>
          <w:rStyle w:val="StyleUnderline"/>
        </w:rPr>
        <w:t xml:space="preserve">is moving forward with two bills that would </w:t>
      </w:r>
      <w:r w:rsidRPr="00FD4DDF">
        <w:rPr>
          <w:rStyle w:val="Emphasis"/>
        </w:rPr>
        <w:t>enrich patent trolls</w:t>
      </w:r>
      <w:r w:rsidRPr="00FD4DDF">
        <w:rPr>
          <w:rStyle w:val="StyleUnderline"/>
        </w:rPr>
        <w:t xml:space="preserve">, patent system </w:t>
      </w:r>
      <w:r w:rsidRPr="00FD4DDF">
        <w:rPr>
          <w:rStyle w:val="Emphasis"/>
        </w:rPr>
        <w:t>insiders</w:t>
      </w:r>
      <w:r w:rsidRPr="00FD4DDF">
        <w:rPr>
          <w:sz w:val="16"/>
        </w:rPr>
        <w:t xml:space="preserve">, </w:t>
      </w:r>
      <w:r w:rsidRPr="00FD4DDF">
        <w:rPr>
          <w:rStyle w:val="StyleUnderline"/>
        </w:rPr>
        <w:t xml:space="preserve">and a </w:t>
      </w:r>
      <w:r w:rsidRPr="00FD4DDF">
        <w:rPr>
          <w:rStyle w:val="Emphasis"/>
        </w:rPr>
        <w:t>few large companies</w:t>
      </w:r>
      <w:r w:rsidRPr="00FD4DDF">
        <w:rPr>
          <w:rStyle w:val="StyleUnderline"/>
        </w:rPr>
        <w:t xml:space="preserve"> that rely on flimsy patents, at the </w:t>
      </w:r>
      <w:r w:rsidRPr="00FD4DDF">
        <w:rPr>
          <w:rStyle w:val="Emphasis"/>
        </w:rPr>
        <w:t xml:space="preserve">expense of everyone else. </w:t>
      </w:r>
    </w:p>
    <w:p w14:paraId="445AA8C8" w14:textId="4CB3FE46" w:rsidR="00FD4DDF" w:rsidRPr="00FD4DDF" w:rsidRDefault="00FD4DDF" w:rsidP="00FD4DDF">
      <w:pPr>
        <w:rPr>
          <w:sz w:val="16"/>
        </w:rPr>
      </w:pPr>
      <w:r w:rsidRPr="00FD4DDF">
        <w:rPr>
          <w:sz w:val="16"/>
        </w:rPr>
        <w:t xml:space="preserve">One bill, </w:t>
      </w:r>
      <w:r w:rsidRPr="00FD4DDF">
        <w:rPr>
          <w:rStyle w:val="StyleUnderline"/>
        </w:rPr>
        <w:t>the Patent Eligibility Restoration Act (</w:t>
      </w:r>
      <w:r w:rsidRPr="00FD4DDF">
        <w:rPr>
          <w:rStyle w:val="Emphasis"/>
        </w:rPr>
        <w:t>PERA</w:t>
      </w:r>
      <w:r w:rsidRPr="00FD4DDF">
        <w:rPr>
          <w:rStyle w:val="StyleUnderline"/>
        </w:rPr>
        <w:t xml:space="preserve">) would bring back some of the </w:t>
      </w:r>
      <w:r w:rsidRPr="00FD4DDF">
        <w:rPr>
          <w:rStyle w:val="Emphasis"/>
        </w:rPr>
        <w:t>worst software patents</w:t>
      </w:r>
      <w:r w:rsidRPr="00FD4DDF">
        <w:rPr>
          <w:rStyle w:val="StyleUnderline"/>
        </w:rPr>
        <w:t xml:space="preserve"> we’ve seen</w:t>
      </w:r>
      <w:r w:rsidRPr="00FD4DDF">
        <w:rPr>
          <w:sz w:val="16"/>
        </w:rPr>
        <w:t xml:space="preserve">, and </w:t>
      </w:r>
      <w:r w:rsidRPr="00FD4DDF">
        <w:rPr>
          <w:rStyle w:val="StyleUnderline"/>
        </w:rPr>
        <w:t xml:space="preserve">even re-introduce types of </w:t>
      </w:r>
      <w:r w:rsidRPr="00FD4DDF">
        <w:rPr>
          <w:rStyle w:val="Emphasis"/>
        </w:rPr>
        <w:t>patents on human genes</w:t>
      </w:r>
      <w:r w:rsidRPr="00FD4DDF">
        <w:rPr>
          <w:rStyle w:val="StyleUnderline"/>
        </w:rPr>
        <w:t xml:space="preserve"> that were banned years ago</w:t>
      </w:r>
      <w:r w:rsidRPr="00FD4DDF">
        <w:rPr>
          <w:sz w:val="16"/>
        </w:rPr>
        <w:t xml:space="preserve">. Meanwhile, a similar group of senators is trying to push forward the PREVAIL Act (S. 2220), which would shut out most of the public from even petitioning the government to reconsider wrongly granted patents. </w:t>
      </w:r>
    </w:p>
    <w:p w14:paraId="248C76C6" w14:textId="02F6C9AE" w:rsidR="00FD4DDF" w:rsidRPr="00FD4DDF" w:rsidRDefault="00FD4DDF" w:rsidP="00FD4DDF">
      <w:pPr>
        <w:rPr>
          <w:rStyle w:val="StyleUnderline"/>
        </w:rPr>
      </w:pPr>
      <w:r w:rsidRPr="00FD4DDF">
        <w:rPr>
          <w:rStyle w:val="StyleUnderline"/>
        </w:rPr>
        <w:t>Patent trolls are</w:t>
      </w:r>
      <w:r w:rsidRPr="00FD4DDF">
        <w:rPr>
          <w:sz w:val="16"/>
        </w:rPr>
        <w:t xml:space="preserve"> companies that don’t focus on making products or selling services. Instead, they collect patents, then use them to threaten or sue other companies and individuals. They’re not a niche problem; patent trolls filed </w:t>
      </w:r>
      <w:proofErr w:type="gramStart"/>
      <w:r w:rsidRPr="00FD4DDF">
        <w:rPr>
          <w:sz w:val="16"/>
        </w:rPr>
        <w:t>the majority of</w:t>
      </w:r>
      <w:proofErr w:type="gramEnd"/>
      <w:r w:rsidRPr="00FD4DDF">
        <w:rPr>
          <w:sz w:val="16"/>
        </w:rPr>
        <w:t xml:space="preserve"> patent lawsuits last year and for all the years in which we have good data. In the tech sector, they file more than 80% of the lawsuits. These </w:t>
      </w:r>
      <w:r w:rsidRPr="00FD4DDF">
        <w:rPr>
          <w:rStyle w:val="StyleUnderline"/>
        </w:rPr>
        <w:t xml:space="preserve">do-nothing companies continue to be vigorous users of the patent system, and they’ll be the </w:t>
      </w:r>
      <w:r w:rsidRPr="00FD4DDF">
        <w:rPr>
          <w:rStyle w:val="Emphasis"/>
        </w:rPr>
        <w:t>big winners</w:t>
      </w:r>
      <w:r w:rsidRPr="00FD4DDF">
        <w:rPr>
          <w:rStyle w:val="StyleUnderline"/>
        </w:rPr>
        <w:t xml:space="preserve"> under the two bills the U.S. Senate is considering pushing forward. </w:t>
      </w:r>
    </w:p>
    <w:p w14:paraId="3876919A" w14:textId="77777777" w:rsidR="00FD4DDF" w:rsidRPr="00FD4DDF" w:rsidRDefault="00FD4DDF" w:rsidP="00FD4DDF">
      <w:pPr>
        <w:rPr>
          <w:sz w:val="16"/>
        </w:rPr>
      </w:pPr>
      <w:r w:rsidRPr="00FD4DDF">
        <w:rPr>
          <w:sz w:val="16"/>
        </w:rPr>
        <w:t xml:space="preserve">Don’t Bring Back “Do It </w:t>
      </w:r>
      <w:proofErr w:type="gramStart"/>
      <w:r w:rsidRPr="00FD4DDF">
        <w:rPr>
          <w:sz w:val="16"/>
        </w:rPr>
        <w:t>On</w:t>
      </w:r>
      <w:proofErr w:type="gramEnd"/>
      <w:r w:rsidRPr="00FD4DDF">
        <w:rPr>
          <w:sz w:val="16"/>
        </w:rPr>
        <w:t xml:space="preserve"> A Computer” Patents </w:t>
      </w:r>
    </w:p>
    <w:p w14:paraId="32D75278" w14:textId="50A3D474" w:rsidR="00FD4DDF" w:rsidRPr="00FD4DDF" w:rsidRDefault="00FD4DDF" w:rsidP="00FD4DDF">
      <w:pPr>
        <w:rPr>
          <w:rStyle w:val="StyleUnderline"/>
        </w:rPr>
      </w:pPr>
      <w:r w:rsidRPr="00FD4DDF">
        <w:rPr>
          <w:sz w:val="16"/>
        </w:rPr>
        <w:t xml:space="preserve">The Patent Eligibility Restoration Act, or </w:t>
      </w:r>
      <w:r w:rsidRPr="00FD4DDF">
        <w:rPr>
          <w:rStyle w:val="Emphasis"/>
        </w:rPr>
        <w:t>PERA</w:t>
      </w:r>
      <w:r w:rsidRPr="00FD4DDF">
        <w:rPr>
          <w:sz w:val="16"/>
        </w:rPr>
        <w:t xml:space="preserve">, </w:t>
      </w:r>
      <w:r w:rsidRPr="00FD4DDF">
        <w:rPr>
          <w:rStyle w:val="StyleUnderline"/>
        </w:rPr>
        <w:t>would overturn key legal precedents that we all rely on to kick the worst-of-the-worst patents out of the system. PERA would throw out a landmark Supreme Court ruling</w:t>
      </w:r>
      <w:r w:rsidRPr="00FD4DDF">
        <w:rPr>
          <w:sz w:val="16"/>
        </w:rPr>
        <w:t xml:space="preserve"> called the Alice v. CLS Bank case, </w:t>
      </w:r>
      <w:r w:rsidRPr="00FD4DDF">
        <w:rPr>
          <w:rStyle w:val="StyleUnderline"/>
        </w:rPr>
        <w:t xml:space="preserve">which made it clear that patents can’t just claim basic business or cultural processes by adding generic computer language. </w:t>
      </w:r>
    </w:p>
    <w:p w14:paraId="25778308" w14:textId="381A417B" w:rsidR="00FD4DDF" w:rsidRPr="00FD4DDF" w:rsidRDefault="00FD4DDF" w:rsidP="00FD4DDF">
      <w:pPr>
        <w:rPr>
          <w:sz w:val="16"/>
        </w:rPr>
      </w:pPr>
      <w:r w:rsidRPr="00FD4DDF">
        <w:rPr>
          <w:sz w:val="16"/>
        </w:rPr>
        <w:t xml:space="preserve">The Alice rules are what—finally—allowed courts to throw out the most ridiculous “do it on a computer” software patents at an early stage. Under the Alice test, courts threw out patents on “matchmaking”, online picture menus, scavenger hunts, and online photo contests. </w:t>
      </w:r>
    </w:p>
    <w:p w14:paraId="13CB0CDD" w14:textId="624EE645" w:rsidR="00FD4DDF" w:rsidRPr="00FD4DDF" w:rsidRDefault="00FD4DDF" w:rsidP="00FD4DDF">
      <w:pPr>
        <w:rPr>
          <w:sz w:val="16"/>
        </w:rPr>
      </w:pPr>
      <w:r w:rsidRPr="00FD4DDF">
        <w:rPr>
          <w:sz w:val="16"/>
        </w:rPr>
        <w:t xml:space="preserve">The rules under Alice are clear, fair, and they work. It hasn’t stopped patent trolling, because there are so many patent owners willing to ask for nuisance-value settlements that are far below the cost of legal defense. It’s not perfect, and it hasn’t ended patent trolling. But Alice has done a good job of saving everyday internet users from some of the worst patent claims. </w:t>
      </w:r>
    </w:p>
    <w:p w14:paraId="42CB1745" w14:textId="07E4D610" w:rsidR="00FD4DDF" w:rsidRPr="00FD4DDF" w:rsidRDefault="00FD4DDF" w:rsidP="00FD4DDF">
      <w:pPr>
        <w:rPr>
          <w:sz w:val="16"/>
        </w:rPr>
      </w:pPr>
      <w:r w:rsidRPr="00FD4DDF">
        <w:rPr>
          <w:sz w:val="16"/>
        </w:rPr>
        <w:t xml:space="preserve">PERA would allow patents like the outrageous one brought forward in the Alice v. CLS Bank case, which claimed the idea of having a third party clear financial transactions—but on a computer. A patent on ordering restaurant food through a mobile phone, which was used to sue more than 100 restaurants, hotels, and fast-food chains before it was finally thrown out under the Alice rules, could survive if PERA becomes law. </w:t>
      </w:r>
    </w:p>
    <w:p w14:paraId="70487CA3" w14:textId="77777777" w:rsidR="00FD4DDF" w:rsidRPr="00FD4DDF" w:rsidRDefault="00FD4DDF" w:rsidP="00FD4DDF">
      <w:pPr>
        <w:rPr>
          <w:sz w:val="16"/>
        </w:rPr>
      </w:pPr>
      <w:r w:rsidRPr="00FD4DDF">
        <w:rPr>
          <w:sz w:val="16"/>
        </w:rPr>
        <w:t xml:space="preserve">Don’t Bring Back Patents </w:t>
      </w:r>
      <w:proofErr w:type="gramStart"/>
      <w:r w:rsidRPr="00FD4DDF">
        <w:rPr>
          <w:sz w:val="16"/>
        </w:rPr>
        <w:t>On</w:t>
      </w:r>
      <w:proofErr w:type="gramEnd"/>
      <w:r w:rsidRPr="00FD4DDF">
        <w:rPr>
          <w:sz w:val="16"/>
        </w:rPr>
        <w:t xml:space="preserve"> Human Genes </w:t>
      </w:r>
    </w:p>
    <w:p w14:paraId="59341459" w14:textId="70F4D3FD" w:rsidR="00FD4DDF" w:rsidRPr="00FD4DDF" w:rsidRDefault="00FD4DDF" w:rsidP="00FD4DDF">
      <w:pPr>
        <w:rPr>
          <w:sz w:val="16"/>
        </w:rPr>
      </w:pPr>
      <w:r w:rsidRPr="00FD4DDF">
        <w:rPr>
          <w:rStyle w:val="StyleUnderline"/>
        </w:rPr>
        <w:t>PERA</w:t>
      </w:r>
      <w:r w:rsidRPr="00FD4DDF">
        <w:rPr>
          <w:sz w:val="16"/>
        </w:rPr>
        <w:t xml:space="preserve"> goes further than software. It </w:t>
      </w:r>
      <w:r w:rsidRPr="00FD4DDF">
        <w:rPr>
          <w:rStyle w:val="StyleUnderline"/>
        </w:rPr>
        <w:t>would also overturn a Supreme Court rule that prevents patents from being granted on naturally occurring human genes</w:t>
      </w:r>
      <w:r w:rsidRPr="00FD4DDF">
        <w:rPr>
          <w:sz w:val="16"/>
        </w:rPr>
        <w:t xml:space="preserve">. For almost 30 years, some biotech and pharmaceutical companies used a cynical argument to patent genes and monopolize diagnostic tests that analyzed them. That let the patent owners run up the costs on tests like the BRCA genes, which are predictive of ovarian and breast cancers. When the Supreme Court disallowed patents on human genes found in nature, the prices of those tests plummeted. </w:t>
      </w:r>
    </w:p>
    <w:p w14:paraId="358971EB" w14:textId="7B75893E" w:rsidR="00FD4DDF" w:rsidRPr="00FD4DDF" w:rsidRDefault="00FD4DDF" w:rsidP="00FD4DDF">
      <w:pPr>
        <w:rPr>
          <w:sz w:val="16"/>
        </w:rPr>
      </w:pPr>
      <w:r w:rsidRPr="00FD4DDF">
        <w:rPr>
          <w:sz w:val="16"/>
        </w:rPr>
        <w:t xml:space="preserve">Patenting naturally occurring human genes is a horrific practice and the Supreme Court was right to ban it. The fact that PERA sponsors want to bring back these patents is unconscionable. </w:t>
      </w:r>
    </w:p>
    <w:p w14:paraId="5201DA9F" w14:textId="2BAC2A4C" w:rsidR="00FD4DDF" w:rsidRPr="00FD4DDF" w:rsidRDefault="00FD4DDF" w:rsidP="00FD4DDF">
      <w:pPr>
        <w:rPr>
          <w:sz w:val="16"/>
        </w:rPr>
      </w:pPr>
      <w:r w:rsidRPr="00FD4DDF">
        <w:rPr>
          <w:rStyle w:val="StyleUnderline"/>
        </w:rPr>
        <w:t>Allowing extensive patenting of genetic information will also harm future health innovations, by blocking competition from those who may offer more affordable tests and treatments</w:t>
      </w:r>
      <w:r w:rsidRPr="00FD4DDF">
        <w:rPr>
          <w:sz w:val="16"/>
        </w:rPr>
        <w:t xml:space="preserve">. It </w:t>
      </w:r>
      <w:r w:rsidRPr="00FD4DDF">
        <w:rPr>
          <w:rStyle w:val="StyleUnderline"/>
        </w:rPr>
        <w:t xml:space="preserve">could affect our response to future pandemics. </w:t>
      </w:r>
      <w:r w:rsidRPr="00FD4DDF">
        <w:rPr>
          <w:sz w:val="16"/>
        </w:rPr>
        <w:t xml:space="preserve">Imagine if the first lab to sequence the COVID-19 genome filed for patent </w:t>
      </w:r>
      <w:proofErr w:type="gramStart"/>
      <w:r w:rsidRPr="00FD4DDF">
        <w:rPr>
          <w:sz w:val="16"/>
        </w:rPr>
        <w:lastRenderedPageBreak/>
        <w:t>protection, and</w:t>
      </w:r>
      <w:proofErr w:type="gramEnd"/>
      <w:r w:rsidRPr="00FD4DDF">
        <w:rPr>
          <w:sz w:val="16"/>
        </w:rPr>
        <w:t xml:space="preserve"> went on to threaten other labs that seek to create tests with patent infringement. As an ACLU attorney who litigated against the BRCA gene patents has pointed out, this scenario is not fantastical if a bill like PERA were to advance. </w:t>
      </w:r>
    </w:p>
    <w:p w14:paraId="03E590DA" w14:textId="77777777" w:rsidR="00FD4DDF" w:rsidRPr="00FD4DDF" w:rsidRDefault="00FD4DDF" w:rsidP="00FD4DDF">
      <w:pPr>
        <w:rPr>
          <w:sz w:val="16"/>
        </w:rPr>
      </w:pPr>
      <w:r w:rsidRPr="00FD4DDF">
        <w:rPr>
          <w:sz w:val="16"/>
        </w:rPr>
        <w:t xml:space="preserve">Don’t Shut Down </w:t>
      </w:r>
      <w:proofErr w:type="gramStart"/>
      <w:r w:rsidRPr="00FD4DDF">
        <w:rPr>
          <w:sz w:val="16"/>
        </w:rPr>
        <w:t>The</w:t>
      </w:r>
      <w:proofErr w:type="gramEnd"/>
      <w:r w:rsidRPr="00FD4DDF">
        <w:rPr>
          <w:sz w:val="16"/>
        </w:rPr>
        <w:t xml:space="preserve"> Public’s Right To Challenge Patents</w:t>
      </w:r>
    </w:p>
    <w:p w14:paraId="071A1ED8" w14:textId="671F04EF" w:rsidR="00FD4DDF" w:rsidRPr="00FD4DDF" w:rsidRDefault="00FD4DDF" w:rsidP="00FD4DDF">
      <w:pPr>
        <w:rPr>
          <w:sz w:val="16"/>
        </w:rPr>
      </w:pPr>
      <w:r w:rsidRPr="00FD4DDF">
        <w:rPr>
          <w:sz w:val="16"/>
        </w:rPr>
        <w:t xml:space="preserve">The PREVAIL Act would bar most people from petitioning the U.S. Patent and Trademark Office (USPTO) to revoke patents that never should have been granted in the first place. </w:t>
      </w:r>
    </w:p>
    <w:p w14:paraId="0B9EFC9C" w14:textId="2C0D36F1" w:rsidR="00FD4DDF" w:rsidRPr="00FD4DDF" w:rsidRDefault="00FD4DDF" w:rsidP="00FD4DDF">
      <w:pPr>
        <w:rPr>
          <w:sz w:val="16"/>
        </w:rPr>
      </w:pPr>
      <w:r w:rsidRPr="00FD4DDF">
        <w:rPr>
          <w:sz w:val="16"/>
        </w:rPr>
        <w:t xml:space="preserve">The U.S. Patent and Trademark Office (USPTO) issues hundreds of thousands of patents every year, with less than 20 hours, on average, being devoted to examining each patent. Mistakes happen. </w:t>
      </w:r>
    </w:p>
    <w:p w14:paraId="11098AF5" w14:textId="12018788" w:rsidR="00FD4DDF" w:rsidRPr="00FD4DDF" w:rsidRDefault="00FD4DDF" w:rsidP="00FD4DDF">
      <w:pPr>
        <w:rPr>
          <w:sz w:val="16"/>
        </w:rPr>
      </w:pPr>
      <w:r w:rsidRPr="00FD4DDF">
        <w:rPr>
          <w:sz w:val="16"/>
        </w:rPr>
        <w:t xml:space="preserve">That’s why Congress created a process for the public to ask the USPTO to double-check certain patents, to make sure they were not wrongly granted. This process, called inter partes review or IPR, is still expensive and difficult, but faster and cheaper than federal courts, where litigating a patent through a jury trial can cost millions of dollars. IPR has allowed the cancellation of thousands of patent claims that never should have been issued in the first place. </w:t>
      </w:r>
    </w:p>
    <w:p w14:paraId="12973712" w14:textId="5FB926EC" w:rsidR="00FD4DDF" w:rsidRPr="00FD4DDF" w:rsidRDefault="00FD4DDF" w:rsidP="00FD4DDF">
      <w:pPr>
        <w:rPr>
          <w:sz w:val="16"/>
        </w:rPr>
      </w:pPr>
      <w:r w:rsidRPr="00FD4DDF">
        <w:rPr>
          <w:sz w:val="16"/>
        </w:rPr>
        <w:t xml:space="preserve">The PREVAIL Act will limit access to the IPR process to only people and companies that have been directly threatened or sued over a patent. No one else will have standing to even file a petition. That means that EFF, other non-profits, and membership-based patent defense companies won’t be able to access the IPR process to protect the public. </w:t>
      </w:r>
    </w:p>
    <w:p w14:paraId="38C7662D" w14:textId="5D17269E" w:rsidR="00FD4DDF" w:rsidRPr="00FD4DDF" w:rsidRDefault="00FD4DDF" w:rsidP="00FD4DDF">
      <w:pPr>
        <w:rPr>
          <w:sz w:val="16"/>
        </w:rPr>
      </w:pPr>
      <w:r w:rsidRPr="00FD4DDF">
        <w:rPr>
          <w:sz w:val="16"/>
        </w:rPr>
        <w:t xml:space="preserve">EFF used the IPR process back in 2013, when thousands of our supporters chipped in to raise more than $80,000 to fight against a patent that claimed to cover all podcasts. We won’t be able to do that if PREVAIL passes. </w:t>
      </w:r>
    </w:p>
    <w:p w14:paraId="028455AB" w14:textId="5C31510A" w:rsidR="00FD4DDF" w:rsidRPr="00FD4DDF" w:rsidRDefault="00FD4DDF" w:rsidP="00FD4DDF">
      <w:pPr>
        <w:rPr>
          <w:sz w:val="16"/>
        </w:rPr>
      </w:pPr>
      <w:r w:rsidRPr="00FD4DDF">
        <w:rPr>
          <w:sz w:val="16"/>
        </w:rPr>
        <w:t>And EFF isn’t the only non-profit to use IPRs to protect users and developers. The Linux Foundation, for instance, funds an “</w:t>
      </w:r>
      <w:proofErr w:type="gramStart"/>
      <w:r w:rsidRPr="00FD4DDF">
        <w:rPr>
          <w:sz w:val="16"/>
        </w:rPr>
        <w:t>open source</w:t>
      </w:r>
      <w:proofErr w:type="gramEnd"/>
      <w:r w:rsidRPr="00FD4DDF">
        <w:rPr>
          <w:sz w:val="16"/>
        </w:rPr>
        <w:t xml:space="preserve"> zone” that uses IPR to knock out patents that may be used to sue open source projects. Dozens of lawsuits are filed each year against </w:t>
      </w:r>
      <w:proofErr w:type="gramStart"/>
      <w:r w:rsidRPr="00FD4DDF">
        <w:rPr>
          <w:sz w:val="16"/>
        </w:rPr>
        <w:t>open source</w:t>
      </w:r>
      <w:proofErr w:type="gramEnd"/>
      <w:r w:rsidRPr="00FD4DDF">
        <w:rPr>
          <w:sz w:val="16"/>
        </w:rPr>
        <w:t xml:space="preserve"> projects, the majority of them brought by patent trolls. </w:t>
      </w:r>
    </w:p>
    <w:p w14:paraId="3FA80A26" w14:textId="6AFEDE12" w:rsidR="00FD4DDF" w:rsidRPr="00FD4DDF" w:rsidRDefault="00FD4DDF" w:rsidP="00FD4DDF">
      <w:pPr>
        <w:rPr>
          <w:rStyle w:val="StyleUnderline"/>
        </w:rPr>
      </w:pPr>
      <w:r w:rsidRPr="00FD4DDF">
        <w:rPr>
          <w:rStyle w:val="Emphasis"/>
        </w:rPr>
        <w:t>IPR is already too expensive and limited</w:t>
      </w:r>
      <w:r w:rsidRPr="00FD4DDF">
        <w:rPr>
          <w:rStyle w:val="StyleUnderline"/>
        </w:rPr>
        <w:t>; Congress should be eliminating barriers to challenging bad patents, not raising more.</w:t>
      </w:r>
    </w:p>
    <w:p w14:paraId="1F77B988" w14:textId="44F4467C" w:rsidR="00FD4DDF" w:rsidRPr="00FD4DDF" w:rsidRDefault="00FD4DDF" w:rsidP="00FD4DDF">
      <w:pPr>
        <w:pStyle w:val="Heading4"/>
      </w:pPr>
      <w:r>
        <w:t>Patent trolls are unpopular with the public and the plan draws in diverse industry interests to fight it.</w:t>
      </w:r>
    </w:p>
    <w:p w14:paraId="025C8D15" w14:textId="1F5796D4" w:rsidR="00FD4DDF" w:rsidRDefault="00FD4DDF" w:rsidP="00FD4DDF">
      <w:r>
        <w:t xml:space="preserve">Laura </w:t>
      </w:r>
      <w:proofErr w:type="spellStart"/>
      <w:r w:rsidRPr="00FD4DDF">
        <w:rPr>
          <w:rStyle w:val="Style13ptBold"/>
        </w:rPr>
        <w:t>Entis</w:t>
      </w:r>
      <w:proofErr w:type="spellEnd"/>
      <w:r>
        <w:t xml:space="preserve"> 7/28/</w:t>
      </w:r>
      <w:r w:rsidRPr="00FD4DDF">
        <w:rPr>
          <w:rStyle w:val="Style13ptBold"/>
        </w:rPr>
        <w:t>14</w:t>
      </w:r>
      <w:r>
        <w:t xml:space="preserve"> staff writer “Yes, Patent Trolls Are Hurting Your Business” NBC https://www.nbcnews.com/id/wbna55742856</w:t>
      </w:r>
    </w:p>
    <w:p w14:paraId="397FCFC5" w14:textId="5A365DD1" w:rsidR="00FD4DDF" w:rsidRPr="004064E5" w:rsidRDefault="00FD4DDF" w:rsidP="00FD4DDF">
      <w:pPr>
        <w:rPr>
          <w:sz w:val="16"/>
        </w:rPr>
      </w:pPr>
      <w:r w:rsidRPr="00FD4DDF">
        <w:rPr>
          <w:rStyle w:val="Emphasis"/>
        </w:rPr>
        <w:t>Defending</w:t>
      </w:r>
      <w:r w:rsidRPr="004064E5">
        <w:rPr>
          <w:sz w:val="16"/>
        </w:rPr>
        <w:t xml:space="preserve"> the </w:t>
      </w:r>
      <w:r w:rsidRPr="00FD4DDF">
        <w:rPr>
          <w:rStyle w:val="Emphasis"/>
        </w:rPr>
        <w:t>patent troll</w:t>
      </w:r>
      <w:r w:rsidRPr="004064E5">
        <w:rPr>
          <w:sz w:val="16"/>
        </w:rPr>
        <w:t xml:space="preserve"> </w:t>
      </w:r>
      <w:r w:rsidRPr="00FD4DDF">
        <w:rPr>
          <w:rStyle w:val="StyleUnderline"/>
        </w:rPr>
        <w:t>is</w:t>
      </w:r>
      <w:r w:rsidRPr="004064E5">
        <w:rPr>
          <w:sz w:val="16"/>
        </w:rPr>
        <w:t xml:space="preserve"> an </w:t>
      </w:r>
      <w:r w:rsidRPr="00FD4DDF">
        <w:rPr>
          <w:rStyle w:val="Emphasis"/>
        </w:rPr>
        <w:t>unpopular</w:t>
      </w:r>
      <w:r w:rsidRPr="004064E5">
        <w:rPr>
          <w:sz w:val="16"/>
        </w:rPr>
        <w:t xml:space="preserve"> position. Known officially as Patent Assertion Entities, patent trolls don't create new products, but instead accumulate patents </w:t>
      </w:r>
      <w:proofErr w:type="gramStart"/>
      <w:r w:rsidRPr="004064E5">
        <w:rPr>
          <w:sz w:val="16"/>
        </w:rPr>
        <w:t>in order to</w:t>
      </w:r>
      <w:proofErr w:type="gramEnd"/>
      <w:r w:rsidRPr="004064E5">
        <w:rPr>
          <w:sz w:val="16"/>
        </w:rPr>
        <w:t xml:space="preserve"> make money by collecting licensing fees from accused infringers – often small to medium-sized companies that can't pay the legal fees to fight back.</w:t>
      </w:r>
    </w:p>
    <w:p w14:paraId="07A52B66" w14:textId="72B9F4C3" w:rsidR="00FD4DDF" w:rsidRPr="004064E5" w:rsidRDefault="00FD4DDF" w:rsidP="00FD4DDF">
      <w:pPr>
        <w:rPr>
          <w:sz w:val="16"/>
        </w:rPr>
      </w:pPr>
      <w:r w:rsidRPr="004064E5">
        <w:rPr>
          <w:sz w:val="16"/>
        </w:rPr>
        <w:t>President Obama thinks they are "trying to essentially leverage and hijack somebody else's idea and see if they can extort some money out of them," and has called for legislation to limit patent trolling so that businesses can "stay focused on innovation, not costly and needless litigation." (Unfortunately, despite support from the president, patent reform bills are hitting a Congressional wall ).</w:t>
      </w:r>
    </w:p>
    <w:p w14:paraId="3F83AEB0" w14:textId="25C66EEB" w:rsidR="00FD4DDF" w:rsidRPr="004064E5" w:rsidRDefault="00FD4DDF" w:rsidP="00FD4DDF">
      <w:pPr>
        <w:rPr>
          <w:sz w:val="16"/>
        </w:rPr>
      </w:pPr>
      <w:r w:rsidRPr="004064E5">
        <w:rPr>
          <w:sz w:val="16"/>
        </w:rPr>
        <w:t xml:space="preserve">But is this animosity warranted? </w:t>
      </w:r>
      <w:r w:rsidRPr="00FD4DDF">
        <w:rPr>
          <w:rStyle w:val="StyleUnderline"/>
        </w:rPr>
        <w:t>A recent op-ed</w:t>
      </w:r>
      <w:r w:rsidRPr="004064E5">
        <w:rPr>
          <w:sz w:val="16"/>
        </w:rPr>
        <w:t xml:space="preserve"> in The Wall Street Journal by Stephen Harber and Ross Levine </w:t>
      </w:r>
      <w:r w:rsidRPr="00FD4DDF">
        <w:rPr>
          <w:rStyle w:val="StyleUnderline"/>
        </w:rPr>
        <w:t xml:space="preserve">makes the </w:t>
      </w:r>
      <w:r w:rsidRPr="00FD4DDF">
        <w:rPr>
          <w:rStyle w:val="Emphasis"/>
        </w:rPr>
        <w:t>unconventional argument</w:t>
      </w:r>
      <w:r w:rsidRPr="004064E5">
        <w:rPr>
          <w:sz w:val="16"/>
        </w:rPr>
        <w:t xml:space="preserve"> that Patent Assertion Entities aren't the bad guys – instead</w:t>
      </w:r>
      <w:r w:rsidRPr="00FD4DDF">
        <w:rPr>
          <w:rStyle w:val="Emphasis"/>
        </w:rPr>
        <w:t>, anti-patent troll sentiment</w:t>
      </w:r>
      <w:r w:rsidRPr="00FD4DDF">
        <w:rPr>
          <w:rStyle w:val="StyleUnderline"/>
        </w:rPr>
        <w:t xml:space="preserve"> originates from "</w:t>
      </w:r>
      <w:r w:rsidRPr="00FD4DDF">
        <w:rPr>
          <w:rStyle w:val="Emphasis"/>
        </w:rPr>
        <w:t>Big Money</w:t>
      </w:r>
      <w:r w:rsidRPr="00FD4DDF">
        <w:rPr>
          <w:rStyle w:val="StyleUnderline"/>
        </w:rPr>
        <w:t xml:space="preserve">," </w:t>
      </w:r>
      <w:proofErr w:type="gramStart"/>
      <w:r w:rsidRPr="00FD4DDF">
        <w:rPr>
          <w:rStyle w:val="StyleUnderline"/>
        </w:rPr>
        <w:t>i.e.</w:t>
      </w:r>
      <w:proofErr w:type="gramEnd"/>
      <w:r w:rsidRPr="00FD4DDF">
        <w:rPr>
          <w:rStyle w:val="StyleUnderline"/>
        </w:rPr>
        <w:t xml:space="preserve"> deep-pocketed tech companies such as Apple who have a vested interest in reforming patent laws so they don't have to pay for patented technology.</w:t>
      </w:r>
      <w:r w:rsidRPr="004064E5">
        <w:rPr>
          <w:sz w:val="16"/>
        </w:rPr>
        <w:t xml:space="preserve"> Despite their unpopularity, Harber and Levine contend, the evidence that patent trolls hurt innovation or entrepreneurship "does not exist."</w:t>
      </w:r>
    </w:p>
    <w:p w14:paraId="321B6DC5" w14:textId="4899E32B" w:rsidR="00FD4DDF" w:rsidRPr="004064E5" w:rsidRDefault="00FD4DDF" w:rsidP="00FD4DDF">
      <w:pPr>
        <w:rPr>
          <w:sz w:val="16"/>
        </w:rPr>
      </w:pPr>
      <w:proofErr w:type="gramStart"/>
      <w:r w:rsidRPr="004064E5">
        <w:rPr>
          <w:sz w:val="16"/>
        </w:rPr>
        <w:t>So</w:t>
      </w:r>
      <w:proofErr w:type="gramEnd"/>
      <w:r w:rsidRPr="004064E5">
        <w:rPr>
          <w:sz w:val="16"/>
        </w:rPr>
        <w:t xml:space="preserve"> do we have our collective panties in a knot over nothing? Economist James Bessen, writing for the , did some poking around. Here's what he found:</w:t>
      </w:r>
    </w:p>
    <w:p w14:paraId="37E79524" w14:textId="52ACD27E" w:rsidR="00FD4DDF" w:rsidRPr="004064E5" w:rsidRDefault="00FD4DDF" w:rsidP="00FD4DDF">
      <w:pPr>
        <w:rPr>
          <w:sz w:val="16"/>
        </w:rPr>
      </w:pPr>
      <w:r w:rsidRPr="00FD4DDF">
        <w:rPr>
          <w:rStyle w:val="StyleUnderline"/>
        </w:rPr>
        <w:t>Patent trolls cost defendant firms a lot of money</w:t>
      </w:r>
      <w:r w:rsidRPr="004064E5">
        <w:rPr>
          <w:sz w:val="16"/>
        </w:rPr>
        <w:t>: An estimated $29 billion in direct-out-of-pocket costs and $60 billion in aggregate firm wealth each year, to be specific.</w:t>
      </w:r>
    </w:p>
    <w:p w14:paraId="5BD6E5C1" w14:textId="4B141EDD" w:rsidR="00FD4DDF" w:rsidRPr="004064E5" w:rsidRDefault="00FD4DDF" w:rsidP="00FD4DDF">
      <w:pPr>
        <w:rPr>
          <w:sz w:val="16"/>
        </w:rPr>
      </w:pPr>
      <w:r w:rsidRPr="00FD4DDF">
        <w:rPr>
          <w:rStyle w:val="StyleUnderline"/>
        </w:rPr>
        <w:t>Innovative firms are disproportionally targeted for patent infringement</w:t>
      </w:r>
      <w:r w:rsidRPr="004064E5">
        <w:rPr>
          <w:sz w:val="16"/>
        </w:rPr>
        <w:t>: As a firm's research and development grows, so does the likelihood that it will be sued.</w:t>
      </w:r>
    </w:p>
    <w:p w14:paraId="15BDEF07" w14:textId="5DF0DE1F" w:rsidR="00FD4DDF" w:rsidRPr="004064E5" w:rsidRDefault="00FD4DDF" w:rsidP="00FD4DDF">
      <w:pPr>
        <w:rPr>
          <w:sz w:val="16"/>
        </w:rPr>
      </w:pPr>
      <w:r w:rsidRPr="00FD4DDF">
        <w:rPr>
          <w:rStyle w:val="StyleUnderline"/>
        </w:rPr>
        <w:t xml:space="preserve">Patent trolls don't just go after "Big Money." Small and medium sized startups are targets, too: In fact, </w:t>
      </w:r>
      <w:proofErr w:type="gramStart"/>
      <w:r w:rsidRPr="00FD4DDF">
        <w:rPr>
          <w:rStyle w:val="StyleUnderline"/>
        </w:rPr>
        <w:t>the majority of</w:t>
      </w:r>
      <w:proofErr w:type="gramEnd"/>
      <w:r w:rsidRPr="00FD4DDF">
        <w:rPr>
          <w:rStyle w:val="StyleUnderline"/>
        </w:rPr>
        <w:t xml:space="preserve"> patent trolls target businesses making less than $100 million in annual revenue.</w:t>
      </w:r>
      <w:r w:rsidRPr="004064E5">
        <w:rPr>
          <w:sz w:val="16"/>
        </w:rPr>
        <w:t xml:space="preserve"> One survey of software companies found that 41 percent reported "significant operational impacts" from infringement suits.</w:t>
      </w:r>
    </w:p>
    <w:p w14:paraId="7AD04456" w14:textId="7C86434B" w:rsidR="00FD4DDF" w:rsidRPr="004064E5" w:rsidRDefault="00FD4DDF" w:rsidP="00FD4DDF">
      <w:pPr>
        <w:rPr>
          <w:sz w:val="16"/>
        </w:rPr>
      </w:pPr>
      <w:r w:rsidRPr="00FD4DDF">
        <w:rPr>
          <w:rStyle w:val="StyleUnderline"/>
        </w:rPr>
        <w:t>Patent trolls hurt venture capital</w:t>
      </w:r>
      <w:r w:rsidRPr="004064E5">
        <w:rPr>
          <w:sz w:val="16"/>
        </w:rPr>
        <w:t>: A study by MIT professor Catherine Tucker found that VC investment over the last five years "would have likely been $21.772 billion higher... but for litigation brought by frequent litigators."</w:t>
      </w:r>
    </w:p>
    <w:p w14:paraId="2273CE7C" w14:textId="45D09400" w:rsidR="00FD4DDF" w:rsidRPr="004064E5" w:rsidRDefault="00FD4DDF" w:rsidP="00FD4DDF">
      <w:pPr>
        <w:rPr>
          <w:sz w:val="16"/>
        </w:rPr>
      </w:pPr>
      <w:r w:rsidRPr="00FD4DDF">
        <w:rPr>
          <w:rStyle w:val="StyleUnderline"/>
        </w:rPr>
        <w:lastRenderedPageBreak/>
        <w:t>Small firms targeted by an extensive patent infringement lawsuit spend less on research and development</w:t>
      </w:r>
      <w:r w:rsidRPr="004064E5">
        <w:rPr>
          <w:sz w:val="16"/>
        </w:rPr>
        <w:t>: A study by Roger Smeets, an assistant professor at Rutgers Business School, found that after a lawsuit, firms reduced their spending on research development by 3 percent to 5 percent of operating expenditures, which translates into a reduction in spending of 19 percent.</w:t>
      </w:r>
    </w:p>
    <w:p w14:paraId="78A81D98" w14:textId="6DCA924C" w:rsidR="00FD4DDF" w:rsidRPr="004064E5" w:rsidRDefault="00FD4DDF" w:rsidP="00FD4DDF">
      <w:pPr>
        <w:rPr>
          <w:sz w:val="16"/>
        </w:rPr>
      </w:pPr>
      <w:r w:rsidRPr="004064E5">
        <w:rPr>
          <w:sz w:val="16"/>
        </w:rPr>
        <w:t xml:space="preserve">…Asdo large firms: Research from Harvard University and the University of Texas found that </w:t>
      </w:r>
      <w:r w:rsidRPr="00FD4DDF">
        <w:rPr>
          <w:rStyle w:val="StyleUnderline"/>
        </w:rPr>
        <w:t xml:space="preserve">when a lawsuit brought against a public company by a patent troll was not dismissed, the firm, on average, cut research and development spending by $211 million, a </w:t>
      </w:r>
      <w:r w:rsidRPr="00FD4DDF">
        <w:rPr>
          <w:rStyle w:val="Emphasis"/>
        </w:rPr>
        <w:t>48 percent reduction</w:t>
      </w:r>
      <w:r w:rsidRPr="004064E5">
        <w:rPr>
          <w:sz w:val="16"/>
        </w:rPr>
        <w:t>.</w:t>
      </w:r>
    </w:p>
    <w:p w14:paraId="3E80EAF4" w14:textId="407F8285" w:rsidR="00FD4DDF" w:rsidRPr="004064E5" w:rsidRDefault="00FD4DDF" w:rsidP="00FD4DDF">
      <w:pPr>
        <w:rPr>
          <w:sz w:val="16"/>
        </w:rPr>
      </w:pPr>
      <w:r w:rsidRPr="004064E5">
        <w:rPr>
          <w:sz w:val="16"/>
        </w:rPr>
        <w:t>While Bessen acknowledges that the studies he cites could be subject to minor revisions, he nonetheless concludes:</w:t>
      </w:r>
    </w:p>
    <w:p w14:paraId="129A9480" w14:textId="76BF0992" w:rsidR="00FD4DDF" w:rsidRPr="004064E5" w:rsidRDefault="00FD4DDF" w:rsidP="00FD4DDF">
      <w:pPr>
        <w:rPr>
          <w:sz w:val="16"/>
        </w:rPr>
      </w:pPr>
      <w:r w:rsidRPr="004064E5">
        <w:rPr>
          <w:sz w:val="16"/>
        </w:rPr>
        <w:t>"</w:t>
      </w:r>
      <w:r w:rsidRPr="00FD4DDF">
        <w:rPr>
          <w:rStyle w:val="StyleUnderline"/>
        </w:rPr>
        <w:t>Across a significant number of studies using different methodologies and performed by different researchers, a consistent picture is emerging about the effects of patent litigation: it costs innovators money; many innovators and venture capitalists report that it significantly impacts their businesses; innovators respond by investing less in R&amp;D and venture capitalists respond by investing less in startups</w:t>
      </w:r>
      <w:r w:rsidRPr="004064E5">
        <w:rPr>
          <w:sz w:val="16"/>
        </w:rPr>
        <w:t>."</w:t>
      </w:r>
    </w:p>
    <w:p w14:paraId="1C230D2D" w14:textId="4F3FB603" w:rsidR="00FD4DDF" w:rsidRPr="004064E5" w:rsidRDefault="00FD4DDF" w:rsidP="00FD4DDF">
      <w:pPr>
        <w:rPr>
          <w:sz w:val="16"/>
        </w:rPr>
      </w:pPr>
      <w:r w:rsidRPr="004064E5">
        <w:rPr>
          <w:sz w:val="16"/>
        </w:rPr>
        <w:t>In other words, don't waste any time pitying the patent troll.</w:t>
      </w:r>
    </w:p>
    <w:p w14:paraId="164B42C0" w14:textId="5F7F2490" w:rsidR="005A1CA0" w:rsidRDefault="005A1CA0" w:rsidP="005A1CA0">
      <w:pPr>
        <w:pStyle w:val="Heading3"/>
      </w:pPr>
      <w:r>
        <w:lastRenderedPageBreak/>
        <w:t>L---Regulating AI</w:t>
      </w:r>
      <w:r w:rsidR="009609FD">
        <w:t>---China</w:t>
      </w:r>
    </w:p>
    <w:p w14:paraId="604C6A3C" w14:textId="77777777" w:rsidR="005A1CA0" w:rsidRPr="004A2E34" w:rsidRDefault="005A1CA0" w:rsidP="005A1CA0">
      <w:pPr>
        <w:pStyle w:val="Heading4"/>
      </w:pPr>
      <w:r>
        <w:t>AI companies will commit to making Biden seem weak on China for regulating AI.</w:t>
      </w:r>
    </w:p>
    <w:p w14:paraId="6E945942" w14:textId="77777777" w:rsidR="005A1CA0" w:rsidRPr="00F924CE" w:rsidRDefault="005A1CA0" w:rsidP="005A1CA0">
      <w:r>
        <w:t xml:space="preserve">Brendan </w:t>
      </w:r>
      <w:r w:rsidRPr="00F924CE">
        <w:rPr>
          <w:rStyle w:val="Style13ptBold"/>
        </w:rPr>
        <w:t>Bordelon 05/12</w:t>
      </w:r>
      <w:r>
        <w:t>/2024 tech lobbying and influence reporter “In DC, a new wave of AI lobbyists gains the upper hand” Politico https://www.politico.com/news/2024/05/12/ai-lobbyists-gain-upper-hand-washington-00157437</w:t>
      </w:r>
    </w:p>
    <w:p w14:paraId="4C313488" w14:textId="77777777" w:rsidR="005A1CA0" w:rsidRPr="005A1CA0" w:rsidRDefault="005A1CA0" w:rsidP="005A1CA0">
      <w:pPr>
        <w:rPr>
          <w:sz w:val="16"/>
        </w:rPr>
      </w:pPr>
      <w:r w:rsidRPr="005A1CA0">
        <w:rPr>
          <w:sz w:val="16"/>
        </w:rPr>
        <w:t xml:space="preserve">In a shift for Washington tech lobbying, </w:t>
      </w:r>
      <w:r w:rsidRPr="00F924CE">
        <w:rPr>
          <w:rStyle w:val="StyleUnderline"/>
        </w:rPr>
        <w:t xml:space="preserve">companies and investors from across the industry have been pouring </w:t>
      </w:r>
      <w:r w:rsidRPr="00F924CE">
        <w:rPr>
          <w:rStyle w:val="Emphasis"/>
        </w:rPr>
        <w:t>tens of millions</w:t>
      </w:r>
      <w:r w:rsidRPr="00F924CE">
        <w:rPr>
          <w:rStyle w:val="StyleUnderline"/>
        </w:rPr>
        <w:t xml:space="preserve"> of dollars into an all-hands effort to </w:t>
      </w:r>
      <w:r w:rsidRPr="00F924CE">
        <w:rPr>
          <w:rStyle w:val="Emphasis"/>
        </w:rPr>
        <w:t>block</w:t>
      </w:r>
      <w:r w:rsidRPr="00F924CE">
        <w:rPr>
          <w:rStyle w:val="StyleUnderline"/>
        </w:rPr>
        <w:t xml:space="preserve"> strict safety </w:t>
      </w:r>
      <w:r w:rsidRPr="00F924CE">
        <w:rPr>
          <w:rStyle w:val="Emphasis"/>
        </w:rPr>
        <w:t>rules</w:t>
      </w:r>
      <w:r w:rsidRPr="00F924CE">
        <w:rPr>
          <w:rStyle w:val="StyleUnderline"/>
        </w:rPr>
        <w:t xml:space="preserve"> on advanced </w:t>
      </w:r>
      <w:r w:rsidRPr="00F924CE">
        <w:rPr>
          <w:rStyle w:val="Emphasis"/>
        </w:rPr>
        <w:t>a</w:t>
      </w:r>
      <w:r w:rsidRPr="00F924CE">
        <w:rPr>
          <w:rStyle w:val="StyleUnderline"/>
        </w:rPr>
        <w:t xml:space="preserve">rtificial </w:t>
      </w:r>
      <w:r w:rsidRPr="00F924CE">
        <w:rPr>
          <w:rStyle w:val="Emphasis"/>
        </w:rPr>
        <w:t>i</w:t>
      </w:r>
      <w:r w:rsidRPr="00F924CE">
        <w:rPr>
          <w:rStyle w:val="StyleUnderline"/>
        </w:rPr>
        <w:t xml:space="preserve">ntelligence and </w:t>
      </w:r>
      <w:r w:rsidRPr="00F924CE">
        <w:rPr>
          <w:rStyle w:val="Emphasis"/>
        </w:rPr>
        <w:t>get lawmakers to worry about China instead</w:t>
      </w:r>
      <w:r w:rsidRPr="005A1CA0">
        <w:rPr>
          <w:sz w:val="16"/>
        </w:rPr>
        <w:t xml:space="preserve"> — and so far, they seem to be winning over once-skeptical members of Congress.</w:t>
      </w:r>
    </w:p>
    <w:p w14:paraId="16B9337B" w14:textId="77777777" w:rsidR="005A1CA0" w:rsidRPr="005A1CA0" w:rsidRDefault="005A1CA0" w:rsidP="005A1CA0">
      <w:pPr>
        <w:rPr>
          <w:sz w:val="16"/>
        </w:rPr>
      </w:pPr>
      <w:r w:rsidRPr="005A1CA0">
        <w:rPr>
          <w:sz w:val="16"/>
        </w:rPr>
        <w:t>The success of the pro-tech, anti-China AI push, fueled by several new arrivals on the lobbying scene, marks a change from months in which the AI debate was dominated by well-funded philanthropies warning about the long-term dangers of the technology.</w:t>
      </w:r>
    </w:p>
    <w:p w14:paraId="59F8A2A4" w14:textId="77777777" w:rsidR="005A1CA0" w:rsidRPr="005A1CA0" w:rsidRDefault="005A1CA0" w:rsidP="005A1CA0">
      <w:pPr>
        <w:rPr>
          <w:sz w:val="16"/>
        </w:rPr>
      </w:pPr>
      <w:r w:rsidRPr="00F924CE">
        <w:rPr>
          <w:rStyle w:val="StyleUnderline"/>
        </w:rPr>
        <w:t xml:space="preserve">The new influence web is pushing the argument that AI is less an existential danger than a crucial business </w:t>
      </w:r>
      <w:proofErr w:type="gramStart"/>
      <w:r w:rsidRPr="00F924CE">
        <w:rPr>
          <w:rStyle w:val="StyleUnderline"/>
        </w:rPr>
        <w:t>opportunity, and</w:t>
      </w:r>
      <w:proofErr w:type="gramEnd"/>
      <w:r w:rsidRPr="00F924CE">
        <w:rPr>
          <w:rStyle w:val="StyleUnderline"/>
        </w:rPr>
        <w:t xml:space="preserve"> </w:t>
      </w:r>
      <w:r w:rsidRPr="00F924CE">
        <w:rPr>
          <w:rStyle w:val="Emphasis"/>
        </w:rPr>
        <w:t>arguing</w:t>
      </w:r>
      <w:r w:rsidRPr="00F924CE">
        <w:rPr>
          <w:rStyle w:val="StyleUnderline"/>
        </w:rPr>
        <w:t xml:space="preserve"> that </w:t>
      </w:r>
      <w:r w:rsidRPr="00F924CE">
        <w:rPr>
          <w:rStyle w:val="Emphasis"/>
        </w:rPr>
        <w:t>strict</w:t>
      </w:r>
      <w:r w:rsidRPr="00F924CE">
        <w:rPr>
          <w:rStyle w:val="StyleUnderline"/>
        </w:rPr>
        <w:t xml:space="preserve"> safety </w:t>
      </w:r>
      <w:r w:rsidRPr="00F924CE">
        <w:rPr>
          <w:rStyle w:val="Emphasis"/>
        </w:rPr>
        <w:t>rules</w:t>
      </w:r>
      <w:r w:rsidRPr="00F924CE">
        <w:rPr>
          <w:rStyle w:val="StyleUnderline"/>
        </w:rPr>
        <w:t xml:space="preserve"> would hand America’s AI </w:t>
      </w:r>
      <w:r w:rsidRPr="00F924CE">
        <w:rPr>
          <w:rStyle w:val="Emphasis"/>
        </w:rPr>
        <w:t>edge to China</w:t>
      </w:r>
      <w:r w:rsidRPr="005A1CA0">
        <w:rPr>
          <w:sz w:val="16"/>
        </w:rPr>
        <w:t>. It has already caused key lawmakers to back off some of their more worried rhetoric about the technology.</w:t>
      </w:r>
    </w:p>
    <w:p w14:paraId="328446D2" w14:textId="77777777" w:rsidR="005A1CA0" w:rsidRPr="0099040B" w:rsidRDefault="005A1CA0" w:rsidP="005A1CA0">
      <w:pPr>
        <w:pStyle w:val="Heading4"/>
      </w:pPr>
      <w:r>
        <w:t xml:space="preserve">Biden can’t buck public opinion </w:t>
      </w:r>
      <w:proofErr w:type="gramStart"/>
      <w:r>
        <w:t>on</w:t>
      </w:r>
      <w:proofErr w:type="gramEnd"/>
      <w:r>
        <w:t xml:space="preserve"> China – de-escalation moves will be severely punished.</w:t>
      </w:r>
    </w:p>
    <w:p w14:paraId="179DA695" w14:textId="77777777" w:rsidR="005A1CA0" w:rsidRPr="0099040B" w:rsidRDefault="005A1CA0" w:rsidP="005A1CA0">
      <w:r>
        <w:t xml:space="preserve">Ian Prasad </w:t>
      </w:r>
      <w:r w:rsidRPr="0049566A">
        <w:rPr>
          <w:rStyle w:val="Style13ptBold"/>
        </w:rPr>
        <w:t>Philbrick</w:t>
      </w:r>
      <w:r>
        <w:t xml:space="preserve"> 6/27/</w:t>
      </w:r>
      <w:r w:rsidRPr="0049566A">
        <w:rPr>
          <w:rStyle w:val="Style13ptBold"/>
        </w:rPr>
        <w:t>23</w:t>
      </w:r>
      <w:r>
        <w:t xml:space="preserve"> writer for The Morning newsletter. “If Biden Wanted to Ease U.S.-China Tensions, Would Americans Let Him?” NYT https://www.nytimes.com/2023/06/27/upshot/us-china-cold-war.html</w:t>
      </w:r>
    </w:p>
    <w:p w14:paraId="160C4FC3" w14:textId="77777777" w:rsidR="005A1CA0" w:rsidRPr="0099040B" w:rsidRDefault="005A1CA0" w:rsidP="005A1CA0">
      <w:pPr>
        <w:rPr>
          <w:sz w:val="16"/>
        </w:rPr>
      </w:pPr>
      <w:r w:rsidRPr="0099040B">
        <w:rPr>
          <w:sz w:val="16"/>
        </w:rPr>
        <w:t>As tensions between their countries mount, President Biden and Xi Jinping, China’s leader, have repeatedly pushed back on comparisons to the Cold War.</w:t>
      </w:r>
    </w:p>
    <w:p w14:paraId="715CB711" w14:textId="77777777" w:rsidR="005A1CA0" w:rsidRPr="0099040B" w:rsidRDefault="005A1CA0" w:rsidP="005A1CA0">
      <w:pPr>
        <w:rPr>
          <w:sz w:val="16"/>
        </w:rPr>
      </w:pPr>
      <w:r w:rsidRPr="0099040B">
        <w:rPr>
          <w:sz w:val="16"/>
        </w:rPr>
        <w:t xml:space="preserve">But </w:t>
      </w:r>
      <w:r w:rsidRPr="0099040B">
        <w:rPr>
          <w:rStyle w:val="StyleUnderline"/>
        </w:rPr>
        <w:t>efforts to repair relations</w:t>
      </w:r>
      <w:r w:rsidRPr="0099040B">
        <w:rPr>
          <w:sz w:val="16"/>
        </w:rPr>
        <w:t xml:space="preserve"> may </w:t>
      </w:r>
      <w:r w:rsidRPr="0099040B">
        <w:rPr>
          <w:rStyle w:val="StyleUnderline"/>
        </w:rPr>
        <w:t>run into</w:t>
      </w:r>
      <w:r w:rsidRPr="0099040B">
        <w:rPr>
          <w:sz w:val="16"/>
        </w:rPr>
        <w:t xml:space="preserve"> a problem: </w:t>
      </w:r>
      <w:r w:rsidRPr="0099040B">
        <w:rPr>
          <w:rStyle w:val="StyleUnderline"/>
        </w:rPr>
        <w:t>public opinion</w:t>
      </w:r>
      <w:r w:rsidRPr="0099040B">
        <w:rPr>
          <w:sz w:val="16"/>
        </w:rPr>
        <w:t xml:space="preserve">. </w:t>
      </w:r>
      <w:r w:rsidRPr="0099040B">
        <w:rPr>
          <w:rStyle w:val="StyleUnderline"/>
        </w:rPr>
        <w:t>Polls show striking similarities between the hostility, pessimism and militarism in Americans’ views of the Soviet Union during the late 1940s run-up to the Cold War, and how they view China today</w:t>
      </w:r>
      <w:r w:rsidRPr="0099040B">
        <w:rPr>
          <w:sz w:val="16"/>
        </w:rPr>
        <w:t>. While the parallels remain limited and the contexts different, this could complicate attempts to</w:t>
      </w:r>
      <w:r w:rsidRPr="0099040B">
        <w:rPr>
          <w:rStyle w:val="StyleUnderline"/>
        </w:rPr>
        <w:t xml:space="preserve"> </w:t>
      </w:r>
      <w:r w:rsidRPr="0099040B">
        <w:rPr>
          <w:sz w:val="16"/>
        </w:rPr>
        <w:t>avert a Cold War-like clash.</w:t>
      </w:r>
    </w:p>
    <w:p w14:paraId="0CE7EF1B" w14:textId="77777777" w:rsidR="005A1CA0" w:rsidRPr="0099040B" w:rsidRDefault="005A1CA0" w:rsidP="005A1CA0">
      <w:pPr>
        <w:rPr>
          <w:sz w:val="16"/>
        </w:rPr>
      </w:pPr>
      <w:r w:rsidRPr="0099040B">
        <w:rPr>
          <w:sz w:val="16"/>
        </w:rPr>
        <w:t>The parallels</w:t>
      </w:r>
    </w:p>
    <w:p w14:paraId="38CC8FE3" w14:textId="77777777" w:rsidR="005A1CA0" w:rsidRPr="0099040B" w:rsidRDefault="005A1CA0" w:rsidP="005A1CA0">
      <w:pPr>
        <w:rPr>
          <w:sz w:val="16"/>
        </w:rPr>
      </w:pPr>
      <w:r w:rsidRPr="0099040B">
        <w:rPr>
          <w:sz w:val="16"/>
        </w:rPr>
        <w:t xml:space="preserve">In both cases, </w:t>
      </w:r>
      <w:r w:rsidRPr="0099040B">
        <w:rPr>
          <w:rStyle w:val="StyleUnderline"/>
        </w:rPr>
        <w:t>Americans’ views</w:t>
      </w:r>
      <w:r w:rsidRPr="0099040B">
        <w:rPr>
          <w:sz w:val="16"/>
        </w:rPr>
        <w:t xml:space="preserve"> </w:t>
      </w:r>
      <w:r w:rsidRPr="0099040B">
        <w:rPr>
          <w:rStyle w:val="StyleUnderline"/>
        </w:rPr>
        <w:t>of</w:t>
      </w:r>
      <w:r w:rsidRPr="0099040B">
        <w:rPr>
          <w:sz w:val="16"/>
        </w:rPr>
        <w:t xml:space="preserve"> the Soviet Union and </w:t>
      </w:r>
      <w:r w:rsidRPr="0099040B">
        <w:rPr>
          <w:rStyle w:val="StyleUnderline"/>
        </w:rPr>
        <w:t>China</w:t>
      </w:r>
      <w:r w:rsidRPr="0099040B">
        <w:rPr>
          <w:sz w:val="16"/>
        </w:rPr>
        <w:t xml:space="preserve"> </w:t>
      </w:r>
      <w:r w:rsidRPr="0099040B">
        <w:rPr>
          <w:rStyle w:val="Emphasis"/>
        </w:rPr>
        <w:t>deteriorated rapidly</w:t>
      </w:r>
      <w:r w:rsidRPr="0099040B">
        <w:rPr>
          <w:sz w:val="16"/>
        </w:rPr>
        <w:t xml:space="preserve"> </w:t>
      </w:r>
      <w:r w:rsidRPr="0099040B">
        <w:rPr>
          <w:rStyle w:val="StyleUnderline"/>
        </w:rPr>
        <w:t xml:space="preserve">from a </w:t>
      </w:r>
      <w:proofErr w:type="gramStart"/>
      <w:r w:rsidRPr="0099040B">
        <w:rPr>
          <w:rStyle w:val="StyleUnderline"/>
        </w:rPr>
        <w:t>fairly positive</w:t>
      </w:r>
      <w:proofErr w:type="gramEnd"/>
      <w:r w:rsidRPr="0099040B">
        <w:rPr>
          <w:rStyle w:val="StyleUnderline"/>
        </w:rPr>
        <w:t xml:space="preserve"> position</w:t>
      </w:r>
      <w:r w:rsidRPr="0099040B">
        <w:rPr>
          <w:sz w:val="16"/>
        </w:rPr>
        <w:t>.</w:t>
      </w:r>
    </w:p>
    <w:p w14:paraId="1AB8D055" w14:textId="77777777" w:rsidR="005A1CA0" w:rsidRPr="0099040B" w:rsidRDefault="005A1CA0" w:rsidP="005A1CA0">
      <w:pPr>
        <w:rPr>
          <w:sz w:val="16"/>
        </w:rPr>
      </w:pPr>
      <w:r w:rsidRPr="0099040B">
        <w:rPr>
          <w:sz w:val="16"/>
        </w:rPr>
        <w:t>[Graph omitted]</w:t>
      </w:r>
    </w:p>
    <w:p w14:paraId="3F1D10B0" w14:textId="77777777" w:rsidR="005A1CA0" w:rsidRPr="0099040B" w:rsidRDefault="005A1CA0" w:rsidP="005A1CA0">
      <w:pPr>
        <w:rPr>
          <w:sz w:val="16"/>
        </w:rPr>
      </w:pPr>
      <w:r w:rsidRPr="0099040B">
        <w:rPr>
          <w:sz w:val="16"/>
        </w:rPr>
        <w:t>The U.S. and the Soviets were allies during World War II, and most Americans approved of how they were cooperating for much of 1945, according to public opinion surveys archived at the Roper Center. But as the war ended and the Soviets gobbled up parts of Eastern Europe, those views flipped. By 1946, three-quarters of Americans disapproved of Soviet foreign policy.</w:t>
      </w:r>
    </w:p>
    <w:p w14:paraId="59161889" w14:textId="77777777" w:rsidR="005A1CA0" w:rsidRPr="0099040B" w:rsidRDefault="005A1CA0" w:rsidP="005A1CA0">
      <w:pPr>
        <w:rPr>
          <w:sz w:val="16"/>
        </w:rPr>
      </w:pPr>
      <w:r w:rsidRPr="0099040B">
        <w:rPr>
          <w:sz w:val="16"/>
        </w:rPr>
        <w:t xml:space="preserve">American views of China have similarly collapsed. Between about 2000 and 2016, comparable shares viewed the country favorably and unfavorably. That changed </w:t>
      </w:r>
      <w:r w:rsidRPr="0099040B">
        <w:rPr>
          <w:rStyle w:val="StyleUnderline"/>
        </w:rPr>
        <w:t>in 2018</w:t>
      </w:r>
      <w:r w:rsidRPr="0099040B">
        <w:rPr>
          <w:sz w:val="16"/>
        </w:rPr>
        <w:t xml:space="preserve">, when former President Donald J. </w:t>
      </w:r>
      <w:r w:rsidRPr="0099040B">
        <w:rPr>
          <w:rStyle w:val="StyleUnderline"/>
        </w:rPr>
        <w:t xml:space="preserve">Trump’s anti-China language and trade war turned many Americans’ opinions </w:t>
      </w:r>
      <w:r w:rsidRPr="0099040B">
        <w:rPr>
          <w:rStyle w:val="Emphasis"/>
        </w:rPr>
        <w:t>sharply negative</w:t>
      </w:r>
      <w:r w:rsidRPr="0099040B">
        <w:rPr>
          <w:sz w:val="16"/>
        </w:rPr>
        <w:t xml:space="preserve">. </w:t>
      </w:r>
      <w:r w:rsidRPr="0099040B">
        <w:rPr>
          <w:rStyle w:val="StyleUnderline"/>
        </w:rPr>
        <w:t xml:space="preserve">The pandemic, China’s mass detentions of Muslims and partnership with Russia, Mr. Biden’s talk of U.S.-China “competition” and the Chinese spy balloon incident have since driven American perceptions of China to </w:t>
      </w:r>
      <w:r w:rsidRPr="0099040B">
        <w:rPr>
          <w:rStyle w:val="Emphasis"/>
        </w:rPr>
        <w:t>record lows</w:t>
      </w:r>
      <w:r w:rsidRPr="0099040B">
        <w:rPr>
          <w:sz w:val="16"/>
        </w:rPr>
        <w:t>.</w:t>
      </w:r>
    </w:p>
    <w:p w14:paraId="3FB82F7D" w14:textId="77777777" w:rsidR="005A1CA0" w:rsidRPr="0099040B" w:rsidRDefault="005A1CA0" w:rsidP="005A1CA0">
      <w:pPr>
        <w:rPr>
          <w:sz w:val="16"/>
        </w:rPr>
      </w:pPr>
      <w:r w:rsidRPr="0099040B">
        <w:rPr>
          <w:sz w:val="16"/>
        </w:rPr>
        <w:lastRenderedPageBreak/>
        <w:t>In both cases, distrust grew as public opinion soured. When World War II ended in 1945, most Americans felt the Soviet Union could be “trusted to cooperate with us.” One year later, most felt “less friendly” toward the Soviets. Today, most Americans call China either unfriendly or an enemy.</w:t>
      </w:r>
    </w:p>
    <w:p w14:paraId="1802A195" w14:textId="77777777" w:rsidR="005A1CA0" w:rsidRPr="0099040B" w:rsidRDefault="005A1CA0" w:rsidP="005A1CA0">
      <w:pPr>
        <w:rPr>
          <w:sz w:val="16"/>
        </w:rPr>
      </w:pPr>
      <w:r w:rsidRPr="0099040B">
        <w:rPr>
          <w:sz w:val="16"/>
        </w:rPr>
        <w:t>“What’s really happening is alienation,” Robert Daly, who directs the Kissinger Institute on China and the United States at the Woodrow Wilson Center, said. “It is that alienation which has, more than a cold war flavor, it’s a feature of a cold war.”</w:t>
      </w:r>
    </w:p>
    <w:p w14:paraId="37FD9C6F" w14:textId="77777777" w:rsidR="005A1CA0" w:rsidRPr="0099040B" w:rsidRDefault="005A1CA0" w:rsidP="005A1CA0">
      <w:pPr>
        <w:rPr>
          <w:sz w:val="16"/>
        </w:rPr>
      </w:pPr>
      <w:r w:rsidRPr="0099040B">
        <w:rPr>
          <w:sz w:val="16"/>
        </w:rPr>
        <w:t xml:space="preserve">In 1948, as the Soviets blockaded West Berlin, most Americans thought the U.S. should keep troops there even if it risked war. Today, most prioritize preventing an invasion of Taiwan over maintaining good relations with China, sending it weapons if China invades and using the U.S. Navy to thwart a blockade. By 1949, nearly half of Americans thought it was “just a matter of time” before the U.S. went to war with the Soviets. </w:t>
      </w:r>
      <w:r w:rsidRPr="0099040B">
        <w:rPr>
          <w:rStyle w:val="StyleUnderline"/>
        </w:rPr>
        <w:t xml:space="preserve">Today, </w:t>
      </w:r>
      <w:r w:rsidRPr="0099040B">
        <w:rPr>
          <w:rStyle w:val="Emphasis"/>
        </w:rPr>
        <w:t>two-thirds</w:t>
      </w:r>
      <w:r w:rsidRPr="0099040B">
        <w:rPr>
          <w:rStyle w:val="StyleUnderline"/>
        </w:rPr>
        <w:t xml:space="preserve"> see Chinese military power as a “</w:t>
      </w:r>
      <w:r w:rsidRPr="0099040B">
        <w:rPr>
          <w:rStyle w:val="Emphasis"/>
        </w:rPr>
        <w:t>critical threat</w:t>
      </w:r>
      <w:r w:rsidRPr="0099040B">
        <w:rPr>
          <w:rStyle w:val="StyleUnderline"/>
        </w:rPr>
        <w:t>” to the U.S. over the next decade</w:t>
      </w:r>
      <w:r w:rsidRPr="0099040B">
        <w:rPr>
          <w:sz w:val="16"/>
        </w:rPr>
        <w:t>.</w:t>
      </w:r>
    </w:p>
    <w:p w14:paraId="176716DC" w14:textId="77777777" w:rsidR="005A1CA0" w:rsidRPr="0099040B" w:rsidRDefault="005A1CA0" w:rsidP="005A1CA0">
      <w:pPr>
        <w:rPr>
          <w:sz w:val="16"/>
        </w:rPr>
      </w:pPr>
      <w:r w:rsidRPr="0099040B">
        <w:rPr>
          <w:sz w:val="16"/>
        </w:rPr>
        <w:t>Of course, the two cases aren’t identical. Most Americans favor reducing trade ties with China, but the two countries are more economically intertwined than the U.S. and the Soviets ever were. In the 1940s, most Americans backed sending troops to defend European countries from Soviet takeover; most don’t yet support sending troops to Taiwan. Americans still worry more about terrorism and other foreign policy issues than about China. And for now, far more say the U.S. and China are “in competition” — the Biden administration’s preferred framing — than say they’re in a cold war.</w:t>
      </w:r>
    </w:p>
    <w:p w14:paraId="68E4A2CD" w14:textId="77777777" w:rsidR="005A1CA0" w:rsidRPr="0099040B" w:rsidRDefault="005A1CA0" w:rsidP="005A1CA0">
      <w:pPr>
        <w:rPr>
          <w:sz w:val="16"/>
        </w:rPr>
      </w:pPr>
      <w:r w:rsidRPr="0099040B">
        <w:rPr>
          <w:sz w:val="16"/>
        </w:rPr>
        <w:t xml:space="preserve">Still, </w:t>
      </w:r>
      <w:r w:rsidRPr="0099040B">
        <w:rPr>
          <w:rStyle w:val="StyleUnderline"/>
        </w:rPr>
        <w:t>the message Americans are getting from their leaders about China is profoundly negative. “That’s percolated into the general public</w:t>
      </w:r>
      <w:r w:rsidRPr="0099040B">
        <w:rPr>
          <w:sz w:val="16"/>
        </w:rPr>
        <w:t>,” said Richard Herrmann, an Ohio State University professor who studies international relations and public opinion.</w:t>
      </w:r>
    </w:p>
    <w:p w14:paraId="26468B1C" w14:textId="77777777" w:rsidR="005A1CA0" w:rsidRPr="0099040B" w:rsidRDefault="005A1CA0" w:rsidP="005A1CA0">
      <w:pPr>
        <w:rPr>
          <w:rStyle w:val="Emphasis"/>
        </w:rPr>
      </w:pPr>
      <w:r w:rsidRPr="0099040B">
        <w:rPr>
          <w:rStyle w:val="Emphasis"/>
        </w:rPr>
        <w:t>A feedback loop</w:t>
      </w:r>
    </w:p>
    <w:p w14:paraId="7B537594" w14:textId="77777777" w:rsidR="005A1CA0" w:rsidRPr="0099040B" w:rsidRDefault="005A1CA0" w:rsidP="005A1CA0">
      <w:pPr>
        <w:rPr>
          <w:sz w:val="16"/>
        </w:rPr>
      </w:pPr>
      <w:r w:rsidRPr="0099040B">
        <w:rPr>
          <w:sz w:val="16"/>
        </w:rPr>
        <w:t>Souring public opinion, in turn, may worsen U.S.-China relations.</w:t>
      </w:r>
    </w:p>
    <w:p w14:paraId="4BD2A8C0" w14:textId="77777777" w:rsidR="005A1CA0" w:rsidRPr="0099040B" w:rsidRDefault="005A1CA0" w:rsidP="005A1CA0">
      <w:pPr>
        <w:rPr>
          <w:sz w:val="16"/>
        </w:rPr>
      </w:pPr>
      <w:r w:rsidRPr="0099040B">
        <w:rPr>
          <w:rStyle w:val="StyleUnderline"/>
        </w:rPr>
        <w:t>That might seem surprising; most Americans don’t pay that much attention to foreign policy,</w:t>
      </w:r>
      <w:r w:rsidRPr="0099040B">
        <w:rPr>
          <w:sz w:val="16"/>
        </w:rPr>
        <w:t xml:space="preserve"> which is typically far removed from their daily lives. </w:t>
      </w:r>
      <w:r w:rsidRPr="0099040B">
        <w:rPr>
          <w:rStyle w:val="StyleUnderline"/>
        </w:rPr>
        <w:t>But</w:t>
      </w:r>
      <w:r w:rsidRPr="0099040B">
        <w:rPr>
          <w:sz w:val="16"/>
        </w:rPr>
        <w:t xml:space="preserve"> the </w:t>
      </w:r>
      <w:r w:rsidRPr="0099040B">
        <w:rPr>
          <w:rStyle w:val="StyleUnderline"/>
        </w:rPr>
        <w:t xml:space="preserve">international issues that do register tend to be ones that politicians, experts and the news media </w:t>
      </w:r>
      <w:r w:rsidRPr="0099040B">
        <w:rPr>
          <w:rStyle w:val="Emphasis"/>
        </w:rPr>
        <w:t>talk about a lot.</w:t>
      </w:r>
      <w:r w:rsidRPr="0099040B">
        <w:rPr>
          <w:sz w:val="16"/>
        </w:rPr>
        <w:t xml:space="preserve"> </w:t>
      </w:r>
      <w:r w:rsidRPr="0099040B">
        <w:rPr>
          <w:rStyle w:val="StyleUnderline"/>
        </w:rPr>
        <w:t xml:space="preserve">And once public opinion on a foreign policy issue </w:t>
      </w:r>
      <w:r w:rsidRPr="0099040B">
        <w:rPr>
          <w:rStyle w:val="Emphasis"/>
        </w:rPr>
        <w:t>calcifies</w:t>
      </w:r>
      <w:r w:rsidRPr="0099040B">
        <w:rPr>
          <w:rStyle w:val="StyleUnderline"/>
        </w:rPr>
        <w:t xml:space="preserve">, as it increasingly has on </w:t>
      </w:r>
      <w:r w:rsidRPr="0099040B">
        <w:rPr>
          <w:rStyle w:val="Emphasis"/>
        </w:rPr>
        <w:t>China</w:t>
      </w:r>
      <w:r w:rsidRPr="0099040B">
        <w:rPr>
          <w:sz w:val="16"/>
        </w:rPr>
        <w:t xml:space="preserve">, </w:t>
      </w:r>
      <w:r w:rsidRPr="0099040B">
        <w:rPr>
          <w:rStyle w:val="StyleUnderline"/>
        </w:rPr>
        <w:t xml:space="preserve">political leaders often </w:t>
      </w:r>
      <w:r w:rsidRPr="0099040B">
        <w:rPr>
          <w:rStyle w:val="Emphasis"/>
        </w:rPr>
        <w:t>pay attention to it. “</w:t>
      </w:r>
      <w:r w:rsidRPr="0099040B">
        <w:rPr>
          <w:rStyle w:val="StyleUnderline"/>
        </w:rPr>
        <w:t xml:space="preserve">It generally </w:t>
      </w:r>
      <w:r w:rsidRPr="0099040B">
        <w:rPr>
          <w:rStyle w:val="Emphasis"/>
        </w:rPr>
        <w:t>sets guardrails</w:t>
      </w:r>
      <w:r w:rsidRPr="0099040B">
        <w:rPr>
          <w:rStyle w:val="StyleUnderline"/>
        </w:rPr>
        <w:t xml:space="preserve"> for </w:t>
      </w:r>
      <w:r w:rsidRPr="0099040B">
        <w:rPr>
          <w:rStyle w:val="Emphasis"/>
        </w:rPr>
        <w:t>what policymakers can do</w:t>
      </w:r>
      <w:r w:rsidRPr="0099040B">
        <w:rPr>
          <w:sz w:val="16"/>
        </w:rPr>
        <w:t>,” said Dina Smeltz of the Chicago Council on Global Affairs, which conducts polls on Americans’ views of China.</w:t>
      </w:r>
    </w:p>
    <w:p w14:paraId="6BA09C7F" w14:textId="77777777" w:rsidR="005A1CA0" w:rsidRPr="0099040B" w:rsidRDefault="005A1CA0" w:rsidP="005A1CA0">
      <w:pPr>
        <w:rPr>
          <w:sz w:val="16"/>
        </w:rPr>
      </w:pPr>
      <w:r w:rsidRPr="0099040B">
        <w:rPr>
          <w:rStyle w:val="StyleUnderline"/>
        </w:rPr>
        <w:t xml:space="preserve">Public animosity can incentivize leaders to speak and act aggressively, </w:t>
      </w:r>
      <w:r w:rsidRPr="0099040B">
        <w:rPr>
          <w:rStyle w:val="Emphasis"/>
        </w:rPr>
        <w:t>hawkishness</w:t>
      </w:r>
      <w:r w:rsidRPr="0099040B">
        <w:rPr>
          <w:rStyle w:val="StyleUnderline"/>
        </w:rPr>
        <w:t xml:space="preserve"> that </w:t>
      </w:r>
      <w:r w:rsidRPr="0099040B">
        <w:rPr>
          <w:rStyle w:val="Emphasis"/>
        </w:rPr>
        <w:t>journalists</w:t>
      </w:r>
      <w:r w:rsidRPr="0099040B">
        <w:rPr>
          <w:rStyle w:val="StyleUnderline"/>
        </w:rPr>
        <w:t xml:space="preserve"> then </w:t>
      </w:r>
      <w:r w:rsidRPr="0099040B">
        <w:rPr>
          <w:rStyle w:val="Emphasis"/>
        </w:rPr>
        <w:t>communicate back to the public</w:t>
      </w:r>
      <w:r w:rsidRPr="0099040B">
        <w:rPr>
          <w:sz w:val="16"/>
        </w:rPr>
        <w:t xml:space="preserve">. </w:t>
      </w:r>
      <w:r w:rsidRPr="0099040B">
        <w:rPr>
          <w:rStyle w:val="StyleUnderline"/>
        </w:rPr>
        <w:t xml:space="preserve">The result is a feedback loop in which events, leaders’ words and actions, media coverage and public opinion </w:t>
      </w:r>
      <w:r w:rsidRPr="0099040B">
        <w:rPr>
          <w:rStyle w:val="Emphasis"/>
        </w:rPr>
        <w:t>reinforce one another</w:t>
      </w:r>
      <w:r w:rsidRPr="0099040B">
        <w:rPr>
          <w:sz w:val="16"/>
        </w:rPr>
        <w:t>.</w:t>
      </w:r>
    </w:p>
    <w:p w14:paraId="0BA0B0AC" w14:textId="77777777" w:rsidR="005A1CA0" w:rsidRPr="0099040B" w:rsidRDefault="005A1CA0" w:rsidP="005A1CA0">
      <w:pPr>
        <w:rPr>
          <w:sz w:val="16"/>
        </w:rPr>
      </w:pPr>
      <w:r w:rsidRPr="0099040B">
        <w:rPr>
          <w:rStyle w:val="StyleUnderline"/>
        </w:rPr>
        <w:t xml:space="preserve">That feedback loop can become especially potent if public sentiment </w:t>
      </w:r>
      <w:r w:rsidRPr="0099040B">
        <w:rPr>
          <w:rStyle w:val="Emphasis"/>
        </w:rPr>
        <w:t>crosses party lines</w:t>
      </w:r>
      <w:r w:rsidRPr="0099040B">
        <w:rPr>
          <w:rStyle w:val="StyleUnderline"/>
        </w:rPr>
        <w:t>,</w:t>
      </w:r>
      <w:r w:rsidRPr="0099040B">
        <w:rPr>
          <w:sz w:val="16"/>
        </w:rPr>
        <w:t xml:space="preserve"> as it did for much of the Cold War and increasingly does on China (even though self-identified Republicans remain more hostile toward China than Democrats and independents). “</w:t>
      </w:r>
      <w:r w:rsidRPr="0099040B">
        <w:rPr>
          <w:rStyle w:val="StyleUnderline"/>
        </w:rPr>
        <w:t xml:space="preserve">Taking a hard line on China is one of the few issues that Republicans and Democrats in Washington seem to </w:t>
      </w:r>
      <w:r w:rsidRPr="0099040B">
        <w:rPr>
          <w:rStyle w:val="Emphasis"/>
        </w:rPr>
        <w:t>agree on</w:t>
      </w:r>
      <w:r w:rsidRPr="0099040B">
        <w:rPr>
          <w:sz w:val="16"/>
        </w:rPr>
        <w:t>,” Joshua Kertzer, a Harvard political scientist, said in an email.</w:t>
      </w:r>
    </w:p>
    <w:p w14:paraId="2EA665C4" w14:textId="77777777" w:rsidR="005A1CA0" w:rsidRPr="0099040B" w:rsidRDefault="005A1CA0" w:rsidP="005A1CA0">
      <w:pPr>
        <w:rPr>
          <w:sz w:val="16"/>
        </w:rPr>
      </w:pPr>
      <w:r w:rsidRPr="0099040B">
        <w:rPr>
          <w:sz w:val="16"/>
        </w:rPr>
        <w:t>In this way, political leaders’ decisions can both shape and be shaped by public opinion. The early Cold War exemplified the dynamic. President Harry Truman’s 1947 declaration of U.S. support for countries resisting “totalitarian regimes,” dubbed the Truman Doctrine, drew on and deepened anti-Soviet animus. John F. Kennedy closely tracked polls about how other countries viewed the U.S.-Soviet balance of military power, leading him to resume atmospheric nuclear testing and hasten America’s space program. Kennedy’s successor, Lyndon Johnson, poured troops into Vietnam partly because he feared political backlash if communists overran it.</w:t>
      </w:r>
    </w:p>
    <w:p w14:paraId="409ADB48" w14:textId="77777777" w:rsidR="005A1CA0" w:rsidRPr="0099040B" w:rsidRDefault="005A1CA0" w:rsidP="005A1CA0">
      <w:pPr>
        <w:rPr>
          <w:sz w:val="16"/>
        </w:rPr>
      </w:pPr>
      <w:r w:rsidRPr="0099040B">
        <w:rPr>
          <w:sz w:val="16"/>
        </w:rPr>
        <w:t xml:space="preserve">Mr. Biden recently predicted a “thaw” in U.S.-China relations, but last week he called Mr. Xi a dictator and then stood by it, rankling China. </w:t>
      </w:r>
      <w:r w:rsidRPr="0099040B">
        <w:rPr>
          <w:rStyle w:val="StyleUnderline"/>
        </w:rPr>
        <w:t xml:space="preserve">When Secretary of State Antony Blinken visited Beijing this month to lower the temperature, Republicans </w:t>
      </w:r>
      <w:r w:rsidRPr="0099040B">
        <w:rPr>
          <w:rStyle w:val="Emphasis"/>
        </w:rPr>
        <w:t>blasted him</w:t>
      </w:r>
      <w:r w:rsidRPr="0099040B">
        <w:rPr>
          <w:sz w:val="16"/>
        </w:rPr>
        <w:t xml:space="preserve">. Mr. </w:t>
      </w:r>
      <w:r w:rsidRPr="0099040B">
        <w:rPr>
          <w:rStyle w:val="StyleUnderline"/>
        </w:rPr>
        <w:t xml:space="preserve">Biden’s G.O.P. challengers are already calling him </w:t>
      </w:r>
      <w:r w:rsidRPr="0099040B">
        <w:rPr>
          <w:rStyle w:val="Emphasis"/>
        </w:rPr>
        <w:t>soft on China</w:t>
      </w:r>
      <w:r w:rsidRPr="0099040B">
        <w:rPr>
          <w:rStyle w:val="StyleUnderline"/>
        </w:rPr>
        <w:t xml:space="preserve"> ahead of the 2024 </w:t>
      </w:r>
      <w:r w:rsidRPr="0099040B">
        <w:rPr>
          <w:rStyle w:val="StyleUnderline"/>
        </w:rPr>
        <w:lastRenderedPageBreak/>
        <w:t>election</w:t>
      </w:r>
      <w:r w:rsidRPr="0099040B">
        <w:rPr>
          <w:sz w:val="16"/>
        </w:rPr>
        <w:t xml:space="preserve">. “The public climate places a ceiling on where the anticipated </w:t>
      </w:r>
      <w:proofErr w:type="spellStart"/>
      <w:r w:rsidRPr="0099040B">
        <w:rPr>
          <w:sz w:val="16"/>
        </w:rPr>
        <w:t>thaw</w:t>
      </w:r>
      <w:proofErr w:type="spellEnd"/>
      <w:r w:rsidRPr="0099040B">
        <w:rPr>
          <w:sz w:val="16"/>
        </w:rPr>
        <w:t xml:space="preserve"> could lead,” said Jessica Chen Weiss, a Cornell political scientist.</w:t>
      </w:r>
    </w:p>
    <w:p w14:paraId="0FDB3326" w14:textId="77777777" w:rsidR="005A1CA0" w:rsidRPr="0099040B" w:rsidRDefault="005A1CA0" w:rsidP="005A1CA0">
      <w:pPr>
        <w:rPr>
          <w:sz w:val="16"/>
        </w:rPr>
      </w:pPr>
      <w:r w:rsidRPr="0099040B">
        <w:rPr>
          <w:rStyle w:val="StyleUnderline"/>
        </w:rPr>
        <w:t xml:space="preserve">Public opinion may already be </w:t>
      </w:r>
      <w:r w:rsidRPr="0099040B">
        <w:rPr>
          <w:rStyle w:val="Emphasis"/>
        </w:rPr>
        <w:t>pinching</w:t>
      </w:r>
      <w:r w:rsidRPr="0099040B">
        <w:rPr>
          <w:rStyle w:val="StyleUnderline"/>
        </w:rPr>
        <w:t xml:space="preserve"> Mr. </w:t>
      </w:r>
      <w:r w:rsidRPr="0099040B">
        <w:rPr>
          <w:rStyle w:val="Emphasis"/>
        </w:rPr>
        <w:t>Biden’s strategy</w:t>
      </w:r>
      <w:r w:rsidRPr="0099040B">
        <w:rPr>
          <w:sz w:val="16"/>
        </w:rPr>
        <w:t xml:space="preserve">. </w:t>
      </w:r>
      <w:r w:rsidRPr="0099040B">
        <w:rPr>
          <w:rStyle w:val="StyleUnderline"/>
        </w:rPr>
        <w:t>While advising the State Department</w:t>
      </w:r>
      <w:r w:rsidRPr="0099040B">
        <w:rPr>
          <w:sz w:val="16"/>
        </w:rPr>
        <w:t xml:space="preserve"> from 2021 to 2022, </w:t>
      </w:r>
      <w:r w:rsidRPr="0099040B">
        <w:rPr>
          <w:rStyle w:val="StyleUnderline"/>
        </w:rPr>
        <w:t>Ms. Weiss advocated a “framework for peaceful coexistence” — deterring China more than provoking it. But</w:t>
      </w:r>
      <w:r w:rsidRPr="0099040B">
        <w:rPr>
          <w:sz w:val="16"/>
        </w:rPr>
        <w:t xml:space="preserve">, she said, </w:t>
      </w:r>
      <w:r w:rsidRPr="0099040B">
        <w:rPr>
          <w:rStyle w:val="StyleUnderline"/>
        </w:rPr>
        <w:t>senior administration officials were skeptical that Americans would support anything less than “responsibly managing the competition</w:t>
      </w:r>
      <w:r w:rsidRPr="0099040B">
        <w:rPr>
          <w:sz w:val="16"/>
        </w:rPr>
        <w:t>,” a catchphrase officials use to describe its current approach. “That’s an example of, I think, the indirect influence that the public climate — the discourse, not just the polls — has,” she said. (The White House did not comment on her appraisal.)</w:t>
      </w:r>
    </w:p>
    <w:p w14:paraId="6745F20C" w14:textId="77777777" w:rsidR="005A1CA0" w:rsidRPr="0099040B" w:rsidRDefault="005A1CA0" w:rsidP="005A1CA0">
      <w:pPr>
        <w:rPr>
          <w:sz w:val="16"/>
        </w:rPr>
      </w:pPr>
      <w:r w:rsidRPr="0099040B">
        <w:rPr>
          <w:sz w:val="16"/>
        </w:rPr>
        <w:t>Chinese public opinion — which has become similarly negative and hawkish toward the U.S. under Mr. Xi — may also impede de-escalation. Academic research suggests that public opinion can drive leaders’ decision-making even in countries where politicians aren’t democratically elected. “There’s this public outcry for leaders to do something,” Mr. Kertzer said. “And then you end up in a situation where escalation on one side leads to escalation on the other.”</w:t>
      </w:r>
    </w:p>
    <w:p w14:paraId="0163ADE0" w14:textId="77777777" w:rsidR="005A1CA0" w:rsidRPr="0099040B" w:rsidRDefault="005A1CA0" w:rsidP="005A1CA0">
      <w:pPr>
        <w:rPr>
          <w:sz w:val="16"/>
        </w:rPr>
      </w:pPr>
      <w:r w:rsidRPr="0099040B">
        <w:rPr>
          <w:sz w:val="16"/>
        </w:rPr>
        <w:t>‘We’re already there’</w:t>
      </w:r>
    </w:p>
    <w:p w14:paraId="681212FC" w14:textId="77777777" w:rsidR="005A1CA0" w:rsidRPr="0099040B" w:rsidRDefault="005A1CA0" w:rsidP="005A1CA0">
      <w:pPr>
        <w:rPr>
          <w:sz w:val="16"/>
        </w:rPr>
      </w:pPr>
      <w:r w:rsidRPr="0099040B">
        <w:rPr>
          <w:rStyle w:val="StyleUnderline"/>
        </w:rPr>
        <w:t>Does that mean the U.S. and China are destined to grapple, Cold War-style, for decades? Not necessarily</w:t>
      </w:r>
      <w:r w:rsidRPr="0099040B">
        <w:rPr>
          <w:sz w:val="16"/>
        </w:rPr>
        <w:t xml:space="preserve">. Still, frosty relations could become self-fulfilling. A Cold War mentality in both countries could make escalation over Taiwan more likely. “Public opinion data right now suggests if China were to invade Taiwan, there would be strong responses in the U.S.,” Mr. Kertzer said. It could also hurt U.S. allies and businesses that rely on China’s </w:t>
      </w:r>
      <w:proofErr w:type="gramStart"/>
      <w:r w:rsidRPr="0099040B">
        <w:rPr>
          <w:sz w:val="16"/>
        </w:rPr>
        <w:t>economy, and</w:t>
      </w:r>
      <w:proofErr w:type="gramEnd"/>
      <w:r w:rsidRPr="0099040B">
        <w:rPr>
          <w:sz w:val="16"/>
        </w:rPr>
        <w:t xml:space="preserve"> could close down cooperation and diplomacy. And anti-China sentiment appears to have fueled a rise in attacks against Asian Americans.</w:t>
      </w:r>
    </w:p>
    <w:p w14:paraId="186F38A0" w14:textId="77777777" w:rsidR="005A1CA0" w:rsidRPr="0099040B" w:rsidRDefault="005A1CA0" w:rsidP="005A1CA0">
      <w:pPr>
        <w:rPr>
          <w:sz w:val="16"/>
        </w:rPr>
      </w:pPr>
      <w:r w:rsidRPr="0099040B">
        <w:rPr>
          <w:sz w:val="16"/>
        </w:rPr>
        <w:t>Others think a Cold War framework can help keep tensions from turning hot. “We are already involved with China in a worldwide competition,” Mr. Daly said. “I am not advocating or predicting a cold war. I am saying descriptively that we’re already there.” Admitting as much, he added, “can inspire peaceniks as much as it inspires the hawks.”</w:t>
      </w:r>
    </w:p>
    <w:p w14:paraId="7DDC005A" w14:textId="77777777" w:rsidR="005A1CA0" w:rsidRPr="0099040B" w:rsidRDefault="005A1CA0" w:rsidP="005A1CA0">
      <w:pPr>
        <w:rPr>
          <w:sz w:val="16"/>
        </w:rPr>
      </w:pPr>
      <w:r w:rsidRPr="0099040B">
        <w:rPr>
          <w:sz w:val="16"/>
        </w:rPr>
        <w:t>But if diplomatic friction and mutual suspicion persist, debates over terminology could become beside the point. “The conception at the macro level is that we are really in a serious competition,” Mr. Herrmann said. “Now the public has followed. And it’s not like you can turn this ship around overnight.”</w:t>
      </w:r>
    </w:p>
    <w:p w14:paraId="7C067FAB" w14:textId="77777777" w:rsidR="005A1CA0" w:rsidRPr="004A2E34" w:rsidRDefault="005A1CA0" w:rsidP="005A1CA0">
      <w:pPr>
        <w:pStyle w:val="Heading4"/>
      </w:pPr>
      <w:r>
        <w:t>Pro-AI lobbying is sophisticated and organized – the plan pokes the bear.</w:t>
      </w:r>
    </w:p>
    <w:p w14:paraId="205CB072" w14:textId="77777777" w:rsidR="005A1CA0" w:rsidRPr="001C397D" w:rsidRDefault="005A1CA0" w:rsidP="005A1CA0">
      <w:r>
        <w:t xml:space="preserve">Will </w:t>
      </w:r>
      <w:r w:rsidRPr="00B8756C">
        <w:rPr>
          <w:rStyle w:val="Style13ptBold"/>
        </w:rPr>
        <w:t>Henshall</w:t>
      </w:r>
      <w:r>
        <w:t xml:space="preserve"> </w:t>
      </w:r>
      <w:r w:rsidRPr="00B8756C">
        <w:rPr>
          <w:rStyle w:val="Style13ptBold"/>
        </w:rPr>
        <w:t>4/30</w:t>
      </w:r>
      <w:r>
        <w:t>/24 editorial fellow “There’s an AI Lobbying Frenzy in Washington. Big Tech Is Dominating” Time https://time.com/6972134/ai-lobbying-tech-policy-surge/</w:t>
      </w:r>
    </w:p>
    <w:p w14:paraId="1EE9B97E" w14:textId="77777777" w:rsidR="005A1CA0" w:rsidRPr="005A1CA0" w:rsidRDefault="005A1CA0" w:rsidP="005A1CA0">
      <w:pPr>
        <w:rPr>
          <w:sz w:val="16"/>
        </w:rPr>
      </w:pPr>
      <w:r w:rsidRPr="005A1CA0">
        <w:rPr>
          <w:sz w:val="16"/>
        </w:rPr>
        <w:t xml:space="preserve">The number of </w:t>
      </w:r>
      <w:r w:rsidRPr="001C397D">
        <w:rPr>
          <w:rStyle w:val="StyleUnderline"/>
        </w:rPr>
        <w:t xml:space="preserve">groups lobbying the U.S. federal government on artificial intelligence nearly </w:t>
      </w:r>
      <w:r w:rsidRPr="001C397D">
        <w:rPr>
          <w:rStyle w:val="Emphasis"/>
        </w:rPr>
        <w:t>tripled</w:t>
      </w:r>
      <w:r w:rsidRPr="001C397D">
        <w:rPr>
          <w:rStyle w:val="StyleUnderline"/>
        </w:rPr>
        <w:t xml:space="preserve"> from </w:t>
      </w:r>
      <w:r w:rsidRPr="001C397D">
        <w:rPr>
          <w:rStyle w:val="Emphasis"/>
        </w:rPr>
        <w:t>2022 to 2023</w:t>
      </w:r>
      <w:r w:rsidRPr="005A1CA0">
        <w:rPr>
          <w:sz w:val="16"/>
        </w:rPr>
        <w:t xml:space="preserve">, rocketing from 158 to 451 organizations, according to data from OpenSecrets, a nonprofit that tracks and publishes data on campaign finance and lobbying. </w:t>
      </w:r>
      <w:r w:rsidRPr="001C397D">
        <w:rPr>
          <w:rStyle w:val="StyleUnderline"/>
        </w:rPr>
        <w:t>Data on the total amount spent on lobbyin</w:t>
      </w:r>
      <w:r w:rsidRPr="005A1CA0">
        <w:rPr>
          <w:sz w:val="16"/>
        </w:rPr>
        <w:t xml:space="preserve">g by each organization and interviews with two congressional staffers, two nonprofit advocates familiar with AI lobbying efforts, and two named experts </w:t>
      </w:r>
      <w:r w:rsidRPr="001C397D">
        <w:rPr>
          <w:rStyle w:val="StyleUnderline"/>
        </w:rPr>
        <w:t xml:space="preserve">suggest that large technology companies have so far </w:t>
      </w:r>
      <w:r w:rsidRPr="001C397D">
        <w:rPr>
          <w:rStyle w:val="Emphasis"/>
        </w:rPr>
        <w:t>dominated</w:t>
      </w:r>
      <w:r w:rsidRPr="001C397D">
        <w:rPr>
          <w:rStyle w:val="StyleUnderline"/>
        </w:rPr>
        <w:t xml:space="preserve"> efforts to </w:t>
      </w:r>
      <w:r w:rsidRPr="001C397D">
        <w:rPr>
          <w:rStyle w:val="Emphasis"/>
        </w:rPr>
        <w:t>influence</w:t>
      </w:r>
      <w:r w:rsidRPr="001C397D">
        <w:rPr>
          <w:rStyle w:val="StyleUnderline"/>
        </w:rPr>
        <w:t xml:space="preserve"> potential </w:t>
      </w:r>
      <w:r w:rsidRPr="001C397D">
        <w:rPr>
          <w:rStyle w:val="Emphasis"/>
        </w:rPr>
        <w:t>AI legislation</w:t>
      </w:r>
      <w:r w:rsidRPr="005A1CA0">
        <w:rPr>
          <w:sz w:val="16"/>
        </w:rPr>
        <w:t xml:space="preserve">. And </w:t>
      </w:r>
      <w:r w:rsidRPr="001C397D">
        <w:rPr>
          <w:rStyle w:val="StyleUnderline"/>
        </w:rPr>
        <w:t xml:space="preserve">while these companies have </w:t>
      </w:r>
      <w:r w:rsidRPr="001C397D">
        <w:rPr>
          <w:rStyle w:val="Emphasis"/>
        </w:rPr>
        <w:t>publicly</w:t>
      </w:r>
      <w:r w:rsidRPr="001C397D">
        <w:rPr>
          <w:rStyle w:val="StyleUnderline"/>
        </w:rPr>
        <w:t xml:space="preserve"> been </w:t>
      </w:r>
      <w:r w:rsidRPr="001C397D">
        <w:rPr>
          <w:rStyle w:val="Emphasis"/>
        </w:rPr>
        <w:t>supportive</w:t>
      </w:r>
      <w:r w:rsidRPr="001C397D">
        <w:rPr>
          <w:rStyle w:val="StyleUnderline"/>
        </w:rPr>
        <w:t xml:space="preserve"> of AI regulation, in </w:t>
      </w:r>
      <w:r w:rsidRPr="001C397D">
        <w:rPr>
          <w:rStyle w:val="Emphasis"/>
        </w:rPr>
        <w:t>closed-door conversations</w:t>
      </w:r>
      <w:r w:rsidRPr="001C397D">
        <w:rPr>
          <w:rStyle w:val="StyleUnderline"/>
        </w:rPr>
        <w:t xml:space="preserve"> with officials they tend to push for </w:t>
      </w:r>
      <w:r w:rsidRPr="001C397D">
        <w:rPr>
          <w:rStyle w:val="Emphasis"/>
        </w:rPr>
        <w:t>light</w:t>
      </w:r>
      <w:r w:rsidRPr="001C397D">
        <w:rPr>
          <w:rStyle w:val="StyleUnderline"/>
        </w:rPr>
        <w:t>-</w:t>
      </w:r>
      <w:r w:rsidRPr="001C397D">
        <w:rPr>
          <w:rStyle w:val="Emphasis"/>
        </w:rPr>
        <w:t>touch</w:t>
      </w:r>
      <w:r w:rsidRPr="001C397D">
        <w:rPr>
          <w:rStyle w:val="StyleUnderline"/>
        </w:rPr>
        <w:t xml:space="preserve"> and </w:t>
      </w:r>
      <w:r w:rsidRPr="001C397D">
        <w:rPr>
          <w:rStyle w:val="Emphasis"/>
        </w:rPr>
        <w:t>voluntary rules</w:t>
      </w:r>
      <w:r w:rsidRPr="001C397D">
        <w:rPr>
          <w:rStyle w:val="StyleUnderline"/>
        </w:rPr>
        <w:t>, say Congressional staffers and advocates</w:t>
      </w:r>
      <w:r w:rsidRPr="005A1CA0">
        <w:rPr>
          <w:sz w:val="16"/>
        </w:rPr>
        <w:t>.</w:t>
      </w:r>
    </w:p>
    <w:p w14:paraId="077DD378" w14:textId="77777777" w:rsidR="005A1CA0" w:rsidRPr="005A1CA0" w:rsidRDefault="005A1CA0" w:rsidP="005A1CA0">
      <w:pPr>
        <w:rPr>
          <w:sz w:val="16"/>
        </w:rPr>
      </w:pPr>
      <w:r w:rsidRPr="005A1CA0">
        <w:rPr>
          <w:sz w:val="16"/>
        </w:rPr>
        <w:t>In November 2022, OpenAI released its wildly popular chatbot, ChatGPT. Six months later, leading AI researchers and industry executives signed a statement warning that “the risk of extinction from AI should be a global priority alongside other societal-scale risks such as pandemics and nuclear war.” Lawmakers around the world sat up and took notice. U.S. President Joe Biden signed a sweeping AI Executive Order; the E.U. modified its landmark AI law to ensure the models that power chatbots like ChatGPT are regulated; and the U.K. government convened the world’s first AI Safety Summit.</w:t>
      </w:r>
    </w:p>
    <w:p w14:paraId="01265B05" w14:textId="77777777" w:rsidR="005A1CA0" w:rsidRPr="005A1CA0" w:rsidRDefault="005A1CA0" w:rsidP="005A1CA0">
      <w:pPr>
        <w:rPr>
          <w:sz w:val="16"/>
        </w:rPr>
      </w:pPr>
      <w:r w:rsidRPr="005A1CA0">
        <w:rPr>
          <w:sz w:val="16"/>
        </w:rPr>
        <w:t xml:space="preserve">While Congress has yet to pass any AI-specific legislation, there has been a flurry of AI-related activity on the Hill, with Senate Majority Leader Chuck Schumer convening “Insight Forums” to educate Congress on the </w:t>
      </w:r>
      <w:proofErr w:type="gramStart"/>
      <w:r w:rsidRPr="005A1CA0">
        <w:rPr>
          <w:sz w:val="16"/>
        </w:rPr>
        <w:t>rapidly-evolving</w:t>
      </w:r>
      <w:proofErr w:type="gramEnd"/>
      <w:r w:rsidRPr="005A1CA0">
        <w:rPr>
          <w:sz w:val="16"/>
        </w:rPr>
        <w:t xml:space="preserve"> technology. As substantial federal AI legislation began to be seen as a possibility, lobbyists flooded into the Capitol to promote their organizations’ interests. </w:t>
      </w:r>
    </w:p>
    <w:p w14:paraId="377E79AD" w14:textId="77777777" w:rsidR="005A1CA0" w:rsidRPr="005A1CA0" w:rsidRDefault="005A1CA0" w:rsidP="005A1CA0">
      <w:pPr>
        <w:rPr>
          <w:sz w:val="16"/>
        </w:rPr>
      </w:pPr>
      <w:r w:rsidRPr="005A1CA0">
        <w:rPr>
          <w:sz w:val="16"/>
        </w:rPr>
        <w:lastRenderedPageBreak/>
        <w:t>“Obviously Congress has been writing bills on AI for a long, long time—this is not new. What's new is the scale at which Congress is writing bills and putting them out,” says Divyansh Kaushik, a vice president at D.C.-based advisory firm Beacon Global Strategies. “That's what's driving a lot of this engagement.”</w:t>
      </w:r>
    </w:p>
    <w:p w14:paraId="0A0EB7CC" w14:textId="77777777" w:rsidR="005A1CA0" w:rsidRPr="005A1CA0" w:rsidRDefault="005A1CA0" w:rsidP="005A1CA0">
      <w:pPr>
        <w:rPr>
          <w:sz w:val="16"/>
        </w:rPr>
      </w:pPr>
      <w:r w:rsidRPr="005A1CA0">
        <w:rPr>
          <w:sz w:val="16"/>
        </w:rPr>
        <w:t>New faces</w:t>
      </w:r>
    </w:p>
    <w:p w14:paraId="71ADB2CC" w14:textId="77777777" w:rsidR="005A1CA0" w:rsidRPr="005A1CA0" w:rsidRDefault="005A1CA0" w:rsidP="005A1CA0">
      <w:pPr>
        <w:rPr>
          <w:sz w:val="16"/>
        </w:rPr>
      </w:pPr>
      <w:r w:rsidRPr="005A1CA0">
        <w:rPr>
          <w:sz w:val="16"/>
        </w:rPr>
        <w:t>Of the 451 organizations that lobbied on AI in 2023, 334—nearly three quarters of the total number—did so for the first time in 2023. Present in the crowd of new organizations pushing for time with staffers and lawmakers on the Hill were the relatively young companies building the most advanced AI models, such as OpenAI, Anthropic, and Cohere.</w:t>
      </w:r>
    </w:p>
    <w:p w14:paraId="2FB123F6" w14:textId="77777777" w:rsidR="005A1CA0" w:rsidRPr="005A1CA0" w:rsidRDefault="005A1CA0" w:rsidP="005A1CA0">
      <w:pPr>
        <w:rPr>
          <w:sz w:val="16"/>
        </w:rPr>
      </w:pPr>
      <w:r w:rsidRPr="005A1CA0">
        <w:rPr>
          <w:sz w:val="16"/>
        </w:rPr>
        <w:t>[Graph omitted]</w:t>
      </w:r>
    </w:p>
    <w:p w14:paraId="39BD64EA" w14:textId="77777777" w:rsidR="005A1CA0" w:rsidRPr="005A1CA0" w:rsidRDefault="005A1CA0" w:rsidP="005A1CA0">
      <w:pPr>
        <w:rPr>
          <w:sz w:val="16"/>
        </w:rPr>
      </w:pPr>
      <w:r w:rsidRPr="005A1CA0">
        <w:rPr>
          <w:sz w:val="16"/>
        </w:rPr>
        <w:t>The OpenSecrets data is an imperfect measure; it tracks AI-specific lobbying by searching the lobbying disclosure forms that organizations are required to file quarterly for the words “artificial intelligence” or “AI.” Two Congressional staffers TIME spoke with suggested that the number of lobbyists they personally had met with remained roughly the same. However, they said AI has become a much more common topic of discussion. “Everybody who comes in and talks to us and wants to talk about AI,” said one Congressional staffer, who asked to remain anonymous as they weren’t authorized to speak about discussions with lobbyists and advocates.</w:t>
      </w:r>
    </w:p>
    <w:p w14:paraId="31D548F7" w14:textId="77777777" w:rsidR="005A1CA0" w:rsidRPr="005A1CA0" w:rsidRDefault="005A1CA0" w:rsidP="005A1CA0">
      <w:pPr>
        <w:rPr>
          <w:sz w:val="16"/>
        </w:rPr>
      </w:pPr>
      <w:r w:rsidRPr="005A1CA0">
        <w:rPr>
          <w:sz w:val="16"/>
        </w:rPr>
        <w:t>For example, companies such as payment card company Visa, pharmaceutical conglomerate GSK, and accounting firm Ernst and Young began to mention AI in their lobbying disclosure forms. Company interests were also represented by industry trade associations, such as BSA The Software Alliance. Venture capital firm Andreessen Horowitz and startup accelerator Y Combinator also lobbied on AI for the first time in 2023, according to the OpenSecrets analysis.</w:t>
      </w:r>
    </w:p>
    <w:p w14:paraId="5E5CEB0B" w14:textId="77777777" w:rsidR="005A1CA0" w:rsidRPr="005A1CA0" w:rsidRDefault="005A1CA0" w:rsidP="005A1CA0">
      <w:pPr>
        <w:rPr>
          <w:sz w:val="16"/>
        </w:rPr>
      </w:pPr>
      <w:r w:rsidRPr="005A1CA0">
        <w:rPr>
          <w:sz w:val="16"/>
        </w:rPr>
        <w:t xml:space="preserve">Many civil society organizations lobbied on AI issues for the first time in 2023, too. The American Federation of Labor and Congress of Industrial Organizations—the largest U.S. federation of trade unions—joined the fray, as did top civil rights organization the NAACP. More tech-focused civil society organizations, such as the Omidyar Network and the Mozilla Foundation also joined the fray. Non-profit organizations focused on threats that future AI systems could pose to public safety such as the Center for AI Policy and the Center for AI Safety Action Fund also filed lobbying disclosures for the first time this year. Finally, </w:t>
      </w:r>
      <w:proofErr w:type="gramStart"/>
      <w:r w:rsidRPr="005A1CA0">
        <w:rPr>
          <w:sz w:val="16"/>
        </w:rPr>
        <w:t>a number of</w:t>
      </w:r>
      <w:proofErr w:type="gramEnd"/>
      <w:r w:rsidRPr="005A1CA0">
        <w:rPr>
          <w:sz w:val="16"/>
        </w:rPr>
        <w:t xml:space="preserve"> universities, such as the Massachusetts Institute of Technology and Yale University reported lobbying on AI in 2023.</w:t>
      </w:r>
    </w:p>
    <w:p w14:paraId="2DB1F17E" w14:textId="77777777" w:rsidR="005A1CA0" w:rsidRPr="005A1CA0" w:rsidRDefault="005A1CA0" w:rsidP="005A1CA0">
      <w:pPr>
        <w:rPr>
          <w:sz w:val="16"/>
        </w:rPr>
      </w:pPr>
      <w:r w:rsidRPr="005A1CA0">
        <w:rPr>
          <w:sz w:val="16"/>
        </w:rPr>
        <w:t>Big Tech’s deep pockets</w:t>
      </w:r>
    </w:p>
    <w:p w14:paraId="1E8A4937" w14:textId="77777777" w:rsidR="005A1CA0" w:rsidRPr="001C397D" w:rsidRDefault="005A1CA0" w:rsidP="005A1CA0">
      <w:pPr>
        <w:rPr>
          <w:rStyle w:val="StyleUnderline"/>
        </w:rPr>
      </w:pPr>
      <w:r w:rsidRPr="005A1CA0">
        <w:rPr>
          <w:sz w:val="16"/>
        </w:rPr>
        <w:t xml:space="preserve">All organizations that carry out lobbying, the legal definition of which only includes directly discussing specific laws or regulations, are required to report how much they spent on lobbying. However, this data is only reported as a general total figure, meaning it’s impossible to know how much of this total amount each organization is spending on AI-related lobbying specifically, versus other policy issues. But by this crude metric, many of the </w:t>
      </w:r>
      <w:r w:rsidRPr="001C397D">
        <w:rPr>
          <w:rStyle w:val="Emphasis"/>
        </w:rPr>
        <w:t>newcomers</w:t>
      </w:r>
      <w:r w:rsidRPr="005A1CA0">
        <w:rPr>
          <w:sz w:val="16"/>
        </w:rPr>
        <w:t xml:space="preserve"> </w:t>
      </w:r>
      <w:r w:rsidRPr="001C397D">
        <w:rPr>
          <w:rStyle w:val="StyleUnderline"/>
        </w:rPr>
        <w:t>are significantly outspent by the big technology companies, which have been ramping up their lobbying expenditures for a decade.</w:t>
      </w:r>
    </w:p>
    <w:p w14:paraId="3A277FAC" w14:textId="77777777" w:rsidR="005A1CA0" w:rsidRPr="005A1CA0" w:rsidRDefault="005A1CA0" w:rsidP="005A1CA0">
      <w:pPr>
        <w:rPr>
          <w:sz w:val="16"/>
        </w:rPr>
      </w:pPr>
      <w:r w:rsidRPr="005A1CA0">
        <w:rPr>
          <w:sz w:val="16"/>
        </w:rPr>
        <w:t>[Graph omitted]</w:t>
      </w:r>
    </w:p>
    <w:p w14:paraId="1859C845" w14:textId="77777777" w:rsidR="005A1CA0" w:rsidRPr="005A1CA0" w:rsidRDefault="005A1CA0" w:rsidP="005A1CA0">
      <w:pPr>
        <w:rPr>
          <w:sz w:val="16"/>
        </w:rPr>
      </w:pPr>
      <w:r w:rsidRPr="005A1CA0">
        <w:rPr>
          <w:sz w:val="16"/>
        </w:rPr>
        <w:t>I</w:t>
      </w:r>
      <w:r w:rsidRPr="001C397D">
        <w:rPr>
          <w:rStyle w:val="StyleUnderline"/>
        </w:rPr>
        <w:t xml:space="preserve">n 2023, Amazon, Meta, Google parent company Alphabet, and Microsoft each spent more than </w:t>
      </w:r>
      <w:r w:rsidRPr="001C397D">
        <w:rPr>
          <w:rStyle w:val="Emphasis"/>
        </w:rPr>
        <w:t>$10 million on lobbying</w:t>
      </w:r>
      <w:r w:rsidRPr="005A1CA0">
        <w:rPr>
          <w:sz w:val="16"/>
        </w:rPr>
        <w:t>, according to data provided by OpenSecrets. The Information Technology Industry Council, a trade association, spent $2.7 million on lobbying. In comparison, civil society group the Mozilla Foundation spent $120,000 and AI safety nonprofit the Center for AI Safety Action Fund spent $80,000.</w:t>
      </w:r>
    </w:p>
    <w:p w14:paraId="4764D04A" w14:textId="77777777" w:rsidR="005A1CA0" w:rsidRPr="005A1CA0" w:rsidRDefault="005A1CA0" w:rsidP="005A1CA0">
      <w:pPr>
        <w:rPr>
          <w:sz w:val="16"/>
        </w:rPr>
      </w:pPr>
      <w:r w:rsidRPr="001C397D">
        <w:rPr>
          <w:rStyle w:val="StyleUnderline"/>
        </w:rPr>
        <w:t xml:space="preserve">Given that the definition of lobbying only includes speaking with staffers about specific laws, these figures likely </w:t>
      </w:r>
      <w:r w:rsidRPr="001C397D">
        <w:rPr>
          <w:rStyle w:val="Emphasis"/>
        </w:rPr>
        <w:t>underestimate</w:t>
      </w:r>
      <w:r w:rsidRPr="001C397D">
        <w:rPr>
          <w:rStyle w:val="StyleUnderline"/>
        </w:rPr>
        <w:t xml:space="preserve"> the amounts of money that tech companies are spending to influence lawmakers,</w:t>
      </w:r>
      <w:r w:rsidRPr="005A1CA0">
        <w:rPr>
          <w:sz w:val="16"/>
        </w:rPr>
        <w:t xml:space="preserve"> says Hamza Chaudhry, a U.S. Policy Specialist at the Future of Life Institute, a nonprofit that focuses on risks posed by advanced technologies.</w:t>
      </w:r>
    </w:p>
    <w:p w14:paraId="01977CD4" w14:textId="77777777" w:rsidR="005A1CA0" w:rsidRPr="005A1CA0" w:rsidRDefault="005A1CA0" w:rsidP="005A1CA0">
      <w:pPr>
        <w:rPr>
          <w:sz w:val="16"/>
        </w:rPr>
      </w:pPr>
      <w:r w:rsidRPr="005A1CA0">
        <w:rPr>
          <w:sz w:val="16"/>
        </w:rPr>
        <w:t>[Table omitted]</w:t>
      </w:r>
    </w:p>
    <w:p w14:paraId="2B9C919B" w14:textId="77777777" w:rsidR="005A1CA0" w:rsidRPr="001C397D" w:rsidRDefault="005A1CA0" w:rsidP="005A1CA0">
      <w:pPr>
        <w:rPr>
          <w:rStyle w:val="StyleUnderline"/>
        </w:rPr>
      </w:pPr>
      <w:r w:rsidRPr="005A1CA0">
        <w:rPr>
          <w:sz w:val="16"/>
        </w:rPr>
        <w:t xml:space="preserve">Multiple advocates and Hill sources suggested that the </w:t>
      </w:r>
      <w:r w:rsidRPr="001C397D">
        <w:rPr>
          <w:rStyle w:val="StyleUnderline"/>
        </w:rPr>
        <w:t xml:space="preserve">consistently large amounts spent by the big technology companies has allowed them to build up a </w:t>
      </w:r>
      <w:r w:rsidRPr="001C397D">
        <w:rPr>
          <w:rStyle w:val="Emphasis"/>
        </w:rPr>
        <w:t>sophisticated lobbying apparatus</w:t>
      </w:r>
      <w:r w:rsidRPr="001C397D">
        <w:rPr>
          <w:rStyle w:val="StyleUnderline"/>
        </w:rPr>
        <w:t xml:space="preserve"> that has so far outgunned the efforts of other organizations</w:t>
      </w:r>
      <w:r w:rsidRPr="005A1CA0">
        <w:rPr>
          <w:sz w:val="16"/>
        </w:rPr>
        <w:t xml:space="preserve">. “There's been a sprouting up of all these AI safety lobby groups and also lots of civil society groups that now are starting up their AI focuses, but by far the best at it are the tech groups,” said another Congressional staffer, who also wished to remain anonymous because they weren’t authorized to speak about discussions with lobbyists and advocates. </w:t>
      </w:r>
      <w:r w:rsidRPr="001C397D">
        <w:rPr>
          <w:rStyle w:val="StyleUnderline"/>
        </w:rPr>
        <w:t xml:space="preserve">Tech companies </w:t>
      </w:r>
      <w:proofErr w:type="gramStart"/>
      <w:r w:rsidRPr="001C397D">
        <w:rPr>
          <w:rStyle w:val="StyleUnderline"/>
        </w:rPr>
        <w:t>are able to</w:t>
      </w:r>
      <w:proofErr w:type="gramEnd"/>
      <w:r w:rsidRPr="001C397D">
        <w:rPr>
          <w:rStyle w:val="StyleUnderline"/>
        </w:rPr>
        <w:t xml:space="preserve"> spend more and thus pay for more experienced lobbyists, who better understand the technical details of their brief better and have a more extensive network on the Hill, the staffer said.</w:t>
      </w:r>
    </w:p>
    <w:p w14:paraId="308AB0D1" w14:textId="77777777" w:rsidR="005A1CA0" w:rsidRPr="005A1CA0" w:rsidRDefault="005A1CA0" w:rsidP="005A1CA0">
      <w:pPr>
        <w:rPr>
          <w:sz w:val="16"/>
        </w:rPr>
      </w:pPr>
      <w:r w:rsidRPr="005A1CA0">
        <w:rPr>
          <w:sz w:val="16"/>
        </w:rPr>
        <w:lastRenderedPageBreak/>
        <w:t>“</w:t>
      </w:r>
      <w:r w:rsidRPr="001C397D">
        <w:rPr>
          <w:rStyle w:val="StyleUnderline"/>
        </w:rPr>
        <w:t xml:space="preserve">I would still say that </w:t>
      </w:r>
      <w:r w:rsidRPr="001C397D">
        <w:rPr>
          <w:rStyle w:val="Emphasis"/>
        </w:rPr>
        <w:t>civil society</w:t>
      </w:r>
      <w:r w:rsidRPr="001C397D">
        <w:rPr>
          <w:rStyle w:val="StyleUnderline"/>
        </w:rPr>
        <w:t xml:space="preserve">—and I'm </w:t>
      </w:r>
      <w:r w:rsidRPr="001C397D">
        <w:rPr>
          <w:rStyle w:val="Emphasis"/>
        </w:rPr>
        <w:t>including academia</w:t>
      </w:r>
      <w:r w:rsidRPr="001C397D">
        <w:rPr>
          <w:rStyle w:val="StyleUnderline"/>
        </w:rPr>
        <w:t xml:space="preserve"> in this, all sorts of different people—</w:t>
      </w:r>
      <w:r w:rsidRPr="001C397D">
        <w:rPr>
          <w:rStyle w:val="Emphasis"/>
        </w:rPr>
        <w:t>would be outspent by big tech</w:t>
      </w:r>
      <w:r w:rsidRPr="001C397D">
        <w:rPr>
          <w:rStyle w:val="StyleUnderline"/>
        </w:rPr>
        <w:t xml:space="preserve"> by five to one, </w:t>
      </w:r>
      <w:r w:rsidRPr="001C397D">
        <w:rPr>
          <w:rStyle w:val="Emphasis"/>
        </w:rPr>
        <w:t>ten to one,”</w:t>
      </w:r>
      <w:r w:rsidRPr="005A1CA0">
        <w:rPr>
          <w:sz w:val="16"/>
        </w:rPr>
        <w:t xml:space="preserve"> says Chaudhry.</w:t>
      </w:r>
    </w:p>
    <w:p w14:paraId="53AE082C" w14:textId="77777777" w:rsidR="005A1CA0" w:rsidRPr="005A1CA0" w:rsidRDefault="005A1CA0" w:rsidP="005A1CA0">
      <w:pPr>
        <w:rPr>
          <w:sz w:val="16"/>
        </w:rPr>
      </w:pPr>
      <w:r w:rsidRPr="005A1CA0">
        <w:rPr>
          <w:sz w:val="16"/>
        </w:rPr>
        <w:t>Public statements vs. private lobbying</w:t>
      </w:r>
    </w:p>
    <w:p w14:paraId="567C51B1" w14:textId="77777777" w:rsidR="005A1CA0" w:rsidRPr="001C397D" w:rsidRDefault="005A1CA0" w:rsidP="005A1CA0">
      <w:pPr>
        <w:rPr>
          <w:rStyle w:val="StyleUnderline"/>
        </w:rPr>
      </w:pPr>
      <w:r w:rsidRPr="005A1CA0">
        <w:rPr>
          <w:sz w:val="16"/>
        </w:rPr>
        <w:t xml:space="preserve">What exactly is </w:t>
      </w:r>
      <w:r w:rsidRPr="001C397D">
        <w:rPr>
          <w:rStyle w:val="StyleUnderline"/>
        </w:rPr>
        <w:t>the tech industry lobbying</w:t>
      </w:r>
      <w:r w:rsidRPr="005A1CA0">
        <w:rPr>
          <w:sz w:val="16"/>
        </w:rPr>
        <w:t xml:space="preserve"> for? Some in the industry are </w:t>
      </w:r>
      <w:r w:rsidRPr="001C397D">
        <w:rPr>
          <w:rStyle w:val="Emphasis"/>
        </w:rPr>
        <w:t>against regulating AI</w:t>
      </w:r>
      <w:r w:rsidRPr="005A1CA0">
        <w:rPr>
          <w:sz w:val="16"/>
        </w:rPr>
        <w:t xml:space="preserve">, </w:t>
      </w:r>
      <w:r w:rsidRPr="001C397D">
        <w:rPr>
          <w:rStyle w:val="StyleUnderline"/>
        </w:rPr>
        <w:t xml:space="preserve">arguing that regulation would </w:t>
      </w:r>
      <w:r w:rsidRPr="001C397D">
        <w:rPr>
          <w:rStyle w:val="Emphasis"/>
        </w:rPr>
        <w:t>impede technological progress</w:t>
      </w:r>
      <w:r w:rsidRPr="005A1CA0">
        <w:rPr>
          <w:sz w:val="16"/>
        </w:rPr>
        <w:t xml:space="preserve">. In December 2023, Ben Horowitz, </w:t>
      </w:r>
      <w:r w:rsidRPr="001C397D">
        <w:rPr>
          <w:rStyle w:val="StyleUnderline"/>
        </w:rPr>
        <w:t xml:space="preserve">co-founder of venture capital firm Andreessen Horowitz, wrote a blog post that said his firm would support </w:t>
      </w:r>
      <w:r w:rsidRPr="001C397D">
        <w:rPr>
          <w:rStyle w:val="Emphasis"/>
        </w:rPr>
        <w:t>any political candidate</w:t>
      </w:r>
      <w:r w:rsidRPr="001C397D">
        <w:rPr>
          <w:rStyle w:val="StyleUnderline"/>
        </w:rPr>
        <w:t xml:space="preserve"> who </w:t>
      </w:r>
      <w:r w:rsidRPr="001C397D">
        <w:rPr>
          <w:rStyle w:val="Emphasis"/>
        </w:rPr>
        <w:t>opposed regulation</w:t>
      </w:r>
      <w:r w:rsidRPr="001C397D">
        <w:rPr>
          <w:rStyle w:val="StyleUnderline"/>
        </w:rPr>
        <w:t xml:space="preserve"> that would stifle innovation.</w:t>
      </w:r>
    </w:p>
    <w:p w14:paraId="7A56E364" w14:textId="77777777" w:rsidR="005A1CA0" w:rsidRPr="005A1CA0" w:rsidRDefault="005A1CA0" w:rsidP="005A1CA0">
      <w:pPr>
        <w:rPr>
          <w:sz w:val="16"/>
        </w:rPr>
      </w:pPr>
      <w:proofErr w:type="gramStart"/>
      <w:r w:rsidRPr="005A1CA0">
        <w:rPr>
          <w:sz w:val="16"/>
        </w:rPr>
        <w:t>But,</w:t>
      </w:r>
      <w:proofErr w:type="gramEnd"/>
      <w:r w:rsidRPr="005A1CA0">
        <w:rPr>
          <w:sz w:val="16"/>
        </w:rPr>
        <w:t xml:space="preserve"> many of the companies involved in the development of AI have, at least in public, struck a cooperative tone when discussing potential regulation. Executives from the newer companies that have developed the most advanced AI models, such as OpenAI CEO Sam Altman and Anthropic CEO Dario Amodei, have called for regulation when testifying at hearings and attending Insight Forums. Executives from the more established big technology companies have made similar statements. For example, Microsoft vice chair and </w:t>
      </w:r>
      <w:proofErr w:type="gramStart"/>
      <w:r w:rsidRPr="005A1CA0">
        <w:rPr>
          <w:sz w:val="16"/>
        </w:rPr>
        <w:t>president</w:t>
      </w:r>
      <w:proofErr w:type="gramEnd"/>
      <w:r w:rsidRPr="005A1CA0">
        <w:rPr>
          <w:sz w:val="16"/>
        </w:rPr>
        <w:t xml:space="preserve"> Brad Smith has called for a federal licensing regime and a new agency to regulate powerful AI platforms. Both the newer AI firms and the more established tech giants signed White House-organized voluntary commitments aimed at mitigating the risks posed by AI systems.</w:t>
      </w:r>
    </w:p>
    <w:p w14:paraId="725E6956" w14:textId="77777777" w:rsidR="005A1CA0" w:rsidRPr="005A1CA0" w:rsidRDefault="005A1CA0" w:rsidP="005A1CA0">
      <w:pPr>
        <w:rPr>
          <w:sz w:val="16"/>
        </w:rPr>
      </w:pPr>
      <w:r w:rsidRPr="005A1CA0">
        <w:rPr>
          <w:sz w:val="16"/>
        </w:rPr>
        <w:t xml:space="preserve">But in closed door meetings with Congressional offices, the same companies are often less supportive of certain regulatory approaches, according to multiple sources present in or familiar with such conversations. </w:t>
      </w:r>
      <w:proofErr w:type="gramStart"/>
      <w:r w:rsidRPr="005A1CA0">
        <w:rPr>
          <w:sz w:val="16"/>
        </w:rPr>
        <w:t>In particular, companies</w:t>
      </w:r>
      <w:proofErr w:type="gramEnd"/>
      <w:r w:rsidRPr="005A1CA0">
        <w:rPr>
          <w:sz w:val="16"/>
        </w:rPr>
        <w:t xml:space="preserve"> tend to advocate for very permissive or voluntary regulations. “</w:t>
      </w:r>
      <w:r w:rsidRPr="001C397D">
        <w:rPr>
          <w:rStyle w:val="StyleUnderline"/>
        </w:rPr>
        <w:t xml:space="preserve">Anytime you want to make a tech company do something mandatory, they're </w:t>
      </w:r>
      <w:proofErr w:type="spellStart"/>
      <w:r w:rsidRPr="001C397D">
        <w:rPr>
          <w:rStyle w:val="StyleUnderline"/>
        </w:rPr>
        <w:t>gonna</w:t>
      </w:r>
      <w:proofErr w:type="spellEnd"/>
      <w:r w:rsidRPr="001C397D">
        <w:rPr>
          <w:rStyle w:val="StyleUnderline"/>
        </w:rPr>
        <w:t xml:space="preserve"> push back on it</w:t>
      </w:r>
      <w:r w:rsidRPr="005A1CA0">
        <w:rPr>
          <w:sz w:val="16"/>
        </w:rPr>
        <w:t>,” said one Congressional staffer.</w:t>
      </w:r>
    </w:p>
    <w:p w14:paraId="2AFC0BBE" w14:textId="77777777" w:rsidR="005A1CA0" w:rsidRPr="005A1CA0" w:rsidRDefault="005A1CA0" w:rsidP="005A1CA0">
      <w:pPr>
        <w:rPr>
          <w:sz w:val="16"/>
        </w:rPr>
      </w:pPr>
      <w:r w:rsidRPr="005A1CA0">
        <w:rPr>
          <w:sz w:val="16"/>
        </w:rPr>
        <w:t>Others, however, say that while companies do sometimes try to promote their own interests at the expense of the public interest, most lobbying helps to produce sensible legislation. “Most of the companies, when they engage, they're trying to put their best foot forward in terms of making sure that we’re bolstering U.S. national security or bolstering U.S. economic competitiveness,” says Kaushik. “At the same time, obviously, the bottom line is important.”</w:t>
      </w:r>
    </w:p>
    <w:p w14:paraId="225B4979" w14:textId="77777777" w:rsidR="005A1CA0" w:rsidRDefault="005A1CA0" w:rsidP="005A1CA0">
      <w:pPr>
        <w:rPr>
          <w:sz w:val="16"/>
        </w:rPr>
      </w:pPr>
      <w:r w:rsidRPr="001C397D">
        <w:rPr>
          <w:rStyle w:val="Emphasis"/>
        </w:rPr>
        <w:t>There is little time left</w:t>
      </w:r>
      <w:r w:rsidRPr="005A1CA0">
        <w:rPr>
          <w:sz w:val="16"/>
        </w:rPr>
        <w:t xml:space="preserve"> </w:t>
      </w:r>
      <w:r w:rsidRPr="001C397D">
        <w:rPr>
          <w:rStyle w:val="StyleUnderline"/>
        </w:rPr>
        <w:t>for Congress to pass an AI-related bill before the presidential election</w:t>
      </w:r>
      <w:r w:rsidRPr="005A1CA0">
        <w:rPr>
          <w:sz w:val="16"/>
        </w:rPr>
        <w:t xml:space="preserve">. Whether an AI law is passed in the next few months, or not until the 119th Congress, </w:t>
      </w:r>
      <w:r w:rsidRPr="001C397D">
        <w:rPr>
          <w:rStyle w:val="StyleUnderline"/>
        </w:rPr>
        <w:t xml:space="preserve">lobbying efforts from all parties are only likely to </w:t>
      </w:r>
      <w:r w:rsidRPr="001C397D">
        <w:rPr>
          <w:rStyle w:val="Emphasis"/>
        </w:rPr>
        <w:t>increase</w:t>
      </w:r>
      <w:r w:rsidRPr="001C397D">
        <w:rPr>
          <w:rStyle w:val="StyleUnderline"/>
        </w:rPr>
        <w:t xml:space="preserve"> as the legislation draws nearer</w:t>
      </w:r>
      <w:r w:rsidRPr="005A1CA0">
        <w:rPr>
          <w:sz w:val="16"/>
        </w:rPr>
        <w:t>.</w:t>
      </w:r>
    </w:p>
    <w:p w14:paraId="2039093E" w14:textId="0BA65E8C" w:rsidR="00815FFD" w:rsidRPr="00921EA3" w:rsidRDefault="00815FFD" w:rsidP="00815FFD">
      <w:pPr>
        <w:pStyle w:val="Heading4"/>
      </w:pPr>
      <w:r>
        <w:t>The plan is weaponized to argue Biden is weak on defense.</w:t>
      </w:r>
    </w:p>
    <w:p w14:paraId="472441F3" w14:textId="77777777" w:rsidR="00815FFD" w:rsidRPr="009B30B4" w:rsidRDefault="00815FFD" w:rsidP="00815FFD">
      <w:r w:rsidRPr="009B30B4">
        <w:rPr>
          <w:rStyle w:val="Style13ptBold"/>
        </w:rPr>
        <w:t>Ali 20</w:t>
      </w:r>
      <w:r w:rsidRPr="009B30B4">
        <w:t xml:space="preserve">, with Phil Stewart, quoting Jon Alterman, Senior Vice President and Chair in Global Security and Geostrategy, Center for Strategic and International Studies (Idrees, “Notable Republicans backed Biden. Will they stand with him on national security,” </w:t>
      </w:r>
      <w:r w:rsidRPr="009B30B4">
        <w:rPr>
          <w:i/>
          <w:iCs/>
        </w:rPr>
        <w:t>Reuters</w:t>
      </w:r>
      <w:r w:rsidRPr="009B30B4">
        <w:t xml:space="preserve">, </w:t>
      </w:r>
      <w:r w:rsidRPr="00A83F32">
        <w:t>https://www.reuters.com/article/us-usa-election-nationalsecurity/notable-republicans-backed-biden-will-they-stand-with-him-on-national-security-idUSKBN27N0YZ)---ability</w:t>
      </w:r>
      <w:r w:rsidRPr="009B30B4">
        <w:t xml:space="preserve"> edited</w:t>
      </w:r>
    </w:p>
    <w:p w14:paraId="5502EA7B" w14:textId="77777777" w:rsidR="00815FFD" w:rsidRPr="00921EA3" w:rsidRDefault="00815FFD" w:rsidP="00815FFD">
      <w:pPr>
        <w:rPr>
          <w:sz w:val="14"/>
        </w:rPr>
      </w:pPr>
      <w:r w:rsidRPr="00921EA3">
        <w:rPr>
          <w:sz w:val="14"/>
        </w:rPr>
        <w:t xml:space="preserve">“I think </w:t>
      </w:r>
      <w:r w:rsidRPr="002E24F8">
        <w:rPr>
          <w:rStyle w:val="StyleUnderline"/>
          <w:highlight w:val="cyan"/>
        </w:rPr>
        <w:t xml:space="preserve">Biden may have </w:t>
      </w:r>
      <w:r w:rsidRPr="00921EA3">
        <w:rPr>
          <w:sz w:val="14"/>
        </w:rPr>
        <w:t>some</w:t>
      </w:r>
      <w:r w:rsidRPr="002E24F8">
        <w:rPr>
          <w:rStyle w:val="StyleUnderline"/>
          <w:highlight w:val="cyan"/>
        </w:rPr>
        <w:t xml:space="preserve"> wind at his back</w:t>
      </w:r>
      <w:r w:rsidRPr="00921EA3">
        <w:rPr>
          <w:sz w:val="14"/>
        </w:rPr>
        <w:t xml:space="preserve"> on this </w:t>
      </w:r>
      <w:r w:rsidRPr="002E24F8">
        <w:rPr>
          <w:rStyle w:val="Emphasis"/>
          <w:highlight w:val="cyan"/>
        </w:rPr>
        <w:t>that no president has had before</w:t>
      </w:r>
      <w:r w:rsidRPr="00921EA3">
        <w:rPr>
          <w:sz w:val="14"/>
        </w:rPr>
        <w:t xml:space="preserve">,” Chuck Hagel, a former Republican senator who served as defense secretary in President Barack Obama’s administration, told Reuters. </w:t>
      </w:r>
    </w:p>
    <w:p w14:paraId="6BEA5D67" w14:textId="77777777" w:rsidR="00815FFD" w:rsidRPr="00921EA3" w:rsidRDefault="00815FFD" w:rsidP="00815FFD">
      <w:pPr>
        <w:rPr>
          <w:sz w:val="14"/>
        </w:rPr>
      </w:pPr>
      <w:r w:rsidRPr="00921EA3">
        <w:rPr>
          <w:sz w:val="14"/>
        </w:rPr>
        <w:t xml:space="preserve">Hagel, who had endorsed Biden, said </w:t>
      </w:r>
      <w:r w:rsidRPr="009B30B4">
        <w:rPr>
          <w:rStyle w:val="StyleUnderline"/>
        </w:rPr>
        <w:t>he expected</w:t>
      </w:r>
      <w:r w:rsidRPr="00921EA3">
        <w:rPr>
          <w:sz w:val="14"/>
        </w:rPr>
        <w:t xml:space="preserve"> </w:t>
      </w:r>
      <w:r w:rsidRPr="009B30B4">
        <w:rPr>
          <w:rStyle w:val="StyleUnderline"/>
        </w:rPr>
        <w:t>the former v</w:t>
      </w:r>
      <w:r w:rsidRPr="00921EA3">
        <w:rPr>
          <w:sz w:val="14"/>
        </w:rPr>
        <w:t xml:space="preserve">ice </w:t>
      </w:r>
      <w:r w:rsidRPr="009B30B4">
        <w:rPr>
          <w:rStyle w:val="StyleUnderline"/>
        </w:rPr>
        <w:t>p</w:t>
      </w:r>
      <w:r w:rsidRPr="00921EA3">
        <w:rPr>
          <w:sz w:val="14"/>
        </w:rPr>
        <w:t xml:space="preserve">resident and U.S. senator </w:t>
      </w:r>
      <w:r w:rsidRPr="002E24F8">
        <w:rPr>
          <w:rStyle w:val="StyleUnderline"/>
          <w:highlight w:val="cyan"/>
        </w:rPr>
        <w:t>to</w:t>
      </w:r>
      <w:r w:rsidRPr="00921EA3">
        <w:rPr>
          <w:sz w:val="14"/>
        </w:rPr>
        <w:t xml:space="preserve"> bring some Republicans into his administration and </w:t>
      </w:r>
      <w:r w:rsidRPr="00032FDC">
        <w:rPr>
          <w:rStyle w:val="Emphasis"/>
        </w:rPr>
        <w:t>govern in a way</w:t>
      </w:r>
      <w:r w:rsidRPr="00921EA3">
        <w:rPr>
          <w:sz w:val="14"/>
        </w:rPr>
        <w:t xml:space="preserve"> </w:t>
      </w:r>
      <w:r w:rsidRPr="00032FDC">
        <w:rPr>
          <w:rStyle w:val="StyleUnderline"/>
        </w:rPr>
        <w:t xml:space="preserve">that </w:t>
      </w:r>
      <w:r w:rsidRPr="00032FDC">
        <w:rPr>
          <w:rStyle w:val="Emphasis"/>
        </w:rPr>
        <w:t>builds consensus</w:t>
      </w:r>
      <w:r w:rsidRPr="00921EA3">
        <w:rPr>
          <w:sz w:val="14"/>
        </w:rPr>
        <w:t xml:space="preserve">. </w:t>
      </w:r>
    </w:p>
    <w:p w14:paraId="190E27C4" w14:textId="77777777" w:rsidR="00815FFD" w:rsidRPr="00921EA3" w:rsidRDefault="00815FFD" w:rsidP="00815FFD">
      <w:pPr>
        <w:rPr>
          <w:sz w:val="14"/>
        </w:rPr>
      </w:pPr>
      <w:r w:rsidRPr="002E24F8">
        <w:rPr>
          <w:rStyle w:val="StyleUnderline"/>
          <w:highlight w:val="cyan"/>
        </w:rPr>
        <w:t>Biden secured</w:t>
      </w:r>
      <w:r w:rsidRPr="009B30B4">
        <w:rPr>
          <w:rStyle w:val="StyleUnderline"/>
        </w:rPr>
        <w:t xml:space="preserve"> </w:t>
      </w:r>
      <w:r w:rsidRPr="002E24F8">
        <w:rPr>
          <w:rStyle w:val="StyleUnderline"/>
          <w:highlight w:val="cyan"/>
        </w:rPr>
        <w:t>enough</w:t>
      </w:r>
      <w:r w:rsidRPr="002E24F8">
        <w:rPr>
          <w:sz w:val="14"/>
          <w:highlight w:val="cyan"/>
        </w:rPr>
        <w:t xml:space="preserve"> </w:t>
      </w:r>
      <w:r w:rsidRPr="002E24F8">
        <w:rPr>
          <w:rStyle w:val="StyleUnderline"/>
          <w:highlight w:val="cyan"/>
        </w:rPr>
        <w:t>Electoral</w:t>
      </w:r>
      <w:r w:rsidRPr="009B30B4">
        <w:rPr>
          <w:rStyle w:val="StyleUnderline"/>
        </w:rPr>
        <w:t xml:space="preserve"> </w:t>
      </w:r>
      <w:r w:rsidRPr="00921EA3">
        <w:rPr>
          <w:sz w:val="14"/>
        </w:rPr>
        <w:t xml:space="preserve">College </w:t>
      </w:r>
      <w:r w:rsidRPr="002E24F8">
        <w:rPr>
          <w:rStyle w:val="StyleUnderline"/>
          <w:highlight w:val="cyan"/>
        </w:rPr>
        <w:t>votes to clinch the presidency</w:t>
      </w:r>
      <w:r w:rsidRPr="00921EA3">
        <w:rPr>
          <w:sz w:val="14"/>
        </w:rPr>
        <w:t xml:space="preserve"> on Saturday </w:t>
      </w:r>
      <w:r w:rsidRPr="00BF23D8">
        <w:rPr>
          <w:rStyle w:val="StyleUnderline"/>
        </w:rPr>
        <w:t>and major allies congratulated him on his victory</w:t>
      </w:r>
      <w:r w:rsidRPr="00921EA3">
        <w:rPr>
          <w:sz w:val="14"/>
        </w:rPr>
        <w:t>.</w:t>
      </w:r>
    </w:p>
    <w:p w14:paraId="4F183AAE" w14:textId="77777777" w:rsidR="00815FFD" w:rsidRPr="008562AF" w:rsidRDefault="00815FFD" w:rsidP="00815FFD">
      <w:pPr>
        <w:rPr>
          <w:sz w:val="14"/>
        </w:rPr>
      </w:pPr>
      <w:r w:rsidRPr="00921EA3">
        <w:rPr>
          <w:sz w:val="14"/>
        </w:rPr>
        <w:t xml:space="preserve"> </w:t>
      </w:r>
      <w:r w:rsidRPr="002E24F8">
        <w:rPr>
          <w:rStyle w:val="Emphasis"/>
          <w:highlight w:val="cyan"/>
        </w:rPr>
        <w:t>But</w:t>
      </w:r>
      <w:r w:rsidRPr="00BF23D8">
        <w:rPr>
          <w:rStyle w:val="StyleUnderline"/>
        </w:rPr>
        <w:t xml:space="preserve"> </w:t>
      </w:r>
      <w:r w:rsidRPr="002E24F8">
        <w:rPr>
          <w:rStyle w:val="StyleUnderline"/>
          <w:highlight w:val="cyan"/>
        </w:rPr>
        <w:t>strains</w:t>
      </w:r>
      <w:r w:rsidRPr="00BF23D8">
        <w:rPr>
          <w:rStyle w:val="StyleUnderline"/>
        </w:rPr>
        <w:t xml:space="preserve"> between Republicans and Dem</w:t>
      </w:r>
      <w:r w:rsidRPr="00921EA3">
        <w:rPr>
          <w:sz w:val="14"/>
        </w:rPr>
        <w:t>ocrat</w:t>
      </w:r>
      <w:r w:rsidRPr="00BF23D8">
        <w:rPr>
          <w:rStyle w:val="StyleUnderline"/>
        </w:rPr>
        <w:t>s</w:t>
      </w:r>
      <w:r w:rsidRPr="00921EA3">
        <w:rPr>
          <w:sz w:val="14"/>
        </w:rPr>
        <w:t xml:space="preserve"> </w:t>
      </w:r>
      <w:r w:rsidRPr="002E24F8">
        <w:rPr>
          <w:rStyle w:val="StyleUnderline"/>
          <w:highlight w:val="cyan"/>
        </w:rPr>
        <w:t>were</w:t>
      </w:r>
      <w:r w:rsidRPr="00BF23D8">
        <w:rPr>
          <w:rStyle w:val="StyleUnderline"/>
        </w:rPr>
        <w:t xml:space="preserve"> already </w:t>
      </w:r>
      <w:r w:rsidRPr="002E24F8">
        <w:rPr>
          <w:rStyle w:val="StyleUnderline"/>
          <w:highlight w:val="cyan"/>
        </w:rPr>
        <w:t>building</w:t>
      </w:r>
      <w:r w:rsidRPr="00921EA3">
        <w:rPr>
          <w:sz w:val="14"/>
        </w:rPr>
        <w:t xml:space="preserve"> in the run-up to the Nov. 3 presidential election. </w:t>
      </w:r>
      <w:r w:rsidRPr="002E24F8">
        <w:rPr>
          <w:rStyle w:val="StyleUnderline"/>
          <w:highlight w:val="cyan"/>
        </w:rPr>
        <w:t>Experts say</w:t>
      </w:r>
      <w:r w:rsidRPr="00921EA3">
        <w:rPr>
          <w:sz w:val="14"/>
        </w:rPr>
        <w:t xml:space="preserve"> </w:t>
      </w:r>
      <w:r w:rsidRPr="002E24F8">
        <w:rPr>
          <w:rStyle w:val="StyleUnderline"/>
          <w:highlight w:val="cyan"/>
        </w:rPr>
        <w:t xml:space="preserve">Biden’s </w:t>
      </w:r>
      <w:r w:rsidRPr="002E24F8">
        <w:rPr>
          <w:rStyle w:val="Emphasis"/>
          <w:sz w:val="30"/>
          <w:szCs w:val="30"/>
          <w:highlight w:val="cyan"/>
        </w:rPr>
        <w:t>ability to sustain</w:t>
      </w:r>
      <w:r w:rsidRPr="002E24F8">
        <w:rPr>
          <w:rStyle w:val="Emphasis"/>
          <w:highlight w:val="cyan"/>
        </w:rPr>
        <w:t xml:space="preserve"> </w:t>
      </w:r>
      <w:r w:rsidRPr="00921EA3">
        <w:rPr>
          <w:sz w:val="14"/>
        </w:rPr>
        <w:t xml:space="preserve">bipartisan </w:t>
      </w:r>
      <w:r w:rsidRPr="002E24F8">
        <w:rPr>
          <w:rStyle w:val="Emphasis"/>
          <w:highlight w:val="cyan"/>
        </w:rPr>
        <w:lastRenderedPageBreak/>
        <w:t>support</w:t>
      </w:r>
      <w:r w:rsidRPr="009B30B4">
        <w:rPr>
          <w:rStyle w:val="StyleUnderline"/>
        </w:rPr>
        <w:t xml:space="preserve"> </w:t>
      </w:r>
      <w:r w:rsidRPr="00921EA3">
        <w:rPr>
          <w:sz w:val="14"/>
        </w:rPr>
        <w:t xml:space="preserve">into 2021 </w:t>
      </w:r>
      <w:r w:rsidRPr="002E24F8">
        <w:rPr>
          <w:rStyle w:val="StyleUnderline"/>
          <w:highlight w:val="cyan"/>
        </w:rPr>
        <w:t xml:space="preserve">may </w:t>
      </w:r>
      <w:r w:rsidRPr="002E24F8">
        <w:rPr>
          <w:rStyle w:val="Emphasis"/>
          <w:sz w:val="30"/>
          <w:szCs w:val="30"/>
          <w:highlight w:val="cyan"/>
        </w:rPr>
        <w:t>depend</w:t>
      </w:r>
      <w:r w:rsidRPr="002E24F8">
        <w:rPr>
          <w:rStyle w:val="StyleUnderline"/>
          <w:highlight w:val="cyan"/>
        </w:rPr>
        <w:t xml:space="preserve"> on how</w:t>
      </w:r>
      <w:r w:rsidRPr="00921EA3">
        <w:rPr>
          <w:sz w:val="14"/>
        </w:rPr>
        <w:t xml:space="preserve"> he handles pressure within the Democratic Party to rein in military spending and how </w:t>
      </w:r>
      <w:r w:rsidRPr="002E24F8">
        <w:rPr>
          <w:rStyle w:val="Emphasis"/>
          <w:highlight w:val="cyan"/>
        </w:rPr>
        <w:t>he confronts</w:t>
      </w:r>
      <w:r w:rsidRPr="00921EA3">
        <w:rPr>
          <w:sz w:val="14"/>
        </w:rPr>
        <w:t xml:space="preserve"> American </w:t>
      </w:r>
      <w:r w:rsidRPr="00026203">
        <w:rPr>
          <w:rStyle w:val="Emphasis"/>
          <w:highlight w:val="cyan"/>
        </w:rPr>
        <w:t>rivals</w:t>
      </w:r>
      <w:r w:rsidRPr="00026203">
        <w:rPr>
          <w:rStyle w:val="Emphasis"/>
        </w:rPr>
        <w:t xml:space="preserve">, </w:t>
      </w:r>
      <w:r w:rsidRPr="00026203">
        <w:rPr>
          <w:rStyle w:val="Emphasis"/>
          <w:highlight w:val="cyan"/>
        </w:rPr>
        <w:t>including Russia, China and Iran</w:t>
      </w:r>
      <w:r w:rsidRPr="00921EA3">
        <w:rPr>
          <w:sz w:val="14"/>
        </w:rPr>
        <w:t>.</w:t>
      </w:r>
    </w:p>
    <w:p w14:paraId="5C7ADF1B" w14:textId="77777777" w:rsidR="00815FFD" w:rsidRPr="005A1CA0" w:rsidRDefault="00815FFD" w:rsidP="005A1CA0">
      <w:pPr>
        <w:rPr>
          <w:sz w:val="16"/>
        </w:rPr>
      </w:pPr>
    </w:p>
    <w:p w14:paraId="49FEE4EE" w14:textId="474C02F1" w:rsidR="009609FD" w:rsidRDefault="009609FD" w:rsidP="009609FD">
      <w:pPr>
        <w:pStyle w:val="Heading3"/>
      </w:pPr>
      <w:bookmarkStart w:id="2" w:name="_Hlk169439003"/>
      <w:bookmarkEnd w:id="1"/>
      <w:r>
        <w:lastRenderedPageBreak/>
        <w:t>L---Regulating AI</w:t>
      </w:r>
    </w:p>
    <w:p w14:paraId="5F812586" w14:textId="77777777" w:rsidR="009609FD" w:rsidRDefault="009609FD" w:rsidP="009609FD">
      <w:pPr>
        <w:pStyle w:val="Heading4"/>
      </w:pPr>
      <w:r>
        <w:t>The plan is a political flip flop – Biden’s agenda has been focused on expanding AI and competition</w:t>
      </w:r>
    </w:p>
    <w:p w14:paraId="788964C3" w14:textId="77777777" w:rsidR="009609FD" w:rsidRPr="00487ED7" w:rsidRDefault="009609FD" w:rsidP="009609FD">
      <w:r w:rsidRPr="002E5A53">
        <w:rPr>
          <w:rStyle w:val="Style13ptBold"/>
        </w:rPr>
        <w:t>Pick, ’23</w:t>
      </w:r>
      <w:r>
        <w:t>.</w:t>
      </w:r>
      <w:r>
        <w:br/>
      </w:r>
      <w:r w:rsidRPr="00487ED7">
        <w:t xml:space="preserve">Cameron Pick of Marshall, Gerstein &amp; </w:t>
      </w:r>
      <w:proofErr w:type="spellStart"/>
      <w:r w:rsidRPr="00487ED7">
        <w:t>Borun</w:t>
      </w:r>
      <w:proofErr w:type="spellEnd"/>
      <w:r>
        <w:t xml:space="preserve"> and writing for Law.com, 12/28/23. “</w:t>
      </w:r>
      <w:r w:rsidRPr="00487ED7">
        <w:t>IP Considerations of Biden's Executive Order on Artificial Intelligence</w:t>
      </w:r>
      <w:r>
        <w:t>.”</w:t>
      </w:r>
      <w:r>
        <w:br/>
      </w:r>
      <w:r w:rsidRPr="00487ED7">
        <w:t>https://www.law.com/thelegalintelligencer/2023/12/28/ip-considerations-of-bidens-executive-order-on-artificial-intelligence/?slreturn=20240513225954</w:t>
      </w:r>
    </w:p>
    <w:p w14:paraId="49EB79EF" w14:textId="77777777" w:rsidR="009609FD" w:rsidRDefault="009609FD" w:rsidP="009609FD">
      <w:r>
        <w:t xml:space="preserve">On Oct. 30, President Joe </w:t>
      </w:r>
      <w:r w:rsidRPr="0082464E">
        <w:rPr>
          <w:rStyle w:val="StyleUnderline"/>
        </w:rPr>
        <w:t>Biden signed an ex</w:t>
      </w:r>
      <w:r>
        <w:t xml:space="preserve">ecutive </w:t>
      </w:r>
      <w:r w:rsidRPr="0082464E">
        <w:rPr>
          <w:rStyle w:val="StyleUnderline"/>
        </w:rPr>
        <w:t>o</w:t>
      </w:r>
      <w:r>
        <w:t xml:space="preserve">rder </w:t>
      </w:r>
      <w:r w:rsidRPr="0082464E">
        <w:rPr>
          <w:rStyle w:val="StyleUnderline"/>
        </w:rPr>
        <w:t>on</w:t>
      </w:r>
      <w:r>
        <w:t xml:space="preserve"> artificial intelligence (</w:t>
      </w:r>
      <w:r w:rsidRPr="0082464E">
        <w:rPr>
          <w:rStyle w:val="StyleUnderline"/>
        </w:rPr>
        <w:t>AI) to promote its responsible use, protect data privacy, and ensure that AI is safe and secure</w:t>
      </w:r>
      <w:r>
        <w:t>. While AI has the potential to drastically transform our daily lives, there are many dangers associated with it if artificial intelligence is employed for the wrong reasons.</w:t>
      </w:r>
    </w:p>
    <w:p w14:paraId="69B1B1A5" w14:textId="77777777" w:rsidR="009609FD" w:rsidRDefault="009609FD" w:rsidP="009609FD">
      <w:r>
        <w:t>For instance, Deepfakes enable bad actors to create false videos that are nearly indistinguishable from videos of real-world occurrences. This technology can be used to create propaganda, disinformation and false evidence, and to commit fraud.</w:t>
      </w:r>
    </w:p>
    <w:p w14:paraId="60F8EF64" w14:textId="77777777" w:rsidR="009609FD" w:rsidRDefault="009609FD" w:rsidP="009609FD">
      <w:r>
        <w:t>Even with good intentions, AI can make inaccurate decisions and mislead users if the data used to train the AI algorithm is biased or contains other fundamental flaws. For example, facial identification algorithms have had difficulties distinguishing between darker-skinned individuals, because the algorithms were primarily trained using lighter-skinned individuals with camera settings that were not optimized for capturing darker skin tones. This can be particularly harmful when these algorithms are used to identify criminal suspects.</w:t>
      </w:r>
    </w:p>
    <w:p w14:paraId="4904B11C" w14:textId="77777777" w:rsidR="009609FD" w:rsidRDefault="009609FD" w:rsidP="009609FD">
      <w:r>
        <w:t xml:space="preserve">Despite these dangers, it has become evident over the last several years that AI systems are evolving rapidly and will significantly impact our future. By addressing artificial intelligence at the federal level, the executive order underscores the importance of AI while acknowledging the need for the United States manage its potential dangers </w:t>
      </w:r>
      <w:proofErr w:type="gramStart"/>
      <w:r>
        <w:t>in order to</w:t>
      </w:r>
      <w:proofErr w:type="gramEnd"/>
      <w:r>
        <w:t xml:space="preserve"> become global leaders in the AI field.</w:t>
      </w:r>
    </w:p>
    <w:p w14:paraId="540B5A95" w14:textId="77777777" w:rsidR="009609FD" w:rsidRDefault="009609FD" w:rsidP="009609FD">
      <w:r>
        <w:t>Of particular importance to the intellectual property (IP) industry, the executive order was signed to assist the United States in becoming a global technology leader in this disruptive area. To achieve this lofty goal, the executive order states that “To promote innovation and clarify issues related to AI and inventorship of patentable subject matter, the … (USPTO director) shall: … issue … updated guidance on patent eligibility to address innovation in AI and critical and emerging technologies.”</w:t>
      </w:r>
    </w:p>
    <w:p w14:paraId="529EF70C" w14:textId="77777777" w:rsidR="009609FD" w:rsidRDefault="009609FD" w:rsidP="009609FD">
      <w:r>
        <w:t>Patent eligibility has become a major roadblock for obtaining patents in the computer software field after Alice was decided in 2014. For patent claims related to software, the USPTO is required to determine whether the claim recites an abstract idea, which can be a mental process, a certain method of organizing human activity, or a mathematical concept. If the claim includes an abstract idea, the USPTO identifies additional elements in the claim that are not part of the abstract idea. Then the USPTO determines whether the additional elements integrate the claim into a practical application by, for example, improving the functioning of a computer or another technology. The USPTO also determines whether the additional elements amount to an inventive concept by, for example, including an additional element which is not well-understood, routine, and conventional in the relevant field. If the claim includes an abstract idea and lacks additional elements that integrate the claim into a practical application or amount to an inventive concept, the USPTO deems the claims patent ineligible, preventing the patent applicant from obtaining a patent for their creation.</w:t>
      </w:r>
    </w:p>
    <w:p w14:paraId="377856EF" w14:textId="77777777" w:rsidR="009609FD" w:rsidRDefault="009609FD" w:rsidP="009609FD">
      <w:r>
        <w:t>In many cases, the USPTO determines that some portion of a software claim includes a mental process, a certain method of organizing human activity, or a mathematical concept. Then the USPTO determines that the additional elements are generic computer components performing generic computer functions that are well-understood, routine, and conventional and do not improve a technical field. Even in the case of an AI system, such as a machine learning algorithm, the USPTO is likely to determine that some portion of the algorithm includes a mental process.</w:t>
      </w:r>
    </w:p>
    <w:p w14:paraId="1EABE4EB" w14:textId="77777777" w:rsidR="009609FD" w:rsidRDefault="009609FD" w:rsidP="009609FD">
      <w:r>
        <w:t xml:space="preserve">In the example of a facial identification algorithm mentioned earlier, the USPTO may determine that a human can compare facial features of an unidentified person to facial features of several previously identified people stored in the training data to identify the person, because humans regularly remember new faces and recognize them later. Therefore, the USPTO may determine that this process includes a </w:t>
      </w:r>
      <w:r>
        <w:lastRenderedPageBreak/>
        <w:t>mental step which is an abstract idea. If the USPTO does not find that the process also includes elements that, for example, improve a technical field or are not well-understood, routine, and conventional, the USPTO would deem the claim patent ineligible.</w:t>
      </w:r>
    </w:p>
    <w:p w14:paraId="4379D9E5" w14:textId="77777777" w:rsidR="009609FD" w:rsidRDefault="009609FD" w:rsidP="009609FD">
      <w:r>
        <w:t xml:space="preserve">By requiring the USPTO director to issue updated guidance on patent eligibility to address innovation in AI, it appears that the executive order is seeking more clarity on how applicants can draft patent eligible AI software claims. It also appears the executive order suggests that more of these AI software claims should be patent </w:t>
      </w:r>
      <w:proofErr w:type="gramStart"/>
      <w:r>
        <w:t>eligible</w:t>
      </w:r>
      <w:proofErr w:type="gramEnd"/>
      <w:r>
        <w:t xml:space="preserve"> and that the guidance should be updated to allow for a larger percentage of AI software claims to be deemed eligible.</w:t>
      </w:r>
    </w:p>
    <w:p w14:paraId="34A90DD1" w14:textId="77777777" w:rsidR="009609FD" w:rsidRDefault="009609FD" w:rsidP="009609FD">
      <w:r>
        <w:t>This appears to be the case for several reasons. First, patent eligibility has been subjective ever since the Alice decision, and the current guidance is vague, leading USPTO examiners to interpret the rules on eligibility differently. This lack of clarity has persisted for several years and has not been adequately resolved.</w:t>
      </w:r>
    </w:p>
    <w:p w14:paraId="5483ECC8" w14:textId="77777777" w:rsidR="009609FD" w:rsidRDefault="009609FD" w:rsidP="009609FD">
      <w:r>
        <w:t xml:space="preserve">Second, </w:t>
      </w:r>
      <w:r w:rsidRPr="0082464E">
        <w:rPr>
          <w:rStyle w:val="StyleUnderline"/>
        </w:rPr>
        <w:t>the executive order mentions promoting innovation several times</w:t>
      </w:r>
      <w:r>
        <w:t xml:space="preserve">. Section 5 of the executive order specifically outlines a plan to promote innovation and competition in AI. Within this section is subsection 5.2(c), which explicitly states that the USPTO director shall issue updated guidance on patent eligibility to promote innovation of AI. </w:t>
      </w:r>
      <w:r w:rsidRPr="0082464E">
        <w:rPr>
          <w:rStyle w:val="StyleUnderline"/>
        </w:rPr>
        <w:t>The patent system was established to incentivize innovation by granting a limited monopoly to inventors</w:t>
      </w:r>
      <w:r>
        <w:t>. By preventing applicants from obtaining patents on AI inventions, the USPTO is unable to provide this incentive. Therefore, if the objective is to promote innovation so that the United States can emerge as a leader in this industry, it follows that the executive order suggests that applicants should be able to obtain granted patents on AI inventions.</w:t>
      </w:r>
    </w:p>
    <w:p w14:paraId="641F9709" w14:textId="77777777" w:rsidR="009609FD" w:rsidRDefault="009609FD" w:rsidP="009609FD">
      <w:r>
        <w:t xml:space="preserve">Thus, it seems likely that </w:t>
      </w:r>
      <w:r w:rsidRPr="0082464E">
        <w:rPr>
          <w:rStyle w:val="StyleUnderline"/>
        </w:rPr>
        <w:t>the USPTO will relax the restrictions on patent eligibility, particularly for inventions that utilize artificial intelligence. This may be beneficial for companies competing in this space</w:t>
      </w:r>
      <w:r>
        <w:t>, enabling them to obtain patents on their innovations and gain an advantage over their competitors.</w:t>
      </w:r>
    </w:p>
    <w:p w14:paraId="2AF22111" w14:textId="77777777" w:rsidR="009609FD" w:rsidRPr="00487ED7" w:rsidRDefault="009609FD" w:rsidP="009609FD">
      <w:r>
        <w:t>It is difficult to predict exactly how the USPTO will update the guidance. Nonetheless, it will be interesting to observe whether the allowance rate for inventions related to artificial intelligence increases. Such an increase may be followed by a significant uptick in the volume of patent applications for inventions related to artificial intelligence. If this occurs, the executive order will successfully fulfill one of its core objectives by fostering innovation and rewarding innovators with patents.</w:t>
      </w:r>
    </w:p>
    <w:p w14:paraId="31895C96" w14:textId="77777777" w:rsidR="009609FD" w:rsidRPr="0008686A" w:rsidRDefault="009609FD" w:rsidP="009609FD">
      <w:pPr>
        <w:pStyle w:val="Heading4"/>
      </w:pPr>
      <w:r>
        <w:t>AI exacerbates education polarization and alienates critical swing voters for Biden.</w:t>
      </w:r>
    </w:p>
    <w:p w14:paraId="7DB1ABCC" w14:textId="77777777" w:rsidR="009609FD" w:rsidRPr="00726275" w:rsidRDefault="009609FD" w:rsidP="009609FD">
      <w:r>
        <w:t xml:space="preserve">Derek </w:t>
      </w:r>
      <w:r w:rsidRPr="0008686A">
        <w:rPr>
          <w:rStyle w:val="Style13ptBold"/>
        </w:rPr>
        <w:t>Robertson</w:t>
      </w:r>
      <w:r>
        <w:t xml:space="preserve">  01/23/</w:t>
      </w:r>
      <w:r w:rsidRPr="0008686A">
        <w:rPr>
          <w:rStyle w:val="Style13ptBold"/>
        </w:rPr>
        <w:t>2024</w:t>
      </w:r>
      <w:r>
        <w:t xml:space="preserve"> reporter for Digital Future Daily and a contributor to Politico Magazine “Poll: AI is looking more partisan” Politico https://www.politico.com/newsletters/digital-future-daily/2024/01/23/poll-ai-is-looking-more-partisan-00137296</w:t>
      </w:r>
    </w:p>
    <w:p w14:paraId="2418B1FD" w14:textId="77777777" w:rsidR="009609FD" w:rsidRPr="005A1CA0" w:rsidRDefault="009609FD" w:rsidP="009609FD">
      <w:pPr>
        <w:rPr>
          <w:sz w:val="16"/>
        </w:rPr>
      </w:pPr>
      <w:r w:rsidRPr="005A1CA0">
        <w:rPr>
          <w:sz w:val="16"/>
        </w:rPr>
        <w:t xml:space="preserve">One of the nice things about covering the frontier of </w:t>
      </w:r>
      <w:r w:rsidRPr="0008686A">
        <w:rPr>
          <w:rStyle w:val="StyleUnderline"/>
        </w:rPr>
        <w:t>technology</w:t>
      </w:r>
      <w:r w:rsidRPr="005A1CA0">
        <w:rPr>
          <w:sz w:val="16"/>
        </w:rPr>
        <w:t xml:space="preserve"> — large language models, quantum, virtual worlds — </w:t>
      </w:r>
      <w:r w:rsidRPr="0008686A">
        <w:rPr>
          <w:rStyle w:val="StyleUnderline"/>
        </w:rPr>
        <w:t>is</w:t>
      </w:r>
      <w:r w:rsidRPr="005A1CA0">
        <w:rPr>
          <w:sz w:val="16"/>
        </w:rPr>
        <w:t xml:space="preserve"> that they’re decidedly </w:t>
      </w:r>
      <w:r w:rsidRPr="0008686A">
        <w:rPr>
          <w:rStyle w:val="StyleUnderline"/>
        </w:rPr>
        <w:t>less partisan than most policy issues</w:t>
      </w:r>
      <w:r w:rsidRPr="005A1CA0">
        <w:rPr>
          <w:sz w:val="16"/>
        </w:rPr>
        <w:t xml:space="preserve">. Sure, there might be disagreements, but these topics largely lack the clear battle lines, deep </w:t>
      </w:r>
      <w:proofErr w:type="gramStart"/>
      <w:r w:rsidRPr="005A1CA0">
        <w:rPr>
          <w:sz w:val="16"/>
        </w:rPr>
        <w:t>trenches</w:t>
      </w:r>
      <w:proofErr w:type="gramEnd"/>
      <w:r w:rsidRPr="005A1CA0">
        <w:rPr>
          <w:sz w:val="16"/>
        </w:rPr>
        <w:t xml:space="preserve"> or scorched-earth center of subjects like health care or climate change.</w:t>
      </w:r>
    </w:p>
    <w:p w14:paraId="6270FA92" w14:textId="77777777" w:rsidR="009609FD" w:rsidRPr="005A1CA0" w:rsidRDefault="009609FD" w:rsidP="009609FD">
      <w:pPr>
        <w:rPr>
          <w:sz w:val="16"/>
        </w:rPr>
      </w:pPr>
      <w:r w:rsidRPr="0008686A">
        <w:rPr>
          <w:rStyle w:val="Emphasis"/>
        </w:rPr>
        <w:t>That might be changing</w:t>
      </w:r>
      <w:r w:rsidRPr="005A1CA0">
        <w:rPr>
          <w:sz w:val="16"/>
        </w:rPr>
        <w:t xml:space="preserve">. </w:t>
      </w:r>
      <w:r w:rsidRPr="0008686A">
        <w:rPr>
          <w:rStyle w:val="StyleUnderline"/>
        </w:rPr>
        <w:t>A new round of polling about voters’ opinions of artificial intelligence</w:t>
      </w:r>
      <w:r w:rsidRPr="005A1CA0">
        <w:rPr>
          <w:sz w:val="16"/>
        </w:rPr>
        <w:t xml:space="preserve"> — shared exclusively with Digital Future Daily by the AI Policy Institute — </w:t>
      </w:r>
      <w:r w:rsidRPr="0008686A">
        <w:rPr>
          <w:rStyle w:val="StyleUnderline"/>
        </w:rPr>
        <w:t xml:space="preserve">reveals </w:t>
      </w:r>
      <w:r w:rsidRPr="0008686A">
        <w:rPr>
          <w:rStyle w:val="Emphasis"/>
        </w:rPr>
        <w:t>early partisan</w:t>
      </w:r>
      <w:r w:rsidRPr="0008686A">
        <w:rPr>
          <w:rStyle w:val="StyleUnderline"/>
        </w:rPr>
        <w:t xml:space="preserve"> and demographic </w:t>
      </w:r>
      <w:r w:rsidRPr="0008686A">
        <w:rPr>
          <w:rStyle w:val="Emphasis"/>
        </w:rPr>
        <w:t>splits</w:t>
      </w:r>
      <w:r w:rsidRPr="0008686A">
        <w:rPr>
          <w:rStyle w:val="StyleUnderline"/>
        </w:rPr>
        <w:t xml:space="preserve"> taking shape</w:t>
      </w:r>
      <w:r w:rsidRPr="005A1CA0">
        <w:rPr>
          <w:sz w:val="16"/>
        </w:rPr>
        <w:t>, all with the first election to take place in an AI-saturated media environment looming on the horizon.</w:t>
      </w:r>
    </w:p>
    <w:p w14:paraId="23498DB4" w14:textId="77777777" w:rsidR="009609FD" w:rsidRPr="005A1CA0" w:rsidRDefault="009609FD" w:rsidP="009609FD">
      <w:pPr>
        <w:rPr>
          <w:sz w:val="16"/>
        </w:rPr>
      </w:pPr>
      <w:r w:rsidRPr="005A1CA0">
        <w:rPr>
          <w:sz w:val="16"/>
        </w:rPr>
        <w:t>The poll conducted by AIPI, a recently formed nonprofit that describes itself as “dedicated to seeking political solutions to potential catastrophic risks from emerging AI technology,” surveyed just over 1,000 voters and found some stark topline results:</w:t>
      </w:r>
    </w:p>
    <w:p w14:paraId="57CE03FD" w14:textId="77777777" w:rsidR="009609FD" w:rsidRPr="005A1CA0" w:rsidRDefault="009609FD" w:rsidP="009609FD">
      <w:pPr>
        <w:pStyle w:val="ListParagraph"/>
        <w:numPr>
          <w:ilvl w:val="0"/>
          <w:numId w:val="25"/>
        </w:numPr>
        <w:rPr>
          <w:sz w:val="16"/>
        </w:rPr>
      </w:pPr>
      <w:r w:rsidRPr="005A1CA0">
        <w:rPr>
          <w:sz w:val="16"/>
        </w:rPr>
        <w:t>76 percent of voters prefer candidates who support regulating AI</w:t>
      </w:r>
    </w:p>
    <w:p w14:paraId="157BD356" w14:textId="77777777" w:rsidR="009609FD" w:rsidRPr="005A1CA0" w:rsidRDefault="009609FD" w:rsidP="009609FD">
      <w:pPr>
        <w:pStyle w:val="ListParagraph"/>
        <w:numPr>
          <w:ilvl w:val="0"/>
          <w:numId w:val="25"/>
        </w:numPr>
        <w:rPr>
          <w:sz w:val="16"/>
        </w:rPr>
      </w:pPr>
      <w:r w:rsidRPr="005A1CA0">
        <w:rPr>
          <w:sz w:val="16"/>
        </w:rPr>
        <w:t>55 percent want that approach to be bipartisan</w:t>
      </w:r>
    </w:p>
    <w:p w14:paraId="4A67363A" w14:textId="77777777" w:rsidR="009609FD" w:rsidRPr="005A1CA0" w:rsidRDefault="009609FD" w:rsidP="009609FD">
      <w:pPr>
        <w:pStyle w:val="ListParagraph"/>
        <w:numPr>
          <w:ilvl w:val="0"/>
          <w:numId w:val="25"/>
        </w:numPr>
        <w:rPr>
          <w:sz w:val="16"/>
        </w:rPr>
      </w:pPr>
      <w:r w:rsidRPr="005A1CA0">
        <w:rPr>
          <w:sz w:val="16"/>
        </w:rPr>
        <w:t>61 percent either “strongly” or “somewhat” support the Senate’s current slate of proposals for AI legislation.</w:t>
      </w:r>
    </w:p>
    <w:p w14:paraId="74981A72" w14:textId="77777777" w:rsidR="009609FD" w:rsidRPr="0008686A" w:rsidRDefault="009609FD" w:rsidP="009609FD">
      <w:pPr>
        <w:rPr>
          <w:rStyle w:val="StyleUnderline"/>
        </w:rPr>
      </w:pPr>
      <w:r w:rsidRPr="005A1CA0">
        <w:rPr>
          <w:sz w:val="16"/>
        </w:rPr>
        <w:lastRenderedPageBreak/>
        <w:t xml:space="preserve">But dig deeper into the poll’s crosstabs and you see something all too familiar to American politics: </w:t>
      </w:r>
      <w:r w:rsidRPr="0008686A">
        <w:rPr>
          <w:rStyle w:val="StyleUnderline"/>
        </w:rPr>
        <w:t xml:space="preserve">Voters say they want bipartisan </w:t>
      </w:r>
      <w:proofErr w:type="gramStart"/>
      <w:r w:rsidRPr="0008686A">
        <w:rPr>
          <w:rStyle w:val="StyleUnderline"/>
        </w:rPr>
        <w:t>solutions, but</w:t>
      </w:r>
      <w:proofErr w:type="gramEnd"/>
      <w:r w:rsidRPr="0008686A">
        <w:rPr>
          <w:rStyle w:val="StyleUnderline"/>
        </w:rPr>
        <w:t xml:space="preserve"> have </w:t>
      </w:r>
      <w:r w:rsidRPr="0008686A">
        <w:rPr>
          <w:rStyle w:val="Emphasis"/>
        </w:rPr>
        <w:t>serious disagreements</w:t>
      </w:r>
      <w:r w:rsidRPr="0008686A">
        <w:rPr>
          <w:rStyle w:val="StyleUnderline"/>
        </w:rPr>
        <w:t xml:space="preserve"> about what should be done and why.</w:t>
      </w:r>
    </w:p>
    <w:p w14:paraId="0A3B7D48" w14:textId="77777777" w:rsidR="009609FD" w:rsidRPr="005A1CA0" w:rsidRDefault="009609FD" w:rsidP="009609FD">
      <w:pPr>
        <w:rPr>
          <w:sz w:val="16"/>
        </w:rPr>
      </w:pPr>
      <w:r w:rsidRPr="005A1CA0">
        <w:rPr>
          <w:sz w:val="16"/>
        </w:rPr>
        <w:t>A few of the key takeaways:</w:t>
      </w:r>
    </w:p>
    <w:p w14:paraId="2741DBFE" w14:textId="77777777" w:rsidR="009609FD" w:rsidRPr="005A1CA0" w:rsidRDefault="009609FD" w:rsidP="009609FD">
      <w:pPr>
        <w:rPr>
          <w:sz w:val="16"/>
        </w:rPr>
      </w:pPr>
      <w:r w:rsidRPr="0008686A">
        <w:rPr>
          <w:rStyle w:val="StyleUnderline"/>
        </w:rPr>
        <w:t xml:space="preserve">Political concern over AI tracks with </w:t>
      </w:r>
      <w:r w:rsidRPr="0008686A">
        <w:rPr>
          <w:rStyle w:val="Emphasis"/>
        </w:rPr>
        <w:t>education</w:t>
      </w:r>
      <w:r w:rsidRPr="005A1CA0">
        <w:rPr>
          <w:sz w:val="16"/>
        </w:rPr>
        <w:t>. When asked whether “a politician’s positions on artificial intelligence [will] be something you consider when voting in the 2024 Election,” 58 percent of college-educated voters said “yes” while 57 percent without a college degree said “no.” Likewise, while 85 percent of college-educated voters responded affirmatively that “As artificial intelligence develops, AI will become a more important political issue for me,” only 66 percent of non-college voters did.</w:t>
      </w:r>
    </w:p>
    <w:p w14:paraId="24A178E4" w14:textId="77777777" w:rsidR="009609FD" w:rsidRPr="005A1CA0" w:rsidRDefault="009609FD" w:rsidP="009609FD">
      <w:pPr>
        <w:rPr>
          <w:sz w:val="16"/>
        </w:rPr>
      </w:pPr>
      <w:r w:rsidRPr="0008686A">
        <w:rPr>
          <w:rStyle w:val="StyleUnderline"/>
        </w:rPr>
        <w:t>Similar splits emerge when it comes to specific proposals like “legislation that would establish a liability regime for consumer fraud committed using AI</w:t>
      </w:r>
      <w:r w:rsidRPr="005A1CA0">
        <w:rPr>
          <w:sz w:val="16"/>
        </w:rPr>
        <w:t>,” although both college and non-college graduates broadly agree that the government should be “doing more to regulate AI” — and more specifically that private companies should not be trusted to self-regulate.</w:t>
      </w:r>
    </w:p>
    <w:p w14:paraId="61A77F98" w14:textId="77777777" w:rsidR="009609FD" w:rsidRPr="005A1CA0" w:rsidRDefault="009609FD" w:rsidP="009609FD">
      <w:pPr>
        <w:rPr>
          <w:sz w:val="16"/>
        </w:rPr>
      </w:pPr>
      <w:r w:rsidRPr="005A1CA0">
        <w:rPr>
          <w:sz w:val="16"/>
        </w:rPr>
        <w:t xml:space="preserve">Overall, </w:t>
      </w:r>
      <w:r w:rsidRPr="0008686A">
        <w:rPr>
          <w:rStyle w:val="StyleUnderline"/>
        </w:rPr>
        <w:t>in keeping with the increasing reality of education as a proxy for partisanship, this strongly implies that Democrats are broadly more likely to respond supportively to proposals for AI regulation. Despite that</w:t>
      </w:r>
      <w:r w:rsidRPr="005A1CA0">
        <w:rPr>
          <w:sz w:val="16"/>
        </w:rPr>
        <w:t>…</w:t>
      </w:r>
    </w:p>
    <w:p w14:paraId="71D6CFF8" w14:textId="77777777" w:rsidR="009609FD" w:rsidRPr="005A1CA0" w:rsidRDefault="009609FD" w:rsidP="009609FD">
      <w:pPr>
        <w:rPr>
          <w:sz w:val="16"/>
        </w:rPr>
      </w:pPr>
      <w:r w:rsidRPr="005A1CA0">
        <w:rPr>
          <w:sz w:val="16"/>
        </w:rPr>
        <w:t>Democrats and younger voters are techno-optimists, more likely to say in this poll that AI will make the world better and specifically improve their lives.</w:t>
      </w:r>
    </w:p>
    <w:p w14:paraId="58F5508F" w14:textId="77777777" w:rsidR="009609FD" w:rsidRPr="005A1CA0" w:rsidRDefault="009609FD" w:rsidP="009609FD">
      <w:pPr>
        <w:rPr>
          <w:sz w:val="16"/>
        </w:rPr>
      </w:pPr>
      <w:r w:rsidRPr="005A1CA0">
        <w:rPr>
          <w:sz w:val="16"/>
        </w:rPr>
        <w:t>When asked whether advances in AI will be good or bad for “people like me,” 60 percent of respondents aged 18-44 and 66 percent of Democrats responded “good.” Asked the same question about “society generally,” Democrats responded in the affirmative by 64 percent while the 18-44 demographic was exactly split. (Despite their ambivalence on the latter question, 59 percent of 18-to-44-year-olds said AI would benefit “me personally.”)</w:t>
      </w:r>
    </w:p>
    <w:p w14:paraId="56205457" w14:textId="77777777" w:rsidR="009609FD" w:rsidRPr="005A1CA0" w:rsidRDefault="009609FD" w:rsidP="009609FD">
      <w:pPr>
        <w:rPr>
          <w:sz w:val="16"/>
        </w:rPr>
      </w:pPr>
      <w:r w:rsidRPr="005A1CA0">
        <w:rPr>
          <w:sz w:val="16"/>
        </w:rPr>
        <w:t>Young voters seem even less eager to regulate AI aggressively. Asked whether AI companies should self-regulate, 45 percent of the 18-44 demographic replied “yes,” 11 points higher than the age bracket above them. The youngest age bracket also reported significantly less support for “legislation that would establish a liability regime for consumer fraud committed using AI” and “legislation that creates protections for people who may face discrimination from AI models” than older respondents. That could imply, given younger voters’ normally heavy skew toward Democratic beliefs, that they simply aren’t as afraid of the technology as their older political peers.</w:t>
      </w:r>
    </w:p>
    <w:p w14:paraId="31507801" w14:textId="77777777" w:rsidR="009609FD" w:rsidRPr="005A1CA0" w:rsidRDefault="009609FD" w:rsidP="009609FD">
      <w:pPr>
        <w:rPr>
          <w:sz w:val="16"/>
        </w:rPr>
      </w:pPr>
      <w:r w:rsidRPr="005A1CA0">
        <w:rPr>
          <w:sz w:val="16"/>
        </w:rPr>
        <w:t>The partisan divide is faint, but it’s there. As one might imagine from the party of the free market (well, mostly, until very recently), Republicans are generally slightly less favorable toward regulating AI than their Democratic counterparts. But they also take an overall more skeptical view of the technology and its effect on society itself, with 58 percent of Republicans saying it would be bad for “people like me,” 63 percent saying it would be bad for “working class people” (compared with Democrats’ more optimistic 46 percent), and 66 percent saying it would be bad for “middle class people.” (Independents hew largely toward the middle on these issues, with the notable exception that they nearly match Republicans when it comes to their view of AI and the working class, with 59 percent saying it will be bad.)</w:t>
      </w:r>
    </w:p>
    <w:p w14:paraId="77189580" w14:textId="77777777" w:rsidR="009609FD" w:rsidRPr="005A1CA0" w:rsidRDefault="009609FD" w:rsidP="009609FD">
      <w:pPr>
        <w:rPr>
          <w:sz w:val="16"/>
        </w:rPr>
      </w:pPr>
      <w:r w:rsidRPr="005A1CA0">
        <w:rPr>
          <w:sz w:val="16"/>
        </w:rPr>
        <w:t xml:space="preserve">And what about, you know, the actual politicians? </w:t>
      </w:r>
      <w:r w:rsidRPr="0008686A">
        <w:rPr>
          <w:rStyle w:val="Emphasis"/>
        </w:rPr>
        <w:t>Asked who voters “trust most</w:t>
      </w:r>
      <w:r w:rsidRPr="0008686A">
        <w:rPr>
          <w:rStyle w:val="StyleUnderline"/>
        </w:rPr>
        <w:t>” on AI between President Joe Biden and former President Donald Trump, respondents split predictably among partisan lines with 25 percent of Democrats and 34 percent of Republicans still saying they’re “not sure.” Independents split almost evenly with 22 percent for Biden and 24 percent for Trump, with 49 percent still undecided</w:t>
      </w:r>
      <w:r w:rsidRPr="005A1CA0">
        <w:rPr>
          <w:sz w:val="16"/>
        </w:rPr>
        <w:t>.</w:t>
      </w:r>
    </w:p>
    <w:p w14:paraId="052C5939" w14:textId="77777777" w:rsidR="009609FD" w:rsidRDefault="009609FD" w:rsidP="009609FD">
      <w:pPr>
        <w:rPr>
          <w:sz w:val="16"/>
        </w:rPr>
      </w:pPr>
      <w:r w:rsidRPr="005A1CA0">
        <w:rPr>
          <w:sz w:val="16"/>
        </w:rPr>
        <w:t xml:space="preserve">AI isn’t likely to turn into a lightning-rod culture-war issue anytime soon. But if it does take on a greater partisan valence, as AIPI’s polling suggests is happening, it’ll inevitably be more difficult to have measured debates, or pass the bipartisan laws being floated in the Senate right </w:t>
      </w:r>
      <w:proofErr w:type="gramStart"/>
      <w:r w:rsidRPr="005A1CA0">
        <w:rPr>
          <w:sz w:val="16"/>
        </w:rPr>
        <w:t>now, or</w:t>
      </w:r>
      <w:proofErr w:type="gramEnd"/>
      <w:r w:rsidRPr="005A1CA0">
        <w:rPr>
          <w:sz w:val="16"/>
        </w:rPr>
        <w:t xml:space="preserve"> get Democratic Senate Majority Leader Chuck Schumer and Elon Musk to agree on something. In that world, AI might seem less like the next chapter in a feel-good story about Silicon Valley dynamism and more like another partisan football.</w:t>
      </w:r>
    </w:p>
    <w:p w14:paraId="4ED3AD14" w14:textId="55CDE17F" w:rsidR="00027805" w:rsidRDefault="00027805" w:rsidP="00027805">
      <w:pPr>
        <w:pStyle w:val="Heading3"/>
      </w:pPr>
      <w:r>
        <w:lastRenderedPageBreak/>
        <w:t>L---Journalism</w:t>
      </w:r>
    </w:p>
    <w:p w14:paraId="7FB4F12C" w14:textId="77777777" w:rsidR="00027805" w:rsidRDefault="00027805" w:rsidP="00027805">
      <w:pPr>
        <w:pStyle w:val="Heading4"/>
      </w:pPr>
      <w:r>
        <w:t>Empirics prove – Biden will distance himself from free press legislation</w:t>
      </w:r>
    </w:p>
    <w:p w14:paraId="5B952676" w14:textId="77777777" w:rsidR="00027805" w:rsidRPr="00EC6F56" w:rsidRDefault="00027805" w:rsidP="00027805">
      <w:r w:rsidRPr="004973D9">
        <w:rPr>
          <w:rStyle w:val="Style13ptBold"/>
        </w:rPr>
        <w:t>Gosztola, ’24.</w:t>
      </w:r>
      <w:r>
        <w:br/>
        <w:t xml:space="preserve">Kevin, managing editor for </w:t>
      </w:r>
      <w:proofErr w:type="spellStart"/>
      <w:r>
        <w:t>Shadowproof</w:t>
      </w:r>
      <w:proofErr w:type="spellEnd"/>
      <w:r>
        <w:t xml:space="preserve"> and host/contributor to The Dissenter, 4/7/24.  “</w:t>
      </w:r>
      <w:r w:rsidRPr="00EC6F56">
        <w:t xml:space="preserve">Biden Administration Won't Say Whether They Support Federal Shield Law </w:t>
      </w:r>
      <w:proofErr w:type="gramStart"/>
      <w:r w:rsidRPr="00EC6F56">
        <w:t>For</w:t>
      </w:r>
      <w:proofErr w:type="gramEnd"/>
      <w:r w:rsidRPr="00EC6F56">
        <w:t xml:space="preserve"> Journalists</w:t>
      </w:r>
      <w:r>
        <w:t>.”</w:t>
      </w:r>
      <w:r>
        <w:br/>
      </w:r>
      <w:r w:rsidRPr="00EC6F56">
        <w:t>https://thedissenter.org/biden-white-house-wont-say-whether-backs-press-act/</w:t>
      </w:r>
    </w:p>
    <w:p w14:paraId="03F151EA" w14:textId="77777777" w:rsidR="00027805" w:rsidRDefault="00027805" w:rsidP="00027805">
      <w:r w:rsidRPr="004973D9">
        <w:rPr>
          <w:rStyle w:val="StyleUnderline"/>
        </w:rPr>
        <w:t>The White House has refused to say whether President Joe Biden supports a federal shield law for journalists</w:t>
      </w:r>
      <w:r>
        <w:t xml:space="preserve"> that would protect them from having to reveal their confidential sources. </w:t>
      </w:r>
    </w:p>
    <w:p w14:paraId="5BE037B4" w14:textId="77777777" w:rsidR="00027805" w:rsidRDefault="00027805" w:rsidP="00027805">
      <w:r>
        <w:t>In January, the Protect Reporters from Exploitative State Spying Act, or the PRESS Act, passed in the United States House of Representatives.</w:t>
      </w:r>
    </w:p>
    <w:p w14:paraId="43C5C8FC" w14:textId="77777777" w:rsidR="00027805" w:rsidRDefault="00027805" w:rsidP="00027805">
      <w:r>
        <w:t>The legislation would “prohibit the federal government from compelling journalists and providers of telecommunications services to provide information identifying a source or any other record obtained or created by journalists in the course of their work,” according to a House Judiciary Committee report.</w:t>
      </w:r>
    </w:p>
    <w:p w14:paraId="15BC4829" w14:textId="77777777" w:rsidR="00027805" w:rsidRDefault="00027805" w:rsidP="00027805">
      <w:r>
        <w:t xml:space="preserve">Several U.S. news media organizations, like the New York Times and the Washington Post, support the proposed shield law. A coalition of civil liberties, human rights, and press freedom organizations led by the Freedom of the Press Foundation (FPF) have also backed the legislation. </w:t>
      </w:r>
    </w:p>
    <w:p w14:paraId="732913D9" w14:textId="77777777" w:rsidR="00027805" w:rsidRDefault="00027805" w:rsidP="00027805">
      <w:r>
        <w:t>During a White House press briefing on April 4, Steven Nelson of the New York Post asked White House Press Secretary Karine Jean-Pierre about press freedom, including the Espionage Act case against WikiLeaks founder Julian Assange.</w:t>
      </w:r>
    </w:p>
    <w:p w14:paraId="09EB6C90" w14:textId="77777777" w:rsidR="00027805" w:rsidRDefault="00027805" w:rsidP="00027805">
      <w:r>
        <w:t>“Our government appears to be closer to potentially extraditing Julian Assange. Press freedom groups say that the case threatens to criminalize our profession,” Nelson declared. “So, I’m wondering what the White House’s thinking is regarding that matter and the potential threat to press freedom.”</w:t>
      </w:r>
    </w:p>
    <w:p w14:paraId="27B08630" w14:textId="77777777" w:rsidR="00027805" w:rsidRDefault="00027805" w:rsidP="00027805">
      <w:r>
        <w:t>“And does the White House have a stance on the pending federal press shield legislation that passed the House and that Senator [Chuck] Schumer told me he hopes reaches President [Joe] Biden’s desk this year?”</w:t>
      </w:r>
    </w:p>
    <w:p w14:paraId="3A18A9EB" w14:textId="77777777" w:rsidR="00027805" w:rsidRDefault="00027805" w:rsidP="00027805">
      <w:r>
        <w:t>While focused on dodging the part of the question involving Assange, Pierre responded, “You’re talking about the PRESS Act, more specifically?” Then she went on to offer a platitude, as she is paid to do.</w:t>
      </w:r>
    </w:p>
    <w:p w14:paraId="5F3B64FA" w14:textId="77777777" w:rsidR="00027805" w:rsidRDefault="00027805" w:rsidP="00027805">
      <w:r>
        <w:t>"Look, and I said this—I’ve said this many times. I said this last week—where journalism is not a crime. We’ve been very clear about that,” Pierre stated.</w:t>
      </w:r>
    </w:p>
    <w:p w14:paraId="049DA50A" w14:textId="77777777" w:rsidR="00027805" w:rsidRDefault="00027805" w:rsidP="00027805">
      <w:r>
        <w:t xml:space="preserve">Pierre also said that she had not reviewed the PRESS Act and “would have to talk” to the White House’s Office of Legislative Affairs to speak about “that particular legislation.” </w:t>
      </w:r>
    </w:p>
    <w:p w14:paraId="2ED1186C" w14:textId="77777777" w:rsidR="00027805" w:rsidRDefault="00027805" w:rsidP="00027805">
      <w:r>
        <w:t xml:space="preserve">Back in March, Nelson asked the White House to comment on the PRESS Act. As Nelson, no spokespeople immediately responded to “The Post’s request for comment on Biden’s position on the bill.” </w:t>
      </w:r>
    </w:p>
    <w:p w14:paraId="26A2AC05" w14:textId="77777777" w:rsidR="00027805" w:rsidRDefault="00027805" w:rsidP="00027805">
      <w:r>
        <w:t>Nelson asked Pierre again. “Before moving on, just to confirm. No stance yet on the PRESS Act that you’re aware of? And the Assange matter—is there a concern about that and its implications?”</w:t>
      </w:r>
    </w:p>
    <w:p w14:paraId="49AE0BEA" w14:textId="77777777" w:rsidR="00027805" w:rsidRDefault="00027805" w:rsidP="00027805">
      <w:r>
        <w:t xml:space="preserve">“I don’t have much more to share besides what I just laid out here. So, I’ll just leave it as what I just stated to you,” Pierre replied. </w:t>
      </w:r>
    </w:p>
    <w:p w14:paraId="350BF084" w14:textId="77777777" w:rsidR="00027805" w:rsidRDefault="00027805" w:rsidP="00027805">
      <w:r>
        <w:t xml:space="preserve">Nelson quickly mentioned that Assange has been in </w:t>
      </w:r>
      <w:proofErr w:type="spellStart"/>
      <w:r>
        <w:t>Belmarsh</w:t>
      </w:r>
      <w:proofErr w:type="spellEnd"/>
      <w:r>
        <w:t xml:space="preserve"> prison for five years, however, Pierre moved on to another question. </w:t>
      </w:r>
    </w:p>
    <w:p w14:paraId="2616CFFF" w14:textId="77777777" w:rsidR="00027805" w:rsidRDefault="00027805" w:rsidP="00027805">
      <w:r>
        <w:t xml:space="preserve">Democratic Senate Majority Leader Chuck Schumer told Nelson in early March that he was “hopeful” that the PRESS Act would pass in 2024. </w:t>
      </w:r>
    </w:p>
    <w:p w14:paraId="54362D85" w14:textId="77777777" w:rsidR="00027805" w:rsidRDefault="00027805" w:rsidP="00027805">
      <w:r>
        <w:t xml:space="preserve">He said that he would have to talk to some of his Senate colleagues about the legislation, but that he believed “this bill could pass with bipartisan support.” </w:t>
      </w:r>
    </w:p>
    <w:p w14:paraId="3D7D36E3" w14:textId="77777777" w:rsidR="00027805" w:rsidRDefault="00027805" w:rsidP="00027805">
      <w:r>
        <w:t>“I’ve always been a supporter of the shield law. I was one of the authors of the original shield law,” Schumer added.</w:t>
      </w:r>
    </w:p>
    <w:p w14:paraId="07AF67B4" w14:textId="77777777" w:rsidR="00027805" w:rsidRPr="004973D9" w:rsidRDefault="00027805" w:rsidP="00027805">
      <w:r w:rsidRPr="004973D9">
        <w:rPr>
          <w:rStyle w:val="StyleUnderline"/>
        </w:rPr>
        <w:t>It is astonishing that the Biden administration would be so cagey</w:t>
      </w:r>
      <w:r>
        <w:t xml:space="preserve"> when the Democratic Senate majority leader has said that he hopes to pass the federal shield law. The fact that </w:t>
      </w:r>
      <w:r w:rsidRPr="004973D9">
        <w:rPr>
          <w:rStyle w:val="StyleUnderline"/>
        </w:rPr>
        <w:t xml:space="preserve">the White House is avoiding the question of whether U.S. journalists </w:t>
      </w:r>
      <w:r w:rsidRPr="004973D9">
        <w:rPr>
          <w:rStyle w:val="StyleUnderline"/>
        </w:rPr>
        <w:lastRenderedPageBreak/>
        <w:t>deserve protection suggests that administration officials may not support the bill.</w:t>
      </w:r>
      <w:r>
        <w:t xml:space="preserve"> </w:t>
      </w:r>
    </w:p>
    <w:p w14:paraId="72117EE6" w14:textId="77777777" w:rsidR="00027805" w:rsidRPr="00027805" w:rsidRDefault="00027805" w:rsidP="00027805"/>
    <w:bookmarkEnd w:id="2"/>
    <w:p w14:paraId="692503BC" w14:textId="77777777" w:rsidR="00606987" w:rsidRDefault="00606987" w:rsidP="00606987">
      <w:pPr>
        <w:pStyle w:val="Heading3"/>
      </w:pPr>
      <w:r>
        <w:lastRenderedPageBreak/>
        <w:t>L---Big Tech</w:t>
      </w:r>
    </w:p>
    <w:p w14:paraId="4C0D2BAC" w14:textId="77777777" w:rsidR="00606987" w:rsidRPr="00D64510" w:rsidRDefault="00606987" w:rsidP="00606987">
      <w:pPr>
        <w:pStyle w:val="Heading4"/>
      </w:pPr>
      <w:r>
        <w:t>Big Tech will pour money into swing states to punish Biden for the plan.</w:t>
      </w:r>
    </w:p>
    <w:p w14:paraId="3051404C" w14:textId="77777777" w:rsidR="00606987" w:rsidRDefault="00606987" w:rsidP="00606987">
      <w:r>
        <w:t xml:space="preserve">Steven </w:t>
      </w:r>
      <w:r w:rsidRPr="00D64510">
        <w:rPr>
          <w:rStyle w:val="Style13ptBold"/>
        </w:rPr>
        <w:t>Pearlstein</w:t>
      </w:r>
      <w:r>
        <w:t xml:space="preserve"> 7/6/</w:t>
      </w:r>
      <w:r w:rsidRPr="00D64510">
        <w:rPr>
          <w:rStyle w:val="Style13ptBold"/>
        </w:rPr>
        <w:t>23</w:t>
      </w:r>
      <w:r>
        <w:t xml:space="preserve"> Robinson Professor of Public Affairs at George Mason University. He was previously a business and economics columnist at The Post, winning the Pulitzer Prize for Commentary in 2008. “Opinion  Here’s the inside story of how Congress failed to rein in Big Tech” https://www.washingtonpost.com/opinions/2023/07/06/congress-facebook-google-amazon-apple-regulation-failure/</w:t>
      </w:r>
    </w:p>
    <w:p w14:paraId="381C8325" w14:textId="77777777" w:rsidR="00606987" w:rsidRPr="00D64510" w:rsidRDefault="00606987" w:rsidP="00606987">
      <w:pPr>
        <w:rPr>
          <w:sz w:val="16"/>
        </w:rPr>
      </w:pPr>
      <w:r w:rsidRPr="00D64510">
        <w:rPr>
          <w:sz w:val="16"/>
        </w:rPr>
        <w:t xml:space="preserve">It took a marathon, 29-hour session in June 2021 for </w:t>
      </w:r>
      <w:r w:rsidRPr="00D64510">
        <w:rPr>
          <w:rStyle w:val="StyleUnderline"/>
        </w:rPr>
        <w:t xml:space="preserve">the full House Judiciary Committee to approve a package of six </w:t>
      </w:r>
      <w:r w:rsidRPr="00B82A59">
        <w:rPr>
          <w:rStyle w:val="StyleUnderline"/>
          <w:highlight w:val="cyan"/>
        </w:rPr>
        <w:t>bills aimed at regulating Big Tech</w:t>
      </w:r>
      <w:r w:rsidRPr="00D64510">
        <w:rPr>
          <w:sz w:val="16"/>
        </w:rPr>
        <w:t xml:space="preserve">. </w:t>
      </w:r>
      <w:r w:rsidRPr="00D64510">
        <w:rPr>
          <w:rStyle w:val="StyleUnderline"/>
        </w:rPr>
        <w:t>One would have barred Google, Amazon and Apple from steering or requiring customers to use their products</w:t>
      </w:r>
      <w:r w:rsidRPr="00D64510">
        <w:rPr>
          <w:sz w:val="16"/>
        </w:rPr>
        <w:t xml:space="preserve"> and services rather than those of competitors. </w:t>
      </w:r>
      <w:r w:rsidRPr="00D64510">
        <w:rPr>
          <w:rStyle w:val="StyleUnderline"/>
        </w:rPr>
        <w:t>Another would have limited how Google and Facebook monetize the data they collect from users</w:t>
      </w:r>
      <w:r w:rsidRPr="00D64510">
        <w:rPr>
          <w:sz w:val="16"/>
        </w:rPr>
        <w:t xml:space="preserve"> to earn revenue from advertisers. And another would have </w:t>
      </w:r>
      <w:r w:rsidRPr="00D64510">
        <w:rPr>
          <w:rStyle w:val="StyleUnderline"/>
        </w:rPr>
        <w:t>prevented tech giants from buying up nascent competitors</w:t>
      </w:r>
      <w:r w:rsidRPr="00D64510">
        <w:rPr>
          <w:sz w:val="16"/>
        </w:rPr>
        <w:t>, as Facebook did with Instagram and Google with Waze and YouTube. And if those efforts proved insufficient to prevent the tech giants from using their dominance in one market to win dominance in related markets, courts would be authorized to break them up.</w:t>
      </w:r>
    </w:p>
    <w:p w14:paraId="38DFEC9F" w14:textId="77777777" w:rsidR="00606987" w:rsidRPr="00D64510" w:rsidRDefault="00606987" w:rsidP="00606987">
      <w:pPr>
        <w:rPr>
          <w:sz w:val="16"/>
        </w:rPr>
      </w:pPr>
      <w:r w:rsidRPr="00D64510">
        <w:rPr>
          <w:sz w:val="16"/>
        </w:rPr>
        <w:t xml:space="preserve">Yet while each of those bills were approved by bipartisan majorities that spanned the ideological spectrum from Democrat Pramila Jayapal (Wash.) on the left to Republican Matt Gaetz (Fla.) on the right, Buck and </w:t>
      </w:r>
      <w:proofErr w:type="spellStart"/>
      <w:r w:rsidRPr="00D64510">
        <w:rPr>
          <w:sz w:val="16"/>
        </w:rPr>
        <w:t>Cicilline</w:t>
      </w:r>
      <w:proofErr w:type="spellEnd"/>
      <w:r w:rsidRPr="00D64510">
        <w:rPr>
          <w:sz w:val="16"/>
        </w:rPr>
        <w:t xml:space="preserve"> were already running into resistance.</w:t>
      </w:r>
    </w:p>
    <w:p w14:paraId="018562DD" w14:textId="77777777" w:rsidR="00606987" w:rsidRPr="00D64510" w:rsidRDefault="00606987" w:rsidP="00606987">
      <w:pPr>
        <w:rPr>
          <w:sz w:val="16"/>
        </w:rPr>
      </w:pPr>
      <w:r w:rsidRPr="00D64510">
        <w:rPr>
          <w:sz w:val="16"/>
        </w:rPr>
        <w:t xml:space="preserve">In the weeks leading up to the committee markup, Democrats from northern California mounted a campaign to convince their San Francisco colleague, then-Speaker Nancy Pelosi, to delay the vote. Over the years, Pelosi had raised tens of millions of dollars from tech company executives. As significant, one of her closest friends in the House was Rep. Zoe Lofgren (Calif.), a senior Democrat on the Judiciary Committee whose district includes much of Silicon Valley. At Pelosi’s request, </w:t>
      </w:r>
      <w:proofErr w:type="spellStart"/>
      <w:r w:rsidRPr="00D64510">
        <w:rPr>
          <w:sz w:val="16"/>
        </w:rPr>
        <w:t>Cicilline</w:t>
      </w:r>
      <w:proofErr w:type="spellEnd"/>
      <w:r w:rsidRPr="00D64510">
        <w:rPr>
          <w:sz w:val="16"/>
        </w:rPr>
        <w:t xml:space="preserve"> said he agreed to delay the vote for a week and accepted several changes to the bills proposed by Lofgren and industry executives. But in the end, the speaker stuck by her promise to let the committee do its work — and the bills were approved over bitter objections from Lofgren and several of her California colleagues.</w:t>
      </w:r>
    </w:p>
    <w:p w14:paraId="752E5641" w14:textId="77777777" w:rsidR="00606987" w:rsidRPr="00D64510" w:rsidRDefault="00606987" w:rsidP="00606987">
      <w:pPr>
        <w:rPr>
          <w:sz w:val="16"/>
        </w:rPr>
      </w:pPr>
      <w:r w:rsidRPr="00D64510">
        <w:rPr>
          <w:sz w:val="16"/>
        </w:rPr>
        <w:t xml:space="preserve">Republicans were also backing away. Whatever bipartisan good will there was when the investigation was launched in 2019 had evaporated as Democrats moved toward impeaching President Donald Trump later that year. To lead the defense of the president, Republicans had named Jim Jordan as ranking member on the House Judiciary Committee, a partisan pit bull who rarely passes up an opportunity to stoke the blood feud with Democrats. Jordan wasted no time in declaring that the only Republican interest in regulating Big Tech was to stop the censorship of conservative views and voices — an issue that Buck and </w:t>
      </w:r>
      <w:proofErr w:type="spellStart"/>
      <w:r w:rsidRPr="00D64510">
        <w:rPr>
          <w:sz w:val="16"/>
        </w:rPr>
        <w:t>Cicilline</w:t>
      </w:r>
      <w:proofErr w:type="spellEnd"/>
      <w:r w:rsidRPr="00D64510">
        <w:rPr>
          <w:sz w:val="16"/>
        </w:rPr>
        <w:t xml:space="preserve"> had deliberately sidestepped in crafting their bipartisan package. Over the ensuing months, Republicans who voted for the bills began to back off, telling Buck they had been warned they could lose their seats on the committee if they didn’t.</w:t>
      </w:r>
    </w:p>
    <w:p w14:paraId="0DAFEEA2" w14:textId="77777777" w:rsidR="00606987" w:rsidRPr="00D64510" w:rsidRDefault="00606987" w:rsidP="00606987">
      <w:pPr>
        <w:rPr>
          <w:sz w:val="16"/>
        </w:rPr>
      </w:pPr>
      <w:r w:rsidRPr="00D64510">
        <w:rPr>
          <w:sz w:val="16"/>
        </w:rPr>
        <w:t xml:space="preserve">By the summer of 2021, Pelosi had also come to see the effort as a threat to the Democratic unity she considered vital to the more important task of pushing through the rest of President Biden’s ambitious agenda. Despite her earlier promise to bring the package before the full House, </w:t>
      </w:r>
      <w:r w:rsidRPr="00B82A59">
        <w:rPr>
          <w:rStyle w:val="StyleUnderline"/>
          <w:highlight w:val="cyan"/>
        </w:rPr>
        <w:t>Pelosi</w:t>
      </w:r>
      <w:r w:rsidRPr="00D64510">
        <w:rPr>
          <w:sz w:val="16"/>
        </w:rPr>
        <w:t xml:space="preserve"> and her lieutenants told </w:t>
      </w:r>
      <w:proofErr w:type="spellStart"/>
      <w:r w:rsidRPr="00D64510">
        <w:rPr>
          <w:sz w:val="16"/>
        </w:rPr>
        <w:t>Cicilline</w:t>
      </w:r>
      <w:proofErr w:type="spellEnd"/>
      <w:r w:rsidRPr="00D64510">
        <w:rPr>
          <w:sz w:val="16"/>
        </w:rPr>
        <w:t xml:space="preserve"> they doubted he and Buck could deliver the necessary Republican votes to make up for the Democrats from tech-heavy districts inclined to vote against it. They were also </w:t>
      </w:r>
      <w:r w:rsidRPr="00B82A59">
        <w:rPr>
          <w:rStyle w:val="StyleUnderline"/>
          <w:highlight w:val="cyan"/>
        </w:rPr>
        <w:t>reluctant</w:t>
      </w:r>
      <w:r w:rsidRPr="004C037D">
        <w:rPr>
          <w:rStyle w:val="StyleUnderline"/>
        </w:rPr>
        <w:t xml:space="preserve"> </w:t>
      </w:r>
      <w:r w:rsidRPr="00B82A59">
        <w:rPr>
          <w:rStyle w:val="StyleUnderline"/>
          <w:highlight w:val="cyan"/>
        </w:rPr>
        <w:t>to make Dem</w:t>
      </w:r>
      <w:r w:rsidRPr="004C037D">
        <w:rPr>
          <w:rStyle w:val="StyleUnderline"/>
        </w:rPr>
        <w:t>ocrat</w:t>
      </w:r>
      <w:r w:rsidRPr="00B82A59">
        <w:rPr>
          <w:rStyle w:val="StyleUnderline"/>
          <w:highlight w:val="cyan"/>
        </w:rPr>
        <w:t>s</w:t>
      </w:r>
      <w:r w:rsidRPr="004C037D">
        <w:rPr>
          <w:rStyle w:val="StyleUnderline"/>
        </w:rPr>
        <w:t xml:space="preserve"> </w:t>
      </w:r>
      <w:r w:rsidRPr="00B82A59">
        <w:rPr>
          <w:rStyle w:val="StyleUnderline"/>
          <w:highlight w:val="cyan"/>
        </w:rPr>
        <w:t xml:space="preserve">take </w:t>
      </w:r>
      <w:r w:rsidRPr="00B82A59">
        <w:rPr>
          <w:rStyle w:val="Emphasis"/>
          <w:highlight w:val="cyan"/>
        </w:rPr>
        <w:t>politically risky votes</w:t>
      </w:r>
      <w:r w:rsidRPr="00D64510">
        <w:rPr>
          <w:sz w:val="16"/>
        </w:rPr>
        <w:t xml:space="preserve"> — ones </w:t>
      </w:r>
      <w:r w:rsidRPr="00B82A59">
        <w:rPr>
          <w:rStyle w:val="StyleUnderline"/>
          <w:highlight w:val="cyan"/>
        </w:rPr>
        <w:t xml:space="preserve">that could invite industry </w:t>
      </w:r>
      <w:r w:rsidRPr="00B82A59">
        <w:rPr>
          <w:rStyle w:val="Emphasis"/>
          <w:highlight w:val="cyan"/>
        </w:rPr>
        <w:t>attack ads</w:t>
      </w:r>
      <w:r w:rsidRPr="00B82A59">
        <w:rPr>
          <w:rStyle w:val="StyleUnderline"/>
          <w:highlight w:val="cyan"/>
        </w:rPr>
        <w:t xml:space="preserve"> and </w:t>
      </w:r>
      <w:r w:rsidRPr="00B82A59">
        <w:rPr>
          <w:rStyle w:val="Emphasis"/>
          <w:highlight w:val="cyan"/>
        </w:rPr>
        <w:t>hamper fundraising</w:t>
      </w:r>
      <w:r w:rsidRPr="00D64510">
        <w:rPr>
          <w:sz w:val="16"/>
        </w:rPr>
        <w:t xml:space="preserve"> — until the package had been passed in some form by the Senate.</w:t>
      </w:r>
    </w:p>
    <w:p w14:paraId="316274F9" w14:textId="77777777" w:rsidR="00606987" w:rsidRPr="004C037D" w:rsidRDefault="00606987" w:rsidP="00606987">
      <w:pPr>
        <w:rPr>
          <w:rStyle w:val="Emphasis"/>
        </w:rPr>
      </w:pPr>
      <w:r w:rsidRPr="00D64510">
        <w:rPr>
          <w:sz w:val="16"/>
        </w:rPr>
        <w:t xml:space="preserve">Suddenly, </w:t>
      </w:r>
      <w:proofErr w:type="spellStart"/>
      <w:r w:rsidRPr="00D64510">
        <w:rPr>
          <w:sz w:val="16"/>
        </w:rPr>
        <w:t>Cicilline</w:t>
      </w:r>
      <w:proofErr w:type="spellEnd"/>
      <w:r w:rsidRPr="00D64510">
        <w:rPr>
          <w:sz w:val="16"/>
        </w:rPr>
        <w:t xml:space="preserve"> and Buck were face to face with the paradox at the root of congressional dysfunction: On most issues, </w:t>
      </w:r>
      <w:r w:rsidRPr="00B82A59">
        <w:rPr>
          <w:rStyle w:val="StyleUnderline"/>
          <w:highlight w:val="cyan"/>
        </w:rPr>
        <w:t>both</w:t>
      </w:r>
      <w:r w:rsidRPr="004C037D">
        <w:rPr>
          <w:rStyle w:val="StyleUnderline"/>
        </w:rPr>
        <w:t xml:space="preserve"> </w:t>
      </w:r>
      <w:r w:rsidRPr="00B82A59">
        <w:rPr>
          <w:rStyle w:val="StyleUnderline"/>
          <w:highlight w:val="cyan"/>
        </w:rPr>
        <w:t>parties</w:t>
      </w:r>
      <w:r w:rsidRPr="004C037D">
        <w:rPr>
          <w:rStyle w:val="StyleUnderline"/>
        </w:rPr>
        <w:t xml:space="preserve"> </w:t>
      </w:r>
      <w:r w:rsidRPr="00B82A59">
        <w:rPr>
          <w:rStyle w:val="Emphasis"/>
          <w:highlight w:val="cyan"/>
        </w:rPr>
        <w:t>prefer gridlock</w:t>
      </w:r>
      <w:r w:rsidRPr="00D64510">
        <w:rPr>
          <w:sz w:val="16"/>
        </w:rPr>
        <w:t xml:space="preserve"> </w:t>
      </w:r>
      <w:r w:rsidRPr="004C037D">
        <w:rPr>
          <w:rStyle w:val="StyleUnderline"/>
        </w:rPr>
        <w:t xml:space="preserve">because both believe it </w:t>
      </w:r>
      <w:r w:rsidRPr="00B82A59">
        <w:rPr>
          <w:rStyle w:val="Emphasis"/>
          <w:highlight w:val="cyan"/>
        </w:rPr>
        <w:t>reduces the risk of losing the next election.</w:t>
      </w:r>
    </w:p>
    <w:p w14:paraId="292E502C" w14:textId="77777777" w:rsidR="00606987" w:rsidRPr="00D64510" w:rsidRDefault="00606987" w:rsidP="00606987">
      <w:pPr>
        <w:rPr>
          <w:sz w:val="16"/>
        </w:rPr>
      </w:pPr>
      <w:r w:rsidRPr="00D64510">
        <w:rPr>
          <w:sz w:val="16"/>
        </w:rPr>
        <w:t>One of the original motivations behind the Progressive era antitrust law was to prevent monopolists from using their outsize profits to buy political influence and turn a democracy into a plutocracy. More than a century later, that dynamic was very much in play as the Senate’s Judiciary Committee met early in 2022 to consider how far it would go in regulating Big Tech.</w:t>
      </w:r>
    </w:p>
    <w:p w14:paraId="70C6680C" w14:textId="77777777" w:rsidR="00606987" w:rsidRPr="00D64510" w:rsidRDefault="00606987" w:rsidP="00606987">
      <w:pPr>
        <w:rPr>
          <w:sz w:val="16"/>
        </w:rPr>
      </w:pPr>
      <w:r w:rsidRPr="00D64510">
        <w:rPr>
          <w:sz w:val="16"/>
        </w:rPr>
        <w:t>Leading the charge was Amy Klobuchar of Minnesota, the Democratic chair of the antitrust subcommittee who had just published a 600-page book (including 200 pages of footnotes) on this history of antitrust. Klobuchar had recruited to the cause the committee’s ranking Republican, Charles E. Grassley of Iowa, neither a lawyer nor, at age 88, much of a techie, but who channels the prairie populist fear of corporate power. Other co-sponsors ranged from progressive Democrats such as Richard Blumenthal (Conn.) and Cory Booker (N.J.) to hard-right Republicans such as Mike Lee (Utah), Josh Hawley (Mo.) and Ted Cruz (Tex.). As in the House, their reasons for taking on Big Tech rarely overlapped.</w:t>
      </w:r>
    </w:p>
    <w:p w14:paraId="069279D1" w14:textId="77777777" w:rsidR="00606987" w:rsidRPr="00D64510" w:rsidRDefault="00606987" w:rsidP="00606987">
      <w:pPr>
        <w:rPr>
          <w:sz w:val="16"/>
        </w:rPr>
      </w:pPr>
      <w:r w:rsidRPr="00D64510">
        <w:rPr>
          <w:sz w:val="16"/>
        </w:rPr>
        <w:lastRenderedPageBreak/>
        <w:t>In the months leading up to the committee vote, the industry had deployed a small army of lobbyists and industry-funded trade associations and think tanks to derail the antitrust bills in the Senate. Early on, Klobuchar and Grassley agreed to set aside the most controversial of the House bills authorizing judges to break up companies if their self-dealing proved unavoidable. Also set aside was the bill preventing firms from buying start-ups that might one day challenge their dominance. Instead of outright prohibition of certain business practices, regulators and courts would have to show that competitive harms outweighed consumer benefits. The right of customers and competitors to file private antitrust suits was eliminated.</w:t>
      </w:r>
    </w:p>
    <w:p w14:paraId="3C57F84E" w14:textId="77777777" w:rsidR="00606987" w:rsidRPr="00D64510" w:rsidRDefault="00606987" w:rsidP="00606987">
      <w:pPr>
        <w:rPr>
          <w:sz w:val="16"/>
        </w:rPr>
      </w:pPr>
      <w:r w:rsidRPr="00B82A59">
        <w:rPr>
          <w:rStyle w:val="Emphasis"/>
          <w:highlight w:val="cyan"/>
        </w:rPr>
        <w:t>Given the amount of money at stake</w:t>
      </w:r>
      <w:r w:rsidRPr="00D64510">
        <w:rPr>
          <w:sz w:val="16"/>
        </w:rPr>
        <w:t xml:space="preserve">, however, it soon became clear that </w:t>
      </w:r>
      <w:r w:rsidRPr="00B82A59">
        <w:rPr>
          <w:rStyle w:val="Emphasis"/>
          <w:highlight w:val="cyan"/>
        </w:rPr>
        <w:t>no</w:t>
      </w:r>
      <w:r w:rsidRPr="00D64510">
        <w:rPr>
          <w:sz w:val="16"/>
        </w:rPr>
        <w:t xml:space="preserve"> amount of </w:t>
      </w:r>
      <w:r w:rsidRPr="00B82A59">
        <w:rPr>
          <w:rStyle w:val="Emphasis"/>
          <w:highlight w:val="cyan"/>
        </w:rPr>
        <w:t>compromise</w:t>
      </w:r>
      <w:r w:rsidRPr="00B82A59">
        <w:rPr>
          <w:sz w:val="16"/>
          <w:highlight w:val="cyan"/>
        </w:rPr>
        <w:t xml:space="preserve"> </w:t>
      </w:r>
      <w:r w:rsidRPr="00B82A59">
        <w:rPr>
          <w:rStyle w:val="StyleUnderline"/>
          <w:highlight w:val="cyan"/>
        </w:rPr>
        <w:t xml:space="preserve">was ever going to satisfy the </w:t>
      </w:r>
      <w:r w:rsidRPr="00B82A59">
        <w:rPr>
          <w:rStyle w:val="Emphasis"/>
          <w:highlight w:val="cyan"/>
        </w:rPr>
        <w:t>tech firms</w:t>
      </w:r>
      <w:r w:rsidRPr="004C037D">
        <w:rPr>
          <w:rStyle w:val="StyleUnderline"/>
        </w:rPr>
        <w:t>,</w:t>
      </w:r>
      <w:r w:rsidRPr="00D64510">
        <w:rPr>
          <w:sz w:val="16"/>
        </w:rPr>
        <w:t xml:space="preserve"> whose lobbyists redoubled their efforts to sow seeds of doubt in the minds of senators who had come out in favor of the bills.</w:t>
      </w:r>
    </w:p>
    <w:p w14:paraId="15DD96B7" w14:textId="77777777" w:rsidR="00606987" w:rsidRPr="00D64510" w:rsidRDefault="00606987" w:rsidP="00606987">
      <w:pPr>
        <w:rPr>
          <w:sz w:val="16"/>
        </w:rPr>
      </w:pPr>
      <w:r w:rsidRPr="00D64510">
        <w:rPr>
          <w:sz w:val="16"/>
        </w:rPr>
        <w:t>Senators with an interest in privacy and security, for example, received warnings from the likes of James R. Clapper, the former director of national intelligence, and Leon E. Panetta, a former defense secretary, that allowing users to download apps from unapproved sites would make phones and computers vulnerable to hackers and cyberattacks.</w:t>
      </w:r>
    </w:p>
    <w:p w14:paraId="70EB9DCE" w14:textId="77777777" w:rsidR="00606987" w:rsidRPr="00D64510" w:rsidRDefault="00606987" w:rsidP="00606987">
      <w:pPr>
        <w:rPr>
          <w:sz w:val="16"/>
        </w:rPr>
      </w:pPr>
      <w:r w:rsidRPr="00D64510">
        <w:rPr>
          <w:sz w:val="16"/>
        </w:rPr>
        <w:t>Senators who worried about economic competitiveness were pitched on the idea that restraining the growth and profits of the world’s most successful companies would disrupt the innovative ecosystem, undermine patent protections and jeopardize America’s tech dominance.</w:t>
      </w:r>
    </w:p>
    <w:p w14:paraId="1A11D1F0" w14:textId="77777777" w:rsidR="00606987" w:rsidRPr="00D64510" w:rsidRDefault="00606987" w:rsidP="00606987">
      <w:pPr>
        <w:rPr>
          <w:sz w:val="16"/>
        </w:rPr>
      </w:pPr>
      <w:r w:rsidRPr="00D64510">
        <w:rPr>
          <w:sz w:val="16"/>
        </w:rPr>
        <w:t>Conservative Republicans were warned about the broad new powers that would be handed over to liberal-leaning government bureaucrats to micromanage a rapidly changing industry, while progressive Democrats were warned that social media networks and search engines would lose the ability to remove dangerous or offensive content or block disinformation campaigns by right-wing conspiracists and foreign adversaries.</w:t>
      </w:r>
    </w:p>
    <w:p w14:paraId="38AF9F75" w14:textId="77777777" w:rsidR="00606987" w:rsidRPr="004C037D" w:rsidRDefault="00606987" w:rsidP="00606987">
      <w:pPr>
        <w:rPr>
          <w:rStyle w:val="StyleUnderline"/>
        </w:rPr>
      </w:pPr>
      <w:r w:rsidRPr="00D64510">
        <w:rPr>
          <w:sz w:val="16"/>
        </w:rPr>
        <w:t xml:space="preserve">And all </w:t>
      </w:r>
      <w:r w:rsidRPr="00B82A59">
        <w:rPr>
          <w:rStyle w:val="StyleUnderline"/>
          <w:highlight w:val="cyan"/>
        </w:rPr>
        <w:t>senators</w:t>
      </w:r>
      <w:r w:rsidRPr="004C037D">
        <w:rPr>
          <w:rStyle w:val="StyleUnderline"/>
        </w:rPr>
        <w:t xml:space="preserve"> </w:t>
      </w:r>
      <w:r w:rsidRPr="00B82A59">
        <w:rPr>
          <w:rStyle w:val="StyleUnderline"/>
          <w:highlight w:val="cyan"/>
        </w:rPr>
        <w:t>were made to understand</w:t>
      </w:r>
      <w:r w:rsidRPr="004C037D">
        <w:rPr>
          <w:rStyle w:val="StyleUnderline"/>
        </w:rPr>
        <w:t xml:space="preserve"> </w:t>
      </w:r>
      <w:r w:rsidRPr="00B82A59">
        <w:rPr>
          <w:rStyle w:val="StyleUnderline"/>
          <w:highlight w:val="cyan"/>
        </w:rPr>
        <w:t xml:space="preserve">there would be an </w:t>
      </w:r>
      <w:r w:rsidRPr="00B82A59">
        <w:rPr>
          <w:rStyle w:val="Emphasis"/>
          <w:highlight w:val="cyan"/>
        </w:rPr>
        <w:t>avalanche of voter backlash</w:t>
      </w:r>
      <w:r w:rsidRPr="004C037D">
        <w:rPr>
          <w:rStyle w:val="StyleUnderline"/>
        </w:rPr>
        <w:t xml:space="preserve"> </w:t>
      </w:r>
      <w:r w:rsidRPr="00B82A59">
        <w:rPr>
          <w:rStyle w:val="StyleUnderline"/>
          <w:highlight w:val="cyan"/>
        </w:rPr>
        <w:t xml:space="preserve">once </w:t>
      </w:r>
      <w:r w:rsidRPr="00B82A59">
        <w:rPr>
          <w:rStyle w:val="Emphasis"/>
          <w:highlight w:val="cyan"/>
        </w:rPr>
        <w:t>millions</w:t>
      </w:r>
      <w:r w:rsidRPr="004C037D">
        <w:rPr>
          <w:rStyle w:val="StyleUnderline"/>
        </w:rPr>
        <w:t xml:space="preserve"> of consumers </w:t>
      </w:r>
      <w:r w:rsidRPr="00B82A59">
        <w:rPr>
          <w:rStyle w:val="StyleUnderline"/>
          <w:highlight w:val="cyan"/>
        </w:rPr>
        <w:t>were scared into believing</w:t>
      </w:r>
      <w:r w:rsidRPr="004C037D">
        <w:rPr>
          <w:rStyle w:val="StyleUnderline"/>
        </w:rPr>
        <w:t xml:space="preserve"> </w:t>
      </w:r>
      <w:r w:rsidRPr="00B82A59">
        <w:rPr>
          <w:rStyle w:val="StyleUnderline"/>
          <w:highlight w:val="cyan"/>
        </w:rPr>
        <w:t>they might lose access</w:t>
      </w:r>
      <w:r w:rsidRPr="004C037D">
        <w:rPr>
          <w:rStyle w:val="StyleUnderline"/>
        </w:rPr>
        <w:t xml:space="preserve"> </w:t>
      </w:r>
      <w:r w:rsidRPr="00B82A59">
        <w:rPr>
          <w:rStyle w:val="StyleUnderline"/>
          <w:highlight w:val="cyan"/>
        </w:rPr>
        <w:t xml:space="preserve">to </w:t>
      </w:r>
      <w:r w:rsidRPr="00B82A59">
        <w:rPr>
          <w:rStyle w:val="Emphasis"/>
          <w:highlight w:val="cyan"/>
        </w:rPr>
        <w:t>Prime</w:t>
      </w:r>
      <w:r w:rsidRPr="00B82A59">
        <w:rPr>
          <w:rStyle w:val="StyleUnderline"/>
          <w:highlight w:val="cyan"/>
        </w:rPr>
        <w:t xml:space="preserve">, </w:t>
      </w:r>
      <w:r w:rsidRPr="00B82A59">
        <w:rPr>
          <w:rStyle w:val="Emphasis"/>
          <w:highlight w:val="cyan"/>
        </w:rPr>
        <w:t>Google</w:t>
      </w:r>
      <w:r w:rsidRPr="004C037D">
        <w:rPr>
          <w:rStyle w:val="Emphasis"/>
        </w:rPr>
        <w:t xml:space="preserve"> Maps</w:t>
      </w:r>
      <w:r w:rsidRPr="004C037D">
        <w:rPr>
          <w:rStyle w:val="StyleUnderline"/>
        </w:rPr>
        <w:t xml:space="preserve"> </w:t>
      </w:r>
      <w:r w:rsidRPr="00B82A59">
        <w:rPr>
          <w:rStyle w:val="StyleUnderline"/>
          <w:highlight w:val="cyan"/>
        </w:rPr>
        <w:t>and the</w:t>
      </w:r>
      <w:r w:rsidRPr="004C037D">
        <w:rPr>
          <w:rStyle w:val="StyleUnderline"/>
        </w:rPr>
        <w:t xml:space="preserve"> Apple </w:t>
      </w:r>
      <w:r w:rsidRPr="00B82A59">
        <w:rPr>
          <w:rStyle w:val="Emphasis"/>
          <w:highlight w:val="cyan"/>
        </w:rPr>
        <w:t>app store</w:t>
      </w:r>
      <w:r w:rsidRPr="004C037D">
        <w:rPr>
          <w:rStyle w:val="StyleUnderline"/>
        </w:rPr>
        <w:t>.</w:t>
      </w:r>
    </w:p>
    <w:p w14:paraId="448518FB" w14:textId="77777777" w:rsidR="00606987" w:rsidRPr="00D64510" w:rsidRDefault="00606987" w:rsidP="00606987">
      <w:pPr>
        <w:rPr>
          <w:sz w:val="16"/>
        </w:rPr>
      </w:pPr>
      <w:r w:rsidRPr="00D64510">
        <w:rPr>
          <w:sz w:val="16"/>
        </w:rPr>
        <w:t xml:space="preserve">The </w:t>
      </w:r>
      <w:r w:rsidRPr="004C037D">
        <w:rPr>
          <w:rStyle w:val="StyleUnderline"/>
        </w:rPr>
        <w:t xml:space="preserve">industry </w:t>
      </w:r>
      <w:r w:rsidRPr="00B82A59">
        <w:rPr>
          <w:rStyle w:val="StyleUnderline"/>
          <w:highlight w:val="cyan"/>
        </w:rPr>
        <w:t xml:space="preserve">talking points </w:t>
      </w:r>
      <w:r w:rsidRPr="00D64510">
        <w:rPr>
          <w:rStyle w:val="StyleUnderline"/>
        </w:rPr>
        <w:t xml:space="preserve">ranged from </w:t>
      </w:r>
      <w:r w:rsidRPr="00B82A59">
        <w:rPr>
          <w:rStyle w:val="Emphasis"/>
          <w:highlight w:val="cyan"/>
        </w:rPr>
        <w:t>badly exaggerated</w:t>
      </w:r>
      <w:r w:rsidRPr="004C037D">
        <w:rPr>
          <w:rStyle w:val="StyleUnderline"/>
        </w:rPr>
        <w:t xml:space="preserve"> to </w:t>
      </w:r>
      <w:r w:rsidRPr="004C037D">
        <w:rPr>
          <w:rStyle w:val="Emphasis"/>
        </w:rPr>
        <w:t>utterly specious</w:t>
      </w:r>
      <w:r w:rsidRPr="004C037D">
        <w:rPr>
          <w:rStyle w:val="StyleUnderline"/>
        </w:rPr>
        <w:t>,</w:t>
      </w:r>
      <w:r w:rsidRPr="00D64510">
        <w:rPr>
          <w:sz w:val="16"/>
        </w:rPr>
        <w:t xml:space="preserve"> </w:t>
      </w:r>
      <w:r w:rsidRPr="00B82A59">
        <w:rPr>
          <w:rStyle w:val="StyleUnderline"/>
          <w:highlight w:val="cyan"/>
        </w:rPr>
        <w:t xml:space="preserve">flagrantly </w:t>
      </w:r>
      <w:r w:rsidRPr="00B82A59">
        <w:rPr>
          <w:rStyle w:val="Emphasis"/>
          <w:highlight w:val="cyan"/>
        </w:rPr>
        <w:t>mischaracterizing</w:t>
      </w:r>
      <w:r w:rsidRPr="004C037D">
        <w:rPr>
          <w:rStyle w:val="Emphasis"/>
        </w:rPr>
        <w:t xml:space="preserve"> the </w:t>
      </w:r>
      <w:r w:rsidRPr="00B82A59">
        <w:rPr>
          <w:rStyle w:val="Emphasis"/>
          <w:highlight w:val="cyan"/>
        </w:rPr>
        <w:t>proposals</w:t>
      </w:r>
      <w:r w:rsidRPr="004C037D">
        <w:rPr>
          <w:rStyle w:val="StyleUnderline"/>
        </w:rPr>
        <w:t xml:space="preserve"> while </w:t>
      </w:r>
      <w:r w:rsidRPr="004C037D">
        <w:rPr>
          <w:rStyle w:val="Emphasis"/>
        </w:rPr>
        <w:t>ignoring</w:t>
      </w:r>
      <w:r w:rsidRPr="004C037D">
        <w:rPr>
          <w:rStyle w:val="StyleUnderline"/>
        </w:rPr>
        <w:t xml:space="preserve"> the </w:t>
      </w:r>
      <w:r w:rsidRPr="004C037D">
        <w:rPr>
          <w:rStyle w:val="Emphasis"/>
        </w:rPr>
        <w:t>changes</w:t>
      </w:r>
      <w:r w:rsidRPr="004C037D">
        <w:rPr>
          <w:rStyle w:val="StyleUnderline"/>
        </w:rPr>
        <w:t xml:space="preserve"> already made to accommodate industry complaints.</w:t>
      </w:r>
      <w:r w:rsidRPr="00D64510">
        <w:rPr>
          <w:sz w:val="16"/>
        </w:rPr>
        <w:t xml:space="preserve"> What all these arguments had in common was that they rested on the premise that regulators and judges were incapable of figuring out whether a business practice would cause significant harm to competition — a premise undermined by more a century of antitrust enforcement. But in offering such arguments, the lobbyists were aware of the old K Street wisdom that those opposing legislation don’t have to prove they are right — all they need to do is create enough doubt to convince risk-averse legislators to put off a decision.</w:t>
      </w:r>
    </w:p>
    <w:p w14:paraId="411C27FB" w14:textId="77777777" w:rsidR="00606987" w:rsidRPr="00D64510" w:rsidRDefault="00606987" w:rsidP="00606987">
      <w:pPr>
        <w:rPr>
          <w:sz w:val="16"/>
        </w:rPr>
      </w:pPr>
      <w:r w:rsidRPr="00D64510">
        <w:rPr>
          <w:sz w:val="16"/>
        </w:rPr>
        <w:t>When the 22 members of the full Senate Judiciary Committee met to vote on the trimmed-down package in the first weeks of 2022, the result was tellingly ambiguous. While the two most significant bills were approved by lopsided bipartisan majorities, many of those voting in favor took pains to declare they still had serious concerns with the bills. To win their votes, Klobuchar had to promise to continue working with them on additional changes before the bills were brought to the Senate floor.</w:t>
      </w:r>
    </w:p>
    <w:p w14:paraId="70369701" w14:textId="77777777" w:rsidR="00606987" w:rsidRPr="00D64510" w:rsidRDefault="00606987" w:rsidP="00606987">
      <w:pPr>
        <w:rPr>
          <w:sz w:val="16"/>
        </w:rPr>
      </w:pPr>
      <w:r w:rsidRPr="00D64510">
        <w:rPr>
          <w:sz w:val="16"/>
        </w:rPr>
        <w:t>That’s not the way it’s supposed to work. Thirty years ago, a committee “markup” was the moment when committee members and staff would sit around a table, roll up their sleeves and work through the politics and the substance so that a sound and politically viable bill could be put before the other members of the Senate, who generally relied on their expertise and recommendations. But in today’s Senate that rarely happens.</w:t>
      </w:r>
    </w:p>
    <w:p w14:paraId="794C04DC" w14:textId="77777777" w:rsidR="00606987" w:rsidRPr="00D64510" w:rsidRDefault="00606987" w:rsidP="00606987">
      <w:pPr>
        <w:rPr>
          <w:sz w:val="16"/>
        </w:rPr>
      </w:pPr>
      <w:r w:rsidRPr="00D64510">
        <w:rPr>
          <w:sz w:val="16"/>
        </w:rPr>
        <w:t xml:space="preserve">One reason is that committees have become unwieldy. Previously, each senator served on only one major and one minor committee — a limitation that allowed them to develop a familiarity with issues, and with each other, and made it more likely that some consensus might be reached. But beginning in the 1990s, Senate leaders began doling out extra assignments to win support from members who saw the added assignments </w:t>
      </w:r>
      <w:proofErr w:type="gramStart"/>
      <w:r w:rsidRPr="00D64510">
        <w:rPr>
          <w:sz w:val="16"/>
        </w:rPr>
        <w:t>as a way to</w:t>
      </w:r>
      <w:proofErr w:type="gramEnd"/>
      <w:r w:rsidRPr="00D64510">
        <w:rPr>
          <w:sz w:val="16"/>
        </w:rPr>
        <w:t xml:space="preserve"> enhance their stature and raise campaign funds from a wider array of special interest groups. As a result, senators now typically serve on three and sometimes four committees, and any number of subcommittees, making it nearly impossible for them to sit through an entire hearing or a multiday markup, let alone develop much expertise or relationships with other members. The average committee now has a quarter of the entire 100-member Senate as members, with Finance and Commerce at 27 and Appropriations with 29. All of this has had the perverse effect of reducing the power and relevance of committees and the influence of individual members.</w:t>
      </w:r>
    </w:p>
    <w:p w14:paraId="746363BB" w14:textId="77777777" w:rsidR="00606987" w:rsidRPr="00D64510" w:rsidRDefault="00606987" w:rsidP="00606987">
      <w:pPr>
        <w:rPr>
          <w:sz w:val="16"/>
        </w:rPr>
      </w:pPr>
      <w:r w:rsidRPr="00D64510">
        <w:rPr>
          <w:sz w:val="16"/>
        </w:rPr>
        <w:t>And so it was that the Senate Judiciary Committee came to advance major bills regulating one of the country’s most important industries without first coming to agreement on what exactly should be in them. Democrats on the committee were eager to be seen championing an issue of keen interest to young, progressive voters. Republicans were eager to be seen channeling right-wing anger over censorship. And few wanted to disappoint Klobuchar, who had invested much time and political capital in the issue and didn’t take well to being challenged. Absent a policy consensus, the easiest thing for all of them was to kick the can down the road and leave it for later — or, more likely, for party leaders — to make the tough decisions and compromises.</w:t>
      </w:r>
    </w:p>
    <w:p w14:paraId="23F5E7DC" w14:textId="77777777" w:rsidR="00606987" w:rsidRPr="004C037D" w:rsidRDefault="00606987" w:rsidP="00606987">
      <w:pPr>
        <w:rPr>
          <w:rStyle w:val="StyleUnderline"/>
        </w:rPr>
      </w:pPr>
      <w:r w:rsidRPr="00D64510">
        <w:rPr>
          <w:sz w:val="16"/>
        </w:rPr>
        <w:t xml:space="preserve">The </w:t>
      </w:r>
      <w:r w:rsidRPr="00B82A59">
        <w:rPr>
          <w:rStyle w:val="StyleUnderline"/>
          <w:highlight w:val="cyan"/>
        </w:rPr>
        <w:t>TV ads began appearing in</w:t>
      </w:r>
      <w:r w:rsidRPr="00D64510">
        <w:rPr>
          <w:sz w:val="16"/>
        </w:rPr>
        <w:t xml:space="preserve"> the spring of 2022 in </w:t>
      </w:r>
      <w:r w:rsidRPr="00B82A59">
        <w:rPr>
          <w:rStyle w:val="StyleUnderline"/>
          <w:highlight w:val="cyan"/>
        </w:rPr>
        <w:t xml:space="preserve">states with </w:t>
      </w:r>
      <w:r w:rsidRPr="00B82A59">
        <w:rPr>
          <w:rStyle w:val="Emphasis"/>
          <w:highlight w:val="cyan"/>
        </w:rPr>
        <w:t>contested Senate races</w:t>
      </w:r>
      <w:r w:rsidRPr="00D64510">
        <w:rPr>
          <w:sz w:val="16"/>
        </w:rPr>
        <w:t xml:space="preserve">. They were sponsored by front groups such as </w:t>
      </w:r>
      <w:proofErr w:type="spellStart"/>
      <w:r w:rsidRPr="00D64510">
        <w:rPr>
          <w:sz w:val="16"/>
        </w:rPr>
        <w:t>NetChoice</w:t>
      </w:r>
      <w:proofErr w:type="spellEnd"/>
      <w:r w:rsidRPr="00D64510">
        <w:rPr>
          <w:sz w:val="16"/>
        </w:rPr>
        <w:t xml:space="preserve">, the America Edge Project, the App Security Project and the Chamber of Progress, along with more traditional business groups. </w:t>
      </w:r>
      <w:r w:rsidRPr="00B82A59">
        <w:rPr>
          <w:rStyle w:val="StyleUnderline"/>
          <w:highlight w:val="cyan"/>
        </w:rPr>
        <w:t>They warned</w:t>
      </w:r>
      <w:r w:rsidRPr="004C037D">
        <w:rPr>
          <w:rStyle w:val="StyleUnderline"/>
        </w:rPr>
        <w:t xml:space="preserve"> that </w:t>
      </w:r>
      <w:r w:rsidRPr="00B82A59">
        <w:rPr>
          <w:rStyle w:val="StyleUnderline"/>
          <w:highlight w:val="cyan"/>
        </w:rPr>
        <w:t>Congress was about to “</w:t>
      </w:r>
      <w:r w:rsidRPr="00B82A59">
        <w:rPr>
          <w:rStyle w:val="Emphasis"/>
          <w:highlight w:val="cyan"/>
        </w:rPr>
        <w:t>break the internet</w:t>
      </w:r>
      <w:r w:rsidRPr="004C037D">
        <w:rPr>
          <w:rStyle w:val="StyleUnderline"/>
        </w:rPr>
        <w:t xml:space="preserve">,” </w:t>
      </w:r>
      <w:r w:rsidRPr="00B82A59">
        <w:rPr>
          <w:rStyle w:val="StyleUnderline"/>
          <w:highlight w:val="cyan"/>
        </w:rPr>
        <w:t>end</w:t>
      </w:r>
      <w:r w:rsidRPr="004C037D">
        <w:rPr>
          <w:rStyle w:val="StyleUnderline"/>
        </w:rPr>
        <w:t xml:space="preserve"> “guaranteed </w:t>
      </w:r>
      <w:r w:rsidRPr="00B82A59">
        <w:rPr>
          <w:rStyle w:val="Emphasis"/>
          <w:highlight w:val="cyan"/>
        </w:rPr>
        <w:t>two-day delivery</w:t>
      </w:r>
      <w:r w:rsidRPr="004C037D">
        <w:rPr>
          <w:rStyle w:val="Emphasis"/>
        </w:rPr>
        <w:t>,</w:t>
      </w:r>
      <w:r w:rsidRPr="004C037D">
        <w:rPr>
          <w:rStyle w:val="StyleUnderline"/>
        </w:rPr>
        <w:t xml:space="preserve">” </w:t>
      </w:r>
      <w:r w:rsidRPr="00D64510">
        <w:rPr>
          <w:rStyle w:val="StyleUnderline"/>
        </w:rPr>
        <w:lastRenderedPageBreak/>
        <w:t>prevent</w:t>
      </w:r>
      <w:r w:rsidRPr="004C037D">
        <w:rPr>
          <w:rStyle w:val="StyleUnderline"/>
        </w:rPr>
        <w:t xml:space="preserve"> you from easily accessing your favorite apps </w:t>
      </w:r>
      <w:r w:rsidRPr="00B82A59">
        <w:rPr>
          <w:rStyle w:val="StyleUnderline"/>
          <w:highlight w:val="cyan"/>
        </w:rPr>
        <w:t>and “</w:t>
      </w:r>
      <w:r w:rsidRPr="00B82A59">
        <w:rPr>
          <w:rStyle w:val="Emphasis"/>
          <w:highlight w:val="cyan"/>
        </w:rPr>
        <w:t>make us less safe</w:t>
      </w:r>
      <w:r w:rsidRPr="004C037D">
        <w:rPr>
          <w:rStyle w:val="StyleUnderline"/>
        </w:rPr>
        <w:t xml:space="preserve">.” By one estimate, the </w:t>
      </w:r>
      <w:r w:rsidRPr="00B82A59">
        <w:rPr>
          <w:rStyle w:val="StyleUnderline"/>
          <w:highlight w:val="cyan"/>
        </w:rPr>
        <w:t xml:space="preserve">companies spent </w:t>
      </w:r>
      <w:r w:rsidRPr="00B82A59">
        <w:rPr>
          <w:rStyle w:val="Emphasis"/>
          <w:highlight w:val="cyan"/>
        </w:rPr>
        <w:t>$130 million for TV ads</w:t>
      </w:r>
      <w:r w:rsidRPr="004C037D">
        <w:rPr>
          <w:rStyle w:val="StyleUnderline"/>
        </w:rPr>
        <w:t xml:space="preserve"> to </w:t>
      </w:r>
      <w:r w:rsidRPr="004C037D">
        <w:rPr>
          <w:rStyle w:val="Emphasis"/>
        </w:rPr>
        <w:t>turn the public against regulating Big Tech</w:t>
      </w:r>
      <w:r w:rsidRPr="004C037D">
        <w:rPr>
          <w:rStyle w:val="StyleUnderline"/>
        </w:rPr>
        <w:t>.</w:t>
      </w:r>
    </w:p>
    <w:p w14:paraId="2BCC9E31" w14:textId="77777777" w:rsidR="00606987" w:rsidRDefault="00606987" w:rsidP="00606987">
      <w:pPr>
        <w:rPr>
          <w:sz w:val="16"/>
        </w:rPr>
      </w:pPr>
      <w:r w:rsidRPr="00D64510">
        <w:rPr>
          <w:sz w:val="16"/>
        </w:rPr>
        <w:t>It would be hard to overstate the corrupting effect that such “dark money” has had on the legislative process. Now that the arms race for regulated and reported contributions has played out to a draw, the real competition is for the unlimited sums that billionaires and corporations can funnel into individual House or Senate races through “independent” nonprofits and super PACs that have no obligation to disclose the source of their funds. Significantly, much of that dark money is raised or funneled to campaigns by party leaders who have used it to enhance their own power — including the power to decide which legislation is put to a vote in the House and Senate.</w:t>
      </w:r>
    </w:p>
    <w:p w14:paraId="63DD8B46" w14:textId="77777777" w:rsidR="00606987" w:rsidRDefault="00606987" w:rsidP="00606987">
      <w:pPr>
        <w:rPr>
          <w:rStyle w:val="StyleUnderline"/>
        </w:rPr>
      </w:pPr>
    </w:p>
    <w:p w14:paraId="68DA8AA4" w14:textId="014AB418" w:rsidR="002B7E51" w:rsidRDefault="002B7E51" w:rsidP="002B7E51">
      <w:pPr>
        <w:pStyle w:val="Heading3"/>
      </w:pPr>
      <w:r>
        <w:lastRenderedPageBreak/>
        <w:t>L---Econ</w:t>
      </w:r>
    </w:p>
    <w:p w14:paraId="2305A3CD" w14:textId="77777777" w:rsidR="002B7E51" w:rsidRDefault="002B7E51" w:rsidP="002B7E51">
      <w:pPr>
        <w:pStyle w:val="Heading4"/>
      </w:pPr>
      <w:r>
        <w:t>Trump will use the economy to win back the suburbs.</w:t>
      </w:r>
    </w:p>
    <w:p w14:paraId="2A69AA5E" w14:textId="77777777" w:rsidR="002B7E51" w:rsidRPr="00697EE3" w:rsidRDefault="002B7E51" w:rsidP="002B7E51">
      <w:r w:rsidRPr="00697EE3">
        <w:rPr>
          <w:rStyle w:val="Style13ptBold"/>
        </w:rPr>
        <w:t>Axelrod '1/22</w:t>
      </w:r>
      <w:r>
        <w:t xml:space="preserve"> [Tal; 1/22/24; "Will Trump win back some of the suburbs? Republicans insist they see opportunity in Biden rematch;" https://abcnews.go.com/Politics/trump-win-back-suburbs-republicans-insist-opportunity-biden/story?id=106483942]</w:t>
      </w:r>
    </w:p>
    <w:p w14:paraId="32B9A926" w14:textId="77777777" w:rsidR="002B7E51" w:rsidRPr="008B7289" w:rsidRDefault="002B7E51" w:rsidP="002B7E51">
      <w:pPr>
        <w:rPr>
          <w:sz w:val="16"/>
        </w:rPr>
      </w:pPr>
      <w:r w:rsidRPr="008B7289">
        <w:rPr>
          <w:sz w:val="16"/>
        </w:rPr>
        <w:t xml:space="preserve">"If you look at '20, </w:t>
      </w:r>
      <w:r w:rsidRPr="008B7289">
        <w:rPr>
          <w:rStyle w:val="StyleUnderline"/>
        </w:rPr>
        <w:t>the swing voters in '20 that decided to pull the lever for Biden and not for Trump</w:t>
      </w:r>
      <w:r w:rsidRPr="008B7289">
        <w:rPr>
          <w:sz w:val="16"/>
        </w:rPr>
        <w:t xml:space="preserve">, they </w:t>
      </w:r>
      <w:r w:rsidRPr="008B7289">
        <w:rPr>
          <w:rStyle w:val="StyleUnderline"/>
        </w:rPr>
        <w:t>were thinking much more with their hearts than they were with their heads or with their wallets</w:t>
      </w:r>
      <w:r w:rsidRPr="008B7289">
        <w:rPr>
          <w:sz w:val="16"/>
        </w:rPr>
        <w:t>," Blizzard added. "</w:t>
      </w:r>
      <w:r w:rsidRPr="008B7289">
        <w:rPr>
          <w:rStyle w:val="StyleUnderline"/>
        </w:rPr>
        <w:t>And I think now as you head into '24,</w:t>
      </w:r>
      <w:r w:rsidRPr="008B7289">
        <w:rPr>
          <w:sz w:val="16"/>
        </w:rPr>
        <w:t xml:space="preserve"> I think </w:t>
      </w:r>
      <w:r w:rsidRPr="008B7289">
        <w:rPr>
          <w:rStyle w:val="Emphasis"/>
        </w:rPr>
        <w:t>a lot of those voters are now thinking with their heads and with their wallets."</w:t>
      </w:r>
    </w:p>
    <w:p w14:paraId="179AD7D8" w14:textId="77777777" w:rsidR="002B7E51" w:rsidRPr="008B7289" w:rsidRDefault="002B7E51" w:rsidP="002B7E51">
      <w:pPr>
        <w:rPr>
          <w:sz w:val="16"/>
        </w:rPr>
      </w:pPr>
      <w:r w:rsidRPr="008B7289">
        <w:rPr>
          <w:sz w:val="16"/>
        </w:rPr>
        <w:t>Even some of the 49% of Iowa Republicans who rejected Trump in the caucuses last week are expected to find their way home to their party's nominee come November, strategists said.</w:t>
      </w:r>
    </w:p>
    <w:p w14:paraId="2A57466C" w14:textId="77777777" w:rsidR="002B7E51" w:rsidRPr="008B7289" w:rsidRDefault="002B7E51" w:rsidP="002B7E51">
      <w:pPr>
        <w:rPr>
          <w:sz w:val="16"/>
        </w:rPr>
      </w:pPr>
      <w:r w:rsidRPr="008B7289">
        <w:rPr>
          <w:sz w:val="16"/>
        </w:rPr>
        <w:t>"It's a binary choice ... and I can't imagine many choosing Biden," said Terry Sullivan, a GOP strategist who worked on Rubio's 2016 campaign.</w:t>
      </w:r>
    </w:p>
    <w:p w14:paraId="7135659D" w14:textId="77777777" w:rsidR="002B7E51" w:rsidRPr="008B7289" w:rsidRDefault="002B7E51" w:rsidP="002B7E51">
      <w:pPr>
        <w:rPr>
          <w:sz w:val="16"/>
        </w:rPr>
      </w:pPr>
      <w:r w:rsidRPr="008B7289">
        <w:rPr>
          <w:sz w:val="16"/>
        </w:rPr>
        <w:t xml:space="preserve">Nonpartisan pollster Mike Noble noted some </w:t>
      </w:r>
      <w:r w:rsidRPr="008B7289">
        <w:rPr>
          <w:rStyle w:val="StyleUnderline"/>
        </w:rPr>
        <w:t>suburbanites could choose Trump due to economic "pain points</w:t>
      </w:r>
      <w:r w:rsidRPr="008B7289">
        <w:rPr>
          <w:sz w:val="16"/>
        </w:rPr>
        <w:t>."</w:t>
      </w:r>
    </w:p>
    <w:p w14:paraId="288823B5" w14:textId="77777777" w:rsidR="002B7E51" w:rsidRPr="008B7289" w:rsidRDefault="002B7E51" w:rsidP="002B7E51">
      <w:pPr>
        <w:rPr>
          <w:sz w:val="16"/>
        </w:rPr>
      </w:pPr>
      <w:r w:rsidRPr="008B7289">
        <w:rPr>
          <w:sz w:val="16"/>
        </w:rPr>
        <w:t>"</w:t>
      </w:r>
      <w:r w:rsidRPr="008B7289">
        <w:rPr>
          <w:rStyle w:val="StyleUnderline"/>
        </w:rPr>
        <w:t>Certain people think it's unfathomable that they would vote for Trump, and I have to always explain to them is that it's not that they're voting for it, it's that they have realistically an A/B choice</w:t>
      </w:r>
      <w:r w:rsidRPr="008B7289">
        <w:rPr>
          <w:sz w:val="16"/>
        </w:rPr>
        <w:t xml:space="preserve">. And of the A/B choice, it's kind of saying, 'Hey, would you like anthrax or Ebola?' And it's like, both are </w:t>
      </w:r>
      <w:proofErr w:type="gramStart"/>
      <w:r w:rsidRPr="008B7289">
        <w:rPr>
          <w:sz w:val="16"/>
        </w:rPr>
        <w:t>pretty crappy</w:t>
      </w:r>
      <w:proofErr w:type="gramEnd"/>
      <w:r w:rsidRPr="008B7289">
        <w:rPr>
          <w:sz w:val="16"/>
        </w:rPr>
        <w:t>, but they got to pick one," Noble said.</w:t>
      </w:r>
    </w:p>
    <w:p w14:paraId="09CEB159" w14:textId="77777777" w:rsidR="002B7E51" w:rsidRDefault="002B7E51" w:rsidP="002B7E51">
      <w:pPr>
        <w:pStyle w:val="Heading4"/>
      </w:pPr>
      <w:r>
        <w:t>Biden will use the strength of the economy to propel himself to victory.</w:t>
      </w:r>
    </w:p>
    <w:p w14:paraId="59764799" w14:textId="77777777" w:rsidR="002B7E51" w:rsidRPr="00E96DBA" w:rsidRDefault="002B7E51" w:rsidP="002B7E51">
      <w:r w:rsidRPr="001A1AE1">
        <w:rPr>
          <w:rStyle w:val="Style13ptBold"/>
        </w:rPr>
        <w:t>Reuters '1/24</w:t>
      </w:r>
      <w:r>
        <w:t xml:space="preserve"> [1/24/24; "How Biden Plans to Fight Trump in 2024, Hoping for a Repeat Win;" https://www.usnews.com/news/top-news/articles/2024-01-24/how-biden-plans-to-fight-trump-in-2024-hoping-for-a-repeat-win]</w:t>
      </w:r>
    </w:p>
    <w:p w14:paraId="29A58F20" w14:textId="77777777" w:rsidR="002B7E51" w:rsidRPr="008B7289" w:rsidRDefault="002B7E51" w:rsidP="002B7E51">
      <w:pPr>
        <w:rPr>
          <w:rStyle w:val="StyleUnderline"/>
        </w:rPr>
      </w:pPr>
      <w:r w:rsidRPr="008B7289">
        <w:rPr>
          <w:sz w:val="16"/>
        </w:rPr>
        <w:t xml:space="preserve">Facing complaints from some Democrats that the campaign was unfocused, </w:t>
      </w:r>
      <w:r w:rsidRPr="008B7289">
        <w:rPr>
          <w:rStyle w:val="StyleUnderline"/>
        </w:rPr>
        <w:t>Biden's team has added election veterans.</w:t>
      </w:r>
    </w:p>
    <w:p w14:paraId="4F709099" w14:textId="77777777" w:rsidR="002B7E51" w:rsidRPr="008B7289" w:rsidRDefault="002B7E51" w:rsidP="002B7E51">
      <w:pPr>
        <w:rPr>
          <w:sz w:val="16"/>
        </w:rPr>
      </w:pPr>
      <w:r w:rsidRPr="008B7289">
        <w:rPr>
          <w:sz w:val="16"/>
        </w:rPr>
        <w:t xml:space="preserve">Earlier this month, White House infrastructure coordinator and former New Orleans Mayor Mitch Landrieu became national co-chair of the campaign and a Democratic presidential campaign veteran, Dan </w:t>
      </w:r>
      <w:proofErr w:type="spellStart"/>
      <w:r w:rsidRPr="008B7289">
        <w:rPr>
          <w:sz w:val="16"/>
        </w:rPr>
        <w:t>Kanninen</w:t>
      </w:r>
      <w:proofErr w:type="spellEnd"/>
      <w:r w:rsidRPr="008B7289">
        <w:rPr>
          <w:sz w:val="16"/>
        </w:rPr>
        <w:t>, came on to run efforts in the battleground states that are hotly contested because they can swing either to Republicans or Democrats.</w:t>
      </w:r>
    </w:p>
    <w:p w14:paraId="2C680C7C" w14:textId="77777777" w:rsidR="002B7E51" w:rsidRPr="008B7289" w:rsidRDefault="002B7E51" w:rsidP="002B7E51">
      <w:pPr>
        <w:rPr>
          <w:sz w:val="16"/>
        </w:rPr>
      </w:pPr>
      <w:r w:rsidRPr="008B7289">
        <w:rPr>
          <w:sz w:val="16"/>
        </w:rPr>
        <w:t xml:space="preserve">On Tuesday, the campaign pulled in White House deputy chief of staff Jen O'Malley Dillon and senior adviser Mike Donilon, </w:t>
      </w:r>
      <w:proofErr w:type="gramStart"/>
      <w:r w:rsidRPr="008B7289">
        <w:rPr>
          <w:sz w:val="16"/>
        </w:rPr>
        <w:t>both of them</w:t>
      </w:r>
      <w:proofErr w:type="gramEnd"/>
      <w:r w:rsidRPr="008B7289">
        <w:rPr>
          <w:sz w:val="16"/>
        </w:rPr>
        <w:t xml:space="preserve"> veterans who are regarded as having successfully piloted Biden's 2020 campaign.</w:t>
      </w:r>
    </w:p>
    <w:p w14:paraId="2EB3AECA" w14:textId="77777777" w:rsidR="002B7E51" w:rsidRPr="008B7289" w:rsidRDefault="002B7E51" w:rsidP="002B7E51">
      <w:pPr>
        <w:rPr>
          <w:rStyle w:val="StyleUnderline"/>
        </w:rPr>
      </w:pPr>
      <w:r w:rsidRPr="008B7289">
        <w:rPr>
          <w:rStyle w:val="StyleUnderline"/>
        </w:rPr>
        <w:t>Biden and</w:t>
      </w:r>
      <w:r w:rsidRPr="008B7289">
        <w:rPr>
          <w:sz w:val="16"/>
        </w:rPr>
        <w:t xml:space="preserve"> Vice President Kamala </w:t>
      </w:r>
      <w:r w:rsidRPr="008B7289">
        <w:rPr>
          <w:rStyle w:val="StyleUnderline"/>
        </w:rPr>
        <w:t>Harris</w:t>
      </w:r>
      <w:r w:rsidRPr="008B7289">
        <w:rPr>
          <w:sz w:val="16"/>
        </w:rPr>
        <w:t xml:space="preserve"> in coming weeks </w:t>
      </w:r>
      <w:r w:rsidRPr="008B7289">
        <w:rPr>
          <w:rStyle w:val="StyleUnderline"/>
        </w:rPr>
        <w:t>will visit key states most likely to decide the election. The campaign now has staff in each of the seven closely contested states they regard as battlegrounds, including Pennsylvania, Michigan and Wisconsin.</w:t>
      </w:r>
    </w:p>
    <w:p w14:paraId="3E4548A2" w14:textId="77777777" w:rsidR="002B7E51" w:rsidRPr="008B7289" w:rsidRDefault="002B7E51" w:rsidP="002B7E51">
      <w:pPr>
        <w:rPr>
          <w:sz w:val="16"/>
        </w:rPr>
      </w:pPr>
      <w:r w:rsidRPr="008B7289">
        <w:rPr>
          <w:rStyle w:val="StyleUnderline"/>
        </w:rPr>
        <w:t xml:space="preserve">Biden will focus mostly on economic issues </w:t>
      </w:r>
      <w:proofErr w:type="gramStart"/>
      <w:r w:rsidRPr="008B7289">
        <w:rPr>
          <w:rStyle w:val="StyleUnderline"/>
        </w:rPr>
        <w:t>and also</w:t>
      </w:r>
      <w:proofErr w:type="gramEnd"/>
      <w:r w:rsidRPr="008B7289">
        <w:rPr>
          <w:rStyle w:val="StyleUnderline"/>
        </w:rPr>
        <w:t xml:space="preserve"> give more fiery speeches about the threat he believes Trump poses to democracy</w:t>
      </w:r>
      <w:r w:rsidRPr="008B7289">
        <w:rPr>
          <w:sz w:val="16"/>
        </w:rPr>
        <w:t>.</w:t>
      </w:r>
    </w:p>
    <w:p w14:paraId="0300531C" w14:textId="77777777" w:rsidR="002B7E51" w:rsidRDefault="002B7E51" w:rsidP="002B7E51">
      <w:pPr>
        <w:pStyle w:val="Heading4"/>
      </w:pPr>
      <w:proofErr w:type="spellStart"/>
      <w:r>
        <w:t>Bidenomics</w:t>
      </w:r>
      <w:proofErr w:type="spellEnd"/>
      <w:r>
        <w:t xml:space="preserve"> only works if the economy is growing. </w:t>
      </w:r>
    </w:p>
    <w:p w14:paraId="3E810DFF" w14:textId="77777777" w:rsidR="002B7E51" w:rsidRPr="00481E14" w:rsidRDefault="002B7E51" w:rsidP="002B7E51">
      <w:r w:rsidRPr="00481E14">
        <w:rPr>
          <w:rStyle w:val="Style13ptBold"/>
        </w:rPr>
        <w:t>Ponnuru '24</w:t>
      </w:r>
      <w:r>
        <w:t xml:space="preserve"> [Ramesh; 1/4/24; "How Biden Wins in 2024;" https://www.washingtonpost.com/opinions/2024/01/04/how-biden-wins-2024-election/]</w:t>
      </w:r>
    </w:p>
    <w:p w14:paraId="7802CBA6" w14:textId="77777777" w:rsidR="002B7E51" w:rsidRDefault="002B7E51" w:rsidP="002B7E51">
      <w:r w:rsidRPr="008B7289">
        <w:rPr>
          <w:rStyle w:val="StyleUnderline"/>
        </w:rPr>
        <w:t>Democrats have also been debating whether to keep touting “</w:t>
      </w:r>
      <w:proofErr w:type="spellStart"/>
      <w:r w:rsidRPr="008B7289">
        <w:rPr>
          <w:rStyle w:val="StyleUnderline"/>
        </w:rPr>
        <w:t>Bidenomics</w:t>
      </w:r>
      <w:proofErr w:type="spellEnd"/>
      <w:r w:rsidRPr="008B7289">
        <w:rPr>
          <w:sz w:val="16"/>
        </w:rPr>
        <w:t>,” which has so far done nothing for Biden’s poll numbers</w:t>
      </w:r>
      <w:r w:rsidRPr="008B7289">
        <w:rPr>
          <w:rStyle w:val="StyleUnderline"/>
        </w:rPr>
        <w:t>. If public perceptions of the economy improve</w:t>
      </w:r>
      <w:r w:rsidRPr="008B7289">
        <w:rPr>
          <w:sz w:val="16"/>
        </w:rPr>
        <w:t xml:space="preserve"> — and there is still time for that to happen — it’s probably not going to be because the </w:t>
      </w:r>
      <w:r w:rsidRPr="008B7289">
        <w:rPr>
          <w:sz w:val="16"/>
        </w:rPr>
        <w:lastRenderedPageBreak/>
        <w:t xml:space="preserve">White House has found the right message. </w:t>
      </w:r>
      <w:r w:rsidRPr="008B7289">
        <w:rPr>
          <w:rStyle w:val="StyleUnderline"/>
        </w:rPr>
        <w:t>Talking about economic policies might</w:t>
      </w:r>
      <w:r w:rsidRPr="008B7289">
        <w:rPr>
          <w:sz w:val="16"/>
        </w:rPr>
        <w:t xml:space="preserve">, however, </w:t>
      </w:r>
      <w:r w:rsidRPr="008B7289">
        <w:rPr>
          <w:rStyle w:val="StyleUnderline"/>
        </w:rPr>
        <w:t>offer a favorable contrast to Trump if he chooses to spend the campaign dwelling on his desire for retribution against his enemies</w:t>
      </w:r>
      <w:r>
        <w:t>.</w:t>
      </w:r>
    </w:p>
    <w:p w14:paraId="1E4B923F" w14:textId="77777777" w:rsidR="002B7E51" w:rsidRDefault="002B7E51" w:rsidP="002B7E51">
      <w:pPr>
        <w:pStyle w:val="Heading4"/>
      </w:pPr>
      <w:r>
        <w:t>An economic shock hands it to Trump – triggers global instability</w:t>
      </w:r>
    </w:p>
    <w:p w14:paraId="543646F0" w14:textId="77777777" w:rsidR="002B7E51" w:rsidRDefault="002B7E51" w:rsidP="002B7E51">
      <w:r>
        <w:t xml:space="preserve">Joseph </w:t>
      </w:r>
      <w:r>
        <w:rPr>
          <w:rStyle w:val="Style13ptBold"/>
        </w:rPr>
        <w:t>Nye</w:t>
      </w:r>
      <w:r>
        <w:t>, 5/31/</w:t>
      </w:r>
      <w:r>
        <w:rPr>
          <w:rStyle w:val="Style13ptBold"/>
        </w:rPr>
        <w:t>23</w:t>
      </w:r>
      <w:r>
        <w:t>, Project Syndicate, “If Trump Returns,” https://www.project-syndicate.org/commentary/trump-2024-election-us-foreign-policy-by-joseph-s-nye-2023-05, mm</w:t>
      </w:r>
    </w:p>
    <w:p w14:paraId="414C4D0A" w14:textId="77777777" w:rsidR="002B7E51" w:rsidRDefault="002B7E51" w:rsidP="002B7E51">
      <w:pPr>
        <w:rPr>
          <w:sz w:val="16"/>
        </w:rPr>
      </w:pPr>
      <w:r>
        <w:rPr>
          <w:rStyle w:val="StyleUnderline"/>
          <w:highlight w:val="cyan"/>
        </w:rPr>
        <w:t>As</w:t>
      </w:r>
      <w:r>
        <w:rPr>
          <w:rStyle w:val="StyleUnderline"/>
        </w:rPr>
        <w:t xml:space="preserve"> </w:t>
      </w:r>
      <w:r>
        <w:rPr>
          <w:rStyle w:val="StyleUnderline"/>
          <w:highlight w:val="cyan"/>
        </w:rPr>
        <w:t>the 2024</w:t>
      </w:r>
      <w:r>
        <w:rPr>
          <w:sz w:val="16"/>
        </w:rPr>
        <w:t xml:space="preserve"> US presidential primary campaign </w:t>
      </w:r>
      <w:r>
        <w:rPr>
          <w:rStyle w:val="StyleUnderline"/>
          <w:highlight w:val="cyan"/>
        </w:rPr>
        <w:t>season begins, the most likely</w:t>
      </w:r>
      <w:r>
        <w:rPr>
          <w:sz w:val="16"/>
        </w:rPr>
        <w:t xml:space="preserve"> final </w:t>
      </w:r>
      <w:r>
        <w:rPr>
          <w:rStyle w:val="StyleUnderline"/>
          <w:highlight w:val="cyan"/>
        </w:rPr>
        <w:t>contest</w:t>
      </w:r>
      <w:r>
        <w:rPr>
          <w:rStyle w:val="StyleUnderline"/>
        </w:rPr>
        <w:t xml:space="preserve"> </w:t>
      </w:r>
      <w:r>
        <w:rPr>
          <w:rStyle w:val="StyleUnderline"/>
          <w:highlight w:val="cyan"/>
        </w:rPr>
        <w:t>is a rematch</w:t>
      </w:r>
      <w:r>
        <w:rPr>
          <w:sz w:val="16"/>
        </w:rPr>
        <w:t xml:space="preserve"> between President Joe Biden and Donald Trump</w:t>
      </w:r>
      <w:r>
        <w:rPr>
          <w:rStyle w:val="StyleUnderline"/>
        </w:rPr>
        <w:t xml:space="preserve">. </w:t>
      </w:r>
      <w:r>
        <w:rPr>
          <w:rStyle w:val="StyleUnderline"/>
          <w:highlight w:val="cyan"/>
        </w:rPr>
        <w:t>Judging by the electoral map</w:t>
      </w:r>
      <w:r>
        <w:rPr>
          <w:sz w:val="16"/>
        </w:rPr>
        <w:t xml:space="preserve"> in 2020, </w:t>
      </w:r>
      <w:r>
        <w:rPr>
          <w:rStyle w:val="StyleUnderline"/>
          <w:highlight w:val="cyan"/>
        </w:rPr>
        <w:t>Biden would be well-placed to win</w:t>
      </w:r>
      <w:r>
        <w:rPr>
          <w:sz w:val="16"/>
          <w:highlight w:val="cyan"/>
        </w:rPr>
        <w:t xml:space="preserve">. </w:t>
      </w:r>
      <w:r>
        <w:rPr>
          <w:rStyle w:val="StyleUnderline"/>
          <w:highlight w:val="cyan"/>
        </w:rPr>
        <w:t>But</w:t>
      </w:r>
      <w:r>
        <w:rPr>
          <w:sz w:val="16"/>
        </w:rPr>
        <w:t xml:space="preserve"> American politics is unpredictable, and any number of health, legal, or </w:t>
      </w:r>
      <w:r>
        <w:rPr>
          <w:rStyle w:val="Emphasis"/>
          <w:highlight w:val="cyan"/>
        </w:rPr>
        <w:t>economic surprises could change the outlook</w:t>
      </w:r>
      <w:r>
        <w:rPr>
          <w:sz w:val="16"/>
        </w:rPr>
        <w:t xml:space="preserve">. Hence, </w:t>
      </w:r>
      <w:r>
        <w:rPr>
          <w:rStyle w:val="StyleUnderline"/>
          <w:highlight w:val="cyan"/>
        </w:rPr>
        <w:t>many</w:t>
      </w:r>
      <w:r>
        <w:rPr>
          <w:sz w:val="16"/>
        </w:rPr>
        <w:t xml:space="preserve"> foreign friends </w:t>
      </w:r>
      <w:r>
        <w:rPr>
          <w:rStyle w:val="StyleUnderline"/>
          <w:highlight w:val="cyan"/>
        </w:rPr>
        <w:t>have been asking me what would happen</w:t>
      </w:r>
      <w:r>
        <w:rPr>
          <w:rStyle w:val="StyleUnderline"/>
        </w:rPr>
        <w:t xml:space="preserve"> to US foreign policy if Trump were to return t</w:t>
      </w:r>
      <w:r>
        <w:rPr>
          <w:sz w:val="16"/>
        </w:rPr>
        <w:t xml:space="preserve">o the White House. The question is complicated by the fact that Trump himself is unpredictable. The presidency was his first political office, and his background translated into a highly unconventional political style. His success as a reality-television star meant that he was always focused on keeping the camera’s attention – often with statements that were more outrageous than true, and by breaking conventional norms of behavior. Trump also intuited that he could mobilize discontent by decrying the uneven economic effects of global trade and stoking resentment over immigration and cultural change, particularly among older white males without a college education. With a constant drip of populist, protectionist, and nationalistic statements, he earned himself equally constant media coverage. Back in 2016, many expected Trump to move to the center to broaden his political appeal, as most normal politicians would do. Instead, he continued to play to his loyal base, which he used as a bludgeon against any congressional members of his party who dared to criticize or contradict him. Those Republicans who openly opposed him tended to lose their primaries to Trump-endorsed challengers. As a result, Trump has established almost complete control of the Republican Party. In the 2020 election, however, his appeal to the extreme right may have cost him the support of some moderate Republicans and independents in key swing states. As president, Trump was different from all his predecessors. He often announced major new policies (or the firing of cabinet secretaries) on Twitter, and seemingly on a whim. His administration thus was characterized by frequent changes in top personnel and contradictory policy messages, with the president undercutting his own top officials. What he lost in organizational coherence, however, he made up for with his near-complete domination of the agenda. Unpredictability was one of Trump’s most potent political tools. Insofar as </w:t>
      </w:r>
      <w:r>
        <w:rPr>
          <w:rStyle w:val="StyleUnderline"/>
          <w:highlight w:val="cyan"/>
        </w:rPr>
        <w:t>Trump</w:t>
      </w:r>
      <w:r>
        <w:rPr>
          <w:sz w:val="16"/>
        </w:rPr>
        <w:t xml:space="preserve"> has deeply held political views, they are eclectic, rather than traditionally Republican. He has long expressed protectionist opinions on trade and </w:t>
      </w:r>
      <w:r>
        <w:rPr>
          <w:rStyle w:val="StyleUnderline"/>
        </w:rPr>
        <w:t xml:space="preserve">channeled nationalist resentment </w:t>
      </w:r>
      <w:r>
        <w:rPr>
          <w:sz w:val="16"/>
        </w:rPr>
        <w:t xml:space="preserve">by claiming that America’s allies are taking advantage of it. </w:t>
      </w:r>
      <w:r>
        <w:rPr>
          <w:rStyle w:val="StyleUnderline"/>
        </w:rPr>
        <w:t xml:space="preserve">He has </w:t>
      </w:r>
      <w:r>
        <w:rPr>
          <w:rStyle w:val="StyleUnderline"/>
          <w:highlight w:val="cyan"/>
        </w:rPr>
        <w:t>openly challenged</w:t>
      </w:r>
      <w:r>
        <w:rPr>
          <w:rStyle w:val="StyleUnderline"/>
        </w:rPr>
        <w:t xml:space="preserve"> the post-1945 consensus on </w:t>
      </w:r>
      <w:r>
        <w:rPr>
          <w:rStyle w:val="StyleUnderline"/>
          <w:highlight w:val="cyan"/>
        </w:rPr>
        <w:t>the liberal international order</w:t>
      </w:r>
      <w:r>
        <w:rPr>
          <w:rStyle w:val="StyleUnderline"/>
        </w:rPr>
        <w:t xml:space="preserve"> </w:t>
      </w:r>
      <w:r>
        <w:rPr>
          <w:rStyle w:val="StyleUnderline"/>
          <w:highlight w:val="cyan"/>
        </w:rPr>
        <w:t>and</w:t>
      </w:r>
      <w:r>
        <w:rPr>
          <w:rStyle w:val="StyleUnderline"/>
        </w:rPr>
        <w:t xml:space="preserve"> </w:t>
      </w:r>
      <w:r>
        <w:rPr>
          <w:rStyle w:val="StyleUnderline"/>
          <w:highlight w:val="cyan"/>
        </w:rPr>
        <w:t>proclaimed NATO obsolete,</w:t>
      </w:r>
      <w:r>
        <w:rPr>
          <w:sz w:val="16"/>
          <w:highlight w:val="cyan"/>
        </w:rPr>
        <w:t xml:space="preserve"> </w:t>
      </w:r>
      <w:r>
        <w:rPr>
          <w:rStyle w:val="StyleUnderline"/>
          <w:highlight w:val="cyan"/>
        </w:rPr>
        <w:t>leading</w:t>
      </w:r>
      <w:r>
        <w:rPr>
          <w:sz w:val="16"/>
        </w:rPr>
        <w:t xml:space="preserve"> John </w:t>
      </w:r>
      <w:r>
        <w:rPr>
          <w:rStyle w:val="StyleUnderline"/>
          <w:highlight w:val="cyan"/>
        </w:rPr>
        <w:t>Bolton</w:t>
      </w:r>
      <w:r>
        <w:rPr>
          <w:sz w:val="16"/>
        </w:rPr>
        <w:t xml:space="preserve">, one of his former national security advisers, </w:t>
      </w:r>
      <w:r>
        <w:rPr>
          <w:rStyle w:val="StyleUnderline"/>
          <w:highlight w:val="cyan"/>
        </w:rPr>
        <w:t>to worry</w:t>
      </w:r>
      <w:r>
        <w:rPr>
          <w:rStyle w:val="StyleUnderline"/>
        </w:rPr>
        <w:t xml:space="preserve"> that </w:t>
      </w:r>
      <w:r>
        <w:rPr>
          <w:rStyle w:val="StyleUnderline"/>
          <w:highlight w:val="cyan"/>
        </w:rPr>
        <w:t>he</w:t>
      </w:r>
      <w:r>
        <w:rPr>
          <w:rStyle w:val="StyleUnderline"/>
        </w:rPr>
        <w:t xml:space="preserve"> </w:t>
      </w:r>
      <w:r>
        <w:rPr>
          <w:rStyle w:val="StyleUnderline"/>
          <w:highlight w:val="cyan"/>
        </w:rPr>
        <w:t>would withdraw</w:t>
      </w:r>
      <w:r>
        <w:rPr>
          <w:rStyle w:val="StyleUnderline"/>
        </w:rPr>
        <w:t xml:space="preserve"> the US from the alliance </w:t>
      </w:r>
      <w:r>
        <w:rPr>
          <w:rStyle w:val="StyleUnderline"/>
          <w:highlight w:val="cyan"/>
        </w:rPr>
        <w:t>if re-elected</w:t>
      </w:r>
      <w:r>
        <w:rPr>
          <w:rStyle w:val="StyleUnderline"/>
        </w:rPr>
        <w:t>.</w:t>
      </w:r>
      <w:r>
        <w:rPr>
          <w:sz w:val="16"/>
        </w:rPr>
        <w:t xml:space="preserve"> For his part, Trump recently promised to “finish the process we began under my administration of fundamentally re-evaluating NATO’s purpose.” As president, </w:t>
      </w:r>
      <w:r>
        <w:rPr>
          <w:rStyle w:val="StyleUnderline"/>
          <w:highlight w:val="cyan"/>
        </w:rPr>
        <w:t>Trump withdrew from</w:t>
      </w:r>
      <w:r>
        <w:rPr>
          <w:rStyle w:val="StyleUnderline"/>
        </w:rPr>
        <w:t xml:space="preserve"> the </w:t>
      </w:r>
      <w:r>
        <w:rPr>
          <w:rStyle w:val="StyleUnderline"/>
          <w:highlight w:val="cyan"/>
        </w:rPr>
        <w:t>Paris</w:t>
      </w:r>
      <w:r>
        <w:rPr>
          <w:rStyle w:val="StyleUnderline"/>
        </w:rPr>
        <w:t xml:space="preserve"> </w:t>
      </w:r>
      <w:r>
        <w:rPr>
          <w:sz w:val="16"/>
        </w:rPr>
        <w:t xml:space="preserve">climate </w:t>
      </w:r>
      <w:r>
        <w:rPr>
          <w:rStyle w:val="StyleUnderline"/>
        </w:rPr>
        <w:t>agreement</w:t>
      </w:r>
      <w:r>
        <w:rPr>
          <w:sz w:val="16"/>
        </w:rPr>
        <w:t xml:space="preserve"> and abandoned the Trans-Pacific Partnership that President Barack Obama had negotiated. </w:t>
      </w:r>
      <w:r>
        <w:rPr>
          <w:rStyle w:val="StyleUnderline"/>
        </w:rPr>
        <w:t>He</w:t>
      </w:r>
      <w:r>
        <w:rPr>
          <w:sz w:val="16"/>
        </w:rPr>
        <w:t xml:space="preserve"> weakened the World Trade Organization; imposed tariffs on steel and aluminum imports from allies; </w:t>
      </w:r>
      <w:r>
        <w:rPr>
          <w:rStyle w:val="StyleUnderline"/>
          <w:highlight w:val="cyan"/>
        </w:rPr>
        <w:t>launched a trade war</w:t>
      </w:r>
      <w:r>
        <w:rPr>
          <w:rStyle w:val="StyleUnderline"/>
        </w:rPr>
        <w:t xml:space="preserve"> against China; </w:t>
      </w:r>
      <w:r>
        <w:rPr>
          <w:rStyle w:val="StyleUnderline"/>
          <w:highlight w:val="cyan"/>
        </w:rPr>
        <w:t>withdrew from the Iran</w:t>
      </w:r>
      <w:r>
        <w:rPr>
          <w:rStyle w:val="StyleUnderline"/>
        </w:rPr>
        <w:t xml:space="preserve"> nuclear </w:t>
      </w:r>
      <w:r>
        <w:rPr>
          <w:rStyle w:val="StyleUnderline"/>
          <w:highlight w:val="cyan"/>
        </w:rPr>
        <w:t>agreement</w:t>
      </w:r>
      <w:r>
        <w:rPr>
          <w:sz w:val="16"/>
        </w:rPr>
        <w:t xml:space="preserve">; criticized the G7; and </w:t>
      </w:r>
      <w:r>
        <w:rPr>
          <w:rStyle w:val="StyleUnderline"/>
          <w:highlight w:val="cyan"/>
        </w:rPr>
        <w:t>praised</w:t>
      </w:r>
      <w:r>
        <w:rPr>
          <w:rStyle w:val="StyleUnderline"/>
        </w:rPr>
        <w:t xml:space="preserve"> </w:t>
      </w:r>
      <w:r>
        <w:rPr>
          <w:rStyle w:val="StyleUnderline"/>
          <w:highlight w:val="cyan"/>
        </w:rPr>
        <w:t>authoritarian leaders</w:t>
      </w:r>
      <w:r>
        <w:rPr>
          <w:sz w:val="16"/>
        </w:rPr>
        <w:t xml:space="preserve"> with well-known records of violating human rights. He was notably gentle in his relations with Russian President Vladimir Putin and skeptical of US support for Ukraine. Polls show that American soft power declined considerably during the Trump years. Though tweets can help to set a global agenda, their tone and substance also can offend other countries. Trump paid very little attention to human rights, and his speeches paid short shrift to the principles of democracy that every president since Jimmy Carter and Ronald Reagan has espoused. Even critics who applauded Trump’s tougher position on China faulted him for not working with allies in responding to Chinese behavior. Moreover, Trump undercut the advantages that America has long enjoyed as a leading influence within global institutions. </w:t>
      </w:r>
      <w:r>
        <w:rPr>
          <w:rStyle w:val="StyleUnderline"/>
        </w:rPr>
        <w:t xml:space="preserve">So, what would happen under a second Trump term? </w:t>
      </w:r>
      <w:r>
        <w:rPr>
          <w:sz w:val="16"/>
        </w:rPr>
        <w:t xml:space="preserve">Recall that before the 2016 election, 50 Republican former national security officials signed a statement warning that, “A President must be disciplined, control emotions, and act only after reflection and careful deliberation. … Trump has none of these critical qualities. He does not encourage conflicting views. He lacks self-control and acts impetuously. He cannot tolerate personal criticism. He has alarmed our closest allies with his erratic behavior.” When Trump won, these critics were excluded from any role in his administration, which would likely be the case again. As a political leader set on aggregating power, Trump has clearly proved himself capable. But his temperament in governing </w:t>
      </w:r>
      <w:r>
        <w:rPr>
          <w:sz w:val="16"/>
        </w:rPr>
        <w:lastRenderedPageBreak/>
        <w:t xml:space="preserve">has shown that he lacks the emotional intelligence that had underpinned the success of presidents such as Franklin D. Roosevelt and George H.W. Bush. As Tony Schwartz, the writer of Trump’s autobiography, once said, “Early on, I recognized that Trump’s sense of self-worth is forever at risk. When he feels aggrieved, he reacts impulsively and defensively, constructing a self-justifying story that doesn’t depend on facts. … Trump simply didn’t traffic in emotions or interest in others. … A key part of the story is that facts are whatever Trump deems them to be on any given day.” As president, Trump’s personal needs often distorted his motives and interfered with his policy objectives. Trump’s temperament also limited his contextual intelligence. While his lack of experience in government and international affairs already made him less qualified than most of his predecessors, he then showed almost no interest in filling the gaps in his knowledge. Worse, his constant need for personal validation led to flawed policy choices that weakened American alliances – for example, after his summit meetings in 2018 with Putin and North Korea’s Kim Jong-un. </w:t>
      </w:r>
      <w:r>
        <w:rPr>
          <w:rStyle w:val="StyleUnderline"/>
          <w:highlight w:val="cyan"/>
        </w:rPr>
        <w:t xml:space="preserve">Judging by Trump’s behavior as an ex-president, </w:t>
      </w:r>
      <w:r>
        <w:rPr>
          <w:rStyle w:val="Emphasis"/>
          <w:highlight w:val="cyan"/>
        </w:rPr>
        <w:t>nothing has changed</w:t>
      </w:r>
      <w:r>
        <w:rPr>
          <w:sz w:val="16"/>
          <w:highlight w:val="cyan"/>
        </w:rPr>
        <w:t>.</w:t>
      </w:r>
      <w:r>
        <w:rPr>
          <w:sz w:val="16"/>
        </w:rPr>
        <w:t xml:space="preserve"> He remains unwilling to accept his 2020 defeat, and his campaign to return to the White House after next year’s election has featured the extreme statements that mobilize his loyal base. If he succeeds, the only predictable feature of US foreign policy will be unpredictability.</w:t>
      </w:r>
    </w:p>
    <w:p w14:paraId="1CB974B2" w14:textId="77777777" w:rsidR="001660FE" w:rsidRPr="00A87FCD" w:rsidRDefault="001660FE" w:rsidP="001660FE"/>
    <w:p w14:paraId="1CDDEC16" w14:textId="77777777" w:rsidR="00896D6A" w:rsidRDefault="00896D6A" w:rsidP="00896D6A">
      <w:pPr>
        <w:pStyle w:val="Heading3"/>
      </w:pPr>
      <w:r>
        <w:lastRenderedPageBreak/>
        <w:t>L---Climate</w:t>
      </w:r>
    </w:p>
    <w:p w14:paraId="6EC009B2" w14:textId="77777777" w:rsidR="00896D6A" w:rsidRPr="00896D6A" w:rsidRDefault="00896D6A" w:rsidP="00896D6A">
      <w:pPr>
        <w:keepNext/>
        <w:keepLines/>
        <w:spacing w:before="40"/>
        <w:outlineLvl w:val="3"/>
        <w:rPr>
          <w:rFonts w:eastAsia="Times New Roman"/>
          <w:b/>
          <w:iCs/>
          <w:sz w:val="26"/>
        </w:rPr>
      </w:pPr>
      <w:r w:rsidRPr="00896D6A">
        <w:rPr>
          <w:rFonts w:eastAsia="Times New Roman"/>
          <w:b/>
          <w:iCs/>
          <w:sz w:val="26"/>
        </w:rPr>
        <w:t>Big government climate policy is unpopular - the public doesn’t want to pay for it</w:t>
      </w:r>
    </w:p>
    <w:p w14:paraId="5840E4AE" w14:textId="77777777" w:rsidR="00896D6A" w:rsidRPr="00896D6A" w:rsidRDefault="00896D6A" w:rsidP="00896D6A">
      <w:pPr>
        <w:rPr>
          <w:rFonts w:eastAsia="Calibri"/>
          <w:b/>
          <w:bCs/>
          <w:sz w:val="26"/>
        </w:rPr>
      </w:pPr>
      <w:r w:rsidRPr="00896D6A">
        <w:rPr>
          <w:rFonts w:eastAsia="Calibri"/>
          <w:b/>
          <w:bCs/>
          <w:sz w:val="26"/>
        </w:rPr>
        <w:t>Polumbo</w:t>
      </w:r>
      <w:r w:rsidRPr="00896D6A">
        <w:rPr>
          <w:rFonts w:eastAsia="Calibri"/>
        </w:rPr>
        <w:t>, Foundation for Economic Education Policy correspondent,</w:t>
      </w:r>
      <w:r w:rsidRPr="00896D6A">
        <w:rPr>
          <w:rFonts w:eastAsia="Calibri"/>
          <w:b/>
          <w:bCs/>
          <w:sz w:val="26"/>
        </w:rPr>
        <w:t xml:space="preserve"> 21</w:t>
      </w:r>
    </w:p>
    <w:p w14:paraId="4C91BA28" w14:textId="77777777" w:rsidR="00896D6A" w:rsidRPr="00896D6A" w:rsidRDefault="00896D6A" w:rsidP="00896D6A">
      <w:pPr>
        <w:rPr>
          <w:rFonts w:eastAsia="Calibri"/>
        </w:rPr>
      </w:pPr>
      <w:r w:rsidRPr="00896D6A">
        <w:rPr>
          <w:rFonts w:eastAsia="Calibri"/>
        </w:rPr>
        <w:t>[Brad, 5-26-2021, Foundation for Economic Education Stories, “New Poll: Americans Aren’t Willing to Pay for the ‘Green New Deal’—And It’s Not Even Close,” https://fee.org/articles/new-poll-americans-aren-t-willing-to-pay-for-the-green-new-deal-and-it-s-not-even-close/, accessed 6-30-23, DG]</w:t>
      </w:r>
    </w:p>
    <w:p w14:paraId="0D9F6D4C" w14:textId="77777777" w:rsidR="00896D6A" w:rsidRPr="00896D6A" w:rsidRDefault="00896D6A" w:rsidP="00896D6A">
      <w:pPr>
        <w:rPr>
          <w:rFonts w:eastAsia="Calibri"/>
          <w:sz w:val="16"/>
        </w:rPr>
      </w:pPr>
      <w:r w:rsidRPr="00896D6A">
        <w:rPr>
          <w:rFonts w:eastAsia="Calibri"/>
          <w:highlight w:val="cyan"/>
          <w:u w:val="single"/>
        </w:rPr>
        <w:t>Americans</w:t>
      </w:r>
      <w:r w:rsidRPr="00896D6A">
        <w:rPr>
          <w:rFonts w:eastAsia="Calibri"/>
          <w:sz w:val="16"/>
        </w:rPr>
        <w:t xml:space="preserve"> largely agree that climate change and pollution are real problems. </w:t>
      </w:r>
      <w:r w:rsidRPr="00896D6A">
        <w:rPr>
          <w:rFonts w:eastAsia="Calibri"/>
          <w:u w:val="single"/>
        </w:rPr>
        <w:t xml:space="preserve">But a new poll reveals that they </w:t>
      </w:r>
      <w:r w:rsidRPr="00896D6A">
        <w:rPr>
          <w:rFonts w:eastAsia="Calibri"/>
          <w:highlight w:val="cyan"/>
          <w:u w:val="single"/>
        </w:rPr>
        <w:t>aren’t interested in shelling out massive amounts from their wallets in pursuit of</w:t>
      </w:r>
      <w:r w:rsidRPr="00896D6A">
        <w:rPr>
          <w:rFonts w:eastAsia="Calibri"/>
          <w:u w:val="single"/>
        </w:rPr>
        <w:t xml:space="preserve"> progressive, </w:t>
      </w:r>
      <w:proofErr w:type="gramStart"/>
      <w:r w:rsidRPr="00896D6A">
        <w:rPr>
          <w:rFonts w:eastAsia="Calibri"/>
          <w:u w:val="single"/>
        </w:rPr>
        <w:t>big-government</w:t>
      </w:r>
      <w:proofErr w:type="gramEnd"/>
      <w:r w:rsidRPr="00896D6A">
        <w:rPr>
          <w:rFonts w:eastAsia="Calibri"/>
          <w:u w:val="single"/>
        </w:rPr>
        <w:t xml:space="preserve"> “solutions” like </w:t>
      </w:r>
      <w:r w:rsidRPr="00896D6A">
        <w:rPr>
          <w:rFonts w:eastAsia="Calibri"/>
          <w:highlight w:val="cyan"/>
          <w:u w:val="single"/>
        </w:rPr>
        <w:t>the</w:t>
      </w:r>
      <w:r w:rsidRPr="00896D6A">
        <w:rPr>
          <w:rFonts w:eastAsia="Calibri"/>
          <w:u w:val="single"/>
        </w:rPr>
        <w:t xml:space="preserve"> so-called “</w:t>
      </w:r>
      <w:r w:rsidRPr="00896D6A">
        <w:rPr>
          <w:rFonts w:eastAsia="Calibri"/>
          <w:highlight w:val="cyan"/>
          <w:u w:val="single"/>
        </w:rPr>
        <w:t>G</w:t>
      </w:r>
      <w:r w:rsidRPr="00896D6A">
        <w:rPr>
          <w:rFonts w:eastAsia="Calibri"/>
          <w:u w:val="single"/>
        </w:rPr>
        <w:t xml:space="preserve">reen </w:t>
      </w:r>
      <w:r w:rsidRPr="00896D6A">
        <w:rPr>
          <w:rFonts w:eastAsia="Calibri"/>
          <w:highlight w:val="cyan"/>
          <w:u w:val="single"/>
        </w:rPr>
        <w:t>N</w:t>
      </w:r>
      <w:r w:rsidRPr="00896D6A">
        <w:rPr>
          <w:rFonts w:eastAsia="Calibri"/>
          <w:u w:val="single"/>
        </w:rPr>
        <w:t xml:space="preserve">ew </w:t>
      </w:r>
      <w:r w:rsidRPr="00896D6A">
        <w:rPr>
          <w:rFonts w:eastAsia="Calibri"/>
          <w:highlight w:val="cyan"/>
          <w:u w:val="single"/>
        </w:rPr>
        <w:t>D</w:t>
      </w:r>
      <w:r w:rsidRPr="00896D6A">
        <w:rPr>
          <w:rFonts w:eastAsia="Calibri"/>
          <w:u w:val="single"/>
        </w:rPr>
        <w:t>eal.”</w:t>
      </w:r>
      <w:r w:rsidRPr="00896D6A">
        <w:rPr>
          <w:rFonts w:eastAsia="Calibri"/>
          <w:sz w:val="16"/>
        </w:rPr>
        <w:t xml:space="preserve"> </w:t>
      </w:r>
    </w:p>
    <w:p w14:paraId="3830AB24" w14:textId="77777777" w:rsidR="00896D6A" w:rsidRPr="00896D6A" w:rsidRDefault="00896D6A" w:rsidP="00896D6A">
      <w:pPr>
        <w:rPr>
          <w:rFonts w:eastAsia="Calibri"/>
          <w:u w:val="single"/>
        </w:rPr>
      </w:pPr>
      <w:r w:rsidRPr="00896D6A">
        <w:rPr>
          <w:rFonts w:eastAsia="Calibri"/>
          <w:u w:val="single"/>
        </w:rPr>
        <w:t xml:space="preserve">After all, the Green New Deal would </w:t>
      </w:r>
      <w:r w:rsidRPr="00896D6A">
        <w:rPr>
          <w:rFonts w:eastAsia="Calibri"/>
          <w:highlight w:val="cyan"/>
          <w:u w:val="single"/>
        </w:rPr>
        <w:t>cost taxpayers</w:t>
      </w:r>
      <w:r w:rsidRPr="00896D6A">
        <w:rPr>
          <w:rFonts w:eastAsia="Calibri"/>
          <w:u w:val="single"/>
        </w:rPr>
        <w:t xml:space="preserve"> up to </w:t>
      </w:r>
      <w:r w:rsidRPr="00896D6A">
        <w:rPr>
          <w:rFonts w:eastAsia="Calibri"/>
          <w:highlight w:val="cyan"/>
          <w:u w:val="single"/>
        </w:rPr>
        <w:t>$93 trillion</w:t>
      </w:r>
      <w:r w:rsidRPr="00896D6A">
        <w:rPr>
          <w:rFonts w:eastAsia="Calibri"/>
          <w:u w:val="single"/>
        </w:rPr>
        <w:t xml:space="preserve">, a truly astounding sum that comes out to nearly </w:t>
      </w:r>
      <w:r w:rsidRPr="00896D6A">
        <w:rPr>
          <w:rFonts w:eastAsia="Calibri"/>
          <w:highlight w:val="cyan"/>
          <w:u w:val="single"/>
        </w:rPr>
        <w:t>$600,000 per US household</w:t>
      </w:r>
      <w:r w:rsidRPr="00896D6A">
        <w:rPr>
          <w:rFonts w:eastAsia="Calibri"/>
          <w:u w:val="single"/>
        </w:rPr>
        <w:t xml:space="preserve">. Yet most </w:t>
      </w:r>
      <w:r w:rsidRPr="00896D6A">
        <w:rPr>
          <w:rFonts w:eastAsia="Calibri"/>
          <w:highlight w:val="cyan"/>
          <w:u w:val="single"/>
        </w:rPr>
        <w:t>Americans aren’t even willing to sacrifice $50</w:t>
      </w:r>
      <w:r w:rsidRPr="00896D6A">
        <w:rPr>
          <w:rFonts w:eastAsia="Calibri"/>
          <w:u w:val="single"/>
        </w:rPr>
        <w:t xml:space="preserve"> a month to mitigate climate change. At least, that’s the finding of </w:t>
      </w:r>
      <w:proofErr w:type="gramStart"/>
      <w:r w:rsidRPr="00896D6A">
        <w:rPr>
          <w:rFonts w:eastAsia="Calibri"/>
          <w:u w:val="single"/>
        </w:rPr>
        <w:t>newly-released</w:t>
      </w:r>
      <w:proofErr w:type="gramEnd"/>
      <w:r w:rsidRPr="00896D6A">
        <w:rPr>
          <w:rFonts w:eastAsia="Calibri"/>
          <w:u w:val="single"/>
        </w:rPr>
        <w:t xml:space="preserve"> polling from the fiscally-conservative Competitive Enterprise Institute (CEI).</w:t>
      </w:r>
    </w:p>
    <w:p w14:paraId="3E225633" w14:textId="77777777" w:rsidR="00896D6A" w:rsidRPr="00896D6A" w:rsidRDefault="00896D6A" w:rsidP="00896D6A">
      <w:pPr>
        <w:rPr>
          <w:rFonts w:eastAsia="Calibri"/>
          <w:sz w:val="18"/>
          <w:szCs w:val="18"/>
        </w:rPr>
      </w:pPr>
      <w:r w:rsidRPr="00896D6A">
        <w:rPr>
          <w:rFonts w:eastAsia="Calibri"/>
          <w:sz w:val="18"/>
          <w:szCs w:val="18"/>
        </w:rPr>
        <w:t>CEI surveyed a representative sample of 1,200 registered voters on environmental issues, and their findings have a margin of error of 2.83 percent.</w:t>
      </w:r>
    </w:p>
    <w:p w14:paraId="4651BF5D" w14:textId="77777777" w:rsidR="00896D6A" w:rsidRPr="00896D6A" w:rsidRDefault="00896D6A" w:rsidP="00896D6A">
      <w:pPr>
        <w:rPr>
          <w:rFonts w:eastAsia="Calibri"/>
          <w:sz w:val="16"/>
          <w:szCs w:val="16"/>
        </w:rPr>
      </w:pPr>
      <w:r w:rsidRPr="00896D6A">
        <w:rPr>
          <w:rFonts w:eastAsia="Calibri"/>
          <w:sz w:val="16"/>
          <w:szCs w:val="16"/>
        </w:rPr>
        <w:t>A strong majority of respondents said they were somewhat or very concerned about the issue of climate change. However, one of the most interesting follow-up questions was this: “How much of your own money would you be willing to personally spend each month to reduce the impact of climate change?”</w:t>
      </w:r>
    </w:p>
    <w:p w14:paraId="49272EA6" w14:textId="77777777" w:rsidR="00896D6A" w:rsidRPr="00896D6A" w:rsidRDefault="00896D6A" w:rsidP="00896D6A">
      <w:pPr>
        <w:rPr>
          <w:rFonts w:eastAsia="Calibri"/>
          <w:u w:val="single"/>
        </w:rPr>
      </w:pPr>
      <w:proofErr w:type="gramStart"/>
      <w:r w:rsidRPr="00896D6A">
        <w:rPr>
          <w:rFonts w:eastAsia="Calibri"/>
          <w:u w:val="single"/>
        </w:rPr>
        <w:t xml:space="preserve">The vast </w:t>
      </w:r>
      <w:r w:rsidRPr="00896D6A">
        <w:rPr>
          <w:rFonts w:eastAsia="Calibri"/>
          <w:highlight w:val="cyan"/>
          <w:u w:val="single"/>
        </w:rPr>
        <w:t>majority of</w:t>
      </w:r>
      <w:proofErr w:type="gramEnd"/>
      <w:r w:rsidRPr="00896D6A">
        <w:rPr>
          <w:rFonts w:eastAsia="Calibri"/>
          <w:highlight w:val="cyan"/>
          <w:u w:val="single"/>
        </w:rPr>
        <w:t xml:space="preserve"> voters were only willing to make</w:t>
      </w:r>
      <w:r w:rsidRPr="00896D6A">
        <w:rPr>
          <w:rFonts w:eastAsia="Calibri"/>
          <w:u w:val="single"/>
        </w:rPr>
        <w:t xml:space="preserve"> very </w:t>
      </w:r>
      <w:r w:rsidRPr="00896D6A">
        <w:rPr>
          <w:rFonts w:eastAsia="Calibri"/>
          <w:highlight w:val="cyan"/>
          <w:u w:val="single"/>
        </w:rPr>
        <w:t>minimal</w:t>
      </w:r>
      <w:r w:rsidRPr="00896D6A">
        <w:rPr>
          <w:rFonts w:eastAsia="Calibri"/>
          <w:u w:val="single"/>
        </w:rPr>
        <w:t xml:space="preserve"> financial </w:t>
      </w:r>
      <w:r w:rsidRPr="00896D6A">
        <w:rPr>
          <w:rFonts w:eastAsia="Calibri"/>
          <w:highlight w:val="cyan"/>
          <w:u w:val="single"/>
        </w:rPr>
        <w:t>sacrifices</w:t>
      </w:r>
      <w:r w:rsidRPr="00896D6A">
        <w:rPr>
          <w:rFonts w:eastAsia="Calibri"/>
          <w:u w:val="single"/>
        </w:rPr>
        <w:t xml:space="preserve">. </w:t>
      </w:r>
    </w:p>
    <w:p w14:paraId="7F35644D" w14:textId="77777777" w:rsidR="00896D6A" w:rsidRPr="00896D6A" w:rsidRDefault="00896D6A" w:rsidP="00896D6A">
      <w:pPr>
        <w:rPr>
          <w:rFonts w:eastAsia="Calibri"/>
          <w:u w:val="single"/>
        </w:rPr>
      </w:pPr>
      <w:r w:rsidRPr="00896D6A">
        <w:rPr>
          <w:rFonts w:eastAsia="Calibri"/>
          <w:u w:val="single"/>
        </w:rPr>
        <w:t xml:space="preserve">About </w:t>
      </w:r>
      <w:r w:rsidRPr="00896D6A">
        <w:rPr>
          <w:rFonts w:eastAsia="Calibri"/>
          <w:highlight w:val="cyan"/>
          <w:u w:val="single"/>
        </w:rPr>
        <w:t>35 percent</w:t>
      </w:r>
      <w:r w:rsidRPr="00896D6A">
        <w:rPr>
          <w:rFonts w:eastAsia="Calibri"/>
          <w:u w:val="single"/>
        </w:rPr>
        <w:t xml:space="preserve"> said they </w:t>
      </w:r>
      <w:r w:rsidRPr="00896D6A">
        <w:rPr>
          <w:rFonts w:eastAsia="Calibri"/>
          <w:highlight w:val="cyan"/>
          <w:u w:val="single"/>
        </w:rPr>
        <w:t>wouldn’t be willing to spend anything</w:t>
      </w:r>
      <w:r w:rsidRPr="00896D6A">
        <w:rPr>
          <w:rFonts w:eastAsia="Calibri"/>
          <w:u w:val="single"/>
        </w:rPr>
        <w:t xml:space="preserve">, with another </w:t>
      </w:r>
      <w:r w:rsidRPr="00896D6A">
        <w:rPr>
          <w:rFonts w:eastAsia="Calibri"/>
          <w:highlight w:val="cyan"/>
          <w:u w:val="single"/>
        </w:rPr>
        <w:t>15</w:t>
      </w:r>
      <w:r w:rsidRPr="00896D6A">
        <w:rPr>
          <w:rFonts w:eastAsia="Calibri"/>
          <w:u w:val="single"/>
        </w:rPr>
        <w:t xml:space="preserve"> percent saying they’d </w:t>
      </w:r>
      <w:r w:rsidRPr="00896D6A">
        <w:rPr>
          <w:rFonts w:eastAsia="Calibri"/>
          <w:highlight w:val="cyan"/>
          <w:u w:val="single"/>
        </w:rPr>
        <w:t>only sacrifice $1-$10</w:t>
      </w:r>
      <w:r w:rsidRPr="00896D6A">
        <w:rPr>
          <w:rFonts w:eastAsia="Calibri"/>
          <w:u w:val="single"/>
        </w:rPr>
        <w:t xml:space="preserve">. Another 6 percent were willing to give up $11-$20, while 5 percent said they’d sacrifice $21-$30. In all, a whopping </w:t>
      </w:r>
      <w:r w:rsidRPr="00896D6A">
        <w:rPr>
          <w:rFonts w:eastAsia="Calibri"/>
          <w:highlight w:val="cyan"/>
          <w:u w:val="single"/>
        </w:rPr>
        <w:t>75 percent</w:t>
      </w:r>
      <w:r w:rsidRPr="00896D6A">
        <w:rPr>
          <w:rFonts w:eastAsia="Calibri"/>
          <w:u w:val="single"/>
        </w:rPr>
        <w:t xml:space="preserve"> of respondents </w:t>
      </w:r>
      <w:r w:rsidRPr="00896D6A">
        <w:rPr>
          <w:rFonts w:eastAsia="Calibri"/>
          <w:highlight w:val="cyan"/>
          <w:u w:val="single"/>
        </w:rPr>
        <w:t>were not willing to pay more than $50</w:t>
      </w:r>
      <w:r w:rsidRPr="00896D6A">
        <w:rPr>
          <w:rFonts w:eastAsia="Calibri"/>
          <w:u w:val="single"/>
        </w:rPr>
        <w:t xml:space="preserve"> a month.</w:t>
      </w:r>
    </w:p>
    <w:p w14:paraId="3E55E18C" w14:textId="77777777" w:rsidR="00896D6A" w:rsidRPr="00896D6A" w:rsidRDefault="00896D6A" w:rsidP="00896D6A">
      <w:pPr>
        <w:rPr>
          <w:rFonts w:eastAsia="Calibri"/>
          <w:u w:val="single"/>
        </w:rPr>
      </w:pPr>
      <w:r w:rsidRPr="00896D6A">
        <w:rPr>
          <w:rFonts w:eastAsia="Calibri"/>
          <w:u w:val="single"/>
        </w:rPr>
        <w:t xml:space="preserve">One need not extrapolate very far from this data to conclude that essentially </w:t>
      </w:r>
      <w:r w:rsidRPr="00896D6A">
        <w:rPr>
          <w:rFonts w:eastAsia="Calibri"/>
          <w:highlight w:val="cyan"/>
          <w:u w:val="single"/>
        </w:rPr>
        <w:t>zero American households are willing to pay $600,000 a year for</w:t>
      </w:r>
      <w:r w:rsidRPr="00896D6A">
        <w:rPr>
          <w:rFonts w:eastAsia="Calibri"/>
          <w:u w:val="single"/>
        </w:rPr>
        <w:t xml:space="preserve"> a “Green New Deal”-style </w:t>
      </w:r>
      <w:r w:rsidRPr="00896D6A">
        <w:rPr>
          <w:rFonts w:eastAsia="Calibri"/>
          <w:highlight w:val="cyan"/>
          <w:u w:val="single"/>
        </w:rPr>
        <w:t>big-government climate</w:t>
      </w:r>
      <w:r w:rsidRPr="00896D6A">
        <w:rPr>
          <w:rFonts w:eastAsia="Calibri"/>
          <w:u w:val="single"/>
        </w:rPr>
        <w:t xml:space="preserve"> change </w:t>
      </w:r>
      <w:r w:rsidRPr="00896D6A">
        <w:rPr>
          <w:rFonts w:eastAsia="Calibri"/>
          <w:highlight w:val="cyan"/>
          <w:u w:val="single"/>
        </w:rPr>
        <w:t>agenda</w:t>
      </w:r>
      <w:r w:rsidRPr="00896D6A">
        <w:rPr>
          <w:rFonts w:eastAsia="Calibri"/>
          <w:u w:val="single"/>
        </w:rPr>
        <w:t>.</w:t>
      </w:r>
    </w:p>
    <w:p w14:paraId="7FBA9032" w14:textId="77777777" w:rsidR="00896D6A" w:rsidRPr="00896D6A" w:rsidRDefault="00896D6A" w:rsidP="00896D6A">
      <w:pPr>
        <w:rPr>
          <w:rFonts w:eastAsia="Calibri"/>
          <w:u w:val="single"/>
        </w:rPr>
      </w:pPr>
      <w:r w:rsidRPr="00896D6A">
        <w:rPr>
          <w:rFonts w:eastAsia="Calibri"/>
          <w:u w:val="single"/>
        </w:rPr>
        <w:t xml:space="preserve">“This poll shows once again that Americans are unwilling to pay for the left’s anti-energy policies,” concluded Myron Ebell, the director of CEI’s Center for Energy and Environment. </w:t>
      </w:r>
    </w:p>
    <w:p w14:paraId="333AD449" w14:textId="77777777" w:rsidR="00896D6A" w:rsidRPr="00896D6A" w:rsidRDefault="00896D6A" w:rsidP="00896D6A">
      <w:pPr>
        <w:rPr>
          <w:rFonts w:eastAsia="Calibri"/>
          <w:u w:val="single"/>
        </w:rPr>
      </w:pPr>
      <w:proofErr w:type="gramStart"/>
      <w:r w:rsidRPr="00896D6A">
        <w:rPr>
          <w:rFonts w:eastAsia="Calibri"/>
          <w:u w:val="single"/>
        </w:rPr>
        <w:t>Indeed</w:t>
      </w:r>
      <w:proofErr w:type="gramEnd"/>
      <w:r w:rsidRPr="00896D6A">
        <w:rPr>
          <w:rFonts w:eastAsia="Calibri"/>
          <w:u w:val="single"/>
        </w:rPr>
        <w:t xml:space="preserve"> it does.</w:t>
      </w:r>
    </w:p>
    <w:p w14:paraId="72EED3C0" w14:textId="77777777" w:rsidR="00896D6A" w:rsidRPr="00896D6A" w:rsidRDefault="00896D6A" w:rsidP="00896D6A">
      <w:pPr>
        <w:rPr>
          <w:rFonts w:eastAsia="Calibri"/>
          <w:u w:val="single"/>
        </w:rPr>
      </w:pPr>
      <w:r w:rsidRPr="00896D6A">
        <w:rPr>
          <w:rFonts w:eastAsia="Calibri"/>
          <w:u w:val="single"/>
        </w:rPr>
        <w:t>And, hopefully, this polling will mean that ultra-expensive, big-government approaches to addressing climate change are taken off the table. From deregulating artificial meat to cutting the red tape blocking emission-free, extremely safe forms of nuclear power, there are plenty of ways to address this issue without digging into Americans’ wallets.</w:t>
      </w:r>
    </w:p>
    <w:p w14:paraId="70CCC66A" w14:textId="77777777" w:rsidR="00896D6A" w:rsidRPr="00896D6A" w:rsidRDefault="00896D6A" w:rsidP="00896D6A"/>
    <w:p w14:paraId="7718211E" w14:textId="2DD7C948" w:rsidR="00F01FAB" w:rsidRDefault="00332EAB" w:rsidP="00F01FAB">
      <w:pPr>
        <w:pStyle w:val="Heading3"/>
      </w:pPr>
      <w:r>
        <w:lastRenderedPageBreak/>
        <w:t>L---</w:t>
      </w:r>
      <w:r w:rsidR="00F01FAB" w:rsidRPr="00F01FAB">
        <w:t>AT: Thumper – Corporate Backlash</w:t>
      </w:r>
    </w:p>
    <w:p w14:paraId="2375A9EF" w14:textId="454EC35D" w:rsidR="005A3526" w:rsidRPr="005A3526" w:rsidRDefault="005A3526" w:rsidP="005A3526">
      <w:pPr>
        <w:pStyle w:val="Heading4"/>
      </w:pPr>
      <w:r>
        <w:t>Silicon Valley has tacit support for Democrats now – the plan risks making them an enemy.</w:t>
      </w:r>
    </w:p>
    <w:p w14:paraId="01DACC6A" w14:textId="3F779422" w:rsidR="00F01FAB" w:rsidRPr="00F01FAB" w:rsidRDefault="005A3526" w:rsidP="00F01FAB">
      <w:r>
        <w:t xml:space="preserve">John </w:t>
      </w:r>
      <w:r w:rsidRPr="005A3526">
        <w:rPr>
          <w:rStyle w:val="Style13ptBold"/>
        </w:rPr>
        <w:t>Coogan</w:t>
      </w:r>
      <w:r>
        <w:t xml:space="preserve"> </w:t>
      </w:r>
      <w:r w:rsidRPr="005A3526">
        <w:rPr>
          <w:rStyle w:val="Style13ptBold"/>
        </w:rPr>
        <w:t>6/19</w:t>
      </w:r>
      <w:r>
        <w:t xml:space="preserve">/2024 </w:t>
      </w:r>
      <w:proofErr w:type="spellStart"/>
      <w:r>
        <w:t>Entrepnuer</w:t>
      </w:r>
      <w:proofErr w:type="spellEnd"/>
      <w:r>
        <w:t xml:space="preserve"> in Residence at Founders Fund, found at lucy.co “Is Silicon Valley Shifting </w:t>
      </w:r>
      <w:proofErr w:type="gramStart"/>
      <w:r>
        <w:t>To</w:t>
      </w:r>
      <w:proofErr w:type="gramEnd"/>
      <w:r>
        <w:t xml:space="preserve"> The Right? The Evidence Is Weak” </w:t>
      </w:r>
      <w:r w:rsidR="00F01FAB">
        <w:t>https://www.piratewires.com/p/is-silicon-valley-shifting-right</w:t>
      </w:r>
    </w:p>
    <w:p w14:paraId="2F67022E" w14:textId="63BCE65C" w:rsidR="00F01FAB" w:rsidRPr="00332EAB" w:rsidRDefault="00F01FAB" w:rsidP="00F01FAB">
      <w:pPr>
        <w:rPr>
          <w:sz w:val="16"/>
        </w:rPr>
      </w:pPr>
      <w:r w:rsidRPr="00332EAB">
        <w:rPr>
          <w:sz w:val="16"/>
        </w:rPr>
        <w:t xml:space="preserve">This data shows the media's hysteria that Silicon Valley VCs are becoming more conservative this year is at odds with reality. </w:t>
      </w:r>
      <w:r w:rsidRPr="00F01FAB">
        <w:rPr>
          <w:rStyle w:val="StyleUnderline"/>
        </w:rPr>
        <w:t xml:space="preserve">Silicon Valley has </w:t>
      </w:r>
      <w:r w:rsidRPr="00F01FAB">
        <w:rPr>
          <w:rStyle w:val="Emphasis"/>
        </w:rPr>
        <w:t>unambiguously favored Democrats</w:t>
      </w:r>
      <w:r w:rsidRPr="00F01FAB">
        <w:rPr>
          <w:rStyle w:val="StyleUnderline"/>
        </w:rPr>
        <w:t xml:space="preserve"> over the past decade, and so far in 2024, it still does</w:t>
      </w:r>
      <w:r w:rsidRPr="00332EAB">
        <w:rPr>
          <w:sz w:val="16"/>
        </w:rPr>
        <w:t xml:space="preserve">. Moreover, </w:t>
      </w:r>
      <w:r w:rsidRPr="00F01FAB">
        <w:rPr>
          <w:rStyle w:val="StyleUnderline"/>
        </w:rPr>
        <w:t>top VCs have given more to Democrats than Republicans in seven of the last 11 years, and this includes 2024</w:t>
      </w:r>
      <w:r w:rsidRPr="00332EAB">
        <w:rPr>
          <w:sz w:val="16"/>
        </w:rPr>
        <w:t xml:space="preserve">. In this same </w:t>
      </w:r>
      <w:proofErr w:type="gramStart"/>
      <w:r w:rsidRPr="00332EAB">
        <w:rPr>
          <w:sz w:val="16"/>
        </w:rPr>
        <w:t>time period</w:t>
      </w:r>
      <w:proofErr w:type="gramEnd"/>
      <w:r w:rsidRPr="00332EAB">
        <w:rPr>
          <w:sz w:val="16"/>
        </w:rPr>
        <w:t>, VCs gave 20% more, total, to Democrats.</w:t>
      </w:r>
    </w:p>
    <w:p w14:paraId="336A3303" w14:textId="60DE323C" w:rsidR="00F01FAB" w:rsidRPr="00332EAB" w:rsidRDefault="00F01FAB" w:rsidP="00F01FAB">
      <w:pPr>
        <w:rPr>
          <w:sz w:val="16"/>
        </w:rPr>
      </w:pPr>
      <w:r w:rsidRPr="00332EAB">
        <w:rPr>
          <w:sz w:val="16"/>
        </w:rPr>
        <w:t>Reid Hoffman has always, and is still, supporting Democrats. Doug Leone has always, and is still, supporting Republicans. Even if you go all the way to 1998 and look at how Leone was donating, it was no different from today, but back then, it was $2,000 instead of millions.</w:t>
      </w:r>
    </w:p>
    <w:p w14:paraId="047D09A1" w14:textId="473A0755" w:rsidR="00F01FAB" w:rsidRPr="00332EAB" w:rsidRDefault="00F01FAB" w:rsidP="00F01FAB">
      <w:pPr>
        <w:rPr>
          <w:sz w:val="16"/>
        </w:rPr>
      </w:pPr>
      <w:proofErr w:type="gramStart"/>
      <w:r w:rsidRPr="00332EAB">
        <w:rPr>
          <w:sz w:val="16"/>
        </w:rPr>
        <w:t>With the exception of</w:t>
      </w:r>
      <w:proofErr w:type="gramEnd"/>
      <w:r w:rsidRPr="00332EAB">
        <w:rPr>
          <w:sz w:val="16"/>
        </w:rPr>
        <w:t xml:space="preserve"> Shaun Maguire, the ideological consistency applies to other VCs at the middle of this media shitstorm. I couldn’t find a single example of a VC mentioned in the NYT article who </w:t>
      </w:r>
      <w:proofErr w:type="gramStart"/>
      <w:r w:rsidRPr="00332EAB">
        <w:rPr>
          <w:sz w:val="16"/>
        </w:rPr>
        <w:t>actually switched</w:t>
      </w:r>
      <w:proofErr w:type="gramEnd"/>
      <w:r w:rsidRPr="00332EAB">
        <w:rPr>
          <w:sz w:val="16"/>
        </w:rPr>
        <w:t xml:space="preserve"> their donation amount from majority Democrat to majority Republican. As mentioned, Marc Andreessen has and continues to split his donations evenly across party lines. Given that Peter Thiel and David Sacks have always donated to Republicans, it’s incoherent for the NYT to include them in a trend piece about the Valley shifting to the right. The only potential exception is Chamath, who has given millions of dollars to Democrats since 2011 compared to around $30,000 to Republicans, but recently co-hosted a Trump fundraiser with Sacks and said on the All-In podcast that he will donate to Trump (though so far this year, has barely donated any money — $1,000 — to political causes, and we don't know if and how much he will donate Democrats).</w:t>
      </w:r>
    </w:p>
    <w:p w14:paraId="4A6FCA9A" w14:textId="18381210" w:rsidR="00F01FAB" w:rsidRPr="00332EAB" w:rsidRDefault="00F01FAB" w:rsidP="00F01FAB">
      <w:pPr>
        <w:rPr>
          <w:sz w:val="16"/>
        </w:rPr>
      </w:pPr>
      <w:r w:rsidRPr="00332EAB">
        <w:rPr>
          <w:sz w:val="16"/>
        </w:rPr>
        <w:t xml:space="preserve">Finally, Midas list VCs make up a small sample of investors, so I zoomed out and pulled political donations at the firm-level for the 30 top VC firms. </w:t>
      </w:r>
      <w:r w:rsidRPr="005A3526">
        <w:rPr>
          <w:rStyle w:val="StyleUnderline"/>
        </w:rPr>
        <w:t xml:space="preserve">Overall, the data told the same story: in 2024, VC firms still lean left. Most changes in political leanings this year were driven by </w:t>
      </w:r>
      <w:r w:rsidRPr="005A3526">
        <w:rPr>
          <w:rStyle w:val="Emphasis"/>
        </w:rPr>
        <w:t>partners moving from one firm to another</w:t>
      </w:r>
      <w:r w:rsidRPr="005A3526">
        <w:rPr>
          <w:rStyle w:val="StyleUnderline"/>
        </w:rPr>
        <w:t>,</w:t>
      </w:r>
      <w:r w:rsidRPr="00332EAB">
        <w:rPr>
          <w:sz w:val="16"/>
        </w:rPr>
        <w:t xml:space="preserve"> such as when Keith </w:t>
      </w:r>
      <w:proofErr w:type="spellStart"/>
      <w:r w:rsidRPr="00332EAB">
        <w:rPr>
          <w:sz w:val="16"/>
        </w:rPr>
        <w:t>Rabois</w:t>
      </w:r>
      <w:proofErr w:type="spellEnd"/>
      <w:r w:rsidRPr="00332EAB">
        <w:rPr>
          <w:sz w:val="16"/>
        </w:rPr>
        <w:t>, one of the biggest Republican donors, moved from Founders Fund to Khosla Ventures, significantly changing the average political leaning at Khosla.</w:t>
      </w:r>
    </w:p>
    <w:p w14:paraId="0B201F21" w14:textId="22EB9D66" w:rsidR="00F01FAB" w:rsidRPr="00332EAB" w:rsidRDefault="00F01FAB" w:rsidP="00F01FAB">
      <w:pPr>
        <w:rPr>
          <w:sz w:val="16"/>
        </w:rPr>
      </w:pPr>
      <w:r w:rsidRPr="005A3526">
        <w:rPr>
          <w:rStyle w:val="StyleUnderline"/>
        </w:rPr>
        <w:t xml:space="preserve">The data makes it impossible to demonstrate there’s been a significant change in Silicon Valley political donations this year, so what’s </w:t>
      </w:r>
      <w:proofErr w:type="gramStart"/>
      <w:r w:rsidRPr="005A3526">
        <w:rPr>
          <w:rStyle w:val="StyleUnderline"/>
        </w:rPr>
        <w:t>actually happening</w:t>
      </w:r>
      <w:proofErr w:type="gramEnd"/>
      <w:r w:rsidRPr="005A3526">
        <w:rPr>
          <w:rStyle w:val="StyleUnderline"/>
        </w:rPr>
        <w:t>? It seems like a pretty straightforward visibility issue: there are fewer professional consequences for political endorsements, so more people are making them publicly. America ’survived’ the first Trump presidency, and Elon bought Twitter.</w:t>
      </w:r>
      <w:r w:rsidRPr="00332EAB">
        <w:rPr>
          <w:sz w:val="16"/>
        </w:rPr>
        <w:t xml:space="preserve"> Now cancellations are less effective, or don’t work at all. In other words, the big change this election cycle is not that Doug Leone is a conservative, it’s that he feels comfortable putting out a public statement indicating that he is.</w:t>
      </w:r>
    </w:p>
    <w:p w14:paraId="758ED239" w14:textId="44021C29" w:rsidR="00F01FAB" w:rsidRPr="00332EAB" w:rsidRDefault="00F01FAB" w:rsidP="00F01FAB">
      <w:pPr>
        <w:rPr>
          <w:sz w:val="16"/>
        </w:rPr>
      </w:pPr>
      <w:r w:rsidRPr="005A3526">
        <w:rPr>
          <w:rStyle w:val="StyleUnderline"/>
        </w:rPr>
        <w:t xml:space="preserve">If you’re highly online, you might feel like tons of successful VCs are crossing the aisle in droves, but the </w:t>
      </w:r>
      <w:r w:rsidRPr="005A3526">
        <w:rPr>
          <w:rStyle w:val="Emphasis"/>
        </w:rPr>
        <w:t>data just doesn’t support that.</w:t>
      </w:r>
      <w:r w:rsidRPr="00332EAB">
        <w:rPr>
          <w:sz w:val="16"/>
        </w:rPr>
        <w:t xml:space="preserve"> If anything, Midas List VCs are more active in their support for Democrats this year than ever before. Given that VCs are in the business of business, and ‘should’ be more naturally aligned with Republicans, it’s possible there are more Republican VCs who sat on the sidelines during the #metoo and BLM era because of the potential consequences — though if there's a red wave coming from Silicon Valley, it’s probably going to happen when the Republicans field a less controversial candidate.</w:t>
      </w:r>
    </w:p>
    <w:p w14:paraId="1926F9BE" w14:textId="10F95CFA" w:rsidR="00F01FAB" w:rsidRPr="00332EAB" w:rsidRDefault="00F01FAB" w:rsidP="00F01FAB">
      <w:pPr>
        <w:rPr>
          <w:sz w:val="16"/>
        </w:rPr>
      </w:pPr>
      <w:r w:rsidRPr="00332EAB">
        <w:rPr>
          <w:sz w:val="16"/>
        </w:rPr>
        <w:t xml:space="preserve">But </w:t>
      </w:r>
      <w:r w:rsidRPr="005A3526">
        <w:rPr>
          <w:rStyle w:val="StyleUnderline"/>
        </w:rPr>
        <w:t xml:space="preserve">today, </w:t>
      </w:r>
      <w:r w:rsidRPr="005A3526">
        <w:rPr>
          <w:rStyle w:val="Emphasis"/>
        </w:rPr>
        <w:t>most VCs still don’t engage in politics at all</w:t>
      </w:r>
      <w:r w:rsidRPr="005A3526">
        <w:rPr>
          <w:rStyle w:val="StyleUnderline"/>
        </w:rPr>
        <w:t>.</w:t>
      </w:r>
      <w:r w:rsidRPr="00332EAB">
        <w:rPr>
          <w:sz w:val="16"/>
        </w:rPr>
        <w:t xml:space="preserve"> In fact, there’s one PAC that gets more love from VCs than both the Republicans and Democrats: </w:t>
      </w:r>
      <w:proofErr w:type="gramStart"/>
      <w:r w:rsidRPr="00332EAB">
        <w:rPr>
          <w:sz w:val="16"/>
        </w:rPr>
        <w:t>the</w:t>
      </w:r>
      <w:proofErr w:type="gramEnd"/>
      <w:r w:rsidRPr="00332EAB">
        <w:rPr>
          <w:sz w:val="16"/>
        </w:rPr>
        <w:t xml:space="preserve"> National Venture Capital Association's </w:t>
      </w:r>
      <w:proofErr w:type="spellStart"/>
      <w:r w:rsidRPr="00332EAB">
        <w:rPr>
          <w:sz w:val="16"/>
        </w:rPr>
        <w:t>VenturePAC</w:t>
      </w:r>
      <w:proofErr w:type="spellEnd"/>
      <w:r w:rsidRPr="00332EAB">
        <w:rPr>
          <w:sz w:val="16"/>
        </w:rPr>
        <w:t>, which offers bi-partisan support for legislation that benefits all VCs regardless of their political leanings. Because carried interest is a truly sacred cow.</w:t>
      </w:r>
    </w:p>
    <w:p w14:paraId="10E17F77" w14:textId="45EA58BE" w:rsidR="00496F0C" w:rsidRDefault="00FD0CDF" w:rsidP="00496F0C">
      <w:pPr>
        <w:pStyle w:val="Heading2"/>
      </w:pPr>
      <w:r>
        <w:lastRenderedPageBreak/>
        <w:t>Impact</w:t>
      </w:r>
    </w:p>
    <w:p w14:paraId="35E3A8DC" w14:textId="77777777" w:rsidR="00496F0C" w:rsidRDefault="00496F0C" w:rsidP="00496F0C">
      <w:pPr>
        <w:pStyle w:val="Heading3"/>
      </w:pPr>
      <w:r>
        <w:lastRenderedPageBreak/>
        <w:t>!---NATO---OV</w:t>
      </w:r>
    </w:p>
    <w:p w14:paraId="79D1D556" w14:textId="77777777" w:rsidR="00496F0C" w:rsidRDefault="00496F0C" w:rsidP="00DB1B00">
      <w:pPr>
        <w:pStyle w:val="Heading4"/>
      </w:pPr>
      <w:r>
        <w:t xml:space="preserve">Trump win ends NATO – that sets the stage for World War 3 – Russian and Chinese adventurism, allied remilitarization and proliferation make escalation uncontrollable – Trump has gained expertise from his first term and already undermined domestic and international checks and balances – it’s </w:t>
      </w:r>
      <w:proofErr w:type="gramStart"/>
      <w:r>
        <w:t>try</w:t>
      </w:r>
      <w:proofErr w:type="gramEnd"/>
      <w:r>
        <w:t xml:space="preserve"> or die for Biden 2024</w:t>
      </w:r>
    </w:p>
    <w:p w14:paraId="2D6C8054" w14:textId="6618C312" w:rsidR="00DB1B00" w:rsidRPr="00523DE6" w:rsidRDefault="00DB1B00" w:rsidP="00DB1B00">
      <w:pPr>
        <w:pStyle w:val="Heading3"/>
        <w:rPr>
          <w:rFonts w:cs="Calibri"/>
        </w:rPr>
      </w:pPr>
      <w:r>
        <w:rPr>
          <w:rFonts w:cs="Calibri"/>
        </w:rPr>
        <w:lastRenderedPageBreak/>
        <w:t>!---Warming---OV</w:t>
      </w:r>
    </w:p>
    <w:p w14:paraId="3683F381" w14:textId="77777777" w:rsidR="00DB1B00" w:rsidRPr="00B0426D" w:rsidRDefault="00DB1B00" w:rsidP="00DB1B00">
      <w:pPr>
        <w:pStyle w:val="Heading4"/>
        <w:rPr>
          <w:rFonts w:cs="Calibri"/>
        </w:rPr>
      </w:pPr>
      <w:r w:rsidRPr="00523DE6">
        <w:rPr>
          <w:rFonts w:cs="Calibri"/>
        </w:rPr>
        <w:t xml:space="preserve">Warming causes extinction --- Escalates </w:t>
      </w:r>
      <w:r w:rsidRPr="00523DE6">
        <w:rPr>
          <w:rFonts w:cs="Calibri"/>
          <w:u w:val="single"/>
        </w:rPr>
        <w:t>instability</w:t>
      </w:r>
      <w:r w:rsidRPr="00523DE6">
        <w:rPr>
          <w:rFonts w:cs="Calibri"/>
        </w:rPr>
        <w:t xml:space="preserve"> and conflict </w:t>
      </w:r>
      <w:r w:rsidRPr="00523DE6">
        <w:rPr>
          <w:rFonts w:cs="Calibri"/>
          <w:u w:val="single"/>
        </w:rPr>
        <w:t>globally</w:t>
      </w:r>
      <w:r w:rsidRPr="00523DE6">
        <w:rPr>
          <w:rFonts w:cs="Calibri"/>
        </w:rPr>
        <w:t xml:space="preserve"> and smashes </w:t>
      </w:r>
      <w:r w:rsidRPr="00523DE6">
        <w:rPr>
          <w:rFonts w:cs="Calibri"/>
          <w:u w:val="single"/>
        </w:rPr>
        <w:t>agriculture</w:t>
      </w:r>
      <w:r w:rsidRPr="00523DE6">
        <w:rPr>
          <w:rFonts w:cs="Calibri"/>
        </w:rPr>
        <w:t xml:space="preserve"> --- Tipping points like </w:t>
      </w:r>
      <w:r w:rsidRPr="00523DE6">
        <w:rPr>
          <w:rFonts w:cs="Calibri"/>
          <w:u w:val="single"/>
        </w:rPr>
        <w:t>ice sheets</w:t>
      </w:r>
      <w:r w:rsidRPr="00523DE6">
        <w:rPr>
          <w:rFonts w:cs="Calibri"/>
        </w:rPr>
        <w:t xml:space="preserve">, </w:t>
      </w:r>
      <w:r w:rsidRPr="00523DE6">
        <w:rPr>
          <w:rFonts w:cs="Calibri"/>
          <w:u w:val="single"/>
        </w:rPr>
        <w:t>permafrost</w:t>
      </w:r>
      <w:r w:rsidRPr="00523DE6">
        <w:rPr>
          <w:rFonts w:cs="Calibri"/>
        </w:rPr>
        <w:t xml:space="preserve">, and </w:t>
      </w:r>
      <w:r w:rsidRPr="00523DE6">
        <w:rPr>
          <w:rFonts w:cs="Calibri"/>
          <w:u w:val="single"/>
        </w:rPr>
        <w:t>carbon stores</w:t>
      </w:r>
      <w:r w:rsidRPr="00523DE6">
        <w:rPr>
          <w:rFonts w:cs="Calibri"/>
        </w:rPr>
        <w:t xml:space="preserve"> are </w:t>
      </w:r>
      <w:r w:rsidRPr="00523DE6">
        <w:rPr>
          <w:rFonts w:cs="Calibri"/>
          <w:u w:val="single"/>
        </w:rPr>
        <w:t>non-linear</w:t>
      </w:r>
      <w:r w:rsidRPr="00523DE6">
        <w:rPr>
          <w:rFonts w:cs="Calibri"/>
        </w:rPr>
        <w:t xml:space="preserve"> --- Scientists routinely </w:t>
      </w:r>
      <w:r w:rsidRPr="00523DE6">
        <w:rPr>
          <w:rFonts w:cs="Calibri"/>
          <w:u w:val="single"/>
        </w:rPr>
        <w:t>underpredict</w:t>
      </w:r>
      <w:r w:rsidRPr="00523DE6">
        <w:rPr>
          <w:rFonts w:cs="Calibri"/>
        </w:rPr>
        <w:t xml:space="preserve"> severity --- That’s Spratt</w:t>
      </w:r>
    </w:p>
    <w:p w14:paraId="7F215F4C" w14:textId="77777777" w:rsidR="00DB1B00" w:rsidRPr="00523DE6" w:rsidRDefault="00DB1B00" w:rsidP="00DB1B00">
      <w:pPr>
        <w:pStyle w:val="Heading4"/>
        <w:rPr>
          <w:rFonts w:cs="Calibri"/>
        </w:rPr>
      </w:pPr>
      <w:r w:rsidRPr="00523DE6">
        <w:rPr>
          <w:rFonts w:cs="Calibri"/>
          <w:u w:val="single"/>
        </w:rPr>
        <w:t xml:space="preserve">Turns the </w:t>
      </w:r>
      <w:proofErr w:type="spellStart"/>
      <w:r w:rsidRPr="00523DE6">
        <w:rPr>
          <w:rFonts w:cs="Calibri"/>
          <w:u w:val="single"/>
        </w:rPr>
        <w:t>aff</w:t>
      </w:r>
      <w:proofErr w:type="spellEnd"/>
      <w:r w:rsidRPr="00523DE6">
        <w:rPr>
          <w:rFonts w:cs="Calibri"/>
        </w:rPr>
        <w:t xml:space="preserve"> --- Accelerates </w:t>
      </w:r>
      <w:r w:rsidRPr="00523DE6">
        <w:rPr>
          <w:rFonts w:cs="Calibri"/>
          <w:u w:val="single"/>
        </w:rPr>
        <w:t>crises</w:t>
      </w:r>
      <w:r w:rsidRPr="00523DE6">
        <w:rPr>
          <w:rFonts w:cs="Calibri"/>
        </w:rPr>
        <w:t xml:space="preserve">, </w:t>
      </w:r>
      <w:r w:rsidRPr="00523DE6">
        <w:rPr>
          <w:rFonts w:cs="Calibri"/>
          <w:u w:val="single"/>
        </w:rPr>
        <w:t>migration</w:t>
      </w:r>
      <w:r w:rsidRPr="00523DE6">
        <w:rPr>
          <w:rFonts w:cs="Calibri"/>
        </w:rPr>
        <w:t xml:space="preserve">, and </w:t>
      </w:r>
      <w:r w:rsidRPr="00523DE6">
        <w:rPr>
          <w:rFonts w:cs="Calibri"/>
          <w:u w:val="single"/>
        </w:rPr>
        <w:t>drought</w:t>
      </w:r>
      <w:r w:rsidRPr="00523DE6">
        <w:rPr>
          <w:rFonts w:cs="Calibri"/>
        </w:rPr>
        <w:t xml:space="preserve"> --- Causes </w:t>
      </w:r>
      <w:r w:rsidRPr="00523DE6">
        <w:rPr>
          <w:rFonts w:cs="Calibri"/>
          <w:u w:val="single"/>
        </w:rPr>
        <w:t>breakdown</w:t>
      </w:r>
      <w:r w:rsidRPr="00523DE6">
        <w:rPr>
          <w:rFonts w:cs="Calibri"/>
        </w:rPr>
        <w:t xml:space="preserve"> and </w:t>
      </w:r>
      <w:r w:rsidRPr="00523DE6">
        <w:rPr>
          <w:rFonts w:cs="Calibri"/>
          <w:u w:val="single"/>
        </w:rPr>
        <w:t>instability</w:t>
      </w:r>
      <w:r w:rsidRPr="00523DE6">
        <w:rPr>
          <w:rFonts w:cs="Calibri"/>
        </w:rPr>
        <w:t xml:space="preserve"> which </w:t>
      </w:r>
      <w:r w:rsidRPr="00523DE6">
        <w:rPr>
          <w:rFonts w:cs="Calibri"/>
          <w:u w:val="single"/>
        </w:rPr>
        <w:t>ignites hotspots</w:t>
      </w:r>
      <w:r w:rsidRPr="00523DE6">
        <w:rPr>
          <w:rFonts w:cs="Calibri"/>
        </w:rPr>
        <w:t xml:space="preserve"> across the </w:t>
      </w:r>
      <w:r w:rsidRPr="00523DE6">
        <w:rPr>
          <w:rFonts w:cs="Calibri"/>
          <w:u w:val="single"/>
        </w:rPr>
        <w:t>globe</w:t>
      </w:r>
      <w:r w:rsidRPr="00523DE6">
        <w:rPr>
          <w:rFonts w:cs="Calibri"/>
        </w:rPr>
        <w:t xml:space="preserve"> --- That's Spratt</w:t>
      </w:r>
    </w:p>
    <w:p w14:paraId="372A08A0" w14:textId="5D891EB5" w:rsidR="00FD0CDF" w:rsidRDefault="00FD0CDF" w:rsidP="00FD0CDF">
      <w:pPr>
        <w:pStyle w:val="Heading3"/>
      </w:pPr>
      <w:r>
        <w:lastRenderedPageBreak/>
        <w:t>!---Laundry List</w:t>
      </w:r>
    </w:p>
    <w:p w14:paraId="6299BA77" w14:textId="478A9849" w:rsidR="00FD0CDF" w:rsidRPr="00FD0CDF" w:rsidRDefault="00FD0CDF" w:rsidP="00FD0CDF">
      <w:pPr>
        <w:pStyle w:val="Heading4"/>
      </w:pPr>
      <w:r w:rsidRPr="00A857D2">
        <w:t xml:space="preserve">Trump 2.0 causes </w:t>
      </w:r>
      <w:r w:rsidRPr="00A857D2">
        <w:rPr>
          <w:u w:val="single"/>
        </w:rPr>
        <w:t>extinction</w:t>
      </w:r>
      <w:r w:rsidRPr="00A857D2">
        <w:t>---</w:t>
      </w:r>
      <w:r w:rsidRPr="00FD0CDF">
        <w:t xml:space="preserve">great-power-wars, U.S. belligerency, AND </w:t>
      </w:r>
      <w:r>
        <w:t>collapses trade</w:t>
      </w:r>
      <w:r w:rsidRPr="00FD0CDF">
        <w:t>.</w:t>
      </w:r>
    </w:p>
    <w:p w14:paraId="3E9346FD" w14:textId="77777777" w:rsidR="00FD0CDF" w:rsidRPr="00485D7E" w:rsidRDefault="00FD0CDF" w:rsidP="00FD0CDF">
      <w:r w:rsidRPr="00485D7E">
        <w:rPr>
          <w:rStyle w:val="Style13ptBold"/>
        </w:rPr>
        <w:t>Feaver 24</w:t>
      </w:r>
      <w:r w:rsidRPr="00485D7E">
        <w:t>, PhD, Professor of Political Science. (Peter, 2-19-2024, “The Real Challenge of Trump 2.0,” Foreign Affairs, https://www.foreignaffairs.com/united-states/real-challenge-trump-20)</w:t>
      </w:r>
    </w:p>
    <w:p w14:paraId="331736FF" w14:textId="77777777" w:rsidR="00FD0CDF" w:rsidRPr="00485D7E" w:rsidRDefault="00FD0CDF" w:rsidP="00FD0CDF">
      <w:pPr>
        <w:rPr>
          <w:sz w:val="14"/>
        </w:rPr>
      </w:pPr>
      <w:r w:rsidRPr="00485D7E">
        <w:rPr>
          <w:sz w:val="14"/>
        </w:rPr>
        <w:t xml:space="preserve">TITLE: The </w:t>
      </w:r>
      <w:r w:rsidRPr="00485D7E">
        <w:rPr>
          <w:rStyle w:val="StyleUnderline"/>
        </w:rPr>
        <w:t xml:space="preserve">Real Challenge of </w:t>
      </w:r>
      <w:r w:rsidRPr="0083465D">
        <w:rPr>
          <w:rStyle w:val="Emphasis"/>
          <w:highlight w:val="cyan"/>
        </w:rPr>
        <w:t>Trump 2.0</w:t>
      </w:r>
    </w:p>
    <w:p w14:paraId="1CA59B5F" w14:textId="77777777" w:rsidR="00FD0CDF" w:rsidRPr="00485D7E" w:rsidRDefault="00FD0CDF" w:rsidP="00FD0CDF">
      <w:pPr>
        <w:rPr>
          <w:sz w:val="14"/>
        </w:rPr>
      </w:pPr>
      <w:r w:rsidRPr="00485D7E">
        <w:rPr>
          <w:rStyle w:val="StyleUnderline"/>
        </w:rPr>
        <w:t xml:space="preserve">What has </w:t>
      </w:r>
      <w:r w:rsidRPr="00485D7E">
        <w:rPr>
          <w:rStyle w:val="Emphasis"/>
        </w:rPr>
        <w:t>changed</w:t>
      </w:r>
      <w:r w:rsidRPr="00485D7E">
        <w:rPr>
          <w:rStyle w:val="StyleUnderline"/>
        </w:rPr>
        <w:t xml:space="preserve"> is that the members of a </w:t>
      </w:r>
      <w:r w:rsidRPr="00485D7E">
        <w:rPr>
          <w:rStyle w:val="Emphasis"/>
        </w:rPr>
        <w:t>new</w:t>
      </w:r>
      <w:r w:rsidRPr="00485D7E">
        <w:rPr>
          <w:rStyle w:val="StyleUnderline"/>
        </w:rPr>
        <w:t xml:space="preserve"> Trump administration will be </w:t>
      </w:r>
      <w:r w:rsidRPr="00485D7E">
        <w:rPr>
          <w:rStyle w:val="Emphasis"/>
        </w:rPr>
        <w:t xml:space="preserve">far </w:t>
      </w:r>
      <w:r w:rsidRPr="0083465D">
        <w:rPr>
          <w:rStyle w:val="Emphasis"/>
          <w:highlight w:val="cyan"/>
        </w:rPr>
        <w:t>less likely</w:t>
      </w:r>
      <w:r w:rsidRPr="0083465D">
        <w:rPr>
          <w:rStyle w:val="StyleUnderline"/>
          <w:highlight w:val="cyan"/>
        </w:rPr>
        <w:t xml:space="preserve"> to </w:t>
      </w:r>
      <w:r w:rsidRPr="0083465D">
        <w:rPr>
          <w:rStyle w:val="Emphasis"/>
          <w:highlight w:val="cyan"/>
        </w:rPr>
        <w:t>restrain</w:t>
      </w:r>
      <w:r w:rsidRPr="00485D7E">
        <w:rPr>
          <w:rStyle w:val="StyleUnderline"/>
        </w:rPr>
        <w:t xml:space="preserve"> his </w:t>
      </w:r>
      <w:r w:rsidRPr="0083465D">
        <w:rPr>
          <w:rStyle w:val="Emphasis"/>
          <w:highlight w:val="cyan"/>
        </w:rPr>
        <w:t>worst impulses</w:t>
      </w:r>
      <w:r w:rsidRPr="00485D7E">
        <w:rPr>
          <w:sz w:val="14"/>
        </w:rPr>
        <w:t xml:space="preserve">. In Trump’s first term, many of the most important members of his national security team, as well as Republican allies on Capitol Hill, held more traditional Republican views. When Trump expressed a desire to go in a different direction, they had access and clout to explain why that might be a bad idea, and they often persuaded him. This is what played out, for example, in the Afghanistan strategy review of 2017. Just as important, for the many issues on which Trump simply did not engage, his traditional appointees were able to conduct a normal policy below his radar, as was the case with the 2018 National Defense Strategy. Finally, in the few areas where slow-rolling and end-running and other normal bureaucratic gimmicks were used to thwart a determined Trumpian policy flourish, the paucity of true-believing MAGA warriors at every level of the bureaucracy made it difficult for Trump to have his whims </w:t>
      </w:r>
      <w:r w:rsidRPr="002353A4">
        <w:rPr>
          <w:sz w:val="14"/>
        </w:rPr>
        <w:t xml:space="preserve">fulfilled. </w:t>
      </w:r>
      <w:r w:rsidRPr="002353A4">
        <w:rPr>
          <w:rStyle w:val="StyleUnderline"/>
        </w:rPr>
        <w:t xml:space="preserve">It is </w:t>
      </w:r>
      <w:r w:rsidRPr="002353A4">
        <w:rPr>
          <w:rStyle w:val="Emphasis"/>
        </w:rPr>
        <w:t>far</w:t>
      </w:r>
      <w:r w:rsidRPr="002353A4">
        <w:rPr>
          <w:rStyle w:val="StyleUnderline"/>
        </w:rPr>
        <w:t xml:space="preserve"> from </w:t>
      </w:r>
      <w:r w:rsidRPr="002353A4">
        <w:rPr>
          <w:rStyle w:val="Emphasis"/>
        </w:rPr>
        <w:t>clear</w:t>
      </w:r>
      <w:r w:rsidRPr="002353A4">
        <w:rPr>
          <w:rStyle w:val="StyleUnderline"/>
        </w:rPr>
        <w:t xml:space="preserve"> that there will be such </w:t>
      </w:r>
      <w:r w:rsidRPr="002353A4">
        <w:rPr>
          <w:rStyle w:val="Emphasis"/>
        </w:rPr>
        <w:t>guardrails</w:t>
      </w:r>
      <w:r w:rsidRPr="002353A4">
        <w:rPr>
          <w:rStyle w:val="StyleUnderline"/>
        </w:rPr>
        <w:t xml:space="preserve"> this</w:t>
      </w:r>
      <w:r w:rsidRPr="00485D7E">
        <w:rPr>
          <w:rStyle w:val="StyleUnderline"/>
        </w:rPr>
        <w:t xml:space="preserve"> time around.</w:t>
      </w:r>
    </w:p>
    <w:p w14:paraId="184650F9" w14:textId="77777777" w:rsidR="00FD0CDF" w:rsidRPr="00485D7E" w:rsidRDefault="00FD0CDF" w:rsidP="00FD0CDF">
      <w:pPr>
        <w:rPr>
          <w:sz w:val="14"/>
        </w:rPr>
      </w:pPr>
      <w:r w:rsidRPr="00485D7E">
        <w:rPr>
          <w:sz w:val="14"/>
        </w:rPr>
        <w:t xml:space="preserve">Trump has already developed plans to intimidate the bureaucracy by reclassifying employees </w:t>
      </w:r>
      <w:proofErr w:type="gramStart"/>
      <w:r w:rsidRPr="00485D7E">
        <w:rPr>
          <w:sz w:val="14"/>
        </w:rPr>
        <w:t>so as to</w:t>
      </w:r>
      <w:proofErr w:type="gramEnd"/>
      <w:r w:rsidRPr="00485D7E">
        <w:rPr>
          <w:sz w:val="14"/>
        </w:rPr>
        <w:t xml:space="preserve"> deny them civil service protections and make it possible to fire them </w:t>
      </w:r>
      <w:proofErr w:type="spellStart"/>
      <w:r w:rsidRPr="00485D7E">
        <w:rPr>
          <w:sz w:val="14"/>
        </w:rPr>
        <w:t>en</w:t>
      </w:r>
      <w:proofErr w:type="spellEnd"/>
      <w:r w:rsidRPr="00485D7E">
        <w:rPr>
          <w:sz w:val="14"/>
        </w:rPr>
        <w:t xml:space="preserve"> masse. His allies are talking about using the powers of the presidency to root out members of the military who do not show sufficient MAGA leanings. Trump certainly won’t repeat his first-term mistake of appointing senior officials and military brass, such as retired generals Jim Mattis and John Kelly, who were adamant about placing their loyalty to the Constitution ahead of personal loyalty to Trump. And many </w:t>
      </w:r>
      <w:r w:rsidRPr="0083465D">
        <w:rPr>
          <w:rStyle w:val="Emphasis"/>
          <w:highlight w:val="cyan"/>
        </w:rPr>
        <w:t>MAGA loyalists</w:t>
      </w:r>
      <w:r w:rsidRPr="00485D7E">
        <w:rPr>
          <w:sz w:val="14"/>
        </w:rPr>
        <w:t xml:space="preserve"> who did serve in the first administration now have a better understanding of the bureaucracies that once frustrated them—and </w:t>
      </w:r>
      <w:r w:rsidRPr="0083465D">
        <w:rPr>
          <w:rStyle w:val="StyleUnderline"/>
          <w:highlight w:val="cyan"/>
        </w:rPr>
        <w:t>will be better positioned to enact</w:t>
      </w:r>
      <w:r w:rsidRPr="00485D7E">
        <w:rPr>
          <w:sz w:val="14"/>
        </w:rPr>
        <w:t xml:space="preserve"> more </w:t>
      </w:r>
      <w:r w:rsidRPr="0083465D">
        <w:rPr>
          <w:rStyle w:val="Emphasis"/>
          <w:highlight w:val="cyan"/>
        </w:rPr>
        <w:t>radical changes</w:t>
      </w:r>
      <w:r w:rsidRPr="00485D7E">
        <w:rPr>
          <w:sz w:val="14"/>
        </w:rPr>
        <w:t xml:space="preserve"> if they regain power.</w:t>
      </w:r>
    </w:p>
    <w:p w14:paraId="5C9D228B" w14:textId="77777777" w:rsidR="00FD0CDF" w:rsidRPr="002353A4" w:rsidRDefault="00FD0CDF" w:rsidP="00FD0CDF">
      <w:pPr>
        <w:rPr>
          <w:sz w:val="14"/>
        </w:rPr>
      </w:pPr>
      <w:r w:rsidRPr="00485D7E">
        <w:rPr>
          <w:sz w:val="14"/>
        </w:rPr>
        <w:t xml:space="preserve">In theory, Congress could still constrain a destructive president. If the Democrats managed to retain control of the Senate, or to regain control of the House, they would be able to use the power of the purse to direct what the executive branch could or could not do. But these legislative tools are weaker than they appear. Congress has, for instance, passed a law making it harder for a president to withdraw formally from NATO. Yet the law is constitutionality dubious. And a president who simply disowns those alliances as a matter of policy—for example, by reducing to zero the number of U.S. troops deployed to NATO or by loudly insisting he will not come to the defense of countries if Russia attacks them—can effectively undermine the alliance </w:t>
      </w:r>
      <w:r w:rsidRPr="002353A4">
        <w:rPr>
          <w:sz w:val="14"/>
        </w:rPr>
        <w:t>even without a formal U.S. withdrawal. There is simply no good way for Congress to Trump-proof U.S. foreign policy, given the considerable powers of the executive branch. Trump would also face a Congress less inclined to impose such constraints, having established ideological mastery of the Republican Party, whose old-line elites can no longer claim that his agenda is aberrant and must be resisted.</w:t>
      </w:r>
    </w:p>
    <w:p w14:paraId="13431048" w14:textId="77777777" w:rsidR="00FD0CDF" w:rsidRPr="00485D7E" w:rsidRDefault="00FD0CDF" w:rsidP="00FD0CDF">
      <w:pPr>
        <w:rPr>
          <w:sz w:val="14"/>
        </w:rPr>
      </w:pPr>
      <w:r w:rsidRPr="002353A4">
        <w:rPr>
          <w:rStyle w:val="StyleUnderline"/>
        </w:rPr>
        <w:t xml:space="preserve">But perhaps the </w:t>
      </w:r>
      <w:r w:rsidRPr="002353A4">
        <w:rPr>
          <w:rStyle w:val="Emphasis"/>
        </w:rPr>
        <w:t>greatest reason</w:t>
      </w:r>
      <w:r w:rsidRPr="002353A4">
        <w:rPr>
          <w:rStyle w:val="StyleUnderline"/>
        </w:rPr>
        <w:t xml:space="preserve"> Trump 2.0 will be </w:t>
      </w:r>
      <w:r w:rsidRPr="002353A4">
        <w:rPr>
          <w:rStyle w:val="Emphasis"/>
        </w:rPr>
        <w:t>different</w:t>
      </w:r>
      <w:r w:rsidRPr="002353A4">
        <w:rPr>
          <w:rStyle w:val="StyleUnderline"/>
        </w:rPr>
        <w:t xml:space="preserve"> from Trump 1.0 is the </w:t>
      </w:r>
      <w:r w:rsidRPr="002353A4">
        <w:rPr>
          <w:rStyle w:val="Emphasis"/>
        </w:rPr>
        <w:t>changes</w:t>
      </w:r>
      <w:r w:rsidRPr="002353A4">
        <w:rPr>
          <w:rStyle w:val="StyleUnderline"/>
        </w:rPr>
        <w:t xml:space="preserve"> in the </w:t>
      </w:r>
      <w:r w:rsidRPr="002353A4">
        <w:rPr>
          <w:rStyle w:val="Emphasis"/>
        </w:rPr>
        <w:t>geopolitical environment</w:t>
      </w:r>
      <w:r w:rsidRPr="002353A4">
        <w:rPr>
          <w:rStyle w:val="StyleUnderline"/>
        </w:rPr>
        <w:t xml:space="preserve"> abroad. If he returns to the Oval Office, Trump would be </w:t>
      </w:r>
      <w:r w:rsidRPr="002353A4">
        <w:rPr>
          <w:rStyle w:val="Emphasis"/>
        </w:rPr>
        <w:t>acting</w:t>
      </w:r>
      <w:r w:rsidRPr="002353A4">
        <w:rPr>
          <w:rStyle w:val="StyleUnderline"/>
        </w:rPr>
        <w:t xml:space="preserve"> in a </w:t>
      </w:r>
      <w:r w:rsidRPr="002353A4">
        <w:rPr>
          <w:rStyle w:val="Emphasis"/>
        </w:rPr>
        <w:t>far more disordered world</w:t>
      </w:r>
      <w:r w:rsidRPr="002353A4">
        <w:rPr>
          <w:sz w:val="14"/>
        </w:rPr>
        <w:t>. In 2017, Trump took office as the post–Cold War era was ending. There were tensions with China and hot wars in the broader Middle East against the</w:t>
      </w:r>
      <w:r w:rsidRPr="00485D7E">
        <w:rPr>
          <w:sz w:val="14"/>
        </w:rPr>
        <w:t xml:space="preserve"> Taliban and the Islamic State, known as ISIS, but the situation is far more dire today. Now, </w:t>
      </w:r>
      <w:r w:rsidRPr="0083465D">
        <w:rPr>
          <w:rStyle w:val="StyleUnderline"/>
          <w:highlight w:val="cyan"/>
        </w:rPr>
        <w:t xml:space="preserve">he is </w:t>
      </w:r>
      <w:r w:rsidRPr="0083465D">
        <w:rPr>
          <w:rStyle w:val="Emphasis"/>
          <w:highlight w:val="cyan"/>
        </w:rPr>
        <w:t>running</w:t>
      </w:r>
      <w:r w:rsidRPr="00485D7E">
        <w:rPr>
          <w:rStyle w:val="StyleUnderline"/>
        </w:rPr>
        <w:t xml:space="preserve"> for a second term </w:t>
      </w:r>
      <w:r w:rsidRPr="0083465D">
        <w:rPr>
          <w:rStyle w:val="StyleUnderline"/>
          <w:highlight w:val="cyan"/>
        </w:rPr>
        <w:t xml:space="preserve">amid </w:t>
      </w:r>
      <w:r w:rsidRPr="0083465D">
        <w:rPr>
          <w:rStyle w:val="Emphasis"/>
          <w:highlight w:val="cyan"/>
        </w:rPr>
        <w:t>major hot wars</w:t>
      </w:r>
      <w:r w:rsidRPr="0083465D">
        <w:rPr>
          <w:rStyle w:val="StyleUnderline"/>
          <w:highlight w:val="cyan"/>
        </w:rPr>
        <w:t xml:space="preserve"> in</w:t>
      </w:r>
      <w:r w:rsidRPr="00485D7E">
        <w:rPr>
          <w:rStyle w:val="StyleUnderline"/>
        </w:rPr>
        <w:t xml:space="preserve"> </w:t>
      </w:r>
      <w:r w:rsidRPr="00485D7E">
        <w:rPr>
          <w:rStyle w:val="Emphasis"/>
        </w:rPr>
        <w:t xml:space="preserve">eastern </w:t>
      </w:r>
      <w:r w:rsidRPr="0083465D">
        <w:rPr>
          <w:rStyle w:val="Emphasis"/>
          <w:highlight w:val="cyan"/>
        </w:rPr>
        <w:t>Europe</w:t>
      </w:r>
      <w:r w:rsidRPr="00485D7E">
        <w:rPr>
          <w:rStyle w:val="StyleUnderline"/>
        </w:rPr>
        <w:t xml:space="preserve"> and the </w:t>
      </w:r>
      <w:r w:rsidRPr="0083465D">
        <w:rPr>
          <w:rStyle w:val="Emphasis"/>
          <w:highlight w:val="cyan"/>
        </w:rPr>
        <w:t>Mid</w:t>
      </w:r>
      <w:r w:rsidRPr="00485D7E">
        <w:rPr>
          <w:rStyle w:val="StyleUnderline"/>
        </w:rPr>
        <w:t xml:space="preserve">dle </w:t>
      </w:r>
      <w:r w:rsidRPr="0083465D">
        <w:rPr>
          <w:rStyle w:val="Emphasis"/>
          <w:highlight w:val="cyan"/>
        </w:rPr>
        <w:t>East</w:t>
      </w:r>
      <w:r w:rsidRPr="00485D7E">
        <w:rPr>
          <w:rStyle w:val="StyleUnderline"/>
        </w:rPr>
        <w:t xml:space="preserve">, a </w:t>
      </w:r>
      <w:r w:rsidRPr="00485D7E">
        <w:rPr>
          <w:rStyle w:val="Emphasis"/>
        </w:rPr>
        <w:t>growing risk</w:t>
      </w:r>
      <w:r w:rsidRPr="00485D7E">
        <w:rPr>
          <w:rStyle w:val="StyleUnderline"/>
        </w:rPr>
        <w:t xml:space="preserve"> of </w:t>
      </w:r>
      <w:r w:rsidRPr="00485D7E">
        <w:rPr>
          <w:rStyle w:val="Emphasis"/>
        </w:rPr>
        <w:t>conflict</w:t>
      </w:r>
      <w:r w:rsidRPr="00485D7E">
        <w:rPr>
          <w:rStyle w:val="StyleUnderline"/>
        </w:rPr>
        <w:t xml:space="preserve"> across the </w:t>
      </w:r>
      <w:r w:rsidRPr="0083465D">
        <w:rPr>
          <w:rStyle w:val="Emphasis"/>
          <w:highlight w:val="cyan"/>
        </w:rPr>
        <w:t>Taiwan</w:t>
      </w:r>
      <w:r w:rsidRPr="00485D7E">
        <w:rPr>
          <w:rStyle w:val="Emphasis"/>
        </w:rPr>
        <w:t xml:space="preserve"> Strait</w:t>
      </w:r>
      <w:r w:rsidRPr="00485D7E">
        <w:rPr>
          <w:rStyle w:val="StyleUnderline"/>
        </w:rPr>
        <w:t xml:space="preserve"> and in the </w:t>
      </w:r>
      <w:r w:rsidRPr="0083465D">
        <w:rPr>
          <w:rStyle w:val="Emphasis"/>
          <w:highlight w:val="cyan"/>
        </w:rPr>
        <w:t>S</w:t>
      </w:r>
      <w:r w:rsidRPr="00485D7E">
        <w:rPr>
          <w:rStyle w:val="StyleUnderline"/>
        </w:rPr>
        <w:t xml:space="preserve">outh </w:t>
      </w:r>
      <w:r w:rsidRPr="0083465D">
        <w:rPr>
          <w:rStyle w:val="Emphasis"/>
          <w:highlight w:val="cyan"/>
        </w:rPr>
        <w:t>C</w:t>
      </w:r>
      <w:r w:rsidRPr="00485D7E">
        <w:rPr>
          <w:rStyle w:val="StyleUnderline"/>
        </w:rPr>
        <w:t xml:space="preserve">hina </w:t>
      </w:r>
      <w:r w:rsidRPr="0083465D">
        <w:rPr>
          <w:rStyle w:val="Emphasis"/>
          <w:highlight w:val="cyan"/>
        </w:rPr>
        <w:t>S</w:t>
      </w:r>
      <w:r w:rsidRPr="00485D7E">
        <w:rPr>
          <w:rStyle w:val="StyleUnderline"/>
        </w:rPr>
        <w:t xml:space="preserve">ea, </w:t>
      </w:r>
      <w:r w:rsidRPr="00485D7E">
        <w:rPr>
          <w:rStyle w:val="Emphasis"/>
        </w:rPr>
        <w:t>escalating tensions</w:t>
      </w:r>
      <w:r w:rsidRPr="00485D7E">
        <w:rPr>
          <w:rStyle w:val="StyleUnderline"/>
        </w:rPr>
        <w:t xml:space="preserve"> with </w:t>
      </w:r>
      <w:r w:rsidRPr="0083465D">
        <w:rPr>
          <w:rStyle w:val="Emphasis"/>
          <w:highlight w:val="cyan"/>
        </w:rPr>
        <w:t>Iran</w:t>
      </w:r>
      <w:r w:rsidRPr="0083465D">
        <w:rPr>
          <w:rStyle w:val="StyleUnderline"/>
          <w:highlight w:val="cyan"/>
        </w:rPr>
        <w:t xml:space="preserve"> and </w:t>
      </w:r>
      <w:r w:rsidRPr="0083465D">
        <w:rPr>
          <w:rStyle w:val="Emphasis"/>
          <w:highlight w:val="cyan"/>
        </w:rPr>
        <w:t>No</w:t>
      </w:r>
      <w:r w:rsidRPr="00485D7E">
        <w:rPr>
          <w:rStyle w:val="StyleUnderline"/>
        </w:rPr>
        <w:t xml:space="preserve">rth </w:t>
      </w:r>
      <w:r w:rsidRPr="0083465D">
        <w:rPr>
          <w:rStyle w:val="Emphasis"/>
          <w:highlight w:val="cyan"/>
        </w:rPr>
        <w:t>Ko</w:t>
      </w:r>
      <w:r w:rsidRPr="00485D7E">
        <w:rPr>
          <w:rStyle w:val="StyleUnderline"/>
        </w:rPr>
        <w:t xml:space="preserve">rea, </w:t>
      </w:r>
      <w:r w:rsidRPr="0083465D">
        <w:rPr>
          <w:rStyle w:val="StyleUnderline"/>
          <w:highlight w:val="cyan"/>
        </w:rPr>
        <w:t xml:space="preserve">and other </w:t>
      </w:r>
      <w:r w:rsidRPr="0083465D">
        <w:rPr>
          <w:rStyle w:val="Emphasis"/>
          <w:highlight w:val="cyan"/>
        </w:rPr>
        <w:t>crises</w:t>
      </w:r>
      <w:r w:rsidRPr="0083465D">
        <w:rPr>
          <w:rStyle w:val="StyleUnderline"/>
          <w:highlight w:val="cyan"/>
        </w:rPr>
        <w:t xml:space="preserve">. An </w:t>
      </w:r>
      <w:r w:rsidRPr="0083465D">
        <w:rPr>
          <w:rStyle w:val="Emphasis"/>
          <w:highlight w:val="cyan"/>
        </w:rPr>
        <w:t>unruly world</w:t>
      </w:r>
      <w:r w:rsidRPr="0083465D">
        <w:rPr>
          <w:rStyle w:val="StyleUnderline"/>
          <w:highlight w:val="cyan"/>
        </w:rPr>
        <w:t xml:space="preserve"> demands</w:t>
      </w:r>
      <w:r w:rsidRPr="00485D7E">
        <w:rPr>
          <w:sz w:val="14"/>
        </w:rPr>
        <w:t xml:space="preserve"> more of the international engagement and </w:t>
      </w:r>
      <w:r w:rsidRPr="0083465D">
        <w:rPr>
          <w:rStyle w:val="Emphasis"/>
          <w:highlight w:val="cyan"/>
        </w:rPr>
        <w:t>leadership</w:t>
      </w:r>
      <w:r w:rsidRPr="00485D7E">
        <w:rPr>
          <w:sz w:val="14"/>
        </w:rPr>
        <w:t xml:space="preserve"> Washington has often provided since 1945—</w:t>
      </w:r>
      <w:r w:rsidRPr="00485D7E">
        <w:rPr>
          <w:rStyle w:val="StyleUnderline"/>
        </w:rPr>
        <w:t>the opposite of what it will likely get if Trump returns</w:t>
      </w:r>
      <w:r w:rsidRPr="00485D7E">
        <w:rPr>
          <w:sz w:val="14"/>
        </w:rPr>
        <w:t>.</w:t>
      </w:r>
    </w:p>
    <w:p w14:paraId="0ED44F35" w14:textId="77777777" w:rsidR="00FD0CDF" w:rsidRPr="00485D7E" w:rsidRDefault="00FD0CDF" w:rsidP="00FD0CDF">
      <w:pPr>
        <w:rPr>
          <w:sz w:val="14"/>
        </w:rPr>
      </w:pPr>
      <w:r w:rsidRPr="00485D7E">
        <w:rPr>
          <w:sz w:val="14"/>
        </w:rPr>
        <w:t>MORE KABUKI, MORE CHAOS</w:t>
      </w:r>
    </w:p>
    <w:p w14:paraId="01EF6ED0" w14:textId="77777777" w:rsidR="00FD0CDF" w:rsidRPr="00485D7E" w:rsidRDefault="00FD0CDF" w:rsidP="00FD0CDF">
      <w:pPr>
        <w:rPr>
          <w:sz w:val="14"/>
        </w:rPr>
      </w:pPr>
      <w:r w:rsidRPr="00485D7E">
        <w:rPr>
          <w:sz w:val="14"/>
        </w:rPr>
        <w:t xml:space="preserve">The foreign policy of a second Trump administration will likely be an unusual mix of continuity and change. Some of his policies would, at first, seem to differ from Biden’s only by degree. Trump would surely intensify economic competition with China, albeit with a focus on cutting the bilateral trade deficit and onshoring critical supply chains. He might announce a Reagan-like “peace through strength” agenda that raises U.S. defense spending, a goal that could split hawks from doves within the Democratic Party just as aid to Ukraine now splits internationalists from </w:t>
      </w:r>
      <w:proofErr w:type="spellStart"/>
      <w:r w:rsidRPr="00485D7E">
        <w:rPr>
          <w:sz w:val="14"/>
        </w:rPr>
        <w:t>neoisolationists</w:t>
      </w:r>
      <w:proofErr w:type="spellEnd"/>
      <w:r w:rsidRPr="00485D7E">
        <w:rPr>
          <w:sz w:val="14"/>
        </w:rPr>
        <w:t xml:space="preserve"> within the Republican Party.</w:t>
      </w:r>
    </w:p>
    <w:p w14:paraId="597ACAC6" w14:textId="77777777" w:rsidR="00FD0CDF" w:rsidRPr="00485D7E" w:rsidRDefault="00FD0CDF" w:rsidP="00FD0CDF">
      <w:pPr>
        <w:rPr>
          <w:sz w:val="14"/>
        </w:rPr>
      </w:pPr>
      <w:r w:rsidRPr="00F1398B">
        <w:rPr>
          <w:sz w:val="14"/>
        </w:rPr>
        <w:t xml:space="preserve">But such policies would come, of course, with a Trumpian spin. A military buildup would likely be accompanied by an aggressive politicization of the military, as </w:t>
      </w:r>
      <w:r w:rsidRPr="00F1398B">
        <w:rPr>
          <w:rStyle w:val="StyleUnderline"/>
        </w:rPr>
        <w:t>Trump would</w:t>
      </w:r>
      <w:r w:rsidRPr="00F1398B">
        <w:rPr>
          <w:sz w:val="14"/>
        </w:rPr>
        <w:t xml:space="preserve"> seek to </w:t>
      </w:r>
      <w:r w:rsidRPr="00F1398B">
        <w:rPr>
          <w:rStyle w:val="Emphasis"/>
        </w:rPr>
        <w:t>root out</w:t>
      </w:r>
      <w:r w:rsidRPr="00F1398B">
        <w:rPr>
          <w:sz w:val="14"/>
        </w:rPr>
        <w:t xml:space="preserve"> senior </w:t>
      </w:r>
      <w:r w:rsidRPr="00F1398B">
        <w:rPr>
          <w:rStyle w:val="StyleUnderline"/>
        </w:rPr>
        <w:t>leaders</w:t>
      </w:r>
      <w:r w:rsidRPr="00F1398B">
        <w:rPr>
          <w:sz w:val="14"/>
        </w:rPr>
        <w:t xml:space="preserve"> that </w:t>
      </w:r>
      <w:r w:rsidRPr="00F1398B">
        <w:rPr>
          <w:rStyle w:val="StyleUnderline"/>
        </w:rPr>
        <w:t>he believes showed inadequate loyalty</w:t>
      </w:r>
      <w:r w:rsidRPr="00F1398B">
        <w:rPr>
          <w:sz w:val="14"/>
        </w:rPr>
        <w:t xml:space="preserve"> to him in the past. Economic competition with China will likely go hand in hand with a renewed quest for a </w:t>
      </w:r>
      <w:r w:rsidRPr="00F1398B">
        <w:rPr>
          <w:sz w:val="14"/>
        </w:rPr>
        <w:lastRenderedPageBreak/>
        <w:t>“historic” trade deal of the sort Trump sought but failed to achieve between 2017 and 2020. And in dealing with many adversaries, Trump will once again fall back on a strategy of kabuki competition—hot rhetoric and rising tensions, but without coherent policy or clear strategic purpose.</w:t>
      </w:r>
    </w:p>
    <w:p w14:paraId="56C1E406" w14:textId="77777777" w:rsidR="00FD0CDF" w:rsidRPr="00485D7E" w:rsidRDefault="00FD0CDF" w:rsidP="00FD0CDF">
      <w:pPr>
        <w:rPr>
          <w:sz w:val="14"/>
        </w:rPr>
      </w:pPr>
      <w:r w:rsidRPr="00485D7E">
        <w:rPr>
          <w:sz w:val="14"/>
        </w:rPr>
        <w:t xml:space="preserve">More important, Trump would likely pursue sharper versions of the policies of his first administration. As his campaign has already made clear, he seems certain to intensify his attacks on U.S. alliances, especially NATO: former National Security Adviser John Bolton has warned that Trump would have withdrawn from the alliance had he won a second term in 2020. Regardless of whether Trump goes that far, he could easily, on his own, attach more conditions to effective U.S. participation in NATO and U.S. partnership with treaty allies in East Asia, demand exorbitant financial tributes from other member states, or simply undermine relations within such multilateral groups by stoking tensions over such issues as climate policy and trade. </w:t>
      </w:r>
      <w:r w:rsidRPr="0083465D">
        <w:rPr>
          <w:rStyle w:val="StyleUnderline"/>
          <w:highlight w:val="cyan"/>
        </w:rPr>
        <w:t>Trump</w:t>
      </w:r>
      <w:r w:rsidRPr="00485D7E">
        <w:rPr>
          <w:sz w:val="14"/>
        </w:rPr>
        <w:t xml:space="preserve"> has already proposed a universal tariff, which </w:t>
      </w:r>
      <w:r w:rsidRPr="0083465D">
        <w:rPr>
          <w:rStyle w:val="StyleUnderline"/>
          <w:highlight w:val="cyan"/>
        </w:rPr>
        <w:t xml:space="preserve">would </w:t>
      </w:r>
      <w:r w:rsidRPr="0083465D">
        <w:rPr>
          <w:rStyle w:val="Emphasis"/>
          <w:highlight w:val="cyan"/>
        </w:rPr>
        <w:t>shred</w:t>
      </w:r>
      <w:r w:rsidRPr="0083465D">
        <w:rPr>
          <w:rStyle w:val="StyleUnderline"/>
          <w:highlight w:val="cyan"/>
        </w:rPr>
        <w:t xml:space="preserve"> the</w:t>
      </w:r>
      <w:r w:rsidRPr="00376FAC">
        <w:rPr>
          <w:rStyle w:val="StyleUnderline"/>
        </w:rPr>
        <w:t xml:space="preserve"> </w:t>
      </w:r>
      <w:r w:rsidRPr="00FE01B4">
        <w:rPr>
          <w:rStyle w:val="StyleUnderline"/>
        </w:rPr>
        <w:t xml:space="preserve">existing </w:t>
      </w:r>
      <w:r w:rsidRPr="00FE01B4">
        <w:rPr>
          <w:rStyle w:val="Emphasis"/>
        </w:rPr>
        <w:t xml:space="preserve">international </w:t>
      </w:r>
      <w:r w:rsidRPr="0083465D">
        <w:rPr>
          <w:rStyle w:val="Emphasis"/>
          <w:highlight w:val="cyan"/>
        </w:rPr>
        <w:t>trade regime</w:t>
      </w:r>
      <w:r w:rsidRPr="00485D7E">
        <w:rPr>
          <w:sz w:val="14"/>
        </w:rPr>
        <w:t xml:space="preserve"> by unilaterally taxing all imports to the United States.</w:t>
      </w:r>
    </w:p>
    <w:p w14:paraId="67559FB5" w14:textId="77777777" w:rsidR="00FD0CDF" w:rsidRPr="00485D7E" w:rsidRDefault="00FD0CDF" w:rsidP="00FD0CDF">
      <w:pPr>
        <w:rPr>
          <w:sz w:val="14"/>
        </w:rPr>
      </w:pPr>
      <w:r w:rsidRPr="00485D7E">
        <w:rPr>
          <w:sz w:val="14"/>
        </w:rPr>
        <w:t>Meanwhile, European states on NATO’s frontlines and Asian governments such as Taiwan and South Korea would have to contend with a more transactional, less committed United States. Trump has already mused about ending the war in Ukraine in 24 hours, and his first-term attempt to hold Ukraine’s security hostage to pursue a vendetta against Biden may indicate a readiness to impose an unfavorable peace deal on Kyiv. Trump would also be less committed to Taiwan’s security. If Beijing attacks the island, he once remarked, “there isn’t a fucking thing we can do about it.”</w:t>
      </w:r>
    </w:p>
    <w:p w14:paraId="5ADCC150" w14:textId="77777777" w:rsidR="00FD0CDF" w:rsidRPr="00485D7E" w:rsidRDefault="00FD0CDF" w:rsidP="00FD0CDF">
      <w:pPr>
        <w:rPr>
          <w:sz w:val="14"/>
        </w:rPr>
      </w:pPr>
      <w:r w:rsidRPr="00485D7E">
        <w:rPr>
          <w:sz w:val="14"/>
        </w:rPr>
        <w:t>Broadly speaking, a Trump administration seems likely to step back further from the greater Middle East. Since Trump has no interest in providing U.S. security for the world, his administration would presumably be less willing to take steps, as the Biden administration has, together with the United Kingdom, to protect vital shipping lanes from Houthi attacks.</w:t>
      </w:r>
    </w:p>
    <w:p w14:paraId="61F0FCBE" w14:textId="77777777" w:rsidR="00FD0CDF" w:rsidRPr="00485D7E" w:rsidRDefault="00FD0CDF" w:rsidP="00FD0CDF">
      <w:pPr>
        <w:rPr>
          <w:sz w:val="14"/>
        </w:rPr>
      </w:pPr>
      <w:r w:rsidRPr="00485D7E">
        <w:rPr>
          <w:sz w:val="14"/>
        </w:rPr>
        <w:t xml:space="preserve">It is hard to imagine that the Trump administration would be as committed as the Biden administration to achieving a stable peace that addresses both Israeli and Palestinian interests. The desire for a big deal with Saudi Arabia might push Trump to address the Palestinian issue—something that was off the table in the Abraham Accords but cannot be ignored after the October 7 attacks and the war in Gaza. There are few plausible scenarios for a favorable outcome in the Middle East and none that would not require a significant U.S. commitment. </w:t>
      </w:r>
      <w:proofErr w:type="gramStart"/>
      <w:r w:rsidRPr="00485D7E">
        <w:rPr>
          <w:sz w:val="14"/>
        </w:rPr>
        <w:t>So</w:t>
      </w:r>
      <w:proofErr w:type="gramEnd"/>
      <w:r w:rsidRPr="00485D7E">
        <w:rPr>
          <w:sz w:val="14"/>
        </w:rPr>
        <w:t xml:space="preserve"> it is hard to see how Trump would be able to square his support for Israel with a desire to shed U.S. commitments in the Middle East.</w:t>
      </w:r>
    </w:p>
    <w:p w14:paraId="751CE754" w14:textId="77777777" w:rsidR="00FD0CDF" w:rsidRPr="00485D7E" w:rsidRDefault="00FD0CDF" w:rsidP="00FD0CDF">
      <w:pPr>
        <w:rPr>
          <w:sz w:val="14"/>
        </w:rPr>
      </w:pPr>
      <w:r w:rsidRPr="00485D7E">
        <w:rPr>
          <w:sz w:val="14"/>
        </w:rPr>
        <w:t xml:space="preserve">A second Trump term would also likely involve further policy incoherence in the Middle East, however, since </w:t>
      </w:r>
      <w:r w:rsidRPr="0083465D">
        <w:rPr>
          <w:rStyle w:val="StyleUnderline"/>
          <w:highlight w:val="cyan"/>
        </w:rPr>
        <w:t>he might</w:t>
      </w:r>
      <w:r w:rsidRPr="00485D7E">
        <w:rPr>
          <w:sz w:val="14"/>
        </w:rPr>
        <w:t xml:space="preserve"> also be </w:t>
      </w:r>
      <w:r w:rsidRPr="00F1398B">
        <w:rPr>
          <w:sz w:val="14"/>
        </w:rPr>
        <w:t xml:space="preserve">willing to </w:t>
      </w:r>
      <w:r w:rsidRPr="00F1398B">
        <w:rPr>
          <w:rStyle w:val="Emphasis"/>
        </w:rPr>
        <w:t>pair</w:t>
      </w:r>
      <w:r w:rsidRPr="00F1398B">
        <w:rPr>
          <w:sz w:val="14"/>
        </w:rPr>
        <w:t xml:space="preserve"> a </w:t>
      </w:r>
      <w:r w:rsidRPr="00F1398B">
        <w:rPr>
          <w:rStyle w:val="StyleUnderline"/>
        </w:rPr>
        <w:t>retreat</w:t>
      </w:r>
      <w:r w:rsidRPr="00F1398B">
        <w:rPr>
          <w:sz w:val="14"/>
        </w:rPr>
        <w:t xml:space="preserve"> from the region </w:t>
      </w:r>
      <w:r w:rsidRPr="00F1398B">
        <w:rPr>
          <w:rStyle w:val="StyleUnderline"/>
        </w:rPr>
        <w:t>with</w:t>
      </w:r>
      <w:r w:rsidRPr="00F1398B">
        <w:rPr>
          <w:sz w:val="14"/>
        </w:rPr>
        <w:t xml:space="preserve"> some </w:t>
      </w:r>
      <w:r w:rsidRPr="00F1398B">
        <w:rPr>
          <w:rStyle w:val="Emphasis"/>
        </w:rPr>
        <w:t>dramatic military action</w:t>
      </w:r>
      <w:r w:rsidRPr="00F1398B">
        <w:rPr>
          <w:sz w:val="14"/>
        </w:rPr>
        <w:t xml:space="preserve"> on the way out the door. Given </w:t>
      </w:r>
      <w:r w:rsidRPr="00F1398B">
        <w:rPr>
          <w:rStyle w:val="StyleUnderline"/>
        </w:rPr>
        <w:t>Trump’s</w:t>
      </w:r>
      <w:r w:rsidRPr="00F1398B">
        <w:rPr>
          <w:sz w:val="14"/>
        </w:rPr>
        <w:t xml:space="preserve"> order to assassinate Qasem Soleimani, the head of Iran’s Revolutionary Guard Corps, in 2020—a risky move that many in the administration feared would set off an escalation spiral with Tehran—he may prove more </w:t>
      </w:r>
      <w:r w:rsidRPr="00F1398B">
        <w:rPr>
          <w:rStyle w:val="StyleUnderline"/>
        </w:rPr>
        <w:t>willing</w:t>
      </w:r>
      <w:r w:rsidRPr="00F1398B">
        <w:rPr>
          <w:sz w:val="14"/>
        </w:rPr>
        <w:t xml:space="preserve"> than Biden has been </w:t>
      </w:r>
      <w:r w:rsidRPr="00F1398B">
        <w:rPr>
          <w:rStyle w:val="StyleUnderline"/>
        </w:rPr>
        <w:t xml:space="preserve">to </w:t>
      </w:r>
      <w:r w:rsidRPr="0083465D">
        <w:rPr>
          <w:rStyle w:val="Emphasis"/>
          <w:highlight w:val="cyan"/>
        </w:rPr>
        <w:t>conduct lethal strikes</w:t>
      </w:r>
      <w:r w:rsidRPr="0083465D">
        <w:rPr>
          <w:rStyle w:val="StyleUnderline"/>
          <w:highlight w:val="cyan"/>
        </w:rPr>
        <w:t xml:space="preserve"> against </w:t>
      </w:r>
      <w:r w:rsidRPr="0083465D">
        <w:rPr>
          <w:rStyle w:val="Emphasis"/>
          <w:highlight w:val="cyan"/>
        </w:rPr>
        <w:t>Iran</w:t>
      </w:r>
      <w:r w:rsidRPr="00485D7E">
        <w:rPr>
          <w:sz w:val="14"/>
        </w:rPr>
        <w:t xml:space="preserve"> and its proxies if they target U.S. personnel, or to return to what the Trump administration called a “maximum pressure” policy meant to deliver a better nuclear deal than the one he inherited in 2017.</w:t>
      </w:r>
    </w:p>
    <w:p w14:paraId="70E36757" w14:textId="77777777" w:rsidR="00FD0CDF" w:rsidRPr="002353A4" w:rsidRDefault="00FD0CDF" w:rsidP="00FD0CDF">
      <w:pPr>
        <w:rPr>
          <w:sz w:val="4"/>
          <w:szCs w:val="4"/>
        </w:rPr>
      </w:pPr>
      <w:r w:rsidRPr="002353A4">
        <w:rPr>
          <w:sz w:val="4"/>
          <w:szCs w:val="4"/>
        </w:rPr>
        <w:t>A new Trump administration will also almost certainly further downgrade democracy and human rights as policy objectives. And just as Trump talked endlessly about migrants and building a wall on the Mexican border during his first term, he would likely take a more extreme approach in his second—namely, a more militarized border and more restrictive policies on refugees, combined with an intensified war on drugs.</w:t>
      </w:r>
    </w:p>
    <w:p w14:paraId="5F006F1D" w14:textId="77777777" w:rsidR="00FD0CDF" w:rsidRPr="002353A4" w:rsidRDefault="00FD0CDF" w:rsidP="00FD0CDF">
      <w:pPr>
        <w:rPr>
          <w:sz w:val="4"/>
          <w:szCs w:val="4"/>
        </w:rPr>
      </w:pPr>
      <w:r w:rsidRPr="002353A4">
        <w:rPr>
          <w:sz w:val="4"/>
          <w:szCs w:val="4"/>
        </w:rPr>
        <w:t>HUGGING, HEDGING, AND OTHER HACKS</w:t>
      </w:r>
    </w:p>
    <w:p w14:paraId="2EB384C7" w14:textId="77777777" w:rsidR="00FD0CDF" w:rsidRPr="002353A4" w:rsidRDefault="00FD0CDF" w:rsidP="00FD0CDF">
      <w:pPr>
        <w:rPr>
          <w:sz w:val="4"/>
          <w:szCs w:val="4"/>
        </w:rPr>
      </w:pPr>
      <w:r w:rsidRPr="002353A4">
        <w:rPr>
          <w:sz w:val="4"/>
          <w:szCs w:val="4"/>
        </w:rPr>
        <w:t>During the first Trump administration, many foreign leaders developed “Trump hacks” for dealing with this most unusual of presidents. The first approach consisted of hiding and hedging, a strategy that appealed to countries such as France and Germany that had the most to lose if Trump dismantled the American-led international order. Thus, French President Emmanuel Macron and German Chancellor Angela Merkel both attempted to keep some distance from Washington to minimize points of friction with Trump, yet at the same time tried to fill the leadership vacuum in transatlantic institutions and assert a greater role for bodies such as the European Union. Although they avoided a full-blown transatlantic crisis, they could not prevent Trump from stirring up numerous diplomatic insults and skirmishes that were mitigated somewhat by reassurance from the more pro-ally factions within the Trump administration and by Republicans on the Hill. Moreover, they simply lacked the full range of tools—military, political, economic, and diplomatic—to compensate for Trump’s abdication of America’s traditional leadership role.</w:t>
      </w:r>
    </w:p>
    <w:p w14:paraId="37F98695" w14:textId="77777777" w:rsidR="00FD0CDF" w:rsidRPr="002353A4" w:rsidRDefault="00FD0CDF" w:rsidP="00FD0CDF">
      <w:pPr>
        <w:rPr>
          <w:sz w:val="4"/>
          <w:szCs w:val="4"/>
        </w:rPr>
      </w:pPr>
      <w:r w:rsidRPr="002353A4">
        <w:rPr>
          <w:sz w:val="4"/>
          <w:szCs w:val="4"/>
        </w:rPr>
        <w:t>The second approach for dealing with Trump involved hugging and humoring, a strategy that appealed to leaders with personalities that were well matched to Trump’s. British Prime Minister Boris Johnson made a point of flattering Trump and stroking his ego to smooth relations. Likewise, Japanese Prime Minister Shinzo Abe went to extraordinary lengths to court Trump, even giving him a gold-plated golf club after his electoral victory in November 2016. These efforts paid dividends: Japan fared better than other U.S. allies in the Asia-Pacific during Trump’s presidency, and Trump did not give Johnson the bullying treatment he gave Johnson’s predecessor. Yet few other foreign leaders had the mix of chutzpah and domestic support to risk such an approach.</w:t>
      </w:r>
    </w:p>
    <w:p w14:paraId="7AACD61F" w14:textId="77777777" w:rsidR="00FD0CDF" w:rsidRPr="002353A4" w:rsidRDefault="00FD0CDF" w:rsidP="00FD0CDF">
      <w:pPr>
        <w:rPr>
          <w:sz w:val="4"/>
          <w:szCs w:val="4"/>
        </w:rPr>
      </w:pPr>
      <w:r w:rsidRPr="002353A4">
        <w:rPr>
          <w:sz w:val="4"/>
          <w:szCs w:val="4"/>
        </w:rPr>
        <w:t>A third approach involved emulation and emoluments to get on his good side. This tactic appealed to leaders who shared Trump’s authoritarian inclinations and understood his need for seemingly spectacular achievements: Hungary’s Viktor Orban, Turkey’s Recep Tayyip Erdogan, Saudi Arabia’s Mohammed bin Salman, and even Israel’s Benjamin Netanyahu. Trump’s most significant diplomatic achievement, the Abraham Accords, showed the possibilities and the limits of this approach. Netanyahu succeeded in getting the Trump administration to broker a deal—normalization between Israel and several Arab states—that was long imagined as a crucial part of a comprehensive Middle East peace settlement, but Trump’s variant did not involve Israel making any of the requisite concessions or even to acknowledge the Palestinian issue. That strategy seemed to work better than anyone had expected—until Hamas blew it up with its vicious October 7 terrorist assault on Israel. (Arguably, the emulation and emoluments approach held for Russia, as well, although in that case, it was clear that Putin was the leader being wooed and Trump was the one doing the wooing.)</w:t>
      </w:r>
    </w:p>
    <w:p w14:paraId="539F54DA" w14:textId="77777777" w:rsidR="00FD0CDF" w:rsidRPr="002353A4" w:rsidRDefault="00FD0CDF" w:rsidP="00FD0CDF">
      <w:pPr>
        <w:rPr>
          <w:sz w:val="4"/>
          <w:szCs w:val="4"/>
        </w:rPr>
      </w:pPr>
      <w:r w:rsidRPr="002353A4">
        <w:rPr>
          <w:sz w:val="4"/>
          <w:szCs w:val="4"/>
        </w:rPr>
        <w:t>Finally, a fourth approach that some foreign leaders took was to maintain an adversarial posture and dare Trump to make good on his threats. The countries that caused Trump the most trouble (Iran, North Korea, Venezuela) all pursued this line to some extent. Although each received some of Trump’s most intense forms of coercive diplomacy—in Iran’s case, up to and including the targeted killing of Soleimani in January 2020—all ended Trump’s first term in a stronger position of defiance, having made no meaningful concessions to his demands. Arguably, this is the approach that China also relied on, especially once Trump started ratcheting up the tariff war.</w:t>
      </w:r>
    </w:p>
    <w:p w14:paraId="2287171F" w14:textId="77777777" w:rsidR="00FD0CDF" w:rsidRPr="002353A4" w:rsidRDefault="00FD0CDF" w:rsidP="00FD0CDF">
      <w:pPr>
        <w:rPr>
          <w:sz w:val="4"/>
          <w:szCs w:val="4"/>
        </w:rPr>
      </w:pPr>
      <w:r w:rsidRPr="002353A4">
        <w:rPr>
          <w:sz w:val="4"/>
          <w:szCs w:val="4"/>
        </w:rPr>
        <w:t xml:space="preserve">Several lessons emerge from this record. Hugging, humoring, and emulating can be humiliating because Trump’s erratic behavior requires frequent flip-flops. Moreover, it may not work in the long run: Japan faced demands to quadruple the amount of money it paid to offset the cost of hosting U.S. forces, despite Abe’s ardent courtship of Trump. Hedging and hiding is a viable strategy only for states whose interests are not much affected by U.S. power or that can plausibly compensate for U.S. disengagement from existing alliance structures. At present, only China has the potential to fill a power vacuum left by the United States stepping back from playing its traditional geopolitical role as the focal point for alliances, but the U.S. economy remains too important to China’s prosperity to make a true hiding and hedging strategy viable. </w:t>
      </w:r>
    </w:p>
    <w:p w14:paraId="338ED7A1" w14:textId="77777777" w:rsidR="00FD0CDF" w:rsidRPr="002353A4" w:rsidRDefault="00FD0CDF" w:rsidP="00FD0CDF">
      <w:pPr>
        <w:rPr>
          <w:sz w:val="4"/>
          <w:szCs w:val="4"/>
        </w:rPr>
      </w:pPr>
      <w:r w:rsidRPr="002353A4">
        <w:rPr>
          <w:sz w:val="4"/>
          <w:szCs w:val="4"/>
        </w:rPr>
        <w:t>On the other hand, governments such as China that adopted a hardball negotiating stance were often able to do business with Trump to their benefit. This was because Trump proved to be so eager for a deal that he undermined his own bargaining leverage: the agreement that Trump was desperately trying to finalize with China in early 2020 would have offered little benefit apart from a short-term increase in soybean exports. Finally, leaders who openly defied Trump endured a lot of tension but usually emerged with their interests intact. This was especially true for states that shared Trump’s disdain for the liberal international order. Even the terrorist group ISIS saw positive results from hanging tough: Trump abruptly ended the counter-ISIS fight before a decisive victory was achieved, the equivalent of spiking the ball on the five-yard line.</w:t>
      </w:r>
    </w:p>
    <w:p w14:paraId="09F30D63" w14:textId="77777777" w:rsidR="00FD0CDF" w:rsidRPr="002353A4" w:rsidRDefault="00FD0CDF" w:rsidP="00FD0CDF">
      <w:pPr>
        <w:rPr>
          <w:sz w:val="4"/>
          <w:szCs w:val="4"/>
        </w:rPr>
      </w:pPr>
      <w:r w:rsidRPr="002353A4">
        <w:rPr>
          <w:sz w:val="4"/>
          <w:szCs w:val="4"/>
        </w:rPr>
        <w:t>AVOIDING A ROUT</w:t>
      </w:r>
    </w:p>
    <w:p w14:paraId="4C5556E5" w14:textId="77777777" w:rsidR="00FD0CDF" w:rsidRPr="002353A4" w:rsidRDefault="00FD0CDF" w:rsidP="00FD0CDF">
      <w:pPr>
        <w:rPr>
          <w:sz w:val="4"/>
          <w:szCs w:val="4"/>
        </w:rPr>
      </w:pPr>
      <w:r w:rsidRPr="002353A4">
        <w:rPr>
          <w:sz w:val="4"/>
          <w:szCs w:val="4"/>
        </w:rPr>
        <w:t>For U.S. allies, there are many reasons why it will be harder to cope with Trump during a second term than during his first. For one thing, it will be much more difficult to make the case that Trump is an aberration from the traditional pattern of U.S. leadership. At the same time, most liberal democratic allies will find it unpalatable to wrap good policies in bad but exigent emoluments to get Trump to go along with them. Since far fewer traditional Republicans would serve in key posts, foreign governments would have few advocates and partners within the administration to help them mitigate Trump’s anti-ally impulses. That would leave many liberal allies scrambling to preserve as many of the benefits of the old rules-based international system as possible—without U.S. power underwriting them. As a result, a second Trump presidency could deepen regionalization, including, for instance, greater cooperation between Japan and Australia or between the United Kingdom and eastern European countries—but without the United States as the diplomatic and military connector. France and Germany may well try to revive some version of Macron’s vision of a European-led security system despite prospects that are no better than before.</w:t>
      </w:r>
    </w:p>
    <w:p w14:paraId="00F3776C" w14:textId="77777777" w:rsidR="00FD0CDF" w:rsidRPr="002353A4" w:rsidRDefault="00FD0CDF" w:rsidP="00FD0CDF">
      <w:pPr>
        <w:rPr>
          <w:sz w:val="14"/>
        </w:rPr>
      </w:pPr>
      <w:r w:rsidRPr="002353A4">
        <w:rPr>
          <w:sz w:val="14"/>
        </w:rPr>
        <w:t xml:space="preserve">Paradoxically, if Trump’s diagnosis of the international order is correct—that is, if all the benefits of the U.S.-led order could be preserved without U.S. leadership if the allies stopped free-riding—then the consequences of a Trump restoration would be manageable. It is possible that some combination of other middle powers stepping up and pursuing prudent hedging could be enough to hold the existing order together, at least for a time. But </w:t>
      </w:r>
      <w:r w:rsidRPr="0083465D">
        <w:rPr>
          <w:rStyle w:val="StyleUnderline"/>
          <w:highlight w:val="cyan"/>
        </w:rPr>
        <w:t xml:space="preserve">a </w:t>
      </w:r>
      <w:r w:rsidRPr="0083465D">
        <w:rPr>
          <w:rStyle w:val="Emphasis"/>
          <w:highlight w:val="cyan"/>
        </w:rPr>
        <w:t>Trump-led</w:t>
      </w:r>
      <w:r w:rsidRPr="002353A4">
        <w:rPr>
          <w:rStyle w:val="StyleUnderline"/>
        </w:rPr>
        <w:t xml:space="preserve"> U.S. </w:t>
      </w:r>
      <w:r w:rsidRPr="0083465D">
        <w:rPr>
          <w:rStyle w:val="Emphasis"/>
          <w:highlight w:val="cyan"/>
        </w:rPr>
        <w:t>retreat</w:t>
      </w:r>
      <w:r w:rsidRPr="0083465D">
        <w:rPr>
          <w:rStyle w:val="StyleUnderline"/>
          <w:highlight w:val="cyan"/>
        </w:rPr>
        <w:t xml:space="preserve"> could</w:t>
      </w:r>
      <w:r w:rsidRPr="002353A4">
        <w:rPr>
          <w:rStyle w:val="StyleUnderline"/>
        </w:rPr>
        <w:t xml:space="preserve"> quickly turn into a rout with the </w:t>
      </w:r>
      <w:r w:rsidRPr="0083465D">
        <w:rPr>
          <w:rStyle w:val="Emphasis"/>
          <w:highlight w:val="cyan"/>
        </w:rPr>
        <w:t>collapse</w:t>
      </w:r>
      <w:r w:rsidRPr="0083465D">
        <w:rPr>
          <w:rStyle w:val="StyleUnderline"/>
          <w:highlight w:val="cyan"/>
        </w:rPr>
        <w:t xml:space="preserve"> of the order that has provided</w:t>
      </w:r>
      <w:r w:rsidRPr="002353A4">
        <w:rPr>
          <w:rStyle w:val="StyleUnderline"/>
        </w:rPr>
        <w:t xml:space="preserve"> relative global </w:t>
      </w:r>
      <w:r w:rsidRPr="0083465D">
        <w:rPr>
          <w:rStyle w:val="StyleUnderline"/>
          <w:highlight w:val="cyan"/>
        </w:rPr>
        <w:t xml:space="preserve">prosperity </w:t>
      </w:r>
      <w:r w:rsidRPr="0083465D">
        <w:rPr>
          <w:rStyle w:val="Emphasis"/>
          <w:highlight w:val="cyan"/>
        </w:rPr>
        <w:t>without</w:t>
      </w:r>
      <w:r w:rsidRPr="002353A4">
        <w:rPr>
          <w:rStyle w:val="StyleUnderline"/>
        </w:rPr>
        <w:t xml:space="preserve"> a </w:t>
      </w:r>
      <w:r w:rsidRPr="0083465D">
        <w:rPr>
          <w:rStyle w:val="Emphasis"/>
          <w:highlight w:val="cyan"/>
        </w:rPr>
        <w:t>great-power conflagration</w:t>
      </w:r>
      <w:r w:rsidRPr="002353A4">
        <w:rPr>
          <w:sz w:val="14"/>
        </w:rPr>
        <w:t xml:space="preserve"> for nearly 80 years. Much would depend on how much advantage traditional adversaries </w:t>
      </w:r>
      <w:r w:rsidRPr="002353A4">
        <w:rPr>
          <w:rStyle w:val="StyleUnderline"/>
        </w:rPr>
        <w:t xml:space="preserve">such as </w:t>
      </w:r>
      <w:r w:rsidRPr="002353A4">
        <w:rPr>
          <w:rStyle w:val="Emphasis"/>
        </w:rPr>
        <w:t>China</w:t>
      </w:r>
      <w:r w:rsidRPr="002353A4">
        <w:rPr>
          <w:rStyle w:val="StyleUnderline"/>
        </w:rPr>
        <w:t xml:space="preserve"> and </w:t>
      </w:r>
      <w:r w:rsidRPr="002353A4">
        <w:rPr>
          <w:rStyle w:val="Emphasis"/>
        </w:rPr>
        <w:t>Russia</w:t>
      </w:r>
      <w:r w:rsidRPr="002353A4">
        <w:rPr>
          <w:sz w:val="14"/>
        </w:rPr>
        <w:t xml:space="preserve"> seek to gain, and how fast.</w:t>
      </w:r>
    </w:p>
    <w:p w14:paraId="173910C0" w14:textId="77777777" w:rsidR="00FD0CDF" w:rsidRPr="002353A4" w:rsidRDefault="00FD0CDF" w:rsidP="00FD0CDF">
      <w:pPr>
        <w:rPr>
          <w:sz w:val="14"/>
        </w:rPr>
      </w:pPr>
      <w:r w:rsidRPr="002353A4">
        <w:rPr>
          <w:sz w:val="14"/>
        </w:rPr>
        <w:t xml:space="preserve">As in the first Trump presidency, the greatest beneficiaries of a second one are likely to be U.S. adversaries because they will be given a host of new opportunities to disrupt the existing order. </w:t>
      </w:r>
      <w:r w:rsidRPr="002353A4">
        <w:rPr>
          <w:rStyle w:val="StyleUnderline"/>
        </w:rPr>
        <w:t>China might</w:t>
      </w:r>
      <w:r w:rsidRPr="002353A4">
        <w:rPr>
          <w:sz w:val="14"/>
        </w:rPr>
        <w:t xml:space="preserve"> exploit the fact that Trump does not care about defending Taiwan and </w:t>
      </w:r>
      <w:r w:rsidRPr="002353A4">
        <w:rPr>
          <w:rStyle w:val="StyleUnderline"/>
        </w:rPr>
        <w:t xml:space="preserve">pursue </w:t>
      </w:r>
      <w:r w:rsidRPr="002353A4">
        <w:rPr>
          <w:rStyle w:val="Emphasis"/>
        </w:rPr>
        <w:t>quick action</w:t>
      </w:r>
      <w:r w:rsidRPr="002353A4">
        <w:rPr>
          <w:sz w:val="14"/>
        </w:rPr>
        <w:t xml:space="preserve"> to recapture the “rebellious” province. Chinese leader Xi Jinping might just sit back and let Trump torch U.S. alliances in Asia to China’s benefit later. </w:t>
      </w:r>
      <w:r w:rsidRPr="0083465D">
        <w:rPr>
          <w:rStyle w:val="StyleUnderline"/>
          <w:highlight w:val="cyan"/>
        </w:rPr>
        <w:t>Putin might</w:t>
      </w:r>
      <w:r w:rsidRPr="002353A4">
        <w:rPr>
          <w:sz w:val="14"/>
        </w:rPr>
        <w:t xml:space="preserve"> play along with Trump’s proposed “peace” deal on Ukraine as a way of getting the West to sanctify his gains at Ukraine’s expense. He could also stonewall in the hope that Trump would cut off Ukraine aid altogether, leaving Russia free to </w:t>
      </w:r>
      <w:r w:rsidRPr="0083465D">
        <w:rPr>
          <w:rStyle w:val="Emphasis"/>
          <w:highlight w:val="cyan"/>
        </w:rPr>
        <w:t>march on Kyiv</w:t>
      </w:r>
      <w:r w:rsidRPr="002353A4">
        <w:rPr>
          <w:sz w:val="14"/>
        </w:rPr>
        <w:t xml:space="preserve"> once again. Regardless of which path they choose, adversaries will likely be able to count on Trump as a useful tool in their efforts to undermine the traditional U.S.-led alliance system, which has long served as the primary constraint on their power.</w:t>
      </w:r>
    </w:p>
    <w:p w14:paraId="0344572B" w14:textId="77777777" w:rsidR="00FD0CDF" w:rsidRPr="002353A4" w:rsidRDefault="00FD0CDF" w:rsidP="00FD0CDF">
      <w:pPr>
        <w:rPr>
          <w:sz w:val="14"/>
          <w:szCs w:val="14"/>
        </w:rPr>
      </w:pPr>
      <w:r w:rsidRPr="002353A4">
        <w:rPr>
          <w:sz w:val="14"/>
          <w:szCs w:val="14"/>
        </w:rPr>
        <w:t xml:space="preserve">Yet another basket of states, backsliding allies and </w:t>
      </w:r>
      <w:proofErr w:type="spellStart"/>
      <w:r w:rsidRPr="002353A4">
        <w:rPr>
          <w:sz w:val="14"/>
          <w:szCs w:val="14"/>
        </w:rPr>
        <w:t>hypertransactional</w:t>
      </w:r>
      <w:proofErr w:type="spellEnd"/>
      <w:r w:rsidRPr="002353A4">
        <w:rPr>
          <w:sz w:val="14"/>
          <w:szCs w:val="14"/>
        </w:rPr>
        <w:t xml:space="preserve"> partners, will likewise welcome a Trump rerun. If Israel’s beleaguered Netanyahu is still clinging to power after Trump’s inauguration, Trump’s pledge of unconditional support for Israel may serve as the lifeline Netanyahu needs to avoid accountability for his catastrophic mishandling of Israeli security. The Arab regimes that helped deliver the Abraham Accords would likely welcome the return of transactional diplomacy, even if they may be much less likely to pursue further normalization deals in the absence of a viable Palestinian peace plan. Populist leaders in Argentina, Hungary, and perhaps even India would also welcome the cover provided by a new Trump presidency in their efforts to resist international pressures to uphold minority rights.</w:t>
      </w:r>
    </w:p>
    <w:p w14:paraId="6FD0BB30" w14:textId="77777777" w:rsidR="00FD0CDF" w:rsidRDefault="00FD0CDF" w:rsidP="00FD0CDF">
      <w:pPr>
        <w:rPr>
          <w:sz w:val="14"/>
        </w:rPr>
      </w:pPr>
      <w:r w:rsidRPr="00485D7E">
        <w:rPr>
          <w:sz w:val="14"/>
        </w:rPr>
        <w:t xml:space="preserve">Taken together, these various responses to </w:t>
      </w:r>
      <w:r w:rsidRPr="00485D7E">
        <w:rPr>
          <w:rStyle w:val="StyleUnderline"/>
        </w:rPr>
        <w:t xml:space="preserve">Trump’s </w:t>
      </w:r>
      <w:r w:rsidRPr="0083465D">
        <w:rPr>
          <w:rStyle w:val="StyleUnderline"/>
          <w:highlight w:val="cyan"/>
        </w:rPr>
        <w:t>return</w:t>
      </w:r>
      <w:r w:rsidRPr="00485D7E">
        <w:rPr>
          <w:rStyle w:val="StyleUnderline"/>
        </w:rPr>
        <w:t xml:space="preserve"> to the White House </w:t>
      </w:r>
      <w:r w:rsidRPr="0083465D">
        <w:rPr>
          <w:rStyle w:val="StyleUnderline"/>
          <w:highlight w:val="cyan"/>
        </w:rPr>
        <w:t xml:space="preserve">would </w:t>
      </w:r>
      <w:r w:rsidRPr="0083465D">
        <w:rPr>
          <w:rStyle w:val="Emphasis"/>
          <w:highlight w:val="cyan"/>
        </w:rPr>
        <w:t>result</w:t>
      </w:r>
      <w:r w:rsidRPr="0083465D">
        <w:rPr>
          <w:rStyle w:val="StyleUnderline"/>
          <w:highlight w:val="cyan"/>
        </w:rPr>
        <w:t xml:space="preserve"> in</w:t>
      </w:r>
      <w:r w:rsidRPr="00485D7E">
        <w:rPr>
          <w:sz w:val="14"/>
        </w:rPr>
        <w:t xml:space="preserve"> a highly volatile international system, one marked by an </w:t>
      </w:r>
      <w:r w:rsidRPr="0083465D">
        <w:rPr>
          <w:rStyle w:val="Emphasis"/>
          <w:highlight w:val="cyan"/>
        </w:rPr>
        <w:t>extraordinary</w:t>
      </w:r>
      <w:r w:rsidRPr="00485D7E">
        <w:rPr>
          <w:sz w:val="14"/>
        </w:rPr>
        <w:t xml:space="preserve"> amount of </w:t>
      </w:r>
      <w:r w:rsidRPr="0083465D">
        <w:rPr>
          <w:rStyle w:val="Emphasis"/>
          <w:highlight w:val="cyan"/>
        </w:rPr>
        <w:t>geopolitical instability</w:t>
      </w:r>
      <w:r w:rsidRPr="0083465D">
        <w:rPr>
          <w:rStyle w:val="StyleUnderline"/>
          <w:highlight w:val="cyan"/>
        </w:rPr>
        <w:t xml:space="preserve"> and</w:t>
      </w:r>
      <w:r w:rsidRPr="00485D7E">
        <w:rPr>
          <w:rStyle w:val="StyleUnderline"/>
        </w:rPr>
        <w:t xml:space="preserve"> a </w:t>
      </w:r>
      <w:r w:rsidRPr="0083465D">
        <w:rPr>
          <w:rStyle w:val="Emphasis"/>
          <w:highlight w:val="cyan"/>
        </w:rPr>
        <w:t>power vacuum</w:t>
      </w:r>
      <w:r w:rsidRPr="00485D7E">
        <w:rPr>
          <w:sz w:val="14"/>
        </w:rPr>
        <w:t xml:space="preserve"> at its center. Amid a chaotic U.S. retreat, Washington’s traditional allies and partners would mostly be left without viable approaches for managing their relations. And traditional adversaries would enjoy the upper hand in their dealings with the United States. One of the more interesting questions in contemporary international relations is how much resilience is built into the existing international order—how </w:t>
      </w:r>
      <w:r w:rsidRPr="00485D7E">
        <w:rPr>
          <w:sz w:val="14"/>
        </w:rPr>
        <w:lastRenderedPageBreak/>
        <w:t>long it can continue functioning without the active, constructive engagement of the world’s strongest power. Since 1945, the answer to that question has been unknowable. If Trump wins in November, however, the world may quickly find out.</w:t>
      </w:r>
    </w:p>
    <w:p w14:paraId="767AA0E8" w14:textId="77777777" w:rsidR="00DB1B00" w:rsidRDefault="00DB1B00" w:rsidP="00DB1B00">
      <w:pPr>
        <w:pStyle w:val="Heading3"/>
      </w:pPr>
      <w:r>
        <w:lastRenderedPageBreak/>
        <w:t>!---Climate</w:t>
      </w:r>
    </w:p>
    <w:p w14:paraId="597BD1C0" w14:textId="77777777" w:rsidR="00DB1B00" w:rsidRPr="00EE36C8" w:rsidRDefault="00DB1B00" w:rsidP="00DB1B00">
      <w:pPr>
        <w:pStyle w:val="Heading4"/>
      </w:pPr>
      <w:r>
        <w:t>Trump makes averting catastrophic climate change impossible.</w:t>
      </w:r>
    </w:p>
    <w:p w14:paraId="7E2A9B1F" w14:textId="77777777" w:rsidR="00DB1B00" w:rsidRPr="001232DF" w:rsidRDefault="00DB1B00" w:rsidP="00DB1B00">
      <w:r>
        <w:t xml:space="preserve">Michael E. </w:t>
      </w:r>
      <w:r w:rsidRPr="001232DF">
        <w:rPr>
          <w:rStyle w:val="Style13ptBold"/>
        </w:rPr>
        <w:t>Mann</w:t>
      </w:r>
      <w:r>
        <w:t xml:space="preserve">  11/05/</w:t>
      </w:r>
      <w:r w:rsidRPr="001232DF">
        <w:rPr>
          <w:rStyle w:val="Style13ptBold"/>
        </w:rPr>
        <w:t>23</w:t>
      </w:r>
      <w:r>
        <w:t xml:space="preserve"> presidential distinguished professor and director of the Center for Science, Sustainability and the Media at The University of Pennsylvania “Trump 2.0: The climate cannot survive another Trump term” The Hill https://thehill.com/opinion/energy-environment/4290467-trump-2-0-the-climate-cannot-survive-another-trump-term/</w:t>
      </w:r>
    </w:p>
    <w:p w14:paraId="438DF570" w14:textId="77777777" w:rsidR="00DB1B00" w:rsidRPr="001232DF" w:rsidRDefault="00DB1B00" w:rsidP="00DB1B00">
      <w:pPr>
        <w:rPr>
          <w:sz w:val="16"/>
        </w:rPr>
      </w:pPr>
      <w:r w:rsidRPr="001232DF">
        <w:rPr>
          <w:sz w:val="16"/>
        </w:rPr>
        <w:t xml:space="preserve">Back in the home stretch of the 2020 presidential election, I stated that </w:t>
      </w:r>
      <w:r w:rsidRPr="00B82A59">
        <w:rPr>
          <w:rStyle w:val="StyleUnderline"/>
          <w:highlight w:val="cyan"/>
        </w:rPr>
        <w:t>a second Trump term would be</w:t>
      </w:r>
      <w:r w:rsidRPr="00B82A59">
        <w:rPr>
          <w:sz w:val="16"/>
          <w:highlight w:val="cyan"/>
        </w:rPr>
        <w:t xml:space="preserve"> “</w:t>
      </w:r>
      <w:r w:rsidRPr="00B82A59">
        <w:rPr>
          <w:rStyle w:val="Emphasis"/>
          <w:highlight w:val="cyan"/>
        </w:rPr>
        <w:t>game over for the climate</w:t>
      </w:r>
      <w:r w:rsidRPr="001232DF">
        <w:rPr>
          <w:sz w:val="16"/>
        </w:rPr>
        <w:t>.” That hasn’t changed in the years since. In fact, it’s become even more true.</w:t>
      </w:r>
    </w:p>
    <w:p w14:paraId="380DA939" w14:textId="77777777" w:rsidR="00DB1B00" w:rsidRPr="001232DF" w:rsidRDefault="00DB1B00" w:rsidP="00DB1B00">
      <w:pPr>
        <w:rPr>
          <w:sz w:val="16"/>
        </w:rPr>
      </w:pPr>
      <w:r w:rsidRPr="001232DF">
        <w:rPr>
          <w:sz w:val="16"/>
        </w:rPr>
        <w:t xml:space="preserve">We are three years further down the carbon emissions highway, and the devastating consequences of the 1C (1.8F) warming we have already caused are now apparent in the form of unprecedented dangerous, damaging and deadly extreme weather events. </w:t>
      </w:r>
      <w:proofErr w:type="gramStart"/>
      <w:r w:rsidRPr="001232DF">
        <w:rPr>
          <w:sz w:val="16"/>
        </w:rPr>
        <w:t>As yet</w:t>
      </w:r>
      <w:proofErr w:type="gramEnd"/>
      <w:r w:rsidRPr="001232DF">
        <w:rPr>
          <w:sz w:val="16"/>
        </w:rPr>
        <w:t>, we have not taken the exit ramp needed to avoid a far worse planetary warming of 1.5C (3F).</w:t>
      </w:r>
    </w:p>
    <w:p w14:paraId="7F21B9E2" w14:textId="77777777" w:rsidR="00DB1B00" w:rsidRPr="001232DF" w:rsidRDefault="00DB1B00" w:rsidP="00DB1B00">
      <w:pPr>
        <w:rPr>
          <w:sz w:val="16"/>
        </w:rPr>
      </w:pPr>
      <w:r w:rsidRPr="001232DF">
        <w:rPr>
          <w:sz w:val="16"/>
        </w:rPr>
        <w:t xml:space="preserve">Yes, </w:t>
      </w:r>
      <w:r w:rsidRPr="00B82A59">
        <w:rPr>
          <w:rStyle w:val="StyleUnderline"/>
          <w:highlight w:val="cyan"/>
        </w:rPr>
        <w:t>real progress has been made during the Biden era</w:t>
      </w:r>
      <w:r w:rsidRPr="001232DF">
        <w:rPr>
          <w:rStyle w:val="StyleUnderline"/>
        </w:rPr>
        <w:t>, with “</w:t>
      </w:r>
      <w:r w:rsidRPr="00B82A59">
        <w:rPr>
          <w:rStyle w:val="StyleUnderline"/>
          <w:highlight w:val="cyan"/>
        </w:rPr>
        <w:t>staggering</w:t>
      </w:r>
      <w:r w:rsidRPr="001232DF">
        <w:rPr>
          <w:rStyle w:val="StyleUnderline"/>
        </w:rPr>
        <w:t xml:space="preserve">” </w:t>
      </w:r>
      <w:r w:rsidRPr="00B82A59">
        <w:rPr>
          <w:rStyle w:val="StyleUnderline"/>
          <w:highlight w:val="cyan"/>
        </w:rPr>
        <w:t>green energy growth</w:t>
      </w:r>
      <w:r w:rsidRPr="001232DF">
        <w:rPr>
          <w:rStyle w:val="StyleUnderline"/>
        </w:rPr>
        <w:t xml:space="preserve"> nearly on track to reach the needed reductions in carbon emissions in the power generation sector</w:t>
      </w:r>
      <w:r w:rsidRPr="001232DF">
        <w:rPr>
          <w:sz w:val="16"/>
        </w:rPr>
        <w:t>. But power generation is only a slice of the carbon emissions pie, responsible for about one-fifth of total carbon emissions. The rest comes from transportation, industry, agriculture and buildings. And collectively, we are not meeting the targets, including a 50 percent reduction in worldwide carbon emissions by 2030 and zero emissions by 2050, required to limit warming to 1.5C/3F.</w:t>
      </w:r>
    </w:p>
    <w:p w14:paraId="4BE50C8F" w14:textId="77777777" w:rsidR="00DB1B00" w:rsidRPr="001232DF" w:rsidRDefault="00DB1B00" w:rsidP="00DB1B00">
      <w:pPr>
        <w:rPr>
          <w:sz w:val="16"/>
        </w:rPr>
      </w:pPr>
      <w:r w:rsidRPr="001232DF">
        <w:rPr>
          <w:rStyle w:val="StyleUnderline"/>
        </w:rPr>
        <w:t xml:space="preserve">There is, once again, some good news. The COP26 </w:t>
      </w:r>
      <w:r w:rsidRPr="00B82A59">
        <w:rPr>
          <w:rStyle w:val="StyleUnderline"/>
          <w:highlight w:val="cyan"/>
        </w:rPr>
        <w:t>international</w:t>
      </w:r>
      <w:r w:rsidRPr="001232DF">
        <w:rPr>
          <w:rStyle w:val="StyleUnderline"/>
        </w:rPr>
        <w:t xml:space="preserve"> climate summit of 2021 in Glasgow yielded enough </w:t>
      </w:r>
      <w:r w:rsidRPr="00B82A59">
        <w:rPr>
          <w:rStyle w:val="StyleUnderline"/>
          <w:highlight w:val="cyan"/>
        </w:rPr>
        <w:t>progress</w:t>
      </w:r>
      <w:r w:rsidRPr="001232DF">
        <w:rPr>
          <w:rStyle w:val="StyleUnderline"/>
        </w:rPr>
        <w:t xml:space="preserve"> to limit warming below 2C</w:t>
      </w:r>
      <w:r w:rsidRPr="001232DF">
        <w:rPr>
          <w:sz w:val="16"/>
        </w:rPr>
        <w:t xml:space="preserve"> (3.6F) if all pledges are met and met on time. </w:t>
      </w:r>
    </w:p>
    <w:p w14:paraId="2D1FB4B9" w14:textId="77777777" w:rsidR="00DB1B00" w:rsidRPr="001232DF" w:rsidRDefault="00DB1B00" w:rsidP="00DB1B00">
      <w:pPr>
        <w:rPr>
          <w:sz w:val="16"/>
        </w:rPr>
      </w:pPr>
      <w:r w:rsidRPr="001232DF">
        <w:rPr>
          <w:rStyle w:val="StyleUnderline"/>
        </w:rPr>
        <w:t xml:space="preserve">The bad news? That’s </w:t>
      </w:r>
      <w:r w:rsidRPr="00B82A59">
        <w:rPr>
          <w:rStyle w:val="StyleUnderline"/>
          <w:highlight w:val="cyan"/>
        </w:rPr>
        <w:t>still too much warming.</w:t>
      </w:r>
      <w:r w:rsidRPr="001232DF">
        <w:rPr>
          <w:rStyle w:val="StyleUnderline"/>
        </w:rPr>
        <w:t xml:space="preserve"> And the continued expansion of fossil fuel infrastructure by the nations of the world is incompatible with the 1.5C (</w:t>
      </w:r>
      <w:r w:rsidRPr="001232DF">
        <w:rPr>
          <w:sz w:val="16"/>
        </w:rPr>
        <w:t xml:space="preserve">3F) goal. </w:t>
      </w:r>
    </w:p>
    <w:p w14:paraId="3464F0D4" w14:textId="77777777" w:rsidR="00DB1B00" w:rsidRPr="001232DF" w:rsidRDefault="00DB1B00" w:rsidP="00DB1B00">
      <w:pPr>
        <w:rPr>
          <w:sz w:val="16"/>
        </w:rPr>
      </w:pPr>
      <w:r w:rsidRPr="001232DF">
        <w:rPr>
          <w:sz w:val="16"/>
        </w:rPr>
        <w:t xml:space="preserve">Promises are nice. But they must be kept. And they have not been </w:t>
      </w:r>
      <w:proofErr w:type="gramStart"/>
      <w:r w:rsidRPr="001232DF">
        <w:rPr>
          <w:sz w:val="16"/>
        </w:rPr>
        <w:t>as yet</w:t>
      </w:r>
      <w:proofErr w:type="gramEnd"/>
      <w:r w:rsidRPr="001232DF">
        <w:rPr>
          <w:sz w:val="16"/>
        </w:rPr>
        <w:t>.</w:t>
      </w:r>
    </w:p>
    <w:p w14:paraId="1F77C3C4" w14:textId="77777777" w:rsidR="00DB1B00" w:rsidRPr="001232DF" w:rsidRDefault="00DB1B00" w:rsidP="00DB1B00">
      <w:pPr>
        <w:rPr>
          <w:sz w:val="16"/>
        </w:rPr>
      </w:pPr>
      <w:r w:rsidRPr="001232DF">
        <w:rPr>
          <w:sz w:val="16"/>
        </w:rPr>
        <w:t xml:space="preserve">What is needed </w:t>
      </w:r>
      <w:r w:rsidRPr="00B82A59">
        <w:rPr>
          <w:rStyle w:val="StyleUnderline"/>
          <w:highlight w:val="cyan"/>
        </w:rPr>
        <w:t>for further progress</w:t>
      </w:r>
      <w:r w:rsidRPr="001232DF">
        <w:rPr>
          <w:sz w:val="16"/>
        </w:rPr>
        <w:t xml:space="preserve">? For one, </w:t>
      </w:r>
      <w:r w:rsidRPr="00B82A59">
        <w:rPr>
          <w:rStyle w:val="StyleUnderline"/>
          <w:highlight w:val="cyan"/>
        </w:rPr>
        <w:t>developing countries</w:t>
      </w:r>
      <w:r w:rsidRPr="001232DF">
        <w:rPr>
          <w:rStyle w:val="StyleUnderline"/>
        </w:rPr>
        <w:t xml:space="preserve"> </w:t>
      </w:r>
      <w:r w:rsidRPr="00B82A59">
        <w:rPr>
          <w:rStyle w:val="StyleUnderline"/>
          <w:highlight w:val="cyan"/>
        </w:rPr>
        <w:t>must</w:t>
      </w:r>
      <w:r w:rsidRPr="001232DF">
        <w:rPr>
          <w:rStyle w:val="StyleUnderline"/>
        </w:rPr>
        <w:t xml:space="preserve"> also agree to </w:t>
      </w:r>
      <w:r w:rsidRPr="00B82A59">
        <w:rPr>
          <w:rStyle w:val="StyleUnderline"/>
          <w:highlight w:val="cyan"/>
        </w:rPr>
        <w:t>ramp down emissions</w:t>
      </w:r>
      <w:r w:rsidRPr="001232DF">
        <w:rPr>
          <w:sz w:val="16"/>
        </w:rPr>
        <w:t xml:space="preserve"> — a last-minute holdout by India was an obstacle to a more aggressive agreement at COP26. But </w:t>
      </w:r>
      <w:r w:rsidRPr="00B82A59">
        <w:rPr>
          <w:rStyle w:val="StyleUnderline"/>
          <w:highlight w:val="cyan"/>
        </w:rPr>
        <w:t>diplomacy and leadership by the U.S. is requir</w:t>
      </w:r>
      <w:r w:rsidRPr="001232DF">
        <w:rPr>
          <w:rStyle w:val="StyleUnderline"/>
        </w:rPr>
        <w:t>ed to make that happen</w:t>
      </w:r>
      <w:r w:rsidRPr="001232DF">
        <w:rPr>
          <w:sz w:val="16"/>
        </w:rPr>
        <w:t>.</w:t>
      </w:r>
    </w:p>
    <w:p w14:paraId="509E0C5F" w14:textId="77777777" w:rsidR="00DB1B00" w:rsidRPr="001232DF" w:rsidRDefault="00DB1B00" w:rsidP="00DB1B00">
      <w:pPr>
        <w:rPr>
          <w:sz w:val="16"/>
        </w:rPr>
      </w:pPr>
      <w:r w:rsidRPr="001232DF">
        <w:rPr>
          <w:sz w:val="16"/>
        </w:rPr>
        <w:t>Consider what happened during the Obama era. Stymied by Republicans in Congress, President Obama nonetheless used his executive authority to promote incentives for renewable energy and tighter emissions restrictions on polluters, bringing China to the table and achieving a bilateral agreement that set the stage for the successful Paris summit. China ended up exceeding its commitments and began decommissioning coal-fired power plants.</w:t>
      </w:r>
    </w:p>
    <w:p w14:paraId="5A4D6E01" w14:textId="77777777" w:rsidR="00DB1B00" w:rsidRPr="001232DF" w:rsidRDefault="00DB1B00" w:rsidP="00DB1B00">
      <w:pPr>
        <w:rPr>
          <w:rStyle w:val="StyleUnderline"/>
        </w:rPr>
      </w:pPr>
      <w:r w:rsidRPr="001232DF">
        <w:rPr>
          <w:sz w:val="16"/>
        </w:rPr>
        <w:t xml:space="preserve">But </w:t>
      </w:r>
      <w:r w:rsidRPr="00B82A59">
        <w:rPr>
          <w:rStyle w:val="StyleUnderline"/>
          <w:highlight w:val="cyan"/>
        </w:rPr>
        <w:t>that all came to an abrupt halt with Trump</w:t>
      </w:r>
      <w:r w:rsidRPr="001232DF">
        <w:rPr>
          <w:rStyle w:val="StyleUnderline"/>
        </w:rPr>
        <w:t xml:space="preserve">. When he was elected, </w:t>
      </w:r>
      <w:r w:rsidRPr="00B82A59">
        <w:rPr>
          <w:rStyle w:val="StyleUnderline"/>
          <w:highlight w:val="cyan"/>
        </w:rPr>
        <w:t>he turned over the</w:t>
      </w:r>
      <w:r w:rsidRPr="001232DF">
        <w:rPr>
          <w:rStyle w:val="StyleUnderline"/>
        </w:rPr>
        <w:t xml:space="preserve"> reins of our </w:t>
      </w:r>
      <w:r w:rsidRPr="00B82A59">
        <w:rPr>
          <w:rStyle w:val="StyleUnderline"/>
          <w:highlight w:val="cyan"/>
        </w:rPr>
        <w:t>government</w:t>
      </w:r>
      <w:r w:rsidRPr="001232DF">
        <w:rPr>
          <w:rStyle w:val="StyleUnderline"/>
        </w:rPr>
        <w:t xml:space="preserve"> </w:t>
      </w:r>
      <w:r w:rsidRPr="00B82A59">
        <w:rPr>
          <w:rStyle w:val="StyleUnderline"/>
          <w:highlight w:val="cyan"/>
        </w:rPr>
        <w:t>to fossil fuel interests</w:t>
      </w:r>
      <w:r w:rsidRPr="001232DF">
        <w:rPr>
          <w:rStyle w:val="StyleUnderline"/>
        </w:rPr>
        <w:t xml:space="preserve"> </w:t>
      </w:r>
      <w:r w:rsidRPr="00B82A59">
        <w:rPr>
          <w:rStyle w:val="StyleUnderline"/>
          <w:highlight w:val="cyan"/>
        </w:rPr>
        <w:t>and</w:t>
      </w:r>
      <w:r w:rsidRPr="001232DF">
        <w:rPr>
          <w:rStyle w:val="StyleUnderline"/>
        </w:rPr>
        <w:t xml:space="preserve"> promised — and eventually made good on — a unilateral </w:t>
      </w:r>
      <w:r w:rsidRPr="00B82A59">
        <w:rPr>
          <w:rStyle w:val="StyleUnderline"/>
          <w:highlight w:val="cyan"/>
        </w:rPr>
        <w:t>pullout</w:t>
      </w:r>
      <w:r w:rsidRPr="001232DF">
        <w:rPr>
          <w:rStyle w:val="StyleUnderline"/>
        </w:rPr>
        <w:t xml:space="preserve"> </w:t>
      </w:r>
      <w:r w:rsidRPr="00B82A59">
        <w:rPr>
          <w:rStyle w:val="StyleUnderline"/>
          <w:highlight w:val="cyan"/>
        </w:rPr>
        <w:t>from</w:t>
      </w:r>
      <w:r w:rsidRPr="001232DF">
        <w:rPr>
          <w:rStyle w:val="StyleUnderline"/>
        </w:rPr>
        <w:t xml:space="preserve"> </w:t>
      </w:r>
      <w:r w:rsidRPr="00B82A59">
        <w:rPr>
          <w:rStyle w:val="StyleUnderline"/>
          <w:highlight w:val="cyan"/>
        </w:rPr>
        <w:t>the</w:t>
      </w:r>
      <w:r w:rsidRPr="001232DF">
        <w:rPr>
          <w:rStyle w:val="StyleUnderline"/>
        </w:rPr>
        <w:t xml:space="preserve"> Paris </w:t>
      </w:r>
      <w:r w:rsidRPr="00B82A59">
        <w:rPr>
          <w:rStyle w:val="StyleUnderline"/>
          <w:highlight w:val="cyan"/>
        </w:rPr>
        <w:t>climate agreement</w:t>
      </w:r>
      <w:r w:rsidRPr="001232DF">
        <w:rPr>
          <w:rStyle w:val="StyleUnderline"/>
        </w:rPr>
        <w:t xml:space="preserve">. </w:t>
      </w:r>
      <w:r w:rsidRPr="00B82A59">
        <w:rPr>
          <w:rStyle w:val="StyleUnderline"/>
          <w:highlight w:val="cyan"/>
        </w:rPr>
        <w:t>That signaled</w:t>
      </w:r>
      <w:r w:rsidRPr="001232DF">
        <w:rPr>
          <w:rStyle w:val="StyleUnderline"/>
        </w:rPr>
        <w:t xml:space="preserve"> to other countries, like China and India, that </w:t>
      </w:r>
      <w:r w:rsidRPr="00B82A59">
        <w:rPr>
          <w:rStyle w:val="StyleUnderline"/>
          <w:highlight w:val="cyan"/>
        </w:rPr>
        <w:t xml:space="preserve">the U.S. was </w:t>
      </w:r>
      <w:r w:rsidRPr="00B82A59">
        <w:rPr>
          <w:rStyle w:val="Emphasis"/>
          <w:highlight w:val="cyan"/>
        </w:rPr>
        <w:t>no longer willing</w:t>
      </w:r>
      <w:r w:rsidRPr="001232DF">
        <w:rPr>
          <w:rStyle w:val="StyleUnderline"/>
        </w:rPr>
        <w:t xml:space="preserve"> </w:t>
      </w:r>
      <w:r w:rsidRPr="00B82A59">
        <w:rPr>
          <w:rStyle w:val="StyleUnderline"/>
          <w:highlight w:val="cyan"/>
        </w:rPr>
        <w:t xml:space="preserve">to keep up </w:t>
      </w:r>
      <w:r w:rsidRPr="00B82A59">
        <w:rPr>
          <w:rStyle w:val="Emphasis"/>
          <w:highlight w:val="cyan"/>
        </w:rPr>
        <w:t>its end of the bargain</w:t>
      </w:r>
      <w:r w:rsidRPr="001232DF">
        <w:rPr>
          <w:sz w:val="16"/>
        </w:rPr>
        <w:t xml:space="preserve">, </w:t>
      </w:r>
      <w:r w:rsidRPr="00B82A59">
        <w:rPr>
          <w:rStyle w:val="StyleUnderline"/>
          <w:highlight w:val="cyan"/>
        </w:rPr>
        <w:t>and</w:t>
      </w:r>
      <w:r w:rsidRPr="001232DF">
        <w:rPr>
          <w:rStyle w:val="StyleUnderline"/>
        </w:rPr>
        <w:t xml:space="preserve"> in turn, they </w:t>
      </w:r>
      <w:r w:rsidRPr="00B82A59">
        <w:rPr>
          <w:rStyle w:val="StyleUnderline"/>
          <w:highlight w:val="cyan"/>
        </w:rPr>
        <w:t>slacked off</w:t>
      </w:r>
      <w:r w:rsidRPr="001232DF">
        <w:rPr>
          <w:rStyle w:val="StyleUnderline"/>
        </w:rPr>
        <w:t xml:space="preserve"> in their own efforts. </w:t>
      </w:r>
    </w:p>
    <w:p w14:paraId="6781FFDE" w14:textId="77777777" w:rsidR="00DB1B00" w:rsidRPr="001232DF" w:rsidRDefault="00DB1B00" w:rsidP="00DB1B00">
      <w:pPr>
        <w:rPr>
          <w:sz w:val="16"/>
        </w:rPr>
      </w:pPr>
      <w:proofErr w:type="gramStart"/>
      <w:r w:rsidRPr="001232DF">
        <w:rPr>
          <w:sz w:val="16"/>
        </w:rPr>
        <w:t xml:space="preserve">It is clear that </w:t>
      </w:r>
      <w:r w:rsidRPr="001232DF">
        <w:rPr>
          <w:rStyle w:val="Emphasis"/>
        </w:rPr>
        <w:t>the</w:t>
      </w:r>
      <w:proofErr w:type="gramEnd"/>
      <w:r w:rsidRPr="001232DF">
        <w:rPr>
          <w:rStyle w:val="Emphasis"/>
        </w:rPr>
        <w:t xml:space="preserve"> U.S. must lead</w:t>
      </w:r>
      <w:r w:rsidRPr="001232DF">
        <w:rPr>
          <w:sz w:val="16"/>
        </w:rPr>
        <w:t xml:space="preserve"> — </w:t>
      </w:r>
      <w:r w:rsidRPr="001232DF">
        <w:rPr>
          <w:rStyle w:val="StyleUnderline"/>
        </w:rPr>
        <w:t>and that when we do, other nations join us</w:t>
      </w:r>
      <w:r w:rsidRPr="001232DF">
        <w:rPr>
          <w:sz w:val="16"/>
        </w:rPr>
        <w:t>.</w:t>
      </w:r>
    </w:p>
    <w:p w14:paraId="0141C9E2" w14:textId="77777777" w:rsidR="00DB1B00" w:rsidRPr="001232DF" w:rsidRDefault="00DB1B00" w:rsidP="00DB1B00">
      <w:pPr>
        <w:rPr>
          <w:sz w:val="16"/>
        </w:rPr>
      </w:pPr>
      <w:r w:rsidRPr="001232DF">
        <w:rPr>
          <w:sz w:val="16"/>
        </w:rPr>
        <w:t>What does leadership mean here? As the world’s largest cumulative carbon polluter, an average effort won’t cut it. We have an obligation to achieve something closer to 60 percent reductions in emissions by 2030. The climate provisions of the Inflation Reduction Act, if fully implemented — and not blocked by GOP-stacked courts — get us only partly there (around 40 percent). We will need further climate legislation — and a president and Congress willing to pass it.</w:t>
      </w:r>
    </w:p>
    <w:p w14:paraId="53EA9B99" w14:textId="77777777" w:rsidR="00DB1B00" w:rsidRPr="001232DF" w:rsidRDefault="00DB1B00" w:rsidP="00DB1B00">
      <w:pPr>
        <w:rPr>
          <w:sz w:val="16"/>
        </w:rPr>
      </w:pPr>
      <w:r w:rsidRPr="001232DF">
        <w:rPr>
          <w:sz w:val="16"/>
        </w:rPr>
        <w:t xml:space="preserve">Leadership also means </w:t>
      </w:r>
      <w:proofErr w:type="gramStart"/>
      <w:r w:rsidRPr="001232DF">
        <w:rPr>
          <w:sz w:val="16"/>
        </w:rPr>
        <w:t>helping out</w:t>
      </w:r>
      <w:proofErr w:type="gramEnd"/>
      <w:r w:rsidRPr="001232DF">
        <w:rPr>
          <w:sz w:val="16"/>
        </w:rPr>
        <w:t xml:space="preserve"> other nations that have had a far lesser role in creating the climate crisis and are already suffering the consequences. While the 2022 COP27 summit in Sharm El-Sheikh was disappointing from the standpoint of decarbonization, it did pave the way for progress at COP28 next month in Dubai by establishing a historic loss and damage fund.</w:t>
      </w:r>
    </w:p>
    <w:p w14:paraId="6A6014C6" w14:textId="77777777" w:rsidR="00DB1B00" w:rsidRPr="001232DF" w:rsidRDefault="00DB1B00" w:rsidP="00DB1B00">
      <w:pPr>
        <w:rPr>
          <w:sz w:val="16"/>
        </w:rPr>
      </w:pPr>
      <w:r w:rsidRPr="001232DF">
        <w:rPr>
          <w:sz w:val="16"/>
        </w:rPr>
        <w:lastRenderedPageBreak/>
        <w:t>Critical to getting countries like India to do more is getting industrial nations, like the U.S., to provide funding and assistance to poorer nations to help them both deal with the devastating consequences they are already experiencing and to encourage them to leapfrog past fossil fuels to clean energy as they seek economic development. That’s what the “loss and damage” agreement does, and it could lead to a greater willingness by India and other developing countries to ramp up their own commitments to decarbonization.</w:t>
      </w:r>
    </w:p>
    <w:p w14:paraId="0309CD38" w14:textId="77777777" w:rsidR="00DB1B00" w:rsidRPr="001232DF" w:rsidRDefault="00DB1B00" w:rsidP="00DB1B00">
      <w:pPr>
        <w:rPr>
          <w:rStyle w:val="StyleUnderline"/>
        </w:rPr>
      </w:pPr>
      <w:proofErr w:type="gramStart"/>
      <w:r w:rsidRPr="001232DF">
        <w:rPr>
          <w:rStyle w:val="StyleUnderline"/>
        </w:rPr>
        <w:t>All of</w:t>
      </w:r>
      <w:proofErr w:type="gramEnd"/>
      <w:r w:rsidRPr="001232DF">
        <w:rPr>
          <w:rStyle w:val="StyleUnderline"/>
        </w:rPr>
        <w:t xml:space="preserve"> this </w:t>
      </w:r>
      <w:r w:rsidRPr="00B82A59">
        <w:rPr>
          <w:rStyle w:val="StyleUnderline"/>
          <w:highlight w:val="cyan"/>
        </w:rPr>
        <w:t xml:space="preserve">progress is in </w:t>
      </w:r>
      <w:r w:rsidRPr="00B82A59">
        <w:rPr>
          <w:rStyle w:val="Emphasis"/>
          <w:highlight w:val="cyan"/>
        </w:rPr>
        <w:t>jeopardy</w:t>
      </w:r>
      <w:r w:rsidRPr="001232DF">
        <w:rPr>
          <w:rStyle w:val="StyleUnderline"/>
        </w:rPr>
        <w:t xml:space="preserve">, however, </w:t>
      </w:r>
      <w:r w:rsidRPr="00B82A59">
        <w:rPr>
          <w:rStyle w:val="Emphasis"/>
          <w:highlight w:val="cyan"/>
        </w:rPr>
        <w:t>if Trump wins</w:t>
      </w:r>
      <w:r w:rsidRPr="001232DF">
        <w:rPr>
          <w:rStyle w:val="StyleUnderline"/>
        </w:rPr>
        <w:t xml:space="preserve"> the presidency again, </w:t>
      </w:r>
      <w:r w:rsidRPr="00B82A59">
        <w:rPr>
          <w:rStyle w:val="StyleUnderline"/>
          <w:highlight w:val="cyan"/>
        </w:rPr>
        <w:t xml:space="preserve">particularly if </w:t>
      </w:r>
      <w:r w:rsidRPr="00B82A59">
        <w:rPr>
          <w:rStyle w:val="Emphasis"/>
          <w:highlight w:val="cyan"/>
        </w:rPr>
        <w:t>Republicans hold</w:t>
      </w:r>
      <w:r w:rsidRPr="001232DF">
        <w:rPr>
          <w:rStyle w:val="StyleUnderline"/>
        </w:rPr>
        <w:t xml:space="preserve"> or, worse, expand their control of </w:t>
      </w:r>
      <w:r w:rsidRPr="00B82A59">
        <w:rPr>
          <w:rStyle w:val="Emphasis"/>
          <w:highlight w:val="cyan"/>
        </w:rPr>
        <w:t>Congress</w:t>
      </w:r>
      <w:r w:rsidRPr="001232DF">
        <w:rPr>
          <w:rStyle w:val="StyleUnderline"/>
        </w:rPr>
        <w:t>. Congressional Republicans have already indicated their intent to eliminate loss and damage funds. And this speaks to an even larger problem. While we have seen renewed leadership on climate by the Biden administration, other nations are wary of what a second Trump presidency could portend, particularly on climate where they fear he will refuse to honor our commitments to the rest of the world and derail four years of progress on climate.</w:t>
      </w:r>
    </w:p>
    <w:p w14:paraId="2A12964A" w14:textId="77777777" w:rsidR="00DB1B00" w:rsidRPr="001232DF" w:rsidRDefault="00DB1B00" w:rsidP="00DB1B00">
      <w:pPr>
        <w:rPr>
          <w:sz w:val="16"/>
        </w:rPr>
      </w:pPr>
      <w:r w:rsidRPr="00B82A59">
        <w:rPr>
          <w:rStyle w:val="StyleUnderline"/>
          <w:highlight w:val="cyan"/>
        </w:rPr>
        <w:t xml:space="preserve">The GOP has threatened to </w:t>
      </w:r>
      <w:r w:rsidRPr="00B82A59">
        <w:rPr>
          <w:rStyle w:val="Emphasis"/>
          <w:highlight w:val="cyan"/>
        </w:rPr>
        <w:t>weaponize</w:t>
      </w:r>
      <w:r w:rsidRPr="001232DF">
        <w:rPr>
          <w:rStyle w:val="StyleUnderline"/>
        </w:rPr>
        <w:t xml:space="preserve"> </w:t>
      </w:r>
      <w:r w:rsidRPr="00B82A59">
        <w:rPr>
          <w:rStyle w:val="StyleUnderline"/>
          <w:highlight w:val="cyan"/>
        </w:rPr>
        <w:t xml:space="preserve">a </w:t>
      </w:r>
      <w:r w:rsidRPr="001232DF">
        <w:rPr>
          <w:rStyle w:val="StyleUnderline"/>
        </w:rPr>
        <w:t xml:space="preserve">potential </w:t>
      </w:r>
      <w:r w:rsidRPr="00B82A59">
        <w:rPr>
          <w:rStyle w:val="StyleUnderline"/>
          <w:highlight w:val="cyan"/>
        </w:rPr>
        <w:t xml:space="preserve">second Trump term </w:t>
      </w:r>
      <w:r w:rsidRPr="00B82A59">
        <w:rPr>
          <w:rStyle w:val="Emphasis"/>
          <w:highlight w:val="cyan"/>
        </w:rPr>
        <w:t>against domestic climate action</w:t>
      </w:r>
      <w:r w:rsidRPr="00B82A59">
        <w:rPr>
          <w:sz w:val="16"/>
          <w:highlight w:val="cyan"/>
        </w:rPr>
        <w:t>.</w:t>
      </w:r>
      <w:r w:rsidRPr="001232DF">
        <w:rPr>
          <w:sz w:val="16"/>
        </w:rPr>
        <w:t xml:space="preserve"> In the event they also keep the House of Representatives and retake the U.S. Senate, </w:t>
      </w:r>
      <w:r w:rsidRPr="00B82A59">
        <w:rPr>
          <w:rStyle w:val="StyleUnderline"/>
          <w:highlight w:val="cyan"/>
        </w:rPr>
        <w:t xml:space="preserve">they will </w:t>
      </w:r>
      <w:r w:rsidRPr="00B82A59">
        <w:rPr>
          <w:rStyle w:val="Emphasis"/>
          <w:highlight w:val="cyan"/>
        </w:rPr>
        <w:t>fast-track</w:t>
      </w:r>
      <w:r w:rsidRPr="00B82A59">
        <w:rPr>
          <w:rStyle w:val="StyleUnderline"/>
          <w:highlight w:val="cyan"/>
        </w:rPr>
        <w:t xml:space="preserve"> the </w:t>
      </w:r>
      <w:r w:rsidRPr="00B82A59">
        <w:rPr>
          <w:rStyle w:val="Emphasis"/>
          <w:highlight w:val="cyan"/>
        </w:rPr>
        <w:t>most climate-averse policy</w:t>
      </w:r>
      <w:r w:rsidRPr="001232DF">
        <w:rPr>
          <w:rStyle w:val="StyleUnderline"/>
        </w:rPr>
        <w:t xml:space="preserve"> agenda in the history of our nation t</w:t>
      </w:r>
      <w:r w:rsidRPr="001232DF">
        <w:rPr>
          <w:sz w:val="16"/>
        </w:rPr>
        <w:t>o be signed into law by Trump.</w:t>
      </w:r>
    </w:p>
    <w:p w14:paraId="261C7086" w14:textId="77777777" w:rsidR="00DB1B00" w:rsidRPr="001232DF" w:rsidRDefault="00DB1B00" w:rsidP="00DB1B00">
      <w:pPr>
        <w:rPr>
          <w:sz w:val="16"/>
        </w:rPr>
      </w:pPr>
      <w:r w:rsidRPr="001232DF">
        <w:rPr>
          <w:sz w:val="16"/>
        </w:rPr>
        <w:t>Republicans have already written a climate plan for a prospective second Trump term with the innocuous title “</w:t>
      </w:r>
      <w:r w:rsidRPr="00B82A59">
        <w:rPr>
          <w:rStyle w:val="StyleUnderline"/>
          <w:highlight w:val="cyan"/>
        </w:rPr>
        <w:t>Project 2025.”</w:t>
      </w:r>
      <w:r w:rsidRPr="001232DF">
        <w:rPr>
          <w:rStyle w:val="StyleUnderline"/>
        </w:rPr>
        <w:t xml:space="preserve"> This radical plan </w:t>
      </w:r>
      <w:r w:rsidRPr="00B82A59">
        <w:rPr>
          <w:rStyle w:val="StyleUnderline"/>
          <w:highlight w:val="cyan"/>
        </w:rPr>
        <w:t>would block</w:t>
      </w:r>
      <w:r w:rsidRPr="001232DF">
        <w:rPr>
          <w:rStyle w:val="StyleUnderline"/>
        </w:rPr>
        <w:t xml:space="preserve"> efforts underway to scale up </w:t>
      </w:r>
      <w:r w:rsidRPr="00B82A59">
        <w:rPr>
          <w:rStyle w:val="StyleUnderline"/>
          <w:highlight w:val="cyan"/>
        </w:rPr>
        <w:t>renewable energy</w:t>
      </w:r>
      <w:r w:rsidRPr="001232DF">
        <w:rPr>
          <w:rStyle w:val="StyleUnderline"/>
        </w:rPr>
        <w:t xml:space="preserve"> </w:t>
      </w:r>
      <w:r w:rsidRPr="00B82A59">
        <w:rPr>
          <w:rStyle w:val="StyleUnderline"/>
          <w:highlight w:val="cyan"/>
        </w:rPr>
        <w:t>and</w:t>
      </w:r>
      <w:r w:rsidRPr="001232DF">
        <w:rPr>
          <w:rStyle w:val="StyleUnderline"/>
        </w:rPr>
        <w:t xml:space="preserve"> create a clean energy grid. It would </w:t>
      </w:r>
      <w:r w:rsidRPr="00B82A59">
        <w:rPr>
          <w:rStyle w:val="StyleUnderline"/>
          <w:highlight w:val="cyan"/>
        </w:rPr>
        <w:t>defund climate programs</w:t>
      </w:r>
      <w:r w:rsidRPr="001232DF">
        <w:rPr>
          <w:rStyle w:val="StyleUnderline"/>
        </w:rPr>
        <w:t xml:space="preserve"> at the Environmental Protection Agency </w:t>
      </w:r>
      <w:r w:rsidRPr="00EE36C8">
        <w:rPr>
          <w:rStyle w:val="StyleUnderline"/>
        </w:rPr>
        <w:t xml:space="preserve">and </w:t>
      </w:r>
      <w:r w:rsidRPr="00B82A59">
        <w:rPr>
          <w:rStyle w:val="StyleUnderline"/>
          <w:highlight w:val="cyan"/>
        </w:rPr>
        <w:t>clean energy efforts</w:t>
      </w:r>
      <w:r w:rsidRPr="00EE36C8">
        <w:rPr>
          <w:rStyle w:val="StyleUnderline"/>
        </w:rPr>
        <w:t xml:space="preserve"> at</w:t>
      </w:r>
      <w:r w:rsidRPr="001232DF">
        <w:rPr>
          <w:rStyle w:val="StyleUnderline"/>
        </w:rPr>
        <w:t xml:space="preserve"> the Department of Energy. It would also </w:t>
      </w:r>
      <w:r w:rsidRPr="00B82A59">
        <w:rPr>
          <w:rStyle w:val="StyleUnderline"/>
          <w:highlight w:val="cyan"/>
        </w:rPr>
        <w:t>bar</w:t>
      </w:r>
      <w:r w:rsidRPr="001232DF">
        <w:rPr>
          <w:rStyle w:val="StyleUnderline"/>
        </w:rPr>
        <w:t xml:space="preserve"> other </w:t>
      </w:r>
      <w:r w:rsidRPr="00B82A59">
        <w:rPr>
          <w:rStyle w:val="StyleUnderline"/>
          <w:highlight w:val="cyan"/>
        </w:rPr>
        <w:t>states from</w:t>
      </w:r>
      <w:r w:rsidRPr="001232DF">
        <w:rPr>
          <w:rStyle w:val="StyleUnderline"/>
        </w:rPr>
        <w:t xml:space="preserve"> </w:t>
      </w:r>
      <w:r w:rsidRPr="00B82A59">
        <w:rPr>
          <w:rStyle w:val="StyleUnderline"/>
          <w:highlight w:val="cyan"/>
        </w:rPr>
        <w:t>adopting</w:t>
      </w:r>
      <w:r w:rsidRPr="001232DF">
        <w:rPr>
          <w:rStyle w:val="StyleUnderline"/>
        </w:rPr>
        <w:t xml:space="preserve"> California’s </w:t>
      </w:r>
      <w:r w:rsidRPr="00B82A59">
        <w:rPr>
          <w:rStyle w:val="StyleUnderline"/>
          <w:highlight w:val="cyan"/>
        </w:rPr>
        <w:t>clean energy policies</w:t>
      </w:r>
      <w:r w:rsidRPr="00EE36C8">
        <w:rPr>
          <w:rStyle w:val="StyleUnderline"/>
        </w:rPr>
        <w:t xml:space="preserve"> </w:t>
      </w:r>
      <w:r w:rsidRPr="00B82A59">
        <w:rPr>
          <w:rStyle w:val="StyleUnderline"/>
          <w:highlight w:val="cyan"/>
        </w:rPr>
        <w:t>and put the fossil fuel industry fox in the environmental henhouse</w:t>
      </w:r>
      <w:r w:rsidRPr="00EE36C8">
        <w:rPr>
          <w:rStyle w:val="StyleUnderline"/>
        </w:rPr>
        <w:t xml:space="preserve"> by </w:t>
      </w:r>
      <w:r w:rsidRPr="00B82A59">
        <w:rPr>
          <w:rStyle w:val="StyleUnderline"/>
          <w:highlight w:val="cyan"/>
        </w:rPr>
        <w:t>turning over regulation of polluters</w:t>
      </w:r>
      <w:r w:rsidRPr="00EE36C8">
        <w:rPr>
          <w:rStyle w:val="StyleUnderline"/>
        </w:rPr>
        <w:t xml:space="preserve"> </w:t>
      </w:r>
      <w:r w:rsidRPr="00B82A59">
        <w:rPr>
          <w:rStyle w:val="StyleUnderline"/>
          <w:highlight w:val="cyan"/>
        </w:rPr>
        <w:t>to Republican state legislatures</w:t>
      </w:r>
      <w:r w:rsidRPr="001232DF">
        <w:rPr>
          <w:sz w:val="16"/>
        </w:rPr>
        <w:t xml:space="preserve">.  </w:t>
      </w:r>
    </w:p>
    <w:p w14:paraId="2C1594C8" w14:textId="77777777" w:rsidR="00DB1B00" w:rsidRPr="001232DF" w:rsidRDefault="00DB1B00" w:rsidP="00DB1B00">
      <w:pPr>
        <w:rPr>
          <w:sz w:val="16"/>
        </w:rPr>
      </w:pPr>
      <w:r w:rsidRPr="001232DF">
        <w:rPr>
          <w:sz w:val="16"/>
        </w:rPr>
        <w:t xml:space="preserve">So, </w:t>
      </w:r>
      <w:r w:rsidRPr="001232DF">
        <w:rPr>
          <w:rStyle w:val="StyleUnderline"/>
        </w:rPr>
        <w:t xml:space="preserve">we are truly at a “fragile moment.” </w:t>
      </w:r>
      <w:r w:rsidRPr="00B82A59">
        <w:rPr>
          <w:rStyle w:val="StyleUnderline"/>
          <w:highlight w:val="cyan"/>
        </w:rPr>
        <w:t xml:space="preserve">Global climate action lies on a </w:t>
      </w:r>
      <w:r w:rsidRPr="00B82A59">
        <w:rPr>
          <w:rStyle w:val="Emphasis"/>
          <w:highlight w:val="cyan"/>
        </w:rPr>
        <w:t>knife edge</w:t>
      </w:r>
      <w:r w:rsidRPr="00B82A59">
        <w:rPr>
          <w:sz w:val="16"/>
          <w:highlight w:val="cyan"/>
        </w:rPr>
        <w:t>,</w:t>
      </w:r>
      <w:r w:rsidRPr="001232DF">
        <w:rPr>
          <w:sz w:val="16"/>
        </w:rPr>
        <w:t xml:space="preserve"> </w:t>
      </w:r>
      <w:r w:rsidRPr="001232DF">
        <w:rPr>
          <w:rStyle w:val="StyleUnderline"/>
        </w:rPr>
        <w:t>hinging upon American leadership that is threatened by a prospective Trump second term and a radicalized GOP intent on undermining climate progress both here and abroad</w:t>
      </w:r>
      <w:r w:rsidRPr="001232DF">
        <w:rPr>
          <w:sz w:val="16"/>
        </w:rPr>
        <w:t xml:space="preserve">. </w:t>
      </w:r>
    </w:p>
    <w:p w14:paraId="52F976CD" w14:textId="77777777" w:rsidR="00DB1B00" w:rsidRPr="001232DF" w:rsidRDefault="00DB1B00" w:rsidP="00DB1B00">
      <w:pPr>
        <w:rPr>
          <w:sz w:val="16"/>
        </w:rPr>
      </w:pPr>
      <w:r w:rsidRPr="001232DF">
        <w:rPr>
          <w:sz w:val="16"/>
        </w:rPr>
        <w:t>It is not an overstatement to say, one year out, that we face an American election unlike any other. It will determine not only the course of the American experiment but the path that civilization collectively follows. On the left is democracy and environmental stewardship. On the right is fascism and planetary devastation. Choose wisely.</w:t>
      </w:r>
    </w:p>
    <w:p w14:paraId="474F6E83" w14:textId="77777777" w:rsidR="00DB1B00" w:rsidRPr="00FD0CDF" w:rsidRDefault="00DB1B00" w:rsidP="00DB1B00"/>
    <w:p w14:paraId="7EFE4F2C" w14:textId="77777777" w:rsidR="00151314" w:rsidRDefault="00151314" w:rsidP="00151314">
      <w:pPr>
        <w:pStyle w:val="Heading3"/>
      </w:pPr>
      <w:r>
        <w:lastRenderedPageBreak/>
        <w:t>!---Trade</w:t>
      </w:r>
    </w:p>
    <w:p w14:paraId="7D3044E4" w14:textId="77777777" w:rsidR="00151314" w:rsidRPr="002D5069" w:rsidRDefault="00151314" w:rsidP="00151314">
      <w:pPr>
        <w:pStyle w:val="Heading4"/>
      </w:pPr>
      <w:r>
        <w:t>Trump collapses the global economy with tariffs.</w:t>
      </w:r>
    </w:p>
    <w:p w14:paraId="3FCFCD0C" w14:textId="77777777" w:rsidR="00151314" w:rsidRPr="002D5069" w:rsidRDefault="00151314" w:rsidP="00151314">
      <w:r>
        <w:t xml:space="preserve">Jeff </w:t>
      </w:r>
      <w:r w:rsidRPr="002D5069">
        <w:rPr>
          <w:rStyle w:val="Style13ptBold"/>
        </w:rPr>
        <w:t>Stein 8/22</w:t>
      </w:r>
      <w:r>
        <w:t>/23 White House economics reporter “Trump vows massive new tariffs if elected, risking global economic war” https://www.washingtonpost.com/business/2023/08/22/trump-trade-tariffs/</w:t>
      </w:r>
    </w:p>
    <w:p w14:paraId="21FA26B2" w14:textId="77777777" w:rsidR="00151314" w:rsidRPr="002D5069" w:rsidRDefault="00151314" w:rsidP="00151314">
      <w:pPr>
        <w:rPr>
          <w:sz w:val="16"/>
        </w:rPr>
      </w:pPr>
      <w:r w:rsidRPr="002D5069">
        <w:rPr>
          <w:sz w:val="16"/>
        </w:rPr>
        <w:t>Even in the face of growing personal legal peril, Donald Trump summoned his top economic advisers to his private golf club in New Jersey for a two-hour dinner last Wednesday night to map out a trade-focused economic plan for his presidential bid.</w:t>
      </w:r>
    </w:p>
    <w:p w14:paraId="14AB2C45" w14:textId="77777777" w:rsidR="00151314" w:rsidRPr="002D5069" w:rsidRDefault="00151314" w:rsidP="00151314">
      <w:pPr>
        <w:rPr>
          <w:sz w:val="16"/>
        </w:rPr>
      </w:pPr>
      <w:r w:rsidRPr="002D5069">
        <w:rPr>
          <w:rStyle w:val="StyleUnderline"/>
        </w:rPr>
        <w:t>Trump and top aides</w:t>
      </w:r>
      <w:r w:rsidRPr="002D5069">
        <w:rPr>
          <w:sz w:val="16"/>
        </w:rPr>
        <w:t>, including former senior White House officials Larry Kudlow and Brooke Rollins, as well as outside advisers Stephen Moore and former House speaker Newt Gingrich, spent the dinner discussing how Trump could attack President Biden in the 2024 election on the economy, amid a recent spate of positive economic news that has buoyed Biden’s fortunes, according to three people familiar with the meeting, who spoke on the condition of anonymity to describe the private event.</w:t>
      </w:r>
    </w:p>
    <w:p w14:paraId="05CE0FFD" w14:textId="77777777" w:rsidR="00151314" w:rsidRPr="002D5069" w:rsidRDefault="00151314" w:rsidP="00151314">
      <w:pPr>
        <w:rPr>
          <w:sz w:val="16"/>
        </w:rPr>
      </w:pPr>
      <w:r w:rsidRPr="002D5069">
        <w:rPr>
          <w:sz w:val="16"/>
        </w:rPr>
        <w:t xml:space="preserve">Among the ideas they </w:t>
      </w:r>
      <w:r w:rsidRPr="002D5069">
        <w:rPr>
          <w:rStyle w:val="StyleUnderline"/>
        </w:rPr>
        <w:t>discussed</w:t>
      </w:r>
      <w:r w:rsidRPr="002D5069">
        <w:rPr>
          <w:sz w:val="16"/>
        </w:rPr>
        <w:t xml:space="preserve"> was </w:t>
      </w:r>
      <w:r w:rsidRPr="00B82A59">
        <w:rPr>
          <w:rStyle w:val="StyleUnderline"/>
          <w:highlight w:val="cyan"/>
        </w:rPr>
        <w:t>Trump’s plan to enact a</w:t>
      </w:r>
      <w:r w:rsidRPr="00B82A59">
        <w:rPr>
          <w:sz w:val="16"/>
          <w:highlight w:val="cyan"/>
        </w:rPr>
        <w:t xml:space="preserve"> “</w:t>
      </w:r>
      <w:r w:rsidRPr="00B82A59">
        <w:rPr>
          <w:rStyle w:val="Emphasis"/>
          <w:highlight w:val="cyan"/>
        </w:rPr>
        <w:t>universal baseline tariff</w:t>
      </w:r>
      <w:r w:rsidRPr="002D5069">
        <w:rPr>
          <w:sz w:val="16"/>
        </w:rPr>
        <w:t xml:space="preserve">” </w:t>
      </w:r>
      <w:r w:rsidRPr="00B82A59">
        <w:rPr>
          <w:rStyle w:val="StyleUnderline"/>
          <w:highlight w:val="cyan"/>
        </w:rPr>
        <w:t>on</w:t>
      </w:r>
      <w:r w:rsidRPr="002D5069">
        <w:rPr>
          <w:sz w:val="16"/>
        </w:rPr>
        <w:t xml:space="preserve"> virtually </w:t>
      </w:r>
      <w:r w:rsidRPr="00B82A59">
        <w:rPr>
          <w:rStyle w:val="StyleUnderline"/>
          <w:highlight w:val="cyan"/>
        </w:rPr>
        <w:t>all imports</w:t>
      </w:r>
      <w:r w:rsidRPr="002D5069">
        <w:rPr>
          <w:rStyle w:val="StyleUnderline"/>
        </w:rPr>
        <w:t xml:space="preserve"> to the United States</w:t>
      </w:r>
      <w:r w:rsidRPr="002D5069">
        <w:rPr>
          <w:sz w:val="16"/>
        </w:rPr>
        <w:t xml:space="preserve">, the people said. </w:t>
      </w:r>
      <w:r w:rsidRPr="002D5069">
        <w:rPr>
          <w:rStyle w:val="StyleUnderline"/>
        </w:rPr>
        <w:t xml:space="preserve">This idea, which Trump has taken to describing as the creation of a “ring around the U.S. economy,” could represent </w:t>
      </w:r>
      <w:r w:rsidRPr="00B82A59">
        <w:rPr>
          <w:rStyle w:val="StyleUnderline"/>
          <w:highlight w:val="cyan"/>
        </w:rPr>
        <w:t xml:space="preserve">a </w:t>
      </w:r>
      <w:r w:rsidRPr="00B82A59">
        <w:rPr>
          <w:rStyle w:val="Emphasis"/>
          <w:highlight w:val="cyan"/>
        </w:rPr>
        <w:t>massive escalation</w:t>
      </w:r>
      <w:r w:rsidRPr="00B82A59">
        <w:rPr>
          <w:rStyle w:val="StyleUnderline"/>
          <w:highlight w:val="cyan"/>
        </w:rPr>
        <w:t xml:space="preserve"> of </w:t>
      </w:r>
      <w:r w:rsidRPr="00B82A59">
        <w:rPr>
          <w:rStyle w:val="Emphasis"/>
          <w:highlight w:val="cyan"/>
        </w:rPr>
        <w:t>global economic chaos,</w:t>
      </w:r>
      <w:r w:rsidRPr="00B82A59">
        <w:rPr>
          <w:sz w:val="16"/>
          <w:highlight w:val="cyan"/>
        </w:rPr>
        <w:t xml:space="preserve"> </w:t>
      </w:r>
      <w:r w:rsidRPr="00B82A59">
        <w:rPr>
          <w:rStyle w:val="Emphasis"/>
          <w:highlight w:val="cyan"/>
        </w:rPr>
        <w:t>surpassing</w:t>
      </w:r>
      <w:r w:rsidRPr="002D5069">
        <w:rPr>
          <w:rStyle w:val="StyleUnderline"/>
        </w:rPr>
        <w:t xml:space="preserve"> the international </w:t>
      </w:r>
      <w:r w:rsidRPr="00B82A59">
        <w:rPr>
          <w:rStyle w:val="StyleUnderline"/>
          <w:highlight w:val="cyan"/>
        </w:rPr>
        <w:t xml:space="preserve">trade </w:t>
      </w:r>
      <w:r w:rsidRPr="00B82A59">
        <w:rPr>
          <w:rStyle w:val="Emphasis"/>
          <w:highlight w:val="cyan"/>
        </w:rPr>
        <w:t>discord</w:t>
      </w:r>
      <w:r w:rsidRPr="002D5069">
        <w:rPr>
          <w:rStyle w:val="StyleUnderline"/>
        </w:rPr>
        <w:t xml:space="preserve"> </w:t>
      </w:r>
      <w:r w:rsidRPr="00B82A59">
        <w:rPr>
          <w:rStyle w:val="StyleUnderline"/>
          <w:highlight w:val="cyan"/>
        </w:rPr>
        <w:t>that marked</w:t>
      </w:r>
      <w:r w:rsidRPr="002D5069">
        <w:rPr>
          <w:rStyle w:val="StyleUnderline"/>
        </w:rPr>
        <w:t xml:space="preserve"> much of </w:t>
      </w:r>
      <w:r w:rsidRPr="00B82A59">
        <w:rPr>
          <w:rStyle w:val="StyleUnderline"/>
          <w:highlight w:val="cyan"/>
        </w:rPr>
        <w:t xml:space="preserve">his </w:t>
      </w:r>
      <w:r w:rsidRPr="00B82A59">
        <w:rPr>
          <w:rStyle w:val="Emphasis"/>
          <w:highlight w:val="cyan"/>
        </w:rPr>
        <w:t>first administration</w:t>
      </w:r>
      <w:r w:rsidRPr="00B82A59">
        <w:rPr>
          <w:sz w:val="16"/>
          <w:highlight w:val="cyan"/>
        </w:rPr>
        <w:t>.</w:t>
      </w:r>
      <w:r w:rsidRPr="002D5069">
        <w:rPr>
          <w:sz w:val="16"/>
        </w:rPr>
        <w:t xml:space="preserve"> Trump advisers have for months discussed various potential levels to set the tariff rate, and they said the plan remains a work in progress with major questions left unresolved, the people said.</w:t>
      </w:r>
    </w:p>
    <w:p w14:paraId="4D4803DF" w14:textId="77777777" w:rsidR="00151314" w:rsidRPr="002D5069" w:rsidRDefault="00151314" w:rsidP="00151314">
      <w:pPr>
        <w:rPr>
          <w:sz w:val="16"/>
        </w:rPr>
      </w:pPr>
      <w:r w:rsidRPr="002D5069">
        <w:rPr>
          <w:sz w:val="16"/>
        </w:rPr>
        <w:t>On Fox Business on Thursday, the former president called for setting this tariff at 10 percent “automatically” for all countries, a move that experts warn could lead to higher prices for consumers throughout the economy and could lead to a global trade war.</w:t>
      </w:r>
    </w:p>
    <w:p w14:paraId="5EC96D3C" w14:textId="77777777" w:rsidR="00151314" w:rsidRPr="002D5069" w:rsidRDefault="00151314" w:rsidP="00151314">
      <w:pPr>
        <w:rPr>
          <w:sz w:val="16"/>
        </w:rPr>
      </w:pPr>
      <w:r w:rsidRPr="002D5069">
        <w:rPr>
          <w:sz w:val="16"/>
        </w:rPr>
        <w:t>“I think we should have a ring around the collar” of the U.S. economy, Trump said in an interview with Kudlow on Fox Business on Thursday. “When companies come in and they dump their products in the United States, they should pay, automatically, let’s say a 10 percent tax … I do like the 10 percent for everybody.”</w:t>
      </w:r>
    </w:p>
    <w:p w14:paraId="70706DDC" w14:textId="77777777" w:rsidR="00151314" w:rsidRPr="002D5069" w:rsidRDefault="00151314" w:rsidP="00151314">
      <w:pPr>
        <w:rPr>
          <w:sz w:val="16"/>
        </w:rPr>
      </w:pPr>
      <w:r w:rsidRPr="002D5069">
        <w:rPr>
          <w:sz w:val="16"/>
        </w:rPr>
        <w:t>The proposed expansion of the tariff policy, which aides said is expected to be a central 2024 campaign plank, reflects how Trump is aiming to expand the power he wielded in the White House, eyeing sweeping authoritarian measures for his second term that range from deploying the military to fight street crime to purging the federal workforce. Trump is opting not to explain this vision to voters at the first Republican presidential primary debate, being held Wednesday. Trump said he will not attend.</w:t>
      </w:r>
    </w:p>
    <w:p w14:paraId="243393AC" w14:textId="77777777" w:rsidR="00151314" w:rsidRPr="002D5069" w:rsidRDefault="00151314" w:rsidP="00151314">
      <w:pPr>
        <w:rPr>
          <w:sz w:val="16"/>
        </w:rPr>
      </w:pPr>
      <w:r w:rsidRPr="002D5069">
        <w:rPr>
          <w:rStyle w:val="StyleUnderline"/>
        </w:rPr>
        <w:t xml:space="preserve">Economists of both parties said Trump’s tariff proposal is </w:t>
      </w:r>
      <w:r w:rsidRPr="002D5069">
        <w:rPr>
          <w:rStyle w:val="Emphasis"/>
        </w:rPr>
        <w:t>extremely dangerous</w:t>
      </w:r>
      <w:r w:rsidRPr="002D5069">
        <w:rPr>
          <w:sz w:val="16"/>
        </w:rPr>
        <w:t xml:space="preserve">. Adam Posen, president of the Peterson Institute for International Economics, a Washington think tank, called the idea “lunacy” and “horrifying” and said it </w:t>
      </w:r>
      <w:r w:rsidRPr="002D5069">
        <w:rPr>
          <w:rStyle w:val="StyleUnderline"/>
        </w:rPr>
        <w:t xml:space="preserve">would </w:t>
      </w:r>
      <w:r w:rsidRPr="00B82A59">
        <w:rPr>
          <w:rStyle w:val="StyleUnderline"/>
          <w:highlight w:val="cyan"/>
        </w:rPr>
        <w:t>lead</w:t>
      </w:r>
      <w:r w:rsidRPr="002D5069">
        <w:rPr>
          <w:rStyle w:val="StyleUnderline"/>
        </w:rPr>
        <w:t xml:space="preserve"> the other </w:t>
      </w:r>
      <w:r w:rsidRPr="00B82A59">
        <w:rPr>
          <w:rStyle w:val="StyleUnderline"/>
          <w:highlight w:val="cyan"/>
        </w:rPr>
        <w:t>major economies</w:t>
      </w:r>
      <w:r w:rsidRPr="002D5069">
        <w:rPr>
          <w:rStyle w:val="StyleUnderline"/>
        </w:rPr>
        <w:t xml:space="preserve"> around the world </w:t>
      </w:r>
      <w:r w:rsidRPr="00B82A59">
        <w:rPr>
          <w:rStyle w:val="StyleUnderline"/>
          <w:highlight w:val="cyan"/>
        </w:rPr>
        <w:t>to conclude the</w:t>
      </w:r>
      <w:r w:rsidRPr="002D5069">
        <w:rPr>
          <w:rStyle w:val="StyleUnderline"/>
        </w:rPr>
        <w:t xml:space="preserve"> </w:t>
      </w:r>
      <w:r w:rsidRPr="00B82A59">
        <w:rPr>
          <w:rStyle w:val="StyleUnderline"/>
          <w:highlight w:val="cyan"/>
        </w:rPr>
        <w:t>U</w:t>
      </w:r>
      <w:r w:rsidRPr="002D5069">
        <w:rPr>
          <w:rStyle w:val="StyleUnderline"/>
        </w:rPr>
        <w:t xml:space="preserve">nited </w:t>
      </w:r>
      <w:r w:rsidRPr="00B82A59">
        <w:rPr>
          <w:rStyle w:val="StyleUnderline"/>
          <w:highlight w:val="cyan"/>
        </w:rPr>
        <w:t>S</w:t>
      </w:r>
      <w:r w:rsidRPr="002D5069">
        <w:rPr>
          <w:rStyle w:val="StyleUnderline"/>
        </w:rPr>
        <w:t xml:space="preserve">tates </w:t>
      </w:r>
      <w:r w:rsidRPr="00B82A59">
        <w:rPr>
          <w:rStyle w:val="Emphasis"/>
          <w:highlight w:val="cyan"/>
        </w:rPr>
        <w:t>cannot be trusted as a trading partner</w:t>
      </w:r>
      <w:r w:rsidRPr="002D5069">
        <w:rPr>
          <w:rStyle w:val="StyleUnderline"/>
        </w:rPr>
        <w:t xml:space="preserve">. </w:t>
      </w:r>
      <w:r w:rsidRPr="002D5069">
        <w:rPr>
          <w:sz w:val="16"/>
        </w:rPr>
        <w:t xml:space="preserve">Although aimed at bolstering domestic production, a 10 percent tariff </w:t>
      </w:r>
      <w:r w:rsidRPr="002D5069">
        <w:rPr>
          <w:rStyle w:val="StyleUnderline"/>
        </w:rPr>
        <w:t>would hurt the thousands of U.S. firms that depend on imports</w:t>
      </w:r>
      <w:r w:rsidRPr="002D5069">
        <w:rPr>
          <w:sz w:val="16"/>
        </w:rPr>
        <w:t>, while also [</w:t>
      </w:r>
      <w:r w:rsidRPr="002D5069">
        <w:rPr>
          <w:rStyle w:val="StyleUnderline"/>
        </w:rPr>
        <w:t>undermining</w:t>
      </w:r>
      <w:r w:rsidRPr="002D5069">
        <w:rPr>
          <w:sz w:val="16"/>
        </w:rPr>
        <w:t>]</w:t>
      </w:r>
      <w:r w:rsidRPr="002D5069">
        <w:rPr>
          <w:strike/>
          <w:sz w:val="16"/>
        </w:rPr>
        <w:t>crippling</w:t>
      </w:r>
      <w:r w:rsidRPr="002D5069">
        <w:rPr>
          <w:sz w:val="16"/>
        </w:rPr>
        <w:t xml:space="preserve"> the </w:t>
      </w:r>
      <w:r w:rsidRPr="002D5069">
        <w:rPr>
          <w:rStyle w:val="StyleUnderline"/>
        </w:rPr>
        <w:t>thousands of U.S. firms that depend on foreign exports</w:t>
      </w:r>
      <w:r w:rsidRPr="002D5069">
        <w:rPr>
          <w:sz w:val="16"/>
        </w:rPr>
        <w:t>, Posen said.</w:t>
      </w:r>
    </w:p>
    <w:p w14:paraId="69B505F9" w14:textId="77777777" w:rsidR="00151314" w:rsidRPr="002D5069" w:rsidRDefault="00151314" w:rsidP="00151314">
      <w:pPr>
        <w:rPr>
          <w:sz w:val="16"/>
        </w:rPr>
      </w:pPr>
      <w:r w:rsidRPr="002D5069">
        <w:rPr>
          <w:sz w:val="16"/>
        </w:rPr>
        <w:t>The United States today imposes an average tariff on imports of just above 3 percent, according to Posen. That number is higher for some countries, with goods coming from China facing an average import duty of 19 percent. “You would be depriving American families of an enormous amount of choice, making their lives much more expensive, and putting millions of people out of work,” Posen said.</w:t>
      </w:r>
    </w:p>
    <w:p w14:paraId="60B30F26" w14:textId="77777777" w:rsidR="00151314" w:rsidRDefault="00151314" w:rsidP="00151314">
      <w:pPr>
        <w:rPr>
          <w:sz w:val="16"/>
        </w:rPr>
      </w:pPr>
      <w:r w:rsidRPr="00B82A59">
        <w:rPr>
          <w:rStyle w:val="StyleUnderline"/>
          <w:highlight w:val="cyan"/>
        </w:rPr>
        <w:t>Trump could use</w:t>
      </w:r>
      <w:r w:rsidRPr="002D5069">
        <w:rPr>
          <w:rStyle w:val="StyleUnderline"/>
        </w:rPr>
        <w:t xml:space="preserve"> </w:t>
      </w:r>
      <w:r w:rsidRPr="00B82A59">
        <w:rPr>
          <w:rStyle w:val="StyleUnderline"/>
          <w:highlight w:val="cyan"/>
        </w:rPr>
        <w:t>unilateral authority to exempt</w:t>
      </w:r>
      <w:r w:rsidRPr="002D5069">
        <w:rPr>
          <w:rStyle w:val="StyleUnderline"/>
        </w:rPr>
        <w:t xml:space="preserve"> whatever </w:t>
      </w:r>
      <w:r w:rsidRPr="00B82A59">
        <w:rPr>
          <w:rStyle w:val="StyleUnderline"/>
          <w:highlight w:val="cyan"/>
        </w:rPr>
        <w:t>countries</w:t>
      </w:r>
      <w:r w:rsidRPr="002D5069">
        <w:rPr>
          <w:rStyle w:val="StyleUnderline"/>
        </w:rPr>
        <w:t xml:space="preserve"> he chooses from the automatic import tariffs.</w:t>
      </w:r>
      <w:r w:rsidRPr="002D5069">
        <w:rPr>
          <w:sz w:val="16"/>
        </w:rPr>
        <w:t xml:space="preserve"> It would </w:t>
      </w:r>
      <w:r w:rsidRPr="002D5069">
        <w:rPr>
          <w:rStyle w:val="StyleUnderline"/>
        </w:rPr>
        <w:t>create enormous opportunities for influence-peddling</w:t>
      </w:r>
      <w:r w:rsidRPr="002D5069">
        <w:rPr>
          <w:sz w:val="16"/>
        </w:rPr>
        <w:t>, Posen said, following four years of a Trump presidency in which Saudi Arabia and other nations sought to steer Trump by frequenting his private businesses. “</w:t>
      </w:r>
      <w:r w:rsidRPr="002D5069">
        <w:rPr>
          <w:rStyle w:val="Emphasis"/>
        </w:rPr>
        <w:t xml:space="preserve">It is </w:t>
      </w:r>
      <w:r w:rsidRPr="00B82A59">
        <w:rPr>
          <w:rStyle w:val="Emphasis"/>
          <w:highlight w:val="cyan"/>
        </w:rPr>
        <w:t>a recipe for corruption</w:t>
      </w:r>
      <w:r w:rsidRPr="002D5069">
        <w:rPr>
          <w:sz w:val="16"/>
        </w:rPr>
        <w:t>,” Posen said. “They will decide that whoever cozies up to Trump, or whoever his commerce secretary is, will get the exception.”</w:t>
      </w:r>
    </w:p>
    <w:p w14:paraId="50592202" w14:textId="77777777" w:rsidR="00151314" w:rsidRPr="00321449" w:rsidRDefault="00151314" w:rsidP="00151314">
      <w:pPr>
        <w:pStyle w:val="Heading4"/>
        <w:rPr>
          <w:rFonts w:cs="Times New Roman"/>
        </w:rPr>
      </w:pPr>
      <w:r w:rsidRPr="00321449">
        <w:rPr>
          <w:rFonts w:cs="Times New Roman"/>
        </w:rPr>
        <w:lastRenderedPageBreak/>
        <w:t xml:space="preserve">Trade solves </w:t>
      </w:r>
      <w:r w:rsidRPr="00321449">
        <w:rPr>
          <w:rFonts w:cs="Times New Roman"/>
          <w:u w:val="single"/>
        </w:rPr>
        <w:t>extinction</w:t>
      </w:r>
      <w:r w:rsidRPr="00321449">
        <w:rPr>
          <w:rFonts w:cs="Times New Roman"/>
        </w:rPr>
        <w:t>. Interdependence solves war, and goods transfer is key to solving climate change and inequality.</w:t>
      </w:r>
    </w:p>
    <w:p w14:paraId="067A9493" w14:textId="77777777" w:rsidR="00151314" w:rsidRPr="00321449" w:rsidRDefault="00151314" w:rsidP="00151314">
      <w:r w:rsidRPr="00321449">
        <w:t xml:space="preserve">Ngozi </w:t>
      </w:r>
      <w:proofErr w:type="spellStart"/>
      <w:r w:rsidRPr="00321449">
        <w:rPr>
          <w:rStyle w:val="Style13ptBold"/>
        </w:rPr>
        <w:t>Okonjo</w:t>
      </w:r>
      <w:proofErr w:type="spellEnd"/>
      <w:r w:rsidRPr="00321449">
        <w:rPr>
          <w:rStyle w:val="Style13ptBold"/>
        </w:rPr>
        <w:t>-Iweala 6/8</w:t>
      </w:r>
      <w:r w:rsidRPr="00321449">
        <w:t>, Director General of the World Trade Organization, "Why the World Still Needs Trade," https://www.foreignaffairs.com/world/why-world-still-needs-trade</w:t>
      </w:r>
    </w:p>
    <w:p w14:paraId="27A289D2" w14:textId="77777777" w:rsidR="00151314" w:rsidRPr="00375453" w:rsidRDefault="00151314" w:rsidP="00151314">
      <w:pPr>
        <w:rPr>
          <w:sz w:val="16"/>
        </w:rPr>
      </w:pPr>
      <w:r w:rsidRPr="00375453">
        <w:rPr>
          <w:sz w:val="16"/>
        </w:rPr>
        <w:t xml:space="preserve">The international economic architecture built after 1945 was based on a powerful idea: </w:t>
      </w:r>
      <w:r w:rsidRPr="00321449">
        <w:rPr>
          <w:rStyle w:val="Emphasis"/>
        </w:rPr>
        <w:t xml:space="preserve">economic </w:t>
      </w:r>
      <w:r w:rsidRPr="00B82A59">
        <w:rPr>
          <w:rStyle w:val="Emphasis"/>
          <w:highlight w:val="cyan"/>
        </w:rPr>
        <w:t>interdependence</w:t>
      </w:r>
      <w:r w:rsidRPr="00B82A59">
        <w:rPr>
          <w:rStyle w:val="StyleUnderline"/>
          <w:highlight w:val="cyan"/>
        </w:rPr>
        <w:t xml:space="preserve"> is crucial</w:t>
      </w:r>
      <w:r w:rsidRPr="00375453">
        <w:rPr>
          <w:sz w:val="16"/>
        </w:rPr>
        <w:t xml:space="preserve">, if insufficient, </w:t>
      </w:r>
      <w:r w:rsidRPr="00321449">
        <w:rPr>
          <w:rStyle w:val="StyleUnderline"/>
        </w:rPr>
        <w:t xml:space="preserve">for </w:t>
      </w:r>
      <w:r w:rsidRPr="00321449">
        <w:rPr>
          <w:rStyle w:val="Emphasis"/>
        </w:rPr>
        <w:t>global peace</w:t>
      </w:r>
      <w:r w:rsidRPr="00321449">
        <w:rPr>
          <w:rStyle w:val="StyleUnderline"/>
        </w:rPr>
        <w:t xml:space="preserve"> and prosperity</w:t>
      </w:r>
      <w:r w:rsidRPr="00375453">
        <w:rPr>
          <w:sz w:val="16"/>
        </w:rPr>
        <w:t xml:space="preserve">. </w:t>
      </w:r>
      <w:r w:rsidRPr="00321449">
        <w:rPr>
          <w:rStyle w:val="StyleUnderline"/>
        </w:rPr>
        <w:t xml:space="preserve">The </w:t>
      </w:r>
      <w:r w:rsidRPr="00321449">
        <w:rPr>
          <w:rStyle w:val="Emphasis"/>
        </w:rPr>
        <w:t>I</w:t>
      </w:r>
      <w:r w:rsidRPr="00375453">
        <w:rPr>
          <w:sz w:val="16"/>
        </w:rPr>
        <w:t xml:space="preserve">nternational </w:t>
      </w:r>
      <w:r w:rsidRPr="00321449">
        <w:rPr>
          <w:rStyle w:val="Emphasis"/>
        </w:rPr>
        <w:t>M</w:t>
      </w:r>
      <w:r w:rsidRPr="00375453">
        <w:rPr>
          <w:sz w:val="16"/>
        </w:rPr>
        <w:t xml:space="preserve">onetary </w:t>
      </w:r>
      <w:r w:rsidRPr="00321449">
        <w:rPr>
          <w:rStyle w:val="Emphasis"/>
        </w:rPr>
        <w:t>F</w:t>
      </w:r>
      <w:r w:rsidRPr="00375453">
        <w:rPr>
          <w:sz w:val="16"/>
        </w:rPr>
        <w:t xml:space="preserve">und, </w:t>
      </w:r>
      <w:r w:rsidRPr="00321449">
        <w:rPr>
          <w:rStyle w:val="StyleUnderline"/>
        </w:rPr>
        <w:t xml:space="preserve">the </w:t>
      </w:r>
      <w:r w:rsidRPr="00321449">
        <w:rPr>
          <w:rStyle w:val="Emphasis"/>
        </w:rPr>
        <w:t>World Bank</w:t>
      </w:r>
      <w:r w:rsidRPr="00375453">
        <w:rPr>
          <w:sz w:val="16"/>
        </w:rPr>
        <w:t xml:space="preserve">, </w:t>
      </w:r>
      <w:r w:rsidRPr="00321449">
        <w:rPr>
          <w:rStyle w:val="StyleUnderline"/>
        </w:rPr>
        <w:t>and the</w:t>
      </w:r>
      <w:r w:rsidRPr="00375453">
        <w:rPr>
          <w:sz w:val="16"/>
        </w:rPr>
        <w:t xml:space="preserve"> predecessor to the </w:t>
      </w:r>
      <w:r w:rsidRPr="00321449">
        <w:rPr>
          <w:rStyle w:val="Emphasis"/>
        </w:rPr>
        <w:t>W</w:t>
      </w:r>
      <w:r w:rsidRPr="00375453">
        <w:rPr>
          <w:sz w:val="16"/>
        </w:rPr>
        <w:t xml:space="preserve">orld </w:t>
      </w:r>
      <w:r w:rsidRPr="00321449">
        <w:rPr>
          <w:rStyle w:val="Emphasis"/>
        </w:rPr>
        <w:t>T</w:t>
      </w:r>
      <w:r w:rsidRPr="00375453">
        <w:rPr>
          <w:sz w:val="16"/>
        </w:rPr>
        <w:t xml:space="preserve">rade </w:t>
      </w:r>
      <w:r w:rsidRPr="00321449">
        <w:rPr>
          <w:rStyle w:val="Emphasis"/>
        </w:rPr>
        <w:t>O</w:t>
      </w:r>
      <w:r w:rsidRPr="00375453">
        <w:rPr>
          <w:sz w:val="16"/>
        </w:rPr>
        <w:t xml:space="preserve">rganization </w:t>
      </w:r>
      <w:r w:rsidRPr="00321449">
        <w:rPr>
          <w:rStyle w:val="StyleUnderline"/>
        </w:rPr>
        <w:t>were founded in response to</w:t>
      </w:r>
      <w:r w:rsidRPr="00375453">
        <w:rPr>
          <w:sz w:val="16"/>
        </w:rPr>
        <w:t xml:space="preserve"> the three preceding decades of </w:t>
      </w:r>
      <w:r w:rsidRPr="00321449">
        <w:rPr>
          <w:rStyle w:val="Emphasis"/>
        </w:rPr>
        <w:t>ceaseless instability</w:t>
      </w:r>
      <w:r w:rsidRPr="00375453">
        <w:rPr>
          <w:sz w:val="16"/>
        </w:rPr>
        <w:t xml:space="preserve">, </w:t>
      </w:r>
      <w:r w:rsidRPr="00321449">
        <w:rPr>
          <w:rStyle w:val="StyleUnderline"/>
        </w:rPr>
        <w:t>when the world had been devastated by two world wars, the Great Depression, and political extremism</w:t>
      </w:r>
      <w:r w:rsidRPr="00375453">
        <w:rPr>
          <w:sz w:val="16"/>
        </w:rPr>
        <w:t xml:space="preserve">. It had also been a period of deglobalization, in which </w:t>
      </w:r>
      <w:r w:rsidRPr="00321449">
        <w:rPr>
          <w:rStyle w:val="StyleUnderline"/>
        </w:rPr>
        <w:t xml:space="preserve">countries retreated into increasingly </w:t>
      </w:r>
      <w:r w:rsidRPr="00321449">
        <w:rPr>
          <w:rStyle w:val="Emphasis"/>
        </w:rPr>
        <w:t>isolated trading blocs</w:t>
      </w:r>
      <w:r w:rsidRPr="00375453">
        <w:rPr>
          <w:sz w:val="16"/>
        </w:rPr>
        <w:t>. In the rubble of World War II, governments sought to construct a new system that, by linking countries in a dense web of economic ties, would consign such chaos and division to history.</w:t>
      </w:r>
    </w:p>
    <w:p w14:paraId="218DFC88" w14:textId="77777777" w:rsidR="00151314" w:rsidRPr="00375453" w:rsidRDefault="00151314" w:rsidP="00151314">
      <w:pPr>
        <w:rPr>
          <w:sz w:val="16"/>
        </w:rPr>
      </w:pPr>
      <w:r w:rsidRPr="00375453">
        <w:rPr>
          <w:sz w:val="16"/>
        </w:rPr>
        <w:t xml:space="preserve">For much of the past 75 years, policymakers from across the world recognized the power of economic interdependence. Countries tore down trade barriers, opening their economies to one another. On balance, their record was impressive. </w:t>
      </w:r>
      <w:r w:rsidRPr="00321449">
        <w:rPr>
          <w:rStyle w:val="StyleUnderline"/>
        </w:rPr>
        <w:t xml:space="preserve">Closer </w:t>
      </w:r>
      <w:r w:rsidRPr="00B82A59">
        <w:rPr>
          <w:rStyle w:val="StyleUnderline"/>
          <w:highlight w:val="cyan"/>
        </w:rPr>
        <w:t>economic integration went hand in hand with</w:t>
      </w:r>
      <w:r w:rsidRPr="00321449">
        <w:rPr>
          <w:rStyle w:val="StyleUnderline"/>
        </w:rPr>
        <w:t xml:space="preserve"> </w:t>
      </w:r>
      <w:r w:rsidRPr="00321449">
        <w:rPr>
          <w:rStyle w:val="Emphasis"/>
        </w:rPr>
        <w:t xml:space="preserve">rising global </w:t>
      </w:r>
      <w:r w:rsidRPr="00B82A59">
        <w:rPr>
          <w:rStyle w:val="Emphasis"/>
          <w:highlight w:val="cyan"/>
        </w:rPr>
        <w:t>prosperity</w:t>
      </w:r>
      <w:r w:rsidRPr="00321449">
        <w:rPr>
          <w:rStyle w:val="StyleUnderline"/>
        </w:rPr>
        <w:t xml:space="preserve">, an unprecedented </w:t>
      </w:r>
      <w:r w:rsidRPr="00B82A59">
        <w:rPr>
          <w:rStyle w:val="Emphasis"/>
          <w:highlight w:val="cyan"/>
        </w:rPr>
        <w:t>reduction in poverty</w:t>
      </w:r>
      <w:r w:rsidRPr="00B82A59">
        <w:rPr>
          <w:rStyle w:val="StyleUnderline"/>
          <w:highlight w:val="cyan"/>
        </w:rPr>
        <w:t>, and</w:t>
      </w:r>
      <w:r w:rsidRPr="00321449">
        <w:rPr>
          <w:rStyle w:val="StyleUnderline"/>
        </w:rPr>
        <w:t xml:space="preserve"> an unusually long period of </w:t>
      </w:r>
      <w:r w:rsidRPr="00321449">
        <w:rPr>
          <w:rStyle w:val="Emphasis"/>
        </w:rPr>
        <w:t xml:space="preserve">great-power </w:t>
      </w:r>
      <w:r w:rsidRPr="00B82A59">
        <w:rPr>
          <w:rStyle w:val="Emphasis"/>
          <w:highlight w:val="cyan"/>
        </w:rPr>
        <w:t>peace</w:t>
      </w:r>
      <w:r w:rsidRPr="00375453">
        <w:rPr>
          <w:sz w:val="16"/>
        </w:rPr>
        <w:t>. Since 1990, the share of the world’s population living in extreme poverty has fallen by three-quarters. At the center of this great leap in human well-being was a 20-fold increase in international trade volumes, which helped lift per capita incomes by a factor of 27 over the last six decades.</w:t>
      </w:r>
    </w:p>
    <w:p w14:paraId="5F1DAC92" w14:textId="77777777" w:rsidR="00151314" w:rsidRPr="00375453" w:rsidRDefault="00151314" w:rsidP="00151314">
      <w:pPr>
        <w:rPr>
          <w:sz w:val="16"/>
        </w:rPr>
      </w:pPr>
      <w:r w:rsidRPr="00375453">
        <w:rPr>
          <w:sz w:val="16"/>
        </w:rPr>
        <w:t xml:space="preserve">This </w:t>
      </w:r>
      <w:r w:rsidRPr="00B82A59">
        <w:rPr>
          <w:rStyle w:val="StyleUnderline"/>
          <w:highlight w:val="cyan"/>
        </w:rPr>
        <w:t>economic vision is</w:t>
      </w:r>
      <w:r w:rsidRPr="00321449">
        <w:rPr>
          <w:rStyle w:val="StyleUnderline"/>
        </w:rPr>
        <w:t xml:space="preserve"> </w:t>
      </w:r>
      <w:r w:rsidRPr="00321449">
        <w:rPr>
          <w:rStyle w:val="Emphasis"/>
        </w:rPr>
        <w:t xml:space="preserve">now </w:t>
      </w:r>
      <w:r w:rsidRPr="00B82A59">
        <w:rPr>
          <w:rStyle w:val="Emphasis"/>
          <w:highlight w:val="cyan"/>
        </w:rPr>
        <w:t>under attack</w:t>
      </w:r>
      <w:r w:rsidRPr="00375453">
        <w:rPr>
          <w:sz w:val="16"/>
        </w:rPr>
        <w:t xml:space="preserve">, and its </w:t>
      </w:r>
      <w:r w:rsidRPr="00321449">
        <w:rPr>
          <w:rStyle w:val="StyleUnderline"/>
        </w:rPr>
        <w:t>achievements are in danger</w:t>
      </w:r>
      <w:r w:rsidRPr="00375453">
        <w:rPr>
          <w:sz w:val="16"/>
        </w:rPr>
        <w:t xml:space="preserve">. A series of shocks in the space of 15 years—first the </w:t>
      </w:r>
      <w:r w:rsidRPr="00321449">
        <w:rPr>
          <w:rStyle w:val="StyleUnderline"/>
        </w:rPr>
        <w:t>global financial crisis</w:t>
      </w:r>
      <w:r w:rsidRPr="00375453">
        <w:rPr>
          <w:sz w:val="16"/>
        </w:rPr>
        <w:t xml:space="preserve">, then </w:t>
      </w:r>
      <w:r w:rsidRPr="00321449">
        <w:rPr>
          <w:rStyle w:val="StyleUnderline"/>
        </w:rPr>
        <w:t>the COVID-19 pandemic</w:t>
      </w:r>
      <w:r w:rsidRPr="00375453">
        <w:rPr>
          <w:sz w:val="16"/>
        </w:rPr>
        <w:t xml:space="preserve">, and now </w:t>
      </w:r>
      <w:r w:rsidRPr="00321449">
        <w:rPr>
          <w:rStyle w:val="StyleUnderline"/>
        </w:rPr>
        <w:t>the war in Ukraine</w:t>
      </w:r>
      <w:r w:rsidRPr="00375453">
        <w:rPr>
          <w:sz w:val="16"/>
        </w:rPr>
        <w:t>—have created an alternative narrative about globalization. Far from making countries economically stronger, this new line of thinking goes, globalization exposes them to excessive risks. Economic interdependence is no longer seen as a virtue; it is seen as a vice. The new mantra is that what countries need is not interdependence but independence, with integration limited at best to a small circle of friendly nations.</w:t>
      </w:r>
    </w:p>
    <w:p w14:paraId="10723B9A" w14:textId="77777777" w:rsidR="00151314" w:rsidRPr="00375453" w:rsidRDefault="00151314" w:rsidP="00151314">
      <w:pPr>
        <w:rPr>
          <w:sz w:val="16"/>
        </w:rPr>
      </w:pPr>
      <w:r w:rsidRPr="00375453">
        <w:rPr>
          <w:sz w:val="16"/>
        </w:rPr>
        <w:t xml:space="preserve">But </w:t>
      </w:r>
      <w:r w:rsidRPr="00321449">
        <w:rPr>
          <w:rStyle w:val="StyleUnderline"/>
        </w:rPr>
        <w:t xml:space="preserve">dismantling economic globalization and the structures that support it </w:t>
      </w:r>
      <w:r w:rsidRPr="00321449">
        <w:rPr>
          <w:rStyle w:val="Emphasis"/>
        </w:rPr>
        <w:t>would be a mistake</w:t>
      </w:r>
      <w:r w:rsidRPr="00375453">
        <w:rPr>
          <w:sz w:val="16"/>
        </w:rPr>
        <w:t xml:space="preserve">. That is because, despite persistent rhetoric to the contrary, </w:t>
      </w:r>
      <w:r w:rsidRPr="00321449">
        <w:rPr>
          <w:rStyle w:val="StyleUnderline"/>
        </w:rPr>
        <w:t>countries and people rely on trade more than ever in this age of “</w:t>
      </w:r>
      <w:proofErr w:type="spellStart"/>
      <w:r w:rsidRPr="00321449">
        <w:rPr>
          <w:rStyle w:val="StyleUnderline"/>
        </w:rPr>
        <w:t>polycrisis</w:t>
      </w:r>
      <w:proofErr w:type="spellEnd"/>
      <w:r w:rsidRPr="00375453">
        <w:rPr>
          <w:sz w:val="16"/>
        </w:rPr>
        <w:t xml:space="preserve">.” Moreover, </w:t>
      </w:r>
      <w:r w:rsidRPr="00321449">
        <w:rPr>
          <w:rStyle w:val="StyleUnderline"/>
        </w:rPr>
        <w:t xml:space="preserve">international cooperation, including on </w:t>
      </w:r>
      <w:r w:rsidRPr="00B82A59">
        <w:rPr>
          <w:rStyle w:val="StyleUnderline"/>
          <w:highlight w:val="cyan"/>
        </w:rPr>
        <w:t>trade, is necessary to meet</w:t>
      </w:r>
      <w:r w:rsidRPr="00321449">
        <w:rPr>
          <w:rStyle w:val="StyleUnderline"/>
        </w:rPr>
        <w:t xml:space="preserve"> challenges to the global commons, such as </w:t>
      </w:r>
      <w:r w:rsidRPr="00B82A59">
        <w:rPr>
          <w:rStyle w:val="Emphasis"/>
          <w:highlight w:val="cyan"/>
        </w:rPr>
        <w:t>climate change, inequality</w:t>
      </w:r>
      <w:r w:rsidRPr="00B82A59">
        <w:rPr>
          <w:rStyle w:val="StyleUnderline"/>
          <w:highlight w:val="cyan"/>
        </w:rPr>
        <w:t xml:space="preserve">, and </w:t>
      </w:r>
      <w:r w:rsidRPr="00B82A59">
        <w:rPr>
          <w:rStyle w:val="Emphasis"/>
          <w:highlight w:val="cyan"/>
        </w:rPr>
        <w:t>pandemics</w:t>
      </w:r>
      <w:r w:rsidRPr="00375453">
        <w:rPr>
          <w:sz w:val="16"/>
        </w:rPr>
        <w:t>. Globalization is not over, nor should anyone wish for it to be. But it needs to be improved and reimagined for the age ahead.</w:t>
      </w:r>
    </w:p>
    <w:p w14:paraId="09653F44" w14:textId="77777777" w:rsidR="00151314" w:rsidRPr="00375453" w:rsidRDefault="00151314" w:rsidP="00151314">
      <w:pPr>
        <w:rPr>
          <w:sz w:val="16"/>
        </w:rPr>
      </w:pPr>
      <w:r w:rsidRPr="00375453">
        <w:rPr>
          <w:sz w:val="16"/>
        </w:rPr>
        <w:t>THE END OF AN ERA?</w:t>
      </w:r>
    </w:p>
    <w:p w14:paraId="0C38CFA6" w14:textId="77777777" w:rsidR="00151314" w:rsidRPr="00375453" w:rsidRDefault="00151314" w:rsidP="00151314">
      <w:pPr>
        <w:rPr>
          <w:sz w:val="16"/>
        </w:rPr>
      </w:pPr>
      <w:r w:rsidRPr="00375453">
        <w:rPr>
          <w:sz w:val="16"/>
        </w:rPr>
        <w:t xml:space="preserve">The drift away from ever-closer economic integration was reshaping trade policy even before COVID-19. Rising geopolitical tensions between the world’s two biggest economies, the United States and China, saw the imposition of </w:t>
      </w:r>
      <w:r w:rsidRPr="00321449">
        <w:rPr>
          <w:rStyle w:val="Emphasis"/>
        </w:rPr>
        <w:t>tit-for-tat tariffs</w:t>
      </w:r>
      <w:r w:rsidRPr="00375453">
        <w:rPr>
          <w:sz w:val="16"/>
        </w:rPr>
        <w:t>. But the events of the past few years have supercharged the trend. The pandemic and the war in Ukraine exposed genuine vulnerabilities in global trade, causing product shortages and supply bottlenecks that harmed businesses and households alike. Talk of “decoupling” became widespread. More recently, governments have enacted a growing number of export restrictions, particularly for goods deemed strategically important, such as semiconductors and critical minerals. They have also revived industrial policies aimed at promoting domestic production.</w:t>
      </w:r>
    </w:p>
    <w:p w14:paraId="7A82D2C4" w14:textId="77777777" w:rsidR="00151314" w:rsidRPr="00375453" w:rsidRDefault="00151314" w:rsidP="00151314">
      <w:pPr>
        <w:rPr>
          <w:sz w:val="16"/>
        </w:rPr>
      </w:pPr>
      <w:r w:rsidRPr="00375453">
        <w:rPr>
          <w:sz w:val="16"/>
        </w:rPr>
        <w:t>That said, talk of deglobalization remains at odds with the trade data. In fact, global merchandise trade hit record levels in 2022. Over three-quarters of that trade was conducted on the basic “most-favored nation” tariff terms that governments extend to all World Trade Organization (WTO) members, suggesting that the multilateral rulebook still plays a defining role in international commerce. According to data from the U.S. Department of Commerce, total trade between the United States and China reached an all-time high of $691 billion in 2022, which is 24 percent higher than it was in 2019. The share of intermediate inputs—goods used to produce other goods—in world exports remains roughly constant, suggesting that there has been no mass reshoring of international supply chains. Companies still make sourcing decisions based on cost and quality considerations. Policy measures could yet alter this calculus, but not overnight.</w:t>
      </w:r>
    </w:p>
    <w:p w14:paraId="07DCA3A4" w14:textId="77777777" w:rsidR="00151314" w:rsidRPr="00375453" w:rsidRDefault="00151314" w:rsidP="00151314">
      <w:pPr>
        <w:rPr>
          <w:sz w:val="16"/>
        </w:rPr>
      </w:pPr>
      <w:r w:rsidRPr="00375453">
        <w:rPr>
          <w:sz w:val="16"/>
        </w:rPr>
        <w:lastRenderedPageBreak/>
        <w:t>The experience of COVID-19 also showcased the power of international trade as a shock absorber. Early in the pandemic, as demand for medical products such as masks, gloves, and nasal swabs spiked, some of the disruptions were made worse by export restrictions on such goods. But trade swiftly became a vital means for ramping up access to desperately needed supplies, from personal protective equipment to pulse oximeters to, eventually, vaccines. Even as the value of global merchandise trade shrank by nearly eight percent in 2020, trade in medical products grew by 16 percent. Trade in cloth facemasks nearly quintupled. After COVID-19 vaccines were developed, billions of doses were manufactured in supply chains cutting across as many as 19 countries. Without trade, the recovery from the pandemic—from both the immediate public health crisis and the resulting economic crisis—would have been much slower.</w:t>
      </w:r>
    </w:p>
    <w:p w14:paraId="367E7690" w14:textId="77777777" w:rsidR="00151314" w:rsidRPr="00375453" w:rsidRDefault="00151314" w:rsidP="00151314">
      <w:pPr>
        <w:rPr>
          <w:sz w:val="16"/>
        </w:rPr>
      </w:pPr>
      <w:r w:rsidRPr="00375453">
        <w:rPr>
          <w:sz w:val="16"/>
        </w:rPr>
        <w:t xml:space="preserve">In other words, despite the growing movement to dismantle the system underpinning globalization, people and businesses rely on it more than ever. Advocates of deglobalization are effectively calling for the disruption of the roughly 30 percent of all global output that depends on trade, a move that would only add to the downward pressure on peoples’ purchasing power across the world. </w:t>
      </w:r>
      <w:proofErr w:type="gramStart"/>
      <w:r w:rsidRPr="00375453">
        <w:rPr>
          <w:sz w:val="16"/>
        </w:rPr>
        <w:t>In light of</w:t>
      </w:r>
      <w:proofErr w:type="gramEnd"/>
      <w:r w:rsidRPr="00375453">
        <w:rPr>
          <w:sz w:val="16"/>
        </w:rPr>
        <w:t xml:space="preserve"> the strong rebound in trade that helped economies recover and kept most pandemic-induced shortages temporary, it is clear that the fundamental problem is not interdependence per se but an overconcentration of some trading relationships for certain vital products. And if the goal is more resilient supply networks that are less susceptible to weaponization by rivals, there is a better way forward.</w:t>
      </w:r>
    </w:p>
    <w:p w14:paraId="2C973DB1" w14:textId="77777777" w:rsidR="00151314" w:rsidRPr="00375453" w:rsidRDefault="00151314" w:rsidP="00151314">
      <w:pPr>
        <w:rPr>
          <w:sz w:val="16"/>
        </w:rPr>
      </w:pPr>
      <w:r w:rsidRPr="00375453">
        <w:rPr>
          <w:sz w:val="16"/>
        </w:rPr>
        <w:t>DON’T DEGLOBALIZE, REGLOBALIZE</w:t>
      </w:r>
    </w:p>
    <w:p w14:paraId="41267ECD" w14:textId="77777777" w:rsidR="00151314" w:rsidRPr="00375453" w:rsidRDefault="00151314" w:rsidP="00151314">
      <w:pPr>
        <w:rPr>
          <w:sz w:val="16"/>
        </w:rPr>
      </w:pPr>
      <w:r w:rsidRPr="00321449">
        <w:rPr>
          <w:rStyle w:val="StyleUnderline"/>
        </w:rPr>
        <w:t>Deeper, deconcentrated, and more diversified global supply chains—what we at the WTO call “</w:t>
      </w:r>
      <w:proofErr w:type="spellStart"/>
      <w:r w:rsidRPr="00321449">
        <w:rPr>
          <w:rStyle w:val="Emphasis"/>
        </w:rPr>
        <w:t>reglobalization</w:t>
      </w:r>
      <w:proofErr w:type="spellEnd"/>
      <w:r w:rsidRPr="00321449">
        <w:rPr>
          <w:rStyle w:val="StyleUnderline"/>
        </w:rPr>
        <w:t xml:space="preserve">”—offer a route to </w:t>
      </w:r>
      <w:r w:rsidRPr="00321449">
        <w:rPr>
          <w:rStyle w:val="Emphasis"/>
        </w:rPr>
        <w:t>interdependence without overdependence</w:t>
      </w:r>
      <w:r w:rsidRPr="00375453">
        <w:rPr>
          <w:sz w:val="16"/>
        </w:rPr>
        <w:t xml:space="preserve">. The problems exposed over the last three years can be turned into an opportunity to give countries and communities that have so far been excluded from global value chains a way in. </w:t>
      </w:r>
    </w:p>
    <w:p w14:paraId="7CDB4D98" w14:textId="77777777" w:rsidR="00151314" w:rsidRPr="00375453" w:rsidRDefault="00151314" w:rsidP="00151314">
      <w:pPr>
        <w:rPr>
          <w:sz w:val="16"/>
        </w:rPr>
      </w:pPr>
      <w:r w:rsidRPr="00375453">
        <w:rPr>
          <w:sz w:val="16"/>
        </w:rPr>
        <w:t xml:space="preserve">In a handful of sectors, some reshoring or near-shoring looks inevitable. But beyond these limited areas, such measures could come at enormous economic cost. Researchers at the WTO have estimated that </w:t>
      </w:r>
      <w:r w:rsidRPr="00321449">
        <w:rPr>
          <w:rStyle w:val="StyleUnderline"/>
        </w:rPr>
        <w:t xml:space="preserve">if the world splits into two separate economic blocs, the resulting reduction in international trade and loss of productivity from specialization and scale economies would </w:t>
      </w:r>
      <w:r w:rsidRPr="00321449">
        <w:rPr>
          <w:rStyle w:val="Emphasis"/>
        </w:rPr>
        <w:t>reduce real incomes</w:t>
      </w:r>
      <w:r w:rsidRPr="00321449">
        <w:rPr>
          <w:rStyle w:val="StyleUnderline"/>
        </w:rPr>
        <w:t xml:space="preserve"> over the long term by at least five percent on average from the current trend</w:t>
      </w:r>
      <w:r w:rsidRPr="00375453">
        <w:rPr>
          <w:sz w:val="16"/>
        </w:rPr>
        <w:t>. The output losses would be far greater than those caused by the 2008–9 global financial crisis. Low-income countries would see real incomes drop by as much as 12 percent, dealing a massive blow to their development prospects.</w:t>
      </w:r>
    </w:p>
    <w:p w14:paraId="043CB93B" w14:textId="77777777" w:rsidR="00151314" w:rsidRPr="00375453" w:rsidRDefault="00151314" w:rsidP="00151314">
      <w:pPr>
        <w:rPr>
          <w:sz w:val="16"/>
        </w:rPr>
      </w:pPr>
      <w:r w:rsidRPr="00375453">
        <w:rPr>
          <w:sz w:val="16"/>
        </w:rPr>
        <w:t>Economic interdependence is no longer seen as a virtue; it is seen as a vice.</w:t>
      </w:r>
    </w:p>
    <w:p w14:paraId="289ACD66" w14:textId="77777777" w:rsidR="00151314" w:rsidRPr="00375453" w:rsidRDefault="00151314" w:rsidP="00151314">
      <w:pPr>
        <w:rPr>
          <w:sz w:val="16"/>
        </w:rPr>
      </w:pPr>
      <w:r w:rsidRPr="00375453">
        <w:rPr>
          <w:sz w:val="16"/>
        </w:rPr>
        <w:t xml:space="preserve">What is more, </w:t>
      </w:r>
      <w:r w:rsidRPr="00321449">
        <w:rPr>
          <w:rStyle w:val="StyleUnderline"/>
        </w:rPr>
        <w:t xml:space="preserve">large-scale </w:t>
      </w:r>
      <w:r w:rsidRPr="00B82A59">
        <w:rPr>
          <w:rStyle w:val="Emphasis"/>
          <w:highlight w:val="cyan"/>
        </w:rPr>
        <w:t>reshoring</w:t>
      </w:r>
      <w:r w:rsidRPr="00321449">
        <w:rPr>
          <w:rStyle w:val="StyleUnderline"/>
        </w:rPr>
        <w:t xml:space="preserve"> could backfire by </w:t>
      </w:r>
      <w:r w:rsidRPr="00B82A59">
        <w:rPr>
          <w:rStyle w:val="StyleUnderline"/>
          <w:highlight w:val="cyan"/>
        </w:rPr>
        <w:t xml:space="preserve">making supply chains </w:t>
      </w:r>
      <w:r w:rsidRPr="00B82A59">
        <w:rPr>
          <w:rStyle w:val="Emphasis"/>
          <w:highlight w:val="cyan"/>
        </w:rPr>
        <w:t>less</w:t>
      </w:r>
      <w:r w:rsidRPr="00321449">
        <w:rPr>
          <w:rStyle w:val="StyleUnderline"/>
        </w:rPr>
        <w:t xml:space="preserve">, not more, </w:t>
      </w:r>
      <w:r w:rsidRPr="00B82A59">
        <w:rPr>
          <w:rStyle w:val="Emphasis"/>
          <w:highlight w:val="cyan"/>
        </w:rPr>
        <w:t>resilient</w:t>
      </w:r>
      <w:r w:rsidRPr="00375453">
        <w:rPr>
          <w:sz w:val="16"/>
        </w:rPr>
        <w:t xml:space="preserve">. Negative supply shocks are likely to become more frequent in the years ahead as droughts, heat waves, and flooding wreak havoc with production and transport. </w:t>
      </w:r>
      <w:r w:rsidRPr="00321449">
        <w:rPr>
          <w:rStyle w:val="StyleUnderline"/>
        </w:rPr>
        <w:t xml:space="preserve">Closing the door to trade would </w:t>
      </w:r>
      <w:r w:rsidRPr="00321449">
        <w:rPr>
          <w:rStyle w:val="Emphasis"/>
        </w:rPr>
        <w:t>increase countries’ exposure to such shocks</w:t>
      </w:r>
      <w:r w:rsidRPr="00375453">
        <w:rPr>
          <w:sz w:val="16"/>
        </w:rPr>
        <w:t xml:space="preserve">. In contrast, a </w:t>
      </w:r>
      <w:proofErr w:type="spellStart"/>
      <w:r w:rsidRPr="00375453">
        <w:rPr>
          <w:sz w:val="16"/>
        </w:rPr>
        <w:t>reglobalized</w:t>
      </w:r>
      <w:proofErr w:type="spellEnd"/>
      <w:r w:rsidRPr="00375453">
        <w:rPr>
          <w:sz w:val="16"/>
        </w:rPr>
        <w:t xml:space="preserve"> world economy would offer countries more outside supply options and thus more resilience.</w:t>
      </w:r>
    </w:p>
    <w:p w14:paraId="55C68809" w14:textId="77777777" w:rsidR="00151314" w:rsidRPr="00375453" w:rsidRDefault="00151314" w:rsidP="00151314">
      <w:pPr>
        <w:rPr>
          <w:sz w:val="16"/>
        </w:rPr>
      </w:pPr>
      <w:r w:rsidRPr="00375453">
        <w:rPr>
          <w:sz w:val="16"/>
        </w:rPr>
        <w:t>In 2022, the United States saw firsthand that domestic production alone cannot ensure supply resilience when it experienced a shortage of baby formula. Nearly all formula sold in the United States was made domestically, and when one of the four major manufacturers had to stop production at one of its plants because of bacterial contamination, heart-rending shortages ensued. What ultimately mitigated the crisis was trade: the Food and Drug Administration authorized imports of formula on an emergency basis.</w:t>
      </w:r>
    </w:p>
    <w:p w14:paraId="3C5DB423" w14:textId="77777777" w:rsidR="00151314" w:rsidRPr="00375453" w:rsidRDefault="00151314" w:rsidP="00151314">
      <w:pPr>
        <w:rPr>
          <w:sz w:val="16"/>
        </w:rPr>
      </w:pPr>
      <w:r w:rsidRPr="00375453">
        <w:rPr>
          <w:sz w:val="16"/>
        </w:rPr>
        <w:t xml:space="preserve">“Friend shoring,” the notion of moving production to geopolitical allies, is no panacea, either. Whenever someone proposes “friend shoring,” I always ask, “Who is a friend?” History has plenty of examples of friends behaving in unfriendly ways, especially when it comes to each other’s exports. Trade tensions can arise even among allies. </w:t>
      </w:r>
    </w:p>
    <w:p w14:paraId="71D467A5" w14:textId="77777777" w:rsidR="00151314" w:rsidRPr="00375453" w:rsidRDefault="00151314" w:rsidP="00151314">
      <w:pPr>
        <w:rPr>
          <w:sz w:val="16"/>
        </w:rPr>
      </w:pPr>
      <w:r w:rsidRPr="00375453">
        <w:rPr>
          <w:sz w:val="16"/>
        </w:rPr>
        <w:t>TRADING GREEN</w:t>
      </w:r>
    </w:p>
    <w:p w14:paraId="7C992956" w14:textId="77777777" w:rsidR="00151314" w:rsidRPr="00375453" w:rsidRDefault="00151314" w:rsidP="00151314">
      <w:pPr>
        <w:rPr>
          <w:sz w:val="16"/>
        </w:rPr>
      </w:pPr>
      <w:r w:rsidRPr="00375453">
        <w:rPr>
          <w:sz w:val="16"/>
        </w:rPr>
        <w:t xml:space="preserve">But the case for </w:t>
      </w:r>
      <w:proofErr w:type="spellStart"/>
      <w:r w:rsidRPr="00375453">
        <w:rPr>
          <w:sz w:val="16"/>
        </w:rPr>
        <w:t>reglobalization</w:t>
      </w:r>
      <w:proofErr w:type="spellEnd"/>
      <w:r w:rsidRPr="00375453">
        <w:rPr>
          <w:sz w:val="16"/>
        </w:rPr>
        <w:t xml:space="preserve"> goes further than such practicalities. It springs from the fact that </w:t>
      </w:r>
      <w:r w:rsidRPr="00321449">
        <w:rPr>
          <w:rStyle w:val="StyleUnderline"/>
        </w:rPr>
        <w:t xml:space="preserve">the world needs international trade to overcome the most pressing challenges of the day, such as </w:t>
      </w:r>
      <w:r w:rsidRPr="00321449">
        <w:rPr>
          <w:rStyle w:val="Emphasis"/>
        </w:rPr>
        <w:t>climate change</w:t>
      </w:r>
      <w:r w:rsidRPr="00321449">
        <w:rPr>
          <w:rStyle w:val="StyleUnderline"/>
        </w:rPr>
        <w:t xml:space="preserve">, </w:t>
      </w:r>
      <w:r w:rsidRPr="00321449">
        <w:rPr>
          <w:rStyle w:val="Emphasis"/>
        </w:rPr>
        <w:t>poverty</w:t>
      </w:r>
      <w:r w:rsidRPr="00321449">
        <w:rPr>
          <w:rStyle w:val="StyleUnderline"/>
        </w:rPr>
        <w:t xml:space="preserve">, </w:t>
      </w:r>
      <w:r w:rsidRPr="00321449">
        <w:rPr>
          <w:rStyle w:val="Emphasis"/>
        </w:rPr>
        <w:t>inequality</w:t>
      </w:r>
      <w:r w:rsidRPr="00321449">
        <w:rPr>
          <w:rStyle w:val="StyleUnderline"/>
        </w:rPr>
        <w:t xml:space="preserve">, and </w:t>
      </w:r>
      <w:r w:rsidRPr="00321449">
        <w:rPr>
          <w:rStyle w:val="Emphasis"/>
        </w:rPr>
        <w:t>war</w:t>
      </w:r>
      <w:r w:rsidRPr="00375453">
        <w:rPr>
          <w:sz w:val="16"/>
        </w:rPr>
        <w:t>. It is often said that global problems demand global solutions. Too frequently, however, cooperation on trade is omitted from the list of those solutions.</w:t>
      </w:r>
    </w:p>
    <w:p w14:paraId="1AD3C6F3" w14:textId="77777777" w:rsidR="00151314" w:rsidRPr="00375453" w:rsidRDefault="00151314" w:rsidP="00151314">
      <w:pPr>
        <w:rPr>
          <w:sz w:val="16"/>
        </w:rPr>
      </w:pPr>
      <w:r w:rsidRPr="00375453">
        <w:rPr>
          <w:sz w:val="16"/>
        </w:rPr>
        <w:t>The WTO is doing its part to rectify that omission. Last June, at our 12th ministerial conference, the organization’s 164 members agreed to cut tens of billions of dollars in harmful fisheries subsidies, helping ease pressure on overexploited marine fish stocks while boosting the livelihoods of the millions of people who depend on healthy oceans. Members committed to preventing emergency food aid purchases from getting bogged down in export restrictions. They also pledged to keep food and medical supplies moving around the world, helping ensure availability and reductions in price volatility. When the war in Ukraine disrupted the supply of food, feed, and fertilizer, the WTO stepped up monitoring of related trade policies and urged members to stick to their pledges to keep markets open. As of early May 2023, around 63 of the 100 or so export-restricting measures that countries had introduced on food, feed, and fertilizer since the start of the war were still in place. Although there is much room for improvement, things are headed in the right direction.</w:t>
      </w:r>
    </w:p>
    <w:p w14:paraId="498411BF" w14:textId="77777777" w:rsidR="00151314" w:rsidRPr="00375453" w:rsidRDefault="00151314" w:rsidP="00151314">
      <w:pPr>
        <w:rPr>
          <w:sz w:val="16"/>
        </w:rPr>
      </w:pPr>
      <w:r w:rsidRPr="00375453">
        <w:rPr>
          <w:sz w:val="16"/>
        </w:rPr>
        <w:lastRenderedPageBreak/>
        <w:t xml:space="preserve">The </w:t>
      </w:r>
      <w:r w:rsidRPr="00321449">
        <w:rPr>
          <w:rStyle w:val="StyleUnderline"/>
        </w:rPr>
        <w:t>existential imperative of climate change is another area where trade</w:t>
      </w:r>
      <w:r w:rsidRPr="00375453">
        <w:rPr>
          <w:sz w:val="16"/>
        </w:rPr>
        <w:t xml:space="preserve"> can—and </w:t>
      </w:r>
      <w:r w:rsidRPr="00321449">
        <w:rPr>
          <w:rStyle w:val="StyleUnderline"/>
        </w:rPr>
        <w:t>must</w:t>
      </w:r>
      <w:r w:rsidRPr="00375453">
        <w:rPr>
          <w:sz w:val="16"/>
        </w:rPr>
        <w:t xml:space="preserve">—be </w:t>
      </w:r>
      <w:r w:rsidRPr="00321449">
        <w:rPr>
          <w:rStyle w:val="StyleUnderline"/>
        </w:rPr>
        <w:t>part of the solution</w:t>
      </w:r>
      <w:r w:rsidRPr="00375453">
        <w:rPr>
          <w:sz w:val="16"/>
        </w:rPr>
        <w:t xml:space="preserve">. Trade is often portrayed as damaging the environment, with concerns about emissions related to shipping, air freight, and trucking spawning initiatives to “buy local.” It is true that transportation, like other carbon-intensive sectors, needs to reduce its emissions, and indeed, researchers are hard at work on alternative fuels, such as green hydrogen and green ammonia, to power cargo ships. But what critics miss is that </w:t>
      </w:r>
      <w:r w:rsidRPr="00B82A59">
        <w:rPr>
          <w:rStyle w:val="StyleUnderline"/>
          <w:highlight w:val="cyan"/>
        </w:rPr>
        <w:t xml:space="preserve">the world </w:t>
      </w:r>
      <w:r w:rsidRPr="00B82A59">
        <w:rPr>
          <w:rStyle w:val="Emphasis"/>
          <w:highlight w:val="cyan"/>
        </w:rPr>
        <w:t>cannot decarbonize without trade</w:t>
      </w:r>
      <w:r w:rsidRPr="00375453">
        <w:rPr>
          <w:sz w:val="16"/>
        </w:rPr>
        <w:t xml:space="preserve">. It is an indispensable channel through which </w:t>
      </w:r>
      <w:r w:rsidRPr="00321449">
        <w:rPr>
          <w:rStyle w:val="StyleUnderline"/>
        </w:rPr>
        <w:t xml:space="preserve">green technologies can be </w:t>
      </w:r>
      <w:r w:rsidRPr="00321449">
        <w:rPr>
          <w:rStyle w:val="Emphasis"/>
        </w:rPr>
        <w:t>disseminated</w:t>
      </w:r>
      <w:r w:rsidRPr="00321449">
        <w:rPr>
          <w:rStyle w:val="StyleUnderline"/>
        </w:rPr>
        <w:t xml:space="preserve"> and countries can access the goods and services they need to </w:t>
      </w:r>
      <w:r w:rsidRPr="00321449">
        <w:rPr>
          <w:rStyle w:val="Emphasis"/>
        </w:rPr>
        <w:t>recover from extreme</w:t>
      </w:r>
      <w:r w:rsidRPr="00321449">
        <w:rPr>
          <w:rStyle w:val="StyleUnderline"/>
        </w:rPr>
        <w:t xml:space="preserve"> weather events and adapt to a changing climate</w:t>
      </w:r>
      <w:r w:rsidRPr="00375453">
        <w:rPr>
          <w:sz w:val="16"/>
        </w:rPr>
        <w:t>. The competition and scale efficiencies made possible by international trade and value chains are critical for driving down the costs of renewable energy technologies, accelerating progress toward the goal of net-zero emissions.</w:t>
      </w:r>
    </w:p>
    <w:p w14:paraId="6AA9B270" w14:textId="77777777" w:rsidR="00151314" w:rsidRPr="00375453" w:rsidRDefault="00151314" w:rsidP="00151314">
      <w:pPr>
        <w:rPr>
          <w:sz w:val="16"/>
        </w:rPr>
      </w:pPr>
      <w:r w:rsidRPr="00375453">
        <w:rPr>
          <w:sz w:val="16"/>
        </w:rPr>
        <w:t xml:space="preserve">Moreover, </w:t>
      </w:r>
      <w:r w:rsidRPr="00321449">
        <w:rPr>
          <w:rStyle w:val="StyleUnderline"/>
        </w:rPr>
        <w:t xml:space="preserve">international trade can help reduce emissions related to goods by </w:t>
      </w:r>
      <w:r w:rsidRPr="00B82A59">
        <w:rPr>
          <w:rStyle w:val="StyleUnderline"/>
          <w:highlight w:val="cyan"/>
        </w:rPr>
        <w:t xml:space="preserve">allowing countries to </w:t>
      </w:r>
      <w:r w:rsidRPr="00B82A59">
        <w:rPr>
          <w:rStyle w:val="Emphasis"/>
          <w:highlight w:val="cyan"/>
        </w:rPr>
        <w:t>specialize</w:t>
      </w:r>
      <w:r w:rsidRPr="00375453">
        <w:rPr>
          <w:sz w:val="16"/>
        </w:rPr>
        <w:t xml:space="preserve">. Just as countries can reap economic gains by focusing on what they are relatively good at, </w:t>
      </w:r>
      <w:r w:rsidRPr="00321449">
        <w:rPr>
          <w:rStyle w:val="StyleUnderline"/>
        </w:rPr>
        <w:t>the world can reap environmental gains if countries focus on what they are relatively green at</w:t>
      </w:r>
      <w:r w:rsidRPr="00375453">
        <w:rPr>
          <w:sz w:val="16"/>
        </w:rPr>
        <w:t>. From the perspective of the planet, it makes sense to import energy-intensive products from places with abundant low-carbon energy or water-intensive products from places with abundant water. For example, a recent World Bank report noted that abundant wind and sun put Latin America and the Caribbean in a good position to produce green hydrogen.</w:t>
      </w:r>
    </w:p>
    <w:p w14:paraId="0B2F5BAA" w14:textId="77777777" w:rsidR="00151314" w:rsidRPr="00375453" w:rsidRDefault="00151314" w:rsidP="00151314">
      <w:pPr>
        <w:rPr>
          <w:sz w:val="16"/>
        </w:rPr>
      </w:pPr>
      <w:r w:rsidRPr="00375453">
        <w:rPr>
          <w:sz w:val="16"/>
        </w:rPr>
        <w:t xml:space="preserve">But this sort of environmental </w:t>
      </w:r>
      <w:proofErr w:type="spellStart"/>
      <w:r w:rsidRPr="00375453">
        <w:rPr>
          <w:sz w:val="16"/>
        </w:rPr>
        <w:t>cooparative</w:t>
      </w:r>
      <w:proofErr w:type="spellEnd"/>
      <w:r w:rsidRPr="00375453">
        <w:rPr>
          <w:sz w:val="16"/>
        </w:rPr>
        <w:t xml:space="preserve"> advantage works only when the right policy incentives are in place, so that the environmental costs of a given activity are taken into account—“internalized,” in the language of economists. Here, too, cooperation on trade has a critical role to play. As more governments take serious climate action, </w:t>
      </w:r>
      <w:r w:rsidRPr="00321449">
        <w:rPr>
          <w:rStyle w:val="StyleUnderline"/>
        </w:rPr>
        <w:t>divergence in their policies could give rise to serious trade frictions and concerns about lost competitiveness</w:t>
      </w:r>
      <w:r w:rsidRPr="00375453">
        <w:rPr>
          <w:sz w:val="16"/>
        </w:rPr>
        <w:t xml:space="preserve">. If these tensions go unchecked, </w:t>
      </w:r>
      <w:r w:rsidRPr="00321449">
        <w:rPr>
          <w:rStyle w:val="StyleUnderline"/>
        </w:rPr>
        <w:t xml:space="preserve">countries could end up introducing </w:t>
      </w:r>
      <w:r w:rsidRPr="00321449">
        <w:rPr>
          <w:rStyle w:val="Emphasis"/>
        </w:rPr>
        <w:t>trade restrictions</w:t>
      </w:r>
      <w:r w:rsidRPr="00321449">
        <w:rPr>
          <w:rStyle w:val="StyleUnderline"/>
        </w:rPr>
        <w:t xml:space="preserve"> and </w:t>
      </w:r>
      <w:r w:rsidRPr="00321449">
        <w:rPr>
          <w:rStyle w:val="Emphasis"/>
        </w:rPr>
        <w:t>retaliating</w:t>
      </w:r>
      <w:r w:rsidRPr="00321449">
        <w:rPr>
          <w:rStyle w:val="StyleUnderline"/>
        </w:rPr>
        <w:t xml:space="preserve"> in kind to the restrictions of others</w:t>
      </w:r>
      <w:r w:rsidRPr="00375453">
        <w:rPr>
          <w:sz w:val="16"/>
        </w:rPr>
        <w:t xml:space="preserve">. </w:t>
      </w:r>
      <w:r w:rsidRPr="00321449">
        <w:rPr>
          <w:rStyle w:val="StyleUnderline"/>
        </w:rPr>
        <w:t xml:space="preserve">This would increase uncertainty for businesses, thus </w:t>
      </w:r>
      <w:r w:rsidRPr="00321449">
        <w:rPr>
          <w:rStyle w:val="Emphasis"/>
        </w:rPr>
        <w:t>discouraging low-carbon investment</w:t>
      </w:r>
      <w:r w:rsidRPr="00375453">
        <w:rPr>
          <w:sz w:val="16"/>
        </w:rPr>
        <w:t>. Higher trade barriers and lower investment would in turn combine to raise the cost of decarbonization—the exact opposite of what the world needs. Governments can avoid this scenario by reaching a shared understanding of how to assess and compare the equivalence of each other’s climate policies—whether taxes, regulations, or subsidies—with a view to helping preempt trade conflict associated with climate measures. The WTO is at work on potential approaches that could inform this kind of global carbon pricing framework, as are the International Monetary Fund, the Organization for Economic Co­­operation and Development, and the World Bank.</w:t>
      </w:r>
    </w:p>
    <w:p w14:paraId="32DC4E98" w14:textId="77777777" w:rsidR="00151314" w:rsidRPr="00375453" w:rsidRDefault="00151314" w:rsidP="00151314">
      <w:pPr>
        <w:rPr>
          <w:sz w:val="16"/>
        </w:rPr>
      </w:pPr>
      <w:r w:rsidRPr="00375453">
        <w:rPr>
          <w:sz w:val="16"/>
        </w:rPr>
        <w:t>Trade can help the world achieve environmental objectives in other ways, too. Many WTO members are looking at reforming and reducing the subsidies that governments give to fossil fuel producers and consumers, and some are considering lowering trade barriers to environmental goods and services such as technologies to manage air and water pollution. Parallel to these efforts, some members are taking bold steps to incentivize investment in green technology. Although the WTO rulebook supports efforts to decarbonize, it encourages members to do so in ways that do not discriminate against others or lead to subsidy races in which trading partners are harmed. There are ways to go green and to subsidize, including by supporting research and innovation, that do not undermine a level playing field.</w:t>
      </w:r>
    </w:p>
    <w:p w14:paraId="48BFDBC9" w14:textId="77777777" w:rsidR="00151314" w:rsidRPr="00375453" w:rsidRDefault="00151314" w:rsidP="00151314">
      <w:pPr>
        <w:rPr>
          <w:sz w:val="16"/>
        </w:rPr>
      </w:pPr>
      <w:r w:rsidRPr="00375453">
        <w:rPr>
          <w:sz w:val="16"/>
        </w:rPr>
        <w:t>CLOSING THE GAP</w:t>
      </w:r>
    </w:p>
    <w:p w14:paraId="035F7B33" w14:textId="77777777" w:rsidR="00151314" w:rsidRPr="00375453" w:rsidRDefault="00151314" w:rsidP="00151314">
      <w:pPr>
        <w:rPr>
          <w:sz w:val="16"/>
        </w:rPr>
      </w:pPr>
      <w:r w:rsidRPr="00B82A59">
        <w:rPr>
          <w:rStyle w:val="StyleUnderline"/>
          <w:highlight w:val="cyan"/>
        </w:rPr>
        <w:t>Trade has</w:t>
      </w:r>
      <w:r w:rsidRPr="00321449">
        <w:rPr>
          <w:rStyle w:val="StyleUnderline"/>
        </w:rPr>
        <w:t xml:space="preserve"> long </w:t>
      </w:r>
      <w:r w:rsidRPr="00B82A59">
        <w:rPr>
          <w:rStyle w:val="StyleUnderline"/>
          <w:highlight w:val="cyan"/>
        </w:rPr>
        <w:t>been a</w:t>
      </w:r>
      <w:r w:rsidRPr="00321449">
        <w:rPr>
          <w:rStyle w:val="StyleUnderline"/>
        </w:rPr>
        <w:t xml:space="preserve"> </w:t>
      </w:r>
      <w:r w:rsidRPr="00321449">
        <w:rPr>
          <w:rStyle w:val="Emphasis"/>
        </w:rPr>
        <w:t xml:space="preserve">powerful </w:t>
      </w:r>
      <w:r w:rsidRPr="00B82A59">
        <w:rPr>
          <w:rStyle w:val="Emphasis"/>
          <w:highlight w:val="cyan"/>
        </w:rPr>
        <w:t>force for poverty reduction</w:t>
      </w:r>
      <w:r w:rsidRPr="00321449">
        <w:rPr>
          <w:rStyle w:val="StyleUnderline"/>
        </w:rPr>
        <w:t xml:space="preserve"> as well</w:t>
      </w:r>
      <w:r w:rsidRPr="00375453">
        <w:rPr>
          <w:sz w:val="16"/>
        </w:rPr>
        <w:t>. It permits countries with small or poor home markets to take advantage of external demand to shift people and resources out of subsistence activities and into more productive work in manufacturing, services, and agriculture.</w:t>
      </w:r>
    </w:p>
    <w:p w14:paraId="01060A74" w14:textId="77777777" w:rsidR="00151314" w:rsidRPr="00375453" w:rsidRDefault="00151314" w:rsidP="00151314">
      <w:pPr>
        <w:rPr>
          <w:sz w:val="16"/>
        </w:rPr>
      </w:pPr>
      <w:r w:rsidRPr="00375453">
        <w:rPr>
          <w:sz w:val="16"/>
        </w:rPr>
        <w:t xml:space="preserve">In the decades before the COVID-19 pandemic, </w:t>
      </w:r>
      <w:r w:rsidRPr="00321449">
        <w:rPr>
          <w:rStyle w:val="StyleUnderline"/>
        </w:rPr>
        <w:t xml:space="preserve">trade played an </w:t>
      </w:r>
      <w:r w:rsidRPr="00B82A59">
        <w:rPr>
          <w:rStyle w:val="StyleUnderline"/>
          <w:highlight w:val="cyan"/>
        </w:rPr>
        <w:t>instrumental role in lifting</w:t>
      </w:r>
      <w:r w:rsidRPr="00321449">
        <w:rPr>
          <w:rStyle w:val="StyleUnderline"/>
        </w:rPr>
        <w:t xml:space="preserve"> over </w:t>
      </w:r>
      <w:r w:rsidRPr="00B82A59">
        <w:rPr>
          <w:rStyle w:val="StyleUnderline"/>
          <w:highlight w:val="cyan"/>
        </w:rPr>
        <w:t>one billion people out of extreme poverty</w:t>
      </w:r>
      <w:r w:rsidRPr="00375453">
        <w:rPr>
          <w:sz w:val="16"/>
        </w:rPr>
        <w:t xml:space="preserve">. This was not just a story of China’s economic ascent. </w:t>
      </w:r>
      <w:r w:rsidRPr="00321449">
        <w:rPr>
          <w:rStyle w:val="StyleUnderline"/>
        </w:rPr>
        <w:t>The share of the global population living on less than the equivalent of $1.90 a day declined from 36 percent in 1990 to around nine percent in 2018</w:t>
      </w:r>
      <w:r w:rsidRPr="00375453">
        <w:rPr>
          <w:sz w:val="16"/>
        </w:rPr>
        <w:t>. Taking China out of the equation, that share over the same period still fell substantially—from 28 percent to 11 percent. The result of this boom was a dramatic rise in living standards almost everywhere. In the quarter century leading up to 2019, the gap between incomes in poor countries and those in rich economies began to narrow for the first time since the Industrial Revolution, 200 years earlier.</w:t>
      </w:r>
    </w:p>
    <w:p w14:paraId="5FCBBD16" w14:textId="77777777" w:rsidR="00151314" w:rsidRPr="00375453" w:rsidRDefault="00151314" w:rsidP="00151314">
      <w:pPr>
        <w:rPr>
          <w:sz w:val="16"/>
        </w:rPr>
      </w:pPr>
      <w:r w:rsidRPr="00321449">
        <w:rPr>
          <w:rStyle w:val="StyleUnderline"/>
        </w:rPr>
        <w:lastRenderedPageBreak/>
        <w:t xml:space="preserve">These trends have now been </w:t>
      </w:r>
      <w:r w:rsidRPr="00321449">
        <w:rPr>
          <w:rStyle w:val="Emphasis"/>
        </w:rPr>
        <w:t>thrown into reverse</w:t>
      </w:r>
      <w:r w:rsidRPr="00375453">
        <w:rPr>
          <w:sz w:val="16"/>
        </w:rPr>
        <w:t xml:space="preserve">. The World Bank has estimated that the pandemic and the war in Ukraine have pushed as many as 90 million more people into extreme poverty. Rich economies, which enjoyed early access to vaccines and the resources to rescue their economies through big fiscal stimulus packages, are once again leaving poor countries behind. </w:t>
      </w:r>
      <w:r w:rsidRPr="00321449">
        <w:rPr>
          <w:rStyle w:val="StyleUnderline"/>
        </w:rPr>
        <w:t>Without global trade, it will be impossible to put development and poverty reduction back on track</w:t>
      </w:r>
      <w:r w:rsidRPr="00375453">
        <w:rPr>
          <w:sz w:val="16"/>
        </w:rPr>
        <w:t>.</w:t>
      </w:r>
    </w:p>
    <w:p w14:paraId="2621D0A2" w14:textId="77777777" w:rsidR="00151314" w:rsidRPr="00375453" w:rsidRDefault="00151314" w:rsidP="00151314">
      <w:pPr>
        <w:rPr>
          <w:sz w:val="16"/>
        </w:rPr>
      </w:pPr>
      <w:r w:rsidRPr="00375453">
        <w:rPr>
          <w:sz w:val="16"/>
        </w:rPr>
        <w:t>But the world needs a different, reimagined type of trade, because not all people and not all countries shared adequately in the progress of recent decades. Although the overall trends were impressive, the top-line numbers hid a darker story. Many poor countries—most notably in Africa—</w:t>
      </w:r>
      <w:proofErr w:type="gramStart"/>
      <w:r w:rsidRPr="00375453">
        <w:rPr>
          <w:sz w:val="16"/>
        </w:rPr>
        <w:t>lagged behind</w:t>
      </w:r>
      <w:proofErr w:type="gramEnd"/>
      <w:r w:rsidRPr="00375453">
        <w:rPr>
          <w:sz w:val="16"/>
        </w:rPr>
        <w:t xml:space="preserve"> their counterparts elsewhere, even during the pre-pandemic era of convergence. Many poor people and regions in rich countries also </w:t>
      </w:r>
      <w:proofErr w:type="gramStart"/>
      <w:r w:rsidRPr="00375453">
        <w:rPr>
          <w:sz w:val="16"/>
        </w:rPr>
        <w:t>lagged behind</w:t>
      </w:r>
      <w:proofErr w:type="gramEnd"/>
      <w:r w:rsidRPr="00375453">
        <w:rPr>
          <w:sz w:val="16"/>
        </w:rPr>
        <w:t>, since the opportunities created by better access to international markets were not always, or not often, in the same regions or sectors hurt by attendant import competition.</w:t>
      </w:r>
    </w:p>
    <w:p w14:paraId="7A4D9B68" w14:textId="77777777" w:rsidR="00151314" w:rsidRPr="00375453" w:rsidRDefault="00151314" w:rsidP="00151314">
      <w:pPr>
        <w:rPr>
          <w:sz w:val="16"/>
        </w:rPr>
      </w:pPr>
      <w:r w:rsidRPr="00375453">
        <w:rPr>
          <w:sz w:val="16"/>
        </w:rPr>
        <w:t>The world needs a different, reimagined type of trade.</w:t>
      </w:r>
    </w:p>
    <w:p w14:paraId="0E4FECB4" w14:textId="77777777" w:rsidR="00151314" w:rsidRPr="00375453" w:rsidRDefault="00151314" w:rsidP="00151314">
      <w:pPr>
        <w:rPr>
          <w:sz w:val="16"/>
        </w:rPr>
      </w:pPr>
      <w:r w:rsidRPr="00375453">
        <w:rPr>
          <w:sz w:val="16"/>
        </w:rPr>
        <w:t xml:space="preserve">Even as economic inequality declined between countries and across the global </w:t>
      </w:r>
      <w:proofErr w:type="gramStart"/>
      <w:r w:rsidRPr="00375453">
        <w:rPr>
          <w:sz w:val="16"/>
        </w:rPr>
        <w:t>population as a whole, inequality</w:t>
      </w:r>
      <w:proofErr w:type="gramEnd"/>
      <w:r w:rsidRPr="00375453">
        <w:rPr>
          <w:sz w:val="16"/>
        </w:rPr>
        <w:t xml:space="preserve"> within many advanced economies increased. Trade was one of several factors at play, including technological changes that favored skilled workers and replaced many manufacturing jobs with machines. Tax, labor, and antitrust policy choices also shaped these changes, which is why inequality increased much more in some countries than in others. When the financial crisis and the painfully slow labor-market recovery that followed fed populist extremism, trade and immigrants became easy scapegoats. The political disruptions of recent years underscore the importance of cushioning the impacts of trade and technological changes on people’s lives and livelihoods. By introducing active labor-market and social policies, governments can ensure that the gains from trade and technology are broadly shared while their disruptive effects are softened.</w:t>
      </w:r>
    </w:p>
    <w:p w14:paraId="2B387C0D" w14:textId="77777777" w:rsidR="00151314" w:rsidRPr="00375453" w:rsidRDefault="00151314" w:rsidP="00151314">
      <w:pPr>
        <w:rPr>
          <w:sz w:val="16"/>
        </w:rPr>
      </w:pPr>
      <w:r w:rsidRPr="00375453">
        <w:rPr>
          <w:sz w:val="16"/>
        </w:rPr>
        <w:t>There is surely scope to bring more people and places from the margins of global production and trade networks to the mainstream. This is already starting to happen. Multinational companies are diversifying their supplier bases in pursuit of cost savings and better risk management. Bangladesh, Cambodia, Morocco, and Vietnam are expanding their participation in regional and global value chains. From Barbados to Bali to Ohio, remote services work is creating opportunities and breathing new life into struggling communities.</w:t>
      </w:r>
    </w:p>
    <w:p w14:paraId="30FBBD37" w14:textId="77777777" w:rsidR="00151314" w:rsidRPr="00375453" w:rsidRDefault="00151314" w:rsidP="00151314">
      <w:pPr>
        <w:rPr>
          <w:sz w:val="16"/>
        </w:rPr>
      </w:pPr>
      <w:r w:rsidRPr="00375453">
        <w:rPr>
          <w:sz w:val="16"/>
        </w:rPr>
        <w:t xml:space="preserve">Taking this </w:t>
      </w:r>
      <w:proofErr w:type="spellStart"/>
      <w:r w:rsidRPr="00375453">
        <w:rPr>
          <w:sz w:val="16"/>
        </w:rPr>
        <w:t>reglobalization</w:t>
      </w:r>
      <w:proofErr w:type="spellEnd"/>
      <w:r w:rsidRPr="00375453">
        <w:rPr>
          <w:sz w:val="16"/>
        </w:rPr>
        <w:t xml:space="preserve"> process further to encompass more places and draw in </w:t>
      </w:r>
      <w:proofErr w:type="gramStart"/>
      <w:r w:rsidRPr="00375453">
        <w:rPr>
          <w:sz w:val="16"/>
        </w:rPr>
        <w:t>more small</w:t>
      </w:r>
      <w:proofErr w:type="gramEnd"/>
      <w:r w:rsidRPr="00375453">
        <w:rPr>
          <w:sz w:val="16"/>
        </w:rPr>
        <w:t xml:space="preserve"> and women-owned businesses would yield considerable dividends. It would promote growth and reduce poverty in the parts of Africa, Asia, and Latin America that have good macroeconomic and business environments but weak connections to the most dynamic sectors of the global economy. It would lead to greater socioeconomic inclusion for sections of society that typically register higher rates of poverty and underemployment. And it would increase the depth, security, and flexibility of supply chains.</w:t>
      </w:r>
    </w:p>
    <w:p w14:paraId="4496AD30" w14:textId="77777777" w:rsidR="00151314" w:rsidRPr="00375453" w:rsidRDefault="00151314" w:rsidP="00151314">
      <w:pPr>
        <w:rPr>
          <w:sz w:val="16"/>
        </w:rPr>
      </w:pPr>
      <w:r w:rsidRPr="00375453">
        <w:rPr>
          <w:sz w:val="16"/>
        </w:rPr>
        <w:t xml:space="preserve">A strong, open, multilateral trading system is necessary for this potential next wave of trade-driven growth. But </w:t>
      </w:r>
      <w:proofErr w:type="spellStart"/>
      <w:r w:rsidRPr="00375453">
        <w:rPr>
          <w:sz w:val="16"/>
        </w:rPr>
        <w:t>reglobalization</w:t>
      </w:r>
      <w:proofErr w:type="spellEnd"/>
      <w:r w:rsidRPr="00375453">
        <w:rPr>
          <w:sz w:val="16"/>
        </w:rPr>
        <w:t xml:space="preserve"> will look different from the export-led industrialization that transformed East Asia. With advances in automation making manufacturing a somewhat weaker engine for job creation than it used to be, services will have to play a major role alongside manufacturing and agricultural production and processing. Services are increasingly important drivers of growth and trade, expanding faster than trade in goods. This is especially true for services delivered digitally—everything from streaming games to consulting by videoconference. Cross-border trade in these services grew by an average of 8.1 percent between 2005 and 2022, compared with 5.6 percent for goods. In 2022, digitally delivered service exports reached $3.8 trillion in value, equivalent to 12 percent of all goods and services trade, up from eight percent a decade earlier.</w:t>
      </w:r>
    </w:p>
    <w:p w14:paraId="637EEBD8" w14:textId="77777777" w:rsidR="00151314" w:rsidRPr="00375453" w:rsidRDefault="00151314" w:rsidP="00151314">
      <w:pPr>
        <w:rPr>
          <w:sz w:val="16"/>
        </w:rPr>
      </w:pPr>
      <w:r w:rsidRPr="00375453">
        <w:rPr>
          <w:sz w:val="16"/>
        </w:rPr>
        <w:t xml:space="preserve">To support this process of </w:t>
      </w:r>
      <w:proofErr w:type="spellStart"/>
      <w:r w:rsidRPr="00375453">
        <w:rPr>
          <w:sz w:val="16"/>
        </w:rPr>
        <w:t>reglobalization</w:t>
      </w:r>
      <w:proofErr w:type="spellEnd"/>
      <w:r w:rsidRPr="00375453">
        <w:rPr>
          <w:sz w:val="16"/>
        </w:rPr>
        <w:t>, the international trade regime will need to adapt by setting forth clear rules on digital trade and promoting deeper cooperation on services trade. Gaps in existing trade rules—or the absence of shared global rules altogether—result in uncertainty and transaction costs that weigh heaviest on smaller businesses. Members of the WTO have been taking steps in the right direction. In 2021, a group of members accounting for over 90 percent of global trade in services struck an agreement on reducing regulatory barriers to services trade, and nearly 90 members, including China, the United States, and the European Union, are currently negotiating a basic set of global rules for digital trade. Regional initiatives to lower trade barriers and build connective infrastructure, such as the African Continental Free Trade Area, are also useful.</w:t>
      </w:r>
    </w:p>
    <w:p w14:paraId="172A9C68" w14:textId="77777777" w:rsidR="00151314" w:rsidRPr="00375453" w:rsidRDefault="00151314" w:rsidP="00151314">
      <w:pPr>
        <w:rPr>
          <w:sz w:val="16"/>
        </w:rPr>
      </w:pPr>
      <w:r w:rsidRPr="00375453">
        <w:rPr>
          <w:sz w:val="16"/>
        </w:rPr>
        <w:t>Finally, maintaining peace and security is particularly salient these days. The increasing weaponization of trade relations and policy has cast doubt on the long-standing proposition that trade brings peace. Countries are understandably worried about becoming dependent on potential adversaries for critical goods. But as has been made clear, limiting trade to a few partners comes with opportunity costs: higher prices, diminished export options, less productive resource allocation, and new kinds of supply vulnerabilities.</w:t>
      </w:r>
    </w:p>
    <w:p w14:paraId="58BEFA93" w14:textId="77777777" w:rsidR="00151314" w:rsidRPr="00375453" w:rsidRDefault="00151314" w:rsidP="00151314">
      <w:pPr>
        <w:rPr>
          <w:sz w:val="16"/>
        </w:rPr>
      </w:pPr>
      <w:r w:rsidRPr="00375453">
        <w:rPr>
          <w:sz w:val="16"/>
        </w:rPr>
        <w:t xml:space="preserve">Meanwhile, deep and diversified markets make it harder to weaponize international trade, by reducing countries’ dependence on any single source of supply. When the war in Ukraine cut off nearly all of Ethiopia’s wheat imports from that country, Ethiopia was able to fill the gap with imports from Argentina and the United States. Europe has made up for the loss of piped Russian gas with imports of liquefied natural gas from other sources. In a </w:t>
      </w:r>
      <w:proofErr w:type="spellStart"/>
      <w:r w:rsidRPr="00375453">
        <w:rPr>
          <w:sz w:val="16"/>
        </w:rPr>
        <w:t>reglobalized</w:t>
      </w:r>
      <w:proofErr w:type="spellEnd"/>
      <w:r w:rsidRPr="00375453">
        <w:rPr>
          <w:sz w:val="16"/>
        </w:rPr>
        <w:t xml:space="preserve"> world economy, a diffuse production base for all manner of goods would mean even fewer potential chokepoints. One prerequisite for </w:t>
      </w:r>
      <w:proofErr w:type="spellStart"/>
      <w:r w:rsidRPr="00375453">
        <w:rPr>
          <w:sz w:val="16"/>
        </w:rPr>
        <w:t>reglobalization</w:t>
      </w:r>
      <w:proofErr w:type="spellEnd"/>
      <w:r w:rsidRPr="00375453">
        <w:rPr>
          <w:sz w:val="16"/>
        </w:rPr>
        <w:t xml:space="preserve"> is a broadly open and predictable global economy, anchored in a strong, rules-based multilateral trading system.</w:t>
      </w:r>
    </w:p>
    <w:p w14:paraId="319FCD78" w14:textId="77777777" w:rsidR="00151314" w:rsidRPr="00375453" w:rsidRDefault="00151314" w:rsidP="00151314">
      <w:pPr>
        <w:rPr>
          <w:sz w:val="16"/>
        </w:rPr>
      </w:pPr>
      <w:r w:rsidRPr="00375453">
        <w:rPr>
          <w:sz w:val="16"/>
        </w:rPr>
        <w:t>A FORCE FOR PEACE</w:t>
      </w:r>
    </w:p>
    <w:p w14:paraId="5A9A35EE" w14:textId="77777777" w:rsidR="00151314" w:rsidRPr="00375453" w:rsidRDefault="00151314" w:rsidP="00151314">
      <w:pPr>
        <w:rPr>
          <w:sz w:val="16"/>
        </w:rPr>
      </w:pPr>
      <w:r w:rsidRPr="00375453">
        <w:rPr>
          <w:sz w:val="16"/>
        </w:rPr>
        <w:t xml:space="preserve">International trade is neither the silver bullet that can solve all security problems nor the Achilles’ heel of the current security architecture. To abandon the many benefits that come with international trade would be foolhardy. There are real problems with the current trading system, but the counterfactual scenario is almost certainly worse: it is difficult to believe that international security would be better served if leading powers had no economic stake in one another’s stability and prosperity and no shared institutions in which to engage. </w:t>
      </w:r>
      <w:r w:rsidRPr="00B82A59">
        <w:rPr>
          <w:rStyle w:val="StyleUnderline"/>
          <w:highlight w:val="cyan"/>
        </w:rPr>
        <w:t xml:space="preserve">Trade between the </w:t>
      </w:r>
      <w:r w:rsidRPr="00B82A59">
        <w:rPr>
          <w:rStyle w:val="Emphasis"/>
          <w:highlight w:val="cyan"/>
        </w:rPr>
        <w:t>United States and China</w:t>
      </w:r>
      <w:r w:rsidRPr="00321449">
        <w:rPr>
          <w:rStyle w:val="StyleUnderline"/>
        </w:rPr>
        <w:t xml:space="preserve"> benefits people and businesses in both countries enormously and binds the superpowers together, both bilaterally and in international forums, </w:t>
      </w:r>
      <w:r w:rsidRPr="00B82A59">
        <w:rPr>
          <w:rStyle w:val="StyleUnderline"/>
          <w:highlight w:val="cyan"/>
        </w:rPr>
        <w:lastRenderedPageBreak/>
        <w:t xml:space="preserve">providing an </w:t>
      </w:r>
      <w:r w:rsidRPr="00B82A59">
        <w:rPr>
          <w:rStyle w:val="Emphasis"/>
          <w:highlight w:val="cyan"/>
        </w:rPr>
        <w:t>incentive to cooperate</w:t>
      </w:r>
      <w:r w:rsidRPr="00321449">
        <w:rPr>
          <w:rStyle w:val="StyleUnderline"/>
        </w:rPr>
        <w:t xml:space="preserve"> where possible </w:t>
      </w:r>
      <w:r w:rsidRPr="00B82A59">
        <w:rPr>
          <w:rStyle w:val="StyleUnderline"/>
          <w:highlight w:val="cyan"/>
        </w:rPr>
        <w:t xml:space="preserve">and </w:t>
      </w:r>
      <w:r w:rsidRPr="00B82A59">
        <w:rPr>
          <w:rStyle w:val="Emphasis"/>
          <w:highlight w:val="cyan"/>
        </w:rPr>
        <w:t>avoid conflict</w:t>
      </w:r>
      <w:r w:rsidRPr="00B82A59">
        <w:rPr>
          <w:sz w:val="16"/>
          <w:highlight w:val="cyan"/>
        </w:rPr>
        <w:t>.</w:t>
      </w:r>
    </w:p>
    <w:p w14:paraId="6913D449" w14:textId="77777777" w:rsidR="00151314" w:rsidRPr="00375453" w:rsidRDefault="00151314" w:rsidP="00151314">
      <w:pPr>
        <w:rPr>
          <w:sz w:val="16"/>
        </w:rPr>
      </w:pPr>
      <w:r w:rsidRPr="00375453">
        <w:rPr>
          <w:sz w:val="16"/>
        </w:rPr>
        <w:t xml:space="preserve">Strategic competition is a reality of the modern world. But that world will become unlivable unless there is also strategic cooperation. The WTO’s ministerial meeting last summer offered hope that the two can go together. The agreements reached there had the support of all WTO members. </w:t>
      </w:r>
      <w:r w:rsidRPr="00321449">
        <w:rPr>
          <w:rStyle w:val="StyleUnderline"/>
        </w:rPr>
        <w:t xml:space="preserve">They worked across </w:t>
      </w:r>
      <w:r w:rsidRPr="00321449">
        <w:rPr>
          <w:rStyle w:val="Emphasis"/>
        </w:rPr>
        <w:t>geopolitical and policy fault lines</w:t>
      </w:r>
      <w:r w:rsidRPr="00321449">
        <w:rPr>
          <w:rStyle w:val="StyleUnderline"/>
        </w:rPr>
        <w:t>, each perceiving a national interest in reinforcing the world trading system</w:t>
      </w:r>
      <w:r w:rsidRPr="00375453">
        <w:rPr>
          <w:sz w:val="16"/>
        </w:rPr>
        <w:t>.</w:t>
      </w:r>
    </w:p>
    <w:p w14:paraId="38C3D2C8" w14:textId="77777777" w:rsidR="00151314" w:rsidRPr="00375453" w:rsidRDefault="00151314" w:rsidP="00151314">
      <w:pPr>
        <w:rPr>
          <w:sz w:val="16"/>
        </w:rPr>
      </w:pPr>
      <w:r w:rsidRPr="00375453">
        <w:rPr>
          <w:sz w:val="16"/>
        </w:rPr>
        <w:t>In the three-quarters of a century since the world first embraced multilateral cooperation on trade, the trading system has underpinned rising—if still uneven—global prosperity. It has achieved its original goal of helping governments keep markets open in turbulent times. In the face of mighty shocks, from the global financial crisis to the pandemic, the world did not repeat the 1930s spiral of protectionism and depression, instead allowing cross-border demand and supply to be an engine for recovery.</w:t>
      </w:r>
    </w:p>
    <w:p w14:paraId="4B7A0977" w14:textId="77777777" w:rsidR="00151314" w:rsidRPr="00375453" w:rsidRDefault="00151314" w:rsidP="00151314">
      <w:pPr>
        <w:rPr>
          <w:sz w:val="16"/>
        </w:rPr>
      </w:pPr>
      <w:r w:rsidRPr="00375453">
        <w:rPr>
          <w:sz w:val="16"/>
        </w:rPr>
        <w:t>Today, the multilateral trading system is part of the solution to major global challenges, from climate change to conflict to pandemic preparedness. And a reformed WTO, fit for the twenty-first century, is needed now more than ever, with rules that underpin the stability, predictability, and openness of the global trading system. If the past 15 years have taught us anything, it is that unforeseen crises surely lie ahead and that without the stabilizing force of trade, the world will almost certainly be less able to weather them.</w:t>
      </w:r>
    </w:p>
    <w:p w14:paraId="2395E6FE" w14:textId="77777777" w:rsidR="00151314" w:rsidRDefault="00151314" w:rsidP="00151314">
      <w:pPr>
        <w:pStyle w:val="Heading3"/>
      </w:pPr>
      <w:r>
        <w:lastRenderedPageBreak/>
        <w:t>!---Democracy</w:t>
      </w:r>
    </w:p>
    <w:p w14:paraId="48CB6096" w14:textId="77777777" w:rsidR="00151314" w:rsidRPr="00721312" w:rsidRDefault="00151314" w:rsidP="00151314">
      <w:pPr>
        <w:pStyle w:val="Heading4"/>
      </w:pPr>
      <w:r>
        <w:t>A second Trump term breaks democracy.</w:t>
      </w:r>
    </w:p>
    <w:p w14:paraId="3D452AD1" w14:textId="77777777" w:rsidR="00151314" w:rsidRPr="00D64049" w:rsidRDefault="00151314" w:rsidP="00151314">
      <w:r>
        <w:t xml:space="preserve">David </w:t>
      </w:r>
      <w:r w:rsidRPr="00D64049">
        <w:rPr>
          <w:rStyle w:val="Style13ptBold"/>
        </w:rPr>
        <w:t>Montgomery</w:t>
      </w:r>
      <w:r>
        <w:t xml:space="preserve"> 10/10/</w:t>
      </w:r>
      <w:r w:rsidRPr="00D64049">
        <w:rPr>
          <w:rStyle w:val="Style13ptBold"/>
        </w:rPr>
        <w:t>22</w:t>
      </w:r>
      <w:r>
        <w:t xml:space="preserve"> Staff writer for the Washington Post Magazine “What Will Happen to America if Trump Wins Again? Experts Helped Us Game It Out.” Washington Post https://www.washingtonpost.com/magazine/2022/10/10/country-after-second-trump-term/</w:t>
      </w:r>
    </w:p>
    <w:p w14:paraId="218862FA" w14:textId="77777777" w:rsidR="00151314" w:rsidRPr="00D64049" w:rsidRDefault="00151314" w:rsidP="00151314">
      <w:pPr>
        <w:rPr>
          <w:sz w:val="16"/>
        </w:rPr>
      </w:pPr>
      <w:r w:rsidRPr="00D64049">
        <w:rPr>
          <w:sz w:val="16"/>
        </w:rPr>
        <w:t>Phase 3: Political violence and democratic collapse? It’s possible.</w:t>
      </w:r>
    </w:p>
    <w:p w14:paraId="0849DC80" w14:textId="77777777" w:rsidR="00151314" w:rsidRPr="00D64049" w:rsidRDefault="00151314" w:rsidP="00151314">
      <w:pPr>
        <w:rPr>
          <w:sz w:val="16"/>
        </w:rPr>
      </w:pPr>
      <w:r w:rsidRPr="00B82A59">
        <w:rPr>
          <w:rStyle w:val="Emphasis"/>
          <w:highlight w:val="cyan"/>
        </w:rPr>
        <w:t>Trump</w:t>
      </w:r>
      <w:r w:rsidRPr="00D64049">
        <w:rPr>
          <w:sz w:val="16"/>
        </w:rPr>
        <w:t xml:space="preserve"> did not cause the fissures slowly pulling the country apart. He’s a symptom — but he</w:t>
      </w:r>
      <w:r w:rsidRPr="00B82A59">
        <w:rPr>
          <w:rStyle w:val="Emphasis"/>
          <w:highlight w:val="cyan"/>
        </w:rPr>
        <w:t>’s</w:t>
      </w:r>
      <w:r w:rsidRPr="00D64049">
        <w:rPr>
          <w:sz w:val="16"/>
        </w:rPr>
        <w:t xml:space="preserve"> also an accelerant, one whose </w:t>
      </w:r>
      <w:r w:rsidRPr="00B82A59">
        <w:rPr>
          <w:rStyle w:val="StyleUnderline"/>
          <w:highlight w:val="cyan"/>
        </w:rPr>
        <w:t>return to the White House</w:t>
      </w:r>
      <w:r w:rsidRPr="00D64049">
        <w:rPr>
          <w:sz w:val="16"/>
        </w:rPr>
        <w:t xml:space="preserve"> </w:t>
      </w:r>
      <w:r w:rsidRPr="00B82A59">
        <w:rPr>
          <w:rStyle w:val="StyleUnderline"/>
          <w:highlight w:val="cyan"/>
        </w:rPr>
        <w:t>could provoke the</w:t>
      </w:r>
      <w:r w:rsidRPr="00D64049">
        <w:rPr>
          <w:rStyle w:val="StyleUnderline"/>
        </w:rPr>
        <w:t xml:space="preserve"> </w:t>
      </w:r>
      <w:r w:rsidRPr="00B82A59">
        <w:rPr>
          <w:rStyle w:val="Emphasis"/>
          <w:highlight w:val="cyan"/>
        </w:rPr>
        <w:t>final breakdown.</w:t>
      </w:r>
      <w:r w:rsidRPr="00D64049">
        <w:rPr>
          <w:sz w:val="16"/>
        </w:rPr>
        <w:t xml:space="preserve"> “Trump has been able to add to the narrative that if democracy doesn’t deliver what I want, then it must be a flaw in the democracy,” says Nicole </w:t>
      </w:r>
      <w:proofErr w:type="spellStart"/>
      <w:r w:rsidRPr="00D64049">
        <w:rPr>
          <w:sz w:val="16"/>
        </w:rPr>
        <w:t>Bibbins</w:t>
      </w:r>
      <w:proofErr w:type="spellEnd"/>
      <w:r w:rsidRPr="00D64049">
        <w:rPr>
          <w:sz w:val="16"/>
        </w:rPr>
        <w:t xml:space="preserve"> </w:t>
      </w:r>
      <w:proofErr w:type="spellStart"/>
      <w:r w:rsidRPr="00D64049">
        <w:rPr>
          <w:sz w:val="16"/>
        </w:rPr>
        <w:t>Sedaca</w:t>
      </w:r>
      <w:proofErr w:type="spellEnd"/>
      <w:r w:rsidRPr="00D64049">
        <w:rPr>
          <w:sz w:val="16"/>
        </w:rPr>
        <w:t>, executive vice president of Freedom House, a nonpartisan democratic advocacy and research group, which has recorded a decade-long decline in political and civil rights in the United States that accelerated during Trump’s term, putting us on par with Romania and Panama.</w:t>
      </w:r>
    </w:p>
    <w:p w14:paraId="149CDF83" w14:textId="77777777" w:rsidR="00151314" w:rsidRPr="00D64049" w:rsidRDefault="00151314" w:rsidP="00151314">
      <w:pPr>
        <w:rPr>
          <w:sz w:val="16"/>
        </w:rPr>
      </w:pPr>
      <w:r w:rsidRPr="00D64049">
        <w:rPr>
          <w:sz w:val="16"/>
        </w:rPr>
        <w:t>Ideological, racial and ethnic tensions ramp up.</w:t>
      </w:r>
    </w:p>
    <w:p w14:paraId="6137633A" w14:textId="77777777" w:rsidR="00151314" w:rsidRPr="00D64049" w:rsidRDefault="00151314" w:rsidP="00151314">
      <w:pPr>
        <w:rPr>
          <w:sz w:val="16"/>
        </w:rPr>
      </w:pPr>
      <w:r w:rsidRPr="00D64049">
        <w:rPr>
          <w:rStyle w:val="StyleUnderline"/>
        </w:rPr>
        <w:t xml:space="preserve">America is already gripped by an </w:t>
      </w:r>
      <w:r w:rsidRPr="00D64049">
        <w:rPr>
          <w:rStyle w:val="Emphasis"/>
        </w:rPr>
        <w:t>unprecedented level</w:t>
      </w:r>
      <w:r w:rsidRPr="00D64049">
        <w:rPr>
          <w:sz w:val="16"/>
        </w:rPr>
        <w:t xml:space="preserve"> </w:t>
      </w:r>
      <w:r w:rsidRPr="00D64049">
        <w:rPr>
          <w:rStyle w:val="StyleUnderline"/>
        </w:rPr>
        <w:t>of</w:t>
      </w:r>
      <w:r w:rsidRPr="00D64049">
        <w:rPr>
          <w:sz w:val="16"/>
        </w:rPr>
        <w:t xml:space="preserve"> what political scientists call “</w:t>
      </w:r>
      <w:r w:rsidRPr="00D64049">
        <w:rPr>
          <w:rStyle w:val="StyleUnderline"/>
        </w:rPr>
        <w:t>pernicious polarization</w:t>
      </w:r>
      <w:r w:rsidRPr="00D64049">
        <w:rPr>
          <w:sz w:val="16"/>
        </w:rPr>
        <w:t xml:space="preserve">” — stoked and exploited by Trump — and a second Trump term could make it dangerously worse, says Jennifer McCoy, a political science professor at Georgia State University who co-authored a study of the phenomenon for the Carnegie Endowment for International Peace. No other established democracy since at least 1950 has been so polarized for so long. In nearly half of the dozens of countries McCoy studied, </w:t>
      </w:r>
      <w:r w:rsidRPr="00D64049">
        <w:rPr>
          <w:rStyle w:val="StyleUnderline"/>
        </w:rPr>
        <w:t xml:space="preserve">the next step </w:t>
      </w:r>
      <w:r w:rsidRPr="00B82A59">
        <w:rPr>
          <w:rStyle w:val="StyleUnderline"/>
          <w:highlight w:val="cyan"/>
        </w:rPr>
        <w:t>after pernicious polarization</w:t>
      </w:r>
      <w:r w:rsidRPr="00D64049">
        <w:rPr>
          <w:rStyle w:val="StyleUnderline"/>
        </w:rPr>
        <w:t xml:space="preserve"> was </w:t>
      </w:r>
      <w:r w:rsidRPr="00B82A59">
        <w:rPr>
          <w:rStyle w:val="StyleUnderline"/>
          <w:highlight w:val="cyan"/>
        </w:rPr>
        <w:t>either</w:t>
      </w:r>
      <w:r w:rsidRPr="00B82A59">
        <w:rPr>
          <w:sz w:val="16"/>
          <w:highlight w:val="cyan"/>
        </w:rPr>
        <w:t xml:space="preserve"> “</w:t>
      </w:r>
      <w:r w:rsidRPr="00B82A59">
        <w:rPr>
          <w:rStyle w:val="Emphasis"/>
          <w:highlight w:val="cyan"/>
        </w:rPr>
        <w:t>electoral autocracy</w:t>
      </w:r>
      <w:r w:rsidRPr="00D64049">
        <w:rPr>
          <w:sz w:val="16"/>
        </w:rPr>
        <w:t xml:space="preserve">” — </w:t>
      </w:r>
      <w:r w:rsidRPr="00D64049">
        <w:rPr>
          <w:rStyle w:val="StyleUnderline"/>
        </w:rPr>
        <w:t>where votes are cast but don’t necessarily confer power</w:t>
      </w:r>
      <w:r w:rsidRPr="00D64049">
        <w:rPr>
          <w:sz w:val="16"/>
        </w:rPr>
        <w:t xml:space="preserve"> — </w:t>
      </w:r>
      <w:r w:rsidRPr="00B82A59">
        <w:rPr>
          <w:rStyle w:val="StyleUnderline"/>
          <w:highlight w:val="cyan"/>
        </w:rPr>
        <w:t>or</w:t>
      </w:r>
      <w:r w:rsidRPr="00D64049">
        <w:rPr>
          <w:sz w:val="16"/>
        </w:rPr>
        <w:t xml:space="preserve"> outright “</w:t>
      </w:r>
      <w:r w:rsidRPr="00B82A59">
        <w:rPr>
          <w:rStyle w:val="Emphasis"/>
          <w:highlight w:val="cyan"/>
        </w:rPr>
        <w:t>democratic collapse</w:t>
      </w:r>
      <w:r w:rsidRPr="00D64049">
        <w:rPr>
          <w:sz w:val="16"/>
        </w:rPr>
        <w:t xml:space="preserve">.” “It’s extremely worrisome; we’re in uncharted territory,” McCoy told me. “If </w:t>
      </w:r>
      <w:r w:rsidRPr="00B82A59">
        <w:rPr>
          <w:rStyle w:val="StyleUnderline"/>
          <w:highlight w:val="cyan"/>
        </w:rPr>
        <w:t>Trump</w:t>
      </w:r>
      <w:r w:rsidRPr="00D64049">
        <w:rPr>
          <w:sz w:val="16"/>
        </w:rPr>
        <w:t xml:space="preserve"> does come back, I think it </w:t>
      </w:r>
      <w:r w:rsidRPr="00B82A59">
        <w:rPr>
          <w:rStyle w:val="Emphasis"/>
          <w:highlight w:val="cyan"/>
        </w:rPr>
        <w:t>would severely deepen</w:t>
      </w:r>
      <w:r w:rsidRPr="00B82A59">
        <w:rPr>
          <w:sz w:val="16"/>
          <w:highlight w:val="cyan"/>
        </w:rPr>
        <w:t xml:space="preserve"> </w:t>
      </w:r>
      <w:r w:rsidRPr="00B82A59">
        <w:rPr>
          <w:rStyle w:val="StyleUnderline"/>
          <w:highlight w:val="cyan"/>
        </w:rPr>
        <w:t xml:space="preserve">the </w:t>
      </w:r>
      <w:r w:rsidRPr="00B82A59">
        <w:rPr>
          <w:rStyle w:val="Emphasis"/>
          <w:highlight w:val="cyan"/>
        </w:rPr>
        <w:t>crisis</w:t>
      </w:r>
      <w:r w:rsidRPr="00D64049">
        <w:rPr>
          <w:rStyle w:val="StyleUnderline"/>
        </w:rPr>
        <w:t xml:space="preserve"> that we face</w:t>
      </w:r>
      <w:r w:rsidRPr="00D64049">
        <w:rPr>
          <w:sz w:val="16"/>
        </w:rPr>
        <w:t>.”</w:t>
      </w:r>
    </w:p>
    <w:p w14:paraId="24E6A294" w14:textId="77777777" w:rsidR="00151314" w:rsidRPr="00D64049" w:rsidRDefault="00151314" w:rsidP="00151314">
      <w:pPr>
        <w:rPr>
          <w:sz w:val="16"/>
        </w:rPr>
      </w:pPr>
      <w:r w:rsidRPr="00D64049">
        <w:rPr>
          <w:sz w:val="16"/>
        </w:rPr>
        <w:t xml:space="preserve">Racism, including </w:t>
      </w:r>
      <w:r w:rsidRPr="00B82A59">
        <w:rPr>
          <w:rStyle w:val="Emphasis"/>
          <w:highlight w:val="cyan"/>
        </w:rPr>
        <w:t>violent racism</w:t>
      </w:r>
      <w:r w:rsidRPr="00B82A59">
        <w:rPr>
          <w:sz w:val="16"/>
          <w:highlight w:val="cyan"/>
        </w:rPr>
        <w:t xml:space="preserve">, </w:t>
      </w:r>
      <w:r w:rsidRPr="00B82A59">
        <w:rPr>
          <w:rStyle w:val="StyleUnderline"/>
          <w:highlight w:val="cyan"/>
        </w:rPr>
        <w:t>is</w:t>
      </w:r>
      <w:r w:rsidRPr="00B82A59">
        <w:rPr>
          <w:sz w:val="16"/>
          <w:highlight w:val="cyan"/>
        </w:rPr>
        <w:t xml:space="preserve"> </w:t>
      </w:r>
      <w:r w:rsidRPr="00B82A59">
        <w:rPr>
          <w:rStyle w:val="StyleUnderline"/>
          <w:highlight w:val="cyan"/>
        </w:rPr>
        <w:t>likely to increase</w:t>
      </w:r>
      <w:r w:rsidRPr="00D64049">
        <w:rPr>
          <w:sz w:val="16"/>
        </w:rPr>
        <w:t xml:space="preserve">. “The most immediate concern of Trump returning to the presidency is it would </w:t>
      </w:r>
      <w:r w:rsidRPr="00D64049">
        <w:rPr>
          <w:rStyle w:val="StyleUnderline"/>
        </w:rPr>
        <w:t xml:space="preserve">provide </w:t>
      </w:r>
      <w:r w:rsidRPr="00B82A59">
        <w:rPr>
          <w:rStyle w:val="StyleUnderline"/>
          <w:highlight w:val="cyan"/>
        </w:rPr>
        <w:t xml:space="preserve">the greatest </w:t>
      </w:r>
      <w:r w:rsidRPr="00B82A59">
        <w:rPr>
          <w:rStyle w:val="Emphasis"/>
          <w:highlight w:val="cyan"/>
        </w:rPr>
        <w:t>domestic terrorist threat</w:t>
      </w:r>
      <w:r w:rsidRPr="00D64049">
        <w:rPr>
          <w:sz w:val="16"/>
        </w:rPr>
        <w:t xml:space="preserve"> </w:t>
      </w:r>
      <w:r w:rsidRPr="00D64049">
        <w:rPr>
          <w:rStyle w:val="StyleUnderline"/>
        </w:rPr>
        <w:t>of our time — violent white supremacist organizations — the ability to rebuild and spread and engage in even more violence and terror</w:t>
      </w:r>
      <w:r w:rsidRPr="00D64049">
        <w:rPr>
          <w:sz w:val="16"/>
        </w:rPr>
        <w:t xml:space="preserve">,” says </w:t>
      </w:r>
      <w:proofErr w:type="spellStart"/>
      <w:r w:rsidRPr="00D64049">
        <w:rPr>
          <w:sz w:val="16"/>
        </w:rPr>
        <w:t>Ibram</w:t>
      </w:r>
      <w:proofErr w:type="spellEnd"/>
      <w:r w:rsidRPr="00D64049">
        <w:rPr>
          <w:sz w:val="16"/>
        </w:rPr>
        <w:t xml:space="preserve"> X. Kendi, director of the Center for Antiracist Research at Boston University and author of “How to Be an Antiracist.” At the same time, “I don’t think the people who are opposed to what Trump would try to build would just go lightly into the night. </w:t>
      </w:r>
      <w:r w:rsidRPr="00D64049">
        <w:rPr>
          <w:rStyle w:val="StyleUnderline"/>
        </w:rPr>
        <w:t xml:space="preserve">The </w:t>
      </w:r>
      <w:r w:rsidRPr="00B82A59">
        <w:rPr>
          <w:rStyle w:val="Emphasis"/>
          <w:highlight w:val="cyan"/>
        </w:rPr>
        <w:t>ideological</w:t>
      </w:r>
      <w:r w:rsidRPr="00D64049">
        <w:rPr>
          <w:sz w:val="16"/>
        </w:rPr>
        <w:t xml:space="preserve"> collision, potentially </w:t>
      </w:r>
      <w:r w:rsidRPr="00B82A59">
        <w:rPr>
          <w:rStyle w:val="Emphasis"/>
          <w:highlight w:val="cyan"/>
        </w:rPr>
        <w:t>violent</w:t>
      </w:r>
      <w:r w:rsidRPr="00D64049">
        <w:rPr>
          <w:sz w:val="16"/>
        </w:rPr>
        <w:t xml:space="preserve"> collision, </w:t>
      </w:r>
      <w:r w:rsidRPr="00B82A59">
        <w:rPr>
          <w:rStyle w:val="Emphasis"/>
          <w:highlight w:val="cyan"/>
        </w:rPr>
        <w:t>political collision</w:t>
      </w:r>
      <w:r w:rsidRPr="00D64049">
        <w:rPr>
          <w:sz w:val="16"/>
        </w:rPr>
        <w:t xml:space="preserve"> </w:t>
      </w:r>
      <w:r w:rsidRPr="00B82A59">
        <w:rPr>
          <w:rStyle w:val="StyleUnderline"/>
          <w:highlight w:val="cyan"/>
        </w:rPr>
        <w:t>would</w:t>
      </w:r>
      <w:r w:rsidRPr="00D64049">
        <w:rPr>
          <w:rStyle w:val="StyleUnderline"/>
        </w:rPr>
        <w:t xml:space="preserve"> just </w:t>
      </w:r>
      <w:r w:rsidRPr="00B82A59">
        <w:rPr>
          <w:rStyle w:val="StyleUnderline"/>
          <w:highlight w:val="cyan"/>
        </w:rPr>
        <w:t xml:space="preserve">be unlike </w:t>
      </w:r>
      <w:r w:rsidRPr="00B82A59">
        <w:rPr>
          <w:rStyle w:val="Emphasis"/>
          <w:highlight w:val="cyan"/>
        </w:rPr>
        <w:t>anything</w:t>
      </w:r>
      <w:r w:rsidRPr="00D64049">
        <w:rPr>
          <w:rStyle w:val="Emphasis"/>
        </w:rPr>
        <w:t xml:space="preserve"> we’ve seen</w:t>
      </w:r>
      <w:r w:rsidRPr="00D64049">
        <w:rPr>
          <w:rStyle w:val="StyleUnderline"/>
        </w:rPr>
        <w:t xml:space="preserve"> </w:t>
      </w:r>
      <w:r w:rsidRPr="00B82A59">
        <w:rPr>
          <w:rStyle w:val="StyleUnderline"/>
          <w:highlight w:val="cyan"/>
        </w:rPr>
        <w:t>since</w:t>
      </w:r>
      <w:r w:rsidRPr="00D64049">
        <w:rPr>
          <w:rStyle w:val="StyleUnderline"/>
        </w:rPr>
        <w:t xml:space="preserve"> the </w:t>
      </w:r>
      <w:r w:rsidRPr="00B82A59">
        <w:rPr>
          <w:rStyle w:val="Emphasis"/>
          <w:highlight w:val="cyan"/>
        </w:rPr>
        <w:t>Reconstruction</w:t>
      </w:r>
      <w:r w:rsidRPr="00D64049">
        <w:rPr>
          <w:rStyle w:val="StyleUnderline"/>
        </w:rPr>
        <w:t xml:space="preserve"> era</w:t>
      </w:r>
      <w:r w:rsidRPr="00D64049">
        <w:rPr>
          <w:sz w:val="16"/>
        </w:rPr>
        <w:t>.”</w:t>
      </w:r>
    </w:p>
    <w:p w14:paraId="3EF7E0EE" w14:textId="77777777" w:rsidR="00151314" w:rsidRPr="00D64049" w:rsidRDefault="00151314" w:rsidP="00151314">
      <w:pPr>
        <w:rPr>
          <w:sz w:val="16"/>
        </w:rPr>
      </w:pPr>
      <w:r w:rsidRPr="00D64049">
        <w:rPr>
          <w:sz w:val="16"/>
        </w:rPr>
        <w:t>Trump would almost certainly return to the issue that first built his following in the GOP and still animates the party: harsh measures to counter illegal immigration. “America will not be known as the place of the Statue of Liberty but rather as the place where there’s a big wall at the border,” says Vanessa Cárdenas, deputy director of America’s Voice, an immigrant advocacy group. She predicts he’ll find another domestic use for the military: deployment to the border with Mexico. Dehumanizing rhetoric and conspiracy theories about White people losing their status will lead to more mass shootings targeting immigrants, like the one in El Paso in 2019, she adds. “He will just continue to create these really hard moments, terrifying moments, for communities.”</w:t>
      </w:r>
    </w:p>
    <w:p w14:paraId="467CEA25" w14:textId="77777777" w:rsidR="00151314" w:rsidRPr="00D64049" w:rsidRDefault="00151314" w:rsidP="00151314">
      <w:pPr>
        <w:rPr>
          <w:sz w:val="16"/>
        </w:rPr>
      </w:pPr>
      <w:r w:rsidRPr="00D64049">
        <w:rPr>
          <w:sz w:val="16"/>
        </w:rPr>
        <w:t>The bonds that bind the Union loosen.</w:t>
      </w:r>
    </w:p>
    <w:p w14:paraId="412F658F" w14:textId="77777777" w:rsidR="00151314" w:rsidRPr="00D64049" w:rsidRDefault="00151314" w:rsidP="00151314">
      <w:pPr>
        <w:rPr>
          <w:sz w:val="16"/>
        </w:rPr>
      </w:pPr>
      <w:r w:rsidRPr="00D64049">
        <w:rPr>
          <w:sz w:val="16"/>
        </w:rPr>
        <w:t>How Trump gets reelected matters. Is it a close but legitimate victory where he loses the popular vote but takes the electoral college, as he did in 2016? Or do the insurrectionist schemes that failed in 2020 — getting state officials to block certification and substitute slates of electors — work in 2024? Perhaps by 2024 such shenanigans will have been made legal in certain swing states. Ultimately, does the GOP-appointed Supreme Court majority or the gerrymandered House of Representatives pick the winner?</w:t>
      </w:r>
    </w:p>
    <w:p w14:paraId="5257E9CD" w14:textId="77777777" w:rsidR="00151314" w:rsidRPr="00D64049" w:rsidRDefault="00151314" w:rsidP="00151314">
      <w:pPr>
        <w:rPr>
          <w:sz w:val="16"/>
        </w:rPr>
      </w:pPr>
      <w:r w:rsidRPr="00D64049">
        <w:rPr>
          <w:sz w:val="16"/>
        </w:rPr>
        <w:t xml:space="preserve">The intensity and immediacy of the backlash would vary depending on those circumstances, but serious damage to the democracy may be inevitable either way if Trump is on the ballot, says David Becker, executive director of the Center for Election Innovation &amp; Research. “We have a significant percentage of the American electorate right now who have been lied to about the integrity of our elections, who believe that elections … are rigged unless their candidate wins,” he told me. “Yet it’s nowhere close to 50 percent of America overall. </w:t>
      </w:r>
      <w:r w:rsidRPr="00D64049">
        <w:rPr>
          <w:rStyle w:val="StyleUnderline"/>
        </w:rPr>
        <w:t xml:space="preserve">But </w:t>
      </w:r>
      <w:r w:rsidRPr="00B82A59">
        <w:rPr>
          <w:rStyle w:val="StyleUnderline"/>
          <w:highlight w:val="cyan"/>
        </w:rPr>
        <w:t xml:space="preserve">if </w:t>
      </w:r>
      <w:r w:rsidRPr="00B82A59">
        <w:rPr>
          <w:rStyle w:val="Emphasis"/>
          <w:highlight w:val="cyan"/>
        </w:rPr>
        <w:t>Trump were to win a narrow victory</w:t>
      </w:r>
      <w:r w:rsidRPr="00D64049">
        <w:rPr>
          <w:rStyle w:val="StyleUnderline"/>
        </w:rPr>
        <w:t xml:space="preserve"> again, I could see </w:t>
      </w:r>
      <w:r w:rsidRPr="00D64049">
        <w:rPr>
          <w:rStyle w:val="Emphasis"/>
        </w:rPr>
        <w:t>[</w:t>
      </w:r>
      <w:r w:rsidRPr="00B82A59">
        <w:rPr>
          <w:rStyle w:val="Emphasis"/>
          <w:highlight w:val="cyan"/>
        </w:rPr>
        <w:t>election denial</w:t>
      </w:r>
      <w:r w:rsidRPr="00D64049">
        <w:rPr>
          <w:sz w:val="16"/>
        </w:rPr>
        <w:t xml:space="preserve">] </w:t>
      </w:r>
      <w:r w:rsidRPr="0048706F">
        <w:rPr>
          <w:rStyle w:val="StyleUnderline"/>
        </w:rPr>
        <w:t>ideas</w:t>
      </w:r>
      <w:r w:rsidRPr="00D64049">
        <w:rPr>
          <w:sz w:val="16"/>
        </w:rPr>
        <w:t xml:space="preserve"> … </w:t>
      </w:r>
      <w:r w:rsidRPr="00B82A59">
        <w:rPr>
          <w:rStyle w:val="Emphasis"/>
          <w:highlight w:val="cyan"/>
        </w:rPr>
        <w:t>infect</w:t>
      </w:r>
      <w:r w:rsidRPr="0048706F">
        <w:rPr>
          <w:rStyle w:val="StyleUnderline"/>
        </w:rPr>
        <w:t>ing</w:t>
      </w:r>
      <w:r w:rsidRPr="00D64049">
        <w:rPr>
          <w:sz w:val="16"/>
        </w:rPr>
        <w:t xml:space="preserve"> </w:t>
      </w:r>
      <w:r w:rsidRPr="00B82A59">
        <w:rPr>
          <w:rStyle w:val="StyleUnderline"/>
          <w:highlight w:val="cyan"/>
        </w:rPr>
        <w:t>a</w:t>
      </w:r>
      <w:r w:rsidRPr="00B82A59">
        <w:rPr>
          <w:sz w:val="16"/>
          <w:highlight w:val="cyan"/>
        </w:rPr>
        <w:t xml:space="preserve"> </w:t>
      </w:r>
      <w:r w:rsidRPr="00B82A59">
        <w:rPr>
          <w:rStyle w:val="Emphasis"/>
          <w:highlight w:val="cyan"/>
        </w:rPr>
        <w:t>larger percentage of the electorate</w:t>
      </w:r>
      <w:r w:rsidRPr="00D64049">
        <w:rPr>
          <w:sz w:val="16"/>
        </w:rPr>
        <w:t>. And if a large segment of a democracy’s electorate loses confidence in elections, that democracy probably is unsustainable.”</w:t>
      </w:r>
    </w:p>
    <w:p w14:paraId="11B148EC" w14:textId="77777777" w:rsidR="00151314" w:rsidRPr="00D64049" w:rsidRDefault="00151314" w:rsidP="00151314">
      <w:pPr>
        <w:rPr>
          <w:rStyle w:val="StyleUnderline"/>
        </w:rPr>
      </w:pPr>
      <w:r w:rsidRPr="00D64049">
        <w:rPr>
          <w:sz w:val="16"/>
        </w:rPr>
        <w:lastRenderedPageBreak/>
        <w:t xml:space="preserve">Differences between states could deepen. “You’d be looking at states — </w:t>
      </w:r>
      <w:r w:rsidRPr="0048706F">
        <w:rPr>
          <w:rStyle w:val="StyleUnderline"/>
        </w:rPr>
        <w:t>Democratic states — which would be taking over Republican arguments about states’ rights and applying them in a different way to try to limit the reach of the federal government</w:t>
      </w:r>
      <w:r w:rsidRPr="00D64049">
        <w:rPr>
          <w:sz w:val="16"/>
        </w:rPr>
        <w:t xml:space="preserve">,” says Snyder, the Yale historian. “And then you’d also be seeing something which I think has already started to happen </w:t>
      </w:r>
      <w:proofErr w:type="gramStart"/>
      <w:r w:rsidRPr="00D64049">
        <w:rPr>
          <w:sz w:val="16"/>
        </w:rPr>
        <w:t>as a result of</w:t>
      </w:r>
      <w:proofErr w:type="gramEnd"/>
      <w:r w:rsidRPr="00D64049">
        <w:rPr>
          <w:sz w:val="16"/>
        </w:rPr>
        <w:t xml:space="preserve"> the overturning of Roe v. Wade: You’re going to see people moving. It might be a peaceful process at first. But I think you’re going to see populations sorting themselves out according to where people feel safe and at home, which will mean red states becoming more red and blue states becoming </w:t>
      </w:r>
      <w:proofErr w:type="gramStart"/>
      <w:r w:rsidRPr="00D64049">
        <w:rPr>
          <w:sz w:val="16"/>
        </w:rPr>
        <w:t>more blue</w:t>
      </w:r>
      <w:proofErr w:type="gramEnd"/>
      <w:r w:rsidRPr="00D64049">
        <w:rPr>
          <w:sz w:val="16"/>
        </w:rPr>
        <w:t xml:space="preserve">. And </w:t>
      </w:r>
      <w:r w:rsidRPr="00B82A59">
        <w:rPr>
          <w:rStyle w:val="StyleUnderline"/>
          <w:highlight w:val="cyan"/>
        </w:rPr>
        <w:t>that makes</w:t>
      </w:r>
      <w:r w:rsidRPr="00D64049">
        <w:rPr>
          <w:rStyle w:val="StyleUnderline"/>
        </w:rPr>
        <w:t xml:space="preserve"> some kind of </w:t>
      </w:r>
      <w:r w:rsidRPr="00B82A59">
        <w:rPr>
          <w:rStyle w:val="Emphasis"/>
          <w:highlight w:val="cyan"/>
        </w:rPr>
        <w:t>secession</w:t>
      </w:r>
      <w:r w:rsidRPr="00D64049">
        <w:rPr>
          <w:rStyle w:val="StyleUnderline"/>
        </w:rPr>
        <w:t xml:space="preserve"> or breakup scenario in the medium term </w:t>
      </w:r>
      <w:r w:rsidRPr="00B82A59">
        <w:rPr>
          <w:rStyle w:val="Emphasis"/>
          <w:highlight w:val="cyan"/>
        </w:rPr>
        <w:t>more likely</w:t>
      </w:r>
      <w:r w:rsidRPr="00D64049">
        <w:rPr>
          <w:rStyle w:val="StyleUnderline"/>
        </w:rPr>
        <w:t>.”</w:t>
      </w:r>
    </w:p>
    <w:p w14:paraId="59474B57" w14:textId="77777777" w:rsidR="00151314" w:rsidRPr="00D64049" w:rsidRDefault="00151314" w:rsidP="00151314">
      <w:pPr>
        <w:rPr>
          <w:sz w:val="16"/>
        </w:rPr>
      </w:pPr>
      <w:r w:rsidRPr="00D64049">
        <w:rPr>
          <w:sz w:val="16"/>
        </w:rPr>
        <w:t>Becker, who with journalist Major Garrett recently published “The Big Truth: Upholding Democracy in the Age of the Big Lie,” says he can foresee increasingly nightmarish scenarios of democratic dominoes falling in the wake of a Trump reelection. “</w:t>
      </w:r>
      <w:r w:rsidRPr="0048706F">
        <w:rPr>
          <w:rStyle w:val="StyleUnderline"/>
        </w:rPr>
        <w:t>It would be very hard for him to keep the Union together as it is now</w:t>
      </w:r>
      <w:r w:rsidRPr="00D64049">
        <w:rPr>
          <w:sz w:val="16"/>
        </w:rPr>
        <w:t>,” Becker says. That doesn’t necessarily mean civil war; short of armed conflict, there are things “that could weaken the bonds between the states.” An example we’re already seeing is the governors of Texas and Florida sending migrants to D.C. and Massachusetts, based on “the idea that states are competitors rather than collaborators and partners,” Becker says. Actions like that to score points against blue states on any number of issues will multiply, and blue states will retaliate.</w:t>
      </w:r>
    </w:p>
    <w:p w14:paraId="1F223EFF" w14:textId="77777777" w:rsidR="00151314" w:rsidRPr="00D64049" w:rsidRDefault="00151314" w:rsidP="00151314">
      <w:pPr>
        <w:rPr>
          <w:sz w:val="16"/>
        </w:rPr>
      </w:pPr>
      <w:r w:rsidRPr="00D64049">
        <w:rPr>
          <w:sz w:val="16"/>
        </w:rPr>
        <w:t>“If Trump won reelection in 2024, how long until California says, ‘Why are we sending [more in taxes] for every federal dollar we’re getting back?’ ” Becker says. “ ‘Why aren’t we requiring the federal government to pay for its use of the naval bases in San Diego and Camp Pendleton and other places?’ … There are a lot of people who would say, ‘Oh, that would never happen.’ [But] what we’ve seen in the last two years we thought would never happen.”</w:t>
      </w:r>
    </w:p>
    <w:p w14:paraId="7FD76FCF" w14:textId="77777777" w:rsidR="00151314" w:rsidRPr="00D64049" w:rsidRDefault="00151314" w:rsidP="00151314">
      <w:pPr>
        <w:rPr>
          <w:sz w:val="16"/>
        </w:rPr>
      </w:pPr>
      <w:r w:rsidRPr="00D64049">
        <w:rPr>
          <w:sz w:val="16"/>
        </w:rPr>
        <w:t>“</w:t>
      </w:r>
      <w:r w:rsidRPr="0048706F">
        <w:rPr>
          <w:rStyle w:val="StyleUnderline"/>
        </w:rPr>
        <w:t>What if the ties that bind us have become so weak that even that can’t result in the enforcement of federal court rulings</w:t>
      </w:r>
      <w:r w:rsidRPr="00D64049">
        <w:rPr>
          <w:sz w:val="16"/>
        </w:rPr>
        <w:t xml:space="preserve">?” Becker continues. “A democracy that must by definition rely upon the rule of law … is built upon an agreement that these paper or parchment documents have </w:t>
      </w:r>
      <w:proofErr w:type="gramStart"/>
      <w:r w:rsidRPr="00D64049">
        <w:rPr>
          <w:sz w:val="16"/>
        </w:rPr>
        <w:t>meaning</w:t>
      </w:r>
      <w:proofErr w:type="gramEnd"/>
      <w:r w:rsidRPr="00D64049">
        <w:rPr>
          <w:sz w:val="16"/>
        </w:rPr>
        <w:t xml:space="preserve"> and we will </w:t>
      </w:r>
      <w:r w:rsidRPr="0048706F">
        <w:rPr>
          <w:sz w:val="16"/>
        </w:rPr>
        <w:t xml:space="preserve">abide by them. … </w:t>
      </w:r>
      <w:r w:rsidRPr="0048706F">
        <w:rPr>
          <w:rStyle w:val="StyleUnderline"/>
        </w:rPr>
        <w:t>If</w:t>
      </w:r>
      <w:r w:rsidRPr="0048706F">
        <w:rPr>
          <w:sz w:val="16"/>
        </w:rPr>
        <w:t xml:space="preserve"> someone like </w:t>
      </w:r>
      <w:r w:rsidRPr="0048706F">
        <w:rPr>
          <w:rStyle w:val="StyleUnderline"/>
        </w:rPr>
        <w:t>Trump</w:t>
      </w:r>
      <w:r w:rsidRPr="0048706F">
        <w:rPr>
          <w:sz w:val="16"/>
        </w:rPr>
        <w:t xml:space="preserve"> … </w:t>
      </w:r>
      <w:r w:rsidRPr="0048706F">
        <w:rPr>
          <w:rStyle w:val="StyleUnderline"/>
        </w:rPr>
        <w:t>comes</w:t>
      </w:r>
      <w:r w:rsidRPr="00D64049">
        <w:rPr>
          <w:rStyle w:val="StyleUnderline"/>
        </w:rPr>
        <w:t xml:space="preserve"> into office with</w:t>
      </w:r>
      <w:r w:rsidRPr="00D64049">
        <w:rPr>
          <w:sz w:val="16"/>
        </w:rPr>
        <w:t xml:space="preserve"> </w:t>
      </w:r>
      <w:r w:rsidRPr="00D64049">
        <w:rPr>
          <w:rStyle w:val="StyleUnderline"/>
        </w:rPr>
        <w:t>a clear contempt for the rule of law,</w:t>
      </w:r>
      <w:r w:rsidRPr="00D64049">
        <w:rPr>
          <w:sz w:val="16"/>
        </w:rPr>
        <w:t xml:space="preserve"> which I think time and again he has demonstrated, </w:t>
      </w:r>
      <w:r w:rsidRPr="00D64049">
        <w:rPr>
          <w:rStyle w:val="StyleUnderline"/>
        </w:rPr>
        <w:t xml:space="preserve">at what point does the </w:t>
      </w:r>
      <w:r w:rsidRPr="00D64049">
        <w:rPr>
          <w:rStyle w:val="Emphasis"/>
        </w:rPr>
        <w:t>rule of law evaporate?</w:t>
      </w:r>
      <w:r w:rsidRPr="00D64049">
        <w:rPr>
          <w:rStyle w:val="StyleUnderline"/>
        </w:rPr>
        <w:t xml:space="preserve"> </w:t>
      </w:r>
      <w:r w:rsidRPr="00D64049">
        <w:rPr>
          <w:sz w:val="16"/>
        </w:rPr>
        <w:t>At what point does that agreement evaporate? At what point do the people who oppose him say, ‘Okay, are we going to fight him with one arm tied behind our back, even though he won’t do that?’ ”</w:t>
      </w:r>
    </w:p>
    <w:p w14:paraId="06E95ABA" w14:textId="77777777" w:rsidR="00151314" w:rsidRPr="00D64049" w:rsidRDefault="00151314" w:rsidP="00151314">
      <w:pPr>
        <w:rPr>
          <w:sz w:val="16"/>
        </w:rPr>
      </w:pPr>
      <w:r w:rsidRPr="00D64049">
        <w:rPr>
          <w:sz w:val="16"/>
        </w:rPr>
        <w:t>The chances of civil war increase.</w:t>
      </w:r>
    </w:p>
    <w:p w14:paraId="414A553B" w14:textId="77777777" w:rsidR="00151314" w:rsidRPr="00D64049" w:rsidRDefault="00151314" w:rsidP="00151314">
      <w:pPr>
        <w:rPr>
          <w:sz w:val="16"/>
        </w:rPr>
      </w:pPr>
      <w:r w:rsidRPr="00D64049">
        <w:rPr>
          <w:sz w:val="16"/>
        </w:rPr>
        <w:t xml:space="preserve">That’s when the potential for violent conflict is real. For those studying the implications of these trends, “there’s no scenario that worries us more than that the wheels just come off completely from the restraints against violence in the United States,” says Diamond, of Stanford’s Freeman </w:t>
      </w:r>
      <w:proofErr w:type="spellStart"/>
      <w:r w:rsidRPr="00D64049">
        <w:rPr>
          <w:sz w:val="16"/>
        </w:rPr>
        <w:t>Spogli</w:t>
      </w:r>
      <w:proofErr w:type="spellEnd"/>
      <w:r w:rsidRPr="00D64049">
        <w:rPr>
          <w:sz w:val="16"/>
        </w:rPr>
        <w:t xml:space="preserve"> Institute. “My biggest concern is what citizens would do to citizens, and what citizens might do to legitimately constituted government authority.”</w:t>
      </w:r>
    </w:p>
    <w:p w14:paraId="5BB49318" w14:textId="77777777" w:rsidR="00151314" w:rsidRPr="00D64049" w:rsidRDefault="00151314" w:rsidP="00151314">
      <w:pPr>
        <w:rPr>
          <w:rStyle w:val="StyleUnderline"/>
        </w:rPr>
      </w:pPr>
      <w:r w:rsidRPr="00D64049">
        <w:rPr>
          <w:sz w:val="16"/>
        </w:rPr>
        <w:t xml:space="preserve">Some of the </w:t>
      </w:r>
      <w:r w:rsidRPr="00B82A59">
        <w:rPr>
          <w:rStyle w:val="Emphasis"/>
          <w:highlight w:val="cyan"/>
        </w:rPr>
        <w:t>preconditions for civil war</w:t>
      </w:r>
      <w:r w:rsidRPr="00D64049">
        <w:rPr>
          <w:sz w:val="16"/>
        </w:rPr>
        <w:t xml:space="preserve"> </w:t>
      </w:r>
      <w:r w:rsidRPr="00B82A59">
        <w:rPr>
          <w:rStyle w:val="StyleUnderline"/>
          <w:highlight w:val="cyan"/>
        </w:rPr>
        <w:t>— a weakening democracy</w:t>
      </w:r>
      <w:r w:rsidRPr="00D64049">
        <w:rPr>
          <w:rStyle w:val="StyleUnderline"/>
        </w:rPr>
        <w:t xml:space="preserve"> </w:t>
      </w:r>
      <w:r w:rsidRPr="00B82A59">
        <w:rPr>
          <w:rStyle w:val="StyleUnderline"/>
          <w:highlight w:val="cyan"/>
        </w:rPr>
        <w:t>with hindrances to popular participation and divisions along identity lines</w:t>
      </w:r>
      <w:r w:rsidRPr="00B82A59">
        <w:rPr>
          <w:sz w:val="16"/>
          <w:highlight w:val="cyan"/>
        </w:rPr>
        <w:t xml:space="preserve"> — </w:t>
      </w:r>
      <w:r w:rsidRPr="00B82A59">
        <w:rPr>
          <w:rStyle w:val="Emphasis"/>
          <w:highlight w:val="cyan"/>
        </w:rPr>
        <w:t>are brewing in the United States</w:t>
      </w:r>
      <w:r w:rsidRPr="00D64049">
        <w:rPr>
          <w:sz w:val="16"/>
        </w:rPr>
        <w:t xml:space="preserve">, says Barbara Walter, a political science professor at the University of California at San Diego and the author of “How Civil Wars Start: And How to Stop Them.” Those </w:t>
      </w:r>
      <w:r w:rsidRPr="00B82A59">
        <w:rPr>
          <w:rStyle w:val="Emphasis"/>
          <w:highlight w:val="cyan"/>
        </w:rPr>
        <w:t>dynamics could intensify</w:t>
      </w:r>
      <w:r w:rsidRPr="00B82A59">
        <w:rPr>
          <w:sz w:val="16"/>
          <w:highlight w:val="cyan"/>
        </w:rPr>
        <w:t xml:space="preserve"> </w:t>
      </w:r>
      <w:r w:rsidRPr="00B82A59">
        <w:rPr>
          <w:rStyle w:val="StyleUnderline"/>
          <w:highlight w:val="cyan"/>
        </w:rPr>
        <w:t>with</w:t>
      </w:r>
      <w:r w:rsidRPr="00B82A59">
        <w:rPr>
          <w:sz w:val="16"/>
          <w:highlight w:val="cyan"/>
        </w:rPr>
        <w:t xml:space="preserve"> </w:t>
      </w:r>
      <w:r w:rsidRPr="00B82A59">
        <w:rPr>
          <w:rStyle w:val="Emphasis"/>
          <w:highlight w:val="cyan"/>
        </w:rPr>
        <w:t>Trump</w:t>
      </w:r>
      <w:r w:rsidRPr="00D64049">
        <w:rPr>
          <w:sz w:val="16"/>
        </w:rPr>
        <w:t xml:space="preserve"> </w:t>
      </w:r>
      <w:r w:rsidRPr="00D64049">
        <w:rPr>
          <w:rStyle w:val="StyleUnderline"/>
        </w:rPr>
        <w:t xml:space="preserve">or a </w:t>
      </w:r>
      <w:r w:rsidRPr="00D64049">
        <w:rPr>
          <w:rStyle w:val="Emphasis"/>
        </w:rPr>
        <w:t>similar figure</w:t>
      </w:r>
      <w:r w:rsidRPr="00D64049">
        <w:rPr>
          <w:rStyle w:val="StyleUnderline"/>
        </w:rPr>
        <w:t xml:space="preserve"> </w:t>
      </w:r>
      <w:r w:rsidRPr="00B82A59">
        <w:rPr>
          <w:rStyle w:val="StyleUnderline"/>
          <w:highlight w:val="cyan"/>
        </w:rPr>
        <w:t>in the White House,</w:t>
      </w:r>
      <w:r w:rsidRPr="00D64049">
        <w:rPr>
          <w:sz w:val="16"/>
        </w:rPr>
        <w:t xml:space="preserve"> she says. It wouldn’t be an 1860s-style civil war of states vs. states; if it did come to pass, she says, “</w:t>
      </w:r>
      <w:r w:rsidRPr="00D64049">
        <w:rPr>
          <w:rStyle w:val="StyleUnderline"/>
        </w:rPr>
        <w:t xml:space="preserve">the type of war we’re going to see is an </w:t>
      </w:r>
      <w:r w:rsidRPr="00B82A59">
        <w:rPr>
          <w:rStyle w:val="StyleUnderline"/>
          <w:highlight w:val="cyan"/>
        </w:rPr>
        <w:t>insurgency</w:t>
      </w:r>
      <w:r w:rsidRPr="00D64049">
        <w:rPr>
          <w:rStyle w:val="StyleUnderline"/>
        </w:rPr>
        <w:t xml:space="preserve">. … [Participants] are going to fight a type of </w:t>
      </w:r>
      <w:r w:rsidRPr="00B82A59">
        <w:rPr>
          <w:rStyle w:val="Emphasis"/>
          <w:highlight w:val="cyan"/>
        </w:rPr>
        <w:t>guerrilla war</w:t>
      </w:r>
      <w:r w:rsidRPr="00B82A59">
        <w:rPr>
          <w:rStyle w:val="StyleUnderline"/>
          <w:highlight w:val="cyan"/>
        </w:rPr>
        <w:t>,</w:t>
      </w:r>
      <w:r w:rsidRPr="00D64049">
        <w:rPr>
          <w:rStyle w:val="StyleUnderline"/>
        </w:rPr>
        <w:t xml:space="preserve"> </w:t>
      </w:r>
      <w:r w:rsidRPr="00B82A59">
        <w:rPr>
          <w:rStyle w:val="StyleUnderline"/>
          <w:highlight w:val="cyan"/>
        </w:rPr>
        <w:t>a siege of terror</w:t>
      </w:r>
      <w:r w:rsidRPr="00D64049">
        <w:rPr>
          <w:rStyle w:val="StyleUnderline"/>
        </w:rPr>
        <w:t xml:space="preserve"> that’s going to </w:t>
      </w:r>
      <w:r w:rsidRPr="0048706F">
        <w:rPr>
          <w:rStyle w:val="StyleUnderline"/>
        </w:rPr>
        <w:t>be targeted very specifically at certain individuals and certain</w:t>
      </w:r>
      <w:r w:rsidRPr="00D64049">
        <w:rPr>
          <w:rStyle w:val="StyleUnderline"/>
        </w:rPr>
        <w:t xml:space="preserve"> groups of people, </w:t>
      </w:r>
      <w:r w:rsidRPr="00D64049">
        <w:rPr>
          <w:rStyle w:val="Emphasis"/>
        </w:rPr>
        <w:t>all civilians</w:t>
      </w:r>
      <w:r w:rsidRPr="00D64049">
        <w:rPr>
          <w:rStyle w:val="StyleUnderline"/>
        </w:rPr>
        <w:t>.”</w:t>
      </w:r>
    </w:p>
    <w:p w14:paraId="397BF7AE" w14:textId="77777777" w:rsidR="00151314" w:rsidRPr="00D64049" w:rsidRDefault="00151314" w:rsidP="00151314">
      <w:pPr>
        <w:rPr>
          <w:sz w:val="16"/>
        </w:rPr>
      </w:pPr>
      <w:r w:rsidRPr="00D64049">
        <w:rPr>
          <w:sz w:val="16"/>
        </w:rPr>
        <w:t>The election of Trump would not necessarily cause the kinds of people who stormed the Capitol to stand down, just because their goal of elevating their leader has been achieved four years later. “</w:t>
      </w:r>
      <w:r w:rsidRPr="00D64049">
        <w:rPr>
          <w:rStyle w:val="StyleUnderline"/>
        </w:rPr>
        <w:t xml:space="preserve">There’s a scenario by which [their </w:t>
      </w:r>
      <w:r w:rsidRPr="00B82A59">
        <w:rPr>
          <w:rStyle w:val="StyleUnderline"/>
          <w:highlight w:val="cyan"/>
        </w:rPr>
        <w:t>aggression</w:t>
      </w:r>
      <w:r w:rsidRPr="00D64049">
        <w:rPr>
          <w:rStyle w:val="StyleUnderline"/>
        </w:rPr>
        <w:t xml:space="preserve">] </w:t>
      </w:r>
      <w:r w:rsidRPr="00B82A59">
        <w:rPr>
          <w:rStyle w:val="StyleUnderline"/>
          <w:highlight w:val="cyan"/>
        </w:rPr>
        <w:t>accelerates</w:t>
      </w:r>
      <w:r w:rsidRPr="00D64049">
        <w:rPr>
          <w:rStyle w:val="StyleUnderline"/>
        </w:rPr>
        <w:t xml:space="preserve"> </w:t>
      </w:r>
      <w:r w:rsidRPr="00B82A59">
        <w:rPr>
          <w:rStyle w:val="StyleUnderline"/>
          <w:highlight w:val="cyan"/>
        </w:rPr>
        <w:t>because they’ve won and</w:t>
      </w:r>
      <w:r w:rsidRPr="00D64049">
        <w:rPr>
          <w:rStyle w:val="StyleUnderline"/>
        </w:rPr>
        <w:t xml:space="preserve"> </w:t>
      </w:r>
      <w:r w:rsidRPr="00B82A59">
        <w:rPr>
          <w:rStyle w:val="StyleUnderline"/>
          <w:highlight w:val="cyan"/>
        </w:rPr>
        <w:t>they’re</w:t>
      </w:r>
      <w:r w:rsidRPr="00D64049">
        <w:rPr>
          <w:rStyle w:val="StyleUnderline"/>
        </w:rPr>
        <w:t xml:space="preserve"> </w:t>
      </w:r>
      <w:r w:rsidRPr="00B82A59">
        <w:rPr>
          <w:rStyle w:val="Emphasis"/>
          <w:highlight w:val="cyan"/>
        </w:rPr>
        <w:t>emboldened</w:t>
      </w:r>
      <w:r w:rsidRPr="00D64049">
        <w:rPr>
          <w:sz w:val="16"/>
        </w:rPr>
        <w:t xml:space="preserve"> </w:t>
      </w:r>
      <w:r w:rsidRPr="00D64049">
        <w:rPr>
          <w:rStyle w:val="StyleUnderline"/>
        </w:rPr>
        <w:t>and they have a president who</w:t>
      </w:r>
      <w:r w:rsidRPr="00D64049">
        <w:rPr>
          <w:sz w:val="16"/>
        </w:rPr>
        <w:t xml:space="preserve">, with a wink and a nod, </w:t>
      </w:r>
      <w:r w:rsidRPr="00D64049">
        <w:rPr>
          <w:rStyle w:val="StyleUnderline"/>
        </w:rPr>
        <w:t>encourages them not to allow ‘cheating’ and disloyalty at lower levels of authority</w:t>
      </w:r>
      <w:r w:rsidRPr="00D64049">
        <w:rPr>
          <w:sz w:val="16"/>
        </w:rPr>
        <w:t xml:space="preserve">,” Diamond says. </w:t>
      </w:r>
      <w:r w:rsidRPr="00D64049">
        <w:rPr>
          <w:rStyle w:val="StyleUnderline"/>
        </w:rPr>
        <w:t xml:space="preserve">The already </w:t>
      </w:r>
      <w:r w:rsidRPr="00D64049">
        <w:rPr>
          <w:rStyle w:val="Emphasis"/>
        </w:rPr>
        <w:t>commonplace threats</w:t>
      </w:r>
      <w:r w:rsidRPr="00D64049">
        <w:rPr>
          <w:sz w:val="16"/>
        </w:rPr>
        <w:t xml:space="preserve"> </w:t>
      </w:r>
      <w:r w:rsidRPr="00D64049">
        <w:rPr>
          <w:rStyle w:val="StyleUnderline"/>
        </w:rPr>
        <w:t>and</w:t>
      </w:r>
      <w:r w:rsidRPr="00D64049">
        <w:rPr>
          <w:sz w:val="16"/>
        </w:rPr>
        <w:t xml:space="preserve"> </w:t>
      </w:r>
      <w:r w:rsidRPr="00D64049">
        <w:rPr>
          <w:rStyle w:val="Emphasis"/>
        </w:rPr>
        <w:t>intimidation</w:t>
      </w:r>
      <w:r w:rsidRPr="00D64049">
        <w:rPr>
          <w:sz w:val="16"/>
        </w:rPr>
        <w:t xml:space="preserve"> </w:t>
      </w:r>
      <w:r w:rsidRPr="00D64049">
        <w:rPr>
          <w:rStyle w:val="StyleUnderline"/>
        </w:rPr>
        <w:t xml:space="preserve">of public </w:t>
      </w:r>
      <w:r w:rsidRPr="00D64049">
        <w:rPr>
          <w:rStyle w:val="StyleUnderline"/>
        </w:rPr>
        <w:lastRenderedPageBreak/>
        <w:t>officials, civic volunteers and civil servants — election workers, teachers, health-care workers, librarians</w:t>
      </w:r>
      <w:r w:rsidRPr="00D64049">
        <w:rPr>
          <w:sz w:val="16"/>
        </w:rPr>
        <w:t xml:space="preserve"> — could spread and strengthen, egged on by Trump, driving more from their jobs to be replaced by MAGA loyalists.</w:t>
      </w:r>
    </w:p>
    <w:p w14:paraId="63D9A0A1" w14:textId="77777777" w:rsidR="00151314" w:rsidRPr="00D64049" w:rsidRDefault="00151314" w:rsidP="00151314">
      <w:pPr>
        <w:rPr>
          <w:sz w:val="16"/>
        </w:rPr>
      </w:pPr>
      <w:r w:rsidRPr="00D64049">
        <w:rPr>
          <w:sz w:val="16"/>
        </w:rPr>
        <w:t>Activated rage would not be limited to Trump supporters. A narrow or dubious Trump victory would inspire massive, potentially violent protests on the left. “Then the MAGA, violent, January 6th-style extremists would take that as the signal to rise up,” Diamond says.</w:t>
      </w:r>
    </w:p>
    <w:p w14:paraId="2EF43933" w14:textId="77777777" w:rsidR="00151314" w:rsidRPr="00D64049" w:rsidRDefault="00151314" w:rsidP="00151314">
      <w:pPr>
        <w:rPr>
          <w:sz w:val="16"/>
        </w:rPr>
      </w:pPr>
      <w:r w:rsidRPr="00D64049">
        <w:rPr>
          <w:sz w:val="16"/>
        </w:rPr>
        <w:t xml:space="preserve">“This is not going to be something that’s just done by one side; that’s why the risk of political violence is so severe,” Becker says. “Oftentimes we talk about the passage of [anti-democratic] laws and the taking of power as if that’s the finish line. It’s just the starting line of a </w:t>
      </w:r>
      <w:proofErr w:type="gramStart"/>
      <w:r w:rsidRPr="00D64049">
        <w:rPr>
          <w:sz w:val="16"/>
        </w:rPr>
        <w:t>really violent</w:t>
      </w:r>
      <w:proofErr w:type="gramEnd"/>
      <w:r w:rsidRPr="00D64049">
        <w:rPr>
          <w:sz w:val="16"/>
        </w:rPr>
        <w:t xml:space="preserve"> and vicious race.”</w:t>
      </w:r>
    </w:p>
    <w:p w14:paraId="6A4324E7" w14:textId="77777777" w:rsidR="00151314" w:rsidRPr="00D64049" w:rsidRDefault="00151314" w:rsidP="00151314">
      <w:pPr>
        <w:rPr>
          <w:sz w:val="16"/>
        </w:rPr>
      </w:pPr>
      <w:r w:rsidRPr="00D64049">
        <w:rPr>
          <w:sz w:val="16"/>
        </w:rPr>
        <w:t xml:space="preserve">Snyder — whose books include “On Tyranny: Twenty Lessons From the Twentieth Century” and “The Road to Unfreedom: Russia, Europe, America” — elaborates on what could ensue: “I think </w:t>
      </w:r>
      <w:r w:rsidRPr="00D64049">
        <w:rPr>
          <w:rStyle w:val="StyleUnderline"/>
        </w:rPr>
        <w:t>there’s a very important miscalculation going on, on the right, which is that ‘if anyone makes a ruckus, it’s going to be us</w:t>
      </w:r>
      <w:r w:rsidRPr="00D64049">
        <w:rPr>
          <w:sz w:val="16"/>
        </w:rPr>
        <w:t>,</w:t>
      </w:r>
      <w:proofErr w:type="gramStart"/>
      <w:r w:rsidRPr="00D64049">
        <w:rPr>
          <w:sz w:val="16"/>
        </w:rPr>
        <w:t>’ ”</w:t>
      </w:r>
      <w:proofErr w:type="gramEnd"/>
      <w:r w:rsidRPr="00D64049">
        <w:rPr>
          <w:sz w:val="16"/>
        </w:rPr>
        <w:t xml:space="preserve"> he says. “Folks on the right think that chaos is a button that they push. … </w:t>
      </w:r>
      <w:r w:rsidRPr="00D64049">
        <w:rPr>
          <w:rStyle w:val="StyleUnderline"/>
        </w:rPr>
        <w:t>Another assumption</w:t>
      </w:r>
      <w:r w:rsidRPr="00D64049">
        <w:rPr>
          <w:sz w:val="16"/>
        </w:rPr>
        <w:t xml:space="preserve"> that </w:t>
      </w:r>
      <w:r w:rsidRPr="00D64049">
        <w:rPr>
          <w:rStyle w:val="StyleUnderline"/>
        </w:rPr>
        <w:t>the right makes which is erroneous is that they’re the only ones who have guns</w:t>
      </w:r>
      <w:r w:rsidRPr="00D64049">
        <w:rPr>
          <w:sz w:val="16"/>
        </w:rPr>
        <w:t xml:space="preserve">. … They may be carrying more weapons than the other side, but </w:t>
      </w:r>
      <w:r w:rsidRPr="00D64049">
        <w:rPr>
          <w:rStyle w:val="StyleUnderline"/>
        </w:rPr>
        <w:t>there are so many weapons in the United States, and there are plenty of people who are not on the right who have weapons, and there could be many more very quickly</w:t>
      </w:r>
      <w:r w:rsidRPr="00D64049">
        <w:rPr>
          <w:sz w:val="16"/>
        </w:rPr>
        <w:t>.”</w:t>
      </w:r>
    </w:p>
    <w:p w14:paraId="2CEBA7C8" w14:textId="77777777" w:rsidR="00151314" w:rsidRPr="00D64049" w:rsidRDefault="00151314" w:rsidP="00151314">
      <w:pPr>
        <w:rPr>
          <w:sz w:val="16"/>
        </w:rPr>
      </w:pPr>
      <w:r w:rsidRPr="00D64049">
        <w:rPr>
          <w:rStyle w:val="StyleUnderline"/>
        </w:rPr>
        <w:t>The</w:t>
      </w:r>
      <w:r w:rsidRPr="00D64049">
        <w:rPr>
          <w:sz w:val="16"/>
        </w:rPr>
        <w:t xml:space="preserve"> </w:t>
      </w:r>
      <w:r w:rsidRPr="00B82A59">
        <w:rPr>
          <w:rStyle w:val="Emphasis"/>
          <w:highlight w:val="cyan"/>
        </w:rPr>
        <w:t>spiral of violence</w:t>
      </w:r>
      <w:r w:rsidRPr="00D64049">
        <w:rPr>
          <w:sz w:val="16"/>
        </w:rPr>
        <w:t xml:space="preserve">, </w:t>
      </w:r>
      <w:r w:rsidRPr="00D64049">
        <w:rPr>
          <w:rStyle w:val="StyleUnderline"/>
        </w:rPr>
        <w:t xml:space="preserve">response and counter-response </w:t>
      </w:r>
      <w:r w:rsidRPr="00B82A59">
        <w:rPr>
          <w:rStyle w:val="StyleUnderline"/>
          <w:highlight w:val="cyan"/>
        </w:rPr>
        <w:t>would create</w:t>
      </w:r>
      <w:r w:rsidRPr="00D64049">
        <w:rPr>
          <w:rStyle w:val="StyleUnderline"/>
        </w:rPr>
        <w:t xml:space="preserve"> the kind of </w:t>
      </w:r>
      <w:r w:rsidRPr="00B82A59">
        <w:rPr>
          <w:rStyle w:val="StyleUnderline"/>
          <w:highlight w:val="cyan"/>
        </w:rPr>
        <w:t>disorder</w:t>
      </w:r>
      <w:r w:rsidRPr="00D64049">
        <w:rPr>
          <w:rStyle w:val="StyleUnderline"/>
        </w:rPr>
        <w:t xml:space="preserve"> that </w:t>
      </w:r>
      <w:r w:rsidRPr="00B82A59">
        <w:rPr>
          <w:rStyle w:val="StyleUnderline"/>
          <w:highlight w:val="cyan"/>
        </w:rPr>
        <w:t>Trump</w:t>
      </w:r>
      <w:r w:rsidRPr="00D64049">
        <w:rPr>
          <w:sz w:val="16"/>
        </w:rPr>
        <w:t xml:space="preserve"> — </w:t>
      </w:r>
      <w:r w:rsidRPr="00B82A59">
        <w:rPr>
          <w:rStyle w:val="Emphasis"/>
          <w:highlight w:val="cyan"/>
        </w:rPr>
        <w:t>no longer constrained</w:t>
      </w:r>
      <w:r w:rsidRPr="00D64049">
        <w:rPr>
          <w:sz w:val="16"/>
        </w:rPr>
        <w:t xml:space="preserve"> </w:t>
      </w:r>
      <w:r w:rsidRPr="00B82A59">
        <w:rPr>
          <w:rStyle w:val="StyleUnderline"/>
          <w:highlight w:val="cyan"/>
        </w:rPr>
        <w:t>by his</w:t>
      </w:r>
      <w:r w:rsidRPr="00B82A59">
        <w:rPr>
          <w:sz w:val="16"/>
          <w:highlight w:val="cyan"/>
        </w:rPr>
        <w:t xml:space="preserve"> </w:t>
      </w:r>
      <w:r w:rsidRPr="00B82A59">
        <w:rPr>
          <w:rStyle w:val="StyleUnderline"/>
          <w:highlight w:val="cyan"/>
        </w:rPr>
        <w:t>secretary of defense and attorney general</w:t>
      </w:r>
      <w:r w:rsidRPr="00D64049">
        <w:rPr>
          <w:sz w:val="16"/>
        </w:rPr>
        <w:t xml:space="preserve"> — </w:t>
      </w:r>
      <w:r w:rsidRPr="00B82A59">
        <w:rPr>
          <w:rStyle w:val="StyleUnderline"/>
          <w:highlight w:val="cyan"/>
        </w:rPr>
        <w:t>could</w:t>
      </w:r>
      <w:r w:rsidRPr="00D64049">
        <w:rPr>
          <w:sz w:val="16"/>
        </w:rPr>
        <w:t xml:space="preserve"> </w:t>
      </w:r>
      <w:r w:rsidRPr="00B82A59">
        <w:rPr>
          <w:rStyle w:val="StyleUnderline"/>
          <w:highlight w:val="cyan"/>
        </w:rPr>
        <w:t>use</w:t>
      </w:r>
      <w:r w:rsidRPr="00D64049">
        <w:rPr>
          <w:rStyle w:val="StyleUnderline"/>
        </w:rPr>
        <w:t xml:space="preserve"> </w:t>
      </w:r>
      <w:r w:rsidRPr="00B82A59">
        <w:rPr>
          <w:rStyle w:val="StyleUnderline"/>
          <w:highlight w:val="cyan"/>
        </w:rPr>
        <w:t>to</w:t>
      </w:r>
      <w:r w:rsidRPr="00D64049">
        <w:rPr>
          <w:rStyle w:val="StyleUnderline"/>
        </w:rPr>
        <w:t xml:space="preserve"> justify </w:t>
      </w:r>
      <w:r w:rsidRPr="00B82A59">
        <w:rPr>
          <w:rStyle w:val="StyleUnderline"/>
          <w:highlight w:val="cyan"/>
        </w:rPr>
        <w:t>invok</w:t>
      </w:r>
      <w:r w:rsidRPr="00D64049">
        <w:rPr>
          <w:rStyle w:val="StyleUnderline"/>
        </w:rPr>
        <w:t xml:space="preserve">ing </w:t>
      </w:r>
      <w:r w:rsidRPr="00B82A59">
        <w:rPr>
          <w:rStyle w:val="StyleUnderline"/>
          <w:highlight w:val="cyan"/>
        </w:rPr>
        <w:t xml:space="preserve">the </w:t>
      </w:r>
      <w:r w:rsidRPr="00B82A59">
        <w:rPr>
          <w:rStyle w:val="Emphasis"/>
          <w:highlight w:val="cyan"/>
        </w:rPr>
        <w:t>Insurrection Act</w:t>
      </w:r>
      <w:r w:rsidRPr="00D64049">
        <w:rPr>
          <w:sz w:val="16"/>
        </w:rPr>
        <w:t xml:space="preserve">. </w:t>
      </w:r>
      <w:r w:rsidRPr="00D64049">
        <w:rPr>
          <w:rStyle w:val="StyleUnderline"/>
        </w:rPr>
        <w:t xml:space="preserve">Then federal troops would </w:t>
      </w:r>
      <w:r w:rsidRPr="00D64049">
        <w:rPr>
          <w:rStyle w:val="Emphasis"/>
        </w:rPr>
        <w:t>flood the streets</w:t>
      </w:r>
      <w:r w:rsidRPr="00D64049">
        <w:rPr>
          <w:rStyle w:val="StyleUnderline"/>
        </w:rPr>
        <w:t xml:space="preserve"> of American cities</w:t>
      </w:r>
      <w:r w:rsidRPr="00D64049">
        <w:rPr>
          <w:sz w:val="16"/>
        </w:rPr>
        <w:t xml:space="preserve"> — and this time, not for a parade.</w:t>
      </w:r>
    </w:p>
    <w:p w14:paraId="679072C7" w14:textId="77777777" w:rsidR="00151314" w:rsidRPr="00D64049" w:rsidRDefault="00151314" w:rsidP="00151314">
      <w:pPr>
        <w:rPr>
          <w:sz w:val="16"/>
        </w:rPr>
      </w:pPr>
      <w:r w:rsidRPr="00D64049">
        <w:rPr>
          <w:sz w:val="16"/>
        </w:rPr>
        <w:t xml:space="preserve">Could it happen here? Would it be that bad? The message of prophets of democratic doom can sound over-the-top — “crackpot, practically,” acknowledges </w:t>
      </w:r>
      <w:proofErr w:type="spellStart"/>
      <w:r w:rsidRPr="00D64049">
        <w:rPr>
          <w:sz w:val="16"/>
        </w:rPr>
        <w:t>Wilentz</w:t>
      </w:r>
      <w:proofErr w:type="spellEnd"/>
      <w:r w:rsidRPr="00D64049">
        <w:rPr>
          <w:sz w:val="16"/>
        </w:rPr>
        <w:t>, the Princeton historian. But to dismiss it, they say, would be naive — and they urge vigilance and civic engagement to prevent the nightmare from coming true.</w:t>
      </w:r>
    </w:p>
    <w:p w14:paraId="2B90354E" w14:textId="77777777" w:rsidR="00151314" w:rsidRPr="00D64049" w:rsidRDefault="00151314" w:rsidP="00151314">
      <w:pPr>
        <w:rPr>
          <w:sz w:val="16"/>
        </w:rPr>
      </w:pPr>
      <w:r w:rsidRPr="00D64049">
        <w:rPr>
          <w:sz w:val="16"/>
        </w:rPr>
        <w:t>A spokesman for Trump did not return my emails seeking the former president’s reaction to claims that his reelection could wreck democracy. A few days after Biden’s recent democracy speech in Philadelphia — in which the current president said, “Donald Trump and the MAGA Republicans represent an extremism that threatens the very foundations of our republic” — Trump responded at a rally: “As you know, this week, Joe Biden came to Philadelphia, Pennsylvania, to give the most vicious, hateful and divisive speech ever delivered by an American president, vilifying 75 million citizens … as threats to democracy and as enemies of the state. … He’s an enemy of the state, you want to know the truth. … We are the ones trying to save our democracy.”</w:t>
      </w:r>
    </w:p>
    <w:p w14:paraId="5659B239" w14:textId="77777777" w:rsidR="00151314" w:rsidRPr="00D64049" w:rsidRDefault="00151314" w:rsidP="00151314">
      <w:pPr>
        <w:rPr>
          <w:sz w:val="16"/>
        </w:rPr>
      </w:pPr>
      <w:r w:rsidRPr="00D64049">
        <w:rPr>
          <w:sz w:val="16"/>
        </w:rPr>
        <w:t>After four more years of nihilistic energy like that, the experience of being American could well have been transformed into something unrecognizable. “</w:t>
      </w:r>
      <w:r w:rsidRPr="00B82A59">
        <w:rPr>
          <w:rStyle w:val="Emphasis"/>
          <w:highlight w:val="cyan"/>
        </w:rPr>
        <w:t>If Trump wins</w:t>
      </w:r>
      <w:r w:rsidRPr="00B82A59">
        <w:rPr>
          <w:sz w:val="16"/>
          <w:highlight w:val="cyan"/>
        </w:rPr>
        <w:t xml:space="preserve">, </w:t>
      </w:r>
      <w:r w:rsidRPr="00B82A59">
        <w:rPr>
          <w:rStyle w:val="StyleUnderline"/>
          <w:highlight w:val="cyan"/>
        </w:rPr>
        <w:t xml:space="preserve">I don’t imagine some kind of </w:t>
      </w:r>
      <w:r w:rsidRPr="00B82A59">
        <w:rPr>
          <w:rStyle w:val="Emphasis"/>
          <w:highlight w:val="cyan"/>
        </w:rPr>
        <w:t>normal inauguration</w:t>
      </w:r>
      <w:r w:rsidRPr="00B82A59">
        <w:rPr>
          <w:rStyle w:val="StyleUnderline"/>
          <w:highlight w:val="cyan"/>
        </w:rPr>
        <w:t xml:space="preserve"> in ’29</w:t>
      </w:r>
      <w:r w:rsidRPr="00D64049">
        <w:rPr>
          <w:sz w:val="16"/>
        </w:rPr>
        <w:t>,” Snyder says. “</w:t>
      </w:r>
      <w:r w:rsidRPr="00D64049">
        <w:rPr>
          <w:rStyle w:val="StyleUnderline"/>
        </w:rPr>
        <w:t xml:space="preserve">If we want a normal inauguration in ’29, we need one in ’25 which involves </w:t>
      </w:r>
      <w:r w:rsidRPr="00D64049">
        <w:rPr>
          <w:rStyle w:val="Emphasis"/>
        </w:rPr>
        <w:t>somebody else</w:t>
      </w:r>
      <w:r w:rsidRPr="00D64049">
        <w:rPr>
          <w:sz w:val="16"/>
        </w:rPr>
        <w:t>.”</w:t>
      </w:r>
    </w:p>
    <w:p w14:paraId="4A171A16" w14:textId="77777777" w:rsidR="00151314" w:rsidRPr="006204DE" w:rsidRDefault="00151314" w:rsidP="00151314">
      <w:pPr>
        <w:pStyle w:val="Heading4"/>
      </w:pPr>
      <w:r>
        <w:t>Authoritarianism leads to extinction, democracy solves it</w:t>
      </w:r>
    </w:p>
    <w:p w14:paraId="73508E9D" w14:textId="77777777" w:rsidR="00151314" w:rsidRDefault="00151314" w:rsidP="00151314">
      <w:r w:rsidRPr="00D76D2E">
        <w:rPr>
          <w:rStyle w:val="Style13ptBold"/>
        </w:rPr>
        <w:t>Belfield 23</w:t>
      </w:r>
      <w:r>
        <w:t xml:space="preserve">, Research Associate and Academic Project Manager at the University of Cambridge's Centre for the Study of Existential Risk (Haydn, “Collapse, Recovery, and Existential Risk,” in </w:t>
      </w:r>
      <w:r w:rsidRPr="00E80E2C">
        <w:rPr>
          <w:i/>
          <w:iCs/>
        </w:rPr>
        <w:t>How Worlds Collapse: What History, Systems, and Complexity Can Teach Us About Our Modern World and Fragile Future</w:t>
      </w:r>
      <w:r>
        <w:t>, p. 74-76)</w:t>
      </w:r>
    </w:p>
    <w:p w14:paraId="747C07F4" w14:textId="77777777" w:rsidR="00151314" w:rsidRPr="003033D1" w:rsidRDefault="00151314" w:rsidP="00151314">
      <w:pPr>
        <w:rPr>
          <w:sz w:val="16"/>
        </w:rPr>
      </w:pPr>
    </w:p>
    <w:p w14:paraId="554A23A2" w14:textId="77777777" w:rsidR="00151314" w:rsidRPr="003033D1" w:rsidRDefault="00151314" w:rsidP="00151314">
      <w:pPr>
        <w:rPr>
          <w:sz w:val="16"/>
        </w:rPr>
      </w:pPr>
      <w:r w:rsidRPr="003033D1">
        <w:rPr>
          <w:sz w:val="16"/>
        </w:rPr>
        <w:t xml:space="preserve">A </w:t>
      </w:r>
      <w:r w:rsidRPr="006204DE">
        <w:rPr>
          <w:rStyle w:val="StyleUnderline"/>
        </w:rPr>
        <w:t xml:space="preserve">world dominated by </w:t>
      </w:r>
      <w:r w:rsidRPr="00B82A59">
        <w:rPr>
          <w:rStyle w:val="StyleUnderline"/>
          <w:highlight w:val="cyan"/>
        </w:rPr>
        <w:t>totalitarian states would be</w:t>
      </w:r>
      <w:r w:rsidRPr="003033D1">
        <w:rPr>
          <w:sz w:val="16"/>
        </w:rPr>
        <w:t xml:space="preserve"> more incompetent, </w:t>
      </w:r>
      <w:r w:rsidRPr="00B82A59">
        <w:rPr>
          <w:rStyle w:val="Emphasis"/>
          <w:highlight w:val="cyan"/>
        </w:rPr>
        <w:t>more war-prone</w:t>
      </w:r>
      <w:r w:rsidRPr="00B82A59">
        <w:rPr>
          <w:rStyle w:val="StyleUnderline"/>
          <w:highlight w:val="cyan"/>
        </w:rPr>
        <w:t xml:space="preserve">, </w:t>
      </w:r>
      <w:r w:rsidRPr="00B82A59">
        <w:rPr>
          <w:rStyle w:val="Emphasis"/>
          <w:highlight w:val="cyan"/>
        </w:rPr>
        <w:t>less cooperative</w:t>
      </w:r>
      <w:r w:rsidRPr="00B82A59">
        <w:rPr>
          <w:rStyle w:val="StyleUnderline"/>
          <w:highlight w:val="cyan"/>
        </w:rPr>
        <w:t xml:space="preserve">, and </w:t>
      </w:r>
      <w:r w:rsidRPr="00B82A59">
        <w:rPr>
          <w:rStyle w:val="Emphasis"/>
          <w:highlight w:val="cyan"/>
        </w:rPr>
        <w:t>more inhibitive of progress</w:t>
      </w:r>
      <w:r w:rsidRPr="003033D1">
        <w:rPr>
          <w:sz w:val="16"/>
        </w:rPr>
        <w:t xml:space="preserve"> than one dominated by democratic states. Our current world is not particularly competent, peaceful, cooperative, or progressive—a totalitarian-dominated world would be worse. </w:t>
      </w:r>
      <w:r w:rsidRPr="00535810">
        <w:rPr>
          <w:rStyle w:val="StyleUnderline"/>
        </w:rPr>
        <w:t xml:space="preserve">It </w:t>
      </w:r>
      <w:r w:rsidRPr="00B82A59">
        <w:rPr>
          <w:rStyle w:val="StyleUnderline"/>
          <w:highlight w:val="cyan"/>
        </w:rPr>
        <w:t xml:space="preserve">would </w:t>
      </w:r>
      <w:r w:rsidRPr="00B82A59">
        <w:rPr>
          <w:rStyle w:val="Emphasis"/>
          <w:highlight w:val="cyan"/>
        </w:rPr>
        <w:t>increase the risk of</w:t>
      </w:r>
      <w:r w:rsidRPr="003033D1">
        <w:rPr>
          <w:sz w:val="16"/>
        </w:rPr>
        <w:t xml:space="preserve"> another collapse and </w:t>
      </w:r>
      <w:r w:rsidRPr="00B82A59">
        <w:rPr>
          <w:rStyle w:val="Emphasis"/>
          <w:highlight w:val="cyan"/>
        </w:rPr>
        <w:t>extinction</w:t>
      </w:r>
      <w:r w:rsidRPr="00535810">
        <w:rPr>
          <w:rStyle w:val="StyleUnderline"/>
        </w:rPr>
        <w:t xml:space="preserve"> and could shape the future toward less desirable trajectories</w:t>
      </w:r>
      <w:r w:rsidRPr="003033D1">
        <w:rPr>
          <w:sz w:val="16"/>
        </w:rPr>
        <w:t xml:space="preserve"> (Beckstead, 2013). </w:t>
      </w:r>
      <w:r w:rsidRPr="00B82A59">
        <w:rPr>
          <w:rStyle w:val="StyleUnderline"/>
          <w:highlight w:val="cyan"/>
        </w:rPr>
        <w:lastRenderedPageBreak/>
        <w:t>Totalitarian states are</w:t>
      </w:r>
      <w:r w:rsidRPr="003033D1">
        <w:rPr>
          <w:sz w:val="16"/>
        </w:rPr>
        <w:t xml:space="preserve"> incompetent. They are </w:t>
      </w:r>
      <w:r w:rsidRPr="00B82A59">
        <w:rPr>
          <w:rStyle w:val="StyleUnderline"/>
          <w:highlight w:val="cyan"/>
        </w:rPr>
        <w:t>bad at</w:t>
      </w:r>
      <w:r w:rsidRPr="006204DE">
        <w:rPr>
          <w:rStyle w:val="StyleUnderline"/>
        </w:rPr>
        <w:t xml:space="preserve"> forecasting and dealing with </w:t>
      </w:r>
      <w:r w:rsidRPr="00B82A59">
        <w:rPr>
          <w:rStyle w:val="StyleUnderline"/>
          <w:highlight w:val="cyan"/>
        </w:rPr>
        <w:t>disasters</w:t>
      </w:r>
      <w:r w:rsidRPr="003033D1">
        <w:rPr>
          <w:sz w:val="16"/>
        </w:rPr>
        <w:t xml:space="preserve"> (Caplan, 2008).16 This can be seen most clearly in the great famines of Communist China and the USSR, in which millions died (Applebaum, 2017; Becker, 1996; </w:t>
      </w:r>
      <w:proofErr w:type="spellStart"/>
      <w:r w:rsidRPr="003033D1">
        <w:rPr>
          <w:sz w:val="16"/>
        </w:rPr>
        <w:t>Dikotter</w:t>
      </w:r>
      <w:proofErr w:type="spellEnd"/>
      <w:r w:rsidRPr="003033D1">
        <w:rPr>
          <w:sz w:val="16"/>
        </w:rPr>
        <w:t>, 2010; Snyder, 2010). In comparison, functioning multiparty democracies rarely, if ever, experience famines (Sen, 2010). “Established autocracies” (or “personal”/“</w:t>
      </w:r>
      <w:proofErr w:type="spellStart"/>
      <w:r w:rsidRPr="003033D1">
        <w:rPr>
          <w:sz w:val="16"/>
        </w:rPr>
        <w:t>sultanist</w:t>
      </w:r>
      <w:proofErr w:type="spellEnd"/>
      <w:r w:rsidRPr="003033D1">
        <w:rPr>
          <w:sz w:val="16"/>
        </w:rPr>
        <w:t>”) are particularly bad, as there are few checks or restraints on arbitrary rule and the whims and ideology of the single individual, even from other elites (</w:t>
      </w:r>
      <w:proofErr w:type="spellStart"/>
      <w:r w:rsidRPr="003033D1">
        <w:rPr>
          <w:sz w:val="16"/>
        </w:rPr>
        <w:t>Svolik</w:t>
      </w:r>
      <w:proofErr w:type="spellEnd"/>
      <w:r w:rsidRPr="003033D1">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35810">
        <w:rPr>
          <w:rStyle w:val="StyleUnderline"/>
        </w:rPr>
        <w:t xml:space="preserve">If totalitarian states are worse at addressing social, environmental, and technological </w:t>
      </w:r>
      <w:r w:rsidRPr="006204DE">
        <w:rPr>
          <w:rStyle w:val="StyleUnderline"/>
        </w:rPr>
        <w:t>problems</w:t>
      </w:r>
      <w:r w:rsidRPr="003033D1">
        <w:rPr>
          <w:sz w:val="16"/>
        </w:rPr>
        <w:t xml:space="preserve">, then </w:t>
      </w:r>
      <w:r w:rsidRPr="00B82A59">
        <w:rPr>
          <w:rStyle w:val="StyleUnderline"/>
          <w:highlight w:val="cyan"/>
        </w:rPr>
        <w:t xml:space="preserve">a world dominated by them would </w:t>
      </w:r>
      <w:r w:rsidRPr="00257882">
        <w:rPr>
          <w:rStyle w:val="StyleUnderline"/>
        </w:rPr>
        <w:t xml:space="preserve">likely </w:t>
      </w:r>
      <w:r w:rsidRPr="00B82A59">
        <w:rPr>
          <w:rStyle w:val="StyleUnderline"/>
          <w:highlight w:val="cyan"/>
        </w:rPr>
        <w:t xml:space="preserve">be worse at </w:t>
      </w:r>
      <w:r w:rsidRPr="00B82A59">
        <w:rPr>
          <w:rStyle w:val="Emphasis"/>
          <w:highlight w:val="cyan"/>
        </w:rPr>
        <w:t>responding to risks of</w:t>
      </w:r>
      <w:r w:rsidRPr="003033D1">
        <w:rPr>
          <w:sz w:val="16"/>
        </w:rPr>
        <w:t xml:space="preserve"> collapse and </w:t>
      </w:r>
      <w:r w:rsidRPr="00B82A59">
        <w:rPr>
          <w:rStyle w:val="Emphasis"/>
          <w:highlight w:val="cyan"/>
        </w:rPr>
        <w:t>extinction</w:t>
      </w:r>
      <w:r w:rsidRPr="003033D1">
        <w:rPr>
          <w:sz w:val="16"/>
        </w:rPr>
        <w:t xml:space="preserve">. </w:t>
      </w:r>
      <w:r w:rsidRPr="00257882">
        <w:rPr>
          <w:rStyle w:val="StyleUnderline"/>
        </w:rPr>
        <w:t>A world dominated</w:t>
      </w:r>
      <w:r w:rsidRPr="008350D4">
        <w:rPr>
          <w:rStyle w:val="StyleUnderline"/>
        </w:rPr>
        <w:t xml:space="preserve"> by totalitarian states</w:t>
      </w:r>
      <w:r w:rsidRPr="00B82A59">
        <w:rPr>
          <w:rStyle w:val="StyleUnderline"/>
          <w:highlight w:val="cyan"/>
        </w:rPr>
        <w:t xml:space="preserve"> is more likely to have </w:t>
      </w:r>
      <w:r w:rsidRPr="00B82A59">
        <w:rPr>
          <w:rStyle w:val="Emphasis"/>
          <w:highlight w:val="cyan"/>
        </w:rPr>
        <w:t>major wars</w:t>
      </w:r>
      <w:r w:rsidRPr="003033D1">
        <w:rPr>
          <w:sz w:val="16"/>
        </w:rPr>
        <w:t xml:space="preserve">. States with near-universal adult suffrage rarely (if ever) go to war with one another (Barnhart et al., 2020), so a world dominated by democracies has fewer wars. </w:t>
      </w:r>
      <w:r w:rsidRPr="00B82A59">
        <w:rPr>
          <w:rStyle w:val="Emphasis"/>
          <w:highlight w:val="cyan"/>
        </w:rPr>
        <w:t>Miscalc</w:t>
      </w:r>
      <w:r w:rsidRPr="00535810">
        <w:rPr>
          <w:rStyle w:val="Emphasis"/>
        </w:rPr>
        <w:t>ulation</w:t>
      </w:r>
      <w:r w:rsidRPr="00535810">
        <w:rPr>
          <w:rStyle w:val="StyleUnderline"/>
        </w:rPr>
        <w:t xml:space="preserve"> </w:t>
      </w:r>
      <w:r w:rsidRPr="00B82A59">
        <w:rPr>
          <w:rStyle w:val="StyleUnderline"/>
          <w:highlight w:val="cyan"/>
        </w:rPr>
        <w:t>might be a</w:t>
      </w:r>
      <w:r w:rsidRPr="00535810">
        <w:rPr>
          <w:rStyle w:val="StyleUnderline"/>
        </w:rPr>
        <w:t xml:space="preserve"> </w:t>
      </w:r>
      <w:r w:rsidRPr="006204DE">
        <w:rPr>
          <w:rStyle w:val="StyleUnderline"/>
        </w:rPr>
        <w:t xml:space="preserve">particular </w:t>
      </w:r>
      <w:r w:rsidRPr="00B82A59">
        <w:rPr>
          <w:rStyle w:val="StyleUnderline"/>
          <w:highlight w:val="cyan"/>
        </w:rPr>
        <w:t>problem</w:t>
      </w:r>
      <w:r w:rsidRPr="00535810">
        <w:rPr>
          <w:rStyle w:val="StyleUnderline"/>
        </w:rPr>
        <w:t xml:space="preserve"> for totalitarian states </w:t>
      </w:r>
      <w:r w:rsidRPr="00B82A59">
        <w:rPr>
          <w:rStyle w:val="StyleUnderline"/>
          <w:highlight w:val="cyan"/>
        </w:rPr>
        <w:t>due to personalization</w:t>
      </w:r>
      <w:r w:rsidRPr="00535810">
        <w:rPr>
          <w:rStyle w:val="StyleUnderline"/>
        </w:rPr>
        <w:t xml:space="preserve"> and disincentives for accurate information</w:t>
      </w:r>
      <w:r w:rsidRPr="003033D1">
        <w:rPr>
          <w:sz w:val="16"/>
        </w:rPr>
        <w:t xml:space="preserve">, leading to well-known strategic disasters such as Hitler and Stalin’s blunders in World War II (Bialer, 1970; Noakes &amp; Pridham, 2001), or at a smaller level, Saddam Hussein’s rejection of diplomacy (Atkinson, 1993). </w:t>
      </w:r>
      <w:r w:rsidRPr="00B82A59">
        <w:rPr>
          <w:rStyle w:val="Emphasis"/>
          <w:highlight w:val="cyan"/>
        </w:rPr>
        <w:t>War</w:t>
      </w:r>
      <w:r w:rsidRPr="00B82A59">
        <w:rPr>
          <w:rStyle w:val="StyleUnderline"/>
          <w:highlight w:val="cyan"/>
        </w:rPr>
        <w:t xml:space="preserve"> makes</w:t>
      </w:r>
      <w:r w:rsidRPr="00535810">
        <w:rPr>
          <w:rStyle w:val="StyleUnderline"/>
        </w:rPr>
        <w:t xml:space="preserve"> collapse and </w:t>
      </w:r>
      <w:r w:rsidRPr="00B82A59">
        <w:rPr>
          <w:rStyle w:val="StyleUnderline"/>
          <w:highlight w:val="cyan"/>
        </w:rPr>
        <w:t>extinction</w:t>
      </w:r>
      <w:r w:rsidRPr="00535810">
        <w:rPr>
          <w:rStyle w:val="StyleUnderline"/>
        </w:rPr>
        <w:t xml:space="preserve"> more </w:t>
      </w:r>
      <w:r w:rsidRPr="00B82A59">
        <w:rPr>
          <w:rStyle w:val="StyleUnderline"/>
          <w:highlight w:val="cyan"/>
        </w:rPr>
        <w:t>likely,</w:t>
      </w:r>
      <w:r w:rsidRPr="006204DE">
        <w:rPr>
          <w:rStyle w:val="StyleUnderline"/>
        </w:rPr>
        <w:t xml:space="preserve"> by</w:t>
      </w:r>
      <w:r w:rsidRPr="003033D1">
        <w:rPr>
          <w:sz w:val="16"/>
        </w:rPr>
        <w:t xml:space="preserve"> </w:t>
      </w:r>
      <w:r w:rsidRPr="00B82A59">
        <w:rPr>
          <w:rStyle w:val="StyleUnderline"/>
          <w:highlight w:val="cyan"/>
        </w:rPr>
        <w:t>raising</w:t>
      </w:r>
      <w:r w:rsidRPr="00535810">
        <w:rPr>
          <w:rStyle w:val="StyleUnderline"/>
        </w:rPr>
        <w:t xml:space="preserve"> the </w:t>
      </w:r>
      <w:r w:rsidRPr="00B82A59">
        <w:rPr>
          <w:rStyle w:val="StyleUnderline"/>
          <w:highlight w:val="cyan"/>
        </w:rPr>
        <w:t xml:space="preserve">chance of </w:t>
      </w:r>
      <w:r w:rsidRPr="00B82A59">
        <w:rPr>
          <w:rStyle w:val="Emphasis"/>
          <w:highlight w:val="cyan"/>
        </w:rPr>
        <w:t>w</w:t>
      </w:r>
      <w:r w:rsidRPr="00535810">
        <w:rPr>
          <w:rStyle w:val="StyleUnderline"/>
        </w:rPr>
        <w:t xml:space="preserve">eapons of </w:t>
      </w:r>
      <w:r w:rsidRPr="00B82A59">
        <w:rPr>
          <w:rStyle w:val="Emphasis"/>
          <w:highlight w:val="cyan"/>
        </w:rPr>
        <w:t>m</w:t>
      </w:r>
      <w:r w:rsidRPr="00535810">
        <w:rPr>
          <w:rStyle w:val="StyleUnderline"/>
        </w:rPr>
        <w:t xml:space="preserve">ass </w:t>
      </w:r>
      <w:r w:rsidRPr="00B82A59">
        <w:rPr>
          <w:rStyle w:val="Emphasis"/>
          <w:highlight w:val="cyan"/>
        </w:rPr>
        <w:t>d</w:t>
      </w:r>
      <w:r w:rsidRPr="00535810">
        <w:rPr>
          <w:rStyle w:val="StyleUnderline"/>
        </w:rPr>
        <w:t>estruction being used</w:t>
      </w:r>
      <w:r w:rsidRPr="003033D1">
        <w:rPr>
          <w:sz w:val="16"/>
        </w:rPr>
        <w:t xml:space="preserve">. Linked to this, </w:t>
      </w:r>
      <w:r w:rsidRPr="00B82A59">
        <w:rPr>
          <w:rStyle w:val="StyleUnderline"/>
          <w:highlight w:val="cyan"/>
        </w:rPr>
        <w:t>totalitarian states are less cooperative</w:t>
      </w:r>
      <w:r w:rsidRPr="003033D1">
        <w:rPr>
          <w:sz w:val="16"/>
        </w:rPr>
        <w:t xml:space="preserve"> than democratic states. While cooperation is possible (Ginsburg, 2020), their internal norms are characterized by paranoia and treachery, and their lack of transparency limits their ability to credibly commit to agreements. </w:t>
      </w:r>
      <w:r w:rsidRPr="0031248C">
        <w:rPr>
          <w:rStyle w:val="StyleUnderline"/>
        </w:rPr>
        <w:t xml:space="preserve">This is </w:t>
      </w:r>
      <w:r w:rsidRPr="00B82A59">
        <w:rPr>
          <w:rStyle w:val="StyleUnderline"/>
          <w:highlight w:val="cyan"/>
        </w:rPr>
        <w:t xml:space="preserve">bad for </w:t>
      </w:r>
      <w:r w:rsidRPr="00B82A59">
        <w:rPr>
          <w:rStyle w:val="Emphasis"/>
          <w:highlight w:val="cyan"/>
        </w:rPr>
        <w:t>all risks that require cooperation</w:t>
      </w:r>
      <w:r w:rsidRPr="0031248C">
        <w:rPr>
          <w:rStyle w:val="StyleUnderline"/>
        </w:rPr>
        <w:t xml:space="preserve"> such as </w:t>
      </w:r>
      <w:r w:rsidRPr="00B82A59">
        <w:rPr>
          <w:rStyle w:val="Emphasis"/>
          <w:highlight w:val="cyan"/>
        </w:rPr>
        <w:t>pandemics</w:t>
      </w:r>
      <w:r w:rsidRPr="0031248C">
        <w:rPr>
          <w:rStyle w:val="Emphasis"/>
        </w:rPr>
        <w:t xml:space="preserve"> or </w:t>
      </w:r>
      <w:r w:rsidRPr="00B82A59">
        <w:rPr>
          <w:rStyle w:val="Emphasis"/>
          <w:highlight w:val="cyan"/>
        </w:rPr>
        <w:t>climate change</w:t>
      </w:r>
      <w:r w:rsidRPr="003033D1">
        <w:rPr>
          <w:sz w:val="16"/>
        </w:rPr>
        <w:t xml:space="preserve"> (Tomasik, 2015). Finally, </w:t>
      </w:r>
      <w:r w:rsidRPr="0031248C">
        <w:rPr>
          <w:rStyle w:val="StyleUnderline"/>
        </w:rPr>
        <w:t>continued social and scientific progress is likely to reduce risks of</w:t>
      </w:r>
      <w:r w:rsidRPr="003033D1">
        <w:rPr>
          <w:sz w:val="16"/>
        </w:rPr>
        <w:t xml:space="preserve"> collapse and </w:t>
      </w:r>
      <w:r w:rsidRPr="0031248C">
        <w:rPr>
          <w:rStyle w:val="StyleUnderline"/>
        </w:rPr>
        <w:t>extinction</w:t>
      </w:r>
      <w:r w:rsidRPr="003033D1">
        <w:rPr>
          <w:sz w:val="16"/>
        </w:rPr>
        <w:t xml:space="preserve">. Social progress could </w:t>
      </w:r>
      <w:r w:rsidRPr="0031248C">
        <w:rPr>
          <w:rStyle w:val="StyleUnderline"/>
        </w:rPr>
        <w:t>reduce global inequality and other risk factors. Scientific progress could</w:t>
      </w:r>
      <w:r w:rsidRPr="003033D1">
        <w:rPr>
          <w:sz w:val="16"/>
        </w:rPr>
        <w:t xml:space="preserve"> help </w:t>
      </w:r>
      <w:r w:rsidRPr="0031248C">
        <w:rPr>
          <w:rStyle w:val="StyleUnderline"/>
        </w:rPr>
        <w:t>address natural risks and climate change</w:t>
      </w:r>
      <w:r w:rsidRPr="003033D1">
        <w:rPr>
          <w:sz w:val="16"/>
        </w:rPr>
        <w:t xml:space="preserve"> (Sandberg, 2018), </w:t>
      </w:r>
      <w:r w:rsidRPr="0031248C">
        <w:rPr>
          <w:rStyle w:val="StyleUnderline"/>
        </w:rPr>
        <w:t>differentially increase defensive rather than offensive power</w:t>
      </w:r>
      <w:r w:rsidRPr="003033D1">
        <w:rPr>
          <w:sz w:val="16"/>
        </w:rPr>
        <w:t xml:space="preserve"> (Garfinkel &amp; Dafoe, 2019), </w:t>
      </w:r>
      <w:r w:rsidRPr="0031248C">
        <w:rPr>
          <w:rStyle w:val="StyleUnderline"/>
        </w:rPr>
        <w:t xml:space="preserve">and </w:t>
      </w:r>
      <w:r w:rsidRPr="0031248C">
        <w:rPr>
          <w:rStyle w:val="Emphasis"/>
        </w:rPr>
        <w:t xml:space="preserve">solve </w:t>
      </w:r>
      <w:r w:rsidRPr="00B82A59">
        <w:rPr>
          <w:rStyle w:val="Emphasis"/>
          <w:highlight w:val="cyan"/>
        </w:rPr>
        <w:t>safety challenges in AI or biotech</w:t>
      </w:r>
      <w:r w:rsidRPr="003033D1">
        <w:rPr>
          <w:sz w:val="16"/>
        </w:rPr>
        <w:t xml:space="preserve">nology (Russell, 2019). However, as we will now discuss </w:t>
      </w:r>
      <w:r w:rsidRPr="003033D1">
        <w:rPr>
          <w:rStyle w:val="StyleUnderline"/>
        </w:rPr>
        <w:t>totalitarian states would</w:t>
      </w:r>
      <w:r w:rsidRPr="003033D1">
        <w:rPr>
          <w:sz w:val="16"/>
        </w:rPr>
        <w:t xml:space="preserve"> likely </w:t>
      </w:r>
      <w:r w:rsidRPr="003033D1">
        <w:rPr>
          <w:rStyle w:val="Emphasis"/>
        </w:rPr>
        <w:t>inhibit</w:t>
      </w:r>
      <w:r w:rsidRPr="0031248C">
        <w:rPr>
          <w:rStyle w:val="Emphasis"/>
        </w:rPr>
        <w:t xml:space="preserve"> social progress</w:t>
      </w:r>
      <w:r w:rsidRPr="003033D1">
        <w:rPr>
          <w:sz w:val="16"/>
        </w:rPr>
        <w:t xml:space="preserve">. A central question from a </w:t>
      </w:r>
      <w:proofErr w:type="spellStart"/>
      <w:r w:rsidRPr="003033D1">
        <w:rPr>
          <w:sz w:val="16"/>
        </w:rPr>
        <w:t>longtermist</w:t>
      </w:r>
      <w:proofErr w:type="spellEnd"/>
      <w:r w:rsidRPr="003033D1">
        <w:rPr>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3033D1">
        <w:rPr>
          <w:sz w:val="16"/>
        </w:rPr>
        <w:t>longterm</w:t>
      </w:r>
      <w:proofErr w:type="spellEnd"/>
      <w:r w:rsidRPr="003033D1">
        <w:rPr>
          <w:sz w:val="16"/>
        </w:rPr>
        <w:t xml:space="preserve"> potential. A totalitarian-dominated world, on the other hand, would reduce the space for resistance and progress—distorting the human trajectory. </w:t>
      </w:r>
      <w:r w:rsidRPr="0031248C">
        <w:rPr>
          <w:rStyle w:val="StyleUnderline"/>
        </w:rPr>
        <w:t>We should be particularly concerned about “</w:t>
      </w:r>
      <w:r w:rsidRPr="0031248C">
        <w:rPr>
          <w:rStyle w:val="Emphasis"/>
        </w:rPr>
        <w:t>bottlenecks</w:t>
      </w:r>
      <w:r w:rsidRPr="0031248C">
        <w:rPr>
          <w:rStyle w:val="StyleUnderline"/>
        </w:rPr>
        <w:t xml:space="preserve">” at which values are particularly important—where </w:t>
      </w:r>
      <w:r w:rsidRPr="00B82A59">
        <w:rPr>
          <w:rStyle w:val="StyleUnderline"/>
          <w:highlight w:val="cyan"/>
        </w:rPr>
        <w:t>there is a risk of “</w:t>
      </w:r>
      <w:r w:rsidRPr="00B82A59">
        <w:rPr>
          <w:rStyle w:val="Emphasis"/>
          <w:highlight w:val="cyan"/>
        </w:rPr>
        <w:t>locking-in</w:t>
      </w:r>
      <w:r w:rsidRPr="003033D1">
        <w:rPr>
          <w:sz w:val="16"/>
        </w:rPr>
        <w:t xml:space="preserve">” some </w:t>
      </w:r>
      <w:proofErr w:type="gramStart"/>
      <w:r w:rsidRPr="003033D1">
        <w:rPr>
          <w:sz w:val="16"/>
        </w:rPr>
        <w:t>particular set</w:t>
      </w:r>
      <w:proofErr w:type="gramEnd"/>
      <w:r w:rsidRPr="003033D1">
        <w:rPr>
          <w:sz w:val="16"/>
        </w:rPr>
        <w:t xml:space="preserve"> of (possibly far from optimal) </w:t>
      </w:r>
      <w:r w:rsidRPr="0031248C">
        <w:rPr>
          <w:rStyle w:val="StyleUnderline"/>
        </w:rPr>
        <w:t>values</w:t>
      </w:r>
      <w:r w:rsidRPr="003033D1">
        <w:rPr>
          <w:sz w:val="16"/>
        </w:rPr>
        <w:t xml:space="preserve">. While they are currently far-off, </w:t>
      </w:r>
      <w:r w:rsidRPr="00B82A59">
        <w:rPr>
          <w:rStyle w:val="StyleUnderline"/>
          <w:highlight w:val="cyan"/>
        </w:rPr>
        <w:t xml:space="preserve">future </w:t>
      </w:r>
      <w:r w:rsidRPr="00B82A59">
        <w:rPr>
          <w:rStyle w:val="Emphasis"/>
          <w:highlight w:val="cyan"/>
        </w:rPr>
        <w:t>tech</w:t>
      </w:r>
      <w:r w:rsidRPr="00B82A59">
        <w:rPr>
          <w:rStyle w:val="StyleUnderline"/>
          <w:highlight w:val="cyan"/>
        </w:rPr>
        <w:t>nologies</w:t>
      </w:r>
      <w:r w:rsidRPr="0031248C">
        <w:rPr>
          <w:rStyle w:val="StyleUnderline"/>
        </w:rPr>
        <w:t xml:space="preserve"> such as </w:t>
      </w:r>
      <w:r w:rsidRPr="0031248C">
        <w:rPr>
          <w:rStyle w:val="Emphasis"/>
        </w:rPr>
        <w:t>a</w:t>
      </w:r>
      <w:r w:rsidRPr="0031248C">
        <w:rPr>
          <w:rStyle w:val="StyleUnderline"/>
        </w:rPr>
        <w:t xml:space="preserve">rtificial </w:t>
      </w:r>
      <w:r w:rsidRPr="0031248C">
        <w:rPr>
          <w:rStyle w:val="Emphasis"/>
        </w:rPr>
        <w:t>g</w:t>
      </w:r>
      <w:r w:rsidRPr="0031248C">
        <w:rPr>
          <w:rStyle w:val="StyleUnderline"/>
        </w:rPr>
        <w:t xml:space="preserve">eneral </w:t>
      </w:r>
      <w:r w:rsidRPr="0031248C">
        <w:rPr>
          <w:rStyle w:val="Emphasis"/>
        </w:rPr>
        <w:t>i</w:t>
      </w:r>
      <w:r w:rsidRPr="0031248C">
        <w:rPr>
          <w:rStyle w:val="StyleUnderline"/>
        </w:rPr>
        <w:t>ntelligence</w:t>
      </w:r>
      <w:r w:rsidRPr="003033D1">
        <w:rPr>
          <w:sz w:val="16"/>
        </w:rPr>
        <w:t xml:space="preserve">, </w:t>
      </w:r>
      <w:r w:rsidRPr="0031248C">
        <w:rPr>
          <w:rStyle w:val="Emphasis"/>
        </w:rPr>
        <w:t>space settlement</w:t>
      </w:r>
      <w:r w:rsidRPr="0031248C">
        <w:rPr>
          <w:rStyle w:val="StyleUnderline"/>
        </w:rPr>
        <w:t xml:space="preserve">, </w:t>
      </w:r>
      <w:r w:rsidRPr="0031248C">
        <w:rPr>
          <w:rStyle w:val="Emphasis"/>
        </w:rPr>
        <w:t>life extension</w:t>
      </w:r>
      <w:r w:rsidRPr="0031248C">
        <w:rPr>
          <w:rStyle w:val="StyleUnderline"/>
        </w:rPr>
        <w:t xml:space="preserve"> (of autocrats), or </w:t>
      </w:r>
      <w:r w:rsidRPr="0031248C">
        <w:rPr>
          <w:rStyle w:val="Emphasis"/>
        </w:rPr>
        <w:t xml:space="preserve">much better </w:t>
      </w:r>
      <w:r w:rsidRPr="00B82A59">
        <w:rPr>
          <w:rStyle w:val="Emphasis"/>
          <w:highlight w:val="cyan"/>
        </w:rPr>
        <w:t>surveillance</w:t>
      </w:r>
      <w:r w:rsidRPr="0031248C">
        <w:rPr>
          <w:rStyle w:val="StyleUnderline"/>
        </w:rPr>
        <w:t xml:space="preserve"> </w:t>
      </w:r>
      <w:r w:rsidRPr="00B82A59">
        <w:rPr>
          <w:rStyle w:val="StyleUnderline"/>
          <w:highlight w:val="cyan"/>
        </w:rPr>
        <w:t>could enable lock-in</w:t>
      </w:r>
      <w:r w:rsidRPr="003033D1">
        <w:rPr>
          <w:sz w:val="16"/>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w:t>
      </w:r>
      <w:r w:rsidRPr="003033D1">
        <w:rPr>
          <w:sz w:val="16"/>
        </w:rPr>
        <w:lastRenderedPageBreak/>
        <w:t xml:space="preserve">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w:t>
      </w:r>
      <w:proofErr w:type="spellStart"/>
      <w:r w:rsidRPr="003033D1">
        <w:rPr>
          <w:sz w:val="16"/>
        </w:rPr>
        <w:t>Eastasia</w:t>
      </w:r>
      <w:proofErr w:type="spellEnd"/>
      <w:r w:rsidRPr="003033D1">
        <w:rPr>
          <w:sz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B82A59">
        <w:rPr>
          <w:rStyle w:val="StyleUnderline"/>
          <w:highlight w:val="cyan"/>
        </w:rPr>
        <w:t xml:space="preserve">A long-lasting totalitarian-dominated world </w:t>
      </w:r>
      <w:r w:rsidRPr="00B82A59">
        <w:rPr>
          <w:rStyle w:val="Emphasis"/>
          <w:highlight w:val="cyan"/>
        </w:rPr>
        <w:t>would</w:t>
      </w:r>
      <w:r w:rsidRPr="0031248C">
        <w:rPr>
          <w:rStyle w:val="StyleUnderline"/>
        </w:rPr>
        <w:t xml:space="preserve"> extend the </w:t>
      </w:r>
      <w:proofErr w:type="gramStart"/>
      <w:r w:rsidRPr="0031248C">
        <w:rPr>
          <w:rStyle w:val="StyleUnderline"/>
        </w:rPr>
        <w:t>period of time</w:t>
      </w:r>
      <w:proofErr w:type="gramEnd"/>
      <w:r w:rsidRPr="0031248C">
        <w:rPr>
          <w:rStyle w:val="StyleUnderline"/>
        </w:rPr>
        <w:t xml:space="preserve"> humanity would spend with a heightened </w:t>
      </w:r>
      <w:r w:rsidRPr="00B82A59">
        <w:rPr>
          <w:rStyle w:val="Emphasis"/>
          <w:highlight w:val="cyan"/>
        </w:rPr>
        <w:t>risk</w:t>
      </w:r>
      <w:r w:rsidRPr="0031248C">
        <w:rPr>
          <w:rStyle w:val="StyleUnderline"/>
        </w:rPr>
        <w:t xml:space="preserve"> of collapse or </w:t>
      </w:r>
      <w:r w:rsidRPr="00B82A59">
        <w:rPr>
          <w:rStyle w:val="StyleUnderline"/>
          <w:highlight w:val="cyan"/>
        </w:rPr>
        <w:t>extinction</w:t>
      </w:r>
      <w:r w:rsidRPr="0031248C">
        <w:rPr>
          <w:rStyle w:val="StyleUnderline"/>
        </w:rPr>
        <w:t xml:space="preserve">, </w:t>
      </w:r>
      <w:r w:rsidRPr="00B82A59">
        <w:rPr>
          <w:rStyle w:val="StyleUnderline"/>
          <w:highlight w:val="cyan"/>
        </w:rPr>
        <w:t>as well as</w:t>
      </w:r>
      <w:r w:rsidRPr="0031248C">
        <w:rPr>
          <w:rStyle w:val="StyleUnderline"/>
        </w:rPr>
        <w:t xml:space="preserve"> increased potential for</w:t>
      </w:r>
      <w:r w:rsidRPr="003033D1">
        <w:rPr>
          <w:sz w:val="16"/>
        </w:rPr>
        <w:t xml:space="preserve"> distortion of the human trajectory and the possibility that a “</w:t>
      </w:r>
      <w:r w:rsidRPr="00B82A59">
        <w:rPr>
          <w:rStyle w:val="Emphasis"/>
          <w:highlight w:val="cyan"/>
        </w:rPr>
        <w:t>lock-in</w:t>
      </w:r>
      <w:r w:rsidRPr="003033D1">
        <w:rPr>
          <w:sz w:val="16"/>
        </w:rPr>
        <w:t xml:space="preserve">” event may occur. This example illustrates the possibility of a “negative recovery,” resulting in a trajectory with less or no scientific and social progress and a less favorable geopolitical situation, which would threaten the destruction of humanity’s </w:t>
      </w:r>
      <w:proofErr w:type="spellStart"/>
      <w:r w:rsidRPr="003033D1">
        <w:rPr>
          <w:sz w:val="16"/>
        </w:rPr>
        <w:t>longterm</w:t>
      </w:r>
      <w:proofErr w:type="spellEnd"/>
      <w:r w:rsidRPr="003033D1">
        <w:rPr>
          <w:sz w:val="16"/>
        </w:rPr>
        <w:t xml:space="preserve"> potential.</w:t>
      </w:r>
    </w:p>
    <w:p w14:paraId="1A596B8A" w14:textId="12C5495A" w:rsidR="00151314" w:rsidRDefault="00151314" w:rsidP="00151314">
      <w:pPr>
        <w:pStyle w:val="Heading3"/>
      </w:pPr>
      <w:r>
        <w:lastRenderedPageBreak/>
        <w:t>IL---Economy</w:t>
      </w:r>
    </w:p>
    <w:p w14:paraId="737F4002" w14:textId="77777777" w:rsidR="00151314" w:rsidRPr="00D54601" w:rsidRDefault="00151314" w:rsidP="00151314">
      <w:pPr>
        <w:pStyle w:val="Heading4"/>
      </w:pPr>
      <w:r>
        <w:t>A second Trump presidency collapses the economy.</w:t>
      </w:r>
    </w:p>
    <w:p w14:paraId="73C77360" w14:textId="77777777" w:rsidR="00151314" w:rsidRPr="001431A8" w:rsidRDefault="00151314" w:rsidP="00151314">
      <w:r w:rsidRPr="00D54601">
        <w:rPr>
          <w:rStyle w:val="Style13ptBold"/>
        </w:rPr>
        <w:t>The Economist 1/16</w:t>
      </w:r>
      <w:r>
        <w:t>/24 Magazine “Many CEOs fear a second Trump term would be worse than the first” The Economist https://www.economist.com/business/2024/01/16/many-ceos-fear-a-second-trump-term-would-be-worse-than-the-first</w:t>
      </w:r>
    </w:p>
    <w:p w14:paraId="45A22462" w14:textId="77777777" w:rsidR="00151314" w:rsidRPr="00D54601" w:rsidRDefault="00151314" w:rsidP="00151314">
      <w:pPr>
        <w:rPr>
          <w:sz w:val="16"/>
        </w:rPr>
      </w:pPr>
      <w:r w:rsidRPr="00D54601">
        <w:rPr>
          <w:sz w:val="16"/>
        </w:rPr>
        <w:t xml:space="preserve">Some business </w:t>
      </w:r>
      <w:proofErr w:type="gramStart"/>
      <w:r w:rsidRPr="00D54601">
        <w:rPr>
          <w:sz w:val="16"/>
        </w:rPr>
        <w:t>folk</w:t>
      </w:r>
      <w:proofErr w:type="gramEnd"/>
      <w:r w:rsidRPr="00D54601">
        <w:rPr>
          <w:sz w:val="16"/>
        </w:rPr>
        <w:t xml:space="preserve"> angrily dismiss efforts to draw parallels between the dangers of </w:t>
      </w:r>
      <w:proofErr w:type="spellStart"/>
      <w:r w:rsidRPr="00D54601">
        <w:rPr>
          <w:sz w:val="16"/>
        </w:rPr>
        <w:t>Mr</w:t>
      </w:r>
      <w:proofErr w:type="spellEnd"/>
      <w:r w:rsidRPr="00D54601">
        <w:rPr>
          <w:sz w:val="16"/>
        </w:rPr>
        <w:t xml:space="preserve"> Trump and </w:t>
      </w:r>
      <w:proofErr w:type="spellStart"/>
      <w:r w:rsidRPr="00D54601">
        <w:rPr>
          <w:sz w:val="16"/>
        </w:rPr>
        <w:t>Mr</w:t>
      </w:r>
      <w:proofErr w:type="spellEnd"/>
      <w:r w:rsidRPr="00D54601">
        <w:rPr>
          <w:sz w:val="16"/>
        </w:rPr>
        <w:t xml:space="preserve"> Biden. Calling it “whataboutism”, they quietly profess to be terrified by the prospects of a second Trump administration. In the first one, the former president may have pushed radical policies, but sensible conservatives in his administration, as well as his own predilection for chaos, got the better of him. Now he is surrounded by true believers, such as those at the Heritage Foundation, a pro-</w:t>
      </w:r>
      <w:proofErr w:type="spellStart"/>
      <w:r w:rsidRPr="00D54601">
        <w:rPr>
          <w:sz w:val="16"/>
        </w:rPr>
        <w:t>maga</w:t>
      </w:r>
      <w:proofErr w:type="spellEnd"/>
      <w:r w:rsidRPr="00D54601">
        <w:rPr>
          <w:sz w:val="16"/>
        </w:rPr>
        <w:t xml:space="preserve"> think-tank whose job, says one business leader, is “to prevent the amelioration of the Trump agenda”.</w:t>
      </w:r>
    </w:p>
    <w:p w14:paraId="785A9CD7" w14:textId="77777777" w:rsidR="00151314" w:rsidRPr="00D54601" w:rsidRDefault="00151314" w:rsidP="00151314">
      <w:pPr>
        <w:rPr>
          <w:sz w:val="16"/>
        </w:rPr>
      </w:pPr>
      <w:r w:rsidRPr="00D54601">
        <w:rPr>
          <w:sz w:val="16"/>
        </w:rPr>
        <w:t xml:space="preserve">In other words, </w:t>
      </w:r>
      <w:proofErr w:type="spellStart"/>
      <w:r w:rsidRPr="00D54601">
        <w:rPr>
          <w:sz w:val="16"/>
        </w:rPr>
        <w:t>Mr</w:t>
      </w:r>
      <w:proofErr w:type="spellEnd"/>
      <w:r w:rsidRPr="00D54601">
        <w:rPr>
          <w:sz w:val="16"/>
        </w:rPr>
        <w:t xml:space="preserve"> </w:t>
      </w:r>
      <w:r w:rsidRPr="00B82A59">
        <w:rPr>
          <w:rStyle w:val="StyleUnderline"/>
          <w:highlight w:val="cyan"/>
        </w:rPr>
        <w:t>Trump has plenty of people</w:t>
      </w:r>
      <w:r w:rsidRPr="001431A8">
        <w:rPr>
          <w:rStyle w:val="StyleUnderline"/>
        </w:rPr>
        <w:t xml:space="preserve"> in place </w:t>
      </w:r>
      <w:r w:rsidRPr="00B82A59">
        <w:rPr>
          <w:rStyle w:val="StyleUnderline"/>
          <w:highlight w:val="cyan"/>
        </w:rPr>
        <w:t>to advance a plan</w:t>
      </w:r>
      <w:r w:rsidRPr="001431A8">
        <w:rPr>
          <w:rStyle w:val="StyleUnderline"/>
        </w:rPr>
        <w:t xml:space="preserve"> </w:t>
      </w:r>
      <w:r w:rsidRPr="00B82A59">
        <w:rPr>
          <w:rStyle w:val="StyleUnderline"/>
          <w:highlight w:val="cyan"/>
        </w:rPr>
        <w:t xml:space="preserve">that could </w:t>
      </w:r>
      <w:r w:rsidRPr="00B82A59">
        <w:rPr>
          <w:rStyle w:val="Emphasis"/>
          <w:highlight w:val="cyan"/>
        </w:rPr>
        <w:t>shake up the economic framework</w:t>
      </w:r>
      <w:r w:rsidRPr="001431A8">
        <w:rPr>
          <w:rStyle w:val="StyleUnderline"/>
        </w:rPr>
        <w:t xml:space="preserve"> on which American business has prospered for generations</w:t>
      </w:r>
      <w:r w:rsidRPr="00D54601">
        <w:rPr>
          <w:sz w:val="16"/>
        </w:rPr>
        <w:t xml:space="preserve">. </w:t>
      </w:r>
      <w:r w:rsidRPr="001431A8">
        <w:rPr>
          <w:rStyle w:val="StyleUnderline"/>
        </w:rPr>
        <w:t xml:space="preserve">The pillars of that plan of most immediate concern to corporate America </w:t>
      </w:r>
      <w:proofErr w:type="gramStart"/>
      <w:r w:rsidRPr="001431A8">
        <w:rPr>
          <w:rStyle w:val="StyleUnderline"/>
        </w:rPr>
        <w:t>are</w:t>
      </w:r>
      <w:proofErr w:type="gramEnd"/>
      <w:r w:rsidRPr="001431A8">
        <w:rPr>
          <w:rStyle w:val="StyleUnderline"/>
        </w:rPr>
        <w:t xml:space="preserve"> trade, migration, the fiscal deficit and public debt, and clean energy</w:t>
      </w:r>
      <w:r w:rsidRPr="00D54601">
        <w:rPr>
          <w:sz w:val="16"/>
        </w:rPr>
        <w:t>.</w:t>
      </w:r>
    </w:p>
    <w:p w14:paraId="473FCAC2" w14:textId="77777777" w:rsidR="00151314" w:rsidRPr="00D54601" w:rsidRDefault="00151314" w:rsidP="00151314">
      <w:pPr>
        <w:rPr>
          <w:sz w:val="16"/>
        </w:rPr>
      </w:pPr>
      <w:r w:rsidRPr="00B82A59">
        <w:rPr>
          <w:rStyle w:val="Emphasis"/>
          <w:highlight w:val="cyan"/>
        </w:rPr>
        <w:t>A trade war</w:t>
      </w:r>
      <w:r w:rsidRPr="00B82A59">
        <w:rPr>
          <w:sz w:val="16"/>
          <w:highlight w:val="cyan"/>
        </w:rPr>
        <w:t xml:space="preserve"> </w:t>
      </w:r>
      <w:r w:rsidRPr="00B82A59">
        <w:rPr>
          <w:rStyle w:val="StyleUnderline"/>
          <w:highlight w:val="cyan"/>
        </w:rPr>
        <w:t>is the most palpable worry</w:t>
      </w:r>
      <w:r w:rsidRPr="001431A8">
        <w:rPr>
          <w:rStyle w:val="StyleUnderline"/>
        </w:rPr>
        <w:t xml:space="preserve">. The self-described “Tariff Man” has floated the idea of </w:t>
      </w:r>
      <w:r w:rsidRPr="00B82A59">
        <w:rPr>
          <w:rStyle w:val="StyleUnderline"/>
          <w:highlight w:val="cyan"/>
        </w:rPr>
        <w:t>imposing a baseline 10% levy on all imports</w:t>
      </w:r>
      <w:r w:rsidRPr="001431A8">
        <w:rPr>
          <w:rStyle w:val="StyleUnderline"/>
        </w:rPr>
        <w:t>.</w:t>
      </w:r>
      <w:r w:rsidRPr="00D54601">
        <w:rPr>
          <w:sz w:val="16"/>
        </w:rPr>
        <w:t xml:space="preserve"> </w:t>
      </w:r>
      <w:r w:rsidRPr="00B82A59">
        <w:rPr>
          <w:rStyle w:val="StyleUnderline"/>
          <w:highlight w:val="cyan"/>
        </w:rPr>
        <w:t>These would be raised, “an eye for an eye</w:t>
      </w:r>
      <w:r w:rsidRPr="001431A8">
        <w:rPr>
          <w:rStyle w:val="StyleUnderline"/>
        </w:rPr>
        <w:t xml:space="preserve">”, </w:t>
      </w:r>
      <w:r w:rsidRPr="00B82A59">
        <w:rPr>
          <w:rStyle w:val="StyleUnderline"/>
          <w:highlight w:val="cyan"/>
        </w:rPr>
        <w:t>in retaliation against any country with a higher tariff</w:t>
      </w:r>
      <w:r w:rsidRPr="001431A8">
        <w:rPr>
          <w:rStyle w:val="StyleUnderline"/>
        </w:rPr>
        <w:t xml:space="preserve">. China is the main target. Businesspeople fear </w:t>
      </w:r>
      <w:r w:rsidRPr="00B82A59">
        <w:rPr>
          <w:rStyle w:val="StyleUnderline"/>
          <w:highlight w:val="cyan"/>
        </w:rPr>
        <w:t>his goal is to terminate</w:t>
      </w:r>
      <w:r w:rsidRPr="001431A8">
        <w:rPr>
          <w:rStyle w:val="StyleUnderline"/>
        </w:rPr>
        <w:t xml:space="preserve">, </w:t>
      </w:r>
      <w:r w:rsidRPr="00B82A59">
        <w:rPr>
          <w:rStyle w:val="StyleUnderline"/>
          <w:highlight w:val="cyan"/>
        </w:rPr>
        <w:t>unilaterally, trade with China</w:t>
      </w:r>
      <w:r w:rsidRPr="001431A8">
        <w:rPr>
          <w:rStyle w:val="StyleUnderline"/>
        </w:rPr>
        <w:t>, which would be a nightmare for any firm exposed to the country.</w:t>
      </w:r>
      <w:r w:rsidRPr="00D54601">
        <w:rPr>
          <w:sz w:val="16"/>
        </w:rPr>
        <w:t xml:space="preserve"> Such a trade policy would be </w:t>
      </w:r>
      <w:r w:rsidRPr="001431A8">
        <w:rPr>
          <w:rStyle w:val="Emphasis"/>
        </w:rPr>
        <w:t>far more draconian</w:t>
      </w:r>
      <w:r w:rsidRPr="00D54601">
        <w:rPr>
          <w:sz w:val="16"/>
        </w:rPr>
        <w:t xml:space="preserve"> </w:t>
      </w:r>
      <w:r w:rsidRPr="001431A8">
        <w:rPr>
          <w:rStyle w:val="StyleUnderline"/>
        </w:rPr>
        <w:t>than that of the Biden administration</w:t>
      </w:r>
      <w:r w:rsidRPr="00D54601">
        <w:rPr>
          <w:sz w:val="16"/>
        </w:rPr>
        <w:t xml:space="preserve">, </w:t>
      </w:r>
      <w:r w:rsidRPr="001431A8">
        <w:rPr>
          <w:rStyle w:val="StyleUnderline"/>
        </w:rPr>
        <w:t>which has</w:t>
      </w:r>
      <w:r w:rsidRPr="00D54601">
        <w:rPr>
          <w:sz w:val="16"/>
        </w:rPr>
        <w:t xml:space="preserve"> kept </w:t>
      </w:r>
      <w:proofErr w:type="spellStart"/>
      <w:r w:rsidRPr="00D54601">
        <w:rPr>
          <w:sz w:val="16"/>
        </w:rPr>
        <w:t>Mr</w:t>
      </w:r>
      <w:proofErr w:type="spellEnd"/>
      <w:r w:rsidRPr="00D54601">
        <w:rPr>
          <w:sz w:val="16"/>
        </w:rPr>
        <w:t xml:space="preserve"> Trump’s tariffs but </w:t>
      </w:r>
      <w:r w:rsidRPr="001431A8">
        <w:rPr>
          <w:rStyle w:val="StyleUnderline"/>
        </w:rPr>
        <w:t>worked with allies such as Japan and the Netherlands</w:t>
      </w:r>
      <w:r w:rsidRPr="00D54601">
        <w:rPr>
          <w:sz w:val="16"/>
        </w:rPr>
        <w:t xml:space="preserve"> to restrict export of strategic goods such as advanced semiconductors </w:t>
      </w:r>
      <w:r w:rsidRPr="001431A8">
        <w:rPr>
          <w:rStyle w:val="StyleUnderline"/>
        </w:rPr>
        <w:t>without cutting China off</w:t>
      </w:r>
      <w:r w:rsidRPr="00D54601">
        <w:rPr>
          <w:sz w:val="16"/>
        </w:rPr>
        <w:t xml:space="preserve"> altogether.</w:t>
      </w:r>
    </w:p>
    <w:p w14:paraId="7552489E" w14:textId="77777777" w:rsidR="00151314" w:rsidRPr="00D54601" w:rsidRDefault="00151314" w:rsidP="00151314">
      <w:pPr>
        <w:rPr>
          <w:sz w:val="16"/>
        </w:rPr>
      </w:pPr>
      <w:r w:rsidRPr="00D54601">
        <w:rPr>
          <w:sz w:val="16"/>
        </w:rPr>
        <w:t xml:space="preserve">Some hope that </w:t>
      </w:r>
      <w:proofErr w:type="spellStart"/>
      <w:r w:rsidRPr="00D54601">
        <w:rPr>
          <w:sz w:val="16"/>
        </w:rPr>
        <w:t>Mr</w:t>
      </w:r>
      <w:proofErr w:type="spellEnd"/>
      <w:r w:rsidRPr="00D54601">
        <w:rPr>
          <w:sz w:val="16"/>
        </w:rPr>
        <w:t xml:space="preserve"> Trump is posturing. They take solace in the fact that Congress, not the White House, regulates commerce and that courts adjudicate trade law. Yet Kent Lassman, who contributed a bold essay in support of free trade to the Heritage Foundation’s pro-Trump “Project 2025” road map, thinks </w:t>
      </w:r>
      <w:r w:rsidRPr="00B82A59">
        <w:rPr>
          <w:rStyle w:val="Emphasis"/>
          <w:highlight w:val="cyan"/>
        </w:rPr>
        <w:t>the former president means it</w:t>
      </w:r>
      <w:r w:rsidRPr="00B82A59">
        <w:rPr>
          <w:sz w:val="16"/>
          <w:highlight w:val="cyan"/>
        </w:rPr>
        <w:t xml:space="preserve">, </w:t>
      </w:r>
      <w:r w:rsidRPr="00B82A59">
        <w:rPr>
          <w:rStyle w:val="StyleUnderline"/>
          <w:highlight w:val="cyan"/>
        </w:rPr>
        <w:t>even if it disrupts</w:t>
      </w:r>
      <w:r w:rsidRPr="001431A8">
        <w:rPr>
          <w:rStyle w:val="StyleUnderline"/>
        </w:rPr>
        <w:t xml:space="preserve"> America’s </w:t>
      </w:r>
      <w:r w:rsidRPr="00B82A59">
        <w:rPr>
          <w:rStyle w:val="StyleUnderline"/>
          <w:highlight w:val="cyan"/>
        </w:rPr>
        <w:t>existing</w:t>
      </w:r>
      <w:r w:rsidRPr="001431A8">
        <w:rPr>
          <w:rStyle w:val="StyleUnderline"/>
        </w:rPr>
        <w:t xml:space="preserve"> trade </w:t>
      </w:r>
      <w:r w:rsidRPr="00B82A59">
        <w:rPr>
          <w:rStyle w:val="StyleUnderline"/>
          <w:highlight w:val="cyan"/>
        </w:rPr>
        <w:t>treaties</w:t>
      </w:r>
      <w:r w:rsidRPr="00D54601">
        <w:rPr>
          <w:sz w:val="16"/>
        </w:rPr>
        <w:t xml:space="preserve">. </w:t>
      </w:r>
      <w:proofErr w:type="spellStart"/>
      <w:r w:rsidRPr="00D54601">
        <w:rPr>
          <w:sz w:val="16"/>
        </w:rPr>
        <w:t>Mr</w:t>
      </w:r>
      <w:proofErr w:type="spellEnd"/>
      <w:r w:rsidRPr="00D54601">
        <w:rPr>
          <w:sz w:val="16"/>
        </w:rPr>
        <w:t xml:space="preserve"> </w:t>
      </w:r>
      <w:r w:rsidRPr="001431A8">
        <w:rPr>
          <w:rStyle w:val="StyleUnderline"/>
        </w:rPr>
        <w:t xml:space="preserve">Trump “is not changing his stripes”; his sense that everything is a </w:t>
      </w:r>
      <w:proofErr w:type="gramStart"/>
      <w:r w:rsidRPr="001431A8">
        <w:rPr>
          <w:rStyle w:val="StyleUnderline"/>
        </w:rPr>
        <w:t>deal</w:t>
      </w:r>
      <w:proofErr w:type="gramEnd"/>
      <w:r w:rsidRPr="001431A8">
        <w:rPr>
          <w:rStyle w:val="StyleUnderline"/>
        </w:rPr>
        <w:t xml:space="preserve"> and that America is </w:t>
      </w:r>
      <w:proofErr w:type="spellStart"/>
      <w:r w:rsidRPr="001431A8">
        <w:rPr>
          <w:rStyle w:val="StyleUnderline"/>
        </w:rPr>
        <w:t>victimised</w:t>
      </w:r>
      <w:proofErr w:type="spellEnd"/>
      <w:r w:rsidRPr="001431A8">
        <w:rPr>
          <w:rStyle w:val="StyleUnderline"/>
        </w:rPr>
        <w:t xml:space="preserve"> is stronger than ever. </w:t>
      </w:r>
      <w:r w:rsidRPr="001431A8">
        <w:rPr>
          <w:rStyle w:val="Emphasis"/>
        </w:rPr>
        <w:t xml:space="preserve">His </w:t>
      </w:r>
      <w:r w:rsidRPr="00B82A59">
        <w:rPr>
          <w:rStyle w:val="Emphasis"/>
          <w:highlight w:val="cyan"/>
        </w:rPr>
        <w:t>chief advisers on trade, protectionist hawks</w:t>
      </w:r>
      <w:r w:rsidRPr="00D54601">
        <w:rPr>
          <w:sz w:val="16"/>
        </w:rPr>
        <w:t xml:space="preserve"> such as Robert Lighthizer and Peter Navarro</w:t>
      </w:r>
      <w:r w:rsidRPr="001431A8">
        <w:rPr>
          <w:rStyle w:val="StyleUnderline"/>
        </w:rPr>
        <w:t>, “know how to play off of those beliefs</w:t>
      </w:r>
      <w:r w:rsidRPr="00D54601">
        <w:rPr>
          <w:sz w:val="16"/>
        </w:rPr>
        <w:t xml:space="preserve">”, </w:t>
      </w:r>
      <w:proofErr w:type="spellStart"/>
      <w:r w:rsidRPr="00D54601">
        <w:rPr>
          <w:sz w:val="16"/>
        </w:rPr>
        <w:t>Mr</w:t>
      </w:r>
      <w:proofErr w:type="spellEnd"/>
      <w:r w:rsidRPr="00D54601">
        <w:rPr>
          <w:sz w:val="16"/>
        </w:rPr>
        <w:t xml:space="preserve"> </w:t>
      </w:r>
      <w:proofErr w:type="spellStart"/>
      <w:r w:rsidRPr="00D54601">
        <w:rPr>
          <w:sz w:val="16"/>
        </w:rPr>
        <w:t>Lassman</w:t>
      </w:r>
      <w:proofErr w:type="spellEnd"/>
      <w:r w:rsidRPr="00D54601">
        <w:rPr>
          <w:sz w:val="16"/>
        </w:rPr>
        <w:t xml:space="preserve"> says.</w:t>
      </w:r>
    </w:p>
    <w:p w14:paraId="70B8D4EC" w14:textId="77777777" w:rsidR="00151314" w:rsidRPr="00D54601" w:rsidRDefault="00151314" w:rsidP="00151314">
      <w:pPr>
        <w:rPr>
          <w:sz w:val="16"/>
        </w:rPr>
      </w:pPr>
      <w:proofErr w:type="spellStart"/>
      <w:r w:rsidRPr="00D54601">
        <w:rPr>
          <w:sz w:val="16"/>
        </w:rPr>
        <w:t>Mr</w:t>
      </w:r>
      <w:proofErr w:type="spellEnd"/>
      <w:r w:rsidRPr="00D54601">
        <w:rPr>
          <w:sz w:val="16"/>
        </w:rPr>
        <w:t xml:space="preserve"> </w:t>
      </w:r>
      <w:r w:rsidRPr="00B82A59">
        <w:rPr>
          <w:rStyle w:val="StyleUnderline"/>
          <w:highlight w:val="cyan"/>
        </w:rPr>
        <w:t>Trump’s threat to</w:t>
      </w:r>
      <w:r w:rsidRPr="001431A8">
        <w:rPr>
          <w:rStyle w:val="StyleUnderline"/>
        </w:rPr>
        <w:t xml:space="preserve"> round up and </w:t>
      </w:r>
      <w:r w:rsidRPr="00B82A59">
        <w:rPr>
          <w:rStyle w:val="StyleUnderline"/>
          <w:highlight w:val="cyan"/>
        </w:rPr>
        <w:t>deport millions</w:t>
      </w:r>
      <w:r w:rsidRPr="001431A8">
        <w:rPr>
          <w:rStyle w:val="StyleUnderline"/>
        </w:rPr>
        <w:t xml:space="preserve"> of undocumented migrants has also </w:t>
      </w:r>
      <w:r w:rsidRPr="00B82A59">
        <w:rPr>
          <w:rStyle w:val="StyleUnderline"/>
          <w:highlight w:val="cyan"/>
        </w:rPr>
        <w:t>alarmed businesses</w:t>
      </w:r>
      <w:r w:rsidRPr="001431A8">
        <w:rPr>
          <w:rStyle w:val="StyleUnderline"/>
        </w:rPr>
        <w:t xml:space="preserve">—not only for humane reasons but also </w:t>
      </w:r>
      <w:r w:rsidRPr="00B82A59">
        <w:rPr>
          <w:rStyle w:val="StyleUnderline"/>
          <w:highlight w:val="cyan"/>
        </w:rPr>
        <w:t>because of a chronic worker shortage</w:t>
      </w:r>
      <w:r w:rsidRPr="001431A8">
        <w:rPr>
          <w:rStyle w:val="StyleUnderline"/>
        </w:rPr>
        <w:t xml:space="preserve"> afflicting many American firms</w:t>
      </w:r>
      <w:r w:rsidRPr="00D54601">
        <w:rPr>
          <w:sz w:val="16"/>
        </w:rPr>
        <w:t>. In November America had 8.8m job openings. The number of unemployed is 6.3m.</w:t>
      </w:r>
    </w:p>
    <w:p w14:paraId="7DCD67ED" w14:textId="77777777" w:rsidR="00151314" w:rsidRPr="00D54601" w:rsidRDefault="00151314" w:rsidP="00151314">
      <w:pPr>
        <w:rPr>
          <w:sz w:val="16"/>
        </w:rPr>
      </w:pPr>
      <w:proofErr w:type="spellStart"/>
      <w:r w:rsidRPr="00D54601">
        <w:rPr>
          <w:sz w:val="16"/>
        </w:rPr>
        <w:t>Mr</w:t>
      </w:r>
      <w:proofErr w:type="spellEnd"/>
      <w:r w:rsidRPr="00D54601">
        <w:rPr>
          <w:sz w:val="16"/>
        </w:rPr>
        <w:t xml:space="preserve"> Trump’s </w:t>
      </w:r>
      <w:r w:rsidRPr="001431A8">
        <w:rPr>
          <w:rStyle w:val="StyleUnderline"/>
        </w:rPr>
        <w:t>harshest proposals would be hard to implement. He made a similar mass-deportation promise</w:t>
      </w:r>
      <w:r w:rsidRPr="00D54601">
        <w:rPr>
          <w:sz w:val="16"/>
        </w:rPr>
        <w:t xml:space="preserve"> on the campaign trail in 2016 but was frustrated by court challenges and other pushback. Still, </w:t>
      </w:r>
      <w:r w:rsidRPr="00B82A59">
        <w:rPr>
          <w:rStyle w:val="Emphasis"/>
          <w:highlight w:val="cyan"/>
        </w:rPr>
        <w:t>any pickup</w:t>
      </w:r>
      <w:r w:rsidRPr="00D54601">
        <w:rPr>
          <w:sz w:val="16"/>
        </w:rPr>
        <w:t xml:space="preserve"> </w:t>
      </w:r>
      <w:r w:rsidRPr="001431A8">
        <w:rPr>
          <w:rStyle w:val="StyleUnderline"/>
        </w:rPr>
        <w:t xml:space="preserve">in expulsions </w:t>
      </w:r>
      <w:r w:rsidRPr="00B82A59">
        <w:rPr>
          <w:rStyle w:val="StyleUnderline"/>
          <w:highlight w:val="cyan"/>
        </w:rPr>
        <w:t>could hurt</w:t>
      </w:r>
      <w:r w:rsidRPr="001431A8">
        <w:rPr>
          <w:rStyle w:val="StyleUnderline"/>
        </w:rPr>
        <w:t xml:space="preserve"> industries such as </w:t>
      </w:r>
      <w:r w:rsidRPr="00B82A59">
        <w:rPr>
          <w:rStyle w:val="StyleUnderline"/>
          <w:highlight w:val="cyan"/>
        </w:rPr>
        <w:t>farming, leisure, retail and hospitality</w:t>
      </w:r>
      <w:r w:rsidRPr="001431A8">
        <w:rPr>
          <w:rStyle w:val="StyleUnderline"/>
        </w:rPr>
        <w:t xml:space="preserve"> that rely on low-cost </w:t>
      </w:r>
      <w:proofErr w:type="spellStart"/>
      <w:r w:rsidRPr="001431A8">
        <w:rPr>
          <w:rStyle w:val="StyleUnderline"/>
        </w:rPr>
        <w:t>labour</w:t>
      </w:r>
      <w:proofErr w:type="spellEnd"/>
      <w:r w:rsidRPr="001431A8">
        <w:rPr>
          <w:rStyle w:val="StyleUnderline"/>
        </w:rPr>
        <w:t xml:space="preserve">, executives say. However important it is to maintain strong borders, </w:t>
      </w:r>
      <w:r w:rsidRPr="00B82A59">
        <w:rPr>
          <w:rStyle w:val="StyleUnderline"/>
          <w:highlight w:val="cyan"/>
        </w:rPr>
        <w:lastRenderedPageBreak/>
        <w:t xml:space="preserve">whipping up anti-immigrant </w:t>
      </w:r>
      <w:proofErr w:type="spellStart"/>
      <w:r w:rsidRPr="00B82A59">
        <w:rPr>
          <w:rStyle w:val="StyleUnderline"/>
          <w:highlight w:val="cyan"/>
        </w:rPr>
        <w:t>fervour</w:t>
      </w:r>
      <w:proofErr w:type="spellEnd"/>
      <w:r w:rsidRPr="001431A8">
        <w:rPr>
          <w:rStyle w:val="StyleUnderline"/>
        </w:rPr>
        <w:t xml:space="preserve"> for political ends </w:t>
      </w:r>
      <w:proofErr w:type="spellStart"/>
      <w:r w:rsidRPr="00B82A59">
        <w:rPr>
          <w:rStyle w:val="StyleUnderline"/>
          <w:highlight w:val="cyan"/>
        </w:rPr>
        <w:t>jeopardises</w:t>
      </w:r>
      <w:proofErr w:type="spellEnd"/>
      <w:r w:rsidRPr="00B82A59">
        <w:rPr>
          <w:rStyle w:val="StyleUnderline"/>
          <w:highlight w:val="cyan"/>
        </w:rPr>
        <w:t xml:space="preserve"> legal migration</w:t>
      </w:r>
      <w:r w:rsidRPr="001431A8">
        <w:rPr>
          <w:rStyle w:val="StyleUnderline"/>
        </w:rPr>
        <w:t>.</w:t>
      </w:r>
      <w:r w:rsidRPr="00D54601">
        <w:rPr>
          <w:sz w:val="16"/>
        </w:rPr>
        <w:t xml:space="preserve"> </w:t>
      </w:r>
      <w:r w:rsidRPr="001431A8">
        <w:rPr>
          <w:rStyle w:val="StyleUnderline"/>
        </w:rPr>
        <w:t xml:space="preserve">That </w:t>
      </w:r>
      <w:r w:rsidRPr="00B82A59">
        <w:rPr>
          <w:rStyle w:val="StyleUnderline"/>
          <w:highlight w:val="cyan"/>
        </w:rPr>
        <w:t>hurts</w:t>
      </w:r>
      <w:r w:rsidRPr="001431A8">
        <w:rPr>
          <w:rStyle w:val="StyleUnderline"/>
        </w:rPr>
        <w:t xml:space="preserve"> businesses’ </w:t>
      </w:r>
      <w:r w:rsidRPr="00B82A59">
        <w:rPr>
          <w:rStyle w:val="StyleUnderline"/>
          <w:highlight w:val="cyan"/>
        </w:rPr>
        <w:t xml:space="preserve">ability to recruit </w:t>
      </w:r>
      <w:r w:rsidRPr="00B82A59">
        <w:rPr>
          <w:rStyle w:val="Emphasis"/>
          <w:highlight w:val="cyan"/>
        </w:rPr>
        <w:t>skilled</w:t>
      </w:r>
      <w:r w:rsidRPr="001431A8">
        <w:rPr>
          <w:rStyle w:val="StyleUnderline"/>
        </w:rPr>
        <w:t xml:space="preserve"> </w:t>
      </w:r>
      <w:r w:rsidRPr="00B82A59">
        <w:rPr>
          <w:rStyle w:val="StyleUnderline"/>
          <w:highlight w:val="cyan"/>
        </w:rPr>
        <w:t xml:space="preserve">and </w:t>
      </w:r>
      <w:r w:rsidRPr="00B82A59">
        <w:rPr>
          <w:rStyle w:val="Emphasis"/>
          <w:highlight w:val="cyan"/>
        </w:rPr>
        <w:t>unskilled</w:t>
      </w:r>
      <w:r w:rsidRPr="00B82A59">
        <w:rPr>
          <w:rStyle w:val="StyleUnderline"/>
          <w:highlight w:val="cyan"/>
        </w:rPr>
        <w:t xml:space="preserve"> workers</w:t>
      </w:r>
      <w:r w:rsidRPr="001431A8">
        <w:rPr>
          <w:rStyle w:val="StyleUnderline"/>
        </w:rPr>
        <w:t xml:space="preserve"> alike</w:t>
      </w:r>
      <w:r w:rsidRPr="00D54601">
        <w:rPr>
          <w:sz w:val="16"/>
        </w:rPr>
        <w:t>.</w:t>
      </w:r>
    </w:p>
    <w:p w14:paraId="4C18FB96" w14:textId="77777777" w:rsidR="00151314" w:rsidRPr="001431A8" w:rsidRDefault="00151314" w:rsidP="00151314">
      <w:pPr>
        <w:rPr>
          <w:rStyle w:val="StyleUnderline"/>
        </w:rPr>
      </w:pPr>
      <w:r w:rsidRPr="00B82A59">
        <w:rPr>
          <w:rStyle w:val="StyleUnderline"/>
          <w:highlight w:val="cyan"/>
        </w:rPr>
        <w:t xml:space="preserve">Government debt also </w:t>
      </w:r>
      <w:r w:rsidRPr="00B82A59">
        <w:rPr>
          <w:rStyle w:val="Emphasis"/>
          <w:highlight w:val="cyan"/>
        </w:rPr>
        <w:t>looms large</w:t>
      </w:r>
      <w:r w:rsidRPr="00D54601">
        <w:rPr>
          <w:sz w:val="16"/>
        </w:rPr>
        <w:t xml:space="preserve"> in </w:t>
      </w:r>
      <w:proofErr w:type="spellStart"/>
      <w:r w:rsidRPr="00D54601">
        <w:rPr>
          <w:sz w:val="16"/>
        </w:rPr>
        <w:t>ceos’</w:t>
      </w:r>
      <w:proofErr w:type="spellEnd"/>
      <w:r w:rsidRPr="00D54601">
        <w:rPr>
          <w:sz w:val="16"/>
        </w:rPr>
        <w:t xml:space="preserve"> minds. They praised </w:t>
      </w:r>
      <w:proofErr w:type="spellStart"/>
      <w:r w:rsidRPr="00D54601">
        <w:rPr>
          <w:sz w:val="16"/>
        </w:rPr>
        <w:t>Mr</w:t>
      </w:r>
      <w:proofErr w:type="spellEnd"/>
      <w:r w:rsidRPr="00D54601">
        <w:rPr>
          <w:sz w:val="16"/>
        </w:rPr>
        <w:t xml:space="preserve"> Trump’s Tax Cuts and Jobs Act, which reduced corporate-tax rates from 35% to 21%. But they fear that neither </w:t>
      </w:r>
      <w:proofErr w:type="spellStart"/>
      <w:r w:rsidRPr="00D54601">
        <w:rPr>
          <w:sz w:val="16"/>
        </w:rPr>
        <w:t>Mr</w:t>
      </w:r>
      <w:proofErr w:type="spellEnd"/>
      <w:r w:rsidRPr="00D54601">
        <w:rPr>
          <w:sz w:val="16"/>
        </w:rPr>
        <w:t xml:space="preserve"> Trump nor </w:t>
      </w:r>
      <w:proofErr w:type="spellStart"/>
      <w:r w:rsidRPr="00D54601">
        <w:rPr>
          <w:sz w:val="16"/>
        </w:rPr>
        <w:t>Mr</w:t>
      </w:r>
      <w:proofErr w:type="spellEnd"/>
      <w:r w:rsidRPr="00D54601">
        <w:rPr>
          <w:sz w:val="16"/>
        </w:rPr>
        <w:t xml:space="preserve"> Biden has credible plans to stop the deficit from swelling. </w:t>
      </w:r>
      <w:r w:rsidRPr="001431A8">
        <w:rPr>
          <w:rStyle w:val="StyleUnderline"/>
        </w:rPr>
        <w:t>If</w:t>
      </w:r>
      <w:r w:rsidRPr="00D54601">
        <w:rPr>
          <w:sz w:val="16"/>
        </w:rPr>
        <w:t xml:space="preserve"> </w:t>
      </w:r>
      <w:proofErr w:type="spellStart"/>
      <w:r w:rsidRPr="00D54601">
        <w:rPr>
          <w:sz w:val="16"/>
        </w:rPr>
        <w:t>Mr</w:t>
      </w:r>
      <w:proofErr w:type="spellEnd"/>
      <w:r w:rsidRPr="00D54601">
        <w:rPr>
          <w:sz w:val="16"/>
        </w:rPr>
        <w:t xml:space="preserve"> </w:t>
      </w:r>
      <w:r w:rsidRPr="00B82A59">
        <w:rPr>
          <w:rStyle w:val="StyleUnderline"/>
          <w:highlight w:val="cyan"/>
        </w:rPr>
        <w:t>Trump</w:t>
      </w:r>
      <w:r w:rsidRPr="001431A8">
        <w:rPr>
          <w:rStyle w:val="StyleUnderline"/>
        </w:rPr>
        <w:t xml:space="preserve"> pursues his </w:t>
      </w:r>
      <w:r w:rsidRPr="00B82A59">
        <w:rPr>
          <w:rStyle w:val="StyleUnderline"/>
          <w:highlight w:val="cyan"/>
        </w:rPr>
        <w:t>most unorthodox economic ideas</w:t>
      </w:r>
      <w:r w:rsidRPr="001431A8">
        <w:rPr>
          <w:rStyle w:val="StyleUnderline"/>
        </w:rPr>
        <w:t xml:space="preserve">, there are </w:t>
      </w:r>
      <w:r w:rsidRPr="00B82A59">
        <w:rPr>
          <w:rStyle w:val="StyleUnderline"/>
          <w:highlight w:val="cyan"/>
        </w:rPr>
        <w:t xml:space="preserve">fears that a loss of confidence could </w:t>
      </w:r>
      <w:r w:rsidRPr="00B82A59">
        <w:rPr>
          <w:rStyle w:val="Emphasis"/>
          <w:highlight w:val="cyan"/>
        </w:rPr>
        <w:t>jolt the treasury market,</w:t>
      </w:r>
      <w:r w:rsidRPr="001431A8">
        <w:rPr>
          <w:rStyle w:val="StyleUnderline"/>
        </w:rPr>
        <w:t xml:space="preserve"> pushing up borrowing costs and </w:t>
      </w:r>
      <w:r w:rsidRPr="00B82A59">
        <w:rPr>
          <w:rStyle w:val="StyleUnderline"/>
          <w:highlight w:val="cyan"/>
        </w:rPr>
        <w:t xml:space="preserve">sending the </w:t>
      </w:r>
      <w:r w:rsidRPr="00B82A59">
        <w:rPr>
          <w:rStyle w:val="Emphasis"/>
          <w:highlight w:val="cyan"/>
        </w:rPr>
        <w:t>dollar into a tailspin</w:t>
      </w:r>
      <w:r w:rsidRPr="001431A8">
        <w:rPr>
          <w:rStyle w:val="StyleUnderline"/>
        </w:rPr>
        <w:t>.</w:t>
      </w:r>
    </w:p>
    <w:p w14:paraId="75789982" w14:textId="77777777" w:rsidR="00151314" w:rsidRPr="00D54601" w:rsidRDefault="00151314" w:rsidP="00151314">
      <w:pPr>
        <w:rPr>
          <w:sz w:val="16"/>
        </w:rPr>
      </w:pPr>
      <w:r w:rsidRPr="00D54601">
        <w:rPr>
          <w:sz w:val="16"/>
        </w:rPr>
        <w:t xml:space="preserve">Greenbacks and green </w:t>
      </w:r>
      <w:proofErr w:type="spellStart"/>
      <w:r w:rsidRPr="00D54601">
        <w:rPr>
          <w:sz w:val="16"/>
        </w:rPr>
        <w:t>leafs</w:t>
      </w:r>
      <w:proofErr w:type="spellEnd"/>
    </w:p>
    <w:p w14:paraId="2EA5FF46" w14:textId="77777777" w:rsidR="00151314" w:rsidRPr="00D54601" w:rsidRDefault="00151314" w:rsidP="00151314">
      <w:pPr>
        <w:rPr>
          <w:sz w:val="16"/>
        </w:rPr>
      </w:pPr>
      <w:r w:rsidRPr="00D54601">
        <w:rPr>
          <w:sz w:val="16"/>
        </w:rPr>
        <w:t xml:space="preserve">Some think that is going too far. “The world has insatiable demand for us treasuries,” notes a pro-Biden Wall Street grandee. But a few corporate advisers raise the possibility that an </w:t>
      </w:r>
      <w:r w:rsidRPr="001431A8">
        <w:rPr>
          <w:rStyle w:val="StyleUnderline"/>
        </w:rPr>
        <w:t>unrestrained</w:t>
      </w:r>
      <w:r w:rsidRPr="00D54601">
        <w:rPr>
          <w:sz w:val="16"/>
        </w:rPr>
        <w:t xml:space="preserve"> </w:t>
      </w:r>
      <w:proofErr w:type="spellStart"/>
      <w:r w:rsidRPr="00D54601">
        <w:rPr>
          <w:sz w:val="16"/>
        </w:rPr>
        <w:t>Mr</w:t>
      </w:r>
      <w:proofErr w:type="spellEnd"/>
      <w:r w:rsidRPr="00D54601">
        <w:rPr>
          <w:sz w:val="16"/>
        </w:rPr>
        <w:t xml:space="preserve"> </w:t>
      </w:r>
      <w:r w:rsidRPr="00B82A59">
        <w:rPr>
          <w:rStyle w:val="StyleUnderline"/>
          <w:highlight w:val="cyan"/>
        </w:rPr>
        <w:t>Trump could trigger an American</w:t>
      </w:r>
      <w:r w:rsidRPr="001431A8">
        <w:rPr>
          <w:rStyle w:val="StyleUnderline"/>
        </w:rPr>
        <w:t xml:space="preserve"> version of Britain’s </w:t>
      </w:r>
      <w:r w:rsidRPr="00B82A59">
        <w:rPr>
          <w:rStyle w:val="Emphasis"/>
          <w:highlight w:val="cyan"/>
        </w:rPr>
        <w:t>bond-market sell-off</w:t>
      </w:r>
      <w:r w:rsidRPr="001431A8">
        <w:rPr>
          <w:rStyle w:val="StyleUnderline"/>
        </w:rPr>
        <w:t xml:space="preserve"> in 2022, when investors lost faith in the economic stewardship of Liz Truss, a prime minister who was outlasted by a lettuce</w:t>
      </w:r>
      <w:r w:rsidRPr="00D54601">
        <w:rPr>
          <w:sz w:val="16"/>
        </w:rPr>
        <w:t>. “I have parliament envy,” the leader of a lobby group chuckles—</w:t>
      </w:r>
      <w:r w:rsidRPr="00B82A59">
        <w:rPr>
          <w:rStyle w:val="Emphasis"/>
          <w:highlight w:val="cyan"/>
        </w:rPr>
        <w:t>unlike American leaders</w:t>
      </w:r>
      <w:r w:rsidRPr="00D54601">
        <w:rPr>
          <w:sz w:val="16"/>
        </w:rPr>
        <w:t xml:space="preserve">, he observes wryly, </w:t>
      </w:r>
      <w:r w:rsidRPr="00B82A59">
        <w:rPr>
          <w:rStyle w:val="Emphasis"/>
          <w:highlight w:val="cyan"/>
        </w:rPr>
        <w:t>fiscally irresponsible British ones</w:t>
      </w:r>
      <w:r w:rsidRPr="00D54601">
        <w:rPr>
          <w:sz w:val="16"/>
        </w:rPr>
        <w:t xml:space="preserve"> such as </w:t>
      </w:r>
      <w:proofErr w:type="spellStart"/>
      <w:r w:rsidRPr="00D54601">
        <w:rPr>
          <w:sz w:val="16"/>
        </w:rPr>
        <w:t>Ms</w:t>
      </w:r>
      <w:proofErr w:type="spellEnd"/>
      <w:r w:rsidRPr="00D54601">
        <w:rPr>
          <w:sz w:val="16"/>
        </w:rPr>
        <w:t xml:space="preserve"> Truss </w:t>
      </w:r>
      <w:r w:rsidRPr="00B82A59">
        <w:rPr>
          <w:rStyle w:val="Emphasis"/>
          <w:highlight w:val="cyan"/>
        </w:rPr>
        <w:t>can be quickly forced out of office</w:t>
      </w:r>
      <w:r w:rsidRPr="00D54601">
        <w:rPr>
          <w:sz w:val="16"/>
        </w:rPr>
        <w:t>.</w:t>
      </w:r>
    </w:p>
    <w:p w14:paraId="313EDB66" w14:textId="77777777" w:rsidR="00151314" w:rsidRPr="00D54601" w:rsidRDefault="00151314" w:rsidP="00151314">
      <w:pPr>
        <w:rPr>
          <w:sz w:val="16"/>
        </w:rPr>
      </w:pPr>
      <w:r w:rsidRPr="001431A8">
        <w:rPr>
          <w:rStyle w:val="StyleUnderline"/>
        </w:rPr>
        <w:t xml:space="preserve">America’s environmental trajectory under </w:t>
      </w:r>
      <w:proofErr w:type="spellStart"/>
      <w:r w:rsidRPr="001431A8">
        <w:rPr>
          <w:rStyle w:val="StyleUnderline"/>
        </w:rPr>
        <w:t>Mr</w:t>
      </w:r>
      <w:proofErr w:type="spellEnd"/>
      <w:r w:rsidRPr="001431A8">
        <w:rPr>
          <w:rStyle w:val="StyleUnderline"/>
        </w:rPr>
        <w:t xml:space="preserve"> Trump is another concern. The former president, like the current one, would be expected to </w:t>
      </w:r>
      <w:r w:rsidRPr="001431A8">
        <w:rPr>
          <w:rStyle w:val="Emphasis"/>
        </w:rPr>
        <w:t>double down</w:t>
      </w:r>
      <w:r w:rsidRPr="001431A8">
        <w:rPr>
          <w:rStyle w:val="StyleUnderline"/>
        </w:rPr>
        <w:t xml:space="preserve"> on industrial policy</w:t>
      </w:r>
      <w:r w:rsidRPr="00D54601">
        <w:rPr>
          <w:sz w:val="16"/>
        </w:rPr>
        <w:t xml:space="preserve">. But unlike </w:t>
      </w:r>
      <w:proofErr w:type="spellStart"/>
      <w:r w:rsidRPr="00D54601">
        <w:rPr>
          <w:sz w:val="16"/>
        </w:rPr>
        <w:t>Mr</w:t>
      </w:r>
      <w:proofErr w:type="spellEnd"/>
      <w:r w:rsidRPr="00D54601">
        <w:rPr>
          <w:sz w:val="16"/>
        </w:rPr>
        <w:t xml:space="preserve"> Biden, whose signature effort has been the green-tinged Inflation Reduction Act (</w:t>
      </w:r>
      <w:proofErr w:type="spellStart"/>
      <w:r w:rsidRPr="00D54601">
        <w:rPr>
          <w:sz w:val="16"/>
        </w:rPr>
        <w:t>ira</w:t>
      </w:r>
      <w:proofErr w:type="spellEnd"/>
      <w:r w:rsidRPr="00D54601">
        <w:rPr>
          <w:sz w:val="16"/>
        </w:rPr>
        <w:t xml:space="preserve">), </w:t>
      </w:r>
      <w:proofErr w:type="spellStart"/>
      <w:r w:rsidRPr="00D54601">
        <w:rPr>
          <w:sz w:val="16"/>
        </w:rPr>
        <w:t>Mr</w:t>
      </w:r>
      <w:proofErr w:type="spellEnd"/>
      <w:r w:rsidRPr="00D54601">
        <w:rPr>
          <w:sz w:val="16"/>
        </w:rPr>
        <w:t xml:space="preserve"> </w:t>
      </w:r>
      <w:r w:rsidRPr="001431A8">
        <w:rPr>
          <w:rStyle w:val="StyleUnderline"/>
        </w:rPr>
        <w:t xml:space="preserve">Trump remains a climate sceptic who is likely to try to </w:t>
      </w:r>
      <w:r w:rsidRPr="001431A8">
        <w:rPr>
          <w:rStyle w:val="Emphasis"/>
        </w:rPr>
        <w:t xml:space="preserve">gut clean-energy </w:t>
      </w:r>
      <w:proofErr w:type="spellStart"/>
      <w:r w:rsidRPr="001431A8">
        <w:rPr>
          <w:rStyle w:val="Emphasis"/>
        </w:rPr>
        <w:t>programmes</w:t>
      </w:r>
      <w:proofErr w:type="spellEnd"/>
      <w:r w:rsidRPr="00D54601">
        <w:rPr>
          <w:sz w:val="16"/>
        </w:rPr>
        <w:t xml:space="preserve">. In this case, he may face pushback from his own party. Many of the clean-energy projects predicated on funding from the </w:t>
      </w:r>
      <w:proofErr w:type="spellStart"/>
      <w:r w:rsidRPr="00D54601">
        <w:rPr>
          <w:sz w:val="16"/>
        </w:rPr>
        <w:t>ira</w:t>
      </w:r>
      <w:proofErr w:type="spellEnd"/>
      <w:r w:rsidRPr="00D54601">
        <w:rPr>
          <w:sz w:val="16"/>
        </w:rPr>
        <w:t xml:space="preserve"> are in Republican-leaning states. Business, too, is likely to oppose a reversal of </w:t>
      </w:r>
      <w:proofErr w:type="spellStart"/>
      <w:r w:rsidRPr="00D54601">
        <w:rPr>
          <w:sz w:val="16"/>
        </w:rPr>
        <w:t>Mr</w:t>
      </w:r>
      <w:proofErr w:type="spellEnd"/>
      <w:r w:rsidRPr="00D54601">
        <w:rPr>
          <w:sz w:val="16"/>
        </w:rPr>
        <w:t xml:space="preserve"> Biden’s green agenda. </w:t>
      </w:r>
      <w:proofErr w:type="spellStart"/>
      <w:r w:rsidRPr="00D54601">
        <w:rPr>
          <w:sz w:val="16"/>
        </w:rPr>
        <w:t>Mr</w:t>
      </w:r>
      <w:proofErr w:type="spellEnd"/>
      <w:r w:rsidRPr="00D54601">
        <w:rPr>
          <w:sz w:val="16"/>
        </w:rPr>
        <w:t xml:space="preserve"> Bradley says that though industrial policy writ large remains “incredibly problematic”, government </w:t>
      </w:r>
      <w:proofErr w:type="spellStart"/>
      <w:r w:rsidRPr="00D54601">
        <w:rPr>
          <w:sz w:val="16"/>
        </w:rPr>
        <w:t>programmes</w:t>
      </w:r>
      <w:proofErr w:type="spellEnd"/>
      <w:r w:rsidRPr="00D54601">
        <w:rPr>
          <w:sz w:val="16"/>
        </w:rPr>
        <w:t xml:space="preserve"> that induce changes of </w:t>
      </w:r>
      <w:proofErr w:type="spellStart"/>
      <w:r w:rsidRPr="00D54601">
        <w:rPr>
          <w:sz w:val="16"/>
        </w:rPr>
        <w:t>behaviour</w:t>
      </w:r>
      <w:proofErr w:type="spellEnd"/>
      <w:r w:rsidRPr="00D54601">
        <w:rPr>
          <w:sz w:val="16"/>
        </w:rPr>
        <w:t xml:space="preserve"> are justified when technology is at an early stage, as with clean energy.</w:t>
      </w:r>
    </w:p>
    <w:p w14:paraId="5373B005" w14:textId="77777777" w:rsidR="00151314" w:rsidRPr="00D54601" w:rsidRDefault="00151314" w:rsidP="00151314">
      <w:pPr>
        <w:rPr>
          <w:sz w:val="16"/>
        </w:rPr>
      </w:pPr>
      <w:r w:rsidRPr="00D54601">
        <w:rPr>
          <w:sz w:val="16"/>
        </w:rPr>
        <w:t xml:space="preserve">If </w:t>
      </w:r>
      <w:proofErr w:type="spellStart"/>
      <w:r w:rsidRPr="00D54601">
        <w:rPr>
          <w:sz w:val="16"/>
        </w:rPr>
        <w:t>Mr</w:t>
      </w:r>
      <w:proofErr w:type="spellEnd"/>
      <w:r w:rsidRPr="00D54601">
        <w:rPr>
          <w:sz w:val="16"/>
        </w:rPr>
        <w:t xml:space="preserve"> Trump’s policy proposals directly related to business do not inspire confidence, his efforts to undermine faith in the judiciary, rule of law, </w:t>
      </w:r>
      <w:proofErr w:type="spellStart"/>
      <w:r w:rsidRPr="00D54601">
        <w:rPr>
          <w:sz w:val="16"/>
        </w:rPr>
        <w:t>nato</w:t>
      </w:r>
      <w:proofErr w:type="spellEnd"/>
      <w:r w:rsidRPr="00D54601">
        <w:rPr>
          <w:sz w:val="16"/>
        </w:rPr>
        <w:t xml:space="preserve"> and other alliances, including with Ukraine, raise big questions about America’s role in the world. Some executives shrug this off. A few weeks </w:t>
      </w:r>
      <w:proofErr w:type="gramStart"/>
      <w:r w:rsidRPr="00D54601">
        <w:rPr>
          <w:sz w:val="16"/>
        </w:rPr>
        <w:t>ago</w:t>
      </w:r>
      <w:proofErr w:type="gramEnd"/>
      <w:r w:rsidRPr="00D54601">
        <w:rPr>
          <w:sz w:val="16"/>
        </w:rPr>
        <w:t xml:space="preserve"> the head of an international asset manager met a group of American bankers and found them “shockingly sanguine” about the election. They told him that whatever the outcome, the system would hold; that </w:t>
      </w:r>
      <w:proofErr w:type="spellStart"/>
      <w:r w:rsidRPr="00D54601">
        <w:rPr>
          <w:sz w:val="16"/>
        </w:rPr>
        <w:t>stockmarkets</w:t>
      </w:r>
      <w:proofErr w:type="spellEnd"/>
      <w:r w:rsidRPr="00D54601">
        <w:rPr>
          <w:sz w:val="16"/>
        </w:rPr>
        <w:t xml:space="preserve"> had done well under both presidents; and that the American economy was in such rude health that it could survive even electoral shenanigans. “Maybe their point is that business has transcended politics in America,” he says. He adds pensively: “Maybe they are right.”</w:t>
      </w:r>
    </w:p>
    <w:p w14:paraId="18349319" w14:textId="77777777" w:rsidR="00151314" w:rsidRPr="00D54601" w:rsidRDefault="00151314" w:rsidP="00151314">
      <w:pPr>
        <w:rPr>
          <w:sz w:val="16"/>
        </w:rPr>
      </w:pPr>
      <w:r w:rsidRPr="00D54601">
        <w:rPr>
          <w:sz w:val="16"/>
        </w:rPr>
        <w:t xml:space="preserve">Or maybe they aren’t. </w:t>
      </w:r>
      <w:r w:rsidRPr="001431A8">
        <w:rPr>
          <w:rStyle w:val="StyleUnderline"/>
        </w:rPr>
        <w:t xml:space="preserve">Michael Strain of the American Enterprise Institute, a pro-business think-tank, says that </w:t>
      </w:r>
      <w:proofErr w:type="spellStart"/>
      <w:r w:rsidRPr="001431A8">
        <w:rPr>
          <w:rStyle w:val="StyleUnderline"/>
        </w:rPr>
        <w:t>Mr</w:t>
      </w:r>
      <w:proofErr w:type="spellEnd"/>
      <w:r w:rsidRPr="001431A8">
        <w:rPr>
          <w:rStyle w:val="StyleUnderline"/>
        </w:rPr>
        <w:t xml:space="preserve"> </w:t>
      </w:r>
      <w:r w:rsidRPr="00B82A59">
        <w:rPr>
          <w:rStyle w:val="StyleUnderline"/>
          <w:highlight w:val="cyan"/>
        </w:rPr>
        <w:t xml:space="preserve">Trump’s populism </w:t>
      </w:r>
      <w:r w:rsidRPr="00B82A59">
        <w:rPr>
          <w:rStyle w:val="Emphasis"/>
          <w:highlight w:val="cyan"/>
        </w:rPr>
        <w:t>makes political violence</w:t>
      </w:r>
      <w:r w:rsidRPr="001431A8">
        <w:rPr>
          <w:rStyle w:val="StyleUnderline"/>
        </w:rPr>
        <w:t xml:space="preserve"> in America </w:t>
      </w:r>
      <w:r w:rsidRPr="00B82A59">
        <w:rPr>
          <w:rStyle w:val="StyleUnderline"/>
          <w:highlight w:val="cyan"/>
        </w:rPr>
        <w:t>more likely</w:t>
      </w:r>
      <w:r w:rsidRPr="001431A8">
        <w:rPr>
          <w:rStyle w:val="StyleUnderline"/>
        </w:rPr>
        <w:t xml:space="preserve"> this year. </w:t>
      </w:r>
      <w:r w:rsidRPr="00B82A59">
        <w:rPr>
          <w:rStyle w:val="Emphasis"/>
          <w:highlight w:val="cyan"/>
        </w:rPr>
        <w:t>That would hurt business</w:t>
      </w:r>
      <w:r w:rsidRPr="00D54601">
        <w:rPr>
          <w:sz w:val="16"/>
        </w:rPr>
        <w:t xml:space="preserve">. The head of a global risk-advisory firm says that </w:t>
      </w:r>
      <w:r w:rsidRPr="00B82A59">
        <w:rPr>
          <w:rStyle w:val="StyleUnderline"/>
          <w:highlight w:val="cyan"/>
        </w:rPr>
        <w:t>uncertainty</w:t>
      </w:r>
      <w:r w:rsidRPr="001431A8">
        <w:rPr>
          <w:rStyle w:val="StyleUnderline"/>
        </w:rPr>
        <w:t xml:space="preserve"> </w:t>
      </w:r>
      <w:r w:rsidRPr="00B82A59">
        <w:rPr>
          <w:rStyle w:val="StyleUnderline"/>
          <w:highlight w:val="cyan"/>
        </w:rPr>
        <w:t>over</w:t>
      </w:r>
      <w:r w:rsidRPr="001431A8">
        <w:rPr>
          <w:rStyle w:val="StyleUnderline"/>
        </w:rPr>
        <w:t xml:space="preserve"> </w:t>
      </w:r>
      <w:proofErr w:type="spellStart"/>
      <w:r w:rsidRPr="001431A8">
        <w:rPr>
          <w:rStyle w:val="StyleUnderline"/>
        </w:rPr>
        <w:t>Mr</w:t>
      </w:r>
      <w:proofErr w:type="spellEnd"/>
      <w:r w:rsidRPr="001431A8">
        <w:rPr>
          <w:rStyle w:val="StyleUnderline"/>
        </w:rPr>
        <w:t xml:space="preserve"> Trump’s </w:t>
      </w:r>
      <w:r w:rsidRPr="00B82A59">
        <w:rPr>
          <w:rStyle w:val="StyleUnderline"/>
          <w:highlight w:val="cyan"/>
        </w:rPr>
        <w:t>geopolitical</w:t>
      </w:r>
      <w:r w:rsidRPr="001431A8">
        <w:rPr>
          <w:rStyle w:val="StyleUnderline"/>
        </w:rPr>
        <w:t xml:space="preserve"> </w:t>
      </w:r>
      <w:r w:rsidRPr="00B82A59">
        <w:rPr>
          <w:rStyle w:val="StyleUnderline"/>
          <w:highlight w:val="cyan"/>
        </w:rPr>
        <w:t xml:space="preserve">agenda will </w:t>
      </w:r>
      <w:r w:rsidRPr="00B82A59">
        <w:rPr>
          <w:rStyle w:val="Emphasis"/>
          <w:highlight w:val="cyan"/>
        </w:rPr>
        <w:t>haunt multinationals</w:t>
      </w:r>
      <w:r w:rsidRPr="00D54601">
        <w:rPr>
          <w:sz w:val="16"/>
        </w:rPr>
        <w:t xml:space="preserve">, </w:t>
      </w:r>
      <w:r w:rsidRPr="001431A8">
        <w:rPr>
          <w:rStyle w:val="StyleUnderline"/>
        </w:rPr>
        <w:t xml:space="preserve">making it hard for them to decide, for example, </w:t>
      </w:r>
      <w:proofErr w:type="gramStart"/>
      <w:r w:rsidRPr="001431A8">
        <w:rPr>
          <w:rStyle w:val="StyleUnderline"/>
        </w:rPr>
        <w:t>whether or not</w:t>
      </w:r>
      <w:proofErr w:type="gramEnd"/>
      <w:r w:rsidRPr="001431A8">
        <w:rPr>
          <w:rStyle w:val="StyleUnderline"/>
        </w:rPr>
        <w:t xml:space="preserve"> to allocate resources to China or perhaps even Russia. Any </w:t>
      </w:r>
      <w:r w:rsidRPr="00B82A59">
        <w:rPr>
          <w:rStyle w:val="StyleUnderline"/>
          <w:highlight w:val="cyan"/>
        </w:rPr>
        <w:t>sense</w:t>
      </w:r>
      <w:r w:rsidRPr="001431A8">
        <w:rPr>
          <w:rStyle w:val="StyleUnderline"/>
        </w:rPr>
        <w:t xml:space="preserve"> that </w:t>
      </w:r>
      <w:r w:rsidRPr="00B82A59">
        <w:rPr>
          <w:rStyle w:val="StyleUnderline"/>
          <w:highlight w:val="cyan"/>
        </w:rPr>
        <w:t>he is weakening</w:t>
      </w:r>
      <w:r w:rsidRPr="001431A8">
        <w:rPr>
          <w:rStyle w:val="StyleUnderline"/>
        </w:rPr>
        <w:t xml:space="preserve"> the </w:t>
      </w:r>
      <w:r w:rsidRPr="00B82A59">
        <w:rPr>
          <w:rStyle w:val="StyleUnderline"/>
          <w:highlight w:val="cyan"/>
        </w:rPr>
        <w:t xml:space="preserve">rule of </w:t>
      </w:r>
      <w:proofErr w:type="gramStart"/>
      <w:r w:rsidRPr="00B82A59">
        <w:rPr>
          <w:rStyle w:val="StyleUnderline"/>
          <w:highlight w:val="cyan"/>
        </w:rPr>
        <w:t>law</w:t>
      </w:r>
      <w:proofErr w:type="gramEnd"/>
      <w:r w:rsidRPr="001431A8">
        <w:rPr>
          <w:rStyle w:val="StyleUnderline"/>
        </w:rPr>
        <w:t xml:space="preserve"> </w:t>
      </w:r>
      <w:r w:rsidRPr="00B82A59">
        <w:rPr>
          <w:rStyle w:val="StyleUnderline"/>
          <w:highlight w:val="cyan"/>
        </w:rPr>
        <w:t>and</w:t>
      </w:r>
      <w:r w:rsidRPr="001431A8">
        <w:rPr>
          <w:rStyle w:val="StyleUnderline"/>
        </w:rPr>
        <w:t xml:space="preserve"> the </w:t>
      </w:r>
      <w:r w:rsidRPr="00B82A59">
        <w:rPr>
          <w:rStyle w:val="StyleUnderline"/>
          <w:highlight w:val="cyan"/>
        </w:rPr>
        <w:t>sanctity of contracts</w:t>
      </w:r>
      <w:r w:rsidRPr="001431A8">
        <w:rPr>
          <w:rStyle w:val="StyleUnderline"/>
        </w:rPr>
        <w:t xml:space="preserve"> and treaties would </w:t>
      </w:r>
      <w:r w:rsidRPr="00B82A59">
        <w:rPr>
          <w:rStyle w:val="Emphasis"/>
          <w:highlight w:val="cyan"/>
        </w:rPr>
        <w:t>ripple around the</w:t>
      </w:r>
      <w:r w:rsidRPr="001431A8">
        <w:rPr>
          <w:rStyle w:val="Emphasis"/>
        </w:rPr>
        <w:t xml:space="preserve"> world</w:t>
      </w:r>
      <w:r w:rsidRPr="001431A8">
        <w:rPr>
          <w:rStyle w:val="StyleUnderline"/>
        </w:rPr>
        <w:t>.</w:t>
      </w:r>
      <w:r w:rsidRPr="00D54601">
        <w:rPr>
          <w:sz w:val="16"/>
        </w:rPr>
        <w:t xml:space="preserve"> “Things like the rule of law are gossamer concepts that disappear just like that,” says a New York financier.</w:t>
      </w:r>
    </w:p>
    <w:p w14:paraId="33FBF369" w14:textId="77777777" w:rsidR="00151314" w:rsidRPr="00D54601" w:rsidRDefault="00151314" w:rsidP="00151314">
      <w:pPr>
        <w:rPr>
          <w:sz w:val="16"/>
        </w:rPr>
      </w:pPr>
      <w:r w:rsidRPr="00D54601">
        <w:rPr>
          <w:sz w:val="16"/>
        </w:rPr>
        <w:t xml:space="preserve">His colleague, an expert on geopolitics, says that </w:t>
      </w:r>
      <w:r w:rsidRPr="001431A8">
        <w:rPr>
          <w:rStyle w:val="StyleUnderline"/>
        </w:rPr>
        <w:t xml:space="preserve">American businessmen rarely step back to consider how much the country’s global influence, including the </w:t>
      </w:r>
      <w:r w:rsidRPr="001431A8">
        <w:rPr>
          <w:rStyle w:val="StyleUnderline"/>
        </w:rPr>
        <w:lastRenderedPageBreak/>
        <w:t xml:space="preserve">hegemony of the dollar and the </w:t>
      </w:r>
      <w:proofErr w:type="spellStart"/>
      <w:r w:rsidRPr="001431A8">
        <w:rPr>
          <w:rStyle w:val="StyleUnderline"/>
        </w:rPr>
        <w:t>defence</w:t>
      </w:r>
      <w:proofErr w:type="spellEnd"/>
      <w:r w:rsidRPr="001431A8">
        <w:rPr>
          <w:rStyle w:val="StyleUnderline"/>
        </w:rPr>
        <w:t xml:space="preserve"> of maritime shipping routes, underpins their companies’ prosperity</w:t>
      </w:r>
      <w:r w:rsidRPr="00D54601">
        <w:rPr>
          <w:sz w:val="16"/>
        </w:rPr>
        <w:t>. Ron Temple, chief market strategist at Lazard, an investment bank, says the gap between right and left has widened in America, amplifying policy variability and becoming too important a factor for business to overlook. “</w:t>
      </w:r>
      <w:r w:rsidRPr="00B82A59">
        <w:rPr>
          <w:rStyle w:val="StyleUnderline"/>
          <w:highlight w:val="cyan"/>
        </w:rPr>
        <w:t>There is</w:t>
      </w:r>
      <w:r w:rsidRPr="001431A8">
        <w:rPr>
          <w:rStyle w:val="StyleUnderline"/>
        </w:rPr>
        <w:t xml:space="preserve"> almost </w:t>
      </w:r>
      <w:r w:rsidRPr="00B82A59">
        <w:rPr>
          <w:rStyle w:val="StyleUnderline"/>
          <w:highlight w:val="cyan"/>
        </w:rPr>
        <w:t>a sense of complacency</w:t>
      </w:r>
      <w:r w:rsidRPr="001431A8">
        <w:rPr>
          <w:rStyle w:val="StyleUnderline"/>
        </w:rPr>
        <w:t>, married with entitlement, combined with presumptuousness,”</w:t>
      </w:r>
      <w:r w:rsidRPr="00D54601">
        <w:rPr>
          <w:sz w:val="16"/>
        </w:rPr>
        <w:t xml:space="preserve"> he concludes. If anyone is likely to shake corporate America out of such numbness, it is </w:t>
      </w:r>
      <w:proofErr w:type="spellStart"/>
      <w:r w:rsidRPr="00D54601">
        <w:rPr>
          <w:sz w:val="16"/>
        </w:rPr>
        <w:t>Mr</w:t>
      </w:r>
      <w:proofErr w:type="spellEnd"/>
      <w:r w:rsidRPr="00D54601">
        <w:rPr>
          <w:sz w:val="16"/>
        </w:rPr>
        <w:t xml:space="preserve"> Trump. </w:t>
      </w:r>
    </w:p>
    <w:p w14:paraId="08A7D74C" w14:textId="53D66F6F" w:rsidR="00DB1B00" w:rsidRPr="009C7693" w:rsidRDefault="00DB1B00" w:rsidP="00DB1B00">
      <w:pPr>
        <w:pStyle w:val="Heading3"/>
      </w:pPr>
      <w:r>
        <w:lastRenderedPageBreak/>
        <w:t>IL---Demo + Allies</w:t>
      </w:r>
    </w:p>
    <w:p w14:paraId="29FB3383" w14:textId="77777777" w:rsidR="00DB1B00" w:rsidRDefault="00DB1B00" w:rsidP="00DB1B00">
      <w:pPr>
        <w:pStyle w:val="Heading4"/>
      </w:pPr>
      <w:r>
        <w:t xml:space="preserve">Trump win ends </w:t>
      </w:r>
      <w:r>
        <w:rPr>
          <w:u w:val="single"/>
        </w:rPr>
        <w:t>global</w:t>
      </w:r>
      <w:r>
        <w:t xml:space="preserve"> democracy and collapses alliances.</w:t>
      </w:r>
    </w:p>
    <w:p w14:paraId="24F3E535" w14:textId="77777777" w:rsidR="00DB1B00" w:rsidRDefault="00DB1B00" w:rsidP="00DB1B00">
      <w:r>
        <w:t xml:space="preserve">Yoon </w:t>
      </w:r>
      <w:r w:rsidRPr="008E36D4">
        <w:rPr>
          <w:rStyle w:val="Style13ptBold"/>
        </w:rPr>
        <w:t>Young-</w:t>
      </w:r>
      <w:proofErr w:type="spellStart"/>
      <w:r w:rsidRPr="008E36D4">
        <w:rPr>
          <w:rStyle w:val="Style13ptBold"/>
        </w:rPr>
        <w:t>kwan</w:t>
      </w:r>
      <w:proofErr w:type="spellEnd"/>
      <w:r w:rsidRPr="008E36D4">
        <w:rPr>
          <w:rStyle w:val="Style13ptBold"/>
        </w:rPr>
        <w:t>, 23</w:t>
      </w:r>
      <w:r>
        <w:t xml:space="preserve"> - chair of the Asan Institute for Policy Studies. “What if Trump is re-elected as U.S. president?” Korea JoongAng Daily, 7/27, </w:t>
      </w:r>
      <w:hyperlink r:id="rId8" w:history="1">
        <w:r w:rsidRPr="00FD1B75">
          <w:rPr>
            <w:rStyle w:val="Hyperlink"/>
          </w:rPr>
          <w:t>https://koreajoongangdaily.joins.com/2023/07/27/opinion/columns/Trump-reelected-president/20230727201317607.html</w:t>
        </w:r>
      </w:hyperlink>
    </w:p>
    <w:p w14:paraId="3BACFA12" w14:textId="77777777" w:rsidR="00DB1B00" w:rsidRPr="003033D1" w:rsidRDefault="00DB1B00" w:rsidP="00DB1B00">
      <w:pPr>
        <w:rPr>
          <w:sz w:val="16"/>
        </w:rPr>
      </w:pPr>
    </w:p>
    <w:p w14:paraId="760259E1" w14:textId="77777777" w:rsidR="00DB1B00" w:rsidRPr="003033D1" w:rsidRDefault="00DB1B00" w:rsidP="00DB1B00">
      <w:pPr>
        <w:rPr>
          <w:sz w:val="16"/>
        </w:rPr>
      </w:pPr>
      <w:r w:rsidRPr="003033D1">
        <w:rPr>
          <w:sz w:val="16"/>
        </w:rPr>
        <w:t xml:space="preserve">The </w:t>
      </w:r>
      <w:r w:rsidRPr="00B82A59">
        <w:rPr>
          <w:rStyle w:val="StyleUnderline"/>
          <w:highlight w:val="cyan"/>
        </w:rPr>
        <w:t>2024</w:t>
      </w:r>
      <w:r w:rsidRPr="003033D1">
        <w:rPr>
          <w:sz w:val="16"/>
        </w:rPr>
        <w:t xml:space="preserve"> U.S. presidential election </w:t>
      </w:r>
      <w:r w:rsidRPr="00B82A59">
        <w:rPr>
          <w:rStyle w:val="StyleUnderline"/>
          <w:highlight w:val="cyan"/>
        </w:rPr>
        <w:t>will have</w:t>
      </w:r>
      <w:r w:rsidRPr="003033D1">
        <w:rPr>
          <w:sz w:val="16"/>
        </w:rPr>
        <w:t xml:space="preserve"> even more </w:t>
      </w:r>
      <w:r w:rsidRPr="00B82A59">
        <w:rPr>
          <w:rStyle w:val="StyleUnderline"/>
          <w:highlight w:val="cyan"/>
        </w:rPr>
        <w:t>serious ramifications</w:t>
      </w:r>
      <w:r w:rsidRPr="003033D1">
        <w:rPr>
          <w:sz w:val="16"/>
        </w:rPr>
        <w:t xml:space="preserve"> on the future of the Korean Peninsula than in 2000. As CNN’s Fareed Zakaria pointed out, next year’s U.S. election will be focused on foreign policy. </w:t>
      </w:r>
      <w:proofErr w:type="gramStart"/>
      <w:r w:rsidRPr="003033D1">
        <w:rPr>
          <w:sz w:val="16"/>
        </w:rPr>
        <w:t>According</w:t>
      </w:r>
      <w:proofErr w:type="gramEnd"/>
      <w:r w:rsidRPr="003033D1">
        <w:rPr>
          <w:sz w:val="16"/>
        </w:rPr>
        <w:t xml:space="preserve"> a recent survey by the Pew Research Center, </w:t>
      </w:r>
      <w:r w:rsidRPr="00B82A59">
        <w:rPr>
          <w:rStyle w:val="StyleUnderline"/>
          <w:highlight w:val="cyan"/>
        </w:rPr>
        <w:t>71 percent</w:t>
      </w:r>
      <w:r w:rsidRPr="00897CAB">
        <w:rPr>
          <w:rStyle w:val="StyleUnderline"/>
        </w:rPr>
        <w:t xml:space="preserve"> of Republican Party supporters </w:t>
      </w:r>
      <w:r w:rsidRPr="00B82A59">
        <w:rPr>
          <w:rStyle w:val="StyleUnderline"/>
          <w:highlight w:val="cyan"/>
        </w:rPr>
        <w:t>wanted America to pay less attention to world affairs</w:t>
      </w:r>
      <w:r w:rsidRPr="00897CAB">
        <w:rPr>
          <w:rStyle w:val="StyleUnderline"/>
        </w:rPr>
        <w:t xml:space="preserve"> and concentrate more on domestic issues</w:t>
      </w:r>
      <w:r w:rsidRPr="003033D1">
        <w:rPr>
          <w:sz w:val="16"/>
        </w:rPr>
        <w:t xml:space="preserve">. </w:t>
      </w:r>
      <w:r w:rsidRPr="00B82A59">
        <w:rPr>
          <w:rStyle w:val="StyleUnderline"/>
          <w:highlight w:val="cyan"/>
        </w:rPr>
        <w:t>That position</w:t>
      </w:r>
      <w:r w:rsidRPr="00897CAB">
        <w:rPr>
          <w:rStyle w:val="StyleUnderline"/>
        </w:rPr>
        <w:t xml:space="preserve"> has become the mainstream in the conservative party after it </w:t>
      </w:r>
      <w:r w:rsidRPr="00B82A59">
        <w:rPr>
          <w:rStyle w:val="StyleUnderline"/>
          <w:highlight w:val="cyan"/>
        </w:rPr>
        <w:t xml:space="preserve">is shared </w:t>
      </w:r>
      <w:r w:rsidRPr="0031248C">
        <w:rPr>
          <w:rStyle w:val="StyleUnderline"/>
        </w:rPr>
        <w:t xml:space="preserve">not only </w:t>
      </w:r>
      <w:r w:rsidRPr="00B82A59">
        <w:rPr>
          <w:rStyle w:val="StyleUnderline"/>
          <w:highlight w:val="cyan"/>
        </w:rPr>
        <w:t>by</w:t>
      </w:r>
      <w:r w:rsidRPr="003033D1">
        <w:rPr>
          <w:sz w:val="16"/>
        </w:rPr>
        <w:t xml:space="preserve"> former President Donald </w:t>
      </w:r>
      <w:r w:rsidRPr="00B82A59">
        <w:rPr>
          <w:rStyle w:val="StyleUnderline"/>
          <w:highlight w:val="cyan"/>
        </w:rPr>
        <w:t>Trump</w:t>
      </w:r>
      <w:r w:rsidRPr="003033D1">
        <w:rPr>
          <w:sz w:val="16"/>
        </w:rPr>
        <w:t xml:space="preserve"> — who announced his candidacy for a non-consecutive second presidential term — </w:t>
      </w:r>
      <w:r w:rsidRPr="00B82A59">
        <w:rPr>
          <w:rStyle w:val="StyleUnderline"/>
          <w:highlight w:val="cyan"/>
        </w:rPr>
        <w:t>but also</w:t>
      </w:r>
      <w:r w:rsidRPr="003033D1">
        <w:rPr>
          <w:sz w:val="16"/>
        </w:rPr>
        <w:t xml:space="preserve"> by Florida Governor Ron </w:t>
      </w:r>
      <w:r w:rsidRPr="00B82A59">
        <w:rPr>
          <w:rStyle w:val="Emphasis"/>
          <w:highlight w:val="cyan"/>
        </w:rPr>
        <w:t>DeSantis</w:t>
      </w:r>
      <w:r w:rsidRPr="003033D1">
        <w:rPr>
          <w:sz w:val="16"/>
        </w:rPr>
        <w:t xml:space="preserve"> and House Speaker Kevin McCarthy.</w:t>
      </w:r>
    </w:p>
    <w:p w14:paraId="533F08AB" w14:textId="77777777" w:rsidR="00DB1B00" w:rsidRPr="003033D1" w:rsidRDefault="00DB1B00" w:rsidP="00DB1B00">
      <w:pPr>
        <w:rPr>
          <w:sz w:val="16"/>
        </w:rPr>
      </w:pPr>
      <w:r w:rsidRPr="003033D1">
        <w:rPr>
          <w:sz w:val="16"/>
        </w:rPr>
        <w:t xml:space="preserve">If Trump returns to the White House, how will the world change? Most of all, </w:t>
      </w:r>
      <w:r w:rsidRPr="0089529A">
        <w:rPr>
          <w:rStyle w:val="StyleUnderline"/>
        </w:rPr>
        <w:t>the U.S. will go more inwardly.</w:t>
      </w:r>
      <w:r w:rsidRPr="003033D1">
        <w:rPr>
          <w:sz w:val="16"/>
        </w:rPr>
        <w:t xml:space="preserve"> Trump’s former chief strategist Steve Bannon said what he focuses on is not the war in Ukraine but on protecting the U.S. southern border from illegal immigrants from Mexico. </w:t>
      </w:r>
      <w:r w:rsidRPr="0089529A">
        <w:rPr>
          <w:rStyle w:val="StyleUnderline"/>
        </w:rPr>
        <w:t>As Trump also wants to end the Ukraine war quickly,</w:t>
      </w:r>
      <w:r w:rsidRPr="00B82A59">
        <w:rPr>
          <w:rStyle w:val="StyleUnderline"/>
          <w:highlight w:val="cyan"/>
        </w:rPr>
        <w:t xml:space="preserve"> America will</w:t>
      </w:r>
      <w:r w:rsidRPr="00EC1949">
        <w:rPr>
          <w:rStyle w:val="StyleUnderline"/>
        </w:rPr>
        <w:t xml:space="preserve"> most likely </w:t>
      </w:r>
      <w:r w:rsidRPr="00B82A59">
        <w:rPr>
          <w:rStyle w:val="Emphasis"/>
          <w:highlight w:val="cyan"/>
        </w:rPr>
        <w:t>isolate itself from the rest of the world</w:t>
      </w:r>
      <w:r w:rsidRPr="003033D1">
        <w:rPr>
          <w:sz w:val="16"/>
        </w:rPr>
        <w:t xml:space="preserve"> </w:t>
      </w:r>
      <w:r w:rsidRPr="00B82A59">
        <w:rPr>
          <w:rStyle w:val="StyleUnderline"/>
          <w:highlight w:val="cyan"/>
        </w:rPr>
        <w:t>if Trump is re-elected</w:t>
      </w:r>
      <w:r w:rsidRPr="003033D1">
        <w:rPr>
          <w:sz w:val="16"/>
        </w:rPr>
        <w:t xml:space="preserve">. </w:t>
      </w:r>
      <w:r w:rsidRPr="00B82A59">
        <w:rPr>
          <w:rStyle w:val="StyleUnderline"/>
          <w:highlight w:val="cyan"/>
        </w:rPr>
        <w:t>The hard-won alliance of liberal democracies</w:t>
      </w:r>
      <w:r w:rsidRPr="003033D1">
        <w:rPr>
          <w:sz w:val="16"/>
        </w:rPr>
        <w:t xml:space="preserve"> in the West </w:t>
      </w:r>
      <w:r w:rsidRPr="00B82A59">
        <w:rPr>
          <w:rStyle w:val="StyleUnderline"/>
          <w:highlight w:val="cyan"/>
        </w:rPr>
        <w:t>by</w:t>
      </w:r>
      <w:r w:rsidRPr="003033D1">
        <w:rPr>
          <w:sz w:val="16"/>
        </w:rPr>
        <w:t xml:space="preserve"> current U.S. President Joe </w:t>
      </w:r>
      <w:r w:rsidRPr="00B82A59">
        <w:rPr>
          <w:rStyle w:val="StyleUnderline"/>
          <w:highlight w:val="cyan"/>
        </w:rPr>
        <w:t>Biden will</w:t>
      </w:r>
      <w:r w:rsidRPr="003033D1">
        <w:rPr>
          <w:sz w:val="16"/>
        </w:rPr>
        <w:t xml:space="preserve"> certainly </w:t>
      </w:r>
      <w:r w:rsidRPr="00B82A59">
        <w:rPr>
          <w:rStyle w:val="StyleUnderline"/>
          <w:highlight w:val="cyan"/>
        </w:rPr>
        <w:t xml:space="preserve">collapse, whereas the </w:t>
      </w:r>
      <w:r w:rsidRPr="0031248C">
        <w:rPr>
          <w:rStyle w:val="StyleUnderline"/>
        </w:rPr>
        <w:t xml:space="preserve">opposite </w:t>
      </w:r>
      <w:r w:rsidRPr="00B82A59">
        <w:rPr>
          <w:rStyle w:val="StyleUnderline"/>
          <w:highlight w:val="cyan"/>
        </w:rPr>
        <w:t xml:space="preserve">alliance of authoritarian regimes </w:t>
      </w:r>
      <w:r w:rsidRPr="0031248C">
        <w:rPr>
          <w:rStyle w:val="StyleUnderline"/>
        </w:rPr>
        <w:t xml:space="preserve">like Russia and China </w:t>
      </w:r>
      <w:r w:rsidRPr="00B82A59">
        <w:rPr>
          <w:rStyle w:val="StyleUnderline"/>
          <w:highlight w:val="cyan"/>
        </w:rPr>
        <w:t xml:space="preserve">will </w:t>
      </w:r>
      <w:r w:rsidRPr="00B82A59">
        <w:rPr>
          <w:rStyle w:val="Emphasis"/>
          <w:highlight w:val="cyan"/>
        </w:rPr>
        <w:t>gain grounds</w:t>
      </w:r>
      <w:r w:rsidRPr="000D7953">
        <w:rPr>
          <w:rStyle w:val="Emphasis"/>
        </w:rPr>
        <w:t>.</w:t>
      </w:r>
      <w:r w:rsidRPr="00EC1949">
        <w:rPr>
          <w:rStyle w:val="StyleUnderline"/>
        </w:rPr>
        <w:t xml:space="preserve"> In that case, </w:t>
      </w:r>
      <w:r w:rsidRPr="00B82A59">
        <w:rPr>
          <w:rStyle w:val="StyleUnderline"/>
          <w:highlight w:val="cyan"/>
        </w:rPr>
        <w:t>a considerable number of</w:t>
      </w:r>
      <w:r w:rsidRPr="00EC1949">
        <w:rPr>
          <w:rStyle w:val="StyleUnderline"/>
        </w:rPr>
        <w:t xml:space="preserve"> Global South </w:t>
      </w:r>
      <w:r w:rsidRPr="00B82A59">
        <w:rPr>
          <w:rStyle w:val="StyleUnderline"/>
          <w:highlight w:val="cyan"/>
        </w:rPr>
        <w:t xml:space="preserve">countries will </w:t>
      </w:r>
      <w:r w:rsidRPr="00B82A59">
        <w:rPr>
          <w:rStyle w:val="Emphasis"/>
          <w:highlight w:val="cyan"/>
        </w:rPr>
        <w:t>shift to the Russia-China axis</w:t>
      </w:r>
      <w:r w:rsidRPr="003033D1">
        <w:rPr>
          <w:sz w:val="16"/>
        </w:rPr>
        <w:t xml:space="preserve">. As Russian President Vladimir Putin said, </w:t>
      </w:r>
      <w:r w:rsidRPr="00B82A59">
        <w:rPr>
          <w:rStyle w:val="StyleUnderline"/>
          <w:highlight w:val="cyan"/>
        </w:rPr>
        <w:t>we may see a</w:t>
      </w:r>
      <w:r w:rsidRPr="008E36D4">
        <w:rPr>
          <w:rStyle w:val="StyleUnderline"/>
        </w:rPr>
        <w:t xml:space="preserve"> novel </w:t>
      </w:r>
      <w:r w:rsidRPr="00B82A59">
        <w:rPr>
          <w:rStyle w:val="StyleUnderline"/>
          <w:highlight w:val="cyan"/>
        </w:rPr>
        <w:t>world where</w:t>
      </w:r>
      <w:r w:rsidRPr="008E36D4">
        <w:rPr>
          <w:rStyle w:val="StyleUnderline"/>
        </w:rPr>
        <w:t xml:space="preserve"> “liberalism become obsolete” and where </w:t>
      </w:r>
      <w:r w:rsidRPr="00B82A59">
        <w:rPr>
          <w:rStyle w:val="StyleUnderline"/>
          <w:highlight w:val="cyan"/>
        </w:rPr>
        <w:t>the rule of force, not the rule of law, dominates</w:t>
      </w:r>
      <w:r w:rsidRPr="00B82A59">
        <w:rPr>
          <w:sz w:val="16"/>
          <w:highlight w:val="cyan"/>
        </w:rPr>
        <w:t>.</w:t>
      </w:r>
    </w:p>
    <w:p w14:paraId="343C72BF" w14:textId="77777777" w:rsidR="00DB1B00" w:rsidRPr="003033D1" w:rsidRDefault="00DB1B00" w:rsidP="00DB1B00">
      <w:pPr>
        <w:rPr>
          <w:sz w:val="16"/>
        </w:rPr>
      </w:pPr>
      <w:r w:rsidRPr="003033D1">
        <w:rPr>
          <w:sz w:val="16"/>
        </w:rPr>
        <w:t xml:space="preserve">In his memoir, John Bolton, </w:t>
      </w:r>
      <w:r w:rsidRPr="00213570">
        <w:rPr>
          <w:rStyle w:val="StyleUnderline"/>
        </w:rPr>
        <w:t xml:space="preserve">the former </w:t>
      </w:r>
      <w:r w:rsidRPr="00A13D7E">
        <w:rPr>
          <w:rStyle w:val="StyleUnderline"/>
        </w:rPr>
        <w:t>White House national security adviser, wrote that Trump did not care about the security of Taiwan</w:t>
      </w:r>
      <w:r w:rsidRPr="003033D1">
        <w:rPr>
          <w:sz w:val="16"/>
        </w:rPr>
        <w:t xml:space="preserve">. </w:t>
      </w:r>
      <w:r w:rsidRPr="00A13D7E">
        <w:rPr>
          <w:rStyle w:val="StyleUnderline"/>
        </w:rPr>
        <w:t>If the U</w:t>
      </w:r>
      <w:r w:rsidRPr="003033D1">
        <w:rPr>
          <w:sz w:val="16"/>
        </w:rPr>
        <w:t xml:space="preserve">nited </w:t>
      </w:r>
      <w:r w:rsidRPr="00A13D7E">
        <w:rPr>
          <w:rStyle w:val="StyleUnderline"/>
        </w:rPr>
        <w:t>S</w:t>
      </w:r>
      <w:r w:rsidRPr="003033D1">
        <w:rPr>
          <w:sz w:val="16"/>
        </w:rPr>
        <w:t xml:space="preserve">tates </w:t>
      </w:r>
      <w:r w:rsidRPr="00A13D7E">
        <w:rPr>
          <w:rStyle w:val="StyleUnderline"/>
        </w:rPr>
        <w:t xml:space="preserve">abandons engagement in Ukraine under the second term of Trump, it could be interpreted as a weakened U.S. determination to protect Taiwan and push </w:t>
      </w:r>
      <w:r w:rsidRPr="003033D1">
        <w:rPr>
          <w:sz w:val="16"/>
        </w:rPr>
        <w:t xml:space="preserve">Chinese President </w:t>
      </w:r>
      <w:r w:rsidRPr="00A13D7E">
        <w:rPr>
          <w:rStyle w:val="StyleUnderline"/>
        </w:rPr>
        <w:t xml:space="preserve">Xi </w:t>
      </w:r>
      <w:r w:rsidRPr="003033D1">
        <w:rPr>
          <w:sz w:val="16"/>
        </w:rPr>
        <w:t xml:space="preserve">Jinping </w:t>
      </w:r>
      <w:r w:rsidRPr="00A13D7E">
        <w:rPr>
          <w:rStyle w:val="StyleUnderline"/>
        </w:rPr>
        <w:t xml:space="preserve">to expedite </w:t>
      </w:r>
      <w:r w:rsidRPr="003033D1">
        <w:rPr>
          <w:sz w:val="16"/>
        </w:rPr>
        <w:t xml:space="preserve">the </w:t>
      </w:r>
      <w:r w:rsidRPr="00A13D7E">
        <w:rPr>
          <w:rStyle w:val="StyleUnderline"/>
        </w:rPr>
        <w:t>unification</w:t>
      </w:r>
      <w:r w:rsidRPr="003033D1">
        <w:rPr>
          <w:sz w:val="16"/>
        </w:rPr>
        <w:t xml:space="preserve"> of Taiwan.</w:t>
      </w:r>
    </w:p>
    <w:p w14:paraId="0E0ACF13" w14:textId="77777777" w:rsidR="00DB1B00" w:rsidRPr="003033D1" w:rsidRDefault="00DB1B00" w:rsidP="00DB1B00">
      <w:pPr>
        <w:rPr>
          <w:sz w:val="16"/>
        </w:rPr>
      </w:pPr>
      <w:r w:rsidRPr="003033D1">
        <w:rPr>
          <w:sz w:val="16"/>
        </w:rPr>
        <w:t>The U.S. democracy, too, will shake substantially. The America First Policy Institute, a think tank devoted to getting Trump re-elected, is devising a strategy to control bureaucrats and the judiciary branch which were defiant under Trump’s first term. The Economist even projected the United States to become an “illiberal” democracy — like Poland and Hungary, for instance — when it goes under Trump again.</w:t>
      </w:r>
    </w:p>
    <w:p w14:paraId="4FB6BC88" w14:textId="77777777" w:rsidR="00DB1B00" w:rsidRPr="003033D1" w:rsidRDefault="00DB1B00" w:rsidP="00DB1B00">
      <w:pPr>
        <w:rPr>
          <w:sz w:val="16"/>
        </w:rPr>
      </w:pPr>
      <w:r w:rsidRPr="008A1363">
        <w:rPr>
          <w:rStyle w:val="StyleUnderline"/>
        </w:rPr>
        <w:t xml:space="preserve">What impact will </w:t>
      </w:r>
      <w:r w:rsidRPr="00B82A59">
        <w:rPr>
          <w:rStyle w:val="StyleUnderline"/>
          <w:highlight w:val="cyan"/>
        </w:rPr>
        <w:t>Trump’s re-election</w:t>
      </w:r>
      <w:r w:rsidRPr="008A1363">
        <w:rPr>
          <w:rStyle w:val="StyleUnderline"/>
        </w:rPr>
        <w:t xml:space="preserve"> have on South Korea? Washington </w:t>
      </w:r>
      <w:r w:rsidRPr="00B82A59">
        <w:rPr>
          <w:rStyle w:val="StyleUnderline"/>
          <w:highlight w:val="cyan"/>
        </w:rPr>
        <w:t>will</w:t>
      </w:r>
      <w:r w:rsidRPr="003033D1">
        <w:rPr>
          <w:sz w:val="16"/>
        </w:rPr>
        <w:t xml:space="preserve"> most likely </w:t>
      </w:r>
      <w:proofErr w:type="gramStart"/>
      <w:r w:rsidRPr="00B82A59">
        <w:rPr>
          <w:rStyle w:val="StyleUnderline"/>
          <w:highlight w:val="cyan"/>
        </w:rPr>
        <w:t>pull out</w:t>
      </w:r>
      <w:proofErr w:type="gramEnd"/>
      <w:r w:rsidRPr="00B82A59">
        <w:rPr>
          <w:rStyle w:val="StyleUnderline"/>
          <w:highlight w:val="cyan"/>
        </w:rPr>
        <w:t xml:space="preserve"> U.S. forces. </w:t>
      </w:r>
      <w:r w:rsidRPr="0031248C">
        <w:rPr>
          <w:rStyle w:val="StyleUnderline"/>
        </w:rPr>
        <w:t>Trump has long argued</w:t>
      </w:r>
      <w:r w:rsidRPr="003033D1">
        <w:rPr>
          <w:sz w:val="16"/>
        </w:rPr>
        <w:t xml:space="preserve"> that a country well-off like </w:t>
      </w:r>
      <w:r w:rsidRPr="0031248C">
        <w:rPr>
          <w:rStyle w:val="StyleUnderline"/>
        </w:rPr>
        <w:t>South Korea did not need U.S. military forces</w:t>
      </w:r>
      <w:r w:rsidRPr="003033D1">
        <w:rPr>
          <w:sz w:val="16"/>
        </w:rPr>
        <w:t>.</w:t>
      </w:r>
      <w:r w:rsidRPr="00B82A59">
        <w:rPr>
          <w:sz w:val="16"/>
          <w:highlight w:val="cyan"/>
        </w:rPr>
        <w:t xml:space="preserve"> </w:t>
      </w:r>
      <w:r w:rsidRPr="00B82A59">
        <w:rPr>
          <w:rStyle w:val="StyleUnderline"/>
          <w:highlight w:val="cyan"/>
        </w:rPr>
        <w:t>South Korea with no nukes will be pushed into a security vacuum</w:t>
      </w:r>
      <w:r w:rsidRPr="003033D1">
        <w:rPr>
          <w:sz w:val="16"/>
        </w:rPr>
        <w:t xml:space="preserve"> without the U.S. forces stationing there, not to mention catastrophic political and economic ramifications. Even if the U.S. and North Korea resume denuclearization talks, the results cannot be favorable for South Korea given the uncertainty over how much Trump would reflect its position. During the first North-U.S. summit in Singapore in 2018, Trump decided to stop joint military exercises with South Korea without any prior consultation with the ally.</w:t>
      </w:r>
    </w:p>
    <w:p w14:paraId="306B82D3" w14:textId="77777777" w:rsidR="00DB1B00" w:rsidRPr="003033D1" w:rsidRDefault="00DB1B00" w:rsidP="00DB1B00">
      <w:pPr>
        <w:rPr>
          <w:sz w:val="16"/>
        </w:rPr>
      </w:pPr>
    </w:p>
    <w:p w14:paraId="2786B531" w14:textId="77777777" w:rsidR="00DB1B00" w:rsidRDefault="00DB1B00" w:rsidP="00DB1B00">
      <w:pPr>
        <w:rPr>
          <w:sz w:val="16"/>
          <w:szCs w:val="16"/>
        </w:rPr>
      </w:pPr>
    </w:p>
    <w:p w14:paraId="01F24725" w14:textId="2084207F" w:rsidR="00496F0C" w:rsidRDefault="00496F0C" w:rsidP="00496F0C">
      <w:pPr>
        <w:pStyle w:val="Heading3"/>
      </w:pPr>
      <w:r>
        <w:lastRenderedPageBreak/>
        <w:t>IL---</w:t>
      </w:r>
      <w:r w:rsidR="00DB1B00">
        <w:t>NATO Withdraw</w:t>
      </w:r>
    </w:p>
    <w:p w14:paraId="46A01681" w14:textId="77777777" w:rsidR="00496F0C" w:rsidRPr="000D41D7" w:rsidRDefault="00496F0C" w:rsidP="00496F0C">
      <w:pPr>
        <w:pStyle w:val="Heading4"/>
      </w:pPr>
      <w:r>
        <w:t>Trump is committed to sabotaging NATO even if there’s a legal battle.</w:t>
      </w:r>
    </w:p>
    <w:p w14:paraId="068C3853" w14:textId="77777777" w:rsidR="00496F0C" w:rsidRDefault="00496F0C" w:rsidP="00496F0C">
      <w:pPr>
        <w:rPr>
          <w:rStyle w:val="Hyperlink"/>
        </w:rPr>
      </w:pPr>
      <w:r>
        <w:t xml:space="preserve">Anne </w:t>
      </w:r>
      <w:r w:rsidRPr="0068619C">
        <w:rPr>
          <w:rStyle w:val="Style13ptBold"/>
        </w:rPr>
        <w:t>Applebaum</w:t>
      </w:r>
      <w:r>
        <w:t xml:space="preserve"> </w:t>
      </w:r>
      <w:r w:rsidRPr="0068619C">
        <w:rPr>
          <w:rStyle w:val="Style13ptBold"/>
        </w:rPr>
        <w:t>12/24</w:t>
      </w:r>
      <w:r>
        <w:t xml:space="preserve">/23 senior fellow at the Agora Institute at Johns Hopkins University, previously a Washington Post columnist for 15 years and a member of the editorial board, deputy editor of The Spectator and a columnist for several British newspapers “Trump Will Abandon NATO” The Atlantic </w:t>
      </w:r>
      <w:hyperlink r:id="rId9" w:history="1">
        <w:r w:rsidRPr="00FD2B15">
          <w:rPr>
            <w:rStyle w:val="Hyperlink"/>
          </w:rPr>
          <w:t>https://www.theatlantic.com/magazine/archive/2024/01/trump-2024-reelection-pull-out-of-nato-membership/676120/</w:t>
        </w:r>
      </w:hyperlink>
    </w:p>
    <w:p w14:paraId="4C596A05" w14:textId="77777777" w:rsidR="00496F0C" w:rsidRPr="001C333B" w:rsidRDefault="00496F0C" w:rsidP="00496F0C">
      <w:pPr>
        <w:rPr>
          <w:sz w:val="16"/>
        </w:rPr>
      </w:pPr>
      <w:r w:rsidRPr="0068619C">
        <w:rPr>
          <w:rStyle w:val="Emphasis"/>
        </w:rPr>
        <w:t>“I don’t give a shit about NATO</w:t>
      </w:r>
      <w:r w:rsidRPr="0068619C">
        <w:rPr>
          <w:sz w:val="16"/>
        </w:rPr>
        <w:t xml:space="preserve">.” </w:t>
      </w:r>
      <w:proofErr w:type="gramStart"/>
      <w:r w:rsidRPr="0068619C">
        <w:rPr>
          <w:rStyle w:val="StyleUnderline"/>
        </w:rPr>
        <w:t>Thus</w:t>
      </w:r>
      <w:proofErr w:type="gramEnd"/>
      <w:r w:rsidRPr="0068619C">
        <w:rPr>
          <w:sz w:val="16"/>
        </w:rPr>
        <w:t xml:space="preserve"> did </w:t>
      </w:r>
      <w:r w:rsidRPr="0068619C">
        <w:rPr>
          <w:rStyle w:val="StyleUnderline"/>
        </w:rPr>
        <w:t>former President Donald Trump once express</w:t>
      </w:r>
      <w:r w:rsidRPr="0048013A">
        <w:rPr>
          <w:rStyle w:val="StyleUnderline"/>
        </w:rPr>
        <w:t xml:space="preserve"> his feelings about America’s oldest and strongest military alliance</w:t>
      </w:r>
      <w:r w:rsidRPr="001C333B">
        <w:rPr>
          <w:sz w:val="16"/>
        </w:rPr>
        <w:t xml:space="preserve">. Not that this statement, made in the presence of John Bolton, the national security adviser at the time, came as a surprise. </w:t>
      </w:r>
      <w:r w:rsidRPr="0068619C">
        <w:rPr>
          <w:rStyle w:val="StyleUnderline"/>
        </w:rPr>
        <w:t>Long before he was a political candidate, Trump questioned</w:t>
      </w:r>
      <w:r w:rsidRPr="0048013A">
        <w:rPr>
          <w:rStyle w:val="StyleUnderline"/>
        </w:rPr>
        <w:t xml:space="preserve"> the value of American alliances. Of Europeans, he once wrote</w:t>
      </w:r>
      <w:r w:rsidRPr="001C333B">
        <w:rPr>
          <w:sz w:val="16"/>
        </w:rPr>
        <w:t xml:space="preserve"> that “</w:t>
      </w:r>
      <w:r w:rsidRPr="0048013A">
        <w:rPr>
          <w:rStyle w:val="StyleUnderline"/>
        </w:rPr>
        <w:t>their conflicts are not worth American lives. Pulling back from Europe would save this country millions of dollars annually</w:t>
      </w:r>
      <w:r w:rsidRPr="001C333B">
        <w:rPr>
          <w:sz w:val="16"/>
        </w:rPr>
        <w:t xml:space="preserve">.” NATO, founded in 1949 and supported for three-quarters of a century by Democrats, Republicans, and independents alike, has long been a particular focus of Trump’s ire. </w:t>
      </w:r>
      <w:r w:rsidRPr="0048013A">
        <w:rPr>
          <w:rStyle w:val="StyleUnderline"/>
        </w:rPr>
        <w:t xml:space="preserve">As president, </w:t>
      </w:r>
      <w:r w:rsidRPr="00B82A59">
        <w:rPr>
          <w:rStyle w:val="StyleUnderline"/>
          <w:highlight w:val="cyan"/>
        </w:rPr>
        <w:t>Trump</w:t>
      </w:r>
      <w:r w:rsidRPr="00B82A59">
        <w:rPr>
          <w:sz w:val="16"/>
          <w:highlight w:val="cyan"/>
        </w:rPr>
        <w:t xml:space="preserve"> </w:t>
      </w:r>
      <w:r w:rsidRPr="00B82A59">
        <w:rPr>
          <w:rStyle w:val="Emphasis"/>
          <w:highlight w:val="cyan"/>
        </w:rPr>
        <w:t>threatened</w:t>
      </w:r>
      <w:r w:rsidRPr="00B82A59">
        <w:rPr>
          <w:sz w:val="16"/>
          <w:highlight w:val="cyan"/>
        </w:rPr>
        <w:t xml:space="preserve"> </w:t>
      </w:r>
      <w:r w:rsidRPr="00B82A59">
        <w:rPr>
          <w:rStyle w:val="StyleUnderline"/>
          <w:highlight w:val="cyan"/>
        </w:rPr>
        <w:t>to withdraw</w:t>
      </w:r>
      <w:r w:rsidRPr="001C333B">
        <w:rPr>
          <w:sz w:val="16"/>
        </w:rPr>
        <w:t xml:space="preserve"> </w:t>
      </w:r>
      <w:r w:rsidRPr="00B82A59">
        <w:rPr>
          <w:rStyle w:val="StyleUnderline"/>
          <w:highlight w:val="cyan"/>
        </w:rPr>
        <w:t>from NATO</w:t>
      </w:r>
      <w:r w:rsidRPr="00B82A59">
        <w:rPr>
          <w:sz w:val="16"/>
          <w:highlight w:val="cyan"/>
        </w:rPr>
        <w:t xml:space="preserve"> </w:t>
      </w:r>
      <w:r w:rsidRPr="00B82A59">
        <w:rPr>
          <w:rStyle w:val="StyleUnderline"/>
          <w:highlight w:val="cyan"/>
        </w:rPr>
        <w:t>many times</w:t>
      </w:r>
      <w:r w:rsidRPr="001C333B">
        <w:rPr>
          <w:sz w:val="16"/>
        </w:rPr>
        <w:t>—</w:t>
      </w:r>
      <w:r w:rsidRPr="0048013A">
        <w:rPr>
          <w:rStyle w:val="StyleUnderline"/>
        </w:rPr>
        <w:t>including</w:t>
      </w:r>
      <w:r w:rsidRPr="001C333B">
        <w:rPr>
          <w:sz w:val="16"/>
        </w:rPr>
        <w:t xml:space="preserve">, infamously, </w:t>
      </w:r>
      <w:r w:rsidRPr="0048013A">
        <w:rPr>
          <w:rStyle w:val="StyleUnderline"/>
        </w:rPr>
        <w:t>at the 2018 NATO summit</w:t>
      </w:r>
      <w:r w:rsidRPr="001C333B">
        <w:rPr>
          <w:sz w:val="16"/>
        </w:rPr>
        <w:t>.</w:t>
      </w:r>
    </w:p>
    <w:p w14:paraId="1D451F8E" w14:textId="77777777" w:rsidR="00496F0C" w:rsidRPr="001C333B" w:rsidRDefault="00496F0C" w:rsidP="00496F0C">
      <w:pPr>
        <w:rPr>
          <w:sz w:val="16"/>
        </w:rPr>
      </w:pPr>
      <w:r w:rsidRPr="001C333B">
        <w:rPr>
          <w:sz w:val="16"/>
        </w:rPr>
        <w:t xml:space="preserve">But during Trump’s time in office, </w:t>
      </w:r>
      <w:r w:rsidRPr="0048013A">
        <w:rPr>
          <w:rStyle w:val="StyleUnderline"/>
        </w:rPr>
        <w:t xml:space="preserve">the </w:t>
      </w:r>
      <w:r w:rsidRPr="0068619C">
        <w:rPr>
          <w:rStyle w:val="StyleUnderline"/>
        </w:rPr>
        <w:t>withdrawal never happened</w:t>
      </w:r>
      <w:r w:rsidRPr="0068619C">
        <w:rPr>
          <w:sz w:val="16"/>
        </w:rPr>
        <w:t xml:space="preserve">. That was </w:t>
      </w:r>
      <w:r w:rsidRPr="0068619C">
        <w:rPr>
          <w:rStyle w:val="Emphasis"/>
        </w:rPr>
        <w:t xml:space="preserve">because </w:t>
      </w:r>
      <w:r w:rsidRPr="00B82A59">
        <w:rPr>
          <w:rStyle w:val="Emphasis"/>
          <w:highlight w:val="cyan"/>
        </w:rPr>
        <w:t>someone</w:t>
      </w:r>
      <w:r w:rsidRPr="00B82A59">
        <w:rPr>
          <w:sz w:val="16"/>
          <w:highlight w:val="cyan"/>
        </w:rPr>
        <w:t xml:space="preserve"> </w:t>
      </w:r>
      <w:r w:rsidRPr="00B82A59">
        <w:rPr>
          <w:rStyle w:val="StyleUnderline"/>
          <w:highlight w:val="cyan"/>
        </w:rPr>
        <w:t>was</w:t>
      </w:r>
      <w:r w:rsidRPr="001C333B">
        <w:rPr>
          <w:sz w:val="16"/>
        </w:rPr>
        <w:t xml:space="preserve"> </w:t>
      </w:r>
      <w:r w:rsidRPr="0068619C">
        <w:rPr>
          <w:rStyle w:val="StyleUnderline"/>
        </w:rPr>
        <w:t>always</w:t>
      </w:r>
      <w:r w:rsidRPr="001C333B">
        <w:rPr>
          <w:sz w:val="16"/>
        </w:rPr>
        <w:t xml:space="preserve"> </w:t>
      </w:r>
      <w:r w:rsidRPr="00B82A59">
        <w:rPr>
          <w:rStyle w:val="Emphasis"/>
          <w:highlight w:val="cyan"/>
        </w:rPr>
        <w:t>there to talk him out of it</w:t>
      </w:r>
      <w:r w:rsidRPr="001C333B">
        <w:rPr>
          <w:sz w:val="16"/>
        </w:rPr>
        <w:t xml:space="preserve">. </w:t>
      </w:r>
      <w:r w:rsidRPr="0048013A">
        <w:rPr>
          <w:rStyle w:val="StyleUnderline"/>
        </w:rPr>
        <w:t>Bolton says he did; Jim Mattis, John Kelly, Rex Tillerson, Mike Pompeo, and even Mike Pence are thought to have done so too</w:t>
      </w:r>
      <w:r w:rsidRPr="001C333B">
        <w:rPr>
          <w:sz w:val="16"/>
        </w:rPr>
        <w:t>.</w:t>
      </w:r>
    </w:p>
    <w:p w14:paraId="7FD846F9" w14:textId="77777777" w:rsidR="00496F0C" w:rsidRPr="001C333B" w:rsidRDefault="00496F0C" w:rsidP="00496F0C">
      <w:pPr>
        <w:rPr>
          <w:sz w:val="16"/>
        </w:rPr>
      </w:pPr>
      <w:r w:rsidRPr="00B82A59">
        <w:rPr>
          <w:rStyle w:val="Emphasis"/>
          <w:highlight w:val="cyan"/>
        </w:rPr>
        <w:t>But they didn’t change his mind</w:t>
      </w:r>
      <w:r w:rsidRPr="001C333B">
        <w:rPr>
          <w:sz w:val="16"/>
        </w:rPr>
        <w:t xml:space="preserve">. And </w:t>
      </w:r>
      <w:r w:rsidRPr="00B82A59">
        <w:rPr>
          <w:rStyle w:val="StyleUnderline"/>
          <w:highlight w:val="cyan"/>
        </w:rPr>
        <w:t>if</w:t>
      </w:r>
      <w:r w:rsidRPr="0048013A">
        <w:rPr>
          <w:rStyle w:val="StyleUnderline"/>
        </w:rPr>
        <w:t xml:space="preserve"> Trump is </w:t>
      </w:r>
      <w:r w:rsidRPr="00B82A59">
        <w:rPr>
          <w:rStyle w:val="Emphasis"/>
          <w:highlight w:val="cyan"/>
        </w:rPr>
        <w:t>reelected</w:t>
      </w:r>
      <w:r w:rsidRPr="0048013A">
        <w:rPr>
          <w:rStyle w:val="StyleUnderline"/>
        </w:rPr>
        <w:t xml:space="preserve"> in 2024</w:t>
      </w:r>
      <w:r w:rsidRPr="001C333B">
        <w:rPr>
          <w:sz w:val="16"/>
        </w:rPr>
        <w:t xml:space="preserve">, </w:t>
      </w:r>
      <w:r w:rsidRPr="00B82A59">
        <w:rPr>
          <w:rStyle w:val="StyleUnderline"/>
          <w:highlight w:val="cyan"/>
        </w:rPr>
        <w:t xml:space="preserve">none </w:t>
      </w:r>
      <w:r w:rsidRPr="0068619C">
        <w:rPr>
          <w:rStyle w:val="StyleUnderline"/>
        </w:rPr>
        <w:t xml:space="preserve">of those people </w:t>
      </w:r>
      <w:r w:rsidRPr="00B82A59">
        <w:rPr>
          <w:rStyle w:val="StyleUnderline"/>
          <w:highlight w:val="cyan"/>
        </w:rPr>
        <w:t>will be in the White House</w:t>
      </w:r>
      <w:r w:rsidRPr="001C333B">
        <w:rPr>
          <w:sz w:val="16"/>
        </w:rPr>
        <w:t xml:space="preserve">. </w:t>
      </w:r>
      <w:r w:rsidRPr="0068619C">
        <w:rPr>
          <w:rStyle w:val="StyleUnderline"/>
        </w:rPr>
        <w:t>All of them have broken with the former president, in some cases dramatically, and there isn’t another pool of Republican analysts who understand Russia and Europe, because most of them either signed statements opposing him in 2016 or criticized him after 2020.</w:t>
      </w:r>
      <w:r w:rsidRPr="0068619C">
        <w:rPr>
          <w:sz w:val="16"/>
        </w:rPr>
        <w:t xml:space="preserve"> </w:t>
      </w:r>
      <w:r w:rsidRPr="0068619C">
        <w:rPr>
          <w:rStyle w:val="StyleUnderline"/>
        </w:rPr>
        <w:t xml:space="preserve">In a second term, Trump would be surrounded by people who either </w:t>
      </w:r>
      <w:r w:rsidRPr="0068619C">
        <w:rPr>
          <w:rStyle w:val="Emphasis"/>
        </w:rPr>
        <w:t>share his dislike</w:t>
      </w:r>
      <w:r w:rsidRPr="0068619C">
        <w:rPr>
          <w:rStyle w:val="StyleUnderline"/>
        </w:rPr>
        <w:t xml:space="preserve"> of American security</w:t>
      </w:r>
      <w:r w:rsidRPr="0048013A">
        <w:rPr>
          <w:rStyle w:val="StyleUnderline"/>
        </w:rPr>
        <w:t xml:space="preserve"> alliances or </w:t>
      </w:r>
      <w:r w:rsidRPr="0048013A">
        <w:rPr>
          <w:rStyle w:val="Emphasis"/>
        </w:rPr>
        <w:t>don’t know</w:t>
      </w:r>
      <w:r w:rsidRPr="0048013A">
        <w:rPr>
          <w:rStyle w:val="StyleUnderline"/>
        </w:rPr>
        <w:t xml:space="preserve"> anything about them and </w:t>
      </w:r>
      <w:r w:rsidRPr="0048013A">
        <w:rPr>
          <w:rStyle w:val="Emphasis"/>
        </w:rPr>
        <w:t>don’t care</w:t>
      </w:r>
      <w:r w:rsidRPr="001C333B">
        <w:rPr>
          <w:sz w:val="16"/>
        </w:rPr>
        <w:t>. This time, the ill will that Trump has always felt toward American allies would likely manifest itself in a clear policy change. “</w:t>
      </w:r>
      <w:r w:rsidRPr="0048013A">
        <w:rPr>
          <w:rStyle w:val="StyleUnderline"/>
        </w:rPr>
        <w:t xml:space="preserve">The </w:t>
      </w:r>
      <w:r w:rsidRPr="00B82A59">
        <w:rPr>
          <w:rStyle w:val="StyleUnderline"/>
          <w:highlight w:val="cyan"/>
        </w:rPr>
        <w:t>damage</w:t>
      </w:r>
      <w:r w:rsidRPr="0048013A">
        <w:rPr>
          <w:rStyle w:val="StyleUnderline"/>
        </w:rPr>
        <w:t xml:space="preserve"> he did </w:t>
      </w:r>
      <w:r w:rsidRPr="00B82A59">
        <w:rPr>
          <w:rStyle w:val="StyleUnderline"/>
          <w:highlight w:val="cyan"/>
        </w:rPr>
        <w:t>in</w:t>
      </w:r>
      <w:r w:rsidRPr="0048013A">
        <w:rPr>
          <w:rStyle w:val="StyleUnderline"/>
        </w:rPr>
        <w:t xml:space="preserve"> his </w:t>
      </w:r>
      <w:r w:rsidRPr="00B82A59">
        <w:rPr>
          <w:rStyle w:val="StyleUnderline"/>
          <w:highlight w:val="cyan"/>
        </w:rPr>
        <w:t>first term was reparable</w:t>
      </w:r>
      <w:r w:rsidRPr="0048013A">
        <w:rPr>
          <w:rStyle w:val="StyleUnderline"/>
        </w:rPr>
        <w:t xml:space="preserve">,” Bolton told me. “The </w:t>
      </w:r>
      <w:r w:rsidRPr="00B82A59">
        <w:rPr>
          <w:rStyle w:val="StyleUnderline"/>
          <w:highlight w:val="cyan"/>
        </w:rPr>
        <w:t>damage</w:t>
      </w:r>
      <w:r w:rsidRPr="0048013A">
        <w:rPr>
          <w:rStyle w:val="StyleUnderline"/>
        </w:rPr>
        <w:t xml:space="preserve"> </w:t>
      </w:r>
      <w:r w:rsidRPr="00B82A59">
        <w:rPr>
          <w:rStyle w:val="StyleUnderline"/>
          <w:highlight w:val="cyan"/>
        </w:rPr>
        <w:t>in the second</w:t>
      </w:r>
      <w:r w:rsidRPr="0048013A">
        <w:rPr>
          <w:rStyle w:val="StyleUnderline"/>
        </w:rPr>
        <w:t xml:space="preserve"> term </w:t>
      </w:r>
      <w:r w:rsidRPr="00B82A59">
        <w:rPr>
          <w:rStyle w:val="StyleUnderline"/>
          <w:highlight w:val="cyan"/>
        </w:rPr>
        <w:t>would be</w:t>
      </w:r>
      <w:r w:rsidRPr="00B82A59">
        <w:rPr>
          <w:sz w:val="16"/>
          <w:highlight w:val="cyan"/>
        </w:rPr>
        <w:t xml:space="preserve"> </w:t>
      </w:r>
      <w:r w:rsidRPr="00B82A59">
        <w:rPr>
          <w:rStyle w:val="Emphasis"/>
          <w:highlight w:val="cyan"/>
        </w:rPr>
        <w:t>irreparable</w:t>
      </w:r>
      <w:r w:rsidRPr="00B82A59">
        <w:rPr>
          <w:sz w:val="16"/>
          <w:highlight w:val="cyan"/>
        </w:rPr>
        <w:t>.”</w:t>
      </w:r>
    </w:p>
    <w:p w14:paraId="2727CE19" w14:textId="77777777" w:rsidR="00496F0C" w:rsidRPr="0068619C" w:rsidRDefault="00496F0C" w:rsidP="00496F0C">
      <w:pPr>
        <w:rPr>
          <w:sz w:val="16"/>
        </w:rPr>
      </w:pPr>
      <w:r w:rsidRPr="001C333B">
        <w:rPr>
          <w:sz w:val="16"/>
        </w:rPr>
        <w:t xml:space="preserve">Institutionally, and maybe even politically, </w:t>
      </w:r>
      <w:r w:rsidRPr="0068619C">
        <w:rPr>
          <w:rStyle w:val="StyleUnderline"/>
        </w:rPr>
        <w:t xml:space="preserve">leaving NATO </w:t>
      </w:r>
      <w:r w:rsidRPr="0068619C">
        <w:rPr>
          <w:rStyle w:val="Emphasis"/>
        </w:rPr>
        <w:t xml:space="preserve">could be difficult </w:t>
      </w:r>
      <w:r w:rsidRPr="0068619C">
        <w:rPr>
          <w:rStyle w:val="StyleUnderline"/>
        </w:rPr>
        <w:t>for Trump</w:t>
      </w:r>
      <w:r w:rsidRPr="0068619C">
        <w:rPr>
          <w:sz w:val="16"/>
        </w:rPr>
        <w:t xml:space="preserve">. </w:t>
      </w:r>
      <w:r w:rsidRPr="0068619C">
        <w:rPr>
          <w:rStyle w:val="StyleUnderline"/>
        </w:rPr>
        <w:t xml:space="preserve">As soon as he announced his intentions, a </w:t>
      </w:r>
      <w:r w:rsidRPr="0068619C">
        <w:rPr>
          <w:rStyle w:val="Emphasis"/>
        </w:rPr>
        <w:t>constitutional crisis</w:t>
      </w:r>
      <w:r w:rsidRPr="0068619C">
        <w:rPr>
          <w:rStyle w:val="StyleUnderline"/>
        </w:rPr>
        <w:t xml:space="preserve"> would ensue</w:t>
      </w:r>
      <w:r w:rsidRPr="0068619C">
        <w:rPr>
          <w:sz w:val="16"/>
        </w:rPr>
        <w:t>. Senate</w:t>
      </w:r>
      <w:r w:rsidRPr="001C333B">
        <w:rPr>
          <w:sz w:val="16"/>
        </w:rPr>
        <w:t xml:space="preserve"> approval is required for U.S. treaties—but the Constitution says nothing about congressional approval for withdrawal from treaties. Recognizing this gap in the law, Democratic Senator Tim Kaine and Republican Senator Marco Rubio introduced </w:t>
      </w:r>
      <w:r w:rsidRPr="00B82A59">
        <w:rPr>
          <w:rStyle w:val="StyleUnderline"/>
          <w:highlight w:val="cyan"/>
        </w:rPr>
        <w:t>legislation</w:t>
      </w:r>
      <w:r w:rsidRPr="001C333B">
        <w:rPr>
          <w:sz w:val="16"/>
        </w:rPr>
        <w:t xml:space="preserve">, which has already passed the Senate, </w:t>
      </w:r>
      <w:r w:rsidRPr="00B82A59">
        <w:rPr>
          <w:rStyle w:val="StyleUnderline"/>
          <w:highlight w:val="cyan"/>
        </w:rPr>
        <w:t>designed to block</w:t>
      </w:r>
      <w:r w:rsidRPr="001C333B">
        <w:rPr>
          <w:sz w:val="16"/>
        </w:rPr>
        <w:t xml:space="preserve"> any U.S. president from </w:t>
      </w:r>
      <w:r w:rsidRPr="00B82A59">
        <w:rPr>
          <w:rStyle w:val="StyleUnderline"/>
          <w:highlight w:val="cyan"/>
        </w:rPr>
        <w:t>withdrawing</w:t>
      </w:r>
      <w:r w:rsidRPr="0048013A">
        <w:rPr>
          <w:rStyle w:val="StyleUnderline"/>
        </w:rPr>
        <w:t xml:space="preserve"> from </w:t>
      </w:r>
      <w:r w:rsidRPr="00B82A59">
        <w:rPr>
          <w:rStyle w:val="StyleUnderline"/>
          <w:highlight w:val="cyan"/>
        </w:rPr>
        <w:t>NATO without</w:t>
      </w:r>
      <w:r w:rsidRPr="001C333B">
        <w:rPr>
          <w:sz w:val="16"/>
        </w:rPr>
        <w:t xml:space="preserve"> two-thirds </w:t>
      </w:r>
      <w:r w:rsidRPr="0068619C">
        <w:rPr>
          <w:rStyle w:val="StyleUnderline"/>
        </w:rPr>
        <w:t>Senate</w:t>
      </w:r>
      <w:r w:rsidRPr="0048013A">
        <w:rPr>
          <w:rStyle w:val="StyleUnderline"/>
        </w:rPr>
        <w:t xml:space="preserve"> approval or</w:t>
      </w:r>
      <w:r w:rsidRPr="001C333B">
        <w:rPr>
          <w:sz w:val="16"/>
        </w:rPr>
        <w:t xml:space="preserve"> an act of </w:t>
      </w:r>
      <w:r w:rsidRPr="00B82A59">
        <w:rPr>
          <w:rStyle w:val="StyleUnderline"/>
          <w:highlight w:val="cyan"/>
        </w:rPr>
        <w:t>Congress</w:t>
      </w:r>
      <w:r w:rsidRPr="001C333B">
        <w:rPr>
          <w:sz w:val="16"/>
        </w:rPr>
        <w:t>. Kaine told me he feels “confident that the courts would uphold us on that and would not allow a president to unilaterally withdraw,” but there would certainly be a struggle. A public-relations crisis would unfold too. A wide range of people—</w:t>
      </w:r>
      <w:r w:rsidRPr="001C333B">
        <w:rPr>
          <w:sz w:val="16"/>
        </w:rPr>
        <w:lastRenderedPageBreak/>
        <w:t>former supreme allied commanders, former chairmen of the Joint Chiefs of Staff, former presidents, foreign heads of state—</w:t>
      </w:r>
      <w:r w:rsidRPr="0068619C">
        <w:rPr>
          <w:sz w:val="16"/>
        </w:rPr>
        <w:t>will surely rally to make the case for NATO, and very loudly.</w:t>
      </w:r>
    </w:p>
    <w:p w14:paraId="3D1A5080" w14:textId="77777777" w:rsidR="00496F0C" w:rsidRPr="001C333B" w:rsidRDefault="00496F0C" w:rsidP="00496F0C">
      <w:pPr>
        <w:rPr>
          <w:sz w:val="16"/>
        </w:rPr>
      </w:pPr>
      <w:r w:rsidRPr="0068619C">
        <w:rPr>
          <w:sz w:val="16"/>
        </w:rPr>
        <w:t xml:space="preserve">But </w:t>
      </w:r>
      <w:r w:rsidRPr="00B82A59">
        <w:rPr>
          <w:rStyle w:val="Emphasis"/>
          <w:highlight w:val="cyan"/>
        </w:rPr>
        <w:t>none of that would</w:t>
      </w:r>
      <w:r w:rsidRPr="001C333B">
        <w:rPr>
          <w:sz w:val="16"/>
        </w:rPr>
        <w:t xml:space="preserve"> necessarily </w:t>
      </w:r>
      <w:r w:rsidRPr="00B82A59">
        <w:rPr>
          <w:rStyle w:val="Emphasis"/>
          <w:highlight w:val="cyan"/>
        </w:rPr>
        <w:t>matter</w:t>
      </w:r>
      <w:r w:rsidRPr="001C333B">
        <w:rPr>
          <w:sz w:val="16"/>
        </w:rPr>
        <w:t xml:space="preserve">, </w:t>
      </w:r>
      <w:r w:rsidRPr="00B82A59">
        <w:rPr>
          <w:rStyle w:val="StyleUnderline"/>
          <w:highlight w:val="cyan"/>
        </w:rPr>
        <w:t>because</w:t>
      </w:r>
      <w:r w:rsidRPr="0048013A">
        <w:rPr>
          <w:rStyle w:val="StyleUnderline"/>
        </w:rPr>
        <w:t xml:space="preserve"> </w:t>
      </w:r>
      <w:r w:rsidRPr="0048013A">
        <w:rPr>
          <w:rStyle w:val="Emphasis"/>
        </w:rPr>
        <w:t xml:space="preserve">long </w:t>
      </w:r>
      <w:r w:rsidRPr="00B82A59">
        <w:rPr>
          <w:rStyle w:val="Emphasis"/>
          <w:highlight w:val="cyan"/>
        </w:rPr>
        <w:t>before Congress convenes</w:t>
      </w:r>
      <w:r w:rsidRPr="0048013A">
        <w:rPr>
          <w:rStyle w:val="StyleUnderline"/>
        </w:rPr>
        <w:t xml:space="preserve"> to discuss the treaty, the </w:t>
      </w:r>
      <w:r w:rsidRPr="00B82A59">
        <w:rPr>
          <w:rStyle w:val="Emphasis"/>
          <w:highlight w:val="cyan"/>
        </w:rPr>
        <w:t>damage will have been done</w:t>
      </w:r>
      <w:r w:rsidRPr="001C333B">
        <w:rPr>
          <w:sz w:val="16"/>
        </w:rPr>
        <w:t xml:space="preserve">. That’s because </w:t>
      </w:r>
      <w:r w:rsidRPr="00B82A59">
        <w:rPr>
          <w:rStyle w:val="StyleUnderline"/>
          <w:highlight w:val="cyan"/>
        </w:rPr>
        <w:t>NATO’s most</w:t>
      </w:r>
      <w:r w:rsidRPr="0048013A">
        <w:rPr>
          <w:rStyle w:val="StyleUnderline"/>
        </w:rPr>
        <w:t xml:space="preserve"> </w:t>
      </w:r>
      <w:r w:rsidRPr="00B82A59">
        <w:rPr>
          <w:rStyle w:val="StyleUnderline"/>
          <w:highlight w:val="cyan"/>
        </w:rPr>
        <w:t>important</w:t>
      </w:r>
      <w:r w:rsidRPr="0048013A">
        <w:rPr>
          <w:rStyle w:val="StyleUnderline"/>
        </w:rPr>
        <w:t xml:space="preserve"> source of </w:t>
      </w:r>
      <w:r w:rsidRPr="00B82A59">
        <w:rPr>
          <w:rStyle w:val="StyleUnderline"/>
          <w:highlight w:val="cyan"/>
        </w:rPr>
        <w:t>influence is not legal</w:t>
      </w:r>
      <w:r w:rsidRPr="0048013A">
        <w:rPr>
          <w:rStyle w:val="StyleUnderline"/>
        </w:rPr>
        <w:t xml:space="preserve"> or institutional</w:t>
      </w:r>
      <w:r w:rsidRPr="001C333B">
        <w:rPr>
          <w:sz w:val="16"/>
        </w:rPr>
        <w:t xml:space="preserve">, </w:t>
      </w:r>
      <w:r w:rsidRPr="00B82A59">
        <w:rPr>
          <w:rStyle w:val="StyleUnderline"/>
          <w:highlight w:val="cyan"/>
        </w:rPr>
        <w:t>but</w:t>
      </w:r>
      <w:r w:rsidRPr="00B82A59">
        <w:rPr>
          <w:sz w:val="16"/>
          <w:highlight w:val="cyan"/>
        </w:rPr>
        <w:t xml:space="preserve"> </w:t>
      </w:r>
      <w:r w:rsidRPr="00B82A59">
        <w:rPr>
          <w:rStyle w:val="Emphasis"/>
          <w:highlight w:val="cyan"/>
        </w:rPr>
        <w:t>psychological</w:t>
      </w:r>
      <w:r w:rsidRPr="001C333B">
        <w:rPr>
          <w:sz w:val="16"/>
        </w:rPr>
        <w:t xml:space="preserve">: </w:t>
      </w:r>
      <w:r w:rsidRPr="0048013A">
        <w:rPr>
          <w:rStyle w:val="StyleUnderline"/>
        </w:rPr>
        <w:t xml:space="preserve">It creates </w:t>
      </w:r>
      <w:r w:rsidRPr="00B82A59">
        <w:rPr>
          <w:rStyle w:val="StyleUnderline"/>
          <w:highlight w:val="cyan"/>
        </w:rPr>
        <w:t xml:space="preserve">an </w:t>
      </w:r>
      <w:r w:rsidRPr="00B82A59">
        <w:rPr>
          <w:rStyle w:val="Emphasis"/>
          <w:highlight w:val="cyan"/>
        </w:rPr>
        <w:t>expectation</w:t>
      </w:r>
      <w:r w:rsidRPr="00B82A59">
        <w:rPr>
          <w:rStyle w:val="StyleUnderline"/>
          <w:highlight w:val="cyan"/>
        </w:rPr>
        <w:t xml:space="preserve"> of </w:t>
      </w:r>
      <w:r w:rsidRPr="00B82A59">
        <w:rPr>
          <w:rStyle w:val="Emphasis"/>
          <w:highlight w:val="cyan"/>
        </w:rPr>
        <w:t>collective defense</w:t>
      </w:r>
      <w:r w:rsidRPr="001C333B">
        <w:rPr>
          <w:sz w:val="16"/>
        </w:rPr>
        <w:t xml:space="preserve"> that exists in the mind of anyone who would threaten a member of the alliance. If the Soviet Union never attacked West Germany between 1949 and 1989, that was not because it feared a German response. If </w:t>
      </w:r>
      <w:r w:rsidRPr="0048013A">
        <w:rPr>
          <w:rStyle w:val="StyleUnderline"/>
        </w:rPr>
        <w:t>Russia has not attacked Poland, the Baltic states, or Romania</w:t>
      </w:r>
      <w:r w:rsidRPr="001C333B">
        <w:rPr>
          <w:sz w:val="16"/>
        </w:rPr>
        <w:t xml:space="preserve"> over the past 18 months, that’s not because Russia fears Poland, the Baltic states, or Romania. The Soviet Union held back, and Russia continues to do so now, </w:t>
      </w:r>
      <w:r w:rsidRPr="0048013A">
        <w:rPr>
          <w:rStyle w:val="StyleUnderline"/>
        </w:rPr>
        <w:t>because of their firm belief in the</w:t>
      </w:r>
      <w:r w:rsidRPr="001C333B">
        <w:rPr>
          <w:sz w:val="16"/>
        </w:rPr>
        <w:t xml:space="preserve"> </w:t>
      </w:r>
      <w:r w:rsidRPr="0048013A">
        <w:rPr>
          <w:rStyle w:val="Emphasis"/>
        </w:rPr>
        <w:t>American commitment</w:t>
      </w:r>
      <w:r w:rsidRPr="001C333B">
        <w:rPr>
          <w:sz w:val="16"/>
        </w:rPr>
        <w:t xml:space="preserve"> </w:t>
      </w:r>
      <w:r w:rsidRPr="0048013A">
        <w:rPr>
          <w:rStyle w:val="StyleUnderline"/>
        </w:rPr>
        <w:t xml:space="preserve">to </w:t>
      </w:r>
      <w:r w:rsidRPr="001C333B">
        <w:rPr>
          <w:sz w:val="16"/>
        </w:rPr>
        <w:t>the</w:t>
      </w:r>
      <w:r w:rsidRPr="0048013A">
        <w:rPr>
          <w:rStyle w:val="StyleUnderline"/>
        </w:rPr>
        <w:t xml:space="preserve"> defense</w:t>
      </w:r>
      <w:r w:rsidRPr="001C333B">
        <w:rPr>
          <w:sz w:val="16"/>
        </w:rPr>
        <w:t xml:space="preserve"> of those countries.</w:t>
      </w:r>
    </w:p>
    <w:p w14:paraId="358F19EA" w14:textId="77777777" w:rsidR="00496F0C" w:rsidRPr="001C333B" w:rsidRDefault="00496F0C" w:rsidP="00496F0C">
      <w:pPr>
        <w:rPr>
          <w:sz w:val="16"/>
        </w:rPr>
      </w:pPr>
      <w:r w:rsidRPr="0048013A">
        <w:rPr>
          <w:rStyle w:val="StyleUnderline"/>
        </w:rPr>
        <w:t xml:space="preserve">This </w:t>
      </w:r>
      <w:r w:rsidRPr="00B82A59">
        <w:rPr>
          <w:rStyle w:val="StyleUnderline"/>
          <w:highlight w:val="cyan"/>
        </w:rPr>
        <w:t>deterrent</w:t>
      </w:r>
      <w:r w:rsidRPr="0048013A">
        <w:rPr>
          <w:rStyle w:val="StyleUnderline"/>
        </w:rPr>
        <w:t xml:space="preserve"> effect </w:t>
      </w:r>
      <w:r w:rsidRPr="00B82A59">
        <w:rPr>
          <w:rStyle w:val="StyleUnderline"/>
          <w:highlight w:val="cyan"/>
        </w:rPr>
        <w:t>doesn’t come just from the</w:t>
      </w:r>
      <w:r w:rsidRPr="0048013A">
        <w:rPr>
          <w:rStyle w:val="StyleUnderline"/>
        </w:rPr>
        <w:t xml:space="preserve"> NATO </w:t>
      </w:r>
      <w:r w:rsidRPr="00B82A59">
        <w:rPr>
          <w:rStyle w:val="StyleUnderline"/>
          <w:highlight w:val="cyan"/>
        </w:rPr>
        <w:t>treaty</w:t>
      </w:r>
      <w:r w:rsidRPr="0048013A">
        <w:rPr>
          <w:rStyle w:val="StyleUnderline"/>
        </w:rPr>
        <w:t xml:space="preserve">, a </w:t>
      </w:r>
      <w:proofErr w:type="gramStart"/>
      <w:r w:rsidRPr="0048013A">
        <w:rPr>
          <w:rStyle w:val="StyleUnderline"/>
        </w:rPr>
        <w:t>bare-bones</w:t>
      </w:r>
      <w:proofErr w:type="gramEnd"/>
      <w:r w:rsidRPr="0048013A">
        <w:rPr>
          <w:rStyle w:val="StyleUnderline"/>
        </w:rPr>
        <w:t xml:space="preserve"> document whose signatories simply agree in Article 5 that “an</w:t>
      </w:r>
      <w:r w:rsidRPr="001C333B">
        <w:rPr>
          <w:sz w:val="16"/>
        </w:rPr>
        <w:t xml:space="preserve"> armed </w:t>
      </w:r>
      <w:r w:rsidRPr="0048013A">
        <w:rPr>
          <w:rStyle w:val="StyleUnderline"/>
        </w:rPr>
        <w:t>attack against one</w:t>
      </w:r>
      <w:r w:rsidRPr="001C333B">
        <w:rPr>
          <w:sz w:val="16"/>
        </w:rPr>
        <w:t xml:space="preserve"> or more of them in Europe or North America </w:t>
      </w:r>
      <w:r w:rsidRPr="0048013A">
        <w:rPr>
          <w:rStyle w:val="StyleUnderline"/>
        </w:rPr>
        <w:t>shall be considered an attack against them all</w:t>
      </w:r>
      <w:r w:rsidRPr="001C333B">
        <w:rPr>
          <w:sz w:val="16"/>
        </w:rPr>
        <w:t xml:space="preserve">.” </w:t>
      </w:r>
      <w:r w:rsidRPr="00B82A59">
        <w:rPr>
          <w:rStyle w:val="StyleUnderline"/>
          <w:highlight w:val="cyan"/>
        </w:rPr>
        <w:t>Deterrence comes from the Kremlin’s conviction</w:t>
      </w:r>
      <w:r w:rsidRPr="001C333B">
        <w:rPr>
          <w:sz w:val="16"/>
        </w:rPr>
        <w:t xml:space="preserve"> that </w:t>
      </w:r>
      <w:r w:rsidRPr="00B82A59">
        <w:rPr>
          <w:rStyle w:val="Emphasis"/>
          <w:highlight w:val="cyan"/>
        </w:rPr>
        <w:t>Americans</w:t>
      </w:r>
      <w:r w:rsidRPr="0048013A">
        <w:rPr>
          <w:rStyle w:val="Emphasis"/>
        </w:rPr>
        <w:t xml:space="preserve"> really </w:t>
      </w:r>
      <w:r w:rsidRPr="00B82A59">
        <w:rPr>
          <w:rStyle w:val="Emphasis"/>
          <w:highlight w:val="cyan"/>
        </w:rPr>
        <w:t>believe</w:t>
      </w:r>
      <w:r w:rsidRPr="001C333B">
        <w:rPr>
          <w:sz w:val="16"/>
        </w:rPr>
        <w:t xml:space="preserve"> </w:t>
      </w:r>
      <w:r w:rsidRPr="00B82A59">
        <w:rPr>
          <w:rStyle w:val="StyleUnderline"/>
          <w:highlight w:val="cyan"/>
        </w:rPr>
        <w:t>in collective defense</w:t>
      </w:r>
      <w:r w:rsidRPr="001C333B">
        <w:rPr>
          <w:sz w:val="16"/>
        </w:rPr>
        <w:t xml:space="preserve">, that the U.S. military really is prepared for collective defense, </w:t>
      </w:r>
      <w:r w:rsidRPr="00B82A59">
        <w:rPr>
          <w:rStyle w:val="StyleUnderline"/>
          <w:highlight w:val="cyan"/>
        </w:rPr>
        <w:t>and</w:t>
      </w:r>
      <w:r w:rsidRPr="0048013A">
        <w:rPr>
          <w:rStyle w:val="StyleUnderline"/>
        </w:rPr>
        <w:t xml:space="preserve"> that </w:t>
      </w:r>
      <w:r w:rsidRPr="00B82A59">
        <w:rPr>
          <w:rStyle w:val="StyleUnderline"/>
          <w:highlight w:val="cyan"/>
        </w:rPr>
        <w:t xml:space="preserve">the </w:t>
      </w:r>
      <w:r w:rsidRPr="0068619C">
        <w:rPr>
          <w:rStyle w:val="StyleUnderline"/>
        </w:rPr>
        <w:t xml:space="preserve">U.S. </w:t>
      </w:r>
      <w:r w:rsidRPr="00B82A59">
        <w:rPr>
          <w:rStyle w:val="Emphasis"/>
          <w:highlight w:val="cyan"/>
        </w:rPr>
        <w:t>president</w:t>
      </w:r>
      <w:r w:rsidRPr="0048013A">
        <w:rPr>
          <w:rStyle w:val="StyleUnderline"/>
        </w:rPr>
        <w:t xml:space="preserve"> really </w:t>
      </w:r>
      <w:r w:rsidRPr="00B82A59">
        <w:rPr>
          <w:rStyle w:val="StyleUnderline"/>
          <w:highlight w:val="cyan"/>
        </w:rPr>
        <w:t xml:space="preserve">is </w:t>
      </w:r>
      <w:r w:rsidRPr="00B82A59">
        <w:rPr>
          <w:rStyle w:val="Emphasis"/>
          <w:highlight w:val="cyan"/>
        </w:rPr>
        <w:t>committed to act</w:t>
      </w:r>
      <w:r w:rsidRPr="0048013A">
        <w:rPr>
          <w:rStyle w:val="StyleUnderline"/>
        </w:rPr>
        <w:t xml:space="preserve"> if collective security is challenged</w:t>
      </w:r>
      <w:r w:rsidRPr="001C333B">
        <w:rPr>
          <w:sz w:val="16"/>
        </w:rPr>
        <w:t xml:space="preserve">. </w:t>
      </w:r>
      <w:r w:rsidRPr="00B82A59">
        <w:rPr>
          <w:rStyle w:val="Emphasis"/>
          <w:highlight w:val="cyan"/>
        </w:rPr>
        <w:t>Trump could end that</w:t>
      </w:r>
      <w:r w:rsidRPr="0048013A">
        <w:rPr>
          <w:rStyle w:val="Emphasis"/>
        </w:rPr>
        <w:t xml:space="preserve"> conviction</w:t>
      </w:r>
      <w:r w:rsidRPr="001C333B">
        <w:rPr>
          <w:sz w:val="16"/>
        </w:rPr>
        <w:t xml:space="preserve"> with a single speech, a single comment, even a single Truth Social post, </w:t>
      </w:r>
      <w:r w:rsidRPr="00B82A59">
        <w:rPr>
          <w:rStyle w:val="Emphasis"/>
          <w:highlight w:val="cyan"/>
        </w:rPr>
        <w:t>and it won’t matter if Congress</w:t>
      </w:r>
      <w:r w:rsidRPr="001C333B">
        <w:rPr>
          <w:sz w:val="16"/>
        </w:rPr>
        <w:t xml:space="preserve">, </w:t>
      </w:r>
      <w:r w:rsidRPr="0048013A">
        <w:rPr>
          <w:rStyle w:val="StyleUnderline"/>
        </w:rPr>
        <w:t>the</w:t>
      </w:r>
      <w:r w:rsidRPr="001C333B">
        <w:rPr>
          <w:sz w:val="16"/>
        </w:rPr>
        <w:t xml:space="preserve"> </w:t>
      </w:r>
      <w:r w:rsidRPr="0048013A">
        <w:rPr>
          <w:rStyle w:val="Emphasis"/>
        </w:rPr>
        <w:t>media</w:t>
      </w:r>
      <w:r w:rsidRPr="001C333B">
        <w:rPr>
          <w:sz w:val="16"/>
        </w:rPr>
        <w:t xml:space="preserve">, </w:t>
      </w:r>
      <w:r w:rsidRPr="0048013A">
        <w:rPr>
          <w:rStyle w:val="StyleUnderline"/>
        </w:rPr>
        <w:t xml:space="preserve">and the </w:t>
      </w:r>
      <w:r w:rsidRPr="0048013A">
        <w:rPr>
          <w:rStyle w:val="Emphasis"/>
        </w:rPr>
        <w:t>Republican Party</w:t>
      </w:r>
      <w:r w:rsidRPr="001C333B">
        <w:rPr>
          <w:sz w:val="16"/>
        </w:rPr>
        <w:t xml:space="preserve"> </w:t>
      </w:r>
      <w:r w:rsidRPr="0048013A">
        <w:rPr>
          <w:rStyle w:val="StyleUnderline"/>
        </w:rPr>
        <w:t xml:space="preserve">are still </w:t>
      </w:r>
      <w:r w:rsidRPr="00B82A59">
        <w:rPr>
          <w:rStyle w:val="StyleUnderline"/>
          <w:highlight w:val="cyan"/>
        </w:rPr>
        <w:t xml:space="preserve">arguing about the </w:t>
      </w:r>
      <w:r w:rsidRPr="00B82A59">
        <w:rPr>
          <w:rStyle w:val="Emphasis"/>
          <w:highlight w:val="cyan"/>
        </w:rPr>
        <w:t>legality</w:t>
      </w:r>
      <w:r w:rsidRPr="001C333B">
        <w:rPr>
          <w:sz w:val="16"/>
        </w:rPr>
        <w:t xml:space="preserve"> of withdrawing from NATO. </w:t>
      </w:r>
      <w:r w:rsidRPr="00B82A59">
        <w:rPr>
          <w:rStyle w:val="StyleUnderline"/>
          <w:highlight w:val="cyan"/>
        </w:rPr>
        <w:t xml:space="preserve">Once the commander in chief </w:t>
      </w:r>
      <w:proofErr w:type="gramStart"/>
      <w:r w:rsidRPr="00B82A59">
        <w:rPr>
          <w:rStyle w:val="StyleUnderline"/>
          <w:highlight w:val="cyan"/>
        </w:rPr>
        <w:t>says</w:t>
      </w:r>
      <w:proofErr w:type="gramEnd"/>
      <w:r w:rsidRPr="00B82A59">
        <w:rPr>
          <w:rStyle w:val="StyleUnderline"/>
          <w:highlight w:val="cyan"/>
        </w:rPr>
        <w:t xml:space="preserve"> “I will not come to an ally’s aid if attacked,” </w:t>
      </w:r>
      <w:r w:rsidRPr="00B82A59">
        <w:rPr>
          <w:rStyle w:val="Emphasis"/>
          <w:highlight w:val="cyan"/>
        </w:rPr>
        <w:t>why would anyone fear NATO</w:t>
      </w:r>
      <w:r w:rsidRPr="001C333B">
        <w:rPr>
          <w:sz w:val="16"/>
        </w:rPr>
        <w:t xml:space="preserve">, regardless of what obligations still exist on paper? And </w:t>
      </w:r>
      <w:r w:rsidRPr="0048013A">
        <w:rPr>
          <w:rStyle w:val="StyleUnderline"/>
        </w:rPr>
        <w:t xml:space="preserve">once the Russians, or anyone else, no longer fear a U.S. response to an attack, then the chances that they will carry one </w:t>
      </w:r>
      <w:proofErr w:type="spellStart"/>
      <w:proofErr w:type="gramStart"/>
      <w:r w:rsidRPr="0048013A">
        <w:rPr>
          <w:rStyle w:val="StyleUnderline"/>
        </w:rPr>
        <w:t>out grow</w:t>
      </w:r>
      <w:proofErr w:type="spellEnd"/>
      <w:proofErr w:type="gramEnd"/>
      <w:r w:rsidRPr="0048013A">
        <w:rPr>
          <w:rStyle w:val="StyleUnderline"/>
        </w:rPr>
        <w:t xml:space="preserve"> higher. If such a scenario seems unlikely, it shouldn’t</w:t>
      </w:r>
      <w:r w:rsidRPr="001C333B">
        <w:rPr>
          <w:sz w:val="16"/>
        </w:rPr>
        <w:t xml:space="preserve">. </w:t>
      </w:r>
      <w:r w:rsidRPr="0048013A">
        <w:rPr>
          <w:rStyle w:val="StyleUnderline"/>
        </w:rPr>
        <w:t xml:space="preserve">Before February 2022, many </w:t>
      </w:r>
      <w:r w:rsidRPr="0048013A">
        <w:rPr>
          <w:rStyle w:val="Emphasis"/>
        </w:rPr>
        <w:t>refused to believe</w:t>
      </w:r>
      <w:r w:rsidRPr="001C333B">
        <w:rPr>
          <w:sz w:val="16"/>
        </w:rPr>
        <w:t xml:space="preserve"> </w:t>
      </w:r>
      <w:r w:rsidRPr="0048013A">
        <w:rPr>
          <w:rStyle w:val="StyleUnderline"/>
        </w:rPr>
        <w:t>there could</w:t>
      </w:r>
      <w:r w:rsidRPr="001C333B">
        <w:rPr>
          <w:sz w:val="16"/>
        </w:rPr>
        <w:t xml:space="preserve"> ever </w:t>
      </w:r>
      <w:r w:rsidRPr="0048013A">
        <w:rPr>
          <w:rStyle w:val="StyleUnderline"/>
        </w:rPr>
        <w:t>be a full-scale Russian invasion of Ukraine</w:t>
      </w:r>
      <w:r w:rsidRPr="001C333B">
        <w:rPr>
          <w:sz w:val="16"/>
        </w:rPr>
        <w:t>.</w:t>
      </w:r>
    </w:p>
    <w:p w14:paraId="4DE1F090" w14:textId="77777777" w:rsidR="00496F0C" w:rsidRPr="0048013A" w:rsidRDefault="00496F0C" w:rsidP="00496F0C">
      <w:pPr>
        <w:rPr>
          <w:rStyle w:val="StyleUnderline"/>
        </w:rPr>
      </w:pPr>
      <w:r w:rsidRPr="0048013A">
        <w:rPr>
          <w:rStyle w:val="StyleUnderline"/>
        </w:rPr>
        <w:t>When I asked several people</w:t>
      </w:r>
      <w:r w:rsidRPr="001C333B">
        <w:rPr>
          <w:sz w:val="16"/>
        </w:rPr>
        <w:t xml:space="preserve"> </w:t>
      </w:r>
      <w:r w:rsidRPr="0048013A">
        <w:rPr>
          <w:rStyle w:val="StyleUnderline"/>
        </w:rPr>
        <w:t>with deep links to NATO to imagine what would happen</w:t>
      </w:r>
      <w:r w:rsidRPr="001C333B">
        <w:rPr>
          <w:sz w:val="16"/>
        </w:rPr>
        <w:t xml:space="preserve"> to Europe, to Ukraine, and even to Taiwan and South Korea </w:t>
      </w:r>
      <w:r w:rsidRPr="00B82A59">
        <w:rPr>
          <w:rStyle w:val="StyleUnderline"/>
          <w:highlight w:val="cyan"/>
        </w:rPr>
        <w:t>if Trump declared</w:t>
      </w:r>
      <w:r w:rsidRPr="0048013A">
        <w:rPr>
          <w:rStyle w:val="StyleUnderline"/>
        </w:rPr>
        <w:t xml:space="preserve"> his </w:t>
      </w:r>
      <w:r w:rsidRPr="00B82A59">
        <w:rPr>
          <w:rStyle w:val="StyleUnderline"/>
          <w:highlight w:val="cyan"/>
        </w:rPr>
        <w:t>refusal to observe</w:t>
      </w:r>
      <w:r w:rsidRPr="00B82A59">
        <w:rPr>
          <w:sz w:val="16"/>
          <w:highlight w:val="cyan"/>
        </w:rPr>
        <w:t xml:space="preserve"> </w:t>
      </w:r>
      <w:r w:rsidRPr="00B82A59">
        <w:rPr>
          <w:rStyle w:val="StyleUnderline"/>
          <w:highlight w:val="cyan"/>
        </w:rPr>
        <w:t>Article 5,</w:t>
      </w:r>
      <w:r w:rsidRPr="0048013A">
        <w:rPr>
          <w:rStyle w:val="StyleUnderline"/>
        </w:rPr>
        <w:t xml:space="preserve"> all</w:t>
      </w:r>
      <w:r w:rsidRPr="001C333B">
        <w:rPr>
          <w:sz w:val="16"/>
        </w:rPr>
        <w:t xml:space="preserve"> </w:t>
      </w:r>
      <w:r w:rsidRPr="0048013A">
        <w:rPr>
          <w:rStyle w:val="StyleUnderline"/>
        </w:rPr>
        <w:t xml:space="preserve">of them agreed that </w:t>
      </w:r>
      <w:r w:rsidRPr="00B82A59">
        <w:rPr>
          <w:rStyle w:val="Emphasis"/>
          <w:highlight w:val="cyan"/>
        </w:rPr>
        <w:t>faith</w:t>
      </w:r>
      <w:r w:rsidRPr="0048013A">
        <w:rPr>
          <w:rStyle w:val="Emphasis"/>
        </w:rPr>
        <w:t xml:space="preserve"> in collective defense </w:t>
      </w:r>
      <w:r w:rsidRPr="00B82A59">
        <w:rPr>
          <w:rStyle w:val="Emphasis"/>
          <w:highlight w:val="cyan"/>
        </w:rPr>
        <w:t>could evaporate quickly</w:t>
      </w:r>
      <w:r w:rsidRPr="001C333B">
        <w:rPr>
          <w:sz w:val="16"/>
        </w:rPr>
        <w:t xml:space="preserve">. Alexander Vershbow, a former U.S. ambassador to NATO and a former deputy secretary-general of NATO, pointed out that </w:t>
      </w:r>
      <w:r w:rsidRPr="00B82A59">
        <w:rPr>
          <w:rStyle w:val="Emphasis"/>
          <w:highlight w:val="cyan"/>
        </w:rPr>
        <w:t>Trump could pull the American ambassador</w:t>
      </w:r>
      <w:r w:rsidRPr="001C333B">
        <w:rPr>
          <w:sz w:val="16"/>
        </w:rPr>
        <w:t xml:space="preserve"> from his post, </w:t>
      </w:r>
      <w:r w:rsidRPr="00B82A59">
        <w:rPr>
          <w:rStyle w:val="StyleUnderline"/>
          <w:highlight w:val="cyan"/>
        </w:rPr>
        <w:t>prevent diplomats from attending meetings</w:t>
      </w:r>
      <w:r w:rsidRPr="001C333B">
        <w:rPr>
          <w:sz w:val="16"/>
        </w:rPr>
        <w:t xml:space="preserve">, or </w:t>
      </w:r>
      <w:r w:rsidRPr="00B82A59">
        <w:rPr>
          <w:rStyle w:val="StyleUnderline"/>
          <w:highlight w:val="cyan"/>
        </w:rPr>
        <w:t>stop contributing</w:t>
      </w:r>
      <w:r w:rsidRPr="0048013A">
        <w:rPr>
          <w:rStyle w:val="StyleUnderline"/>
        </w:rPr>
        <w:t xml:space="preserve"> </w:t>
      </w:r>
      <w:r w:rsidRPr="00B82A59">
        <w:rPr>
          <w:rStyle w:val="StyleUnderline"/>
          <w:highlight w:val="cyan"/>
        </w:rPr>
        <w:t>to the cost</w:t>
      </w:r>
      <w:r w:rsidRPr="0048013A">
        <w:rPr>
          <w:rStyle w:val="StyleUnderline"/>
        </w:rPr>
        <w:t xml:space="preserve"> of the Brussels headquarters</w:t>
      </w:r>
      <w:r w:rsidRPr="001C333B">
        <w:rPr>
          <w:sz w:val="16"/>
        </w:rPr>
        <w:t xml:space="preserve">, </w:t>
      </w:r>
      <w:r w:rsidRPr="0048013A">
        <w:rPr>
          <w:rStyle w:val="Emphasis"/>
        </w:rPr>
        <w:t xml:space="preserve">all </w:t>
      </w:r>
      <w:r w:rsidRPr="00B82A59">
        <w:rPr>
          <w:rStyle w:val="Emphasis"/>
          <w:highlight w:val="cyan"/>
        </w:rPr>
        <w:t>before Congress</w:t>
      </w:r>
      <w:r w:rsidRPr="0048013A">
        <w:rPr>
          <w:rStyle w:val="Emphasis"/>
        </w:rPr>
        <w:t xml:space="preserve"> </w:t>
      </w:r>
      <w:r w:rsidRPr="00B82A59">
        <w:rPr>
          <w:rStyle w:val="Emphasis"/>
          <w:highlight w:val="cyan"/>
        </w:rPr>
        <w:t>was able to block him</w:t>
      </w:r>
      <w:r w:rsidRPr="001C333B">
        <w:rPr>
          <w:sz w:val="16"/>
        </w:rPr>
        <w:t>: “</w:t>
      </w:r>
      <w:r w:rsidRPr="00B82A59">
        <w:rPr>
          <w:rStyle w:val="StyleUnderline"/>
          <w:highlight w:val="cyan"/>
        </w:rPr>
        <w:t>He wouldn’t be</w:t>
      </w:r>
      <w:r w:rsidRPr="0048013A">
        <w:rPr>
          <w:rStyle w:val="StyleUnderline"/>
        </w:rPr>
        <w:t xml:space="preserve"> </w:t>
      </w:r>
      <w:r w:rsidRPr="00B82A59">
        <w:rPr>
          <w:rStyle w:val="Emphasis"/>
          <w:highlight w:val="cyan"/>
        </w:rPr>
        <w:t>in any way legally constrained</w:t>
      </w:r>
      <w:r w:rsidRPr="0048013A">
        <w:rPr>
          <w:rStyle w:val="StyleUnderline"/>
        </w:rPr>
        <w:t xml:space="preserve"> from doing that</w:t>
      </w:r>
      <w:r w:rsidRPr="001C333B">
        <w:rPr>
          <w:sz w:val="16"/>
        </w:rPr>
        <w:t xml:space="preserve">.” Closing American bases in Europe and transferring thousands of soldiers would take longer, of course, but </w:t>
      </w:r>
      <w:proofErr w:type="gramStart"/>
      <w:r w:rsidRPr="001C333B">
        <w:rPr>
          <w:sz w:val="16"/>
        </w:rPr>
        <w:t>all of</w:t>
      </w:r>
      <w:proofErr w:type="gramEnd"/>
      <w:r w:rsidRPr="001C333B">
        <w:rPr>
          <w:sz w:val="16"/>
        </w:rPr>
        <w:t xml:space="preserve"> the political bodies in the alliance would nevertheless have to change the way they operate overnight. James </w:t>
      </w:r>
      <w:proofErr w:type="spellStart"/>
      <w:r w:rsidRPr="001C333B">
        <w:rPr>
          <w:sz w:val="16"/>
        </w:rPr>
        <w:t>Goldgeier</w:t>
      </w:r>
      <w:proofErr w:type="spellEnd"/>
      <w:r w:rsidRPr="001C333B">
        <w:rPr>
          <w:sz w:val="16"/>
        </w:rPr>
        <w:t xml:space="preserve">, an international-relations professor at American University and the author of several books on NATO, </w:t>
      </w:r>
      <w:r w:rsidRPr="001C333B">
        <w:rPr>
          <w:sz w:val="16"/>
        </w:rPr>
        <w:lastRenderedPageBreak/>
        <w:t xml:space="preserve">thinks </w:t>
      </w:r>
      <w:r w:rsidRPr="00B82A59">
        <w:rPr>
          <w:rStyle w:val="Emphasis"/>
          <w:highlight w:val="cyan"/>
        </w:rPr>
        <w:t>the result would be chaotic</w:t>
      </w:r>
      <w:r w:rsidRPr="001C333B">
        <w:rPr>
          <w:sz w:val="16"/>
        </w:rPr>
        <w:t xml:space="preserve">. “It’s not like you can say, ‘Okay, now we have another plan for how to deal with this,’ ” he told me. </w:t>
      </w:r>
      <w:r w:rsidRPr="00B82A59">
        <w:rPr>
          <w:rStyle w:val="Emphasis"/>
          <w:highlight w:val="cyan"/>
        </w:rPr>
        <w:t>There is no alternative leadership</w:t>
      </w:r>
      <w:r w:rsidRPr="001C333B">
        <w:rPr>
          <w:sz w:val="16"/>
        </w:rPr>
        <w:t xml:space="preserve"> available, </w:t>
      </w:r>
      <w:r w:rsidRPr="0048013A">
        <w:rPr>
          <w:rStyle w:val="StyleUnderline"/>
        </w:rPr>
        <w:t>no</w:t>
      </w:r>
      <w:r w:rsidRPr="001C333B">
        <w:rPr>
          <w:sz w:val="16"/>
        </w:rPr>
        <w:t xml:space="preserve"> </w:t>
      </w:r>
      <w:r w:rsidRPr="0048013A">
        <w:rPr>
          <w:rStyle w:val="Emphasis"/>
        </w:rPr>
        <w:t>alternative</w:t>
      </w:r>
      <w:r w:rsidRPr="001C333B">
        <w:rPr>
          <w:sz w:val="16"/>
        </w:rPr>
        <w:t xml:space="preserve"> source of </w:t>
      </w:r>
      <w:r w:rsidRPr="00B82A59">
        <w:rPr>
          <w:rStyle w:val="Emphasis"/>
          <w:highlight w:val="cyan"/>
        </w:rPr>
        <w:t>command-and-control</w:t>
      </w:r>
      <w:r w:rsidRPr="001C333B">
        <w:rPr>
          <w:sz w:val="16"/>
        </w:rPr>
        <w:t xml:space="preserve"> systems, </w:t>
      </w:r>
      <w:r w:rsidRPr="0048013A">
        <w:rPr>
          <w:rStyle w:val="StyleUnderline"/>
        </w:rPr>
        <w:t>no</w:t>
      </w:r>
      <w:r w:rsidRPr="001C333B">
        <w:rPr>
          <w:sz w:val="16"/>
        </w:rPr>
        <w:t xml:space="preserve"> </w:t>
      </w:r>
      <w:r w:rsidRPr="0048013A">
        <w:rPr>
          <w:rStyle w:val="Emphasis"/>
        </w:rPr>
        <w:t xml:space="preserve">alternative </w:t>
      </w:r>
      <w:r w:rsidRPr="00B82A59">
        <w:rPr>
          <w:rStyle w:val="Emphasis"/>
          <w:highlight w:val="cyan"/>
        </w:rPr>
        <w:t>space weapons</w:t>
      </w:r>
      <w:r w:rsidRPr="001C333B">
        <w:rPr>
          <w:sz w:val="16"/>
        </w:rPr>
        <w:t xml:space="preserve">, </w:t>
      </w:r>
      <w:r w:rsidRPr="0068619C">
        <w:rPr>
          <w:rStyle w:val="StyleUnderline"/>
        </w:rPr>
        <w:t>not</w:t>
      </w:r>
      <w:r w:rsidRPr="0048013A">
        <w:rPr>
          <w:rStyle w:val="StyleUnderline"/>
        </w:rPr>
        <w:t xml:space="preserve"> even an </w:t>
      </w:r>
      <w:r w:rsidRPr="00B82A59">
        <w:rPr>
          <w:rStyle w:val="Emphasis"/>
          <w:highlight w:val="cyan"/>
        </w:rPr>
        <w:t>alternative supply of ammunition</w:t>
      </w:r>
      <w:r w:rsidRPr="001C333B">
        <w:rPr>
          <w:sz w:val="16"/>
        </w:rPr>
        <w:t xml:space="preserve">. </w:t>
      </w:r>
      <w:r w:rsidRPr="00B82A59">
        <w:rPr>
          <w:rStyle w:val="Emphasis"/>
          <w:highlight w:val="cyan"/>
        </w:rPr>
        <w:t>Europe would immediately be exposed</w:t>
      </w:r>
      <w:r w:rsidRPr="001C333B">
        <w:rPr>
          <w:sz w:val="16"/>
        </w:rPr>
        <w:t xml:space="preserve"> </w:t>
      </w:r>
      <w:r w:rsidRPr="0048013A">
        <w:rPr>
          <w:rStyle w:val="StyleUnderline"/>
        </w:rPr>
        <w:t xml:space="preserve">to a possible Russian attack for which </w:t>
      </w:r>
      <w:r w:rsidRPr="0048013A">
        <w:rPr>
          <w:rStyle w:val="Emphasis"/>
        </w:rPr>
        <w:t>it is not prepared</w:t>
      </w:r>
      <w:r w:rsidRPr="001C333B">
        <w:rPr>
          <w:sz w:val="16"/>
        </w:rPr>
        <w:t xml:space="preserve">, </w:t>
      </w:r>
      <w:r w:rsidRPr="0048013A">
        <w:rPr>
          <w:rStyle w:val="StyleUnderline"/>
        </w:rPr>
        <w:t>and</w:t>
      </w:r>
      <w:r w:rsidRPr="001C333B">
        <w:rPr>
          <w:sz w:val="16"/>
        </w:rPr>
        <w:t xml:space="preserve"> for which it </w:t>
      </w:r>
      <w:r w:rsidRPr="0048013A">
        <w:rPr>
          <w:rStyle w:val="StyleUnderline"/>
        </w:rPr>
        <w:t xml:space="preserve">would not be prepared for </w:t>
      </w:r>
      <w:r w:rsidRPr="0048013A">
        <w:rPr>
          <w:rStyle w:val="Emphasis"/>
        </w:rPr>
        <w:t>many years</w:t>
      </w:r>
      <w:r w:rsidRPr="0048013A">
        <w:rPr>
          <w:rStyle w:val="StyleUnderline"/>
        </w:rPr>
        <w:t>.</w:t>
      </w:r>
    </w:p>
    <w:p w14:paraId="6FD693E2" w14:textId="77777777" w:rsidR="00496F0C" w:rsidRPr="001C333B" w:rsidRDefault="00496F0C" w:rsidP="00496F0C">
      <w:pPr>
        <w:rPr>
          <w:sz w:val="16"/>
        </w:rPr>
      </w:pPr>
      <w:r w:rsidRPr="001C333B">
        <w:rPr>
          <w:rStyle w:val="StyleUnderline"/>
        </w:rPr>
        <w:t>Without NATO, and without an American commitment</w:t>
      </w:r>
      <w:r w:rsidRPr="001C333B">
        <w:rPr>
          <w:sz w:val="16"/>
        </w:rPr>
        <w:t xml:space="preserve"> to European security, </w:t>
      </w:r>
      <w:r w:rsidRPr="00B82A59">
        <w:rPr>
          <w:rStyle w:val="StyleUnderline"/>
          <w:highlight w:val="cyan"/>
        </w:rPr>
        <w:t>supplies for Ukraine woul</w:t>
      </w:r>
      <w:r w:rsidRPr="001C333B">
        <w:rPr>
          <w:rStyle w:val="StyleUnderline"/>
        </w:rPr>
        <w:t xml:space="preserve">d also </w:t>
      </w:r>
      <w:r w:rsidRPr="00B82A59">
        <w:rPr>
          <w:rStyle w:val="StyleUnderline"/>
          <w:highlight w:val="cyan"/>
        </w:rPr>
        <w:t>dry up</w:t>
      </w:r>
      <w:r w:rsidRPr="001C333B">
        <w:rPr>
          <w:rStyle w:val="StyleUnderline"/>
        </w:rPr>
        <w:t>.</w:t>
      </w:r>
      <w:r w:rsidRPr="001C333B">
        <w:rPr>
          <w:sz w:val="16"/>
        </w:rPr>
        <w:t xml:space="preserve"> The prospect of America leaving NATO would </w:t>
      </w:r>
      <w:r w:rsidRPr="001C333B">
        <w:rPr>
          <w:rStyle w:val="StyleUnderline"/>
        </w:rPr>
        <w:t>force many European countries to keep their military resources at home</w:t>
      </w:r>
      <w:r w:rsidRPr="001C333B">
        <w:rPr>
          <w:sz w:val="16"/>
        </w:rPr>
        <w:t xml:space="preserve">; after all, they might soon face invasion as well. </w:t>
      </w:r>
      <w:r w:rsidRPr="001C333B">
        <w:rPr>
          <w:rStyle w:val="StyleUnderline"/>
        </w:rPr>
        <w:t>The Ukrainians</w:t>
      </w:r>
      <w:r w:rsidRPr="001C333B">
        <w:rPr>
          <w:sz w:val="16"/>
        </w:rPr>
        <w:t xml:space="preserve"> </w:t>
      </w:r>
      <w:r w:rsidRPr="001C333B">
        <w:rPr>
          <w:rStyle w:val="StyleUnderline"/>
        </w:rPr>
        <w:t>would</w:t>
      </w:r>
      <w:r w:rsidRPr="001C333B">
        <w:rPr>
          <w:sz w:val="16"/>
        </w:rPr>
        <w:t xml:space="preserve"> begin to </w:t>
      </w:r>
      <w:r w:rsidRPr="001C333B">
        <w:rPr>
          <w:rStyle w:val="StyleUnderline"/>
        </w:rPr>
        <w:t>run out of ammunition quite quickly</w:t>
      </w:r>
      <w:r w:rsidRPr="001C333B">
        <w:rPr>
          <w:sz w:val="16"/>
        </w:rPr>
        <w:t xml:space="preserve">. The </w:t>
      </w:r>
      <w:r w:rsidRPr="001C333B">
        <w:rPr>
          <w:rStyle w:val="StyleUnderline"/>
        </w:rPr>
        <w:t>Russian conquest of all of Ukraine</w:t>
      </w:r>
      <w:r w:rsidRPr="001C333B">
        <w:rPr>
          <w:sz w:val="16"/>
        </w:rPr>
        <w:t>—still President Vladimir Putin’s goal—</w:t>
      </w:r>
      <w:r w:rsidRPr="001C333B">
        <w:rPr>
          <w:rStyle w:val="StyleUnderline"/>
        </w:rPr>
        <w:t>would become thinkable once again</w:t>
      </w:r>
      <w:r w:rsidRPr="001C333B">
        <w:rPr>
          <w:sz w:val="16"/>
        </w:rPr>
        <w:t xml:space="preserve">. </w:t>
      </w:r>
      <w:r w:rsidRPr="001C333B">
        <w:rPr>
          <w:rStyle w:val="StyleUnderline"/>
        </w:rPr>
        <w:t>Ukrainian military logistics would become much harder, because</w:t>
      </w:r>
      <w:r w:rsidRPr="001C333B">
        <w:rPr>
          <w:sz w:val="16"/>
        </w:rPr>
        <w:t xml:space="preserve"> the </w:t>
      </w:r>
      <w:r w:rsidRPr="00B82A59">
        <w:rPr>
          <w:rStyle w:val="StyleUnderline"/>
          <w:highlight w:val="cyan"/>
        </w:rPr>
        <w:t xml:space="preserve">Russians could bomb airports and other </w:t>
      </w:r>
      <w:r w:rsidRPr="00B82A59">
        <w:rPr>
          <w:rStyle w:val="Emphasis"/>
          <w:highlight w:val="cyan"/>
        </w:rPr>
        <w:t>supply hubs</w:t>
      </w:r>
      <w:r w:rsidRPr="00B82A59">
        <w:rPr>
          <w:rStyle w:val="StyleUnderline"/>
          <w:highlight w:val="cyan"/>
        </w:rPr>
        <w:t xml:space="preserve"> in Poland and Romania</w:t>
      </w:r>
      <w:r w:rsidRPr="001C333B">
        <w:rPr>
          <w:sz w:val="16"/>
        </w:rPr>
        <w:t xml:space="preserve">. </w:t>
      </w:r>
      <w:r w:rsidRPr="001C333B">
        <w:rPr>
          <w:rStyle w:val="Emphasis"/>
        </w:rPr>
        <w:t>They have already come very close</w:t>
      </w:r>
      <w:r w:rsidRPr="001C333B">
        <w:rPr>
          <w:sz w:val="16"/>
        </w:rPr>
        <w:t xml:space="preserve">: </w:t>
      </w:r>
      <w:r w:rsidRPr="001C333B">
        <w:rPr>
          <w:rStyle w:val="StyleUnderline"/>
        </w:rPr>
        <w:t>At least one Russian missile accidentally struck Poland, and Russian strikes have hit the Romanian-Ukrainian border</w:t>
      </w:r>
      <w:r w:rsidRPr="001C333B">
        <w:rPr>
          <w:sz w:val="16"/>
        </w:rPr>
        <w:t>. Early in the war, the Russians deliberately attacked a base in western Ukraine, very near the Polish border, where foreign soldiers were known to be training. If the Russians begin to target bases inside Poland itself, the logistics of arming Ukraine become impossible.</w:t>
      </w:r>
    </w:p>
    <w:p w14:paraId="15F4418F" w14:textId="77777777" w:rsidR="00496F0C" w:rsidRPr="001C333B" w:rsidRDefault="00496F0C" w:rsidP="00496F0C">
      <w:pPr>
        <w:rPr>
          <w:rStyle w:val="Emphasis"/>
        </w:rPr>
      </w:pPr>
      <w:r w:rsidRPr="001C333B">
        <w:rPr>
          <w:sz w:val="16"/>
        </w:rPr>
        <w:t xml:space="preserve">This change would immediately reverberate beyond Europe. </w:t>
      </w:r>
      <w:r w:rsidRPr="001C333B">
        <w:rPr>
          <w:rStyle w:val="StyleUnderline"/>
        </w:rPr>
        <w:t>Once Trump has made clear that he no longer supports NATO</w:t>
      </w:r>
      <w:r w:rsidRPr="001C333B">
        <w:rPr>
          <w:sz w:val="16"/>
        </w:rPr>
        <w:t xml:space="preserve">, </w:t>
      </w:r>
      <w:r w:rsidRPr="00B82A59">
        <w:rPr>
          <w:rStyle w:val="Emphasis"/>
          <w:highlight w:val="cyan"/>
        </w:rPr>
        <w:t>all</w:t>
      </w:r>
      <w:r w:rsidRPr="001C333B">
        <w:rPr>
          <w:sz w:val="16"/>
        </w:rPr>
        <w:t xml:space="preserve"> of America’s other </w:t>
      </w:r>
      <w:r w:rsidRPr="00B82A59">
        <w:rPr>
          <w:rStyle w:val="Emphasis"/>
          <w:highlight w:val="cyan"/>
        </w:rPr>
        <w:t>security alliances</w:t>
      </w:r>
      <w:r w:rsidRPr="00B82A59">
        <w:rPr>
          <w:sz w:val="16"/>
          <w:highlight w:val="cyan"/>
        </w:rPr>
        <w:t xml:space="preserve"> </w:t>
      </w:r>
      <w:r w:rsidRPr="00B82A59">
        <w:rPr>
          <w:rStyle w:val="StyleUnderline"/>
          <w:highlight w:val="cyan"/>
        </w:rPr>
        <w:t>would be in jeopardy</w:t>
      </w:r>
      <w:r w:rsidRPr="001C333B">
        <w:rPr>
          <w:rStyle w:val="StyleUnderline"/>
        </w:rPr>
        <w:t xml:space="preserve"> as well</w:t>
      </w:r>
      <w:r w:rsidRPr="001C333B">
        <w:rPr>
          <w:sz w:val="16"/>
        </w:rPr>
        <w:t xml:space="preserve">. </w:t>
      </w:r>
      <w:r w:rsidRPr="00B82A59">
        <w:rPr>
          <w:rStyle w:val="Emphasis"/>
          <w:highlight w:val="cyan"/>
        </w:rPr>
        <w:t>Taiwan, South Korea, Japan</w:t>
      </w:r>
      <w:r w:rsidRPr="00B82A59">
        <w:rPr>
          <w:sz w:val="16"/>
          <w:highlight w:val="cyan"/>
        </w:rPr>
        <w:t>,</w:t>
      </w:r>
      <w:r w:rsidRPr="001C333B">
        <w:rPr>
          <w:sz w:val="16"/>
        </w:rPr>
        <w:t xml:space="preserve"> and </w:t>
      </w:r>
      <w:r w:rsidRPr="001C333B">
        <w:rPr>
          <w:rStyle w:val="Emphasis"/>
        </w:rPr>
        <w:t xml:space="preserve">even </w:t>
      </w:r>
      <w:r w:rsidRPr="00B82A59">
        <w:rPr>
          <w:rStyle w:val="Emphasis"/>
          <w:highlight w:val="cyan"/>
        </w:rPr>
        <w:t>Israel</w:t>
      </w:r>
      <w:r w:rsidRPr="001C333B">
        <w:rPr>
          <w:sz w:val="16"/>
        </w:rPr>
        <w:t xml:space="preserve"> </w:t>
      </w:r>
      <w:r w:rsidRPr="00B82A59">
        <w:rPr>
          <w:rStyle w:val="StyleUnderline"/>
          <w:highlight w:val="cyan"/>
        </w:rPr>
        <w:t xml:space="preserve">would figure they can </w:t>
      </w:r>
      <w:r w:rsidRPr="00B82A59">
        <w:rPr>
          <w:rStyle w:val="Emphasis"/>
          <w:highlight w:val="cyan"/>
        </w:rPr>
        <w:t>no longer count on</w:t>
      </w:r>
      <w:r w:rsidRPr="001C333B">
        <w:rPr>
          <w:rStyle w:val="StyleUnderline"/>
        </w:rPr>
        <w:t xml:space="preserve"> automatic </w:t>
      </w:r>
      <w:r w:rsidRPr="00B82A59">
        <w:rPr>
          <w:rStyle w:val="Emphasis"/>
          <w:highlight w:val="cyan"/>
        </w:rPr>
        <w:t>American support</w:t>
      </w:r>
      <w:r w:rsidRPr="001C333B">
        <w:rPr>
          <w:sz w:val="16"/>
        </w:rPr>
        <w:t xml:space="preserve">. </w:t>
      </w:r>
      <w:r w:rsidRPr="001C333B">
        <w:rPr>
          <w:rStyle w:val="StyleUnderline"/>
        </w:rPr>
        <w:t>The end of NATO</w:t>
      </w:r>
      <w:r w:rsidRPr="001C333B">
        <w:rPr>
          <w:sz w:val="16"/>
        </w:rPr>
        <w:t xml:space="preserve"> might not affect them directly, but its demise </w:t>
      </w:r>
      <w:r w:rsidRPr="001C333B">
        <w:rPr>
          <w:rStyle w:val="StyleUnderline"/>
        </w:rPr>
        <w:t xml:space="preserve">would signal that </w:t>
      </w:r>
      <w:r w:rsidRPr="001C333B">
        <w:rPr>
          <w:rStyle w:val="Emphasis"/>
        </w:rPr>
        <w:t>everyone</w:t>
      </w:r>
      <w:r w:rsidRPr="001C333B">
        <w:rPr>
          <w:rStyle w:val="StyleUnderline"/>
        </w:rPr>
        <w:t>,</w:t>
      </w:r>
      <w:r w:rsidRPr="001C333B">
        <w:rPr>
          <w:sz w:val="16"/>
        </w:rPr>
        <w:t xml:space="preserve"> </w:t>
      </w:r>
      <w:r w:rsidRPr="001C333B">
        <w:rPr>
          <w:rStyle w:val="Emphasis"/>
        </w:rPr>
        <w:t>everywhere</w:t>
      </w:r>
      <w:r w:rsidRPr="001C333B">
        <w:rPr>
          <w:sz w:val="16"/>
        </w:rPr>
        <w:t xml:space="preserve">, </w:t>
      </w:r>
      <w:proofErr w:type="gramStart"/>
      <w:r w:rsidRPr="001C333B">
        <w:rPr>
          <w:rStyle w:val="StyleUnderline"/>
        </w:rPr>
        <w:t>has to</w:t>
      </w:r>
      <w:proofErr w:type="gramEnd"/>
      <w:r w:rsidRPr="001C333B">
        <w:rPr>
          <w:rStyle w:val="StyleUnderline"/>
        </w:rPr>
        <w:t xml:space="preserve"> assume the United States is no longer a </w:t>
      </w:r>
      <w:r w:rsidRPr="001C333B">
        <w:rPr>
          <w:rStyle w:val="Emphasis"/>
        </w:rPr>
        <w:t>reliable ally.</w:t>
      </w:r>
    </w:p>
    <w:p w14:paraId="5683D98C" w14:textId="77777777" w:rsidR="00496F0C" w:rsidRPr="001C333B" w:rsidRDefault="00496F0C" w:rsidP="00496F0C">
      <w:pPr>
        <w:rPr>
          <w:sz w:val="16"/>
        </w:rPr>
      </w:pPr>
      <w:r w:rsidRPr="001C333B">
        <w:rPr>
          <w:sz w:val="16"/>
        </w:rPr>
        <w:t xml:space="preserve">Over time, all of </w:t>
      </w:r>
      <w:r w:rsidRPr="001C333B">
        <w:rPr>
          <w:rStyle w:val="StyleUnderline"/>
        </w:rPr>
        <w:t xml:space="preserve">America’s </w:t>
      </w:r>
      <w:r w:rsidRPr="00B82A59">
        <w:rPr>
          <w:rStyle w:val="StyleUnderline"/>
          <w:highlight w:val="cyan"/>
        </w:rPr>
        <w:t>allies would</w:t>
      </w:r>
      <w:r w:rsidRPr="001C333B">
        <w:rPr>
          <w:rStyle w:val="StyleUnderline"/>
        </w:rPr>
        <w:t xml:space="preserve"> begin to </w:t>
      </w:r>
      <w:r w:rsidRPr="00B82A59">
        <w:rPr>
          <w:rStyle w:val="StyleUnderline"/>
          <w:highlight w:val="cyan"/>
        </w:rPr>
        <w:t>hedge</w:t>
      </w:r>
      <w:r w:rsidRPr="001C333B">
        <w:rPr>
          <w:sz w:val="16"/>
        </w:rPr>
        <w:t xml:space="preserve">. Many </w:t>
      </w:r>
      <w:r w:rsidRPr="001C333B">
        <w:rPr>
          <w:rStyle w:val="StyleUnderline"/>
        </w:rPr>
        <w:t xml:space="preserve">European countries would </w:t>
      </w:r>
      <w:r w:rsidRPr="00B82A59">
        <w:rPr>
          <w:rStyle w:val="StyleUnderline"/>
          <w:highlight w:val="cyan"/>
        </w:rPr>
        <w:t>cozy up to Russia</w:t>
      </w:r>
      <w:r w:rsidRPr="001C333B">
        <w:rPr>
          <w:sz w:val="16"/>
        </w:rPr>
        <w:t xml:space="preserve">. Many </w:t>
      </w:r>
      <w:r w:rsidRPr="001C333B">
        <w:rPr>
          <w:rStyle w:val="StyleUnderline"/>
        </w:rPr>
        <w:t>Asian countries would</w:t>
      </w:r>
      <w:r w:rsidRPr="001C333B">
        <w:rPr>
          <w:sz w:val="16"/>
        </w:rPr>
        <w:t xml:space="preserve"> calculate that, as Kaine puts it, “I guess we need to </w:t>
      </w:r>
      <w:r w:rsidRPr="001C333B">
        <w:rPr>
          <w:rStyle w:val="StyleUnderline"/>
        </w:rPr>
        <w:t xml:space="preserve">get closer to </w:t>
      </w:r>
      <w:r w:rsidRPr="00B82A59">
        <w:rPr>
          <w:rStyle w:val="StyleUnderline"/>
          <w:highlight w:val="cyan"/>
        </w:rPr>
        <w:t>China</w:t>
      </w:r>
      <w:r w:rsidRPr="001C333B">
        <w:rPr>
          <w:sz w:val="16"/>
        </w:rPr>
        <w:t xml:space="preserve">, just as a matter of self-preservation.” To avoid invasion, </w:t>
      </w:r>
      <w:r w:rsidRPr="001C333B">
        <w:rPr>
          <w:rStyle w:val="StyleUnderline"/>
        </w:rPr>
        <w:t>pragmatic leaders</w:t>
      </w:r>
      <w:r w:rsidRPr="001C333B">
        <w:rPr>
          <w:sz w:val="16"/>
        </w:rPr>
        <w:t xml:space="preserve"> near China or Russia </w:t>
      </w:r>
      <w:r w:rsidRPr="001C333B">
        <w:rPr>
          <w:rStyle w:val="StyleUnderline"/>
        </w:rPr>
        <w:t>might</w:t>
      </w:r>
      <w:r w:rsidRPr="001C333B">
        <w:rPr>
          <w:sz w:val="16"/>
        </w:rPr>
        <w:t xml:space="preserve"> begin to </w:t>
      </w:r>
      <w:r w:rsidRPr="001C333B">
        <w:rPr>
          <w:rStyle w:val="StyleUnderline"/>
        </w:rPr>
        <w:t>take more seriously the commercial and political demands</w:t>
      </w:r>
      <w:r w:rsidRPr="001C333B">
        <w:rPr>
          <w:sz w:val="16"/>
        </w:rPr>
        <w:t xml:space="preserve"> from the world’s second- and third-largest military powers, respectively. At the same time, </w:t>
      </w:r>
      <w:r w:rsidRPr="001C333B">
        <w:rPr>
          <w:rStyle w:val="StyleUnderline"/>
        </w:rPr>
        <w:t xml:space="preserve">many political parties and </w:t>
      </w:r>
      <w:r w:rsidRPr="00B82A59">
        <w:rPr>
          <w:rStyle w:val="StyleUnderline"/>
          <w:highlight w:val="cyan"/>
        </w:rPr>
        <w:t>heads of state</w:t>
      </w:r>
      <w:r w:rsidRPr="001C333B">
        <w:rPr>
          <w:sz w:val="16"/>
        </w:rPr>
        <w:t xml:space="preserve"> (both in and out of power) </w:t>
      </w:r>
      <w:r w:rsidRPr="001C333B">
        <w:rPr>
          <w:rStyle w:val="StyleUnderline"/>
        </w:rPr>
        <w:t>backed by Russia and China—or Iran, Venezuela, Cuba—</w:t>
      </w:r>
      <w:r w:rsidRPr="00B82A59">
        <w:rPr>
          <w:rStyle w:val="StyleUnderline"/>
          <w:highlight w:val="cyan"/>
        </w:rPr>
        <w:t>would have a compelling new</w:t>
      </w:r>
      <w:r w:rsidRPr="001C333B">
        <w:rPr>
          <w:rStyle w:val="StyleUnderline"/>
        </w:rPr>
        <w:t xml:space="preserve"> </w:t>
      </w:r>
      <w:r w:rsidRPr="00B82A59">
        <w:rPr>
          <w:rStyle w:val="StyleUnderline"/>
          <w:highlight w:val="cyan"/>
        </w:rPr>
        <w:t>argument in favor of autocratic methods and tactics</w:t>
      </w:r>
      <w:r w:rsidRPr="00B82A59">
        <w:rPr>
          <w:sz w:val="16"/>
          <w:highlight w:val="cyan"/>
        </w:rPr>
        <w:t xml:space="preserve">: </w:t>
      </w:r>
      <w:r w:rsidRPr="00B82A59">
        <w:rPr>
          <w:rStyle w:val="Emphasis"/>
          <w:highlight w:val="cyan"/>
        </w:rPr>
        <w:t>America</w:t>
      </w:r>
      <w:r w:rsidRPr="001C333B">
        <w:rPr>
          <w:sz w:val="16"/>
        </w:rPr>
        <w:t xml:space="preserve">, a country whose image has already been severely damaged by Trump and Trumpism, </w:t>
      </w:r>
      <w:r w:rsidRPr="00B82A59">
        <w:rPr>
          <w:rStyle w:val="Emphasis"/>
          <w:highlight w:val="cyan"/>
        </w:rPr>
        <w:t>would be</w:t>
      </w:r>
      <w:r w:rsidRPr="001C333B">
        <w:rPr>
          <w:sz w:val="16"/>
        </w:rPr>
        <w:t xml:space="preserve"> seen to be </w:t>
      </w:r>
      <w:r w:rsidRPr="00B82A59">
        <w:rPr>
          <w:rStyle w:val="Emphasis"/>
          <w:highlight w:val="cyan"/>
        </w:rPr>
        <w:t>retreating</w:t>
      </w:r>
      <w:r w:rsidRPr="001C333B">
        <w:rPr>
          <w:sz w:val="16"/>
        </w:rPr>
        <w:t>. Over time, American economic influence would decline too. Trade agreements and financial arrangements would change, which would have an impact on American companies and eventually the U.S. economy.</w:t>
      </w:r>
    </w:p>
    <w:p w14:paraId="1B3DBE75" w14:textId="77777777" w:rsidR="00496F0C" w:rsidRPr="001C333B" w:rsidRDefault="00496F0C" w:rsidP="00496F0C">
      <w:pPr>
        <w:rPr>
          <w:sz w:val="16"/>
        </w:rPr>
      </w:pPr>
      <w:r w:rsidRPr="001C333B">
        <w:rPr>
          <w:rStyle w:val="StyleUnderline"/>
        </w:rPr>
        <w:t xml:space="preserve">If Trump is reelected, Americans will be so consumed by the drama of their own failing institutions that, for a long while, most won’t note the </w:t>
      </w:r>
      <w:r w:rsidRPr="001C333B">
        <w:rPr>
          <w:rStyle w:val="StyleUnderline"/>
        </w:rPr>
        <w:lastRenderedPageBreak/>
        <w:t>problems caused by the shifting international order</w:t>
      </w:r>
      <w:r w:rsidRPr="001C333B">
        <w:rPr>
          <w:sz w:val="16"/>
        </w:rPr>
        <w:t xml:space="preserve">. Lithuania’s and South Korea’s troubles would seem distant, irrelevant. </w:t>
      </w:r>
      <w:r w:rsidRPr="001C333B">
        <w:rPr>
          <w:rStyle w:val="StyleUnderline"/>
        </w:rPr>
        <w:t>The end of American influence would probably unfold in relative obscurity. By the time people here realize how much has changed, it will be too late</w:t>
      </w:r>
      <w:r w:rsidRPr="001C333B">
        <w:rPr>
          <w:sz w:val="16"/>
        </w:rPr>
        <w:t>.</w:t>
      </w:r>
    </w:p>
    <w:p w14:paraId="2AC045E1" w14:textId="7690F66D" w:rsidR="00496F0C" w:rsidRDefault="004B049D" w:rsidP="00496F0C">
      <w:pPr>
        <w:pStyle w:val="Heading4"/>
      </w:pPr>
      <w:r>
        <w:t>Congressional r</w:t>
      </w:r>
      <w:r w:rsidR="00496F0C">
        <w:t>estrictions won’t stop Trump from tanking NATO</w:t>
      </w:r>
    </w:p>
    <w:p w14:paraId="2D458522" w14:textId="77777777" w:rsidR="00496F0C" w:rsidRDefault="00496F0C" w:rsidP="00496F0C">
      <w:r>
        <w:t xml:space="preserve">Kim </w:t>
      </w:r>
      <w:r w:rsidRPr="00052DAF">
        <w:rPr>
          <w:rStyle w:val="Style13ptBold"/>
        </w:rPr>
        <w:t>Strassel et al 12/19</w:t>
      </w:r>
      <w:r>
        <w:t xml:space="preserve">/23 Columnist and Editorial Board Member Kyle Peterson Editorial Board Member </w:t>
      </w:r>
      <w:r w:rsidRPr="00052DAF">
        <w:t>Kate Bachelder Odell</w:t>
      </w:r>
      <w:r>
        <w:t xml:space="preserve"> Editorial Board Member “Congress Tries to Prevent the President from Quitting NATO” Wall Street Journal Official Podcast Transcript https://www.wsj.com/podcasts/opinion-potomac-watch/congress-tries-to-prevent-trump-from-quitting-nato/44e64fa3-7b44-4631-9678-31a525d40d58</w:t>
      </w:r>
    </w:p>
    <w:p w14:paraId="5F112C43" w14:textId="77777777" w:rsidR="00496F0C" w:rsidRPr="00052DAF" w:rsidRDefault="00496F0C" w:rsidP="00496F0C">
      <w:pPr>
        <w:rPr>
          <w:sz w:val="14"/>
        </w:rPr>
      </w:pPr>
      <w:r w:rsidRPr="00052DAF">
        <w:rPr>
          <w:sz w:val="14"/>
        </w:rPr>
        <w:t xml:space="preserve">Kim Strassel: Yeah, let's just look at that Ukraine example and let's be very clear, it was Joe Biden's signal of weakness with our withdrawal in Afghanistan that traces a straight line from that moment to Putin being emboldened enough to invade Ukraine. You can </w:t>
      </w:r>
      <w:proofErr w:type="gramStart"/>
      <w:r w:rsidRPr="00052DAF">
        <w:rPr>
          <w:sz w:val="14"/>
        </w:rPr>
        <w:t>actually see</w:t>
      </w:r>
      <w:proofErr w:type="gramEnd"/>
      <w:r w:rsidRPr="00052DAF">
        <w:rPr>
          <w:sz w:val="14"/>
        </w:rPr>
        <w:t xml:space="preserve"> him beginning to mass troops along Ukraine's borders and phony training exercises around the time Biden decided to pull us out of Afghanistan. Now </w:t>
      </w:r>
      <w:r w:rsidRPr="00B82A59">
        <w:rPr>
          <w:rStyle w:val="Emphasis"/>
          <w:highlight w:val="cyan"/>
        </w:rPr>
        <w:t>imagine</w:t>
      </w:r>
      <w:r w:rsidRPr="00052DAF">
        <w:rPr>
          <w:sz w:val="14"/>
        </w:rPr>
        <w:t xml:space="preserve"> what </w:t>
      </w:r>
      <w:r w:rsidRPr="00B82A59">
        <w:rPr>
          <w:rStyle w:val="Emphasis"/>
          <w:highlight w:val="cyan"/>
        </w:rPr>
        <w:t>the signal</w:t>
      </w:r>
      <w:r w:rsidRPr="00052DAF">
        <w:rPr>
          <w:sz w:val="14"/>
        </w:rPr>
        <w:t xml:space="preserve"> would be </w:t>
      </w:r>
      <w:r w:rsidRPr="00B82A59">
        <w:rPr>
          <w:rStyle w:val="StyleUnderline"/>
          <w:highlight w:val="cyan"/>
        </w:rPr>
        <w:t>to</w:t>
      </w:r>
      <w:r w:rsidRPr="00052DAF">
        <w:rPr>
          <w:sz w:val="14"/>
        </w:rPr>
        <w:t xml:space="preserve"> a </w:t>
      </w:r>
      <w:r w:rsidRPr="00B82A59">
        <w:rPr>
          <w:rStyle w:val="StyleUnderline"/>
          <w:highlight w:val="cyan"/>
        </w:rPr>
        <w:t>Putin</w:t>
      </w:r>
      <w:r w:rsidRPr="00B82A59">
        <w:rPr>
          <w:sz w:val="14"/>
          <w:highlight w:val="cyan"/>
        </w:rPr>
        <w:t xml:space="preserve"> </w:t>
      </w:r>
      <w:r w:rsidRPr="00B82A59">
        <w:rPr>
          <w:rStyle w:val="StyleUnderline"/>
          <w:highlight w:val="cyan"/>
        </w:rPr>
        <w:t xml:space="preserve">if we put forward </w:t>
      </w:r>
      <w:r w:rsidRPr="00B82A59">
        <w:rPr>
          <w:rStyle w:val="Emphasis"/>
          <w:highlight w:val="cyan"/>
        </w:rPr>
        <w:t>any suggestion</w:t>
      </w:r>
      <w:r w:rsidRPr="00052DAF">
        <w:rPr>
          <w:sz w:val="14"/>
        </w:rPr>
        <w:t xml:space="preserve"> that </w:t>
      </w:r>
      <w:r w:rsidRPr="00B82A59">
        <w:rPr>
          <w:rStyle w:val="StyleUnderline"/>
          <w:highlight w:val="cyan"/>
        </w:rPr>
        <w:t xml:space="preserve">they were going to </w:t>
      </w:r>
      <w:r w:rsidRPr="00B82A59">
        <w:rPr>
          <w:rStyle w:val="Emphasis"/>
          <w:highlight w:val="cyan"/>
        </w:rPr>
        <w:t>abandon</w:t>
      </w:r>
      <w:r w:rsidRPr="00052DAF">
        <w:rPr>
          <w:sz w:val="14"/>
        </w:rPr>
        <w:t xml:space="preserve"> or walk away from </w:t>
      </w:r>
      <w:r w:rsidRPr="00B82A59">
        <w:rPr>
          <w:rStyle w:val="Emphasis"/>
          <w:highlight w:val="cyan"/>
        </w:rPr>
        <w:t>NATO</w:t>
      </w:r>
      <w:r w:rsidRPr="00B82A59">
        <w:rPr>
          <w:sz w:val="14"/>
          <w:highlight w:val="cyan"/>
        </w:rPr>
        <w:t>.</w:t>
      </w:r>
      <w:r w:rsidRPr="00052DAF">
        <w:rPr>
          <w:sz w:val="14"/>
        </w:rPr>
        <w:t xml:space="preserve"> </w:t>
      </w:r>
      <w:r w:rsidRPr="00052DAF">
        <w:rPr>
          <w:rStyle w:val="StyleUnderline"/>
        </w:rPr>
        <w:t xml:space="preserve">Right </w:t>
      </w:r>
      <w:proofErr w:type="gramStart"/>
      <w:r w:rsidRPr="00052DAF">
        <w:rPr>
          <w:rStyle w:val="StyleUnderline"/>
        </w:rPr>
        <w:t>now</w:t>
      </w:r>
      <w:proofErr w:type="gramEnd"/>
      <w:r w:rsidRPr="00052DAF">
        <w:rPr>
          <w:rStyle w:val="StyleUnderline"/>
        </w:rPr>
        <w:t xml:space="preserve"> </w:t>
      </w:r>
      <w:r w:rsidRPr="00B82A59">
        <w:rPr>
          <w:rStyle w:val="StyleUnderline"/>
          <w:highlight w:val="cyan"/>
        </w:rPr>
        <w:t>the</w:t>
      </w:r>
      <w:r w:rsidRPr="00052DAF">
        <w:rPr>
          <w:rStyle w:val="StyleUnderline"/>
        </w:rPr>
        <w:t xml:space="preserve"> very </w:t>
      </w:r>
      <w:r w:rsidRPr="00B82A59">
        <w:rPr>
          <w:rStyle w:val="StyleUnderline"/>
          <w:highlight w:val="cyan"/>
        </w:rPr>
        <w:t>threat of</w:t>
      </w:r>
      <w:r w:rsidRPr="00052DAF">
        <w:rPr>
          <w:rStyle w:val="StyleUnderline"/>
        </w:rPr>
        <w:t xml:space="preserve"> that </w:t>
      </w:r>
      <w:r w:rsidRPr="00B82A59">
        <w:rPr>
          <w:rStyle w:val="StyleUnderline"/>
          <w:highlight w:val="cyan"/>
        </w:rPr>
        <w:t>united defense</w:t>
      </w:r>
      <w:r w:rsidRPr="00052DAF">
        <w:rPr>
          <w:sz w:val="14"/>
        </w:rPr>
        <w:t>, because of course that is what the pact requires</w:t>
      </w:r>
      <w:r w:rsidRPr="00052DAF">
        <w:rPr>
          <w:rStyle w:val="StyleUnderline"/>
        </w:rPr>
        <w:t xml:space="preserve">, </w:t>
      </w:r>
      <w:r w:rsidRPr="00B82A59">
        <w:rPr>
          <w:rStyle w:val="StyleUnderline"/>
          <w:highlight w:val="cyan"/>
        </w:rPr>
        <w:t>is</w:t>
      </w:r>
      <w:r w:rsidRPr="00052DAF">
        <w:rPr>
          <w:rStyle w:val="StyleUnderline"/>
        </w:rPr>
        <w:t xml:space="preserve"> that an invasion of one NATO country mobilizes the entire alliance.</w:t>
      </w:r>
      <w:r w:rsidRPr="00052DAF">
        <w:rPr>
          <w:sz w:val="14"/>
        </w:rPr>
        <w:t xml:space="preserve"> </w:t>
      </w:r>
      <w:r w:rsidRPr="00052DAF">
        <w:rPr>
          <w:rStyle w:val="Emphasis"/>
        </w:rPr>
        <w:t xml:space="preserve">That is what is </w:t>
      </w:r>
      <w:r w:rsidRPr="00B82A59">
        <w:rPr>
          <w:rStyle w:val="Emphasis"/>
          <w:highlight w:val="cyan"/>
        </w:rPr>
        <w:t>keeping Putin in check</w:t>
      </w:r>
      <w:r w:rsidRPr="00052DAF">
        <w:rPr>
          <w:sz w:val="14"/>
        </w:rPr>
        <w:t xml:space="preserve"> </w:t>
      </w:r>
      <w:proofErr w:type="gramStart"/>
      <w:r w:rsidRPr="00052DAF">
        <w:rPr>
          <w:sz w:val="14"/>
        </w:rPr>
        <w:t>at the moment</w:t>
      </w:r>
      <w:proofErr w:type="gramEnd"/>
      <w:r w:rsidRPr="00052DAF">
        <w:rPr>
          <w:sz w:val="14"/>
        </w:rPr>
        <w:t xml:space="preserve">, and we can't be sure that even that will be keeping him in check. </w:t>
      </w:r>
      <w:proofErr w:type="gramStart"/>
      <w:r w:rsidRPr="00052DAF">
        <w:rPr>
          <w:sz w:val="14"/>
        </w:rPr>
        <w:t>So</w:t>
      </w:r>
      <w:proofErr w:type="gramEnd"/>
      <w:r w:rsidRPr="00052DAF">
        <w:rPr>
          <w:sz w:val="14"/>
        </w:rPr>
        <w:t xml:space="preserve"> what's called for at the moment is a doubling down of commitment to NATO and that also does require the Europeans to get their act together. And I would note that to a certain extent they are trying to do so obviously more of them now is noted, 11 of the 31 are meeting that goal. There's talk about turning that goal </w:t>
      </w:r>
      <w:proofErr w:type="gramStart"/>
      <w:r w:rsidRPr="00052DAF">
        <w:rPr>
          <w:sz w:val="14"/>
        </w:rPr>
        <w:t>actually into</w:t>
      </w:r>
      <w:proofErr w:type="gramEnd"/>
      <w:r w:rsidRPr="00052DAF">
        <w:rPr>
          <w:sz w:val="14"/>
        </w:rPr>
        <w:t xml:space="preserve"> a requirement. You've got countries like Germany who Olaf Scholz, prime minister is now promised to double the military budget there. You've got certainly a lot of Eastern European countries that are growing their own commitment even bigger than what they have now. Many of those who already meet the commitment and there's a lot of pressure that's being exerted on the laggards to get with it. </w:t>
      </w:r>
      <w:proofErr w:type="gramStart"/>
      <w:r w:rsidRPr="00052DAF">
        <w:rPr>
          <w:sz w:val="14"/>
        </w:rPr>
        <w:t>So</w:t>
      </w:r>
      <w:proofErr w:type="gramEnd"/>
      <w:r w:rsidRPr="00052DAF">
        <w:rPr>
          <w:sz w:val="14"/>
        </w:rPr>
        <w:t xml:space="preserve"> I'm hopeful that we may see some bigger changes in Europe. </w:t>
      </w:r>
      <w:r w:rsidRPr="00B82A59">
        <w:rPr>
          <w:rStyle w:val="StyleUnderline"/>
          <w:highlight w:val="cyan"/>
        </w:rPr>
        <w:t xml:space="preserve">This would be </w:t>
      </w:r>
      <w:r w:rsidRPr="00B82A59">
        <w:rPr>
          <w:rStyle w:val="Emphasis"/>
          <w:highlight w:val="cyan"/>
        </w:rPr>
        <w:t>exactly the wrong time</w:t>
      </w:r>
      <w:r w:rsidRPr="00052DAF">
        <w:rPr>
          <w:sz w:val="14"/>
        </w:rPr>
        <w:t xml:space="preserve"> </w:t>
      </w:r>
      <w:r w:rsidRPr="00052DAF">
        <w:rPr>
          <w:rStyle w:val="StyleUnderline"/>
        </w:rPr>
        <w:t xml:space="preserve">as a result for the United States to be looking </w:t>
      </w:r>
      <w:r w:rsidRPr="00052DAF">
        <w:rPr>
          <w:rStyle w:val="Emphasis"/>
        </w:rPr>
        <w:t>any weaker</w:t>
      </w:r>
      <w:r w:rsidRPr="00052DAF">
        <w:rPr>
          <w:rStyle w:val="StyleUnderline"/>
        </w:rPr>
        <w:t xml:space="preserve"> on it</w:t>
      </w:r>
      <w:r w:rsidRPr="00052DAF">
        <w:rPr>
          <w:sz w:val="14"/>
        </w:rPr>
        <w:t>.</w:t>
      </w:r>
    </w:p>
    <w:p w14:paraId="30DBE80C" w14:textId="77777777" w:rsidR="00496F0C" w:rsidRPr="00052DAF" w:rsidRDefault="00496F0C" w:rsidP="00496F0C">
      <w:pPr>
        <w:rPr>
          <w:sz w:val="14"/>
        </w:rPr>
      </w:pPr>
      <w:r w:rsidRPr="00052DAF">
        <w:rPr>
          <w:sz w:val="14"/>
        </w:rPr>
        <w:t>Kyle Peterson: Hang tight. We'll be right back. You're listening to Potomac Watch from the Wall Street Journal. Don't forget, you can reach the latest episode of Potomac Watch anytime. Just ask your smart speaker, "Play the Opinion Potomac Watch podcast."</w:t>
      </w:r>
    </w:p>
    <w:p w14:paraId="7F61E8CD" w14:textId="77777777" w:rsidR="00496F0C" w:rsidRPr="00052DAF" w:rsidRDefault="00496F0C" w:rsidP="00496F0C">
      <w:pPr>
        <w:rPr>
          <w:sz w:val="14"/>
        </w:rPr>
      </w:pPr>
      <w:r w:rsidRPr="00052DAF">
        <w:rPr>
          <w:sz w:val="14"/>
        </w:rPr>
        <w:t>Speaker 1: From the opinion pages of the Wall Street Journal. This is Potomac watch.</w:t>
      </w:r>
    </w:p>
    <w:p w14:paraId="6A2CF582" w14:textId="77777777" w:rsidR="00496F0C" w:rsidRPr="00052DAF" w:rsidRDefault="00496F0C" w:rsidP="00496F0C">
      <w:pPr>
        <w:rPr>
          <w:sz w:val="14"/>
        </w:rPr>
      </w:pPr>
      <w:r w:rsidRPr="00052DAF">
        <w:rPr>
          <w:sz w:val="14"/>
        </w:rPr>
        <w:t xml:space="preserve">Kyle Peterson: Welcome back. Kate, what do you make of this provision as an exercise in Congress trying to restrain the executive branch? And I would just repeat that the language in this bill says that the president shall not suspend, terminate, denounce, or withdraw the United States from NATO. </w:t>
      </w:r>
      <w:r w:rsidRPr="00052DAF">
        <w:rPr>
          <w:rStyle w:val="StyleUnderline"/>
        </w:rPr>
        <w:t xml:space="preserve">And </w:t>
      </w:r>
      <w:r w:rsidRPr="00B82A59">
        <w:rPr>
          <w:rStyle w:val="StyleUnderline"/>
          <w:highlight w:val="cyan"/>
        </w:rPr>
        <w:t>if you think any law is going to prevent</w:t>
      </w:r>
      <w:r w:rsidRPr="00052DAF">
        <w:rPr>
          <w:sz w:val="14"/>
        </w:rPr>
        <w:t xml:space="preserve"> Donald </w:t>
      </w:r>
      <w:r w:rsidRPr="00B82A59">
        <w:rPr>
          <w:rStyle w:val="StyleUnderline"/>
          <w:highlight w:val="cyan"/>
        </w:rPr>
        <w:t>Trump from denouncing something</w:t>
      </w:r>
      <w:r w:rsidRPr="00052DAF">
        <w:rPr>
          <w:rStyle w:val="StyleUnderline"/>
        </w:rPr>
        <w:t>,</w:t>
      </w:r>
      <w:r w:rsidRPr="00052DAF">
        <w:rPr>
          <w:sz w:val="14"/>
        </w:rPr>
        <w:t xml:space="preserve"> I think </w:t>
      </w:r>
      <w:r w:rsidRPr="00B82A59">
        <w:rPr>
          <w:rStyle w:val="Emphasis"/>
          <w:highlight w:val="cyan"/>
        </w:rPr>
        <w:t>you haven't been paying attention</w:t>
      </w:r>
      <w:r w:rsidRPr="00052DAF">
        <w:rPr>
          <w:sz w:val="14"/>
        </w:rPr>
        <w:t xml:space="preserve"> to Donald Trump for the last, oh eight years. But then there's a section that </w:t>
      </w:r>
      <w:proofErr w:type="gramStart"/>
      <w:r w:rsidRPr="00052DAF">
        <w:rPr>
          <w:sz w:val="14"/>
        </w:rPr>
        <w:t>says</w:t>
      </w:r>
      <w:proofErr w:type="gramEnd"/>
      <w:r w:rsidRPr="00052DAF">
        <w:rPr>
          <w:sz w:val="14"/>
        </w:rPr>
        <w:t xml:space="preserve"> "No funds authorized or appropriated by any act may be used to support directly or indirectly any decision on the part of the United States government official to terminate, withdraw, so forth the United States from NATO." And so that is where Congress is putting teeth into this saying that the president can go give a speech and say whatever he wants, but we're not going to spend any funds to take the United States out of this alliance.</w:t>
      </w:r>
    </w:p>
    <w:p w14:paraId="59D371F0" w14:textId="77777777" w:rsidR="00496F0C" w:rsidRPr="00052DAF" w:rsidRDefault="00496F0C" w:rsidP="00496F0C">
      <w:pPr>
        <w:rPr>
          <w:sz w:val="14"/>
        </w:rPr>
      </w:pPr>
      <w:r w:rsidRPr="00052DAF">
        <w:rPr>
          <w:sz w:val="14"/>
        </w:rPr>
        <w:t xml:space="preserve">Kate Bachelder Odell: Right, so </w:t>
      </w:r>
      <w:r w:rsidRPr="008B19CB">
        <w:rPr>
          <w:rStyle w:val="StyleUnderline"/>
        </w:rPr>
        <w:t>Congress's core authority of power</w:t>
      </w:r>
      <w:r w:rsidRPr="00052DAF">
        <w:rPr>
          <w:rStyle w:val="StyleUnderline"/>
        </w:rPr>
        <w:t xml:space="preserve"> of the purse is what they're trying to use</w:t>
      </w:r>
      <w:r w:rsidRPr="00052DAF">
        <w:rPr>
          <w:sz w:val="14"/>
        </w:rPr>
        <w:t xml:space="preserve"> here to show that any potential president that withdrawing from NATO will be one very difficult and two, have a high political cost. Now, I do think that </w:t>
      </w:r>
      <w:r w:rsidRPr="00052DAF">
        <w:rPr>
          <w:rStyle w:val="StyleUnderline"/>
        </w:rPr>
        <w:t>the president has brought authority to conduct foreign policy and</w:t>
      </w:r>
      <w:r w:rsidRPr="00052DAF">
        <w:rPr>
          <w:sz w:val="14"/>
        </w:rPr>
        <w:t xml:space="preserve"> George W. </w:t>
      </w:r>
      <w:r w:rsidRPr="00052DAF">
        <w:rPr>
          <w:rStyle w:val="StyleUnderline"/>
        </w:rPr>
        <w:t>Bush</w:t>
      </w:r>
      <w:r w:rsidRPr="00052DAF">
        <w:rPr>
          <w:sz w:val="14"/>
        </w:rPr>
        <w:t xml:space="preserve"> for instance, </w:t>
      </w:r>
      <w:r w:rsidRPr="00052DAF">
        <w:rPr>
          <w:rStyle w:val="Emphasis"/>
        </w:rPr>
        <w:t>pulled out of</w:t>
      </w:r>
      <w:r w:rsidRPr="00052DAF">
        <w:rPr>
          <w:sz w:val="14"/>
        </w:rPr>
        <w:t xml:space="preserve"> the </w:t>
      </w:r>
      <w:r w:rsidRPr="00052DAF">
        <w:rPr>
          <w:rStyle w:val="Emphasis"/>
        </w:rPr>
        <w:t>ABM</w:t>
      </w:r>
      <w:r w:rsidRPr="00052DAF">
        <w:rPr>
          <w:sz w:val="14"/>
        </w:rPr>
        <w:t xml:space="preserve"> treaty </w:t>
      </w:r>
      <w:r w:rsidRPr="00052DAF">
        <w:rPr>
          <w:rStyle w:val="StyleUnderline"/>
        </w:rPr>
        <w:t>and</w:t>
      </w:r>
      <w:r w:rsidRPr="00052DAF">
        <w:rPr>
          <w:sz w:val="14"/>
        </w:rPr>
        <w:t xml:space="preserve"> we have President </w:t>
      </w:r>
      <w:r w:rsidRPr="00052DAF">
        <w:rPr>
          <w:rStyle w:val="StyleUnderline"/>
        </w:rPr>
        <w:t>Carter renegotiating the Panama</w:t>
      </w:r>
      <w:r w:rsidRPr="00052DAF">
        <w:rPr>
          <w:sz w:val="14"/>
        </w:rPr>
        <w:t xml:space="preserve"> </w:t>
      </w:r>
      <w:r w:rsidRPr="00052DAF">
        <w:rPr>
          <w:rStyle w:val="StyleUnderline"/>
        </w:rPr>
        <w:t>Canal</w:t>
      </w:r>
      <w:r w:rsidRPr="00052DAF">
        <w:rPr>
          <w:sz w:val="14"/>
        </w:rPr>
        <w:t xml:space="preserve">. </w:t>
      </w:r>
      <w:r w:rsidRPr="00052DAF">
        <w:rPr>
          <w:rStyle w:val="StyleUnderline"/>
        </w:rPr>
        <w:t>There are precedents here</w:t>
      </w:r>
      <w:r w:rsidRPr="00052DAF">
        <w:rPr>
          <w:sz w:val="14"/>
        </w:rPr>
        <w:t xml:space="preserve"> that </w:t>
      </w:r>
      <w:r w:rsidRPr="00B82A59">
        <w:rPr>
          <w:rStyle w:val="StyleUnderline"/>
          <w:highlight w:val="cyan"/>
        </w:rPr>
        <w:t>if there was a fight in court</w:t>
      </w:r>
      <w:r w:rsidRPr="00052DAF">
        <w:rPr>
          <w:sz w:val="14"/>
        </w:rPr>
        <w:t xml:space="preserve">, which I think that there will almost certainly be, that if Trump were to </w:t>
      </w:r>
      <w:proofErr w:type="gramStart"/>
      <w:r w:rsidRPr="00052DAF">
        <w:rPr>
          <w:sz w:val="14"/>
        </w:rPr>
        <w:t>actually go</w:t>
      </w:r>
      <w:proofErr w:type="gramEnd"/>
      <w:r w:rsidRPr="00052DAF">
        <w:rPr>
          <w:sz w:val="14"/>
        </w:rPr>
        <w:t xml:space="preserve"> through with this. And remember he makes a lot of unilateral </w:t>
      </w:r>
      <w:proofErr w:type="gramStart"/>
      <w:r w:rsidRPr="00052DAF">
        <w:rPr>
          <w:sz w:val="14"/>
        </w:rPr>
        <w:t>threats</w:t>
      </w:r>
      <w:proofErr w:type="gramEnd"/>
      <w:r w:rsidRPr="00052DAF">
        <w:rPr>
          <w:sz w:val="14"/>
        </w:rPr>
        <w:t xml:space="preserve"> and he doesn't go through with all of them. But </w:t>
      </w:r>
      <w:r w:rsidRPr="00052DAF">
        <w:rPr>
          <w:rStyle w:val="Emphasis"/>
        </w:rPr>
        <w:t>say this actually played out</w:t>
      </w:r>
      <w:r w:rsidRPr="00052DAF">
        <w:rPr>
          <w:sz w:val="14"/>
        </w:rPr>
        <w:t xml:space="preserve">, </w:t>
      </w:r>
      <w:r w:rsidRPr="00052DAF">
        <w:rPr>
          <w:rStyle w:val="StyleUnderline"/>
        </w:rPr>
        <w:t xml:space="preserve">it would be fought in the </w:t>
      </w:r>
      <w:proofErr w:type="gramStart"/>
      <w:r w:rsidRPr="00052DAF">
        <w:rPr>
          <w:rStyle w:val="StyleUnderline"/>
        </w:rPr>
        <w:t>courts</w:t>
      </w:r>
      <w:proofErr w:type="gramEnd"/>
      <w:r w:rsidRPr="00052DAF">
        <w:rPr>
          <w:rStyle w:val="StyleUnderline"/>
        </w:rPr>
        <w:t xml:space="preserve"> and I think that </w:t>
      </w:r>
      <w:r w:rsidRPr="00B82A59">
        <w:rPr>
          <w:rStyle w:val="Emphasis"/>
          <w:highlight w:val="cyan"/>
        </w:rPr>
        <w:t>the executive could prevail</w:t>
      </w:r>
      <w:r w:rsidRPr="00052DAF">
        <w:rPr>
          <w:rStyle w:val="StyleUnderline"/>
        </w:rPr>
        <w:t>.</w:t>
      </w:r>
      <w:r w:rsidRPr="00052DAF">
        <w:rPr>
          <w:sz w:val="14"/>
        </w:rPr>
        <w:t xml:space="preserve"> But nonetheless, I do think it's notable because the ability to withhold that money to make it difficult, to slow it down and to put it into a long protracted political fight, it </w:t>
      </w:r>
      <w:proofErr w:type="gramStart"/>
      <w:r w:rsidRPr="00052DAF">
        <w:rPr>
          <w:sz w:val="14"/>
        </w:rPr>
        <w:t>definitely would</w:t>
      </w:r>
      <w:proofErr w:type="gramEnd"/>
      <w:r w:rsidRPr="00052DAF">
        <w:rPr>
          <w:sz w:val="14"/>
        </w:rPr>
        <w:t xml:space="preserve"> make a president think twice about going down this road. And it would </w:t>
      </w:r>
      <w:proofErr w:type="gramStart"/>
      <w:r w:rsidRPr="00052DAF">
        <w:rPr>
          <w:sz w:val="14"/>
        </w:rPr>
        <w:t>definitely give</w:t>
      </w:r>
      <w:proofErr w:type="gramEnd"/>
      <w:r w:rsidRPr="00052DAF">
        <w:rPr>
          <w:sz w:val="14"/>
        </w:rPr>
        <w:t xml:space="preserve"> Congress time to make the case to the public that the president should back down and not go through with it.</w:t>
      </w:r>
    </w:p>
    <w:p w14:paraId="1FC6EBBE" w14:textId="77777777" w:rsidR="00496F0C" w:rsidRPr="00052DAF" w:rsidRDefault="00496F0C" w:rsidP="00496F0C">
      <w:pPr>
        <w:rPr>
          <w:sz w:val="14"/>
        </w:rPr>
      </w:pPr>
      <w:r w:rsidRPr="00052DAF">
        <w:rPr>
          <w:sz w:val="14"/>
        </w:rPr>
        <w:lastRenderedPageBreak/>
        <w:t xml:space="preserve">Kyle Peterson: That also </w:t>
      </w:r>
      <w:r w:rsidRPr="000D2DAE">
        <w:rPr>
          <w:sz w:val="14"/>
        </w:rPr>
        <w:t xml:space="preserve">suggests </w:t>
      </w:r>
      <w:r w:rsidRPr="00B82A59">
        <w:rPr>
          <w:rStyle w:val="Emphasis"/>
          <w:highlight w:val="cyan"/>
        </w:rPr>
        <w:t>we may end up in a situation</w:t>
      </w:r>
      <w:r w:rsidRPr="000D2DAE">
        <w:rPr>
          <w:sz w:val="14"/>
        </w:rPr>
        <w:t>, Kim</w:t>
      </w:r>
      <w:r w:rsidRPr="00052DAF">
        <w:rPr>
          <w:sz w:val="14"/>
        </w:rPr>
        <w:t xml:space="preserve">, </w:t>
      </w:r>
      <w:r w:rsidRPr="00B82A59">
        <w:rPr>
          <w:rStyle w:val="StyleUnderline"/>
          <w:highlight w:val="cyan"/>
        </w:rPr>
        <w:t>where the president</w:t>
      </w:r>
      <w:r w:rsidRPr="00052DAF">
        <w:rPr>
          <w:rStyle w:val="StyleUnderline"/>
        </w:rPr>
        <w:t xml:space="preserve"> gives a speech and </w:t>
      </w:r>
      <w:r w:rsidRPr="00B82A59">
        <w:rPr>
          <w:rStyle w:val="StyleUnderline"/>
          <w:highlight w:val="cyan"/>
        </w:rPr>
        <w:t>says</w:t>
      </w:r>
      <w:r w:rsidRPr="00052DAF">
        <w:rPr>
          <w:rStyle w:val="StyleUnderline"/>
        </w:rPr>
        <w:t xml:space="preserve">, I </w:t>
      </w:r>
      <w:r w:rsidRPr="00B82A59">
        <w:rPr>
          <w:rStyle w:val="StyleUnderline"/>
          <w:highlight w:val="cyan"/>
        </w:rPr>
        <w:t>am withdrawing</w:t>
      </w:r>
      <w:r w:rsidRPr="00052DAF">
        <w:rPr>
          <w:rStyle w:val="StyleUnderline"/>
        </w:rPr>
        <w:t xml:space="preserve"> the United States </w:t>
      </w:r>
      <w:r w:rsidRPr="00B82A59">
        <w:rPr>
          <w:rStyle w:val="StyleUnderline"/>
          <w:highlight w:val="cyan"/>
        </w:rPr>
        <w:t>from NATO</w:t>
      </w:r>
      <w:r w:rsidRPr="00052DAF">
        <w:rPr>
          <w:rStyle w:val="StyleUnderline"/>
        </w:rPr>
        <w:t xml:space="preserve">. He </w:t>
      </w:r>
      <w:r w:rsidRPr="00B82A59">
        <w:rPr>
          <w:rStyle w:val="StyleUnderline"/>
          <w:highlight w:val="cyan"/>
        </w:rPr>
        <w:t>orders the defense department</w:t>
      </w:r>
      <w:r w:rsidRPr="00052DAF">
        <w:rPr>
          <w:rStyle w:val="StyleUnderline"/>
        </w:rPr>
        <w:t xml:space="preserve"> </w:t>
      </w:r>
      <w:r w:rsidRPr="00B82A59">
        <w:rPr>
          <w:rStyle w:val="Emphasis"/>
          <w:highlight w:val="cyan"/>
        </w:rPr>
        <w:t>not to respond</w:t>
      </w:r>
      <w:r w:rsidRPr="00B82A59">
        <w:rPr>
          <w:rStyle w:val="StyleUnderline"/>
          <w:highlight w:val="cyan"/>
        </w:rPr>
        <w:t xml:space="preserve"> to any </w:t>
      </w:r>
      <w:r w:rsidRPr="00B82A59">
        <w:rPr>
          <w:rStyle w:val="Emphasis"/>
          <w:highlight w:val="cyan"/>
        </w:rPr>
        <w:t>NATO communiques</w:t>
      </w:r>
      <w:r w:rsidRPr="00052DAF">
        <w:rPr>
          <w:rStyle w:val="StyleUnderline"/>
        </w:rPr>
        <w:t xml:space="preserve"> </w:t>
      </w:r>
      <w:r w:rsidRPr="00B82A59">
        <w:rPr>
          <w:rStyle w:val="StyleUnderline"/>
          <w:highlight w:val="cyan"/>
        </w:rPr>
        <w:t>and Congress</w:t>
      </w:r>
      <w:r w:rsidRPr="00052DAF">
        <w:rPr>
          <w:rStyle w:val="StyleUnderline"/>
        </w:rPr>
        <w:t xml:space="preserve"> meanwhile </w:t>
      </w:r>
      <w:r w:rsidRPr="00B82A59">
        <w:rPr>
          <w:rStyle w:val="StyleUnderline"/>
          <w:highlight w:val="cyan"/>
        </w:rPr>
        <w:t>is saying,</w:t>
      </w:r>
      <w:r w:rsidRPr="00052DAF">
        <w:rPr>
          <w:rStyle w:val="StyleUnderline"/>
        </w:rPr>
        <w:t xml:space="preserve"> "</w:t>
      </w:r>
      <w:r w:rsidRPr="00B82A59">
        <w:rPr>
          <w:rStyle w:val="StyleUnderline"/>
          <w:highlight w:val="cyan"/>
        </w:rPr>
        <w:t>Hang on</w:t>
      </w:r>
      <w:r w:rsidRPr="00B82A59">
        <w:rPr>
          <w:sz w:val="14"/>
          <w:highlight w:val="cyan"/>
        </w:rPr>
        <w:t xml:space="preserve">, </w:t>
      </w:r>
      <w:r w:rsidRPr="00B82A59">
        <w:rPr>
          <w:rStyle w:val="StyleUnderline"/>
          <w:highlight w:val="cyan"/>
        </w:rPr>
        <w:t>we passed a law</w:t>
      </w:r>
      <w:r w:rsidRPr="00052DAF">
        <w:rPr>
          <w:sz w:val="14"/>
        </w:rPr>
        <w:t xml:space="preserve"> that says you cannot spend any money to withdraw from NATO." And </w:t>
      </w:r>
      <w:r w:rsidRPr="00B82A59">
        <w:rPr>
          <w:rStyle w:val="Emphasis"/>
          <w:highlight w:val="cyan"/>
        </w:rPr>
        <w:t>that doesn't mean</w:t>
      </w:r>
      <w:r w:rsidRPr="00052DAF">
        <w:rPr>
          <w:sz w:val="14"/>
        </w:rPr>
        <w:t xml:space="preserve"> that </w:t>
      </w:r>
      <w:r w:rsidRPr="00B82A59">
        <w:rPr>
          <w:rStyle w:val="StyleUnderline"/>
          <w:highlight w:val="cyan"/>
        </w:rPr>
        <w:t>Congress</w:t>
      </w:r>
      <w:r w:rsidRPr="00052DAF">
        <w:rPr>
          <w:rStyle w:val="StyleUnderline"/>
        </w:rPr>
        <w:t xml:space="preserve"> </w:t>
      </w:r>
      <w:r w:rsidRPr="00B82A59">
        <w:rPr>
          <w:rStyle w:val="StyleUnderline"/>
          <w:highlight w:val="cyan"/>
        </w:rPr>
        <w:t>can force</w:t>
      </w:r>
      <w:r w:rsidRPr="00052DAF">
        <w:rPr>
          <w:rStyle w:val="StyleUnderline"/>
        </w:rPr>
        <w:t xml:space="preserve"> </w:t>
      </w:r>
      <w:r w:rsidRPr="00B82A59">
        <w:rPr>
          <w:rStyle w:val="StyleUnderline"/>
          <w:highlight w:val="cyan"/>
        </w:rPr>
        <w:t xml:space="preserve">the President to give the Defense Department </w:t>
      </w:r>
      <w:r w:rsidRPr="00B82A59">
        <w:rPr>
          <w:rStyle w:val="Emphasis"/>
          <w:highlight w:val="cyan"/>
        </w:rPr>
        <w:t>different orders</w:t>
      </w:r>
      <w:r w:rsidRPr="00052DAF">
        <w:rPr>
          <w:sz w:val="14"/>
        </w:rPr>
        <w:t xml:space="preserve"> </w:t>
      </w:r>
      <w:r w:rsidRPr="00052DAF">
        <w:rPr>
          <w:rStyle w:val="StyleUnderline"/>
        </w:rPr>
        <w:t>as to how they are interacting or not interacting with NATO personnel.</w:t>
      </w:r>
      <w:r w:rsidRPr="00052DAF">
        <w:rPr>
          <w:sz w:val="14"/>
        </w:rPr>
        <w:t xml:space="preserve"> </w:t>
      </w:r>
      <w:r w:rsidRPr="00B82A59">
        <w:rPr>
          <w:rStyle w:val="StyleUnderline"/>
          <w:highlight w:val="cyan"/>
        </w:rPr>
        <w:t>We may end up in</w:t>
      </w:r>
      <w:r w:rsidRPr="00052DAF">
        <w:rPr>
          <w:rStyle w:val="StyleUnderline"/>
        </w:rPr>
        <w:t xml:space="preserve"> a situation of </w:t>
      </w:r>
      <w:r w:rsidRPr="00B82A59">
        <w:rPr>
          <w:rStyle w:val="Emphasis"/>
          <w:highlight w:val="cyan"/>
        </w:rPr>
        <w:t>limbo</w:t>
      </w:r>
      <w:r w:rsidRPr="00052DAF">
        <w:rPr>
          <w:sz w:val="14"/>
        </w:rPr>
        <w:t>, kind of, where one side of the government is saying that we are still in NATO and the other side is saying that we aren't. And that would be certainly unprecedented and more than a bit odd.</w:t>
      </w:r>
    </w:p>
    <w:p w14:paraId="2D4E8C8D" w14:textId="77777777" w:rsidR="00496F0C" w:rsidRDefault="00496F0C" w:rsidP="00496F0C">
      <w:pPr>
        <w:rPr>
          <w:sz w:val="14"/>
        </w:rPr>
      </w:pPr>
      <w:r w:rsidRPr="00052DAF">
        <w:rPr>
          <w:sz w:val="14"/>
        </w:rPr>
        <w:t xml:space="preserve">Kim Strassel: It would be certainly difficult. It would be a </w:t>
      </w:r>
      <w:proofErr w:type="gramStart"/>
      <w:r w:rsidRPr="00052DAF">
        <w:rPr>
          <w:sz w:val="14"/>
        </w:rPr>
        <w:t>standoff,</w:t>
      </w:r>
      <w:proofErr w:type="gramEnd"/>
      <w:r w:rsidRPr="00052DAF">
        <w:rPr>
          <w:sz w:val="14"/>
        </w:rPr>
        <w:t xml:space="preserve"> </w:t>
      </w:r>
      <w:r w:rsidRPr="00052DAF">
        <w:rPr>
          <w:rStyle w:val="Emphasis"/>
        </w:rPr>
        <w:t>it would be an ugly standoff</w:t>
      </w:r>
      <w:r w:rsidRPr="00052DAF">
        <w:rPr>
          <w:sz w:val="14"/>
        </w:rPr>
        <w:t xml:space="preserve">. We do have these rows at times between the executive branch and the congressional branch on the expansiveness or limits on presidential power when it comes to negotiating international treaties or membership and involvement in international organizations. I do have to say </w:t>
      </w:r>
      <w:r w:rsidRPr="00B82A59">
        <w:rPr>
          <w:rStyle w:val="StyleUnderline"/>
          <w:highlight w:val="cyan"/>
        </w:rPr>
        <w:t>the Constitution</w:t>
      </w:r>
      <w:r w:rsidRPr="00052DAF">
        <w:rPr>
          <w:rStyle w:val="StyleUnderline"/>
        </w:rPr>
        <w:t xml:space="preserve"> </w:t>
      </w:r>
      <w:r w:rsidRPr="00B82A59">
        <w:rPr>
          <w:rStyle w:val="StyleUnderline"/>
          <w:highlight w:val="cyan"/>
        </w:rPr>
        <w:t>does give the executive branch</w:t>
      </w:r>
      <w:r w:rsidRPr="00052DAF">
        <w:rPr>
          <w:sz w:val="14"/>
        </w:rPr>
        <w:t xml:space="preserve"> some </w:t>
      </w:r>
      <w:proofErr w:type="gramStart"/>
      <w:r w:rsidRPr="00052DAF">
        <w:rPr>
          <w:sz w:val="14"/>
        </w:rPr>
        <w:t xml:space="preserve">pretty </w:t>
      </w:r>
      <w:r w:rsidRPr="00B82A59">
        <w:rPr>
          <w:rStyle w:val="Emphasis"/>
          <w:highlight w:val="cyan"/>
        </w:rPr>
        <w:t>sweeping</w:t>
      </w:r>
      <w:proofErr w:type="gramEnd"/>
      <w:r w:rsidRPr="00B82A59">
        <w:rPr>
          <w:rStyle w:val="Emphasis"/>
          <w:highlight w:val="cyan"/>
        </w:rPr>
        <w:t xml:space="preserve"> powers</w:t>
      </w:r>
      <w:r w:rsidRPr="00052DAF">
        <w:rPr>
          <w:sz w:val="14"/>
        </w:rPr>
        <w:t xml:space="preserve"> on some of this, </w:t>
      </w:r>
      <w:r w:rsidRPr="00052DAF">
        <w:rPr>
          <w:rStyle w:val="StyleUnderline"/>
        </w:rPr>
        <w:t xml:space="preserve">and we've seen prior presidents really </w:t>
      </w:r>
      <w:r w:rsidRPr="00052DAF">
        <w:rPr>
          <w:rStyle w:val="Emphasis"/>
        </w:rPr>
        <w:t>flex their muscles</w:t>
      </w:r>
      <w:r w:rsidRPr="00052DAF">
        <w:rPr>
          <w:sz w:val="14"/>
        </w:rPr>
        <w:t xml:space="preserve"> when it comes to that point, </w:t>
      </w:r>
      <w:r w:rsidRPr="00052DAF">
        <w:rPr>
          <w:rStyle w:val="StyleUnderline"/>
        </w:rPr>
        <w:t>whether it was Jimmy Carter and his renegotiation of the Panama Canal, of George Bush and the Anti-Ballistic Missile Treaty</w:t>
      </w:r>
      <w:r w:rsidRPr="00052DAF">
        <w:rPr>
          <w:sz w:val="14"/>
        </w:rPr>
        <w:t xml:space="preserve">. </w:t>
      </w:r>
      <w:proofErr w:type="gramStart"/>
      <w:r w:rsidRPr="00052DAF">
        <w:rPr>
          <w:sz w:val="14"/>
        </w:rPr>
        <w:t>So</w:t>
      </w:r>
      <w:proofErr w:type="gramEnd"/>
      <w:r w:rsidRPr="00052DAF">
        <w:rPr>
          <w:sz w:val="14"/>
        </w:rPr>
        <w:t xml:space="preserve"> there's certainly a lot of scope for disagreement here. I agree with Kate that I think given that those limits are out there and that nobody exactly knows the contours, that the enforcement mechanism that they put in here is certainly a great start. And simply the message is a great start. You can certainly make things difficult for a president if you're going to withhold funds. Congress could go further if it wanted to take a big enough stand on this and threaten to withhold funds on other things as well, if the president wasn't giving Congress what Congress views as its due respect in this regard. In some ways it would </w:t>
      </w:r>
      <w:proofErr w:type="gramStart"/>
      <w:r w:rsidRPr="00052DAF">
        <w:rPr>
          <w:sz w:val="14"/>
        </w:rPr>
        <w:t>actually be</w:t>
      </w:r>
      <w:proofErr w:type="gramEnd"/>
      <w:r w:rsidRPr="00052DAF">
        <w:rPr>
          <w:sz w:val="14"/>
        </w:rPr>
        <w:t xml:space="preserve">, I think good to see that happen if it came to it just because one of my laments watching Washington in recent years is how Congress has kind of backed away from its pride in itself as an institution and instead just formed lines around partisan things. </w:t>
      </w:r>
      <w:proofErr w:type="gramStart"/>
      <w:r w:rsidRPr="00052DAF">
        <w:rPr>
          <w:sz w:val="14"/>
        </w:rPr>
        <w:t>So</w:t>
      </w:r>
      <w:proofErr w:type="gramEnd"/>
      <w:r w:rsidRPr="00052DAF">
        <w:rPr>
          <w:sz w:val="14"/>
        </w:rPr>
        <w:t xml:space="preserve"> whatever the president says, even if the president's rolling over Congress, they all agree to be rolled over, it would be good, I think for Congress to deflect its muscle a little bit here. And that goes back to the importance of this being a bipartisan provision.</w:t>
      </w:r>
    </w:p>
    <w:p w14:paraId="3972BD5D" w14:textId="77777777" w:rsidR="00496F0C" w:rsidRPr="007047FA" w:rsidRDefault="00496F0C" w:rsidP="00496F0C"/>
    <w:p w14:paraId="2184FC0C" w14:textId="7C4A829F" w:rsidR="00FD0CDF" w:rsidRDefault="00FD0CDF" w:rsidP="00FD0CDF">
      <w:pPr>
        <w:pStyle w:val="Heading3"/>
      </w:pPr>
      <w:r>
        <w:lastRenderedPageBreak/>
        <w:t>IL---Biden Solves</w:t>
      </w:r>
      <w:r w:rsidR="00DB1B00">
        <w:t xml:space="preserve"> Allies</w:t>
      </w:r>
    </w:p>
    <w:p w14:paraId="05C6258A" w14:textId="77777777" w:rsidR="00FD0CDF" w:rsidRPr="000A6F06" w:rsidRDefault="00FD0CDF" w:rsidP="00FD0CDF">
      <w:pPr>
        <w:pStyle w:val="Heading4"/>
      </w:pPr>
      <w:r>
        <w:t xml:space="preserve">Only defeating </w:t>
      </w:r>
      <w:r>
        <w:rPr>
          <w:u w:val="single"/>
        </w:rPr>
        <w:t>Trumpism</w:t>
      </w:r>
      <w:r>
        <w:t xml:space="preserve"> through elections can restore allied confidence in foreign policy</w:t>
      </w:r>
    </w:p>
    <w:p w14:paraId="1D9AD60F" w14:textId="77777777" w:rsidR="00FD0CDF" w:rsidRDefault="00FD0CDF" w:rsidP="00FD0CDF">
      <w:r>
        <w:t xml:space="preserve">Daniel </w:t>
      </w:r>
      <w:r w:rsidRPr="0082411E">
        <w:rPr>
          <w:rStyle w:val="Style13ptBold"/>
        </w:rPr>
        <w:t>Drezner</w:t>
      </w:r>
      <w:r w:rsidRPr="00FD0CDF">
        <w:t>, 9/5/</w:t>
      </w:r>
      <w:r w:rsidRPr="00FD0CDF">
        <w:rPr>
          <w:rStyle w:val="Style13ptBold"/>
        </w:rPr>
        <w:t>23</w:t>
      </w:r>
      <w:r>
        <w:t xml:space="preserve"> – Professor of International Politics at the Fletcher School of Law and Diplomacy at Tufts University “Bracing for Trump 2.0 His Possible Return Inspires Fear in America’s Allies—and Hope in Its Rivals” Foreign Affairs, 9/5, https://www.foreignaffairs.com/united-states/bracing-trump-possible-return-allies-rivals</w:t>
      </w:r>
    </w:p>
    <w:p w14:paraId="5812B665" w14:textId="77777777" w:rsidR="00FD0CDF" w:rsidRPr="003033D1" w:rsidRDefault="00FD0CDF" w:rsidP="00FD0CDF">
      <w:pPr>
        <w:rPr>
          <w:sz w:val="16"/>
        </w:rPr>
      </w:pPr>
      <w:r w:rsidRPr="003033D1">
        <w:rPr>
          <w:sz w:val="16"/>
        </w:rPr>
        <w:t xml:space="preserve">But </w:t>
      </w:r>
      <w:r w:rsidRPr="00EF49C5">
        <w:rPr>
          <w:rStyle w:val="StyleUnderline"/>
          <w:highlight w:val="cyan"/>
        </w:rPr>
        <w:t>the best move</w:t>
      </w:r>
      <w:r w:rsidRPr="003033D1">
        <w:rPr>
          <w:sz w:val="16"/>
        </w:rPr>
        <w:t xml:space="preserve"> the Biden administration can make in response to the possibility of a second Trump term </w:t>
      </w:r>
      <w:r w:rsidRPr="00EF49C5">
        <w:rPr>
          <w:rStyle w:val="StyleUnderline"/>
          <w:highlight w:val="cyan"/>
        </w:rPr>
        <w:t>is to reduce the odds that Trump will be reelected</w:t>
      </w:r>
      <w:r w:rsidRPr="00EF49C5">
        <w:rPr>
          <w:sz w:val="16"/>
          <w:highlight w:val="cyan"/>
        </w:rPr>
        <w:t xml:space="preserve">. </w:t>
      </w:r>
      <w:proofErr w:type="gramStart"/>
      <w:r w:rsidRPr="00EF49C5">
        <w:rPr>
          <w:rStyle w:val="StyleUnderline"/>
          <w:highlight w:val="cyan"/>
        </w:rPr>
        <w:t>As long as</w:t>
      </w:r>
      <w:proofErr w:type="gramEnd"/>
      <w:r w:rsidRPr="00EF49C5">
        <w:rPr>
          <w:rStyle w:val="StyleUnderline"/>
          <w:highlight w:val="cyan"/>
        </w:rPr>
        <w:t xml:space="preserve"> there is a chance that Trump or </w:t>
      </w:r>
      <w:r w:rsidRPr="00EF49C5">
        <w:rPr>
          <w:rStyle w:val="Emphasis"/>
          <w:highlight w:val="cyan"/>
        </w:rPr>
        <w:t>someone like him</w:t>
      </w:r>
      <w:r w:rsidRPr="00EF49C5">
        <w:rPr>
          <w:rStyle w:val="StyleUnderline"/>
          <w:highlight w:val="cyan"/>
        </w:rPr>
        <w:t xml:space="preserve"> will win</w:t>
      </w:r>
      <w:r w:rsidRPr="00831823">
        <w:rPr>
          <w:rStyle w:val="StyleUnderline"/>
        </w:rPr>
        <w:t xml:space="preserve"> the presidency</w:t>
      </w:r>
      <w:r w:rsidRPr="003033D1">
        <w:rPr>
          <w:sz w:val="16"/>
        </w:rPr>
        <w:t xml:space="preserve">, </w:t>
      </w:r>
      <w:r w:rsidRPr="00EF49C5">
        <w:rPr>
          <w:rStyle w:val="StyleUnderline"/>
          <w:highlight w:val="cyan"/>
        </w:rPr>
        <w:t xml:space="preserve">the rest of the world will </w:t>
      </w:r>
      <w:r w:rsidRPr="00EF49C5">
        <w:rPr>
          <w:rStyle w:val="Emphasis"/>
          <w:highlight w:val="cyan"/>
        </w:rPr>
        <w:t>doubt the durability</w:t>
      </w:r>
      <w:r w:rsidRPr="00EF49C5">
        <w:rPr>
          <w:rStyle w:val="StyleUnderline"/>
          <w:highlight w:val="cyan"/>
        </w:rPr>
        <w:t xml:space="preserve"> of</w:t>
      </w:r>
      <w:r w:rsidRPr="00831823">
        <w:rPr>
          <w:rStyle w:val="StyleUnderline"/>
        </w:rPr>
        <w:t xml:space="preserve"> any </w:t>
      </w:r>
      <w:r w:rsidRPr="00EF49C5">
        <w:rPr>
          <w:rStyle w:val="StyleUnderline"/>
          <w:highlight w:val="cyan"/>
        </w:rPr>
        <w:t>U.S</w:t>
      </w:r>
      <w:r w:rsidRPr="00831823">
        <w:rPr>
          <w:rStyle w:val="StyleUnderline"/>
        </w:rPr>
        <w:t xml:space="preserve">. grand </w:t>
      </w:r>
      <w:r w:rsidRPr="00EF49C5">
        <w:rPr>
          <w:rStyle w:val="StyleUnderline"/>
          <w:highlight w:val="cyan"/>
        </w:rPr>
        <w:t>strategy</w:t>
      </w:r>
      <w:r w:rsidRPr="00EF49C5">
        <w:rPr>
          <w:sz w:val="16"/>
          <w:highlight w:val="cyan"/>
        </w:rPr>
        <w:t xml:space="preserve">. </w:t>
      </w:r>
      <w:r w:rsidRPr="00EF49C5">
        <w:rPr>
          <w:rStyle w:val="StyleUnderline"/>
          <w:highlight w:val="cyan"/>
        </w:rPr>
        <w:t>The</w:t>
      </w:r>
      <w:r w:rsidRPr="003033D1">
        <w:rPr>
          <w:sz w:val="16"/>
        </w:rPr>
        <w:t xml:space="preserve"> current </w:t>
      </w:r>
      <w:r w:rsidRPr="00EF49C5">
        <w:rPr>
          <w:rStyle w:val="StyleUnderline"/>
          <w:highlight w:val="cyan"/>
        </w:rPr>
        <w:t>admin</w:t>
      </w:r>
      <w:r w:rsidRPr="00831823">
        <w:rPr>
          <w:rStyle w:val="StyleUnderline"/>
        </w:rPr>
        <w:t xml:space="preserve">istration </w:t>
      </w:r>
      <w:r w:rsidRPr="00EF49C5">
        <w:rPr>
          <w:rStyle w:val="StyleUnderline"/>
          <w:highlight w:val="cyan"/>
        </w:rPr>
        <w:t xml:space="preserve">needs to </w:t>
      </w:r>
      <w:r w:rsidRPr="00EF49C5">
        <w:rPr>
          <w:rStyle w:val="Emphasis"/>
          <w:highlight w:val="cyan"/>
        </w:rPr>
        <w:t>defeat Trumpism</w:t>
      </w:r>
      <w:r w:rsidRPr="00EF49C5">
        <w:rPr>
          <w:rStyle w:val="StyleUnderline"/>
          <w:highlight w:val="cyan"/>
        </w:rPr>
        <w:t xml:space="preserve"> </w:t>
      </w:r>
      <w:r w:rsidRPr="00EF49C5">
        <w:rPr>
          <w:rStyle w:val="Emphasis"/>
          <w:highlight w:val="cyan"/>
        </w:rPr>
        <w:t>as well as Trump</w:t>
      </w:r>
      <w:r w:rsidRPr="00EF49C5">
        <w:rPr>
          <w:sz w:val="16"/>
          <w:highlight w:val="cyan"/>
        </w:rPr>
        <w:t>.</w:t>
      </w:r>
    </w:p>
    <w:p w14:paraId="60EC1C54" w14:textId="77777777" w:rsidR="00FD0CDF" w:rsidRDefault="00FD0CDF" w:rsidP="00FD0CDF">
      <w:pPr>
        <w:rPr>
          <w:sz w:val="16"/>
        </w:rPr>
      </w:pPr>
      <w:r w:rsidRPr="003033D1">
        <w:rPr>
          <w:sz w:val="16"/>
        </w:rPr>
        <w:t>This does not mean using nefarious means to stay in power; the surest route to U.S. decline is for Trump’s political opponents to adopt Trump’s tactics. Rather, the Biden team needs to use the campaign trail to remind Americans of the chaos of the Trump years while stressing the tangible accomplishments of Biden’s more traditional foreign policy approach. Under Biden, NATO is stronger than ever, as are America’s Pacific Rim relationships. Biden’s approach to China is multilateral, not unilateral—and polling demonstrates that most Americans like it when the United States acts with multilateral support</w:t>
      </w:r>
      <w:r w:rsidRPr="00EF49C5">
        <w:rPr>
          <w:sz w:val="16"/>
          <w:highlight w:val="cyan"/>
        </w:rPr>
        <w:t xml:space="preserve">. </w:t>
      </w:r>
      <w:r w:rsidRPr="00EF49C5">
        <w:rPr>
          <w:rStyle w:val="StyleUnderline"/>
          <w:highlight w:val="cyan"/>
        </w:rPr>
        <w:t>If Biden defeats Trump</w:t>
      </w:r>
      <w:r w:rsidRPr="003033D1">
        <w:rPr>
          <w:sz w:val="16"/>
        </w:rPr>
        <w:t xml:space="preserve"> a second time while running on a foreign policy platform of liberal internationalism, </w:t>
      </w:r>
      <w:r w:rsidRPr="00EF49C5">
        <w:rPr>
          <w:rStyle w:val="StyleUnderline"/>
          <w:highlight w:val="cyan"/>
        </w:rPr>
        <w:t>allies could trust more</w:t>
      </w:r>
      <w:r w:rsidRPr="00831823">
        <w:rPr>
          <w:rStyle w:val="StyleUnderline"/>
        </w:rPr>
        <w:t xml:space="preserve"> ambitious forms of </w:t>
      </w:r>
      <w:r w:rsidRPr="00EF49C5">
        <w:rPr>
          <w:rStyle w:val="StyleUnderline"/>
          <w:highlight w:val="cyan"/>
        </w:rPr>
        <w:t>cooperation</w:t>
      </w:r>
      <w:r w:rsidRPr="00831823">
        <w:rPr>
          <w:rStyle w:val="StyleUnderline"/>
        </w:rPr>
        <w:t xml:space="preserve"> with the U</w:t>
      </w:r>
      <w:r w:rsidRPr="003033D1">
        <w:rPr>
          <w:sz w:val="16"/>
        </w:rPr>
        <w:t xml:space="preserve">nited </w:t>
      </w:r>
      <w:r w:rsidRPr="00831823">
        <w:rPr>
          <w:rStyle w:val="StyleUnderline"/>
        </w:rPr>
        <w:t>S</w:t>
      </w:r>
      <w:r w:rsidRPr="003033D1">
        <w:rPr>
          <w:sz w:val="16"/>
        </w:rPr>
        <w:t xml:space="preserve">tates. Adversaries would recognize that they cannot simply hold out and hope U.S. policymakers change their minds. Echoing William Jennings Bryan’s three presidential defeats a century ago, </w:t>
      </w:r>
      <w:r w:rsidRPr="00EF49C5">
        <w:rPr>
          <w:rStyle w:val="StyleUnderline"/>
          <w:highlight w:val="cyan"/>
        </w:rPr>
        <w:t>Trump’s third loss of the popular vote</w:t>
      </w:r>
      <w:r w:rsidRPr="00831823">
        <w:rPr>
          <w:rStyle w:val="StyleUnderline"/>
        </w:rPr>
        <w:t xml:space="preserve"> in 2024 </w:t>
      </w:r>
      <w:r w:rsidRPr="00EF49C5">
        <w:rPr>
          <w:rStyle w:val="Emphasis"/>
          <w:highlight w:val="cyan"/>
        </w:rPr>
        <w:t>would send a powerful signal</w:t>
      </w:r>
      <w:r w:rsidRPr="00831823">
        <w:rPr>
          <w:rStyle w:val="StyleUnderline"/>
        </w:rPr>
        <w:t xml:space="preserve"> </w:t>
      </w:r>
      <w:r w:rsidRPr="00EF49C5">
        <w:rPr>
          <w:rStyle w:val="StyleUnderline"/>
          <w:highlight w:val="cyan"/>
        </w:rPr>
        <w:t>that isolationist and populist sentiments in the</w:t>
      </w:r>
      <w:r w:rsidRPr="00831823">
        <w:rPr>
          <w:rStyle w:val="StyleUnderline"/>
        </w:rPr>
        <w:t xml:space="preserve"> </w:t>
      </w:r>
      <w:r w:rsidRPr="00EF49C5">
        <w:rPr>
          <w:rStyle w:val="StyleUnderline"/>
          <w:highlight w:val="cyan"/>
        </w:rPr>
        <w:t>U</w:t>
      </w:r>
      <w:r w:rsidRPr="003033D1">
        <w:rPr>
          <w:sz w:val="16"/>
        </w:rPr>
        <w:t xml:space="preserve">nited </w:t>
      </w:r>
      <w:r w:rsidRPr="00EF49C5">
        <w:rPr>
          <w:rStyle w:val="StyleUnderline"/>
          <w:highlight w:val="cyan"/>
        </w:rPr>
        <w:t>S</w:t>
      </w:r>
      <w:r w:rsidRPr="003033D1">
        <w:rPr>
          <w:sz w:val="16"/>
        </w:rPr>
        <w:t xml:space="preserve">tates </w:t>
      </w:r>
      <w:r w:rsidRPr="00831823">
        <w:rPr>
          <w:rStyle w:val="StyleUnderline"/>
        </w:rPr>
        <w:t>are trending toward remission</w:t>
      </w:r>
      <w:r w:rsidRPr="003033D1">
        <w:rPr>
          <w:sz w:val="16"/>
        </w:rPr>
        <w:t>.</w:t>
      </w:r>
    </w:p>
    <w:p w14:paraId="5D07A1F9" w14:textId="77777777" w:rsidR="00FD0CDF" w:rsidRPr="00B0426D" w:rsidRDefault="00FD0CDF" w:rsidP="00FD0CDF">
      <w:pPr>
        <w:rPr>
          <w:sz w:val="14"/>
        </w:rPr>
      </w:pPr>
    </w:p>
    <w:p w14:paraId="3B8B7484" w14:textId="2E945FC8" w:rsidR="00496F0C" w:rsidRDefault="00DB1B00" w:rsidP="00496F0C">
      <w:pPr>
        <w:pStyle w:val="Heading3"/>
      </w:pPr>
      <w:r>
        <w:lastRenderedPageBreak/>
        <w:t>IL---Climate</w:t>
      </w:r>
    </w:p>
    <w:p w14:paraId="7001C9FC" w14:textId="77777777" w:rsidR="00496F0C" w:rsidRPr="000D41D7" w:rsidRDefault="00496F0C" w:rsidP="00496F0C">
      <w:pPr>
        <w:pStyle w:val="Heading4"/>
      </w:pPr>
      <w:r>
        <w:t>Trump dismantles federal climate efforts – locks in catastrophic warming.</w:t>
      </w:r>
    </w:p>
    <w:p w14:paraId="0FAEC72E" w14:textId="77777777" w:rsidR="00496F0C" w:rsidRPr="00D21026" w:rsidRDefault="00496F0C" w:rsidP="00496F0C">
      <w:r>
        <w:t xml:space="preserve">Scott </w:t>
      </w:r>
      <w:r w:rsidRPr="00734940">
        <w:rPr>
          <w:rStyle w:val="Style13ptBold"/>
        </w:rPr>
        <w:t>Waldman</w:t>
      </w:r>
      <w:r>
        <w:t xml:space="preserve"> 07/26/</w:t>
      </w:r>
      <w:r w:rsidRPr="00734940">
        <w:rPr>
          <w:rStyle w:val="Style13ptBold"/>
        </w:rPr>
        <w:t>2023</w:t>
      </w:r>
      <w:r>
        <w:t xml:space="preserve"> covers the White House as well as climate policy and politics, master’s degree in journalism from Syracuse University “Conservatives have already written a climate plan for Trump’s second term” https://www.eenews.net/articles/battle-plan-how-the-far-right-would-dismantle-climate-programs/</w:t>
      </w:r>
    </w:p>
    <w:p w14:paraId="3F1BE24A" w14:textId="77777777" w:rsidR="00496F0C" w:rsidRPr="00734940" w:rsidRDefault="00496F0C" w:rsidP="00496F0C">
      <w:pPr>
        <w:rPr>
          <w:sz w:val="16"/>
        </w:rPr>
      </w:pPr>
      <w:r w:rsidRPr="00D21026">
        <w:rPr>
          <w:rStyle w:val="StyleUnderline"/>
        </w:rPr>
        <w:t>Conservative groups have</w:t>
      </w:r>
      <w:r w:rsidRPr="00734940">
        <w:rPr>
          <w:sz w:val="16"/>
        </w:rPr>
        <w:t xml:space="preserve"> crafted </w:t>
      </w:r>
      <w:r w:rsidRPr="00D21026">
        <w:rPr>
          <w:rStyle w:val="StyleUnderline"/>
        </w:rPr>
        <w:t>a plan for</w:t>
      </w:r>
      <w:r w:rsidRPr="00734940">
        <w:rPr>
          <w:sz w:val="16"/>
        </w:rPr>
        <w:t xml:space="preserve"> </w:t>
      </w:r>
      <w:r w:rsidRPr="00D21026">
        <w:rPr>
          <w:rStyle w:val="Emphasis"/>
        </w:rPr>
        <w:t>demolishing</w:t>
      </w:r>
      <w:r w:rsidRPr="00734940">
        <w:rPr>
          <w:sz w:val="16"/>
        </w:rPr>
        <w:t xml:space="preserve"> </w:t>
      </w:r>
      <w:r w:rsidRPr="00D21026">
        <w:rPr>
          <w:rStyle w:val="StyleUnderline"/>
        </w:rPr>
        <w:t>the federal government’s efforts to counter climate change</w:t>
      </w:r>
      <w:r w:rsidRPr="00734940">
        <w:rPr>
          <w:sz w:val="16"/>
        </w:rPr>
        <w:t xml:space="preserve"> — and it wouldn’t stop with President Joe Biden’s policies.</w:t>
      </w:r>
    </w:p>
    <w:p w14:paraId="2BC4FBAA" w14:textId="77777777" w:rsidR="00496F0C" w:rsidRPr="00734940" w:rsidRDefault="00496F0C" w:rsidP="00496F0C">
      <w:pPr>
        <w:rPr>
          <w:sz w:val="16"/>
        </w:rPr>
      </w:pPr>
      <w:r w:rsidRPr="00734940">
        <w:rPr>
          <w:sz w:val="16"/>
        </w:rPr>
        <w:t>The 920-page blueprint, whose hundreds of authors include former Trump administration officials, would go far beyond past GOP efforts to slash environmental agencies’ budgets or oust “deep state” employees.</w:t>
      </w:r>
    </w:p>
    <w:p w14:paraId="3EF766E0" w14:textId="77777777" w:rsidR="00496F0C" w:rsidRPr="00734940" w:rsidRDefault="00496F0C" w:rsidP="00496F0C">
      <w:pPr>
        <w:rPr>
          <w:sz w:val="16"/>
        </w:rPr>
      </w:pPr>
      <w:r w:rsidRPr="00734940">
        <w:rPr>
          <w:sz w:val="16"/>
        </w:rPr>
        <w:t xml:space="preserve">Called </w:t>
      </w:r>
      <w:r w:rsidRPr="00B82A59">
        <w:rPr>
          <w:rStyle w:val="StyleUnderline"/>
          <w:highlight w:val="cyan"/>
        </w:rPr>
        <w:t>Project 2025</w:t>
      </w:r>
      <w:r w:rsidRPr="00734940">
        <w:rPr>
          <w:sz w:val="16"/>
        </w:rPr>
        <w:t xml:space="preserve">, it </w:t>
      </w:r>
      <w:r w:rsidRPr="0068619C">
        <w:rPr>
          <w:rStyle w:val="StyleUnderline"/>
        </w:rPr>
        <w:t>would</w:t>
      </w:r>
      <w:r w:rsidRPr="00734940">
        <w:rPr>
          <w:sz w:val="16"/>
        </w:rPr>
        <w:t xml:space="preserve"> </w:t>
      </w:r>
      <w:r w:rsidRPr="00D21026">
        <w:rPr>
          <w:rStyle w:val="StyleUnderline"/>
        </w:rPr>
        <w:t>block the expansion of the electrical grid</w:t>
      </w:r>
      <w:r w:rsidRPr="00734940">
        <w:rPr>
          <w:sz w:val="16"/>
        </w:rPr>
        <w:t xml:space="preserve"> for wind and solar energy; </w:t>
      </w:r>
      <w:r w:rsidRPr="00D21026">
        <w:rPr>
          <w:rStyle w:val="StyleUnderline"/>
        </w:rPr>
        <w:t>slash funding for the</w:t>
      </w:r>
      <w:r w:rsidRPr="00734940">
        <w:rPr>
          <w:sz w:val="16"/>
        </w:rPr>
        <w:t xml:space="preserve"> </w:t>
      </w:r>
      <w:r w:rsidRPr="00D21026">
        <w:rPr>
          <w:rStyle w:val="StyleUnderline"/>
        </w:rPr>
        <w:t>Environmental Protection Agency</w:t>
      </w:r>
      <w:r w:rsidRPr="00734940">
        <w:rPr>
          <w:sz w:val="16"/>
        </w:rPr>
        <w:t xml:space="preserve">’s environmental justice office; </w:t>
      </w:r>
      <w:r w:rsidRPr="00D21026">
        <w:rPr>
          <w:rStyle w:val="StyleUnderline"/>
        </w:rPr>
        <w:t>shutter the Energy Department’s renewable energy offices</w:t>
      </w:r>
      <w:r w:rsidRPr="00734940">
        <w:rPr>
          <w:sz w:val="16"/>
        </w:rPr>
        <w:t xml:space="preserve">; </w:t>
      </w:r>
      <w:r w:rsidRPr="00D21026">
        <w:rPr>
          <w:rStyle w:val="StyleUnderline"/>
        </w:rPr>
        <w:t>prevent states from adopting</w:t>
      </w:r>
      <w:r w:rsidRPr="00734940">
        <w:rPr>
          <w:sz w:val="16"/>
        </w:rPr>
        <w:t xml:space="preserve"> California’s </w:t>
      </w:r>
      <w:r w:rsidRPr="00D21026">
        <w:rPr>
          <w:rStyle w:val="StyleUnderline"/>
        </w:rPr>
        <w:t>car pollution standards</w:t>
      </w:r>
      <w:r w:rsidRPr="00734940">
        <w:rPr>
          <w:sz w:val="16"/>
        </w:rPr>
        <w:t xml:space="preserve">; </w:t>
      </w:r>
      <w:r w:rsidRPr="00D21026">
        <w:rPr>
          <w:rStyle w:val="StyleUnderline"/>
        </w:rPr>
        <w:t>and</w:t>
      </w:r>
      <w:r w:rsidRPr="00734940">
        <w:rPr>
          <w:sz w:val="16"/>
        </w:rPr>
        <w:t xml:space="preserve"> </w:t>
      </w:r>
      <w:r w:rsidRPr="00D21026">
        <w:rPr>
          <w:rStyle w:val="StyleUnderline"/>
        </w:rPr>
        <w:t>delegate more</w:t>
      </w:r>
      <w:r w:rsidRPr="00734940">
        <w:rPr>
          <w:sz w:val="16"/>
        </w:rPr>
        <w:t xml:space="preserve"> </w:t>
      </w:r>
      <w:r w:rsidRPr="00D21026">
        <w:rPr>
          <w:rStyle w:val="StyleUnderline"/>
        </w:rPr>
        <w:t>regulation</w:t>
      </w:r>
      <w:r w:rsidRPr="00734940">
        <w:rPr>
          <w:sz w:val="16"/>
        </w:rPr>
        <w:t xml:space="preserve"> of polluting industries </w:t>
      </w:r>
      <w:r w:rsidRPr="00D21026">
        <w:rPr>
          <w:rStyle w:val="StyleUnderline"/>
        </w:rPr>
        <w:t>to Republican state officials</w:t>
      </w:r>
      <w:r w:rsidRPr="00734940">
        <w:rPr>
          <w:sz w:val="16"/>
        </w:rPr>
        <w:t>.</w:t>
      </w:r>
    </w:p>
    <w:p w14:paraId="3432691B" w14:textId="77777777" w:rsidR="00496F0C" w:rsidRPr="00734940" w:rsidRDefault="00496F0C" w:rsidP="00496F0C">
      <w:pPr>
        <w:rPr>
          <w:sz w:val="16"/>
        </w:rPr>
      </w:pPr>
      <w:r w:rsidRPr="00D21026">
        <w:rPr>
          <w:rStyle w:val="StyleUnderline"/>
        </w:rPr>
        <w:t xml:space="preserve">If enacted, it </w:t>
      </w:r>
      <w:r w:rsidRPr="00B82A59">
        <w:rPr>
          <w:rStyle w:val="StyleUnderline"/>
          <w:highlight w:val="cyan"/>
        </w:rPr>
        <w:t>could</w:t>
      </w:r>
      <w:r w:rsidRPr="00734940">
        <w:rPr>
          <w:sz w:val="16"/>
        </w:rPr>
        <w:t xml:space="preserve"> </w:t>
      </w:r>
      <w:r w:rsidRPr="00B82A59">
        <w:rPr>
          <w:rStyle w:val="Emphasis"/>
          <w:highlight w:val="cyan"/>
        </w:rPr>
        <w:t>decimate</w:t>
      </w:r>
      <w:r w:rsidRPr="00734940">
        <w:rPr>
          <w:sz w:val="16"/>
        </w:rPr>
        <w:t xml:space="preserve"> the </w:t>
      </w:r>
      <w:r w:rsidRPr="00B82A59">
        <w:rPr>
          <w:rStyle w:val="Emphasis"/>
          <w:highlight w:val="cyan"/>
        </w:rPr>
        <w:t>federal</w:t>
      </w:r>
      <w:r w:rsidRPr="00734940">
        <w:rPr>
          <w:sz w:val="16"/>
        </w:rPr>
        <w:t xml:space="preserve"> government’s </w:t>
      </w:r>
      <w:r w:rsidRPr="00B82A59">
        <w:rPr>
          <w:rStyle w:val="Emphasis"/>
          <w:highlight w:val="cyan"/>
        </w:rPr>
        <w:t>climate work</w:t>
      </w:r>
      <w:r w:rsidRPr="00B82A59">
        <w:rPr>
          <w:sz w:val="16"/>
          <w:highlight w:val="cyan"/>
        </w:rPr>
        <w:t>,</w:t>
      </w:r>
      <w:r w:rsidRPr="00734940">
        <w:rPr>
          <w:sz w:val="16"/>
        </w:rPr>
        <w:t xml:space="preserve"> </w:t>
      </w:r>
      <w:r w:rsidRPr="00B82A59">
        <w:rPr>
          <w:rStyle w:val="Emphasis"/>
          <w:highlight w:val="cyan"/>
        </w:rPr>
        <w:t>stymie</w:t>
      </w:r>
      <w:r w:rsidRPr="00734940">
        <w:rPr>
          <w:sz w:val="16"/>
        </w:rPr>
        <w:t xml:space="preserve"> </w:t>
      </w:r>
      <w:r w:rsidRPr="00B82A59">
        <w:rPr>
          <w:rStyle w:val="StyleUnderline"/>
          <w:highlight w:val="cyan"/>
        </w:rPr>
        <w:t xml:space="preserve">the </w:t>
      </w:r>
      <w:r w:rsidRPr="00B82A59">
        <w:rPr>
          <w:rStyle w:val="Emphasis"/>
          <w:highlight w:val="cyan"/>
        </w:rPr>
        <w:t>transition</w:t>
      </w:r>
      <w:r w:rsidRPr="00D21026">
        <w:rPr>
          <w:rStyle w:val="Emphasis"/>
        </w:rPr>
        <w:t xml:space="preserve"> </w:t>
      </w:r>
      <w:r w:rsidRPr="00B82A59">
        <w:rPr>
          <w:rStyle w:val="Emphasis"/>
          <w:highlight w:val="cyan"/>
        </w:rPr>
        <w:t>to clean energy</w:t>
      </w:r>
      <w:r w:rsidRPr="00D21026">
        <w:rPr>
          <w:rStyle w:val="StyleUnderline"/>
        </w:rPr>
        <w:t xml:space="preserve"> </w:t>
      </w:r>
      <w:r w:rsidRPr="00B82A59">
        <w:rPr>
          <w:rStyle w:val="StyleUnderline"/>
          <w:highlight w:val="cyan"/>
        </w:rPr>
        <w:t>and shift</w:t>
      </w:r>
      <w:r w:rsidRPr="00B82A59">
        <w:rPr>
          <w:sz w:val="16"/>
          <w:highlight w:val="cyan"/>
        </w:rPr>
        <w:t xml:space="preserve"> </w:t>
      </w:r>
      <w:r w:rsidRPr="00B82A59">
        <w:rPr>
          <w:rStyle w:val="StyleUnderline"/>
          <w:highlight w:val="cyan"/>
        </w:rPr>
        <w:t>agencies</w:t>
      </w:r>
      <w:r w:rsidRPr="00B82A59">
        <w:rPr>
          <w:sz w:val="16"/>
          <w:highlight w:val="cyan"/>
        </w:rPr>
        <w:t xml:space="preserve"> </w:t>
      </w:r>
      <w:r w:rsidRPr="00B82A59">
        <w:rPr>
          <w:rStyle w:val="StyleUnderline"/>
          <w:highlight w:val="cyan"/>
        </w:rPr>
        <w:t xml:space="preserve">toward </w:t>
      </w:r>
      <w:r w:rsidRPr="00B82A59">
        <w:rPr>
          <w:rStyle w:val="Emphasis"/>
          <w:highlight w:val="cyan"/>
        </w:rPr>
        <w:t>nurturing</w:t>
      </w:r>
      <w:r w:rsidRPr="00B82A59">
        <w:rPr>
          <w:rStyle w:val="StyleUnderline"/>
          <w:highlight w:val="cyan"/>
        </w:rPr>
        <w:t xml:space="preserve"> the </w:t>
      </w:r>
      <w:r w:rsidRPr="00B82A59">
        <w:rPr>
          <w:rStyle w:val="Emphasis"/>
          <w:highlight w:val="cyan"/>
        </w:rPr>
        <w:t>fossil fuel industry</w:t>
      </w:r>
      <w:r w:rsidRPr="00734940">
        <w:rPr>
          <w:sz w:val="16"/>
        </w:rPr>
        <w:t xml:space="preserve"> rather than regulating it. </w:t>
      </w:r>
      <w:r w:rsidRPr="00B82A59">
        <w:rPr>
          <w:rStyle w:val="StyleUnderline"/>
          <w:highlight w:val="cyan"/>
        </w:rPr>
        <w:t xml:space="preserve">It’s designed to be </w:t>
      </w:r>
      <w:r w:rsidRPr="00B82A59">
        <w:rPr>
          <w:rStyle w:val="Emphasis"/>
          <w:highlight w:val="cyan"/>
        </w:rPr>
        <w:t>implemented</w:t>
      </w:r>
      <w:r w:rsidRPr="00B82A59">
        <w:rPr>
          <w:sz w:val="16"/>
          <w:highlight w:val="cyan"/>
        </w:rPr>
        <w:t xml:space="preserve"> </w:t>
      </w:r>
      <w:r w:rsidRPr="00B82A59">
        <w:rPr>
          <w:rStyle w:val="StyleUnderline"/>
          <w:highlight w:val="cyan"/>
        </w:rPr>
        <w:t>on the</w:t>
      </w:r>
      <w:r w:rsidRPr="00B82A59">
        <w:rPr>
          <w:sz w:val="16"/>
          <w:highlight w:val="cyan"/>
        </w:rPr>
        <w:t xml:space="preserve"> </w:t>
      </w:r>
      <w:r w:rsidRPr="00B82A59">
        <w:rPr>
          <w:rStyle w:val="Emphasis"/>
          <w:highlight w:val="cyan"/>
        </w:rPr>
        <w:t>first day</w:t>
      </w:r>
      <w:r w:rsidRPr="00B82A59">
        <w:rPr>
          <w:sz w:val="16"/>
          <w:highlight w:val="cyan"/>
        </w:rPr>
        <w:t xml:space="preserve"> </w:t>
      </w:r>
      <w:r w:rsidRPr="00B82A59">
        <w:rPr>
          <w:rStyle w:val="StyleUnderline"/>
          <w:highlight w:val="cyan"/>
        </w:rPr>
        <w:t>of a</w:t>
      </w:r>
      <w:r w:rsidRPr="00B82A59">
        <w:rPr>
          <w:sz w:val="16"/>
          <w:highlight w:val="cyan"/>
        </w:rPr>
        <w:t xml:space="preserve"> </w:t>
      </w:r>
      <w:r w:rsidRPr="00B82A59">
        <w:rPr>
          <w:rStyle w:val="Emphasis"/>
          <w:highlight w:val="cyan"/>
        </w:rPr>
        <w:t>Republican presidency</w:t>
      </w:r>
      <w:r w:rsidRPr="00734940">
        <w:rPr>
          <w:sz w:val="16"/>
        </w:rPr>
        <w:t>.</w:t>
      </w:r>
    </w:p>
    <w:p w14:paraId="0CF70076" w14:textId="77777777" w:rsidR="00496F0C" w:rsidRPr="00734940" w:rsidRDefault="00496F0C" w:rsidP="00496F0C">
      <w:pPr>
        <w:rPr>
          <w:sz w:val="16"/>
        </w:rPr>
      </w:pPr>
      <w:r w:rsidRPr="0068619C">
        <w:rPr>
          <w:sz w:val="16"/>
        </w:rPr>
        <w:t>“</w:t>
      </w:r>
      <w:r w:rsidRPr="0068619C">
        <w:rPr>
          <w:rStyle w:val="Emphasis"/>
        </w:rPr>
        <w:t xml:space="preserve">Project 2025 is </w:t>
      </w:r>
      <w:r w:rsidRPr="0068619C">
        <w:rPr>
          <w:sz w:val="16"/>
        </w:rPr>
        <w:t>not a white</w:t>
      </w:r>
      <w:r w:rsidRPr="00734940">
        <w:rPr>
          <w:sz w:val="16"/>
        </w:rPr>
        <w:t xml:space="preserve"> paper. We are not tinkering at the edges. We are writing </w:t>
      </w:r>
      <w:r w:rsidRPr="00D21026">
        <w:rPr>
          <w:rStyle w:val="Emphasis"/>
        </w:rPr>
        <w:t>a battle plan</w:t>
      </w:r>
      <w:r w:rsidRPr="00734940">
        <w:rPr>
          <w:sz w:val="16"/>
        </w:rPr>
        <w:t>, and we are marshaling our forces,” said Paul Dans, director of Project 2025 at the Heritage Foundation, which compiled the plan as a road map for the first 180 days of the next GOP administration. “</w:t>
      </w:r>
      <w:r w:rsidRPr="00B82A59">
        <w:rPr>
          <w:rStyle w:val="Emphasis"/>
          <w:highlight w:val="cyan"/>
        </w:rPr>
        <w:t>Never before</w:t>
      </w:r>
      <w:r w:rsidRPr="00B82A59">
        <w:rPr>
          <w:sz w:val="16"/>
          <w:highlight w:val="cyan"/>
        </w:rPr>
        <w:t xml:space="preserve"> </w:t>
      </w:r>
      <w:r w:rsidRPr="00B82A59">
        <w:rPr>
          <w:rStyle w:val="StyleUnderline"/>
          <w:highlight w:val="cyan"/>
        </w:rPr>
        <w:t>has the</w:t>
      </w:r>
      <w:r w:rsidRPr="00D21026">
        <w:rPr>
          <w:rStyle w:val="StyleUnderline"/>
        </w:rPr>
        <w:t xml:space="preserve"> whole </w:t>
      </w:r>
      <w:r w:rsidRPr="00B82A59">
        <w:rPr>
          <w:rStyle w:val="StyleUnderline"/>
          <w:highlight w:val="cyan"/>
        </w:rPr>
        <w:t>conservative</w:t>
      </w:r>
      <w:r w:rsidRPr="00B82A59">
        <w:rPr>
          <w:sz w:val="16"/>
          <w:highlight w:val="cyan"/>
        </w:rPr>
        <w:t xml:space="preserve"> </w:t>
      </w:r>
      <w:r w:rsidRPr="00B82A59">
        <w:rPr>
          <w:rStyle w:val="StyleUnderline"/>
          <w:highlight w:val="cyan"/>
        </w:rPr>
        <w:t>movement</w:t>
      </w:r>
      <w:r w:rsidRPr="00734940">
        <w:rPr>
          <w:sz w:val="16"/>
        </w:rPr>
        <w:t xml:space="preserve"> </w:t>
      </w:r>
      <w:r w:rsidRPr="00B82A59">
        <w:rPr>
          <w:rStyle w:val="StyleUnderline"/>
          <w:highlight w:val="cyan"/>
        </w:rPr>
        <w:t xml:space="preserve">banded together to </w:t>
      </w:r>
      <w:r w:rsidRPr="00B82A59">
        <w:rPr>
          <w:rStyle w:val="Emphasis"/>
          <w:highlight w:val="cyan"/>
        </w:rPr>
        <w:t>systematically</w:t>
      </w:r>
      <w:r w:rsidRPr="00D21026">
        <w:rPr>
          <w:rStyle w:val="StyleUnderline"/>
        </w:rPr>
        <w:t xml:space="preserve"> </w:t>
      </w:r>
      <w:r w:rsidRPr="00B82A59">
        <w:rPr>
          <w:rStyle w:val="StyleUnderline"/>
          <w:highlight w:val="cyan"/>
        </w:rPr>
        <w:t>prepare to take power</w:t>
      </w:r>
      <w:r w:rsidRPr="00D21026">
        <w:rPr>
          <w:rStyle w:val="StyleUnderline"/>
        </w:rPr>
        <w:t xml:space="preserve"> day one and </w:t>
      </w:r>
      <w:r w:rsidRPr="00D21026">
        <w:rPr>
          <w:rStyle w:val="Emphasis"/>
        </w:rPr>
        <w:t>deconstruct the administrative state</w:t>
      </w:r>
      <w:r w:rsidRPr="00734940">
        <w:rPr>
          <w:sz w:val="16"/>
        </w:rPr>
        <w:t>.”</w:t>
      </w:r>
    </w:p>
    <w:p w14:paraId="7AD96590" w14:textId="77777777" w:rsidR="00496F0C" w:rsidRPr="00D21026" w:rsidRDefault="00496F0C" w:rsidP="00496F0C">
      <w:pPr>
        <w:rPr>
          <w:rStyle w:val="StyleUnderline"/>
        </w:rPr>
      </w:pPr>
      <w:r w:rsidRPr="00D21026">
        <w:rPr>
          <w:rStyle w:val="StyleUnderline"/>
        </w:rPr>
        <w:t>The initiative</w:t>
      </w:r>
      <w:r w:rsidRPr="00734940">
        <w:rPr>
          <w:sz w:val="16"/>
        </w:rPr>
        <w:t xml:space="preserve"> has previously drawn attention for its efforts to prepare a systematic conservative takeover of the federal bureaucracy, </w:t>
      </w:r>
      <w:r w:rsidRPr="00D21026">
        <w:rPr>
          <w:rStyle w:val="Emphasis"/>
        </w:rPr>
        <w:t>in contrast</w:t>
      </w:r>
      <w:r w:rsidRPr="00734940">
        <w:rPr>
          <w:sz w:val="16"/>
        </w:rPr>
        <w:t xml:space="preserve"> </w:t>
      </w:r>
      <w:r w:rsidRPr="00D21026">
        <w:rPr>
          <w:rStyle w:val="StyleUnderline"/>
        </w:rPr>
        <w:t>to</w:t>
      </w:r>
      <w:r w:rsidRPr="00734940">
        <w:rPr>
          <w:sz w:val="16"/>
        </w:rPr>
        <w:t xml:space="preserve"> the </w:t>
      </w:r>
      <w:r w:rsidRPr="00D21026">
        <w:rPr>
          <w:rStyle w:val="StyleUnderline"/>
        </w:rPr>
        <w:t>perceptions of chaos that marked</w:t>
      </w:r>
      <w:r w:rsidRPr="00734940">
        <w:rPr>
          <w:sz w:val="16"/>
        </w:rPr>
        <w:t xml:space="preserve"> much of former President Donald </w:t>
      </w:r>
      <w:r w:rsidRPr="00D21026">
        <w:rPr>
          <w:rStyle w:val="StyleUnderline"/>
        </w:rPr>
        <w:t xml:space="preserve">Trump’s term. Those </w:t>
      </w:r>
      <w:r w:rsidRPr="00B82A59">
        <w:rPr>
          <w:rStyle w:val="StyleUnderline"/>
          <w:highlight w:val="cyan"/>
        </w:rPr>
        <w:t>include</w:t>
      </w:r>
      <w:r w:rsidRPr="00B82A59">
        <w:rPr>
          <w:sz w:val="16"/>
          <w:highlight w:val="cyan"/>
        </w:rPr>
        <w:t xml:space="preserve"> </w:t>
      </w:r>
      <w:r w:rsidRPr="00B82A59">
        <w:rPr>
          <w:rStyle w:val="StyleUnderline"/>
          <w:highlight w:val="cyan"/>
        </w:rPr>
        <w:t>plans</w:t>
      </w:r>
      <w:r w:rsidRPr="00D21026">
        <w:rPr>
          <w:rStyle w:val="StyleUnderline"/>
        </w:rPr>
        <w:t xml:space="preserve"> </w:t>
      </w:r>
      <w:r w:rsidRPr="00B82A59">
        <w:rPr>
          <w:rStyle w:val="StyleUnderline"/>
          <w:highlight w:val="cyan"/>
        </w:rPr>
        <w:t>to assemble a</w:t>
      </w:r>
      <w:r w:rsidRPr="00D21026">
        <w:rPr>
          <w:rStyle w:val="StyleUnderline"/>
        </w:rPr>
        <w:t xml:space="preserve"> database of</w:t>
      </w:r>
      <w:r w:rsidRPr="00734940">
        <w:rPr>
          <w:sz w:val="16"/>
        </w:rPr>
        <w:t xml:space="preserve"> as many as </w:t>
      </w:r>
      <w:r w:rsidRPr="00D21026">
        <w:rPr>
          <w:rStyle w:val="StyleUnderline"/>
        </w:rPr>
        <w:t xml:space="preserve">20,000 people who could serve in the next administration — “a </w:t>
      </w:r>
      <w:r w:rsidRPr="00B82A59">
        <w:rPr>
          <w:rStyle w:val="StyleUnderline"/>
          <w:highlight w:val="cyan"/>
        </w:rPr>
        <w:t>right-wing LinkedIn,”</w:t>
      </w:r>
      <w:r w:rsidRPr="00734940">
        <w:rPr>
          <w:sz w:val="16"/>
        </w:rPr>
        <w:t xml:space="preserve"> as The New York Times described it in April — </w:t>
      </w:r>
      <w:r w:rsidRPr="00D21026">
        <w:rPr>
          <w:rStyle w:val="StyleUnderline"/>
        </w:rPr>
        <w:t xml:space="preserve">and proposals to </w:t>
      </w:r>
      <w:r w:rsidRPr="00B82A59">
        <w:rPr>
          <w:rStyle w:val="StyleUnderline"/>
          <w:highlight w:val="cyan"/>
        </w:rPr>
        <w:t>impose</w:t>
      </w:r>
      <w:r w:rsidRPr="00D21026">
        <w:rPr>
          <w:rStyle w:val="StyleUnderline"/>
        </w:rPr>
        <w:t xml:space="preserve"> sweeping </w:t>
      </w:r>
      <w:r w:rsidRPr="00B82A59">
        <w:rPr>
          <w:rStyle w:val="StyleUnderline"/>
          <w:highlight w:val="cyan"/>
        </w:rPr>
        <w:t>Oval Office control</w:t>
      </w:r>
      <w:r w:rsidRPr="00D21026">
        <w:rPr>
          <w:rStyle w:val="StyleUnderline"/>
        </w:rPr>
        <w:t xml:space="preserve"> </w:t>
      </w:r>
      <w:r w:rsidRPr="00B82A59">
        <w:rPr>
          <w:rStyle w:val="StyleUnderline"/>
          <w:highlight w:val="cyan"/>
        </w:rPr>
        <w:t>over</w:t>
      </w:r>
      <w:r w:rsidRPr="00D21026">
        <w:rPr>
          <w:rStyle w:val="StyleUnderline"/>
        </w:rPr>
        <w:t xml:space="preserve"> </w:t>
      </w:r>
      <w:r w:rsidRPr="00B82A59">
        <w:rPr>
          <w:rStyle w:val="StyleUnderline"/>
          <w:highlight w:val="cyan"/>
        </w:rPr>
        <w:t>spending</w:t>
      </w:r>
      <w:r w:rsidRPr="00D21026">
        <w:rPr>
          <w:rStyle w:val="StyleUnderline"/>
        </w:rPr>
        <w:t xml:space="preserve"> decisions, </w:t>
      </w:r>
      <w:r w:rsidRPr="00B82A59">
        <w:rPr>
          <w:rStyle w:val="StyleUnderline"/>
          <w:highlight w:val="cyan"/>
        </w:rPr>
        <w:t>civil service</w:t>
      </w:r>
      <w:r w:rsidRPr="00D21026">
        <w:rPr>
          <w:rStyle w:val="StyleUnderline"/>
        </w:rPr>
        <w:t xml:space="preserve"> employees and independent federal agencies.</w:t>
      </w:r>
    </w:p>
    <w:p w14:paraId="011A3615" w14:textId="77777777" w:rsidR="00496F0C" w:rsidRPr="00734940" w:rsidRDefault="00496F0C" w:rsidP="00496F0C">
      <w:pPr>
        <w:rPr>
          <w:sz w:val="16"/>
        </w:rPr>
      </w:pPr>
      <w:r w:rsidRPr="00734940">
        <w:rPr>
          <w:sz w:val="16"/>
        </w:rPr>
        <w:t>But its implications for U.S. climate policy — at a time of record heat waves sweeping the globe — have drawn far less attention.</w:t>
      </w:r>
    </w:p>
    <w:p w14:paraId="65998557" w14:textId="77777777" w:rsidR="00496F0C" w:rsidRPr="00734940" w:rsidRDefault="00496F0C" w:rsidP="00496F0C">
      <w:pPr>
        <w:rPr>
          <w:sz w:val="16"/>
        </w:rPr>
      </w:pPr>
      <w:r w:rsidRPr="00734940">
        <w:rPr>
          <w:sz w:val="16"/>
        </w:rPr>
        <w:t>The comprehensive plan covers virtually all operations of the federal government, not just energy and climate programs.</w:t>
      </w:r>
    </w:p>
    <w:p w14:paraId="4D9D3FE9" w14:textId="77777777" w:rsidR="00496F0C" w:rsidRPr="00734940" w:rsidRDefault="00496F0C" w:rsidP="00496F0C">
      <w:pPr>
        <w:rPr>
          <w:sz w:val="16"/>
        </w:rPr>
      </w:pPr>
      <w:r w:rsidRPr="00734940">
        <w:rPr>
          <w:sz w:val="16"/>
        </w:rPr>
        <w:t>It’s much more ambitious than the pledges that all the Republican presidential primary candidates have made so far to roll back Biden’s signature climate law. It also wouldn’t simply nullify Biden’s climate executive orders, something that a Republican president could easily do just after taking office.</w:t>
      </w:r>
    </w:p>
    <w:p w14:paraId="24A9A2C4" w14:textId="77777777" w:rsidR="00496F0C" w:rsidRPr="00734940" w:rsidRDefault="00496F0C" w:rsidP="00496F0C">
      <w:pPr>
        <w:rPr>
          <w:sz w:val="16"/>
        </w:rPr>
      </w:pPr>
      <w:r w:rsidRPr="00734940">
        <w:rPr>
          <w:sz w:val="16"/>
        </w:rPr>
        <w:t xml:space="preserve">Instead, the ideas laid out in Project 2025 show that conservative organizations want to achieve a more fundamental shift — </w:t>
      </w:r>
      <w:r w:rsidRPr="00D21026">
        <w:rPr>
          <w:rStyle w:val="StyleUnderline"/>
        </w:rPr>
        <w:t>moving federal agencies away from public health protections and environmental regulations</w:t>
      </w:r>
      <w:r w:rsidRPr="00734940">
        <w:rPr>
          <w:sz w:val="16"/>
        </w:rPr>
        <w:t xml:space="preserve"> </w:t>
      </w:r>
      <w:proofErr w:type="gramStart"/>
      <w:r w:rsidRPr="00734940">
        <w:rPr>
          <w:sz w:val="16"/>
        </w:rPr>
        <w:t xml:space="preserve">in order </w:t>
      </w:r>
      <w:r w:rsidRPr="00D21026">
        <w:rPr>
          <w:rStyle w:val="StyleUnderline"/>
        </w:rPr>
        <w:t>to</w:t>
      </w:r>
      <w:proofErr w:type="gramEnd"/>
      <w:r w:rsidRPr="00D21026">
        <w:rPr>
          <w:rStyle w:val="StyleUnderline"/>
        </w:rPr>
        <w:t xml:space="preserve"> help the industries they have been tasked with overseeing</w:t>
      </w:r>
      <w:r w:rsidRPr="00734940">
        <w:rPr>
          <w:sz w:val="16"/>
        </w:rPr>
        <w:t>, said Andrew Rosenberg, who was a senior official at the National Oceanic and Atmospheric Administration during the Clinton administration.</w:t>
      </w:r>
    </w:p>
    <w:p w14:paraId="1AD5F9DE" w14:textId="77777777" w:rsidR="00496F0C" w:rsidRPr="00734940" w:rsidRDefault="00496F0C" w:rsidP="00496F0C">
      <w:pPr>
        <w:rPr>
          <w:sz w:val="16"/>
        </w:rPr>
      </w:pPr>
      <w:r w:rsidRPr="00734940">
        <w:rPr>
          <w:sz w:val="16"/>
        </w:rPr>
        <w:lastRenderedPageBreak/>
        <w:t xml:space="preserve">“What this does is it basically </w:t>
      </w:r>
      <w:r w:rsidRPr="00B82A59">
        <w:rPr>
          <w:rStyle w:val="Emphasis"/>
          <w:highlight w:val="cyan"/>
        </w:rPr>
        <w:t>undermines</w:t>
      </w:r>
      <w:r w:rsidRPr="00D21026">
        <w:rPr>
          <w:rStyle w:val="StyleUnderline"/>
        </w:rPr>
        <w:t xml:space="preserve"> not only </w:t>
      </w:r>
      <w:r w:rsidRPr="00B82A59">
        <w:rPr>
          <w:rStyle w:val="StyleUnderline"/>
          <w:highlight w:val="cyan"/>
        </w:rPr>
        <w:t>society</w:t>
      </w:r>
      <w:r w:rsidRPr="00D21026">
        <w:rPr>
          <w:rStyle w:val="StyleUnderline"/>
        </w:rPr>
        <w:t xml:space="preserve"> </w:t>
      </w:r>
      <w:r w:rsidRPr="00B82A59">
        <w:rPr>
          <w:rStyle w:val="StyleUnderline"/>
          <w:highlight w:val="cyan"/>
        </w:rPr>
        <w:t>but</w:t>
      </w:r>
      <w:r w:rsidRPr="00D21026">
        <w:rPr>
          <w:rStyle w:val="StyleUnderline"/>
        </w:rPr>
        <w:t xml:space="preserve"> the </w:t>
      </w:r>
      <w:r w:rsidRPr="00B82A59">
        <w:rPr>
          <w:rStyle w:val="Emphasis"/>
          <w:highlight w:val="cyan"/>
        </w:rPr>
        <w:t>economic capacity</w:t>
      </w:r>
      <w:r w:rsidRPr="00D21026">
        <w:rPr>
          <w:rStyle w:val="StyleUnderline"/>
        </w:rPr>
        <w:t xml:space="preserve"> of the country at the same time </w:t>
      </w:r>
      <w:r w:rsidRPr="00B82A59">
        <w:rPr>
          <w:rStyle w:val="StyleUnderline"/>
          <w:highlight w:val="cyan"/>
        </w:rPr>
        <w:t xml:space="preserve">as it’s doing </w:t>
      </w:r>
      <w:r w:rsidRPr="00B82A59">
        <w:rPr>
          <w:rStyle w:val="Emphasis"/>
          <w:highlight w:val="cyan"/>
        </w:rPr>
        <w:t>gross violence to the environment</w:t>
      </w:r>
      <w:r w:rsidRPr="00734940">
        <w:rPr>
          <w:sz w:val="16"/>
        </w:rPr>
        <w:t>,” said Rosenberg, who’s now a senior fellow at the University of New Hampshire’s Carsey School of Public Policy.</w:t>
      </w:r>
    </w:p>
    <w:p w14:paraId="1DDF8A20" w14:textId="77777777" w:rsidR="00496F0C" w:rsidRPr="00734940" w:rsidRDefault="00496F0C" w:rsidP="00496F0C">
      <w:pPr>
        <w:rPr>
          <w:sz w:val="16"/>
        </w:rPr>
      </w:pPr>
      <w:r w:rsidRPr="00734940">
        <w:rPr>
          <w:sz w:val="16"/>
        </w:rPr>
        <w:t>‘Governing conservatism’</w:t>
      </w:r>
    </w:p>
    <w:p w14:paraId="23C2A440" w14:textId="77777777" w:rsidR="00496F0C" w:rsidRPr="00734940" w:rsidRDefault="00496F0C" w:rsidP="00496F0C">
      <w:pPr>
        <w:rPr>
          <w:sz w:val="16"/>
        </w:rPr>
      </w:pPr>
      <w:r w:rsidRPr="00734940">
        <w:rPr>
          <w:sz w:val="16"/>
        </w:rPr>
        <w:t xml:space="preserve">The </w:t>
      </w:r>
      <w:r w:rsidRPr="00D21026">
        <w:rPr>
          <w:rStyle w:val="StyleUnderline"/>
        </w:rPr>
        <w:t>proposals are laser-like in their precision</w:t>
      </w:r>
      <w:r w:rsidRPr="00734940">
        <w:rPr>
          <w:sz w:val="16"/>
        </w:rPr>
        <w:t xml:space="preserve">. They also indicate that </w:t>
      </w:r>
      <w:r w:rsidRPr="00B82A59">
        <w:rPr>
          <w:rStyle w:val="StyleUnderline"/>
          <w:highlight w:val="cyan"/>
        </w:rPr>
        <w:t>Republican</w:t>
      </w:r>
      <w:r w:rsidRPr="00D21026">
        <w:rPr>
          <w:rStyle w:val="StyleUnderline"/>
        </w:rPr>
        <w:t xml:space="preserve"> operative</w:t>
      </w:r>
      <w:r w:rsidRPr="00B82A59">
        <w:rPr>
          <w:rStyle w:val="StyleUnderline"/>
          <w:highlight w:val="cyan"/>
        </w:rPr>
        <w:t>s</w:t>
      </w:r>
      <w:r w:rsidRPr="00D21026">
        <w:rPr>
          <w:rStyle w:val="StyleUnderline"/>
        </w:rPr>
        <w:t xml:space="preserve"> </w:t>
      </w:r>
      <w:r w:rsidRPr="00B82A59">
        <w:rPr>
          <w:rStyle w:val="Emphasis"/>
          <w:highlight w:val="cyan"/>
        </w:rPr>
        <w:t>learned</w:t>
      </w:r>
      <w:r w:rsidRPr="00734940">
        <w:rPr>
          <w:sz w:val="16"/>
        </w:rPr>
        <w:t xml:space="preserve"> a lesson </w:t>
      </w:r>
      <w:r w:rsidRPr="00B82A59">
        <w:rPr>
          <w:rStyle w:val="StyleUnderline"/>
          <w:highlight w:val="cyan"/>
        </w:rPr>
        <w:t>from</w:t>
      </w:r>
      <w:r w:rsidRPr="00D21026">
        <w:rPr>
          <w:rStyle w:val="StyleUnderline"/>
        </w:rPr>
        <w:t xml:space="preserve"> the chaotic nature of </w:t>
      </w:r>
      <w:r w:rsidRPr="00B82A59">
        <w:rPr>
          <w:rStyle w:val="StyleUnderline"/>
          <w:highlight w:val="cyan"/>
        </w:rPr>
        <w:t>the earliest days of</w:t>
      </w:r>
      <w:r w:rsidRPr="00D21026">
        <w:rPr>
          <w:rStyle w:val="StyleUnderline"/>
        </w:rPr>
        <w:t xml:space="preserve"> the </w:t>
      </w:r>
      <w:r w:rsidRPr="00B82A59">
        <w:rPr>
          <w:rStyle w:val="StyleUnderline"/>
          <w:highlight w:val="cyan"/>
        </w:rPr>
        <w:t>Trump</w:t>
      </w:r>
      <w:r w:rsidRPr="00D21026">
        <w:rPr>
          <w:rStyle w:val="StyleUnderline"/>
        </w:rPr>
        <w:t xml:space="preserve"> administration</w:t>
      </w:r>
      <w:r w:rsidRPr="00734940">
        <w:rPr>
          <w:sz w:val="16"/>
        </w:rPr>
        <w:t>, when former Republican New Jersey Gov. Chris Christie was fired from overseeing the transition, said Neil Chatterjee, who chaired the Federal Energy Regulatory Commission under Trump.</w:t>
      </w:r>
    </w:p>
    <w:p w14:paraId="7D23EEAF" w14:textId="77777777" w:rsidR="00496F0C" w:rsidRPr="00734940" w:rsidRDefault="00496F0C" w:rsidP="00496F0C">
      <w:pPr>
        <w:rPr>
          <w:sz w:val="16"/>
        </w:rPr>
      </w:pPr>
      <w:r w:rsidRPr="00734940">
        <w:rPr>
          <w:sz w:val="16"/>
        </w:rPr>
        <w:t xml:space="preserve">“Even if we lose the election and don’t get the opportunity to govern, I still think this defined strategy is important because we know what we’re for and what we can showcase to the American people even if we’re out of power,” said </w:t>
      </w:r>
      <w:proofErr w:type="spellStart"/>
      <w:r w:rsidRPr="00734940">
        <w:rPr>
          <w:sz w:val="16"/>
        </w:rPr>
        <w:t>Chatterjeee</w:t>
      </w:r>
      <w:proofErr w:type="spellEnd"/>
      <w:r w:rsidRPr="00734940">
        <w:rPr>
          <w:sz w:val="16"/>
        </w:rPr>
        <w:t>, who was not involved in the plan. “We can say this is what we would do, this is how we would handle these really complex issues.”</w:t>
      </w:r>
    </w:p>
    <w:p w14:paraId="66889BB2" w14:textId="77777777" w:rsidR="00496F0C" w:rsidRPr="00734940" w:rsidRDefault="00496F0C" w:rsidP="00496F0C">
      <w:pPr>
        <w:rPr>
          <w:sz w:val="16"/>
        </w:rPr>
      </w:pPr>
      <w:r w:rsidRPr="00734940">
        <w:rPr>
          <w:sz w:val="16"/>
        </w:rPr>
        <w:t xml:space="preserve">A plan to deconstruct the government is just the beginning of what Republicans will expect from their presidential candidate, said Newt Gingrich, the former House speaker who crafted a sweeping “Contract </w:t>
      </w:r>
      <w:proofErr w:type="gramStart"/>
      <w:r w:rsidRPr="00734940">
        <w:rPr>
          <w:sz w:val="16"/>
        </w:rPr>
        <w:t>With</w:t>
      </w:r>
      <w:proofErr w:type="gramEnd"/>
      <w:r w:rsidRPr="00734940">
        <w:rPr>
          <w:sz w:val="16"/>
        </w:rPr>
        <w:t xml:space="preserve"> America” on the way to the GOP takeover of Congress in the 1994 elections. Releasing it before the primary race heats up can give people “time to absorb the new idea, think it through and then embrace it.”</w:t>
      </w:r>
    </w:p>
    <w:p w14:paraId="21C9D9B4" w14:textId="77777777" w:rsidR="00496F0C" w:rsidRPr="00734940" w:rsidRDefault="00496F0C" w:rsidP="00496F0C">
      <w:pPr>
        <w:rPr>
          <w:sz w:val="16"/>
        </w:rPr>
      </w:pPr>
      <w:r w:rsidRPr="00734940">
        <w:rPr>
          <w:sz w:val="16"/>
        </w:rPr>
        <w:t>“What you’re about to see is a dramatic shift in the landscape of solutions away from the Left and toward a kind of creative, governing conservatism,” Gingrich (R-Ga.) said.</w:t>
      </w:r>
    </w:p>
    <w:p w14:paraId="57B1804B" w14:textId="77777777" w:rsidR="00496F0C" w:rsidRPr="00734940" w:rsidRDefault="00496F0C" w:rsidP="00496F0C">
      <w:pPr>
        <w:rPr>
          <w:sz w:val="16"/>
        </w:rPr>
      </w:pPr>
      <w:r w:rsidRPr="00734940">
        <w:rPr>
          <w:sz w:val="16"/>
        </w:rPr>
        <w:t>More than 400 people participated in crafting Project 2025’s details. Former Trump administration officials played a key role in writing the chapters on dismantling EPA and DOE.</w:t>
      </w:r>
    </w:p>
    <w:p w14:paraId="4F939609" w14:textId="77777777" w:rsidR="00496F0C" w:rsidRPr="00734940" w:rsidRDefault="00496F0C" w:rsidP="00496F0C">
      <w:pPr>
        <w:rPr>
          <w:sz w:val="16"/>
        </w:rPr>
      </w:pPr>
      <w:r w:rsidRPr="00B82A59">
        <w:rPr>
          <w:rStyle w:val="Emphasis"/>
          <w:highlight w:val="cyan"/>
        </w:rPr>
        <w:t>The plan</w:t>
      </w:r>
      <w:r w:rsidRPr="00734940">
        <w:rPr>
          <w:sz w:val="16"/>
        </w:rPr>
        <w:t xml:space="preserve"> to gut the Department of Energy was written by Bernard McNamee, a former DOE official whom Trump appointed to the Federal Energy Regulatory Commission. McNamee, who did not have regulatory experience, was one of the most overtly political FERC appointees in decades. He was a director at the Texas Public Policy Foundation, a conservative think tank that fights climate regulations, and was a senior adviser to Sen. Ted Cruz (R-Texas).</w:t>
      </w:r>
    </w:p>
    <w:p w14:paraId="6BEFBA79" w14:textId="77777777" w:rsidR="00496F0C" w:rsidRPr="00734940" w:rsidRDefault="00496F0C" w:rsidP="00496F0C">
      <w:pPr>
        <w:rPr>
          <w:sz w:val="16"/>
        </w:rPr>
      </w:pPr>
      <w:r w:rsidRPr="00734940">
        <w:rPr>
          <w:sz w:val="16"/>
        </w:rPr>
        <w:t xml:space="preserve">McNamee </w:t>
      </w:r>
      <w:r w:rsidRPr="00B82A59">
        <w:rPr>
          <w:rStyle w:val="StyleUnderline"/>
          <w:highlight w:val="cyan"/>
        </w:rPr>
        <w:t>outlines cutting key divisions</w:t>
      </w:r>
      <w:r w:rsidRPr="00D21026">
        <w:rPr>
          <w:rStyle w:val="StyleUnderline"/>
        </w:rPr>
        <w:t xml:space="preserve"> at DOE, </w:t>
      </w:r>
      <w:r w:rsidRPr="00B82A59">
        <w:rPr>
          <w:rStyle w:val="StyleUnderline"/>
          <w:highlight w:val="cyan"/>
        </w:rPr>
        <w:t>including</w:t>
      </w:r>
      <w:r w:rsidRPr="00D21026">
        <w:rPr>
          <w:rStyle w:val="StyleUnderline"/>
        </w:rPr>
        <w:t xml:space="preserve"> the Office of </w:t>
      </w:r>
      <w:r w:rsidRPr="00B82A59">
        <w:rPr>
          <w:rStyle w:val="StyleUnderline"/>
          <w:highlight w:val="cyan"/>
        </w:rPr>
        <w:t>Energy Efficiency and Renewable Energy</w:t>
      </w:r>
      <w:r w:rsidRPr="00734940">
        <w:rPr>
          <w:sz w:val="16"/>
        </w:rPr>
        <w:t xml:space="preserve">, the Office of </w:t>
      </w:r>
      <w:r w:rsidRPr="00B82A59">
        <w:rPr>
          <w:rStyle w:val="StyleUnderline"/>
          <w:highlight w:val="cyan"/>
        </w:rPr>
        <w:t>Clean Energy Demonstrations</w:t>
      </w:r>
      <w:r w:rsidRPr="00734940">
        <w:rPr>
          <w:sz w:val="16"/>
        </w:rPr>
        <w:t xml:space="preserve"> </w:t>
      </w:r>
      <w:r w:rsidRPr="00B82A59">
        <w:rPr>
          <w:rStyle w:val="StyleUnderline"/>
          <w:highlight w:val="cyan"/>
        </w:rPr>
        <w:t>and</w:t>
      </w:r>
      <w:r w:rsidRPr="00734940">
        <w:rPr>
          <w:sz w:val="16"/>
        </w:rPr>
        <w:t xml:space="preserve"> </w:t>
      </w:r>
      <w:r w:rsidRPr="00D21026">
        <w:rPr>
          <w:rStyle w:val="StyleUnderline"/>
        </w:rPr>
        <w:t xml:space="preserve">the </w:t>
      </w:r>
      <w:r w:rsidRPr="00B82A59">
        <w:rPr>
          <w:rStyle w:val="StyleUnderline"/>
          <w:highlight w:val="cyan"/>
        </w:rPr>
        <w:t>Loan Programs</w:t>
      </w:r>
      <w:r w:rsidRPr="00D21026">
        <w:rPr>
          <w:rStyle w:val="StyleUnderline"/>
        </w:rPr>
        <w:t xml:space="preserve"> Office</w:t>
      </w:r>
      <w:r w:rsidRPr="00734940">
        <w:rPr>
          <w:sz w:val="16"/>
        </w:rPr>
        <w:t>. He has called climate change a “progressive policy.”</w:t>
      </w:r>
    </w:p>
    <w:p w14:paraId="66D1A0AD" w14:textId="77777777" w:rsidR="00496F0C" w:rsidRPr="00734940" w:rsidRDefault="00496F0C" w:rsidP="00496F0C">
      <w:pPr>
        <w:rPr>
          <w:rStyle w:val="StyleUnderline"/>
        </w:rPr>
      </w:pPr>
      <w:r w:rsidRPr="00734940">
        <w:rPr>
          <w:sz w:val="16"/>
        </w:rPr>
        <w:t xml:space="preserve">He also calls for </w:t>
      </w:r>
      <w:r w:rsidRPr="00B82A59">
        <w:rPr>
          <w:rStyle w:val="StyleUnderline"/>
          <w:highlight w:val="cyan"/>
        </w:rPr>
        <w:t>cutting funding to</w:t>
      </w:r>
      <w:r w:rsidRPr="00D21026">
        <w:rPr>
          <w:rStyle w:val="StyleUnderline"/>
        </w:rPr>
        <w:t xml:space="preserve"> DOE’s </w:t>
      </w:r>
      <w:r w:rsidRPr="00B82A59">
        <w:rPr>
          <w:rStyle w:val="StyleUnderline"/>
          <w:highlight w:val="cyan"/>
        </w:rPr>
        <w:t>Grid Deployment</w:t>
      </w:r>
      <w:r w:rsidRPr="00D21026">
        <w:rPr>
          <w:rStyle w:val="StyleUnderline"/>
        </w:rPr>
        <w:t xml:space="preserve"> Office</w:t>
      </w:r>
      <w:r w:rsidRPr="00734940">
        <w:rPr>
          <w:sz w:val="16"/>
        </w:rPr>
        <w:t xml:space="preserve">, in part </w:t>
      </w:r>
      <w:r w:rsidRPr="00B82A59">
        <w:rPr>
          <w:rStyle w:val="StyleUnderline"/>
          <w:highlight w:val="cyan"/>
        </w:rPr>
        <w:t>to stop “focusing on</w:t>
      </w:r>
      <w:r w:rsidRPr="00D21026">
        <w:rPr>
          <w:rStyle w:val="StyleUnderline"/>
        </w:rPr>
        <w:t xml:space="preserve"> grid expansion for the benefit of </w:t>
      </w:r>
      <w:r w:rsidRPr="00B82A59">
        <w:rPr>
          <w:rStyle w:val="StyleUnderline"/>
          <w:highlight w:val="cyan"/>
        </w:rPr>
        <w:t>renewable</w:t>
      </w:r>
      <w:r w:rsidRPr="00D21026">
        <w:rPr>
          <w:rStyle w:val="StyleUnderline"/>
        </w:rPr>
        <w:t xml:space="preserve"> resource</w:t>
      </w:r>
      <w:r w:rsidRPr="00B82A59">
        <w:rPr>
          <w:rStyle w:val="StyleUnderline"/>
          <w:highlight w:val="cyan"/>
        </w:rPr>
        <w:t>s</w:t>
      </w:r>
      <w:r w:rsidRPr="00D21026">
        <w:rPr>
          <w:rStyle w:val="StyleUnderline"/>
        </w:rPr>
        <w:t xml:space="preserve"> or</w:t>
      </w:r>
      <w:r w:rsidRPr="00734940">
        <w:rPr>
          <w:sz w:val="16"/>
        </w:rPr>
        <w:t xml:space="preserve"> </w:t>
      </w:r>
      <w:r w:rsidRPr="00D21026">
        <w:rPr>
          <w:rStyle w:val="StyleUnderline"/>
        </w:rPr>
        <w:t>supporting low/carbon generation</w:t>
      </w:r>
      <w:r w:rsidRPr="00734940">
        <w:rPr>
          <w:sz w:val="16"/>
        </w:rPr>
        <w:t xml:space="preserve">.” Instead, </w:t>
      </w:r>
      <w:r w:rsidRPr="00734940">
        <w:rPr>
          <w:rStyle w:val="StyleUnderline"/>
        </w:rPr>
        <w:t>he calls for</w:t>
      </w:r>
      <w:r w:rsidRPr="00734940">
        <w:rPr>
          <w:sz w:val="16"/>
        </w:rPr>
        <w:t xml:space="preserve"> strengthening grid reliability, which he describes as </w:t>
      </w:r>
      <w:r w:rsidRPr="00B82A59">
        <w:rPr>
          <w:rStyle w:val="Emphasis"/>
          <w:highlight w:val="cyan"/>
        </w:rPr>
        <w:t>expanding</w:t>
      </w:r>
      <w:r w:rsidRPr="00734940">
        <w:rPr>
          <w:sz w:val="16"/>
        </w:rPr>
        <w:t xml:space="preserve"> the use of </w:t>
      </w:r>
      <w:r w:rsidRPr="00B82A59">
        <w:rPr>
          <w:rStyle w:val="Emphasis"/>
          <w:highlight w:val="cyan"/>
        </w:rPr>
        <w:t xml:space="preserve">fossil fuels </w:t>
      </w:r>
      <w:r w:rsidRPr="00B82A59">
        <w:rPr>
          <w:rStyle w:val="StyleUnderline"/>
          <w:highlight w:val="cyan"/>
        </w:rPr>
        <w:t>and</w:t>
      </w:r>
      <w:r w:rsidRPr="00734940">
        <w:rPr>
          <w:sz w:val="16"/>
        </w:rPr>
        <w:t xml:space="preserve"> slowing or </w:t>
      </w:r>
      <w:r w:rsidRPr="00B82A59">
        <w:rPr>
          <w:rStyle w:val="Emphasis"/>
          <w:highlight w:val="cyan"/>
        </w:rPr>
        <w:t>stopping</w:t>
      </w:r>
      <w:r w:rsidRPr="00734940">
        <w:rPr>
          <w:sz w:val="16"/>
        </w:rPr>
        <w:t xml:space="preserve"> the </w:t>
      </w:r>
      <w:r w:rsidRPr="00734940">
        <w:rPr>
          <w:rStyle w:val="Emphasis"/>
        </w:rPr>
        <w:t xml:space="preserve">addition of </w:t>
      </w:r>
      <w:r w:rsidRPr="00B82A59">
        <w:rPr>
          <w:rStyle w:val="Emphasis"/>
          <w:highlight w:val="cyan"/>
        </w:rPr>
        <w:t>clean</w:t>
      </w:r>
      <w:r w:rsidRPr="00734940">
        <w:rPr>
          <w:rStyle w:val="Emphasis"/>
        </w:rPr>
        <w:t xml:space="preserve">er </w:t>
      </w:r>
      <w:r w:rsidRPr="00B82A59">
        <w:rPr>
          <w:rStyle w:val="Emphasis"/>
          <w:highlight w:val="cyan"/>
        </w:rPr>
        <w:t>energy</w:t>
      </w:r>
      <w:r w:rsidRPr="00734940">
        <w:rPr>
          <w:sz w:val="16"/>
        </w:rPr>
        <w:t xml:space="preserve">. Part </w:t>
      </w:r>
      <w:r w:rsidRPr="00734940">
        <w:rPr>
          <w:rStyle w:val="StyleUnderline"/>
        </w:rPr>
        <w:t xml:space="preserve">of his plan includes a </w:t>
      </w:r>
      <w:r w:rsidRPr="00B82A59">
        <w:rPr>
          <w:rStyle w:val="Emphasis"/>
          <w:highlight w:val="cyan"/>
        </w:rPr>
        <w:t>massive expansion</w:t>
      </w:r>
      <w:r w:rsidRPr="00B82A59">
        <w:rPr>
          <w:rStyle w:val="StyleUnderline"/>
          <w:highlight w:val="cyan"/>
        </w:rPr>
        <w:t xml:space="preserve"> of </w:t>
      </w:r>
      <w:r w:rsidRPr="00B82A59">
        <w:rPr>
          <w:rStyle w:val="Emphasis"/>
          <w:highlight w:val="cyan"/>
        </w:rPr>
        <w:t>natural gas</w:t>
      </w:r>
      <w:r w:rsidRPr="00734940">
        <w:rPr>
          <w:rStyle w:val="StyleUnderline"/>
        </w:rPr>
        <w:t xml:space="preserve"> infrastructure.</w:t>
      </w:r>
    </w:p>
    <w:p w14:paraId="130DFC45" w14:textId="77777777" w:rsidR="00496F0C" w:rsidRPr="00734940" w:rsidRDefault="00496F0C" w:rsidP="00496F0C">
      <w:pPr>
        <w:rPr>
          <w:sz w:val="16"/>
        </w:rPr>
      </w:pPr>
      <w:r w:rsidRPr="00734940">
        <w:rPr>
          <w:sz w:val="16"/>
        </w:rPr>
        <w:t>“Prevent socializing costs for customers who do not benefit from the projects or justifying such cost shifts as advancing vague ‘societal benefits’ such as climate change,” McNamee wrote in the report.</w:t>
      </w:r>
    </w:p>
    <w:p w14:paraId="1A939A5E" w14:textId="77777777" w:rsidR="00496F0C" w:rsidRPr="00734940" w:rsidRDefault="00496F0C" w:rsidP="00496F0C">
      <w:pPr>
        <w:rPr>
          <w:sz w:val="16"/>
        </w:rPr>
      </w:pPr>
      <w:r w:rsidRPr="00734940">
        <w:rPr>
          <w:sz w:val="16"/>
        </w:rPr>
        <w:t>McNamee did not respond to requests for comment.</w:t>
      </w:r>
    </w:p>
    <w:p w14:paraId="2B95BD93" w14:textId="77777777" w:rsidR="00496F0C" w:rsidRPr="00734940" w:rsidRDefault="00496F0C" w:rsidP="00496F0C">
      <w:pPr>
        <w:rPr>
          <w:sz w:val="16"/>
        </w:rPr>
      </w:pPr>
      <w:r w:rsidRPr="00734940">
        <w:rPr>
          <w:sz w:val="16"/>
        </w:rPr>
        <w:t xml:space="preserve">Preventing the expansion of the electric grid would slow down renewable energy projects, </w:t>
      </w:r>
      <w:r w:rsidRPr="00734940">
        <w:rPr>
          <w:rStyle w:val="StyleUnderline"/>
        </w:rPr>
        <w:t>threatening U.S. climate goals while cooling the sector’s economic growth</w:t>
      </w:r>
      <w:r w:rsidRPr="00734940">
        <w:rPr>
          <w:sz w:val="16"/>
        </w:rPr>
        <w:t>, said Mike O’Boyle, a senior director at the nonpartisan policy firm Energy Innovation and head of its electricity program.</w:t>
      </w:r>
    </w:p>
    <w:p w14:paraId="2A967770" w14:textId="77777777" w:rsidR="00496F0C" w:rsidRPr="00734940" w:rsidRDefault="00496F0C" w:rsidP="00496F0C">
      <w:pPr>
        <w:rPr>
          <w:sz w:val="16"/>
        </w:rPr>
      </w:pPr>
      <w:r w:rsidRPr="00734940">
        <w:rPr>
          <w:sz w:val="16"/>
        </w:rPr>
        <w:t xml:space="preserve">“If we totally step away from the role of the federal government, </w:t>
      </w:r>
      <w:r w:rsidRPr="00734940">
        <w:rPr>
          <w:rStyle w:val="StyleUnderline"/>
        </w:rPr>
        <w:t xml:space="preserve">our economy is going to miss out in a big way because the rest of the world is moving on climate, so they’re poised to reap the benefits both for their energy consumers but also in terms of </w:t>
      </w:r>
      <w:r w:rsidRPr="00734940">
        <w:rPr>
          <w:rStyle w:val="Emphasis"/>
        </w:rPr>
        <w:t>manufacturing</w:t>
      </w:r>
      <w:r w:rsidRPr="00734940">
        <w:rPr>
          <w:sz w:val="16"/>
        </w:rPr>
        <w:t>,” he said.</w:t>
      </w:r>
    </w:p>
    <w:p w14:paraId="6970BEA7" w14:textId="77777777" w:rsidR="00496F0C" w:rsidRPr="00734940" w:rsidRDefault="00496F0C" w:rsidP="00496F0C">
      <w:pPr>
        <w:rPr>
          <w:sz w:val="16"/>
        </w:rPr>
      </w:pPr>
      <w:r w:rsidRPr="00734940">
        <w:rPr>
          <w:sz w:val="16"/>
        </w:rPr>
        <w:t>‘</w:t>
      </w:r>
      <w:r w:rsidRPr="00734940">
        <w:rPr>
          <w:rStyle w:val="StyleUnderline"/>
        </w:rPr>
        <w:t>A conservative EPA’</w:t>
      </w:r>
    </w:p>
    <w:p w14:paraId="254F0B00" w14:textId="77777777" w:rsidR="00496F0C" w:rsidRPr="00734940" w:rsidRDefault="00496F0C" w:rsidP="00496F0C">
      <w:pPr>
        <w:rPr>
          <w:sz w:val="16"/>
        </w:rPr>
      </w:pPr>
      <w:r w:rsidRPr="00734940">
        <w:rPr>
          <w:sz w:val="16"/>
        </w:rPr>
        <w:t>Mandy Gunasekara, who was EPA’s chief of staff under Trump, wrote a chapter within the plan to move the agency away from its focus on climate policy and reducing carbon dioxide emissions.</w:t>
      </w:r>
    </w:p>
    <w:p w14:paraId="6465BBEA" w14:textId="77777777" w:rsidR="00496F0C" w:rsidRPr="00734940" w:rsidRDefault="00496F0C" w:rsidP="00496F0C">
      <w:pPr>
        <w:rPr>
          <w:rStyle w:val="StyleUnderline"/>
        </w:rPr>
      </w:pPr>
      <w:r w:rsidRPr="00734940">
        <w:rPr>
          <w:sz w:val="16"/>
        </w:rPr>
        <w:t xml:space="preserve">It outlines </w:t>
      </w:r>
      <w:r w:rsidRPr="00B82A59">
        <w:rPr>
          <w:rStyle w:val="StyleUnderline"/>
          <w:highlight w:val="cyan"/>
        </w:rPr>
        <w:t>eliminating</w:t>
      </w:r>
      <w:r w:rsidRPr="00734940">
        <w:rPr>
          <w:rStyle w:val="StyleUnderline"/>
        </w:rPr>
        <w:t xml:space="preserve"> or downsizing</w:t>
      </w:r>
      <w:r w:rsidRPr="00734940">
        <w:rPr>
          <w:sz w:val="16"/>
        </w:rPr>
        <w:t xml:space="preserve"> agency functions including </w:t>
      </w:r>
      <w:r w:rsidRPr="00734940">
        <w:rPr>
          <w:rStyle w:val="StyleUnderline"/>
        </w:rPr>
        <w:t xml:space="preserve">the </w:t>
      </w:r>
      <w:r w:rsidRPr="00B82A59">
        <w:rPr>
          <w:rStyle w:val="StyleUnderline"/>
          <w:highlight w:val="cyan"/>
        </w:rPr>
        <w:t>Office of Environmental Justice</w:t>
      </w:r>
      <w:r w:rsidRPr="00734940">
        <w:rPr>
          <w:rStyle w:val="StyleUnderline"/>
        </w:rPr>
        <w:t xml:space="preserve"> and External Civil Rights, the </w:t>
      </w:r>
      <w:r w:rsidRPr="00CB790B">
        <w:rPr>
          <w:rStyle w:val="StyleUnderline"/>
        </w:rPr>
        <w:t>Office</w:t>
      </w:r>
      <w:r w:rsidRPr="00734940">
        <w:rPr>
          <w:rStyle w:val="StyleUnderline"/>
        </w:rPr>
        <w:t xml:space="preserve"> of </w:t>
      </w:r>
      <w:r w:rsidRPr="00B82A59">
        <w:rPr>
          <w:rStyle w:val="StyleUnderline"/>
          <w:highlight w:val="cyan"/>
        </w:rPr>
        <w:lastRenderedPageBreak/>
        <w:t>Enforcement and Compliance Assistance</w:t>
      </w:r>
      <w:r w:rsidRPr="00734940">
        <w:rPr>
          <w:rStyle w:val="StyleUnderline"/>
        </w:rPr>
        <w:t>, and the Office of Public Engagement and Environmental Education</w:t>
      </w:r>
      <w:r w:rsidRPr="00734940">
        <w:rPr>
          <w:sz w:val="16"/>
        </w:rPr>
        <w:t xml:space="preserve">. It also would also </w:t>
      </w:r>
      <w:r w:rsidRPr="00B82A59">
        <w:rPr>
          <w:rStyle w:val="StyleUnderline"/>
          <w:highlight w:val="cyan"/>
        </w:rPr>
        <w:t>relocate regional EPA offices and</w:t>
      </w:r>
      <w:r w:rsidRPr="00734940">
        <w:rPr>
          <w:sz w:val="16"/>
        </w:rPr>
        <w:t xml:space="preserve"> would “</w:t>
      </w:r>
      <w:r w:rsidRPr="00B82A59">
        <w:rPr>
          <w:rStyle w:val="StyleUnderline"/>
          <w:highlight w:val="cyan"/>
        </w:rPr>
        <w:t>downsize</w:t>
      </w:r>
      <w:r w:rsidRPr="00734940">
        <w:rPr>
          <w:rStyle w:val="StyleUnderline"/>
        </w:rPr>
        <w:t xml:space="preserve"> by terminating the newest hires in low-value programs.”</w:t>
      </w:r>
    </w:p>
    <w:p w14:paraId="2DE6F3B3" w14:textId="77777777" w:rsidR="00496F0C" w:rsidRPr="00734940" w:rsidRDefault="00496F0C" w:rsidP="00496F0C">
      <w:pPr>
        <w:rPr>
          <w:sz w:val="16"/>
        </w:rPr>
      </w:pPr>
      <w:r w:rsidRPr="00734940">
        <w:rPr>
          <w:rStyle w:val="StyleUnderline"/>
        </w:rPr>
        <w:t>The overarching theme</w:t>
      </w:r>
      <w:r w:rsidRPr="00734940">
        <w:rPr>
          <w:sz w:val="16"/>
        </w:rPr>
        <w:t xml:space="preserve"> in remaking federal agencies </w:t>
      </w:r>
      <w:r w:rsidRPr="00734940">
        <w:rPr>
          <w:rStyle w:val="StyleUnderline"/>
        </w:rPr>
        <w:t xml:space="preserve">is to shift power away from the federal government and toward </w:t>
      </w:r>
      <w:r w:rsidRPr="00734940">
        <w:rPr>
          <w:rStyle w:val="Emphasis"/>
        </w:rPr>
        <w:t>states</w:t>
      </w:r>
      <w:r w:rsidRPr="00734940">
        <w:rPr>
          <w:sz w:val="16"/>
        </w:rPr>
        <w:t xml:space="preserve">, </w:t>
      </w:r>
      <w:proofErr w:type="gramStart"/>
      <w:r w:rsidRPr="00734940">
        <w:rPr>
          <w:sz w:val="16"/>
        </w:rPr>
        <w:t>in an effort to</w:t>
      </w:r>
      <w:proofErr w:type="gramEnd"/>
      <w:r w:rsidRPr="00734940">
        <w:rPr>
          <w:sz w:val="16"/>
        </w:rPr>
        <w:t xml:space="preserve"> diminish regulations.</w:t>
      </w:r>
    </w:p>
    <w:p w14:paraId="101FDEE4" w14:textId="77777777" w:rsidR="00496F0C" w:rsidRPr="00734940" w:rsidRDefault="00496F0C" w:rsidP="00496F0C">
      <w:pPr>
        <w:rPr>
          <w:sz w:val="16"/>
        </w:rPr>
      </w:pPr>
      <w:r w:rsidRPr="00734940">
        <w:rPr>
          <w:sz w:val="16"/>
        </w:rPr>
        <w:t>“The challenge of creating a conservative EPA will be to balance justified skepticism toward an agency that has long been amenable to being coopted by the Left for political ends against the need to implement the agency’s true function: protecting public health and the environment in cooperation with states,” Gunasekara wrote.</w:t>
      </w:r>
    </w:p>
    <w:p w14:paraId="31B68188" w14:textId="77777777" w:rsidR="00496F0C" w:rsidRPr="00734940" w:rsidRDefault="00496F0C" w:rsidP="00496F0C">
      <w:pPr>
        <w:rPr>
          <w:sz w:val="16"/>
        </w:rPr>
      </w:pPr>
      <w:r w:rsidRPr="00734940">
        <w:rPr>
          <w:sz w:val="16"/>
        </w:rPr>
        <w:t>She declined to comment for this story.</w:t>
      </w:r>
    </w:p>
    <w:p w14:paraId="41941ACB" w14:textId="77777777" w:rsidR="00496F0C" w:rsidRPr="00734940" w:rsidRDefault="00496F0C" w:rsidP="00496F0C">
      <w:pPr>
        <w:rPr>
          <w:sz w:val="16"/>
        </w:rPr>
      </w:pPr>
      <w:r w:rsidRPr="00734940">
        <w:rPr>
          <w:sz w:val="16"/>
        </w:rPr>
        <w:t xml:space="preserve">But that increase in state power wouldn’t apply to California, which has a history of setting more aggressive environmental standards than those of the federal government under a Clean Air Act waiver. </w:t>
      </w:r>
      <w:r w:rsidRPr="00734940">
        <w:rPr>
          <w:rStyle w:val="StyleUnderline"/>
        </w:rPr>
        <w:t>The Project 2025 plan would “</w:t>
      </w:r>
      <w:r w:rsidRPr="00B82A59">
        <w:rPr>
          <w:rStyle w:val="Emphasis"/>
          <w:highlight w:val="cyan"/>
        </w:rPr>
        <w:t>ensure</w:t>
      </w:r>
      <w:r w:rsidRPr="00734940">
        <w:rPr>
          <w:rStyle w:val="StyleUnderline"/>
        </w:rPr>
        <w:t xml:space="preserve"> that </w:t>
      </w:r>
      <w:r w:rsidRPr="00734940">
        <w:rPr>
          <w:sz w:val="16"/>
        </w:rPr>
        <w:t>other</w:t>
      </w:r>
      <w:r w:rsidRPr="00734940">
        <w:rPr>
          <w:rStyle w:val="StyleUnderline"/>
        </w:rPr>
        <w:t xml:space="preserve"> </w:t>
      </w:r>
      <w:r w:rsidRPr="00B82A59">
        <w:rPr>
          <w:rStyle w:val="Emphasis"/>
          <w:highlight w:val="cyan"/>
        </w:rPr>
        <w:t>states</w:t>
      </w:r>
      <w:r w:rsidRPr="00734940">
        <w:rPr>
          <w:rStyle w:val="StyleUnderline"/>
        </w:rPr>
        <w:t xml:space="preserve"> </w:t>
      </w:r>
      <w:r w:rsidRPr="00B82A59">
        <w:rPr>
          <w:rStyle w:val="StyleUnderline"/>
          <w:highlight w:val="cyan"/>
        </w:rPr>
        <w:t>can</w:t>
      </w:r>
      <w:r w:rsidRPr="00734940">
        <w:rPr>
          <w:rStyle w:val="StyleUnderline"/>
        </w:rPr>
        <w:t xml:space="preserve"> </w:t>
      </w:r>
      <w:r w:rsidRPr="00B82A59">
        <w:rPr>
          <w:rStyle w:val="StyleUnderline"/>
          <w:highlight w:val="cyan"/>
        </w:rPr>
        <w:t>adopt</w:t>
      </w:r>
      <w:r w:rsidRPr="00734940">
        <w:rPr>
          <w:rStyle w:val="StyleUnderline"/>
        </w:rPr>
        <w:t xml:space="preserve"> California</w:t>
      </w:r>
      <w:r w:rsidRPr="00734940">
        <w:rPr>
          <w:sz w:val="16"/>
        </w:rPr>
        <w:t xml:space="preserve">’s </w:t>
      </w:r>
      <w:r w:rsidRPr="00B82A59">
        <w:rPr>
          <w:rStyle w:val="StyleUnderline"/>
          <w:highlight w:val="cyan"/>
        </w:rPr>
        <w:t>standards</w:t>
      </w:r>
      <w:r w:rsidRPr="00734940">
        <w:rPr>
          <w:rStyle w:val="StyleUnderline"/>
        </w:rPr>
        <w:t xml:space="preserve"> </w:t>
      </w:r>
      <w:r w:rsidRPr="00B82A59">
        <w:rPr>
          <w:rStyle w:val="StyleUnderline"/>
          <w:highlight w:val="cyan"/>
        </w:rPr>
        <w:t xml:space="preserve">only for </w:t>
      </w:r>
      <w:r w:rsidRPr="00B82A59">
        <w:rPr>
          <w:rStyle w:val="Emphasis"/>
          <w:highlight w:val="cyan"/>
        </w:rPr>
        <w:t>traditional</w:t>
      </w:r>
      <w:r w:rsidRPr="00734940">
        <w:rPr>
          <w:rStyle w:val="StyleUnderline"/>
        </w:rPr>
        <w:t xml:space="preserve">/criteria </w:t>
      </w:r>
      <w:r w:rsidRPr="00B82A59">
        <w:rPr>
          <w:rStyle w:val="Emphasis"/>
          <w:highlight w:val="cyan"/>
        </w:rPr>
        <w:t>pollutants</w:t>
      </w:r>
      <w:r w:rsidRPr="00734940">
        <w:rPr>
          <w:rStyle w:val="StyleUnderline"/>
        </w:rPr>
        <w:t xml:space="preserve">, </w:t>
      </w:r>
      <w:r w:rsidRPr="00B82A59">
        <w:rPr>
          <w:rStyle w:val="StyleUnderline"/>
          <w:highlight w:val="cyan"/>
        </w:rPr>
        <w:t xml:space="preserve">not </w:t>
      </w:r>
      <w:r w:rsidRPr="00B82A59">
        <w:rPr>
          <w:rStyle w:val="Emphasis"/>
          <w:highlight w:val="cyan"/>
        </w:rPr>
        <w:t>greenhouse gasses</w:t>
      </w:r>
      <w:r w:rsidRPr="00734940">
        <w:rPr>
          <w:sz w:val="16"/>
        </w:rPr>
        <w:t>.”</w:t>
      </w:r>
    </w:p>
    <w:p w14:paraId="69D4B629" w14:textId="77777777" w:rsidR="00496F0C" w:rsidRPr="00734940" w:rsidRDefault="00496F0C" w:rsidP="00496F0C">
      <w:pPr>
        <w:rPr>
          <w:sz w:val="16"/>
        </w:rPr>
      </w:pPr>
      <w:r w:rsidRPr="00734940">
        <w:rPr>
          <w:sz w:val="16"/>
        </w:rPr>
        <w:t xml:space="preserve">Another key goal is to restructure how EPA uses science, particularly research that supports regulations by showing risks to public health from industrial pollution. </w:t>
      </w:r>
      <w:r w:rsidRPr="00734940">
        <w:rPr>
          <w:rStyle w:val="StyleUnderline"/>
        </w:rPr>
        <w:t xml:space="preserve">The plan would </w:t>
      </w:r>
      <w:r w:rsidRPr="00B82A59">
        <w:rPr>
          <w:rStyle w:val="StyleUnderline"/>
          <w:highlight w:val="cyan"/>
        </w:rPr>
        <w:t>require scientific studies</w:t>
      </w:r>
      <w:r w:rsidRPr="00734940">
        <w:rPr>
          <w:rStyle w:val="StyleUnderline"/>
        </w:rPr>
        <w:t xml:space="preserve"> </w:t>
      </w:r>
      <w:r w:rsidRPr="00B82A59">
        <w:rPr>
          <w:rStyle w:val="StyleUnderline"/>
          <w:highlight w:val="cyan"/>
        </w:rPr>
        <w:t>to be “</w:t>
      </w:r>
      <w:r w:rsidRPr="00B82A59">
        <w:rPr>
          <w:rStyle w:val="Emphasis"/>
          <w:highlight w:val="cyan"/>
        </w:rPr>
        <w:t>transparent</w:t>
      </w:r>
      <w:r w:rsidRPr="00734940">
        <w:rPr>
          <w:rStyle w:val="StyleUnderline"/>
        </w:rPr>
        <w:t xml:space="preserve"> and reproducible,” </w:t>
      </w:r>
      <w:r w:rsidRPr="00B82A59">
        <w:rPr>
          <w:rStyle w:val="StyleUnderline"/>
          <w:highlight w:val="cyan"/>
        </w:rPr>
        <w:t xml:space="preserve">making it </w:t>
      </w:r>
      <w:r w:rsidRPr="00B82A59">
        <w:rPr>
          <w:rStyle w:val="Emphasis"/>
          <w:highlight w:val="cyan"/>
        </w:rPr>
        <w:t>impossible</w:t>
      </w:r>
      <w:r w:rsidRPr="00B82A59">
        <w:rPr>
          <w:rStyle w:val="StyleUnderline"/>
          <w:highlight w:val="cyan"/>
        </w:rPr>
        <w:t xml:space="preserve"> to use </w:t>
      </w:r>
      <w:r w:rsidRPr="00B82A59">
        <w:rPr>
          <w:rStyle w:val="Emphasis"/>
          <w:highlight w:val="cyan"/>
        </w:rPr>
        <w:t>key public health studies</w:t>
      </w:r>
      <w:r w:rsidRPr="00734940">
        <w:rPr>
          <w:rStyle w:val="StyleUnderline"/>
        </w:rPr>
        <w:t xml:space="preserve"> </w:t>
      </w:r>
      <w:r w:rsidRPr="00B82A59">
        <w:rPr>
          <w:rStyle w:val="StyleUnderline"/>
          <w:highlight w:val="cyan"/>
        </w:rPr>
        <w:t xml:space="preserve">that rely on private data </w:t>
      </w:r>
      <w:r w:rsidRPr="00CB790B">
        <w:rPr>
          <w:rStyle w:val="StyleUnderline"/>
        </w:rPr>
        <w:t>that</w:t>
      </w:r>
      <w:r w:rsidRPr="00734940">
        <w:rPr>
          <w:rStyle w:val="StyleUnderline"/>
        </w:rPr>
        <w:t xml:space="preserve"> </w:t>
      </w:r>
      <w:r w:rsidRPr="00734940">
        <w:rPr>
          <w:rStyle w:val="Emphasis"/>
        </w:rPr>
        <w:t>cannot be disclosed to the public</w:t>
      </w:r>
      <w:r w:rsidRPr="00734940">
        <w:rPr>
          <w:sz w:val="16"/>
        </w:rPr>
        <w:t>.</w:t>
      </w:r>
    </w:p>
    <w:p w14:paraId="205D29A0" w14:textId="77777777" w:rsidR="00496F0C" w:rsidRDefault="00496F0C" w:rsidP="00496F0C">
      <w:pPr>
        <w:rPr>
          <w:sz w:val="16"/>
        </w:rPr>
      </w:pPr>
      <w:r w:rsidRPr="00734940">
        <w:rPr>
          <w:sz w:val="16"/>
        </w:rPr>
        <w:t>As part of that effort, one idea is to offer incentives for the public “to identify scientific flaws and research misconduct,” which might encourage opponents of regulations to target research.</w:t>
      </w:r>
    </w:p>
    <w:p w14:paraId="311293BA" w14:textId="77777777" w:rsidR="00496F0C" w:rsidRPr="007047FA" w:rsidRDefault="00496F0C" w:rsidP="00496F0C"/>
    <w:p w14:paraId="30BA0DAE" w14:textId="77777777" w:rsidR="00496F0C" w:rsidRDefault="00496F0C" w:rsidP="00496F0C">
      <w:pPr>
        <w:pStyle w:val="Heading4"/>
      </w:pPr>
      <w:r>
        <w:t xml:space="preserve">Trump project 2025 ends </w:t>
      </w:r>
      <w:r w:rsidRPr="009945D8">
        <w:rPr>
          <w:u w:val="single"/>
        </w:rPr>
        <w:t>every possible</w:t>
      </w:r>
      <w:r>
        <w:t xml:space="preserve"> climate related </w:t>
      </w:r>
      <w:r w:rsidRPr="009945D8">
        <w:rPr>
          <w:u w:val="single"/>
        </w:rPr>
        <w:t>solution</w:t>
      </w:r>
      <w:r>
        <w:t xml:space="preserve"> now and </w:t>
      </w:r>
      <w:r w:rsidRPr="009945D8">
        <w:rPr>
          <w:u w:val="single"/>
        </w:rPr>
        <w:t>forever</w:t>
      </w:r>
      <w:r>
        <w:t>.</w:t>
      </w:r>
    </w:p>
    <w:p w14:paraId="6CAB8E25" w14:textId="77777777" w:rsidR="00496F0C" w:rsidRPr="009945D8" w:rsidRDefault="00496F0C" w:rsidP="00496F0C">
      <w:r w:rsidRPr="009945D8">
        <w:rPr>
          <w:rStyle w:val="Style13ptBold"/>
        </w:rPr>
        <w:t>Tigue, 23</w:t>
      </w:r>
      <w:r>
        <w:t xml:space="preserve"> </w:t>
      </w:r>
      <w:r w:rsidRPr="009945D8">
        <w:t>(Kristoffer Tigue, 8-1-2023, accessed 9-20-2023, Inside Climate News, "The Far Right Has a ‘Battle Plan’ to Undo Climate Progress Should Trump Win in 2024", https://insideclimatenews.org/news/01082023/far-right-battle-plan-to-undo-climate-progress-trump-win-2024/)//Babcii</w:t>
      </w:r>
    </w:p>
    <w:p w14:paraId="0C791BA7" w14:textId="77777777" w:rsidR="00496F0C" w:rsidRPr="009945D8" w:rsidRDefault="00496F0C" w:rsidP="00496F0C">
      <w:pPr>
        <w:rPr>
          <w:sz w:val="12"/>
        </w:rPr>
      </w:pPr>
      <w:r w:rsidRPr="009945D8">
        <w:rPr>
          <w:sz w:val="12"/>
        </w:rPr>
        <w:t xml:space="preserve">Far-right </w:t>
      </w:r>
      <w:r w:rsidRPr="009945D8">
        <w:rPr>
          <w:u w:val="single"/>
        </w:rPr>
        <w:t>conservative groups</w:t>
      </w:r>
      <w:r w:rsidRPr="009945D8">
        <w:rPr>
          <w:sz w:val="12"/>
        </w:rPr>
        <w:t xml:space="preserve"> are </w:t>
      </w:r>
      <w:r w:rsidRPr="009945D8">
        <w:rPr>
          <w:u w:val="single"/>
        </w:rPr>
        <w:t xml:space="preserve">promoting a </w:t>
      </w:r>
      <w:r w:rsidRPr="009945D8">
        <w:rPr>
          <w:highlight w:val="cyan"/>
          <w:u w:val="single"/>
        </w:rPr>
        <w:t>sprawling “</w:t>
      </w:r>
      <w:r w:rsidRPr="009945D8">
        <w:rPr>
          <w:b/>
          <w:bCs/>
          <w:highlight w:val="cyan"/>
          <w:u w:val="single"/>
        </w:rPr>
        <w:t>battle plan</w:t>
      </w:r>
      <w:r w:rsidRPr="009945D8">
        <w:rPr>
          <w:u w:val="single"/>
        </w:rPr>
        <w:t xml:space="preserve">” to obstruct and undo the federal government’s </w:t>
      </w:r>
      <w:r w:rsidRPr="009945D8">
        <w:rPr>
          <w:b/>
          <w:bCs/>
          <w:u w:val="single"/>
        </w:rPr>
        <w:t>efforts to tackle the climate crisis</w:t>
      </w:r>
      <w:r w:rsidRPr="009945D8">
        <w:rPr>
          <w:sz w:val="12"/>
        </w:rPr>
        <w:t xml:space="preserve">, with hopes of quickly enacting a series of sweeping changes </w:t>
      </w:r>
      <w:r w:rsidRPr="009945D8">
        <w:rPr>
          <w:highlight w:val="cyan"/>
          <w:u w:val="single"/>
        </w:rPr>
        <w:t>if</w:t>
      </w:r>
      <w:r w:rsidRPr="009945D8">
        <w:rPr>
          <w:u w:val="single"/>
        </w:rPr>
        <w:t xml:space="preserve"> Donald </w:t>
      </w:r>
      <w:r w:rsidRPr="009945D8">
        <w:rPr>
          <w:highlight w:val="cyan"/>
          <w:u w:val="single"/>
        </w:rPr>
        <w:t>Trump</w:t>
      </w:r>
      <w:r w:rsidRPr="009945D8">
        <w:rPr>
          <w:sz w:val="12"/>
        </w:rPr>
        <w:t xml:space="preserve">, or any other Republican, </w:t>
      </w:r>
      <w:r w:rsidRPr="009945D8">
        <w:rPr>
          <w:b/>
          <w:bCs/>
          <w:highlight w:val="cyan"/>
          <w:u w:val="single"/>
        </w:rPr>
        <w:t>gets elected</w:t>
      </w:r>
      <w:r w:rsidRPr="009945D8">
        <w:rPr>
          <w:sz w:val="12"/>
        </w:rPr>
        <w:t xml:space="preserve"> as president next year.</w:t>
      </w:r>
    </w:p>
    <w:p w14:paraId="1D269309" w14:textId="77777777" w:rsidR="00496F0C" w:rsidRPr="009945D8" w:rsidRDefault="00496F0C" w:rsidP="00496F0C">
      <w:pPr>
        <w:rPr>
          <w:sz w:val="12"/>
        </w:rPr>
      </w:pPr>
      <w:r w:rsidRPr="009945D8">
        <w:rPr>
          <w:sz w:val="12"/>
        </w:rPr>
        <w:t xml:space="preserve">The 920-page proposal, if implemented, would not only </w:t>
      </w:r>
      <w:r w:rsidRPr="009945D8">
        <w:rPr>
          <w:highlight w:val="cyan"/>
          <w:u w:val="single"/>
        </w:rPr>
        <w:t xml:space="preserve">undo </w:t>
      </w:r>
      <w:r w:rsidRPr="009945D8">
        <w:rPr>
          <w:b/>
          <w:bCs/>
          <w:highlight w:val="cyan"/>
          <w:u w:val="single"/>
        </w:rPr>
        <w:t>any progress</w:t>
      </w:r>
      <w:r w:rsidRPr="009945D8">
        <w:rPr>
          <w:u w:val="single"/>
        </w:rPr>
        <w:t xml:space="preserve"> the </w:t>
      </w:r>
      <w:r w:rsidRPr="009945D8">
        <w:rPr>
          <w:highlight w:val="cyan"/>
          <w:u w:val="single"/>
        </w:rPr>
        <w:t>Biden</w:t>
      </w:r>
      <w:r w:rsidRPr="009945D8">
        <w:rPr>
          <w:u w:val="single"/>
        </w:rPr>
        <w:t xml:space="preserve"> administration </w:t>
      </w:r>
      <w:r w:rsidRPr="009945D8">
        <w:rPr>
          <w:highlight w:val="cyan"/>
          <w:u w:val="single"/>
        </w:rPr>
        <w:t>has made</w:t>
      </w:r>
      <w:r w:rsidRPr="009945D8">
        <w:rPr>
          <w:sz w:val="12"/>
        </w:rPr>
        <w:t xml:space="preserve"> to reduce emissions and fund clean energy development and other climate-related efforts, </w:t>
      </w:r>
      <w:r w:rsidRPr="009945D8">
        <w:rPr>
          <w:u w:val="single"/>
        </w:rPr>
        <w:t xml:space="preserve">but it would </w:t>
      </w:r>
      <w:r w:rsidRPr="009945D8">
        <w:rPr>
          <w:highlight w:val="cyan"/>
          <w:u w:val="single"/>
        </w:rPr>
        <w:t xml:space="preserve">make it </w:t>
      </w:r>
      <w:r w:rsidRPr="009945D8">
        <w:rPr>
          <w:b/>
          <w:bCs/>
          <w:highlight w:val="cyan"/>
          <w:u w:val="single"/>
        </w:rPr>
        <w:t>far more difficult</w:t>
      </w:r>
      <w:r w:rsidRPr="009945D8">
        <w:rPr>
          <w:u w:val="single"/>
        </w:rPr>
        <w:t xml:space="preserve"> </w:t>
      </w:r>
      <w:r w:rsidRPr="009945D8">
        <w:rPr>
          <w:highlight w:val="cyan"/>
          <w:u w:val="single"/>
        </w:rPr>
        <w:t>for</w:t>
      </w:r>
      <w:r w:rsidRPr="009945D8">
        <w:rPr>
          <w:u w:val="single"/>
        </w:rPr>
        <w:t xml:space="preserve"> a </w:t>
      </w:r>
      <w:r w:rsidRPr="009945D8">
        <w:rPr>
          <w:b/>
          <w:bCs/>
          <w:highlight w:val="cyan"/>
          <w:u w:val="single"/>
        </w:rPr>
        <w:t>future admin</w:t>
      </w:r>
      <w:r w:rsidRPr="009945D8">
        <w:rPr>
          <w:u w:val="single"/>
        </w:rPr>
        <w:t xml:space="preserve">istration </w:t>
      </w:r>
      <w:r w:rsidRPr="009945D8">
        <w:rPr>
          <w:highlight w:val="cyan"/>
          <w:u w:val="single"/>
        </w:rPr>
        <w:t xml:space="preserve">to </w:t>
      </w:r>
      <w:r w:rsidRPr="009945D8">
        <w:rPr>
          <w:b/>
          <w:bCs/>
          <w:highlight w:val="cyan"/>
          <w:u w:val="single"/>
        </w:rPr>
        <w:t>pursue any policy</w:t>
      </w:r>
      <w:r w:rsidRPr="009945D8">
        <w:rPr>
          <w:sz w:val="12"/>
        </w:rPr>
        <w:t xml:space="preserve"> </w:t>
      </w:r>
      <w:r w:rsidRPr="009945D8">
        <w:rPr>
          <w:u w:val="single"/>
        </w:rPr>
        <w:t xml:space="preserve">that seeks to </w:t>
      </w:r>
      <w:r w:rsidRPr="009945D8">
        <w:rPr>
          <w:b/>
          <w:bCs/>
          <w:u w:val="single"/>
        </w:rPr>
        <w:t>address global warming at all</w:t>
      </w:r>
      <w:r w:rsidRPr="009945D8">
        <w:rPr>
          <w:sz w:val="12"/>
        </w:rPr>
        <w:t>, according to a report last week by POLITICO. The plan would even make it challenging for federal agencies to carry out common environmental protections that have been practiced in the country for more than 50 years.</w:t>
      </w:r>
    </w:p>
    <w:p w14:paraId="6BE3910A" w14:textId="77777777" w:rsidR="00496F0C" w:rsidRPr="009945D8" w:rsidRDefault="00496F0C" w:rsidP="00496F0C">
      <w:pPr>
        <w:rPr>
          <w:sz w:val="12"/>
        </w:rPr>
      </w:pPr>
      <w:r w:rsidRPr="009945D8">
        <w:rPr>
          <w:sz w:val="12"/>
        </w:rPr>
        <w:t xml:space="preserve">Called Project 2025 and written by more than 350 right-wing hardliners—including former Trump staffers—the plan would </w:t>
      </w:r>
      <w:r w:rsidRPr="009945D8">
        <w:rPr>
          <w:highlight w:val="cyan"/>
          <w:u w:val="single"/>
        </w:rPr>
        <w:t xml:space="preserve">block </w:t>
      </w:r>
      <w:r w:rsidRPr="009945D8">
        <w:rPr>
          <w:b/>
          <w:bCs/>
          <w:highlight w:val="cyan"/>
          <w:u w:val="single"/>
        </w:rPr>
        <w:t>wind and solar</w:t>
      </w:r>
      <w:r w:rsidRPr="009945D8">
        <w:rPr>
          <w:b/>
          <w:bCs/>
          <w:u w:val="single"/>
        </w:rPr>
        <w:t xml:space="preserve"> power</w:t>
      </w:r>
      <w:r w:rsidRPr="009945D8">
        <w:rPr>
          <w:u w:val="single"/>
        </w:rPr>
        <w:t xml:space="preserve"> from </w:t>
      </w:r>
      <w:r w:rsidRPr="009945D8">
        <w:rPr>
          <w:b/>
          <w:bCs/>
          <w:u w:val="single"/>
        </w:rPr>
        <w:t>being added</w:t>
      </w:r>
      <w:r w:rsidRPr="009945D8">
        <w:rPr>
          <w:sz w:val="12"/>
        </w:rPr>
        <w:t xml:space="preserve"> to the electrical grid; </w:t>
      </w:r>
      <w:r w:rsidRPr="009945D8">
        <w:rPr>
          <w:b/>
          <w:bCs/>
          <w:highlight w:val="cyan"/>
          <w:u w:val="single"/>
        </w:rPr>
        <w:t>gut funding</w:t>
      </w:r>
      <w:r w:rsidRPr="009945D8">
        <w:rPr>
          <w:highlight w:val="cyan"/>
          <w:u w:val="single"/>
        </w:rPr>
        <w:t xml:space="preserve"> for</w:t>
      </w:r>
      <w:r w:rsidRPr="009945D8">
        <w:rPr>
          <w:u w:val="single"/>
        </w:rPr>
        <w:t xml:space="preserve"> the </w:t>
      </w:r>
      <w:r w:rsidRPr="009945D8">
        <w:rPr>
          <w:b/>
          <w:bCs/>
          <w:highlight w:val="cyan"/>
          <w:u w:val="single"/>
        </w:rPr>
        <w:t>E</w:t>
      </w:r>
      <w:r w:rsidRPr="009945D8">
        <w:rPr>
          <w:u w:val="single"/>
        </w:rPr>
        <w:t xml:space="preserve">nvironmental </w:t>
      </w:r>
      <w:r w:rsidRPr="009945D8">
        <w:rPr>
          <w:b/>
          <w:bCs/>
          <w:highlight w:val="cyan"/>
          <w:u w:val="single"/>
        </w:rPr>
        <w:t>P</w:t>
      </w:r>
      <w:r w:rsidRPr="009945D8">
        <w:rPr>
          <w:u w:val="single"/>
        </w:rPr>
        <w:t xml:space="preserve">rotection </w:t>
      </w:r>
      <w:r w:rsidRPr="009945D8">
        <w:rPr>
          <w:b/>
          <w:bCs/>
          <w:highlight w:val="cyan"/>
          <w:u w:val="single"/>
        </w:rPr>
        <w:t>A</w:t>
      </w:r>
      <w:r w:rsidRPr="009945D8">
        <w:rPr>
          <w:u w:val="single"/>
        </w:rPr>
        <w:t>gency</w:t>
      </w:r>
      <w:r w:rsidRPr="009945D8">
        <w:rPr>
          <w:sz w:val="12"/>
        </w:rPr>
        <w:t xml:space="preserve">; </w:t>
      </w:r>
      <w:r w:rsidRPr="009945D8">
        <w:rPr>
          <w:highlight w:val="cyan"/>
          <w:u w:val="single"/>
        </w:rPr>
        <w:t>eliminate</w:t>
      </w:r>
      <w:r w:rsidRPr="009945D8">
        <w:rPr>
          <w:sz w:val="12"/>
        </w:rPr>
        <w:t xml:space="preserve"> the Department of Energy’s </w:t>
      </w:r>
      <w:r w:rsidRPr="009945D8">
        <w:rPr>
          <w:b/>
          <w:bCs/>
          <w:highlight w:val="cyan"/>
          <w:u w:val="single"/>
        </w:rPr>
        <w:t>renewable energy offices</w:t>
      </w:r>
      <w:r w:rsidRPr="009945D8">
        <w:rPr>
          <w:sz w:val="12"/>
        </w:rPr>
        <w:t xml:space="preserve">; </w:t>
      </w:r>
      <w:r w:rsidRPr="009945D8">
        <w:rPr>
          <w:highlight w:val="cyan"/>
          <w:u w:val="single"/>
        </w:rPr>
        <w:t xml:space="preserve">prohibit </w:t>
      </w:r>
      <w:r w:rsidRPr="009945D8">
        <w:rPr>
          <w:b/>
          <w:bCs/>
          <w:highlight w:val="cyan"/>
          <w:u w:val="single"/>
        </w:rPr>
        <w:t>states</w:t>
      </w:r>
      <w:r w:rsidRPr="009945D8">
        <w:rPr>
          <w:highlight w:val="cyan"/>
          <w:u w:val="single"/>
        </w:rPr>
        <w:t xml:space="preserve"> from adopting</w:t>
      </w:r>
      <w:r w:rsidRPr="009945D8">
        <w:rPr>
          <w:sz w:val="12"/>
        </w:rPr>
        <w:t xml:space="preserve"> California’s tailpipe </w:t>
      </w:r>
      <w:r w:rsidRPr="009945D8">
        <w:rPr>
          <w:b/>
          <w:bCs/>
          <w:highlight w:val="cyan"/>
          <w:u w:val="single"/>
        </w:rPr>
        <w:t>pollution standards</w:t>
      </w:r>
      <w:r w:rsidRPr="009945D8">
        <w:rPr>
          <w:sz w:val="12"/>
        </w:rPr>
        <w:t xml:space="preserve">, transfer many federal environmental regulatory duties to Republican state officials; </w:t>
      </w:r>
      <w:r w:rsidRPr="009945D8">
        <w:rPr>
          <w:highlight w:val="cyan"/>
          <w:u w:val="single"/>
        </w:rPr>
        <w:t>and</w:t>
      </w:r>
      <w:r w:rsidRPr="009945D8">
        <w:rPr>
          <w:u w:val="single"/>
        </w:rPr>
        <w:t xml:space="preserve"> generally </w:t>
      </w:r>
      <w:r w:rsidRPr="009945D8">
        <w:rPr>
          <w:b/>
          <w:bCs/>
          <w:highlight w:val="cyan"/>
          <w:u w:val="single"/>
        </w:rPr>
        <w:t>prop up</w:t>
      </w:r>
      <w:r w:rsidRPr="009945D8">
        <w:rPr>
          <w:b/>
          <w:bCs/>
          <w:u w:val="single"/>
        </w:rPr>
        <w:t xml:space="preserve"> the </w:t>
      </w:r>
      <w:r w:rsidRPr="009945D8">
        <w:rPr>
          <w:b/>
          <w:bCs/>
          <w:highlight w:val="cyan"/>
          <w:u w:val="single"/>
        </w:rPr>
        <w:t>fossil fuel</w:t>
      </w:r>
      <w:r w:rsidRPr="009945D8">
        <w:rPr>
          <w:b/>
          <w:bCs/>
          <w:u w:val="single"/>
        </w:rPr>
        <w:t xml:space="preserve"> industry</w:t>
      </w:r>
      <w:r w:rsidRPr="009945D8">
        <w:rPr>
          <w:sz w:val="12"/>
        </w:rPr>
        <w:t>.</w:t>
      </w:r>
    </w:p>
    <w:p w14:paraId="1440257F" w14:textId="77777777" w:rsidR="00496F0C" w:rsidRPr="009945D8" w:rsidRDefault="00496F0C" w:rsidP="00496F0C">
      <w:pPr>
        <w:rPr>
          <w:sz w:val="12"/>
        </w:rPr>
      </w:pPr>
      <w:r w:rsidRPr="009945D8">
        <w:rPr>
          <w:sz w:val="12"/>
        </w:rPr>
        <w:t xml:space="preserve">“Project 2025 is not a white paper. </w:t>
      </w:r>
      <w:r w:rsidRPr="009945D8">
        <w:rPr>
          <w:b/>
          <w:bCs/>
          <w:highlight w:val="cyan"/>
          <w:u w:val="single"/>
        </w:rPr>
        <w:t>We are not tinkering at the edges</w:t>
      </w:r>
      <w:r w:rsidRPr="009945D8">
        <w:rPr>
          <w:sz w:val="12"/>
        </w:rPr>
        <w:t xml:space="preserve">. We are writing a battle </w:t>
      </w:r>
      <w:proofErr w:type="gramStart"/>
      <w:r w:rsidRPr="009945D8">
        <w:rPr>
          <w:sz w:val="12"/>
        </w:rPr>
        <w:t>plan</w:t>
      </w:r>
      <w:proofErr w:type="gramEnd"/>
      <w:r w:rsidRPr="009945D8">
        <w:rPr>
          <w:sz w:val="12"/>
        </w:rPr>
        <w:t xml:space="preserve"> and we are marshaling our forces,” Paul Dans, director of Project 2025 at the Heritage Foundation, which is leading the initiative, told POLITICO. “Never before has the whole conservative movement banded together to systematically prepare to take power day one and deconstruct the administrative state.”</w:t>
      </w:r>
    </w:p>
    <w:p w14:paraId="7BEB2C29" w14:textId="77777777" w:rsidR="00496F0C" w:rsidRPr="009945D8" w:rsidRDefault="00496F0C" w:rsidP="00496F0C">
      <w:pPr>
        <w:rPr>
          <w:sz w:val="12"/>
        </w:rPr>
      </w:pPr>
      <w:r w:rsidRPr="009945D8">
        <w:rPr>
          <w:sz w:val="12"/>
        </w:rPr>
        <w:t>While Republican and Democratic presidents have commonly rolled back policies from rival administrations upon taking office, including reversing executive orders and introducing new federal agency rules, Project 2025 stands out for its aim to implement a systematic conservative takeover of the federal government. For example, the plan compiles a list of as many as 20,000 like-minded conservatives who could serve in the next administration to carry out the kind of deregulatory overhaul that became a hallmark of the Trump administration.</w:t>
      </w:r>
    </w:p>
    <w:p w14:paraId="080A157D" w14:textId="77777777" w:rsidR="00496F0C" w:rsidRPr="00F91587" w:rsidRDefault="00496F0C" w:rsidP="00496F0C">
      <w:pPr>
        <w:rPr>
          <w:b/>
          <w:bCs/>
          <w:u w:val="single"/>
        </w:rPr>
      </w:pPr>
      <w:r w:rsidRPr="009945D8">
        <w:rPr>
          <w:sz w:val="12"/>
        </w:rPr>
        <w:t xml:space="preserve">“In 2016, the conservative movement was not prepared to flood the zone with conservative personnel,” Heritage Foundation President Kevin Roberts told the New York Times. “On Jan. 20, 2025, things will be very different. This database will </w:t>
      </w:r>
      <w:r w:rsidRPr="009945D8">
        <w:rPr>
          <w:u w:val="single"/>
        </w:rPr>
        <w:t xml:space="preserve">prepare an </w:t>
      </w:r>
      <w:r w:rsidRPr="009945D8">
        <w:rPr>
          <w:b/>
          <w:bCs/>
          <w:highlight w:val="cyan"/>
          <w:u w:val="single"/>
        </w:rPr>
        <w:t>army of</w:t>
      </w:r>
      <w:r w:rsidRPr="009945D8">
        <w:rPr>
          <w:u w:val="single"/>
        </w:rPr>
        <w:t xml:space="preserve"> vetted, trained </w:t>
      </w:r>
      <w:r w:rsidRPr="009945D8">
        <w:rPr>
          <w:b/>
          <w:bCs/>
          <w:highlight w:val="cyan"/>
          <w:u w:val="single"/>
        </w:rPr>
        <w:t>staff</w:t>
      </w:r>
      <w:r w:rsidRPr="009945D8">
        <w:rPr>
          <w:u w:val="single"/>
        </w:rPr>
        <w:t xml:space="preserve"> to </w:t>
      </w:r>
      <w:r w:rsidRPr="009945D8">
        <w:rPr>
          <w:b/>
          <w:bCs/>
          <w:u w:val="single"/>
        </w:rPr>
        <w:t xml:space="preserve">begin </w:t>
      </w:r>
      <w:r w:rsidRPr="009945D8">
        <w:rPr>
          <w:b/>
          <w:bCs/>
          <w:highlight w:val="cyan"/>
          <w:u w:val="single"/>
        </w:rPr>
        <w:t>dismantling</w:t>
      </w:r>
      <w:r w:rsidRPr="009945D8">
        <w:rPr>
          <w:b/>
          <w:bCs/>
          <w:u w:val="single"/>
        </w:rPr>
        <w:t xml:space="preserve"> the </w:t>
      </w:r>
      <w:r w:rsidRPr="009945D8">
        <w:rPr>
          <w:b/>
          <w:bCs/>
          <w:highlight w:val="cyan"/>
          <w:u w:val="single"/>
        </w:rPr>
        <w:t>administrative state from Day 1</w:t>
      </w:r>
      <w:r w:rsidRPr="009945D8">
        <w:rPr>
          <w:b/>
          <w:bCs/>
          <w:u w:val="single"/>
        </w:rPr>
        <w:t>.”</w:t>
      </w:r>
    </w:p>
    <w:p w14:paraId="05E701CE" w14:textId="77777777" w:rsidR="00496F0C" w:rsidRPr="00B86119" w:rsidRDefault="00496F0C" w:rsidP="00496F0C">
      <w:pPr>
        <w:pStyle w:val="Heading4"/>
      </w:pPr>
      <w:r>
        <w:lastRenderedPageBreak/>
        <w:t>Independently, Trump victory causes existential climate change – Biden solves.</w:t>
      </w:r>
    </w:p>
    <w:p w14:paraId="0A3CE174" w14:textId="77777777" w:rsidR="00496F0C" w:rsidRDefault="00496F0C" w:rsidP="00496F0C">
      <w:r w:rsidRPr="00455407">
        <w:rPr>
          <w:rStyle w:val="Style13ptBold"/>
        </w:rPr>
        <w:t>Mann 11/05</w:t>
      </w:r>
      <w:r>
        <w:t xml:space="preserve"> – Presidential distinguished professor and director of the Center for Science, Sustainability, and the Media at the University of Pennsylvania.</w:t>
      </w:r>
    </w:p>
    <w:p w14:paraId="5CA1D9A8" w14:textId="77777777" w:rsidR="00496F0C" w:rsidRPr="00B056C7" w:rsidRDefault="00496F0C" w:rsidP="00496F0C">
      <w:r>
        <w:t xml:space="preserve">Michael E. Mann, “Trump 2.0: The climate cannot survive another Trump term,” </w:t>
      </w:r>
      <w:r>
        <w:rPr>
          <w:i/>
          <w:iCs/>
        </w:rPr>
        <w:t>The Hill</w:t>
      </w:r>
      <w:r>
        <w:t xml:space="preserve">, 5 November 2023, </w:t>
      </w:r>
      <w:r w:rsidRPr="00307C4B">
        <w:t>https://thehill.com/opinion/energy-environment/4290467-trump-2-0-the-climate-cannot-survive-another-trump-term/</w:t>
      </w:r>
      <w:r>
        <w:t>.</w:t>
      </w:r>
    </w:p>
    <w:p w14:paraId="4827FCEA" w14:textId="77777777" w:rsidR="00496F0C" w:rsidRPr="00D35228" w:rsidRDefault="00496F0C" w:rsidP="00496F0C">
      <w:pPr>
        <w:rPr>
          <w:sz w:val="16"/>
          <w:szCs w:val="16"/>
        </w:rPr>
      </w:pPr>
      <w:r w:rsidRPr="00D35228">
        <w:rPr>
          <w:sz w:val="16"/>
          <w:szCs w:val="16"/>
        </w:rPr>
        <w:t xml:space="preserve">Back in the home stretch of the 2020 presidential election, I stated that </w:t>
      </w:r>
      <w:r w:rsidRPr="008C7FC3">
        <w:rPr>
          <w:rStyle w:val="StyleUnderline"/>
          <w:highlight w:val="yellow"/>
        </w:rPr>
        <w:t xml:space="preserve">a </w:t>
      </w:r>
      <w:r w:rsidRPr="008C7FC3">
        <w:rPr>
          <w:rStyle w:val="Emphasis"/>
          <w:highlight w:val="yellow"/>
        </w:rPr>
        <w:t>second</w:t>
      </w:r>
      <w:r w:rsidRPr="00B86119">
        <w:rPr>
          <w:rStyle w:val="Emphasis"/>
        </w:rPr>
        <w:t xml:space="preserve"> Trump </w:t>
      </w:r>
      <w:r w:rsidRPr="008C7FC3">
        <w:rPr>
          <w:rStyle w:val="Emphasis"/>
          <w:highlight w:val="yellow"/>
        </w:rPr>
        <w:t>term</w:t>
      </w:r>
      <w:r w:rsidRPr="008C7FC3">
        <w:rPr>
          <w:rStyle w:val="StyleUnderline"/>
          <w:highlight w:val="yellow"/>
        </w:rPr>
        <w:t xml:space="preserve"> would be “</w:t>
      </w:r>
      <w:r w:rsidRPr="008C7FC3">
        <w:rPr>
          <w:rStyle w:val="Emphasis"/>
          <w:highlight w:val="yellow"/>
        </w:rPr>
        <w:t>game over</w:t>
      </w:r>
      <w:r w:rsidRPr="00053ABF">
        <w:rPr>
          <w:rStyle w:val="StyleUnderline"/>
        </w:rPr>
        <w:t xml:space="preserve"> for the </w:t>
      </w:r>
      <w:r w:rsidRPr="00B86119">
        <w:rPr>
          <w:rStyle w:val="Emphasis"/>
        </w:rPr>
        <w:t>climate</w:t>
      </w:r>
      <w:r w:rsidRPr="00D35228">
        <w:rPr>
          <w:sz w:val="16"/>
          <w:szCs w:val="16"/>
        </w:rPr>
        <w:t>.” That hasn’t changed in the years since. In fact, it’s become even more true.</w:t>
      </w:r>
    </w:p>
    <w:p w14:paraId="411E72A7" w14:textId="77777777" w:rsidR="00496F0C" w:rsidRPr="00D35228" w:rsidRDefault="00496F0C" w:rsidP="00496F0C">
      <w:pPr>
        <w:rPr>
          <w:sz w:val="16"/>
          <w:szCs w:val="16"/>
        </w:rPr>
      </w:pPr>
      <w:r w:rsidRPr="00D35228">
        <w:rPr>
          <w:sz w:val="16"/>
          <w:szCs w:val="16"/>
        </w:rPr>
        <w:t xml:space="preserve">We are three years further down the carbon emissions highway, and </w:t>
      </w:r>
      <w:r w:rsidRPr="00053ABF">
        <w:rPr>
          <w:rStyle w:val="StyleUnderline"/>
        </w:rPr>
        <w:t xml:space="preserve">the </w:t>
      </w:r>
      <w:r w:rsidRPr="008C7FC3">
        <w:rPr>
          <w:rStyle w:val="Emphasis"/>
          <w:highlight w:val="yellow"/>
        </w:rPr>
        <w:t>devastating</w:t>
      </w:r>
      <w:r w:rsidRPr="00B86119">
        <w:rPr>
          <w:rStyle w:val="Emphasis"/>
        </w:rPr>
        <w:t xml:space="preserve"> consequences</w:t>
      </w:r>
      <w:r w:rsidRPr="00053ABF">
        <w:rPr>
          <w:rStyle w:val="StyleUnderline"/>
        </w:rPr>
        <w:t xml:space="preserve"> of</w:t>
      </w:r>
      <w:r w:rsidRPr="00D35228">
        <w:rPr>
          <w:sz w:val="16"/>
          <w:szCs w:val="16"/>
        </w:rPr>
        <w:t xml:space="preserve"> the 1C (1.8F) </w:t>
      </w:r>
      <w:r w:rsidRPr="008C7FC3">
        <w:rPr>
          <w:rStyle w:val="StyleUnderline"/>
          <w:highlight w:val="yellow"/>
        </w:rPr>
        <w:t>warming</w:t>
      </w:r>
      <w:r w:rsidRPr="00D35228">
        <w:rPr>
          <w:sz w:val="16"/>
          <w:szCs w:val="16"/>
        </w:rPr>
        <w:t xml:space="preserve"> we have already caused </w:t>
      </w:r>
      <w:r w:rsidRPr="00053ABF">
        <w:rPr>
          <w:rStyle w:val="StyleUnderline"/>
        </w:rPr>
        <w:t xml:space="preserve">are now </w:t>
      </w:r>
      <w:r w:rsidRPr="00B86119">
        <w:rPr>
          <w:rStyle w:val="Emphasis"/>
        </w:rPr>
        <w:t>apparent</w:t>
      </w:r>
      <w:r w:rsidRPr="00053ABF">
        <w:rPr>
          <w:rStyle w:val="StyleUnderline"/>
        </w:rPr>
        <w:t xml:space="preserve"> in the form of </w:t>
      </w:r>
      <w:r w:rsidRPr="008C7FC3">
        <w:rPr>
          <w:rStyle w:val="Emphasis"/>
          <w:highlight w:val="yellow"/>
        </w:rPr>
        <w:t>unprecedented</w:t>
      </w:r>
      <w:r w:rsidRPr="00053ABF">
        <w:rPr>
          <w:rStyle w:val="StyleUnderline"/>
        </w:rPr>
        <w:t xml:space="preserve"> dangerous, damaging and deadly </w:t>
      </w:r>
      <w:r w:rsidRPr="008C7FC3">
        <w:rPr>
          <w:rStyle w:val="Emphasis"/>
          <w:highlight w:val="yellow"/>
        </w:rPr>
        <w:t>extreme</w:t>
      </w:r>
      <w:r w:rsidRPr="00B86119">
        <w:rPr>
          <w:rStyle w:val="Emphasis"/>
        </w:rPr>
        <w:t xml:space="preserve"> weather</w:t>
      </w:r>
      <w:r w:rsidRPr="00053ABF">
        <w:rPr>
          <w:rStyle w:val="StyleUnderline"/>
        </w:rPr>
        <w:t xml:space="preserve"> </w:t>
      </w:r>
      <w:r w:rsidRPr="008C7FC3">
        <w:rPr>
          <w:rStyle w:val="StyleUnderline"/>
          <w:highlight w:val="yellow"/>
        </w:rPr>
        <w:t>events</w:t>
      </w:r>
      <w:r w:rsidRPr="00D35228">
        <w:rPr>
          <w:sz w:val="16"/>
          <w:szCs w:val="16"/>
        </w:rPr>
        <w:t xml:space="preserve">. </w:t>
      </w:r>
      <w:proofErr w:type="gramStart"/>
      <w:r w:rsidRPr="00D35228">
        <w:rPr>
          <w:sz w:val="16"/>
          <w:szCs w:val="16"/>
        </w:rPr>
        <w:t>As yet</w:t>
      </w:r>
      <w:proofErr w:type="gramEnd"/>
      <w:r w:rsidRPr="00D35228">
        <w:rPr>
          <w:sz w:val="16"/>
          <w:szCs w:val="16"/>
        </w:rPr>
        <w:t xml:space="preserve">, </w:t>
      </w:r>
      <w:r w:rsidRPr="00053ABF">
        <w:rPr>
          <w:rStyle w:val="StyleUnderline"/>
        </w:rPr>
        <w:t xml:space="preserve">we have not taken the </w:t>
      </w:r>
      <w:r w:rsidRPr="00B86119">
        <w:rPr>
          <w:rStyle w:val="Emphasis"/>
        </w:rPr>
        <w:t>exit ramp</w:t>
      </w:r>
      <w:r w:rsidRPr="00053ABF">
        <w:rPr>
          <w:rStyle w:val="StyleUnderline"/>
        </w:rPr>
        <w:t xml:space="preserve"> needed to avoid a </w:t>
      </w:r>
      <w:r w:rsidRPr="00B86119">
        <w:rPr>
          <w:rStyle w:val="Emphasis"/>
        </w:rPr>
        <w:t>far worse</w:t>
      </w:r>
      <w:r w:rsidRPr="00053ABF">
        <w:rPr>
          <w:rStyle w:val="StyleUnderline"/>
        </w:rPr>
        <w:t xml:space="preserve"> planetary warming</w:t>
      </w:r>
      <w:r w:rsidRPr="00D35228">
        <w:rPr>
          <w:sz w:val="16"/>
          <w:szCs w:val="16"/>
        </w:rPr>
        <w:t xml:space="preserve"> of 1.5C (3F).</w:t>
      </w:r>
    </w:p>
    <w:p w14:paraId="48213BBF" w14:textId="77777777" w:rsidR="00496F0C" w:rsidRPr="00D35228" w:rsidRDefault="00496F0C" w:rsidP="00496F0C">
      <w:pPr>
        <w:rPr>
          <w:sz w:val="16"/>
          <w:szCs w:val="16"/>
        </w:rPr>
      </w:pPr>
      <w:r w:rsidRPr="00D35228">
        <w:rPr>
          <w:sz w:val="16"/>
          <w:szCs w:val="16"/>
        </w:rPr>
        <w:t xml:space="preserve">Yes, </w:t>
      </w:r>
      <w:r w:rsidRPr="007D3834">
        <w:rPr>
          <w:rStyle w:val="Emphasis"/>
        </w:rPr>
        <w:t xml:space="preserve">real </w:t>
      </w:r>
      <w:r w:rsidRPr="008C7FC3">
        <w:rPr>
          <w:rStyle w:val="Emphasis"/>
          <w:highlight w:val="yellow"/>
        </w:rPr>
        <w:t>progress</w:t>
      </w:r>
      <w:r w:rsidRPr="008C7FC3">
        <w:rPr>
          <w:rStyle w:val="StyleUnderline"/>
          <w:highlight w:val="yellow"/>
        </w:rPr>
        <w:t xml:space="preserve"> has been made during</w:t>
      </w:r>
      <w:r w:rsidRPr="00053ABF">
        <w:rPr>
          <w:rStyle w:val="StyleUnderline"/>
        </w:rPr>
        <w:t xml:space="preserve"> the </w:t>
      </w:r>
      <w:r w:rsidRPr="008C7FC3">
        <w:rPr>
          <w:rStyle w:val="Emphasis"/>
          <w:highlight w:val="yellow"/>
        </w:rPr>
        <w:t>Biden</w:t>
      </w:r>
      <w:r w:rsidRPr="007D3834">
        <w:rPr>
          <w:rStyle w:val="Emphasis"/>
        </w:rPr>
        <w:t xml:space="preserve"> era</w:t>
      </w:r>
      <w:r w:rsidRPr="00053ABF">
        <w:rPr>
          <w:rStyle w:val="StyleUnderline"/>
        </w:rPr>
        <w:t>, with “</w:t>
      </w:r>
      <w:r w:rsidRPr="007D3834">
        <w:rPr>
          <w:rStyle w:val="Emphasis"/>
        </w:rPr>
        <w:t>staggering</w:t>
      </w:r>
      <w:r w:rsidRPr="00053ABF">
        <w:rPr>
          <w:rStyle w:val="StyleUnderline"/>
        </w:rPr>
        <w:t xml:space="preserve">” green energy growth nearly </w:t>
      </w:r>
      <w:r w:rsidRPr="007D3834">
        <w:rPr>
          <w:rStyle w:val="Emphasis"/>
        </w:rPr>
        <w:t>on track</w:t>
      </w:r>
      <w:r w:rsidRPr="00053ABF">
        <w:rPr>
          <w:rStyle w:val="StyleUnderline"/>
        </w:rPr>
        <w:t xml:space="preserve"> to reach the </w:t>
      </w:r>
      <w:r w:rsidRPr="007D3834">
        <w:rPr>
          <w:rStyle w:val="Emphasis"/>
        </w:rPr>
        <w:t>needed reductions</w:t>
      </w:r>
      <w:r w:rsidRPr="00053ABF">
        <w:rPr>
          <w:rStyle w:val="StyleUnderline"/>
        </w:rPr>
        <w:t xml:space="preserve"> in carbon emissions in the power generation sector</w:t>
      </w:r>
      <w:r w:rsidRPr="007D3834">
        <w:rPr>
          <w:sz w:val="16"/>
          <w:szCs w:val="16"/>
        </w:rPr>
        <w:t>. But power generation is only a slice of the carbon emissions pie, responsible for about one-fifth of total carbon emissions. The rest comes from transportation, industry, agriculture and buildings. And collectively, we are not meeting the targets</w:t>
      </w:r>
      <w:r w:rsidRPr="00D35228">
        <w:rPr>
          <w:sz w:val="16"/>
          <w:szCs w:val="16"/>
        </w:rPr>
        <w:t>, including a 50 percent reduction in worldwide carbon emissions by 2030 and zero emissions by 2050, required to limit warming to 1.5C/3F.</w:t>
      </w:r>
    </w:p>
    <w:p w14:paraId="3DFDE860" w14:textId="77777777" w:rsidR="00496F0C" w:rsidRPr="00D35228" w:rsidRDefault="00496F0C" w:rsidP="00496F0C">
      <w:pPr>
        <w:rPr>
          <w:sz w:val="16"/>
          <w:szCs w:val="16"/>
        </w:rPr>
      </w:pPr>
      <w:r w:rsidRPr="007D3834">
        <w:rPr>
          <w:sz w:val="16"/>
          <w:szCs w:val="16"/>
        </w:rPr>
        <w:t>There is, once again, some good news.</w:t>
      </w:r>
      <w:r w:rsidRPr="00D35228">
        <w:rPr>
          <w:sz w:val="16"/>
          <w:szCs w:val="16"/>
        </w:rPr>
        <w:t xml:space="preserve"> The </w:t>
      </w:r>
      <w:r w:rsidRPr="008C7FC3">
        <w:rPr>
          <w:rStyle w:val="Emphasis"/>
          <w:highlight w:val="yellow"/>
        </w:rPr>
        <w:t>COP26</w:t>
      </w:r>
      <w:r w:rsidRPr="00D35228">
        <w:rPr>
          <w:sz w:val="16"/>
          <w:szCs w:val="16"/>
        </w:rPr>
        <w:t xml:space="preserve"> international climate summit of 2021 in Glasgow </w:t>
      </w:r>
      <w:r w:rsidRPr="008C7FC3">
        <w:rPr>
          <w:rStyle w:val="StyleUnderline"/>
          <w:highlight w:val="yellow"/>
        </w:rPr>
        <w:t xml:space="preserve">yielded </w:t>
      </w:r>
      <w:r w:rsidRPr="008C7FC3">
        <w:rPr>
          <w:rStyle w:val="Emphasis"/>
          <w:highlight w:val="yellow"/>
        </w:rPr>
        <w:t>enough progress</w:t>
      </w:r>
      <w:r w:rsidRPr="008C7FC3">
        <w:rPr>
          <w:rStyle w:val="StyleUnderline"/>
          <w:highlight w:val="yellow"/>
        </w:rPr>
        <w:t xml:space="preserve"> to </w:t>
      </w:r>
      <w:r w:rsidRPr="008C7FC3">
        <w:rPr>
          <w:rStyle w:val="Emphasis"/>
          <w:highlight w:val="yellow"/>
        </w:rPr>
        <w:t>limit warming</w:t>
      </w:r>
      <w:r w:rsidRPr="00917EAD">
        <w:rPr>
          <w:rStyle w:val="StyleUnderline"/>
        </w:rPr>
        <w:t xml:space="preserve"> below 2C</w:t>
      </w:r>
      <w:r w:rsidRPr="00D35228">
        <w:rPr>
          <w:sz w:val="16"/>
          <w:szCs w:val="16"/>
        </w:rPr>
        <w:t xml:space="preserve"> (3.6F) </w:t>
      </w:r>
      <w:r w:rsidRPr="008C7FC3">
        <w:rPr>
          <w:rStyle w:val="StyleUnderline"/>
          <w:highlight w:val="yellow"/>
        </w:rPr>
        <w:t>if</w:t>
      </w:r>
      <w:r w:rsidRPr="00917EAD">
        <w:rPr>
          <w:rStyle w:val="StyleUnderline"/>
        </w:rPr>
        <w:t xml:space="preserve"> all </w:t>
      </w:r>
      <w:r w:rsidRPr="008C7FC3">
        <w:rPr>
          <w:rStyle w:val="Emphasis"/>
          <w:highlight w:val="yellow"/>
        </w:rPr>
        <w:t>pledges</w:t>
      </w:r>
      <w:r w:rsidRPr="008C7FC3">
        <w:rPr>
          <w:rStyle w:val="StyleUnderline"/>
          <w:highlight w:val="yellow"/>
        </w:rPr>
        <w:t xml:space="preserve"> are </w:t>
      </w:r>
      <w:r w:rsidRPr="008C7FC3">
        <w:rPr>
          <w:rStyle w:val="Emphasis"/>
          <w:highlight w:val="yellow"/>
        </w:rPr>
        <w:t>met</w:t>
      </w:r>
      <w:r w:rsidRPr="00D35228">
        <w:rPr>
          <w:sz w:val="16"/>
          <w:szCs w:val="16"/>
        </w:rPr>
        <w:t xml:space="preserve"> and met on time. </w:t>
      </w:r>
    </w:p>
    <w:p w14:paraId="50C88A7C" w14:textId="77777777" w:rsidR="00496F0C" w:rsidRPr="00D35228" w:rsidRDefault="00496F0C" w:rsidP="00496F0C">
      <w:pPr>
        <w:rPr>
          <w:sz w:val="16"/>
          <w:szCs w:val="16"/>
        </w:rPr>
      </w:pPr>
      <w:r w:rsidRPr="00D35228">
        <w:rPr>
          <w:sz w:val="16"/>
          <w:szCs w:val="16"/>
        </w:rPr>
        <w:t xml:space="preserve">The bad news? That’s still too much warming. And the continued expansion of fossil fuel infrastructure by the nations of the world is incompatible with the 1.5C (3F) goal. </w:t>
      </w:r>
    </w:p>
    <w:p w14:paraId="38758832" w14:textId="77777777" w:rsidR="00496F0C" w:rsidRPr="00D35228" w:rsidRDefault="00496F0C" w:rsidP="00496F0C">
      <w:pPr>
        <w:rPr>
          <w:sz w:val="16"/>
          <w:szCs w:val="16"/>
        </w:rPr>
      </w:pPr>
      <w:r>
        <w:rPr>
          <w:sz w:val="16"/>
          <w:szCs w:val="16"/>
        </w:rPr>
        <w:t>P</w:t>
      </w:r>
      <w:r w:rsidRPr="00D35228">
        <w:rPr>
          <w:sz w:val="16"/>
          <w:szCs w:val="16"/>
        </w:rPr>
        <w:t xml:space="preserve">romises are nice. But they must be kept. And they have not been </w:t>
      </w:r>
      <w:proofErr w:type="gramStart"/>
      <w:r w:rsidRPr="00D35228">
        <w:rPr>
          <w:sz w:val="16"/>
          <w:szCs w:val="16"/>
        </w:rPr>
        <w:t>as yet</w:t>
      </w:r>
      <w:proofErr w:type="gramEnd"/>
      <w:r w:rsidRPr="00D35228">
        <w:rPr>
          <w:sz w:val="16"/>
          <w:szCs w:val="16"/>
        </w:rPr>
        <w:t>.</w:t>
      </w:r>
    </w:p>
    <w:p w14:paraId="0FF6B524" w14:textId="77777777" w:rsidR="00496F0C" w:rsidRPr="00917EAD" w:rsidRDefault="00496F0C" w:rsidP="00496F0C">
      <w:pPr>
        <w:rPr>
          <w:rStyle w:val="StyleUnderline"/>
        </w:rPr>
      </w:pPr>
      <w:r w:rsidRPr="00917EAD">
        <w:rPr>
          <w:rStyle w:val="StyleUnderline"/>
        </w:rPr>
        <w:t xml:space="preserve">What is needed for </w:t>
      </w:r>
      <w:r w:rsidRPr="007D3834">
        <w:rPr>
          <w:rStyle w:val="Emphasis"/>
        </w:rPr>
        <w:t>further progress</w:t>
      </w:r>
      <w:r w:rsidRPr="00917EAD">
        <w:rPr>
          <w:rStyle w:val="StyleUnderline"/>
        </w:rPr>
        <w:t>?</w:t>
      </w:r>
      <w:r w:rsidRPr="00D35228">
        <w:rPr>
          <w:sz w:val="16"/>
          <w:szCs w:val="16"/>
        </w:rPr>
        <w:t xml:space="preserve"> For one, </w:t>
      </w:r>
      <w:r w:rsidRPr="007D3834">
        <w:rPr>
          <w:rStyle w:val="Emphasis"/>
        </w:rPr>
        <w:t>developing countries</w:t>
      </w:r>
      <w:r w:rsidRPr="00917EAD">
        <w:rPr>
          <w:rStyle w:val="StyleUnderline"/>
        </w:rPr>
        <w:t xml:space="preserve"> must also agree to </w:t>
      </w:r>
      <w:r w:rsidRPr="007D3834">
        <w:rPr>
          <w:rStyle w:val="Emphasis"/>
        </w:rPr>
        <w:t>ramp down</w:t>
      </w:r>
      <w:r w:rsidRPr="00917EAD">
        <w:rPr>
          <w:rStyle w:val="StyleUnderline"/>
        </w:rPr>
        <w:t xml:space="preserve"> emissions</w:t>
      </w:r>
      <w:r w:rsidRPr="00D35228">
        <w:rPr>
          <w:sz w:val="16"/>
          <w:szCs w:val="16"/>
        </w:rPr>
        <w:t xml:space="preserve"> — a last-minute holdout by India was an obstacle to a more aggressive agreement at COP26. But </w:t>
      </w:r>
      <w:r w:rsidRPr="00881592">
        <w:rPr>
          <w:rStyle w:val="Emphasis"/>
        </w:rPr>
        <w:t>diplomacy</w:t>
      </w:r>
      <w:r w:rsidRPr="00917EAD">
        <w:rPr>
          <w:rStyle w:val="StyleUnderline"/>
        </w:rPr>
        <w:t xml:space="preserve"> and </w:t>
      </w:r>
      <w:r w:rsidRPr="00881592">
        <w:rPr>
          <w:rStyle w:val="Emphasis"/>
        </w:rPr>
        <w:t>leadership</w:t>
      </w:r>
      <w:r w:rsidRPr="00917EAD">
        <w:rPr>
          <w:rStyle w:val="StyleUnderline"/>
        </w:rPr>
        <w:t xml:space="preserve"> by the U.S. is </w:t>
      </w:r>
      <w:r w:rsidRPr="00881592">
        <w:rPr>
          <w:rStyle w:val="Emphasis"/>
        </w:rPr>
        <w:t>required</w:t>
      </w:r>
      <w:r w:rsidRPr="00917EAD">
        <w:rPr>
          <w:rStyle w:val="StyleUnderline"/>
        </w:rPr>
        <w:t xml:space="preserve"> to make that happen.</w:t>
      </w:r>
    </w:p>
    <w:p w14:paraId="068FEACB" w14:textId="77777777" w:rsidR="00496F0C" w:rsidRPr="00D35228" w:rsidRDefault="00496F0C" w:rsidP="00496F0C">
      <w:pPr>
        <w:rPr>
          <w:sz w:val="16"/>
          <w:szCs w:val="16"/>
        </w:rPr>
      </w:pPr>
      <w:r w:rsidRPr="00D35228">
        <w:rPr>
          <w:sz w:val="16"/>
          <w:szCs w:val="16"/>
        </w:rPr>
        <w:t xml:space="preserve">Consider what happened during the Obama era. Stymied by Republicans in Congress, President </w:t>
      </w:r>
      <w:r w:rsidRPr="00881592">
        <w:rPr>
          <w:rStyle w:val="Emphasis"/>
        </w:rPr>
        <w:t>Obama</w:t>
      </w:r>
      <w:r w:rsidRPr="00D35228">
        <w:rPr>
          <w:sz w:val="16"/>
          <w:szCs w:val="16"/>
        </w:rPr>
        <w:t xml:space="preserve"> nonetheless </w:t>
      </w:r>
      <w:r w:rsidRPr="00917EAD">
        <w:rPr>
          <w:rStyle w:val="StyleUnderline"/>
        </w:rPr>
        <w:t xml:space="preserve">used his </w:t>
      </w:r>
      <w:r w:rsidRPr="00881592">
        <w:rPr>
          <w:rStyle w:val="Emphasis"/>
        </w:rPr>
        <w:t>executive authority</w:t>
      </w:r>
      <w:r w:rsidRPr="00917EAD">
        <w:rPr>
          <w:rStyle w:val="StyleUnderline"/>
        </w:rPr>
        <w:t xml:space="preserve"> to promote incentives for </w:t>
      </w:r>
      <w:r w:rsidRPr="005D1EDD">
        <w:rPr>
          <w:rStyle w:val="Emphasis"/>
        </w:rPr>
        <w:t>renewable energy</w:t>
      </w:r>
      <w:r w:rsidRPr="00917EAD">
        <w:rPr>
          <w:rStyle w:val="StyleUnderline"/>
        </w:rPr>
        <w:t xml:space="preserve"> and tighter </w:t>
      </w:r>
      <w:r w:rsidRPr="005D1EDD">
        <w:rPr>
          <w:rStyle w:val="Emphasis"/>
        </w:rPr>
        <w:t>emissions restrictions</w:t>
      </w:r>
      <w:r w:rsidRPr="00917EAD">
        <w:rPr>
          <w:rStyle w:val="StyleUnderline"/>
        </w:rPr>
        <w:t xml:space="preserve"> on polluters, bringing </w:t>
      </w:r>
      <w:r w:rsidRPr="005D1EDD">
        <w:rPr>
          <w:rStyle w:val="Emphasis"/>
        </w:rPr>
        <w:t>China</w:t>
      </w:r>
      <w:r w:rsidRPr="00917EAD">
        <w:rPr>
          <w:rStyle w:val="StyleUnderline"/>
        </w:rPr>
        <w:t xml:space="preserve"> to the </w:t>
      </w:r>
      <w:r w:rsidRPr="005D1EDD">
        <w:rPr>
          <w:rStyle w:val="Emphasis"/>
        </w:rPr>
        <w:t>table</w:t>
      </w:r>
      <w:r w:rsidRPr="00917EAD">
        <w:rPr>
          <w:rStyle w:val="StyleUnderline"/>
        </w:rPr>
        <w:t xml:space="preserve"> and achieving a </w:t>
      </w:r>
      <w:r w:rsidRPr="005D1EDD">
        <w:rPr>
          <w:rStyle w:val="Emphasis"/>
        </w:rPr>
        <w:t>bilateral agreement</w:t>
      </w:r>
      <w:r w:rsidRPr="00917EAD">
        <w:rPr>
          <w:rStyle w:val="StyleUnderline"/>
        </w:rPr>
        <w:t xml:space="preserve"> that set the stage for the successful </w:t>
      </w:r>
      <w:r w:rsidRPr="005D1EDD">
        <w:rPr>
          <w:rStyle w:val="Emphasis"/>
        </w:rPr>
        <w:t>Paris summit</w:t>
      </w:r>
      <w:r w:rsidRPr="00917EAD">
        <w:rPr>
          <w:rStyle w:val="StyleUnderline"/>
        </w:rPr>
        <w:t xml:space="preserve">. China ended up </w:t>
      </w:r>
      <w:r w:rsidRPr="005D1EDD">
        <w:rPr>
          <w:rStyle w:val="Emphasis"/>
        </w:rPr>
        <w:t>exceeding its commitments</w:t>
      </w:r>
      <w:r w:rsidRPr="00917EAD">
        <w:rPr>
          <w:rStyle w:val="StyleUnderline"/>
        </w:rPr>
        <w:t xml:space="preserve"> and began decommissioning coal-fired power plants</w:t>
      </w:r>
      <w:r w:rsidRPr="00D35228">
        <w:rPr>
          <w:sz w:val="16"/>
          <w:szCs w:val="16"/>
        </w:rPr>
        <w:t>.</w:t>
      </w:r>
    </w:p>
    <w:p w14:paraId="5A2F1083" w14:textId="77777777" w:rsidR="00496F0C" w:rsidRPr="00D35228" w:rsidRDefault="00496F0C" w:rsidP="00496F0C">
      <w:pPr>
        <w:rPr>
          <w:sz w:val="16"/>
          <w:szCs w:val="16"/>
        </w:rPr>
      </w:pPr>
      <w:r w:rsidRPr="00D35228">
        <w:rPr>
          <w:sz w:val="16"/>
          <w:szCs w:val="16"/>
        </w:rPr>
        <w:t xml:space="preserve">But </w:t>
      </w:r>
      <w:r w:rsidRPr="00917EAD">
        <w:rPr>
          <w:rStyle w:val="StyleUnderline"/>
        </w:rPr>
        <w:t xml:space="preserve">that all came to an </w:t>
      </w:r>
      <w:r w:rsidRPr="005D1EDD">
        <w:rPr>
          <w:rStyle w:val="Emphasis"/>
        </w:rPr>
        <w:t>abrupt halt</w:t>
      </w:r>
      <w:r w:rsidRPr="00917EAD">
        <w:rPr>
          <w:rStyle w:val="StyleUnderline"/>
        </w:rPr>
        <w:t xml:space="preserve"> with </w:t>
      </w:r>
      <w:r w:rsidRPr="008C7FC3">
        <w:rPr>
          <w:rStyle w:val="Emphasis"/>
          <w:highlight w:val="yellow"/>
        </w:rPr>
        <w:t>Trump</w:t>
      </w:r>
      <w:r w:rsidRPr="00917EAD">
        <w:rPr>
          <w:rStyle w:val="StyleUnderline"/>
        </w:rPr>
        <w:t xml:space="preserve">. When he was elected, he turned over the </w:t>
      </w:r>
      <w:r w:rsidRPr="005D1EDD">
        <w:rPr>
          <w:rStyle w:val="Emphasis"/>
        </w:rPr>
        <w:t>reins</w:t>
      </w:r>
      <w:r w:rsidRPr="00917EAD">
        <w:rPr>
          <w:rStyle w:val="StyleUnderline"/>
        </w:rPr>
        <w:t xml:space="preserve"> of our government to </w:t>
      </w:r>
      <w:r w:rsidRPr="005D1EDD">
        <w:rPr>
          <w:rStyle w:val="Emphasis"/>
        </w:rPr>
        <w:t>fossil fuel interests</w:t>
      </w:r>
      <w:r w:rsidRPr="00917EAD">
        <w:rPr>
          <w:rStyle w:val="StyleUnderline"/>
        </w:rPr>
        <w:t xml:space="preserve"> and promised</w:t>
      </w:r>
      <w:r w:rsidRPr="00D35228">
        <w:rPr>
          <w:sz w:val="16"/>
          <w:szCs w:val="16"/>
        </w:rPr>
        <w:t xml:space="preserve"> — and eventually made good on — </w:t>
      </w:r>
      <w:r w:rsidRPr="00917EAD">
        <w:rPr>
          <w:rStyle w:val="StyleUnderline"/>
        </w:rPr>
        <w:t xml:space="preserve">a </w:t>
      </w:r>
      <w:r w:rsidRPr="005D1EDD">
        <w:rPr>
          <w:rStyle w:val="Emphasis"/>
        </w:rPr>
        <w:t>unilateral pullout</w:t>
      </w:r>
      <w:r w:rsidRPr="00917EAD">
        <w:rPr>
          <w:rStyle w:val="StyleUnderline"/>
        </w:rPr>
        <w:t xml:space="preserve"> from the </w:t>
      </w:r>
      <w:r w:rsidRPr="005D1EDD">
        <w:rPr>
          <w:rStyle w:val="Emphasis"/>
        </w:rPr>
        <w:t>Paris</w:t>
      </w:r>
      <w:r w:rsidRPr="00917EAD">
        <w:rPr>
          <w:rStyle w:val="StyleUnderline"/>
        </w:rPr>
        <w:t xml:space="preserve"> climate agreement. That </w:t>
      </w:r>
      <w:r w:rsidRPr="008C7FC3">
        <w:rPr>
          <w:rStyle w:val="Emphasis"/>
          <w:highlight w:val="yellow"/>
        </w:rPr>
        <w:t>signaled</w:t>
      </w:r>
      <w:r w:rsidRPr="00917EAD">
        <w:rPr>
          <w:rStyle w:val="StyleUnderline"/>
        </w:rPr>
        <w:t xml:space="preserve"> to other countries, like China and </w:t>
      </w:r>
      <w:r w:rsidRPr="00917EAD">
        <w:rPr>
          <w:rStyle w:val="StyleUnderline"/>
        </w:rPr>
        <w:lastRenderedPageBreak/>
        <w:t xml:space="preserve">India, that </w:t>
      </w:r>
      <w:r w:rsidRPr="008C7FC3">
        <w:rPr>
          <w:rStyle w:val="StyleUnderline"/>
          <w:highlight w:val="yellow"/>
        </w:rPr>
        <w:t xml:space="preserve">the U.S. was no longer </w:t>
      </w:r>
      <w:r w:rsidRPr="008C7FC3">
        <w:rPr>
          <w:rStyle w:val="Emphasis"/>
          <w:highlight w:val="yellow"/>
        </w:rPr>
        <w:t>willing</w:t>
      </w:r>
      <w:r w:rsidRPr="008C7FC3">
        <w:rPr>
          <w:rStyle w:val="StyleUnderline"/>
          <w:highlight w:val="yellow"/>
        </w:rPr>
        <w:t xml:space="preserve"> to </w:t>
      </w:r>
      <w:r w:rsidRPr="008C7FC3">
        <w:rPr>
          <w:rStyle w:val="Emphasis"/>
          <w:highlight w:val="yellow"/>
        </w:rPr>
        <w:t>keep up</w:t>
      </w:r>
      <w:r w:rsidRPr="008C7FC3">
        <w:rPr>
          <w:rStyle w:val="StyleUnderline"/>
          <w:highlight w:val="yellow"/>
        </w:rPr>
        <w:t xml:space="preserve"> its</w:t>
      </w:r>
      <w:r w:rsidRPr="00917EAD">
        <w:rPr>
          <w:rStyle w:val="StyleUnderline"/>
        </w:rPr>
        <w:t xml:space="preserve"> end of the </w:t>
      </w:r>
      <w:r w:rsidRPr="008C7FC3">
        <w:rPr>
          <w:rStyle w:val="Emphasis"/>
          <w:highlight w:val="yellow"/>
        </w:rPr>
        <w:t>bargain</w:t>
      </w:r>
      <w:r w:rsidRPr="00917EAD">
        <w:rPr>
          <w:rStyle w:val="StyleUnderline"/>
        </w:rPr>
        <w:t xml:space="preserve">, and in turn, they </w:t>
      </w:r>
      <w:r w:rsidRPr="005D1EDD">
        <w:rPr>
          <w:rStyle w:val="Emphasis"/>
        </w:rPr>
        <w:t>slacked off</w:t>
      </w:r>
      <w:r w:rsidRPr="00D35228">
        <w:rPr>
          <w:sz w:val="16"/>
          <w:szCs w:val="16"/>
        </w:rPr>
        <w:t xml:space="preserve"> in their own efforts. </w:t>
      </w:r>
    </w:p>
    <w:p w14:paraId="5A995638" w14:textId="77777777" w:rsidR="00496F0C" w:rsidRPr="00D35228" w:rsidRDefault="00496F0C" w:rsidP="00496F0C">
      <w:pPr>
        <w:rPr>
          <w:sz w:val="16"/>
          <w:szCs w:val="16"/>
        </w:rPr>
      </w:pPr>
      <w:proofErr w:type="gramStart"/>
      <w:r w:rsidRPr="00D35228">
        <w:rPr>
          <w:sz w:val="16"/>
          <w:szCs w:val="16"/>
        </w:rPr>
        <w:t xml:space="preserve">It is clear that </w:t>
      </w:r>
      <w:r w:rsidRPr="00917EAD">
        <w:rPr>
          <w:rStyle w:val="StyleUnderline"/>
        </w:rPr>
        <w:t>the</w:t>
      </w:r>
      <w:proofErr w:type="gramEnd"/>
      <w:r w:rsidRPr="00917EAD">
        <w:rPr>
          <w:rStyle w:val="StyleUnderline"/>
        </w:rPr>
        <w:t xml:space="preserve"> U.S. must </w:t>
      </w:r>
      <w:r w:rsidRPr="00A40E15">
        <w:rPr>
          <w:rStyle w:val="Emphasis"/>
        </w:rPr>
        <w:t>lead</w:t>
      </w:r>
      <w:r w:rsidRPr="00D35228">
        <w:rPr>
          <w:sz w:val="16"/>
          <w:szCs w:val="16"/>
        </w:rPr>
        <w:t xml:space="preserve"> — and that </w:t>
      </w:r>
      <w:r w:rsidRPr="00917EAD">
        <w:rPr>
          <w:rStyle w:val="StyleUnderline"/>
        </w:rPr>
        <w:t xml:space="preserve">when we do, other nations </w:t>
      </w:r>
      <w:r w:rsidRPr="00A40E15">
        <w:rPr>
          <w:rStyle w:val="Emphasis"/>
        </w:rPr>
        <w:t>join us</w:t>
      </w:r>
      <w:r w:rsidRPr="00D35228">
        <w:rPr>
          <w:sz w:val="16"/>
          <w:szCs w:val="16"/>
        </w:rPr>
        <w:t>.</w:t>
      </w:r>
    </w:p>
    <w:p w14:paraId="478D7A02" w14:textId="77777777" w:rsidR="00496F0C" w:rsidRPr="00C94143" w:rsidRDefault="00496F0C" w:rsidP="00496F0C">
      <w:pPr>
        <w:rPr>
          <w:sz w:val="8"/>
          <w:szCs w:val="8"/>
        </w:rPr>
      </w:pPr>
      <w:r w:rsidRPr="00C94143">
        <w:rPr>
          <w:sz w:val="8"/>
          <w:szCs w:val="8"/>
        </w:rPr>
        <w:t>What does leadership mean here? As the world’s largest cumulative carbon polluter, an average effort won’t cut it. We have an obligation to achieve something closer to 60 percent reductions in emissions by 2030. The climate provisions of the Inflation Reduction Act, if fully implemented — and not blocked by GOP-stacked courts — get us only partly there (around 40 percent). We will need further climate legislation — and a president and Congress willing to pass it.</w:t>
      </w:r>
    </w:p>
    <w:p w14:paraId="198E8C80" w14:textId="77777777" w:rsidR="00496F0C" w:rsidRPr="00D35228" w:rsidRDefault="00496F0C" w:rsidP="00496F0C">
      <w:pPr>
        <w:rPr>
          <w:sz w:val="16"/>
          <w:szCs w:val="16"/>
        </w:rPr>
      </w:pPr>
      <w:r w:rsidRPr="00317A81">
        <w:rPr>
          <w:rStyle w:val="StyleUnderline"/>
        </w:rPr>
        <w:t>Leadership</w:t>
      </w:r>
      <w:r w:rsidRPr="00D35228">
        <w:rPr>
          <w:sz w:val="16"/>
          <w:szCs w:val="16"/>
        </w:rPr>
        <w:t xml:space="preserve"> also </w:t>
      </w:r>
      <w:r w:rsidRPr="00317A81">
        <w:rPr>
          <w:rStyle w:val="StyleUnderline"/>
        </w:rPr>
        <w:t xml:space="preserve">means </w:t>
      </w:r>
      <w:proofErr w:type="gramStart"/>
      <w:r w:rsidRPr="00C94143">
        <w:rPr>
          <w:rStyle w:val="Emphasis"/>
        </w:rPr>
        <w:t>helping out</w:t>
      </w:r>
      <w:proofErr w:type="gramEnd"/>
      <w:r w:rsidRPr="00317A81">
        <w:rPr>
          <w:rStyle w:val="StyleUnderline"/>
        </w:rPr>
        <w:t xml:space="preserve"> other nations that have had a </w:t>
      </w:r>
      <w:r w:rsidRPr="00C94143">
        <w:rPr>
          <w:rStyle w:val="Emphasis"/>
        </w:rPr>
        <w:t>far lesser role</w:t>
      </w:r>
      <w:r w:rsidRPr="00317A81">
        <w:rPr>
          <w:rStyle w:val="StyleUnderline"/>
        </w:rPr>
        <w:t xml:space="preserve"> in creating the climate crisis</w:t>
      </w:r>
      <w:r w:rsidRPr="00D35228">
        <w:rPr>
          <w:sz w:val="16"/>
          <w:szCs w:val="16"/>
        </w:rPr>
        <w:t xml:space="preserve"> and are already suffering the consequences. While </w:t>
      </w:r>
      <w:r w:rsidRPr="00317A81">
        <w:rPr>
          <w:rStyle w:val="StyleUnderline"/>
        </w:rPr>
        <w:t>the</w:t>
      </w:r>
      <w:r w:rsidRPr="00D35228">
        <w:rPr>
          <w:sz w:val="16"/>
          <w:szCs w:val="16"/>
        </w:rPr>
        <w:t xml:space="preserve"> 2022 </w:t>
      </w:r>
      <w:r w:rsidRPr="00317A81">
        <w:rPr>
          <w:rStyle w:val="StyleUnderline"/>
        </w:rPr>
        <w:t>COP27</w:t>
      </w:r>
      <w:r w:rsidRPr="00D35228">
        <w:rPr>
          <w:sz w:val="16"/>
          <w:szCs w:val="16"/>
        </w:rPr>
        <w:t xml:space="preserve"> summit in Sharm El-Sheikh was disappointing from the standpoint of decarbonization, it did </w:t>
      </w:r>
      <w:r w:rsidRPr="00C94143">
        <w:rPr>
          <w:rStyle w:val="Emphasis"/>
        </w:rPr>
        <w:t>pave the way</w:t>
      </w:r>
      <w:r w:rsidRPr="00317A81">
        <w:rPr>
          <w:rStyle w:val="StyleUnderline"/>
        </w:rPr>
        <w:t xml:space="preserve"> for</w:t>
      </w:r>
      <w:r w:rsidRPr="00D35228">
        <w:rPr>
          <w:sz w:val="16"/>
          <w:szCs w:val="16"/>
        </w:rPr>
        <w:t xml:space="preserve"> progress at COP28 next month in Dubai by establishing </w:t>
      </w:r>
      <w:r w:rsidRPr="00317A81">
        <w:rPr>
          <w:rStyle w:val="StyleUnderline"/>
        </w:rPr>
        <w:t xml:space="preserve">a </w:t>
      </w:r>
      <w:r w:rsidRPr="00C94143">
        <w:rPr>
          <w:rStyle w:val="Emphasis"/>
        </w:rPr>
        <w:t>historic</w:t>
      </w:r>
      <w:r w:rsidRPr="00317A81">
        <w:rPr>
          <w:rStyle w:val="StyleUnderline"/>
        </w:rPr>
        <w:t xml:space="preserve"> loss and damage fund</w:t>
      </w:r>
      <w:r w:rsidRPr="00D35228">
        <w:rPr>
          <w:sz w:val="16"/>
          <w:szCs w:val="16"/>
        </w:rPr>
        <w:t>.</w:t>
      </w:r>
    </w:p>
    <w:p w14:paraId="0CB0C1F3" w14:textId="77777777" w:rsidR="00496F0C" w:rsidRPr="00317A81" w:rsidRDefault="00496F0C" w:rsidP="00496F0C">
      <w:pPr>
        <w:rPr>
          <w:rStyle w:val="StyleUnderline"/>
        </w:rPr>
      </w:pPr>
      <w:r w:rsidRPr="008C7FC3">
        <w:rPr>
          <w:rStyle w:val="Emphasis"/>
          <w:highlight w:val="yellow"/>
        </w:rPr>
        <w:t>Critical</w:t>
      </w:r>
      <w:r w:rsidRPr="00317A81">
        <w:rPr>
          <w:rStyle w:val="StyleUnderline"/>
        </w:rPr>
        <w:t xml:space="preserve"> to getting countries like India to </w:t>
      </w:r>
      <w:r w:rsidRPr="00C94143">
        <w:rPr>
          <w:rStyle w:val="Emphasis"/>
        </w:rPr>
        <w:t>do more</w:t>
      </w:r>
      <w:r w:rsidRPr="00317A81">
        <w:rPr>
          <w:rStyle w:val="StyleUnderline"/>
        </w:rPr>
        <w:t xml:space="preserve"> </w:t>
      </w:r>
      <w:r w:rsidRPr="008C7FC3">
        <w:rPr>
          <w:rStyle w:val="StyleUnderline"/>
          <w:highlight w:val="yellow"/>
        </w:rPr>
        <w:t>is</w:t>
      </w:r>
      <w:r w:rsidRPr="00317A81">
        <w:rPr>
          <w:rStyle w:val="StyleUnderline"/>
        </w:rPr>
        <w:t xml:space="preserve"> getting industrial nations, like the U.S., to provide </w:t>
      </w:r>
      <w:r w:rsidRPr="008C7FC3">
        <w:rPr>
          <w:rStyle w:val="Emphasis"/>
          <w:highlight w:val="yellow"/>
        </w:rPr>
        <w:t>funding</w:t>
      </w:r>
      <w:r w:rsidRPr="00317A81">
        <w:rPr>
          <w:rStyle w:val="StyleUnderline"/>
        </w:rPr>
        <w:t xml:space="preserve"> and </w:t>
      </w:r>
      <w:r w:rsidRPr="00C94143">
        <w:rPr>
          <w:rStyle w:val="Emphasis"/>
        </w:rPr>
        <w:t>assistance</w:t>
      </w:r>
      <w:r w:rsidRPr="00317A81">
        <w:rPr>
          <w:rStyle w:val="StyleUnderline"/>
        </w:rPr>
        <w:t xml:space="preserve"> to poorer nations</w:t>
      </w:r>
      <w:r w:rsidRPr="00D35228">
        <w:rPr>
          <w:sz w:val="16"/>
          <w:szCs w:val="16"/>
        </w:rPr>
        <w:t xml:space="preserve"> to help them both deal with the devastating consequences they are already experiencing and to encourage them to leapfrog past fossil fuels to clean energy as they seek economic development. </w:t>
      </w:r>
      <w:r w:rsidRPr="00317A81">
        <w:rPr>
          <w:rStyle w:val="StyleUnderline"/>
        </w:rPr>
        <w:t>That’s what the “</w:t>
      </w:r>
      <w:r w:rsidRPr="00C94143">
        <w:rPr>
          <w:rStyle w:val="Emphasis"/>
        </w:rPr>
        <w:t>loss</w:t>
      </w:r>
      <w:r w:rsidRPr="00317A81">
        <w:rPr>
          <w:rStyle w:val="StyleUnderline"/>
        </w:rPr>
        <w:t xml:space="preserve"> </w:t>
      </w:r>
      <w:r w:rsidRPr="00C94143">
        <w:rPr>
          <w:rStyle w:val="Emphasis"/>
        </w:rPr>
        <w:t>and damage</w:t>
      </w:r>
      <w:r w:rsidRPr="00317A81">
        <w:rPr>
          <w:rStyle w:val="StyleUnderline"/>
        </w:rPr>
        <w:t xml:space="preserve">” agreement does, and it could lead to a </w:t>
      </w:r>
      <w:r w:rsidRPr="00C94143">
        <w:rPr>
          <w:rStyle w:val="Emphasis"/>
        </w:rPr>
        <w:t>greater willingness</w:t>
      </w:r>
      <w:r w:rsidRPr="00317A81">
        <w:rPr>
          <w:rStyle w:val="StyleUnderline"/>
        </w:rPr>
        <w:t xml:space="preserve"> by India and other developing countries to </w:t>
      </w:r>
      <w:r w:rsidRPr="00C94143">
        <w:rPr>
          <w:rStyle w:val="Emphasis"/>
        </w:rPr>
        <w:t>ramp up</w:t>
      </w:r>
      <w:r w:rsidRPr="00317A81">
        <w:rPr>
          <w:rStyle w:val="StyleUnderline"/>
        </w:rPr>
        <w:t xml:space="preserve"> their </w:t>
      </w:r>
      <w:r w:rsidRPr="00C94143">
        <w:rPr>
          <w:rStyle w:val="Emphasis"/>
        </w:rPr>
        <w:t>own commitments</w:t>
      </w:r>
      <w:r w:rsidRPr="00317A81">
        <w:rPr>
          <w:rStyle w:val="StyleUnderline"/>
        </w:rPr>
        <w:t xml:space="preserve"> to decarbonization.</w:t>
      </w:r>
    </w:p>
    <w:p w14:paraId="740D4AA3" w14:textId="77777777" w:rsidR="00496F0C" w:rsidRPr="00317A81" w:rsidRDefault="00496F0C" w:rsidP="00496F0C">
      <w:pPr>
        <w:rPr>
          <w:u w:val="single"/>
        </w:rPr>
      </w:pPr>
      <w:proofErr w:type="gramStart"/>
      <w:r w:rsidRPr="00D35228">
        <w:rPr>
          <w:sz w:val="16"/>
          <w:szCs w:val="16"/>
        </w:rPr>
        <w:t>All of</w:t>
      </w:r>
      <w:proofErr w:type="gramEnd"/>
      <w:r w:rsidRPr="00D35228">
        <w:rPr>
          <w:sz w:val="16"/>
          <w:szCs w:val="16"/>
        </w:rPr>
        <w:t xml:space="preserve"> </w:t>
      </w:r>
      <w:r w:rsidRPr="008C7FC3">
        <w:rPr>
          <w:rStyle w:val="StyleUnderline"/>
          <w:highlight w:val="yellow"/>
        </w:rPr>
        <w:t>this</w:t>
      </w:r>
      <w:r w:rsidRPr="00317A81">
        <w:rPr>
          <w:rStyle w:val="StyleUnderline"/>
        </w:rPr>
        <w:t xml:space="preserve"> progress </w:t>
      </w:r>
      <w:r w:rsidRPr="008C7FC3">
        <w:rPr>
          <w:rStyle w:val="StyleUnderline"/>
          <w:highlight w:val="yellow"/>
        </w:rPr>
        <w:t xml:space="preserve">is in </w:t>
      </w:r>
      <w:r w:rsidRPr="008C7FC3">
        <w:rPr>
          <w:rStyle w:val="Emphasis"/>
          <w:highlight w:val="yellow"/>
        </w:rPr>
        <w:t>jeopardy</w:t>
      </w:r>
      <w:r w:rsidRPr="00D35228">
        <w:rPr>
          <w:sz w:val="16"/>
          <w:szCs w:val="16"/>
        </w:rPr>
        <w:t xml:space="preserve">, however, </w:t>
      </w:r>
      <w:r w:rsidRPr="008C7FC3">
        <w:rPr>
          <w:rStyle w:val="StyleUnderline"/>
          <w:highlight w:val="yellow"/>
        </w:rPr>
        <w:t xml:space="preserve">if </w:t>
      </w:r>
      <w:r w:rsidRPr="008C7FC3">
        <w:rPr>
          <w:rStyle w:val="Emphasis"/>
          <w:highlight w:val="yellow"/>
        </w:rPr>
        <w:t>Trump wins</w:t>
      </w:r>
      <w:r w:rsidRPr="00317A81">
        <w:rPr>
          <w:rStyle w:val="StyleUnderline"/>
        </w:rPr>
        <w:t xml:space="preserve"> the presidency again</w:t>
      </w:r>
      <w:r w:rsidRPr="00D35228">
        <w:rPr>
          <w:sz w:val="16"/>
          <w:szCs w:val="16"/>
        </w:rPr>
        <w:t xml:space="preserve">, particularly if Republicans hold or, worse, expand their control of Congress. Congressional Republicans have already indicated their intent to eliminate loss and damage funds. And this speaks to an even larger problem. While we have seen renewed leadership on climate by the Biden administration, </w:t>
      </w:r>
      <w:r w:rsidRPr="00317A81">
        <w:rPr>
          <w:rStyle w:val="StyleUnderline"/>
        </w:rPr>
        <w:t xml:space="preserve">other nations are </w:t>
      </w:r>
      <w:r w:rsidRPr="00C94143">
        <w:rPr>
          <w:rStyle w:val="Emphasis"/>
        </w:rPr>
        <w:t>wary</w:t>
      </w:r>
      <w:r w:rsidRPr="00317A81">
        <w:rPr>
          <w:rStyle w:val="StyleUnderline"/>
        </w:rPr>
        <w:t xml:space="preserve"> of what a </w:t>
      </w:r>
      <w:r w:rsidRPr="00C94143">
        <w:rPr>
          <w:rStyle w:val="Emphasis"/>
        </w:rPr>
        <w:t>second Trump presidency</w:t>
      </w:r>
      <w:r w:rsidRPr="00317A81">
        <w:rPr>
          <w:rStyle w:val="StyleUnderline"/>
        </w:rPr>
        <w:t xml:space="preserve"> could portend, </w:t>
      </w:r>
      <w:r w:rsidRPr="00C94143">
        <w:rPr>
          <w:rStyle w:val="Emphasis"/>
        </w:rPr>
        <w:t>particularly</w:t>
      </w:r>
      <w:r w:rsidRPr="00317A81">
        <w:rPr>
          <w:rStyle w:val="StyleUnderline"/>
        </w:rPr>
        <w:t xml:space="preserve"> on </w:t>
      </w:r>
      <w:r w:rsidRPr="00C94143">
        <w:rPr>
          <w:rStyle w:val="Emphasis"/>
        </w:rPr>
        <w:t>climate</w:t>
      </w:r>
      <w:r w:rsidRPr="00317A81">
        <w:rPr>
          <w:rStyle w:val="StyleUnderline"/>
        </w:rPr>
        <w:t xml:space="preserve"> where they </w:t>
      </w:r>
      <w:r w:rsidRPr="00C94143">
        <w:rPr>
          <w:rStyle w:val="Emphasis"/>
        </w:rPr>
        <w:t>fear</w:t>
      </w:r>
      <w:r w:rsidRPr="00317A81">
        <w:rPr>
          <w:rStyle w:val="StyleUnderline"/>
        </w:rPr>
        <w:t xml:space="preserve"> he will </w:t>
      </w:r>
      <w:r w:rsidRPr="00C94143">
        <w:rPr>
          <w:rStyle w:val="Emphasis"/>
        </w:rPr>
        <w:t>refuse</w:t>
      </w:r>
      <w:r w:rsidRPr="00317A81">
        <w:rPr>
          <w:rStyle w:val="StyleUnderline"/>
        </w:rPr>
        <w:t xml:space="preserve"> to </w:t>
      </w:r>
      <w:r w:rsidRPr="00C94143">
        <w:rPr>
          <w:rStyle w:val="Emphasis"/>
        </w:rPr>
        <w:t>honor</w:t>
      </w:r>
      <w:r w:rsidRPr="00317A81">
        <w:rPr>
          <w:rStyle w:val="StyleUnderline"/>
        </w:rPr>
        <w:t xml:space="preserve"> our </w:t>
      </w:r>
      <w:r w:rsidRPr="00C94143">
        <w:rPr>
          <w:rStyle w:val="Emphasis"/>
        </w:rPr>
        <w:t>commitments</w:t>
      </w:r>
      <w:r w:rsidRPr="00D35228">
        <w:rPr>
          <w:sz w:val="16"/>
          <w:szCs w:val="16"/>
        </w:rPr>
        <w:t xml:space="preserve"> to the rest of the world </w:t>
      </w:r>
      <w:r w:rsidRPr="00317A81">
        <w:rPr>
          <w:rStyle w:val="StyleUnderline"/>
        </w:rPr>
        <w:t xml:space="preserve">and </w:t>
      </w:r>
      <w:r w:rsidRPr="00C94143">
        <w:rPr>
          <w:rStyle w:val="Emphasis"/>
        </w:rPr>
        <w:t>derail</w:t>
      </w:r>
      <w:r w:rsidRPr="00317A81">
        <w:rPr>
          <w:rStyle w:val="StyleUnderline"/>
        </w:rPr>
        <w:t xml:space="preserve"> four years of </w:t>
      </w:r>
      <w:r w:rsidRPr="00C94143">
        <w:rPr>
          <w:rStyle w:val="Emphasis"/>
        </w:rPr>
        <w:t>progress</w:t>
      </w:r>
      <w:r w:rsidRPr="00317A81">
        <w:rPr>
          <w:rStyle w:val="StyleUnderline"/>
        </w:rPr>
        <w:t xml:space="preserve"> on climate.</w:t>
      </w:r>
    </w:p>
    <w:p w14:paraId="3CF5345E" w14:textId="77777777" w:rsidR="00496F0C" w:rsidRPr="00FA2B4A" w:rsidRDefault="00496F0C" w:rsidP="00496F0C">
      <w:pPr>
        <w:rPr>
          <w:sz w:val="8"/>
          <w:szCs w:val="8"/>
        </w:rPr>
      </w:pPr>
      <w:r w:rsidRPr="00FA2B4A">
        <w:rPr>
          <w:sz w:val="8"/>
          <w:szCs w:val="8"/>
        </w:rPr>
        <w:t>The GOP has threatened to weaponize a potential second Trump term against domestic climate action. In the event they also keep the House of Representatives and retake the U.S. Senate, they will fast-track the most climate-averse policy agenda in the history of our nation to be signed into law by Trump.</w:t>
      </w:r>
    </w:p>
    <w:p w14:paraId="25E6DC62" w14:textId="77777777" w:rsidR="00496F0C" w:rsidRPr="00D35228" w:rsidRDefault="00496F0C" w:rsidP="00496F0C">
      <w:pPr>
        <w:rPr>
          <w:sz w:val="16"/>
          <w:szCs w:val="16"/>
        </w:rPr>
      </w:pPr>
      <w:r w:rsidRPr="008C7FC3">
        <w:rPr>
          <w:rStyle w:val="StyleUnderline"/>
          <w:highlight w:val="yellow"/>
        </w:rPr>
        <w:t>Republicans</w:t>
      </w:r>
      <w:r w:rsidRPr="00317A81">
        <w:rPr>
          <w:rStyle w:val="StyleUnderline"/>
        </w:rPr>
        <w:t xml:space="preserve"> have </w:t>
      </w:r>
      <w:r w:rsidRPr="00D55AA8">
        <w:rPr>
          <w:rStyle w:val="Emphasis"/>
        </w:rPr>
        <w:t>already written</w:t>
      </w:r>
      <w:r w:rsidRPr="00317A81">
        <w:rPr>
          <w:rStyle w:val="StyleUnderline"/>
        </w:rPr>
        <w:t xml:space="preserve"> a </w:t>
      </w:r>
      <w:r w:rsidRPr="00D55AA8">
        <w:rPr>
          <w:rStyle w:val="Emphasis"/>
        </w:rPr>
        <w:t>climate plan</w:t>
      </w:r>
      <w:r w:rsidRPr="00D35228">
        <w:rPr>
          <w:sz w:val="16"/>
          <w:szCs w:val="16"/>
        </w:rPr>
        <w:t xml:space="preserve"> for a prospective second Trump term with the innocuous title “Project 2025.” </w:t>
      </w:r>
      <w:r w:rsidRPr="00317A81">
        <w:rPr>
          <w:rStyle w:val="StyleUnderline"/>
        </w:rPr>
        <w:t xml:space="preserve">This radical plan would </w:t>
      </w:r>
      <w:r w:rsidRPr="00D55AA8">
        <w:rPr>
          <w:rStyle w:val="Emphasis"/>
        </w:rPr>
        <w:t>block</w:t>
      </w:r>
      <w:r w:rsidRPr="00317A81">
        <w:rPr>
          <w:rStyle w:val="StyleUnderline"/>
        </w:rPr>
        <w:t xml:space="preserve"> efforts underway to scale up </w:t>
      </w:r>
      <w:r w:rsidRPr="00D55AA8">
        <w:rPr>
          <w:rStyle w:val="Emphasis"/>
        </w:rPr>
        <w:t>renewable energy</w:t>
      </w:r>
      <w:r w:rsidRPr="00317A81">
        <w:rPr>
          <w:rStyle w:val="StyleUnderline"/>
        </w:rPr>
        <w:t xml:space="preserve"> and create a </w:t>
      </w:r>
      <w:r w:rsidRPr="00D55AA8">
        <w:rPr>
          <w:rStyle w:val="Emphasis"/>
        </w:rPr>
        <w:t>clean energy grid</w:t>
      </w:r>
      <w:r w:rsidRPr="00317A81">
        <w:rPr>
          <w:rStyle w:val="StyleUnderline"/>
        </w:rPr>
        <w:t xml:space="preserve">. It would </w:t>
      </w:r>
      <w:r w:rsidRPr="00D55AA8">
        <w:rPr>
          <w:rStyle w:val="Emphasis"/>
        </w:rPr>
        <w:t>defund</w:t>
      </w:r>
      <w:r w:rsidRPr="00317A81">
        <w:rPr>
          <w:rStyle w:val="StyleUnderline"/>
        </w:rPr>
        <w:t xml:space="preserve"> climate programs at the Environmental Protection Agency and clean energy efforts at the Department of Energy. It </w:t>
      </w:r>
      <w:r w:rsidRPr="008C7FC3">
        <w:rPr>
          <w:rStyle w:val="StyleUnderline"/>
          <w:highlight w:val="yellow"/>
        </w:rPr>
        <w:t>would</w:t>
      </w:r>
      <w:r w:rsidRPr="00D35228">
        <w:rPr>
          <w:sz w:val="16"/>
          <w:szCs w:val="16"/>
        </w:rPr>
        <w:t xml:space="preserve"> also </w:t>
      </w:r>
      <w:r w:rsidRPr="008C7FC3">
        <w:rPr>
          <w:rStyle w:val="Emphasis"/>
          <w:highlight w:val="yellow"/>
        </w:rPr>
        <w:t>bar</w:t>
      </w:r>
      <w:r w:rsidRPr="00D55AA8">
        <w:rPr>
          <w:rStyle w:val="Emphasis"/>
        </w:rPr>
        <w:t xml:space="preserve"> other </w:t>
      </w:r>
      <w:r w:rsidRPr="008C7FC3">
        <w:rPr>
          <w:rStyle w:val="Emphasis"/>
          <w:highlight w:val="yellow"/>
        </w:rPr>
        <w:t>states</w:t>
      </w:r>
      <w:r w:rsidRPr="008C7FC3">
        <w:rPr>
          <w:rStyle w:val="StyleUnderline"/>
          <w:highlight w:val="yellow"/>
        </w:rPr>
        <w:t xml:space="preserve"> from</w:t>
      </w:r>
      <w:r w:rsidRPr="00317A81">
        <w:rPr>
          <w:rStyle w:val="StyleUnderline"/>
        </w:rPr>
        <w:t xml:space="preserve"> adopting California’s </w:t>
      </w:r>
      <w:r w:rsidRPr="008C7FC3">
        <w:rPr>
          <w:rStyle w:val="StyleUnderline"/>
          <w:highlight w:val="yellow"/>
        </w:rPr>
        <w:t>clean energy policies</w:t>
      </w:r>
      <w:r w:rsidRPr="00317A81">
        <w:rPr>
          <w:rStyle w:val="StyleUnderline"/>
        </w:rPr>
        <w:t xml:space="preserve"> and</w:t>
      </w:r>
      <w:r w:rsidRPr="00D35228">
        <w:rPr>
          <w:sz w:val="16"/>
          <w:szCs w:val="16"/>
        </w:rPr>
        <w:t xml:space="preserve"> put the fossil fuel industry fox in the environmental henhouse by </w:t>
      </w:r>
      <w:r w:rsidRPr="00317A81">
        <w:rPr>
          <w:rStyle w:val="StyleUnderline"/>
        </w:rPr>
        <w:t>turn</w:t>
      </w:r>
      <w:r w:rsidRPr="00D35228">
        <w:rPr>
          <w:sz w:val="16"/>
          <w:szCs w:val="16"/>
        </w:rPr>
        <w:t xml:space="preserve">ing </w:t>
      </w:r>
      <w:r w:rsidRPr="00317A81">
        <w:rPr>
          <w:rStyle w:val="StyleUnderline"/>
        </w:rPr>
        <w:t xml:space="preserve">over regulation of polluters to </w:t>
      </w:r>
      <w:r w:rsidRPr="00D55AA8">
        <w:rPr>
          <w:rStyle w:val="Emphasis"/>
        </w:rPr>
        <w:t>Republican state legislatures</w:t>
      </w:r>
      <w:r w:rsidRPr="00D35228">
        <w:rPr>
          <w:sz w:val="16"/>
          <w:szCs w:val="16"/>
        </w:rPr>
        <w:t xml:space="preserve">.  </w:t>
      </w:r>
    </w:p>
    <w:p w14:paraId="24A15419" w14:textId="77777777" w:rsidR="00496F0C" w:rsidRPr="00D35228" w:rsidRDefault="00496F0C" w:rsidP="00496F0C">
      <w:pPr>
        <w:rPr>
          <w:sz w:val="16"/>
          <w:szCs w:val="16"/>
        </w:rPr>
      </w:pPr>
      <w:r w:rsidRPr="00D35228">
        <w:rPr>
          <w:sz w:val="16"/>
          <w:szCs w:val="16"/>
        </w:rPr>
        <w:t xml:space="preserve">So, </w:t>
      </w:r>
      <w:r w:rsidRPr="00317A81">
        <w:rPr>
          <w:rStyle w:val="StyleUnderline"/>
        </w:rPr>
        <w:t>we are truly at a “</w:t>
      </w:r>
      <w:r w:rsidRPr="00FA2B4A">
        <w:rPr>
          <w:rStyle w:val="Emphasis"/>
        </w:rPr>
        <w:t>fragile moment</w:t>
      </w:r>
      <w:r w:rsidRPr="00317A81">
        <w:rPr>
          <w:rStyle w:val="StyleUnderline"/>
        </w:rPr>
        <w:t xml:space="preserve">.” Global </w:t>
      </w:r>
      <w:r w:rsidRPr="008C7FC3">
        <w:rPr>
          <w:rStyle w:val="StyleUnderline"/>
          <w:highlight w:val="yellow"/>
        </w:rPr>
        <w:t xml:space="preserve">climate action lies on a </w:t>
      </w:r>
      <w:r w:rsidRPr="008C7FC3">
        <w:rPr>
          <w:rStyle w:val="Emphasis"/>
          <w:highlight w:val="yellow"/>
        </w:rPr>
        <w:t>knife edge</w:t>
      </w:r>
      <w:r w:rsidRPr="008C7FC3">
        <w:rPr>
          <w:rStyle w:val="StyleUnderline"/>
          <w:highlight w:val="yellow"/>
        </w:rPr>
        <w:t xml:space="preserve">, </w:t>
      </w:r>
      <w:r w:rsidRPr="008C7FC3">
        <w:rPr>
          <w:rStyle w:val="Emphasis"/>
          <w:highlight w:val="yellow"/>
        </w:rPr>
        <w:t>hinging</w:t>
      </w:r>
      <w:r w:rsidRPr="008C7FC3">
        <w:rPr>
          <w:rStyle w:val="StyleUnderline"/>
          <w:highlight w:val="yellow"/>
        </w:rPr>
        <w:t xml:space="preserve"> upon</w:t>
      </w:r>
      <w:r w:rsidRPr="00317A81">
        <w:rPr>
          <w:rStyle w:val="StyleUnderline"/>
        </w:rPr>
        <w:t xml:space="preserve"> </w:t>
      </w:r>
      <w:r w:rsidRPr="00FA2B4A">
        <w:rPr>
          <w:rStyle w:val="Emphasis"/>
        </w:rPr>
        <w:t>American leadership</w:t>
      </w:r>
      <w:r w:rsidRPr="00317A81">
        <w:rPr>
          <w:rStyle w:val="StyleUnderline"/>
        </w:rPr>
        <w:t xml:space="preserve"> that is </w:t>
      </w:r>
      <w:r w:rsidRPr="00FA2B4A">
        <w:rPr>
          <w:rStyle w:val="Emphasis"/>
        </w:rPr>
        <w:t>threatened</w:t>
      </w:r>
      <w:r w:rsidRPr="00317A81">
        <w:rPr>
          <w:rStyle w:val="StyleUnderline"/>
        </w:rPr>
        <w:t xml:space="preserve"> by a prospective </w:t>
      </w:r>
      <w:r w:rsidRPr="008C7FC3">
        <w:rPr>
          <w:rStyle w:val="Emphasis"/>
          <w:highlight w:val="yellow"/>
        </w:rPr>
        <w:t xml:space="preserve">Trump </w:t>
      </w:r>
      <w:r w:rsidRPr="008C7FC3">
        <w:rPr>
          <w:rStyle w:val="Emphasis"/>
        </w:rPr>
        <w:t>second term</w:t>
      </w:r>
      <w:r w:rsidRPr="00D35228">
        <w:rPr>
          <w:sz w:val="16"/>
          <w:szCs w:val="16"/>
        </w:rPr>
        <w:t xml:space="preserve"> and a radicalized GOP intent on undermining climate progress both here and abroad. </w:t>
      </w:r>
    </w:p>
    <w:p w14:paraId="5C241B45" w14:textId="77777777" w:rsidR="00496F0C" w:rsidRDefault="00496F0C" w:rsidP="00496F0C">
      <w:pPr>
        <w:rPr>
          <w:sz w:val="16"/>
          <w:szCs w:val="16"/>
        </w:rPr>
      </w:pPr>
      <w:r w:rsidRPr="00D35228">
        <w:rPr>
          <w:sz w:val="16"/>
          <w:szCs w:val="16"/>
        </w:rPr>
        <w:t xml:space="preserve">It is not an overstatement to say, one year out, that </w:t>
      </w:r>
      <w:r w:rsidRPr="00317A81">
        <w:rPr>
          <w:rStyle w:val="StyleUnderline"/>
        </w:rPr>
        <w:t xml:space="preserve">we face an American election </w:t>
      </w:r>
      <w:r w:rsidRPr="00307C4B">
        <w:rPr>
          <w:rStyle w:val="Emphasis"/>
        </w:rPr>
        <w:t>unlike any other</w:t>
      </w:r>
      <w:r w:rsidRPr="00317A81">
        <w:rPr>
          <w:rStyle w:val="StyleUnderline"/>
        </w:rPr>
        <w:t xml:space="preserve">. </w:t>
      </w:r>
      <w:r w:rsidRPr="008C7FC3">
        <w:rPr>
          <w:rStyle w:val="StyleUnderline"/>
          <w:highlight w:val="yellow"/>
        </w:rPr>
        <w:t xml:space="preserve">It will </w:t>
      </w:r>
      <w:r w:rsidRPr="008C7FC3">
        <w:rPr>
          <w:rStyle w:val="Emphasis"/>
          <w:highlight w:val="yellow"/>
        </w:rPr>
        <w:t>determine</w:t>
      </w:r>
      <w:r w:rsidRPr="00D35228">
        <w:rPr>
          <w:sz w:val="16"/>
          <w:szCs w:val="16"/>
        </w:rPr>
        <w:t xml:space="preserve"> not only the course of the American experiment but </w:t>
      </w:r>
      <w:r w:rsidRPr="00317A81">
        <w:rPr>
          <w:rStyle w:val="StyleUnderline"/>
        </w:rPr>
        <w:t xml:space="preserve">the path that </w:t>
      </w:r>
      <w:r w:rsidRPr="008C7FC3">
        <w:rPr>
          <w:rStyle w:val="StyleUnderline"/>
          <w:highlight w:val="yellow"/>
        </w:rPr>
        <w:lastRenderedPageBreak/>
        <w:t>civilization</w:t>
      </w:r>
      <w:r w:rsidRPr="00317A81">
        <w:rPr>
          <w:rStyle w:val="StyleUnderline"/>
        </w:rPr>
        <w:t xml:space="preserve"> </w:t>
      </w:r>
      <w:r w:rsidRPr="00307C4B">
        <w:rPr>
          <w:rStyle w:val="Emphasis"/>
        </w:rPr>
        <w:t>collectively follows</w:t>
      </w:r>
      <w:r w:rsidRPr="00317A81">
        <w:rPr>
          <w:rStyle w:val="StyleUnderline"/>
        </w:rPr>
        <w:t xml:space="preserve">. On the </w:t>
      </w:r>
      <w:r w:rsidRPr="00307C4B">
        <w:rPr>
          <w:rStyle w:val="Emphasis"/>
        </w:rPr>
        <w:t>left</w:t>
      </w:r>
      <w:r w:rsidRPr="00317A81">
        <w:rPr>
          <w:rStyle w:val="StyleUnderline"/>
        </w:rPr>
        <w:t xml:space="preserve"> is</w:t>
      </w:r>
      <w:r w:rsidRPr="00D35228">
        <w:rPr>
          <w:sz w:val="16"/>
          <w:szCs w:val="16"/>
        </w:rPr>
        <w:t xml:space="preserve"> democracy </w:t>
      </w:r>
      <w:r w:rsidRPr="008C7FC3">
        <w:rPr>
          <w:rStyle w:val="StyleUnderline"/>
          <w:highlight w:val="yellow"/>
        </w:rPr>
        <w:t>and</w:t>
      </w:r>
      <w:r w:rsidRPr="00D35228">
        <w:rPr>
          <w:sz w:val="16"/>
          <w:szCs w:val="16"/>
        </w:rPr>
        <w:t xml:space="preserve"> </w:t>
      </w:r>
      <w:r w:rsidRPr="00307C4B">
        <w:rPr>
          <w:rStyle w:val="Emphasis"/>
        </w:rPr>
        <w:t>environmental stewardship</w:t>
      </w:r>
      <w:r w:rsidRPr="00317A81">
        <w:rPr>
          <w:rStyle w:val="StyleUnderline"/>
        </w:rPr>
        <w:t xml:space="preserve">. On the </w:t>
      </w:r>
      <w:r w:rsidRPr="00307C4B">
        <w:rPr>
          <w:rStyle w:val="Emphasis"/>
        </w:rPr>
        <w:t>right</w:t>
      </w:r>
      <w:r w:rsidRPr="00317A81">
        <w:rPr>
          <w:rStyle w:val="StyleUnderline"/>
        </w:rPr>
        <w:t xml:space="preserve"> is</w:t>
      </w:r>
      <w:r w:rsidRPr="00D35228">
        <w:rPr>
          <w:sz w:val="16"/>
          <w:szCs w:val="16"/>
        </w:rPr>
        <w:t xml:space="preserve"> fascism and </w:t>
      </w:r>
      <w:r w:rsidRPr="008C7FC3">
        <w:rPr>
          <w:rStyle w:val="Emphasis"/>
          <w:highlight w:val="yellow"/>
        </w:rPr>
        <w:t>planetary devastation</w:t>
      </w:r>
      <w:r w:rsidRPr="00D35228">
        <w:rPr>
          <w:sz w:val="16"/>
          <w:szCs w:val="16"/>
        </w:rPr>
        <w:t>. Choose wisely.</w:t>
      </w:r>
    </w:p>
    <w:p w14:paraId="3DDD8570" w14:textId="3FC2CEE3" w:rsidR="00EC3953" w:rsidRDefault="004B049D" w:rsidP="004B049D">
      <w:pPr>
        <w:pStyle w:val="Heading1"/>
      </w:pPr>
      <w:proofErr w:type="spellStart"/>
      <w:r>
        <w:lastRenderedPageBreak/>
        <w:t>Aff</w:t>
      </w:r>
      <w:proofErr w:type="spellEnd"/>
    </w:p>
    <w:p w14:paraId="04F720EC" w14:textId="555A8611" w:rsidR="003362C4" w:rsidRDefault="003362C4" w:rsidP="003362C4">
      <w:pPr>
        <w:pStyle w:val="Heading2"/>
      </w:pPr>
      <w:r>
        <w:lastRenderedPageBreak/>
        <w:t>UQ</w:t>
      </w:r>
    </w:p>
    <w:p w14:paraId="01DC7C9D" w14:textId="1DEAC8BF" w:rsidR="0098414A" w:rsidRPr="0098414A" w:rsidRDefault="0098414A" w:rsidP="0098414A">
      <w:pPr>
        <w:pStyle w:val="Heading3"/>
      </w:pPr>
      <w:r>
        <w:lastRenderedPageBreak/>
        <w:t>2AC---Trump Wins</w:t>
      </w:r>
    </w:p>
    <w:p w14:paraId="1C0258D9" w14:textId="086E2E31" w:rsidR="00512C51" w:rsidRPr="00512C51" w:rsidRDefault="00512C51" w:rsidP="00512C51">
      <w:pPr>
        <w:pStyle w:val="Heading4"/>
      </w:pPr>
      <w:r>
        <w:t>Trump winning, voters don’t pay attention to the plan, and Biden isn’t adapting.</w:t>
      </w:r>
    </w:p>
    <w:p w14:paraId="6E3DE3F0" w14:textId="5A9574EA" w:rsidR="00512C51" w:rsidRPr="00512C51" w:rsidRDefault="00512C51" w:rsidP="00512C51">
      <w:r w:rsidRPr="00512C51">
        <w:rPr>
          <w:rStyle w:val="Style13ptBold"/>
        </w:rPr>
        <w:t>The Economist 6/13</w:t>
      </w:r>
      <w:r>
        <w:t>/24 Editorial Board “A second Trump term: from unthinkable to probable” https://www.economist.com/leaders/2024/06/13/a-second-trump-term-from-unthinkable-to-probable</w:t>
      </w:r>
    </w:p>
    <w:p w14:paraId="6331332A" w14:textId="29E5B3CA" w:rsidR="00512C51" w:rsidRPr="00B17C85" w:rsidRDefault="00512C51" w:rsidP="00512C51">
      <w:pPr>
        <w:rPr>
          <w:sz w:val="16"/>
        </w:rPr>
      </w:pPr>
      <w:r w:rsidRPr="00B17C85">
        <w:rPr>
          <w:sz w:val="16"/>
        </w:rPr>
        <w:t xml:space="preserve">WHEN DONALD TRUMP left office in January 2021 his political career seemed over. It was not just Democrats who thought so. "We are very, very close to being able to ignore Trump most nights," wrote Tucker Carlson privately when he was still the host of Fox News's most popular evening show. "I truly can't wait." </w:t>
      </w:r>
      <w:proofErr w:type="spellStart"/>
      <w:r w:rsidRPr="00B17C85">
        <w:rPr>
          <w:sz w:val="16"/>
        </w:rPr>
        <w:t>Mr</w:t>
      </w:r>
      <w:proofErr w:type="spellEnd"/>
      <w:r w:rsidRPr="00B17C85">
        <w:rPr>
          <w:sz w:val="16"/>
        </w:rPr>
        <w:t xml:space="preserve"> Carlson did not get his wish. Our statistical forecast, which we launch this week , gives </w:t>
      </w:r>
      <w:proofErr w:type="spellStart"/>
      <w:r w:rsidRPr="00B17C85">
        <w:rPr>
          <w:sz w:val="16"/>
        </w:rPr>
        <w:t>Mr</w:t>
      </w:r>
      <w:proofErr w:type="spellEnd"/>
      <w:r w:rsidRPr="00B17C85">
        <w:rPr>
          <w:sz w:val="16"/>
        </w:rPr>
        <w:t xml:space="preserve"> Trump a two-in-three chance of winning in November. This is the same model, plus some refinements, that made Joe Biden a strong </w:t>
      </w:r>
      <w:proofErr w:type="spellStart"/>
      <w:r w:rsidRPr="00B17C85">
        <w:rPr>
          <w:sz w:val="16"/>
        </w:rPr>
        <w:t>favourite</w:t>
      </w:r>
      <w:proofErr w:type="spellEnd"/>
      <w:r w:rsidRPr="00B17C85">
        <w:rPr>
          <w:sz w:val="16"/>
        </w:rPr>
        <w:t xml:space="preserve"> to become president in 2020. Tested on election data from previous elections (with no knowledge of the outcome), the model gave Barack Obama about the same chance of winning in 2012 at this point in the race as it gives </w:t>
      </w:r>
      <w:proofErr w:type="spellStart"/>
      <w:r w:rsidRPr="00B17C85">
        <w:rPr>
          <w:sz w:val="16"/>
        </w:rPr>
        <w:t>Mr</w:t>
      </w:r>
      <w:proofErr w:type="spellEnd"/>
      <w:r w:rsidRPr="00B17C85">
        <w:rPr>
          <w:sz w:val="16"/>
        </w:rPr>
        <w:t xml:space="preserve"> Trump now. Like most pundits , it thought Hillary Clinton likelier to win in 2016—a reminder that models, though they offer a rigorous way to think about the world, are not crystal balls.</w:t>
      </w:r>
    </w:p>
    <w:p w14:paraId="7B6E35F6" w14:textId="6C2F1FA0" w:rsidR="00512C51" w:rsidRPr="00512C51" w:rsidRDefault="00512C51" w:rsidP="00512C51">
      <w:pPr>
        <w:rPr>
          <w:rStyle w:val="StyleUnderline"/>
        </w:rPr>
      </w:pPr>
      <w:r w:rsidRPr="00512C51">
        <w:rPr>
          <w:rStyle w:val="StyleUnderline"/>
        </w:rPr>
        <w:t xml:space="preserve">How has </w:t>
      </w:r>
      <w:proofErr w:type="spellStart"/>
      <w:r w:rsidRPr="00512C51">
        <w:rPr>
          <w:rStyle w:val="StyleUnderline"/>
        </w:rPr>
        <w:t>Mr</w:t>
      </w:r>
      <w:proofErr w:type="spellEnd"/>
      <w:r w:rsidRPr="00512C51">
        <w:rPr>
          <w:rStyle w:val="StyleUnderline"/>
        </w:rPr>
        <w:t xml:space="preserve"> Trump gone from being cast out by his party to being likelier than not to win another term?</w:t>
      </w:r>
      <w:r w:rsidRPr="00B17C85">
        <w:rPr>
          <w:sz w:val="16"/>
        </w:rPr>
        <w:t xml:space="preserve"> </w:t>
      </w:r>
      <w:r w:rsidRPr="00512C51">
        <w:rPr>
          <w:rStyle w:val="Emphasis"/>
        </w:rPr>
        <w:t>Incumbent</w:t>
      </w:r>
      <w:r w:rsidRPr="00B17C85">
        <w:rPr>
          <w:sz w:val="16"/>
        </w:rPr>
        <w:t xml:space="preserve"> president</w:t>
      </w:r>
      <w:r w:rsidRPr="00512C51">
        <w:rPr>
          <w:rStyle w:val="Emphasis"/>
        </w:rPr>
        <w:t>s</w:t>
      </w:r>
      <w:r w:rsidRPr="00B17C85">
        <w:rPr>
          <w:sz w:val="16"/>
        </w:rPr>
        <w:t xml:space="preserve"> and prime ministers </w:t>
      </w:r>
      <w:r w:rsidRPr="00512C51">
        <w:rPr>
          <w:rStyle w:val="StyleUnderline"/>
        </w:rPr>
        <w:t xml:space="preserve">are doing badly </w:t>
      </w:r>
      <w:r w:rsidRPr="00512C51">
        <w:rPr>
          <w:rStyle w:val="Emphasis"/>
        </w:rPr>
        <w:t>everywhere</w:t>
      </w:r>
      <w:r w:rsidRPr="00B17C85">
        <w:rPr>
          <w:sz w:val="16"/>
        </w:rPr>
        <w:t xml:space="preserve">. The wave that soaked India's Narendra Modi and will surely wash away Rishi Sunak in Britain can be spotted off the Atlantic, Pacific and Gulf coasts. </w:t>
      </w:r>
      <w:proofErr w:type="spellStart"/>
      <w:r w:rsidRPr="00B17C85">
        <w:rPr>
          <w:sz w:val="16"/>
        </w:rPr>
        <w:t>Mr</w:t>
      </w:r>
      <w:proofErr w:type="spellEnd"/>
      <w:r w:rsidRPr="00B17C85">
        <w:rPr>
          <w:sz w:val="16"/>
        </w:rPr>
        <w:t xml:space="preserve"> </w:t>
      </w:r>
      <w:r w:rsidRPr="00512C51">
        <w:rPr>
          <w:rStyle w:val="StyleUnderline"/>
        </w:rPr>
        <w:t xml:space="preserve">Biden's approval ratings are among the </w:t>
      </w:r>
      <w:r w:rsidRPr="00512C51">
        <w:rPr>
          <w:rStyle w:val="Emphasis"/>
        </w:rPr>
        <w:t>worst</w:t>
      </w:r>
      <w:r w:rsidRPr="00512C51">
        <w:rPr>
          <w:rStyle w:val="StyleUnderline"/>
        </w:rPr>
        <w:t xml:space="preserve"> for an American president at the end of his first term</w:t>
      </w:r>
      <w:r w:rsidRPr="00B17C85">
        <w:rPr>
          <w:sz w:val="16"/>
        </w:rPr>
        <w:t xml:space="preserve">. The only thing that makes them respectable is comparing him with </w:t>
      </w:r>
      <w:proofErr w:type="spellStart"/>
      <w:r w:rsidRPr="00B17C85">
        <w:rPr>
          <w:sz w:val="16"/>
        </w:rPr>
        <w:t>Mr</w:t>
      </w:r>
      <w:proofErr w:type="spellEnd"/>
      <w:r w:rsidRPr="00B17C85">
        <w:rPr>
          <w:sz w:val="16"/>
        </w:rPr>
        <w:t xml:space="preserve"> Sunak, Justin Trudeau or Emmanuel Macron, whose numbers are even worse. </w:t>
      </w:r>
      <w:r w:rsidRPr="00512C51">
        <w:rPr>
          <w:rStyle w:val="StyleUnderline"/>
        </w:rPr>
        <w:t>Inflation may be the culprit</w:t>
      </w:r>
      <w:r w:rsidRPr="00B17C85">
        <w:rPr>
          <w:sz w:val="16"/>
        </w:rPr>
        <w:t xml:space="preserve">. </w:t>
      </w:r>
      <w:proofErr w:type="spellStart"/>
      <w:r w:rsidRPr="00B17C85">
        <w:rPr>
          <w:sz w:val="16"/>
        </w:rPr>
        <w:t>Mr</w:t>
      </w:r>
      <w:proofErr w:type="spellEnd"/>
      <w:r w:rsidRPr="00B17C85">
        <w:rPr>
          <w:sz w:val="16"/>
        </w:rPr>
        <w:t xml:space="preserve"> </w:t>
      </w:r>
      <w:r w:rsidRPr="00512C51">
        <w:rPr>
          <w:rStyle w:val="StyleUnderline"/>
        </w:rPr>
        <w:t>Biden would like the election to be about preserving democracy. Swing voters seem to care more about the price of eggs.</w:t>
      </w:r>
    </w:p>
    <w:p w14:paraId="76CF6442" w14:textId="4F643E66" w:rsidR="00512C51" w:rsidRPr="00512C51" w:rsidRDefault="00512C51" w:rsidP="00512C51">
      <w:pPr>
        <w:rPr>
          <w:rStyle w:val="StyleUnderline"/>
        </w:rPr>
      </w:pPr>
      <w:proofErr w:type="spellStart"/>
      <w:r w:rsidRPr="00B17C85">
        <w:rPr>
          <w:sz w:val="16"/>
        </w:rPr>
        <w:t>Mr</w:t>
      </w:r>
      <w:proofErr w:type="spellEnd"/>
      <w:r w:rsidRPr="00B17C85">
        <w:rPr>
          <w:sz w:val="16"/>
        </w:rPr>
        <w:t xml:space="preserve"> </w:t>
      </w:r>
      <w:r w:rsidRPr="00512C51">
        <w:rPr>
          <w:rStyle w:val="StyleUnderline"/>
        </w:rPr>
        <w:t xml:space="preserve">Trump may have 34 felony convictions, but Republican leaders are backing him anyway, and so giving </w:t>
      </w:r>
      <w:r w:rsidRPr="00512C51">
        <w:rPr>
          <w:rStyle w:val="Emphasis"/>
        </w:rPr>
        <w:t>rank-and-file</w:t>
      </w:r>
      <w:r w:rsidRPr="00512C51">
        <w:rPr>
          <w:rStyle w:val="StyleUnderline"/>
        </w:rPr>
        <w:t xml:space="preserve"> Republicans </w:t>
      </w:r>
      <w:r w:rsidRPr="00512C51">
        <w:rPr>
          <w:rStyle w:val="Emphasis"/>
        </w:rPr>
        <w:t>permission</w:t>
      </w:r>
      <w:r w:rsidRPr="00512C51">
        <w:rPr>
          <w:rStyle w:val="StyleUnderline"/>
        </w:rPr>
        <w:t xml:space="preserve"> to vote for him again</w:t>
      </w:r>
      <w:r w:rsidRPr="00B17C85">
        <w:rPr>
          <w:sz w:val="16"/>
        </w:rPr>
        <w:t xml:space="preserve">. In February 2021 Mitch McConnell, the Republican Senate minority leader, described </w:t>
      </w:r>
      <w:proofErr w:type="spellStart"/>
      <w:r w:rsidRPr="00B17C85">
        <w:rPr>
          <w:sz w:val="16"/>
        </w:rPr>
        <w:t>Mr</w:t>
      </w:r>
      <w:proofErr w:type="spellEnd"/>
      <w:r w:rsidRPr="00B17C85">
        <w:rPr>
          <w:sz w:val="16"/>
        </w:rPr>
        <w:t xml:space="preserve"> Trump as "morally responsible" for the violent invasion of the Capitol by a Trump-supporting mob a month earlier. Yet in March this year he endorsed </w:t>
      </w:r>
      <w:proofErr w:type="spellStart"/>
      <w:r w:rsidRPr="00B17C85">
        <w:rPr>
          <w:sz w:val="16"/>
        </w:rPr>
        <w:t>Mr</w:t>
      </w:r>
      <w:proofErr w:type="spellEnd"/>
      <w:r w:rsidRPr="00B17C85">
        <w:rPr>
          <w:sz w:val="16"/>
        </w:rPr>
        <w:t xml:space="preserve"> Trump. And </w:t>
      </w:r>
      <w:r w:rsidRPr="00512C51">
        <w:rPr>
          <w:rStyle w:val="StyleUnderline"/>
        </w:rPr>
        <w:t xml:space="preserve">rewriting history is </w:t>
      </w:r>
      <w:r w:rsidRPr="00512C51">
        <w:rPr>
          <w:rStyle w:val="Emphasis"/>
        </w:rPr>
        <w:t>not confined</w:t>
      </w:r>
      <w:r w:rsidRPr="00512C51">
        <w:rPr>
          <w:rStyle w:val="StyleUnderline"/>
        </w:rPr>
        <w:t xml:space="preserve"> to Republican bigwigs. Ordinary voters are at it, too. When </w:t>
      </w:r>
      <w:proofErr w:type="spellStart"/>
      <w:r w:rsidRPr="00512C51">
        <w:rPr>
          <w:rStyle w:val="StyleUnderline"/>
        </w:rPr>
        <w:t>Mr</w:t>
      </w:r>
      <w:proofErr w:type="spellEnd"/>
      <w:r w:rsidRPr="00512C51">
        <w:rPr>
          <w:rStyle w:val="StyleUnderline"/>
        </w:rPr>
        <w:t xml:space="preserve"> Trump left office </w:t>
      </w:r>
      <w:r w:rsidRPr="00512C51">
        <w:rPr>
          <w:rStyle w:val="Emphasis"/>
        </w:rPr>
        <w:t>41%</w:t>
      </w:r>
      <w:r w:rsidRPr="00512C51">
        <w:rPr>
          <w:rStyle w:val="StyleUnderline"/>
        </w:rPr>
        <w:t xml:space="preserve"> of Americans rated his presidency a </w:t>
      </w:r>
      <w:r w:rsidRPr="00512C51">
        <w:rPr>
          <w:rStyle w:val="Emphasis"/>
        </w:rPr>
        <w:t>success</w:t>
      </w:r>
      <w:r w:rsidRPr="00512C51">
        <w:rPr>
          <w:rStyle w:val="StyleUnderline"/>
        </w:rPr>
        <w:t xml:space="preserve">. </w:t>
      </w:r>
      <w:r w:rsidRPr="00512C51">
        <w:rPr>
          <w:rStyle w:val="Emphasis"/>
        </w:rPr>
        <w:t>Now 55% do.</w:t>
      </w:r>
    </w:p>
    <w:p w14:paraId="0F7D8568" w14:textId="53BAB09C" w:rsidR="00512C51" w:rsidRPr="00B17C85" w:rsidRDefault="00512C51" w:rsidP="00512C51">
      <w:pPr>
        <w:rPr>
          <w:sz w:val="16"/>
        </w:rPr>
      </w:pPr>
      <w:r w:rsidRPr="00512C51">
        <w:rPr>
          <w:rStyle w:val="StyleUnderline"/>
        </w:rPr>
        <w:t xml:space="preserve">The war in Gaza, which splits Democrats and unites Republicans, </w:t>
      </w:r>
      <w:r w:rsidRPr="00512C51">
        <w:rPr>
          <w:rStyle w:val="Emphasis"/>
        </w:rPr>
        <w:t>has not helped</w:t>
      </w:r>
      <w:r w:rsidRPr="00512C51">
        <w:rPr>
          <w:rStyle w:val="StyleUnderline"/>
        </w:rPr>
        <w:t xml:space="preserve"> </w:t>
      </w:r>
      <w:proofErr w:type="spellStart"/>
      <w:r w:rsidRPr="00512C51">
        <w:rPr>
          <w:rStyle w:val="StyleUnderline"/>
        </w:rPr>
        <w:t>Mr</w:t>
      </w:r>
      <w:proofErr w:type="spellEnd"/>
      <w:r w:rsidRPr="00512C51">
        <w:rPr>
          <w:rStyle w:val="StyleUnderline"/>
        </w:rPr>
        <w:t xml:space="preserve"> </w:t>
      </w:r>
      <w:r w:rsidRPr="00512C51">
        <w:rPr>
          <w:rStyle w:val="Emphasis"/>
        </w:rPr>
        <w:t>Biden</w:t>
      </w:r>
      <w:r w:rsidRPr="00B17C85">
        <w:rPr>
          <w:sz w:val="16"/>
        </w:rPr>
        <w:t xml:space="preserve">. </w:t>
      </w:r>
      <w:r w:rsidRPr="00512C51">
        <w:rPr>
          <w:rStyle w:val="StyleUnderline"/>
        </w:rPr>
        <w:t xml:space="preserve">Layered </w:t>
      </w:r>
      <w:proofErr w:type="gramStart"/>
      <w:r w:rsidRPr="00512C51">
        <w:rPr>
          <w:rStyle w:val="StyleUnderline"/>
        </w:rPr>
        <w:t>on top of all this</w:t>
      </w:r>
      <w:proofErr w:type="gramEnd"/>
      <w:r w:rsidRPr="00512C51">
        <w:rPr>
          <w:rStyle w:val="StyleUnderline"/>
        </w:rPr>
        <w:t xml:space="preserve"> has been some </w:t>
      </w:r>
      <w:r w:rsidRPr="00512C51">
        <w:rPr>
          <w:rStyle w:val="Emphasis"/>
        </w:rPr>
        <w:t>political ineptitude</w:t>
      </w:r>
      <w:r w:rsidRPr="00512C51">
        <w:rPr>
          <w:rStyle w:val="StyleUnderline"/>
        </w:rPr>
        <w:t xml:space="preserve"> from his campaign. Where his team has tried to bribe voters, for example by forgiving student loans, it has </w:t>
      </w:r>
      <w:r w:rsidRPr="00512C51">
        <w:rPr>
          <w:rStyle w:val="Emphasis"/>
        </w:rPr>
        <w:t>paid off the wrong ones</w:t>
      </w:r>
      <w:r w:rsidRPr="00B17C85">
        <w:rPr>
          <w:sz w:val="16"/>
        </w:rPr>
        <w:t xml:space="preserve">. </w:t>
      </w:r>
      <w:r w:rsidRPr="00512C51">
        <w:rPr>
          <w:rStyle w:val="StyleUnderline"/>
        </w:rPr>
        <w:t>College-educated Democrats are the party's most loyal constituency</w:t>
      </w:r>
      <w:r w:rsidRPr="00B17C85">
        <w:rPr>
          <w:sz w:val="16"/>
        </w:rPr>
        <w:t xml:space="preserve">. Such bungs are more effective when offered to swing voters, a point </w:t>
      </w:r>
      <w:proofErr w:type="spellStart"/>
      <w:r w:rsidRPr="00B17C85">
        <w:rPr>
          <w:sz w:val="16"/>
        </w:rPr>
        <w:t>Mr</w:t>
      </w:r>
      <w:proofErr w:type="spellEnd"/>
      <w:r w:rsidRPr="00B17C85">
        <w:rPr>
          <w:sz w:val="16"/>
        </w:rPr>
        <w:t xml:space="preserve"> Trump understands better (witness his musings about making tips tax-free in Nevada). </w:t>
      </w:r>
      <w:r w:rsidRPr="00512C51">
        <w:rPr>
          <w:rStyle w:val="StyleUnderline"/>
        </w:rPr>
        <w:t xml:space="preserve">When </w:t>
      </w:r>
      <w:proofErr w:type="spellStart"/>
      <w:r w:rsidRPr="00512C51">
        <w:rPr>
          <w:rStyle w:val="StyleUnderline"/>
        </w:rPr>
        <w:t>Mr</w:t>
      </w:r>
      <w:proofErr w:type="spellEnd"/>
      <w:r w:rsidRPr="00512C51">
        <w:rPr>
          <w:rStyle w:val="StyleUnderline"/>
        </w:rPr>
        <w:t xml:space="preserve"> Biden has triangulated, for example on the border</w:t>
      </w:r>
      <w:r w:rsidRPr="00B17C85">
        <w:rPr>
          <w:sz w:val="16"/>
        </w:rPr>
        <w:t xml:space="preserve"> (where the administration's policy is now notably tough), </w:t>
      </w:r>
      <w:r w:rsidRPr="00512C51">
        <w:rPr>
          <w:rStyle w:val="StyleUnderline"/>
        </w:rPr>
        <w:t xml:space="preserve">he has </w:t>
      </w:r>
      <w:r w:rsidRPr="00512C51">
        <w:rPr>
          <w:rStyle w:val="Emphasis"/>
        </w:rPr>
        <w:t>trod so quietly</w:t>
      </w:r>
      <w:r w:rsidRPr="00512C51">
        <w:rPr>
          <w:rStyle w:val="StyleUnderline"/>
        </w:rPr>
        <w:t xml:space="preserve"> that </w:t>
      </w:r>
      <w:r w:rsidRPr="00512C51">
        <w:rPr>
          <w:rStyle w:val="Emphasis"/>
        </w:rPr>
        <w:t>voters have barely noticed</w:t>
      </w:r>
      <w:r w:rsidRPr="00B17C85">
        <w:rPr>
          <w:sz w:val="16"/>
        </w:rPr>
        <w:t>.</w:t>
      </w:r>
    </w:p>
    <w:p w14:paraId="57AFA589" w14:textId="3C163D8B" w:rsidR="00512C51" w:rsidRPr="00B17C85" w:rsidRDefault="00512C51" w:rsidP="00512C51">
      <w:pPr>
        <w:rPr>
          <w:sz w:val="16"/>
        </w:rPr>
      </w:pPr>
      <w:r w:rsidRPr="00B17C85">
        <w:rPr>
          <w:sz w:val="16"/>
        </w:rPr>
        <w:t xml:space="preserve">A lot can change between now and November. The first debate, due to take place on June 27th, will be unusually important . But </w:t>
      </w:r>
      <w:r w:rsidRPr="00512C51">
        <w:rPr>
          <w:rStyle w:val="StyleUnderline"/>
        </w:rPr>
        <w:t xml:space="preserve">what is most striking about the polls this year is </w:t>
      </w:r>
      <w:r w:rsidRPr="00512C51">
        <w:rPr>
          <w:rStyle w:val="Emphasis"/>
        </w:rPr>
        <w:t>how little they have moved</w:t>
      </w:r>
      <w:r w:rsidRPr="00B17C85">
        <w:rPr>
          <w:sz w:val="16"/>
        </w:rPr>
        <w:t xml:space="preserve">. </w:t>
      </w:r>
      <w:proofErr w:type="spellStart"/>
      <w:r w:rsidRPr="00B17C85">
        <w:rPr>
          <w:sz w:val="16"/>
        </w:rPr>
        <w:t>Mr</w:t>
      </w:r>
      <w:proofErr w:type="spellEnd"/>
      <w:r w:rsidRPr="00B17C85">
        <w:rPr>
          <w:sz w:val="16"/>
        </w:rPr>
        <w:t xml:space="preserve"> </w:t>
      </w:r>
      <w:r w:rsidRPr="00512C51">
        <w:rPr>
          <w:rStyle w:val="StyleUnderline"/>
        </w:rPr>
        <w:t xml:space="preserve">Trump is the first former president, and first front-line </w:t>
      </w:r>
      <w:r w:rsidRPr="00512C51">
        <w:rPr>
          <w:rStyle w:val="StyleUnderline"/>
        </w:rPr>
        <w:lastRenderedPageBreak/>
        <w:t>candidate, to have been convicted in a court. Yet rather than change their minds about him, Republican voters have changed their minds about the courts</w:t>
      </w:r>
      <w:r w:rsidRPr="00B17C85">
        <w:rPr>
          <w:sz w:val="16"/>
        </w:rPr>
        <w:t xml:space="preserve">. The share who told YouGov, a pollster, that a convicted felon should be allowed to be president rose from 17% in April to 58% in June. Meanwhile, </w:t>
      </w:r>
      <w:r w:rsidRPr="00512C51">
        <w:rPr>
          <w:rStyle w:val="Emphasis"/>
        </w:rPr>
        <w:t>46%</w:t>
      </w:r>
      <w:r w:rsidRPr="00512C51">
        <w:rPr>
          <w:rStyle w:val="StyleUnderline"/>
        </w:rPr>
        <w:t xml:space="preserve"> of all registered voters </w:t>
      </w:r>
      <w:r w:rsidRPr="00512C51">
        <w:rPr>
          <w:rStyle w:val="Emphasis"/>
        </w:rPr>
        <w:t>seem sure</w:t>
      </w:r>
      <w:r w:rsidRPr="00512C51">
        <w:rPr>
          <w:rStyle w:val="StyleUnderline"/>
        </w:rPr>
        <w:t xml:space="preserve"> that</w:t>
      </w:r>
      <w:r w:rsidRPr="00B17C85">
        <w:rPr>
          <w:sz w:val="16"/>
        </w:rPr>
        <w:t xml:space="preserve"> </w:t>
      </w:r>
      <w:proofErr w:type="spellStart"/>
      <w:r w:rsidRPr="00B17C85">
        <w:rPr>
          <w:sz w:val="16"/>
        </w:rPr>
        <w:t>Mr</w:t>
      </w:r>
      <w:proofErr w:type="spellEnd"/>
      <w:r w:rsidRPr="00B17C85">
        <w:rPr>
          <w:sz w:val="16"/>
        </w:rPr>
        <w:t xml:space="preserve"> </w:t>
      </w:r>
      <w:r w:rsidRPr="00512C51">
        <w:rPr>
          <w:rStyle w:val="Emphasis"/>
        </w:rPr>
        <w:t>Biden has done something illegal</w:t>
      </w:r>
      <w:r w:rsidRPr="00B17C85">
        <w:rPr>
          <w:sz w:val="16"/>
        </w:rPr>
        <w:t xml:space="preserve"> </w:t>
      </w:r>
      <w:r w:rsidRPr="00512C51">
        <w:rPr>
          <w:rStyle w:val="StyleUnderline"/>
        </w:rPr>
        <w:t>relating to his son Hunter</w:t>
      </w:r>
      <w:r w:rsidRPr="00B17C85">
        <w:rPr>
          <w:sz w:val="16"/>
        </w:rPr>
        <w:t xml:space="preserve"> (which he has not). The younger </w:t>
      </w:r>
      <w:proofErr w:type="spellStart"/>
      <w:r w:rsidRPr="00B17C85">
        <w:rPr>
          <w:sz w:val="16"/>
        </w:rPr>
        <w:t>Mr</w:t>
      </w:r>
      <w:proofErr w:type="spellEnd"/>
      <w:r w:rsidRPr="00B17C85">
        <w:rPr>
          <w:sz w:val="16"/>
        </w:rPr>
        <w:t xml:space="preserve"> Biden's conviction on gun charges will probably </w:t>
      </w:r>
      <w:r w:rsidRPr="00512C51">
        <w:rPr>
          <w:rStyle w:val="Emphasis"/>
        </w:rPr>
        <w:t>reinforce</w:t>
      </w:r>
      <w:r w:rsidRPr="00B17C85">
        <w:rPr>
          <w:sz w:val="16"/>
        </w:rPr>
        <w:t xml:space="preserve"> the </w:t>
      </w:r>
      <w:r w:rsidRPr="00512C51">
        <w:rPr>
          <w:rStyle w:val="Emphasis"/>
        </w:rPr>
        <w:t>false</w:t>
      </w:r>
      <w:r w:rsidRPr="00B17C85">
        <w:rPr>
          <w:sz w:val="16"/>
        </w:rPr>
        <w:t xml:space="preserve"> impression of </w:t>
      </w:r>
      <w:r w:rsidRPr="00512C51">
        <w:rPr>
          <w:rStyle w:val="Emphasis"/>
        </w:rPr>
        <w:t>equivalence</w:t>
      </w:r>
      <w:r w:rsidRPr="00B17C85">
        <w:rPr>
          <w:sz w:val="16"/>
        </w:rPr>
        <w:t xml:space="preserve"> between the two candidates.</w:t>
      </w:r>
    </w:p>
    <w:p w14:paraId="38C6C149" w14:textId="3C43D46A" w:rsidR="00512C51" w:rsidRPr="00B17C85" w:rsidRDefault="00512C51" w:rsidP="00512C51">
      <w:pPr>
        <w:rPr>
          <w:sz w:val="16"/>
        </w:rPr>
      </w:pPr>
      <w:r w:rsidRPr="00512C51">
        <w:rPr>
          <w:rStyle w:val="StyleUnderline"/>
        </w:rPr>
        <w:t>Most Americans have already decided who will get their vote</w:t>
      </w:r>
      <w:r w:rsidRPr="00B17C85">
        <w:rPr>
          <w:sz w:val="16"/>
        </w:rPr>
        <w:t xml:space="preserve">. </w:t>
      </w:r>
      <w:r w:rsidRPr="00512C51">
        <w:rPr>
          <w:rStyle w:val="StyleUnderline"/>
        </w:rPr>
        <w:t>Given</w:t>
      </w:r>
      <w:r w:rsidRPr="00B17C85">
        <w:rPr>
          <w:sz w:val="16"/>
        </w:rPr>
        <w:t xml:space="preserve"> that </w:t>
      </w:r>
      <w:proofErr w:type="spellStart"/>
      <w:r w:rsidRPr="00B17C85">
        <w:rPr>
          <w:sz w:val="16"/>
        </w:rPr>
        <w:t>Mr</w:t>
      </w:r>
      <w:proofErr w:type="spellEnd"/>
      <w:r w:rsidRPr="00B17C85">
        <w:rPr>
          <w:sz w:val="16"/>
        </w:rPr>
        <w:t xml:space="preserve"> </w:t>
      </w:r>
      <w:r w:rsidRPr="00512C51">
        <w:rPr>
          <w:rStyle w:val="StyleUnderline"/>
        </w:rPr>
        <w:t xml:space="preserve">Biden has been behind in national polls all year, even if only by a bit, that is </w:t>
      </w:r>
      <w:r w:rsidRPr="00512C51">
        <w:rPr>
          <w:rStyle w:val="Emphasis"/>
        </w:rPr>
        <w:t>deeply worrying</w:t>
      </w:r>
      <w:r w:rsidRPr="00B17C85">
        <w:rPr>
          <w:sz w:val="16"/>
        </w:rPr>
        <w:t xml:space="preserve">. </w:t>
      </w:r>
      <w:r w:rsidRPr="00512C51">
        <w:rPr>
          <w:rStyle w:val="StyleUnderline"/>
        </w:rPr>
        <w:t xml:space="preserve">The electoral college still </w:t>
      </w:r>
      <w:proofErr w:type="spellStart"/>
      <w:r w:rsidRPr="00512C51">
        <w:rPr>
          <w:rStyle w:val="Emphasis"/>
        </w:rPr>
        <w:t>favours</w:t>
      </w:r>
      <w:proofErr w:type="spellEnd"/>
      <w:r w:rsidRPr="00512C51">
        <w:rPr>
          <w:rStyle w:val="Emphasis"/>
        </w:rPr>
        <w:t xml:space="preserve"> Republicans</w:t>
      </w:r>
      <w:r w:rsidRPr="00512C51">
        <w:rPr>
          <w:rStyle w:val="StyleUnderline"/>
        </w:rPr>
        <w:t xml:space="preserve">, so the current president needs to be ahead to have an even chance of winning. His path to victory is </w:t>
      </w:r>
      <w:r w:rsidRPr="00512C51">
        <w:rPr>
          <w:rStyle w:val="Emphasis"/>
        </w:rPr>
        <w:t>scarily narrow</w:t>
      </w:r>
      <w:r w:rsidRPr="00B17C85">
        <w:rPr>
          <w:sz w:val="16"/>
        </w:rPr>
        <w:t xml:space="preserve">. </w:t>
      </w:r>
      <w:r w:rsidRPr="00512C51">
        <w:rPr>
          <w:rStyle w:val="StyleUnderline"/>
        </w:rPr>
        <w:t>He must win Wisconsin, Michigan and Pennsylvania</w:t>
      </w:r>
      <w:r w:rsidRPr="00B17C85">
        <w:rPr>
          <w:sz w:val="16"/>
        </w:rPr>
        <w:t xml:space="preserve"> (plus Omaha's single electoral-college vote) to get to 270. </w:t>
      </w:r>
      <w:r w:rsidRPr="00512C51">
        <w:rPr>
          <w:rStyle w:val="StyleUnderline"/>
        </w:rPr>
        <w:t xml:space="preserve">If he loses any of those, he will have to win one of Arizona, Georgia, Nevada or North Carolina—where he is </w:t>
      </w:r>
      <w:r w:rsidRPr="00512C51">
        <w:rPr>
          <w:rStyle w:val="Emphasis"/>
        </w:rPr>
        <w:t>currently several points down</w:t>
      </w:r>
      <w:r w:rsidRPr="00512C51">
        <w:rPr>
          <w:rStyle w:val="StyleUnderline"/>
        </w:rPr>
        <w:t xml:space="preserve"> in the polls. In other words, </w:t>
      </w:r>
      <w:r w:rsidRPr="00512C51">
        <w:rPr>
          <w:rStyle w:val="Emphasis"/>
        </w:rPr>
        <w:t>there is no</w:t>
      </w:r>
      <w:r w:rsidRPr="00512C51">
        <w:rPr>
          <w:rStyle w:val="StyleUnderline"/>
        </w:rPr>
        <w:t xml:space="preserve"> clear </w:t>
      </w:r>
      <w:r w:rsidRPr="00512C51">
        <w:rPr>
          <w:rStyle w:val="Emphasis"/>
        </w:rPr>
        <w:t>plan B</w:t>
      </w:r>
      <w:r w:rsidRPr="00512C51">
        <w:rPr>
          <w:rStyle w:val="StyleUnderline"/>
        </w:rPr>
        <w:t>.</w:t>
      </w:r>
    </w:p>
    <w:p w14:paraId="200FD255" w14:textId="2F396671" w:rsidR="00512C51" w:rsidRDefault="00512C51" w:rsidP="00512C51">
      <w:pPr>
        <w:rPr>
          <w:sz w:val="16"/>
        </w:rPr>
      </w:pPr>
      <w:proofErr w:type="spellStart"/>
      <w:r w:rsidRPr="00B17C85">
        <w:rPr>
          <w:sz w:val="16"/>
        </w:rPr>
        <w:t>Mr</w:t>
      </w:r>
      <w:proofErr w:type="spellEnd"/>
      <w:r w:rsidRPr="00B17C85">
        <w:rPr>
          <w:sz w:val="16"/>
        </w:rPr>
        <w:t xml:space="preserve"> Biden's political team knows this but is presenting a calm face to the outside world, hoping that, as the election draws closer, voters will remember why even </w:t>
      </w:r>
      <w:proofErr w:type="spellStart"/>
      <w:r w:rsidRPr="00B17C85">
        <w:rPr>
          <w:sz w:val="16"/>
        </w:rPr>
        <w:t>Mr</w:t>
      </w:r>
      <w:proofErr w:type="spellEnd"/>
      <w:r w:rsidRPr="00B17C85">
        <w:rPr>
          <w:sz w:val="16"/>
        </w:rPr>
        <w:t xml:space="preserve"> Carlson was sick of </w:t>
      </w:r>
      <w:proofErr w:type="spellStart"/>
      <w:r w:rsidRPr="00B17C85">
        <w:rPr>
          <w:sz w:val="16"/>
        </w:rPr>
        <w:t>Mr</w:t>
      </w:r>
      <w:proofErr w:type="spellEnd"/>
      <w:r w:rsidRPr="00B17C85">
        <w:rPr>
          <w:sz w:val="16"/>
        </w:rPr>
        <w:t xml:space="preserve"> Trump by the end. </w:t>
      </w:r>
      <w:proofErr w:type="spellStart"/>
      <w:r w:rsidRPr="00B17C85">
        <w:rPr>
          <w:sz w:val="16"/>
        </w:rPr>
        <w:t>Mr</w:t>
      </w:r>
      <w:proofErr w:type="spellEnd"/>
      <w:r w:rsidRPr="00B17C85">
        <w:rPr>
          <w:sz w:val="16"/>
        </w:rPr>
        <w:t xml:space="preserve"> </w:t>
      </w:r>
      <w:r w:rsidRPr="00512C51">
        <w:rPr>
          <w:rStyle w:val="Emphasis"/>
        </w:rPr>
        <w:t>Biden is running as if he were ahead in this race. He is not</w:t>
      </w:r>
      <w:r w:rsidRPr="00B17C85">
        <w:rPr>
          <w:sz w:val="16"/>
        </w:rPr>
        <w:t xml:space="preserve">. </w:t>
      </w:r>
    </w:p>
    <w:p w14:paraId="5A275E41" w14:textId="0D921F07" w:rsidR="0098414A" w:rsidRDefault="0098414A" w:rsidP="0098414A">
      <w:pPr>
        <w:pStyle w:val="Heading3"/>
      </w:pPr>
      <w:r>
        <w:lastRenderedPageBreak/>
        <w:t>1AR---</w:t>
      </w:r>
      <w:r w:rsidRPr="0098414A">
        <w:t xml:space="preserve"> </w:t>
      </w:r>
      <w:r>
        <w:t>Trump Wins</w:t>
      </w:r>
    </w:p>
    <w:p w14:paraId="2001B01E" w14:textId="77777777" w:rsidR="00D835AC" w:rsidRPr="00D835AC" w:rsidRDefault="00D835AC" w:rsidP="00D835AC"/>
    <w:p w14:paraId="41CE4E80" w14:textId="30842607" w:rsidR="0098414A" w:rsidRPr="0098414A" w:rsidRDefault="0098414A" w:rsidP="0098414A">
      <w:pPr>
        <w:pStyle w:val="Heading4"/>
      </w:pPr>
      <w:r>
        <w:t>Biden loses – severe deficits in key swing states.</w:t>
      </w:r>
    </w:p>
    <w:p w14:paraId="63ED89E6" w14:textId="16962BE6" w:rsidR="0098414A" w:rsidRPr="0098414A" w:rsidRDefault="0098414A" w:rsidP="0098414A">
      <w:r w:rsidRPr="0098414A">
        <w:rPr>
          <w:rStyle w:val="Style13ptBold"/>
        </w:rPr>
        <w:t>The Economist 6/12</w:t>
      </w:r>
      <w:r>
        <w:t>/24 Editorial Board “Five months out, Donald Trump has a clear lead” https://www.economist.com/united-states/2024/06/12/five-months-out-donald-trump-has-a-clear-lead</w:t>
      </w:r>
    </w:p>
    <w:p w14:paraId="1C1D1263" w14:textId="10140309" w:rsidR="0098414A" w:rsidRPr="0098414A" w:rsidRDefault="0098414A" w:rsidP="0098414A">
      <w:pPr>
        <w:rPr>
          <w:sz w:val="16"/>
        </w:rPr>
      </w:pPr>
      <w:r w:rsidRPr="0098414A">
        <w:rPr>
          <w:sz w:val="16"/>
        </w:rPr>
        <w:t xml:space="preserve">JOE </w:t>
      </w:r>
      <w:r w:rsidRPr="0098414A">
        <w:rPr>
          <w:rStyle w:val="StyleUnderline"/>
        </w:rPr>
        <w:t>BIDEN'S job-approval rating stands at 39%,</w:t>
      </w:r>
      <w:r w:rsidRPr="0098414A">
        <w:rPr>
          <w:sz w:val="16"/>
        </w:rPr>
        <w:t xml:space="preserve"> </w:t>
      </w:r>
      <w:r w:rsidRPr="0098414A">
        <w:rPr>
          <w:rStyle w:val="StyleUnderline"/>
        </w:rPr>
        <w:t xml:space="preserve">putting him roughly in a tie for </w:t>
      </w:r>
      <w:r w:rsidRPr="0098414A">
        <w:rPr>
          <w:rStyle w:val="Emphasis"/>
        </w:rPr>
        <w:t>lowest</w:t>
      </w:r>
      <w:r w:rsidRPr="0098414A">
        <w:rPr>
          <w:rStyle w:val="StyleUnderline"/>
        </w:rPr>
        <w:t xml:space="preserve"> of any president </w:t>
      </w:r>
      <w:r w:rsidRPr="0098414A">
        <w:rPr>
          <w:rStyle w:val="Emphasis"/>
        </w:rPr>
        <w:t>at this point</w:t>
      </w:r>
      <w:r w:rsidRPr="0098414A">
        <w:rPr>
          <w:rStyle w:val="StyleUnderline"/>
        </w:rPr>
        <w:t xml:space="preserve"> in his term in the </w:t>
      </w:r>
      <w:r w:rsidRPr="0098414A">
        <w:rPr>
          <w:rStyle w:val="Emphasis"/>
        </w:rPr>
        <w:t>history</w:t>
      </w:r>
      <w:r w:rsidRPr="0098414A">
        <w:rPr>
          <w:rStyle w:val="StyleUnderline"/>
        </w:rPr>
        <w:t xml:space="preserve"> of American </w:t>
      </w:r>
      <w:r w:rsidRPr="0098414A">
        <w:rPr>
          <w:rStyle w:val="Emphasis"/>
        </w:rPr>
        <w:t>polling</w:t>
      </w:r>
      <w:r w:rsidRPr="0098414A">
        <w:rPr>
          <w:rStyle w:val="StyleUnderline"/>
        </w:rPr>
        <w:t xml:space="preserve">. In all six states that could prove decisive in November he trails by between one and six percentage points. In the two where he is closest, Wisconsin and Michigan, Democratic candidates' margins have </w:t>
      </w:r>
      <w:r w:rsidRPr="0098414A">
        <w:rPr>
          <w:rStyle w:val="Emphasis"/>
        </w:rPr>
        <w:t>underperformed</w:t>
      </w:r>
      <w:r w:rsidRPr="0098414A">
        <w:rPr>
          <w:rStyle w:val="StyleUnderline"/>
        </w:rPr>
        <w:t xml:space="preserve"> the </w:t>
      </w:r>
      <w:r w:rsidRPr="0098414A">
        <w:rPr>
          <w:rStyle w:val="Emphasis"/>
        </w:rPr>
        <w:t>final polls</w:t>
      </w:r>
      <w:r w:rsidRPr="0098414A">
        <w:rPr>
          <w:rStyle w:val="StyleUnderline"/>
        </w:rPr>
        <w:t xml:space="preserve"> by an </w:t>
      </w:r>
      <w:r w:rsidRPr="0098414A">
        <w:rPr>
          <w:rStyle w:val="Emphasis"/>
        </w:rPr>
        <w:t>average of six points</w:t>
      </w:r>
      <w:r w:rsidRPr="0098414A">
        <w:rPr>
          <w:rStyle w:val="StyleUnderline"/>
        </w:rPr>
        <w:t xml:space="preserve"> in the past two elections</w:t>
      </w:r>
      <w:r w:rsidRPr="0098414A">
        <w:rPr>
          <w:sz w:val="16"/>
        </w:rPr>
        <w:t xml:space="preserve">. Even if he wins both, </w:t>
      </w:r>
      <w:proofErr w:type="spellStart"/>
      <w:r w:rsidRPr="0098414A">
        <w:rPr>
          <w:sz w:val="16"/>
        </w:rPr>
        <w:t>Mr</w:t>
      </w:r>
      <w:proofErr w:type="spellEnd"/>
      <w:r w:rsidRPr="0098414A">
        <w:rPr>
          <w:sz w:val="16"/>
        </w:rPr>
        <w:t xml:space="preserve"> Biden would still need one more swing state to secure the 270 electoral votes necessary for re-election.</w:t>
      </w:r>
    </w:p>
    <w:p w14:paraId="00EC5387" w14:textId="26163DCA" w:rsidR="0098414A" w:rsidRPr="0098414A" w:rsidRDefault="0098414A" w:rsidP="0098414A">
      <w:pPr>
        <w:rPr>
          <w:sz w:val="16"/>
        </w:rPr>
      </w:pPr>
      <w:r w:rsidRPr="0098414A">
        <w:rPr>
          <w:rStyle w:val="StyleUnderline"/>
        </w:rPr>
        <w:t xml:space="preserve">These numbers suggest that </w:t>
      </w:r>
      <w:r w:rsidRPr="0098414A">
        <w:rPr>
          <w:rStyle w:val="Emphasis"/>
        </w:rPr>
        <w:t>the race is hardly a "toss-up".</w:t>
      </w:r>
      <w:r w:rsidRPr="0098414A">
        <w:rPr>
          <w:sz w:val="16"/>
        </w:rPr>
        <w:t xml:space="preserve"> True, the five months before the vote give </w:t>
      </w:r>
      <w:proofErr w:type="spellStart"/>
      <w:r w:rsidRPr="0098414A">
        <w:rPr>
          <w:sz w:val="16"/>
        </w:rPr>
        <w:t>Mr</w:t>
      </w:r>
      <w:proofErr w:type="spellEnd"/>
      <w:r w:rsidRPr="0098414A">
        <w:rPr>
          <w:sz w:val="16"/>
        </w:rPr>
        <w:t xml:space="preserve"> Biden time to make up ground, and the polls may underestimate his true support. But </w:t>
      </w:r>
      <w:r w:rsidRPr="0098414A">
        <w:rPr>
          <w:rStyle w:val="StyleUnderline"/>
        </w:rPr>
        <w:t>it is also possible that the candidate to benefit from any polling error could be Donald Trump</w:t>
      </w:r>
      <w:r w:rsidRPr="0098414A">
        <w:rPr>
          <w:sz w:val="16"/>
        </w:rPr>
        <w:t xml:space="preserve"> .</w:t>
      </w:r>
    </w:p>
    <w:p w14:paraId="14237095" w14:textId="3E4D235C" w:rsidR="0098414A" w:rsidRPr="0098414A" w:rsidRDefault="0098414A" w:rsidP="0098414A">
      <w:pPr>
        <w:rPr>
          <w:sz w:val="16"/>
        </w:rPr>
      </w:pPr>
      <w:r w:rsidRPr="0098414A">
        <w:rPr>
          <w:sz w:val="16"/>
        </w:rPr>
        <w:t xml:space="preserve">In 2016 most pundits found it unfathomable that a manifestly unqualified candidate like </w:t>
      </w:r>
      <w:proofErr w:type="spellStart"/>
      <w:r w:rsidRPr="0098414A">
        <w:rPr>
          <w:sz w:val="16"/>
        </w:rPr>
        <w:t>Mr</w:t>
      </w:r>
      <w:proofErr w:type="spellEnd"/>
      <w:r w:rsidRPr="0098414A">
        <w:rPr>
          <w:sz w:val="16"/>
        </w:rPr>
        <w:t xml:space="preserve"> Trump could win the presidency. This bias was reinforced by polls that consistently put Hillary Clinton in the lead. Now, after a presidency that yielded two impeachments and a riot at the Capitol, the prospect that voters might willingly return to office a man recently convicted of 34 felonies seems nearly as outlandish.</w:t>
      </w:r>
    </w:p>
    <w:p w14:paraId="699DA68D" w14:textId="30524402" w:rsidR="0098414A" w:rsidRPr="0098414A" w:rsidRDefault="0098414A" w:rsidP="0098414A">
      <w:pPr>
        <w:rPr>
          <w:sz w:val="16"/>
        </w:rPr>
      </w:pPr>
      <w:r w:rsidRPr="0098414A">
        <w:rPr>
          <w:sz w:val="16"/>
        </w:rPr>
        <w:t xml:space="preserve">Yet </w:t>
      </w:r>
      <w:r w:rsidRPr="0098414A">
        <w:rPr>
          <w:rStyle w:val="Emphasis"/>
        </w:rPr>
        <w:t>surveys suggest it is more likely than not</w:t>
      </w:r>
      <w:r w:rsidRPr="0098414A">
        <w:rPr>
          <w:sz w:val="16"/>
        </w:rPr>
        <w:t xml:space="preserve">. </w:t>
      </w:r>
      <w:r w:rsidRPr="0098414A">
        <w:rPr>
          <w:rStyle w:val="StyleUnderline"/>
        </w:rPr>
        <w:t xml:space="preserve">The Economist's statistical model of the election—which relies solely on polls, past results and economic data, and knows nothing of </w:t>
      </w:r>
      <w:proofErr w:type="spellStart"/>
      <w:r w:rsidRPr="0098414A">
        <w:rPr>
          <w:rStyle w:val="StyleUnderline"/>
        </w:rPr>
        <w:t>Mr</w:t>
      </w:r>
      <w:proofErr w:type="spellEnd"/>
      <w:r w:rsidRPr="0098414A">
        <w:rPr>
          <w:rStyle w:val="StyleUnderline"/>
        </w:rPr>
        <w:t xml:space="preserve"> Trump's record in office or in the courts—gives </w:t>
      </w:r>
      <w:proofErr w:type="spellStart"/>
      <w:r w:rsidRPr="0098414A">
        <w:rPr>
          <w:rStyle w:val="StyleUnderline"/>
        </w:rPr>
        <w:t>Mr</w:t>
      </w:r>
      <w:proofErr w:type="spellEnd"/>
      <w:r w:rsidRPr="0098414A">
        <w:rPr>
          <w:rStyle w:val="StyleUnderline"/>
        </w:rPr>
        <w:t xml:space="preserve"> Biden a </w:t>
      </w:r>
      <w:r w:rsidRPr="0098414A">
        <w:rPr>
          <w:rStyle w:val="Emphasis"/>
        </w:rPr>
        <w:t>one-in-three chance</w:t>
      </w:r>
      <w:r w:rsidRPr="0098414A">
        <w:rPr>
          <w:rStyle w:val="StyleUnderline"/>
        </w:rPr>
        <w:t xml:space="preserve"> of re-election</w:t>
      </w:r>
      <w:r w:rsidRPr="0098414A">
        <w:rPr>
          <w:sz w:val="16"/>
        </w:rPr>
        <w:t xml:space="preserve">. That means a victory for </w:t>
      </w:r>
      <w:proofErr w:type="spellStart"/>
      <w:r w:rsidRPr="0098414A">
        <w:rPr>
          <w:sz w:val="16"/>
        </w:rPr>
        <w:t>Mr</w:t>
      </w:r>
      <w:proofErr w:type="spellEnd"/>
      <w:r w:rsidRPr="0098414A">
        <w:rPr>
          <w:sz w:val="16"/>
        </w:rPr>
        <w:t xml:space="preserve"> Biden would count as only a mild surprise, somewhat more likely than the 30% share of days on which it rains in London. </w:t>
      </w:r>
      <w:r w:rsidRPr="0098414A">
        <w:rPr>
          <w:rStyle w:val="StyleUnderline"/>
        </w:rPr>
        <w:t xml:space="preserve">Four years </w:t>
      </w:r>
      <w:proofErr w:type="gramStart"/>
      <w:r w:rsidRPr="0098414A">
        <w:rPr>
          <w:rStyle w:val="StyleUnderline"/>
        </w:rPr>
        <w:t>ago</w:t>
      </w:r>
      <w:proofErr w:type="gramEnd"/>
      <w:r w:rsidRPr="0098414A">
        <w:rPr>
          <w:rStyle w:val="StyleUnderline"/>
        </w:rPr>
        <w:t xml:space="preserve"> this week this model gave </w:t>
      </w:r>
      <w:proofErr w:type="spellStart"/>
      <w:r w:rsidRPr="0098414A">
        <w:rPr>
          <w:rStyle w:val="StyleUnderline"/>
        </w:rPr>
        <w:t>Mr</w:t>
      </w:r>
      <w:proofErr w:type="spellEnd"/>
      <w:r w:rsidRPr="0098414A">
        <w:rPr>
          <w:rStyle w:val="StyleUnderline"/>
        </w:rPr>
        <w:t xml:space="preserve"> Biden an 83% chance</w:t>
      </w:r>
      <w:r w:rsidRPr="0098414A">
        <w:rPr>
          <w:sz w:val="16"/>
        </w:rPr>
        <w:t>.</w:t>
      </w:r>
    </w:p>
    <w:p w14:paraId="0C4C5636" w14:textId="5F07D46B" w:rsidR="0098414A" w:rsidRPr="0098414A" w:rsidRDefault="0098414A" w:rsidP="0098414A">
      <w:pPr>
        <w:rPr>
          <w:sz w:val="16"/>
        </w:rPr>
      </w:pPr>
      <w:r w:rsidRPr="0098414A">
        <w:rPr>
          <w:sz w:val="16"/>
        </w:rPr>
        <w:t xml:space="preserve">Our model combines two types of data: horse-race polls and "fundamentals", or expectations based on historical precedents. Its </w:t>
      </w:r>
      <w:proofErr w:type="gramStart"/>
      <w:r w:rsidRPr="0098414A">
        <w:rPr>
          <w:sz w:val="16"/>
        </w:rPr>
        <w:t>starting-point</w:t>
      </w:r>
      <w:proofErr w:type="gramEnd"/>
      <w:r w:rsidRPr="0098414A">
        <w:rPr>
          <w:sz w:val="16"/>
        </w:rPr>
        <w:t xml:space="preserve">, drawing on work by Alan Abramowitz of Emory University, is a national "fundamentals forecast" that seeks to predict the incumbent party's share of the vote (excluding third-party candidates) based on three factors: the president's approval rating, incumbency and the economy. We have reinterpreted </w:t>
      </w:r>
      <w:proofErr w:type="spellStart"/>
      <w:r w:rsidRPr="0098414A">
        <w:rPr>
          <w:sz w:val="16"/>
        </w:rPr>
        <w:t>Mr</w:t>
      </w:r>
      <w:proofErr w:type="spellEnd"/>
      <w:r w:rsidRPr="0098414A">
        <w:rPr>
          <w:sz w:val="16"/>
        </w:rPr>
        <w:t xml:space="preserve"> Abramowitz's incumbency advantage as the absence of a "term penalty" suffered by parties seeking to hold the White House for more than eight years, a feat accomplished only once since 1950. We also account for the weakening of the link between economic performance and the vote shares of incumbents seeking re-election, due to growing </w:t>
      </w:r>
      <w:proofErr w:type="spellStart"/>
      <w:r w:rsidRPr="0098414A">
        <w:rPr>
          <w:sz w:val="16"/>
        </w:rPr>
        <w:t>polarisation</w:t>
      </w:r>
      <w:proofErr w:type="spellEnd"/>
      <w:r w:rsidRPr="0098414A">
        <w:rPr>
          <w:sz w:val="16"/>
        </w:rPr>
        <w:t xml:space="preserve"> of the electorate into camps of committed partisans.</w:t>
      </w:r>
    </w:p>
    <w:p w14:paraId="63475211" w14:textId="4A6D08F4" w:rsidR="0098414A" w:rsidRPr="0098414A" w:rsidRDefault="0098414A" w:rsidP="0098414A">
      <w:pPr>
        <w:rPr>
          <w:sz w:val="16"/>
        </w:rPr>
      </w:pPr>
      <w:r w:rsidRPr="0098414A">
        <w:rPr>
          <w:sz w:val="16"/>
        </w:rPr>
        <w:t xml:space="preserve">As anyone who followed American politics in 2000 or 2016 knows, winning the popular vote is no guarantee of prevailing in the state-by-state electoral college. Our model also includes </w:t>
      </w:r>
      <w:proofErr w:type="gramStart"/>
      <w:r w:rsidRPr="0098414A">
        <w:rPr>
          <w:sz w:val="16"/>
        </w:rPr>
        <w:t>a fundamentals</w:t>
      </w:r>
      <w:proofErr w:type="gramEnd"/>
      <w:r w:rsidRPr="0098414A">
        <w:rPr>
          <w:sz w:val="16"/>
        </w:rPr>
        <w:t xml:space="preserve"> forecast for each state, based largely on how much more Democratic or Republican its past results have been than America as a whole. For example, in 2020 </w:t>
      </w:r>
      <w:proofErr w:type="spellStart"/>
      <w:r w:rsidRPr="0098414A">
        <w:rPr>
          <w:sz w:val="16"/>
        </w:rPr>
        <w:t>Mr</w:t>
      </w:r>
      <w:proofErr w:type="spellEnd"/>
      <w:r w:rsidRPr="0098414A">
        <w:rPr>
          <w:sz w:val="16"/>
        </w:rPr>
        <w:t xml:space="preserve"> Trump won Florida by 3.3 percentage points while losing nationwide by 4.5, putting Florida 7.8 points to the right of the country.</w:t>
      </w:r>
    </w:p>
    <w:p w14:paraId="669928AE" w14:textId="53FD4AB0" w:rsidR="0098414A" w:rsidRPr="0098414A" w:rsidRDefault="0098414A" w:rsidP="0098414A">
      <w:pPr>
        <w:rPr>
          <w:sz w:val="16"/>
        </w:rPr>
      </w:pPr>
      <w:r w:rsidRPr="0098414A">
        <w:rPr>
          <w:sz w:val="16"/>
        </w:rPr>
        <w:t xml:space="preserve">Our model then hunts for the true voting intentions in each state, on each day, </w:t>
      </w:r>
      <w:proofErr w:type="gramStart"/>
      <w:r w:rsidRPr="0098414A">
        <w:rPr>
          <w:sz w:val="16"/>
        </w:rPr>
        <w:t>taking into account</w:t>
      </w:r>
      <w:proofErr w:type="gramEnd"/>
      <w:r w:rsidRPr="0098414A">
        <w:rPr>
          <w:sz w:val="16"/>
        </w:rPr>
        <w:t xml:space="preserve"> opinion polls published so far. It adjusts for the impact on survey results of methods, sample sizes, pollster biases and the use of likely-voter screens. Every day, the model generates 10,001 different possible scenarios for the election. The most common </w:t>
      </w:r>
      <w:proofErr w:type="gramStart"/>
      <w:r w:rsidRPr="0098414A">
        <w:rPr>
          <w:sz w:val="16"/>
        </w:rPr>
        <w:t>ones</w:t>
      </w:r>
      <w:proofErr w:type="gramEnd"/>
      <w:r w:rsidRPr="0098414A">
        <w:rPr>
          <w:sz w:val="16"/>
        </w:rPr>
        <w:t xml:space="preserve"> land close to poll results and its fundamentals forecasts. But it also includes a healthy number of big surprises, to allow for the risk of significant polling errors.</w:t>
      </w:r>
    </w:p>
    <w:p w14:paraId="5353B694" w14:textId="372717CE" w:rsidR="0098414A" w:rsidRPr="0098414A" w:rsidRDefault="0098414A" w:rsidP="0098414A">
      <w:pPr>
        <w:rPr>
          <w:sz w:val="16"/>
        </w:rPr>
      </w:pPr>
      <w:r w:rsidRPr="0098414A">
        <w:rPr>
          <w:sz w:val="16"/>
        </w:rPr>
        <w:t xml:space="preserve">In 2012 the overall picture painted by state-level surveys turned out to be more accurate than nationwide polls; four years later, the reverse was true. To avoid overweighting either type of survey, the model treats the election as a giant jigsaw puzzle, in which vote shares in each state </w:t>
      </w:r>
      <w:proofErr w:type="gramStart"/>
      <w:r w:rsidRPr="0098414A">
        <w:rPr>
          <w:sz w:val="16"/>
        </w:rPr>
        <w:t>have to</w:t>
      </w:r>
      <w:proofErr w:type="gramEnd"/>
      <w:r w:rsidRPr="0098414A">
        <w:rPr>
          <w:sz w:val="16"/>
        </w:rPr>
        <w:t xml:space="preserve"> add up to the national total. An unusually strong national poll for a candidate will yield higher expected vote shares in every state. Conversely, a surprisingly poor state-level poll for a candidate will lower the model's expectations not just in that state but nationwide, especially in places that are nearby and demographically similar.</w:t>
      </w:r>
    </w:p>
    <w:p w14:paraId="6E19A24C" w14:textId="71C919D1" w:rsidR="0098414A" w:rsidRPr="0098414A" w:rsidRDefault="0098414A" w:rsidP="0098414A">
      <w:pPr>
        <w:rPr>
          <w:sz w:val="16"/>
        </w:rPr>
      </w:pPr>
      <w:r w:rsidRPr="0098414A">
        <w:rPr>
          <w:sz w:val="16"/>
        </w:rPr>
        <w:t>Why it's looking bad for Biden</w:t>
      </w:r>
    </w:p>
    <w:p w14:paraId="79D0FD64" w14:textId="4AF05AEA" w:rsidR="0098414A" w:rsidRPr="0098414A" w:rsidRDefault="0098414A" w:rsidP="0098414A">
      <w:pPr>
        <w:rPr>
          <w:sz w:val="16"/>
        </w:rPr>
      </w:pPr>
      <w:r w:rsidRPr="0098414A">
        <w:rPr>
          <w:sz w:val="16"/>
        </w:rPr>
        <w:lastRenderedPageBreak/>
        <w:t xml:space="preserve">Starting with the national fundamentals, </w:t>
      </w:r>
      <w:r w:rsidRPr="0098414A">
        <w:rPr>
          <w:rStyle w:val="StyleUnderline"/>
        </w:rPr>
        <w:t xml:space="preserve">our model's expectation for </w:t>
      </w:r>
      <w:proofErr w:type="spellStart"/>
      <w:r w:rsidRPr="0098414A">
        <w:rPr>
          <w:sz w:val="16"/>
        </w:rPr>
        <w:t>Mr</w:t>
      </w:r>
      <w:proofErr w:type="spellEnd"/>
      <w:r w:rsidRPr="0098414A">
        <w:rPr>
          <w:rStyle w:val="StyleUnderline"/>
        </w:rPr>
        <w:t xml:space="preserve"> Biden</w:t>
      </w:r>
      <w:r w:rsidRPr="0098414A">
        <w:rPr>
          <w:sz w:val="16"/>
        </w:rPr>
        <w:t xml:space="preserve"> (before seeing a single horse-race poll) </w:t>
      </w:r>
      <w:r w:rsidRPr="0098414A">
        <w:rPr>
          <w:rStyle w:val="StyleUnderline"/>
        </w:rPr>
        <w:t>is that he should win 50.5% of the two-party vote—a bit above his current 49.4% share in national polls</w:t>
      </w:r>
      <w:r w:rsidRPr="0098414A">
        <w:rPr>
          <w:sz w:val="16"/>
        </w:rPr>
        <w:t xml:space="preserve">, though below the 52.3% he won in 2020. </w:t>
      </w:r>
      <w:r w:rsidRPr="0098414A">
        <w:rPr>
          <w:rStyle w:val="StyleUnderline"/>
        </w:rPr>
        <w:t>The model thinks he is slightly more likely to gain ground</w:t>
      </w:r>
      <w:r w:rsidRPr="0098414A">
        <w:rPr>
          <w:sz w:val="16"/>
        </w:rPr>
        <w:t xml:space="preserve"> </w:t>
      </w:r>
      <w:r w:rsidRPr="0098414A">
        <w:rPr>
          <w:rStyle w:val="StyleUnderline"/>
        </w:rPr>
        <w:t>on</w:t>
      </w:r>
      <w:r w:rsidRPr="0098414A">
        <w:rPr>
          <w:sz w:val="16"/>
        </w:rPr>
        <w:t xml:space="preserve"> </w:t>
      </w:r>
      <w:proofErr w:type="spellStart"/>
      <w:r w:rsidRPr="0098414A">
        <w:rPr>
          <w:sz w:val="16"/>
        </w:rPr>
        <w:t>Mr</w:t>
      </w:r>
      <w:proofErr w:type="spellEnd"/>
      <w:r w:rsidRPr="0098414A">
        <w:rPr>
          <w:sz w:val="16"/>
        </w:rPr>
        <w:t xml:space="preserve"> </w:t>
      </w:r>
      <w:r w:rsidRPr="0098414A">
        <w:rPr>
          <w:rStyle w:val="StyleUnderline"/>
        </w:rPr>
        <w:t>Trump</w:t>
      </w:r>
      <w:r w:rsidRPr="0098414A">
        <w:rPr>
          <w:sz w:val="16"/>
        </w:rPr>
        <w:t xml:space="preserve"> during the next five months than to lose it: on average, </w:t>
      </w:r>
      <w:r w:rsidRPr="0098414A">
        <w:rPr>
          <w:rStyle w:val="StyleUnderline"/>
        </w:rPr>
        <w:t xml:space="preserve">it expects </w:t>
      </w:r>
      <w:proofErr w:type="spellStart"/>
      <w:r w:rsidRPr="0098414A">
        <w:rPr>
          <w:rStyle w:val="StyleUnderline"/>
        </w:rPr>
        <w:t>Mr</w:t>
      </w:r>
      <w:proofErr w:type="spellEnd"/>
      <w:r w:rsidRPr="0098414A">
        <w:rPr>
          <w:rStyle w:val="StyleUnderline"/>
        </w:rPr>
        <w:t xml:space="preserve"> Biden to pick up half a percentage point, yielding a tie in the national popular vote</w:t>
      </w:r>
      <w:r w:rsidRPr="0098414A">
        <w:rPr>
          <w:sz w:val="16"/>
        </w:rPr>
        <w:t>.</w:t>
      </w:r>
    </w:p>
    <w:p w14:paraId="747F433A" w14:textId="01DCA3BF" w:rsidR="0098414A" w:rsidRPr="0098414A" w:rsidRDefault="0098414A" w:rsidP="0098414A">
      <w:pPr>
        <w:rPr>
          <w:sz w:val="16"/>
        </w:rPr>
      </w:pPr>
      <w:r w:rsidRPr="0098414A">
        <w:rPr>
          <w:rStyle w:val="Emphasis"/>
        </w:rPr>
        <w:t>Unfortunately</w:t>
      </w:r>
      <w:r w:rsidRPr="0098414A">
        <w:rPr>
          <w:sz w:val="16"/>
        </w:rPr>
        <w:t xml:space="preserve"> for the president, </w:t>
      </w:r>
      <w:r w:rsidRPr="0098414A">
        <w:rPr>
          <w:rStyle w:val="StyleUnderline"/>
        </w:rPr>
        <w:t xml:space="preserve">state-level polls do not suggest that the electoral-college advantage </w:t>
      </w:r>
      <w:proofErr w:type="spellStart"/>
      <w:r w:rsidRPr="0098414A">
        <w:rPr>
          <w:rStyle w:val="StyleUnderline"/>
        </w:rPr>
        <w:t>Mr</w:t>
      </w:r>
      <w:proofErr w:type="spellEnd"/>
      <w:r w:rsidRPr="0098414A">
        <w:rPr>
          <w:rStyle w:val="StyleUnderline"/>
        </w:rPr>
        <w:t xml:space="preserve"> Trump enjoyed in 2016 and 2020 has eroded materially</w:t>
      </w:r>
      <w:r w:rsidRPr="0098414A">
        <w:rPr>
          <w:sz w:val="16"/>
        </w:rPr>
        <w:t xml:space="preserve">. </w:t>
      </w:r>
      <w:proofErr w:type="spellStart"/>
      <w:r w:rsidRPr="0098414A">
        <w:rPr>
          <w:sz w:val="16"/>
        </w:rPr>
        <w:t>Mr</w:t>
      </w:r>
      <w:proofErr w:type="spellEnd"/>
      <w:r w:rsidRPr="0098414A">
        <w:rPr>
          <w:sz w:val="16"/>
        </w:rPr>
        <w:t xml:space="preserve"> </w:t>
      </w:r>
      <w:r w:rsidRPr="0098414A">
        <w:rPr>
          <w:rStyle w:val="StyleUnderline"/>
        </w:rPr>
        <w:t xml:space="preserve">Biden trails by around </w:t>
      </w:r>
      <w:r w:rsidRPr="0098414A">
        <w:rPr>
          <w:rStyle w:val="Emphasis"/>
        </w:rPr>
        <w:t>five points</w:t>
      </w:r>
      <w:r w:rsidRPr="0098414A">
        <w:rPr>
          <w:rStyle w:val="StyleUnderline"/>
        </w:rPr>
        <w:t xml:space="preserve"> in the Sun Belt battlegrounds of Arizona, Georgia and Nevada, all of which voted for him four years ago. Our model gives him just a 24% chance of holding on to Georgia, where his lost popularity with black voters is most damaging, and 31% and 36% shots in Arizona and Nevada, where his losses among Latinos hurt him</w:t>
      </w:r>
      <w:r w:rsidRPr="0098414A">
        <w:rPr>
          <w:sz w:val="16"/>
        </w:rPr>
        <w:t>.</w:t>
      </w:r>
    </w:p>
    <w:p w14:paraId="7B4C2E66" w14:textId="0882769C" w:rsidR="0098414A" w:rsidRPr="0098414A" w:rsidRDefault="0098414A" w:rsidP="0098414A">
      <w:pPr>
        <w:rPr>
          <w:sz w:val="16"/>
        </w:rPr>
      </w:pPr>
      <w:proofErr w:type="spellStart"/>
      <w:r w:rsidRPr="0098414A">
        <w:rPr>
          <w:sz w:val="16"/>
        </w:rPr>
        <w:t>Mr</w:t>
      </w:r>
      <w:proofErr w:type="spellEnd"/>
      <w:r w:rsidRPr="0098414A">
        <w:rPr>
          <w:sz w:val="16"/>
        </w:rPr>
        <w:t xml:space="preserve"> Biden's polling has held up better in the relatively white Rust Belt swing states of Michigan, Pennsylvania and Wisconsin. </w:t>
      </w:r>
      <w:proofErr w:type="spellStart"/>
      <w:r w:rsidRPr="0098414A">
        <w:rPr>
          <w:sz w:val="16"/>
        </w:rPr>
        <w:t>Mr</w:t>
      </w:r>
      <w:proofErr w:type="spellEnd"/>
      <w:r w:rsidRPr="0098414A">
        <w:rPr>
          <w:sz w:val="16"/>
        </w:rPr>
        <w:t xml:space="preserve"> Trump leads narrowly in all three states. Our model considers all three </w:t>
      </w:r>
      <w:proofErr w:type="gramStart"/>
      <w:r w:rsidRPr="0098414A">
        <w:rPr>
          <w:sz w:val="16"/>
        </w:rPr>
        <w:t>close</w:t>
      </w:r>
      <w:proofErr w:type="gramEnd"/>
      <w:r w:rsidRPr="0098414A">
        <w:rPr>
          <w:sz w:val="16"/>
        </w:rPr>
        <w:t xml:space="preserve"> to coin flips (see chart). State-level vote shares in the Great Lakes region have tended to fluctuate in tandem from one election to another. It would take only a tiny improvement in </w:t>
      </w:r>
      <w:proofErr w:type="spellStart"/>
      <w:r w:rsidRPr="0098414A">
        <w:rPr>
          <w:sz w:val="16"/>
        </w:rPr>
        <w:t>Mr</w:t>
      </w:r>
      <w:proofErr w:type="spellEnd"/>
      <w:r w:rsidRPr="0098414A">
        <w:rPr>
          <w:sz w:val="16"/>
        </w:rPr>
        <w:t xml:space="preserve"> Biden's numbers or polling error in his </w:t>
      </w:r>
      <w:proofErr w:type="spellStart"/>
      <w:r w:rsidRPr="0098414A">
        <w:rPr>
          <w:sz w:val="16"/>
        </w:rPr>
        <w:t>favour</w:t>
      </w:r>
      <w:proofErr w:type="spellEnd"/>
      <w:r w:rsidRPr="0098414A">
        <w:rPr>
          <w:sz w:val="16"/>
        </w:rPr>
        <w:t xml:space="preserve"> to hand him the trio, and a second term.</w:t>
      </w:r>
    </w:p>
    <w:p w14:paraId="00F0A092" w14:textId="100CF633" w:rsidR="0098414A" w:rsidRPr="0098414A" w:rsidRDefault="0098414A" w:rsidP="0098414A">
      <w:pPr>
        <w:rPr>
          <w:sz w:val="16"/>
        </w:rPr>
      </w:pPr>
      <w:r w:rsidRPr="0098414A">
        <w:rPr>
          <w:sz w:val="16"/>
        </w:rPr>
        <w:t xml:space="preserve">However, there are two reasons why </w:t>
      </w:r>
      <w:proofErr w:type="spellStart"/>
      <w:r w:rsidRPr="0098414A">
        <w:rPr>
          <w:sz w:val="16"/>
        </w:rPr>
        <w:t>Mr</w:t>
      </w:r>
      <w:proofErr w:type="spellEnd"/>
      <w:r w:rsidRPr="0098414A">
        <w:rPr>
          <w:sz w:val="16"/>
        </w:rPr>
        <w:t xml:space="preserve"> Biden's true chance of winning the electoral college is lower than the average chance of victory that the model gives him in these three states. First, </w:t>
      </w:r>
      <w:r w:rsidRPr="0098414A">
        <w:rPr>
          <w:rStyle w:val="StyleUnderline"/>
        </w:rPr>
        <w:t xml:space="preserve">his slide in other regions makes it less likely that he can make up for a loss in the Midwest with wins in the South or West. If he loses Arizona, Georgia and Nevada, he then needs </w:t>
      </w:r>
      <w:r w:rsidRPr="0098414A">
        <w:rPr>
          <w:rStyle w:val="Emphasis"/>
        </w:rPr>
        <w:t>all three Rust Belt battlegrounds</w:t>
      </w:r>
      <w:r w:rsidRPr="0098414A">
        <w:rPr>
          <w:sz w:val="16"/>
        </w:rPr>
        <w:t xml:space="preserve"> (plus one electoral-college vote from Omaha, Nebraska) </w:t>
      </w:r>
      <w:r w:rsidRPr="0098414A">
        <w:rPr>
          <w:rStyle w:val="StyleUnderline"/>
        </w:rPr>
        <w:t xml:space="preserve">to muster </w:t>
      </w:r>
      <w:r w:rsidRPr="0098414A">
        <w:rPr>
          <w:rStyle w:val="Emphasis"/>
        </w:rPr>
        <w:t>exactly</w:t>
      </w:r>
      <w:r w:rsidRPr="0098414A">
        <w:rPr>
          <w:rStyle w:val="StyleUnderline"/>
        </w:rPr>
        <w:t xml:space="preserve"> the magic </w:t>
      </w:r>
      <w:r w:rsidRPr="0098414A">
        <w:rPr>
          <w:rStyle w:val="Emphasis"/>
        </w:rPr>
        <w:t>270</w:t>
      </w:r>
      <w:r w:rsidRPr="0098414A">
        <w:rPr>
          <w:sz w:val="16"/>
        </w:rPr>
        <w:t xml:space="preserve">. Our model gives </w:t>
      </w:r>
      <w:proofErr w:type="spellStart"/>
      <w:r w:rsidRPr="0098414A">
        <w:rPr>
          <w:sz w:val="16"/>
        </w:rPr>
        <w:t>Mr</w:t>
      </w:r>
      <w:proofErr w:type="spellEnd"/>
      <w:r w:rsidRPr="0098414A">
        <w:rPr>
          <w:sz w:val="16"/>
        </w:rPr>
        <w:t xml:space="preserve"> Trump a 43% chance of winning them all and </w:t>
      </w:r>
      <w:proofErr w:type="spellStart"/>
      <w:r w:rsidRPr="0098414A">
        <w:rPr>
          <w:sz w:val="16"/>
        </w:rPr>
        <w:t>Mr</w:t>
      </w:r>
      <w:proofErr w:type="spellEnd"/>
      <w:r w:rsidRPr="0098414A">
        <w:rPr>
          <w:sz w:val="16"/>
        </w:rPr>
        <w:t xml:space="preserve"> Biden 31%, leaving 27% for a split decision that would probably also return </w:t>
      </w:r>
      <w:proofErr w:type="spellStart"/>
      <w:r w:rsidRPr="0098414A">
        <w:rPr>
          <w:sz w:val="16"/>
        </w:rPr>
        <w:t>Mr</w:t>
      </w:r>
      <w:proofErr w:type="spellEnd"/>
      <w:r w:rsidRPr="0098414A">
        <w:rPr>
          <w:sz w:val="16"/>
        </w:rPr>
        <w:t xml:space="preserve"> Trump to the White House.</w:t>
      </w:r>
    </w:p>
    <w:p w14:paraId="06B73400" w14:textId="5C4DBD7C" w:rsidR="0098414A" w:rsidRPr="0098414A" w:rsidRDefault="0098414A" w:rsidP="0098414A">
      <w:pPr>
        <w:rPr>
          <w:sz w:val="16"/>
        </w:rPr>
      </w:pPr>
      <w:r w:rsidRPr="0098414A">
        <w:rPr>
          <w:sz w:val="16"/>
        </w:rPr>
        <w:t xml:space="preserve">Second, </w:t>
      </w:r>
      <w:r w:rsidRPr="0098414A">
        <w:rPr>
          <w:rStyle w:val="StyleUnderline"/>
        </w:rPr>
        <w:t xml:space="preserve">in both 2016 and 2020 </w:t>
      </w:r>
      <w:proofErr w:type="spellStart"/>
      <w:r w:rsidRPr="0098414A">
        <w:rPr>
          <w:rStyle w:val="StyleUnderline"/>
        </w:rPr>
        <w:t>Mr</w:t>
      </w:r>
      <w:proofErr w:type="spellEnd"/>
      <w:r w:rsidRPr="0098414A">
        <w:rPr>
          <w:rStyle w:val="StyleUnderline"/>
        </w:rPr>
        <w:t xml:space="preserve"> Trump did </w:t>
      </w:r>
      <w:r w:rsidRPr="0098414A">
        <w:rPr>
          <w:rStyle w:val="Emphasis"/>
        </w:rPr>
        <w:t>far better</w:t>
      </w:r>
      <w:r w:rsidRPr="0098414A">
        <w:rPr>
          <w:rStyle w:val="StyleUnderline"/>
        </w:rPr>
        <w:t xml:space="preserve"> in the Midwest than surveys implied</w:t>
      </w:r>
      <w:r w:rsidRPr="0098414A">
        <w:rPr>
          <w:sz w:val="16"/>
        </w:rPr>
        <w:t xml:space="preserve">. Our model assumes that both candidates are equally likely to benefit from polling errors. But </w:t>
      </w:r>
      <w:r w:rsidRPr="0098414A">
        <w:rPr>
          <w:rStyle w:val="StyleUnderline"/>
        </w:rPr>
        <w:t xml:space="preserve">if you compare </w:t>
      </w:r>
      <w:r w:rsidRPr="0098414A">
        <w:rPr>
          <w:rStyle w:val="Emphasis"/>
        </w:rPr>
        <w:t>current surveys</w:t>
      </w:r>
      <w:r w:rsidRPr="0098414A">
        <w:rPr>
          <w:rStyle w:val="StyleUnderline"/>
        </w:rPr>
        <w:t xml:space="preserve"> with </w:t>
      </w:r>
      <w:r w:rsidRPr="0098414A">
        <w:rPr>
          <w:rStyle w:val="Emphasis"/>
        </w:rPr>
        <w:t>state-level polling averages</w:t>
      </w:r>
      <w:r w:rsidRPr="0098414A">
        <w:rPr>
          <w:rStyle w:val="StyleUnderline"/>
        </w:rPr>
        <w:t xml:space="preserve"> from late 2020, rather than with the actual election results, </w:t>
      </w:r>
      <w:r w:rsidRPr="0098414A">
        <w:rPr>
          <w:rStyle w:val="Emphasis"/>
        </w:rPr>
        <w:t>the Rust Belt no longer looks</w:t>
      </w:r>
      <w:r w:rsidRPr="0098414A">
        <w:rPr>
          <w:rStyle w:val="StyleUnderline"/>
        </w:rPr>
        <w:t xml:space="preserve"> like a </w:t>
      </w:r>
      <w:r w:rsidRPr="0098414A">
        <w:rPr>
          <w:rStyle w:val="Emphasis"/>
        </w:rPr>
        <w:t>Biden-friendly</w:t>
      </w:r>
      <w:r w:rsidRPr="0098414A">
        <w:rPr>
          <w:rStyle w:val="StyleUnderline"/>
        </w:rPr>
        <w:t xml:space="preserve"> outlier.</w:t>
      </w:r>
      <w:r w:rsidRPr="0098414A">
        <w:rPr>
          <w:sz w:val="16"/>
        </w:rPr>
        <w:t xml:space="preserve"> </w:t>
      </w:r>
      <w:r w:rsidRPr="0098414A">
        <w:rPr>
          <w:rStyle w:val="StyleUnderline"/>
        </w:rPr>
        <w:t xml:space="preserve">Instead, it is consistent with a national trend, in which </w:t>
      </w:r>
      <w:proofErr w:type="spellStart"/>
      <w:r w:rsidRPr="0098414A">
        <w:rPr>
          <w:rStyle w:val="StyleUnderline"/>
        </w:rPr>
        <w:t>Mr</w:t>
      </w:r>
      <w:proofErr w:type="spellEnd"/>
      <w:r w:rsidRPr="0098414A">
        <w:rPr>
          <w:rStyle w:val="StyleUnderline"/>
        </w:rPr>
        <w:t xml:space="preserve"> Trump appears to have gained three to five points of vote share</w:t>
      </w:r>
      <w:r w:rsidRPr="0098414A">
        <w:rPr>
          <w:sz w:val="16"/>
        </w:rPr>
        <w:t xml:space="preserve">. If that were the case, the former president could be </w:t>
      </w:r>
      <w:r w:rsidRPr="0098414A">
        <w:rPr>
          <w:rStyle w:val="Emphasis"/>
        </w:rPr>
        <w:t>on track for a decisive victory</w:t>
      </w:r>
      <w:r w:rsidRPr="0098414A">
        <w:rPr>
          <w:sz w:val="16"/>
        </w:rPr>
        <w:t xml:space="preserve">, </w:t>
      </w:r>
      <w:r w:rsidRPr="0098414A">
        <w:rPr>
          <w:rStyle w:val="StyleUnderline"/>
        </w:rPr>
        <w:t xml:space="preserve">flipping light-blue states like Maine, Minnesota, New Hampshire or Virginia. Recent polls showing a tied vote in Virginia, or </w:t>
      </w:r>
      <w:proofErr w:type="spellStart"/>
      <w:r w:rsidRPr="0098414A">
        <w:rPr>
          <w:rStyle w:val="StyleUnderline"/>
        </w:rPr>
        <w:t>Mr</w:t>
      </w:r>
      <w:proofErr w:type="spellEnd"/>
      <w:r w:rsidRPr="0098414A">
        <w:rPr>
          <w:rStyle w:val="StyleUnderline"/>
        </w:rPr>
        <w:t xml:space="preserve"> Biden's lead in the Democratic bastion of New York dwindling to a modest nine-to-ten points, bolster that possibility</w:t>
      </w:r>
      <w:r w:rsidRPr="0098414A">
        <w:rPr>
          <w:sz w:val="16"/>
        </w:rPr>
        <w:t>.</w:t>
      </w:r>
    </w:p>
    <w:p w14:paraId="08821D19" w14:textId="2D6B2D21" w:rsidR="0098414A" w:rsidRPr="0098414A" w:rsidRDefault="0098414A" w:rsidP="0098414A">
      <w:pPr>
        <w:rPr>
          <w:sz w:val="16"/>
        </w:rPr>
      </w:pPr>
      <w:proofErr w:type="spellStart"/>
      <w:r w:rsidRPr="0098414A">
        <w:rPr>
          <w:sz w:val="16"/>
        </w:rPr>
        <w:t>Mr</w:t>
      </w:r>
      <w:proofErr w:type="spellEnd"/>
      <w:r w:rsidRPr="0098414A">
        <w:rPr>
          <w:sz w:val="16"/>
        </w:rPr>
        <w:t xml:space="preserve"> Biden's situation is far from desperate. Good news for him or bad news for </w:t>
      </w:r>
      <w:proofErr w:type="spellStart"/>
      <w:r w:rsidRPr="0098414A">
        <w:rPr>
          <w:sz w:val="16"/>
        </w:rPr>
        <w:t>Mr</w:t>
      </w:r>
      <w:proofErr w:type="spellEnd"/>
      <w:r w:rsidRPr="0098414A">
        <w:rPr>
          <w:sz w:val="16"/>
        </w:rPr>
        <w:t xml:space="preserve"> Trump—such as the former president's recent conviction in New York, which has been reflected in only a handful of state-level surveys so far—could shift their chances. So could the presidential debates. Moreover, the Democratic Party's new base of white voters with college degrees is far more likely to turn out than </w:t>
      </w:r>
      <w:proofErr w:type="spellStart"/>
      <w:r w:rsidRPr="0098414A">
        <w:rPr>
          <w:sz w:val="16"/>
        </w:rPr>
        <w:t>Mr</w:t>
      </w:r>
      <w:proofErr w:type="spellEnd"/>
      <w:r w:rsidRPr="0098414A">
        <w:rPr>
          <w:sz w:val="16"/>
        </w:rPr>
        <w:t xml:space="preserve"> Trump's less-educated coalition is, a disparity that pollsters' likely-voter screens may not fully reflect.</w:t>
      </w:r>
    </w:p>
    <w:p w14:paraId="68F3E28A" w14:textId="5F3E5E75" w:rsidR="0098414A" w:rsidRPr="0098414A" w:rsidRDefault="0098414A" w:rsidP="0098414A">
      <w:pPr>
        <w:rPr>
          <w:sz w:val="16"/>
        </w:rPr>
      </w:pPr>
      <w:r w:rsidRPr="0098414A">
        <w:rPr>
          <w:sz w:val="16"/>
        </w:rPr>
        <w:t xml:space="preserve">Our model gives </w:t>
      </w:r>
      <w:proofErr w:type="spellStart"/>
      <w:r w:rsidRPr="0098414A">
        <w:rPr>
          <w:sz w:val="16"/>
        </w:rPr>
        <w:t>Mr</w:t>
      </w:r>
      <w:proofErr w:type="spellEnd"/>
      <w:r w:rsidRPr="0098414A">
        <w:rPr>
          <w:sz w:val="16"/>
        </w:rPr>
        <w:t xml:space="preserve"> Trump better chances of victory than do other public quantitative forecasts. A model by Decision Desk HQ and The Hill puts him on 56%. The forecast released on June 11th by ABC News's FiveThirtyEight expects </w:t>
      </w:r>
      <w:proofErr w:type="spellStart"/>
      <w:r w:rsidRPr="0098414A">
        <w:rPr>
          <w:sz w:val="16"/>
        </w:rPr>
        <w:t>Mr</w:t>
      </w:r>
      <w:proofErr w:type="spellEnd"/>
      <w:r w:rsidRPr="0098414A">
        <w:rPr>
          <w:sz w:val="16"/>
        </w:rPr>
        <w:t xml:space="preserve"> Biden's position in swing states to improve enough by November to give him an edge, with a </w:t>
      </w:r>
      <w:proofErr w:type="gramStart"/>
      <w:r w:rsidRPr="0098414A">
        <w:rPr>
          <w:sz w:val="16"/>
        </w:rPr>
        <w:t>53% win</w:t>
      </w:r>
      <w:proofErr w:type="gramEnd"/>
      <w:r w:rsidRPr="0098414A">
        <w:rPr>
          <w:sz w:val="16"/>
        </w:rPr>
        <w:t xml:space="preserve"> probability. All three forecasts agree that the contest is close, and that a victory for either major candidate is easily plausible. But by our reckoning, </w:t>
      </w:r>
      <w:proofErr w:type="spellStart"/>
      <w:r w:rsidRPr="0098414A">
        <w:rPr>
          <w:sz w:val="16"/>
        </w:rPr>
        <w:t>Mr</w:t>
      </w:r>
      <w:proofErr w:type="spellEnd"/>
      <w:r w:rsidRPr="0098414A">
        <w:rPr>
          <w:sz w:val="16"/>
        </w:rPr>
        <w:t xml:space="preserve"> Trump is the </w:t>
      </w:r>
      <w:proofErr w:type="spellStart"/>
      <w:r w:rsidRPr="0098414A">
        <w:rPr>
          <w:sz w:val="16"/>
        </w:rPr>
        <w:t>favourite</w:t>
      </w:r>
      <w:proofErr w:type="spellEnd"/>
      <w:r w:rsidRPr="0098414A">
        <w:rPr>
          <w:sz w:val="16"/>
        </w:rPr>
        <w:t>.</w:t>
      </w:r>
    </w:p>
    <w:p w14:paraId="608E8D11" w14:textId="6116DDFB" w:rsidR="00600EF6" w:rsidRDefault="0098414A" w:rsidP="00600EF6">
      <w:pPr>
        <w:pStyle w:val="Heading3"/>
      </w:pPr>
      <w:r>
        <w:lastRenderedPageBreak/>
        <w:t>UQ</w:t>
      </w:r>
      <w:r w:rsidR="00600EF6">
        <w:t>---General</w:t>
      </w:r>
    </w:p>
    <w:p w14:paraId="67C19E1D" w14:textId="77777777" w:rsidR="00D835AC" w:rsidRDefault="00D835AC" w:rsidP="00D835AC">
      <w:pPr>
        <w:pStyle w:val="Heading4"/>
      </w:pPr>
      <w:r>
        <w:t>Biden loses – polling and campaign stubbornness.</w:t>
      </w:r>
    </w:p>
    <w:p w14:paraId="09DBAD82" w14:textId="77777777" w:rsidR="00D835AC" w:rsidRPr="00752876" w:rsidRDefault="00D835AC" w:rsidP="00D835AC">
      <w:r>
        <w:t xml:space="preserve">Alex </w:t>
      </w:r>
      <w:r w:rsidRPr="00B60F90">
        <w:rPr>
          <w:rStyle w:val="Style13ptBold"/>
        </w:rPr>
        <w:t>Thompson 6/19</w:t>
      </w:r>
      <w:r>
        <w:t xml:space="preserve">/24 National Political Correspondent “Top Dems: </w:t>
      </w:r>
      <w:r w:rsidRPr="00752876">
        <w:rPr>
          <w:rStyle w:val="Emphasis"/>
        </w:rPr>
        <w:t>Biden has losing strategy</w:t>
      </w:r>
      <w:r>
        <w:t>” Axios https://www.axios.com/2024/06/19/biden-faith-campaign-mike-donilon-2024-election</w:t>
      </w:r>
    </w:p>
    <w:p w14:paraId="4B9C0814" w14:textId="77777777" w:rsidR="00D835AC" w:rsidRPr="00850C15" w:rsidRDefault="00D835AC" w:rsidP="00D835AC">
      <w:pPr>
        <w:rPr>
          <w:sz w:val="16"/>
        </w:rPr>
      </w:pPr>
      <w:r w:rsidRPr="00850C15">
        <w:rPr>
          <w:sz w:val="16"/>
        </w:rPr>
        <w:t>Senior Democrats, including some of President Biden's aides, are increasingly dubious about his theory for victory in November, which relies on voter concerns about Jan. 6, political violence, democracy and Donald Trump's character.</w:t>
      </w:r>
    </w:p>
    <w:p w14:paraId="3BEEB56B" w14:textId="77777777" w:rsidR="00D835AC" w:rsidRPr="00850C15" w:rsidRDefault="00D835AC" w:rsidP="00D835AC">
      <w:pPr>
        <w:rPr>
          <w:sz w:val="16"/>
        </w:rPr>
      </w:pPr>
      <w:r w:rsidRPr="00850C15">
        <w:rPr>
          <w:sz w:val="16"/>
        </w:rPr>
        <w:t xml:space="preserve">Why it matters: </w:t>
      </w:r>
      <w:r w:rsidRPr="00752876">
        <w:rPr>
          <w:rStyle w:val="StyleUnderline"/>
        </w:rPr>
        <w:t>Biden's</w:t>
      </w:r>
      <w:r w:rsidRPr="00850C15">
        <w:rPr>
          <w:sz w:val="16"/>
        </w:rPr>
        <w:t xml:space="preserve"> core </w:t>
      </w:r>
      <w:r w:rsidRPr="00752876">
        <w:rPr>
          <w:rStyle w:val="Emphasis"/>
        </w:rPr>
        <w:t>inner circle</w:t>
      </w:r>
      <w:r w:rsidRPr="00850C15">
        <w:rPr>
          <w:sz w:val="16"/>
        </w:rPr>
        <w:t xml:space="preserve"> </w:t>
      </w:r>
      <w:r w:rsidRPr="00752876">
        <w:rPr>
          <w:rStyle w:val="StyleUnderline"/>
        </w:rPr>
        <w:t>hasn't lost faith</w:t>
      </w:r>
      <w:r w:rsidRPr="00850C15">
        <w:rPr>
          <w:sz w:val="16"/>
        </w:rPr>
        <w:t xml:space="preserve"> in that approach, the product of Biden and his longtime aide, Mike Donilon.</w:t>
      </w:r>
    </w:p>
    <w:p w14:paraId="4FB28EA8" w14:textId="77777777" w:rsidR="00D835AC" w:rsidRPr="00752876" w:rsidRDefault="00D835AC" w:rsidP="00D835AC">
      <w:pPr>
        <w:pStyle w:val="ListParagraph"/>
        <w:numPr>
          <w:ilvl w:val="0"/>
          <w:numId w:val="28"/>
        </w:numPr>
        <w:rPr>
          <w:rStyle w:val="StyleUnderline"/>
        </w:rPr>
      </w:pPr>
      <w:r w:rsidRPr="00752876">
        <w:rPr>
          <w:rStyle w:val="StyleUnderline"/>
        </w:rPr>
        <w:t>But</w:t>
      </w:r>
      <w:r w:rsidRPr="00850C15">
        <w:rPr>
          <w:sz w:val="16"/>
        </w:rPr>
        <w:t xml:space="preserve"> that puts them on an island within much of the party about what will decide the election, </w:t>
      </w:r>
      <w:r w:rsidRPr="00752876">
        <w:rPr>
          <w:rStyle w:val="StyleUnderline"/>
        </w:rPr>
        <w:t xml:space="preserve">as polls consistently have shown Biden </w:t>
      </w:r>
      <w:r w:rsidRPr="00752876">
        <w:rPr>
          <w:rStyle w:val="Emphasis"/>
        </w:rPr>
        <w:t>tied or behind</w:t>
      </w:r>
      <w:r w:rsidRPr="00752876">
        <w:rPr>
          <w:rStyle w:val="StyleUnderline"/>
        </w:rPr>
        <w:t xml:space="preserve"> even after a slight bump following Trump's criminal </w:t>
      </w:r>
      <w:r w:rsidRPr="00752876">
        <w:rPr>
          <w:rStyle w:val="Emphasis"/>
        </w:rPr>
        <w:t>conviction</w:t>
      </w:r>
      <w:r w:rsidRPr="00752876">
        <w:rPr>
          <w:rStyle w:val="StyleUnderline"/>
        </w:rPr>
        <w:t>.</w:t>
      </w:r>
    </w:p>
    <w:p w14:paraId="10179322" w14:textId="77777777" w:rsidR="00D835AC" w:rsidRPr="00850C15" w:rsidRDefault="00D835AC" w:rsidP="00D835AC">
      <w:pPr>
        <w:pStyle w:val="ListParagraph"/>
        <w:numPr>
          <w:ilvl w:val="0"/>
          <w:numId w:val="28"/>
        </w:numPr>
        <w:rPr>
          <w:sz w:val="16"/>
        </w:rPr>
      </w:pPr>
      <w:r w:rsidRPr="00850C15">
        <w:rPr>
          <w:sz w:val="16"/>
        </w:rPr>
        <w:t xml:space="preserve">Several </w:t>
      </w:r>
      <w:r w:rsidRPr="00752876">
        <w:rPr>
          <w:rStyle w:val="StyleUnderline"/>
        </w:rPr>
        <w:t>polls have indicated</w:t>
      </w:r>
      <w:r w:rsidRPr="00850C15">
        <w:rPr>
          <w:sz w:val="16"/>
        </w:rPr>
        <w:t xml:space="preserve"> </w:t>
      </w:r>
      <w:r w:rsidRPr="00752876">
        <w:rPr>
          <w:rStyle w:val="StyleUnderline"/>
        </w:rPr>
        <w:t>voters</w:t>
      </w:r>
      <w:r w:rsidRPr="00850C15">
        <w:rPr>
          <w:sz w:val="16"/>
        </w:rPr>
        <w:t xml:space="preserve"> </w:t>
      </w:r>
      <w:r w:rsidRPr="00752876">
        <w:rPr>
          <w:rStyle w:val="StyleUnderline"/>
        </w:rPr>
        <w:t>are</w:t>
      </w:r>
      <w:r w:rsidRPr="00850C15">
        <w:rPr>
          <w:sz w:val="16"/>
        </w:rPr>
        <w:t xml:space="preserve"> deeply </w:t>
      </w:r>
      <w:r w:rsidRPr="00752876">
        <w:rPr>
          <w:rStyle w:val="StyleUnderline"/>
        </w:rPr>
        <w:t xml:space="preserve">concerned about </w:t>
      </w:r>
      <w:proofErr w:type="gramStart"/>
      <w:r w:rsidRPr="00752876">
        <w:rPr>
          <w:rStyle w:val="StyleUnderline"/>
        </w:rPr>
        <w:t>democracy</w:t>
      </w:r>
      <w:proofErr w:type="gramEnd"/>
      <w:r w:rsidRPr="00850C15">
        <w:rPr>
          <w:sz w:val="16"/>
        </w:rPr>
        <w:t xml:space="preserve"> but they </w:t>
      </w:r>
      <w:r w:rsidRPr="00752876">
        <w:rPr>
          <w:rStyle w:val="StyleUnderline"/>
        </w:rPr>
        <w:t xml:space="preserve">are most worried about </w:t>
      </w:r>
      <w:r w:rsidRPr="00752876">
        <w:rPr>
          <w:rStyle w:val="Emphasis"/>
        </w:rPr>
        <w:t>inflation and the economy</w:t>
      </w:r>
      <w:r w:rsidRPr="00850C15">
        <w:rPr>
          <w:sz w:val="16"/>
        </w:rPr>
        <w:t xml:space="preserve">. </w:t>
      </w:r>
      <w:r w:rsidRPr="00752876">
        <w:rPr>
          <w:rStyle w:val="StyleUnderline"/>
        </w:rPr>
        <w:t xml:space="preserve">They've also shown Biden's support slipping among </w:t>
      </w:r>
      <w:r w:rsidRPr="00752876">
        <w:rPr>
          <w:rStyle w:val="Emphasis"/>
        </w:rPr>
        <w:t>key Democratic voting groups</w:t>
      </w:r>
      <w:r w:rsidRPr="00752876">
        <w:rPr>
          <w:rStyle w:val="StyleUnderline"/>
        </w:rPr>
        <w:t xml:space="preserve">: Blacks, Latinos, young adults and union members, </w:t>
      </w:r>
      <w:r w:rsidRPr="00850C15">
        <w:rPr>
          <w:sz w:val="16"/>
        </w:rPr>
        <w:t>but the Democracy message is resonating with older voters.</w:t>
      </w:r>
    </w:p>
    <w:p w14:paraId="7374397E" w14:textId="77777777" w:rsidR="00D835AC" w:rsidRPr="00850C15" w:rsidRDefault="00D835AC" w:rsidP="00D835AC">
      <w:pPr>
        <w:pStyle w:val="ListParagraph"/>
        <w:numPr>
          <w:ilvl w:val="0"/>
          <w:numId w:val="28"/>
        </w:numPr>
        <w:rPr>
          <w:sz w:val="16"/>
        </w:rPr>
      </w:pPr>
      <w:r w:rsidRPr="00850C15">
        <w:rPr>
          <w:sz w:val="16"/>
        </w:rPr>
        <w:t>Biden's former chief of staff Ron Klain, who has known Donilon for decades, told Axios his view is: "In Mike I trust."</w:t>
      </w:r>
    </w:p>
    <w:p w14:paraId="4CCE952D" w14:textId="77777777" w:rsidR="00D835AC" w:rsidRPr="00850C15" w:rsidRDefault="00D835AC" w:rsidP="00D835AC">
      <w:pPr>
        <w:rPr>
          <w:sz w:val="16"/>
        </w:rPr>
      </w:pPr>
      <w:r w:rsidRPr="00850C15">
        <w:rPr>
          <w:sz w:val="16"/>
        </w:rPr>
        <w:t>What they're saying: A Democratic strategist in touch with the campaign told Axios: "</w:t>
      </w:r>
      <w:r w:rsidRPr="00752876">
        <w:rPr>
          <w:rStyle w:val="Emphasis"/>
        </w:rPr>
        <w:t>It is unclear</w:t>
      </w:r>
      <w:r w:rsidRPr="00850C15">
        <w:rPr>
          <w:sz w:val="16"/>
        </w:rPr>
        <w:t xml:space="preserve"> to many of us watching from the outside </w:t>
      </w:r>
      <w:r w:rsidRPr="00752876">
        <w:rPr>
          <w:rStyle w:val="Emphasis"/>
        </w:rPr>
        <w:t>whether the president</w:t>
      </w:r>
      <w:r w:rsidRPr="00850C15">
        <w:rPr>
          <w:sz w:val="16"/>
        </w:rPr>
        <w:t xml:space="preserve"> and his core team </w:t>
      </w:r>
      <w:r w:rsidRPr="00752876">
        <w:rPr>
          <w:rStyle w:val="Emphasis"/>
        </w:rPr>
        <w:t>realize how dire</w:t>
      </w:r>
      <w:r w:rsidRPr="00752876">
        <w:rPr>
          <w:rStyle w:val="StyleUnderline"/>
        </w:rPr>
        <w:t xml:space="preserve"> the situation is right now, and </w:t>
      </w:r>
      <w:r w:rsidRPr="00752876">
        <w:rPr>
          <w:rStyle w:val="Emphasis"/>
        </w:rPr>
        <w:t>whether they even have a plan to fix it</w:t>
      </w:r>
      <w:r w:rsidRPr="00752876">
        <w:rPr>
          <w:rStyle w:val="StyleUnderline"/>
        </w:rPr>
        <w:t>. That is scary</w:t>
      </w:r>
      <w:r w:rsidRPr="00850C15">
        <w:rPr>
          <w:sz w:val="16"/>
        </w:rPr>
        <w:t>."</w:t>
      </w:r>
    </w:p>
    <w:p w14:paraId="2C3DC9AC" w14:textId="77777777" w:rsidR="00D835AC" w:rsidRPr="00850C15" w:rsidRDefault="00D835AC" w:rsidP="00D835AC">
      <w:pPr>
        <w:pStyle w:val="ListParagraph"/>
        <w:numPr>
          <w:ilvl w:val="0"/>
          <w:numId w:val="29"/>
        </w:numPr>
        <w:rPr>
          <w:sz w:val="16"/>
        </w:rPr>
      </w:pPr>
      <w:r w:rsidRPr="00752876">
        <w:rPr>
          <w:rStyle w:val="StyleUnderline"/>
        </w:rPr>
        <w:t xml:space="preserve">People </w:t>
      </w:r>
      <w:r w:rsidRPr="00752876">
        <w:rPr>
          <w:rStyle w:val="Emphasis"/>
        </w:rPr>
        <w:t>close to the president</w:t>
      </w:r>
      <w:r w:rsidRPr="00752876">
        <w:rPr>
          <w:rStyle w:val="StyleUnderline"/>
        </w:rPr>
        <w:t xml:space="preserve"> told Axios they </w:t>
      </w:r>
      <w:r w:rsidRPr="00752876">
        <w:rPr>
          <w:rStyle w:val="Emphasis"/>
        </w:rPr>
        <w:t>worry about raising concerns</w:t>
      </w:r>
      <w:r w:rsidRPr="00752876">
        <w:rPr>
          <w:rStyle w:val="StyleUnderline"/>
        </w:rPr>
        <w:t xml:space="preserve"> in meetings because Biden's group of longtime loyal aides can </w:t>
      </w:r>
      <w:r w:rsidRPr="00752876">
        <w:rPr>
          <w:rStyle w:val="Emphasis"/>
        </w:rPr>
        <w:t>exile dissenters</w:t>
      </w:r>
      <w:r w:rsidRPr="00850C15">
        <w:rPr>
          <w:sz w:val="16"/>
        </w:rPr>
        <w:t>.</w:t>
      </w:r>
    </w:p>
    <w:p w14:paraId="596E9BA8" w14:textId="77777777" w:rsidR="00D835AC" w:rsidRPr="00850C15" w:rsidRDefault="00D835AC" w:rsidP="00D835AC">
      <w:pPr>
        <w:pStyle w:val="ListParagraph"/>
        <w:numPr>
          <w:ilvl w:val="0"/>
          <w:numId w:val="29"/>
        </w:numPr>
        <w:rPr>
          <w:sz w:val="16"/>
        </w:rPr>
      </w:pPr>
      <w:r w:rsidRPr="00850C15">
        <w:rPr>
          <w:sz w:val="16"/>
        </w:rPr>
        <w:t xml:space="preserve">"Even for those close to the center, </w:t>
      </w:r>
      <w:r w:rsidRPr="00752876">
        <w:rPr>
          <w:rStyle w:val="StyleUnderline"/>
        </w:rPr>
        <w:t>there is a hesitance to raise skepticism or doubt about the current path, for fear of being viewed as disloyal</w:t>
      </w:r>
      <w:r w:rsidRPr="00850C15">
        <w:rPr>
          <w:sz w:val="16"/>
        </w:rPr>
        <w:t>," a person in Biden's orbit told Axios, speaking on condition of anonymity because of those dynamics.</w:t>
      </w:r>
    </w:p>
    <w:p w14:paraId="03566383" w14:textId="77777777" w:rsidR="00D835AC" w:rsidRPr="00850C15" w:rsidRDefault="00D835AC" w:rsidP="00D835AC">
      <w:pPr>
        <w:pStyle w:val="ListParagraph"/>
        <w:numPr>
          <w:ilvl w:val="0"/>
          <w:numId w:val="29"/>
        </w:numPr>
        <w:rPr>
          <w:sz w:val="16"/>
        </w:rPr>
      </w:pPr>
      <w:r w:rsidRPr="00850C15">
        <w:rPr>
          <w:sz w:val="16"/>
        </w:rPr>
        <w:t>"</w:t>
      </w:r>
      <w:r w:rsidRPr="00752876">
        <w:rPr>
          <w:rStyle w:val="Emphasis"/>
        </w:rPr>
        <w:t>There is not a discussion that a change of course is needed</w:t>
      </w:r>
      <w:r w:rsidRPr="00850C15">
        <w:rPr>
          <w:sz w:val="16"/>
        </w:rPr>
        <w:t>."</w:t>
      </w:r>
    </w:p>
    <w:p w14:paraId="24344626" w14:textId="77777777" w:rsidR="00D835AC" w:rsidRPr="00850C15" w:rsidRDefault="00D835AC" w:rsidP="00D835AC">
      <w:pPr>
        <w:rPr>
          <w:sz w:val="16"/>
        </w:rPr>
      </w:pPr>
      <w:r w:rsidRPr="00850C15">
        <w:rPr>
          <w:sz w:val="16"/>
        </w:rPr>
        <w:t xml:space="preserve">Driving the news: Donilon, </w:t>
      </w:r>
      <w:r w:rsidRPr="00752876">
        <w:rPr>
          <w:rStyle w:val="StyleUnderline"/>
        </w:rPr>
        <w:t xml:space="preserve">Biden's top political aide, privately has reassured people that </w:t>
      </w:r>
      <w:r w:rsidRPr="00752876">
        <w:rPr>
          <w:rStyle w:val="Emphasis"/>
        </w:rPr>
        <w:t>voters will "do the right thing</w:t>
      </w:r>
      <w:r w:rsidRPr="00752876">
        <w:rPr>
          <w:rStyle w:val="StyleUnderline"/>
        </w:rPr>
        <w:t>"</w:t>
      </w:r>
      <w:r w:rsidRPr="00850C15">
        <w:rPr>
          <w:sz w:val="16"/>
        </w:rPr>
        <w:t xml:space="preserve"> in November </w:t>
      </w:r>
      <w:r w:rsidRPr="00752876">
        <w:rPr>
          <w:rStyle w:val="StyleUnderline"/>
        </w:rPr>
        <w:t>by embracing democracy and rejecting Trump,</w:t>
      </w:r>
      <w:r w:rsidRPr="00850C15">
        <w:rPr>
          <w:sz w:val="16"/>
        </w:rPr>
        <w:t xml:space="preserve"> according to a Biden aide who has heard Donilon say it.</w:t>
      </w:r>
    </w:p>
    <w:p w14:paraId="0473E411" w14:textId="77777777" w:rsidR="00D835AC" w:rsidRPr="00850C15" w:rsidRDefault="00D835AC" w:rsidP="00D835AC">
      <w:pPr>
        <w:pStyle w:val="ListParagraph"/>
        <w:numPr>
          <w:ilvl w:val="0"/>
          <w:numId w:val="30"/>
        </w:numPr>
        <w:rPr>
          <w:sz w:val="16"/>
        </w:rPr>
      </w:pPr>
      <w:r w:rsidRPr="00850C15">
        <w:rPr>
          <w:sz w:val="16"/>
        </w:rPr>
        <w:t>"Joe Biden is a great president, and great presidents get re-elected," is another common Donilon refrain.</w:t>
      </w:r>
    </w:p>
    <w:p w14:paraId="6D0125DB" w14:textId="77777777" w:rsidR="00D835AC" w:rsidRPr="00850C15" w:rsidRDefault="00D835AC" w:rsidP="00D835AC">
      <w:pPr>
        <w:pStyle w:val="ListParagraph"/>
        <w:numPr>
          <w:ilvl w:val="0"/>
          <w:numId w:val="30"/>
        </w:numPr>
        <w:rPr>
          <w:sz w:val="16"/>
        </w:rPr>
      </w:pPr>
      <w:r w:rsidRPr="00850C15">
        <w:rPr>
          <w:sz w:val="16"/>
        </w:rPr>
        <w:t>Donilon — one of the most experienced and understated Democratic operatives in the country — has worked with Biden since 1981. He has argued that polls aren't fully reflecting voters' concerns about democracy.</w:t>
      </w:r>
    </w:p>
    <w:p w14:paraId="60163FE9" w14:textId="77777777" w:rsidR="00D835AC" w:rsidRPr="00850C15" w:rsidRDefault="00D835AC" w:rsidP="00D835AC">
      <w:pPr>
        <w:pStyle w:val="ListParagraph"/>
        <w:numPr>
          <w:ilvl w:val="0"/>
          <w:numId w:val="30"/>
        </w:numPr>
        <w:rPr>
          <w:sz w:val="16"/>
        </w:rPr>
      </w:pPr>
      <w:r w:rsidRPr="00850C15">
        <w:rPr>
          <w:sz w:val="16"/>
        </w:rPr>
        <w:t>In response to questions for this story, Biden advisers told Axios: "These people have clearly not heard from Mike or anyone on the team the president's detailed case for re-election."</w:t>
      </w:r>
    </w:p>
    <w:p w14:paraId="509EC980" w14:textId="77777777" w:rsidR="00D835AC" w:rsidRPr="00850C15" w:rsidRDefault="00D835AC" w:rsidP="00D835AC">
      <w:pPr>
        <w:rPr>
          <w:sz w:val="16"/>
        </w:rPr>
      </w:pPr>
      <w:r w:rsidRPr="00850C15">
        <w:rPr>
          <w:sz w:val="16"/>
        </w:rPr>
        <w:t>Donilon articulated a nuanced version of this to The New Yorker's Evan Osnos earlier this year, saying that Jan. 6 would affect the 2024 election much like 9/11 was central to the 2004 election.</w:t>
      </w:r>
    </w:p>
    <w:p w14:paraId="76A51700" w14:textId="77777777" w:rsidR="00D835AC" w:rsidRPr="00850C15" w:rsidRDefault="00D835AC" w:rsidP="00D835AC">
      <w:pPr>
        <w:pStyle w:val="ListParagraph"/>
        <w:numPr>
          <w:ilvl w:val="0"/>
          <w:numId w:val="31"/>
        </w:numPr>
        <w:rPr>
          <w:sz w:val="16"/>
        </w:rPr>
      </w:pPr>
      <w:r w:rsidRPr="00850C15">
        <w:rPr>
          <w:sz w:val="16"/>
        </w:rPr>
        <w:t>"The Democratic Party didn't want to believe it was a 9/11 election," Donilon told Osnos. "…I decided, after the election, I would never be part of a presidential campaign that didn't figure out — with clarity — what it wanted to say and stick to it."</w:t>
      </w:r>
    </w:p>
    <w:p w14:paraId="36706398" w14:textId="77777777" w:rsidR="00D835AC" w:rsidRPr="00850C15" w:rsidRDefault="00D835AC" w:rsidP="00D835AC">
      <w:pPr>
        <w:rPr>
          <w:sz w:val="16"/>
        </w:rPr>
      </w:pPr>
      <w:r w:rsidRPr="00850C15">
        <w:rPr>
          <w:sz w:val="16"/>
        </w:rPr>
        <w:t>By Election Day this year, Donilon believes "the focus will become overwhelming on democracy. I think the biggest images in people's minds are going to be of January 6th."</w:t>
      </w:r>
    </w:p>
    <w:p w14:paraId="10A99D28" w14:textId="77777777" w:rsidR="00D835AC" w:rsidRPr="00850C15" w:rsidRDefault="00D835AC" w:rsidP="00D835AC">
      <w:pPr>
        <w:pStyle w:val="ListParagraph"/>
        <w:numPr>
          <w:ilvl w:val="0"/>
          <w:numId w:val="31"/>
        </w:numPr>
        <w:rPr>
          <w:sz w:val="16"/>
        </w:rPr>
      </w:pPr>
      <w:r w:rsidRPr="00850C15">
        <w:rPr>
          <w:sz w:val="16"/>
        </w:rPr>
        <w:lastRenderedPageBreak/>
        <w:t>The Biden advisers told Axios: "This is Joe Biden's strategy — and Mike Donilon and his top advisers are in agreement with the president. The polling shows that democracy ended up a top issue of concern for voters in 2022, and it will be in 2024."</w:t>
      </w:r>
    </w:p>
    <w:p w14:paraId="55FEC053" w14:textId="77777777" w:rsidR="00D835AC" w:rsidRPr="00850C15" w:rsidRDefault="00D835AC" w:rsidP="00D835AC">
      <w:pPr>
        <w:rPr>
          <w:sz w:val="16"/>
        </w:rPr>
      </w:pPr>
      <w:r w:rsidRPr="00850C15">
        <w:rPr>
          <w:sz w:val="16"/>
        </w:rPr>
        <w:t xml:space="preserve">Biden's inner circle is cohesive but insular: Aides joke that there's an unofficial "no new </w:t>
      </w:r>
      <w:proofErr w:type="gramStart"/>
      <w:r w:rsidRPr="00850C15">
        <w:rPr>
          <w:sz w:val="16"/>
        </w:rPr>
        <w:t>friends</w:t>
      </w:r>
      <w:proofErr w:type="gramEnd"/>
      <w:r w:rsidRPr="00850C15">
        <w:rPr>
          <w:sz w:val="16"/>
        </w:rPr>
        <w:t xml:space="preserve"> rule."</w:t>
      </w:r>
    </w:p>
    <w:p w14:paraId="29252438" w14:textId="77777777" w:rsidR="00D835AC" w:rsidRPr="00850C15" w:rsidRDefault="00D835AC" w:rsidP="00D835AC">
      <w:pPr>
        <w:pStyle w:val="ListParagraph"/>
        <w:numPr>
          <w:ilvl w:val="0"/>
          <w:numId w:val="31"/>
        </w:numPr>
        <w:rPr>
          <w:sz w:val="16"/>
        </w:rPr>
      </w:pPr>
      <w:r w:rsidRPr="00850C15">
        <w:rPr>
          <w:sz w:val="16"/>
        </w:rPr>
        <w:t>The group includes First Lady Jill Biden's top aide, Anthony Bernal, and new Deputy Chief of Staff Annie Tomasini — low-profile but powerful aides who have worked mostly for the Bidens since 2008 and are known for their focus on loyalty.</w:t>
      </w:r>
    </w:p>
    <w:p w14:paraId="10EB39AF" w14:textId="77777777" w:rsidR="00D835AC" w:rsidRPr="00850C15" w:rsidRDefault="00D835AC" w:rsidP="00D835AC">
      <w:pPr>
        <w:pStyle w:val="ListParagraph"/>
        <w:numPr>
          <w:ilvl w:val="0"/>
          <w:numId w:val="31"/>
        </w:numPr>
        <w:rPr>
          <w:sz w:val="16"/>
        </w:rPr>
      </w:pPr>
      <w:r w:rsidRPr="00850C15">
        <w:rPr>
          <w:sz w:val="16"/>
        </w:rPr>
        <w:t>When Tomasini was still head of Oval Office operations last year, she and Bernal surprised people by sitting in on interviews for Biden's campaign manager, a person involved in the process told Axios.</w:t>
      </w:r>
    </w:p>
    <w:p w14:paraId="2B10B10A" w14:textId="77777777" w:rsidR="00D835AC" w:rsidRPr="00850C15" w:rsidRDefault="00D835AC" w:rsidP="00D835AC">
      <w:pPr>
        <w:pStyle w:val="ListParagraph"/>
        <w:numPr>
          <w:ilvl w:val="0"/>
          <w:numId w:val="31"/>
        </w:numPr>
        <w:rPr>
          <w:sz w:val="16"/>
        </w:rPr>
      </w:pPr>
      <w:r w:rsidRPr="00850C15">
        <w:rPr>
          <w:sz w:val="16"/>
        </w:rPr>
        <w:t xml:space="preserve">A source familiar with the interviews told Axios: "This was not a surprise. Annie and Anthony are part of the senior </w:t>
      </w:r>
      <w:proofErr w:type="gramStart"/>
      <w:r w:rsidRPr="00850C15">
        <w:rPr>
          <w:sz w:val="16"/>
        </w:rPr>
        <w:t>advisers</w:t>
      </w:r>
      <w:proofErr w:type="gramEnd"/>
      <w:r w:rsidRPr="00850C15">
        <w:rPr>
          <w:sz w:val="16"/>
        </w:rPr>
        <w:t xml:space="preserve"> group, and every senior adviser was part of the interviews."</w:t>
      </w:r>
    </w:p>
    <w:p w14:paraId="3A648488" w14:textId="77777777" w:rsidR="00D835AC" w:rsidRPr="00752876" w:rsidRDefault="00D835AC" w:rsidP="00D835AC">
      <w:pPr>
        <w:rPr>
          <w:rStyle w:val="StyleUnderline"/>
        </w:rPr>
      </w:pPr>
      <w:r w:rsidRPr="00850C15">
        <w:rPr>
          <w:sz w:val="16"/>
        </w:rPr>
        <w:t xml:space="preserve">Zoom in: </w:t>
      </w:r>
      <w:r w:rsidRPr="00752876">
        <w:rPr>
          <w:rStyle w:val="StyleUnderline"/>
        </w:rPr>
        <w:t xml:space="preserve">Despite a </w:t>
      </w:r>
      <w:r w:rsidRPr="00752876">
        <w:rPr>
          <w:rStyle w:val="Emphasis"/>
        </w:rPr>
        <w:t>year head start</w:t>
      </w:r>
      <w:r w:rsidRPr="00752876">
        <w:rPr>
          <w:rStyle w:val="StyleUnderline"/>
        </w:rPr>
        <w:t xml:space="preserve">, a </w:t>
      </w:r>
      <w:r w:rsidRPr="00752876">
        <w:rPr>
          <w:rStyle w:val="Emphasis"/>
        </w:rPr>
        <w:t>larger</w:t>
      </w:r>
      <w:r w:rsidRPr="00752876">
        <w:rPr>
          <w:rStyle w:val="StyleUnderline"/>
        </w:rPr>
        <w:t xml:space="preserve"> campaign </w:t>
      </w:r>
      <w:r w:rsidRPr="00752876">
        <w:rPr>
          <w:rStyle w:val="Emphasis"/>
        </w:rPr>
        <w:t>team</w:t>
      </w:r>
      <w:r w:rsidRPr="00752876">
        <w:rPr>
          <w:rStyle w:val="StyleUnderline"/>
        </w:rPr>
        <w:t xml:space="preserve"> and </w:t>
      </w:r>
      <w:r w:rsidRPr="00752876">
        <w:rPr>
          <w:rStyle w:val="Emphasis"/>
        </w:rPr>
        <w:t>spending more than twice</w:t>
      </w:r>
      <w:r w:rsidRPr="00752876">
        <w:rPr>
          <w:rStyle w:val="StyleUnderline"/>
        </w:rPr>
        <w:t xml:space="preserve"> what Trump's team has spent on ads since early March, Biden's numbers against Trump have largely stayed the same the past few months, with the slight bump after Trump's conviction.</w:t>
      </w:r>
    </w:p>
    <w:p w14:paraId="3D3D1C37" w14:textId="77777777" w:rsidR="00D835AC" w:rsidRPr="00850C15" w:rsidRDefault="00D835AC" w:rsidP="00D835AC">
      <w:pPr>
        <w:pStyle w:val="ListParagraph"/>
        <w:numPr>
          <w:ilvl w:val="0"/>
          <w:numId w:val="32"/>
        </w:numPr>
        <w:rPr>
          <w:sz w:val="16"/>
        </w:rPr>
      </w:pPr>
      <w:r w:rsidRPr="00752876">
        <w:rPr>
          <w:rStyle w:val="StyleUnderline"/>
        </w:rPr>
        <w:t xml:space="preserve">During the ad campaigns and Trump's trial, however, Biden's average approval rating hit an </w:t>
      </w:r>
      <w:r w:rsidRPr="00752876">
        <w:rPr>
          <w:rStyle w:val="Emphasis"/>
        </w:rPr>
        <w:t>all-time low</w:t>
      </w:r>
      <w:r w:rsidRPr="00850C15">
        <w:rPr>
          <w:sz w:val="16"/>
        </w:rPr>
        <w:t xml:space="preserve"> on June 9 of 37.4%, with 56.7% disapproving, according to FiveThirtyEight. His current approval rate is 38.4%.</w:t>
      </w:r>
    </w:p>
    <w:p w14:paraId="6C703668" w14:textId="77777777" w:rsidR="00D835AC" w:rsidRPr="00850C15" w:rsidRDefault="00D835AC" w:rsidP="00D835AC">
      <w:pPr>
        <w:rPr>
          <w:sz w:val="16"/>
        </w:rPr>
      </w:pPr>
      <w:r w:rsidRPr="00850C15">
        <w:rPr>
          <w:sz w:val="16"/>
        </w:rPr>
        <w:t>Longtime Democratic strategist Howard Wolfson, who worked for former New York City Mayor Michael Bloomberg in the 2020 primary against Biden, told Axios: "If the election were today, we would lose. Can that change? Yes. Is it on the path to do so? I don't see that yet."</w:t>
      </w:r>
    </w:p>
    <w:p w14:paraId="27E4181D" w14:textId="77777777" w:rsidR="00D835AC" w:rsidRPr="00850C15" w:rsidRDefault="00D835AC" w:rsidP="00D835AC">
      <w:pPr>
        <w:pStyle w:val="ListParagraph"/>
        <w:numPr>
          <w:ilvl w:val="0"/>
          <w:numId w:val="32"/>
        </w:numPr>
        <w:rPr>
          <w:sz w:val="16"/>
        </w:rPr>
      </w:pPr>
      <w:r w:rsidRPr="00850C15">
        <w:rPr>
          <w:sz w:val="16"/>
        </w:rPr>
        <w:t>"The stakes for the debate" on June 27 between Biden and Trump "are sky high," he said.</w:t>
      </w:r>
    </w:p>
    <w:p w14:paraId="747DCC66" w14:textId="77777777" w:rsidR="00D835AC" w:rsidRPr="00850C15" w:rsidRDefault="00D835AC" w:rsidP="00D835AC">
      <w:pPr>
        <w:pStyle w:val="ListParagraph"/>
        <w:numPr>
          <w:ilvl w:val="0"/>
          <w:numId w:val="32"/>
        </w:numPr>
        <w:rPr>
          <w:sz w:val="16"/>
        </w:rPr>
      </w:pPr>
      <w:r w:rsidRPr="00850C15">
        <w:rPr>
          <w:sz w:val="16"/>
        </w:rPr>
        <w:t>Biden campaign spokesperson Kevin Munoz responded: "Everything this campaign is doing is for the election in November."</w:t>
      </w:r>
    </w:p>
    <w:p w14:paraId="19176A48" w14:textId="77777777" w:rsidR="00D835AC" w:rsidRPr="00850C15" w:rsidRDefault="00D835AC" w:rsidP="00D835AC">
      <w:pPr>
        <w:pStyle w:val="ListParagraph"/>
        <w:numPr>
          <w:ilvl w:val="0"/>
          <w:numId w:val="32"/>
        </w:numPr>
        <w:rPr>
          <w:sz w:val="16"/>
        </w:rPr>
      </w:pPr>
      <w:r w:rsidRPr="00850C15">
        <w:rPr>
          <w:sz w:val="16"/>
        </w:rPr>
        <w:t>He added: "Winning campaigns focus on voters, not the chattering class. We are heads down, doing the work we need to do to win again this November."</w:t>
      </w:r>
    </w:p>
    <w:p w14:paraId="3254FE22" w14:textId="77777777" w:rsidR="00D835AC" w:rsidRPr="00850C15" w:rsidRDefault="00D835AC" w:rsidP="00D835AC">
      <w:pPr>
        <w:rPr>
          <w:sz w:val="16"/>
        </w:rPr>
      </w:pPr>
      <w:r w:rsidRPr="00850C15">
        <w:rPr>
          <w:sz w:val="16"/>
        </w:rPr>
        <w:t>Reality check: The angst among many Democrats is about the larger narrative Biden's team is telling rather than its tactics, as it's poured money into field programs and zeroed in on key voters.</w:t>
      </w:r>
    </w:p>
    <w:p w14:paraId="01A63E1D" w14:textId="77777777" w:rsidR="00D835AC" w:rsidRPr="00850C15" w:rsidRDefault="00D835AC" w:rsidP="00D835AC">
      <w:pPr>
        <w:pStyle w:val="ListParagraph"/>
        <w:numPr>
          <w:ilvl w:val="0"/>
          <w:numId w:val="33"/>
        </w:numPr>
        <w:rPr>
          <w:sz w:val="16"/>
        </w:rPr>
      </w:pPr>
      <w:r w:rsidRPr="00850C15">
        <w:rPr>
          <w:sz w:val="16"/>
        </w:rPr>
        <w:t>Democrats close to the campaign told Axios that morale and management have largely improved since Jen O'Malley Dillon left the White House and joined the campaign earlier this year.</w:t>
      </w:r>
    </w:p>
    <w:p w14:paraId="61A99741" w14:textId="77777777" w:rsidR="00D835AC" w:rsidRPr="00850C15" w:rsidRDefault="00D835AC" w:rsidP="00D835AC">
      <w:pPr>
        <w:pStyle w:val="ListParagraph"/>
        <w:numPr>
          <w:ilvl w:val="0"/>
          <w:numId w:val="33"/>
        </w:numPr>
        <w:rPr>
          <w:sz w:val="16"/>
        </w:rPr>
      </w:pPr>
      <w:r w:rsidRPr="00850C15">
        <w:rPr>
          <w:sz w:val="16"/>
        </w:rPr>
        <w:t xml:space="preserve">Donilon frequently talks about democracy, but the campaign's most-run TV ad so far is about Obamacare, according to an analysis by NPR and </w:t>
      </w:r>
      <w:proofErr w:type="spellStart"/>
      <w:r w:rsidRPr="00850C15">
        <w:rPr>
          <w:sz w:val="16"/>
        </w:rPr>
        <w:t>AdImpact</w:t>
      </w:r>
      <w:proofErr w:type="spellEnd"/>
      <w:r w:rsidRPr="00850C15">
        <w:rPr>
          <w:sz w:val="16"/>
        </w:rPr>
        <w:t>.</w:t>
      </w:r>
    </w:p>
    <w:p w14:paraId="421C85B6" w14:textId="77777777" w:rsidR="00D835AC" w:rsidRPr="00850C15" w:rsidRDefault="00D835AC" w:rsidP="00D835AC">
      <w:pPr>
        <w:pStyle w:val="ListParagraph"/>
        <w:numPr>
          <w:ilvl w:val="0"/>
          <w:numId w:val="33"/>
        </w:numPr>
        <w:rPr>
          <w:sz w:val="16"/>
        </w:rPr>
      </w:pPr>
      <w:r w:rsidRPr="00850C15">
        <w:rPr>
          <w:sz w:val="16"/>
        </w:rPr>
        <w:t>And polls do show there are many voters concerned about democracy after Trump tried to overturn the results of the last election.</w:t>
      </w:r>
    </w:p>
    <w:p w14:paraId="5B42680A" w14:textId="77777777" w:rsidR="00D835AC" w:rsidRPr="00850C15" w:rsidRDefault="00D835AC" w:rsidP="00D835AC">
      <w:pPr>
        <w:rPr>
          <w:sz w:val="16"/>
        </w:rPr>
      </w:pPr>
      <w:r w:rsidRPr="00850C15">
        <w:rPr>
          <w:sz w:val="16"/>
        </w:rPr>
        <w:t>The intrigue: Biden aides worry that they didn't take full advantage of the head start they had in 2023.</w:t>
      </w:r>
    </w:p>
    <w:p w14:paraId="1D9E2811" w14:textId="77777777" w:rsidR="00D835AC" w:rsidRPr="00850C15" w:rsidRDefault="00D835AC" w:rsidP="00D835AC">
      <w:pPr>
        <w:pStyle w:val="ListParagraph"/>
        <w:numPr>
          <w:ilvl w:val="0"/>
          <w:numId w:val="34"/>
        </w:numPr>
        <w:rPr>
          <w:sz w:val="16"/>
        </w:rPr>
      </w:pPr>
      <w:r w:rsidRPr="00752876">
        <w:rPr>
          <w:rStyle w:val="StyleUnderline"/>
        </w:rPr>
        <w:t>Biden's inner circle often makes decisions by committee</w:t>
      </w:r>
      <w:r w:rsidRPr="00850C15">
        <w:rPr>
          <w:sz w:val="16"/>
        </w:rPr>
        <w:t xml:space="preserve">. </w:t>
      </w:r>
      <w:r w:rsidRPr="00752876">
        <w:rPr>
          <w:rStyle w:val="Emphasis"/>
        </w:rPr>
        <w:t>That slowed down the campaign</w:t>
      </w:r>
      <w:r w:rsidRPr="00850C15">
        <w:rPr>
          <w:sz w:val="16"/>
        </w:rPr>
        <w:t>'s decision-making, people familiar with the dynamic told Axios.</w:t>
      </w:r>
    </w:p>
    <w:p w14:paraId="5773E53F" w14:textId="77777777" w:rsidR="00D835AC" w:rsidRPr="00850C15" w:rsidRDefault="00D835AC" w:rsidP="00D835AC">
      <w:pPr>
        <w:pStyle w:val="ListParagraph"/>
        <w:numPr>
          <w:ilvl w:val="0"/>
          <w:numId w:val="34"/>
        </w:numPr>
        <w:rPr>
          <w:sz w:val="16"/>
        </w:rPr>
      </w:pPr>
      <w:r w:rsidRPr="00850C15">
        <w:rPr>
          <w:sz w:val="16"/>
        </w:rPr>
        <w:t>There also has been internal second-guessing over the team spending $25 million-plus on an ad buy last fall that didn't move Biden's numbers.</w:t>
      </w:r>
    </w:p>
    <w:p w14:paraId="142E9042" w14:textId="77777777" w:rsidR="00D835AC" w:rsidRPr="00850C15" w:rsidRDefault="00D835AC" w:rsidP="00D835AC">
      <w:pPr>
        <w:rPr>
          <w:sz w:val="16"/>
        </w:rPr>
      </w:pPr>
      <w:r w:rsidRPr="00850C15">
        <w:rPr>
          <w:sz w:val="16"/>
        </w:rPr>
        <w:t xml:space="preserve">Zoom out: Many Democrats think </w:t>
      </w:r>
      <w:r w:rsidRPr="00752876">
        <w:rPr>
          <w:rStyle w:val="StyleUnderline"/>
        </w:rPr>
        <w:t xml:space="preserve">the president and his closest aides learned the </w:t>
      </w:r>
      <w:r w:rsidRPr="00752876">
        <w:rPr>
          <w:rStyle w:val="Emphasis"/>
        </w:rPr>
        <w:t>wrong lessons</w:t>
      </w:r>
      <w:r w:rsidRPr="00752876">
        <w:rPr>
          <w:rStyle w:val="StyleUnderline"/>
        </w:rPr>
        <w:t xml:space="preserve"> from Democratic wins in </w:t>
      </w:r>
      <w:r w:rsidRPr="00752876">
        <w:rPr>
          <w:rStyle w:val="Emphasis"/>
        </w:rPr>
        <w:t>2020</w:t>
      </w:r>
      <w:r w:rsidRPr="00752876">
        <w:rPr>
          <w:rStyle w:val="StyleUnderline"/>
        </w:rPr>
        <w:t xml:space="preserve"> and </w:t>
      </w:r>
      <w:r w:rsidRPr="00752876">
        <w:rPr>
          <w:rStyle w:val="Emphasis"/>
        </w:rPr>
        <w:t>2022</w:t>
      </w:r>
      <w:r w:rsidRPr="00752876">
        <w:rPr>
          <w:rStyle w:val="StyleUnderline"/>
        </w:rPr>
        <w:t>, and it's causing them to misread 2024</w:t>
      </w:r>
      <w:r w:rsidRPr="00850C15">
        <w:rPr>
          <w:sz w:val="16"/>
        </w:rPr>
        <w:t>.</w:t>
      </w:r>
    </w:p>
    <w:p w14:paraId="5960FCCE" w14:textId="77777777" w:rsidR="00D835AC" w:rsidRPr="00850C15" w:rsidRDefault="00D835AC" w:rsidP="00D835AC">
      <w:pPr>
        <w:pStyle w:val="ListParagraph"/>
        <w:numPr>
          <w:ilvl w:val="0"/>
          <w:numId w:val="35"/>
        </w:numPr>
        <w:rPr>
          <w:sz w:val="16"/>
        </w:rPr>
      </w:pPr>
      <w:r w:rsidRPr="00850C15">
        <w:rPr>
          <w:sz w:val="16"/>
        </w:rPr>
        <w:t xml:space="preserve">Biden's core team, including Donilon, believes Biden won in 2020 because his "soul of the nation" message </w:t>
      </w:r>
      <w:proofErr w:type="gramStart"/>
      <w:r w:rsidRPr="00850C15">
        <w:rPr>
          <w:sz w:val="16"/>
        </w:rPr>
        <w:t>resonated</w:t>
      </w:r>
      <w:proofErr w:type="gramEnd"/>
      <w:r w:rsidRPr="00850C15">
        <w:rPr>
          <w:sz w:val="16"/>
        </w:rPr>
        <w:t xml:space="preserve"> and he presented a clear "moral contrast" to Trump.</w:t>
      </w:r>
    </w:p>
    <w:p w14:paraId="78CF59F4" w14:textId="77777777" w:rsidR="00D835AC" w:rsidRPr="00850C15" w:rsidRDefault="00D835AC" w:rsidP="00D835AC">
      <w:pPr>
        <w:pStyle w:val="ListParagraph"/>
        <w:numPr>
          <w:ilvl w:val="0"/>
          <w:numId w:val="35"/>
        </w:numPr>
        <w:rPr>
          <w:sz w:val="16"/>
        </w:rPr>
      </w:pPr>
      <w:r w:rsidRPr="00850C15">
        <w:rPr>
          <w:sz w:val="16"/>
        </w:rPr>
        <w:t>In 2020, Donilon wanted to focus on Trump's character over the economy, even though "our own pollsters told us that talking about 'the soul of the nation' was nutty," he told the New Yorker.</w:t>
      </w:r>
    </w:p>
    <w:p w14:paraId="45BACDCA" w14:textId="77777777" w:rsidR="00D835AC" w:rsidRPr="00850C15" w:rsidRDefault="00D835AC" w:rsidP="00D835AC">
      <w:pPr>
        <w:rPr>
          <w:sz w:val="16"/>
        </w:rPr>
      </w:pPr>
      <w:r w:rsidRPr="00850C15">
        <w:rPr>
          <w:sz w:val="16"/>
        </w:rPr>
        <w:t>Biden's closest aides also argue that framing Republicans as "ultra MAGA" — along with Biden's speeches about democracy, which were mocked by some Democrats at the time — helped prevent a predicted "red wave" in 2022.</w:t>
      </w:r>
    </w:p>
    <w:p w14:paraId="2A75AACE" w14:textId="77777777" w:rsidR="00D835AC" w:rsidRPr="00850C15" w:rsidRDefault="00D835AC" w:rsidP="00D835AC">
      <w:pPr>
        <w:pStyle w:val="ListParagraph"/>
        <w:numPr>
          <w:ilvl w:val="0"/>
          <w:numId w:val="36"/>
        </w:numPr>
        <w:rPr>
          <w:sz w:val="16"/>
        </w:rPr>
      </w:pPr>
      <w:r w:rsidRPr="00850C15">
        <w:rPr>
          <w:sz w:val="16"/>
        </w:rPr>
        <w:t>Biden and his close team have defied their doubters in the 2020 primary, the 2020 general election and the 2022 primaries. That's led them to be defiant toward those voices this time.</w:t>
      </w:r>
    </w:p>
    <w:p w14:paraId="7F26744D" w14:textId="77777777" w:rsidR="00D835AC" w:rsidRPr="00850C15" w:rsidRDefault="00D835AC" w:rsidP="00D835AC">
      <w:pPr>
        <w:rPr>
          <w:sz w:val="16"/>
        </w:rPr>
      </w:pPr>
      <w:r w:rsidRPr="00850C15">
        <w:rPr>
          <w:sz w:val="16"/>
        </w:rPr>
        <w:t>But many Democrats — including some in the administration — say the Biden team's view of itself is distorted:</w:t>
      </w:r>
    </w:p>
    <w:p w14:paraId="0148BB84" w14:textId="77777777" w:rsidR="00D835AC" w:rsidRPr="00850C15" w:rsidRDefault="00D835AC" w:rsidP="00D835AC">
      <w:pPr>
        <w:pStyle w:val="ListParagraph"/>
        <w:numPr>
          <w:ilvl w:val="0"/>
          <w:numId w:val="36"/>
        </w:numPr>
        <w:rPr>
          <w:sz w:val="16"/>
        </w:rPr>
      </w:pPr>
      <w:r w:rsidRPr="00850C15">
        <w:rPr>
          <w:sz w:val="16"/>
        </w:rPr>
        <w:t>Biden won the 2020 Democratic primary largely because the party consolidated to stop Sen. Bernie Sanders (I-Vt.) and picked the candidate who polls showed as the most competitive.</w:t>
      </w:r>
    </w:p>
    <w:p w14:paraId="5E4E6F13" w14:textId="77777777" w:rsidR="00D835AC" w:rsidRPr="00850C15" w:rsidRDefault="00D835AC" w:rsidP="00D835AC">
      <w:pPr>
        <w:pStyle w:val="ListParagraph"/>
        <w:numPr>
          <w:ilvl w:val="0"/>
          <w:numId w:val="36"/>
        </w:numPr>
        <w:rPr>
          <w:sz w:val="16"/>
        </w:rPr>
      </w:pPr>
      <w:r w:rsidRPr="00752876">
        <w:rPr>
          <w:rStyle w:val="StyleUnderline"/>
        </w:rPr>
        <w:t>Even with a once-in-a-century pandemic, Biden barely beat Trump by less than 45,000 votes across three states. "</w:t>
      </w:r>
      <w:r w:rsidRPr="00752876">
        <w:rPr>
          <w:rStyle w:val="Emphasis"/>
        </w:rPr>
        <w:t>Biden didn't win, Trump lost</w:t>
      </w:r>
      <w:r w:rsidRPr="00752876">
        <w:rPr>
          <w:rStyle w:val="StyleUnderline"/>
        </w:rPr>
        <w:t>,"</w:t>
      </w:r>
      <w:r w:rsidRPr="00850C15">
        <w:rPr>
          <w:sz w:val="16"/>
        </w:rPr>
        <w:t xml:space="preserve"> one Democrat close to the White House put it.</w:t>
      </w:r>
    </w:p>
    <w:p w14:paraId="0208079F" w14:textId="77777777" w:rsidR="00D835AC" w:rsidRPr="00850C15" w:rsidRDefault="00D835AC" w:rsidP="00D835AC">
      <w:pPr>
        <w:rPr>
          <w:sz w:val="16"/>
        </w:rPr>
      </w:pPr>
      <w:r w:rsidRPr="00850C15">
        <w:rPr>
          <w:sz w:val="16"/>
        </w:rPr>
        <w:lastRenderedPageBreak/>
        <w:t>One Democratic operative who worked on several close races in the midterms told Axios: "</w:t>
      </w:r>
      <w:r w:rsidRPr="00752876">
        <w:rPr>
          <w:rStyle w:val="StyleUnderline"/>
        </w:rPr>
        <w:t>2022 was a classic case of running away from a president, and their takeaway was, 'Wow people really like us.</w:t>
      </w:r>
      <w:r w:rsidRPr="00850C15">
        <w:rPr>
          <w:sz w:val="16"/>
        </w:rPr>
        <w:t>' "</w:t>
      </w:r>
    </w:p>
    <w:p w14:paraId="091903EE" w14:textId="77777777" w:rsidR="00D835AC" w:rsidRPr="00850C15" w:rsidRDefault="00D835AC" w:rsidP="00D835AC">
      <w:pPr>
        <w:pStyle w:val="ListParagraph"/>
        <w:numPr>
          <w:ilvl w:val="0"/>
          <w:numId w:val="37"/>
        </w:numPr>
        <w:rPr>
          <w:sz w:val="16"/>
        </w:rPr>
      </w:pPr>
      <w:r w:rsidRPr="00850C15">
        <w:rPr>
          <w:sz w:val="16"/>
        </w:rPr>
        <w:t>"... I get why they spun it that way, but I also think many of them believe it."</w:t>
      </w:r>
    </w:p>
    <w:p w14:paraId="5213DCAA" w14:textId="77777777" w:rsidR="00D835AC" w:rsidRPr="00D835AC" w:rsidRDefault="00D835AC" w:rsidP="00D835AC"/>
    <w:p w14:paraId="57C6A588" w14:textId="77777777" w:rsidR="00600EF6" w:rsidRDefault="00600EF6" w:rsidP="00600EF6">
      <w:pPr>
        <w:pStyle w:val="Heading4"/>
      </w:pPr>
      <w:r>
        <w:t>He’s got the swing states, better turnout, and avoids Biden incumbency issues</w:t>
      </w:r>
    </w:p>
    <w:p w14:paraId="7AC942DF" w14:textId="77777777" w:rsidR="00600EF6" w:rsidRPr="006A3C32" w:rsidRDefault="00600EF6" w:rsidP="00600EF6">
      <w:proofErr w:type="spellStart"/>
      <w:r w:rsidRPr="00D40254">
        <w:rPr>
          <w:rStyle w:val="Style13ptBold"/>
        </w:rPr>
        <w:t>Cataggio</w:t>
      </w:r>
      <w:proofErr w:type="spellEnd"/>
      <w:r w:rsidRPr="00D40254">
        <w:rPr>
          <w:rStyle w:val="Style13ptBold"/>
        </w:rPr>
        <w:t>, 5/17</w:t>
      </w:r>
      <w:r>
        <w:t xml:space="preserve">. </w:t>
      </w:r>
      <w:r>
        <w:br/>
        <w:t>Nick, staff writer for the Dispatch and published by USA Today, 5/17/24. “</w:t>
      </w:r>
      <w:r w:rsidRPr="006A3C32">
        <w:t>Biden's poll numbers are awful. America, brace for a Trump victory in November.</w:t>
      </w:r>
      <w:r>
        <w:t>”</w:t>
      </w:r>
      <w:r>
        <w:br/>
      </w:r>
      <w:r w:rsidRPr="006A3C32">
        <w:t>https://www.usatoday.com/story/opinion/columnist/2024/05/17/trump-wins-biden-swing-state-polls/73683544007/</w:t>
      </w:r>
    </w:p>
    <w:p w14:paraId="16175781" w14:textId="77777777" w:rsidR="00600EF6" w:rsidRDefault="00600EF6" w:rsidP="00600EF6">
      <w:r w:rsidRPr="00D40254">
        <w:rPr>
          <w:rStyle w:val="StyleUnderline"/>
        </w:rPr>
        <w:t>Biden is probably going to lose this election</w:t>
      </w:r>
      <w:r>
        <w:t>.</w:t>
      </w:r>
    </w:p>
    <w:p w14:paraId="1884B852" w14:textId="77777777" w:rsidR="00600EF6" w:rsidRDefault="00600EF6" w:rsidP="00600EF6">
      <w:r>
        <w:t>Many of us realize that already, I suspect, but grief is a process. Anti-Trumpers who are momentarily stuck in denial still have more than five months to reach the acceptance stage, and naturally some are in no hurry to get there.</w:t>
      </w:r>
    </w:p>
    <w:p w14:paraId="369FEE11" w14:textId="77777777" w:rsidR="00600EF6" w:rsidRDefault="00600EF6" w:rsidP="00600EF6">
      <w:r>
        <w:t>Will Trump get away with something? The legal crawl is letting down 'unreal' Americans.</w:t>
      </w:r>
    </w:p>
    <w:p w14:paraId="307CD892" w14:textId="77777777" w:rsidR="00600EF6" w:rsidRPr="00D40254" w:rsidRDefault="00600EF6" w:rsidP="00600EF6">
      <w:pPr>
        <w:rPr>
          <w:u w:val="single"/>
        </w:rPr>
      </w:pPr>
      <w:r>
        <w:t xml:space="preserve">The hard reality, though, is that </w:t>
      </w:r>
      <w:r w:rsidRPr="00D40254">
        <w:rPr>
          <w:rStyle w:val="StyleUnderline"/>
        </w:rPr>
        <w:t>the Southern and Western swing states won by the president in 2020 are drifting further into Trump’s column. The new Times poll finds him leading among registered voters by 7 points in Arizona, 10 points in Georgia and 12 points in Nevada, margins that threaten to make each state noncompetitive.</w:t>
      </w:r>
    </w:p>
    <w:p w14:paraId="408D1D13" w14:textId="77777777" w:rsidR="00600EF6" w:rsidRPr="00D40254" w:rsidRDefault="00600EF6" w:rsidP="00600EF6">
      <w:pPr>
        <w:rPr>
          <w:u w:val="single"/>
        </w:rPr>
      </w:pPr>
      <w:r>
        <w:t xml:space="preserve">Those numbers may be gaudier than in other surveys, but </w:t>
      </w:r>
      <w:r w:rsidRPr="00D40254">
        <w:rPr>
          <w:rStyle w:val="StyleUnderline"/>
        </w:rPr>
        <w:t>they’re part of a trend that has Trump comfortably in front in all three states:</w:t>
      </w:r>
    </w:p>
    <w:p w14:paraId="00A1390C" w14:textId="77777777" w:rsidR="00600EF6" w:rsidRDefault="00600EF6" w:rsidP="00600EF6">
      <w:r>
        <w:t xml:space="preserve">Another poll of </w:t>
      </w:r>
      <w:r w:rsidRPr="003B6098">
        <w:rPr>
          <w:rStyle w:val="StyleUnderline"/>
        </w:rPr>
        <w:t>Arizona</w:t>
      </w:r>
      <w:r>
        <w:t xml:space="preserve"> taken last month saw him ahead </w:t>
      </w:r>
      <w:r w:rsidRPr="003B6098">
        <w:rPr>
          <w:rStyle w:val="StyleUnderline"/>
        </w:rPr>
        <w:t>by 7 points</w:t>
      </w:r>
      <w:r>
        <w:t xml:space="preserve"> as well while others in the state put his lead between 4 to 6 points.</w:t>
      </w:r>
    </w:p>
    <w:p w14:paraId="44163E5A" w14:textId="77777777" w:rsidR="00600EF6" w:rsidRDefault="00600EF6" w:rsidP="00600EF6">
      <w:r>
        <w:t xml:space="preserve">A couple of surveys of </w:t>
      </w:r>
      <w:r w:rsidRPr="003B6098">
        <w:rPr>
          <w:rStyle w:val="StyleUnderline"/>
        </w:rPr>
        <w:t>Georgia</w:t>
      </w:r>
      <w:r>
        <w:t xml:space="preserve"> in April </w:t>
      </w:r>
      <w:r w:rsidRPr="003B6098">
        <w:rPr>
          <w:rStyle w:val="StyleUnderline"/>
        </w:rPr>
        <w:t>found him 6 points up</w:t>
      </w:r>
      <w:r>
        <w:t xml:space="preserve"> on Biden there.</w:t>
      </w:r>
    </w:p>
    <w:p w14:paraId="2462D6FE" w14:textId="77777777" w:rsidR="00600EF6" w:rsidRDefault="00600EF6" w:rsidP="00600EF6">
      <w:r>
        <w:t xml:space="preserve">And while the Times’ </w:t>
      </w:r>
      <w:r w:rsidRPr="003B6098">
        <w:rPr>
          <w:rStyle w:val="StyleUnderline"/>
        </w:rPr>
        <w:t>Nevada</w:t>
      </w:r>
      <w:r>
        <w:t xml:space="preserve"> number is a bit of an outlier, a Morning Consult poll published weeks ago detected </w:t>
      </w:r>
      <w:r w:rsidRPr="003B6098">
        <w:rPr>
          <w:rStyle w:val="StyleUnderline"/>
        </w:rPr>
        <w:t>an 8-point advantage</w:t>
      </w:r>
      <w:r>
        <w:t>.</w:t>
      </w:r>
    </w:p>
    <w:p w14:paraId="7EDE9A79" w14:textId="77777777" w:rsidR="00600EF6" w:rsidRPr="00D40254" w:rsidRDefault="00600EF6" w:rsidP="00600EF6">
      <w:pPr>
        <w:rPr>
          <w:rStyle w:val="StyleUnderline"/>
        </w:rPr>
      </w:pPr>
      <w:r>
        <w:t xml:space="preserve">As you digest that, bear in mind that </w:t>
      </w:r>
      <w:r w:rsidRPr="00D40254">
        <w:rPr>
          <w:rStyle w:val="StyleUnderline"/>
        </w:rPr>
        <w:t>polling has traditionally underestimated Trump’s support</w:t>
      </w:r>
      <w:r>
        <w:t xml:space="preserve">. Maybe the industry has finally figured out how to survey the low-propensity working-class voters who keep surprising everyone by showing up in droves for their hero on Election Day, but if not, </w:t>
      </w:r>
      <w:r w:rsidRPr="00D40254">
        <w:rPr>
          <w:rStyle w:val="StyleUnderline"/>
        </w:rPr>
        <w:t>his advantage in these three states is even larger than the polls anticipate.</w:t>
      </w:r>
    </w:p>
    <w:p w14:paraId="3CD909BF" w14:textId="77777777" w:rsidR="00600EF6" w:rsidRDefault="00600EF6" w:rsidP="00600EF6">
      <w:r w:rsidRPr="00D40254">
        <w:rPr>
          <w:rStyle w:val="StyleUnderline"/>
        </w:rPr>
        <w:t>We’re running out of rationalizations for how Biden will supposedly turn this around</w:t>
      </w:r>
      <w:r>
        <w:t>.</w:t>
      </w:r>
    </w:p>
    <w:p w14:paraId="6D57AC8A" w14:textId="77777777" w:rsidR="00600EF6" w:rsidRDefault="00600EF6" w:rsidP="00600EF6">
      <w:r w:rsidRPr="00D40254">
        <w:rPr>
          <w:rStyle w:val="StyleUnderline"/>
        </w:rPr>
        <w:t>The most common one is that it takes time for good economic news to penetrate the public consciousness</w:t>
      </w:r>
      <w:r>
        <w:t xml:space="preserve">. Supposedly, once Americans awaken to the fact that job growth has been robust and steady and that the stock market has been on a sustained tear, attitudes will </w:t>
      </w:r>
      <w:proofErr w:type="gramStart"/>
      <w:r>
        <w:t>brighten</w:t>
      </w:r>
      <w:proofErr w:type="gramEnd"/>
      <w:r>
        <w:t xml:space="preserve"> and Biden will gain altitude.</w:t>
      </w:r>
    </w:p>
    <w:p w14:paraId="57832743" w14:textId="77777777" w:rsidR="00600EF6" w:rsidRDefault="00600EF6" w:rsidP="00600EF6">
      <w:r>
        <w:t>Economic news isn't making Americans more optimistic</w:t>
      </w:r>
    </w:p>
    <w:p w14:paraId="5D861C5D" w14:textId="77777777" w:rsidR="00600EF6" w:rsidRDefault="00600EF6" w:rsidP="00600EF6">
      <w:r>
        <w:t xml:space="preserve">I’m skeptical. </w:t>
      </w:r>
      <w:r w:rsidRPr="00D40254">
        <w:rPr>
          <w:rStyle w:val="StyleUnderline"/>
        </w:rPr>
        <w:t xml:space="preserve">The latest monthly jobs report came in under expectations. Consumer confidence isn’t rising; it declined in April for the third month in a row. And Americans are growing pessimistic again about </w:t>
      </w:r>
      <w:r w:rsidRPr="00D40254">
        <w:rPr>
          <w:rStyle w:val="StyleUnderline"/>
        </w:rPr>
        <w:lastRenderedPageBreak/>
        <w:t>inflation</w:t>
      </w:r>
      <w:r>
        <w:t>, with the anticipated rate for the next year having recently reached its highest level in five months.</w:t>
      </w:r>
    </w:p>
    <w:p w14:paraId="7CFB129E" w14:textId="77777777" w:rsidR="00600EF6" w:rsidRDefault="00600EF6" w:rsidP="00600EF6">
      <w:r>
        <w:t xml:space="preserve">In the Times poll, more than 50% of registered voters rated national economic conditions as “poor” in five of the six states surveyed. </w:t>
      </w:r>
    </w:p>
    <w:p w14:paraId="47063ABF" w14:textId="77777777" w:rsidR="00600EF6" w:rsidRDefault="00600EF6" w:rsidP="00600EF6">
      <w:r w:rsidRPr="00D40254">
        <w:rPr>
          <w:rStyle w:val="StyleUnderline"/>
        </w:rPr>
        <w:t>An incumbent can’t get reelected in an environment like that</w:t>
      </w:r>
      <w:r>
        <w:t>. And we’re reaching the point on the calendar where even if Biden suddenly got a string of encouraging economic data, it’s anyone’s guess whether there’s enough time left before November for voters to gain sufficient confidence that the trend will continue to justify handing him a second term.</w:t>
      </w:r>
    </w:p>
    <w:p w14:paraId="55089B42" w14:textId="77777777" w:rsidR="00600EF6" w:rsidRDefault="00600EF6" w:rsidP="00600EF6">
      <w:r>
        <w:t>Will Trump testify? History shows us he is his own worst enemy under oath.</w:t>
      </w:r>
    </w:p>
    <w:p w14:paraId="46392611" w14:textId="77777777" w:rsidR="00600EF6" w:rsidRDefault="00600EF6" w:rsidP="00600EF6">
      <w:r>
        <w:t>The other commonly heard rationalization for why this might all turn around is the one I laid out above. Casual voters don’t realize yet how much more irrational Trump is now than he was the last time they saw him. As they wise up, the polls will move in Biden’s direction.</w:t>
      </w:r>
    </w:p>
    <w:p w14:paraId="19763404" w14:textId="77777777" w:rsidR="00600EF6" w:rsidRDefault="00600EF6" w:rsidP="00600EF6">
      <w:r>
        <w:t xml:space="preserve">I’m skeptical of that, too. The last time they saw him, after all, he was egging on a mob to march to the U.S. Capitol. He may be ranting and raving more lately, but </w:t>
      </w:r>
      <w:r w:rsidRPr="00793D17">
        <w:rPr>
          <w:rStyle w:val="StyleUnderline"/>
        </w:rPr>
        <w:t>if you’re open to voting for Trump after Jan. 6, 2021, you’ve made peace with his general nuttiness</w:t>
      </w:r>
      <w:r>
        <w:t>, even if a strong dose of it like Saturday’s rally occasionally leaves you feeling woozy.</w:t>
      </w:r>
    </w:p>
    <w:p w14:paraId="66B64F1F" w14:textId="77777777" w:rsidR="00600EF6" w:rsidRDefault="00600EF6" w:rsidP="00600EF6">
      <w:r>
        <w:t>And while my relative might not have paid attention until recently, millions of other casual voters surely have because Trump clinched the Republican nomination months ago. To all appearances, he hasn’t suffered much from the exposure: His lead in national polling over Biden shrank after January but has settled in at a steady 1- or 2-point margin since then. (On this date four years ago, Biden led by 4.5 points by comparison.)</w:t>
      </w:r>
    </w:p>
    <w:p w14:paraId="7B065803" w14:textId="77777777" w:rsidR="00600EF6" w:rsidRDefault="00600EF6" w:rsidP="00600EF6">
      <w:r>
        <w:t>One would never know from looking at the data that Trump is the defendant in a criminal trial in New York City that’s been going on for weeks, where testimony has implicated him in cheating on his wife with a porn star and planting sleazy smears of his political opponents in national tabloids.</w:t>
      </w:r>
    </w:p>
    <w:p w14:paraId="3D6B5FAE" w14:textId="77777777" w:rsidR="00600EF6" w:rsidRDefault="00600EF6" w:rsidP="00600EF6">
      <w:r w:rsidRPr="00793D17">
        <w:rPr>
          <w:rStyle w:val="StyleUnderline"/>
        </w:rPr>
        <w:t>Trump critics have spent nine years waiting for Americans to have a “eureka” moment that he’s unfit for office.</w:t>
      </w:r>
      <w:r>
        <w:t xml:space="preserve"> But the problem has never been getting voters to recognize that he’s unfit; the problem has been getting them to agree that he’s less fit than his opponent.</w:t>
      </w:r>
    </w:p>
    <w:p w14:paraId="5B4261F6" w14:textId="77777777" w:rsidR="00600EF6" w:rsidRDefault="00600EF6" w:rsidP="00600EF6">
      <w:r w:rsidRPr="00793D17">
        <w:rPr>
          <w:rStyle w:val="StyleUnderline"/>
        </w:rPr>
        <w:t>Between persistent inflation, left-wing wedge issues like the war in Gaza and of course his very advanced age, Biden is less qualified now than he was four years ago</w:t>
      </w:r>
      <w:r>
        <w:t xml:space="preserve"> to make the case that he’s the fitter of the two candidates. Despite his best efforts to turn the race into another referendum on Trump, the data suggests that for most voters it’s more of a referendum on the incumbent, as reelection bids tend to be.</w:t>
      </w:r>
    </w:p>
    <w:p w14:paraId="6027C181" w14:textId="77777777" w:rsidR="00E17198" w:rsidRPr="005B189D" w:rsidRDefault="00E17198" w:rsidP="00E17198">
      <w:pPr>
        <w:pStyle w:val="Heading4"/>
      </w:pPr>
      <w:r>
        <w:t>Biden is losing and has no plan to comeback on core issues.</w:t>
      </w:r>
    </w:p>
    <w:p w14:paraId="70375B49" w14:textId="77777777" w:rsidR="00E17198" w:rsidRDefault="00E17198" w:rsidP="00E17198">
      <w:r>
        <w:t xml:space="preserve">Keith </w:t>
      </w:r>
      <w:r w:rsidRPr="00EE01F3">
        <w:rPr>
          <w:rStyle w:val="Style13ptBold"/>
        </w:rPr>
        <w:t>Naughton 04/19</w:t>
      </w:r>
      <w:r>
        <w:t xml:space="preserve">/24 Opinion Contributor Ph.D. is co-founder of Silent Majority Strategies “Biden needs to face facts: He’s still losing to Trump” The Hill </w:t>
      </w:r>
      <w:hyperlink r:id="rId10" w:history="1">
        <w:r w:rsidRPr="00CB3DB3">
          <w:rPr>
            <w:rStyle w:val="Hyperlink"/>
          </w:rPr>
          <w:t>https://thehill.com/opinion/campaign/4604865-biden-needs-to-face-facts-hes-still-losing-to-trump/</w:t>
        </w:r>
      </w:hyperlink>
    </w:p>
    <w:p w14:paraId="16B5EF2A" w14:textId="77777777" w:rsidR="00E17198" w:rsidRPr="005B189D" w:rsidRDefault="00E17198" w:rsidP="00E17198">
      <w:pPr>
        <w:rPr>
          <w:sz w:val="16"/>
        </w:rPr>
      </w:pPr>
      <w:r w:rsidRPr="005B189D">
        <w:rPr>
          <w:sz w:val="16"/>
        </w:rPr>
        <w:t xml:space="preserve">This year’s State of the Union address was followed by an aggressive pro-Biden PR campaign, an avalanche of spin and opinion about its brilliance and how it put Donald Trump and the Republicans on the back foot. Polling over the next few weeks showed a tightening race, with a few polls putting President Biden ahead. </w:t>
      </w:r>
    </w:p>
    <w:p w14:paraId="5CA4EA9C" w14:textId="77777777" w:rsidR="00E17198" w:rsidRPr="005B189D" w:rsidRDefault="00E17198" w:rsidP="00E17198">
      <w:pPr>
        <w:rPr>
          <w:sz w:val="16"/>
        </w:rPr>
      </w:pPr>
      <w:r w:rsidRPr="005B189D">
        <w:rPr>
          <w:sz w:val="16"/>
        </w:rPr>
        <w:t xml:space="preserve">But that all looks like a mirage. </w:t>
      </w:r>
      <w:r w:rsidRPr="00EE01F3">
        <w:rPr>
          <w:rStyle w:val="StyleUnderline"/>
        </w:rPr>
        <w:t xml:space="preserve">Despite attempts to paint it otherwise, </w:t>
      </w:r>
      <w:r w:rsidRPr="005B189D">
        <w:rPr>
          <w:rStyle w:val="Emphasis"/>
          <w:highlight w:val="cyan"/>
        </w:rPr>
        <w:t>Biden is losing</w:t>
      </w:r>
      <w:r w:rsidRPr="00EE01F3">
        <w:rPr>
          <w:rStyle w:val="Emphasis"/>
        </w:rPr>
        <w:t xml:space="preserve"> to Trump</w:t>
      </w:r>
      <w:r w:rsidRPr="005B189D">
        <w:rPr>
          <w:sz w:val="16"/>
        </w:rPr>
        <w:t xml:space="preserve">. </w:t>
      </w:r>
      <w:r w:rsidRPr="00EE01F3">
        <w:rPr>
          <w:rStyle w:val="StyleUnderline"/>
        </w:rPr>
        <w:t xml:space="preserve">He is </w:t>
      </w:r>
      <w:r w:rsidRPr="005B189D">
        <w:rPr>
          <w:rStyle w:val="StyleUnderline"/>
          <w:highlight w:val="cyan"/>
        </w:rPr>
        <w:t>behind</w:t>
      </w:r>
      <w:r w:rsidRPr="005B189D">
        <w:rPr>
          <w:sz w:val="16"/>
        </w:rPr>
        <w:t xml:space="preserve"> (if slightly) </w:t>
      </w:r>
      <w:r w:rsidRPr="005B189D">
        <w:rPr>
          <w:rStyle w:val="StyleUnderline"/>
          <w:highlight w:val="cyan"/>
        </w:rPr>
        <w:t>in</w:t>
      </w:r>
      <w:r w:rsidRPr="00EE01F3">
        <w:rPr>
          <w:rStyle w:val="StyleUnderline"/>
        </w:rPr>
        <w:t xml:space="preserve"> the </w:t>
      </w:r>
      <w:r w:rsidRPr="005B189D">
        <w:rPr>
          <w:rStyle w:val="StyleUnderline"/>
          <w:highlight w:val="cyan"/>
        </w:rPr>
        <w:t>national polls</w:t>
      </w:r>
      <w:r w:rsidRPr="00EE01F3">
        <w:rPr>
          <w:rStyle w:val="StyleUnderline"/>
        </w:rPr>
        <w:t xml:space="preserve"> and continues to </w:t>
      </w:r>
      <w:r w:rsidRPr="00EE01F3">
        <w:rPr>
          <w:rStyle w:val="Emphasis"/>
        </w:rPr>
        <w:t>lag in</w:t>
      </w:r>
      <w:r w:rsidRPr="005B189D">
        <w:rPr>
          <w:sz w:val="16"/>
        </w:rPr>
        <w:t xml:space="preserve"> </w:t>
      </w:r>
      <w:r w:rsidRPr="00EE01F3">
        <w:rPr>
          <w:rStyle w:val="StyleUnderline"/>
        </w:rPr>
        <w:t>enough</w:t>
      </w:r>
      <w:r w:rsidRPr="005B189D">
        <w:rPr>
          <w:sz w:val="16"/>
        </w:rPr>
        <w:t xml:space="preserve"> </w:t>
      </w:r>
      <w:r w:rsidRPr="00EE01F3">
        <w:rPr>
          <w:rStyle w:val="Emphasis"/>
        </w:rPr>
        <w:t>state polls</w:t>
      </w:r>
      <w:r w:rsidRPr="005B189D">
        <w:rPr>
          <w:sz w:val="16"/>
        </w:rPr>
        <w:t xml:space="preserve"> </w:t>
      </w:r>
      <w:r w:rsidRPr="00EE01F3">
        <w:rPr>
          <w:rStyle w:val="StyleUnderline"/>
        </w:rPr>
        <w:t xml:space="preserve">to </w:t>
      </w:r>
      <w:r w:rsidRPr="00EE01F3">
        <w:rPr>
          <w:rStyle w:val="Emphasis"/>
        </w:rPr>
        <w:t>hand the election to Trump</w:t>
      </w:r>
      <w:r w:rsidRPr="005B189D">
        <w:rPr>
          <w:sz w:val="16"/>
        </w:rPr>
        <w:t xml:space="preserve">. And </w:t>
      </w:r>
      <w:r w:rsidRPr="00EE01F3">
        <w:rPr>
          <w:rStyle w:val="StyleUnderline"/>
        </w:rPr>
        <w:t xml:space="preserve">it doesn’t look like the </w:t>
      </w:r>
      <w:r w:rsidRPr="00EE01F3">
        <w:rPr>
          <w:rStyle w:val="Emphasis"/>
        </w:rPr>
        <w:t>Dem</w:t>
      </w:r>
      <w:r w:rsidRPr="00EE01F3">
        <w:rPr>
          <w:rStyle w:val="StyleUnderline"/>
        </w:rPr>
        <w:t>ocrat</w:t>
      </w:r>
      <w:r w:rsidRPr="00EE01F3">
        <w:rPr>
          <w:rStyle w:val="Emphasis"/>
        </w:rPr>
        <w:t>s</w:t>
      </w:r>
      <w:r w:rsidRPr="00EE01F3">
        <w:rPr>
          <w:rStyle w:val="StyleUnderline"/>
        </w:rPr>
        <w:t xml:space="preserve"> </w:t>
      </w:r>
      <w:r w:rsidRPr="00EE01F3">
        <w:rPr>
          <w:rStyle w:val="Emphasis"/>
        </w:rPr>
        <w:t>have a real plan</w:t>
      </w:r>
      <w:r w:rsidRPr="00EE01F3">
        <w:rPr>
          <w:rStyle w:val="StyleUnderline"/>
        </w:rPr>
        <w:t xml:space="preserve"> to get out of their polling mess</w:t>
      </w:r>
      <w:r w:rsidRPr="005B189D">
        <w:rPr>
          <w:sz w:val="16"/>
        </w:rPr>
        <w:t xml:space="preserve">.  </w:t>
      </w:r>
    </w:p>
    <w:p w14:paraId="3DC94008" w14:textId="77777777" w:rsidR="00E17198" w:rsidRPr="005B189D" w:rsidRDefault="00E17198" w:rsidP="00E17198">
      <w:pPr>
        <w:rPr>
          <w:sz w:val="16"/>
        </w:rPr>
      </w:pPr>
      <w:r w:rsidRPr="005B189D">
        <w:rPr>
          <w:sz w:val="16"/>
        </w:rPr>
        <w:t xml:space="preserve">Biden’s got that sinking feeling </w:t>
      </w:r>
    </w:p>
    <w:p w14:paraId="6CAA592E" w14:textId="77777777" w:rsidR="00E17198" w:rsidRPr="005B189D" w:rsidRDefault="00E17198" w:rsidP="00E17198">
      <w:pPr>
        <w:rPr>
          <w:sz w:val="16"/>
        </w:rPr>
      </w:pPr>
      <w:r w:rsidRPr="005B189D">
        <w:rPr>
          <w:sz w:val="16"/>
        </w:rPr>
        <w:t xml:space="preserve">For President Biden and the Democrats, </w:t>
      </w:r>
      <w:r w:rsidRPr="00EE01F3">
        <w:rPr>
          <w:rStyle w:val="Emphasis"/>
        </w:rPr>
        <w:t xml:space="preserve">the </w:t>
      </w:r>
      <w:r w:rsidRPr="005B189D">
        <w:rPr>
          <w:rStyle w:val="Emphasis"/>
          <w:highlight w:val="cyan"/>
        </w:rPr>
        <w:t>numbers are ugly</w:t>
      </w:r>
      <w:r w:rsidRPr="005B189D">
        <w:rPr>
          <w:sz w:val="16"/>
        </w:rPr>
        <w:t xml:space="preserve">. </w:t>
      </w:r>
      <w:r w:rsidRPr="005B189D">
        <w:rPr>
          <w:rStyle w:val="StyleUnderline"/>
          <w:highlight w:val="cyan"/>
        </w:rPr>
        <w:t>Biden continues to trail</w:t>
      </w:r>
      <w:r w:rsidRPr="00EE01F3">
        <w:rPr>
          <w:rStyle w:val="StyleUnderline"/>
        </w:rPr>
        <w:t xml:space="preserve"> </w:t>
      </w:r>
      <w:r w:rsidRPr="005B189D">
        <w:rPr>
          <w:rStyle w:val="StyleUnderline"/>
          <w:highlight w:val="cyan"/>
        </w:rPr>
        <w:t>Trump</w:t>
      </w:r>
      <w:r w:rsidRPr="00EE01F3">
        <w:rPr>
          <w:rStyle w:val="StyleUnderline"/>
        </w:rPr>
        <w:t xml:space="preserve"> </w:t>
      </w:r>
      <w:r w:rsidRPr="005B189D">
        <w:rPr>
          <w:rStyle w:val="StyleUnderline"/>
          <w:highlight w:val="cyan"/>
        </w:rPr>
        <w:t>in</w:t>
      </w:r>
      <w:r w:rsidRPr="00EE01F3">
        <w:rPr>
          <w:rStyle w:val="StyleUnderline"/>
        </w:rPr>
        <w:t xml:space="preserve"> </w:t>
      </w:r>
      <w:r w:rsidRPr="005B189D">
        <w:rPr>
          <w:rStyle w:val="StyleUnderline"/>
          <w:highlight w:val="cyan"/>
        </w:rPr>
        <w:t>favorability</w:t>
      </w:r>
      <w:r w:rsidRPr="005B189D">
        <w:rPr>
          <w:sz w:val="16"/>
        </w:rPr>
        <w:t xml:space="preserve">. </w:t>
      </w:r>
      <w:r w:rsidRPr="00EE01F3">
        <w:rPr>
          <w:rStyle w:val="StyleUnderline"/>
        </w:rPr>
        <w:t>His</w:t>
      </w:r>
      <w:r w:rsidRPr="005B189D">
        <w:rPr>
          <w:sz w:val="16"/>
        </w:rPr>
        <w:t xml:space="preserve"> RealClearPolitics </w:t>
      </w:r>
      <w:r w:rsidRPr="00EE01F3">
        <w:rPr>
          <w:rStyle w:val="StyleUnderline"/>
        </w:rPr>
        <w:t>average</w:t>
      </w:r>
      <w:r w:rsidRPr="005B189D">
        <w:rPr>
          <w:sz w:val="16"/>
        </w:rPr>
        <w:t xml:space="preserve"> </w:t>
      </w:r>
      <w:r w:rsidRPr="005B189D">
        <w:rPr>
          <w:rStyle w:val="StyleUnderline"/>
        </w:rPr>
        <w:t>is</w:t>
      </w:r>
      <w:r w:rsidRPr="005B189D">
        <w:rPr>
          <w:sz w:val="16"/>
        </w:rPr>
        <w:t xml:space="preserve"> stuck around minus 15 points, </w:t>
      </w:r>
      <w:r w:rsidRPr="00EE01F3">
        <w:rPr>
          <w:rStyle w:val="StyleUnderline"/>
        </w:rPr>
        <w:t xml:space="preserve">4 points </w:t>
      </w:r>
      <w:r w:rsidRPr="00EE01F3">
        <w:rPr>
          <w:rStyle w:val="StyleUnderline"/>
        </w:rPr>
        <w:lastRenderedPageBreak/>
        <w:t>worse than Trump</w:t>
      </w:r>
      <w:r w:rsidRPr="005B189D">
        <w:rPr>
          <w:sz w:val="16"/>
        </w:rPr>
        <w:t xml:space="preserve">. </w:t>
      </w:r>
      <w:r w:rsidRPr="005B189D">
        <w:rPr>
          <w:rStyle w:val="StyleUnderline"/>
          <w:highlight w:val="cyan"/>
        </w:rPr>
        <w:t xml:space="preserve">The Right Track/Wrong Direction deficit is nearly </w:t>
      </w:r>
      <w:r w:rsidRPr="005B189D">
        <w:rPr>
          <w:rStyle w:val="Emphasis"/>
          <w:highlight w:val="cyan"/>
        </w:rPr>
        <w:t>40 points</w:t>
      </w:r>
      <w:r w:rsidRPr="005B189D">
        <w:rPr>
          <w:sz w:val="16"/>
        </w:rPr>
        <w:t xml:space="preserve">. Democrats are stuck “celebrating” an approval percentage of 43 percent. </w:t>
      </w:r>
    </w:p>
    <w:p w14:paraId="5E2C3797" w14:textId="77777777" w:rsidR="00E17198" w:rsidRPr="00EE01F3" w:rsidRDefault="00E17198" w:rsidP="00E17198">
      <w:pPr>
        <w:rPr>
          <w:rStyle w:val="StyleUnderline"/>
        </w:rPr>
      </w:pPr>
      <w:r w:rsidRPr="005B189D">
        <w:rPr>
          <w:sz w:val="16"/>
        </w:rPr>
        <w:t xml:space="preserve">While the national ballot test is close, </w:t>
      </w:r>
      <w:r w:rsidRPr="00EE01F3">
        <w:rPr>
          <w:rStyle w:val="Emphasis"/>
        </w:rPr>
        <w:t xml:space="preserve">Biden is </w:t>
      </w:r>
      <w:r w:rsidRPr="005B189D">
        <w:rPr>
          <w:rStyle w:val="Emphasis"/>
          <w:highlight w:val="cyan"/>
        </w:rPr>
        <w:t>lagging in battleground</w:t>
      </w:r>
      <w:r w:rsidRPr="00EE01F3">
        <w:rPr>
          <w:rStyle w:val="Emphasis"/>
        </w:rPr>
        <w:t xml:space="preserve"> state</w:t>
      </w:r>
      <w:r w:rsidRPr="005B189D">
        <w:rPr>
          <w:rStyle w:val="Emphasis"/>
          <w:highlight w:val="cyan"/>
        </w:rPr>
        <w:t>s</w:t>
      </w:r>
      <w:r w:rsidRPr="005B189D">
        <w:rPr>
          <w:sz w:val="16"/>
        </w:rPr>
        <w:t xml:space="preserve">. </w:t>
      </w:r>
      <w:r w:rsidRPr="005B189D">
        <w:rPr>
          <w:rStyle w:val="StyleUnderline"/>
        </w:rPr>
        <w:t>He continues his losing streaks in Georgia, Arizona, Nevada and Michigan, not</w:t>
      </w:r>
      <w:r w:rsidRPr="00EE01F3">
        <w:rPr>
          <w:rStyle w:val="StyleUnderline"/>
        </w:rPr>
        <w:t xml:space="preserve"> having a positive margin since last year. </w:t>
      </w:r>
      <w:r w:rsidRPr="005B189D">
        <w:rPr>
          <w:rStyle w:val="StyleUnderline"/>
          <w:highlight w:val="cyan"/>
        </w:rPr>
        <w:t>While Biden</w:t>
      </w:r>
      <w:r w:rsidRPr="00EE01F3">
        <w:rPr>
          <w:rStyle w:val="StyleUnderline"/>
        </w:rPr>
        <w:t xml:space="preserve"> </w:t>
      </w:r>
      <w:r w:rsidRPr="005B189D">
        <w:rPr>
          <w:rStyle w:val="StyleUnderline"/>
          <w:highlight w:val="cyan"/>
        </w:rPr>
        <w:t>narrowed</w:t>
      </w:r>
      <w:r w:rsidRPr="00EE01F3">
        <w:rPr>
          <w:rStyle w:val="StyleUnderline"/>
        </w:rPr>
        <w:t xml:space="preserve"> the </w:t>
      </w:r>
      <w:r w:rsidRPr="005B189D">
        <w:rPr>
          <w:rStyle w:val="StyleUnderline"/>
          <w:highlight w:val="cyan"/>
        </w:rPr>
        <w:t>margin</w:t>
      </w:r>
      <w:r w:rsidRPr="00EE01F3">
        <w:rPr>
          <w:rStyle w:val="StyleUnderline"/>
        </w:rPr>
        <w:t xml:space="preserve"> in several states</w:t>
      </w:r>
      <w:r w:rsidRPr="005B189D">
        <w:rPr>
          <w:sz w:val="16"/>
        </w:rPr>
        <w:t xml:space="preserve"> in the wake of the State of the Union address, </w:t>
      </w:r>
      <w:r w:rsidRPr="005B189D">
        <w:rPr>
          <w:rStyle w:val="StyleUnderline"/>
          <w:highlight w:val="cyan"/>
        </w:rPr>
        <w:t>those numbers</w:t>
      </w:r>
      <w:r w:rsidRPr="00EE01F3">
        <w:rPr>
          <w:rStyle w:val="StyleUnderline"/>
        </w:rPr>
        <w:t xml:space="preserve"> </w:t>
      </w:r>
      <w:r w:rsidRPr="005B189D">
        <w:rPr>
          <w:rStyle w:val="StyleUnderline"/>
          <w:highlight w:val="cyan"/>
        </w:rPr>
        <w:t>are</w:t>
      </w:r>
      <w:r w:rsidRPr="00EE01F3">
        <w:rPr>
          <w:rStyle w:val="StyleUnderline"/>
        </w:rPr>
        <w:t xml:space="preserve"> </w:t>
      </w:r>
      <w:r w:rsidRPr="005B189D">
        <w:rPr>
          <w:rStyle w:val="StyleUnderline"/>
          <w:highlight w:val="cyan"/>
        </w:rPr>
        <w:t>looking like</w:t>
      </w:r>
      <w:r w:rsidRPr="00EE01F3">
        <w:rPr>
          <w:rStyle w:val="StyleUnderline"/>
        </w:rPr>
        <w:t xml:space="preserve"> </w:t>
      </w:r>
      <w:r w:rsidRPr="005B189D">
        <w:rPr>
          <w:rStyle w:val="StyleUnderline"/>
        </w:rPr>
        <w:t xml:space="preserve">either a </w:t>
      </w:r>
      <w:r w:rsidRPr="005B189D">
        <w:rPr>
          <w:rStyle w:val="Emphasis"/>
        </w:rPr>
        <w:t>temporary bump</w:t>
      </w:r>
      <w:r w:rsidRPr="005B189D">
        <w:rPr>
          <w:rStyle w:val="StyleUnderline"/>
        </w:rPr>
        <w:t xml:space="preserve"> or just </w:t>
      </w:r>
      <w:r w:rsidRPr="005B189D">
        <w:rPr>
          <w:rStyle w:val="StyleUnderline"/>
          <w:highlight w:val="cyan"/>
        </w:rPr>
        <w:t xml:space="preserve">a </w:t>
      </w:r>
      <w:r w:rsidRPr="005B189D">
        <w:rPr>
          <w:rStyle w:val="Emphasis"/>
          <w:highlight w:val="cyan"/>
        </w:rPr>
        <w:t>margin of error wobble</w:t>
      </w:r>
      <w:r w:rsidRPr="005B189D">
        <w:rPr>
          <w:rStyle w:val="StyleUnderline"/>
          <w:highlight w:val="cyan"/>
        </w:rPr>
        <w:t>.</w:t>
      </w:r>
      <w:r w:rsidRPr="00EE01F3">
        <w:rPr>
          <w:rStyle w:val="StyleUnderline"/>
        </w:rPr>
        <w:t xml:space="preserve"> </w:t>
      </w:r>
    </w:p>
    <w:p w14:paraId="615D7BB0" w14:textId="77777777" w:rsidR="00E17198" w:rsidRPr="00EE01F3" w:rsidRDefault="00E17198" w:rsidP="00E17198">
      <w:pPr>
        <w:rPr>
          <w:rStyle w:val="StyleUnderline"/>
        </w:rPr>
      </w:pPr>
      <w:r w:rsidRPr="005B189D">
        <w:rPr>
          <w:rStyle w:val="StyleUnderline"/>
          <w:highlight w:val="cyan"/>
        </w:rPr>
        <w:t>Recent</w:t>
      </w:r>
      <w:r w:rsidRPr="00EE01F3">
        <w:rPr>
          <w:rStyle w:val="StyleUnderline"/>
        </w:rPr>
        <w:t xml:space="preserve"> </w:t>
      </w:r>
      <w:r w:rsidRPr="005B189D">
        <w:rPr>
          <w:rStyle w:val="StyleUnderline"/>
          <w:highlight w:val="cyan"/>
        </w:rPr>
        <w:t>polls put Trump ahead</w:t>
      </w:r>
      <w:r w:rsidRPr="00EE01F3">
        <w:rPr>
          <w:rStyle w:val="StyleUnderline"/>
        </w:rPr>
        <w:t xml:space="preserve"> by </w:t>
      </w:r>
      <w:r w:rsidRPr="005B189D">
        <w:rPr>
          <w:rStyle w:val="Emphasis"/>
          <w:highlight w:val="cyan"/>
        </w:rPr>
        <w:t>6</w:t>
      </w:r>
      <w:r w:rsidRPr="005B189D">
        <w:rPr>
          <w:rStyle w:val="StyleUnderline"/>
          <w:highlight w:val="cyan"/>
        </w:rPr>
        <w:t xml:space="preserve"> points</w:t>
      </w:r>
      <w:r w:rsidRPr="00EE01F3">
        <w:rPr>
          <w:rStyle w:val="StyleUnderline"/>
        </w:rPr>
        <w:t xml:space="preserve"> </w:t>
      </w:r>
      <w:r w:rsidRPr="005B189D">
        <w:rPr>
          <w:rStyle w:val="StyleUnderline"/>
          <w:highlight w:val="cyan"/>
        </w:rPr>
        <w:t xml:space="preserve">in </w:t>
      </w:r>
      <w:r w:rsidRPr="005B189D">
        <w:rPr>
          <w:rStyle w:val="Emphasis"/>
          <w:highlight w:val="cyan"/>
        </w:rPr>
        <w:t>Michigan</w:t>
      </w:r>
      <w:r w:rsidRPr="00EE01F3">
        <w:rPr>
          <w:rStyle w:val="StyleUnderline"/>
        </w:rPr>
        <w:t xml:space="preserve">, 6 points in </w:t>
      </w:r>
      <w:r w:rsidRPr="005B189D">
        <w:rPr>
          <w:rStyle w:val="Emphasis"/>
          <w:highlight w:val="cyan"/>
        </w:rPr>
        <w:t>Arizona</w:t>
      </w:r>
      <w:r w:rsidRPr="00EE01F3">
        <w:rPr>
          <w:rStyle w:val="StyleUnderline"/>
        </w:rPr>
        <w:t xml:space="preserve"> </w:t>
      </w:r>
      <w:r w:rsidRPr="005B189D">
        <w:rPr>
          <w:rStyle w:val="StyleUnderline"/>
          <w:highlight w:val="cyan"/>
        </w:rPr>
        <w:t>and</w:t>
      </w:r>
      <w:r w:rsidRPr="00EE01F3">
        <w:rPr>
          <w:rStyle w:val="StyleUnderline"/>
        </w:rPr>
        <w:t xml:space="preserve"> 6 points in </w:t>
      </w:r>
      <w:r w:rsidRPr="005B189D">
        <w:rPr>
          <w:rStyle w:val="Emphasis"/>
          <w:highlight w:val="cyan"/>
        </w:rPr>
        <w:t>Georgia</w:t>
      </w:r>
      <w:r w:rsidRPr="00EE01F3">
        <w:rPr>
          <w:rStyle w:val="StyleUnderline"/>
        </w:rPr>
        <w:t xml:space="preserve">, all </w:t>
      </w:r>
      <w:r w:rsidRPr="005B189D">
        <w:rPr>
          <w:rStyle w:val="StyleUnderline"/>
        </w:rPr>
        <w:t>above</w:t>
      </w:r>
      <w:r w:rsidRPr="00EE01F3">
        <w:rPr>
          <w:rStyle w:val="StyleUnderline"/>
        </w:rPr>
        <w:t xml:space="preserve"> the RCP average</w:t>
      </w:r>
      <w:r w:rsidRPr="005B189D">
        <w:rPr>
          <w:sz w:val="16"/>
        </w:rPr>
        <w:t xml:space="preserve">. As importantly, </w:t>
      </w:r>
      <w:r w:rsidRPr="005B189D">
        <w:rPr>
          <w:rStyle w:val="Emphasis"/>
          <w:highlight w:val="cyan"/>
        </w:rPr>
        <w:t>Biden keeps losing</w:t>
      </w:r>
      <w:r w:rsidRPr="005B189D">
        <w:rPr>
          <w:sz w:val="16"/>
        </w:rPr>
        <w:t xml:space="preserve">. Although the RCP averages have dropped from a high in December, they are still negative for the incumbent president. The </w:t>
      </w:r>
      <w:r w:rsidRPr="005B189D">
        <w:rPr>
          <w:rStyle w:val="Emphasis"/>
          <w:highlight w:val="cyan"/>
        </w:rPr>
        <w:t>consistency</w:t>
      </w:r>
      <w:r w:rsidRPr="00EE01F3">
        <w:rPr>
          <w:rStyle w:val="Emphasis"/>
        </w:rPr>
        <w:t xml:space="preserve"> must be concerning</w:t>
      </w:r>
      <w:r w:rsidRPr="00EE01F3">
        <w:rPr>
          <w:rStyle w:val="StyleUnderline"/>
        </w:rPr>
        <w:t xml:space="preserve">, as that </w:t>
      </w:r>
      <w:r w:rsidRPr="005B189D">
        <w:rPr>
          <w:rStyle w:val="StyleUnderline"/>
          <w:highlight w:val="cyan"/>
        </w:rPr>
        <w:t>indicates</w:t>
      </w:r>
      <w:r w:rsidRPr="00EE01F3">
        <w:rPr>
          <w:rStyle w:val="StyleUnderline"/>
        </w:rPr>
        <w:t xml:space="preserve"> </w:t>
      </w:r>
      <w:r w:rsidRPr="00EE01F3">
        <w:rPr>
          <w:rStyle w:val="Emphasis"/>
        </w:rPr>
        <w:t xml:space="preserve">more </w:t>
      </w:r>
      <w:r w:rsidRPr="005B189D">
        <w:rPr>
          <w:rStyle w:val="Emphasis"/>
          <w:highlight w:val="cyan"/>
        </w:rPr>
        <w:t>voters settled</w:t>
      </w:r>
      <w:r w:rsidRPr="00EE01F3">
        <w:rPr>
          <w:rStyle w:val="StyleUnderline"/>
        </w:rPr>
        <w:t xml:space="preserve"> in their choice. </w:t>
      </w:r>
    </w:p>
    <w:p w14:paraId="5A5EF4FD" w14:textId="77777777" w:rsidR="00E17198" w:rsidRPr="005B189D" w:rsidRDefault="00E17198" w:rsidP="00E17198">
      <w:pPr>
        <w:rPr>
          <w:sz w:val="16"/>
        </w:rPr>
      </w:pPr>
      <w:r w:rsidRPr="005B189D">
        <w:rPr>
          <w:sz w:val="16"/>
        </w:rPr>
        <w:t xml:space="preserve">Within the electorate, </w:t>
      </w:r>
      <w:r w:rsidRPr="005B189D">
        <w:rPr>
          <w:rStyle w:val="StyleUnderline"/>
          <w:highlight w:val="cyan"/>
        </w:rPr>
        <w:t xml:space="preserve">Biden is seeing </w:t>
      </w:r>
      <w:r w:rsidRPr="005B189D">
        <w:rPr>
          <w:rStyle w:val="Emphasis"/>
          <w:highlight w:val="cyan"/>
        </w:rPr>
        <w:t>dangerous erosion</w:t>
      </w:r>
      <w:r w:rsidRPr="00EE01F3">
        <w:rPr>
          <w:rStyle w:val="StyleUnderline"/>
        </w:rPr>
        <w:t xml:space="preserve"> </w:t>
      </w:r>
      <w:r w:rsidRPr="005B189D">
        <w:rPr>
          <w:rStyle w:val="StyleUnderline"/>
          <w:highlight w:val="cyan"/>
        </w:rPr>
        <w:t xml:space="preserve">in the traditional </w:t>
      </w:r>
      <w:r w:rsidRPr="005B189D">
        <w:rPr>
          <w:rStyle w:val="StyleUnderline"/>
        </w:rPr>
        <w:t>Democratic</w:t>
      </w:r>
      <w:r w:rsidRPr="00EE01F3">
        <w:rPr>
          <w:rStyle w:val="StyleUnderline"/>
        </w:rPr>
        <w:t xml:space="preserve"> </w:t>
      </w:r>
      <w:r w:rsidRPr="005B189D">
        <w:rPr>
          <w:rStyle w:val="StyleUnderline"/>
          <w:highlight w:val="cyan"/>
        </w:rPr>
        <w:t>coalition</w:t>
      </w:r>
      <w:r w:rsidRPr="005B189D">
        <w:rPr>
          <w:sz w:val="16"/>
        </w:rPr>
        <w:t xml:space="preserve">. </w:t>
      </w:r>
      <w:r w:rsidRPr="00EE01F3">
        <w:rPr>
          <w:rStyle w:val="StyleUnderline"/>
        </w:rPr>
        <w:t xml:space="preserve">Predictions of Trump gaining 25 percent of the Black vote or winning Hispanics seem rather pie-in-the-sky, but the erosion of these key voting blocs is </w:t>
      </w:r>
      <w:r w:rsidRPr="005B189D">
        <w:rPr>
          <w:rStyle w:val="StyleUnderline"/>
        </w:rPr>
        <w:t>real</w:t>
      </w:r>
      <w:r w:rsidRPr="005B189D">
        <w:rPr>
          <w:sz w:val="16"/>
        </w:rPr>
        <w:t xml:space="preserve">. </w:t>
      </w:r>
      <w:r w:rsidRPr="00EE01F3">
        <w:rPr>
          <w:rStyle w:val="StyleUnderline"/>
        </w:rPr>
        <w:t xml:space="preserve">The YouGov weekly benchmark </w:t>
      </w:r>
      <w:r w:rsidRPr="005B189D">
        <w:rPr>
          <w:rStyle w:val="StyleUnderline"/>
        </w:rPr>
        <w:t>polls have put Trump at roughly 13 percent with Black voters,</w:t>
      </w:r>
      <w:r w:rsidRPr="00EE01F3">
        <w:rPr>
          <w:rStyle w:val="StyleUnderline"/>
        </w:rPr>
        <w:t xml:space="preserve"> 1 point better than the 2020 exit polls. But that’s not the whole story</w:t>
      </w:r>
      <w:r w:rsidRPr="005B189D">
        <w:rPr>
          <w:rStyle w:val="StyleUnderline"/>
        </w:rPr>
        <w:t xml:space="preserve">. The April 9 benchmark has Biden at only 62 percent with 25 percent undecided. </w:t>
      </w:r>
      <w:r w:rsidRPr="005B189D">
        <w:rPr>
          <w:rStyle w:val="StyleUnderline"/>
          <w:highlight w:val="cyan"/>
        </w:rPr>
        <w:t>Trump just gets one-tenth of undecideds</w:t>
      </w:r>
      <w:r w:rsidRPr="005B189D">
        <w:rPr>
          <w:rStyle w:val="StyleUnderline"/>
        </w:rPr>
        <w:t xml:space="preserve">, </w:t>
      </w:r>
      <w:r w:rsidRPr="005B189D">
        <w:rPr>
          <w:rStyle w:val="StyleUnderline"/>
          <w:highlight w:val="cyan"/>
        </w:rPr>
        <w:t>he passes 15 percent</w:t>
      </w:r>
      <w:r w:rsidRPr="005B189D">
        <w:rPr>
          <w:rStyle w:val="StyleUnderline"/>
        </w:rPr>
        <w:t xml:space="preserve"> – </w:t>
      </w:r>
      <w:r w:rsidRPr="005B189D">
        <w:rPr>
          <w:rStyle w:val="StyleUnderline"/>
          <w:highlight w:val="cyan"/>
        </w:rPr>
        <w:t>a significant</w:t>
      </w:r>
      <w:r w:rsidRPr="005B189D">
        <w:rPr>
          <w:rStyle w:val="StyleUnderline"/>
        </w:rPr>
        <w:t xml:space="preserve"> </w:t>
      </w:r>
      <w:r w:rsidRPr="005B189D">
        <w:rPr>
          <w:rStyle w:val="StyleUnderline"/>
          <w:highlight w:val="cyan"/>
        </w:rPr>
        <w:t>chunk</w:t>
      </w:r>
      <w:r w:rsidRPr="005B189D">
        <w:rPr>
          <w:rStyle w:val="StyleUnderline"/>
        </w:rPr>
        <w:t xml:space="preserve"> of votes </w:t>
      </w:r>
      <w:r w:rsidRPr="005B189D">
        <w:rPr>
          <w:rStyle w:val="StyleUnderline"/>
          <w:highlight w:val="cyan"/>
        </w:rPr>
        <w:t>Biden needs</w:t>
      </w:r>
      <w:r w:rsidRPr="005B189D">
        <w:rPr>
          <w:sz w:val="16"/>
        </w:rPr>
        <w:t xml:space="preserve">. </w:t>
      </w:r>
    </w:p>
    <w:p w14:paraId="07E976E3" w14:textId="77777777" w:rsidR="00E17198" w:rsidRPr="005B189D" w:rsidRDefault="00E17198" w:rsidP="00E17198">
      <w:pPr>
        <w:rPr>
          <w:sz w:val="16"/>
        </w:rPr>
      </w:pPr>
      <w:r w:rsidRPr="00EE01F3">
        <w:rPr>
          <w:rStyle w:val="StyleUnderline"/>
        </w:rPr>
        <w:t xml:space="preserve">It’s a similar story </w:t>
      </w:r>
      <w:r w:rsidRPr="005B189D">
        <w:rPr>
          <w:rStyle w:val="StyleUnderline"/>
          <w:highlight w:val="cyan"/>
        </w:rPr>
        <w:t>with Hispanics</w:t>
      </w:r>
      <w:r w:rsidRPr="005B189D">
        <w:rPr>
          <w:sz w:val="16"/>
        </w:rPr>
        <w:t xml:space="preserve">. Trump scored 32 percent, according to the 2020 exits. Trump is at that number in the last two YouGov polls. But </w:t>
      </w:r>
      <w:r w:rsidRPr="005B189D">
        <w:rPr>
          <w:rStyle w:val="Emphasis"/>
          <w:highlight w:val="cyan"/>
        </w:rPr>
        <w:t>Biden</w:t>
      </w:r>
      <w:r w:rsidRPr="005B189D">
        <w:rPr>
          <w:sz w:val="16"/>
        </w:rPr>
        <w:t xml:space="preserve">, </w:t>
      </w:r>
      <w:r w:rsidRPr="00EE01F3">
        <w:rPr>
          <w:rStyle w:val="StyleUnderline"/>
        </w:rPr>
        <w:t xml:space="preserve">who </w:t>
      </w:r>
      <w:r w:rsidRPr="005B189D">
        <w:rPr>
          <w:rStyle w:val="StyleUnderline"/>
          <w:highlight w:val="cyan"/>
        </w:rPr>
        <w:t>got 65</w:t>
      </w:r>
      <w:r w:rsidRPr="00EE01F3">
        <w:rPr>
          <w:rStyle w:val="StyleUnderline"/>
        </w:rPr>
        <w:t xml:space="preserve"> percent </w:t>
      </w:r>
      <w:r w:rsidRPr="005B189D">
        <w:rPr>
          <w:rStyle w:val="StyleUnderline"/>
          <w:highlight w:val="cyan"/>
        </w:rPr>
        <w:t>in 2020</w:t>
      </w:r>
      <w:r w:rsidRPr="00EE01F3">
        <w:rPr>
          <w:rStyle w:val="StyleUnderline"/>
        </w:rPr>
        <w:t>,</w:t>
      </w:r>
      <w:r w:rsidRPr="005B189D">
        <w:rPr>
          <w:sz w:val="16"/>
        </w:rPr>
        <w:t xml:space="preserve"> </w:t>
      </w:r>
      <w:r w:rsidRPr="005B189D">
        <w:rPr>
          <w:rStyle w:val="Emphasis"/>
          <w:highlight w:val="cyan"/>
        </w:rPr>
        <w:t>cannot break 50 percent</w:t>
      </w:r>
      <w:r w:rsidRPr="005B189D">
        <w:rPr>
          <w:sz w:val="16"/>
        </w:rPr>
        <w:t xml:space="preserve">. Hispanics dislike Trump more than they dislike Biden, but Biden’s advantage is just 6 points. Black voters are one of the few demographics positive on Biden, but his disapprove is still 34 percent. </w:t>
      </w:r>
    </w:p>
    <w:p w14:paraId="2282A84D" w14:textId="77777777" w:rsidR="00E17198" w:rsidRPr="005B189D" w:rsidRDefault="00E17198" w:rsidP="00E17198">
      <w:pPr>
        <w:rPr>
          <w:sz w:val="16"/>
        </w:rPr>
      </w:pPr>
      <w:r w:rsidRPr="005B189D">
        <w:rPr>
          <w:sz w:val="16"/>
        </w:rPr>
        <w:t xml:space="preserve">Inflation and immigration are costing Biden </w:t>
      </w:r>
    </w:p>
    <w:p w14:paraId="097F508B" w14:textId="77777777" w:rsidR="00E17198" w:rsidRPr="005B189D" w:rsidRDefault="00E17198" w:rsidP="00E17198">
      <w:pPr>
        <w:rPr>
          <w:sz w:val="16"/>
        </w:rPr>
      </w:pPr>
      <w:r w:rsidRPr="005B189D">
        <w:rPr>
          <w:rStyle w:val="Emphasis"/>
        </w:rPr>
        <w:t>Biden’s foundering</w:t>
      </w:r>
      <w:r w:rsidRPr="005B189D">
        <w:rPr>
          <w:sz w:val="16"/>
        </w:rPr>
        <w:t xml:space="preserve"> </w:t>
      </w:r>
      <w:r w:rsidRPr="005B189D">
        <w:rPr>
          <w:rStyle w:val="StyleUnderline"/>
        </w:rPr>
        <w:t xml:space="preserve">in the </w:t>
      </w:r>
      <w:r w:rsidRPr="005B189D">
        <w:rPr>
          <w:rStyle w:val="Emphasis"/>
        </w:rPr>
        <w:t>inflation</w:t>
      </w:r>
      <w:r w:rsidRPr="005B189D">
        <w:rPr>
          <w:rStyle w:val="StyleUnderline"/>
        </w:rPr>
        <w:t xml:space="preserve"> and </w:t>
      </w:r>
      <w:r w:rsidRPr="005B189D">
        <w:rPr>
          <w:rStyle w:val="Emphasis"/>
        </w:rPr>
        <w:t>immigration</w:t>
      </w:r>
      <w:r w:rsidRPr="005B189D">
        <w:rPr>
          <w:rStyle w:val="StyleUnderline"/>
        </w:rPr>
        <w:t xml:space="preserve"> numbers</w:t>
      </w:r>
      <w:r w:rsidRPr="005B189D">
        <w:rPr>
          <w:sz w:val="16"/>
        </w:rPr>
        <w:t xml:space="preserve"> — especially inflation. </w:t>
      </w:r>
      <w:r w:rsidRPr="005B189D">
        <w:rPr>
          <w:rStyle w:val="StyleUnderline"/>
          <w:highlight w:val="cyan"/>
        </w:rPr>
        <w:t>Inflation</w:t>
      </w:r>
      <w:r w:rsidRPr="00EE01F3">
        <w:rPr>
          <w:rStyle w:val="StyleUnderline"/>
        </w:rPr>
        <w:t xml:space="preserve"> has been the </w:t>
      </w:r>
      <w:r w:rsidRPr="005B189D">
        <w:rPr>
          <w:rStyle w:val="Emphasis"/>
          <w:highlight w:val="cyan"/>
        </w:rPr>
        <w:t>runaway No. 1 concern</w:t>
      </w:r>
      <w:r w:rsidRPr="00EE01F3">
        <w:rPr>
          <w:rStyle w:val="StyleUnderline"/>
        </w:rPr>
        <w:t xml:space="preserve"> of voters for over a year</w:t>
      </w:r>
      <w:r w:rsidRPr="005B189D">
        <w:rPr>
          <w:sz w:val="16"/>
        </w:rPr>
        <w:t xml:space="preserve">. </w:t>
      </w:r>
      <w:r w:rsidRPr="00EE01F3">
        <w:rPr>
          <w:rStyle w:val="StyleUnderline"/>
        </w:rPr>
        <w:t>With 21 percent citing inflation as their top issue and 77 percent calling it “very important,”</w:t>
      </w:r>
      <w:r w:rsidRPr="005B189D">
        <w:rPr>
          <w:sz w:val="16"/>
        </w:rPr>
        <w:t xml:space="preserve"> </w:t>
      </w:r>
      <w:r w:rsidRPr="005B189D">
        <w:rPr>
          <w:rStyle w:val="Emphasis"/>
          <w:highlight w:val="cyan"/>
        </w:rPr>
        <w:t>no other issue comes close</w:t>
      </w:r>
      <w:r w:rsidRPr="005B189D">
        <w:rPr>
          <w:sz w:val="16"/>
        </w:rPr>
        <w:t xml:space="preserve">.  </w:t>
      </w:r>
    </w:p>
    <w:p w14:paraId="74418B4E" w14:textId="77777777" w:rsidR="00E17198" w:rsidRPr="005B189D" w:rsidRDefault="00E17198" w:rsidP="00E17198">
      <w:pPr>
        <w:rPr>
          <w:sz w:val="16"/>
        </w:rPr>
      </w:pPr>
      <w:r w:rsidRPr="00EE01F3">
        <w:rPr>
          <w:rStyle w:val="StyleUnderline"/>
        </w:rPr>
        <w:t>Worse for</w:t>
      </w:r>
      <w:r w:rsidRPr="005B189D">
        <w:rPr>
          <w:sz w:val="16"/>
        </w:rPr>
        <w:t xml:space="preserve"> </w:t>
      </w:r>
      <w:r w:rsidRPr="00EE01F3">
        <w:rPr>
          <w:rStyle w:val="Emphasis"/>
        </w:rPr>
        <w:t>Biden</w:t>
      </w:r>
      <w:r w:rsidRPr="005B189D">
        <w:rPr>
          <w:sz w:val="16"/>
        </w:rPr>
        <w:t xml:space="preserve">, </w:t>
      </w:r>
      <w:r w:rsidRPr="00EE01F3">
        <w:rPr>
          <w:rStyle w:val="StyleUnderline"/>
        </w:rPr>
        <w:t xml:space="preserve">his </w:t>
      </w:r>
      <w:r w:rsidRPr="005B189D">
        <w:rPr>
          <w:rStyle w:val="Emphasis"/>
          <w:highlight w:val="cyan"/>
        </w:rPr>
        <w:t>terrible approvals</w:t>
      </w:r>
      <w:r w:rsidRPr="00EE01F3">
        <w:rPr>
          <w:rStyle w:val="StyleUnderline"/>
        </w:rPr>
        <w:t xml:space="preserve"> </w:t>
      </w:r>
      <w:r w:rsidRPr="005B189D">
        <w:rPr>
          <w:rStyle w:val="StyleUnderline"/>
          <w:highlight w:val="cyan"/>
        </w:rPr>
        <w:t xml:space="preserve">are </w:t>
      </w:r>
      <w:r w:rsidRPr="005B189D">
        <w:rPr>
          <w:rStyle w:val="Emphasis"/>
          <w:highlight w:val="cyan"/>
        </w:rPr>
        <w:t>worse on inflation</w:t>
      </w:r>
      <w:r w:rsidRPr="00EE01F3">
        <w:rPr>
          <w:rStyle w:val="StyleUnderline"/>
        </w:rPr>
        <w:t>.</w:t>
      </w:r>
      <w:r w:rsidRPr="005B189D">
        <w:rPr>
          <w:sz w:val="16"/>
        </w:rPr>
        <w:t xml:space="preserve"> Biden has a 31 percent approve vs. 62 percent disapprove against a 40 percent approve vs. 58 percent disapprove in the latest YouGov poll. With Hispanics, he is at 60 percent disapprove and is even net negative with Black voters. Independents only give Biden a 20 percent approval (68 percent disapprove). </w:t>
      </w:r>
    </w:p>
    <w:p w14:paraId="118A32FD" w14:textId="77777777" w:rsidR="00E17198" w:rsidRPr="005B189D" w:rsidRDefault="00E17198" w:rsidP="00E17198">
      <w:pPr>
        <w:rPr>
          <w:sz w:val="16"/>
        </w:rPr>
      </w:pPr>
      <w:r w:rsidRPr="005B189D">
        <w:rPr>
          <w:sz w:val="16"/>
        </w:rPr>
        <w:t xml:space="preserve">The </w:t>
      </w:r>
      <w:r w:rsidRPr="00EE01F3">
        <w:rPr>
          <w:rStyle w:val="StyleUnderline"/>
        </w:rPr>
        <w:t xml:space="preserve">Democrats’ </w:t>
      </w:r>
      <w:r w:rsidRPr="005B189D">
        <w:rPr>
          <w:rStyle w:val="StyleUnderline"/>
          <w:highlight w:val="cyan"/>
        </w:rPr>
        <w:t>response is</w:t>
      </w:r>
      <w:r w:rsidRPr="005B189D">
        <w:rPr>
          <w:sz w:val="16"/>
        </w:rPr>
        <w:t xml:space="preserve"> the standard excess profits / greedflation </w:t>
      </w:r>
      <w:r w:rsidRPr="005B189D">
        <w:rPr>
          <w:rStyle w:val="Emphasis"/>
          <w:highlight w:val="cyan"/>
        </w:rPr>
        <w:t>blame-shifting</w:t>
      </w:r>
      <w:r w:rsidRPr="005B189D">
        <w:rPr>
          <w:sz w:val="16"/>
        </w:rPr>
        <w:t xml:space="preserve"> </w:t>
      </w:r>
      <w:r w:rsidRPr="005B189D">
        <w:rPr>
          <w:rStyle w:val="StyleUnderline"/>
          <w:highlight w:val="cyan"/>
        </w:rPr>
        <w:t xml:space="preserve">and </w:t>
      </w:r>
      <w:r w:rsidRPr="005B189D">
        <w:rPr>
          <w:rStyle w:val="Emphasis"/>
          <w:highlight w:val="cyan"/>
        </w:rPr>
        <w:t>telling the public they are wrong</w:t>
      </w:r>
      <w:r w:rsidRPr="005B189D">
        <w:rPr>
          <w:sz w:val="16"/>
        </w:rPr>
        <w:t xml:space="preserve">. </w:t>
      </w:r>
      <w:r w:rsidRPr="00EE01F3">
        <w:rPr>
          <w:rStyle w:val="StyleUnderline"/>
        </w:rPr>
        <w:t>Neither of these tactics is a long-term solution</w:t>
      </w:r>
      <w:r w:rsidRPr="005B189D">
        <w:rPr>
          <w:sz w:val="16"/>
        </w:rPr>
        <w:t xml:space="preserve">. Fulminating about corporate greed doesn’t bring down the price of gas and </w:t>
      </w:r>
      <w:r w:rsidRPr="00EE01F3">
        <w:rPr>
          <w:rStyle w:val="StyleUnderline"/>
        </w:rPr>
        <w:t xml:space="preserve">complaining that the public’s opinion is stupid is about </w:t>
      </w:r>
      <w:r w:rsidRPr="005B189D">
        <w:rPr>
          <w:rStyle w:val="StyleUnderline"/>
          <w:highlight w:val="cyan"/>
        </w:rPr>
        <w:t xml:space="preserve">the </w:t>
      </w:r>
      <w:r w:rsidRPr="005B189D">
        <w:rPr>
          <w:rStyle w:val="Emphasis"/>
          <w:highlight w:val="cyan"/>
        </w:rPr>
        <w:t>worst tactic in politics</w:t>
      </w:r>
      <w:r w:rsidRPr="005B189D">
        <w:rPr>
          <w:sz w:val="16"/>
        </w:rPr>
        <w:t xml:space="preserve">. </w:t>
      </w:r>
    </w:p>
    <w:p w14:paraId="7DD2CCED" w14:textId="77777777" w:rsidR="00E17198" w:rsidRPr="005B189D" w:rsidRDefault="00E17198" w:rsidP="00E17198">
      <w:pPr>
        <w:rPr>
          <w:sz w:val="16"/>
        </w:rPr>
      </w:pPr>
      <w:r w:rsidRPr="005B189D">
        <w:rPr>
          <w:rStyle w:val="Emphasis"/>
          <w:highlight w:val="cyan"/>
        </w:rPr>
        <w:lastRenderedPageBreak/>
        <w:t>There is little evidence</w:t>
      </w:r>
      <w:r w:rsidRPr="005B189D">
        <w:rPr>
          <w:sz w:val="16"/>
        </w:rPr>
        <w:t xml:space="preserve"> </w:t>
      </w:r>
      <w:r w:rsidRPr="005B189D">
        <w:rPr>
          <w:rStyle w:val="StyleUnderline"/>
          <w:highlight w:val="cyan"/>
        </w:rPr>
        <w:t xml:space="preserve">Team Biden has </w:t>
      </w:r>
      <w:r w:rsidRPr="005B189D">
        <w:rPr>
          <w:rStyle w:val="Emphasis"/>
          <w:highlight w:val="cyan"/>
        </w:rPr>
        <w:t>any real plan</w:t>
      </w:r>
      <w:r w:rsidRPr="005B189D">
        <w:rPr>
          <w:sz w:val="16"/>
        </w:rPr>
        <w:t xml:space="preserve">. </w:t>
      </w:r>
      <w:r w:rsidRPr="00EE01F3">
        <w:rPr>
          <w:rStyle w:val="StyleUnderline"/>
        </w:rPr>
        <w:t xml:space="preserve">It seems </w:t>
      </w:r>
      <w:r w:rsidRPr="005B189D">
        <w:rPr>
          <w:rStyle w:val="StyleUnderline"/>
          <w:highlight w:val="cyan"/>
        </w:rPr>
        <w:t>they expected inflation</w:t>
      </w:r>
      <w:r w:rsidRPr="00EE01F3">
        <w:rPr>
          <w:rStyle w:val="StyleUnderline"/>
        </w:rPr>
        <w:t xml:space="preserve"> </w:t>
      </w:r>
      <w:r w:rsidRPr="005B189D">
        <w:rPr>
          <w:rStyle w:val="StyleUnderline"/>
          <w:highlight w:val="cyan"/>
        </w:rPr>
        <w:t>would cool</w:t>
      </w:r>
      <w:r w:rsidRPr="00EE01F3">
        <w:rPr>
          <w:rStyle w:val="StyleUnderline"/>
        </w:rPr>
        <w:t xml:space="preserve"> over time and finger-pointing could tide them over</w:t>
      </w:r>
      <w:r w:rsidRPr="005B189D">
        <w:rPr>
          <w:sz w:val="16"/>
        </w:rPr>
        <w:t xml:space="preserve">. </w:t>
      </w:r>
      <w:r w:rsidRPr="005B189D">
        <w:rPr>
          <w:rStyle w:val="Emphasis"/>
          <w:highlight w:val="cyan"/>
        </w:rPr>
        <w:t>But that’s not the case</w:t>
      </w:r>
      <w:r w:rsidRPr="005B189D">
        <w:rPr>
          <w:sz w:val="16"/>
        </w:rPr>
        <w:t xml:space="preserve">. </w:t>
      </w:r>
      <w:r w:rsidRPr="00EE01F3">
        <w:rPr>
          <w:rStyle w:val="StyleUnderline"/>
        </w:rPr>
        <w:t xml:space="preserve">Inflation remains </w:t>
      </w:r>
      <w:r w:rsidRPr="00EE01F3">
        <w:rPr>
          <w:rStyle w:val="Emphasis"/>
        </w:rPr>
        <w:t>above the</w:t>
      </w:r>
      <w:r w:rsidRPr="00EE01F3">
        <w:rPr>
          <w:rStyle w:val="StyleUnderline"/>
        </w:rPr>
        <w:t xml:space="preserve"> Fed </w:t>
      </w:r>
      <w:r w:rsidRPr="00EE01F3">
        <w:rPr>
          <w:rStyle w:val="Emphasis"/>
        </w:rPr>
        <w:t>target rate</w:t>
      </w:r>
      <w:r w:rsidRPr="00EE01F3">
        <w:rPr>
          <w:rStyle w:val="StyleUnderline"/>
        </w:rPr>
        <w:t>, delaying any interest rate relief</w:t>
      </w:r>
      <w:r w:rsidRPr="005B189D">
        <w:rPr>
          <w:sz w:val="16"/>
        </w:rPr>
        <w:t xml:space="preserve">. Even worse, </w:t>
      </w:r>
      <w:r w:rsidRPr="00EE01F3">
        <w:rPr>
          <w:rStyle w:val="StyleUnderline"/>
        </w:rPr>
        <w:t xml:space="preserve">the </w:t>
      </w:r>
      <w:r w:rsidRPr="005B189D">
        <w:rPr>
          <w:rStyle w:val="StyleUnderline"/>
          <w:highlight w:val="cyan"/>
        </w:rPr>
        <w:t>shock</w:t>
      </w:r>
      <w:r w:rsidRPr="00EE01F3">
        <w:rPr>
          <w:rStyle w:val="StyleUnderline"/>
        </w:rPr>
        <w:t xml:space="preserve"> from 2022 to 2023 </w:t>
      </w:r>
      <w:r w:rsidRPr="005B189D">
        <w:rPr>
          <w:rStyle w:val="StyleUnderline"/>
          <w:highlight w:val="cyan"/>
        </w:rPr>
        <w:t xml:space="preserve">remains </w:t>
      </w:r>
      <w:r w:rsidRPr="005B189D">
        <w:rPr>
          <w:rStyle w:val="Emphasis"/>
          <w:highlight w:val="cyan"/>
        </w:rPr>
        <w:t>baked</w:t>
      </w:r>
      <w:r w:rsidRPr="00EE01F3">
        <w:rPr>
          <w:rStyle w:val="Emphasis"/>
        </w:rPr>
        <w:t xml:space="preserve"> </w:t>
      </w:r>
      <w:r w:rsidRPr="005B189D">
        <w:rPr>
          <w:rStyle w:val="Emphasis"/>
          <w:highlight w:val="cyan"/>
        </w:rPr>
        <w:t>in</w:t>
      </w:r>
      <w:r w:rsidRPr="00EE01F3">
        <w:rPr>
          <w:rStyle w:val="StyleUnderline"/>
        </w:rPr>
        <w:t xml:space="preserve"> current prices</w:t>
      </w:r>
      <w:r w:rsidRPr="005B189D">
        <w:rPr>
          <w:sz w:val="16"/>
        </w:rPr>
        <w:t xml:space="preserve">. Biden needs prices to stop rising now, as even a moderated inflation rate pressures households and keeps the effect of the earlier shock alive. </w:t>
      </w:r>
    </w:p>
    <w:p w14:paraId="1B0CA912" w14:textId="77777777" w:rsidR="00E17198" w:rsidRPr="005B189D" w:rsidRDefault="00E17198" w:rsidP="00E17198">
      <w:pPr>
        <w:rPr>
          <w:sz w:val="16"/>
        </w:rPr>
      </w:pPr>
      <w:r w:rsidRPr="005B189D">
        <w:rPr>
          <w:sz w:val="16"/>
        </w:rPr>
        <w:t xml:space="preserve">All that makes the public more than justified in its concern about inflation. Taxing the rich and taking potshots at corporate America may give the Biden campaign a brief sugar-rush, but it does nothing to help middle-class and working-class voters make ends meet. Options like cutting government spending, pulling back on new regulations (which the consumer ends up paying for) or encouraging private-sector competition are simply off the table. These ideas are inconceivable to the progressive left. </w:t>
      </w:r>
    </w:p>
    <w:p w14:paraId="4FBECC83" w14:textId="77777777" w:rsidR="00E17198" w:rsidRPr="005B189D" w:rsidRDefault="00E17198" w:rsidP="00E17198">
      <w:pPr>
        <w:rPr>
          <w:sz w:val="16"/>
        </w:rPr>
      </w:pPr>
      <w:r w:rsidRPr="00DC7529">
        <w:rPr>
          <w:rStyle w:val="StyleUnderline"/>
          <w:highlight w:val="cyan"/>
        </w:rPr>
        <w:t>Immigration</w:t>
      </w:r>
      <w:r w:rsidRPr="00DC7529">
        <w:rPr>
          <w:rStyle w:val="StyleUnderline"/>
        </w:rPr>
        <w:t xml:space="preserve"> is not quite the drag inflation is, but it is still a problem. As with inflation</w:t>
      </w:r>
      <w:r w:rsidRPr="005B189D">
        <w:rPr>
          <w:sz w:val="16"/>
        </w:rPr>
        <w:t xml:space="preserve">, </w:t>
      </w:r>
      <w:r w:rsidRPr="00DC7529">
        <w:rPr>
          <w:rStyle w:val="StyleUnderline"/>
          <w:highlight w:val="cyan"/>
        </w:rPr>
        <w:t>Biden’s approval is worse</w:t>
      </w:r>
      <w:r w:rsidRPr="00EE01F3">
        <w:rPr>
          <w:rStyle w:val="StyleUnderline"/>
        </w:rPr>
        <w:t xml:space="preserve"> on this issue </w:t>
      </w:r>
      <w:r w:rsidRPr="00DC7529">
        <w:rPr>
          <w:rStyle w:val="StyleUnderline"/>
          <w:highlight w:val="cyan"/>
        </w:rPr>
        <w:t>than his overall numbers</w:t>
      </w:r>
      <w:r w:rsidRPr="00EE01F3">
        <w:rPr>
          <w:rStyle w:val="StyleUnderline"/>
        </w:rPr>
        <w:t xml:space="preserve">, including with Hispanics and Black voters. </w:t>
      </w:r>
      <w:r w:rsidRPr="00EE01F3">
        <w:rPr>
          <w:rStyle w:val="Emphasis"/>
        </w:rPr>
        <w:t xml:space="preserve">Immigration </w:t>
      </w:r>
      <w:r w:rsidRPr="00EE41B3">
        <w:rPr>
          <w:rStyle w:val="Emphasis"/>
          <w:highlight w:val="cyan"/>
        </w:rPr>
        <w:t>could</w:t>
      </w:r>
      <w:r w:rsidRPr="00EE01F3">
        <w:rPr>
          <w:rStyle w:val="StyleUnderline"/>
        </w:rPr>
        <w:t xml:space="preserve"> be the </w:t>
      </w:r>
      <w:r w:rsidRPr="00EE41B3">
        <w:rPr>
          <w:rStyle w:val="Emphasis"/>
          <w:highlight w:val="cyan"/>
        </w:rPr>
        <w:t>counterbalance</w:t>
      </w:r>
      <w:r w:rsidRPr="00EE01F3">
        <w:rPr>
          <w:rStyle w:val="StyleUnderline"/>
        </w:rPr>
        <w:t xml:space="preserve"> to </w:t>
      </w:r>
      <w:r w:rsidRPr="00EE41B3">
        <w:rPr>
          <w:rStyle w:val="Emphasis"/>
          <w:highlight w:val="cyan"/>
        </w:rPr>
        <w:t>abortion</w:t>
      </w:r>
      <w:r w:rsidRPr="005B189D">
        <w:rPr>
          <w:sz w:val="16"/>
        </w:rPr>
        <w:t xml:space="preserve"> — the one issue where Democrats are with majority opinion — and it does promote turnout. But </w:t>
      </w:r>
      <w:r w:rsidRPr="00EE41B3">
        <w:rPr>
          <w:rStyle w:val="Emphasis"/>
        </w:rPr>
        <w:t>immigration</w:t>
      </w:r>
      <w:r w:rsidRPr="005B189D">
        <w:rPr>
          <w:sz w:val="16"/>
        </w:rPr>
        <w:t xml:space="preserve"> </w:t>
      </w:r>
      <w:r w:rsidRPr="00EE01F3">
        <w:rPr>
          <w:rStyle w:val="StyleUnderline"/>
        </w:rPr>
        <w:t>also</w:t>
      </w:r>
      <w:r w:rsidRPr="005B189D">
        <w:rPr>
          <w:sz w:val="16"/>
        </w:rPr>
        <w:t xml:space="preserve"> </w:t>
      </w:r>
      <w:r w:rsidRPr="00EE41B3">
        <w:rPr>
          <w:rStyle w:val="Emphasis"/>
          <w:highlight w:val="cyan"/>
        </w:rPr>
        <w:t>pushes turnout</w:t>
      </w:r>
      <w:r w:rsidRPr="005B189D">
        <w:rPr>
          <w:sz w:val="16"/>
        </w:rPr>
        <w:t xml:space="preserve"> – </w:t>
      </w:r>
      <w:r w:rsidRPr="00EE41B3">
        <w:rPr>
          <w:rStyle w:val="StyleUnderline"/>
          <w:highlight w:val="cyan"/>
        </w:rPr>
        <w:t>for Republicans</w:t>
      </w:r>
      <w:r w:rsidRPr="005B189D">
        <w:rPr>
          <w:sz w:val="16"/>
        </w:rPr>
        <w:t xml:space="preserve">.  </w:t>
      </w:r>
    </w:p>
    <w:p w14:paraId="65B8A789" w14:textId="77777777" w:rsidR="00E17198" w:rsidRPr="005B189D" w:rsidRDefault="00E17198" w:rsidP="00E17198">
      <w:pPr>
        <w:rPr>
          <w:sz w:val="16"/>
        </w:rPr>
      </w:pPr>
      <w:r w:rsidRPr="005B189D">
        <w:rPr>
          <w:sz w:val="16"/>
        </w:rPr>
        <w:t xml:space="preserve">Additionally, </w:t>
      </w:r>
      <w:r w:rsidRPr="00EE41B3">
        <w:rPr>
          <w:rStyle w:val="StyleUnderline"/>
          <w:highlight w:val="cyan"/>
        </w:rPr>
        <w:t>independents are more concerned about immigration</w:t>
      </w:r>
      <w:r w:rsidRPr="005B189D">
        <w:rPr>
          <w:sz w:val="16"/>
        </w:rPr>
        <w:t xml:space="preserve"> (48 percent cite the issue as very serious) </w:t>
      </w:r>
      <w:r w:rsidRPr="00EE41B3">
        <w:rPr>
          <w:rStyle w:val="StyleUnderline"/>
          <w:highlight w:val="cyan"/>
        </w:rPr>
        <w:t>than abortion</w:t>
      </w:r>
      <w:r w:rsidRPr="005B189D">
        <w:rPr>
          <w:sz w:val="16"/>
        </w:rPr>
        <w:t xml:space="preserve"> (41 percent), </w:t>
      </w:r>
      <w:r w:rsidRPr="00EE41B3">
        <w:rPr>
          <w:rStyle w:val="StyleUnderline"/>
          <w:highlight w:val="cyan"/>
        </w:rPr>
        <w:t>as are Hispanics</w:t>
      </w:r>
      <w:r w:rsidRPr="005B189D">
        <w:rPr>
          <w:sz w:val="16"/>
        </w:rPr>
        <w:t xml:space="preserve"> (52 percent vs. 44 percent). </w:t>
      </w:r>
      <w:r w:rsidRPr="00EE01F3">
        <w:rPr>
          <w:rStyle w:val="StyleUnderline"/>
        </w:rPr>
        <w:t>Independents and Hispanics also cite immigration higher as their top</w:t>
      </w:r>
      <w:r w:rsidRPr="005B189D">
        <w:rPr>
          <w:sz w:val="16"/>
        </w:rPr>
        <w:t xml:space="preserve"> </w:t>
      </w:r>
      <w:r w:rsidRPr="00EE01F3">
        <w:rPr>
          <w:rStyle w:val="StyleUnderline"/>
        </w:rPr>
        <w:t>issue</w:t>
      </w:r>
      <w:r w:rsidRPr="005B189D">
        <w:rPr>
          <w:sz w:val="16"/>
        </w:rPr>
        <w:t xml:space="preserve">. </w:t>
      </w:r>
    </w:p>
    <w:p w14:paraId="78002CD3" w14:textId="77777777" w:rsidR="00E17198" w:rsidRPr="005B189D" w:rsidRDefault="00E17198" w:rsidP="00E17198">
      <w:pPr>
        <w:rPr>
          <w:sz w:val="16"/>
        </w:rPr>
      </w:pPr>
      <w:r w:rsidRPr="00EE01F3">
        <w:rPr>
          <w:rStyle w:val="StyleUnderline"/>
        </w:rPr>
        <w:t xml:space="preserve">As with inflation, Biden appears to have </w:t>
      </w:r>
      <w:r w:rsidRPr="00EE01F3">
        <w:rPr>
          <w:rStyle w:val="Emphasis"/>
        </w:rPr>
        <w:t>no plan</w:t>
      </w:r>
      <w:r w:rsidRPr="005B189D">
        <w:rPr>
          <w:sz w:val="16"/>
        </w:rPr>
        <w:t xml:space="preserve">. The Democratic base ranks immigration just about last and tighter border controls combined with tougher arrest and deportation are guaranteed to provoke howls of protest from the progressive left. </w:t>
      </w:r>
      <w:r w:rsidRPr="00EE41B3">
        <w:rPr>
          <w:rStyle w:val="StyleUnderline"/>
          <w:highlight w:val="cyan"/>
        </w:rPr>
        <w:t xml:space="preserve">Biden’s </w:t>
      </w:r>
      <w:r w:rsidRPr="00EE41B3">
        <w:rPr>
          <w:rStyle w:val="Emphasis"/>
          <w:highlight w:val="cyan"/>
        </w:rPr>
        <w:t>non-policy</w:t>
      </w:r>
      <w:r w:rsidRPr="00EE41B3">
        <w:rPr>
          <w:rStyle w:val="StyleUnderline"/>
          <w:highlight w:val="cyan"/>
        </w:rPr>
        <w:t xml:space="preserve"> on inflation and immigration</w:t>
      </w:r>
      <w:r w:rsidRPr="005B189D">
        <w:rPr>
          <w:rStyle w:val="StyleUnderline"/>
        </w:rPr>
        <w:t xml:space="preserve"> </w:t>
      </w:r>
      <w:r w:rsidRPr="00EE41B3">
        <w:rPr>
          <w:rStyle w:val="StyleUnderline"/>
          <w:highlight w:val="cyan"/>
        </w:rPr>
        <w:t xml:space="preserve">leave him </w:t>
      </w:r>
      <w:r w:rsidRPr="00EE41B3">
        <w:rPr>
          <w:rStyle w:val="Emphasis"/>
          <w:highlight w:val="cyan"/>
        </w:rPr>
        <w:t>rudderless</w:t>
      </w:r>
      <w:r w:rsidRPr="005B189D">
        <w:rPr>
          <w:rStyle w:val="StyleUnderline"/>
        </w:rPr>
        <w:t xml:space="preserve"> </w:t>
      </w:r>
      <w:r w:rsidRPr="00EE41B3">
        <w:rPr>
          <w:rStyle w:val="StyleUnderline"/>
          <w:highlight w:val="cyan"/>
        </w:rPr>
        <w:t>on the top two issues for the public</w:t>
      </w:r>
      <w:r w:rsidRPr="005B189D">
        <w:rPr>
          <w:sz w:val="16"/>
        </w:rPr>
        <w:t xml:space="preserve">. </w:t>
      </w:r>
    </w:p>
    <w:p w14:paraId="39C496BC" w14:textId="77777777" w:rsidR="00E17198" w:rsidRPr="005B189D" w:rsidRDefault="00E17198" w:rsidP="00E17198">
      <w:pPr>
        <w:rPr>
          <w:sz w:val="16"/>
        </w:rPr>
      </w:pPr>
      <w:r w:rsidRPr="005B189D">
        <w:rPr>
          <w:sz w:val="16"/>
        </w:rPr>
        <w:t xml:space="preserve">Banking on a Trump collapse </w:t>
      </w:r>
    </w:p>
    <w:p w14:paraId="45D77C58" w14:textId="77777777" w:rsidR="00E17198" w:rsidRPr="005B189D" w:rsidRDefault="00E17198" w:rsidP="00E17198">
      <w:pPr>
        <w:rPr>
          <w:sz w:val="16"/>
        </w:rPr>
      </w:pPr>
      <w:r w:rsidRPr="005B189D">
        <w:rPr>
          <w:rStyle w:val="StyleUnderline"/>
        </w:rPr>
        <w:t xml:space="preserve">Team </w:t>
      </w:r>
      <w:r w:rsidRPr="00EE41B3">
        <w:rPr>
          <w:rStyle w:val="StyleUnderline"/>
          <w:highlight w:val="cyan"/>
        </w:rPr>
        <w:t>Biden is seeking</w:t>
      </w:r>
      <w:r w:rsidRPr="005B189D">
        <w:rPr>
          <w:rStyle w:val="StyleUnderline"/>
        </w:rPr>
        <w:t xml:space="preserve"> a re-run of 2020 – essentially </w:t>
      </w:r>
      <w:r w:rsidRPr="00EE41B3">
        <w:rPr>
          <w:rStyle w:val="StyleUnderline"/>
          <w:highlight w:val="cyan"/>
        </w:rPr>
        <w:t>a campaign as “not Trump</w:t>
      </w:r>
      <w:r w:rsidRPr="005B189D">
        <w:rPr>
          <w:rStyle w:val="StyleUnderline"/>
        </w:rPr>
        <w:t xml:space="preserve">.” But </w:t>
      </w:r>
      <w:r w:rsidRPr="00EE41B3">
        <w:rPr>
          <w:rStyle w:val="StyleUnderline"/>
          <w:highlight w:val="cyan"/>
        </w:rPr>
        <w:t xml:space="preserve">when </w:t>
      </w:r>
      <w:proofErr w:type="gramStart"/>
      <w:r w:rsidRPr="00EE41B3">
        <w:rPr>
          <w:rStyle w:val="StyleUnderline"/>
          <w:highlight w:val="cyan"/>
        </w:rPr>
        <w:t>you’re</w:t>
      </w:r>
      <w:proofErr w:type="gramEnd"/>
      <w:r w:rsidRPr="00EE41B3">
        <w:rPr>
          <w:rStyle w:val="StyleUnderline"/>
          <w:highlight w:val="cyan"/>
        </w:rPr>
        <w:t xml:space="preserve"> president, you own</w:t>
      </w:r>
      <w:r w:rsidRPr="005B189D">
        <w:rPr>
          <w:rStyle w:val="StyleUnderline"/>
        </w:rPr>
        <w:t xml:space="preserve"> </w:t>
      </w:r>
      <w:r w:rsidRPr="00EE41B3">
        <w:rPr>
          <w:rStyle w:val="StyleUnderline"/>
          <w:highlight w:val="cyan"/>
        </w:rPr>
        <w:t>all the problems</w:t>
      </w:r>
      <w:r w:rsidRPr="005B189D">
        <w:rPr>
          <w:sz w:val="16"/>
        </w:rPr>
        <w:t xml:space="preserve"> (and since all presidents take credit for anything they can all the time, that’s a fair bargain). </w:t>
      </w:r>
      <w:r w:rsidRPr="005B189D">
        <w:rPr>
          <w:rStyle w:val="StyleUnderline"/>
        </w:rPr>
        <w:t xml:space="preserve">Biden is </w:t>
      </w:r>
      <w:r w:rsidRPr="00EE41B3">
        <w:rPr>
          <w:rStyle w:val="StyleUnderline"/>
        </w:rPr>
        <w:t>facing a steady</w:t>
      </w:r>
      <w:r w:rsidRPr="005B189D">
        <w:rPr>
          <w:rStyle w:val="StyleUnderline"/>
        </w:rPr>
        <w:t xml:space="preserve"> erosion since 2012 in Black and Hispanic voter support for Democrats,</w:t>
      </w:r>
      <w:r w:rsidRPr="005B189D">
        <w:rPr>
          <w:sz w:val="16"/>
        </w:rPr>
        <w:t xml:space="preserve"> falling from 93 percent and 71 percent down to 87 percent and 65 percent in 2020 — and still falling. </w:t>
      </w:r>
    </w:p>
    <w:p w14:paraId="76CA11D5" w14:textId="77777777" w:rsidR="00E17198" w:rsidRPr="005B189D" w:rsidRDefault="00E17198" w:rsidP="00E17198">
      <w:pPr>
        <w:rPr>
          <w:sz w:val="16"/>
        </w:rPr>
      </w:pPr>
      <w:r w:rsidRPr="005B189D">
        <w:rPr>
          <w:rStyle w:val="StyleUnderline"/>
        </w:rPr>
        <w:t>Frozen by his party’s own fractious politics</w:t>
      </w:r>
      <w:r w:rsidRPr="005B189D">
        <w:rPr>
          <w:sz w:val="16"/>
        </w:rPr>
        <w:t xml:space="preserve">, </w:t>
      </w:r>
      <w:r w:rsidRPr="00EE41B3">
        <w:rPr>
          <w:rStyle w:val="Emphasis"/>
          <w:highlight w:val="cyan"/>
        </w:rPr>
        <w:t>Biden has no plan on inflation</w:t>
      </w:r>
      <w:r w:rsidRPr="00EE41B3">
        <w:rPr>
          <w:sz w:val="16"/>
          <w:highlight w:val="cyan"/>
        </w:rPr>
        <w:t xml:space="preserve">, </w:t>
      </w:r>
      <w:r w:rsidRPr="00EE41B3">
        <w:rPr>
          <w:rStyle w:val="Emphasis"/>
          <w:highlight w:val="cyan"/>
        </w:rPr>
        <w:t>no plan on immigration</w:t>
      </w:r>
      <w:r w:rsidRPr="00EE41B3">
        <w:rPr>
          <w:sz w:val="16"/>
          <w:highlight w:val="cyan"/>
        </w:rPr>
        <w:t xml:space="preserve"> </w:t>
      </w:r>
      <w:r w:rsidRPr="00EE41B3">
        <w:rPr>
          <w:rStyle w:val="StyleUnderline"/>
          <w:highlight w:val="cyan"/>
        </w:rPr>
        <w:t xml:space="preserve">and is </w:t>
      </w:r>
      <w:r w:rsidRPr="00EE41B3">
        <w:rPr>
          <w:rStyle w:val="Emphasis"/>
          <w:highlight w:val="cyan"/>
        </w:rPr>
        <w:t>flailing and failing</w:t>
      </w:r>
      <w:r w:rsidRPr="00EE41B3">
        <w:rPr>
          <w:rStyle w:val="StyleUnderline"/>
          <w:highlight w:val="cyan"/>
        </w:rPr>
        <w:t xml:space="preserve"> in the </w:t>
      </w:r>
      <w:r w:rsidRPr="00EE41B3">
        <w:rPr>
          <w:rStyle w:val="Emphasis"/>
          <w:highlight w:val="cyan"/>
        </w:rPr>
        <w:t>Israel-Hamas conflict</w:t>
      </w:r>
      <w:r w:rsidRPr="005B189D">
        <w:rPr>
          <w:sz w:val="16"/>
        </w:rPr>
        <w:t xml:space="preserve">. “Hang on and hope for the best” does not look too good as a strategy. But Trump is still the Democrats’ best asset, and he could still bail them out. </w:t>
      </w:r>
    </w:p>
    <w:p w14:paraId="411B1EBA" w14:textId="77777777" w:rsidR="00E17198" w:rsidRPr="005B189D" w:rsidRDefault="00E17198" w:rsidP="00E17198">
      <w:pPr>
        <w:rPr>
          <w:sz w:val="16"/>
        </w:rPr>
      </w:pPr>
      <w:r w:rsidRPr="005B189D">
        <w:rPr>
          <w:sz w:val="16"/>
        </w:rPr>
        <w:t xml:space="preserve">The 2024 presidential election should not be close. Given the current polling and issue environment, Trump and the Republicans should be headed for a resounding win, with both the presidency and Congress under their control. If the GOP loses in the fall, it will be the greatest fumble in American electoral history. </w:t>
      </w:r>
    </w:p>
    <w:p w14:paraId="2216CF9F" w14:textId="77777777" w:rsidR="00E17198" w:rsidRDefault="00E17198" w:rsidP="00600EF6"/>
    <w:p w14:paraId="1CB50CB6" w14:textId="77777777" w:rsidR="00600EF6" w:rsidRDefault="00600EF6" w:rsidP="00600EF6">
      <w:pPr>
        <w:pStyle w:val="Heading4"/>
      </w:pPr>
      <w:r>
        <w:t>Polls favor Trump and other issues outweigh</w:t>
      </w:r>
    </w:p>
    <w:p w14:paraId="68B55CA2" w14:textId="77777777" w:rsidR="00600EF6" w:rsidRPr="00717020" w:rsidRDefault="00600EF6" w:rsidP="00600EF6">
      <w:r w:rsidRPr="00717020">
        <w:rPr>
          <w:rStyle w:val="Style13ptBold"/>
        </w:rPr>
        <w:t>Garrity '3/3</w:t>
      </w:r>
      <w:r>
        <w:t xml:space="preserve"> [Kelly; 3/3/24; "4 reasons the latest polls are awful for Biden;" https://www.politico.com/news/2024/03/03/biden-polling-2024-campaign-00144625]</w:t>
      </w:r>
    </w:p>
    <w:p w14:paraId="10AFADBD" w14:textId="77777777" w:rsidR="00600EF6" w:rsidRPr="00717020" w:rsidRDefault="00600EF6" w:rsidP="00600EF6">
      <w:pPr>
        <w:rPr>
          <w:sz w:val="16"/>
        </w:rPr>
      </w:pPr>
      <w:r w:rsidRPr="000437AF">
        <w:rPr>
          <w:rStyle w:val="StyleUnderline"/>
          <w:highlight w:val="cyan"/>
        </w:rPr>
        <w:t>The bad polls for</w:t>
      </w:r>
      <w:r w:rsidRPr="00717020">
        <w:rPr>
          <w:sz w:val="16"/>
        </w:rPr>
        <w:t xml:space="preserve"> President Joe </w:t>
      </w:r>
      <w:r w:rsidRPr="000437AF">
        <w:rPr>
          <w:rStyle w:val="StyleUnderline"/>
          <w:highlight w:val="cyan"/>
        </w:rPr>
        <w:t>Biden came one after the other</w:t>
      </w:r>
      <w:r w:rsidRPr="00717020">
        <w:rPr>
          <w:sz w:val="16"/>
        </w:rPr>
        <w:t xml:space="preserve"> this weekend.</w:t>
      </w:r>
    </w:p>
    <w:p w14:paraId="3EA8DAF1" w14:textId="77777777" w:rsidR="00600EF6" w:rsidRPr="00717020" w:rsidRDefault="00600EF6" w:rsidP="00600EF6">
      <w:pPr>
        <w:rPr>
          <w:sz w:val="16"/>
        </w:rPr>
      </w:pPr>
      <w:r w:rsidRPr="00717020">
        <w:rPr>
          <w:sz w:val="16"/>
        </w:rPr>
        <w:lastRenderedPageBreak/>
        <w:t xml:space="preserve">A day after Democrats dragged </w:t>
      </w:r>
      <w:r w:rsidRPr="000437AF">
        <w:rPr>
          <w:rStyle w:val="StyleUnderline"/>
          <w:highlight w:val="cyan"/>
        </w:rPr>
        <w:t>a N</w:t>
      </w:r>
      <w:r w:rsidRPr="00717020">
        <w:rPr>
          <w:rStyle w:val="StyleUnderline"/>
        </w:rPr>
        <w:t xml:space="preserve">ew </w:t>
      </w:r>
      <w:r w:rsidRPr="000437AF">
        <w:rPr>
          <w:rStyle w:val="StyleUnderline"/>
          <w:highlight w:val="cyan"/>
        </w:rPr>
        <w:t>Y</w:t>
      </w:r>
      <w:r w:rsidRPr="00717020">
        <w:rPr>
          <w:rStyle w:val="StyleUnderline"/>
        </w:rPr>
        <w:t xml:space="preserve">ork </w:t>
      </w:r>
      <w:r w:rsidRPr="000437AF">
        <w:rPr>
          <w:rStyle w:val="StyleUnderline"/>
          <w:highlight w:val="cyan"/>
        </w:rPr>
        <w:t>T</w:t>
      </w:r>
      <w:r w:rsidRPr="00717020">
        <w:rPr>
          <w:rStyle w:val="StyleUnderline"/>
        </w:rPr>
        <w:t xml:space="preserve">imes/Siena College </w:t>
      </w:r>
      <w:r w:rsidRPr="000437AF">
        <w:rPr>
          <w:rStyle w:val="StyleUnderline"/>
          <w:highlight w:val="cyan"/>
        </w:rPr>
        <w:t>poll</w:t>
      </w:r>
      <w:r w:rsidRPr="00717020">
        <w:rPr>
          <w:rStyle w:val="StyleUnderline"/>
        </w:rPr>
        <w:t xml:space="preserve"> that </w:t>
      </w:r>
      <w:r w:rsidRPr="000437AF">
        <w:rPr>
          <w:rStyle w:val="StyleUnderline"/>
          <w:highlight w:val="cyan"/>
        </w:rPr>
        <w:t>showed the president</w:t>
      </w:r>
      <w:r w:rsidRPr="00717020">
        <w:rPr>
          <w:rStyle w:val="StyleUnderline"/>
        </w:rPr>
        <w:t xml:space="preserve"> falling </w:t>
      </w:r>
      <w:r w:rsidRPr="000437AF">
        <w:rPr>
          <w:rStyle w:val="StyleUnderline"/>
          <w:highlight w:val="cyan"/>
        </w:rPr>
        <w:t>4 points behind</w:t>
      </w:r>
      <w:r w:rsidRPr="00717020">
        <w:rPr>
          <w:sz w:val="16"/>
        </w:rPr>
        <w:t xml:space="preserve"> his likely Republican opponent, former President </w:t>
      </w:r>
      <w:r w:rsidRPr="00717020">
        <w:rPr>
          <w:rStyle w:val="StyleUnderline"/>
        </w:rPr>
        <w:t>Donald Trump, in a general election matchup</w:t>
      </w:r>
      <w:r w:rsidRPr="00717020">
        <w:rPr>
          <w:sz w:val="16"/>
        </w:rPr>
        <w:t>, Sunday brought an additional three major surveys also showing Trump leading amid broad and deep dissatisfaction with the incumbent.</w:t>
      </w:r>
    </w:p>
    <w:p w14:paraId="6EE41AA0" w14:textId="77777777" w:rsidR="00600EF6" w:rsidRPr="00717020" w:rsidRDefault="00600EF6" w:rsidP="00600EF6">
      <w:pPr>
        <w:rPr>
          <w:sz w:val="16"/>
        </w:rPr>
      </w:pPr>
      <w:r w:rsidRPr="00717020">
        <w:rPr>
          <w:sz w:val="16"/>
        </w:rPr>
        <w:t>And when it comes to Trump, many seem to have abandoned misgivings they had about him during his time in office — or during his tumultuous exit.</w:t>
      </w:r>
    </w:p>
    <w:p w14:paraId="3FDE6C7A" w14:textId="77777777" w:rsidR="00600EF6" w:rsidRPr="00717020" w:rsidRDefault="00600EF6" w:rsidP="00600EF6">
      <w:pPr>
        <w:rPr>
          <w:sz w:val="16"/>
        </w:rPr>
      </w:pPr>
      <w:r w:rsidRPr="00717020">
        <w:rPr>
          <w:sz w:val="16"/>
        </w:rPr>
        <w:t>Polls are not predictions, as the White House and Biden surrogates are quick to remind the media and nervous Democrats in the wake of each new round of hard-to-stomach toplines. They have also said they expect that when push comes to shove, they believe voters will decide they have to pick Biden over Trump.</w:t>
      </w:r>
    </w:p>
    <w:p w14:paraId="52F46401" w14:textId="77777777" w:rsidR="00600EF6" w:rsidRPr="00717020" w:rsidRDefault="00600EF6" w:rsidP="00600EF6">
      <w:pPr>
        <w:rPr>
          <w:sz w:val="16"/>
        </w:rPr>
      </w:pPr>
      <w:r w:rsidRPr="00717020">
        <w:rPr>
          <w:sz w:val="16"/>
        </w:rPr>
        <w:t>“Polling continues to be at odds with how Americans vote, and consistently overestimates Donald Trump while underestimating President Biden,” Biden’s campaign communications director Michael Tyler said in a statement. “Whether it’s in special elections or in the presidential primaries, actual voter behavior tells us a lot more than any poll does and it tells a very clear story: Joe Biden and Democrats continue to outperform while Donald Trump and the party he leads are weak, cash-strapped, and deeply divided.”</w:t>
      </w:r>
    </w:p>
    <w:p w14:paraId="04AD527C" w14:textId="77777777" w:rsidR="00600EF6" w:rsidRPr="00717020" w:rsidRDefault="00600EF6" w:rsidP="00600EF6">
      <w:pPr>
        <w:rPr>
          <w:sz w:val="16"/>
        </w:rPr>
      </w:pPr>
      <w:r w:rsidRPr="00717020">
        <w:rPr>
          <w:rStyle w:val="StyleUnderline"/>
        </w:rPr>
        <w:t xml:space="preserve">But voters seem to be delivering the same messages </w:t>
      </w:r>
      <w:proofErr w:type="gramStart"/>
      <w:r w:rsidRPr="00717020">
        <w:rPr>
          <w:rStyle w:val="StyleUnderline"/>
        </w:rPr>
        <w:t>over and over again</w:t>
      </w:r>
      <w:proofErr w:type="gramEnd"/>
      <w:r w:rsidRPr="00717020">
        <w:rPr>
          <w:rStyle w:val="StyleUnderline"/>
        </w:rPr>
        <w:t xml:space="preserve"> in opinion surveys</w:t>
      </w:r>
      <w:r w:rsidRPr="00717020">
        <w:rPr>
          <w:sz w:val="16"/>
        </w:rPr>
        <w:t>. Here are some of the red flags that keep popping up in Biden’s national polls.</w:t>
      </w:r>
    </w:p>
    <w:p w14:paraId="0842038A" w14:textId="77777777" w:rsidR="00600EF6" w:rsidRPr="00717020" w:rsidRDefault="00600EF6" w:rsidP="00600EF6">
      <w:pPr>
        <w:rPr>
          <w:sz w:val="16"/>
        </w:rPr>
      </w:pPr>
      <w:r w:rsidRPr="00717020">
        <w:rPr>
          <w:sz w:val="16"/>
        </w:rPr>
        <w:t>Age and physical/mental capacity</w:t>
      </w:r>
    </w:p>
    <w:p w14:paraId="678E8A37" w14:textId="77777777" w:rsidR="00600EF6" w:rsidRPr="00717020" w:rsidRDefault="00600EF6" w:rsidP="00600EF6">
      <w:pPr>
        <w:rPr>
          <w:sz w:val="16"/>
        </w:rPr>
      </w:pPr>
      <w:r w:rsidRPr="000437AF">
        <w:rPr>
          <w:rStyle w:val="StyleUnderline"/>
          <w:highlight w:val="cyan"/>
        </w:rPr>
        <w:t>Voters continue to be troubled by Biden’s age</w:t>
      </w:r>
      <w:r w:rsidRPr="00717020">
        <w:rPr>
          <w:rStyle w:val="StyleUnderline"/>
        </w:rPr>
        <w:t xml:space="preserve"> and perceived acuity</w:t>
      </w:r>
      <w:r w:rsidRPr="00717020">
        <w:rPr>
          <w:sz w:val="16"/>
        </w:rPr>
        <w:t>. Forty-five percent of those who responded in the New York Times/Siena poll said that Biden’s age “is such a problem that he is not capable of handling the job of president,” while 26 percent said it “makes him ineffective, but he is still able to handle the job of president well enough.” Only 25 percent said they somewhat or strongly disagreed with the premise.</w:t>
      </w:r>
    </w:p>
    <w:p w14:paraId="62594BF3" w14:textId="77777777" w:rsidR="00600EF6" w:rsidRPr="00717020" w:rsidRDefault="00600EF6" w:rsidP="00600EF6">
      <w:pPr>
        <w:rPr>
          <w:sz w:val="16"/>
        </w:rPr>
      </w:pPr>
      <w:r w:rsidRPr="00717020">
        <w:rPr>
          <w:sz w:val="16"/>
        </w:rPr>
        <w:t>Despite Trump’s own mix-ups and misstatements (in North Carolina on Saturday, he referred to the president as “Obama”), and the fact that, at 77, he’s not even four years younger than Biden, more than half (55 percent) of those in the Times poll said they somewhat or strongly disagreed that his age made him ineffective or incapable of carrying out the duties of the presidency.</w:t>
      </w:r>
    </w:p>
    <w:p w14:paraId="16C39FAB" w14:textId="77777777" w:rsidR="00600EF6" w:rsidRPr="00717020" w:rsidRDefault="00600EF6" w:rsidP="00600EF6">
      <w:pPr>
        <w:rPr>
          <w:sz w:val="16"/>
        </w:rPr>
      </w:pPr>
      <w:r w:rsidRPr="00717020">
        <w:rPr>
          <w:sz w:val="16"/>
        </w:rPr>
        <w:t xml:space="preserve">In Sunday’s CBS News/YouGov poll, </w:t>
      </w:r>
      <w:r w:rsidRPr="00717020">
        <w:rPr>
          <w:rStyle w:val="StyleUnderline"/>
        </w:rPr>
        <w:t>45 percent said only Trump was physically healthy enough to serve as president, compared to 17 percent who said only Biden was</w:t>
      </w:r>
      <w:r w:rsidRPr="00717020">
        <w:rPr>
          <w:sz w:val="16"/>
        </w:rPr>
        <w:t>. Nearly three-in-10, 29 percent, said neither. And 43 percent said only Trump would have the mental fitness for another term, compared to Biden’s 26 percent. (A quarter said neither.)</w:t>
      </w:r>
    </w:p>
    <w:p w14:paraId="69D1164B" w14:textId="77777777" w:rsidR="00600EF6" w:rsidRPr="00717020" w:rsidRDefault="00600EF6" w:rsidP="00600EF6">
      <w:pPr>
        <w:rPr>
          <w:sz w:val="16"/>
        </w:rPr>
      </w:pPr>
      <w:r w:rsidRPr="00717020">
        <w:rPr>
          <w:sz w:val="16"/>
        </w:rPr>
        <w:t>The economy</w:t>
      </w:r>
    </w:p>
    <w:p w14:paraId="15513DC6" w14:textId="77777777" w:rsidR="00600EF6" w:rsidRPr="00717020" w:rsidRDefault="00600EF6" w:rsidP="00600EF6">
      <w:pPr>
        <w:rPr>
          <w:sz w:val="16"/>
        </w:rPr>
      </w:pPr>
      <w:r w:rsidRPr="00717020">
        <w:rPr>
          <w:sz w:val="16"/>
        </w:rPr>
        <w:t xml:space="preserve">Despite months of good economic news and a </w:t>
      </w:r>
      <w:proofErr w:type="gramStart"/>
      <w:r w:rsidRPr="00717020">
        <w:rPr>
          <w:sz w:val="16"/>
        </w:rPr>
        <w:t>long-shot</w:t>
      </w:r>
      <w:proofErr w:type="gramEnd"/>
      <w:r w:rsidRPr="00717020">
        <w:rPr>
          <w:sz w:val="16"/>
        </w:rPr>
        <w:t xml:space="preserve"> “soft landing” from post-pandemic inflation, </w:t>
      </w:r>
      <w:r w:rsidRPr="000437AF">
        <w:rPr>
          <w:rStyle w:val="StyleUnderline"/>
          <w:highlight w:val="cyan"/>
        </w:rPr>
        <w:t>Americans can’t</w:t>
      </w:r>
      <w:r w:rsidRPr="00717020">
        <w:rPr>
          <w:rStyle w:val="StyleUnderline"/>
        </w:rPr>
        <w:t xml:space="preserve"> seem to </w:t>
      </w:r>
      <w:r w:rsidRPr="000437AF">
        <w:rPr>
          <w:rStyle w:val="StyleUnderline"/>
          <w:highlight w:val="cyan"/>
        </w:rPr>
        <w:t>shake the feeling</w:t>
      </w:r>
      <w:r w:rsidRPr="00717020">
        <w:rPr>
          <w:rStyle w:val="StyleUnderline"/>
        </w:rPr>
        <w:t xml:space="preserve"> that </w:t>
      </w:r>
      <w:r w:rsidRPr="000437AF">
        <w:rPr>
          <w:rStyle w:val="StyleUnderline"/>
          <w:highlight w:val="cyan"/>
        </w:rPr>
        <w:t>the economy is in rough shape</w:t>
      </w:r>
      <w:r w:rsidRPr="00717020">
        <w:rPr>
          <w:rStyle w:val="StyleUnderline"/>
        </w:rPr>
        <w:t>. Nearly three quarters,</w:t>
      </w:r>
      <w:r w:rsidRPr="00717020">
        <w:rPr>
          <w:sz w:val="16"/>
        </w:rPr>
        <w:t xml:space="preserve">74 percent, of those in the Times poll </w:t>
      </w:r>
      <w:r w:rsidRPr="00717020">
        <w:rPr>
          <w:rStyle w:val="StyleUnderline"/>
        </w:rPr>
        <w:t>said the economy today is in poor or only fair shape</w:t>
      </w:r>
      <w:r w:rsidRPr="00717020">
        <w:rPr>
          <w:sz w:val="16"/>
        </w:rPr>
        <w:t>, while 26 percent classified it as good or excellent.</w:t>
      </w:r>
    </w:p>
    <w:p w14:paraId="68BB9870" w14:textId="77777777" w:rsidR="00600EF6" w:rsidRPr="00717020" w:rsidRDefault="00600EF6" w:rsidP="00600EF6">
      <w:pPr>
        <w:rPr>
          <w:sz w:val="16"/>
        </w:rPr>
      </w:pPr>
      <w:r w:rsidRPr="00717020">
        <w:rPr>
          <w:sz w:val="16"/>
        </w:rPr>
        <w:t xml:space="preserve">And in the CBS News poll, 49 percent of respondents said today’s economy is in very good or </w:t>
      </w:r>
      <w:proofErr w:type="gramStart"/>
      <w:r w:rsidRPr="00717020">
        <w:rPr>
          <w:sz w:val="16"/>
        </w:rPr>
        <w:t>fairly good</w:t>
      </w:r>
      <w:proofErr w:type="gramEnd"/>
      <w:r w:rsidRPr="00717020">
        <w:rPr>
          <w:sz w:val="16"/>
        </w:rPr>
        <w:t xml:space="preserve"> condition, while 57 percent said the current conditions are very or fairly bad. Despite a pandemic-induced crash during Trump’s final year in office, </w:t>
      </w:r>
      <w:r w:rsidRPr="00717020">
        <w:rPr>
          <w:rStyle w:val="StyleUnderline"/>
        </w:rPr>
        <w:t xml:space="preserve">65 percent remember the economy under Trump as being very or </w:t>
      </w:r>
      <w:proofErr w:type="gramStart"/>
      <w:r w:rsidRPr="00717020">
        <w:rPr>
          <w:rStyle w:val="StyleUnderline"/>
        </w:rPr>
        <w:t>fairly good</w:t>
      </w:r>
      <w:proofErr w:type="gramEnd"/>
      <w:r w:rsidRPr="00717020">
        <w:rPr>
          <w:sz w:val="16"/>
        </w:rPr>
        <w:t>, while only 28 percent remember it as being very or fairly bad.</w:t>
      </w:r>
    </w:p>
    <w:p w14:paraId="7FD3F3C6" w14:textId="77777777" w:rsidR="00600EF6" w:rsidRPr="00717020" w:rsidRDefault="00600EF6" w:rsidP="00600EF6">
      <w:pPr>
        <w:rPr>
          <w:sz w:val="16"/>
        </w:rPr>
      </w:pPr>
      <w:r w:rsidRPr="00717020">
        <w:rPr>
          <w:sz w:val="16"/>
        </w:rPr>
        <w:t>There are some green shoots in the polling data when it comes to the economy: A new Wall Street Journal poll found upticks in the percentage of voters who said the economy had gotten better over the past two years and their personal finances were headed in the right direction. But the poll also showed little benefit for Biden in the more positive outlook.</w:t>
      </w:r>
    </w:p>
    <w:p w14:paraId="013BF323" w14:textId="77777777" w:rsidR="00600EF6" w:rsidRPr="00717020" w:rsidRDefault="00600EF6" w:rsidP="00600EF6">
      <w:pPr>
        <w:rPr>
          <w:sz w:val="16"/>
        </w:rPr>
      </w:pPr>
      <w:r w:rsidRPr="00717020">
        <w:rPr>
          <w:sz w:val="16"/>
        </w:rPr>
        <w:t>Immigration</w:t>
      </w:r>
    </w:p>
    <w:p w14:paraId="73EB3118" w14:textId="77777777" w:rsidR="00600EF6" w:rsidRPr="00717020" w:rsidRDefault="00600EF6" w:rsidP="00600EF6">
      <w:pPr>
        <w:rPr>
          <w:sz w:val="16"/>
        </w:rPr>
      </w:pPr>
      <w:r w:rsidRPr="000437AF">
        <w:rPr>
          <w:rStyle w:val="Emphasis"/>
          <w:highlight w:val="cyan"/>
        </w:rPr>
        <w:t>The top issue</w:t>
      </w:r>
      <w:r w:rsidRPr="00717020">
        <w:rPr>
          <w:rStyle w:val="Emphasis"/>
        </w:rPr>
        <w:t xml:space="preserve"> for voters</w:t>
      </w:r>
      <w:r w:rsidRPr="00717020">
        <w:rPr>
          <w:sz w:val="16"/>
        </w:rPr>
        <w:t xml:space="preserve"> in the Wall Street Journal poll </w:t>
      </w:r>
      <w:r w:rsidRPr="000437AF">
        <w:rPr>
          <w:rStyle w:val="StyleUnderline"/>
          <w:highlight w:val="cyan"/>
        </w:rPr>
        <w:t>was immigration:</w:t>
      </w:r>
      <w:r w:rsidRPr="00717020">
        <w:rPr>
          <w:rStyle w:val="StyleUnderline"/>
        </w:rPr>
        <w:t xml:space="preserve"> </w:t>
      </w:r>
      <w:r w:rsidRPr="000437AF">
        <w:rPr>
          <w:rStyle w:val="StyleUnderline"/>
          <w:highlight w:val="cyan"/>
        </w:rPr>
        <w:t>20 percent picked it when asked</w:t>
      </w:r>
      <w:r w:rsidRPr="00717020">
        <w:rPr>
          <w:rStyle w:val="StyleUnderline"/>
        </w:rPr>
        <w:t xml:space="preserve"> for the issue that most comes to mind for their 2024 presidential vote, more than the economy</w:t>
      </w:r>
      <w:r w:rsidRPr="00717020">
        <w:rPr>
          <w:sz w:val="16"/>
        </w:rPr>
        <w:t xml:space="preserve"> (14 percent) </w:t>
      </w:r>
      <w:r w:rsidRPr="00717020">
        <w:rPr>
          <w:rStyle w:val="StyleUnderline"/>
        </w:rPr>
        <w:t>or abortion</w:t>
      </w:r>
      <w:r w:rsidRPr="00717020">
        <w:rPr>
          <w:sz w:val="16"/>
        </w:rPr>
        <w:t xml:space="preserve"> (8 percent). Though Biden has escalated his rhetoric on the issue, punting the blame on congressional Republicans who recently blocked a bipartisan border bill, voters still seem to believe that Trump would do more to stem the flow.</w:t>
      </w:r>
    </w:p>
    <w:p w14:paraId="20C76C71" w14:textId="77777777" w:rsidR="00600EF6" w:rsidRPr="00717020" w:rsidRDefault="00600EF6" w:rsidP="00600EF6">
      <w:pPr>
        <w:rPr>
          <w:sz w:val="16"/>
        </w:rPr>
      </w:pPr>
      <w:r w:rsidRPr="00717020">
        <w:rPr>
          <w:sz w:val="16"/>
        </w:rPr>
        <w:t>A plurality, 45 percent, of those who took the CBS News survey consider the situation a crisis, and half think a second Biden term would mean an increase in the number of migrants coming over the border. Twenty-two percent predicted another Biden presidency would bring a decrease in crossing. Meanwhile, nearly three-quarters (72 percent) think a second Trump would result in a decrease in migrants attempting to cross the southern border — only nine percent think a Trump victory would mean more crossing attempts.</w:t>
      </w:r>
    </w:p>
    <w:p w14:paraId="1D9800B2" w14:textId="77777777" w:rsidR="00600EF6" w:rsidRPr="00717020" w:rsidRDefault="00600EF6" w:rsidP="00600EF6">
      <w:pPr>
        <w:rPr>
          <w:sz w:val="16"/>
        </w:rPr>
      </w:pPr>
      <w:r w:rsidRPr="00717020">
        <w:rPr>
          <w:sz w:val="16"/>
        </w:rPr>
        <w:t>And at least some increase in restrictions on the border garnered substantial support in the New York Times/Siena poll. Half of respondents said they strongly or somewhat support making it harder for migrants at the southern border to seek asylum in the United States – compared to 43 percent who somewhat or strongly oppose the idea.</w:t>
      </w:r>
    </w:p>
    <w:p w14:paraId="6B5F77BD" w14:textId="77777777" w:rsidR="00600EF6" w:rsidRPr="00717020" w:rsidRDefault="00600EF6" w:rsidP="00600EF6">
      <w:pPr>
        <w:rPr>
          <w:sz w:val="16"/>
        </w:rPr>
      </w:pPr>
      <w:r w:rsidRPr="00717020">
        <w:rPr>
          <w:sz w:val="16"/>
        </w:rPr>
        <w:t>Head-to-head</w:t>
      </w:r>
    </w:p>
    <w:p w14:paraId="48818E03" w14:textId="77777777" w:rsidR="00600EF6" w:rsidRDefault="00600EF6" w:rsidP="00600EF6">
      <w:pPr>
        <w:rPr>
          <w:sz w:val="16"/>
        </w:rPr>
      </w:pPr>
      <w:r w:rsidRPr="00717020">
        <w:rPr>
          <w:rStyle w:val="StyleUnderline"/>
        </w:rPr>
        <w:lastRenderedPageBreak/>
        <w:t>Trump beat Biden in a head-to-head matchup in all four of the major polls out this weekend</w:t>
      </w:r>
      <w:r w:rsidRPr="00717020">
        <w:rPr>
          <w:sz w:val="16"/>
        </w:rPr>
        <w:t xml:space="preserve"> — but by only a few points.</w:t>
      </w:r>
    </w:p>
    <w:p w14:paraId="2D31E8C6" w14:textId="77777777" w:rsidR="00600EF6" w:rsidRPr="00600EF6" w:rsidRDefault="00600EF6" w:rsidP="00600EF6"/>
    <w:p w14:paraId="4E8B393A" w14:textId="3E444F55" w:rsidR="005058EC" w:rsidRDefault="0098414A" w:rsidP="005058EC">
      <w:pPr>
        <w:pStyle w:val="Heading3"/>
      </w:pPr>
      <w:r>
        <w:lastRenderedPageBreak/>
        <w:t>UQ</w:t>
      </w:r>
      <w:r w:rsidR="004B30F2">
        <w:t>---Swing States</w:t>
      </w:r>
    </w:p>
    <w:p w14:paraId="4E1F4621" w14:textId="7B16AFD6" w:rsidR="005058EC" w:rsidRDefault="005058EC" w:rsidP="005058EC">
      <w:pPr>
        <w:pStyle w:val="Heading4"/>
      </w:pPr>
      <w:r>
        <w:t>Trump has polling advantage and leads in all seven swing states</w:t>
      </w:r>
    </w:p>
    <w:p w14:paraId="20D23496" w14:textId="77777777" w:rsidR="005058EC" w:rsidRPr="005C1A15" w:rsidRDefault="005058EC" w:rsidP="005058EC">
      <w:r w:rsidRPr="0045686F">
        <w:rPr>
          <w:rStyle w:val="Style13ptBold"/>
        </w:rPr>
        <w:t>Dorn, 6/13</w:t>
      </w:r>
      <w:r>
        <w:t xml:space="preserve">. </w:t>
      </w:r>
      <w:r>
        <w:br/>
        <w:t xml:space="preserve">Sarah, Forbes </w:t>
      </w:r>
      <w:proofErr w:type="spellStart"/>
      <w:r>
        <w:t>politica</w:t>
      </w:r>
      <w:proofErr w:type="spellEnd"/>
      <w:r>
        <w:t xml:space="preserve"> reporter, 6/13/24. “</w:t>
      </w:r>
      <w:r w:rsidRPr="005C1A15">
        <w:t xml:space="preserve">Biden Vs. Trump 2024 Election Polls: Trump Leads </w:t>
      </w:r>
      <w:proofErr w:type="gramStart"/>
      <w:r w:rsidRPr="005C1A15">
        <w:t>With</w:t>
      </w:r>
      <w:proofErr w:type="gramEnd"/>
      <w:r w:rsidRPr="005C1A15">
        <w:t xml:space="preserve"> RFK Jr. On Ballot</w:t>
      </w:r>
      <w:r>
        <w:t>.”</w:t>
      </w:r>
      <w:r>
        <w:br/>
      </w:r>
      <w:r w:rsidRPr="005C1A15">
        <w:t>https://www.forbes.com/sites/saradorn/2024/06/13/biden-vs-trump-2024-election-polls-trump-leads-with-rfk-jr-on-ballot/</w:t>
      </w:r>
    </w:p>
    <w:p w14:paraId="3B3814BE" w14:textId="77777777" w:rsidR="005058EC" w:rsidRDefault="005058EC" w:rsidP="005058EC">
      <w:r>
        <w:t xml:space="preserve">Former President Donald </w:t>
      </w:r>
      <w:r w:rsidRPr="0045686F">
        <w:rPr>
          <w:rStyle w:val="StyleUnderline"/>
        </w:rPr>
        <w:t>Trump leads</w:t>
      </w:r>
      <w:r>
        <w:t xml:space="preserve"> President Joe </w:t>
      </w:r>
      <w:r w:rsidRPr="0045686F">
        <w:rPr>
          <w:rStyle w:val="StyleUnderline"/>
        </w:rPr>
        <w:t>Biden in a survey</w:t>
      </w:r>
      <w:r>
        <w:t xml:space="preserve"> released Thursday that includes Robert F. Kennedy Jr. and other third-party candidates—indicating </w:t>
      </w:r>
      <w:r w:rsidRPr="0045686F">
        <w:rPr>
          <w:rStyle w:val="StyleUnderline"/>
        </w:rPr>
        <w:t>Kennedy’s campaign could help Trump</w:t>
      </w:r>
      <w:r>
        <w:t>, whose lead appears to be slipping in the wake of his felony convictions in Manhattan.</w:t>
      </w:r>
    </w:p>
    <w:p w14:paraId="718083FA" w14:textId="77777777" w:rsidR="005058EC" w:rsidRPr="0045686F" w:rsidRDefault="005058EC" w:rsidP="005058EC">
      <w:pPr>
        <w:rPr>
          <w:rStyle w:val="StyleUnderline"/>
        </w:rPr>
      </w:pPr>
      <w:r w:rsidRPr="0045686F">
        <w:rPr>
          <w:rStyle w:val="StyleUnderline"/>
        </w:rPr>
        <w:t>An Economist</w:t>
      </w:r>
      <w:r>
        <w:t xml:space="preserve">/YouGov </w:t>
      </w:r>
      <w:r w:rsidRPr="0045686F">
        <w:rPr>
          <w:rStyle w:val="StyleUnderline"/>
        </w:rPr>
        <w:t>survey</w:t>
      </w:r>
      <w:r>
        <w:t xml:space="preserve"> released Thursday </w:t>
      </w:r>
      <w:r w:rsidRPr="0045686F">
        <w:rPr>
          <w:rStyle w:val="StyleUnderline"/>
        </w:rPr>
        <w:t>shows Trump with a two-point lead, among a string of polls that show Trump pulls ahead</w:t>
      </w:r>
      <w:r>
        <w:t xml:space="preserve"> with third-party candidates on the ballot, including </w:t>
      </w:r>
      <w:r w:rsidRPr="0045686F">
        <w:rPr>
          <w:rStyle w:val="StyleUnderline"/>
        </w:rPr>
        <w:t>a Yahoo News survey released</w:t>
      </w:r>
      <w:r>
        <w:t xml:space="preserve"> Friday that shows Trump leading by one point and an Emerson survey published June 6 that </w:t>
      </w:r>
      <w:r w:rsidRPr="0045686F">
        <w:rPr>
          <w:rStyle w:val="StyleUnderline"/>
        </w:rPr>
        <w:t>shows Trump up by six points.</w:t>
      </w:r>
    </w:p>
    <w:p w14:paraId="6A540E8B" w14:textId="77777777" w:rsidR="005058EC" w:rsidRDefault="005058EC" w:rsidP="005058EC">
      <w:r>
        <w:t>But there are signs Trump’s conviction last month on 34 felony counts of falsifying business records is denting his lead: Biden is up by one point in Morning Consult’s weekly survey, taken Friday-Sunday—his first lead in the weekly tracking poll in a month.</w:t>
      </w:r>
    </w:p>
    <w:p w14:paraId="35BEED19" w14:textId="77777777" w:rsidR="005058EC" w:rsidRDefault="005058EC" w:rsidP="005058EC">
      <w:r>
        <w:t xml:space="preserve">Political data site 538 predicts </w:t>
      </w:r>
      <w:r w:rsidRPr="0045686F">
        <w:rPr>
          <w:rStyle w:val="StyleUnderline"/>
        </w:rPr>
        <w:t>Biden</w:t>
      </w:r>
      <w:r>
        <w:t xml:space="preserve"> has a 52% chance of winning, compared to Trump’s 48%, a virtual tossup based on polling data and other factors that tend to influence elections like economics, noting “there is more room for Biden to improve” though he “</w:t>
      </w:r>
      <w:r w:rsidRPr="0045686F">
        <w:rPr>
          <w:rStyle w:val="Emphasis"/>
        </w:rPr>
        <w:t>still lags in the key swing states</w:t>
      </w:r>
      <w:r>
        <w:t>.”</w:t>
      </w:r>
    </w:p>
    <w:p w14:paraId="789AA28F" w14:textId="77777777" w:rsidR="005058EC" w:rsidRDefault="005058EC" w:rsidP="005058EC">
      <w:r>
        <w:t>About half of Americans, 48%, said they agree with a Manhattan jury’s decision last month to convict Trump of 34 felonies for falsifying business records, according to an AP-NORC poll released June 12, including 32% of independents and 15% of Republicans, while 29% of all respondents disapprove and 21% neither approve nor disapprove.</w:t>
      </w:r>
    </w:p>
    <w:p w14:paraId="5F5B36EB" w14:textId="77777777" w:rsidR="005058EC" w:rsidRDefault="005058EC" w:rsidP="005058EC">
      <w:r>
        <w:t xml:space="preserve">Of four major polls that overlapped with the timing of the verdict, Biden leads in two of them: He’s ahead by two points in a Reuters/Ipsos survey and by one point in a Morning Consult survey, while the race is tied in an I&amp;I/TIPP survey and Trump leads by two points in a </w:t>
      </w:r>
      <w:proofErr w:type="spellStart"/>
      <w:r>
        <w:t>HarrisX</w:t>
      </w:r>
      <w:proofErr w:type="spellEnd"/>
      <w:r>
        <w:t xml:space="preserve"> survey.</w:t>
      </w:r>
    </w:p>
    <w:p w14:paraId="4956AFA9" w14:textId="77777777" w:rsidR="005058EC" w:rsidRDefault="005058EC" w:rsidP="005058EC">
      <w:r>
        <w:t>While the verdict appears to have moved a small share of voters away from Trump, the majority, 55%, of likely voters said Trump’s conviction isn’t a factor in their voting decisions, according to the CBS/YouGov poll released Sunday that also found six other issues, including the economy, crime and border, outrank the conviction by double digit margins in terms of importance to voters.</w:t>
      </w:r>
    </w:p>
    <w:p w14:paraId="1D9DBB84" w14:textId="77777777" w:rsidR="005058EC" w:rsidRDefault="005058EC" w:rsidP="005058EC">
      <w:r>
        <w:t xml:space="preserve">Other surveys found </w:t>
      </w:r>
      <w:r w:rsidRPr="0045686F">
        <w:rPr>
          <w:rStyle w:val="StyleUnderline"/>
        </w:rPr>
        <w:t>Trump has not lost a significant amount of support in the wake of the conviction</w:t>
      </w:r>
      <w:r>
        <w:t>—a Times/Siena survey taken last week found Trump leads Biden 47% to 46%, a one-point decline for Trump and a one-point increase for Biden among the same group of 2,000 voters polled in April and May, before Trump was convicted last month by a Manhattan jury.</w:t>
      </w:r>
    </w:p>
    <w:p w14:paraId="472F779E" w14:textId="77777777" w:rsidR="005058EC" w:rsidRDefault="005058EC" w:rsidP="005058EC">
      <w:r w:rsidRPr="0045686F">
        <w:rPr>
          <w:rStyle w:val="StyleUnderline"/>
        </w:rPr>
        <w:t xml:space="preserve">In the </w:t>
      </w:r>
      <w:proofErr w:type="spellStart"/>
      <w:r w:rsidRPr="0045686F">
        <w:rPr>
          <w:rStyle w:val="StyleUnderline"/>
        </w:rPr>
        <w:t>the</w:t>
      </w:r>
      <w:proofErr w:type="spellEnd"/>
      <w:r w:rsidRPr="0045686F">
        <w:rPr>
          <w:rStyle w:val="StyleUnderline"/>
        </w:rPr>
        <w:t xml:space="preserve"> seven crucial swing states</w:t>
      </w:r>
      <w:r>
        <w:t xml:space="preserve"> that will likely decide the election—Arizona, Michigan, Wisconsin, Nevada, Georgia, </w:t>
      </w:r>
      <w:proofErr w:type="gramStart"/>
      <w:r>
        <w:t>North Carolina</w:t>
      </w:r>
      <w:proofErr w:type="gramEnd"/>
      <w:r>
        <w:t xml:space="preserve"> and Pennsylvania—all of which Biden won narrowly in 2020 with the exception of North Carolina, </w:t>
      </w:r>
      <w:r w:rsidRPr="0045686F">
        <w:rPr>
          <w:rStyle w:val="StyleUnderline"/>
        </w:rPr>
        <w:t xml:space="preserve">polls consistently show Trump leads Biden. </w:t>
      </w:r>
      <w:r>
        <w:t xml:space="preserve">A May Cook Political Report survey found </w:t>
      </w:r>
      <w:r w:rsidRPr="0045686F">
        <w:rPr>
          <w:rStyle w:val="StyleUnderline"/>
        </w:rPr>
        <w:t>Trump up by three points on average in the seven states</w:t>
      </w:r>
      <w:r>
        <w:t xml:space="preserve">, a May Bloomberg/Morning Consult poll found Trump leads Biden by four points overall across the battleground states and an April New York Times/Siena/Philadelphia Inquirer poll found Trump would beat Biden in five of six swing states (Pennsylvania, Arizona, Michigan, </w:t>
      </w:r>
      <w:proofErr w:type="gramStart"/>
      <w:r>
        <w:t>Georgia</w:t>
      </w:r>
      <w:proofErr w:type="gramEnd"/>
      <w:r>
        <w:t xml:space="preserve"> and Nevada), with the exception of Wisconsin.</w:t>
      </w:r>
    </w:p>
    <w:p w14:paraId="525B5592" w14:textId="77777777" w:rsidR="0098414A" w:rsidRDefault="0098414A" w:rsidP="0098414A">
      <w:pPr>
        <w:pStyle w:val="Heading4"/>
      </w:pPr>
      <w:r>
        <w:lastRenderedPageBreak/>
        <w:t>Trump outperforming Biden in securing the base and leading key swing states</w:t>
      </w:r>
    </w:p>
    <w:p w14:paraId="14EEA386" w14:textId="77777777" w:rsidR="0098414A" w:rsidRDefault="0098414A" w:rsidP="0098414A">
      <w:r w:rsidRPr="0016631A">
        <w:rPr>
          <w:rStyle w:val="Style13ptBold"/>
        </w:rPr>
        <w:t>Bates, 5/16</w:t>
      </w:r>
      <w:r>
        <w:t xml:space="preserve">. </w:t>
      </w:r>
      <w:r>
        <w:br/>
        <w:t>Devin, writing for Worcester Spectrum News, 5/16/24. “</w:t>
      </w:r>
      <w:r w:rsidRPr="007071E2">
        <w:t>Breaking down the latest presidential polling as first debate looms</w:t>
      </w:r>
      <w:r>
        <w:t>.”</w:t>
      </w:r>
      <w:r>
        <w:br/>
      </w:r>
      <w:r w:rsidRPr="007071E2">
        <w:t>https://spectrumnews1.com/ma/worcester/news/2024/05/16/breaking-down-the-latest-presidential-polling-as-first-debate-looms</w:t>
      </w:r>
    </w:p>
    <w:p w14:paraId="22040B39" w14:textId="77777777" w:rsidR="0098414A" w:rsidRDefault="0098414A" w:rsidP="0098414A">
      <w:r>
        <w:t xml:space="preserve">With the 2024 presidential election now less than six months away, </w:t>
      </w:r>
      <w:r w:rsidRPr="007071E2">
        <w:rPr>
          <w:rStyle w:val="StyleUnderline"/>
        </w:rPr>
        <w:t>new polling shows</w:t>
      </w:r>
      <w:r>
        <w:t xml:space="preserve"> former President Donald </w:t>
      </w:r>
      <w:r w:rsidRPr="007071E2">
        <w:rPr>
          <w:rStyle w:val="StyleUnderline"/>
        </w:rPr>
        <w:t>Trump leads</w:t>
      </w:r>
      <w:r>
        <w:t xml:space="preserve"> President Joe </w:t>
      </w:r>
      <w:r w:rsidRPr="007071E2">
        <w:rPr>
          <w:rStyle w:val="StyleUnderline"/>
        </w:rPr>
        <w:t>Biden in five of six key battleground states</w:t>
      </w:r>
      <w:r>
        <w:t>.</w:t>
      </w:r>
    </w:p>
    <w:p w14:paraId="102F3E63" w14:textId="77777777" w:rsidR="0098414A" w:rsidRDefault="0098414A" w:rsidP="0098414A">
      <w:r w:rsidRPr="007071E2">
        <w:rPr>
          <w:rStyle w:val="StyleUnderline"/>
        </w:rPr>
        <w:t>The poll, conducted by The New York Times, Siena College and The Philadelphia Inquirer, found Trump Leads Biden in a head-to-head matchup in Arizona, Georgia, Michigan, Arizona and Pennsylvania. Biden leads Trump in Wisconsin by two points</w:t>
      </w:r>
      <w:r>
        <w:t xml:space="preserve">. </w:t>
      </w:r>
    </w:p>
    <w:p w14:paraId="7F7903AC" w14:textId="77777777" w:rsidR="0098414A" w:rsidRDefault="0098414A" w:rsidP="0098414A">
      <w:r>
        <w:t>Dr. Matt Motta, an assistant professor of health law, policy and management at Boston University’s School of Public Health, said there are quite a few takeaways from this early look at the race, including President Biden’s increased focus on fundraising.</w:t>
      </w:r>
    </w:p>
    <w:p w14:paraId="608EE806" w14:textId="77777777" w:rsidR="0098414A" w:rsidRDefault="0098414A" w:rsidP="0098414A">
      <w:r>
        <w:t xml:space="preserve">“One of the things that we know is that President Biden has put quite a bit of effort into fundraising and advertising following the first round of battleground polls,” Motta said. </w:t>
      </w:r>
    </w:p>
    <w:p w14:paraId="656828D6" w14:textId="77777777" w:rsidR="0098414A" w:rsidRDefault="0098414A" w:rsidP="0098414A">
      <w:r>
        <w:t>Additionally, both candidates’ ability to retain their base of voters has come into clearer focus.</w:t>
      </w:r>
    </w:p>
    <w:p w14:paraId="67F380D7" w14:textId="77777777" w:rsidR="0098414A" w:rsidRDefault="0098414A" w:rsidP="0098414A">
      <w:r>
        <w:t xml:space="preserve">“President </w:t>
      </w:r>
      <w:r w:rsidRPr="007071E2">
        <w:rPr>
          <w:rStyle w:val="StyleUnderline"/>
        </w:rPr>
        <w:t>Trump was winning back a very good portion of his base</w:t>
      </w:r>
      <w:r>
        <w:t>, in excess of eight in 10 people who voted for him last time around,” Motta said. “</w:t>
      </w:r>
      <w:r w:rsidRPr="007071E2">
        <w:rPr>
          <w:rStyle w:val="StyleUnderline"/>
        </w:rPr>
        <w:t>There’s much more uncertainty on the Biden side, with just around seven in ten backing the President who backed him in the past</w:t>
      </w:r>
      <w:r>
        <w:t xml:space="preserve">.” </w:t>
      </w:r>
    </w:p>
    <w:p w14:paraId="03A2B5EA" w14:textId="77777777" w:rsidR="0098414A" w:rsidRDefault="0098414A" w:rsidP="0098414A">
      <w:r>
        <w:t xml:space="preserve">Going forward, Motta is curious to see how President Biden’s campaign renews enthusiasm among his </w:t>
      </w:r>
      <w:proofErr w:type="gramStart"/>
      <w:r>
        <w:t>base, and</w:t>
      </w:r>
      <w:proofErr w:type="gramEnd"/>
      <w:r>
        <w:t xml:space="preserve"> bring those who voted for him in 2020 back into the fold.</w:t>
      </w:r>
    </w:p>
    <w:p w14:paraId="14298483" w14:textId="77777777" w:rsidR="0098414A" w:rsidRDefault="0098414A" w:rsidP="0098414A">
      <w:r>
        <w:t xml:space="preserve">The same polling also asked voters about independent candidate Robert F. Kennedy Jr., who enjoyed more support than any third-party candidate in more than 30 years. </w:t>
      </w:r>
    </w:p>
    <w:p w14:paraId="17CD5967" w14:textId="77777777" w:rsidR="0098414A" w:rsidRDefault="0098414A" w:rsidP="0098414A">
      <w:r>
        <w:t>Motta is closely watching Kennedy’s impact on the race, and for now, it appears he’s pulling voters away from both parties.</w:t>
      </w:r>
    </w:p>
    <w:p w14:paraId="3BEB86A8" w14:textId="77777777" w:rsidR="0098414A" w:rsidRDefault="0098414A" w:rsidP="0098414A">
      <w:r>
        <w:t xml:space="preserve">“He has roughly equal appeal to Trump’s voters as he does to potential Biden voters, but there’s something </w:t>
      </w:r>
      <w:proofErr w:type="gramStart"/>
      <w:r>
        <w:t>really important</w:t>
      </w:r>
      <w:proofErr w:type="gramEnd"/>
      <w:r>
        <w:t xml:space="preserve"> we need to keep in mind when we think about RFK Jr.’s candidacy,” Motta said. “There’s a lot of hope suggesting that he could be </w:t>
      </w:r>
      <w:proofErr w:type="gramStart"/>
      <w:r>
        <w:t>in a position</w:t>
      </w:r>
      <w:proofErr w:type="gramEnd"/>
      <w:r>
        <w:t xml:space="preserve"> to play a spoiler role, allowing one candidate to get a lead in key battleground states. But it’s </w:t>
      </w:r>
      <w:proofErr w:type="gramStart"/>
      <w:r>
        <w:t>really important</w:t>
      </w:r>
      <w:proofErr w:type="gramEnd"/>
      <w:r>
        <w:t xml:space="preserve"> to remember that RFK Jr. is not currently on the ballot in many key battleground states.” </w:t>
      </w:r>
    </w:p>
    <w:p w14:paraId="5599A463" w14:textId="77777777" w:rsidR="0098414A" w:rsidRDefault="0098414A" w:rsidP="0098414A">
      <w:r>
        <w:t>Of course, Election Day will also feature dozens of House and Senate races, and Democrats will look to maintain their razor-thin majority in the Senate. Democratic candidates in Arizona, Nevada, Pennsylvania and Wisconsin have a slight edge in the polls over their GOP challengers and are faring better than President Biden in some states.</w:t>
      </w:r>
    </w:p>
    <w:p w14:paraId="02443D24" w14:textId="77777777" w:rsidR="0098414A" w:rsidRDefault="0098414A" w:rsidP="0098414A">
      <w:r>
        <w:t xml:space="preserve">“What we’re seeing is a lot of uncertainty,” Motta said. “Voters who are backing Senate Democrats in these key battleground </w:t>
      </w:r>
      <w:proofErr w:type="gramStart"/>
      <w:r>
        <w:t>states, but</w:t>
      </w:r>
      <w:proofErr w:type="gramEnd"/>
      <w:r>
        <w:t xml:space="preserve"> haven’t quite made up their mind yet about President Biden, either unsure who they’re going to vote for, or who may be backing a third party candidate.” </w:t>
      </w:r>
    </w:p>
    <w:p w14:paraId="0EEA3305" w14:textId="77777777" w:rsidR="0098414A" w:rsidRDefault="0098414A" w:rsidP="0098414A">
      <w:r>
        <w:t>For President Biden’s campaign, Motta said figuring out the types of people who are voting for Senate Democrats but are undecided in the presidential race will be key to turning these latest poll numbers around.</w:t>
      </w:r>
    </w:p>
    <w:p w14:paraId="49B40F59" w14:textId="77777777" w:rsidR="0098414A" w:rsidRDefault="0098414A" w:rsidP="0098414A">
      <w:r>
        <w:t xml:space="preserve">President Biden and former President Trump will have a chance to reach undecided voters on June 27, when CNN is scheduled to host the first debate of this election cycle. </w:t>
      </w:r>
    </w:p>
    <w:p w14:paraId="1BBDB395" w14:textId="77777777" w:rsidR="0098414A" w:rsidRDefault="0098414A" w:rsidP="0098414A">
      <w:r>
        <w:t>It’s happening much earlier than the typical mid-September to October debate schedule, and Motta said that’s not the only difference between the 2024 presidential debates and debates of the past.</w:t>
      </w:r>
    </w:p>
    <w:p w14:paraId="579F2455" w14:textId="77777777" w:rsidR="0098414A" w:rsidRDefault="0098414A" w:rsidP="0098414A">
      <w:r>
        <w:lastRenderedPageBreak/>
        <w:t xml:space="preserve">“This is going to be the first series of debates organized by the campaigns,” Motta said. “The Trump campaign has agreed to play by the debate parameters set out by the Biden campaign, in what is quite a break from precedent. We're no longer working with the bipartisan Presidential Debate Commission. This is </w:t>
      </w:r>
      <w:proofErr w:type="gramStart"/>
      <w:r>
        <w:t>really important</w:t>
      </w:r>
      <w:proofErr w:type="gramEnd"/>
      <w:r>
        <w:t xml:space="preserve">, because if one of the candidates was to potentially change their mind about what the rules of engagement are going to be, or not accept some of the rules that were previously agreed upon, there's no third party that can hold either side accountable.” </w:t>
      </w:r>
    </w:p>
    <w:p w14:paraId="0F41BC7B" w14:textId="77777777" w:rsidR="0098414A" w:rsidRDefault="0098414A" w:rsidP="0098414A">
      <w:r>
        <w:t>Still, Motta said the debates themselves are typically only viewed by people who are highly interested in politics and have likely already made up their mind. He feels the debate’s highlights and reception in the media after it airs will be just as important for both campaigns.</w:t>
      </w:r>
    </w:p>
    <w:p w14:paraId="67E867DD" w14:textId="77777777" w:rsidR="0098414A" w:rsidRDefault="0098414A" w:rsidP="0098414A">
      <w:r>
        <w:t>“How they’re reposted and shared on social media,” Motta said. “That’s how most Americans are going to come in contact with the debates, and that’s where we might see an effect on how they might shape the way people vote.”</w:t>
      </w:r>
    </w:p>
    <w:p w14:paraId="59E5776E" w14:textId="77777777" w:rsidR="0098414A" w:rsidRPr="000E32A9" w:rsidRDefault="0098414A" w:rsidP="0098414A"/>
    <w:p w14:paraId="53239140" w14:textId="77777777" w:rsidR="0098414A" w:rsidRPr="00B048A0" w:rsidRDefault="0098414A" w:rsidP="0098414A">
      <w:pPr>
        <w:rPr>
          <w:sz w:val="16"/>
        </w:rPr>
      </w:pPr>
    </w:p>
    <w:p w14:paraId="1688195F" w14:textId="77777777" w:rsidR="0098414A" w:rsidRDefault="0098414A" w:rsidP="0098414A">
      <w:pPr>
        <w:pStyle w:val="Heading4"/>
      </w:pPr>
      <w:r>
        <w:t>He has a decisive electoral college lead.</w:t>
      </w:r>
    </w:p>
    <w:p w14:paraId="7E42122C" w14:textId="77777777" w:rsidR="0098414A" w:rsidRPr="009E1018" w:rsidRDefault="0098414A" w:rsidP="0098414A">
      <w:r w:rsidRPr="009E1018">
        <w:rPr>
          <w:rStyle w:val="Style13ptBold"/>
        </w:rPr>
        <w:t>McLaughlin '4/3</w:t>
      </w:r>
      <w:r>
        <w:t xml:space="preserve"> [Dan; "Joe Biden can’t get out of the hole he’s already dug for himself;" https://nypost.com/2024/04/03/opinion/joe-biden-cant-get-out-of-the-hole-hes-already-dug-for-himself/]</w:t>
      </w:r>
    </w:p>
    <w:p w14:paraId="47C018D2" w14:textId="77777777" w:rsidR="0098414A" w:rsidRPr="004C5034" w:rsidRDefault="0098414A" w:rsidP="0098414A">
      <w:pPr>
        <w:rPr>
          <w:sz w:val="16"/>
        </w:rPr>
      </w:pPr>
      <w:r w:rsidRPr="004C5034">
        <w:rPr>
          <w:sz w:val="16"/>
        </w:rPr>
        <w:t>It was supposed to be unthinkable.</w:t>
      </w:r>
    </w:p>
    <w:p w14:paraId="2F850D6D" w14:textId="77777777" w:rsidR="0098414A" w:rsidRPr="004C5034" w:rsidRDefault="0098414A" w:rsidP="0098414A">
      <w:pPr>
        <w:rPr>
          <w:rStyle w:val="StyleUnderline"/>
        </w:rPr>
      </w:pPr>
      <w:r w:rsidRPr="004C5034">
        <w:rPr>
          <w:sz w:val="16"/>
        </w:rPr>
        <w:t xml:space="preserve">After losing to Joe Biden in 2020, after Jan. 6, after four felony indictments and all manner of other legal troubles, after years of surveys showing solid majorities of Americans widely dislike Don­ald Trump and after feuds with Nikki Haley and Ron DeSantis that have yet to heal, it’s seven months to Election Day and </w:t>
      </w:r>
      <w:r w:rsidRPr="004C5034">
        <w:rPr>
          <w:rStyle w:val="StyleUnderline"/>
          <w:highlight w:val="cyan"/>
        </w:rPr>
        <w:t>the polls</w:t>
      </w:r>
      <w:r w:rsidRPr="004C5034">
        <w:rPr>
          <w:rStyle w:val="StyleUnderline"/>
        </w:rPr>
        <w:t xml:space="preserve"> consistently </w:t>
      </w:r>
      <w:r w:rsidRPr="004C5034">
        <w:rPr>
          <w:rStyle w:val="StyleUnderline"/>
          <w:highlight w:val="cyan"/>
        </w:rPr>
        <w:t>show Trump leading</w:t>
      </w:r>
      <w:r w:rsidRPr="004C5034">
        <w:rPr>
          <w:rStyle w:val="StyleUnderline"/>
        </w:rPr>
        <w:t xml:space="preserve"> Biden.</w:t>
      </w:r>
    </w:p>
    <w:p w14:paraId="1E60DFF9" w14:textId="77777777" w:rsidR="0098414A" w:rsidRPr="004C5034" w:rsidRDefault="0098414A" w:rsidP="0098414A">
      <w:pPr>
        <w:rPr>
          <w:sz w:val="16"/>
        </w:rPr>
      </w:pPr>
      <w:r w:rsidRPr="004C5034">
        <w:rPr>
          <w:sz w:val="16"/>
        </w:rPr>
        <w:t xml:space="preserve">How did Biden screw this up so badly? </w:t>
      </w:r>
    </w:p>
    <w:p w14:paraId="057D10FA" w14:textId="77777777" w:rsidR="0098414A" w:rsidRPr="004C5034" w:rsidRDefault="0098414A" w:rsidP="0098414A">
      <w:pPr>
        <w:rPr>
          <w:sz w:val="16"/>
        </w:rPr>
      </w:pPr>
      <w:r w:rsidRPr="004C5034">
        <w:rPr>
          <w:rStyle w:val="StyleUnderline"/>
          <w:highlight w:val="cyan"/>
        </w:rPr>
        <w:t>The</w:t>
      </w:r>
      <w:r w:rsidRPr="004C5034">
        <w:rPr>
          <w:rStyle w:val="StyleUnderline"/>
        </w:rPr>
        <w:t xml:space="preserve"> latest </w:t>
      </w:r>
      <w:r w:rsidRPr="004C5034">
        <w:rPr>
          <w:rStyle w:val="Emphasis"/>
          <w:highlight w:val="cyan"/>
        </w:rPr>
        <w:t>W</w:t>
      </w:r>
      <w:r w:rsidRPr="004C5034">
        <w:rPr>
          <w:rStyle w:val="StyleUnderline"/>
        </w:rPr>
        <w:t xml:space="preserve">all </w:t>
      </w:r>
      <w:r w:rsidRPr="004C5034">
        <w:rPr>
          <w:rStyle w:val="Emphasis"/>
          <w:highlight w:val="cyan"/>
        </w:rPr>
        <w:t>S</w:t>
      </w:r>
      <w:r w:rsidRPr="004C5034">
        <w:rPr>
          <w:rStyle w:val="StyleUnderline"/>
        </w:rPr>
        <w:t>treet</w:t>
      </w:r>
      <w:r w:rsidRPr="004C5034">
        <w:rPr>
          <w:rStyle w:val="Emphasis"/>
        </w:rPr>
        <w:t xml:space="preserve"> </w:t>
      </w:r>
      <w:r w:rsidRPr="004C5034">
        <w:rPr>
          <w:rStyle w:val="Emphasis"/>
          <w:highlight w:val="cyan"/>
        </w:rPr>
        <w:t>J</w:t>
      </w:r>
      <w:r w:rsidRPr="004C5034">
        <w:rPr>
          <w:rStyle w:val="StyleUnderline"/>
        </w:rPr>
        <w:t xml:space="preserve">ournal </w:t>
      </w:r>
      <w:r w:rsidRPr="004C5034">
        <w:rPr>
          <w:rStyle w:val="StyleUnderline"/>
          <w:highlight w:val="cyan"/>
        </w:rPr>
        <w:t>poll shows Trump leading by 2 to 8</w:t>
      </w:r>
      <w:r w:rsidRPr="004C5034">
        <w:rPr>
          <w:rStyle w:val="StyleUnderline"/>
        </w:rPr>
        <w:t xml:space="preserve"> points </w:t>
      </w:r>
      <w:r w:rsidRPr="004C5034">
        <w:rPr>
          <w:rStyle w:val="StyleUnderline"/>
          <w:highlight w:val="cyan"/>
        </w:rPr>
        <w:t>in each of six battleground states</w:t>
      </w:r>
      <w:r w:rsidRPr="004C5034">
        <w:rPr>
          <w:sz w:val="16"/>
        </w:rPr>
        <w:t xml:space="preserve"> (Pennsylvania, Michigan, Arizona, Georgia, Nevada and North Carolina), </w:t>
      </w:r>
      <w:r w:rsidRPr="004C5034">
        <w:rPr>
          <w:rStyle w:val="StyleUnderline"/>
          <w:highlight w:val="cyan"/>
        </w:rPr>
        <w:t>trailing</w:t>
      </w:r>
      <w:r w:rsidRPr="004C5034">
        <w:rPr>
          <w:rStyle w:val="StyleUnderline"/>
        </w:rPr>
        <w:t xml:space="preserve"> Biden </w:t>
      </w:r>
      <w:r w:rsidRPr="004C5034">
        <w:rPr>
          <w:rStyle w:val="StyleUnderline"/>
          <w:highlight w:val="cyan"/>
        </w:rPr>
        <w:t>only in Wisconsin</w:t>
      </w:r>
      <w:r w:rsidRPr="004C5034">
        <w:rPr>
          <w:sz w:val="16"/>
        </w:rPr>
        <w:t xml:space="preserve"> — and a pure head-to-head matchup has the two men tied in Wisconsin. </w:t>
      </w:r>
    </w:p>
    <w:p w14:paraId="2A00FF2B" w14:textId="77777777" w:rsidR="0098414A" w:rsidRPr="004C5034" w:rsidRDefault="0098414A" w:rsidP="0098414A">
      <w:pPr>
        <w:rPr>
          <w:rStyle w:val="StyleUnderline"/>
        </w:rPr>
      </w:pPr>
      <w:r w:rsidRPr="004C5034">
        <w:rPr>
          <w:sz w:val="16"/>
        </w:rPr>
        <w:t xml:space="preserve">Look at </w:t>
      </w:r>
      <w:r w:rsidRPr="004C5034">
        <w:rPr>
          <w:rStyle w:val="StyleUnderline"/>
          <w:highlight w:val="cyan"/>
        </w:rPr>
        <w:t xml:space="preserve">the </w:t>
      </w:r>
      <w:r w:rsidRPr="004C5034">
        <w:rPr>
          <w:rStyle w:val="Emphasis"/>
          <w:highlight w:val="cyan"/>
        </w:rPr>
        <w:t>R</w:t>
      </w:r>
      <w:r w:rsidRPr="004C5034">
        <w:rPr>
          <w:rStyle w:val="StyleUnderline"/>
        </w:rPr>
        <w:t>eal</w:t>
      </w:r>
      <w:r w:rsidRPr="004C5034">
        <w:rPr>
          <w:rStyle w:val="Emphasis"/>
          <w:highlight w:val="cyan"/>
        </w:rPr>
        <w:t>C</w:t>
      </w:r>
      <w:r w:rsidRPr="004C5034">
        <w:rPr>
          <w:rStyle w:val="StyleUnderline"/>
        </w:rPr>
        <w:t>lear</w:t>
      </w:r>
      <w:r w:rsidRPr="004C5034">
        <w:rPr>
          <w:rStyle w:val="Emphasis"/>
          <w:highlight w:val="cyan"/>
        </w:rPr>
        <w:t>P</w:t>
      </w:r>
      <w:r w:rsidRPr="004C5034">
        <w:rPr>
          <w:rStyle w:val="StyleUnderline"/>
        </w:rPr>
        <w:t>olitics poll</w:t>
      </w:r>
      <w:r w:rsidRPr="004C5034">
        <w:rPr>
          <w:rStyle w:val="StyleUnderline"/>
          <w:highlight w:val="cyan"/>
        </w:rPr>
        <w:t xml:space="preserve"> averages</w:t>
      </w:r>
      <w:r w:rsidRPr="004C5034">
        <w:rPr>
          <w:sz w:val="16"/>
        </w:rPr>
        <w:t xml:space="preserve">, and the story is much the same: </w:t>
      </w:r>
      <w:r w:rsidRPr="004C5034">
        <w:rPr>
          <w:rStyle w:val="StyleUnderline"/>
          <w:highlight w:val="cyan"/>
        </w:rPr>
        <w:t>Trump leads</w:t>
      </w:r>
      <w:r w:rsidRPr="004C5034">
        <w:rPr>
          <w:rStyle w:val="StyleUnderline"/>
        </w:rPr>
        <w:t xml:space="preserve"> Biden by less than a point </w:t>
      </w:r>
      <w:r w:rsidRPr="004C5034">
        <w:rPr>
          <w:rStyle w:val="StyleUnderline"/>
          <w:highlight w:val="cyan"/>
        </w:rPr>
        <w:t>in Pennsylvania and Wisconsin</w:t>
      </w:r>
      <w:r w:rsidRPr="004C5034">
        <w:rPr>
          <w:sz w:val="16"/>
          <w:highlight w:val="cyan"/>
        </w:rPr>
        <w:t xml:space="preserve">, </w:t>
      </w:r>
      <w:r w:rsidRPr="004C5034">
        <w:rPr>
          <w:rStyle w:val="StyleUnderline"/>
          <w:highlight w:val="cyan"/>
        </w:rPr>
        <w:t>and by 3 points or more in</w:t>
      </w:r>
      <w:r w:rsidRPr="004C5034">
        <w:rPr>
          <w:rStyle w:val="StyleUnderline"/>
        </w:rPr>
        <w:t xml:space="preserve"> </w:t>
      </w:r>
      <w:r w:rsidRPr="004C5034">
        <w:rPr>
          <w:rStyle w:val="StyleUnderline"/>
          <w:highlight w:val="cyan"/>
        </w:rPr>
        <w:t>each</w:t>
      </w:r>
      <w:r w:rsidRPr="004C5034">
        <w:rPr>
          <w:rStyle w:val="StyleUnderline"/>
        </w:rPr>
        <w:t xml:space="preserve"> of the other five big </w:t>
      </w:r>
      <w:r w:rsidRPr="004C5034">
        <w:rPr>
          <w:rStyle w:val="StyleUnderline"/>
          <w:highlight w:val="cyan"/>
        </w:rPr>
        <w:t>battlegrounds</w:t>
      </w:r>
      <w:r w:rsidRPr="004C5034">
        <w:rPr>
          <w:rStyle w:val="StyleUnderline"/>
        </w:rPr>
        <w:t>.</w:t>
      </w:r>
    </w:p>
    <w:p w14:paraId="0349DEE1" w14:textId="77777777" w:rsidR="0098414A" w:rsidRPr="004C5034" w:rsidRDefault="0098414A" w:rsidP="0098414A">
      <w:pPr>
        <w:rPr>
          <w:rStyle w:val="StyleUnderline"/>
        </w:rPr>
      </w:pPr>
      <w:r w:rsidRPr="004C5034">
        <w:rPr>
          <w:sz w:val="16"/>
        </w:rPr>
        <w:t xml:space="preserve">In states with a clear poll leader, </w:t>
      </w:r>
      <w:r w:rsidRPr="004C5034">
        <w:rPr>
          <w:rStyle w:val="StyleUnderline"/>
        </w:rPr>
        <w:t>Trump leads Biden 219-214 in the Electoral College.</w:t>
      </w:r>
    </w:p>
    <w:p w14:paraId="43F81170" w14:textId="77777777" w:rsidR="0098414A" w:rsidRDefault="0098414A" w:rsidP="0098414A">
      <w:pPr>
        <w:rPr>
          <w:sz w:val="16"/>
        </w:rPr>
      </w:pPr>
      <w:r w:rsidRPr="004C5034">
        <w:rPr>
          <w:rStyle w:val="StyleUnderline"/>
          <w:highlight w:val="cyan"/>
        </w:rPr>
        <w:t>If you count every lead</w:t>
      </w:r>
      <w:r w:rsidRPr="004C5034">
        <w:rPr>
          <w:sz w:val="16"/>
        </w:rPr>
        <w:t xml:space="preserve">, no matter how thin, </w:t>
      </w:r>
      <w:r w:rsidRPr="004C5034">
        <w:rPr>
          <w:rStyle w:val="Emphasis"/>
          <w:highlight w:val="cyan"/>
        </w:rPr>
        <w:t>Trump wins by a lopsided 312-226,</w:t>
      </w:r>
      <w:r w:rsidRPr="004C5034">
        <w:rPr>
          <w:sz w:val="16"/>
        </w:rPr>
        <w:t xml:space="preserve"> the biggest Electoral College margin since Barack Obama in 2012. </w:t>
      </w:r>
    </w:p>
    <w:p w14:paraId="1EC1DC45" w14:textId="77777777" w:rsidR="0098414A" w:rsidRDefault="0098414A" w:rsidP="0098414A"/>
    <w:p w14:paraId="042198C2" w14:textId="77777777" w:rsidR="0055597B" w:rsidRDefault="0055597B" w:rsidP="0055597B">
      <w:pPr>
        <w:pStyle w:val="Heading3"/>
      </w:pPr>
      <w:r>
        <w:lastRenderedPageBreak/>
        <w:t>UQ---Econ</w:t>
      </w:r>
    </w:p>
    <w:p w14:paraId="17EE0D9D" w14:textId="77777777" w:rsidR="0055597B" w:rsidRDefault="0055597B" w:rsidP="0055597B">
      <w:pPr>
        <w:pStyle w:val="Heading4"/>
      </w:pPr>
      <w:r>
        <w:t>Economy outweighs and favors Trump –</w:t>
      </w:r>
    </w:p>
    <w:p w14:paraId="228D1049" w14:textId="77777777" w:rsidR="0055597B" w:rsidRPr="004F398A" w:rsidRDefault="0055597B" w:rsidP="0055597B">
      <w:pPr>
        <w:rPr>
          <w:rStyle w:val="Style13ptBold"/>
        </w:rPr>
      </w:pPr>
      <w:r w:rsidRPr="004F398A">
        <w:rPr>
          <w:rStyle w:val="Style13ptBold"/>
        </w:rPr>
        <w:t>Potts, 5/17.</w:t>
      </w:r>
    </w:p>
    <w:p w14:paraId="18B6889A" w14:textId="77777777" w:rsidR="0055597B" w:rsidRPr="004F398A" w:rsidRDefault="0055597B" w:rsidP="0055597B">
      <w:r w:rsidRPr="004F398A">
        <w:t>Monica Potts is a senior politics reporter at 538</w:t>
      </w:r>
      <w:r>
        <w:t>, contributing to ABC News, 5/17/24</w:t>
      </w:r>
      <w:r w:rsidRPr="004F398A">
        <w:t xml:space="preserve">. </w:t>
      </w:r>
      <w:r>
        <w:t>“</w:t>
      </w:r>
      <w:r w:rsidRPr="004F398A">
        <w:t>Democracy is a top concern for many voters. We asked them why.</w:t>
      </w:r>
      <w:r>
        <w:t>”</w:t>
      </w:r>
      <w:r>
        <w:br/>
      </w:r>
      <w:r w:rsidRPr="004F398A">
        <w:t>https://abcnews.go.com/538/democracy-top-concern-voters-asked/story?id=110341629</w:t>
      </w:r>
    </w:p>
    <w:p w14:paraId="2DA34BBF" w14:textId="77777777" w:rsidR="0055597B" w:rsidRPr="008329CA" w:rsidRDefault="0055597B" w:rsidP="0055597B">
      <w:r w:rsidRPr="008329CA">
        <w:t xml:space="preserve">While it's practically a given that </w:t>
      </w:r>
      <w:r w:rsidRPr="008329CA">
        <w:rPr>
          <w:rStyle w:val="StyleUnderline"/>
        </w:rPr>
        <w:t>economic issues rank as the most important to voters, and policy issues like immigration and public safety have surged in salience over the past year</w:t>
      </w:r>
      <w:r w:rsidRPr="008329CA">
        <w:t>, there's another issue close on their heels — one that may be harder to define: American voters are worried and depressed about the state of their democracy.</w:t>
      </w:r>
    </w:p>
    <w:p w14:paraId="6C9DA305" w14:textId="77777777" w:rsidR="0055597B" w:rsidRPr="008329CA" w:rsidRDefault="0055597B" w:rsidP="0055597B">
      <w:r w:rsidRPr="008329CA">
        <w:t>Voters were evenly split when asked in a January YouGov/CBS News poll whether having a strong economy or having a functioning democracy was a bigger concern in the coming years, and research from Ipsos suggests that concerns about threats to democracy might even be greater than many traditional issue polls capture. Overall, polls have consistently shown that both Democrats and Republicans think democracy is at risk in the coming election, but largely for different reasons.</w:t>
      </w:r>
    </w:p>
    <w:p w14:paraId="7683DF57" w14:textId="77777777" w:rsidR="0055597B" w:rsidRPr="008329CA" w:rsidRDefault="0055597B" w:rsidP="0055597B">
      <w:r w:rsidRPr="008329CA">
        <w:rPr>
          <w:rStyle w:val="StyleUnderline"/>
        </w:rPr>
        <w:t xml:space="preserve">Partnering with 538, nonpartisan research firm </w:t>
      </w:r>
      <w:proofErr w:type="spellStart"/>
      <w:r w:rsidRPr="008329CA">
        <w:rPr>
          <w:rStyle w:val="StyleUnderline"/>
        </w:rPr>
        <w:t>PerryUndem</w:t>
      </w:r>
      <w:proofErr w:type="spellEnd"/>
      <w:r w:rsidRPr="008329CA">
        <w:rPr>
          <w:rStyle w:val="StyleUnderline"/>
        </w:rPr>
        <w:t xml:space="preserve"> recently conducted a set of focus groups with swing-state voters who identified as undecided ahead of the 2024 presidential election</w:t>
      </w:r>
      <w:r w:rsidRPr="008329CA">
        <w:t xml:space="preserve"> — one group leaning toward voting for President Joe Biden and one leaning toward former President Donald Trump — to delve deeper into what voters think about the state of our democracy. As we did with our focus group questions about "the economy," we asked these voters what they meant when they expressed concerns about "democracy," and how those concerns impacted their decision-making on whom to support in the upcoming election.</w:t>
      </w:r>
    </w:p>
    <w:p w14:paraId="3C1BF56E" w14:textId="77777777" w:rsidR="0055597B" w:rsidRPr="008329CA" w:rsidRDefault="0055597B" w:rsidP="0055597B">
      <w:r w:rsidRPr="008329CA">
        <w:rPr>
          <w:rStyle w:val="StyleUnderline"/>
        </w:rPr>
        <w:t>These focus groups found that the economy was indeed top of mind for undecided voters, and that those leaning toward Trump thought the economy was a point of strength for him</w:t>
      </w:r>
      <w:r w:rsidRPr="008329CA">
        <w:t xml:space="preserve"> … but Biden leaners tended to agree. Democracy turned out to be key in answering why those voters were inclined to vote for Biden nonetheless, as their differing opinions on what factors posed the biggest threat to democracy drove each group toward opposite candidates.</w:t>
      </w:r>
    </w:p>
    <w:p w14:paraId="17A35B4C" w14:textId="77777777" w:rsidR="0055597B" w:rsidRPr="008329CA" w:rsidRDefault="0055597B" w:rsidP="0055597B">
      <w:r w:rsidRPr="008329CA">
        <w:t>Voters feel unrepresented, with little recourse</w:t>
      </w:r>
    </w:p>
    <w:p w14:paraId="70F24062" w14:textId="77777777" w:rsidR="0055597B" w:rsidRPr="008329CA" w:rsidRDefault="0055597B" w:rsidP="0055597B">
      <w:r w:rsidRPr="008329CA">
        <w:t>Across the board, voters were deeply frustrated over the state of democracy, suggesting that the country was off on the wrong track and expressing pessimism about whether it could improve. They were also dissatisfied with the candidates they had to choose from. Democracy "won't get better in our lifetime," one voter said. Several participants from both groups expressed the idea that the government was not representing the will of the people or the needs of "middle-class taxpayers."</w:t>
      </w:r>
    </w:p>
    <w:p w14:paraId="189CDE46" w14:textId="77777777" w:rsidR="0055597B" w:rsidRPr="008329CA" w:rsidRDefault="0055597B" w:rsidP="0055597B">
      <w:r w:rsidRPr="008329CA">
        <w:t>Recent Stories from ABC News</w:t>
      </w:r>
    </w:p>
    <w:p w14:paraId="5507E1D8" w14:textId="77777777" w:rsidR="0055597B" w:rsidRPr="008329CA" w:rsidRDefault="0055597B" w:rsidP="0055597B">
      <w:r w:rsidRPr="008329CA">
        <w:t>Many also said that Democrats and Republicans needed to work together more and were concerned about what they saw as deep partisan divides both in Washington and across the country. And perhaps unsurprisingly for a group of voters who hadn't fully committed to either candidate, they all wished they had more choices in whom to vote for and believed democracy would be better served if there were more than two major parties.</w:t>
      </w:r>
    </w:p>
    <w:p w14:paraId="2A700113" w14:textId="77777777" w:rsidR="0055597B" w:rsidRPr="008329CA" w:rsidRDefault="0055597B" w:rsidP="0055597B">
      <w:r w:rsidRPr="008329CA">
        <w:t>"I'm undecided because I don't want any of them," a voter from North Carolina who was leaning toward Biden said. "But a vote for a third party is just going to … take away from A or B's votes."</w:t>
      </w:r>
    </w:p>
    <w:p w14:paraId="25E5F512" w14:textId="77777777" w:rsidR="0055597B" w:rsidRPr="008329CA" w:rsidRDefault="0055597B" w:rsidP="0055597B">
      <w:r w:rsidRPr="008329CA">
        <w:t xml:space="preserve">A Trump leaner from the same state agreed with her. "The fact that we are limited to these two parties, and the people who are running from those two parties … everybody here is trying to figure out who is the lesser of the two evils," she said. "I think if we were truly </w:t>
      </w:r>
      <w:proofErr w:type="gramStart"/>
      <w:r w:rsidRPr="008329CA">
        <w:t>democratic</w:t>
      </w:r>
      <w:proofErr w:type="gramEnd"/>
      <w:r w:rsidRPr="008329CA">
        <w:t xml:space="preserve"> we would not be limited. We would be able to vote for whoever we thought would do the best job and not be worried about throwing our votes away."</w:t>
      </w:r>
    </w:p>
    <w:p w14:paraId="01F76BBD" w14:textId="77777777" w:rsidR="0055597B" w:rsidRPr="008329CA" w:rsidRDefault="0055597B" w:rsidP="0055597B">
      <w:r w:rsidRPr="008329CA">
        <w:lastRenderedPageBreak/>
        <w:t>But despite — or perhaps in a good illustration of — their shared frustrations with the two-party system, the two groups still split strongly on partisan lines when it came to what, or who, was at fault. In fact, it seemed like concerns about democracy were a determining factor in which candidate some voters were leaning toward.</w:t>
      </w:r>
    </w:p>
    <w:p w14:paraId="0BECEDFB" w14:textId="77777777" w:rsidR="0055597B" w:rsidRPr="008329CA" w:rsidRDefault="0055597B" w:rsidP="0055597B">
      <w:r w:rsidRPr="008329CA">
        <w:t xml:space="preserve">Overall, these voters put voice to what polls on the topic have found: Democratic </w:t>
      </w:r>
      <w:proofErr w:type="spellStart"/>
      <w:r w:rsidRPr="008329CA">
        <w:t>leaners</w:t>
      </w:r>
      <w:proofErr w:type="spellEnd"/>
      <w:r w:rsidRPr="008329CA">
        <w:t xml:space="preserve"> are worried about a repeat of Jan. 6, and that electing Trump for a second time could mean the end of democracy as we know it — some to the point that this is a deciding factor in their potential support for Biden. By contrast, Republican </w:t>
      </w:r>
      <w:proofErr w:type="spellStart"/>
      <w:r w:rsidRPr="008329CA">
        <w:t>leaners</w:t>
      </w:r>
      <w:proofErr w:type="spellEnd"/>
      <w:r w:rsidRPr="008329CA">
        <w:t xml:space="preserve"> are more worried about the chances of election fraud, and many seem convinced by Trump's repeated false claims that the 2020 election was stolen.</w:t>
      </w:r>
    </w:p>
    <w:p w14:paraId="1B727222" w14:textId="77777777" w:rsidR="0055597B" w:rsidRPr="008329CA" w:rsidRDefault="0055597B" w:rsidP="0055597B">
      <w:r w:rsidRPr="008329CA">
        <w:t>Biden leaners have deep fears about a second Trump presidency</w:t>
      </w:r>
    </w:p>
    <w:p w14:paraId="10913273" w14:textId="77777777" w:rsidR="0055597B" w:rsidRPr="008329CA" w:rsidRDefault="0055597B" w:rsidP="0055597B">
      <w:r w:rsidRPr="008329CA">
        <w:t>"I, for one, truly believe that if Donald Trump were to win this election, democracy as we know it is dead," one voter from Michigan said. "Because he's got nothing to lose after that."</w:t>
      </w:r>
    </w:p>
    <w:p w14:paraId="2D492189" w14:textId="77777777" w:rsidR="0055597B" w:rsidRPr="008329CA" w:rsidRDefault="0055597B" w:rsidP="0055597B">
      <w:r w:rsidRPr="008329CA">
        <w:t>In a follow-up interview, the voter clarified that he saw the actions Trump took leading up to Jan. 6 as a coordinated effort to undermine the results of a free and fair election. He also pointed to Trump's rhetoric on the campaign trail about jailing political enemies as a sign of Trump's increasing lean toward authoritarianism. "We have a demagogue here," he added. "I'm very, very frightened that democracy is very seriously at risk."</w:t>
      </w:r>
    </w:p>
    <w:p w14:paraId="699845FE" w14:textId="77777777" w:rsidR="0055597B" w:rsidRPr="008329CA" w:rsidRDefault="0055597B" w:rsidP="0055597B">
      <w:r w:rsidRPr="008329CA">
        <w:t>This was a concise explanation of a feeling that many voters in the Biden-leaning group expressed, fueled by deep-seated fears that the things they disliked about Trump during and after his first presidency would be worse if he took office for a second time. In general, those fears were a big motivator for why this group wanted to vote against the former president — including because they believed he was a corrupt "con artist," they were worried about the criminal trials he faces, and they felt that his nationalistic, racist rhetoric made the country unsafe for many.</w:t>
      </w:r>
    </w:p>
    <w:p w14:paraId="11C212D5" w14:textId="77777777" w:rsidR="0055597B" w:rsidRPr="008329CA" w:rsidRDefault="0055597B" w:rsidP="0055597B">
      <w:r w:rsidRPr="008329CA">
        <w:t xml:space="preserve">One Black voter in Nevada said he had liked some of Trump's outsider messaging in 2016, when he promised to shake up the economic and political </w:t>
      </w:r>
      <w:proofErr w:type="gramStart"/>
      <w:r w:rsidRPr="008329CA">
        <w:t>system, but</w:t>
      </w:r>
      <w:proofErr w:type="gramEnd"/>
      <w:r w:rsidRPr="008329CA">
        <w:t xml:space="preserve"> became wary of him. "If he is empowering folks to take me out, the economy won't do a damn thing for me," he said. Another Biden leaner from North Carolina said that human rights issues would probably be her deciding factor when she finally decided how to vote. "I want my neighbors and myself to be treated well, regardless of race or sexual orientation, or whatever it might be, " she said.</w:t>
      </w:r>
    </w:p>
    <w:p w14:paraId="5D59203D" w14:textId="77777777" w:rsidR="0055597B" w:rsidRPr="008329CA" w:rsidRDefault="0055597B" w:rsidP="0055597B">
      <w:r w:rsidRPr="008329CA">
        <w:t xml:space="preserve">They were also extremely worried about how the Jan. 6 insurrection at the U.S. Capitol may have created a precedent of questioning election results, and about a repeat of the insurrection if the results this November aren't what </w:t>
      </w:r>
      <w:proofErr w:type="gramStart"/>
      <w:r w:rsidRPr="008329CA">
        <w:t>Trump</w:t>
      </w:r>
      <w:proofErr w:type="gramEnd"/>
      <w:r w:rsidRPr="008329CA">
        <w:t xml:space="preserve"> and his supporters want to see.</w:t>
      </w:r>
    </w:p>
    <w:p w14:paraId="3F369A1A" w14:textId="77777777" w:rsidR="0055597B" w:rsidRPr="008329CA" w:rsidRDefault="0055597B" w:rsidP="0055597B">
      <w:r w:rsidRPr="008329CA">
        <w:t>"When I saw that, honestly, I cried," Claudia, a voter from Virginia, said when she remembered the storming of the Capitol. Voting, elections, and the electoral college have always worked the same way, she said. "Why is it being questioned now? Because it was not in [Trump's] favor," she remembered thinking at the time.</w:t>
      </w:r>
    </w:p>
    <w:p w14:paraId="2CC2BE66" w14:textId="77777777" w:rsidR="0055597B" w:rsidRPr="008329CA" w:rsidRDefault="0055597B" w:rsidP="0055597B">
      <w:r w:rsidRPr="008329CA">
        <w:t>Another potential Biden voter from North Carolina said he'd already heard Trump's campaign say that this election was "going to draw blood" — likely referring to Trump's comments predicting "a bloodbath for the whole country" if he loses in the fall — while the other voter from his state responded, "How can that be good for our country? People acting like barbarians instead of grownups?" The Michigan voter brought up the plot to kidnap and assassinate his state's governor, Gretchen Whitmer, as a similarly concerning event, saying "craziness has been normalized" after Trump's presidency.</w:t>
      </w:r>
    </w:p>
    <w:p w14:paraId="460F188F" w14:textId="77777777" w:rsidR="0055597B" w:rsidRPr="008329CA" w:rsidRDefault="0055597B" w:rsidP="0055597B">
      <w:r w:rsidRPr="008329CA">
        <w:t xml:space="preserve">These voters also had more long-standing, structural concerns that tended to align them with Democrats more broadly. Two Biden leaners agreed that the electoral college system didn't reflect the will of </w:t>
      </w:r>
      <w:proofErr w:type="gramStart"/>
      <w:r w:rsidRPr="008329CA">
        <w:t>the majority of</w:t>
      </w:r>
      <w:proofErr w:type="gramEnd"/>
      <w:r w:rsidRPr="008329CA">
        <w:t xml:space="preserve"> Americans and thought that a different system would allow more people's votes to count. The Nevada voter pointed to gerrymandering and state laws that have, historically and recently, made it harder for some to vote. "This country has always been on some bullshit when it comes to voting," he said.</w:t>
      </w:r>
    </w:p>
    <w:p w14:paraId="4C2E070E" w14:textId="77777777" w:rsidR="0055597B" w:rsidRPr="008329CA" w:rsidRDefault="0055597B" w:rsidP="0055597B">
      <w:r w:rsidRPr="008329CA">
        <w:t>Trump leaners are worried about election fraud</w:t>
      </w:r>
    </w:p>
    <w:p w14:paraId="1CD18D83" w14:textId="77777777" w:rsidR="0055597B" w:rsidRPr="008329CA" w:rsidRDefault="0055597B" w:rsidP="0055597B">
      <w:r w:rsidRPr="008329CA">
        <w:t xml:space="preserve">While some voters leaning toward Trump expressed concerns about the former president's temperament or integrity, they didn't necessarily see him as a threat to democracy. When asked why they were concerned about the state of democracy in the country, some expressed a feeling of "chaos" fueled by wars abroad and political divisions at home — but they didn't blame Trump for these issues. Many were concerned about general corruption and lack of accountability in government, like one who said partisanship led to the spread of misinformation. "Because each party is so invested in their party's side, you can't even speak the obvious truth about something," he said. And when asked specifically about </w:t>
      </w:r>
      <w:r w:rsidRPr="008329CA">
        <w:lastRenderedPageBreak/>
        <w:t>elections, their answers seemed to reflect Trump and Republicans' messaging around election integrity and voter fraud.</w:t>
      </w:r>
    </w:p>
    <w:p w14:paraId="2E2EA3DF" w14:textId="77777777" w:rsidR="0055597B" w:rsidRPr="008329CA" w:rsidRDefault="0055597B" w:rsidP="0055597B">
      <w:r w:rsidRPr="008329CA">
        <w:t>A Trump-leaning voter from North Carolina said that she heard there are "all these people who are running past our border, and then we're turning around and giving them money … and letting them vote in elections." Another from Wisconsin added that she had "no confidence in the way [election officials] run their elections," specifying, "When you have dead people supposedly voting, I think there's a problem." And a voter from Arizona said he didn't like the pushback against voter ID laws and didn't believe that they were racist, as some opponents say they are. "Why would you [oppose the laws] unless you want someone to be able to vote that isn't … a United States citizen?" he asked.</w:t>
      </w:r>
    </w:p>
    <w:p w14:paraId="4E516E37" w14:textId="77777777" w:rsidR="0055597B" w:rsidRPr="008329CA" w:rsidRDefault="0055597B" w:rsidP="0055597B">
      <w:r w:rsidRPr="008329CA">
        <w:t>It's important to note that almost every systemic analysis has found that voter fraud is exceedingly rare and is punished when it does happen. Even some Trump allies have disputed his claims about the 2020 election, and exhaustive reviews of that election have found that Trump's claims are false. But these voters' doubts in election integrity suggest that Republican rhetoric about potential voter fraud, like House Speaker Mike Johnson's claim that "we all know intuitively" that undocumented immigrants are voting in federal elections, is powerful, even if it hasn't been proven.</w:t>
      </w:r>
    </w:p>
    <w:p w14:paraId="24FE0368" w14:textId="77777777" w:rsidR="0055597B" w:rsidRPr="008329CA" w:rsidRDefault="0055597B" w:rsidP="0055597B">
      <w:r w:rsidRPr="008329CA">
        <w:t xml:space="preserve">The Trump leaners also seemed to be swayed by Republicans' messaging regarding the Jan. 6 insurrection, even if their initial reactions mirrored those of Biden leaners. One voter from Nevada said that while he believes entering the Capitol was wrong, he initially thought the insurrection was "horrific and frightening" but now sees that reaction as "quite extreme," emphasizing that "there are things that happened that weren't as what they first appeared." The Arizona voter agreed with him, saying the fault for Jan. 6 lay with the people who </w:t>
      </w:r>
      <w:proofErr w:type="gramStart"/>
      <w:r w:rsidRPr="008329CA">
        <w:t>actually entered</w:t>
      </w:r>
      <w:proofErr w:type="gramEnd"/>
      <w:r w:rsidRPr="008329CA">
        <w:t xml:space="preserve"> the Capitol and that we don't know all the facts about what happened that day, alluding to the conspiracy theory that federal agents were involved in instigating the insurrection.</w:t>
      </w:r>
    </w:p>
    <w:p w14:paraId="3FD574F0" w14:textId="77777777" w:rsidR="0055597B" w:rsidRPr="008329CA" w:rsidRDefault="0055597B" w:rsidP="0055597B">
      <w:r w:rsidRPr="008329CA">
        <w:t>In all, Republican-leaning voters in our focus group felt that elections can't be trusted. And voters leaning toward the Democrats worry that this same distrust will cause Republicans to deny future election results and could prompt another Jan. 6 — an event that has left them doubting the strength of American democracy as well.</w:t>
      </w:r>
    </w:p>
    <w:p w14:paraId="7AF3F1F4" w14:textId="77777777" w:rsidR="0055597B" w:rsidRPr="008329CA" w:rsidRDefault="0055597B" w:rsidP="0055597B">
      <w:r w:rsidRPr="008329CA">
        <w:t>What ultimately keeps these voters from being firmly in one camp or another is that they have doubts about the individual candidates each party offers and how they speak to their issues; they largely expressed a level of distrust in both Biden and Trump as politicians in a failing political system. All would prefer a theoretical candidate that a multi-party system might offer them, and the fact that they don't have that option might be the most fundamental cause of their dissatisfaction.</w:t>
      </w:r>
    </w:p>
    <w:p w14:paraId="7B960484" w14:textId="77777777" w:rsidR="0055597B" w:rsidRDefault="0055597B" w:rsidP="0055597B">
      <w:r w:rsidRPr="008329CA">
        <w:t>However, when faced with the two options they're almost certain to have in November, how these voters feel about threats to democracy, and which candidate they think poses a greater danger to it, may be a deciding factor. It will be no surprise if both parties continue to hammer home these issues to bolster their candidates' chances in November.</w:t>
      </w:r>
    </w:p>
    <w:p w14:paraId="453824ED" w14:textId="77777777" w:rsidR="0055597B" w:rsidRPr="0071493C" w:rsidRDefault="0055597B" w:rsidP="0055597B">
      <w:pPr>
        <w:pStyle w:val="Heading4"/>
      </w:pPr>
      <w:r>
        <w:t>Persistent inflation dooms Biden.</w:t>
      </w:r>
    </w:p>
    <w:p w14:paraId="15ED845F" w14:textId="77777777" w:rsidR="0055597B" w:rsidRPr="00DC4C76" w:rsidRDefault="0055597B" w:rsidP="0055597B">
      <w:r>
        <w:t xml:space="preserve">James </w:t>
      </w:r>
      <w:r w:rsidRPr="0071493C">
        <w:rPr>
          <w:rStyle w:val="Style13ptBold"/>
        </w:rPr>
        <w:t>Politi and</w:t>
      </w:r>
      <w:r>
        <w:t xml:space="preserve"> Claire </w:t>
      </w:r>
      <w:r w:rsidRPr="0071493C">
        <w:rPr>
          <w:rStyle w:val="Style13ptBold"/>
        </w:rPr>
        <w:t>Jones</w:t>
      </w:r>
      <w:r>
        <w:t xml:space="preserve"> </w:t>
      </w:r>
      <w:r w:rsidRPr="0071493C">
        <w:rPr>
          <w:rStyle w:val="Style13ptBold"/>
        </w:rPr>
        <w:t>4/10</w:t>
      </w:r>
      <w:r>
        <w:t>/24 Washington Bureau Chief and International Economy News Editor “Resurgent inflation looms over Joe Biden’s White House bid” Financial Times https://www.ft.com/content/d8520a33-f202-4679-b6f7-99fe9e4fb3ae</w:t>
      </w:r>
    </w:p>
    <w:p w14:paraId="53FBF60B" w14:textId="77777777" w:rsidR="0055597B" w:rsidRPr="00DC4C76" w:rsidRDefault="0055597B" w:rsidP="0055597B">
      <w:pPr>
        <w:rPr>
          <w:rStyle w:val="StyleUnderline"/>
        </w:rPr>
      </w:pPr>
      <w:r w:rsidRPr="00DC4C76">
        <w:rPr>
          <w:rStyle w:val="StyleUnderline"/>
        </w:rPr>
        <w:t xml:space="preserve">A new </w:t>
      </w:r>
      <w:r w:rsidRPr="0071493C">
        <w:rPr>
          <w:rStyle w:val="StyleUnderline"/>
          <w:highlight w:val="cyan"/>
        </w:rPr>
        <w:t xml:space="preserve">rise in US inflation is </w:t>
      </w:r>
      <w:r w:rsidRPr="0071493C">
        <w:rPr>
          <w:rStyle w:val="Emphasis"/>
          <w:highlight w:val="cyan"/>
        </w:rPr>
        <w:t>undermining</w:t>
      </w:r>
      <w:r w:rsidRPr="00DC4C76">
        <w:rPr>
          <w:rStyle w:val="StyleUnderline"/>
        </w:rPr>
        <w:t xml:space="preserve"> Joe </w:t>
      </w:r>
      <w:r w:rsidRPr="0071493C">
        <w:rPr>
          <w:rStyle w:val="Emphasis"/>
          <w:highlight w:val="cyan"/>
        </w:rPr>
        <w:t>Biden’s</w:t>
      </w:r>
      <w:r w:rsidRPr="00DC4C76">
        <w:rPr>
          <w:rStyle w:val="Emphasis"/>
        </w:rPr>
        <w:t xml:space="preserve"> </w:t>
      </w:r>
      <w:r w:rsidRPr="0071493C">
        <w:rPr>
          <w:rStyle w:val="Emphasis"/>
          <w:highlight w:val="cyan"/>
        </w:rPr>
        <w:t>re-election</w:t>
      </w:r>
      <w:r w:rsidRPr="00DC4C76">
        <w:rPr>
          <w:rStyle w:val="Emphasis"/>
        </w:rPr>
        <w:t xml:space="preserve"> message</w:t>
      </w:r>
      <w:r w:rsidRPr="0071493C">
        <w:rPr>
          <w:sz w:val="16"/>
        </w:rPr>
        <w:t xml:space="preserve">, </w:t>
      </w:r>
      <w:r w:rsidRPr="00DC4C76">
        <w:rPr>
          <w:rStyle w:val="StyleUnderline"/>
        </w:rPr>
        <w:t>threatening the president’s effort to defend his economic record in a crucial phase of the campaign against Donald Trump.</w:t>
      </w:r>
    </w:p>
    <w:p w14:paraId="041AF36B" w14:textId="77777777" w:rsidR="0055597B" w:rsidRPr="0071493C" w:rsidRDefault="0055597B" w:rsidP="0055597B">
      <w:pPr>
        <w:rPr>
          <w:sz w:val="16"/>
        </w:rPr>
      </w:pPr>
      <w:r w:rsidRPr="0071493C">
        <w:rPr>
          <w:sz w:val="16"/>
        </w:rPr>
        <w:t xml:space="preserve">The 3.5 per cent annual increase in the March consumer price index followed a 3.2 per cent gain a month </w:t>
      </w:r>
      <w:proofErr w:type="gramStart"/>
      <w:r w:rsidRPr="0071493C">
        <w:rPr>
          <w:sz w:val="16"/>
        </w:rPr>
        <w:t>earlier, and</w:t>
      </w:r>
      <w:proofErr w:type="gramEnd"/>
      <w:r w:rsidRPr="0071493C">
        <w:rPr>
          <w:sz w:val="16"/>
        </w:rPr>
        <w:t xml:space="preserve"> has made it suddenly much harder for Biden to argue that inflation is continuing to move steadily downwards since hitting a multi-decade peak in the summer of 2022.</w:t>
      </w:r>
    </w:p>
    <w:p w14:paraId="18F9072C" w14:textId="77777777" w:rsidR="0055597B" w:rsidRPr="0071493C" w:rsidRDefault="0055597B" w:rsidP="0055597B">
      <w:pPr>
        <w:rPr>
          <w:sz w:val="16"/>
        </w:rPr>
      </w:pPr>
      <w:r w:rsidRPr="0071493C">
        <w:rPr>
          <w:sz w:val="16"/>
        </w:rPr>
        <w:t xml:space="preserve">If followed by other higher than expected inflation figures in the coming weeks, </w:t>
      </w:r>
      <w:r w:rsidRPr="0071493C">
        <w:rPr>
          <w:rStyle w:val="StyleUnderline"/>
        </w:rPr>
        <w:t xml:space="preserve">it could also lead the Federal Reserve to </w:t>
      </w:r>
      <w:r w:rsidRPr="0071493C">
        <w:rPr>
          <w:rStyle w:val="Emphasis"/>
        </w:rPr>
        <w:t>push back interest rate cuts</w:t>
      </w:r>
      <w:r w:rsidRPr="0071493C">
        <w:rPr>
          <w:rStyle w:val="StyleUnderline"/>
        </w:rPr>
        <w:t xml:space="preserve"> that would bring relief from high borrowing costs for many American households this year</w:t>
      </w:r>
      <w:r w:rsidRPr="0071493C">
        <w:rPr>
          <w:sz w:val="16"/>
        </w:rPr>
        <w:t>.</w:t>
      </w:r>
    </w:p>
    <w:p w14:paraId="2494D869" w14:textId="77777777" w:rsidR="0055597B" w:rsidRPr="0071493C" w:rsidRDefault="0055597B" w:rsidP="0055597B">
      <w:pPr>
        <w:rPr>
          <w:sz w:val="16"/>
        </w:rPr>
      </w:pPr>
      <w:r w:rsidRPr="0071493C">
        <w:rPr>
          <w:sz w:val="16"/>
        </w:rPr>
        <w:lastRenderedPageBreak/>
        <w:t xml:space="preserve">Even though the US economy has created more than 15mn jobs under </w:t>
      </w:r>
      <w:r w:rsidRPr="0071493C">
        <w:rPr>
          <w:rStyle w:val="StyleUnderline"/>
        </w:rPr>
        <w:t>Biden’s</w:t>
      </w:r>
      <w:r w:rsidRPr="0071493C">
        <w:rPr>
          <w:sz w:val="16"/>
        </w:rPr>
        <w:t xml:space="preserve"> watch, the </w:t>
      </w:r>
      <w:r w:rsidRPr="0071493C">
        <w:rPr>
          <w:rStyle w:val="StyleUnderline"/>
        </w:rPr>
        <w:t xml:space="preserve">jump in inflation during his tenure has </w:t>
      </w:r>
      <w:r w:rsidRPr="0071493C">
        <w:rPr>
          <w:rStyle w:val="Emphasis"/>
        </w:rPr>
        <w:t xml:space="preserve">cast a cloud </w:t>
      </w:r>
      <w:r w:rsidRPr="0071493C">
        <w:rPr>
          <w:rStyle w:val="StyleUnderline"/>
        </w:rPr>
        <w:t xml:space="preserve">over his </w:t>
      </w:r>
      <w:r w:rsidRPr="0071493C">
        <w:rPr>
          <w:rStyle w:val="Emphasis"/>
        </w:rPr>
        <w:t>handling of the economy</w:t>
      </w:r>
      <w:r w:rsidRPr="0071493C">
        <w:rPr>
          <w:sz w:val="16"/>
        </w:rPr>
        <w:t xml:space="preserve"> and remains </w:t>
      </w:r>
      <w:r w:rsidRPr="0071493C">
        <w:rPr>
          <w:rStyle w:val="Emphasis"/>
          <w:highlight w:val="cyan"/>
        </w:rPr>
        <w:t>one of his biggest political weaknesses</w:t>
      </w:r>
      <w:r w:rsidRPr="0071493C">
        <w:rPr>
          <w:sz w:val="16"/>
        </w:rPr>
        <w:t xml:space="preserve"> heading into the November vote.</w:t>
      </w:r>
    </w:p>
    <w:p w14:paraId="7D3EFB2C" w14:textId="77777777" w:rsidR="0055597B" w:rsidRPr="0071493C" w:rsidRDefault="0055597B" w:rsidP="0055597B">
      <w:pPr>
        <w:rPr>
          <w:sz w:val="16"/>
        </w:rPr>
      </w:pPr>
      <w:r w:rsidRPr="0071493C">
        <w:rPr>
          <w:sz w:val="16"/>
        </w:rPr>
        <w:t>White House officials on Wednesday said that they had always expected the process of bringing down inflation to be bumpy — and that they believe inflation will soon begin easing again.</w:t>
      </w:r>
    </w:p>
    <w:p w14:paraId="7436CEAD" w14:textId="77777777" w:rsidR="0055597B" w:rsidRPr="0071493C" w:rsidRDefault="0055597B" w:rsidP="0055597B">
      <w:pPr>
        <w:rPr>
          <w:sz w:val="16"/>
        </w:rPr>
      </w:pPr>
      <w:r w:rsidRPr="0071493C">
        <w:rPr>
          <w:sz w:val="16"/>
        </w:rPr>
        <w:t>During a press conference with Japanese Prime Minister Fumio Kishida earlier on Wednesday, Biden said he still expected the Fed — which has an official target for inflation of 2 per cent — to cut rates this year. “This may delay it a month or so,” he said.</w:t>
      </w:r>
    </w:p>
    <w:p w14:paraId="75A3C140" w14:textId="77777777" w:rsidR="0055597B" w:rsidRPr="0071493C" w:rsidRDefault="0055597B" w:rsidP="0055597B">
      <w:pPr>
        <w:rPr>
          <w:sz w:val="16"/>
        </w:rPr>
      </w:pPr>
      <w:r w:rsidRPr="0071493C">
        <w:rPr>
          <w:sz w:val="16"/>
        </w:rPr>
        <w:t>In national polling, Biden has been able to gain back some ground over Trump in recent weeks after the former president held a small lead earlier this year: the race is now essentially tied based on the Realclearpolitics.com average of surveys of a head-to-head match-up.</w:t>
      </w:r>
    </w:p>
    <w:p w14:paraId="26399E93" w14:textId="77777777" w:rsidR="0055597B" w:rsidRPr="0071493C" w:rsidRDefault="0055597B" w:rsidP="0055597B">
      <w:pPr>
        <w:rPr>
          <w:sz w:val="16"/>
        </w:rPr>
      </w:pPr>
      <w:r w:rsidRPr="0071493C">
        <w:rPr>
          <w:sz w:val="16"/>
        </w:rPr>
        <w:t xml:space="preserve">But the </w:t>
      </w:r>
      <w:r w:rsidRPr="0071493C">
        <w:rPr>
          <w:rStyle w:val="Emphasis"/>
          <w:highlight w:val="cyan"/>
        </w:rPr>
        <w:t>political peril for the president is significant</w:t>
      </w:r>
      <w:r w:rsidRPr="0071493C">
        <w:rPr>
          <w:sz w:val="16"/>
        </w:rPr>
        <w:t xml:space="preserve">. </w:t>
      </w:r>
      <w:r w:rsidRPr="00DC4C76">
        <w:rPr>
          <w:rStyle w:val="StyleUnderline"/>
        </w:rPr>
        <w:t xml:space="preserve">The </w:t>
      </w:r>
      <w:r w:rsidRPr="0071493C">
        <w:rPr>
          <w:rStyle w:val="StyleUnderline"/>
          <w:highlight w:val="cyan"/>
        </w:rPr>
        <w:t xml:space="preserve">consumer price index is up </w:t>
      </w:r>
      <w:r w:rsidRPr="0071493C">
        <w:rPr>
          <w:rStyle w:val="Emphasis"/>
          <w:highlight w:val="cyan"/>
        </w:rPr>
        <w:t>18.9 per cent</w:t>
      </w:r>
      <w:r w:rsidRPr="00DC4C76">
        <w:rPr>
          <w:rStyle w:val="Emphasis"/>
        </w:rPr>
        <w:t xml:space="preserve"> since he took office</w:t>
      </w:r>
      <w:r w:rsidRPr="00DC4C76">
        <w:rPr>
          <w:rStyle w:val="StyleUnderline"/>
        </w:rPr>
        <w:t xml:space="preserve"> in January 2021</w:t>
      </w:r>
      <w:r w:rsidRPr="0071493C">
        <w:rPr>
          <w:sz w:val="16"/>
        </w:rPr>
        <w:t>.</w:t>
      </w:r>
    </w:p>
    <w:p w14:paraId="0B853DA7" w14:textId="77777777" w:rsidR="0055597B" w:rsidRPr="0071493C" w:rsidRDefault="0055597B" w:rsidP="0055597B">
      <w:pPr>
        <w:rPr>
          <w:sz w:val="16"/>
        </w:rPr>
      </w:pPr>
      <w:r w:rsidRPr="0071493C">
        <w:rPr>
          <w:rStyle w:val="Emphasis"/>
          <w:highlight w:val="cyan"/>
        </w:rPr>
        <w:t>Any stalled progress</w:t>
      </w:r>
      <w:r w:rsidRPr="00DC4C76">
        <w:rPr>
          <w:rStyle w:val="StyleUnderline"/>
        </w:rPr>
        <w:t xml:space="preserve"> </w:t>
      </w:r>
      <w:r w:rsidRPr="0071493C">
        <w:rPr>
          <w:rStyle w:val="StyleUnderline"/>
          <w:highlight w:val="cyan"/>
        </w:rPr>
        <w:t>on inflation</w:t>
      </w:r>
      <w:r w:rsidRPr="00DC4C76">
        <w:rPr>
          <w:rStyle w:val="StyleUnderline"/>
        </w:rPr>
        <w:t xml:space="preserve"> could threaten to upend any general improvement for Biden — just seven months ahead of the</w:t>
      </w:r>
      <w:r w:rsidRPr="0071493C">
        <w:rPr>
          <w:sz w:val="16"/>
        </w:rPr>
        <w:t xml:space="preserve"> </w:t>
      </w:r>
      <w:r w:rsidRPr="00DC4C76">
        <w:rPr>
          <w:rStyle w:val="StyleUnderline"/>
        </w:rPr>
        <w:t>election</w:t>
      </w:r>
      <w:r w:rsidRPr="0071493C">
        <w:rPr>
          <w:sz w:val="16"/>
        </w:rPr>
        <w:t>.</w:t>
      </w:r>
    </w:p>
    <w:p w14:paraId="119AF7C1" w14:textId="77777777" w:rsidR="0055597B" w:rsidRPr="0071493C" w:rsidRDefault="0055597B" w:rsidP="0055597B">
      <w:pPr>
        <w:rPr>
          <w:sz w:val="16"/>
        </w:rPr>
      </w:pPr>
      <w:r w:rsidRPr="0071493C">
        <w:rPr>
          <w:sz w:val="16"/>
        </w:rPr>
        <w:t>“</w:t>
      </w:r>
      <w:r w:rsidRPr="0071493C">
        <w:rPr>
          <w:rStyle w:val="StyleUnderline"/>
          <w:highlight w:val="cyan"/>
        </w:rPr>
        <w:t>People still feel like the</w:t>
      </w:r>
      <w:r w:rsidRPr="00DC4C76">
        <w:rPr>
          <w:rStyle w:val="StyleUnderline"/>
        </w:rPr>
        <w:t xml:space="preserve"> </w:t>
      </w:r>
      <w:r w:rsidRPr="0071493C">
        <w:rPr>
          <w:rStyle w:val="StyleUnderline"/>
          <w:highlight w:val="cyan"/>
        </w:rPr>
        <w:t>U</w:t>
      </w:r>
      <w:r w:rsidRPr="00DC4C76">
        <w:rPr>
          <w:rStyle w:val="StyleUnderline"/>
        </w:rPr>
        <w:t xml:space="preserve">nited </w:t>
      </w:r>
      <w:r w:rsidRPr="0071493C">
        <w:rPr>
          <w:rStyle w:val="StyleUnderline"/>
          <w:highlight w:val="cyan"/>
        </w:rPr>
        <w:t>S</w:t>
      </w:r>
      <w:r w:rsidRPr="00DC4C76">
        <w:rPr>
          <w:rStyle w:val="StyleUnderline"/>
        </w:rPr>
        <w:t xml:space="preserve">tates </w:t>
      </w:r>
      <w:r w:rsidRPr="0071493C">
        <w:rPr>
          <w:rStyle w:val="StyleUnderline"/>
          <w:highlight w:val="cyan"/>
        </w:rPr>
        <w:t>has a significant inflation problem</w:t>
      </w:r>
      <w:r w:rsidRPr="0071493C">
        <w:rPr>
          <w:sz w:val="16"/>
        </w:rPr>
        <w:t>,” said Larry Summers, a professor at Harvard University and former US Treasury secretary, told the Financial Times. “</w:t>
      </w:r>
      <w:r w:rsidRPr="00DC4C76">
        <w:rPr>
          <w:rStyle w:val="StyleUnderline"/>
        </w:rPr>
        <w:t xml:space="preserve">Whether that’s </w:t>
      </w:r>
      <w:r w:rsidRPr="0071493C">
        <w:rPr>
          <w:rStyle w:val="StyleUnderline"/>
          <w:highlight w:val="cyan"/>
        </w:rPr>
        <w:t>because they remember the past</w:t>
      </w:r>
      <w:r w:rsidRPr="00DC4C76">
        <w:rPr>
          <w:rStyle w:val="StyleUnderline"/>
        </w:rPr>
        <w:t xml:space="preserve">, </w:t>
      </w:r>
      <w:r w:rsidRPr="0071493C">
        <w:rPr>
          <w:rStyle w:val="StyleUnderline"/>
        </w:rPr>
        <w:t>or</w:t>
      </w:r>
      <w:r w:rsidRPr="00DC4C76">
        <w:rPr>
          <w:rStyle w:val="StyleUnderline"/>
        </w:rPr>
        <w:t xml:space="preserve"> because </w:t>
      </w:r>
      <w:r w:rsidRPr="0071493C">
        <w:rPr>
          <w:rStyle w:val="StyleUnderline"/>
          <w:highlight w:val="cyan"/>
        </w:rPr>
        <w:t>high interest rates have raised the cost of money</w:t>
      </w:r>
      <w:r w:rsidRPr="00DC4C76">
        <w:rPr>
          <w:rStyle w:val="StyleUnderline"/>
        </w:rPr>
        <w:t xml:space="preserve">, </w:t>
      </w:r>
      <w:r w:rsidRPr="0071493C">
        <w:rPr>
          <w:rStyle w:val="StyleUnderline"/>
        </w:rPr>
        <w:t>people</w:t>
      </w:r>
      <w:r w:rsidRPr="00DC4C76">
        <w:rPr>
          <w:rStyle w:val="StyleUnderline"/>
        </w:rPr>
        <w:t xml:space="preserve"> are still feeling like inflation is not completely under control</w:t>
      </w:r>
      <w:r w:rsidRPr="0071493C">
        <w:rPr>
          <w:sz w:val="16"/>
        </w:rPr>
        <w:t>.”</w:t>
      </w:r>
    </w:p>
    <w:p w14:paraId="011F508E" w14:textId="77777777" w:rsidR="0055597B" w:rsidRPr="0071493C" w:rsidRDefault="0055597B" w:rsidP="0055597B">
      <w:pPr>
        <w:rPr>
          <w:sz w:val="16"/>
        </w:rPr>
      </w:pPr>
      <w:r w:rsidRPr="0071493C">
        <w:rPr>
          <w:sz w:val="16"/>
        </w:rPr>
        <w:t>[Graph omitted]</w:t>
      </w:r>
    </w:p>
    <w:p w14:paraId="2961F5DC" w14:textId="77777777" w:rsidR="0055597B" w:rsidRPr="0071493C" w:rsidRDefault="0055597B" w:rsidP="0055597B">
      <w:pPr>
        <w:rPr>
          <w:sz w:val="16"/>
        </w:rPr>
      </w:pPr>
      <w:r w:rsidRPr="0071493C">
        <w:rPr>
          <w:rStyle w:val="StyleUnderline"/>
          <w:highlight w:val="cyan"/>
        </w:rPr>
        <w:t>Republicans pounced on</w:t>
      </w:r>
      <w:r w:rsidRPr="00DC4C76">
        <w:rPr>
          <w:rStyle w:val="StyleUnderline"/>
        </w:rPr>
        <w:t xml:space="preserve"> the </w:t>
      </w:r>
      <w:r w:rsidRPr="0071493C">
        <w:rPr>
          <w:rStyle w:val="StyleUnderline"/>
          <w:highlight w:val="cyan"/>
        </w:rPr>
        <w:t>higher inflation</w:t>
      </w:r>
      <w:r w:rsidRPr="00DC4C76">
        <w:rPr>
          <w:rStyle w:val="StyleUnderline"/>
        </w:rPr>
        <w:t xml:space="preserve"> data </w:t>
      </w:r>
      <w:r w:rsidRPr="0071493C">
        <w:rPr>
          <w:rStyle w:val="StyleUnderline"/>
          <w:highlight w:val="cyan"/>
        </w:rPr>
        <w:t>to blast Biden</w:t>
      </w:r>
      <w:r w:rsidRPr="00DC4C76">
        <w:rPr>
          <w:rStyle w:val="StyleUnderline"/>
        </w:rPr>
        <w:t>’s economic policies</w:t>
      </w:r>
      <w:r w:rsidRPr="0071493C">
        <w:rPr>
          <w:sz w:val="16"/>
        </w:rPr>
        <w:t>.</w:t>
      </w:r>
    </w:p>
    <w:p w14:paraId="2E21BB16" w14:textId="77777777" w:rsidR="0055597B" w:rsidRPr="0071493C" w:rsidRDefault="0055597B" w:rsidP="0055597B">
      <w:pPr>
        <w:rPr>
          <w:sz w:val="16"/>
        </w:rPr>
      </w:pPr>
      <w:r w:rsidRPr="0071493C">
        <w:rPr>
          <w:sz w:val="16"/>
        </w:rPr>
        <w:t>“</w:t>
      </w:r>
      <w:r w:rsidRPr="0071493C">
        <w:rPr>
          <w:rStyle w:val="StyleUnderline"/>
        </w:rPr>
        <w:t xml:space="preserve">Clearly </w:t>
      </w:r>
      <w:r w:rsidRPr="0071493C">
        <w:rPr>
          <w:rStyle w:val="Emphasis"/>
        </w:rPr>
        <w:t>there is a massive disconnect</w:t>
      </w:r>
      <w:r w:rsidRPr="0071493C">
        <w:rPr>
          <w:rStyle w:val="StyleUnderline"/>
        </w:rPr>
        <w:t xml:space="preserve"> between the White House and their</w:t>
      </w:r>
      <w:r w:rsidRPr="00DC4C76">
        <w:rPr>
          <w:rStyle w:val="StyleUnderline"/>
        </w:rPr>
        <w:t xml:space="preserve"> narrative that the economy is strong, and the </w:t>
      </w:r>
      <w:r w:rsidRPr="00DC4C76">
        <w:rPr>
          <w:rStyle w:val="Emphasis"/>
        </w:rPr>
        <w:t>exorbitant cost</w:t>
      </w:r>
      <w:r w:rsidRPr="00DC4C76">
        <w:rPr>
          <w:rStyle w:val="StyleUnderline"/>
        </w:rPr>
        <w:t xml:space="preserve"> of living that </w:t>
      </w:r>
      <w:r w:rsidRPr="00DC4C76">
        <w:rPr>
          <w:rStyle w:val="Emphasis"/>
        </w:rPr>
        <w:t>Americans are experiencing</w:t>
      </w:r>
      <w:r w:rsidRPr="0071493C">
        <w:rPr>
          <w:sz w:val="16"/>
        </w:rPr>
        <w:t>,” Andy Barr, a Republican member of the House of Representatives from Kentucky, said in an interview.</w:t>
      </w:r>
    </w:p>
    <w:p w14:paraId="5F1308E1" w14:textId="77777777" w:rsidR="0055597B" w:rsidRPr="0071493C" w:rsidRDefault="0055597B" w:rsidP="0055597B">
      <w:pPr>
        <w:rPr>
          <w:sz w:val="16"/>
        </w:rPr>
      </w:pPr>
      <w:r w:rsidRPr="0071493C">
        <w:rPr>
          <w:sz w:val="16"/>
        </w:rPr>
        <w:t>“</w:t>
      </w:r>
      <w:r w:rsidRPr="00DC4C76">
        <w:rPr>
          <w:rStyle w:val="StyleUnderline"/>
        </w:rPr>
        <w:t xml:space="preserve">This administration’s </w:t>
      </w:r>
      <w:r w:rsidRPr="00DC4C76">
        <w:rPr>
          <w:rStyle w:val="Emphasis"/>
        </w:rPr>
        <w:t>inflation crisis</w:t>
      </w:r>
      <w:r w:rsidRPr="00DC4C76">
        <w:rPr>
          <w:rStyle w:val="StyleUnderline"/>
        </w:rPr>
        <w:t xml:space="preserve"> remains </w:t>
      </w:r>
      <w:r w:rsidRPr="00DC4C76">
        <w:rPr>
          <w:rStyle w:val="Emphasis"/>
        </w:rPr>
        <w:t>sticky and persistent</w:t>
      </w:r>
      <w:r w:rsidRPr="0071493C">
        <w:rPr>
          <w:sz w:val="16"/>
        </w:rPr>
        <w:t>,” he added.</w:t>
      </w:r>
    </w:p>
    <w:p w14:paraId="784885AD" w14:textId="77777777" w:rsidR="0055597B" w:rsidRPr="0071493C" w:rsidRDefault="0055597B" w:rsidP="0055597B">
      <w:pPr>
        <w:rPr>
          <w:sz w:val="16"/>
        </w:rPr>
      </w:pPr>
      <w:r w:rsidRPr="0071493C">
        <w:rPr>
          <w:sz w:val="16"/>
        </w:rPr>
        <w:t xml:space="preserve">Biden’s top economic aides insist that their top priority is combating these resurgent price </w:t>
      </w:r>
      <w:proofErr w:type="gramStart"/>
      <w:r w:rsidRPr="0071493C">
        <w:rPr>
          <w:sz w:val="16"/>
        </w:rPr>
        <w:t>pressures, and</w:t>
      </w:r>
      <w:proofErr w:type="gramEnd"/>
      <w:r w:rsidRPr="0071493C">
        <w:rPr>
          <w:sz w:val="16"/>
        </w:rPr>
        <w:t xml:space="preserve"> have proposed or enacted policies specifically designed to bring down expenses for US households.</w:t>
      </w:r>
    </w:p>
    <w:p w14:paraId="113D2F98" w14:textId="77777777" w:rsidR="0055597B" w:rsidRPr="008329CA" w:rsidRDefault="0055597B" w:rsidP="0055597B"/>
    <w:p w14:paraId="73578380" w14:textId="77777777" w:rsidR="0055597B" w:rsidRPr="0085438A" w:rsidRDefault="0055597B" w:rsidP="0055597B">
      <w:pPr>
        <w:rPr>
          <w:sz w:val="16"/>
        </w:rPr>
      </w:pPr>
    </w:p>
    <w:p w14:paraId="4ADB66E1" w14:textId="77777777" w:rsidR="0055597B" w:rsidRDefault="0055597B" w:rsidP="0055597B">
      <w:pPr>
        <w:pStyle w:val="Heading3"/>
      </w:pPr>
      <w:r>
        <w:lastRenderedPageBreak/>
        <w:t xml:space="preserve">UQ---Electoral College </w:t>
      </w:r>
    </w:p>
    <w:p w14:paraId="5E06A4F8" w14:textId="77777777" w:rsidR="0055597B" w:rsidRPr="004E7E87" w:rsidRDefault="0055597B" w:rsidP="0055597B">
      <w:pPr>
        <w:pStyle w:val="Heading4"/>
      </w:pPr>
      <w:r>
        <w:t>Biden is clearly disadvantaged by the electoral college.</w:t>
      </w:r>
    </w:p>
    <w:p w14:paraId="3FF3B920" w14:textId="77777777" w:rsidR="0055597B" w:rsidRPr="004E7E87" w:rsidRDefault="0055597B" w:rsidP="0055597B">
      <w:r>
        <w:t xml:space="preserve"> Jason </w:t>
      </w:r>
      <w:r w:rsidRPr="004E7E87">
        <w:rPr>
          <w:rStyle w:val="Style13ptBold"/>
        </w:rPr>
        <w:t>Willick</w:t>
      </w:r>
      <w:r>
        <w:t xml:space="preserve"> </w:t>
      </w:r>
      <w:r w:rsidRPr="004E7E87">
        <w:rPr>
          <w:rStyle w:val="Style13ptBold"/>
        </w:rPr>
        <w:t>6/20</w:t>
      </w:r>
      <w:r>
        <w:t>/24 Opinion columnist previously editorial writer and assistant editorial features editor for the Wall Street Journal, and before that a staff writer and associate editor at the American Interest “Opinion Three potential wild cards for a razor-close Biden-Trump election” Washington Post https://www.washingtonpost.com/opinions/2024/06/20/wild-card-biden-trump-election-scenarios/</w:t>
      </w:r>
    </w:p>
    <w:p w14:paraId="0411E435" w14:textId="77777777" w:rsidR="0055597B" w:rsidRPr="00EE4D80" w:rsidRDefault="0055597B" w:rsidP="0055597B">
      <w:pPr>
        <w:rPr>
          <w:sz w:val="16"/>
        </w:rPr>
      </w:pPr>
      <w:r w:rsidRPr="00EE4D80">
        <w:rPr>
          <w:sz w:val="16"/>
        </w:rPr>
        <w:t>The Trump-Biden rematch is too close (40.8 percent to 40.3 percent in the FiveThirtyEight polling average on Wednesday) to handicap with confidence, and too frozen (Trump’s barely statistically significant lead has held for months) to deliver much horse-race drama. But if the candidates remain as neck-and-neck as they currently appear, some unexpected things could happen after the polls close in November. Three wild-card outcomes deserve closer consideration.</w:t>
      </w:r>
    </w:p>
    <w:p w14:paraId="3D6C8817" w14:textId="77777777" w:rsidR="0055597B" w:rsidRPr="00EE4D80" w:rsidRDefault="0055597B" w:rsidP="0055597B">
      <w:pPr>
        <w:rPr>
          <w:sz w:val="16"/>
        </w:rPr>
      </w:pPr>
      <w:r w:rsidRPr="00EE4D80">
        <w:rPr>
          <w:sz w:val="16"/>
        </w:rPr>
        <w:t xml:space="preserve">The first is </w:t>
      </w:r>
      <w:r w:rsidRPr="004E7E87">
        <w:rPr>
          <w:rStyle w:val="StyleUnderline"/>
        </w:rPr>
        <w:t>the possibility that Trump ekes out the most votes — and loses the presidency</w:t>
      </w:r>
      <w:r w:rsidRPr="00EE4D80">
        <w:rPr>
          <w:sz w:val="16"/>
        </w:rPr>
        <w:t xml:space="preserve">. Yes, it’s </w:t>
      </w:r>
      <w:r w:rsidRPr="004E7E87">
        <w:rPr>
          <w:rStyle w:val="Emphasis"/>
        </w:rPr>
        <w:t>unlikely</w:t>
      </w:r>
      <w:r w:rsidRPr="00EE4D80">
        <w:rPr>
          <w:sz w:val="16"/>
        </w:rPr>
        <w:t xml:space="preserve">; </w:t>
      </w:r>
      <w:r w:rsidRPr="004E7E87">
        <w:rPr>
          <w:rStyle w:val="StyleUnderline"/>
        </w:rPr>
        <w:t xml:space="preserve">FiveThirtyEight’s data wizards assign this possibility a </w:t>
      </w:r>
      <w:r w:rsidRPr="004E7E87">
        <w:rPr>
          <w:rStyle w:val="Emphasis"/>
        </w:rPr>
        <w:t>1-in-100 chance</w:t>
      </w:r>
      <w:r w:rsidRPr="004E7E87">
        <w:rPr>
          <w:rStyle w:val="StyleUnderline"/>
        </w:rPr>
        <w:t xml:space="preserve">, compared with an </w:t>
      </w:r>
      <w:r w:rsidRPr="004E7E87">
        <w:rPr>
          <w:rStyle w:val="Emphasis"/>
        </w:rPr>
        <w:t>11-in-100 chance</w:t>
      </w:r>
      <w:r w:rsidRPr="004E7E87">
        <w:rPr>
          <w:rStyle w:val="StyleUnderline"/>
        </w:rPr>
        <w:t xml:space="preserve"> that Biden loses despite a popular-vote lead</w:t>
      </w:r>
      <w:r w:rsidRPr="00EE4D80">
        <w:rPr>
          <w:sz w:val="16"/>
        </w:rPr>
        <w:t>. But the winner-take-all electoral college is a fickle institution. It tilted toward Democrats in 2012, only to deliver the presidency to Trump in 2016 despite Hillary Clinton’s popular-vote plurality.</w:t>
      </w:r>
    </w:p>
    <w:p w14:paraId="07ADB519" w14:textId="77777777" w:rsidR="0055597B" w:rsidRPr="004E7E87" w:rsidRDefault="0055597B" w:rsidP="0055597B">
      <w:pPr>
        <w:rPr>
          <w:rStyle w:val="StyleUnderline"/>
        </w:rPr>
      </w:pPr>
      <w:r w:rsidRPr="004E7E87">
        <w:rPr>
          <w:rStyle w:val="StyleUnderline"/>
        </w:rPr>
        <w:t>There are some signs the GOP’s alleged “structural advantage”</w:t>
      </w:r>
      <w:r w:rsidRPr="00EE4D80">
        <w:rPr>
          <w:sz w:val="16"/>
        </w:rPr>
        <w:t xml:space="preserve"> in elections — </w:t>
      </w:r>
      <w:r w:rsidRPr="004E7E87">
        <w:rPr>
          <w:rStyle w:val="StyleUnderline"/>
        </w:rPr>
        <w:t>its propensity to win more political power than its raw vote totals would suggest — is slipping. In the 2022 midterms, Republican</w:t>
      </w:r>
      <w:r w:rsidRPr="00EE4D80">
        <w:rPr>
          <w:sz w:val="16"/>
        </w:rPr>
        <w:t xml:space="preserve"> candidates </w:t>
      </w:r>
      <w:r w:rsidRPr="004E7E87">
        <w:rPr>
          <w:rStyle w:val="StyleUnderline"/>
        </w:rPr>
        <w:t>won</w:t>
      </w:r>
      <w:r w:rsidRPr="00EE4D80">
        <w:rPr>
          <w:sz w:val="16"/>
        </w:rPr>
        <w:t xml:space="preserve"> 3 million </w:t>
      </w:r>
      <w:r w:rsidRPr="004E7E87">
        <w:rPr>
          <w:rStyle w:val="StyleUnderline"/>
        </w:rPr>
        <w:t>more votes</w:t>
      </w:r>
      <w:r w:rsidRPr="00EE4D80">
        <w:rPr>
          <w:sz w:val="16"/>
        </w:rPr>
        <w:t xml:space="preserve"> than Democrats in races for the House of Representatives. That decisive margin that would have yielded an overwhelming GOP House majority in previous elections. </w:t>
      </w:r>
      <w:r w:rsidRPr="004E7E87">
        <w:rPr>
          <w:rStyle w:val="StyleUnderline"/>
        </w:rPr>
        <w:t>Yet Republicans only barely won control of the chamber. It turned out that the GOP coalition was less geographically “efficient” than it had been during the 2010s.</w:t>
      </w:r>
    </w:p>
    <w:p w14:paraId="2E093249" w14:textId="77777777" w:rsidR="0055597B" w:rsidRPr="00EE4D80" w:rsidRDefault="0055597B" w:rsidP="0055597B">
      <w:pPr>
        <w:rPr>
          <w:sz w:val="16"/>
        </w:rPr>
      </w:pPr>
      <w:r w:rsidRPr="004E7E87">
        <w:rPr>
          <w:rStyle w:val="StyleUnderline"/>
        </w:rPr>
        <w:t>Could a similar dynamic manifest in the electoral college in 2024?</w:t>
      </w:r>
      <w:r w:rsidRPr="00EE4D80">
        <w:rPr>
          <w:sz w:val="16"/>
        </w:rPr>
        <w:t xml:space="preserve"> </w:t>
      </w:r>
      <w:r w:rsidRPr="004E7E87">
        <w:rPr>
          <w:rStyle w:val="Emphasis"/>
        </w:rPr>
        <w:t>It’s not currently apparent in swing-state polling.</w:t>
      </w:r>
      <w:r w:rsidRPr="00EE4D80">
        <w:rPr>
          <w:sz w:val="16"/>
        </w:rPr>
        <w:t xml:space="preserve"> But if Trump did end up coming up short in electoral votes despite a strong popular-vote performance, it would likely be because he overperformed in solidly Democratic states without </w:t>
      </w:r>
      <w:proofErr w:type="gramStart"/>
      <w:r w:rsidRPr="00EE4D80">
        <w:rPr>
          <w:sz w:val="16"/>
        </w:rPr>
        <w:t>actually winning</w:t>
      </w:r>
      <w:proofErr w:type="gramEnd"/>
      <w:r w:rsidRPr="00EE4D80">
        <w:rPr>
          <w:sz w:val="16"/>
        </w:rPr>
        <w:t xml:space="preserve"> them.</w:t>
      </w:r>
    </w:p>
    <w:p w14:paraId="6CF9F03F" w14:textId="77777777" w:rsidR="0055597B" w:rsidRDefault="0055597B" w:rsidP="0055597B">
      <w:pPr>
        <w:pStyle w:val="Heading3"/>
      </w:pPr>
      <w:r>
        <w:lastRenderedPageBreak/>
        <w:t>UQ---AT: conviction</w:t>
      </w:r>
    </w:p>
    <w:p w14:paraId="4B829EEA" w14:textId="77777777" w:rsidR="0055597B" w:rsidRDefault="0055597B" w:rsidP="0055597B">
      <w:pPr>
        <w:pStyle w:val="Heading4"/>
      </w:pPr>
      <w:r>
        <w:t>Conviction mobilized base – supercharges voter turnout</w:t>
      </w:r>
    </w:p>
    <w:p w14:paraId="6D1764ED" w14:textId="77777777" w:rsidR="0055597B" w:rsidRPr="00C603C8" w:rsidRDefault="0055597B" w:rsidP="0055597B">
      <w:r w:rsidRPr="00C603C8">
        <w:rPr>
          <w:rStyle w:val="Style13ptBold"/>
        </w:rPr>
        <w:t>Lempinen and Pohl, ’24</w:t>
      </w:r>
      <w:r>
        <w:t xml:space="preserve">. </w:t>
      </w:r>
      <w:r>
        <w:br/>
        <w:t xml:space="preserve">Edward Lempinen and Jason Pohly, interviewing </w:t>
      </w:r>
      <w:r w:rsidRPr="00C603C8">
        <w:t>Gabriel Lenz, professor of political science and author of Follow the Leader? How Voters Respond to Politicians’ Policies and Performance</w:t>
      </w:r>
      <w:r>
        <w:t>, Berkeley News, 5/30/24. .  “</w:t>
      </w:r>
      <w:r w:rsidRPr="00C603C8">
        <w:t>Trump’s conviction ‘a triumph for the rule of law,’ but election impact is unclear, Berkeley scholars say</w:t>
      </w:r>
      <w:r>
        <w:t>.”</w:t>
      </w:r>
      <w:r>
        <w:br/>
      </w:r>
      <w:r w:rsidRPr="00C603C8">
        <w:t>https://news.berkeley.edu/2024/05/30/trumps-conviction-a-triumph-for-the-rule-of-law-but-election-impact-is-unclear-berkeley-scholars-say/</w:t>
      </w:r>
    </w:p>
    <w:p w14:paraId="3587C3D8" w14:textId="77777777" w:rsidR="0055597B" w:rsidRDefault="0055597B" w:rsidP="0055597B">
      <w:r>
        <w:t xml:space="preserve">Broadly, what impact might the indictment have on voters? More narrowly, how might it play out among Trump’s </w:t>
      </w:r>
      <w:proofErr w:type="gramStart"/>
      <w:r>
        <w:t>base</w:t>
      </w:r>
      <w:proofErr w:type="gramEnd"/>
      <w:r>
        <w:t>?</w:t>
      </w:r>
    </w:p>
    <w:p w14:paraId="3471171A" w14:textId="77777777" w:rsidR="0055597B" w:rsidRDefault="0055597B" w:rsidP="0055597B">
      <w:r w:rsidRPr="00C603C8">
        <w:rPr>
          <w:rStyle w:val="StyleUnderline"/>
        </w:rPr>
        <w:t>Most voters don’t pay much attention to politics</w:t>
      </w:r>
      <w:r>
        <w:t xml:space="preserve"> and don’t know much about politics. </w:t>
      </w:r>
      <w:proofErr w:type="gramStart"/>
      <w:r>
        <w:t>Once in a while</w:t>
      </w:r>
      <w:proofErr w:type="gramEnd"/>
      <w:r>
        <w:t>, an event breaks through to even the least engaged voters. Trump’s conviction seems like one of these events.</w:t>
      </w:r>
    </w:p>
    <w:p w14:paraId="71900DEB" w14:textId="77777777" w:rsidR="0055597B" w:rsidRDefault="0055597B" w:rsidP="0055597B">
      <w:r>
        <w:t xml:space="preserve">It’s hard to imagine that among the least attentive, </w:t>
      </w:r>
      <w:r w:rsidRPr="00C603C8">
        <w:rPr>
          <w:rStyle w:val="StyleUnderline"/>
        </w:rPr>
        <w:t>this conviction wouldn’t hurt Trump</w:t>
      </w:r>
      <w:r>
        <w:t xml:space="preserve"> considerably. </w:t>
      </w:r>
      <w:r w:rsidRPr="00C603C8">
        <w:rPr>
          <w:rStyle w:val="StyleUnderline"/>
        </w:rPr>
        <w:t>Among Trump’s base</w:t>
      </w:r>
      <w:r>
        <w:t xml:space="preserve">, however, </w:t>
      </w:r>
      <w:r w:rsidRPr="00C603C8">
        <w:rPr>
          <w:rStyle w:val="StyleUnderline"/>
        </w:rPr>
        <w:t>the conviction may help. It further feeds Trump’s narrative that Democrats are using government to target him unfairly. It may mobilize his base to turn out at higher rates on Election Day and donate more</w:t>
      </w:r>
      <w:r>
        <w:t xml:space="preserve"> to his campaign.</w:t>
      </w:r>
    </w:p>
    <w:p w14:paraId="3E72E988" w14:textId="77777777" w:rsidR="0055597B" w:rsidRPr="00C603C8" w:rsidRDefault="0055597B" w:rsidP="0055597B">
      <w:r>
        <w:t>Which of these forces wins out on Election Day is anyone’s guess.</w:t>
      </w:r>
    </w:p>
    <w:p w14:paraId="5975D54E" w14:textId="77777777" w:rsidR="0055597B" w:rsidRDefault="0055597B" w:rsidP="0055597B">
      <w:pPr>
        <w:pStyle w:val="Heading4"/>
      </w:pPr>
      <w:r>
        <w:t>And voters won’t change their perceptions of Trump</w:t>
      </w:r>
    </w:p>
    <w:p w14:paraId="1884F571" w14:textId="77777777" w:rsidR="0055597B" w:rsidRPr="00301FD9" w:rsidRDefault="0055597B" w:rsidP="0055597B">
      <w:r w:rsidRPr="00C603C8">
        <w:rPr>
          <w:rStyle w:val="Style13ptBold"/>
        </w:rPr>
        <w:t>Lempinen and Pohl, ’24</w:t>
      </w:r>
      <w:r>
        <w:t xml:space="preserve">. </w:t>
      </w:r>
      <w:r>
        <w:br/>
        <w:t xml:space="preserve">Edward Lempinen and Jason Pohly, interviewing </w:t>
      </w:r>
      <w:r w:rsidRPr="00301FD9">
        <w:t>Eric Schickler, political scientist and co-director of the UC Berkeley Institute of Governmental Studies</w:t>
      </w:r>
      <w:r>
        <w:t>, Berkeley News, 5/30/24. .  “</w:t>
      </w:r>
      <w:r w:rsidRPr="00C603C8">
        <w:t>Trump’s conviction ‘a triumph for the rule of law,’ but election impact is unclear, Berkeley scholars say</w:t>
      </w:r>
      <w:r>
        <w:t>.”</w:t>
      </w:r>
      <w:r>
        <w:br/>
      </w:r>
      <w:r w:rsidRPr="00C603C8">
        <w:t>https://news.berkeley.edu/2024/05/30/trumps-conviction-a-triumph-for-the-rule-of-law-but-election-impact-is-unclear-berkeley-scholars-say/</w:t>
      </w:r>
    </w:p>
    <w:p w14:paraId="3FC8BD4D" w14:textId="77777777" w:rsidR="0055597B" w:rsidRDefault="0055597B" w:rsidP="0055597B">
      <w:r w:rsidRPr="00301FD9">
        <w:rPr>
          <w:rStyle w:val="StyleUnderline"/>
        </w:rPr>
        <w:t>What impact do you think a guilty verdict might have on the 2024 presidential election</w:t>
      </w:r>
      <w:r>
        <w:t xml:space="preserve">? </w:t>
      </w:r>
    </w:p>
    <w:p w14:paraId="1313173B" w14:textId="77777777" w:rsidR="0055597B" w:rsidRDefault="0055597B" w:rsidP="0055597B">
      <w:r>
        <w:t xml:space="preserve">This situation is so distant from our prior experience that </w:t>
      </w:r>
      <w:r w:rsidRPr="00301FD9">
        <w:rPr>
          <w:rStyle w:val="StyleUnderline"/>
        </w:rPr>
        <w:t>it is impossible to be confident about predictions</w:t>
      </w:r>
      <w:r>
        <w:t xml:space="preserve"> about the impact on the presidential election.</w:t>
      </w:r>
    </w:p>
    <w:p w14:paraId="5E6EE742" w14:textId="77777777" w:rsidR="0055597B" w:rsidRDefault="0055597B" w:rsidP="0055597B">
      <w:r>
        <w:t>Our usual theories for understanding American politics would have told us after January 6th, 2021, that there is no way that former President Trump would be the Republican nominee in 2024 — and that if he were, he would not be running neck-and-neck (and quite possibly ahead of) President Biden.</w:t>
      </w:r>
    </w:p>
    <w:p w14:paraId="5FAAAAFD" w14:textId="77777777" w:rsidR="0055597B" w:rsidRDefault="0055597B" w:rsidP="0055597B">
      <w:r>
        <w:t>The case for it having a substantial impact is rooted in the idea that it may remind more voters of the aspects of the Trump presidency that they disapproved of — and could help make the election more of a referendum on Trump (and all that goes along with him), as opposed to Biden.</w:t>
      </w:r>
    </w:p>
    <w:p w14:paraId="316E87D9" w14:textId="77777777" w:rsidR="0055597B" w:rsidRDefault="0055597B" w:rsidP="0055597B">
      <w:r>
        <w:t xml:space="preserve">The case against it having a substantial impact is that </w:t>
      </w:r>
      <w:r w:rsidRPr="00301FD9">
        <w:rPr>
          <w:rStyle w:val="StyleUnderline"/>
        </w:rPr>
        <w:t xml:space="preserve">Trump has been a central figure in U.S. politics for nearly a decade — most voters’ views of him solidified years ago. His support has changed little over the past several years, holding up in the face of events that one might have expected to be </w:t>
      </w:r>
      <w:proofErr w:type="gramStart"/>
      <w:r w:rsidRPr="00301FD9">
        <w:rPr>
          <w:rStyle w:val="StyleUnderline"/>
        </w:rPr>
        <w:t>game-changers</w:t>
      </w:r>
      <w:proofErr w:type="gramEnd"/>
      <w:r>
        <w:t>.</w:t>
      </w:r>
    </w:p>
    <w:p w14:paraId="10F07AC6" w14:textId="77777777" w:rsidR="003B1852" w:rsidRDefault="003B1852" w:rsidP="003B1852">
      <w:pPr>
        <w:pStyle w:val="Heading3"/>
      </w:pPr>
      <w:bookmarkStart w:id="3" w:name="_Hlk169613791"/>
      <w:r>
        <w:lastRenderedPageBreak/>
        <w:t>UQ---Gaza</w:t>
      </w:r>
    </w:p>
    <w:p w14:paraId="74A2B706" w14:textId="77777777" w:rsidR="003B1852" w:rsidRPr="001E63AE" w:rsidRDefault="003B1852" w:rsidP="003B1852">
      <w:pPr>
        <w:pStyle w:val="Heading4"/>
      </w:pPr>
      <w:r>
        <w:t xml:space="preserve">Protest </w:t>
      </w:r>
      <w:proofErr w:type="gramStart"/>
      <w:r>
        <w:t>vote</w:t>
      </w:r>
      <w:proofErr w:type="gramEnd"/>
      <w:r>
        <w:t xml:space="preserve"> tanks Michigan for Biden – that swings the election.</w:t>
      </w:r>
    </w:p>
    <w:p w14:paraId="21544AC1" w14:textId="77777777" w:rsidR="003B1852" w:rsidRPr="00AB15D7" w:rsidRDefault="003B1852" w:rsidP="003B1852">
      <w:r>
        <w:t xml:space="preserve">Nate </w:t>
      </w:r>
      <w:r w:rsidRPr="00A24282">
        <w:rPr>
          <w:rStyle w:val="Style13ptBold"/>
        </w:rPr>
        <w:t>Cohn</w:t>
      </w:r>
      <w:r>
        <w:t xml:space="preserve"> </w:t>
      </w:r>
      <w:r w:rsidRPr="00A24282">
        <w:rPr>
          <w:rStyle w:val="Style13ptBold"/>
        </w:rPr>
        <w:t>2/28</w:t>
      </w:r>
      <w:r>
        <w:t>/24 chief political analyst “What Does the Uncommitted Vote in Michigan Mean for 2024?” New York Times https://www.nytimes.com/2024/02/28/upshot/michigan-primary-biden-2024.html</w:t>
      </w:r>
    </w:p>
    <w:p w14:paraId="39C4A568" w14:textId="77777777" w:rsidR="003B1852" w:rsidRPr="00A24282" w:rsidRDefault="003B1852" w:rsidP="003B1852">
      <w:pPr>
        <w:rPr>
          <w:rStyle w:val="StyleUnderline"/>
        </w:rPr>
      </w:pPr>
      <w:r w:rsidRPr="001E63AE">
        <w:rPr>
          <w:sz w:val="16"/>
        </w:rPr>
        <w:t xml:space="preserve">In Tuesday night’s results in Michigan, around </w:t>
      </w:r>
      <w:r w:rsidRPr="00A24282">
        <w:rPr>
          <w:rStyle w:val="StyleUnderline"/>
        </w:rPr>
        <w:t>one in eight Democrats voted “uncommitted” in</w:t>
      </w:r>
      <w:r w:rsidRPr="001E63AE">
        <w:rPr>
          <w:sz w:val="16"/>
        </w:rPr>
        <w:t xml:space="preserve"> the Democratic primary — </w:t>
      </w:r>
      <w:r w:rsidRPr="00A24282">
        <w:rPr>
          <w:rStyle w:val="StyleUnderline"/>
        </w:rPr>
        <w:t>a protest of</w:t>
      </w:r>
      <w:r w:rsidRPr="001E63AE">
        <w:rPr>
          <w:sz w:val="16"/>
        </w:rPr>
        <w:t xml:space="preserve"> the </w:t>
      </w:r>
      <w:r w:rsidRPr="00A24282">
        <w:rPr>
          <w:rStyle w:val="StyleUnderline"/>
        </w:rPr>
        <w:t>Biden</w:t>
      </w:r>
      <w:r w:rsidRPr="001E63AE">
        <w:rPr>
          <w:sz w:val="16"/>
        </w:rPr>
        <w:t xml:space="preserve"> administration</w:t>
      </w:r>
      <w:r w:rsidRPr="00A24282">
        <w:rPr>
          <w:rStyle w:val="StyleUnderline"/>
        </w:rPr>
        <w:t>’s</w:t>
      </w:r>
      <w:r w:rsidRPr="001E63AE">
        <w:rPr>
          <w:sz w:val="16"/>
        </w:rPr>
        <w:t xml:space="preserve"> </w:t>
      </w:r>
      <w:r w:rsidRPr="00A24282">
        <w:rPr>
          <w:rStyle w:val="StyleUnderline"/>
        </w:rPr>
        <w:t>policies toward Israel and the war in Gaza.</w:t>
      </w:r>
    </w:p>
    <w:p w14:paraId="480A51B6" w14:textId="77777777" w:rsidR="003B1852" w:rsidRPr="001E63AE" w:rsidRDefault="003B1852" w:rsidP="003B1852">
      <w:pPr>
        <w:rPr>
          <w:sz w:val="16"/>
        </w:rPr>
      </w:pPr>
      <w:r w:rsidRPr="00A24282">
        <w:rPr>
          <w:rStyle w:val="StyleUnderline"/>
        </w:rPr>
        <w:t>In some predominantly Arab American precincts</w:t>
      </w:r>
      <w:r w:rsidRPr="001E63AE">
        <w:rPr>
          <w:sz w:val="16"/>
        </w:rPr>
        <w:t xml:space="preserve"> in Dearborn, around </w:t>
      </w:r>
      <w:r w:rsidRPr="00135296">
        <w:rPr>
          <w:rStyle w:val="Emphasis"/>
          <w:highlight w:val="cyan"/>
        </w:rPr>
        <w:t>three in four Democrats</w:t>
      </w:r>
      <w:r w:rsidRPr="001E63AE">
        <w:rPr>
          <w:sz w:val="16"/>
        </w:rPr>
        <w:t xml:space="preserve"> </w:t>
      </w:r>
      <w:r w:rsidRPr="00135296">
        <w:rPr>
          <w:rStyle w:val="StyleUnderline"/>
          <w:highlight w:val="cyan"/>
        </w:rPr>
        <w:t>cast a protest vote</w:t>
      </w:r>
      <w:r w:rsidRPr="001E63AE">
        <w:rPr>
          <w:sz w:val="16"/>
        </w:rPr>
        <w:t xml:space="preserve"> for uncommitted.</w:t>
      </w:r>
    </w:p>
    <w:p w14:paraId="4EED7F2B" w14:textId="77777777" w:rsidR="003B1852" w:rsidRPr="001E63AE" w:rsidRDefault="003B1852" w:rsidP="003B1852">
      <w:pPr>
        <w:rPr>
          <w:sz w:val="16"/>
        </w:rPr>
      </w:pPr>
      <w:r w:rsidRPr="001E63AE">
        <w:rPr>
          <w:sz w:val="16"/>
        </w:rPr>
        <w:t xml:space="preserve">Having one in eight Democrats vote uncommitted in an uncontested primary is not wholly unusual. As recently as the last time a Democratic president sought re-election, in 2012, 11 percent of Michigan Democratic </w:t>
      </w:r>
      <w:proofErr w:type="spellStart"/>
      <w:r w:rsidRPr="001E63AE">
        <w:rPr>
          <w:sz w:val="16"/>
        </w:rPr>
        <w:t>caucusgoers</w:t>
      </w:r>
      <w:proofErr w:type="spellEnd"/>
      <w:r w:rsidRPr="001E63AE">
        <w:rPr>
          <w:sz w:val="16"/>
        </w:rPr>
        <w:t xml:space="preserve"> voted for “uncommitted” instead of for Barack Obama.</w:t>
      </w:r>
    </w:p>
    <w:p w14:paraId="08347C7A" w14:textId="77777777" w:rsidR="003B1852" w:rsidRPr="001E63AE" w:rsidRDefault="003B1852" w:rsidP="003B1852">
      <w:pPr>
        <w:rPr>
          <w:sz w:val="16"/>
        </w:rPr>
      </w:pPr>
      <w:r w:rsidRPr="001E63AE">
        <w:rPr>
          <w:sz w:val="16"/>
        </w:rPr>
        <w:t>Having three in four Democratic primary voters in Arab American communities do it, on the other hand, is an eye-popping figure. It goes well beyond the norm, and it’s a powerful indication that the war in Gaza poses serious political risks to President Biden.</w:t>
      </w:r>
    </w:p>
    <w:p w14:paraId="6097FE5A" w14:textId="77777777" w:rsidR="003B1852" w:rsidRPr="001E63AE" w:rsidRDefault="003B1852" w:rsidP="003B1852">
      <w:pPr>
        <w:rPr>
          <w:sz w:val="16"/>
        </w:rPr>
      </w:pPr>
      <w:r w:rsidRPr="001E63AE">
        <w:rPr>
          <w:sz w:val="16"/>
        </w:rPr>
        <w:t>What does it mean for the general election? That’s not an easy question to answer, but here are four things to consider.</w:t>
      </w:r>
    </w:p>
    <w:p w14:paraId="4205BF14" w14:textId="77777777" w:rsidR="003B1852" w:rsidRPr="001E63AE" w:rsidRDefault="003B1852" w:rsidP="003B1852">
      <w:pPr>
        <w:rPr>
          <w:sz w:val="16"/>
        </w:rPr>
      </w:pPr>
      <w:r w:rsidRPr="001E63AE">
        <w:rPr>
          <w:sz w:val="16"/>
        </w:rPr>
        <w:t>1. A protest vote is hard to interpret</w:t>
      </w:r>
    </w:p>
    <w:p w14:paraId="718029D2" w14:textId="77777777" w:rsidR="003B1852" w:rsidRPr="001E63AE" w:rsidRDefault="003B1852" w:rsidP="003B1852">
      <w:pPr>
        <w:rPr>
          <w:sz w:val="16"/>
        </w:rPr>
      </w:pPr>
      <w:r w:rsidRPr="001E63AE">
        <w:rPr>
          <w:sz w:val="16"/>
        </w:rPr>
        <w:t xml:space="preserve">A vote for “uncommitted” was a serious form of </w:t>
      </w:r>
      <w:proofErr w:type="gramStart"/>
      <w:r w:rsidRPr="001E63AE">
        <w:rPr>
          <w:sz w:val="16"/>
        </w:rPr>
        <w:t>protest against</w:t>
      </w:r>
      <w:proofErr w:type="gramEnd"/>
      <w:r w:rsidRPr="001E63AE">
        <w:rPr>
          <w:sz w:val="16"/>
        </w:rPr>
        <w:t xml:space="preserve"> Mr. Biden, but it’s just not the same as voting for Donald J. Trump in the general election. That simple fact limits how much we can read into the results for November, especially as there was no exit poll to offer insight into the attitudes of protest voters.</w:t>
      </w:r>
    </w:p>
    <w:p w14:paraId="5CD14909" w14:textId="77777777" w:rsidR="003B1852" w:rsidRPr="001E63AE" w:rsidRDefault="003B1852" w:rsidP="003B1852">
      <w:pPr>
        <w:rPr>
          <w:sz w:val="16"/>
        </w:rPr>
      </w:pPr>
      <w:r w:rsidRPr="001E63AE">
        <w:rPr>
          <w:sz w:val="16"/>
        </w:rPr>
        <w:t xml:space="preserve">At the same time, it’s also possible that Mr. Biden’s problems go well beyond those who voted uncommitted in a primary. </w:t>
      </w:r>
      <w:r w:rsidRPr="00135296">
        <w:rPr>
          <w:rStyle w:val="StyleUnderline"/>
          <w:highlight w:val="cyan"/>
        </w:rPr>
        <w:t>The typical</w:t>
      </w:r>
      <w:r w:rsidRPr="00A24282">
        <w:rPr>
          <w:rStyle w:val="StyleUnderline"/>
        </w:rPr>
        <w:t xml:space="preserve"> Democratic </w:t>
      </w:r>
      <w:r w:rsidRPr="00135296">
        <w:rPr>
          <w:rStyle w:val="StyleUnderline"/>
          <w:highlight w:val="cyan"/>
        </w:rPr>
        <w:t>primary voter is</w:t>
      </w:r>
      <w:r w:rsidRPr="00A24282">
        <w:rPr>
          <w:rStyle w:val="StyleUnderline"/>
        </w:rPr>
        <w:t xml:space="preserve"> </w:t>
      </w:r>
      <w:r w:rsidRPr="00135296">
        <w:rPr>
          <w:rStyle w:val="StyleUnderline"/>
          <w:highlight w:val="cyan"/>
        </w:rPr>
        <w:t>disproportionately</w:t>
      </w:r>
      <w:r w:rsidRPr="00A24282">
        <w:rPr>
          <w:rStyle w:val="StyleUnderline"/>
        </w:rPr>
        <w:t xml:space="preserve"> </w:t>
      </w:r>
      <w:r w:rsidRPr="00135296">
        <w:rPr>
          <w:rStyle w:val="StyleUnderline"/>
          <w:highlight w:val="cyan"/>
        </w:rPr>
        <w:t>old, white and loyal</w:t>
      </w:r>
      <w:r w:rsidRPr="00A24282">
        <w:rPr>
          <w:rStyle w:val="StyleUnderline"/>
        </w:rPr>
        <w:t xml:space="preserve"> to Democrats. Mr. Biden </w:t>
      </w:r>
      <w:r w:rsidRPr="00135296">
        <w:rPr>
          <w:rStyle w:val="StyleUnderline"/>
          <w:highlight w:val="cyan"/>
        </w:rPr>
        <w:t>might be faring even worse among</w:t>
      </w:r>
      <w:r w:rsidRPr="00A24282">
        <w:rPr>
          <w:rStyle w:val="StyleUnderline"/>
        </w:rPr>
        <w:t xml:space="preserve"> the kinds of </w:t>
      </w:r>
      <w:r w:rsidRPr="00135296">
        <w:rPr>
          <w:rStyle w:val="StyleUnderline"/>
          <w:highlight w:val="cyan"/>
        </w:rPr>
        <w:t>Dem</w:t>
      </w:r>
      <w:r w:rsidRPr="00A24282">
        <w:rPr>
          <w:rStyle w:val="StyleUnderline"/>
        </w:rPr>
        <w:t>ocratic-leaning voter</w:t>
      </w:r>
      <w:r w:rsidRPr="00135296">
        <w:rPr>
          <w:rStyle w:val="StyleUnderline"/>
          <w:highlight w:val="cyan"/>
        </w:rPr>
        <w:t>s</w:t>
      </w:r>
      <w:r w:rsidRPr="00A24282">
        <w:rPr>
          <w:rStyle w:val="StyleUnderline"/>
        </w:rPr>
        <w:t xml:space="preserve"> </w:t>
      </w:r>
      <w:r w:rsidRPr="00135296">
        <w:rPr>
          <w:rStyle w:val="StyleUnderline"/>
          <w:highlight w:val="cyan"/>
        </w:rPr>
        <w:t>who stayed home</w:t>
      </w:r>
      <w:r w:rsidRPr="001E63AE">
        <w:rPr>
          <w:sz w:val="16"/>
        </w:rPr>
        <w:t>.</w:t>
      </w:r>
    </w:p>
    <w:p w14:paraId="63EBBFE6" w14:textId="77777777" w:rsidR="003B1852" w:rsidRPr="001E63AE" w:rsidRDefault="003B1852" w:rsidP="003B1852">
      <w:pPr>
        <w:rPr>
          <w:sz w:val="16"/>
        </w:rPr>
      </w:pPr>
      <w:r w:rsidRPr="001E63AE">
        <w:rPr>
          <w:sz w:val="16"/>
        </w:rPr>
        <w:t>2. Protest votes have a history</w:t>
      </w:r>
    </w:p>
    <w:p w14:paraId="662DCE64" w14:textId="77777777" w:rsidR="003B1852" w:rsidRPr="00A24282" w:rsidRDefault="003B1852" w:rsidP="003B1852">
      <w:pPr>
        <w:rPr>
          <w:rStyle w:val="StyleUnderline"/>
        </w:rPr>
      </w:pPr>
      <w:r w:rsidRPr="001E63AE">
        <w:rPr>
          <w:sz w:val="16"/>
        </w:rPr>
        <w:t xml:space="preserve">Even though it may be hard to interpret a protest vote in a primary, </w:t>
      </w:r>
      <w:r w:rsidRPr="00A24282">
        <w:rPr>
          <w:rStyle w:val="StyleUnderline"/>
        </w:rPr>
        <w:t xml:space="preserve">the </w:t>
      </w:r>
      <w:r w:rsidRPr="00135296">
        <w:rPr>
          <w:rStyle w:val="Emphasis"/>
          <w:highlight w:val="cyan"/>
        </w:rPr>
        <w:t>risk of defection</w:t>
      </w:r>
      <w:r w:rsidRPr="00A24282">
        <w:rPr>
          <w:rStyle w:val="StyleUnderline"/>
        </w:rPr>
        <w:t xml:space="preserve"> from this group of voters should be taken </w:t>
      </w:r>
      <w:r w:rsidRPr="00AB15D7">
        <w:rPr>
          <w:rStyle w:val="Emphasis"/>
        </w:rPr>
        <w:t>seriously</w:t>
      </w:r>
      <w:r w:rsidRPr="00A24282">
        <w:rPr>
          <w:rStyle w:val="StyleUnderline"/>
        </w:rPr>
        <w:t>.</w:t>
      </w:r>
      <w:r w:rsidRPr="001E63AE">
        <w:rPr>
          <w:sz w:val="16"/>
        </w:rPr>
        <w:t xml:space="preserve"> </w:t>
      </w:r>
      <w:r w:rsidRPr="00A24282">
        <w:rPr>
          <w:rStyle w:val="StyleUnderline"/>
        </w:rPr>
        <w:t xml:space="preserve">This issue is </w:t>
      </w:r>
      <w:r w:rsidRPr="00AB15D7">
        <w:rPr>
          <w:rStyle w:val="Emphasis"/>
        </w:rPr>
        <w:t>very personal</w:t>
      </w:r>
      <w:r w:rsidRPr="00A24282">
        <w:rPr>
          <w:rStyle w:val="StyleUnderline"/>
        </w:rPr>
        <w:t xml:space="preserve"> for them</w:t>
      </w:r>
      <w:r w:rsidRPr="001E63AE">
        <w:rPr>
          <w:sz w:val="16"/>
        </w:rPr>
        <w:t xml:space="preserve">. </w:t>
      </w:r>
      <w:r w:rsidRPr="00A24282">
        <w:rPr>
          <w:rStyle w:val="StyleUnderline"/>
        </w:rPr>
        <w:t xml:space="preserve">There are also </w:t>
      </w:r>
      <w:r w:rsidRPr="00AB15D7">
        <w:rPr>
          <w:rStyle w:val="Emphasis"/>
        </w:rPr>
        <w:t>signs of defection in the polling</w:t>
      </w:r>
      <w:r w:rsidRPr="001E63AE">
        <w:rPr>
          <w:sz w:val="16"/>
        </w:rPr>
        <w:t xml:space="preserve">, including in the last Times/Siena poll in Michigan. And their </w:t>
      </w:r>
      <w:r w:rsidRPr="00A24282">
        <w:rPr>
          <w:rStyle w:val="StyleUnderline"/>
        </w:rPr>
        <w:t xml:space="preserve">arguments for defection — complicity in genocide — are </w:t>
      </w:r>
      <w:r w:rsidRPr="00135296">
        <w:rPr>
          <w:rStyle w:val="StyleUnderline"/>
          <w:highlight w:val="cyan"/>
        </w:rPr>
        <w:t>plainly enough</w:t>
      </w:r>
      <w:r w:rsidRPr="00A24282">
        <w:rPr>
          <w:rStyle w:val="StyleUnderline"/>
        </w:rPr>
        <w:t xml:space="preserve"> </w:t>
      </w:r>
      <w:r w:rsidRPr="00135296">
        <w:rPr>
          <w:rStyle w:val="StyleUnderline"/>
          <w:highlight w:val="cyan"/>
        </w:rPr>
        <w:t>to switch a vote</w:t>
      </w:r>
      <w:r w:rsidRPr="00A24282">
        <w:rPr>
          <w:rStyle w:val="StyleUnderline"/>
        </w:rPr>
        <w:t xml:space="preserve"> if taken at face value.</w:t>
      </w:r>
    </w:p>
    <w:p w14:paraId="0653CB7E" w14:textId="77777777" w:rsidR="003B1852" w:rsidRPr="001E63AE" w:rsidRDefault="003B1852" w:rsidP="003B1852">
      <w:pPr>
        <w:rPr>
          <w:sz w:val="16"/>
        </w:rPr>
      </w:pPr>
      <w:r w:rsidRPr="001E63AE">
        <w:rPr>
          <w:sz w:val="16"/>
        </w:rPr>
        <w:t xml:space="preserve">There’s another reason it should be taken seriously: history. </w:t>
      </w:r>
      <w:r w:rsidRPr="00135296">
        <w:rPr>
          <w:rStyle w:val="StyleUnderline"/>
          <w:highlight w:val="cyan"/>
        </w:rPr>
        <w:t xml:space="preserve">Major foreign policy conflicts have </w:t>
      </w:r>
      <w:r w:rsidRPr="00135296">
        <w:rPr>
          <w:rStyle w:val="Emphasis"/>
          <w:highlight w:val="cyan"/>
        </w:rPr>
        <w:t>often reshaped the electoral map</w:t>
      </w:r>
      <w:r w:rsidRPr="00135296">
        <w:rPr>
          <w:sz w:val="16"/>
          <w:highlight w:val="cyan"/>
        </w:rPr>
        <w:t>,</w:t>
      </w:r>
      <w:r w:rsidRPr="001E63AE">
        <w:rPr>
          <w:sz w:val="16"/>
        </w:rPr>
        <w:t xml:space="preserve"> </w:t>
      </w:r>
      <w:r w:rsidRPr="00135296">
        <w:rPr>
          <w:rStyle w:val="StyleUnderline"/>
          <w:highlight w:val="cyan"/>
        </w:rPr>
        <w:t xml:space="preserve">especially among </w:t>
      </w:r>
      <w:r w:rsidRPr="00135296">
        <w:rPr>
          <w:rStyle w:val="Emphasis"/>
          <w:highlight w:val="cyan"/>
        </w:rPr>
        <w:t>immigrant communities</w:t>
      </w:r>
      <w:r w:rsidRPr="00A24282">
        <w:rPr>
          <w:rStyle w:val="StyleUnderline"/>
        </w:rPr>
        <w:t xml:space="preserve"> </w:t>
      </w:r>
      <w:r w:rsidRPr="001E63AE">
        <w:rPr>
          <w:sz w:val="16"/>
        </w:rPr>
        <w:t>whose identity have remained tied to their home countries.</w:t>
      </w:r>
    </w:p>
    <w:p w14:paraId="57B2493C" w14:textId="77777777" w:rsidR="003B1852" w:rsidRPr="001E63AE" w:rsidRDefault="003B1852" w:rsidP="003B1852">
      <w:pPr>
        <w:pStyle w:val="ListParagraph"/>
        <w:numPr>
          <w:ilvl w:val="0"/>
          <w:numId w:val="26"/>
        </w:numPr>
        <w:rPr>
          <w:sz w:val="16"/>
        </w:rPr>
      </w:pPr>
      <w:r w:rsidRPr="00A24282">
        <w:rPr>
          <w:rStyle w:val="StyleUnderline"/>
        </w:rPr>
        <w:t xml:space="preserve">The Cold War. Even today, </w:t>
      </w:r>
      <w:r w:rsidRPr="00135296">
        <w:rPr>
          <w:rStyle w:val="StyleUnderline"/>
          <w:highlight w:val="cyan"/>
        </w:rPr>
        <w:t xml:space="preserve">Cuban </w:t>
      </w:r>
      <w:r w:rsidRPr="00A24282">
        <w:rPr>
          <w:rStyle w:val="StyleUnderline"/>
        </w:rPr>
        <w:t>Americans tend to vote Republican</w:t>
      </w:r>
      <w:r w:rsidRPr="001E63AE">
        <w:rPr>
          <w:sz w:val="16"/>
        </w:rPr>
        <w:t>, as many fled the Communist Castro regime and supported the fervently anti-Communist Republican Party. There’s a plausible case that the Elian González controversy in Florida was sufficient to decide the 2000 election.</w:t>
      </w:r>
    </w:p>
    <w:p w14:paraId="6DB05FEE" w14:textId="77777777" w:rsidR="003B1852" w:rsidRPr="001E63AE" w:rsidRDefault="003B1852" w:rsidP="003B1852">
      <w:pPr>
        <w:pStyle w:val="ListParagraph"/>
        <w:numPr>
          <w:ilvl w:val="0"/>
          <w:numId w:val="26"/>
        </w:numPr>
        <w:rPr>
          <w:sz w:val="16"/>
        </w:rPr>
      </w:pPr>
      <w:r w:rsidRPr="00A24282">
        <w:rPr>
          <w:rStyle w:val="StyleUnderline"/>
        </w:rPr>
        <w:t xml:space="preserve">A similar anti-Communist story helps explain why </w:t>
      </w:r>
      <w:r w:rsidRPr="00135296">
        <w:rPr>
          <w:rStyle w:val="StyleUnderline"/>
          <w:highlight w:val="cyan"/>
        </w:rPr>
        <w:t>Vietnamese</w:t>
      </w:r>
      <w:r w:rsidRPr="00A24282">
        <w:rPr>
          <w:rStyle w:val="StyleUnderline"/>
        </w:rPr>
        <w:t xml:space="preserve"> </w:t>
      </w:r>
      <w:r w:rsidRPr="00135296">
        <w:rPr>
          <w:rStyle w:val="StyleUnderline"/>
          <w:highlight w:val="cyan"/>
        </w:rPr>
        <w:t>Americans</w:t>
      </w:r>
      <w:r w:rsidRPr="00A24282">
        <w:rPr>
          <w:rStyle w:val="StyleUnderline"/>
        </w:rPr>
        <w:t xml:space="preserve"> </w:t>
      </w:r>
      <w:r w:rsidRPr="00135296">
        <w:rPr>
          <w:rStyle w:val="StyleUnderline"/>
          <w:highlight w:val="cyan"/>
        </w:rPr>
        <w:t>typically vote Republican</w:t>
      </w:r>
      <w:r w:rsidRPr="00A24282">
        <w:rPr>
          <w:rStyle w:val="StyleUnderline"/>
        </w:rPr>
        <w:t>, even as other Asian Americans tend to vote Democratic</w:t>
      </w:r>
      <w:r w:rsidRPr="001E63AE">
        <w:rPr>
          <w:sz w:val="16"/>
        </w:rPr>
        <w:t>.</w:t>
      </w:r>
    </w:p>
    <w:p w14:paraId="225D2533" w14:textId="77777777" w:rsidR="003B1852" w:rsidRPr="001E63AE" w:rsidRDefault="003B1852" w:rsidP="003B1852">
      <w:pPr>
        <w:pStyle w:val="ListParagraph"/>
        <w:numPr>
          <w:ilvl w:val="0"/>
          <w:numId w:val="26"/>
        </w:numPr>
        <w:rPr>
          <w:sz w:val="16"/>
        </w:rPr>
      </w:pPr>
      <w:r w:rsidRPr="00135296">
        <w:rPr>
          <w:rStyle w:val="StyleUnderline"/>
          <w:highlight w:val="cyan"/>
        </w:rPr>
        <w:t>World War II</w:t>
      </w:r>
      <w:r w:rsidRPr="001E63AE">
        <w:rPr>
          <w:sz w:val="16"/>
        </w:rPr>
        <w:t xml:space="preserve">. The outbreak of war in Europe turned the American electoral map into an Axis vs. Allies game board. </w:t>
      </w:r>
      <w:r w:rsidRPr="00135296">
        <w:rPr>
          <w:rStyle w:val="StyleUnderline"/>
          <w:highlight w:val="cyan"/>
        </w:rPr>
        <w:t>German, Italian and Irish Americans</w:t>
      </w:r>
      <w:r w:rsidRPr="00A24282">
        <w:rPr>
          <w:rStyle w:val="StyleUnderline"/>
        </w:rPr>
        <w:t xml:space="preserve"> </w:t>
      </w:r>
      <w:r w:rsidRPr="00135296">
        <w:rPr>
          <w:rStyle w:val="StyleUnderline"/>
          <w:highlight w:val="cyan"/>
        </w:rPr>
        <w:t>swung Republican</w:t>
      </w:r>
      <w:r w:rsidRPr="001E63AE">
        <w:rPr>
          <w:sz w:val="16"/>
        </w:rPr>
        <w:t xml:space="preserve"> in the 1940 election </w:t>
      </w:r>
      <w:r w:rsidRPr="00A24282">
        <w:rPr>
          <w:rStyle w:val="StyleUnderline"/>
        </w:rPr>
        <w:t>to oppose</w:t>
      </w:r>
      <w:r w:rsidRPr="001E63AE">
        <w:rPr>
          <w:sz w:val="16"/>
        </w:rPr>
        <w:t xml:space="preserve"> the Franklin D. </w:t>
      </w:r>
      <w:r w:rsidRPr="00A24282">
        <w:rPr>
          <w:rStyle w:val="StyleUnderline"/>
        </w:rPr>
        <w:t>Roosevelt</w:t>
      </w:r>
      <w:r w:rsidRPr="001E63AE">
        <w:rPr>
          <w:sz w:val="16"/>
        </w:rPr>
        <w:t xml:space="preserve"> administration</w:t>
      </w:r>
      <w:r w:rsidRPr="00A24282">
        <w:rPr>
          <w:rStyle w:val="StyleUnderline"/>
        </w:rPr>
        <w:t>’s</w:t>
      </w:r>
      <w:r w:rsidRPr="001E63AE">
        <w:rPr>
          <w:sz w:val="16"/>
        </w:rPr>
        <w:t xml:space="preserve"> </w:t>
      </w:r>
      <w:r w:rsidRPr="00A24282">
        <w:rPr>
          <w:rStyle w:val="StyleUnderline"/>
        </w:rPr>
        <w:t>hostility to the Axis powers and support for Britain</w:t>
      </w:r>
      <w:r w:rsidRPr="001E63AE">
        <w:rPr>
          <w:sz w:val="16"/>
        </w:rPr>
        <w:t xml:space="preserve">. </w:t>
      </w:r>
      <w:r w:rsidRPr="00A24282">
        <w:rPr>
          <w:rStyle w:val="StyleUnderline"/>
        </w:rPr>
        <w:t xml:space="preserve">There were German </w:t>
      </w:r>
      <w:r w:rsidRPr="00A24282">
        <w:rPr>
          <w:rStyle w:val="StyleUnderline"/>
        </w:rPr>
        <w:lastRenderedPageBreak/>
        <w:t xml:space="preserve">Catholic counties in the Midwest that routinely voted Democratic up until the war, and essentially </w:t>
      </w:r>
      <w:r w:rsidRPr="001E63AE">
        <w:rPr>
          <w:rStyle w:val="Emphasis"/>
        </w:rPr>
        <w:t>never did so again</w:t>
      </w:r>
      <w:r w:rsidRPr="001E63AE">
        <w:rPr>
          <w:sz w:val="16"/>
        </w:rPr>
        <w:t>.</w:t>
      </w:r>
    </w:p>
    <w:p w14:paraId="6A68D331" w14:textId="77777777" w:rsidR="003B1852" w:rsidRPr="001E63AE" w:rsidRDefault="003B1852" w:rsidP="003B1852">
      <w:pPr>
        <w:pStyle w:val="ListParagraph"/>
        <w:numPr>
          <w:ilvl w:val="0"/>
          <w:numId w:val="26"/>
        </w:numPr>
        <w:rPr>
          <w:sz w:val="16"/>
        </w:rPr>
      </w:pPr>
      <w:r w:rsidRPr="00135296">
        <w:rPr>
          <w:rStyle w:val="StyleUnderline"/>
          <w:highlight w:val="cyan"/>
        </w:rPr>
        <w:t>Roosevelt</w:t>
      </w:r>
      <w:r w:rsidRPr="001E63AE">
        <w:rPr>
          <w:sz w:val="16"/>
        </w:rPr>
        <w:t xml:space="preserve">, </w:t>
      </w:r>
      <w:r w:rsidRPr="00A24282">
        <w:rPr>
          <w:rStyle w:val="StyleUnderline"/>
        </w:rPr>
        <w:t xml:space="preserve">meanwhile, </w:t>
      </w:r>
      <w:r w:rsidRPr="00135296">
        <w:rPr>
          <w:rStyle w:val="StyleUnderline"/>
          <w:highlight w:val="cyan"/>
        </w:rPr>
        <w:t>won overwhelming</w:t>
      </w:r>
      <w:r w:rsidRPr="00A24282">
        <w:rPr>
          <w:rStyle w:val="StyleUnderline"/>
        </w:rPr>
        <w:t xml:space="preserve"> </w:t>
      </w:r>
      <w:r w:rsidRPr="00135296">
        <w:rPr>
          <w:rStyle w:val="StyleUnderline"/>
          <w:highlight w:val="cyan"/>
        </w:rPr>
        <w:t>support</w:t>
      </w:r>
      <w:r w:rsidRPr="00A24282">
        <w:rPr>
          <w:rStyle w:val="StyleUnderline"/>
        </w:rPr>
        <w:t xml:space="preserve"> </w:t>
      </w:r>
      <w:r w:rsidRPr="00135296">
        <w:rPr>
          <w:rStyle w:val="StyleUnderline"/>
          <w:highlight w:val="cyan"/>
        </w:rPr>
        <w:t>from Jewish and Polish voters</w:t>
      </w:r>
      <w:r w:rsidRPr="00A24282">
        <w:rPr>
          <w:rStyle w:val="StyleUnderline"/>
        </w:rPr>
        <w:t>. And he surged nearly 30 points to almost win Maine</w:t>
      </w:r>
      <w:r w:rsidRPr="001E63AE">
        <w:rPr>
          <w:sz w:val="16"/>
        </w:rPr>
        <w:t xml:space="preserve">, one of the two states he lost in 1936 and home to many voters of English and </w:t>
      </w:r>
      <w:proofErr w:type="gramStart"/>
      <w:r w:rsidRPr="001E63AE">
        <w:rPr>
          <w:sz w:val="16"/>
        </w:rPr>
        <w:t>French Canadian</w:t>
      </w:r>
      <w:proofErr w:type="gramEnd"/>
      <w:r w:rsidRPr="001E63AE">
        <w:rPr>
          <w:sz w:val="16"/>
        </w:rPr>
        <w:t xml:space="preserve"> ancestry.</w:t>
      </w:r>
    </w:p>
    <w:p w14:paraId="527AEB72" w14:textId="77777777" w:rsidR="003B1852" w:rsidRPr="001E63AE" w:rsidRDefault="003B1852" w:rsidP="003B1852">
      <w:pPr>
        <w:pStyle w:val="ListParagraph"/>
        <w:numPr>
          <w:ilvl w:val="0"/>
          <w:numId w:val="26"/>
        </w:numPr>
        <w:rPr>
          <w:sz w:val="16"/>
        </w:rPr>
      </w:pPr>
      <w:r w:rsidRPr="00135296">
        <w:rPr>
          <w:rStyle w:val="StyleUnderline"/>
          <w:highlight w:val="cyan"/>
        </w:rPr>
        <w:t xml:space="preserve">The </w:t>
      </w:r>
      <w:proofErr w:type="gramStart"/>
      <w:r w:rsidRPr="00135296">
        <w:rPr>
          <w:rStyle w:val="StyleUnderline"/>
          <w:highlight w:val="cyan"/>
        </w:rPr>
        <w:t>Arab-Israeli</w:t>
      </w:r>
      <w:proofErr w:type="gramEnd"/>
      <w:r w:rsidRPr="00135296">
        <w:rPr>
          <w:rStyle w:val="StyleUnderline"/>
          <w:highlight w:val="cyan"/>
        </w:rPr>
        <w:t xml:space="preserve"> War</w:t>
      </w:r>
      <w:r w:rsidRPr="00A24282">
        <w:rPr>
          <w:rStyle w:val="StyleUnderline"/>
        </w:rPr>
        <w:t xml:space="preserve">. In 1948, a sizable share of </w:t>
      </w:r>
      <w:r w:rsidRPr="00135296">
        <w:rPr>
          <w:rStyle w:val="StyleUnderline"/>
          <w:highlight w:val="cyan"/>
        </w:rPr>
        <w:t>Jewish voters</w:t>
      </w:r>
      <w:r w:rsidRPr="00A24282">
        <w:rPr>
          <w:rStyle w:val="StyleUnderline"/>
        </w:rPr>
        <w:t xml:space="preserve"> </w:t>
      </w:r>
      <w:r w:rsidRPr="00135296">
        <w:rPr>
          <w:rStyle w:val="StyleUnderline"/>
          <w:highlight w:val="cyan"/>
        </w:rPr>
        <w:t>defected</w:t>
      </w:r>
      <w:r w:rsidRPr="00A24282">
        <w:rPr>
          <w:rStyle w:val="StyleUnderline"/>
        </w:rPr>
        <w:t xml:space="preserve"> to the third-party candidate Henry Wallace </w:t>
      </w:r>
      <w:r w:rsidRPr="00135296">
        <w:rPr>
          <w:rStyle w:val="StyleUnderline"/>
          <w:highlight w:val="cyan"/>
        </w:rPr>
        <w:t>over</w:t>
      </w:r>
      <w:r w:rsidRPr="00A24282">
        <w:rPr>
          <w:rStyle w:val="StyleUnderline"/>
        </w:rPr>
        <w:t xml:space="preserve"> President </w:t>
      </w:r>
      <w:r w:rsidRPr="00135296">
        <w:rPr>
          <w:rStyle w:val="StyleUnderline"/>
          <w:highlight w:val="cyan"/>
        </w:rPr>
        <w:t>Truman’s tepid support for</w:t>
      </w:r>
      <w:r w:rsidRPr="001E63AE">
        <w:rPr>
          <w:sz w:val="16"/>
        </w:rPr>
        <w:t xml:space="preserve"> the newly created state of </w:t>
      </w:r>
      <w:r w:rsidRPr="00135296">
        <w:rPr>
          <w:rStyle w:val="StyleUnderline"/>
          <w:highlight w:val="cyan"/>
        </w:rPr>
        <w:t>Israel</w:t>
      </w:r>
      <w:r w:rsidRPr="001E63AE">
        <w:rPr>
          <w:sz w:val="16"/>
        </w:rPr>
        <w:t xml:space="preserve">. Many Jewish neighborhoods in New York City gave Mr. Wallace more than 20 percent of the vote. </w:t>
      </w:r>
      <w:r w:rsidRPr="00A24282">
        <w:rPr>
          <w:rStyle w:val="StyleUnderline"/>
        </w:rPr>
        <w:t>It was enough to cost Mr. Truman the state of New York</w:t>
      </w:r>
      <w:r w:rsidRPr="001E63AE">
        <w:rPr>
          <w:sz w:val="16"/>
        </w:rPr>
        <w:t>.</w:t>
      </w:r>
    </w:p>
    <w:p w14:paraId="50A75CCA" w14:textId="77777777" w:rsidR="003B1852" w:rsidRPr="001E63AE" w:rsidRDefault="003B1852" w:rsidP="003B1852">
      <w:pPr>
        <w:pStyle w:val="ListParagraph"/>
        <w:numPr>
          <w:ilvl w:val="0"/>
          <w:numId w:val="26"/>
        </w:numPr>
        <w:rPr>
          <w:sz w:val="16"/>
        </w:rPr>
      </w:pPr>
      <w:r w:rsidRPr="00A24282">
        <w:rPr>
          <w:rStyle w:val="StyleUnderline"/>
        </w:rPr>
        <w:t xml:space="preserve">The War on Terror. </w:t>
      </w:r>
      <w:r w:rsidRPr="00135296">
        <w:rPr>
          <w:rStyle w:val="StyleUnderline"/>
          <w:highlight w:val="cyan"/>
        </w:rPr>
        <w:t>Arab and Muslim Americans</w:t>
      </w:r>
      <w:r w:rsidRPr="00A24282">
        <w:rPr>
          <w:rStyle w:val="StyleUnderline"/>
        </w:rPr>
        <w:t xml:space="preserve"> </w:t>
      </w:r>
      <w:r w:rsidRPr="00135296">
        <w:rPr>
          <w:rStyle w:val="StyleUnderline"/>
          <w:highlight w:val="cyan"/>
        </w:rPr>
        <w:t>swung toward Dem</w:t>
      </w:r>
      <w:r w:rsidRPr="00A24282">
        <w:rPr>
          <w:rStyle w:val="StyleUnderline"/>
        </w:rPr>
        <w:t>ocrat</w:t>
      </w:r>
      <w:r w:rsidRPr="00135296">
        <w:rPr>
          <w:rStyle w:val="StyleUnderline"/>
          <w:highlight w:val="cyan"/>
        </w:rPr>
        <w:t>s</w:t>
      </w:r>
      <w:r w:rsidRPr="00A24282">
        <w:rPr>
          <w:rStyle w:val="StyleUnderline"/>
        </w:rPr>
        <w:t xml:space="preserve"> </w:t>
      </w:r>
      <w:r w:rsidRPr="00135296">
        <w:rPr>
          <w:rStyle w:val="StyleUnderline"/>
          <w:highlight w:val="cyan"/>
        </w:rPr>
        <w:t>in the wake of 9/11</w:t>
      </w:r>
      <w:r w:rsidRPr="00A24282">
        <w:rPr>
          <w:rStyle w:val="StyleUnderline"/>
        </w:rPr>
        <w:t>,</w:t>
      </w:r>
      <w:r w:rsidRPr="001E63AE">
        <w:rPr>
          <w:sz w:val="16"/>
        </w:rPr>
        <w:t xml:space="preserve"> </w:t>
      </w:r>
      <w:r w:rsidRPr="00A24282">
        <w:rPr>
          <w:rStyle w:val="StyleUnderline"/>
        </w:rPr>
        <w:t>the war on terror and the Bush administration’s decision to invade Iraq</w:t>
      </w:r>
      <w:r w:rsidRPr="001E63AE">
        <w:rPr>
          <w:sz w:val="16"/>
        </w:rPr>
        <w:t xml:space="preserve">. </w:t>
      </w:r>
      <w:r w:rsidRPr="00135296">
        <w:rPr>
          <w:rStyle w:val="StyleUnderline"/>
          <w:highlight w:val="cyan"/>
        </w:rPr>
        <w:t>That was even true in Michigan, where Dearborn voted for</w:t>
      </w:r>
      <w:r w:rsidRPr="001E63AE">
        <w:rPr>
          <w:sz w:val="16"/>
        </w:rPr>
        <w:t xml:space="preserve"> George W. </w:t>
      </w:r>
      <w:r w:rsidRPr="00135296">
        <w:rPr>
          <w:rStyle w:val="StyleUnderline"/>
          <w:highlight w:val="cyan"/>
        </w:rPr>
        <w:t>Bush in 2000</w:t>
      </w:r>
      <w:r w:rsidRPr="00A24282">
        <w:rPr>
          <w:rStyle w:val="StyleUnderline"/>
        </w:rPr>
        <w:t xml:space="preserve"> </w:t>
      </w:r>
      <w:r w:rsidRPr="00135296">
        <w:rPr>
          <w:rStyle w:val="StyleUnderline"/>
          <w:highlight w:val="cyan"/>
        </w:rPr>
        <w:t>before</w:t>
      </w:r>
      <w:r w:rsidRPr="00A24282">
        <w:rPr>
          <w:rStyle w:val="StyleUnderline"/>
        </w:rPr>
        <w:t xml:space="preserve"> voting for John </w:t>
      </w:r>
      <w:r w:rsidRPr="00135296">
        <w:rPr>
          <w:rStyle w:val="StyleUnderline"/>
          <w:highlight w:val="cyan"/>
        </w:rPr>
        <w:t>Kerry</w:t>
      </w:r>
      <w:r w:rsidRPr="00A24282">
        <w:rPr>
          <w:rStyle w:val="StyleUnderline"/>
        </w:rPr>
        <w:t xml:space="preserve"> </w:t>
      </w:r>
      <w:r w:rsidRPr="00135296">
        <w:rPr>
          <w:rStyle w:val="StyleUnderline"/>
          <w:highlight w:val="cyan"/>
        </w:rPr>
        <w:t>by a 19-point margin</w:t>
      </w:r>
      <w:r w:rsidRPr="00A24282">
        <w:rPr>
          <w:rStyle w:val="StyleUnderline"/>
        </w:rPr>
        <w:t xml:space="preserve"> </w:t>
      </w:r>
      <w:r w:rsidRPr="00135296">
        <w:rPr>
          <w:rStyle w:val="StyleUnderline"/>
          <w:highlight w:val="cyan"/>
        </w:rPr>
        <w:t>in 2004</w:t>
      </w:r>
      <w:r w:rsidRPr="001E63AE">
        <w:rPr>
          <w:sz w:val="16"/>
        </w:rPr>
        <w:t>. Sound familiar?</w:t>
      </w:r>
    </w:p>
    <w:p w14:paraId="3F9F8C32" w14:textId="77777777" w:rsidR="003B1852" w:rsidRPr="001E63AE" w:rsidRDefault="003B1852" w:rsidP="003B1852">
      <w:pPr>
        <w:rPr>
          <w:sz w:val="16"/>
        </w:rPr>
      </w:pPr>
      <w:r w:rsidRPr="001E63AE">
        <w:rPr>
          <w:sz w:val="16"/>
        </w:rPr>
        <w:t xml:space="preserve">The </w:t>
      </w:r>
      <w:r w:rsidRPr="00A24282">
        <w:rPr>
          <w:rStyle w:val="StyleUnderline"/>
        </w:rPr>
        <w:t xml:space="preserve">relatively </w:t>
      </w:r>
      <w:r w:rsidRPr="00135296">
        <w:rPr>
          <w:rStyle w:val="StyleUnderline"/>
          <w:highlight w:val="cyan"/>
        </w:rPr>
        <w:t>recent history of</w:t>
      </w:r>
      <w:r w:rsidRPr="00A24282">
        <w:rPr>
          <w:rStyle w:val="StyleUnderline"/>
        </w:rPr>
        <w:t xml:space="preserve"> </w:t>
      </w:r>
      <w:r w:rsidRPr="00135296">
        <w:rPr>
          <w:rStyle w:val="StyleUnderline"/>
          <w:highlight w:val="cyan"/>
        </w:rPr>
        <w:t>Arab</w:t>
      </w:r>
      <w:r w:rsidRPr="00A24282">
        <w:rPr>
          <w:rStyle w:val="StyleUnderline"/>
        </w:rPr>
        <w:t xml:space="preserve"> </w:t>
      </w:r>
      <w:r w:rsidRPr="00135296">
        <w:rPr>
          <w:rStyle w:val="StyleUnderline"/>
          <w:highlight w:val="cyan"/>
        </w:rPr>
        <w:t>American</w:t>
      </w:r>
      <w:r w:rsidRPr="00A24282">
        <w:rPr>
          <w:rStyle w:val="StyleUnderline"/>
        </w:rPr>
        <w:t xml:space="preserve"> and Muslim voters being more favorable toward </w:t>
      </w:r>
      <w:r w:rsidRPr="00135296">
        <w:rPr>
          <w:rStyle w:val="StyleUnderline"/>
          <w:highlight w:val="cyan"/>
        </w:rPr>
        <w:t>Republican</w:t>
      </w:r>
      <w:r w:rsidRPr="00A24282">
        <w:rPr>
          <w:rStyle w:val="StyleUnderline"/>
        </w:rPr>
        <w:t xml:space="preserve"> candidate</w:t>
      </w:r>
      <w:r w:rsidRPr="00135296">
        <w:rPr>
          <w:rStyle w:val="StyleUnderline"/>
          <w:highlight w:val="cyan"/>
        </w:rPr>
        <w:t>s</w:t>
      </w:r>
      <w:r w:rsidRPr="00A24282">
        <w:rPr>
          <w:rStyle w:val="StyleUnderline"/>
        </w:rPr>
        <w:t xml:space="preserve"> </w:t>
      </w:r>
      <w:r w:rsidRPr="00135296">
        <w:rPr>
          <w:rStyle w:val="StyleUnderline"/>
          <w:highlight w:val="cyan"/>
        </w:rPr>
        <w:t xml:space="preserve">makes it </w:t>
      </w:r>
      <w:r w:rsidRPr="00135296">
        <w:rPr>
          <w:rStyle w:val="Emphasis"/>
          <w:highlight w:val="cyan"/>
        </w:rPr>
        <w:t>even easier</w:t>
      </w:r>
      <w:r w:rsidRPr="00135296">
        <w:rPr>
          <w:rStyle w:val="StyleUnderline"/>
          <w:highlight w:val="cyan"/>
        </w:rPr>
        <w:t xml:space="preserve"> to </w:t>
      </w:r>
      <w:r w:rsidRPr="00135296">
        <w:rPr>
          <w:rStyle w:val="Emphasis"/>
          <w:highlight w:val="cyan"/>
        </w:rPr>
        <w:t>envision a shift</w:t>
      </w:r>
      <w:r w:rsidRPr="00135296">
        <w:rPr>
          <w:rStyle w:val="StyleUnderline"/>
          <w:highlight w:val="cyan"/>
        </w:rPr>
        <w:t xml:space="preserve"> back</w:t>
      </w:r>
      <w:r w:rsidRPr="00A24282">
        <w:rPr>
          <w:rStyle w:val="StyleUnderline"/>
        </w:rPr>
        <w:t xml:space="preserve"> to Republicans today. </w:t>
      </w:r>
      <w:r w:rsidRPr="00135296">
        <w:rPr>
          <w:rStyle w:val="Emphasis"/>
          <w:highlight w:val="cyan"/>
        </w:rPr>
        <w:t>This isn’t a liberal voting group</w:t>
      </w:r>
      <w:r w:rsidRPr="001E63AE">
        <w:rPr>
          <w:sz w:val="16"/>
        </w:rPr>
        <w:t>.</w:t>
      </w:r>
    </w:p>
    <w:p w14:paraId="66D239B2" w14:textId="77777777" w:rsidR="003B1852" w:rsidRPr="001E63AE" w:rsidRDefault="003B1852" w:rsidP="003B1852">
      <w:pPr>
        <w:rPr>
          <w:sz w:val="16"/>
        </w:rPr>
      </w:pPr>
      <w:r w:rsidRPr="001E63AE">
        <w:rPr>
          <w:sz w:val="16"/>
        </w:rPr>
        <w:t xml:space="preserve">With that history, </w:t>
      </w:r>
      <w:r w:rsidRPr="00A24282">
        <w:rPr>
          <w:rStyle w:val="StyleUnderline"/>
        </w:rPr>
        <w:t>one could imagine Arab American and Muslim voters lurching decidedly toward Mr. Trump</w:t>
      </w:r>
      <w:r w:rsidRPr="001E63AE">
        <w:rPr>
          <w:sz w:val="16"/>
        </w:rPr>
        <w:t>. That would obviously be bad news for Mr. Biden, but there’s one consolation for Democrats: These voters are a small share of the electorate, and it’s hard to see even a huge swing being decisive.</w:t>
      </w:r>
    </w:p>
    <w:p w14:paraId="29FC5235" w14:textId="77777777" w:rsidR="003B1852" w:rsidRPr="001E63AE" w:rsidRDefault="003B1852" w:rsidP="003B1852">
      <w:pPr>
        <w:rPr>
          <w:sz w:val="16"/>
        </w:rPr>
      </w:pPr>
      <w:r w:rsidRPr="001E63AE">
        <w:rPr>
          <w:sz w:val="16"/>
        </w:rPr>
        <w:t>Imagine, for a moment, that in the last election Mr. Biden had lost every single voter in Dearborn, Hamtramck and Dearborn Heights — the three Michigan townships where Arab Americans make up at least 30 percent of the population. He still would have won Michigan — and still would have won it by more than he did Wisconsin, Arizona or Georgia.</w:t>
      </w:r>
    </w:p>
    <w:p w14:paraId="4FEA8E59" w14:textId="77777777" w:rsidR="003B1852" w:rsidRPr="001E63AE" w:rsidRDefault="003B1852" w:rsidP="003B1852">
      <w:pPr>
        <w:rPr>
          <w:sz w:val="16"/>
        </w:rPr>
      </w:pPr>
      <w:r w:rsidRPr="001E63AE">
        <w:rPr>
          <w:sz w:val="16"/>
        </w:rPr>
        <w:t>For that same reason, Mr. Biden’s deficit in the polling of Michigan can’t mostly be attributed to his weakness among Arab American and Muslim voters. Overall, Arab Americans make up 2 percent of the state’s population and probably an even smaller share of the electorate. There are non-Arab Muslim voters, of course, adding another percentage point or more. In the end, 3 percent of the electorate can only do so much.</w:t>
      </w:r>
    </w:p>
    <w:p w14:paraId="7463D707" w14:textId="77777777" w:rsidR="003B1852" w:rsidRPr="001E63AE" w:rsidRDefault="003B1852" w:rsidP="003B1852">
      <w:pPr>
        <w:rPr>
          <w:sz w:val="16"/>
        </w:rPr>
      </w:pPr>
      <w:r w:rsidRPr="001E63AE">
        <w:rPr>
          <w:sz w:val="16"/>
        </w:rPr>
        <w:t xml:space="preserve">4. Still, </w:t>
      </w:r>
      <w:r w:rsidRPr="00135296">
        <w:rPr>
          <w:rStyle w:val="StyleUnderline"/>
          <w:highlight w:val="cyan"/>
        </w:rPr>
        <w:t>anything could be decisive</w:t>
      </w:r>
    </w:p>
    <w:p w14:paraId="353D1A8F" w14:textId="77777777" w:rsidR="003B1852" w:rsidRDefault="003B1852" w:rsidP="003B1852">
      <w:pPr>
        <w:rPr>
          <w:sz w:val="16"/>
        </w:rPr>
      </w:pPr>
      <w:r w:rsidRPr="00135296">
        <w:rPr>
          <w:rStyle w:val="StyleUnderline"/>
          <w:highlight w:val="cyan"/>
        </w:rPr>
        <w:t>Because the country is so narrowly divided, every vote counts</w:t>
      </w:r>
      <w:r w:rsidRPr="001E63AE">
        <w:rPr>
          <w:sz w:val="16"/>
        </w:rPr>
        <w:t xml:space="preserve">, and right now Mr. Biden appears to need every vote he can get. </w:t>
      </w:r>
      <w:r w:rsidRPr="00A24282">
        <w:rPr>
          <w:rStyle w:val="StyleUnderline"/>
        </w:rPr>
        <w:t xml:space="preserve">If Arab American and Muslim voters swing by 30 points toward Mr. Trump, as suggested by our Times/Siena poll in Michigan, that </w:t>
      </w:r>
      <w:r w:rsidRPr="00135296">
        <w:rPr>
          <w:rStyle w:val="StyleUnderline"/>
          <w:highlight w:val="cyan"/>
        </w:rPr>
        <w:t>could cost</w:t>
      </w:r>
      <w:r w:rsidRPr="00A24282">
        <w:rPr>
          <w:rStyle w:val="StyleUnderline"/>
        </w:rPr>
        <w:t xml:space="preserve"> Mr. </w:t>
      </w:r>
      <w:r w:rsidRPr="00135296">
        <w:rPr>
          <w:rStyle w:val="StyleUnderline"/>
          <w:highlight w:val="cyan"/>
        </w:rPr>
        <w:t>Biden</w:t>
      </w:r>
      <w:r w:rsidRPr="00A24282">
        <w:rPr>
          <w:rStyle w:val="StyleUnderline"/>
        </w:rPr>
        <w:t xml:space="preserve"> a percentage point </w:t>
      </w:r>
      <w:r w:rsidRPr="00135296">
        <w:rPr>
          <w:rStyle w:val="StyleUnderline"/>
          <w:highlight w:val="cyan"/>
        </w:rPr>
        <w:t>in a critical battleground</w:t>
      </w:r>
      <w:r w:rsidRPr="00A24282">
        <w:rPr>
          <w:rStyle w:val="StyleUnderline"/>
        </w:rPr>
        <w:t xml:space="preserve"> state where he’s already trailing in the polls. If the race were close enough, it’s possible </w:t>
      </w:r>
      <w:r w:rsidRPr="00135296">
        <w:rPr>
          <w:rStyle w:val="StyleUnderline"/>
          <w:highlight w:val="cyan"/>
        </w:rPr>
        <w:t>these voters could decide</w:t>
      </w:r>
      <w:r w:rsidRPr="00A24282">
        <w:rPr>
          <w:rStyle w:val="StyleUnderline"/>
        </w:rPr>
        <w:t xml:space="preserve"> the </w:t>
      </w:r>
      <w:r w:rsidRPr="00135296">
        <w:rPr>
          <w:rStyle w:val="StyleUnderline"/>
          <w:highlight w:val="cyan"/>
        </w:rPr>
        <w:t>2024</w:t>
      </w:r>
      <w:r w:rsidRPr="00A24282">
        <w:rPr>
          <w:rStyle w:val="StyleUnderline"/>
        </w:rPr>
        <w:t xml:space="preserve"> election</w:t>
      </w:r>
      <w:r w:rsidRPr="001E63AE">
        <w:rPr>
          <w:sz w:val="16"/>
        </w:rPr>
        <w:t>.</w:t>
      </w:r>
    </w:p>
    <w:p w14:paraId="0430B2E6" w14:textId="77777777" w:rsidR="003B1852" w:rsidRDefault="003B1852" w:rsidP="003B1852"/>
    <w:bookmarkEnd w:id="3"/>
    <w:p w14:paraId="5B4BD7F4" w14:textId="5CEF400C" w:rsidR="003B1852" w:rsidRDefault="00E17198" w:rsidP="00E17198">
      <w:pPr>
        <w:pStyle w:val="Heading3"/>
      </w:pPr>
      <w:r>
        <w:lastRenderedPageBreak/>
        <w:t>UQ---Abortion</w:t>
      </w:r>
    </w:p>
    <w:p w14:paraId="5BDCB845" w14:textId="77777777" w:rsidR="00D835AC" w:rsidRPr="00F86E29" w:rsidRDefault="00D835AC" w:rsidP="00D835AC">
      <w:pPr>
        <w:pStyle w:val="Heading4"/>
      </w:pPr>
      <w:r>
        <w:t xml:space="preserve">Abortion won’t save Biden – it’s priced in and he’s </w:t>
      </w:r>
      <w:proofErr w:type="gramStart"/>
      <w:r>
        <w:t>losing..</w:t>
      </w:r>
      <w:proofErr w:type="gramEnd"/>
    </w:p>
    <w:p w14:paraId="3D961844" w14:textId="77777777" w:rsidR="00D835AC" w:rsidRPr="00F86E29" w:rsidRDefault="00D835AC" w:rsidP="00D835AC">
      <w:r>
        <w:t xml:space="preserve">Aaron </w:t>
      </w:r>
      <w:r w:rsidRPr="00850C15">
        <w:rPr>
          <w:rStyle w:val="Style13ptBold"/>
        </w:rPr>
        <w:t>Blake 6/13</w:t>
      </w:r>
      <w:r>
        <w:t>/24 Senior political reporter, writing for The Fix “The continued political march of abortion rights” Washington Post https://www.washingtonpost.com/politics/2024/06/13/continued-political-march-abortion-rights/</w:t>
      </w:r>
    </w:p>
    <w:p w14:paraId="422DC371" w14:textId="77777777" w:rsidR="00D835AC" w:rsidRPr="00592E19" w:rsidRDefault="00D835AC" w:rsidP="00D835AC">
      <w:pPr>
        <w:rPr>
          <w:sz w:val="16"/>
        </w:rPr>
      </w:pPr>
      <w:r w:rsidRPr="00592E19">
        <w:rPr>
          <w:sz w:val="16"/>
        </w:rPr>
        <w:t xml:space="preserve">The </w:t>
      </w:r>
      <w:r w:rsidRPr="00F86E29">
        <w:rPr>
          <w:rStyle w:val="StyleUnderline"/>
        </w:rPr>
        <w:t>Arizona and Florida data</w:t>
      </w:r>
      <w:r w:rsidRPr="00592E19">
        <w:rPr>
          <w:sz w:val="16"/>
        </w:rPr>
        <w:t xml:space="preserve"> also </w:t>
      </w:r>
      <w:r w:rsidRPr="00F86E29">
        <w:rPr>
          <w:rStyle w:val="StyleUnderline"/>
        </w:rPr>
        <w:t>echo</w:t>
      </w:r>
      <w:r w:rsidRPr="00592E19">
        <w:rPr>
          <w:sz w:val="16"/>
        </w:rPr>
        <w:t xml:space="preserve"> </w:t>
      </w:r>
      <w:r w:rsidRPr="00F86E29">
        <w:rPr>
          <w:rStyle w:val="StyleUnderline"/>
        </w:rPr>
        <w:t>something</w:t>
      </w:r>
      <w:r w:rsidRPr="00592E19">
        <w:rPr>
          <w:sz w:val="16"/>
        </w:rPr>
        <w:t xml:space="preserve"> remarkable that </w:t>
      </w:r>
      <w:r w:rsidRPr="00F86E29">
        <w:rPr>
          <w:rStyle w:val="StyleUnderline"/>
        </w:rPr>
        <w:t>we’ve seen in other polling</w:t>
      </w:r>
      <w:r w:rsidRPr="00592E19">
        <w:rPr>
          <w:sz w:val="16"/>
        </w:rPr>
        <w:t xml:space="preserve">. </w:t>
      </w:r>
      <w:r w:rsidRPr="00F86E29">
        <w:rPr>
          <w:rStyle w:val="StyleUnderline"/>
        </w:rPr>
        <w:t>While abortion rights are</w:t>
      </w:r>
      <w:r w:rsidRPr="00592E19">
        <w:rPr>
          <w:sz w:val="16"/>
        </w:rPr>
        <w:t xml:space="preserve"> clear </w:t>
      </w:r>
      <w:r w:rsidRPr="00F86E29">
        <w:rPr>
          <w:rStyle w:val="StyleUnderline"/>
        </w:rPr>
        <w:t>winners</w:t>
      </w:r>
      <w:r w:rsidRPr="00592E19">
        <w:rPr>
          <w:sz w:val="16"/>
        </w:rPr>
        <w:t xml:space="preserve"> even in these competitive states, </w:t>
      </w:r>
      <w:r w:rsidRPr="00F86E29">
        <w:rPr>
          <w:rStyle w:val="Emphasis"/>
        </w:rPr>
        <w:t>voters don’t</w:t>
      </w:r>
      <w:r w:rsidRPr="00592E19">
        <w:rPr>
          <w:sz w:val="16"/>
        </w:rPr>
        <w:t xml:space="preserve"> </w:t>
      </w:r>
      <w:r w:rsidRPr="00F86E29">
        <w:rPr>
          <w:rStyle w:val="StyleUnderline"/>
        </w:rPr>
        <w:t>really</w:t>
      </w:r>
      <w:r w:rsidRPr="00592E19">
        <w:rPr>
          <w:sz w:val="16"/>
        </w:rPr>
        <w:t xml:space="preserve"> </w:t>
      </w:r>
      <w:r w:rsidRPr="00F86E29">
        <w:rPr>
          <w:rStyle w:val="Emphasis"/>
        </w:rPr>
        <w:t>extend that advantage</w:t>
      </w:r>
      <w:r w:rsidRPr="00592E19">
        <w:rPr>
          <w:sz w:val="16"/>
        </w:rPr>
        <w:t xml:space="preserve"> </w:t>
      </w:r>
      <w:r w:rsidRPr="00F86E29">
        <w:rPr>
          <w:rStyle w:val="StyleUnderline"/>
        </w:rPr>
        <w:t>to</w:t>
      </w:r>
      <w:r w:rsidRPr="00592E19">
        <w:rPr>
          <w:sz w:val="16"/>
        </w:rPr>
        <w:t xml:space="preserve"> the pro-abortion-rights candidate, </w:t>
      </w:r>
      <w:r w:rsidRPr="00F86E29">
        <w:rPr>
          <w:rStyle w:val="Emphasis"/>
        </w:rPr>
        <w:t>Biden</w:t>
      </w:r>
      <w:r w:rsidRPr="00592E19">
        <w:rPr>
          <w:sz w:val="16"/>
        </w:rPr>
        <w:t>.</w:t>
      </w:r>
    </w:p>
    <w:p w14:paraId="70AF9E9D" w14:textId="77777777" w:rsidR="00D835AC" w:rsidRPr="00592E19" w:rsidRDefault="00D835AC" w:rsidP="00D835AC">
      <w:pPr>
        <w:rPr>
          <w:sz w:val="16"/>
        </w:rPr>
      </w:pPr>
      <w:r w:rsidRPr="00F86E29">
        <w:rPr>
          <w:rStyle w:val="StyleUnderline"/>
        </w:rPr>
        <w:t>The abortion rights ballot measure led by 43 points</w:t>
      </w:r>
      <w:r w:rsidRPr="00592E19">
        <w:rPr>
          <w:sz w:val="16"/>
        </w:rPr>
        <w:t xml:space="preserve"> in Arizona (70-27), </w:t>
      </w:r>
      <w:r w:rsidRPr="00F86E29">
        <w:rPr>
          <w:rStyle w:val="StyleUnderline"/>
        </w:rPr>
        <w:t>but</w:t>
      </w:r>
      <w:r w:rsidRPr="00592E19">
        <w:rPr>
          <w:sz w:val="16"/>
        </w:rPr>
        <w:t xml:space="preserve"> </w:t>
      </w:r>
      <w:r w:rsidRPr="00F86E29">
        <w:rPr>
          <w:rStyle w:val="StyleUnderline"/>
        </w:rPr>
        <w:t>Biden led by just six points when asked which candidate would do a better job on abortion</w:t>
      </w:r>
      <w:r w:rsidRPr="00592E19">
        <w:rPr>
          <w:sz w:val="16"/>
        </w:rPr>
        <w:t xml:space="preserve"> (50-44). And </w:t>
      </w:r>
      <w:r w:rsidRPr="00F86E29">
        <w:rPr>
          <w:rStyle w:val="StyleUnderline"/>
        </w:rPr>
        <w:t>while the measure led by 42 points in Florida</w:t>
      </w:r>
      <w:r w:rsidRPr="00592E19">
        <w:rPr>
          <w:sz w:val="16"/>
        </w:rPr>
        <w:t xml:space="preserve"> (69-27), </w:t>
      </w:r>
      <w:r w:rsidRPr="00F86E29">
        <w:rPr>
          <w:rStyle w:val="StyleUnderline"/>
        </w:rPr>
        <w:t>Biden led on the issue by just five points</w:t>
      </w:r>
      <w:r w:rsidRPr="00592E19">
        <w:rPr>
          <w:sz w:val="16"/>
        </w:rPr>
        <w:t xml:space="preserve"> (50-45).</w:t>
      </w:r>
    </w:p>
    <w:p w14:paraId="1C64E1B3" w14:textId="77777777" w:rsidR="00D835AC" w:rsidRPr="00592E19" w:rsidRDefault="00D835AC" w:rsidP="00D835AC">
      <w:pPr>
        <w:rPr>
          <w:sz w:val="16"/>
        </w:rPr>
      </w:pPr>
      <w:r w:rsidRPr="00592E19">
        <w:rPr>
          <w:sz w:val="16"/>
        </w:rPr>
        <w:t>This despite Trump’s having appointed the justices who overturned Roe and taking credit for that decision.</w:t>
      </w:r>
    </w:p>
    <w:p w14:paraId="653362D2" w14:textId="77777777" w:rsidR="00D835AC" w:rsidRPr="00592E19" w:rsidRDefault="00D835AC" w:rsidP="00D835AC">
      <w:pPr>
        <w:rPr>
          <w:sz w:val="16"/>
        </w:rPr>
      </w:pPr>
      <w:r w:rsidRPr="00592E19">
        <w:rPr>
          <w:sz w:val="16"/>
        </w:rPr>
        <w:t xml:space="preserve">One way to look at this is that </w:t>
      </w:r>
      <w:r w:rsidRPr="00F86E29">
        <w:rPr>
          <w:rStyle w:val="Emphasis"/>
        </w:rPr>
        <w:t>abortion rights might not save Biden</w:t>
      </w:r>
      <w:r w:rsidRPr="00592E19">
        <w:rPr>
          <w:sz w:val="16"/>
        </w:rPr>
        <w:t xml:space="preserve"> — </w:t>
      </w:r>
      <w:r w:rsidRPr="00F86E29">
        <w:rPr>
          <w:rStyle w:val="StyleUnderline"/>
        </w:rPr>
        <w:t>and</w:t>
      </w:r>
      <w:r w:rsidRPr="00592E19">
        <w:rPr>
          <w:sz w:val="16"/>
        </w:rPr>
        <w:t xml:space="preserve"> perhaps </w:t>
      </w:r>
      <w:r w:rsidRPr="00F86E29">
        <w:rPr>
          <w:rStyle w:val="Emphasis"/>
        </w:rPr>
        <w:t>Trump’s arm’s-length approach</w:t>
      </w:r>
      <w:r w:rsidRPr="00592E19">
        <w:rPr>
          <w:sz w:val="16"/>
        </w:rPr>
        <w:t xml:space="preserve"> to the issue </w:t>
      </w:r>
      <w:r w:rsidRPr="00F86E29">
        <w:rPr>
          <w:rStyle w:val="Emphasis"/>
        </w:rPr>
        <w:t>is paying dividends</w:t>
      </w:r>
      <w:r w:rsidRPr="00592E19">
        <w:rPr>
          <w:sz w:val="16"/>
        </w:rPr>
        <w:t>. Another is that this issue is ripe for messaging more effectively in the closing months of the campaign.</w:t>
      </w:r>
    </w:p>
    <w:p w14:paraId="7F630779" w14:textId="77777777" w:rsidR="00D835AC" w:rsidRPr="00592E19" w:rsidRDefault="00D835AC" w:rsidP="00D835AC">
      <w:pPr>
        <w:rPr>
          <w:sz w:val="16"/>
        </w:rPr>
      </w:pPr>
      <w:r w:rsidRPr="00592E19">
        <w:rPr>
          <w:sz w:val="16"/>
        </w:rPr>
        <w:t>At the very least, there appears to be a growing segment of the population that could be receptive to that contrast.</w:t>
      </w:r>
    </w:p>
    <w:p w14:paraId="44145A65" w14:textId="77777777" w:rsidR="00D835AC" w:rsidRPr="00592E19" w:rsidRDefault="00D835AC" w:rsidP="00D835AC">
      <w:pPr>
        <w:rPr>
          <w:sz w:val="16"/>
        </w:rPr>
      </w:pPr>
    </w:p>
    <w:p w14:paraId="1B0EAE49" w14:textId="77777777" w:rsidR="00E17198" w:rsidRPr="00120944" w:rsidRDefault="00E17198" w:rsidP="00E17198">
      <w:pPr>
        <w:pStyle w:val="Heading4"/>
      </w:pPr>
      <w:r>
        <w:t>Abortion can’t close the gap for Democrats with low propensity voters.</w:t>
      </w:r>
    </w:p>
    <w:p w14:paraId="1D40F9B1" w14:textId="77777777" w:rsidR="00E17198" w:rsidRPr="00120944" w:rsidRDefault="00E17198" w:rsidP="00E17198">
      <w:r>
        <w:t xml:space="preserve">Rachel M. </w:t>
      </w:r>
      <w:r w:rsidRPr="00120944">
        <w:rPr>
          <w:rStyle w:val="Style13ptBold"/>
        </w:rPr>
        <w:t>Cohen 3/15</w:t>
      </w:r>
      <w:r>
        <w:t>/24 senior reporter for Vox covering social policy “Why abortion politics might not carry Democrats again in 2024” Vox https://www.vox.com/politics/24101209/abortion-reproductive-freedom-biden-2024-election</w:t>
      </w:r>
    </w:p>
    <w:p w14:paraId="60B7C69A" w14:textId="77777777" w:rsidR="00E17198" w:rsidRPr="00F723AA" w:rsidRDefault="00E17198" w:rsidP="00E17198">
      <w:pPr>
        <w:rPr>
          <w:sz w:val="16"/>
        </w:rPr>
      </w:pPr>
      <w:r w:rsidRPr="00F723AA">
        <w:rPr>
          <w:sz w:val="16"/>
        </w:rPr>
        <w:t xml:space="preserve">Given this strategy’s success in the midterm and special elections, </w:t>
      </w:r>
      <w:r w:rsidRPr="00962118">
        <w:rPr>
          <w:rStyle w:val="StyleUnderline"/>
          <w:highlight w:val="cyan"/>
        </w:rPr>
        <w:t>centering abortion</w:t>
      </w:r>
      <w:r w:rsidRPr="00962118">
        <w:rPr>
          <w:rStyle w:val="StyleUnderline"/>
        </w:rPr>
        <w:t xml:space="preserve"> rights seems like a safe bet for Biden in 2024. But the</w:t>
      </w:r>
      <w:r w:rsidRPr="00962118">
        <w:rPr>
          <w:sz w:val="16"/>
        </w:rPr>
        <w:t xml:space="preserve"> </w:t>
      </w:r>
      <w:r w:rsidRPr="00962118">
        <w:rPr>
          <w:rStyle w:val="Emphasis"/>
        </w:rPr>
        <w:t>special circumstances</w:t>
      </w:r>
      <w:r w:rsidRPr="00962118">
        <w:rPr>
          <w:sz w:val="16"/>
        </w:rPr>
        <w:t xml:space="preserve"> </w:t>
      </w:r>
      <w:r w:rsidRPr="00962118">
        <w:rPr>
          <w:rStyle w:val="StyleUnderline"/>
        </w:rPr>
        <w:t>of</w:t>
      </w:r>
      <w:r w:rsidRPr="00962118">
        <w:rPr>
          <w:sz w:val="16"/>
        </w:rPr>
        <w:t xml:space="preserve"> </w:t>
      </w:r>
      <w:r w:rsidRPr="00962118">
        <w:rPr>
          <w:rStyle w:val="StyleUnderline"/>
        </w:rPr>
        <w:t>presidential elections —</w:t>
      </w:r>
      <w:r w:rsidRPr="00120944">
        <w:rPr>
          <w:rStyle w:val="StyleUnderline"/>
        </w:rPr>
        <w:t xml:space="preserve"> and the masses of voters they tend to attract — suggest this strategy </w:t>
      </w:r>
      <w:r w:rsidRPr="00962118">
        <w:rPr>
          <w:rStyle w:val="StyleUnderline"/>
          <w:highlight w:val="cyan"/>
        </w:rPr>
        <w:t>is</w:t>
      </w:r>
      <w:r w:rsidRPr="00120944">
        <w:rPr>
          <w:rStyle w:val="StyleUnderline"/>
        </w:rPr>
        <w:t xml:space="preserve"> </w:t>
      </w:r>
      <w:r w:rsidRPr="00F723AA">
        <w:rPr>
          <w:sz w:val="16"/>
        </w:rPr>
        <w:t>more of</w:t>
      </w:r>
      <w:r w:rsidRPr="00120944">
        <w:rPr>
          <w:rStyle w:val="StyleUnderline"/>
        </w:rPr>
        <w:t xml:space="preserve"> </w:t>
      </w:r>
      <w:r w:rsidRPr="00962118">
        <w:rPr>
          <w:rStyle w:val="StyleUnderline"/>
          <w:highlight w:val="cyan"/>
        </w:rPr>
        <w:t xml:space="preserve">a </w:t>
      </w:r>
      <w:r w:rsidRPr="00962118">
        <w:rPr>
          <w:rStyle w:val="Emphasis"/>
          <w:highlight w:val="cyan"/>
        </w:rPr>
        <w:t>gamble</w:t>
      </w:r>
      <w:r w:rsidRPr="00962118">
        <w:rPr>
          <w:rStyle w:val="StyleUnderline"/>
          <w:highlight w:val="cyan"/>
        </w:rPr>
        <w:t xml:space="preserve"> </w:t>
      </w:r>
      <w:r w:rsidRPr="00962118">
        <w:rPr>
          <w:rStyle w:val="StyleUnderline"/>
        </w:rPr>
        <w:t>than</w:t>
      </w:r>
      <w:r w:rsidRPr="00120944">
        <w:rPr>
          <w:rStyle w:val="StyleUnderline"/>
        </w:rPr>
        <w:t xml:space="preserve"> it first appears</w:t>
      </w:r>
      <w:r w:rsidRPr="00F723AA">
        <w:rPr>
          <w:sz w:val="16"/>
        </w:rPr>
        <w:t>.</w:t>
      </w:r>
    </w:p>
    <w:p w14:paraId="054AF0D8" w14:textId="77777777" w:rsidR="00E17198" w:rsidRPr="00120944" w:rsidRDefault="00E17198" w:rsidP="00E17198">
      <w:pPr>
        <w:rPr>
          <w:rStyle w:val="StyleUnderline"/>
        </w:rPr>
      </w:pPr>
      <w:r w:rsidRPr="00F723AA">
        <w:rPr>
          <w:sz w:val="16"/>
        </w:rPr>
        <w:t xml:space="preserve">Though abortion rights helped mobilize the kinds of voters likely to cast ballots in midterm and special elections, the presidential electorate generally looks different from those in off-cycle years. </w:t>
      </w:r>
      <w:r w:rsidRPr="00120944">
        <w:rPr>
          <w:rStyle w:val="StyleUnderline"/>
        </w:rPr>
        <w:t>Roughly 160 million Americans cast ballots in the 2020 election, or 67 percent of the voting-eligible population. By contrast, just 112 million people voted in 2022, or 46 percent of those eligible.</w:t>
      </w:r>
    </w:p>
    <w:p w14:paraId="27063B5A" w14:textId="77777777" w:rsidR="00E17198" w:rsidRPr="00F723AA" w:rsidRDefault="00E17198" w:rsidP="00E17198">
      <w:pPr>
        <w:rPr>
          <w:sz w:val="16"/>
        </w:rPr>
      </w:pPr>
      <w:r w:rsidRPr="00120944">
        <w:rPr>
          <w:rStyle w:val="StyleUnderline"/>
        </w:rPr>
        <w:t>Those who turn out every two years to vote</w:t>
      </w:r>
      <w:r w:rsidRPr="00F723AA">
        <w:rPr>
          <w:sz w:val="16"/>
        </w:rPr>
        <w:t xml:space="preserve"> — for primaries, midterms, presidential contests, and even special elections — </w:t>
      </w:r>
      <w:r w:rsidRPr="00120944">
        <w:rPr>
          <w:rStyle w:val="StyleUnderline"/>
        </w:rPr>
        <w:t>are</w:t>
      </w:r>
      <w:r w:rsidRPr="00F723AA">
        <w:rPr>
          <w:sz w:val="16"/>
        </w:rPr>
        <w:t xml:space="preserve"> what scholars refer to as “</w:t>
      </w:r>
      <w:r w:rsidRPr="00120944">
        <w:rPr>
          <w:rStyle w:val="StyleUnderline"/>
        </w:rPr>
        <w:t>high-propensity” voters. These people tend to be more highly educated and less diverse</w:t>
      </w:r>
      <w:r w:rsidRPr="00F723AA">
        <w:rPr>
          <w:sz w:val="16"/>
        </w:rPr>
        <w:t xml:space="preserve"> than those who only turn out once every four years.</w:t>
      </w:r>
    </w:p>
    <w:p w14:paraId="351FBDF8" w14:textId="77777777" w:rsidR="00E17198" w:rsidRPr="00F723AA" w:rsidRDefault="00E17198" w:rsidP="00E17198">
      <w:pPr>
        <w:rPr>
          <w:sz w:val="16"/>
        </w:rPr>
      </w:pPr>
      <w:r w:rsidRPr="00F723AA">
        <w:rPr>
          <w:sz w:val="16"/>
        </w:rPr>
        <w:t>So-called “</w:t>
      </w:r>
      <w:proofErr w:type="gramStart"/>
      <w:r w:rsidRPr="00962118">
        <w:rPr>
          <w:rStyle w:val="StyleUnderline"/>
          <w:highlight w:val="cyan"/>
        </w:rPr>
        <w:t>low-propensity</w:t>
      </w:r>
      <w:proofErr w:type="gramEnd"/>
      <w:r w:rsidRPr="00F723AA">
        <w:rPr>
          <w:sz w:val="16"/>
        </w:rPr>
        <w:t xml:space="preserve">” </w:t>
      </w:r>
      <w:r w:rsidRPr="00962118">
        <w:rPr>
          <w:rStyle w:val="StyleUnderline"/>
          <w:highlight w:val="cyan"/>
        </w:rPr>
        <w:t>voters</w:t>
      </w:r>
      <w:r w:rsidRPr="00F723AA">
        <w:rPr>
          <w:sz w:val="16"/>
        </w:rPr>
        <w:t xml:space="preserve">, meanwhile, </w:t>
      </w:r>
      <w:r w:rsidRPr="00962118">
        <w:rPr>
          <w:rStyle w:val="StyleUnderline"/>
          <w:highlight w:val="cyan"/>
        </w:rPr>
        <w:t>are</w:t>
      </w:r>
      <w:r w:rsidRPr="00120944">
        <w:rPr>
          <w:rStyle w:val="StyleUnderline"/>
        </w:rPr>
        <w:t xml:space="preserve"> generally </w:t>
      </w:r>
      <w:r w:rsidRPr="00962118">
        <w:rPr>
          <w:rStyle w:val="StyleUnderline"/>
          <w:highlight w:val="cyan"/>
        </w:rPr>
        <w:t>not following politics</w:t>
      </w:r>
      <w:r w:rsidRPr="00120944">
        <w:rPr>
          <w:rStyle w:val="StyleUnderline"/>
        </w:rPr>
        <w:t xml:space="preserve"> closely and are less likely to have gone to college</w:t>
      </w:r>
      <w:r w:rsidRPr="00F723AA">
        <w:rPr>
          <w:sz w:val="16"/>
        </w:rPr>
        <w:t xml:space="preserve">. They’re unlikely to be watching Fox News or MSNBC, probably not posting any Instagram stories about the Middle East or sending money to candidates. </w:t>
      </w:r>
      <w:r w:rsidRPr="00120944">
        <w:rPr>
          <w:rStyle w:val="StyleUnderline"/>
        </w:rPr>
        <w:t xml:space="preserve">They </w:t>
      </w:r>
      <w:r w:rsidRPr="00962118">
        <w:rPr>
          <w:rStyle w:val="StyleUnderline"/>
          <w:highlight w:val="cyan"/>
        </w:rPr>
        <w:t>are</w:t>
      </w:r>
      <w:r w:rsidRPr="00120944">
        <w:rPr>
          <w:rStyle w:val="StyleUnderline"/>
        </w:rPr>
        <w:t xml:space="preserve"> often </w:t>
      </w:r>
      <w:r w:rsidRPr="00962118">
        <w:rPr>
          <w:rStyle w:val="StyleUnderline"/>
          <w:highlight w:val="cyan"/>
        </w:rPr>
        <w:t>less sure about</w:t>
      </w:r>
      <w:r w:rsidRPr="00120944">
        <w:rPr>
          <w:rStyle w:val="StyleUnderline"/>
        </w:rPr>
        <w:t xml:space="preserve"> </w:t>
      </w:r>
      <w:r w:rsidRPr="00962118">
        <w:rPr>
          <w:rStyle w:val="StyleUnderline"/>
          <w:highlight w:val="cyan"/>
        </w:rPr>
        <w:t>what each party stands</w:t>
      </w:r>
      <w:r w:rsidRPr="00120944">
        <w:rPr>
          <w:rStyle w:val="StyleUnderline"/>
        </w:rPr>
        <w:t xml:space="preserve"> </w:t>
      </w:r>
      <w:r w:rsidRPr="00962118">
        <w:rPr>
          <w:rStyle w:val="StyleUnderline"/>
          <w:highlight w:val="cyan"/>
        </w:rPr>
        <w:t>for</w:t>
      </w:r>
      <w:r w:rsidRPr="00120944">
        <w:rPr>
          <w:rStyle w:val="StyleUnderline"/>
        </w:rPr>
        <w:t xml:space="preserve">, </w:t>
      </w:r>
      <w:r w:rsidRPr="00962118">
        <w:rPr>
          <w:rStyle w:val="StyleUnderline"/>
          <w:highlight w:val="cyan"/>
        </w:rPr>
        <w:t xml:space="preserve">but they do </w:t>
      </w:r>
      <w:r w:rsidRPr="00962118">
        <w:rPr>
          <w:rStyle w:val="Emphasis"/>
          <w:highlight w:val="cyan"/>
        </w:rPr>
        <w:t>generally turn out to vote</w:t>
      </w:r>
      <w:r w:rsidRPr="00120944">
        <w:rPr>
          <w:rStyle w:val="StyleUnderline"/>
        </w:rPr>
        <w:t>, partly because voting is habitual</w:t>
      </w:r>
      <w:r w:rsidRPr="00F723AA">
        <w:rPr>
          <w:sz w:val="16"/>
        </w:rPr>
        <w:t xml:space="preserve">, and for many it is seen as a civic duty. </w:t>
      </w:r>
      <w:r w:rsidRPr="00120944">
        <w:rPr>
          <w:rStyle w:val="StyleUnderline"/>
        </w:rPr>
        <w:t xml:space="preserve">These </w:t>
      </w:r>
      <w:proofErr w:type="gramStart"/>
      <w:r w:rsidRPr="00120944">
        <w:rPr>
          <w:rStyle w:val="StyleUnderline"/>
        </w:rPr>
        <w:t>particular voters</w:t>
      </w:r>
      <w:proofErr w:type="gramEnd"/>
      <w:r w:rsidRPr="00F723AA">
        <w:rPr>
          <w:sz w:val="16"/>
        </w:rPr>
        <w:t xml:space="preserve"> (also referred to as “infrequent” voters or “less engaged” voters) </w:t>
      </w:r>
      <w:r w:rsidRPr="00962118">
        <w:rPr>
          <w:rStyle w:val="StyleUnderline"/>
          <w:highlight w:val="cyan"/>
        </w:rPr>
        <w:lastRenderedPageBreak/>
        <w:t xml:space="preserve">have not yet turned out </w:t>
      </w:r>
      <w:r w:rsidRPr="00962118">
        <w:rPr>
          <w:rStyle w:val="Emphasis"/>
          <w:highlight w:val="cyan"/>
        </w:rPr>
        <w:t>since 2020</w:t>
      </w:r>
      <w:r w:rsidRPr="00F723AA">
        <w:rPr>
          <w:sz w:val="16"/>
        </w:rPr>
        <w:t>, or 18 months before the Supreme Court overturned Roe v. Wade.</w:t>
      </w:r>
    </w:p>
    <w:p w14:paraId="1DC79781" w14:textId="77777777" w:rsidR="00E17198" w:rsidRPr="00F723AA" w:rsidRDefault="00E17198" w:rsidP="00E17198">
      <w:pPr>
        <w:rPr>
          <w:sz w:val="16"/>
        </w:rPr>
      </w:pPr>
      <w:r w:rsidRPr="00F723AA">
        <w:rPr>
          <w:sz w:val="16"/>
        </w:rPr>
        <w:t xml:space="preserve">Polling indicates that </w:t>
      </w:r>
      <w:r w:rsidRPr="00962118">
        <w:rPr>
          <w:rStyle w:val="StyleUnderline"/>
          <w:highlight w:val="cyan"/>
        </w:rPr>
        <w:t>it’s these voters</w:t>
      </w:r>
      <w:r w:rsidRPr="00120944">
        <w:rPr>
          <w:rStyle w:val="StyleUnderline"/>
        </w:rPr>
        <w:t xml:space="preserve"> that </w:t>
      </w:r>
      <w:r w:rsidRPr="00962118">
        <w:rPr>
          <w:rStyle w:val="Emphasis"/>
          <w:highlight w:val="cyan"/>
        </w:rPr>
        <w:t>Biden is</w:t>
      </w:r>
      <w:r w:rsidRPr="00120944">
        <w:rPr>
          <w:rStyle w:val="StyleUnderline"/>
        </w:rPr>
        <w:t xml:space="preserve"> now </w:t>
      </w:r>
      <w:r w:rsidRPr="00962118">
        <w:rPr>
          <w:rStyle w:val="Emphasis"/>
          <w:highlight w:val="cyan"/>
        </w:rPr>
        <w:t>struggling with</w:t>
      </w:r>
      <w:r w:rsidRPr="00F723AA">
        <w:rPr>
          <w:sz w:val="16"/>
        </w:rPr>
        <w:t xml:space="preserve">, those who cast ballots for him four years ago but now are leaning toward Donald Trump or considering staying home on Election Day. </w:t>
      </w:r>
      <w:r w:rsidRPr="00120944">
        <w:rPr>
          <w:rStyle w:val="StyleUnderline"/>
        </w:rPr>
        <w:t xml:space="preserve">Things have grown </w:t>
      </w:r>
      <w:r w:rsidRPr="00962118">
        <w:rPr>
          <w:rStyle w:val="StyleUnderline"/>
          <w:highlight w:val="cyan"/>
        </w:rPr>
        <w:t>especially</w:t>
      </w:r>
      <w:r w:rsidRPr="00120944">
        <w:rPr>
          <w:rStyle w:val="StyleUnderline"/>
        </w:rPr>
        <w:t xml:space="preserve"> dire for the president </w:t>
      </w:r>
      <w:r w:rsidRPr="00962118">
        <w:rPr>
          <w:rStyle w:val="StyleUnderline"/>
          <w:highlight w:val="cyan"/>
        </w:rPr>
        <w:t>among young, Black, and Hispanic</w:t>
      </w:r>
      <w:r w:rsidRPr="00120944">
        <w:rPr>
          <w:rStyle w:val="StyleUnderline"/>
        </w:rPr>
        <w:t xml:space="preserve"> </w:t>
      </w:r>
      <w:r w:rsidRPr="00962118">
        <w:rPr>
          <w:rStyle w:val="StyleUnderline"/>
          <w:highlight w:val="cyan"/>
        </w:rPr>
        <w:t>low-propensity voters</w:t>
      </w:r>
      <w:r w:rsidRPr="00120944">
        <w:rPr>
          <w:rStyle w:val="StyleUnderline"/>
        </w:rPr>
        <w:t xml:space="preserve">. </w:t>
      </w:r>
      <w:r w:rsidRPr="00F723AA">
        <w:rPr>
          <w:sz w:val="16"/>
        </w:rPr>
        <w:t xml:space="preserve">Nate Cohn, the chief political analyst for the New York Times, said in October </w:t>
      </w:r>
      <w:r w:rsidRPr="00120944">
        <w:rPr>
          <w:rStyle w:val="StyleUnderline"/>
        </w:rPr>
        <w:t xml:space="preserve">these less engaged voters “might just be the </w:t>
      </w:r>
      <w:r w:rsidRPr="00120944">
        <w:rPr>
          <w:rStyle w:val="Emphasis"/>
        </w:rPr>
        <w:t>single biggest problem</w:t>
      </w:r>
      <w:r w:rsidRPr="00120944">
        <w:rPr>
          <w:rStyle w:val="StyleUnderline"/>
        </w:rPr>
        <w:t>”</w:t>
      </w:r>
      <w:r w:rsidRPr="00F723AA">
        <w:rPr>
          <w:sz w:val="16"/>
        </w:rPr>
        <w:t xml:space="preserve"> </w:t>
      </w:r>
      <w:r w:rsidRPr="00120944">
        <w:rPr>
          <w:rStyle w:val="StyleUnderline"/>
        </w:rPr>
        <w:t>facing Biden</w:t>
      </w:r>
      <w:r w:rsidRPr="00F723AA">
        <w:rPr>
          <w:sz w:val="16"/>
        </w:rPr>
        <w:t>.</w:t>
      </w:r>
    </w:p>
    <w:p w14:paraId="0D0C037D" w14:textId="77777777" w:rsidR="00E17198" w:rsidRPr="00F723AA" w:rsidRDefault="00E17198" w:rsidP="00E17198">
      <w:pPr>
        <w:rPr>
          <w:sz w:val="16"/>
        </w:rPr>
      </w:pPr>
      <w:r w:rsidRPr="00F723AA">
        <w:rPr>
          <w:sz w:val="16"/>
        </w:rPr>
        <w:t xml:space="preserve">And for these voters in particular, </w:t>
      </w:r>
      <w:r w:rsidRPr="00962118">
        <w:rPr>
          <w:rStyle w:val="StyleUnderline"/>
          <w:highlight w:val="cyan"/>
        </w:rPr>
        <w:t xml:space="preserve">abortion rights are </w:t>
      </w:r>
      <w:r w:rsidRPr="00962118">
        <w:rPr>
          <w:rStyle w:val="Emphasis"/>
          <w:highlight w:val="cyan"/>
        </w:rPr>
        <w:t>simply not</w:t>
      </w:r>
      <w:r w:rsidRPr="00120944">
        <w:rPr>
          <w:rStyle w:val="StyleUnderline"/>
        </w:rPr>
        <w:t xml:space="preserve"> among </w:t>
      </w:r>
      <w:r w:rsidRPr="00962118">
        <w:rPr>
          <w:rStyle w:val="StyleUnderline"/>
        </w:rPr>
        <w:t xml:space="preserve">the top </w:t>
      </w:r>
      <w:r w:rsidRPr="00962118">
        <w:rPr>
          <w:rStyle w:val="Emphasis"/>
        </w:rPr>
        <w:t>issues</w:t>
      </w:r>
      <w:r w:rsidRPr="00962118">
        <w:rPr>
          <w:rStyle w:val="StyleUnderline"/>
        </w:rPr>
        <w:t xml:space="preserve"> they say </w:t>
      </w:r>
      <w:r w:rsidRPr="00962118">
        <w:rPr>
          <w:rStyle w:val="Emphasis"/>
        </w:rPr>
        <w:t>they care about</w:t>
      </w:r>
      <w:r w:rsidRPr="00962118">
        <w:rPr>
          <w:sz w:val="16"/>
          <w:highlight w:val="cyan"/>
        </w:rPr>
        <w:t>.</w:t>
      </w:r>
    </w:p>
    <w:p w14:paraId="20EE7ACC" w14:textId="77777777" w:rsidR="00E17198" w:rsidRPr="00120944" w:rsidRDefault="00E17198" w:rsidP="00E17198">
      <w:pPr>
        <w:rPr>
          <w:rStyle w:val="StyleUnderline"/>
        </w:rPr>
      </w:pPr>
      <w:r w:rsidRPr="00120944">
        <w:rPr>
          <w:rStyle w:val="StyleUnderline"/>
        </w:rPr>
        <w:t>Low-propensity voters rank abortion low compared to other issues</w:t>
      </w:r>
    </w:p>
    <w:p w14:paraId="77E9BA46" w14:textId="77777777" w:rsidR="00E17198" w:rsidRPr="00F723AA" w:rsidRDefault="00E17198" w:rsidP="00E17198">
      <w:pPr>
        <w:rPr>
          <w:sz w:val="16"/>
        </w:rPr>
      </w:pPr>
      <w:r w:rsidRPr="00F723AA">
        <w:rPr>
          <w:sz w:val="16"/>
        </w:rPr>
        <w:t>First, the good news for Democrats: Low-propensity voters also support abortion rights. Broadly speaking, they even tend to identify as slightly more “pro-choice” than the rest of the electorate, according to Bryan Bennett, a pollster with the progressive polling firm Navigator. (Per Navigator’s data, infrequent voters are about 67 percent pro-choice and 27 percent anti-abortion, compared to the rest of the country that’s 64 percent pro-choice and 31 percent anti-abortion.)</w:t>
      </w:r>
    </w:p>
    <w:p w14:paraId="5C9C0B49" w14:textId="77777777" w:rsidR="00E17198" w:rsidRPr="00F723AA" w:rsidRDefault="00E17198" w:rsidP="00E17198">
      <w:pPr>
        <w:rPr>
          <w:sz w:val="16"/>
        </w:rPr>
      </w:pPr>
      <w:r w:rsidRPr="00F723AA">
        <w:rPr>
          <w:sz w:val="16"/>
        </w:rPr>
        <w:t xml:space="preserve">But </w:t>
      </w:r>
      <w:r w:rsidRPr="00120944">
        <w:rPr>
          <w:rStyle w:val="StyleUnderline"/>
        </w:rPr>
        <w:t xml:space="preserve">while low-propensity voters are largely pro-choice, </w:t>
      </w:r>
      <w:r w:rsidRPr="00962118">
        <w:rPr>
          <w:rStyle w:val="StyleUnderline"/>
        </w:rPr>
        <w:t>they don’t rank</w:t>
      </w:r>
      <w:r w:rsidRPr="00120944">
        <w:rPr>
          <w:rStyle w:val="StyleUnderline"/>
        </w:rPr>
        <w:t xml:space="preserve"> abortion rights </w:t>
      </w:r>
      <w:r w:rsidRPr="00962118">
        <w:rPr>
          <w:rStyle w:val="Emphasis"/>
          <w:highlight w:val="cyan"/>
        </w:rPr>
        <w:t>anywhere close</w:t>
      </w:r>
      <w:r w:rsidRPr="00962118">
        <w:rPr>
          <w:rStyle w:val="StyleUnderline"/>
          <w:highlight w:val="cyan"/>
        </w:rPr>
        <w:t xml:space="preserve"> to a top issue.</w:t>
      </w:r>
    </w:p>
    <w:p w14:paraId="6969D319" w14:textId="77777777" w:rsidR="00E17198" w:rsidRPr="00F723AA" w:rsidRDefault="00E17198" w:rsidP="00E17198">
      <w:pPr>
        <w:rPr>
          <w:sz w:val="16"/>
        </w:rPr>
      </w:pPr>
      <w:r w:rsidRPr="00F723AA">
        <w:rPr>
          <w:sz w:val="16"/>
        </w:rPr>
        <w:t>Among most voters — high-propensity and low — inflation and jobs top the list of issues they say are most important to them. Among low-propensity voters in particular, Bennett told me, jobs and inflation rank even higher than among the country overall. “</w:t>
      </w:r>
      <w:proofErr w:type="gramStart"/>
      <w:r w:rsidRPr="00F723AA">
        <w:rPr>
          <w:sz w:val="16"/>
        </w:rPr>
        <w:t>So</w:t>
      </w:r>
      <w:proofErr w:type="gramEnd"/>
      <w:r w:rsidRPr="00F723AA">
        <w:rPr>
          <w:sz w:val="16"/>
        </w:rPr>
        <w:t xml:space="preserve"> the high-level takeaway is that these are deeply economically focused folks,” he said.</w:t>
      </w:r>
    </w:p>
    <w:p w14:paraId="1BD44F49" w14:textId="77777777" w:rsidR="00E17198" w:rsidRPr="00F723AA" w:rsidRDefault="00E17198" w:rsidP="00E17198">
      <w:pPr>
        <w:rPr>
          <w:sz w:val="16"/>
        </w:rPr>
      </w:pPr>
      <w:r w:rsidRPr="00120944">
        <w:rPr>
          <w:rStyle w:val="StyleUnderline"/>
        </w:rPr>
        <w:t>Abortion access “just isn’t a top issue for infrequent voters,”</w:t>
      </w:r>
      <w:r w:rsidRPr="00F723AA">
        <w:rPr>
          <w:sz w:val="16"/>
        </w:rPr>
        <w:t xml:space="preserve"> Ali Mortell, the research director for the progressive polling shop Blue Rose Research, told me.</w:t>
      </w:r>
    </w:p>
    <w:p w14:paraId="3AF257E5" w14:textId="77777777" w:rsidR="00E17198" w:rsidRPr="00F723AA" w:rsidRDefault="00E17198" w:rsidP="00E17198">
      <w:pPr>
        <w:rPr>
          <w:sz w:val="16"/>
        </w:rPr>
      </w:pPr>
      <w:r w:rsidRPr="00F723AA">
        <w:rPr>
          <w:sz w:val="16"/>
        </w:rPr>
        <w:t>When Navigator asked low-propensity voters which issues they feel are most important for Congress to focus on, those voters ranked inflation and jobs highest, followed by health care (34 percent), then corruption in government, immigration, climate change, crime, Social Security and Medicare, and education all between 27 and 22 percent. Only after that did 17 percent of low-propensity voters rank abortion a top issue for Congress.</w:t>
      </w:r>
    </w:p>
    <w:p w14:paraId="7E22C4C1" w14:textId="77777777" w:rsidR="00E17198" w:rsidRPr="00F723AA" w:rsidRDefault="00E17198" w:rsidP="00E17198">
      <w:pPr>
        <w:rPr>
          <w:sz w:val="16"/>
        </w:rPr>
      </w:pPr>
      <w:r w:rsidRPr="00F723AA">
        <w:rPr>
          <w:sz w:val="16"/>
        </w:rPr>
        <w:t xml:space="preserve">Meanwhile, among all voters likely to cast ballots in November, </w:t>
      </w:r>
      <w:r w:rsidRPr="00962118">
        <w:rPr>
          <w:rStyle w:val="StyleUnderline"/>
          <w:highlight w:val="cyan"/>
        </w:rPr>
        <w:t xml:space="preserve">most </w:t>
      </w:r>
      <w:r w:rsidRPr="00962118">
        <w:rPr>
          <w:rStyle w:val="Emphasis"/>
          <w:highlight w:val="cyan"/>
        </w:rPr>
        <w:t>don’t see Trump</w:t>
      </w:r>
      <w:r w:rsidRPr="00120944">
        <w:rPr>
          <w:rStyle w:val="StyleUnderline"/>
        </w:rPr>
        <w:t xml:space="preserve"> </w:t>
      </w:r>
      <w:r w:rsidRPr="00962118">
        <w:rPr>
          <w:rStyle w:val="StyleUnderline"/>
          <w:highlight w:val="cyan"/>
        </w:rPr>
        <w:t xml:space="preserve">as a major </w:t>
      </w:r>
      <w:r w:rsidRPr="00962118">
        <w:rPr>
          <w:rStyle w:val="Emphasis"/>
          <w:highlight w:val="cyan"/>
        </w:rPr>
        <w:t>threat</w:t>
      </w:r>
      <w:r w:rsidRPr="00962118">
        <w:rPr>
          <w:rStyle w:val="StyleUnderline"/>
          <w:highlight w:val="cyan"/>
        </w:rPr>
        <w:t xml:space="preserve"> to </w:t>
      </w:r>
      <w:r w:rsidRPr="00962118">
        <w:rPr>
          <w:rStyle w:val="Emphasis"/>
          <w:highlight w:val="cyan"/>
        </w:rPr>
        <w:t>reproductive freedom</w:t>
      </w:r>
      <w:r w:rsidRPr="00120944">
        <w:rPr>
          <w:rStyle w:val="Emphasis"/>
        </w:rPr>
        <w:t>.</w:t>
      </w:r>
      <w:r w:rsidRPr="00F723AA">
        <w:rPr>
          <w:sz w:val="16"/>
        </w:rPr>
        <w:t xml:space="preserve"> The progressive polling firm Data for Progress found in February that, </w:t>
      </w:r>
      <w:r w:rsidRPr="00120944">
        <w:rPr>
          <w:rStyle w:val="StyleUnderline"/>
        </w:rPr>
        <w:t xml:space="preserve">while likely voters are “somewhat” or “very concerned” about restrictions on abortion rights, </w:t>
      </w:r>
      <w:r w:rsidRPr="00962118">
        <w:rPr>
          <w:rStyle w:val="Emphasis"/>
          <w:highlight w:val="cyan"/>
        </w:rPr>
        <w:t>less than half</w:t>
      </w:r>
      <w:r w:rsidRPr="00962118">
        <w:rPr>
          <w:rStyle w:val="StyleUnderline"/>
          <w:highlight w:val="cyan"/>
        </w:rPr>
        <w:t xml:space="preserve"> see </w:t>
      </w:r>
      <w:r w:rsidRPr="00962118">
        <w:rPr>
          <w:rStyle w:val="Emphasis"/>
          <w:highlight w:val="cyan"/>
        </w:rPr>
        <w:t>Trump</w:t>
      </w:r>
      <w:r w:rsidRPr="00120944">
        <w:rPr>
          <w:rStyle w:val="StyleUnderline"/>
        </w:rPr>
        <w:t xml:space="preserve"> specifically </w:t>
      </w:r>
      <w:r w:rsidRPr="00962118">
        <w:rPr>
          <w:rStyle w:val="Emphasis"/>
          <w:highlight w:val="cyan"/>
        </w:rPr>
        <w:t>as a threat</w:t>
      </w:r>
      <w:r w:rsidRPr="00120944">
        <w:rPr>
          <w:rStyle w:val="StyleUnderline"/>
        </w:rPr>
        <w:t xml:space="preserve"> in that regard</w:t>
      </w:r>
      <w:r w:rsidRPr="00F723AA">
        <w:rPr>
          <w:sz w:val="16"/>
        </w:rPr>
        <w:t>.</w:t>
      </w:r>
    </w:p>
    <w:p w14:paraId="16E314C8" w14:textId="77777777" w:rsidR="00E17198" w:rsidRPr="00F723AA" w:rsidRDefault="00E17198" w:rsidP="00E17198">
      <w:pPr>
        <w:rPr>
          <w:sz w:val="16"/>
        </w:rPr>
      </w:pPr>
      <w:r w:rsidRPr="00962118">
        <w:rPr>
          <w:rStyle w:val="StyleUnderline"/>
          <w:highlight w:val="cyan"/>
        </w:rPr>
        <w:t>Only 48 percent think Trump will</w:t>
      </w:r>
      <w:r w:rsidRPr="00120944">
        <w:rPr>
          <w:rStyle w:val="StyleUnderline"/>
        </w:rPr>
        <w:t xml:space="preserve"> </w:t>
      </w:r>
      <w:r w:rsidRPr="00962118">
        <w:rPr>
          <w:rStyle w:val="StyleUnderline"/>
          <w:highlight w:val="cyan"/>
        </w:rPr>
        <w:t>try to pass a</w:t>
      </w:r>
      <w:r w:rsidRPr="00120944">
        <w:rPr>
          <w:rStyle w:val="StyleUnderline"/>
        </w:rPr>
        <w:t xml:space="preserve"> national </w:t>
      </w:r>
      <w:r w:rsidRPr="00962118">
        <w:rPr>
          <w:rStyle w:val="StyleUnderline"/>
          <w:highlight w:val="cyan"/>
        </w:rPr>
        <w:t>ban</w:t>
      </w:r>
      <w:r w:rsidRPr="00120944">
        <w:rPr>
          <w:rStyle w:val="StyleUnderline"/>
        </w:rPr>
        <w:t xml:space="preserve">, </w:t>
      </w:r>
      <w:r w:rsidRPr="00962118">
        <w:rPr>
          <w:rStyle w:val="StyleUnderline"/>
          <w:highlight w:val="cyan"/>
        </w:rPr>
        <w:t xml:space="preserve">and </w:t>
      </w:r>
      <w:r w:rsidRPr="00962118">
        <w:rPr>
          <w:rStyle w:val="Emphasis"/>
          <w:highlight w:val="cyan"/>
        </w:rPr>
        <w:t xml:space="preserve">less than a quarter blame him for Roe’s </w:t>
      </w:r>
      <w:r w:rsidRPr="00962118">
        <w:rPr>
          <w:rStyle w:val="Emphasis"/>
        </w:rPr>
        <w:t>demise</w:t>
      </w:r>
      <w:r w:rsidRPr="00F723AA">
        <w:rPr>
          <w:sz w:val="16"/>
        </w:rPr>
        <w:t xml:space="preserve">, despite Trump himself taking credit for it. Perhaps most concerning for Democrats is that </w:t>
      </w:r>
      <w:r w:rsidRPr="00120944">
        <w:rPr>
          <w:rStyle w:val="StyleUnderline"/>
        </w:rPr>
        <w:t xml:space="preserve">just 52 </w:t>
      </w:r>
      <w:r w:rsidRPr="00962118">
        <w:rPr>
          <w:rStyle w:val="StyleUnderline"/>
        </w:rPr>
        <w:t>percent of respondents said they thought the 2024 election was “very important” to abortion rights.</w:t>
      </w:r>
    </w:p>
    <w:p w14:paraId="20A0E917" w14:textId="77777777" w:rsidR="00E17198" w:rsidRPr="00F723AA" w:rsidRDefault="00E17198" w:rsidP="00E17198">
      <w:pPr>
        <w:rPr>
          <w:sz w:val="16"/>
        </w:rPr>
      </w:pPr>
      <w:r w:rsidRPr="00F723AA">
        <w:rPr>
          <w:sz w:val="16"/>
        </w:rPr>
        <w:t>What do voters who are abandoning Biden or waffling on him say they care most about? I asked Data for Progress if they could glean information about voters who cast ballots for Biden but are now saying they’re likely to vote for Trump in 2024. Per Vox’s request, they pooled about 12,000 survey responses from 10 national likely voter surveys they’ve run since the start of the year.</w:t>
      </w:r>
    </w:p>
    <w:p w14:paraId="581AE62E" w14:textId="77777777" w:rsidR="00E17198" w:rsidRPr="00F723AA" w:rsidRDefault="00E17198" w:rsidP="00E17198">
      <w:pPr>
        <w:rPr>
          <w:sz w:val="16"/>
        </w:rPr>
      </w:pPr>
      <w:r w:rsidRPr="00F723AA">
        <w:rPr>
          <w:sz w:val="16"/>
        </w:rPr>
        <w:t xml:space="preserve">Danielle </w:t>
      </w:r>
      <w:proofErr w:type="spellStart"/>
      <w:r w:rsidRPr="00F723AA">
        <w:rPr>
          <w:sz w:val="16"/>
        </w:rPr>
        <w:t>Deiseroth</w:t>
      </w:r>
      <w:proofErr w:type="spellEnd"/>
      <w:r w:rsidRPr="00F723AA">
        <w:rPr>
          <w:sz w:val="16"/>
        </w:rPr>
        <w:t xml:space="preserve">, executive director of Data for Progress, said their </w:t>
      </w:r>
      <w:r w:rsidRPr="00962118">
        <w:rPr>
          <w:rStyle w:val="StyleUnderline"/>
        </w:rPr>
        <w:t xml:space="preserve">initial findings showed among likely Biden-to-Trump voters that the economy was their </w:t>
      </w:r>
      <w:proofErr w:type="gramStart"/>
      <w:r w:rsidRPr="00962118">
        <w:rPr>
          <w:rStyle w:val="StyleUnderline"/>
        </w:rPr>
        <w:t>most commonly cited</w:t>
      </w:r>
      <w:proofErr w:type="gramEnd"/>
      <w:r w:rsidRPr="00962118">
        <w:rPr>
          <w:rStyle w:val="StyleUnderline"/>
        </w:rPr>
        <w:t xml:space="preserve"> important issue.</w:t>
      </w:r>
      <w:r w:rsidRPr="00F723AA">
        <w:rPr>
          <w:sz w:val="16"/>
        </w:rPr>
        <w:t xml:space="preserve"> “</w:t>
      </w:r>
      <w:r w:rsidRPr="00962118">
        <w:rPr>
          <w:rStyle w:val="Emphasis"/>
          <w:highlight w:val="cyan"/>
        </w:rPr>
        <w:t>Abortion almost ranked dead last</w:t>
      </w:r>
      <w:r w:rsidRPr="00F723AA">
        <w:rPr>
          <w:sz w:val="16"/>
        </w:rPr>
        <w:t xml:space="preserve"> </w:t>
      </w:r>
      <w:r w:rsidRPr="00120944">
        <w:rPr>
          <w:rStyle w:val="StyleUnderline"/>
        </w:rPr>
        <w:t xml:space="preserve">in terms of </w:t>
      </w:r>
      <w:r w:rsidRPr="00120944">
        <w:rPr>
          <w:rStyle w:val="Emphasis"/>
        </w:rPr>
        <w:t>issue importance</w:t>
      </w:r>
      <w:r w:rsidRPr="00120944">
        <w:rPr>
          <w:rStyle w:val="StyleUnderline"/>
        </w:rPr>
        <w:t xml:space="preserve">, </w:t>
      </w:r>
      <w:r w:rsidRPr="00F723AA">
        <w:rPr>
          <w:sz w:val="16"/>
        </w:rPr>
        <w:t xml:space="preserve">tied with race relations and education, and just ahead of LGBTQ+ issues,” </w:t>
      </w:r>
      <w:proofErr w:type="spellStart"/>
      <w:r w:rsidRPr="00F723AA">
        <w:rPr>
          <w:sz w:val="16"/>
        </w:rPr>
        <w:t>Deiseroth</w:t>
      </w:r>
      <w:proofErr w:type="spellEnd"/>
      <w:r w:rsidRPr="00F723AA">
        <w:rPr>
          <w:sz w:val="16"/>
        </w:rPr>
        <w:t xml:space="preserve"> added.</w:t>
      </w:r>
    </w:p>
    <w:p w14:paraId="1AFD4FD9" w14:textId="77777777" w:rsidR="00E17198" w:rsidRPr="00120944" w:rsidRDefault="00E17198" w:rsidP="00E17198">
      <w:pPr>
        <w:rPr>
          <w:rStyle w:val="StyleUnderline"/>
        </w:rPr>
      </w:pPr>
      <w:r w:rsidRPr="00120944">
        <w:rPr>
          <w:rStyle w:val="StyleUnderline"/>
        </w:rPr>
        <w:t>Abortion rights ballot measures underperformed with non-white voters</w:t>
      </w:r>
    </w:p>
    <w:p w14:paraId="02ED0935" w14:textId="77777777" w:rsidR="00E17198" w:rsidRPr="00F723AA" w:rsidRDefault="00E17198" w:rsidP="00E17198">
      <w:pPr>
        <w:rPr>
          <w:sz w:val="16"/>
        </w:rPr>
      </w:pPr>
      <w:r w:rsidRPr="00F723AA">
        <w:rPr>
          <w:sz w:val="16"/>
        </w:rPr>
        <w:lastRenderedPageBreak/>
        <w:t>While pollsters agree abortion mattered in the 2022 midterms, it appeared to matter to varying degrees depending on whether you’re looking at state ballot measures or at contests for governorships to the US House and Senate.</w:t>
      </w:r>
    </w:p>
    <w:p w14:paraId="5A86F3C5" w14:textId="77777777" w:rsidR="00E17198" w:rsidRPr="00F723AA" w:rsidRDefault="00E17198" w:rsidP="00E17198">
      <w:pPr>
        <w:rPr>
          <w:sz w:val="16"/>
        </w:rPr>
      </w:pPr>
      <w:r w:rsidRPr="00F723AA">
        <w:rPr>
          <w:sz w:val="16"/>
        </w:rPr>
        <w:t>Abortion rights ballot measures won in all seven states, largely because Republicans crossed the aisle to vote for them. Looking at the crosstabs, experts found that abortion ballot measures tended to over-perform with white Republican voters and underperform with non-white Democratic voters.</w:t>
      </w:r>
    </w:p>
    <w:p w14:paraId="0642AB48" w14:textId="77777777" w:rsidR="00E17198" w:rsidRPr="00F723AA" w:rsidRDefault="00E17198" w:rsidP="00E17198">
      <w:pPr>
        <w:rPr>
          <w:sz w:val="16"/>
        </w:rPr>
      </w:pPr>
      <w:r w:rsidRPr="00F723AA">
        <w:rPr>
          <w:sz w:val="16"/>
        </w:rPr>
        <w:t>In Michigan for example, Gov. Gretchen Whitmer was much more popular with Black voters than the state’s winning abortion rights ballot measure. Likewise in Kentucky, the abortion rights ballot measure did well relative to partisanship in white suburbs and underperformed slightly in the major, Blacker metropolitan areas.</w:t>
      </w:r>
    </w:p>
    <w:p w14:paraId="46B1A40D" w14:textId="77777777" w:rsidR="00E17198" w:rsidRPr="00F723AA" w:rsidRDefault="00E17198" w:rsidP="00E17198">
      <w:pPr>
        <w:rPr>
          <w:sz w:val="16"/>
        </w:rPr>
      </w:pPr>
      <w:r w:rsidRPr="00F723AA">
        <w:rPr>
          <w:sz w:val="16"/>
        </w:rPr>
        <w:t xml:space="preserve">According to the New York Times, </w:t>
      </w:r>
      <w:r w:rsidRPr="00120944">
        <w:rPr>
          <w:rStyle w:val="StyleUnderline"/>
        </w:rPr>
        <w:t>Biden appears to be struggling most with young, Black, and Hispanic working-class voters</w:t>
      </w:r>
      <w:r w:rsidRPr="00F723AA">
        <w:rPr>
          <w:sz w:val="16"/>
        </w:rPr>
        <w:t xml:space="preserve"> — those who identify as Democrats but did not turn out in 2022.</w:t>
      </w:r>
    </w:p>
    <w:p w14:paraId="27EF57B9" w14:textId="77777777" w:rsidR="00E17198" w:rsidRPr="00F723AA" w:rsidRDefault="00E17198" w:rsidP="00E17198">
      <w:pPr>
        <w:rPr>
          <w:sz w:val="16"/>
        </w:rPr>
      </w:pPr>
      <w:r w:rsidRPr="00962118">
        <w:rPr>
          <w:rStyle w:val="StyleUnderline"/>
          <w:highlight w:val="cyan"/>
        </w:rPr>
        <w:t>Abortion rights tend to rank lower for Black voters</w:t>
      </w:r>
      <w:r w:rsidRPr="00962118">
        <w:rPr>
          <w:rStyle w:val="StyleUnderline"/>
        </w:rPr>
        <w:t xml:space="preserve">. These voters have become more liberal on abortion over time, but they are </w:t>
      </w:r>
      <w:r w:rsidRPr="00962118">
        <w:rPr>
          <w:rStyle w:val="Emphasis"/>
        </w:rPr>
        <w:t>still more conservative</w:t>
      </w:r>
      <w:r w:rsidRPr="00962118">
        <w:rPr>
          <w:rStyle w:val="StyleUnderline"/>
        </w:rPr>
        <w:t xml:space="preserve"> on</w:t>
      </w:r>
      <w:r w:rsidRPr="00120944">
        <w:rPr>
          <w:rStyle w:val="StyleUnderline"/>
        </w:rPr>
        <w:t xml:space="preserve"> the </w:t>
      </w:r>
      <w:r w:rsidRPr="00962118">
        <w:rPr>
          <w:rStyle w:val="StyleUnderline"/>
        </w:rPr>
        <w:t>issues relative to their partisanship, as the vote-splitting in Michigan indicated</w:t>
      </w:r>
      <w:r w:rsidRPr="00962118">
        <w:rPr>
          <w:sz w:val="16"/>
        </w:rPr>
        <w:t>.</w:t>
      </w:r>
    </w:p>
    <w:p w14:paraId="2405153F" w14:textId="77777777" w:rsidR="00E17198" w:rsidRPr="00F723AA" w:rsidRDefault="00E17198" w:rsidP="00E17198">
      <w:pPr>
        <w:rPr>
          <w:sz w:val="16"/>
        </w:rPr>
      </w:pPr>
      <w:r w:rsidRPr="00F723AA">
        <w:rPr>
          <w:sz w:val="16"/>
        </w:rPr>
        <w:t>As Democrats campaign on abortion rights, they’ll have to be careful about how they talk about the issue. An Ipsos poll released in February on behalf of the abortion rights advocacy group All* Above All found that just under half of Black male respondents (48 percent) said they “personally supported a person’s right to abortion and believe it should be legal and available.”</w:t>
      </w:r>
    </w:p>
    <w:p w14:paraId="720CDED6" w14:textId="77777777" w:rsidR="00E17198" w:rsidRPr="00F723AA" w:rsidRDefault="00E17198" w:rsidP="00E17198">
      <w:pPr>
        <w:rPr>
          <w:sz w:val="16"/>
        </w:rPr>
      </w:pPr>
      <w:r w:rsidRPr="00F723AA">
        <w:rPr>
          <w:sz w:val="16"/>
        </w:rPr>
        <w:t>If Democrats stick to language about fighting government interference in abortion decisions, however, they’ll be on safer ground. The poll found 43 percent of Black men said they were personally against abortion but didn’t believe the government should prevent others from deciding.</w:t>
      </w:r>
    </w:p>
    <w:p w14:paraId="72CDA67C" w14:textId="77777777" w:rsidR="00E17198" w:rsidRPr="00F723AA" w:rsidRDefault="00E17198" w:rsidP="00E17198">
      <w:pPr>
        <w:rPr>
          <w:sz w:val="16"/>
        </w:rPr>
      </w:pPr>
      <w:r w:rsidRPr="00F723AA">
        <w:rPr>
          <w:sz w:val="16"/>
        </w:rPr>
        <w:t>Still, only 17 percent of Black men said they’d only vote for a candidate who shares their view on abortion, and 38 percent said abortion rights were a small or nonexistent factor for them when determining their 2024 vote choice.</w:t>
      </w:r>
    </w:p>
    <w:p w14:paraId="79711E2D" w14:textId="77777777" w:rsidR="00E17198" w:rsidRPr="00E17198" w:rsidRDefault="00E17198" w:rsidP="00E17198"/>
    <w:p w14:paraId="454FBA7D" w14:textId="3E68293C" w:rsidR="00600EF6" w:rsidRDefault="0098414A" w:rsidP="00600EF6">
      <w:pPr>
        <w:pStyle w:val="Heading3"/>
      </w:pPr>
      <w:r>
        <w:lastRenderedPageBreak/>
        <w:t>UQ</w:t>
      </w:r>
      <w:r w:rsidR="00600EF6">
        <w:t>---Too Soon</w:t>
      </w:r>
    </w:p>
    <w:p w14:paraId="378C240A" w14:textId="77777777" w:rsidR="00600EF6" w:rsidRPr="000E65CD" w:rsidRDefault="00600EF6" w:rsidP="00600EF6">
      <w:pPr>
        <w:pStyle w:val="Heading4"/>
      </w:pPr>
      <w:r>
        <w:t xml:space="preserve">Too early, and black swans. </w:t>
      </w:r>
    </w:p>
    <w:p w14:paraId="164F7604" w14:textId="77777777" w:rsidR="00600EF6" w:rsidRPr="008C0B89" w:rsidRDefault="00600EF6" w:rsidP="00600EF6">
      <w:r w:rsidRPr="008C0B89">
        <w:rPr>
          <w:rStyle w:val="Style13ptBold"/>
        </w:rPr>
        <w:t>Politico '24</w:t>
      </w:r>
      <w:r w:rsidRPr="008C0B89">
        <w:t xml:space="preserve"> [1/5/24;</w:t>
      </w:r>
      <w:r>
        <w:t xml:space="preserve"> “The Unpredictable </w:t>
      </w:r>
      <w:proofErr w:type="gramStart"/>
      <w:r>
        <w:t>But</w:t>
      </w:r>
      <w:proofErr w:type="gramEnd"/>
      <w:r>
        <w:t xml:space="preserve"> Entirely Possible Events That Could Throw 2024 Into Turmoil;”</w:t>
      </w:r>
      <w:r w:rsidRPr="008C0B89">
        <w:t xml:space="preserve"> https://www.politico.com/news/magazine/2024/01/05/unpredictable-events-2024-election-turmoil-experts-00133873</w:t>
      </w:r>
      <w:r>
        <w:t>]</w:t>
      </w:r>
    </w:p>
    <w:p w14:paraId="016F3DE4" w14:textId="77777777" w:rsidR="00600EF6" w:rsidRPr="000E65CD" w:rsidRDefault="00600EF6" w:rsidP="00600EF6">
      <w:pPr>
        <w:rPr>
          <w:sz w:val="16"/>
        </w:rPr>
      </w:pPr>
      <w:r w:rsidRPr="000437AF">
        <w:rPr>
          <w:rStyle w:val="StyleUnderline"/>
          <w:highlight w:val="cyan"/>
        </w:rPr>
        <w:t>A global pandemic. A siege at the Capitol</w:t>
      </w:r>
      <w:r w:rsidRPr="002D69C7">
        <w:rPr>
          <w:rStyle w:val="StyleUnderline"/>
        </w:rPr>
        <w:t>.</w:t>
      </w:r>
      <w:r w:rsidRPr="000E65CD">
        <w:rPr>
          <w:sz w:val="16"/>
        </w:rPr>
        <w:t xml:space="preserve"> A reality TV star in the White House. In just the last few years, </w:t>
      </w:r>
      <w:r w:rsidRPr="000437AF">
        <w:rPr>
          <w:rStyle w:val="StyleUnderline"/>
          <w:highlight w:val="cyan"/>
        </w:rPr>
        <w:t>we’ve watched the unthinkable become real</w:t>
      </w:r>
      <w:r w:rsidRPr="000E65CD">
        <w:rPr>
          <w:sz w:val="16"/>
        </w:rPr>
        <w:t>. We think we have a firm grasp on what’s to come, in politics and beyond, and then something gigantic and unexpected happens.</w:t>
      </w:r>
    </w:p>
    <w:p w14:paraId="23A5FD6A" w14:textId="77777777" w:rsidR="00600EF6" w:rsidRPr="002D69C7" w:rsidRDefault="00600EF6" w:rsidP="00600EF6">
      <w:pPr>
        <w:rPr>
          <w:rStyle w:val="StyleUnderline"/>
        </w:rPr>
      </w:pPr>
      <w:r w:rsidRPr="000E65CD">
        <w:rPr>
          <w:sz w:val="16"/>
        </w:rPr>
        <w:t xml:space="preserve">With that in mind, </w:t>
      </w:r>
      <w:r w:rsidRPr="002D69C7">
        <w:rPr>
          <w:rStyle w:val="StyleUnderline"/>
        </w:rPr>
        <w:t>perhaps we need to deploy a tad more imagination before assuming we know what’s going to happen in 2024.</w:t>
      </w:r>
      <w:r w:rsidRPr="000E65CD">
        <w:rPr>
          <w:sz w:val="16"/>
        </w:rPr>
        <w:t xml:space="preserve"> It certainly looks like we’re headed toward a rematch of Donald Trump vs. Joe Biden and a bitterly contested, close general election. But, </w:t>
      </w:r>
      <w:r w:rsidRPr="002D69C7">
        <w:rPr>
          <w:rStyle w:val="StyleUnderline"/>
        </w:rPr>
        <w:t xml:space="preserve">if recent history is a guide, </w:t>
      </w:r>
      <w:r w:rsidRPr="000437AF">
        <w:rPr>
          <w:rStyle w:val="StyleUnderline"/>
          <w:highlight w:val="cyan"/>
        </w:rPr>
        <w:t>something unexpected could be right around the corner</w:t>
      </w:r>
      <w:r w:rsidRPr="002D69C7">
        <w:rPr>
          <w:rStyle w:val="StyleUnderline"/>
        </w:rPr>
        <w:t>.</w:t>
      </w:r>
    </w:p>
    <w:p w14:paraId="31F79E15" w14:textId="77777777" w:rsidR="00600EF6" w:rsidRPr="002D69C7" w:rsidRDefault="00600EF6" w:rsidP="00600EF6">
      <w:pPr>
        <w:rPr>
          <w:rStyle w:val="StyleUnderline"/>
        </w:rPr>
      </w:pPr>
      <w:r w:rsidRPr="000E65CD">
        <w:rPr>
          <w:sz w:val="16"/>
        </w:rPr>
        <w:t xml:space="preserve">We asked an array of futurists and technologists, historians and political scientists, foreign policy analysts and other savvy prognosticators whose expertise is identifying future risk: </w:t>
      </w:r>
      <w:r w:rsidRPr="000437AF">
        <w:rPr>
          <w:rStyle w:val="StyleUnderline"/>
          <w:highlight w:val="cyan"/>
        </w:rPr>
        <w:t>What might be the “Black Swan”</w:t>
      </w:r>
      <w:r w:rsidRPr="002D69C7">
        <w:rPr>
          <w:rStyle w:val="StyleUnderline"/>
        </w:rPr>
        <w:t xml:space="preserve"> event that disrupts the seeming inevitability of the 2024 campaign?</w:t>
      </w:r>
    </w:p>
    <w:p w14:paraId="0378510E" w14:textId="77777777" w:rsidR="00600EF6" w:rsidRPr="000E65CD" w:rsidRDefault="00600EF6" w:rsidP="00600EF6">
      <w:pPr>
        <w:rPr>
          <w:sz w:val="16"/>
        </w:rPr>
      </w:pPr>
      <w:r w:rsidRPr="000E65CD">
        <w:rPr>
          <w:sz w:val="16"/>
        </w:rPr>
        <w:t xml:space="preserve">We asked them to leave aside </w:t>
      </w:r>
      <w:r w:rsidRPr="000437AF">
        <w:rPr>
          <w:rStyle w:val="StyleUnderline"/>
          <w:highlight w:val="cyan"/>
        </w:rPr>
        <w:t>the possibility that one of the candidates</w:t>
      </w:r>
      <w:r w:rsidRPr="002D69C7">
        <w:rPr>
          <w:rStyle w:val="StyleUnderline"/>
        </w:rPr>
        <w:t xml:space="preserve"> in their 70s or 80s </w:t>
      </w:r>
      <w:r w:rsidRPr="000437AF">
        <w:rPr>
          <w:rStyle w:val="StyleUnderline"/>
          <w:highlight w:val="cyan"/>
        </w:rPr>
        <w:t>dies</w:t>
      </w:r>
      <w:r w:rsidRPr="002D69C7">
        <w:rPr>
          <w:rStyle w:val="StyleUnderline"/>
        </w:rPr>
        <w:t xml:space="preserve"> during the campaign</w:t>
      </w:r>
      <w:r w:rsidRPr="000E65CD">
        <w:rPr>
          <w:sz w:val="16"/>
        </w:rPr>
        <w:t xml:space="preserve"> — something well within the realm of actuarial possibility and which is already on many voters’ minds. Instead, we asked them: What is the unpredictable, unlikely but entirely plausible thing that could happen this year that voters aren’t even thinking about yet, but which could have a massive impact on the outcome?</w:t>
      </w:r>
    </w:p>
    <w:p w14:paraId="39CA3182" w14:textId="77777777" w:rsidR="00600EF6" w:rsidRPr="002F77A5" w:rsidRDefault="00600EF6" w:rsidP="00600EF6">
      <w:pPr>
        <w:rPr>
          <w:sz w:val="16"/>
        </w:rPr>
      </w:pPr>
      <w:r w:rsidRPr="000E65CD">
        <w:rPr>
          <w:rStyle w:val="StyleUnderline"/>
        </w:rPr>
        <w:t xml:space="preserve">Our </w:t>
      </w:r>
      <w:r w:rsidRPr="000437AF">
        <w:rPr>
          <w:rStyle w:val="StyleUnderline"/>
          <w:highlight w:val="cyan"/>
        </w:rPr>
        <w:t>experts suggested an array of disruptions</w:t>
      </w:r>
      <w:r w:rsidRPr="000E65CD">
        <w:rPr>
          <w:rStyle w:val="StyleUnderline"/>
        </w:rPr>
        <w:t xml:space="preserve"> and disasters created by Mother Nature, humankind and</w:t>
      </w:r>
      <w:r w:rsidRPr="000E65CD">
        <w:rPr>
          <w:sz w:val="16"/>
        </w:rPr>
        <w:t xml:space="preserve">, yes, even </w:t>
      </w:r>
      <w:r w:rsidRPr="000E65CD">
        <w:rPr>
          <w:rStyle w:val="StyleUnderline"/>
        </w:rPr>
        <w:t>aliens</w:t>
      </w:r>
      <w:r w:rsidRPr="000E65CD">
        <w:rPr>
          <w:sz w:val="16"/>
        </w:rPr>
        <w:t>. These aren’t their predictions for what will surely be a wild year, but they’re all possible. Even the aliens.</w:t>
      </w:r>
    </w:p>
    <w:p w14:paraId="380CD9FB" w14:textId="699E5144" w:rsidR="000F1D4F" w:rsidRDefault="0098414A" w:rsidP="000F1D4F">
      <w:pPr>
        <w:pStyle w:val="Heading3"/>
      </w:pPr>
      <w:r>
        <w:lastRenderedPageBreak/>
        <w:t>UQ</w:t>
      </w:r>
      <w:r w:rsidR="000F1D4F">
        <w:t>---Black Swans</w:t>
      </w:r>
    </w:p>
    <w:p w14:paraId="60134A73" w14:textId="77777777" w:rsidR="000F1D4F" w:rsidRPr="0023305B" w:rsidRDefault="000F1D4F" w:rsidP="000F1D4F">
      <w:pPr>
        <w:pStyle w:val="Heading4"/>
      </w:pPr>
      <w:r>
        <w:t xml:space="preserve">And black swans will occur which will make the </w:t>
      </w:r>
      <w:proofErr w:type="spellStart"/>
      <w:r>
        <w:t>aff</w:t>
      </w:r>
      <w:proofErr w:type="spellEnd"/>
      <w:r>
        <w:t xml:space="preserve"> old news – either candidate could die, Trump could go to prison, and Hunter Biden might have an extra laptop. Here’s more:</w:t>
      </w:r>
    </w:p>
    <w:p w14:paraId="5F1BF691" w14:textId="77777777" w:rsidR="000F1D4F" w:rsidRDefault="000F1D4F" w:rsidP="000F1D4F">
      <w:pPr>
        <w:pStyle w:val="Heading4"/>
      </w:pPr>
      <w:r>
        <w:t>AI fakes and dead candidates.</w:t>
      </w:r>
    </w:p>
    <w:p w14:paraId="4ECEFBE1" w14:textId="77777777" w:rsidR="000F1D4F" w:rsidRPr="0023305B" w:rsidRDefault="000F1D4F" w:rsidP="000F1D4F">
      <w:r w:rsidRPr="0023305B">
        <w:rPr>
          <w:rStyle w:val="Style13ptBold"/>
        </w:rPr>
        <w:t>Sykes ’24</w:t>
      </w:r>
      <w:r>
        <w:t xml:space="preserve"> [Charlie; 1/5/24; editor-at-large at the Bulwark and host of the Bulwark Podcast; “The Unpredictable </w:t>
      </w:r>
      <w:proofErr w:type="gramStart"/>
      <w:r>
        <w:t>But</w:t>
      </w:r>
      <w:proofErr w:type="gramEnd"/>
      <w:r>
        <w:t xml:space="preserve"> Entirely Possible Events That Could Throw 2024 Into Turmoil;” https://www.politico.com/news/magazine/2024/01/05/unpredictable-events-2024-election-turmoil-experts-00133873]</w:t>
      </w:r>
    </w:p>
    <w:p w14:paraId="75A1D375" w14:textId="77777777" w:rsidR="000F1D4F" w:rsidRPr="0023305B" w:rsidRDefault="000F1D4F" w:rsidP="000F1D4F">
      <w:pPr>
        <w:rPr>
          <w:sz w:val="16"/>
        </w:rPr>
      </w:pPr>
      <w:r w:rsidRPr="0023305B">
        <w:rPr>
          <w:sz w:val="16"/>
        </w:rPr>
        <w:t xml:space="preserve">Let’s set aside the </w:t>
      </w:r>
      <w:r w:rsidRPr="0023305B">
        <w:rPr>
          <w:rStyle w:val="StyleUnderline"/>
        </w:rPr>
        <w:t xml:space="preserve">obvious </w:t>
      </w:r>
      <w:r w:rsidRPr="000437AF">
        <w:rPr>
          <w:rStyle w:val="StyleUnderline"/>
          <w:highlight w:val="cyan"/>
        </w:rPr>
        <w:t>Black Swan events</w:t>
      </w:r>
      <w:r w:rsidRPr="0023305B">
        <w:rPr>
          <w:rStyle w:val="StyleUnderline"/>
        </w:rPr>
        <w:t xml:space="preserve"> that </w:t>
      </w:r>
      <w:r w:rsidRPr="000437AF">
        <w:rPr>
          <w:rStyle w:val="StyleUnderline"/>
          <w:highlight w:val="cyan"/>
        </w:rPr>
        <w:t>could upend 2024: assassination(s), heart attack(s</w:t>
      </w:r>
      <w:r w:rsidRPr="0023305B">
        <w:rPr>
          <w:rStyle w:val="StyleUnderline"/>
        </w:rPr>
        <w:t>) or stroke(s).</w:t>
      </w:r>
      <w:r w:rsidRPr="0023305B">
        <w:rPr>
          <w:sz w:val="16"/>
        </w:rPr>
        <w:t xml:space="preserve"> Let’s also stipulate that the entire year will be a Black Swan of sorts — </w:t>
      </w:r>
      <w:r w:rsidRPr="0023305B">
        <w:rPr>
          <w:rStyle w:val="StyleUnderline"/>
        </w:rPr>
        <w:t xml:space="preserve">with </w:t>
      </w:r>
      <w:r w:rsidRPr="000437AF">
        <w:rPr>
          <w:rStyle w:val="StyleUnderline"/>
          <w:highlight w:val="cyan"/>
        </w:rPr>
        <w:t>a</w:t>
      </w:r>
      <w:r w:rsidRPr="0023305B">
        <w:rPr>
          <w:rStyle w:val="StyleUnderline"/>
        </w:rPr>
        <w:t xml:space="preserve"> leading party </w:t>
      </w:r>
      <w:r w:rsidRPr="000437AF">
        <w:rPr>
          <w:rStyle w:val="StyleUnderline"/>
          <w:highlight w:val="cyan"/>
        </w:rPr>
        <w:t>nominee facing trials</w:t>
      </w:r>
      <w:r w:rsidRPr="0023305B">
        <w:rPr>
          <w:rStyle w:val="StyleUnderline"/>
        </w:rPr>
        <w:t xml:space="preserve"> on 91 felony counts.</w:t>
      </w:r>
      <w:r w:rsidRPr="0023305B">
        <w:rPr>
          <w:sz w:val="16"/>
        </w:rPr>
        <w:t xml:space="preserve"> America might elect a convicted felon to its highest office. The swans don’t get any blacker than that.</w:t>
      </w:r>
    </w:p>
    <w:p w14:paraId="5C3A1ED9" w14:textId="77777777" w:rsidR="000F1D4F" w:rsidRPr="0023305B" w:rsidRDefault="000F1D4F" w:rsidP="000F1D4F">
      <w:pPr>
        <w:rPr>
          <w:sz w:val="16"/>
        </w:rPr>
      </w:pPr>
      <w:r w:rsidRPr="0023305B">
        <w:rPr>
          <w:sz w:val="16"/>
        </w:rPr>
        <w:t>What else could go wrong? A hell of a lot, because we live in an era of chaos and fragility. The new year is a nesting doll of unknown unknowns.</w:t>
      </w:r>
    </w:p>
    <w:p w14:paraId="3CBE41AD" w14:textId="77777777" w:rsidR="000F1D4F" w:rsidRPr="0023305B" w:rsidRDefault="000F1D4F" w:rsidP="000F1D4F">
      <w:pPr>
        <w:rPr>
          <w:sz w:val="16"/>
        </w:rPr>
      </w:pPr>
      <w:r w:rsidRPr="0023305B">
        <w:rPr>
          <w:rStyle w:val="StyleUnderline"/>
        </w:rPr>
        <w:t>We could see</w:t>
      </w:r>
      <w:r w:rsidRPr="0023305B">
        <w:rPr>
          <w:sz w:val="16"/>
        </w:rPr>
        <w:t xml:space="preserve"> 1968-like </w:t>
      </w:r>
      <w:r w:rsidRPr="0023305B">
        <w:rPr>
          <w:rStyle w:val="StyleUnderline"/>
        </w:rPr>
        <w:t>riots</w:t>
      </w:r>
      <w:r w:rsidRPr="0023305B">
        <w:rPr>
          <w:sz w:val="16"/>
        </w:rPr>
        <w:t xml:space="preserve"> at the major party conventions and perhaps a humanitarian disaster at the border.</w:t>
      </w:r>
    </w:p>
    <w:p w14:paraId="69EA5154" w14:textId="77777777" w:rsidR="000F1D4F" w:rsidRPr="0023305B" w:rsidRDefault="000F1D4F" w:rsidP="000F1D4F">
      <w:pPr>
        <w:rPr>
          <w:rStyle w:val="StyleUnderline"/>
        </w:rPr>
      </w:pPr>
      <w:r w:rsidRPr="0023305B">
        <w:rPr>
          <w:sz w:val="16"/>
        </w:rPr>
        <w:t xml:space="preserve">Internationally, we could see the collapse of an abandoned Ukraine and the subsequent invasion of Taiwan by an emboldened China. </w:t>
      </w:r>
      <w:r w:rsidRPr="0023305B">
        <w:rPr>
          <w:rStyle w:val="StyleUnderline"/>
        </w:rPr>
        <w:t>We could find ourselves on the brink of a nuclear confrontation amidst a global economic meltdown that would overshadow every other issue.</w:t>
      </w:r>
    </w:p>
    <w:p w14:paraId="5D3EE84B" w14:textId="77777777" w:rsidR="000F1D4F" w:rsidRPr="0023305B" w:rsidRDefault="000F1D4F" w:rsidP="000F1D4F">
      <w:pPr>
        <w:rPr>
          <w:sz w:val="16"/>
        </w:rPr>
      </w:pPr>
      <w:r w:rsidRPr="0023305B">
        <w:rPr>
          <w:sz w:val="16"/>
        </w:rPr>
        <w:t>In 2020, no one envisioned a global pandemic, but in 2024, we might be hit by a global digital virus. What if the computers and the satellites stopped working? For even a few days? What if the virus attacked the world’s banking system, vaporizing trillions of dollars of wealth?</w:t>
      </w:r>
    </w:p>
    <w:p w14:paraId="51626AD9" w14:textId="77777777" w:rsidR="000F1D4F" w:rsidRPr="0023305B" w:rsidRDefault="000F1D4F" w:rsidP="000F1D4F">
      <w:pPr>
        <w:rPr>
          <w:sz w:val="16"/>
        </w:rPr>
      </w:pPr>
      <w:r w:rsidRPr="0023305B">
        <w:rPr>
          <w:sz w:val="16"/>
        </w:rPr>
        <w:t xml:space="preserve">And since we are contemplating a Digital Apocalypse, </w:t>
      </w:r>
      <w:r w:rsidRPr="000437AF">
        <w:rPr>
          <w:rStyle w:val="StyleUnderline"/>
          <w:highlight w:val="cyan"/>
        </w:rPr>
        <w:t>we</w:t>
      </w:r>
      <w:r w:rsidRPr="0023305B">
        <w:rPr>
          <w:rStyle w:val="StyleUnderline"/>
        </w:rPr>
        <w:t xml:space="preserve"> probably </w:t>
      </w:r>
      <w:r w:rsidRPr="000437AF">
        <w:rPr>
          <w:rStyle w:val="StyleUnderline"/>
          <w:highlight w:val="cyan"/>
        </w:rPr>
        <w:t>should brace</w:t>
      </w:r>
      <w:r w:rsidRPr="0023305B">
        <w:rPr>
          <w:rStyle w:val="StyleUnderline"/>
        </w:rPr>
        <w:t xml:space="preserve"> ourselves </w:t>
      </w:r>
      <w:r w:rsidRPr="000437AF">
        <w:rPr>
          <w:rStyle w:val="StyleUnderline"/>
          <w:highlight w:val="cyan"/>
        </w:rPr>
        <w:t>for AI-generated fakes</w:t>
      </w:r>
      <w:r w:rsidRPr="0023305B">
        <w:rPr>
          <w:rStyle w:val="StyleUnderline"/>
        </w:rPr>
        <w:t xml:space="preserve"> that could drop days before the election itself.</w:t>
      </w:r>
    </w:p>
    <w:p w14:paraId="47A9EC5C" w14:textId="77777777" w:rsidR="000F1D4F" w:rsidRDefault="000F1D4F" w:rsidP="000F1D4F">
      <w:pPr>
        <w:pStyle w:val="Heading4"/>
      </w:pPr>
      <w:r>
        <w:t>China.</w:t>
      </w:r>
    </w:p>
    <w:p w14:paraId="5CDD63FB" w14:textId="77777777" w:rsidR="000F1D4F" w:rsidRPr="008C0B89" w:rsidRDefault="000F1D4F" w:rsidP="000F1D4F">
      <w:r w:rsidRPr="008C0B89">
        <w:rPr>
          <w:rStyle w:val="Style13ptBold"/>
        </w:rPr>
        <w:t>Burrows ’24</w:t>
      </w:r>
      <w:r>
        <w:t xml:space="preserve"> [Matthew; 1/5/24; program lead of the Stimson Center’s Strategic Foresight Hub; “The Unpredictable But Entirely Possible Events That Could Throw 2024 Into Turmoil</w:t>
      </w:r>
      <w:proofErr w:type="gramStart"/>
      <w:r>
        <w:t xml:space="preserve">;” </w:t>
      </w:r>
      <w:r w:rsidRPr="008C0B89">
        <w:t xml:space="preserve"> https://www.politico.com/news/magazine/2024/01/05/unpredictable-events-2024-election-turmoil-experts-00133873</w:t>
      </w:r>
      <w:proofErr w:type="gramEnd"/>
      <w:r>
        <w:t>]</w:t>
      </w:r>
    </w:p>
    <w:p w14:paraId="345176DD" w14:textId="77777777" w:rsidR="000F1D4F" w:rsidRDefault="000F1D4F" w:rsidP="000F1D4F">
      <w:r w:rsidRPr="000437AF">
        <w:rPr>
          <w:rStyle w:val="StyleUnderline"/>
          <w:highlight w:val="cyan"/>
        </w:rPr>
        <w:t>War with China breaks o</w:t>
      </w:r>
      <w:r w:rsidRPr="008C0B89">
        <w:rPr>
          <w:rStyle w:val="StyleUnderline"/>
        </w:rPr>
        <w:t>ut</w:t>
      </w:r>
      <w:r>
        <w:t xml:space="preserve"> several months after Democratic Progressive Party candidate Lai Ching-</w:t>
      </w:r>
      <w:proofErr w:type="spellStart"/>
      <w:r>
        <w:t>te</w:t>
      </w:r>
      <w:proofErr w:type="spellEnd"/>
      <w:r>
        <w:t xml:space="preserve"> has been elected in the Taiwan presidential election on Jan. 13 with a bigger margin than expected. This encourages him to declare Taiwan’s independence from China against the advice of the Biden administration but with the backing of </w:t>
      </w:r>
      <w:proofErr w:type="gramStart"/>
      <w:r>
        <w:t>a number of</w:t>
      </w:r>
      <w:proofErr w:type="gramEnd"/>
      <w:r>
        <w:t xml:space="preserve"> congressional Republicans. China mounts a quarantine cutting off trade to the island. This only increases Taiwan’s determination to be independent, and just as the U.S. presidential campaign heats up in October, China starts a military operation. The </w:t>
      </w:r>
      <w:r w:rsidRPr="000437AF">
        <w:rPr>
          <w:rStyle w:val="StyleUnderline"/>
          <w:highlight w:val="cyan"/>
        </w:rPr>
        <w:t>Biden</w:t>
      </w:r>
      <w:r>
        <w:t xml:space="preserve"> </w:t>
      </w:r>
      <w:r w:rsidRPr="008C0B89">
        <w:rPr>
          <w:rStyle w:val="StyleUnderline"/>
        </w:rPr>
        <w:t xml:space="preserve">administration </w:t>
      </w:r>
      <w:r w:rsidRPr="000437AF">
        <w:rPr>
          <w:rStyle w:val="StyleUnderline"/>
          <w:highlight w:val="cyan"/>
        </w:rPr>
        <w:t>feels it has no option but to mount a military defense</w:t>
      </w:r>
      <w:r w:rsidRPr="008C0B89">
        <w:rPr>
          <w:rStyle w:val="StyleUnderline"/>
        </w:rPr>
        <w:t xml:space="preserve"> of the island. Biden’s strong presidential leadership shifts the momentum away from Trump among independent voters.</w:t>
      </w:r>
      <w:r>
        <w:t xml:space="preserve"> The reigning assumption is that such a war would be so ruinous economically for China that President Xi Jinping would avoid it. However, in this scenario, he fears that China will lose Taiwan forever and is counting on the Biden administration to be wary of intervening for fear of the possible negative electoral consequences.</w:t>
      </w:r>
    </w:p>
    <w:p w14:paraId="3449DE98" w14:textId="77777777" w:rsidR="000F1D4F" w:rsidRPr="008C0B89" w:rsidRDefault="000F1D4F" w:rsidP="000F1D4F">
      <w:r>
        <w:t>An alternative scenario: Under the weight of enormous debt, slow growth and a depressed property market</w:t>
      </w:r>
      <w:r w:rsidRPr="008C0B89">
        <w:rPr>
          <w:rStyle w:val="StyleUnderline"/>
        </w:rPr>
        <w:t xml:space="preserve">, China suffers a financial crash </w:t>
      </w:r>
      <w:proofErr w:type="gramStart"/>
      <w:r w:rsidRPr="008C0B89">
        <w:rPr>
          <w:rStyle w:val="StyleUnderline"/>
        </w:rPr>
        <w:t>similar to</w:t>
      </w:r>
      <w:proofErr w:type="gramEnd"/>
      <w:r w:rsidRPr="008C0B89">
        <w:rPr>
          <w:rStyle w:val="StyleUnderline"/>
        </w:rPr>
        <w:t xml:space="preserve"> the 2008 economic crisis in the United Sta</w:t>
      </w:r>
      <w:r>
        <w:t xml:space="preserve">tes. As happened then, </w:t>
      </w:r>
      <w:r w:rsidRPr="008C0B89">
        <w:rPr>
          <w:rStyle w:val="StyleUnderline"/>
        </w:rPr>
        <w:t xml:space="preserve">China’s woes aren’t confined to </w:t>
      </w:r>
      <w:r w:rsidRPr="008C0B89">
        <w:rPr>
          <w:rStyle w:val="StyleUnderline"/>
        </w:rPr>
        <w:lastRenderedPageBreak/>
        <w:t>itself or Asia but spread, triggering a global recession.</w:t>
      </w:r>
      <w:r>
        <w:t xml:space="preserve"> In the U.S., inflation goes away, but with a growing lack of confidence, unemployment starts to creep up just as the electoral campaign gets underway</w:t>
      </w:r>
      <w:r w:rsidRPr="008C0B89">
        <w:rPr>
          <w:rStyle w:val="StyleUnderline"/>
        </w:rPr>
        <w:t xml:space="preserve">. </w:t>
      </w:r>
      <w:r w:rsidRPr="000437AF">
        <w:rPr>
          <w:rStyle w:val="StyleUnderline"/>
          <w:highlight w:val="cyan"/>
        </w:rPr>
        <w:t>Biden isn’t responsible, but</w:t>
      </w:r>
      <w:r>
        <w:t xml:space="preserve"> like other U.S. presidents facing reelection, </w:t>
      </w:r>
      <w:r w:rsidRPr="008C0B89">
        <w:rPr>
          <w:rStyle w:val="StyleUnderline"/>
        </w:rPr>
        <w:t xml:space="preserve">a </w:t>
      </w:r>
      <w:r w:rsidRPr="000437AF">
        <w:rPr>
          <w:rStyle w:val="StyleUnderline"/>
          <w:highlight w:val="cyan"/>
        </w:rPr>
        <w:t>poor economy further drags down his popularity</w:t>
      </w:r>
      <w:r w:rsidRPr="008C0B89">
        <w:rPr>
          <w:rStyle w:val="StyleUnderline"/>
        </w:rPr>
        <w:t>.</w:t>
      </w:r>
    </w:p>
    <w:p w14:paraId="10ED2CB0" w14:textId="77777777" w:rsidR="000F1D4F" w:rsidRDefault="000F1D4F" w:rsidP="000F1D4F">
      <w:pPr>
        <w:pStyle w:val="Heading4"/>
      </w:pPr>
      <w:r>
        <w:t>Political violence.</w:t>
      </w:r>
    </w:p>
    <w:p w14:paraId="75D809A4" w14:textId="77777777" w:rsidR="000F1D4F" w:rsidRPr="0023305B" w:rsidRDefault="000F1D4F" w:rsidP="000F1D4F">
      <w:r w:rsidRPr="0023305B">
        <w:rPr>
          <w:rStyle w:val="Style13ptBold"/>
        </w:rPr>
        <w:t>Azari ’24</w:t>
      </w:r>
      <w:r>
        <w:t xml:space="preserve"> [Julia; 1/5/24; professor of political science at Marquette University; “The Unpredictable </w:t>
      </w:r>
      <w:proofErr w:type="gramStart"/>
      <w:r>
        <w:t>But</w:t>
      </w:r>
      <w:proofErr w:type="gramEnd"/>
      <w:r>
        <w:t xml:space="preserve"> Entirely Possible Events That Could Throw 2024 Into Turmoil;” https://www.politico.com/news/magazine/2024/01/05/unpredictable-events-2024-election-turmoil-experts-00133873]</w:t>
      </w:r>
    </w:p>
    <w:p w14:paraId="7BF6D122" w14:textId="77777777" w:rsidR="000F1D4F" w:rsidRPr="0023305B" w:rsidRDefault="000F1D4F" w:rsidP="000F1D4F">
      <w:pPr>
        <w:rPr>
          <w:sz w:val="16"/>
        </w:rPr>
      </w:pPr>
      <w:r w:rsidRPr="0023305B">
        <w:rPr>
          <w:sz w:val="16"/>
        </w:rPr>
        <w:t>Political violence can be very disruptive, and it’s usually not planned. Here’s one scenario.</w:t>
      </w:r>
    </w:p>
    <w:p w14:paraId="46C20F98" w14:textId="77777777" w:rsidR="000F1D4F" w:rsidRPr="0023305B" w:rsidRDefault="000F1D4F" w:rsidP="000F1D4F">
      <w:pPr>
        <w:rPr>
          <w:sz w:val="16"/>
        </w:rPr>
      </w:pPr>
      <w:r w:rsidRPr="0023305B">
        <w:rPr>
          <w:sz w:val="16"/>
        </w:rPr>
        <w:t xml:space="preserve">On Oct. 19, </w:t>
      </w:r>
      <w:r w:rsidRPr="000437AF">
        <w:rPr>
          <w:rStyle w:val="StyleUnderline"/>
          <w:highlight w:val="cyan"/>
        </w:rPr>
        <w:t>a fight breaks out at a Trump rally</w:t>
      </w:r>
      <w:r w:rsidRPr="0023305B">
        <w:rPr>
          <w:sz w:val="16"/>
        </w:rPr>
        <w:t xml:space="preserve"> in Tampa, Florida. A group of five white men in their early 50s looked like standard rally-goers. But as they catch the attention of one of the many TV cameras in the arena, the group pulls out protest signs reading: TRUMP LIES and SAVE DEMOCRACY NOW. They had done similar protest actions together for years — anti-war protests, national political conventions and a few Trump events. Part politics, part reunion for longtime friends who had met in college protesting the first Gulf War.</w:t>
      </w:r>
    </w:p>
    <w:p w14:paraId="1DDD1901" w14:textId="77777777" w:rsidR="000F1D4F" w:rsidRPr="0023305B" w:rsidRDefault="000F1D4F" w:rsidP="000F1D4F">
      <w:pPr>
        <w:rPr>
          <w:rStyle w:val="StyleUnderline"/>
        </w:rPr>
      </w:pPr>
      <w:r w:rsidRPr="0023305B">
        <w:rPr>
          <w:sz w:val="16"/>
        </w:rPr>
        <w:t xml:space="preserve">What happens next is disputed. A couple attending their seventh Trump rally say that the protesters started pushing when people around them chanted insults. Other accounts say the Trump supporters initiated the fighting. </w:t>
      </w:r>
      <w:proofErr w:type="gramStart"/>
      <w:r w:rsidRPr="0023305B">
        <w:rPr>
          <w:sz w:val="16"/>
        </w:rPr>
        <w:t>However</w:t>
      </w:r>
      <w:proofErr w:type="gramEnd"/>
      <w:r w:rsidRPr="0023305B">
        <w:rPr>
          <w:sz w:val="16"/>
        </w:rPr>
        <w:t xml:space="preserve"> it happened, </w:t>
      </w:r>
      <w:r w:rsidRPr="0023305B">
        <w:rPr>
          <w:rStyle w:val="StyleUnderline"/>
        </w:rPr>
        <w:t xml:space="preserve">one of </w:t>
      </w:r>
      <w:r w:rsidRPr="000437AF">
        <w:rPr>
          <w:rStyle w:val="StyleUnderline"/>
          <w:highlight w:val="cyan"/>
        </w:rPr>
        <w:t>the</w:t>
      </w:r>
      <w:r w:rsidRPr="0023305B">
        <w:rPr>
          <w:rStyle w:val="StyleUnderline"/>
        </w:rPr>
        <w:t xml:space="preserve"> five </w:t>
      </w:r>
      <w:r w:rsidRPr="000437AF">
        <w:rPr>
          <w:rStyle w:val="StyleUnderline"/>
          <w:highlight w:val="cyan"/>
        </w:rPr>
        <w:t>protester</w:t>
      </w:r>
      <w:r w:rsidRPr="0023305B">
        <w:rPr>
          <w:rStyle w:val="StyleUnderline"/>
        </w:rPr>
        <w:t xml:space="preserve">s </w:t>
      </w:r>
      <w:r w:rsidRPr="000437AF">
        <w:rPr>
          <w:rStyle w:val="StyleUnderline"/>
          <w:highlight w:val="cyan"/>
        </w:rPr>
        <w:t>suffered a heart attack</w:t>
      </w:r>
      <w:r w:rsidRPr="0023305B">
        <w:rPr>
          <w:rStyle w:val="StyleUnderline"/>
        </w:rPr>
        <w:t>. He is rushed to a local hospital but dies a few hours later.</w:t>
      </w:r>
    </w:p>
    <w:p w14:paraId="46150C96" w14:textId="77777777" w:rsidR="000F1D4F" w:rsidRPr="0023305B" w:rsidRDefault="000F1D4F" w:rsidP="000F1D4F">
      <w:pPr>
        <w:rPr>
          <w:sz w:val="16"/>
        </w:rPr>
      </w:pPr>
      <w:r w:rsidRPr="0023305B">
        <w:rPr>
          <w:sz w:val="16"/>
        </w:rPr>
        <w:t>News media scramble to cover the event, and the public can’t look away</w:t>
      </w:r>
      <w:r w:rsidRPr="0023305B">
        <w:rPr>
          <w:rStyle w:val="StyleUnderline"/>
        </w:rPr>
        <w:t>. A</w:t>
      </w:r>
      <w:r w:rsidRPr="0023305B">
        <w:rPr>
          <w:sz w:val="16"/>
        </w:rPr>
        <w:t xml:space="preserve"> </w:t>
      </w:r>
      <w:r w:rsidRPr="0023305B">
        <w:rPr>
          <w:rStyle w:val="StyleUnderline"/>
        </w:rPr>
        <w:t>clear narrative proves elusive</w:t>
      </w:r>
      <w:r w:rsidRPr="0023305B">
        <w:rPr>
          <w:sz w:val="16"/>
        </w:rPr>
        <w:t>. Was the protester’s demise simply a random tragedy? Or a sign of the dangers of an increasingly violent time in American politics?</w:t>
      </w:r>
    </w:p>
    <w:p w14:paraId="3090AC70" w14:textId="77777777" w:rsidR="000F1D4F" w:rsidRPr="0023305B" w:rsidRDefault="000F1D4F" w:rsidP="000F1D4F">
      <w:pPr>
        <w:rPr>
          <w:sz w:val="16"/>
        </w:rPr>
      </w:pPr>
      <w:r w:rsidRPr="0023305B">
        <w:rPr>
          <w:sz w:val="16"/>
        </w:rPr>
        <w:t>Pundits’ debates over these questions, interspersed with interviews with the deceased man’s friends, grieving widow and eloquent, angry teenaged children dominate the remaining weeks of the campaign</w:t>
      </w:r>
      <w:r w:rsidRPr="0023305B">
        <w:rPr>
          <w:rStyle w:val="StyleUnderline"/>
        </w:rPr>
        <w:t xml:space="preserve">. </w:t>
      </w:r>
      <w:r w:rsidRPr="000437AF">
        <w:rPr>
          <w:rStyle w:val="StyleUnderline"/>
          <w:highlight w:val="cyan"/>
        </w:rPr>
        <w:t>These stories drown out much of Biden’s messages about declining unemployment and legislative victori</w:t>
      </w:r>
      <w:r w:rsidRPr="0023305B">
        <w:rPr>
          <w:rStyle w:val="StyleUnderline"/>
        </w:rPr>
        <w:t>es and distract from Trump’s slogans about immigrants</w:t>
      </w:r>
      <w:r w:rsidRPr="0023305B">
        <w:rPr>
          <w:sz w:val="16"/>
        </w:rPr>
        <w:t xml:space="preserve"> and making America great again. The poignancy of the story draws in some Americans who paid little attention to politics, but </w:t>
      </w:r>
      <w:r w:rsidRPr="0023305B">
        <w:rPr>
          <w:rStyle w:val="StyleUnderline"/>
        </w:rPr>
        <w:t>for close watchers of politics, it was irresistible</w:t>
      </w:r>
      <w:r w:rsidRPr="0023305B">
        <w:rPr>
          <w:sz w:val="16"/>
        </w:rPr>
        <w:t>. Some question why the matter gets so much press when violence against people of color draws a fraction of the coverage. Others call for the suspension of Trump’s campaign, which leads to a whole new set of arguments about whether this was just a pretext to push him out of politics once again. One cable network devotes an hourlong program to a panel discussion about whether the Biden administration has done enough to curb political violence.</w:t>
      </w:r>
    </w:p>
    <w:p w14:paraId="39340547" w14:textId="77777777" w:rsidR="000F1D4F" w:rsidRDefault="000F1D4F" w:rsidP="000F1D4F">
      <w:pPr>
        <w:rPr>
          <w:sz w:val="16"/>
        </w:rPr>
      </w:pPr>
      <w:r w:rsidRPr="0023305B">
        <w:rPr>
          <w:sz w:val="16"/>
        </w:rPr>
        <w:t xml:space="preserve">And </w:t>
      </w:r>
      <w:proofErr w:type="gramStart"/>
      <w:r w:rsidRPr="0023305B">
        <w:rPr>
          <w:sz w:val="16"/>
        </w:rPr>
        <w:t>so</w:t>
      </w:r>
      <w:proofErr w:type="gramEnd"/>
      <w:r w:rsidRPr="0023305B">
        <w:rPr>
          <w:sz w:val="16"/>
        </w:rPr>
        <w:t xml:space="preserve"> it continues, until Election Day.</w:t>
      </w:r>
    </w:p>
    <w:p w14:paraId="1BBB3E4D" w14:textId="77777777" w:rsidR="000F1D4F" w:rsidRDefault="000F1D4F" w:rsidP="000F1D4F">
      <w:pPr>
        <w:pStyle w:val="Heading4"/>
      </w:pPr>
      <w:r>
        <w:t>Environment.</w:t>
      </w:r>
    </w:p>
    <w:p w14:paraId="7951CAB7" w14:textId="77777777" w:rsidR="000F1D4F" w:rsidRPr="0023305B" w:rsidRDefault="000F1D4F" w:rsidP="000F1D4F">
      <w:r w:rsidRPr="0023305B">
        <w:rPr>
          <w:rStyle w:val="Style13ptBold"/>
        </w:rPr>
        <w:t>Ross ’24</w:t>
      </w:r>
      <w:r>
        <w:t xml:space="preserve"> [Alec; 1/5/24; “The Unpredictable </w:t>
      </w:r>
      <w:proofErr w:type="gramStart"/>
      <w:r>
        <w:t>But</w:t>
      </w:r>
      <w:proofErr w:type="gramEnd"/>
      <w:r>
        <w:t xml:space="preserve"> Entirely Possible Events That Could Throw 2024 Into Turmoil;” https://www.politico.com/news/magazine/2024/01/05/unpredictable-events-2024-election-turmoil-experts-00133873]</w:t>
      </w:r>
    </w:p>
    <w:p w14:paraId="51DAB7E7" w14:textId="77777777" w:rsidR="000F1D4F" w:rsidRPr="0023305B" w:rsidRDefault="000F1D4F" w:rsidP="000F1D4F">
      <w:pPr>
        <w:rPr>
          <w:sz w:val="16"/>
        </w:rPr>
      </w:pPr>
      <w:r w:rsidRPr="0023305B">
        <w:rPr>
          <w:sz w:val="16"/>
        </w:rPr>
        <w:t xml:space="preserve">The latest-breaking event that will shape the 2024 presidential election will be </w:t>
      </w:r>
      <w:r w:rsidRPr="000437AF">
        <w:rPr>
          <w:rStyle w:val="StyleUnderline"/>
          <w:highlight w:val="cyan"/>
        </w:rPr>
        <w:t>a</w:t>
      </w:r>
      <w:r w:rsidRPr="0023305B">
        <w:rPr>
          <w:rStyle w:val="StyleUnderline"/>
        </w:rPr>
        <w:t xml:space="preserve"> </w:t>
      </w:r>
      <w:r w:rsidRPr="0023305B">
        <w:rPr>
          <w:sz w:val="16"/>
        </w:rPr>
        <w:t xml:space="preserve">spectacularly destructive </w:t>
      </w:r>
      <w:r w:rsidRPr="000437AF">
        <w:rPr>
          <w:rStyle w:val="Emphasis"/>
          <w:highlight w:val="cyan"/>
        </w:rPr>
        <w:t>Cat</w:t>
      </w:r>
      <w:r w:rsidRPr="000437AF">
        <w:rPr>
          <w:sz w:val="16"/>
        </w:rPr>
        <w:t>egory</w:t>
      </w:r>
      <w:r w:rsidRPr="000437AF">
        <w:rPr>
          <w:rStyle w:val="Emphasis"/>
        </w:rPr>
        <w:t xml:space="preserve"> </w:t>
      </w:r>
      <w:r w:rsidRPr="000437AF">
        <w:rPr>
          <w:rStyle w:val="Emphasis"/>
          <w:highlight w:val="cyan"/>
        </w:rPr>
        <w:t>5</w:t>
      </w:r>
      <w:r w:rsidRPr="000437AF">
        <w:rPr>
          <w:sz w:val="16"/>
          <w:highlight w:val="cyan"/>
        </w:rPr>
        <w:t xml:space="preserve"> </w:t>
      </w:r>
      <w:r w:rsidRPr="000437AF">
        <w:rPr>
          <w:rStyle w:val="StyleUnderline"/>
          <w:highlight w:val="cyan"/>
        </w:rPr>
        <w:t>hurricane</w:t>
      </w:r>
      <w:r w:rsidRPr="000437AF">
        <w:rPr>
          <w:rStyle w:val="StyleUnderline"/>
        </w:rPr>
        <w:t xml:space="preserve"> that </w:t>
      </w:r>
      <w:r w:rsidRPr="000437AF">
        <w:rPr>
          <w:rStyle w:val="StyleUnderline"/>
          <w:highlight w:val="cyan"/>
        </w:rPr>
        <w:t>tears through the country just weeks before the election creating a Climate v. Christ binary</w:t>
      </w:r>
      <w:r w:rsidRPr="000437AF">
        <w:rPr>
          <w:rStyle w:val="StyleUnderline"/>
        </w:rPr>
        <w:t xml:space="preserve"> in the electorate</w:t>
      </w:r>
      <w:r w:rsidRPr="000437AF">
        <w:rPr>
          <w:sz w:val="16"/>
        </w:rPr>
        <w:t>.</w:t>
      </w:r>
    </w:p>
    <w:p w14:paraId="4ECE08A3" w14:textId="77777777" w:rsidR="000F1D4F" w:rsidRPr="0023305B" w:rsidRDefault="000F1D4F" w:rsidP="000F1D4F">
      <w:pPr>
        <w:rPr>
          <w:sz w:val="16"/>
        </w:rPr>
      </w:pPr>
      <w:r w:rsidRPr="0023305B">
        <w:rPr>
          <w:sz w:val="16"/>
        </w:rPr>
        <w:t>The Biden campaign will cite the hurricane as evidence of the extreme weather events produced by climate change that affirm his strategy to invest in next generation solutions to mitigate climate change. Trump will cite the storm as God’s wrath against Joe Biden.</w:t>
      </w:r>
    </w:p>
    <w:p w14:paraId="512E2862" w14:textId="77777777" w:rsidR="000F1D4F" w:rsidRDefault="000F1D4F" w:rsidP="000F1D4F">
      <w:pPr>
        <w:rPr>
          <w:sz w:val="16"/>
        </w:rPr>
      </w:pPr>
      <w:r w:rsidRPr="000437AF">
        <w:rPr>
          <w:rStyle w:val="StyleUnderline"/>
          <w:highlight w:val="cyan"/>
        </w:rPr>
        <w:t>Biden will spend the last weeks o</w:t>
      </w:r>
      <w:r w:rsidRPr="0023305B">
        <w:rPr>
          <w:rStyle w:val="StyleUnderline"/>
        </w:rPr>
        <w:t xml:space="preserve">f the campaign visiting </w:t>
      </w:r>
      <w:r w:rsidRPr="000437AF">
        <w:rPr>
          <w:rStyle w:val="StyleUnderline"/>
          <w:highlight w:val="cyan"/>
        </w:rPr>
        <w:t>with victims</w:t>
      </w:r>
      <w:r w:rsidRPr="0023305B">
        <w:rPr>
          <w:sz w:val="16"/>
        </w:rPr>
        <w:t xml:space="preserve"> and working from the White House and FEMA headquarters directing a response demonstrating his credentials as a competent and empathetic president. </w:t>
      </w:r>
      <w:r w:rsidRPr="000437AF">
        <w:rPr>
          <w:rStyle w:val="StyleUnderline"/>
          <w:highlight w:val="cyan"/>
        </w:rPr>
        <w:t>This will drive a youth vote that was withholding support</w:t>
      </w:r>
      <w:r w:rsidRPr="0023305B">
        <w:rPr>
          <w:rStyle w:val="StyleUnderline"/>
        </w:rPr>
        <w:t xml:space="preserve"> back into the Democratic cam</w:t>
      </w:r>
      <w:r w:rsidRPr="0023305B">
        <w:rPr>
          <w:sz w:val="16"/>
        </w:rPr>
        <w:t xml:space="preserve">p. </w:t>
      </w:r>
      <w:r w:rsidRPr="0023305B">
        <w:rPr>
          <w:rStyle w:val="StyleUnderline"/>
        </w:rPr>
        <w:t xml:space="preserve">Trump will visit a different disaster site every day and give speeches with his arms frequently spread in a </w:t>
      </w:r>
      <w:r w:rsidRPr="0023305B">
        <w:rPr>
          <w:rStyle w:val="StyleUnderline"/>
        </w:rPr>
        <w:lastRenderedPageBreak/>
        <w:t>crucifix pose</w:t>
      </w:r>
      <w:r w:rsidRPr="0023305B">
        <w:rPr>
          <w:sz w:val="16"/>
        </w:rPr>
        <w:t xml:space="preserve">. Millions of his evangelical Christian supporters will build a movement rooted in the belief that Trump is the resurrection of Christ to whom all worldly, secular powers must be transferred. Trump will do nothing to dissuade them. </w:t>
      </w:r>
      <w:r w:rsidRPr="0023305B">
        <w:rPr>
          <w:rStyle w:val="StyleUnderline"/>
        </w:rPr>
        <w:t>The election outcome will not be known until more than a month afterward because of the difficulty of administering an election with millions of Americans dislocated</w:t>
      </w:r>
      <w:r w:rsidRPr="0023305B">
        <w:rPr>
          <w:sz w:val="16"/>
        </w:rPr>
        <w:t xml:space="preserve"> from their homes and home states due to the storm.</w:t>
      </w:r>
    </w:p>
    <w:p w14:paraId="242C5BB8" w14:textId="3B2BA907" w:rsidR="000F1D4F" w:rsidRDefault="000F1D4F" w:rsidP="000F1D4F">
      <w:pPr>
        <w:pStyle w:val="Heading4"/>
      </w:pPr>
      <w:r>
        <w:t>North Korea.</w:t>
      </w:r>
    </w:p>
    <w:p w14:paraId="54C764D4" w14:textId="77777777" w:rsidR="000F1D4F" w:rsidRPr="00EE766F" w:rsidRDefault="000F1D4F" w:rsidP="000F1D4F">
      <w:r w:rsidRPr="00EE766F">
        <w:rPr>
          <w:rStyle w:val="Style13ptBold"/>
        </w:rPr>
        <w:t>Kube and Lee, 5/24</w:t>
      </w:r>
      <w:r>
        <w:t xml:space="preserve">. </w:t>
      </w:r>
      <w:r>
        <w:br/>
      </w:r>
      <w:r w:rsidRPr="00EE766F">
        <w:t>Courtney Kube is a correspondent covering national security and the military for the NBC News Investigative Unit</w:t>
      </w:r>
      <w:r>
        <w:t xml:space="preserve"> and </w:t>
      </w:r>
      <w:r w:rsidRPr="00EE766F">
        <w:t>Carol E. Lee is the Washington managing editor</w:t>
      </w:r>
      <w:r>
        <w:t xml:space="preserve">, 5/24/24. </w:t>
      </w:r>
      <w:r w:rsidRPr="00EE766F">
        <w:t>“Are Russia and North Korea planning an 'October surprise' that aids Trump?”</w:t>
      </w:r>
      <w:r>
        <w:br/>
      </w:r>
      <w:r w:rsidRPr="00EE766F">
        <w:t>https://www.nbcnews.com/news/investigations/are-russia-north-korea-planning-october-surprise-aids-trump-rcna153828</w:t>
      </w:r>
    </w:p>
    <w:p w14:paraId="007401B2" w14:textId="77777777" w:rsidR="000F1D4F" w:rsidRDefault="000F1D4F" w:rsidP="000F1D4F">
      <w:r>
        <w:t>The Biden administration is increasingly concerned that the intensifying military alliance between Russian President Vladimir Putin and North Korean leader Kim Jong Un could vastly expand Pyongyang’s nuclear capabilities and increase tensions in the Asia-Pacific region, six senior U.S. officials told NBC News.</w:t>
      </w:r>
    </w:p>
    <w:p w14:paraId="7D71B39F" w14:textId="77777777" w:rsidR="000F1D4F" w:rsidRDefault="000F1D4F" w:rsidP="000F1D4F">
      <w:r w:rsidRPr="00EE766F">
        <w:rPr>
          <w:rStyle w:val="StyleUnderline"/>
        </w:rPr>
        <w:t>U.S. officials are</w:t>
      </w:r>
      <w:r>
        <w:t xml:space="preserve"> also </w:t>
      </w:r>
      <w:r w:rsidRPr="00EE766F">
        <w:rPr>
          <w:rStyle w:val="StyleUnderline"/>
        </w:rPr>
        <w:t>bracing for North Korea to potentially take its most provocative military actions in a decade close to the U.S. presidential election</w:t>
      </w:r>
      <w:r>
        <w:t xml:space="preserve">, possibly at Putin’s urging, the officials said. </w:t>
      </w:r>
    </w:p>
    <w:p w14:paraId="0E04D02E" w14:textId="77777777" w:rsidR="000F1D4F" w:rsidRPr="00EE766F" w:rsidRDefault="000F1D4F" w:rsidP="000F1D4F">
      <w:pPr>
        <w:rPr>
          <w:u w:val="single"/>
        </w:rPr>
      </w:pPr>
      <w:r>
        <w:t xml:space="preserve">The timing, they said, could be designed </w:t>
      </w:r>
      <w:r w:rsidRPr="00EE766F">
        <w:rPr>
          <w:rStyle w:val="StyleUnderline"/>
        </w:rPr>
        <w:t>to create turmoil</w:t>
      </w:r>
      <w:r>
        <w:t xml:space="preserve"> in yet another part of the world </w:t>
      </w:r>
      <w:r w:rsidRPr="00EE766F">
        <w:rPr>
          <w:rStyle w:val="StyleUnderline"/>
        </w:rPr>
        <w:t xml:space="preserve">as Americans </w:t>
      </w:r>
      <w:proofErr w:type="gramStart"/>
      <w:r w:rsidRPr="00EE766F">
        <w:rPr>
          <w:rStyle w:val="StyleUnderline"/>
        </w:rPr>
        <w:t>decide</w:t>
      </w:r>
      <w:proofErr w:type="gramEnd"/>
      <w:r w:rsidRPr="00EE766F">
        <w:rPr>
          <w:rStyle w:val="StyleUnderline"/>
        </w:rPr>
        <w:t xml:space="preserve"> whether to send President Joe Biden or former President Donald Trump back to the White House.</w:t>
      </w:r>
    </w:p>
    <w:p w14:paraId="69B325A3" w14:textId="77777777" w:rsidR="000F1D4F" w:rsidRDefault="000F1D4F" w:rsidP="000F1D4F">
      <w:r>
        <w:t xml:space="preserve">“We have no doubt that North Korea will be provocative this year. It’s just a matter of how escalatory it is,” a U.S. intelligence official said. </w:t>
      </w:r>
    </w:p>
    <w:p w14:paraId="18B7CF82" w14:textId="77777777" w:rsidR="000F1D4F" w:rsidRDefault="000F1D4F" w:rsidP="000F1D4F">
      <w:r>
        <w:t>North Korea says it tested a new hypersonic intermediate-range missile that uses solid propellants</w:t>
      </w:r>
    </w:p>
    <w:p w14:paraId="5EA07A47" w14:textId="77777777" w:rsidR="000F1D4F" w:rsidRDefault="000F1D4F" w:rsidP="000F1D4F">
      <w:r>
        <w:t>U.S. intelligence officials accused Russia of interfering in the 2016 election to help elect Trump. The Biden administration had tense relations with Russia, which collapsed after it invaded Ukraine in 2022.</w:t>
      </w:r>
    </w:p>
    <w:p w14:paraId="4D7FDDA5" w14:textId="77777777" w:rsidR="000F1D4F" w:rsidRDefault="000F1D4F" w:rsidP="000F1D4F">
      <w:r>
        <w:t>After the publication of this story, Steven Cheung, a Trump campaign spokesman, said “the only ‘October surprise’ will be the look of shock” among reporters when Trump wins re-election.</w:t>
      </w:r>
    </w:p>
    <w:p w14:paraId="3D66D357" w14:textId="77777777" w:rsidR="000F1D4F" w:rsidRDefault="000F1D4F" w:rsidP="000F1D4F">
      <w:r>
        <w:t>India hands Modi a surprise setback as his majority looks set to shrink in world's largest election</w:t>
      </w:r>
    </w:p>
    <w:p w14:paraId="2CC686A0" w14:textId="77777777" w:rsidR="000F1D4F" w:rsidRDefault="000F1D4F" w:rsidP="000F1D4F">
      <w:r>
        <w:t xml:space="preserve">With Putin expected to visit North Korea to meet with Kim in the coming weeks, U.S. officials expect them to solidify a new deal to expand transfers of military technology to Pyongyang. </w:t>
      </w:r>
    </w:p>
    <w:p w14:paraId="57276FAE" w14:textId="77777777" w:rsidR="000F1D4F" w:rsidRPr="00717020" w:rsidRDefault="000F1D4F" w:rsidP="000F1D4F">
      <w:r>
        <w:t>“2024 is not going to be a good year,” said Victor Cha, senior vice president for Asia and Korea chair at the Center for Strategic and International Studies. “It’s going to be a bit of a roller coaster.”</w:t>
      </w:r>
    </w:p>
    <w:p w14:paraId="275EF8AA" w14:textId="06655EDE" w:rsidR="000542F4" w:rsidRDefault="000542F4" w:rsidP="000542F4">
      <w:pPr>
        <w:pStyle w:val="Heading3"/>
      </w:pPr>
      <w:r>
        <w:lastRenderedPageBreak/>
        <w:t>UQ---Biden Base</w:t>
      </w:r>
    </w:p>
    <w:p w14:paraId="01764D1B" w14:textId="77777777" w:rsidR="000542F4" w:rsidRDefault="000542F4" w:rsidP="000542F4">
      <w:pPr>
        <w:pStyle w:val="Heading4"/>
      </w:pPr>
      <w:r>
        <w:t xml:space="preserve">Biden is losing his base. </w:t>
      </w:r>
    </w:p>
    <w:p w14:paraId="3278B2E4" w14:textId="77777777" w:rsidR="000542F4" w:rsidRPr="009E1018" w:rsidRDefault="000542F4" w:rsidP="000542F4">
      <w:r w:rsidRPr="009E1018">
        <w:rPr>
          <w:rStyle w:val="Style13ptBold"/>
        </w:rPr>
        <w:t>McLaughlin '4/3</w:t>
      </w:r>
      <w:r>
        <w:t xml:space="preserve"> [Dan; "Joe Biden can’t get out of the hole he’s already dug for himself;" https://nypost.com/2024/04/03/opinion/joe-biden-cant-get-out-of-the-hole-hes-already-dug-for-himself/]</w:t>
      </w:r>
    </w:p>
    <w:p w14:paraId="5B73A381" w14:textId="77777777" w:rsidR="000542F4" w:rsidRPr="00343B5B" w:rsidRDefault="000542F4" w:rsidP="000542F4">
      <w:pPr>
        <w:rPr>
          <w:sz w:val="16"/>
        </w:rPr>
      </w:pPr>
      <w:r w:rsidRPr="00343B5B">
        <w:rPr>
          <w:sz w:val="16"/>
        </w:rPr>
        <w:t xml:space="preserve">Dem base is sagging </w:t>
      </w:r>
    </w:p>
    <w:p w14:paraId="7E54668F" w14:textId="77777777" w:rsidR="000542F4" w:rsidRPr="00343B5B" w:rsidRDefault="000542F4" w:rsidP="000542F4">
      <w:pPr>
        <w:rPr>
          <w:sz w:val="16"/>
        </w:rPr>
      </w:pPr>
      <w:r w:rsidRPr="00343B5B">
        <w:rPr>
          <w:rStyle w:val="StyleUnderline"/>
          <w:highlight w:val="cyan"/>
        </w:rPr>
        <w:t>Biden’s support is sagging</w:t>
      </w:r>
      <w:r w:rsidRPr="00343B5B">
        <w:rPr>
          <w:sz w:val="16"/>
        </w:rPr>
        <w:t xml:space="preserve"> badly </w:t>
      </w:r>
      <w:r w:rsidRPr="00343B5B">
        <w:rPr>
          <w:rStyle w:val="StyleUnderline"/>
          <w:highlight w:val="cyan"/>
        </w:rPr>
        <w:t>among black</w:t>
      </w:r>
      <w:r w:rsidRPr="00343B5B">
        <w:rPr>
          <w:rStyle w:val="StyleUnderline"/>
        </w:rPr>
        <w:t xml:space="preserve"> and </w:t>
      </w:r>
      <w:r w:rsidRPr="00343B5B">
        <w:rPr>
          <w:rStyle w:val="StyleUnderline"/>
          <w:highlight w:val="cyan"/>
        </w:rPr>
        <w:t>Hispanic</w:t>
      </w:r>
      <w:r w:rsidRPr="00343B5B">
        <w:rPr>
          <w:rStyle w:val="StyleUnderline"/>
        </w:rPr>
        <w:t xml:space="preserve"> voters, </w:t>
      </w:r>
      <w:r w:rsidRPr="00343B5B">
        <w:rPr>
          <w:rStyle w:val="StyleUnderline"/>
          <w:highlight w:val="cyan"/>
        </w:rPr>
        <w:t>and younger people a</w:t>
      </w:r>
      <w:r w:rsidRPr="00343B5B">
        <w:rPr>
          <w:rStyle w:val="StyleUnderline"/>
        </w:rPr>
        <w:t>re tuning him out.</w:t>
      </w:r>
    </w:p>
    <w:p w14:paraId="06EF8A9E" w14:textId="77777777" w:rsidR="000542F4" w:rsidRPr="00343B5B" w:rsidRDefault="000542F4" w:rsidP="000542F4">
      <w:pPr>
        <w:rPr>
          <w:sz w:val="16"/>
        </w:rPr>
      </w:pPr>
      <w:r w:rsidRPr="00343B5B">
        <w:rPr>
          <w:sz w:val="16"/>
        </w:rPr>
        <w:t xml:space="preserve">So are the faithful: A February Marquette poll found </w:t>
      </w:r>
      <w:r w:rsidRPr="00343B5B">
        <w:rPr>
          <w:rStyle w:val="StyleUnderline"/>
        </w:rPr>
        <w:t xml:space="preserve">that </w:t>
      </w:r>
      <w:r w:rsidRPr="00343B5B">
        <w:rPr>
          <w:rStyle w:val="StyleUnderline"/>
          <w:highlight w:val="cyan"/>
        </w:rPr>
        <w:t>Biden trailed Trump by 12 points among Catholics, 15 among</w:t>
      </w:r>
      <w:r w:rsidRPr="00343B5B">
        <w:rPr>
          <w:rStyle w:val="StyleUnderline"/>
        </w:rPr>
        <w:t xml:space="preserve"> mainline </w:t>
      </w:r>
      <w:r w:rsidRPr="00343B5B">
        <w:rPr>
          <w:rStyle w:val="StyleUnderline"/>
          <w:highlight w:val="cyan"/>
        </w:rPr>
        <w:t>Protestants and 25 among</w:t>
      </w:r>
      <w:r w:rsidRPr="00343B5B">
        <w:rPr>
          <w:rStyle w:val="StyleUnderline"/>
        </w:rPr>
        <w:t xml:space="preserve"> weekly </w:t>
      </w:r>
      <w:r w:rsidRPr="00343B5B">
        <w:rPr>
          <w:rStyle w:val="StyleUnderline"/>
          <w:highlight w:val="cyan"/>
        </w:rPr>
        <w:t>churchgoers.</w:t>
      </w:r>
      <w:r w:rsidRPr="00343B5B">
        <w:rPr>
          <w:sz w:val="16"/>
        </w:rPr>
        <w:t xml:space="preserve"> </w:t>
      </w:r>
    </w:p>
    <w:p w14:paraId="2EA57CE2" w14:textId="77777777" w:rsidR="000542F4" w:rsidRPr="000D3667" w:rsidRDefault="000542F4" w:rsidP="000542F4">
      <w:pPr>
        <w:rPr>
          <w:sz w:val="16"/>
        </w:rPr>
      </w:pPr>
      <w:r w:rsidRPr="00343B5B">
        <w:rPr>
          <w:sz w:val="16"/>
        </w:rPr>
        <w:t>In Michigan, Emerson College found Trump 1 to 3 points ahead of Biden (depending how many other candidates you include) — but Michigan Gov. Gretchen Whitmer would be 5 points ahead of Trump.</w:t>
      </w:r>
    </w:p>
    <w:p w14:paraId="281CD403" w14:textId="7856EC2F" w:rsidR="000542F4" w:rsidRDefault="000542F4" w:rsidP="000542F4">
      <w:pPr>
        <w:pStyle w:val="Heading3"/>
      </w:pPr>
      <w:r>
        <w:lastRenderedPageBreak/>
        <w:t>UQ---RFK</w:t>
      </w:r>
    </w:p>
    <w:p w14:paraId="74FE43AA" w14:textId="348808D8" w:rsidR="000542F4" w:rsidRDefault="000542F4" w:rsidP="000542F4">
      <w:pPr>
        <w:pStyle w:val="Heading4"/>
      </w:pPr>
      <w:r>
        <w:t xml:space="preserve">RFK skews the race for Trump. </w:t>
      </w:r>
    </w:p>
    <w:p w14:paraId="5976C306" w14:textId="77777777" w:rsidR="000542F4" w:rsidRDefault="000542F4" w:rsidP="000542F4">
      <w:r w:rsidRPr="002D71B2">
        <w:rPr>
          <w:rStyle w:val="Style13ptBold"/>
        </w:rPr>
        <w:t>Stanage '3/28</w:t>
      </w:r>
      <w:r>
        <w:t xml:space="preserve"> [Niall; "The Memo: </w:t>
      </w:r>
      <w:r w:rsidRPr="002D71B2">
        <w:rPr>
          <w:rStyle w:val="StyleUnderline"/>
          <w:highlight w:val="cyan"/>
        </w:rPr>
        <w:t>RFK Jr. set to hurt Biden more than Trump</w:t>
      </w:r>
      <w:r>
        <w:t xml:space="preserve"> — but it’s complicated;" https://thehill.com/homenews/campaign/4560660-rfk-jr-biden-trump-impact/]</w:t>
      </w:r>
    </w:p>
    <w:p w14:paraId="3C24972B" w14:textId="77777777" w:rsidR="000542F4" w:rsidRPr="002D71B2" w:rsidRDefault="000542F4" w:rsidP="000542F4">
      <w:pPr>
        <w:rPr>
          <w:sz w:val="16"/>
        </w:rPr>
      </w:pPr>
      <w:r w:rsidRPr="002D71B2">
        <w:rPr>
          <w:sz w:val="16"/>
        </w:rPr>
        <w:t xml:space="preserve">Virtually nobody beyond Kennedy’s fervent supporters believes he has even a slight chance of becoming the next president. Instead, </w:t>
      </w:r>
      <w:r w:rsidRPr="002D71B2">
        <w:rPr>
          <w:rStyle w:val="StyleUnderline"/>
        </w:rPr>
        <w:t>the key issue is whether he hurts President Biden or former President Trump more</w:t>
      </w:r>
      <w:r w:rsidRPr="002D71B2">
        <w:rPr>
          <w:sz w:val="16"/>
        </w:rPr>
        <w:t>.</w:t>
      </w:r>
    </w:p>
    <w:p w14:paraId="62C82C3A" w14:textId="77777777" w:rsidR="000542F4" w:rsidRPr="002D71B2" w:rsidRDefault="000542F4" w:rsidP="000542F4">
      <w:pPr>
        <w:rPr>
          <w:sz w:val="16"/>
        </w:rPr>
      </w:pPr>
      <w:r w:rsidRPr="002D71B2">
        <w:rPr>
          <w:rStyle w:val="Emphasis"/>
          <w:highlight w:val="cyan"/>
        </w:rPr>
        <w:t>The answer, so far, is Bide</w:t>
      </w:r>
      <w:r w:rsidRPr="002D71B2">
        <w:rPr>
          <w:rStyle w:val="Emphasis"/>
        </w:rPr>
        <w:t>n</w:t>
      </w:r>
      <w:r w:rsidRPr="002D71B2">
        <w:rPr>
          <w:sz w:val="16"/>
        </w:rPr>
        <w:t xml:space="preserve"> — but by a very small margin and with several caveats.</w:t>
      </w:r>
    </w:p>
    <w:p w14:paraId="3455A495" w14:textId="77777777" w:rsidR="000542F4" w:rsidRPr="002D71B2" w:rsidRDefault="000542F4" w:rsidP="000542F4">
      <w:pPr>
        <w:rPr>
          <w:sz w:val="16"/>
        </w:rPr>
      </w:pPr>
      <w:r w:rsidRPr="002D71B2">
        <w:rPr>
          <w:sz w:val="16"/>
        </w:rPr>
        <w:t xml:space="preserve">First and foremost, </w:t>
      </w:r>
      <w:r w:rsidRPr="002D71B2">
        <w:rPr>
          <w:rStyle w:val="StyleUnderline"/>
          <w:highlight w:val="cyan"/>
        </w:rPr>
        <w:t>the bulk of polling</w:t>
      </w:r>
      <w:r w:rsidRPr="002D71B2">
        <w:rPr>
          <w:sz w:val="16"/>
        </w:rPr>
        <w:t xml:space="preserve"> — both nationally and in the key states — </w:t>
      </w:r>
      <w:r w:rsidRPr="002D71B2">
        <w:rPr>
          <w:sz w:val="16"/>
          <w:highlight w:val="cyan"/>
        </w:rPr>
        <w:t xml:space="preserve">shows </w:t>
      </w:r>
      <w:r w:rsidRPr="002D71B2">
        <w:rPr>
          <w:rStyle w:val="StyleUnderline"/>
          <w:highlight w:val="cyan"/>
        </w:rPr>
        <w:t>Trump’s advantag</w:t>
      </w:r>
      <w:r w:rsidRPr="002D71B2">
        <w:rPr>
          <w:rStyle w:val="StyleUnderline"/>
        </w:rPr>
        <w:t xml:space="preserve">e over Biden </w:t>
      </w:r>
      <w:r w:rsidRPr="002D71B2">
        <w:rPr>
          <w:rStyle w:val="StyleUnderline"/>
          <w:highlight w:val="cyan"/>
        </w:rPr>
        <w:t>widening</w:t>
      </w:r>
      <w:r w:rsidRPr="002D71B2">
        <w:rPr>
          <w:rStyle w:val="StyleUnderline"/>
        </w:rPr>
        <w:t xml:space="preserve"> slightly </w:t>
      </w:r>
      <w:r w:rsidRPr="002D71B2">
        <w:rPr>
          <w:rStyle w:val="StyleUnderline"/>
          <w:highlight w:val="cyan"/>
        </w:rPr>
        <w:t>when Kennedy’s name is included</w:t>
      </w:r>
      <w:r w:rsidRPr="002D71B2">
        <w:rPr>
          <w:sz w:val="16"/>
          <w:highlight w:val="cyan"/>
        </w:rPr>
        <w:t>.</w:t>
      </w:r>
    </w:p>
    <w:p w14:paraId="5497B71A" w14:textId="77777777" w:rsidR="000542F4" w:rsidRPr="002D71B2" w:rsidRDefault="000542F4" w:rsidP="000542F4">
      <w:pPr>
        <w:rPr>
          <w:sz w:val="16"/>
        </w:rPr>
      </w:pPr>
      <w:r w:rsidRPr="002D71B2">
        <w:rPr>
          <w:sz w:val="16"/>
        </w:rPr>
        <w:t xml:space="preserve">In the polling average maintained by The Hill and Decision Desk HQ, for example, Trump leads Biden in a one-on-one match-up by a negligible margin: roughly half a percentage point. </w:t>
      </w:r>
    </w:p>
    <w:p w14:paraId="5B584B84" w14:textId="77777777" w:rsidR="000542F4" w:rsidRPr="002D71B2" w:rsidRDefault="000542F4" w:rsidP="000542F4">
      <w:pPr>
        <w:rPr>
          <w:rStyle w:val="StyleUnderline"/>
        </w:rPr>
      </w:pPr>
      <w:r w:rsidRPr="002D71B2">
        <w:rPr>
          <w:sz w:val="16"/>
        </w:rPr>
        <w:t xml:space="preserve">But </w:t>
      </w:r>
      <w:r w:rsidRPr="002D71B2">
        <w:rPr>
          <w:rStyle w:val="StyleUnderline"/>
          <w:highlight w:val="cyan"/>
        </w:rPr>
        <w:t>the former president has a 2-point advantage over Biden when Kennedy is listed as an option</w:t>
      </w:r>
      <w:r w:rsidRPr="002D71B2">
        <w:rPr>
          <w:rStyle w:val="StyleUnderline"/>
        </w:rPr>
        <w:t>.</w:t>
      </w:r>
    </w:p>
    <w:p w14:paraId="6555F672" w14:textId="77777777" w:rsidR="000542F4" w:rsidRPr="002D71B2" w:rsidRDefault="000542F4" w:rsidP="000542F4">
      <w:pPr>
        <w:rPr>
          <w:sz w:val="16"/>
        </w:rPr>
      </w:pPr>
      <w:r w:rsidRPr="002D71B2">
        <w:rPr>
          <w:sz w:val="16"/>
        </w:rPr>
        <w:t>The same pattern is seen in numerous state-level polls</w:t>
      </w:r>
      <w:r w:rsidRPr="002D71B2">
        <w:rPr>
          <w:sz w:val="16"/>
          <w:highlight w:val="cyan"/>
        </w:rPr>
        <w:t xml:space="preserve">. </w:t>
      </w:r>
      <w:r w:rsidRPr="002D71B2">
        <w:rPr>
          <w:rStyle w:val="StyleUnderline"/>
          <w:highlight w:val="cyan"/>
        </w:rPr>
        <w:t>An Emerson</w:t>
      </w:r>
      <w:r w:rsidRPr="002D71B2">
        <w:rPr>
          <w:rStyle w:val="StyleUnderline"/>
        </w:rPr>
        <w:t xml:space="preserve"> College </w:t>
      </w:r>
      <w:r w:rsidRPr="002D71B2">
        <w:rPr>
          <w:rStyle w:val="StyleUnderline"/>
          <w:highlight w:val="cyan"/>
        </w:rPr>
        <w:t>poll</w:t>
      </w:r>
      <w:r w:rsidRPr="002D71B2">
        <w:rPr>
          <w:sz w:val="16"/>
          <w:highlight w:val="cyan"/>
        </w:rPr>
        <w:t xml:space="preserve"> i</w:t>
      </w:r>
      <w:r w:rsidRPr="002D71B2">
        <w:rPr>
          <w:sz w:val="16"/>
        </w:rPr>
        <w:t xml:space="preserve">n Michigan last month </w:t>
      </w:r>
      <w:r w:rsidRPr="002D71B2">
        <w:rPr>
          <w:rStyle w:val="StyleUnderline"/>
          <w:highlight w:val="cyan"/>
        </w:rPr>
        <w:t>showed Trump up by 2 points without Kennedy’s name</w:t>
      </w:r>
      <w:r w:rsidRPr="002D71B2">
        <w:rPr>
          <w:sz w:val="16"/>
        </w:rPr>
        <w:t xml:space="preserve"> being listed</w:t>
      </w:r>
      <w:r w:rsidRPr="002D71B2">
        <w:rPr>
          <w:sz w:val="16"/>
          <w:highlight w:val="cyan"/>
        </w:rPr>
        <w:t xml:space="preserve">, </w:t>
      </w:r>
      <w:r w:rsidRPr="002D71B2">
        <w:rPr>
          <w:rStyle w:val="StyleUnderline"/>
          <w:highlight w:val="cyan"/>
        </w:rPr>
        <w:t>and</w:t>
      </w:r>
      <w:r w:rsidRPr="002D71B2">
        <w:rPr>
          <w:rStyle w:val="StyleUnderline"/>
        </w:rPr>
        <w:t xml:space="preserve"> by </w:t>
      </w:r>
      <w:r w:rsidRPr="002D71B2">
        <w:rPr>
          <w:rStyle w:val="StyleUnderline"/>
          <w:highlight w:val="cyan"/>
        </w:rPr>
        <w:t>4 points when it was</w:t>
      </w:r>
      <w:r w:rsidRPr="002D71B2">
        <w:rPr>
          <w:sz w:val="16"/>
        </w:rPr>
        <w:t xml:space="preserve">. </w:t>
      </w:r>
      <w:r w:rsidRPr="002D71B2">
        <w:rPr>
          <w:rStyle w:val="StyleUnderline"/>
        </w:rPr>
        <w:t>In Wisconsin,</w:t>
      </w:r>
      <w:r w:rsidRPr="002D71B2">
        <w:rPr>
          <w:sz w:val="16"/>
        </w:rPr>
        <w:t xml:space="preserve"> another Emerson poll had </w:t>
      </w:r>
      <w:r w:rsidRPr="002D71B2">
        <w:rPr>
          <w:rStyle w:val="StyleUnderline"/>
        </w:rPr>
        <w:t>Trump expanding his lead to 4 points from 3 points when Kennedy was listed.</w:t>
      </w:r>
    </w:p>
    <w:p w14:paraId="2DDC580B" w14:textId="77777777" w:rsidR="000542F4" w:rsidRPr="00A41ACE" w:rsidRDefault="000542F4" w:rsidP="000542F4">
      <w:pPr>
        <w:rPr>
          <w:sz w:val="16"/>
        </w:rPr>
      </w:pPr>
      <w:r w:rsidRPr="002D71B2">
        <w:rPr>
          <w:rStyle w:val="StyleUnderline"/>
          <w:highlight w:val="cyan"/>
        </w:rPr>
        <w:t>The reasons why</w:t>
      </w:r>
      <w:r w:rsidRPr="002D71B2">
        <w:rPr>
          <w:rStyle w:val="StyleUnderline"/>
        </w:rPr>
        <w:t xml:space="preserve"> Kennedy might appeal to Democrats are</w:t>
      </w:r>
      <w:r w:rsidRPr="002D71B2">
        <w:rPr>
          <w:sz w:val="16"/>
        </w:rPr>
        <w:t xml:space="preserve"> </w:t>
      </w:r>
      <w:proofErr w:type="gramStart"/>
      <w:r w:rsidRPr="002D71B2">
        <w:rPr>
          <w:sz w:val="16"/>
        </w:rPr>
        <w:t>fairly straightforward</w:t>
      </w:r>
      <w:proofErr w:type="gramEnd"/>
      <w:r w:rsidRPr="002D71B2">
        <w:rPr>
          <w:sz w:val="16"/>
        </w:rPr>
        <w:t xml:space="preserve">, beginning with </w:t>
      </w:r>
      <w:r w:rsidRPr="002D71B2">
        <w:rPr>
          <w:rStyle w:val="StyleUnderline"/>
          <w:highlight w:val="cyan"/>
        </w:rPr>
        <w:t>his last name.</w:t>
      </w:r>
      <w:r w:rsidRPr="002D71B2">
        <w:rPr>
          <w:rStyle w:val="StyleUnderline"/>
        </w:rPr>
        <w:t xml:space="preserve"> </w:t>
      </w:r>
    </w:p>
    <w:p w14:paraId="61EC4852" w14:textId="68EF4B8A" w:rsidR="000542F4" w:rsidRDefault="00600EF6" w:rsidP="00600EF6">
      <w:pPr>
        <w:pStyle w:val="Heading3"/>
      </w:pPr>
      <w:r>
        <w:lastRenderedPageBreak/>
        <w:t>UQ---Interest Rates</w:t>
      </w:r>
    </w:p>
    <w:p w14:paraId="294D7E15" w14:textId="77777777" w:rsidR="00600EF6" w:rsidRDefault="00600EF6" w:rsidP="00600EF6">
      <w:pPr>
        <w:pStyle w:val="Heading4"/>
      </w:pPr>
      <w:r w:rsidRPr="00387BCB">
        <w:rPr>
          <w:u w:val="single"/>
        </w:rPr>
        <w:t>Interest rates</w:t>
      </w:r>
      <w:r w:rsidRPr="00387BCB">
        <w:t xml:space="preserve"> are up, and that </w:t>
      </w:r>
      <w:r w:rsidRPr="00387BCB">
        <w:rPr>
          <w:u w:val="single"/>
        </w:rPr>
        <w:t>hoses Biden</w:t>
      </w:r>
      <w:r w:rsidRPr="00387BCB">
        <w:t xml:space="preserve">. Uniquely outweighs </w:t>
      </w:r>
      <w:r w:rsidRPr="00387BCB">
        <w:rPr>
          <w:u w:val="single"/>
        </w:rPr>
        <w:t>everything else</w:t>
      </w:r>
      <w:r w:rsidRPr="00387BCB">
        <w:t xml:space="preserve">. </w:t>
      </w:r>
    </w:p>
    <w:p w14:paraId="1CEAB297" w14:textId="77777777" w:rsidR="00600EF6" w:rsidRPr="00387BCB" w:rsidRDefault="00600EF6" w:rsidP="00600EF6">
      <w:r w:rsidRPr="00387BCB">
        <w:rPr>
          <w:b/>
          <w:bCs/>
          <w:sz w:val="26"/>
          <w:szCs w:val="26"/>
        </w:rPr>
        <w:t>Luce 4-12</w:t>
      </w:r>
      <w:r w:rsidRPr="00387BCB">
        <w:t xml:space="preserve"> --- </w:t>
      </w:r>
      <w:r>
        <w:t>U</w:t>
      </w:r>
      <w:r w:rsidRPr="00387BCB">
        <w:t>S national editor and columnist at the Financial Times. Before that he was the FT's Washington Bureau chief.</w:t>
      </w:r>
    </w:p>
    <w:p w14:paraId="72D1FEDA" w14:textId="77777777" w:rsidR="00600EF6" w:rsidRPr="00387BCB" w:rsidRDefault="00600EF6" w:rsidP="00600EF6">
      <w:pPr>
        <w:rPr>
          <w:rStyle w:val="StyleUnderline"/>
        </w:rPr>
      </w:pPr>
      <w:r>
        <w:t>Edward</w:t>
      </w:r>
      <w:r w:rsidRPr="00387BCB">
        <w:t xml:space="preserve">, "Could inflation sink Biden?", 4-12-2024, </w:t>
      </w:r>
      <w:r>
        <w:t>FT</w:t>
      </w:r>
      <w:r w:rsidRPr="00387BCB">
        <w:t>, https://www.ft.com/content/56efd850-166d-479f-b6c8-a62928190ffb</w:t>
      </w:r>
      <w:r>
        <w:br/>
      </w:r>
      <w:r>
        <w:br/>
      </w:r>
      <w:r w:rsidRPr="00387BCB">
        <w:rPr>
          <w:rStyle w:val="StyleUnderline"/>
        </w:rPr>
        <w:t xml:space="preserve">It was the </w:t>
      </w:r>
      <w:r w:rsidRPr="00401C82">
        <w:rPr>
          <w:rStyle w:val="Emphasis"/>
          <w:highlight w:val="cyan"/>
        </w:rPr>
        <w:t>last thing</w:t>
      </w:r>
      <w:r w:rsidRPr="00387BCB">
        <w:rPr>
          <w:rStyle w:val="StyleUnderline"/>
        </w:rPr>
        <w:t xml:space="preserve"> Joe </w:t>
      </w:r>
      <w:r w:rsidRPr="00401C82">
        <w:rPr>
          <w:rStyle w:val="Emphasis"/>
          <w:highlight w:val="cyan"/>
        </w:rPr>
        <w:t>Biden needed</w:t>
      </w:r>
      <w:r>
        <w:t xml:space="preserve">. </w:t>
      </w:r>
      <w:r w:rsidRPr="00387BCB">
        <w:rPr>
          <w:rStyle w:val="StyleUnderline"/>
        </w:rPr>
        <w:t xml:space="preserve">America’s March </w:t>
      </w:r>
      <w:r w:rsidRPr="00401C82">
        <w:rPr>
          <w:rStyle w:val="StyleUnderline"/>
          <w:highlight w:val="cyan"/>
        </w:rPr>
        <w:t>inflation data</w:t>
      </w:r>
      <w:r w:rsidRPr="00387BCB">
        <w:rPr>
          <w:rStyle w:val="StyleUnderline"/>
        </w:rPr>
        <w:t xml:space="preserve"> that came out on Wednesday has pretty much </w:t>
      </w:r>
      <w:r w:rsidRPr="00401C82">
        <w:rPr>
          <w:rStyle w:val="Emphasis"/>
          <w:highlight w:val="cyan"/>
        </w:rPr>
        <w:t>killed off</w:t>
      </w:r>
      <w:r w:rsidRPr="00401C82">
        <w:rPr>
          <w:rStyle w:val="StyleUnderline"/>
          <w:highlight w:val="cyan"/>
        </w:rPr>
        <w:t xml:space="preserve"> any hope of a Fed rate cut</w:t>
      </w:r>
      <w:r w:rsidRPr="00387BCB">
        <w:rPr>
          <w:rStyle w:val="StyleUnderline"/>
        </w:rPr>
        <w:t xml:space="preserve"> before September</w:t>
      </w:r>
      <w:r>
        <w:t xml:space="preserve">, </w:t>
      </w:r>
      <w:r w:rsidRPr="00387BCB">
        <w:rPr>
          <w:rStyle w:val="StyleUnderline"/>
        </w:rPr>
        <w:t xml:space="preserve">and possibly </w:t>
      </w:r>
      <w:r w:rsidRPr="00401C82">
        <w:rPr>
          <w:rStyle w:val="StyleUnderline"/>
          <w:highlight w:val="cyan"/>
        </w:rPr>
        <w:t xml:space="preserve">even </w:t>
      </w:r>
      <w:r w:rsidRPr="00401C82">
        <w:rPr>
          <w:rStyle w:val="Emphasis"/>
          <w:highlight w:val="cyan"/>
        </w:rPr>
        <w:t>before</w:t>
      </w:r>
      <w:r w:rsidRPr="00387BCB">
        <w:rPr>
          <w:rStyle w:val="StyleUnderline"/>
        </w:rPr>
        <w:t xml:space="preserve"> the presidential </w:t>
      </w:r>
      <w:r w:rsidRPr="00401C82">
        <w:rPr>
          <w:rStyle w:val="Emphasis"/>
          <w:highlight w:val="cyan"/>
        </w:rPr>
        <w:t>election in November</w:t>
      </w:r>
      <w:r>
        <w:t xml:space="preserve">. </w:t>
      </w:r>
      <w:r w:rsidRPr="00387BCB">
        <w:rPr>
          <w:rStyle w:val="StyleUnderline"/>
        </w:rPr>
        <w:t>This is bad news for a Democratic turnout operation.</w:t>
      </w:r>
      <w:r>
        <w:t xml:space="preserve"> </w:t>
      </w:r>
      <w:r w:rsidRPr="00401C82">
        <w:rPr>
          <w:rStyle w:val="StyleUnderline"/>
          <w:highlight w:val="cyan"/>
        </w:rPr>
        <w:t xml:space="preserve">From a </w:t>
      </w:r>
      <w:r w:rsidRPr="00401C82">
        <w:rPr>
          <w:rStyle w:val="Emphasis"/>
          <w:highlight w:val="cyan"/>
        </w:rPr>
        <w:t>voter</w:t>
      </w:r>
      <w:r w:rsidRPr="00387BCB">
        <w:rPr>
          <w:rStyle w:val="Emphasis"/>
        </w:rPr>
        <w:t xml:space="preserve"> sentiment</w:t>
      </w:r>
      <w:r w:rsidRPr="00387BCB">
        <w:rPr>
          <w:rStyle w:val="StyleUnderline"/>
        </w:rPr>
        <w:t xml:space="preserve"> </w:t>
      </w:r>
      <w:r w:rsidRPr="00401C82">
        <w:rPr>
          <w:rStyle w:val="StyleUnderline"/>
          <w:highlight w:val="cyan"/>
        </w:rPr>
        <w:t>point</w:t>
      </w:r>
      <w:r w:rsidRPr="00387BCB">
        <w:rPr>
          <w:rStyle w:val="StyleUnderline"/>
        </w:rPr>
        <w:t xml:space="preserve"> of view, </w:t>
      </w:r>
      <w:r w:rsidRPr="00401C82">
        <w:rPr>
          <w:rStyle w:val="StyleUnderline"/>
          <w:highlight w:val="cyan"/>
        </w:rPr>
        <w:t xml:space="preserve">it </w:t>
      </w:r>
      <w:r w:rsidRPr="00401C82">
        <w:rPr>
          <w:rStyle w:val="Emphasis"/>
          <w:highlight w:val="cyan"/>
        </w:rPr>
        <w:t>does not matter</w:t>
      </w:r>
      <w:r w:rsidRPr="00387BCB">
        <w:rPr>
          <w:rStyle w:val="StyleUnderline"/>
        </w:rPr>
        <w:t xml:space="preserve"> a great deal </w:t>
      </w:r>
      <w:r w:rsidRPr="00401C82">
        <w:rPr>
          <w:rStyle w:val="StyleUnderline"/>
          <w:highlight w:val="cyan"/>
        </w:rPr>
        <w:t xml:space="preserve">how high </w:t>
      </w:r>
      <w:r w:rsidRPr="007D5A07">
        <w:rPr>
          <w:rStyle w:val="StyleUnderline"/>
        </w:rPr>
        <w:t>US</w:t>
      </w:r>
      <w:r w:rsidRPr="00387BCB">
        <w:rPr>
          <w:rStyle w:val="StyleUnderline"/>
        </w:rPr>
        <w:t xml:space="preserve"> </w:t>
      </w:r>
      <w:r w:rsidRPr="00401C82">
        <w:rPr>
          <w:rStyle w:val="StyleUnderline"/>
          <w:highlight w:val="cyan"/>
        </w:rPr>
        <w:t xml:space="preserve">growth goes </w:t>
      </w:r>
      <w:r w:rsidRPr="00401C82">
        <w:rPr>
          <w:rStyle w:val="Emphasis"/>
          <w:highlight w:val="cyan"/>
        </w:rPr>
        <w:t>if interest rates remain</w:t>
      </w:r>
      <w:r w:rsidRPr="00387BCB">
        <w:rPr>
          <w:rStyle w:val="StyleUnderline"/>
        </w:rPr>
        <w:t xml:space="preserve"> at such </w:t>
      </w:r>
      <w:r w:rsidRPr="00401C82">
        <w:rPr>
          <w:rStyle w:val="StyleUnderline"/>
          <w:highlight w:val="cyan"/>
        </w:rPr>
        <w:t>elevated</w:t>
      </w:r>
      <w:r w:rsidRPr="00387BCB">
        <w:rPr>
          <w:rStyle w:val="StyleUnderline"/>
        </w:rPr>
        <w:t xml:space="preserve"> levels. </w:t>
      </w:r>
    </w:p>
    <w:p w14:paraId="7D2AF3A4" w14:textId="77777777" w:rsidR="00600EF6" w:rsidRPr="00387BCB" w:rsidRDefault="00600EF6" w:rsidP="00600EF6">
      <w:pPr>
        <w:rPr>
          <w:sz w:val="16"/>
          <w:szCs w:val="16"/>
        </w:rPr>
      </w:pPr>
      <w:r w:rsidRPr="00387BCB">
        <w:rPr>
          <w:sz w:val="16"/>
          <w:szCs w:val="16"/>
        </w:rPr>
        <w:t xml:space="preserve">The futures markets are still pricing in one, possibly two, cuts this year. But monetary policy could also go the wrong direction. According to Larry Summers, there is now a 15 to 25 per cent chance that the next Fed move will be to raise rates rather than cut them. (Knowing that you’re a Swamp Notes reader, Larry, I could not fail to notice that you have joined the bandwagon of people growing beards: the good news is that you can cut it all off in one move.) </w:t>
      </w:r>
    </w:p>
    <w:p w14:paraId="73D1E3EB" w14:textId="77777777" w:rsidR="00600EF6" w:rsidRPr="00387BCB" w:rsidRDefault="00600EF6" w:rsidP="00600EF6">
      <w:pPr>
        <w:rPr>
          <w:rStyle w:val="StyleUnderline"/>
        </w:rPr>
      </w:pPr>
      <w:r w:rsidRPr="00387BCB">
        <w:rPr>
          <w:sz w:val="16"/>
        </w:rPr>
        <w:t xml:space="preserve">I am not the person to break down the inflation numbers for </w:t>
      </w:r>
      <w:proofErr w:type="spellStart"/>
      <w:r w:rsidRPr="00387BCB">
        <w:rPr>
          <w:sz w:val="16"/>
        </w:rPr>
        <w:t>Swampians</w:t>
      </w:r>
      <w:proofErr w:type="spellEnd"/>
      <w:r w:rsidRPr="00387BCB">
        <w:rPr>
          <w:sz w:val="16"/>
        </w:rPr>
        <w:t xml:space="preserve">. But </w:t>
      </w:r>
      <w:r w:rsidRPr="00387BCB">
        <w:rPr>
          <w:rStyle w:val="StyleUnderline"/>
        </w:rPr>
        <w:t xml:space="preserve">it is worth stressing that the </w:t>
      </w:r>
      <w:r w:rsidRPr="00401C82">
        <w:rPr>
          <w:rStyle w:val="Emphasis"/>
          <w:highlight w:val="cyan"/>
        </w:rPr>
        <w:t>headline</w:t>
      </w:r>
      <w:r w:rsidRPr="00387BCB">
        <w:rPr>
          <w:rStyle w:val="StyleUnderline"/>
        </w:rPr>
        <w:t xml:space="preserve">, </w:t>
      </w:r>
      <w:r w:rsidRPr="00401C82">
        <w:rPr>
          <w:rStyle w:val="Emphasis"/>
          <w:highlight w:val="cyan"/>
        </w:rPr>
        <w:t>core</w:t>
      </w:r>
      <w:r w:rsidRPr="00387BCB">
        <w:rPr>
          <w:rStyle w:val="StyleUnderline"/>
        </w:rPr>
        <w:t xml:space="preserve">, </w:t>
      </w:r>
      <w:r w:rsidRPr="00401C82">
        <w:rPr>
          <w:rStyle w:val="StyleUnderline"/>
          <w:highlight w:val="cyan"/>
        </w:rPr>
        <w:t xml:space="preserve">and </w:t>
      </w:r>
      <w:r w:rsidRPr="00401C82">
        <w:rPr>
          <w:rStyle w:val="Emphasis"/>
          <w:highlight w:val="cyan"/>
        </w:rPr>
        <w:t>super core</w:t>
      </w:r>
      <w:r w:rsidRPr="00387BCB">
        <w:rPr>
          <w:rStyle w:val="StyleUnderline"/>
        </w:rPr>
        <w:t xml:space="preserve"> (services) </w:t>
      </w:r>
      <w:r w:rsidRPr="00387BCB">
        <w:rPr>
          <w:rStyle w:val="Emphasis"/>
        </w:rPr>
        <w:t>inflation rates</w:t>
      </w:r>
      <w:r w:rsidRPr="00387BCB">
        <w:rPr>
          <w:rStyle w:val="StyleUnderline"/>
        </w:rPr>
        <w:t xml:space="preserve"> </w:t>
      </w:r>
      <w:r w:rsidRPr="00401C82">
        <w:rPr>
          <w:rStyle w:val="StyleUnderline"/>
          <w:highlight w:val="cyan"/>
        </w:rPr>
        <w:t xml:space="preserve">are all </w:t>
      </w:r>
      <w:r w:rsidRPr="00401C82">
        <w:rPr>
          <w:rStyle w:val="Emphasis"/>
          <w:highlight w:val="cyan"/>
        </w:rPr>
        <w:t>going</w:t>
      </w:r>
      <w:r w:rsidRPr="00387BCB">
        <w:rPr>
          <w:rStyle w:val="Emphasis"/>
        </w:rPr>
        <w:t xml:space="preserve"> the </w:t>
      </w:r>
      <w:r w:rsidRPr="00401C82">
        <w:rPr>
          <w:rStyle w:val="Emphasis"/>
          <w:highlight w:val="cyan"/>
        </w:rPr>
        <w:t>wrong way</w:t>
      </w:r>
      <w:r w:rsidRPr="00401C82">
        <w:rPr>
          <w:sz w:val="16"/>
          <w:highlight w:val="cyan"/>
        </w:rPr>
        <w:t>.</w:t>
      </w:r>
      <w:r w:rsidRPr="00387BCB">
        <w:rPr>
          <w:sz w:val="16"/>
        </w:rPr>
        <w:t xml:space="preserve"> </w:t>
      </w:r>
      <w:r w:rsidRPr="00387BCB">
        <w:rPr>
          <w:rStyle w:val="StyleUnderline"/>
        </w:rPr>
        <w:t>At 3.8 per cent, the core rate is now almost double the Fed’s target number</w:t>
      </w:r>
      <w:r w:rsidRPr="00387BCB">
        <w:rPr>
          <w:sz w:val="16"/>
        </w:rPr>
        <w:t xml:space="preserve">. Now, I can just about imagine a super-interpretive Fed chair, Jay Powell, reasoning that another Donald Trump presidency would be terrible for inflation — mass deportation, punitive tariffs on all imports, geopolitical uncertainty and political risk. A couple of rate cuts before November would therefore be disinflationary since it would assist Biden’s chances of re-election. Of course, this is a fantasy. The Fed is independent and would commit hara-kiri before betraying any political bias. But </w:t>
      </w:r>
      <w:r w:rsidRPr="00387BCB">
        <w:rPr>
          <w:rStyle w:val="StyleUnderline"/>
        </w:rPr>
        <w:t>I am not exaggerating the Fed’s electoral influence.</w:t>
      </w:r>
    </w:p>
    <w:p w14:paraId="5621ACA0" w14:textId="77777777" w:rsidR="00600EF6" w:rsidRPr="00387BCB" w:rsidRDefault="00600EF6" w:rsidP="00600EF6">
      <w:pPr>
        <w:rPr>
          <w:sz w:val="16"/>
        </w:rPr>
      </w:pPr>
      <w:proofErr w:type="gramStart"/>
      <w:r w:rsidRPr="00401C82">
        <w:rPr>
          <w:rStyle w:val="Emphasis"/>
          <w:highlight w:val="cyan"/>
        </w:rPr>
        <w:t>In spite of</w:t>
      </w:r>
      <w:proofErr w:type="gramEnd"/>
      <w:r w:rsidRPr="00401C82">
        <w:rPr>
          <w:rStyle w:val="Emphasis"/>
          <w:highlight w:val="cyan"/>
        </w:rPr>
        <w:t xml:space="preserve"> everything</w:t>
      </w:r>
      <w:r w:rsidRPr="00387BCB">
        <w:rPr>
          <w:rStyle w:val="StyleUnderline"/>
        </w:rPr>
        <w:t xml:space="preserve">, most </w:t>
      </w:r>
      <w:r w:rsidRPr="00401C82">
        <w:rPr>
          <w:rStyle w:val="Emphasis"/>
          <w:highlight w:val="cyan"/>
        </w:rPr>
        <w:t>voters</w:t>
      </w:r>
      <w:r w:rsidRPr="00401C82">
        <w:rPr>
          <w:rStyle w:val="StyleUnderline"/>
          <w:highlight w:val="cyan"/>
        </w:rPr>
        <w:t xml:space="preserve"> are</w:t>
      </w:r>
      <w:r w:rsidRPr="00387BCB">
        <w:rPr>
          <w:rStyle w:val="StyleUnderline"/>
        </w:rPr>
        <w:t xml:space="preserve"> </w:t>
      </w:r>
      <w:r w:rsidRPr="00387BCB">
        <w:rPr>
          <w:rStyle w:val="Emphasis"/>
        </w:rPr>
        <w:t xml:space="preserve">still </w:t>
      </w:r>
      <w:r w:rsidRPr="00401C82">
        <w:rPr>
          <w:rStyle w:val="Emphasis"/>
          <w:highlight w:val="cyan"/>
        </w:rPr>
        <w:t>unhappy</w:t>
      </w:r>
      <w:r w:rsidRPr="00387BCB">
        <w:rPr>
          <w:rStyle w:val="StyleUnderline"/>
        </w:rPr>
        <w:t xml:space="preserve"> </w:t>
      </w:r>
      <w:r w:rsidRPr="00401C82">
        <w:rPr>
          <w:rStyle w:val="StyleUnderline"/>
          <w:highlight w:val="cyan"/>
        </w:rPr>
        <w:t>about</w:t>
      </w:r>
      <w:r w:rsidRPr="00387BCB">
        <w:rPr>
          <w:rStyle w:val="StyleUnderline"/>
        </w:rPr>
        <w:t xml:space="preserve"> the </w:t>
      </w:r>
      <w:r w:rsidRPr="00387BCB">
        <w:rPr>
          <w:rStyle w:val="Emphasis"/>
        </w:rPr>
        <w:t xml:space="preserve">state of </w:t>
      </w:r>
      <w:r w:rsidRPr="00401C82">
        <w:rPr>
          <w:rStyle w:val="Emphasis"/>
          <w:highlight w:val="cyan"/>
        </w:rPr>
        <w:t>the</w:t>
      </w:r>
      <w:r w:rsidRPr="00387BCB">
        <w:rPr>
          <w:rStyle w:val="Emphasis"/>
        </w:rPr>
        <w:t xml:space="preserve"> US </w:t>
      </w:r>
      <w:r w:rsidRPr="00401C82">
        <w:rPr>
          <w:rStyle w:val="Emphasis"/>
          <w:highlight w:val="cyan"/>
        </w:rPr>
        <w:t>economy</w:t>
      </w:r>
      <w:r w:rsidRPr="00387BCB">
        <w:rPr>
          <w:sz w:val="16"/>
        </w:rPr>
        <w:t xml:space="preserve">. </w:t>
      </w:r>
      <w:r w:rsidRPr="00387BCB">
        <w:rPr>
          <w:rStyle w:val="StyleUnderline"/>
        </w:rPr>
        <w:t>This has caused great puzzlement among the political cognoscenti who keep telling Americans they have never had it so good</w:t>
      </w:r>
      <w:r w:rsidRPr="00387BCB">
        <w:rPr>
          <w:sz w:val="16"/>
        </w:rPr>
        <w:t xml:space="preserve">. </w:t>
      </w:r>
      <w:r w:rsidRPr="00387BCB">
        <w:rPr>
          <w:rStyle w:val="StyleUnderline"/>
        </w:rPr>
        <w:t>Not only is inflation way down from where it was two years ago, they say, but the much-threatened US recession never happened</w:t>
      </w:r>
      <w:r w:rsidRPr="00387BCB">
        <w:rPr>
          <w:sz w:val="16"/>
        </w:rPr>
        <w:t xml:space="preserve">. All of this is true. </w:t>
      </w:r>
      <w:r w:rsidRPr="00387BCB">
        <w:rPr>
          <w:rStyle w:val="StyleUnderline"/>
        </w:rPr>
        <w:t xml:space="preserve">But </w:t>
      </w:r>
      <w:r w:rsidRPr="00401C82">
        <w:rPr>
          <w:rStyle w:val="Emphasis"/>
          <w:highlight w:val="cyan"/>
        </w:rPr>
        <w:t>if you cannot afford</w:t>
      </w:r>
      <w:r w:rsidRPr="00387BCB">
        <w:rPr>
          <w:rStyle w:val="StyleUnderline"/>
        </w:rPr>
        <w:t xml:space="preserve"> the </w:t>
      </w:r>
      <w:r w:rsidRPr="00401C82">
        <w:rPr>
          <w:rStyle w:val="Emphasis"/>
          <w:highlight w:val="cyan"/>
        </w:rPr>
        <w:t>mortgage</w:t>
      </w:r>
      <w:r w:rsidRPr="00387BCB">
        <w:rPr>
          <w:rStyle w:val="StyleUnderline"/>
        </w:rPr>
        <w:t xml:space="preserve"> on a new home and are still living with your parents or in an overcrowded rental with your peers, the </w:t>
      </w:r>
      <w:r w:rsidRPr="007D5A07">
        <w:rPr>
          <w:rStyle w:val="StyleUnderline"/>
        </w:rPr>
        <w:t>macro-</w:t>
      </w:r>
      <w:r w:rsidRPr="00401C82">
        <w:rPr>
          <w:rStyle w:val="StyleUnderline"/>
          <w:highlight w:val="cyan"/>
        </w:rPr>
        <w:t>numbers</w:t>
      </w:r>
      <w:r w:rsidRPr="007D5A07">
        <w:rPr>
          <w:rStyle w:val="StyleUnderline"/>
        </w:rPr>
        <w:t xml:space="preserve"> </w:t>
      </w:r>
      <w:r w:rsidRPr="00401C82">
        <w:rPr>
          <w:rStyle w:val="StyleUnderline"/>
          <w:highlight w:val="cyan"/>
        </w:rPr>
        <w:t>come as little consolation</w:t>
      </w:r>
      <w:r w:rsidRPr="00387BCB">
        <w:rPr>
          <w:rStyle w:val="StyleUnderline"/>
        </w:rPr>
        <w:t>.</w:t>
      </w:r>
      <w:r w:rsidRPr="00387BCB">
        <w:rPr>
          <w:sz w:val="16"/>
        </w:rPr>
        <w:t xml:space="preserve"> </w:t>
      </w:r>
      <w:r w:rsidRPr="00401C82">
        <w:rPr>
          <w:rStyle w:val="Emphasis"/>
          <w:sz w:val="26"/>
          <w:szCs w:val="26"/>
          <w:highlight w:val="cyan"/>
        </w:rPr>
        <w:t>What would</w:t>
      </w:r>
      <w:r w:rsidRPr="00401C82">
        <w:rPr>
          <w:rStyle w:val="StyleUnderline"/>
          <w:szCs w:val="26"/>
          <w:highlight w:val="cyan"/>
        </w:rPr>
        <w:t xml:space="preserve"> really </w:t>
      </w:r>
      <w:r w:rsidRPr="00401C82">
        <w:rPr>
          <w:rStyle w:val="Emphasis"/>
          <w:sz w:val="26"/>
          <w:szCs w:val="26"/>
          <w:highlight w:val="cyan"/>
        </w:rPr>
        <w:t>change your outlook</w:t>
      </w:r>
      <w:r w:rsidRPr="00401C82">
        <w:rPr>
          <w:rStyle w:val="StyleUnderline"/>
          <w:szCs w:val="26"/>
          <w:highlight w:val="cyan"/>
        </w:rPr>
        <w:t xml:space="preserve"> is </w:t>
      </w:r>
      <w:r w:rsidRPr="00401C82">
        <w:rPr>
          <w:rStyle w:val="Emphasis"/>
          <w:sz w:val="26"/>
          <w:szCs w:val="26"/>
          <w:highlight w:val="cyan"/>
        </w:rPr>
        <w:t>lower</w:t>
      </w:r>
      <w:r w:rsidRPr="00387BCB">
        <w:rPr>
          <w:rStyle w:val="Emphasis"/>
          <w:sz w:val="26"/>
          <w:szCs w:val="26"/>
        </w:rPr>
        <w:t xml:space="preserve"> interest </w:t>
      </w:r>
      <w:r w:rsidRPr="00401C82">
        <w:rPr>
          <w:rStyle w:val="Emphasis"/>
          <w:sz w:val="26"/>
          <w:szCs w:val="26"/>
          <w:highlight w:val="cyan"/>
        </w:rPr>
        <w:t>rates</w:t>
      </w:r>
      <w:r w:rsidRPr="00387BCB">
        <w:rPr>
          <w:rStyle w:val="Emphasis"/>
          <w:sz w:val="26"/>
          <w:szCs w:val="26"/>
        </w:rPr>
        <w:t>.</w:t>
      </w:r>
      <w:r w:rsidRPr="00387BCB">
        <w:rPr>
          <w:sz w:val="16"/>
        </w:rPr>
        <w:t xml:space="preserve"> The political conventional wisdom also disapproves of how little the median voter cares about the future of US democracy. Believe me, I share that existential dread of a potential Trump second term. </w:t>
      </w:r>
      <w:r w:rsidRPr="00387BCB">
        <w:rPr>
          <w:rStyle w:val="StyleUnderline"/>
        </w:rPr>
        <w:t xml:space="preserve">But </w:t>
      </w:r>
      <w:r w:rsidRPr="00387BCB">
        <w:rPr>
          <w:rStyle w:val="Emphasis"/>
        </w:rPr>
        <w:t xml:space="preserve">most voters are tuned </w:t>
      </w:r>
      <w:proofErr w:type="gramStart"/>
      <w:r w:rsidRPr="00387BCB">
        <w:rPr>
          <w:rStyle w:val="Emphasis"/>
        </w:rPr>
        <w:t>out,</w:t>
      </w:r>
      <w:r w:rsidRPr="00387BCB">
        <w:rPr>
          <w:rStyle w:val="StyleUnderline"/>
        </w:rPr>
        <w:t xml:space="preserve"> or</w:t>
      </w:r>
      <w:proofErr w:type="gramEnd"/>
      <w:r w:rsidRPr="00387BCB">
        <w:rPr>
          <w:rStyle w:val="StyleUnderline"/>
        </w:rPr>
        <w:t xml:space="preserve"> write it off as “Cry Wolf” syndrome.</w:t>
      </w:r>
      <w:r w:rsidRPr="00387BCB">
        <w:rPr>
          <w:sz w:val="16"/>
        </w:rPr>
        <w:t xml:space="preserve">  </w:t>
      </w:r>
    </w:p>
    <w:p w14:paraId="64E85282" w14:textId="77777777" w:rsidR="00600EF6" w:rsidRDefault="00600EF6" w:rsidP="00600EF6">
      <w:pPr>
        <w:rPr>
          <w:sz w:val="16"/>
        </w:rPr>
      </w:pPr>
      <w:r w:rsidRPr="00401C82">
        <w:rPr>
          <w:rStyle w:val="StyleUnderline"/>
          <w:highlight w:val="cyan"/>
        </w:rPr>
        <w:t>There are other questions</w:t>
      </w:r>
      <w:r w:rsidRPr="00387BCB">
        <w:rPr>
          <w:sz w:val="16"/>
        </w:rPr>
        <w:t xml:space="preserve"> such as </w:t>
      </w:r>
      <w:r w:rsidRPr="00387BCB">
        <w:rPr>
          <w:rStyle w:val="Emphasis"/>
        </w:rPr>
        <w:t>abortion</w:t>
      </w:r>
      <w:r w:rsidRPr="00387BCB">
        <w:rPr>
          <w:sz w:val="16"/>
        </w:rPr>
        <w:t xml:space="preserve">, which cuts Biden’s way, and </w:t>
      </w:r>
      <w:r w:rsidRPr="00387BCB">
        <w:rPr>
          <w:rStyle w:val="Emphasis"/>
        </w:rPr>
        <w:t>immigration</w:t>
      </w:r>
      <w:r w:rsidRPr="00387BCB">
        <w:rPr>
          <w:sz w:val="16"/>
        </w:rPr>
        <w:t xml:space="preserve">, which </w:t>
      </w:r>
      <w:proofErr w:type="spellStart"/>
      <w:r w:rsidRPr="00387BCB">
        <w:rPr>
          <w:sz w:val="16"/>
        </w:rPr>
        <w:t>favours</w:t>
      </w:r>
      <w:proofErr w:type="spellEnd"/>
      <w:r w:rsidRPr="00387BCB">
        <w:rPr>
          <w:sz w:val="16"/>
        </w:rPr>
        <w:t xml:space="preserve"> Trump, that will sway voter choice and turnout in November. </w:t>
      </w:r>
      <w:r w:rsidRPr="00387BCB">
        <w:rPr>
          <w:rStyle w:val="Emphasis"/>
        </w:rPr>
        <w:t>Israel</w:t>
      </w:r>
      <w:r w:rsidRPr="00387BCB">
        <w:rPr>
          <w:sz w:val="16"/>
        </w:rPr>
        <w:t xml:space="preserve"> will also play a role. </w:t>
      </w:r>
      <w:r w:rsidRPr="00401C82">
        <w:rPr>
          <w:rStyle w:val="StyleUnderline"/>
          <w:szCs w:val="26"/>
          <w:highlight w:val="cyan"/>
        </w:rPr>
        <w:t xml:space="preserve">But </w:t>
      </w:r>
      <w:r w:rsidRPr="00401C82">
        <w:rPr>
          <w:rStyle w:val="Emphasis"/>
          <w:sz w:val="26"/>
          <w:szCs w:val="26"/>
          <w:highlight w:val="cyan"/>
        </w:rPr>
        <w:t>nothing weighs</w:t>
      </w:r>
      <w:r w:rsidRPr="00387BCB">
        <w:rPr>
          <w:rStyle w:val="Emphasis"/>
          <w:sz w:val="26"/>
          <w:szCs w:val="26"/>
        </w:rPr>
        <w:t xml:space="preserve"> as </w:t>
      </w:r>
      <w:r w:rsidRPr="00401C82">
        <w:rPr>
          <w:rStyle w:val="Emphasis"/>
          <w:sz w:val="26"/>
          <w:szCs w:val="26"/>
          <w:highlight w:val="cyan"/>
        </w:rPr>
        <w:t>strongly</w:t>
      </w:r>
      <w:r w:rsidRPr="00401C82">
        <w:rPr>
          <w:rStyle w:val="StyleUnderline"/>
          <w:szCs w:val="26"/>
          <w:highlight w:val="cyan"/>
        </w:rPr>
        <w:t xml:space="preserve"> on</w:t>
      </w:r>
      <w:r w:rsidRPr="00387BCB">
        <w:rPr>
          <w:rStyle w:val="StyleUnderline"/>
          <w:szCs w:val="26"/>
        </w:rPr>
        <w:t xml:space="preserve"> voter </w:t>
      </w:r>
      <w:r w:rsidRPr="00401C82">
        <w:rPr>
          <w:rStyle w:val="StyleUnderline"/>
          <w:szCs w:val="26"/>
          <w:highlight w:val="cyan"/>
        </w:rPr>
        <w:t xml:space="preserve">sentiment </w:t>
      </w:r>
      <w:r w:rsidRPr="00401C82">
        <w:rPr>
          <w:rStyle w:val="Emphasis"/>
          <w:sz w:val="26"/>
          <w:szCs w:val="26"/>
          <w:highlight w:val="cyan"/>
        </w:rPr>
        <w:t>as</w:t>
      </w:r>
      <w:r w:rsidRPr="00387BCB">
        <w:rPr>
          <w:rStyle w:val="StyleUnderline"/>
          <w:szCs w:val="26"/>
        </w:rPr>
        <w:t xml:space="preserve"> </w:t>
      </w:r>
      <w:r w:rsidRPr="00401C82">
        <w:rPr>
          <w:rStyle w:val="StyleUnderline"/>
          <w:szCs w:val="26"/>
          <w:highlight w:val="cyan"/>
        </w:rPr>
        <w:t xml:space="preserve">the </w:t>
      </w:r>
      <w:r w:rsidRPr="00401C82">
        <w:rPr>
          <w:rStyle w:val="Emphasis"/>
          <w:sz w:val="26"/>
          <w:szCs w:val="26"/>
          <w:highlight w:val="cyan"/>
        </w:rPr>
        <w:t xml:space="preserve">direction of US interest </w:t>
      </w:r>
      <w:r w:rsidRPr="00401C82">
        <w:rPr>
          <w:rStyle w:val="Emphasis"/>
          <w:sz w:val="26"/>
          <w:szCs w:val="26"/>
          <w:highlight w:val="cyan"/>
        </w:rPr>
        <w:lastRenderedPageBreak/>
        <w:t>rates</w:t>
      </w:r>
      <w:r w:rsidRPr="00387BCB">
        <w:rPr>
          <w:sz w:val="16"/>
        </w:rPr>
        <w:t xml:space="preserve">. I have one caveat on this somewhat gloomy prognosis. In 2022, almost every economist was forecasting that the US would go into recession. At the start of this year, the consensus was that the Fed would cut rates six times. That had fallen to three cuts by this week. Now it is down to zero. In other words, economists don’t have a clue what is going on. </w:t>
      </w:r>
      <w:proofErr w:type="gramStart"/>
      <w:r w:rsidRPr="00387BCB">
        <w:rPr>
          <w:sz w:val="16"/>
        </w:rPr>
        <w:t>So</w:t>
      </w:r>
      <w:proofErr w:type="gramEnd"/>
      <w:r w:rsidRPr="00387BCB">
        <w:rPr>
          <w:sz w:val="16"/>
        </w:rPr>
        <w:t xml:space="preserve"> they may be wrong about the Fed now. That is really all I have got. Having said that, Soumaya, unlike me, you are a real </w:t>
      </w:r>
      <w:proofErr w:type="gramStart"/>
      <w:r w:rsidRPr="00387BCB">
        <w:rPr>
          <w:sz w:val="16"/>
        </w:rPr>
        <w:t>economist</w:t>
      </w:r>
      <w:proofErr w:type="gramEnd"/>
      <w:r w:rsidRPr="00387BCB">
        <w:rPr>
          <w:sz w:val="16"/>
        </w:rPr>
        <w:t xml:space="preserve"> and you have the name to prove it and I know you have more of a clue than me about what’s happening. My question to you is, what is underpinning the stubbornness of US inflation, and might conditions surprise us again in the coming months?</w:t>
      </w:r>
    </w:p>
    <w:p w14:paraId="76FA6A10" w14:textId="07BEC4E7" w:rsidR="00600EF6" w:rsidRDefault="00600EF6" w:rsidP="00600EF6">
      <w:pPr>
        <w:pStyle w:val="Heading3"/>
      </w:pPr>
      <w:r>
        <w:lastRenderedPageBreak/>
        <w:t xml:space="preserve">UQ---Youth Voters </w:t>
      </w:r>
    </w:p>
    <w:p w14:paraId="7FC3DCEC" w14:textId="77777777" w:rsidR="00600EF6" w:rsidRDefault="00600EF6" w:rsidP="00600EF6">
      <w:pPr>
        <w:pStyle w:val="Heading4"/>
      </w:pPr>
      <w:r>
        <w:t xml:space="preserve">Biden's </w:t>
      </w:r>
      <w:r w:rsidRPr="00467855">
        <w:rPr>
          <w:u w:val="single"/>
        </w:rPr>
        <w:t>bleeding</w:t>
      </w:r>
      <w:r>
        <w:t xml:space="preserve"> youth voters due to a </w:t>
      </w:r>
      <w:r w:rsidRPr="00467855">
        <w:rPr>
          <w:u w:val="single"/>
        </w:rPr>
        <w:t>litany of factors</w:t>
      </w:r>
      <w:r>
        <w:t xml:space="preserve">. </w:t>
      </w:r>
    </w:p>
    <w:p w14:paraId="17FF4658" w14:textId="77777777" w:rsidR="00600EF6" w:rsidRDefault="00600EF6" w:rsidP="00600EF6">
      <w:r w:rsidRPr="00467855">
        <w:rPr>
          <w:b/>
          <w:bCs/>
          <w:sz w:val="26"/>
          <w:szCs w:val="26"/>
        </w:rPr>
        <w:t>Kochi 4-18</w:t>
      </w:r>
      <w:r>
        <w:t xml:space="preserve"> --- Congress, campaigns and democracy reporter at USA TODAY</w:t>
      </w:r>
    </w:p>
    <w:p w14:paraId="373A5425" w14:textId="77777777" w:rsidR="00600EF6" w:rsidRPr="00467855" w:rsidRDefault="00600EF6" w:rsidP="00600EF6">
      <w:r>
        <w:t>Sudiksha</w:t>
      </w:r>
      <w:r w:rsidRPr="00467855">
        <w:t xml:space="preserve">, "Biden is losing young voter support because of these two key issues, new poll finds", </w:t>
      </w:r>
      <w:r>
        <w:t>4-18-24</w:t>
      </w:r>
      <w:r w:rsidRPr="00467855">
        <w:t>, USA TODAY, https://www.usatoday.com/story/news/politics/elections/2024/04/18/biden-losing-young-voter-support-poll/73368444007/</w:t>
      </w:r>
      <w:hyperlink r:id="rId11" w:history="1">
        <w:r>
          <w:rPr>
            <w:rStyle w:val="Hyperlink"/>
            <w:rFonts w:ascii="Helvetica Neue" w:hAnsi="Helvetica Neue"/>
            <w:bCs/>
            <w:color w:val="FFFFFF"/>
            <w:sz w:val="21"/>
            <w:szCs w:val="21"/>
          </w:rPr>
          <w:t>Opinion</w:t>
        </w:r>
      </w:hyperlink>
    </w:p>
    <w:p w14:paraId="53BACF6E" w14:textId="77777777" w:rsidR="00600EF6" w:rsidRPr="00467855" w:rsidRDefault="00600EF6" w:rsidP="00600EF6">
      <w:pPr>
        <w:rPr>
          <w:sz w:val="16"/>
        </w:rPr>
      </w:pPr>
      <w:r w:rsidRPr="00467855">
        <w:rPr>
          <w:sz w:val="16"/>
        </w:rPr>
        <w:t xml:space="preserve">WASHINGTON — </w:t>
      </w:r>
      <w:r w:rsidRPr="00467855">
        <w:rPr>
          <w:rStyle w:val="StyleUnderline"/>
        </w:rPr>
        <w:t>President</w:t>
      </w:r>
      <w:r w:rsidRPr="00467855">
        <w:rPr>
          <w:sz w:val="16"/>
        </w:rPr>
        <w:t xml:space="preserve"> Joe </w:t>
      </w:r>
      <w:r w:rsidRPr="00401C82">
        <w:rPr>
          <w:rStyle w:val="StyleUnderline"/>
          <w:highlight w:val="cyan"/>
        </w:rPr>
        <w:t>Biden</w:t>
      </w:r>
      <w:r w:rsidRPr="00467855">
        <w:rPr>
          <w:rStyle w:val="StyleUnderline"/>
        </w:rPr>
        <w:t xml:space="preserve"> is </w:t>
      </w:r>
      <w:r w:rsidRPr="00401C82">
        <w:rPr>
          <w:rStyle w:val="StyleUnderline"/>
          <w:highlight w:val="cyan"/>
        </w:rPr>
        <w:t>losing support among</w:t>
      </w:r>
      <w:r w:rsidRPr="00467855">
        <w:rPr>
          <w:rStyle w:val="StyleUnderline"/>
        </w:rPr>
        <w:t xml:space="preserve"> </w:t>
      </w:r>
      <w:r w:rsidRPr="00401C82">
        <w:rPr>
          <w:rStyle w:val="Emphasis"/>
          <w:highlight w:val="cyan"/>
        </w:rPr>
        <w:t>young</w:t>
      </w:r>
      <w:r w:rsidRPr="00467855">
        <w:rPr>
          <w:rStyle w:val="Emphasis"/>
        </w:rPr>
        <w:t xml:space="preserve"> voters</w:t>
      </w:r>
      <w:r w:rsidRPr="00467855">
        <w:rPr>
          <w:sz w:val="16"/>
        </w:rPr>
        <w:t>, according</w:t>
      </w:r>
      <w:r w:rsidRPr="00467855">
        <w:rPr>
          <w:rStyle w:val="StyleUnderline"/>
        </w:rPr>
        <w:t xml:space="preserve"> to a new poll, </w:t>
      </w:r>
      <w:r w:rsidRPr="00401C82">
        <w:rPr>
          <w:rStyle w:val="StyleUnderline"/>
          <w:highlight w:val="cyan"/>
        </w:rPr>
        <w:t>as</w:t>
      </w:r>
      <w:r w:rsidRPr="00467855">
        <w:rPr>
          <w:rStyle w:val="StyleUnderline"/>
        </w:rPr>
        <w:t xml:space="preserve"> his handling of the </w:t>
      </w:r>
      <w:r w:rsidRPr="00401C82">
        <w:rPr>
          <w:rStyle w:val="Emphasis"/>
          <w:highlight w:val="cyan"/>
        </w:rPr>
        <w:t>Israel-Hamas</w:t>
      </w:r>
      <w:r w:rsidRPr="00467855">
        <w:rPr>
          <w:rStyle w:val="StyleUnderline"/>
        </w:rPr>
        <w:t xml:space="preserve"> conflict a</w:t>
      </w:r>
      <w:r w:rsidRPr="00401C82">
        <w:rPr>
          <w:rStyle w:val="StyleUnderline"/>
          <w:highlight w:val="cyan"/>
        </w:rPr>
        <w:t xml:space="preserve">nd </w:t>
      </w:r>
      <w:r w:rsidRPr="00401C82">
        <w:rPr>
          <w:rStyle w:val="Emphasis"/>
          <w:highlight w:val="cyan"/>
        </w:rPr>
        <w:t>other issues</w:t>
      </w:r>
      <w:r w:rsidRPr="00467855">
        <w:rPr>
          <w:rStyle w:val="StyleUnderline"/>
        </w:rPr>
        <w:t xml:space="preserve"> have </w:t>
      </w:r>
      <w:r w:rsidRPr="00401C82">
        <w:rPr>
          <w:rStyle w:val="Emphasis"/>
          <w:highlight w:val="cyan"/>
        </w:rPr>
        <w:t>spurred dissatisfaction</w:t>
      </w:r>
      <w:r w:rsidRPr="00467855">
        <w:rPr>
          <w:rStyle w:val="StyleUnderline"/>
        </w:rPr>
        <w:t xml:space="preserve"> among the group.</w:t>
      </w:r>
    </w:p>
    <w:p w14:paraId="40B48D72" w14:textId="77777777" w:rsidR="00600EF6" w:rsidRPr="00467855" w:rsidRDefault="00600EF6" w:rsidP="00600EF6">
      <w:pPr>
        <w:rPr>
          <w:sz w:val="16"/>
        </w:rPr>
      </w:pPr>
      <w:r w:rsidRPr="00467855">
        <w:rPr>
          <w:rStyle w:val="StyleUnderline"/>
        </w:rPr>
        <w:t>The Harvard Youth poll</w:t>
      </w:r>
      <w:r w:rsidRPr="00467855">
        <w:rPr>
          <w:sz w:val="16"/>
        </w:rPr>
        <w:t xml:space="preserve">, conducted among 2,010 18-29-year-olds, </w:t>
      </w:r>
      <w:r w:rsidRPr="00467855">
        <w:rPr>
          <w:rStyle w:val="StyleUnderline"/>
        </w:rPr>
        <w:t>found that Biden would outperform Trump 50% to 37% among registered young voters</w:t>
      </w:r>
      <w:r w:rsidRPr="00467855">
        <w:rPr>
          <w:sz w:val="16"/>
        </w:rPr>
        <w:t xml:space="preserve"> and 56% to 37% among likely young voters. </w:t>
      </w:r>
      <w:r w:rsidRPr="00467855">
        <w:rPr>
          <w:rStyle w:val="StyleUnderline"/>
        </w:rPr>
        <w:t>Among all young adults below 30, those figures narrow with 45% supporting Biden and 37% for Trump</w:t>
      </w:r>
      <w:r w:rsidRPr="00467855">
        <w:rPr>
          <w:sz w:val="16"/>
        </w:rPr>
        <w:t xml:space="preserve">. 16% of Americans remain undecided. </w:t>
      </w:r>
    </w:p>
    <w:p w14:paraId="69A32A20" w14:textId="77777777" w:rsidR="00600EF6" w:rsidRPr="00467855" w:rsidRDefault="00600EF6" w:rsidP="00600EF6">
      <w:pPr>
        <w:rPr>
          <w:sz w:val="16"/>
        </w:rPr>
      </w:pPr>
      <w:r w:rsidRPr="00467855">
        <w:rPr>
          <w:rStyle w:val="Emphasis"/>
        </w:rPr>
        <w:t>By contrast</w:t>
      </w:r>
      <w:r w:rsidRPr="00467855">
        <w:rPr>
          <w:rStyle w:val="StyleUnderline"/>
        </w:rPr>
        <w:t xml:space="preserve">, the </w:t>
      </w:r>
      <w:r w:rsidRPr="00401C82">
        <w:rPr>
          <w:rStyle w:val="StyleUnderline"/>
          <w:highlight w:val="cyan"/>
        </w:rPr>
        <w:t xml:space="preserve">president had a </w:t>
      </w:r>
      <w:r w:rsidRPr="00401C82">
        <w:rPr>
          <w:rStyle w:val="Emphasis"/>
          <w:highlight w:val="cyan"/>
        </w:rPr>
        <w:t>much higher lead</w:t>
      </w:r>
      <w:r w:rsidRPr="00467855">
        <w:rPr>
          <w:rStyle w:val="StyleUnderline"/>
        </w:rPr>
        <w:t xml:space="preserve"> at this stage </w:t>
      </w:r>
      <w:r w:rsidRPr="00401C82">
        <w:rPr>
          <w:rStyle w:val="Emphasis"/>
          <w:highlight w:val="cyan"/>
        </w:rPr>
        <w:t>during</w:t>
      </w:r>
      <w:r w:rsidRPr="00467855">
        <w:rPr>
          <w:rStyle w:val="Emphasis"/>
        </w:rPr>
        <w:t xml:space="preserve"> the </w:t>
      </w:r>
      <w:r w:rsidRPr="00401C82">
        <w:rPr>
          <w:rStyle w:val="Emphasis"/>
          <w:highlight w:val="cyan"/>
        </w:rPr>
        <w:t>2020</w:t>
      </w:r>
      <w:r w:rsidRPr="00467855">
        <w:rPr>
          <w:rStyle w:val="Emphasis"/>
        </w:rPr>
        <w:t xml:space="preserve"> election</w:t>
      </w:r>
      <w:r w:rsidRPr="00467855">
        <w:rPr>
          <w:rStyle w:val="StyleUnderline"/>
        </w:rPr>
        <w:t>, according to the poll. 60% of likely young voters under 30 supported Biden while only 30% supported Trump</w:t>
      </w:r>
      <w:r w:rsidRPr="00467855">
        <w:rPr>
          <w:sz w:val="16"/>
        </w:rPr>
        <w:t>. 51% of all young adults supported Biden while 28% supported Trump.</w:t>
      </w:r>
    </w:p>
    <w:p w14:paraId="3393F40E" w14:textId="77777777" w:rsidR="00600EF6" w:rsidRPr="00467855" w:rsidRDefault="00600EF6" w:rsidP="00600EF6">
      <w:pPr>
        <w:rPr>
          <w:sz w:val="16"/>
          <w:szCs w:val="16"/>
        </w:rPr>
      </w:pPr>
      <w:r w:rsidRPr="00467855">
        <w:rPr>
          <w:sz w:val="16"/>
          <w:szCs w:val="16"/>
        </w:rPr>
        <w:t>The poll was conducted between March 14 and March 21 with a margin of error of plus or minus 3.2 percentage points.</w:t>
      </w:r>
    </w:p>
    <w:p w14:paraId="4E067C2D" w14:textId="77777777" w:rsidR="00600EF6" w:rsidRPr="00467855" w:rsidRDefault="00600EF6" w:rsidP="00600EF6">
      <w:pPr>
        <w:rPr>
          <w:sz w:val="16"/>
          <w:szCs w:val="16"/>
        </w:rPr>
      </w:pPr>
      <w:r w:rsidRPr="00467855">
        <w:rPr>
          <w:sz w:val="16"/>
          <w:szCs w:val="16"/>
        </w:rPr>
        <w:t>Prep for the polls: See who is running for president and compare where they stand on key issues in our Voter Guide</w:t>
      </w:r>
    </w:p>
    <w:p w14:paraId="69D6A1F0" w14:textId="77777777" w:rsidR="00600EF6" w:rsidRPr="00467855" w:rsidRDefault="00600EF6" w:rsidP="00600EF6">
      <w:pPr>
        <w:rPr>
          <w:sz w:val="16"/>
        </w:rPr>
      </w:pPr>
      <w:r w:rsidRPr="00467855">
        <w:rPr>
          <w:sz w:val="16"/>
        </w:rPr>
        <w:t>“</w:t>
      </w:r>
      <w:r w:rsidRPr="00401C82">
        <w:rPr>
          <w:rStyle w:val="StyleUnderline"/>
          <w:highlight w:val="cyan"/>
        </w:rPr>
        <w:t>Young people</w:t>
      </w:r>
      <w:r w:rsidRPr="00467855">
        <w:rPr>
          <w:rStyle w:val="StyleUnderline"/>
        </w:rPr>
        <w:t xml:space="preserve"> today </w:t>
      </w:r>
      <w:r w:rsidRPr="00401C82">
        <w:rPr>
          <w:rStyle w:val="StyleUnderline"/>
          <w:highlight w:val="cyan"/>
        </w:rPr>
        <w:t>have</w:t>
      </w:r>
      <w:r w:rsidRPr="00467855">
        <w:rPr>
          <w:rStyle w:val="StyleUnderline"/>
        </w:rPr>
        <w:t xml:space="preserve"> clear concerns about where our country is headed,</w:t>
      </w:r>
      <w:r w:rsidRPr="00467855">
        <w:rPr>
          <w:sz w:val="16"/>
        </w:rPr>
        <w:t xml:space="preserve">” </w:t>
      </w:r>
      <w:r w:rsidRPr="00467855">
        <w:rPr>
          <w:rStyle w:val="StyleUnderline"/>
        </w:rPr>
        <w:t xml:space="preserve">said Setti Warren, the director of the </w:t>
      </w:r>
      <w:proofErr w:type="spellStart"/>
      <w:r w:rsidRPr="00467855">
        <w:rPr>
          <w:rStyle w:val="StyleUnderline"/>
        </w:rPr>
        <w:t>Insitute</w:t>
      </w:r>
      <w:proofErr w:type="spellEnd"/>
      <w:r w:rsidRPr="00467855">
        <w:rPr>
          <w:rStyle w:val="StyleUnderline"/>
        </w:rPr>
        <w:t xml:space="preserve"> of Politics at Harvard Kennedy School,</w:t>
      </w:r>
      <w:r w:rsidRPr="00467855">
        <w:rPr>
          <w:sz w:val="16"/>
        </w:rPr>
        <w:t xml:space="preserve"> in a news release. “</w:t>
      </w:r>
      <w:r w:rsidRPr="00467855">
        <w:rPr>
          <w:rStyle w:val="StyleUnderline"/>
        </w:rPr>
        <w:t xml:space="preserve">From </w:t>
      </w:r>
      <w:r w:rsidRPr="00401C82">
        <w:rPr>
          <w:rStyle w:val="StyleUnderline"/>
          <w:highlight w:val="cyan"/>
        </w:rPr>
        <w:t>worries about</w:t>
      </w:r>
      <w:r w:rsidRPr="00467855">
        <w:rPr>
          <w:rStyle w:val="StyleUnderline"/>
        </w:rPr>
        <w:t xml:space="preserve"> the </w:t>
      </w:r>
      <w:r w:rsidRPr="00401C82">
        <w:rPr>
          <w:rStyle w:val="Emphasis"/>
          <w:highlight w:val="cyan"/>
        </w:rPr>
        <w:t>economy</w:t>
      </w:r>
      <w:r w:rsidRPr="00467855">
        <w:rPr>
          <w:rStyle w:val="StyleUnderline"/>
        </w:rPr>
        <w:t xml:space="preserve">, </w:t>
      </w:r>
      <w:r w:rsidRPr="00401C82">
        <w:rPr>
          <w:rStyle w:val="Emphasis"/>
          <w:highlight w:val="cyan"/>
        </w:rPr>
        <w:t>foreign policy</w:t>
      </w:r>
      <w:r w:rsidRPr="00401C82">
        <w:rPr>
          <w:rStyle w:val="StyleUnderline"/>
          <w:highlight w:val="cyan"/>
        </w:rPr>
        <w:t>,</w:t>
      </w:r>
      <w:r w:rsidRPr="00467855">
        <w:rPr>
          <w:rStyle w:val="StyleUnderline"/>
        </w:rPr>
        <w:t xml:space="preserve"> </w:t>
      </w:r>
      <w:r w:rsidRPr="00401C82">
        <w:rPr>
          <w:rStyle w:val="Emphasis"/>
          <w:highlight w:val="cyan"/>
        </w:rPr>
        <w:t>immigration</w:t>
      </w:r>
      <w:r w:rsidRPr="00467855">
        <w:rPr>
          <w:rStyle w:val="StyleUnderline"/>
        </w:rPr>
        <w:t xml:space="preserve">, </w:t>
      </w:r>
      <w:r w:rsidRPr="00401C82">
        <w:rPr>
          <w:rStyle w:val="StyleUnderline"/>
          <w:highlight w:val="cyan"/>
        </w:rPr>
        <w:t xml:space="preserve">and </w:t>
      </w:r>
      <w:r w:rsidRPr="00401C82">
        <w:rPr>
          <w:rStyle w:val="Emphasis"/>
          <w:highlight w:val="cyan"/>
        </w:rPr>
        <w:t>climate</w:t>
      </w:r>
      <w:r w:rsidRPr="00467855">
        <w:rPr>
          <w:rStyle w:val="StyleUnderline"/>
        </w:rPr>
        <w:t xml:space="preserve">, young people across the country are </w:t>
      </w:r>
      <w:r w:rsidRPr="00467855">
        <w:rPr>
          <w:rStyle w:val="Emphasis"/>
        </w:rPr>
        <w:t>paying attention</w:t>
      </w:r>
      <w:r w:rsidRPr="00467855">
        <w:rPr>
          <w:sz w:val="16"/>
        </w:rPr>
        <w:t xml:space="preserve"> and are increasingly prepared to make their voices heard at the ballot box this November.”</w:t>
      </w:r>
    </w:p>
    <w:p w14:paraId="6A0F5AFD" w14:textId="77777777" w:rsidR="00600EF6" w:rsidRPr="00467855" w:rsidRDefault="00600EF6" w:rsidP="00600EF6">
      <w:pPr>
        <w:rPr>
          <w:u w:val="single"/>
        </w:rPr>
      </w:pPr>
      <w:r w:rsidRPr="00467855">
        <w:rPr>
          <w:rStyle w:val="StyleUnderline"/>
        </w:rPr>
        <w:t xml:space="preserve">The </w:t>
      </w:r>
      <w:r w:rsidRPr="00401C82">
        <w:rPr>
          <w:rStyle w:val="Emphasis"/>
          <w:highlight w:val="cyan"/>
        </w:rPr>
        <w:t>Israel-Hamas conflict</w:t>
      </w:r>
      <w:r w:rsidRPr="00467855">
        <w:rPr>
          <w:rStyle w:val="StyleUnderline"/>
        </w:rPr>
        <w:t xml:space="preserve"> </w:t>
      </w:r>
      <w:r w:rsidRPr="00401C82">
        <w:rPr>
          <w:rStyle w:val="StyleUnderline"/>
          <w:highlight w:val="cyan"/>
        </w:rPr>
        <w:t>is</w:t>
      </w:r>
      <w:r w:rsidRPr="00467855">
        <w:rPr>
          <w:rStyle w:val="StyleUnderline"/>
        </w:rPr>
        <w:t xml:space="preserve"> one issue </w:t>
      </w:r>
      <w:r w:rsidRPr="00401C82">
        <w:rPr>
          <w:rStyle w:val="StyleUnderline"/>
          <w:highlight w:val="cyan"/>
        </w:rPr>
        <w:t>driving</w:t>
      </w:r>
      <w:r w:rsidRPr="00467855">
        <w:rPr>
          <w:rStyle w:val="StyleUnderline"/>
        </w:rPr>
        <w:t xml:space="preserve"> young </w:t>
      </w:r>
      <w:r w:rsidRPr="00401C82">
        <w:rPr>
          <w:rStyle w:val="StyleUnderline"/>
          <w:highlight w:val="cyan"/>
        </w:rPr>
        <w:t>voters</w:t>
      </w:r>
      <w:r w:rsidRPr="00467855">
        <w:rPr>
          <w:rStyle w:val="StyleUnderline"/>
        </w:rPr>
        <w:t xml:space="preserve"> to the polls. The </w:t>
      </w:r>
      <w:r w:rsidRPr="00401C82">
        <w:rPr>
          <w:rStyle w:val="StyleUnderline"/>
          <w:highlight w:val="cyan"/>
        </w:rPr>
        <w:t>poll found</w:t>
      </w:r>
      <w:r w:rsidRPr="00467855">
        <w:rPr>
          <w:rStyle w:val="StyleUnderline"/>
        </w:rPr>
        <w:t xml:space="preserve"> that </w:t>
      </w:r>
      <w:r w:rsidRPr="00401C82">
        <w:rPr>
          <w:rStyle w:val="StyleUnderline"/>
          <w:highlight w:val="cyan"/>
        </w:rPr>
        <w:t xml:space="preserve">more </w:t>
      </w:r>
      <w:r w:rsidRPr="00401C82">
        <w:rPr>
          <w:rStyle w:val="Emphasis"/>
          <w:highlight w:val="cyan"/>
        </w:rPr>
        <w:t>young Americans</w:t>
      </w:r>
      <w:r w:rsidRPr="00467855">
        <w:rPr>
          <w:rStyle w:val="StyleUnderline"/>
        </w:rPr>
        <w:t xml:space="preserve"> </w:t>
      </w:r>
      <w:r w:rsidRPr="00401C82">
        <w:rPr>
          <w:rStyle w:val="StyleUnderline"/>
          <w:highlight w:val="cyan"/>
        </w:rPr>
        <w:t xml:space="preserve">think </w:t>
      </w:r>
      <w:r w:rsidRPr="00401C82">
        <w:rPr>
          <w:rStyle w:val="Emphasis"/>
          <w:highlight w:val="cyan"/>
        </w:rPr>
        <w:t>Israel’s actions are unjustified</w:t>
      </w:r>
      <w:r w:rsidRPr="00467855">
        <w:rPr>
          <w:rStyle w:val="StyleUnderline"/>
        </w:rPr>
        <w:t xml:space="preserve"> rather than justified. </w:t>
      </w:r>
    </w:p>
    <w:p w14:paraId="6A227DD7" w14:textId="77777777" w:rsidR="00600EF6" w:rsidRPr="00467855" w:rsidRDefault="00600EF6" w:rsidP="00600EF6">
      <w:pPr>
        <w:rPr>
          <w:sz w:val="16"/>
        </w:rPr>
      </w:pPr>
      <w:r w:rsidRPr="00401C82">
        <w:rPr>
          <w:rStyle w:val="Emphasis"/>
          <w:highlight w:val="cyan"/>
        </w:rPr>
        <w:t>Immigration</w:t>
      </w:r>
      <w:r w:rsidRPr="00467855">
        <w:rPr>
          <w:rStyle w:val="StyleUnderline"/>
        </w:rPr>
        <w:t xml:space="preserve"> </w:t>
      </w:r>
      <w:r w:rsidRPr="00401C82">
        <w:rPr>
          <w:rStyle w:val="StyleUnderline"/>
          <w:highlight w:val="cyan"/>
        </w:rPr>
        <w:t xml:space="preserve">is </w:t>
      </w:r>
      <w:r w:rsidRPr="00467855">
        <w:rPr>
          <w:rStyle w:val="StyleUnderline"/>
        </w:rPr>
        <w:t xml:space="preserve">also </w:t>
      </w:r>
      <w:r w:rsidRPr="00401C82">
        <w:rPr>
          <w:rStyle w:val="StyleUnderline"/>
          <w:highlight w:val="cyan"/>
        </w:rPr>
        <w:t>becoming</w:t>
      </w:r>
      <w:r w:rsidRPr="00467855">
        <w:rPr>
          <w:rStyle w:val="StyleUnderline"/>
        </w:rPr>
        <w:t xml:space="preserve"> a </w:t>
      </w:r>
      <w:r w:rsidRPr="00401C82">
        <w:rPr>
          <w:rStyle w:val="Emphasis"/>
          <w:highlight w:val="cyan"/>
        </w:rPr>
        <w:t>hot topic</w:t>
      </w:r>
      <w:r w:rsidRPr="00467855">
        <w:rPr>
          <w:rStyle w:val="StyleUnderline"/>
        </w:rPr>
        <w:t>.</w:t>
      </w:r>
      <w:r w:rsidRPr="00467855">
        <w:rPr>
          <w:sz w:val="16"/>
        </w:rPr>
        <w:t xml:space="preserve"> While </w:t>
      </w:r>
      <w:r w:rsidRPr="00401C82">
        <w:rPr>
          <w:rStyle w:val="Emphasis"/>
          <w:highlight w:val="cyan"/>
        </w:rPr>
        <w:t>53%</w:t>
      </w:r>
      <w:r w:rsidRPr="00467855">
        <w:rPr>
          <w:rStyle w:val="StyleUnderline"/>
        </w:rPr>
        <w:t xml:space="preserve"> of </w:t>
      </w:r>
      <w:r w:rsidRPr="00467855">
        <w:rPr>
          <w:rStyle w:val="Emphasis"/>
        </w:rPr>
        <w:t>young Americans</w:t>
      </w:r>
      <w:r w:rsidRPr="00467855">
        <w:rPr>
          <w:rStyle w:val="StyleUnderline"/>
        </w:rPr>
        <w:t xml:space="preserve"> </w:t>
      </w:r>
      <w:r w:rsidRPr="00401C82">
        <w:rPr>
          <w:rStyle w:val="StyleUnderline"/>
          <w:highlight w:val="cyan"/>
        </w:rPr>
        <w:t xml:space="preserve">think there is a </w:t>
      </w:r>
      <w:r w:rsidRPr="00401C82">
        <w:rPr>
          <w:rStyle w:val="Emphasis"/>
          <w:highlight w:val="cyan"/>
        </w:rPr>
        <w:t>crisis</w:t>
      </w:r>
      <w:r w:rsidRPr="00467855">
        <w:rPr>
          <w:rStyle w:val="Emphasis"/>
        </w:rPr>
        <w:t xml:space="preserve"> at the southern border</w:t>
      </w:r>
      <w:r w:rsidRPr="00467855">
        <w:rPr>
          <w:sz w:val="16"/>
        </w:rPr>
        <w:t>, 50% agree that immigrants “improve the culture” of the U.S. and 45% oppose the construction of a wall.</w:t>
      </w:r>
    </w:p>
    <w:p w14:paraId="48428A74" w14:textId="77777777" w:rsidR="00600EF6" w:rsidRPr="001B0DF7" w:rsidRDefault="00600EF6" w:rsidP="00600EF6">
      <w:pPr>
        <w:rPr>
          <w:u w:val="single"/>
        </w:rPr>
      </w:pPr>
      <w:r w:rsidRPr="00401C82">
        <w:rPr>
          <w:rStyle w:val="Emphasis"/>
          <w:highlight w:val="cyan"/>
        </w:rPr>
        <w:t>Other polls</w:t>
      </w:r>
      <w:r w:rsidRPr="00467855">
        <w:rPr>
          <w:rStyle w:val="StyleUnderline"/>
        </w:rPr>
        <w:t xml:space="preserve"> have </w:t>
      </w:r>
      <w:r w:rsidRPr="00401C82">
        <w:rPr>
          <w:rStyle w:val="StyleUnderline"/>
          <w:highlight w:val="cyan"/>
        </w:rPr>
        <w:t>also found</w:t>
      </w:r>
      <w:r w:rsidRPr="00467855">
        <w:rPr>
          <w:rStyle w:val="StyleUnderline"/>
        </w:rPr>
        <w:t xml:space="preserve"> that </w:t>
      </w:r>
      <w:r w:rsidRPr="00401C82">
        <w:rPr>
          <w:rStyle w:val="Emphasis"/>
          <w:highlight w:val="cyan"/>
        </w:rPr>
        <w:t>Biden has weak support</w:t>
      </w:r>
      <w:r w:rsidRPr="00467855">
        <w:rPr>
          <w:rStyle w:val="StyleUnderline"/>
        </w:rPr>
        <w:t xml:space="preserve"> </w:t>
      </w:r>
      <w:r w:rsidRPr="00401C82">
        <w:rPr>
          <w:rStyle w:val="StyleUnderline"/>
          <w:highlight w:val="cyan"/>
        </w:rPr>
        <w:t xml:space="preserve">among </w:t>
      </w:r>
      <w:r w:rsidRPr="00401C82">
        <w:rPr>
          <w:rStyle w:val="Emphasis"/>
          <w:highlight w:val="cyan"/>
        </w:rPr>
        <w:t>young</w:t>
      </w:r>
      <w:r w:rsidRPr="00467855">
        <w:rPr>
          <w:rStyle w:val="Emphasis"/>
        </w:rPr>
        <w:t xml:space="preserve"> voters</w:t>
      </w:r>
      <w:r w:rsidRPr="00467855">
        <w:rPr>
          <w:rStyle w:val="StyleUnderline"/>
        </w:rPr>
        <w:t>. For instance, a USA TODAY/Suffolk University Poll released in January found that among registered voters under 35, Trump leads 37% to 33%.</w:t>
      </w:r>
    </w:p>
    <w:p w14:paraId="36692954" w14:textId="77777777" w:rsidR="00600EF6" w:rsidRPr="00600EF6" w:rsidRDefault="00600EF6" w:rsidP="00600EF6"/>
    <w:p w14:paraId="374AA296" w14:textId="77777777" w:rsidR="004420C6" w:rsidRDefault="004420C6" w:rsidP="004420C6">
      <w:pPr>
        <w:pStyle w:val="Heading3"/>
      </w:pPr>
      <w:r>
        <w:lastRenderedPageBreak/>
        <w:t>UQ---Corporate Backlash</w:t>
      </w:r>
    </w:p>
    <w:p w14:paraId="454C2D48" w14:textId="77777777" w:rsidR="004420C6" w:rsidRPr="009D2F10" w:rsidRDefault="004420C6" w:rsidP="004420C6">
      <w:pPr>
        <w:pStyle w:val="Heading4"/>
      </w:pPr>
      <w:r>
        <w:t>Corporate backlash is terminally non-unique.</w:t>
      </w:r>
    </w:p>
    <w:p w14:paraId="1672065D" w14:textId="77777777" w:rsidR="004420C6" w:rsidRPr="009D2F10" w:rsidRDefault="004420C6" w:rsidP="004420C6">
      <w:r>
        <w:t xml:space="preserve">Jim </w:t>
      </w:r>
      <w:r w:rsidRPr="00B048A0">
        <w:rPr>
          <w:rStyle w:val="Style13ptBold"/>
        </w:rPr>
        <w:t>Tankersley</w:t>
      </w:r>
      <w:r>
        <w:t xml:space="preserve"> </w:t>
      </w:r>
      <w:r w:rsidRPr="00B048A0">
        <w:rPr>
          <w:rStyle w:val="Style13ptBold"/>
        </w:rPr>
        <w:t>4/3</w:t>
      </w:r>
      <w:r>
        <w:t>/24 covers economic policy at the White House “Biden and Corporate America? It’s ‘Complicated.’” NYT https://www.nytimes.com/2024/04/03/business/biden-corporations-business-policy.html</w:t>
      </w:r>
    </w:p>
    <w:p w14:paraId="2F6AE425" w14:textId="77777777" w:rsidR="004420C6" w:rsidRPr="00B048A0" w:rsidRDefault="004420C6" w:rsidP="004420C6">
      <w:pPr>
        <w:rPr>
          <w:sz w:val="16"/>
        </w:rPr>
      </w:pPr>
      <w:r w:rsidRPr="00B048A0">
        <w:rPr>
          <w:sz w:val="16"/>
        </w:rPr>
        <w:t>In the days before delivering his State of the Union speech last month, President Biden called the chief executives of General Motors and Cisco Systems to ask their advice on the state of the American economy and share how he planned to talk about it.</w:t>
      </w:r>
    </w:p>
    <w:p w14:paraId="32BF286C" w14:textId="77777777" w:rsidR="004420C6" w:rsidRPr="00B048A0" w:rsidRDefault="004420C6" w:rsidP="004420C6">
      <w:pPr>
        <w:rPr>
          <w:sz w:val="16"/>
        </w:rPr>
      </w:pPr>
      <w:r w:rsidRPr="00B048A0">
        <w:rPr>
          <w:sz w:val="16"/>
        </w:rPr>
        <w:t>Then he rode to Capitol Hill and, in his address, promised to raise the rate on a new minimum tax his administration has levied on big companies “so every big corporation finally begins to pay their fair share.”</w:t>
      </w:r>
    </w:p>
    <w:p w14:paraId="6A7E8DED" w14:textId="77777777" w:rsidR="004420C6" w:rsidRPr="00B048A0" w:rsidRDefault="004420C6" w:rsidP="004420C6">
      <w:pPr>
        <w:rPr>
          <w:sz w:val="16"/>
        </w:rPr>
      </w:pPr>
      <w:r w:rsidRPr="00B048A0">
        <w:rPr>
          <w:sz w:val="16"/>
        </w:rPr>
        <w:t>“I also want to end tax breaks for Big Pharma, Big Oil, private jets, massive executive pay,” Mr. Biden continued, adding: “End it now.”</w:t>
      </w:r>
    </w:p>
    <w:p w14:paraId="14179D02" w14:textId="77777777" w:rsidR="004420C6" w:rsidRPr="00B048A0" w:rsidRDefault="004420C6" w:rsidP="004420C6">
      <w:pPr>
        <w:rPr>
          <w:sz w:val="16"/>
        </w:rPr>
      </w:pPr>
      <w:r w:rsidRPr="00B048A0">
        <w:rPr>
          <w:sz w:val="16"/>
        </w:rPr>
        <w:t xml:space="preserve">The sequence epitomizes Mr. </w:t>
      </w:r>
      <w:r w:rsidRPr="009D2F10">
        <w:rPr>
          <w:rStyle w:val="StyleUnderline"/>
        </w:rPr>
        <w:t>Biden’s</w:t>
      </w:r>
      <w:r w:rsidRPr="00B048A0">
        <w:rPr>
          <w:sz w:val="16"/>
        </w:rPr>
        <w:t xml:space="preserve"> alternatively cozy and combative relationship with America’s business leaders, which has rippled through the national economy, federal policy and now the 2024 campaign for the White House.</w:t>
      </w:r>
    </w:p>
    <w:p w14:paraId="68EF1C62" w14:textId="77777777" w:rsidR="004420C6" w:rsidRPr="00B048A0" w:rsidRDefault="004420C6" w:rsidP="004420C6">
      <w:pPr>
        <w:rPr>
          <w:sz w:val="16"/>
        </w:rPr>
      </w:pPr>
      <w:r w:rsidRPr="00B048A0">
        <w:rPr>
          <w:sz w:val="16"/>
        </w:rPr>
        <w:t xml:space="preserve">The president has </w:t>
      </w:r>
      <w:r w:rsidRPr="009D2F10">
        <w:rPr>
          <w:rStyle w:val="StyleUnderline"/>
        </w:rPr>
        <w:t xml:space="preserve">both </w:t>
      </w:r>
      <w:r w:rsidRPr="009D2F10">
        <w:rPr>
          <w:rStyle w:val="Emphasis"/>
        </w:rPr>
        <w:t>courted</w:t>
      </w:r>
      <w:r w:rsidRPr="009D2F10">
        <w:rPr>
          <w:rStyle w:val="StyleUnderline"/>
        </w:rPr>
        <w:t xml:space="preserve"> and </w:t>
      </w:r>
      <w:r w:rsidRPr="009D2F10">
        <w:rPr>
          <w:rStyle w:val="Emphasis"/>
        </w:rPr>
        <w:t>pilloried</w:t>
      </w:r>
      <w:r w:rsidRPr="009D2F10">
        <w:rPr>
          <w:rStyle w:val="StyleUnderline"/>
        </w:rPr>
        <w:t xml:space="preserve"> corporate America as he seeks re-election this fall. Corporate leaders have enjoyed record profits on his watch and an open channel with his administration, but they have </w:t>
      </w:r>
      <w:r w:rsidRPr="009D2F10">
        <w:rPr>
          <w:rStyle w:val="Emphasis"/>
        </w:rPr>
        <w:t>bristled</w:t>
      </w:r>
      <w:r w:rsidRPr="009D2F10">
        <w:rPr>
          <w:rStyle w:val="StyleUnderline"/>
        </w:rPr>
        <w:t xml:space="preserve"> at some of his </w:t>
      </w:r>
      <w:r w:rsidRPr="009D2F10">
        <w:rPr>
          <w:rStyle w:val="Emphasis"/>
        </w:rPr>
        <w:t>biggest policy decisions</w:t>
      </w:r>
      <w:r w:rsidRPr="00B048A0">
        <w:rPr>
          <w:sz w:val="16"/>
        </w:rPr>
        <w:t>.</w:t>
      </w:r>
    </w:p>
    <w:p w14:paraId="3820C075" w14:textId="77777777" w:rsidR="004420C6" w:rsidRPr="00B048A0" w:rsidRDefault="004420C6" w:rsidP="004420C6">
      <w:pPr>
        <w:rPr>
          <w:sz w:val="16"/>
        </w:rPr>
      </w:pPr>
      <w:r w:rsidRPr="009D2F10">
        <w:rPr>
          <w:rStyle w:val="StyleUnderline"/>
        </w:rPr>
        <w:t>There is a certain symbiosis with corporate leaders in much of Mr. Biden’s economic agenda</w:t>
      </w:r>
      <w:r w:rsidRPr="00B048A0">
        <w:rPr>
          <w:sz w:val="16"/>
        </w:rPr>
        <w:t>. His industrial policy initiatives depend heavily on corporate tax incentives, which he champions at ribbon-cuttings nationwide: The climate and advanced-manufacturing laws that Mr. Biden signed in 2022 feature large tax cuts for corporations that invest in the production of semiconductors, solar panels and other strategic goods. Republicans have derisively called those incentives “corporate welfare.”</w:t>
      </w:r>
    </w:p>
    <w:p w14:paraId="5B840EB6" w14:textId="77777777" w:rsidR="004420C6" w:rsidRPr="00B048A0" w:rsidRDefault="004420C6" w:rsidP="004420C6">
      <w:pPr>
        <w:rPr>
          <w:sz w:val="16"/>
        </w:rPr>
      </w:pPr>
      <w:r w:rsidRPr="00B048A0">
        <w:rPr>
          <w:sz w:val="16"/>
        </w:rPr>
        <w:t xml:space="preserve">Mr. Biden frequently seeks executives’ counsel on a wide variety of economic issues, including supply chain snarls, infrastructure investments and worker training. He impressed Calvin Butler, the chief executive of the utility giant Exelon, in a two-hour meeting in the Oval Office with </w:t>
      </w:r>
      <w:proofErr w:type="gramStart"/>
      <w:r w:rsidRPr="00B048A0">
        <w:rPr>
          <w:sz w:val="16"/>
        </w:rPr>
        <w:t>executives</w:t>
      </w:r>
      <w:proofErr w:type="gramEnd"/>
      <w:r w:rsidRPr="00B048A0">
        <w:rPr>
          <w:sz w:val="16"/>
        </w:rPr>
        <w:t xml:space="preserve"> last fall.</w:t>
      </w:r>
    </w:p>
    <w:p w14:paraId="74353D85" w14:textId="77777777" w:rsidR="004420C6" w:rsidRPr="00B048A0" w:rsidRDefault="004420C6" w:rsidP="004420C6">
      <w:pPr>
        <w:rPr>
          <w:sz w:val="16"/>
        </w:rPr>
      </w:pPr>
      <w:r w:rsidRPr="00B048A0">
        <w:rPr>
          <w:sz w:val="16"/>
        </w:rPr>
        <w:t>“He was engaged in it, and I can tell you this,” Mr. Butler said in an interview. “At about the hour mark, they kept tapping on him to say, ‘Hey, you know, we got other things to do.’ But he wanted to keep it going. He wanted to keep talking.”</w:t>
      </w:r>
    </w:p>
    <w:p w14:paraId="39861C9D" w14:textId="77777777" w:rsidR="004420C6" w:rsidRPr="009D2F10" w:rsidRDefault="004420C6" w:rsidP="004420C6">
      <w:pPr>
        <w:rPr>
          <w:rStyle w:val="StyleUnderline"/>
        </w:rPr>
      </w:pPr>
      <w:r w:rsidRPr="009D2F10">
        <w:rPr>
          <w:rStyle w:val="StyleUnderline"/>
        </w:rPr>
        <w:t>As he seeks re-election</w:t>
      </w:r>
      <w:r w:rsidRPr="00B048A0">
        <w:rPr>
          <w:sz w:val="16"/>
        </w:rPr>
        <w:t xml:space="preserve">, though, Mr. </w:t>
      </w:r>
      <w:r w:rsidRPr="009D2F10">
        <w:rPr>
          <w:rStyle w:val="StyleUnderline"/>
        </w:rPr>
        <w:t xml:space="preserve">Biden has leaned </w:t>
      </w:r>
      <w:r w:rsidRPr="009D2F10">
        <w:rPr>
          <w:rStyle w:val="Emphasis"/>
        </w:rPr>
        <w:t>heavily into populist attacks</w:t>
      </w:r>
      <w:r w:rsidRPr="009D2F10">
        <w:rPr>
          <w:rStyle w:val="StyleUnderline"/>
        </w:rPr>
        <w:t xml:space="preserve"> on the executives and companies he has engaged. He loves to talk about </w:t>
      </w:r>
      <w:r w:rsidRPr="009D2F10">
        <w:rPr>
          <w:rStyle w:val="Emphasis"/>
        </w:rPr>
        <w:t>raising corporate taxes</w:t>
      </w:r>
      <w:r w:rsidRPr="009D2F10">
        <w:rPr>
          <w:rStyle w:val="StyleUnderline"/>
        </w:rPr>
        <w:t xml:space="preserve">. He has also taken to </w:t>
      </w:r>
      <w:r w:rsidRPr="009D2F10">
        <w:rPr>
          <w:rStyle w:val="Emphasis"/>
        </w:rPr>
        <w:t>blaming big companies</w:t>
      </w:r>
      <w:r w:rsidRPr="009D2F10">
        <w:rPr>
          <w:rStyle w:val="StyleUnderline"/>
        </w:rPr>
        <w:t xml:space="preserve">, sometimes </w:t>
      </w:r>
      <w:r w:rsidRPr="009D2F10">
        <w:rPr>
          <w:rStyle w:val="Emphasis"/>
        </w:rPr>
        <w:t>by name</w:t>
      </w:r>
      <w:r w:rsidRPr="009D2F10">
        <w:rPr>
          <w:rStyle w:val="StyleUnderline"/>
        </w:rPr>
        <w:t>, for raising prices on some consumer staples. He blasts others for shrinking portions of snack foods, like candy bars, without cutting their prices.</w:t>
      </w:r>
    </w:p>
    <w:p w14:paraId="69049244" w14:textId="77777777" w:rsidR="004420C6" w:rsidRPr="00B048A0" w:rsidRDefault="004420C6" w:rsidP="004420C6">
      <w:pPr>
        <w:rPr>
          <w:sz w:val="16"/>
        </w:rPr>
      </w:pPr>
      <w:r w:rsidRPr="00B048A0">
        <w:rPr>
          <w:sz w:val="16"/>
        </w:rPr>
        <w:t xml:space="preserve">Mr. </w:t>
      </w:r>
      <w:r w:rsidRPr="009D2F10">
        <w:rPr>
          <w:rStyle w:val="StyleUnderline"/>
        </w:rPr>
        <w:t xml:space="preserve">Biden has also brought to office an economic philosophy that </w:t>
      </w:r>
      <w:r w:rsidRPr="009D2F10">
        <w:rPr>
          <w:rStyle w:val="Emphasis"/>
        </w:rPr>
        <w:t>relies heavily on federal government intervention</w:t>
      </w:r>
      <w:r w:rsidRPr="009D2F10">
        <w:rPr>
          <w:rStyle w:val="StyleUnderline"/>
        </w:rPr>
        <w:t xml:space="preserve"> in private markets</w:t>
      </w:r>
      <w:r w:rsidRPr="00B048A0">
        <w:rPr>
          <w:sz w:val="16"/>
        </w:rPr>
        <w:t>. That includes investments in infrastructure and industries, which business leaders generally support.</w:t>
      </w:r>
    </w:p>
    <w:p w14:paraId="6F6C35BC" w14:textId="77777777" w:rsidR="004420C6" w:rsidRPr="009D2F10" w:rsidRDefault="004420C6" w:rsidP="004420C6">
      <w:pPr>
        <w:rPr>
          <w:rStyle w:val="StyleUnderline"/>
        </w:rPr>
      </w:pPr>
      <w:r w:rsidRPr="00B048A0">
        <w:rPr>
          <w:sz w:val="16"/>
        </w:rPr>
        <w:t xml:space="preserve">But </w:t>
      </w:r>
      <w:r w:rsidRPr="009D2F10">
        <w:rPr>
          <w:rStyle w:val="StyleUnderline"/>
        </w:rPr>
        <w:t>it</w:t>
      </w:r>
      <w:r w:rsidRPr="00B048A0">
        <w:rPr>
          <w:sz w:val="16"/>
        </w:rPr>
        <w:t xml:space="preserve"> also </w:t>
      </w:r>
      <w:r w:rsidRPr="009D2F10">
        <w:rPr>
          <w:rStyle w:val="StyleUnderline"/>
        </w:rPr>
        <w:t xml:space="preserve">includes </w:t>
      </w:r>
      <w:r w:rsidRPr="009D2F10">
        <w:rPr>
          <w:rStyle w:val="Emphasis"/>
        </w:rPr>
        <w:t>environmental, financial and other regulations</w:t>
      </w:r>
      <w:r w:rsidRPr="009D2F10">
        <w:rPr>
          <w:rStyle w:val="StyleUnderline"/>
        </w:rPr>
        <w:t xml:space="preserve"> meant to reduce risks in the marketplace. Businesses </w:t>
      </w:r>
      <w:r w:rsidRPr="009D2F10">
        <w:rPr>
          <w:rStyle w:val="Emphasis"/>
        </w:rPr>
        <w:t>oppose those efforts</w:t>
      </w:r>
      <w:r w:rsidRPr="009D2F10">
        <w:rPr>
          <w:rStyle w:val="StyleUnderline"/>
        </w:rPr>
        <w:t xml:space="preserve">, along with the administration’s </w:t>
      </w:r>
      <w:r w:rsidRPr="009D2F10">
        <w:rPr>
          <w:rStyle w:val="Emphasis"/>
        </w:rPr>
        <w:t>aggressive antitrust</w:t>
      </w:r>
      <w:r w:rsidRPr="009D2F10">
        <w:rPr>
          <w:rStyle w:val="StyleUnderline"/>
        </w:rPr>
        <w:t xml:space="preserve"> enforcement and other initiatives meant to stimulate competition.</w:t>
      </w:r>
    </w:p>
    <w:p w14:paraId="255650E1" w14:textId="77777777" w:rsidR="004420C6" w:rsidRDefault="004420C6" w:rsidP="004420C6">
      <w:pPr>
        <w:rPr>
          <w:sz w:val="16"/>
        </w:rPr>
      </w:pPr>
      <w:r w:rsidRPr="00B048A0">
        <w:rPr>
          <w:sz w:val="16"/>
        </w:rPr>
        <w:t>As a result, Mr. Biden’s relationship with corporate America “is a complicated one,” said Neil Bradley, the executive vice president and chief policy officer at the U.S. Chamber of Commerce, a large business lobbying group in Washington.</w:t>
      </w:r>
    </w:p>
    <w:p w14:paraId="727742A9" w14:textId="77777777" w:rsidR="0055597B" w:rsidRDefault="0055597B" w:rsidP="0055597B">
      <w:pPr>
        <w:pStyle w:val="Heading3"/>
      </w:pPr>
      <w:r>
        <w:lastRenderedPageBreak/>
        <w:t>UQ---Betting Markets</w:t>
      </w:r>
    </w:p>
    <w:p w14:paraId="644540EF" w14:textId="77777777" w:rsidR="0055597B" w:rsidRPr="004B30F2" w:rsidRDefault="0055597B" w:rsidP="0055597B">
      <w:pPr>
        <w:pStyle w:val="Heading4"/>
      </w:pPr>
      <w:r w:rsidRPr="004B30F2">
        <w:t>Biden loses - BETTING MARKETS.</w:t>
      </w:r>
    </w:p>
    <w:p w14:paraId="4FD8EE42" w14:textId="77777777" w:rsidR="0055597B" w:rsidRPr="00D8086D" w:rsidRDefault="0055597B" w:rsidP="0055597B">
      <w:proofErr w:type="spellStart"/>
      <w:r w:rsidRPr="00D8086D">
        <w:rPr>
          <w:rStyle w:val="Heading4Char"/>
        </w:rPr>
        <w:t>Reklaitis</w:t>
      </w:r>
      <w:proofErr w:type="spellEnd"/>
      <w:r w:rsidRPr="00D8086D">
        <w:rPr>
          <w:rStyle w:val="Heading4Char"/>
        </w:rPr>
        <w:t xml:space="preserve"> 3-26</w:t>
      </w:r>
      <w:r>
        <w:t xml:space="preserve">, Reporter and Market Analyst, Morning Star </w:t>
      </w:r>
      <w:r w:rsidRPr="00D8086D">
        <w:t xml:space="preserve">(Victor </w:t>
      </w:r>
      <w:proofErr w:type="spellStart"/>
      <w:r w:rsidRPr="00D8086D">
        <w:t>Reklatis</w:t>
      </w:r>
      <w:proofErr w:type="spellEnd"/>
      <w:r w:rsidRPr="00D8086D">
        <w:t>, March 26, 2024, “Biden now ahead or tied in 3 swing states, as Trump still leads in 4 others: poll</w:t>
      </w:r>
      <w:r>
        <w:t xml:space="preserve">,” Morning Star, </w:t>
      </w:r>
      <w:r w:rsidRPr="00D8086D">
        <w:t>https://www.morningstar.com/news/marketwatch/20240326105/biden-now-ahead-or-tied-in-3-swing-states-as-trump-still-leads-in-4-others-poll</w:t>
      </w:r>
      <w:r>
        <w:t>)</w:t>
      </w:r>
    </w:p>
    <w:p w14:paraId="50394739" w14:textId="77777777" w:rsidR="0055597B" w:rsidRPr="00D8086D" w:rsidRDefault="0055597B" w:rsidP="0055597B">
      <w:pPr>
        <w:rPr>
          <w:sz w:val="14"/>
        </w:rPr>
      </w:pPr>
      <w:r w:rsidRPr="00D8086D">
        <w:rPr>
          <w:sz w:val="14"/>
        </w:rPr>
        <w:t xml:space="preserve">To be sure, </w:t>
      </w:r>
      <w:r w:rsidRPr="00D8086D">
        <w:rPr>
          <w:rStyle w:val="Emphasis"/>
          <w:highlight w:val="cyan"/>
        </w:rPr>
        <w:t>polls</w:t>
      </w:r>
      <w:r w:rsidRPr="00D8086D">
        <w:rPr>
          <w:rStyle w:val="StyleUnderline"/>
          <w:highlight w:val="cyan"/>
        </w:rPr>
        <w:t xml:space="preserve"> should be taken with a </w:t>
      </w:r>
      <w:r w:rsidRPr="00D8086D">
        <w:rPr>
          <w:rStyle w:val="Emphasis"/>
          <w:highlight w:val="cyan"/>
        </w:rPr>
        <w:t>grain of salt</w:t>
      </w:r>
      <w:r w:rsidRPr="00D8086D">
        <w:rPr>
          <w:rStyle w:val="StyleUnderline"/>
        </w:rPr>
        <w:t xml:space="preserve">, as </w:t>
      </w:r>
      <w:r w:rsidRPr="00D8086D">
        <w:rPr>
          <w:rStyle w:val="StyleUnderline"/>
          <w:highlight w:val="cyan"/>
        </w:rPr>
        <w:t>they</w:t>
      </w:r>
      <w:r w:rsidRPr="00D8086D">
        <w:rPr>
          <w:rStyle w:val="StyleUnderline"/>
        </w:rPr>
        <w:t xml:space="preserve"> can </w:t>
      </w:r>
      <w:r w:rsidRPr="00D8086D">
        <w:rPr>
          <w:rStyle w:val="StyleUnderline"/>
          <w:highlight w:val="cyan"/>
        </w:rPr>
        <w:t xml:space="preserve">lead forecasters </w:t>
      </w:r>
      <w:r w:rsidRPr="00D8086D">
        <w:rPr>
          <w:rStyle w:val="Emphasis"/>
          <w:highlight w:val="cyan"/>
        </w:rPr>
        <w:t>astray</w:t>
      </w:r>
      <w:r w:rsidRPr="00D8086D">
        <w:rPr>
          <w:rStyle w:val="StyleUnderline"/>
        </w:rPr>
        <w:t xml:space="preserve">. Polls </w:t>
      </w:r>
      <w:r w:rsidRPr="00D8086D">
        <w:rPr>
          <w:rStyle w:val="StyleUnderline"/>
          <w:highlight w:val="cyan"/>
        </w:rPr>
        <w:t>suggested</w:t>
      </w:r>
      <w:r w:rsidRPr="00D8086D">
        <w:rPr>
          <w:rStyle w:val="StyleUnderline"/>
        </w:rPr>
        <w:t xml:space="preserve"> a </w:t>
      </w:r>
      <w:r w:rsidRPr="00D8086D">
        <w:rPr>
          <w:rStyle w:val="StyleUnderline"/>
          <w:highlight w:val="cyan"/>
        </w:rPr>
        <w:t>"</w:t>
      </w:r>
      <w:r w:rsidRPr="00D8086D">
        <w:rPr>
          <w:rStyle w:val="Emphasis"/>
          <w:highlight w:val="cyan"/>
        </w:rPr>
        <w:t>red wave</w:t>
      </w:r>
      <w:r w:rsidRPr="00D8086D">
        <w:rPr>
          <w:rStyle w:val="StyleUnderline"/>
          <w:highlight w:val="cyan"/>
        </w:rPr>
        <w:t>" for</w:t>
      </w:r>
      <w:r w:rsidRPr="00D8086D">
        <w:rPr>
          <w:rStyle w:val="StyleUnderline"/>
        </w:rPr>
        <w:t xml:space="preserve"> the 2022 </w:t>
      </w:r>
      <w:r w:rsidRPr="00D8086D">
        <w:rPr>
          <w:rStyle w:val="Emphasis"/>
          <w:highlight w:val="cyan"/>
        </w:rPr>
        <w:t>midterm</w:t>
      </w:r>
      <w:r w:rsidRPr="00D8086D">
        <w:rPr>
          <w:rStyle w:val="StyleUnderline"/>
        </w:rPr>
        <w:t xml:space="preserve"> election</w:t>
      </w:r>
      <w:r w:rsidRPr="00D8086D">
        <w:rPr>
          <w:rStyle w:val="StyleUnderline"/>
          <w:highlight w:val="cyan"/>
        </w:rPr>
        <w:t>s</w:t>
      </w:r>
      <w:r w:rsidRPr="00D8086D">
        <w:rPr>
          <w:rStyle w:val="StyleUnderline"/>
        </w:rPr>
        <w:t xml:space="preserve">, but </w:t>
      </w:r>
      <w:r w:rsidRPr="00D8086D">
        <w:rPr>
          <w:rStyle w:val="StyleUnderline"/>
          <w:highlight w:val="cyan"/>
        </w:rPr>
        <w:t xml:space="preserve">that </w:t>
      </w:r>
      <w:r w:rsidRPr="00D8086D">
        <w:rPr>
          <w:rStyle w:val="Emphasis"/>
          <w:highlight w:val="cyan"/>
        </w:rPr>
        <w:t>didn't come</w:t>
      </w:r>
      <w:r w:rsidRPr="00D8086D">
        <w:rPr>
          <w:rStyle w:val="StyleUnderline"/>
        </w:rPr>
        <w:t xml:space="preserve"> to pass. </w:t>
      </w:r>
      <w:r w:rsidRPr="00D8086D">
        <w:rPr>
          <w:rStyle w:val="Emphasis"/>
          <w:highlight w:val="cyan"/>
        </w:rPr>
        <w:t>Biden's chance</w:t>
      </w:r>
      <w:r w:rsidRPr="00D8086D">
        <w:rPr>
          <w:rStyle w:val="StyleUnderline"/>
        </w:rPr>
        <w:t xml:space="preserve"> of winning</w:t>
      </w:r>
      <w:r w:rsidRPr="00D8086D">
        <w:rPr>
          <w:sz w:val="14"/>
        </w:rPr>
        <w:t xml:space="preserve"> re-election this year </w:t>
      </w:r>
      <w:r w:rsidRPr="00D8086D">
        <w:rPr>
          <w:rStyle w:val="StyleUnderline"/>
          <w:highlight w:val="cyan"/>
        </w:rPr>
        <w:t xml:space="preserve">has </w:t>
      </w:r>
      <w:r w:rsidRPr="00D8086D">
        <w:rPr>
          <w:rStyle w:val="Emphasis"/>
          <w:highlight w:val="cyan"/>
        </w:rPr>
        <w:t>climbed</w:t>
      </w:r>
      <w:r w:rsidRPr="00D8086D">
        <w:rPr>
          <w:rStyle w:val="StyleUnderline"/>
        </w:rPr>
        <w:t xml:space="preserve"> to a 10-month high of </w:t>
      </w:r>
      <w:r w:rsidRPr="00D8086D">
        <w:rPr>
          <w:rStyle w:val="Emphasis"/>
        </w:rPr>
        <w:t>37</w:t>
      </w:r>
      <w:r w:rsidRPr="00D8086D">
        <w:rPr>
          <w:rStyle w:val="StyleUnderline"/>
        </w:rPr>
        <w:t xml:space="preserve">.5%, according to betting </w:t>
      </w:r>
      <w:r w:rsidRPr="00D8086D">
        <w:rPr>
          <w:rStyle w:val="Emphasis"/>
        </w:rPr>
        <w:t>markets</w:t>
      </w:r>
      <w:r w:rsidRPr="00D8086D">
        <w:rPr>
          <w:sz w:val="14"/>
        </w:rPr>
        <w:t xml:space="preserve"> tracked by RealClearPolitics, </w:t>
      </w:r>
      <w:r w:rsidRPr="00D8086D">
        <w:rPr>
          <w:rStyle w:val="Emphasis"/>
          <w:highlight w:val="cyan"/>
        </w:rPr>
        <w:t>but</w:t>
      </w:r>
      <w:r w:rsidRPr="00D8086D">
        <w:rPr>
          <w:rStyle w:val="StyleUnderline"/>
        </w:rPr>
        <w:t xml:space="preserve"> that's </w:t>
      </w:r>
      <w:r w:rsidRPr="00D8086D">
        <w:rPr>
          <w:rStyle w:val="Emphasis"/>
          <w:highlight w:val="cyan"/>
        </w:rPr>
        <w:t>still below</w:t>
      </w:r>
      <w:r w:rsidRPr="00D8086D">
        <w:rPr>
          <w:rStyle w:val="StyleUnderline"/>
          <w:highlight w:val="cyan"/>
        </w:rPr>
        <w:t xml:space="preserve"> the</w:t>
      </w:r>
      <w:r w:rsidRPr="00D8086D">
        <w:rPr>
          <w:rStyle w:val="StyleUnderline"/>
        </w:rPr>
        <w:t xml:space="preserve"> roughly </w:t>
      </w:r>
      <w:r w:rsidRPr="00D8086D">
        <w:rPr>
          <w:rStyle w:val="Emphasis"/>
          <w:highlight w:val="cyan"/>
        </w:rPr>
        <w:t>45%</w:t>
      </w:r>
      <w:r w:rsidRPr="00D8086D">
        <w:rPr>
          <w:rStyle w:val="StyleUnderline"/>
        </w:rPr>
        <w:t xml:space="preserve"> chance that </w:t>
      </w:r>
      <w:r w:rsidRPr="00D8086D">
        <w:rPr>
          <w:rStyle w:val="StyleUnderline"/>
          <w:highlight w:val="cyan"/>
        </w:rPr>
        <w:t>bettors give</w:t>
      </w:r>
      <w:r w:rsidRPr="00D8086D">
        <w:rPr>
          <w:rStyle w:val="StyleUnderline"/>
        </w:rPr>
        <w:t xml:space="preserve"> to </w:t>
      </w:r>
      <w:r w:rsidRPr="00D8086D">
        <w:rPr>
          <w:rStyle w:val="Emphasis"/>
          <w:highlight w:val="cyan"/>
        </w:rPr>
        <w:t>Trump</w:t>
      </w:r>
      <w:r w:rsidRPr="00D8086D">
        <w:rPr>
          <w:sz w:val="14"/>
        </w:rPr>
        <w:t>.</w:t>
      </w:r>
    </w:p>
    <w:p w14:paraId="406E291A" w14:textId="77777777" w:rsidR="0055597B" w:rsidRPr="002F77A5" w:rsidRDefault="0055597B" w:rsidP="0055597B">
      <w:pPr>
        <w:pStyle w:val="Heading4"/>
      </w:pPr>
      <w:r w:rsidRPr="002F77A5">
        <w:t xml:space="preserve">Prefer those over polls. </w:t>
      </w:r>
    </w:p>
    <w:p w14:paraId="5D2BAAA7" w14:textId="77777777" w:rsidR="0055597B" w:rsidRPr="002F4338" w:rsidRDefault="0055597B" w:rsidP="0055597B">
      <w:r w:rsidRPr="00497736">
        <w:rPr>
          <w:rStyle w:val="Style13ptBold"/>
        </w:rPr>
        <w:t>Singh 2</w:t>
      </w:r>
      <w:r>
        <w:rPr>
          <w:rStyle w:val="Style13ptBold"/>
        </w:rPr>
        <w:t>4</w:t>
      </w:r>
      <w:r w:rsidRPr="002F4338">
        <w:t>, data science fellow at Decision Desk HQ</w:t>
      </w:r>
      <w:r>
        <w:t xml:space="preserve"> </w:t>
      </w:r>
      <w:r w:rsidRPr="002F4338">
        <w:t xml:space="preserve">(Milan, </w:t>
      </w:r>
      <w:r>
        <w:t xml:space="preserve">2-23-2024, </w:t>
      </w:r>
      <w:r w:rsidRPr="002F4338">
        <w:t>“Prediction markets and polls are telling different stories about the presidential race,” The Hill, https://thehill.com/opinion/campaign/4484827-prediction-markets-and-polls-are-telling-different-stories-about-the-presidential-race/)</w:t>
      </w:r>
    </w:p>
    <w:p w14:paraId="6F3EAB32" w14:textId="77777777" w:rsidR="0055597B" w:rsidRDefault="0055597B" w:rsidP="0055597B">
      <w:pPr>
        <w:rPr>
          <w:sz w:val="14"/>
        </w:rPr>
      </w:pPr>
      <w:r w:rsidRPr="00DE4A30">
        <w:rPr>
          <w:rStyle w:val="Emphasis"/>
          <w:highlight w:val="cyan"/>
        </w:rPr>
        <w:t xml:space="preserve">Polling </w:t>
      </w:r>
      <w:r w:rsidRPr="00D8086D">
        <w:rPr>
          <w:rStyle w:val="Emphasis"/>
          <w:highlight w:val="cyan"/>
        </w:rPr>
        <w:t>captures</w:t>
      </w:r>
      <w:r w:rsidRPr="00D8086D">
        <w:rPr>
          <w:rStyle w:val="StyleUnderline"/>
          <w:highlight w:val="cyan"/>
        </w:rPr>
        <w:t xml:space="preserve"> a </w:t>
      </w:r>
      <w:r w:rsidRPr="00D8086D">
        <w:rPr>
          <w:rStyle w:val="Emphasis"/>
          <w:highlight w:val="cyan"/>
        </w:rPr>
        <w:t>snapshot</w:t>
      </w:r>
      <w:r w:rsidRPr="00D8086D">
        <w:rPr>
          <w:rStyle w:val="StyleUnderline"/>
        </w:rPr>
        <w:t xml:space="preserve"> of</w:t>
      </w:r>
      <w:r w:rsidRPr="00D8086D">
        <w:rPr>
          <w:sz w:val="14"/>
        </w:rPr>
        <w:t xml:space="preserve"> voter preferences </w:t>
      </w:r>
      <w:r w:rsidRPr="00D8086D">
        <w:rPr>
          <w:rStyle w:val="Emphasis"/>
        </w:rPr>
        <w:t>today</w:t>
      </w:r>
      <w:r w:rsidRPr="00D8086D">
        <w:rPr>
          <w:sz w:val="14"/>
        </w:rPr>
        <w:t xml:space="preserve"> for an election</w:t>
      </w:r>
      <w:r w:rsidRPr="00DE4A30">
        <w:rPr>
          <w:sz w:val="14"/>
        </w:rPr>
        <w:t xml:space="preserve"> nine months from now. </w:t>
      </w:r>
      <w:r w:rsidRPr="00DE4A30">
        <w:rPr>
          <w:rStyle w:val="Emphasis"/>
          <w:highlight w:val="cyan"/>
        </w:rPr>
        <w:t>Prediction markets</w:t>
      </w:r>
      <w:r w:rsidRPr="002F4338">
        <w:rPr>
          <w:rStyle w:val="StyleUnderline"/>
        </w:rPr>
        <w:t xml:space="preserve"> represent the </w:t>
      </w:r>
      <w:r w:rsidRPr="00DE4A30">
        <w:rPr>
          <w:rStyle w:val="Emphasis"/>
        </w:rPr>
        <w:t>aggregate opinions</w:t>
      </w:r>
      <w:r w:rsidRPr="002F4338">
        <w:rPr>
          <w:rStyle w:val="StyleUnderline"/>
        </w:rPr>
        <w:t xml:space="preserve"> of those </w:t>
      </w:r>
      <w:r w:rsidRPr="008F2602">
        <w:rPr>
          <w:rStyle w:val="Emphasis"/>
          <w:highlight w:val="cyan"/>
        </w:rPr>
        <w:t>pay</w:t>
      </w:r>
      <w:r w:rsidRPr="002F4338">
        <w:rPr>
          <w:rStyle w:val="StyleUnderline"/>
        </w:rPr>
        <w:t xml:space="preserve">ing </w:t>
      </w:r>
      <w:r w:rsidRPr="00DE4A30">
        <w:rPr>
          <w:rStyle w:val="Emphasis"/>
          <w:highlight w:val="cyan"/>
        </w:rPr>
        <w:t>close attention</w:t>
      </w:r>
      <w:r w:rsidRPr="00DE4A30">
        <w:rPr>
          <w:rStyle w:val="StyleUnderline"/>
          <w:highlight w:val="cyan"/>
        </w:rPr>
        <w:t xml:space="preserve"> to </w:t>
      </w:r>
      <w:proofErr w:type="gramStart"/>
      <w:r w:rsidRPr="00DE4A30">
        <w:rPr>
          <w:rStyle w:val="Emphasis"/>
          <w:highlight w:val="cyan"/>
        </w:rPr>
        <w:t>all</w:t>
      </w:r>
      <w:r w:rsidRPr="002F4338">
        <w:rPr>
          <w:rStyle w:val="StyleUnderline"/>
        </w:rPr>
        <w:t xml:space="preserve"> of</w:t>
      </w:r>
      <w:proofErr w:type="gramEnd"/>
      <w:r w:rsidRPr="002F4338">
        <w:rPr>
          <w:rStyle w:val="StyleUnderline"/>
        </w:rPr>
        <w:t xml:space="preserve"> the different </w:t>
      </w:r>
      <w:r w:rsidRPr="00DE4A30">
        <w:rPr>
          <w:rStyle w:val="Emphasis"/>
          <w:highlight w:val="cyan"/>
        </w:rPr>
        <w:t>factors</w:t>
      </w:r>
      <w:r w:rsidRPr="008F2602">
        <w:rPr>
          <w:rStyle w:val="StyleUnderline"/>
          <w:highlight w:val="cyan"/>
        </w:rPr>
        <w:t xml:space="preserve"> that</w:t>
      </w:r>
      <w:r w:rsidRPr="002F4338">
        <w:rPr>
          <w:rStyle w:val="StyleUnderline"/>
        </w:rPr>
        <w:t xml:space="preserve"> may </w:t>
      </w:r>
      <w:r w:rsidRPr="008F2602">
        <w:rPr>
          <w:rStyle w:val="StyleUnderline"/>
          <w:highlight w:val="cyan"/>
        </w:rPr>
        <w:t>influence</w:t>
      </w:r>
      <w:r w:rsidRPr="00DE4A30">
        <w:rPr>
          <w:rStyle w:val="StyleUnderline"/>
        </w:rPr>
        <w:t xml:space="preserve"> the </w:t>
      </w:r>
      <w:r w:rsidRPr="00DE4A30">
        <w:rPr>
          <w:rStyle w:val="Emphasis"/>
          <w:highlight w:val="cyan"/>
        </w:rPr>
        <w:t>outcome</w:t>
      </w:r>
      <w:r w:rsidRPr="00DE4A30">
        <w:rPr>
          <w:rStyle w:val="StyleUnderline"/>
        </w:rPr>
        <w:t xml:space="preserve"> on </w:t>
      </w:r>
      <w:r w:rsidRPr="00DE4A30">
        <w:rPr>
          <w:rStyle w:val="Emphasis"/>
        </w:rPr>
        <w:t>Election Day</w:t>
      </w:r>
      <w:r w:rsidRPr="00DE4A30">
        <w:rPr>
          <w:sz w:val="14"/>
        </w:rPr>
        <w:t>.</w:t>
      </w:r>
      <w:r>
        <w:rPr>
          <w:sz w:val="14"/>
        </w:rPr>
        <w:t xml:space="preserve"> </w:t>
      </w:r>
      <w:r w:rsidRPr="00DE4A30">
        <w:rPr>
          <w:rStyle w:val="StyleUnderline"/>
          <w:highlight w:val="cyan"/>
        </w:rPr>
        <w:t>There is</w:t>
      </w:r>
      <w:r w:rsidRPr="00DE4A30">
        <w:rPr>
          <w:rStyle w:val="StyleUnderline"/>
        </w:rPr>
        <w:t xml:space="preserve"> a </w:t>
      </w:r>
      <w:r w:rsidRPr="008F2602">
        <w:rPr>
          <w:rStyle w:val="Emphasis"/>
          <w:highlight w:val="cyan"/>
        </w:rPr>
        <w:t>clear gap</w:t>
      </w:r>
      <w:r w:rsidRPr="008F2602">
        <w:rPr>
          <w:rStyle w:val="StyleUnderline"/>
          <w:highlight w:val="cyan"/>
        </w:rPr>
        <w:t xml:space="preserve"> between</w:t>
      </w:r>
      <w:r w:rsidRPr="002F4338">
        <w:rPr>
          <w:rStyle w:val="StyleUnderline"/>
        </w:rPr>
        <w:t xml:space="preserve"> what </w:t>
      </w:r>
      <w:r w:rsidRPr="00DE4A30">
        <w:rPr>
          <w:rStyle w:val="Emphasis"/>
          <w:highlight w:val="cyan"/>
        </w:rPr>
        <w:t>polls</w:t>
      </w:r>
      <w:r w:rsidRPr="002F4338">
        <w:rPr>
          <w:rStyle w:val="StyleUnderline"/>
        </w:rPr>
        <w:t xml:space="preserve"> are saying </w:t>
      </w:r>
      <w:r w:rsidRPr="008F2602">
        <w:rPr>
          <w:rStyle w:val="StyleUnderline"/>
          <w:highlight w:val="cyan"/>
        </w:rPr>
        <w:t>and</w:t>
      </w:r>
      <w:r w:rsidRPr="002F4338">
        <w:rPr>
          <w:rStyle w:val="StyleUnderline"/>
        </w:rPr>
        <w:t xml:space="preserve"> what people with </w:t>
      </w:r>
      <w:r w:rsidRPr="00D8086D">
        <w:rPr>
          <w:rStyle w:val="Emphasis"/>
          <w:highlight w:val="cyan"/>
        </w:rPr>
        <w:t>money</w:t>
      </w:r>
      <w:r w:rsidRPr="00D8086D">
        <w:rPr>
          <w:rStyle w:val="StyleUnderline"/>
          <w:highlight w:val="cyan"/>
        </w:rPr>
        <w:t xml:space="preserve"> on the line</w:t>
      </w:r>
      <w:r w:rsidRPr="002F4338">
        <w:rPr>
          <w:rStyle w:val="StyleUnderline"/>
        </w:rPr>
        <w:t xml:space="preserve"> are </w:t>
      </w:r>
      <w:r w:rsidRPr="00DE4A30">
        <w:rPr>
          <w:rStyle w:val="Emphasis"/>
        </w:rPr>
        <w:t>forecasting</w:t>
      </w:r>
      <w:r w:rsidRPr="00DE4A30">
        <w:rPr>
          <w:sz w:val="14"/>
        </w:rPr>
        <w:t>. Should the surveys prove more accurate, Trump would win the popular vote and secure a sweeping victory in the Electoral College. Or perhaps the traders are right, and voters will sour on Trump as they tune into the race. Only time will tell.</w:t>
      </w:r>
    </w:p>
    <w:p w14:paraId="21285E7B" w14:textId="7DD808DF" w:rsidR="001D6452" w:rsidRDefault="001D6452" w:rsidP="001D6452">
      <w:pPr>
        <w:pStyle w:val="Heading2"/>
      </w:pPr>
      <w:r>
        <w:lastRenderedPageBreak/>
        <w:t>IL</w:t>
      </w:r>
    </w:p>
    <w:p w14:paraId="6B5C1214" w14:textId="77777777" w:rsidR="001D6452" w:rsidRDefault="001D6452" w:rsidP="001D6452">
      <w:pPr>
        <w:pStyle w:val="Heading3"/>
      </w:pPr>
      <w:r>
        <w:lastRenderedPageBreak/>
        <w:t>2AC---Plan Not Key</w:t>
      </w:r>
    </w:p>
    <w:p w14:paraId="462E7011" w14:textId="77777777" w:rsidR="001D6452" w:rsidRDefault="001D6452" w:rsidP="001D6452">
      <w:pPr>
        <w:pStyle w:val="Heading4"/>
      </w:pPr>
      <w:r>
        <w:t>Plan not key – MOST voters AREN’T MALLEABLE and multiple unpredictable factors outweigh</w:t>
      </w:r>
    </w:p>
    <w:p w14:paraId="7E8E1E1B" w14:textId="77777777" w:rsidR="001D6452" w:rsidRPr="00ED5BDF" w:rsidRDefault="001D6452" w:rsidP="001D6452">
      <w:pPr>
        <w:pStyle w:val="ListParagraph"/>
        <w:numPr>
          <w:ilvl w:val="0"/>
          <w:numId w:val="15"/>
        </w:numPr>
        <w:rPr>
          <w:szCs w:val="20"/>
        </w:rPr>
      </w:pPr>
      <w:r w:rsidRPr="00ED5BDF">
        <w:rPr>
          <w:szCs w:val="20"/>
        </w:rPr>
        <w:t>Malleable factors going forward – each of which COULD STILL YET SHIFT</w:t>
      </w:r>
    </w:p>
    <w:p w14:paraId="2D25DB29" w14:textId="77777777" w:rsidR="001D6452" w:rsidRPr="00ED5BDF" w:rsidRDefault="001D6452" w:rsidP="001D6452">
      <w:pPr>
        <w:pStyle w:val="ListParagraph"/>
        <w:numPr>
          <w:ilvl w:val="1"/>
          <w:numId w:val="15"/>
        </w:numPr>
        <w:rPr>
          <w:szCs w:val="20"/>
        </w:rPr>
      </w:pPr>
      <w:r w:rsidRPr="00ED5BDF">
        <w:rPr>
          <w:szCs w:val="20"/>
        </w:rPr>
        <w:t xml:space="preserve">Health of </w:t>
      </w:r>
      <w:proofErr w:type="gramStart"/>
      <w:r w:rsidRPr="00ED5BDF">
        <w:rPr>
          <w:szCs w:val="20"/>
        </w:rPr>
        <w:t>Biden</w:t>
      </w:r>
      <w:r>
        <w:rPr>
          <w:szCs w:val="20"/>
        </w:rPr>
        <w:t>;</w:t>
      </w:r>
      <w:proofErr w:type="gramEnd"/>
    </w:p>
    <w:p w14:paraId="2055765C" w14:textId="77777777" w:rsidR="001D6452" w:rsidRPr="00ED5BDF" w:rsidRDefault="001D6452" w:rsidP="001D6452">
      <w:pPr>
        <w:pStyle w:val="ListParagraph"/>
        <w:numPr>
          <w:ilvl w:val="1"/>
          <w:numId w:val="15"/>
        </w:numPr>
        <w:rPr>
          <w:szCs w:val="20"/>
        </w:rPr>
      </w:pPr>
      <w:r w:rsidRPr="00ED5BDF">
        <w:rPr>
          <w:szCs w:val="20"/>
        </w:rPr>
        <w:t xml:space="preserve">Health </w:t>
      </w:r>
      <w:proofErr w:type="gramStart"/>
      <w:r w:rsidRPr="00ED5BDF">
        <w:rPr>
          <w:szCs w:val="20"/>
        </w:rPr>
        <w:t>Trump</w:t>
      </w:r>
      <w:r>
        <w:rPr>
          <w:szCs w:val="20"/>
        </w:rPr>
        <w:t>;</w:t>
      </w:r>
      <w:proofErr w:type="gramEnd"/>
    </w:p>
    <w:p w14:paraId="09AA5F52" w14:textId="77777777" w:rsidR="001D6452" w:rsidRPr="00ED5BDF" w:rsidRDefault="001D6452" w:rsidP="001D6452">
      <w:pPr>
        <w:pStyle w:val="ListParagraph"/>
        <w:numPr>
          <w:ilvl w:val="1"/>
          <w:numId w:val="15"/>
        </w:numPr>
        <w:rPr>
          <w:szCs w:val="20"/>
        </w:rPr>
      </w:pPr>
      <w:r w:rsidRPr="00ED5BDF">
        <w:rPr>
          <w:szCs w:val="20"/>
        </w:rPr>
        <w:t xml:space="preserve">Third Party </w:t>
      </w:r>
      <w:proofErr w:type="gramStart"/>
      <w:r w:rsidRPr="00ED5BDF">
        <w:rPr>
          <w:szCs w:val="20"/>
        </w:rPr>
        <w:t>candidates</w:t>
      </w:r>
      <w:r>
        <w:rPr>
          <w:szCs w:val="20"/>
        </w:rPr>
        <w:t>;</w:t>
      </w:r>
      <w:proofErr w:type="gramEnd"/>
    </w:p>
    <w:p w14:paraId="68179398" w14:textId="77777777" w:rsidR="001D6452" w:rsidRPr="00ED5BDF" w:rsidRDefault="001D6452" w:rsidP="001D6452">
      <w:pPr>
        <w:pStyle w:val="ListParagraph"/>
        <w:numPr>
          <w:ilvl w:val="1"/>
          <w:numId w:val="15"/>
        </w:numPr>
        <w:rPr>
          <w:szCs w:val="20"/>
        </w:rPr>
      </w:pPr>
      <w:proofErr w:type="gramStart"/>
      <w:r w:rsidRPr="00ED5BDF">
        <w:rPr>
          <w:szCs w:val="20"/>
        </w:rPr>
        <w:t>Inflation;</w:t>
      </w:r>
      <w:proofErr w:type="gramEnd"/>
      <w:r w:rsidRPr="00ED5BDF">
        <w:rPr>
          <w:szCs w:val="20"/>
        </w:rPr>
        <w:t xml:space="preserve"> </w:t>
      </w:r>
    </w:p>
    <w:p w14:paraId="6B862102" w14:textId="77777777" w:rsidR="001D6452" w:rsidRPr="00ED5BDF" w:rsidRDefault="001D6452" w:rsidP="001D6452">
      <w:pPr>
        <w:pStyle w:val="ListParagraph"/>
        <w:numPr>
          <w:ilvl w:val="1"/>
          <w:numId w:val="15"/>
        </w:numPr>
        <w:rPr>
          <w:szCs w:val="20"/>
        </w:rPr>
      </w:pPr>
      <w:r w:rsidRPr="00ED5BDF">
        <w:rPr>
          <w:szCs w:val="20"/>
        </w:rPr>
        <w:t xml:space="preserve">Rate of border </w:t>
      </w:r>
      <w:proofErr w:type="gramStart"/>
      <w:r w:rsidRPr="00ED5BDF">
        <w:rPr>
          <w:szCs w:val="20"/>
        </w:rPr>
        <w:t>crossings;</w:t>
      </w:r>
      <w:proofErr w:type="gramEnd"/>
    </w:p>
    <w:p w14:paraId="13AD2E0F" w14:textId="77777777" w:rsidR="001D6452" w:rsidRPr="00ED5BDF" w:rsidRDefault="001D6452" w:rsidP="001D6452">
      <w:pPr>
        <w:pStyle w:val="ListParagraph"/>
        <w:numPr>
          <w:ilvl w:val="1"/>
          <w:numId w:val="15"/>
        </w:numPr>
        <w:rPr>
          <w:szCs w:val="20"/>
        </w:rPr>
      </w:pPr>
      <w:r w:rsidRPr="00ED5BDF">
        <w:rPr>
          <w:szCs w:val="20"/>
        </w:rPr>
        <w:t xml:space="preserve">Disorganized GOP leadership in </w:t>
      </w:r>
      <w:proofErr w:type="gramStart"/>
      <w:r w:rsidRPr="00ED5BDF">
        <w:rPr>
          <w:szCs w:val="20"/>
        </w:rPr>
        <w:t>Michigan</w:t>
      </w:r>
      <w:r>
        <w:rPr>
          <w:szCs w:val="20"/>
        </w:rPr>
        <w:t>;</w:t>
      </w:r>
      <w:proofErr w:type="gramEnd"/>
    </w:p>
    <w:p w14:paraId="75CCB150" w14:textId="77777777" w:rsidR="001D6452" w:rsidRPr="00ED5BDF" w:rsidRDefault="001D6452" w:rsidP="001D6452">
      <w:pPr>
        <w:pStyle w:val="ListParagraph"/>
        <w:numPr>
          <w:ilvl w:val="1"/>
          <w:numId w:val="15"/>
        </w:numPr>
        <w:rPr>
          <w:szCs w:val="20"/>
        </w:rPr>
      </w:pPr>
      <w:r w:rsidRPr="00ED5BDF">
        <w:rPr>
          <w:szCs w:val="20"/>
        </w:rPr>
        <w:t xml:space="preserve">Disorganized GOP leadership in </w:t>
      </w:r>
      <w:proofErr w:type="gramStart"/>
      <w:r w:rsidRPr="00ED5BDF">
        <w:rPr>
          <w:szCs w:val="20"/>
        </w:rPr>
        <w:t>Arizona;</w:t>
      </w:r>
      <w:proofErr w:type="gramEnd"/>
      <w:r w:rsidRPr="00ED5BDF">
        <w:rPr>
          <w:szCs w:val="20"/>
        </w:rPr>
        <w:t xml:space="preserve"> </w:t>
      </w:r>
    </w:p>
    <w:p w14:paraId="48BB4F49" w14:textId="77777777" w:rsidR="001D6452" w:rsidRPr="00ED5BDF" w:rsidRDefault="001D6452" w:rsidP="001D6452">
      <w:pPr>
        <w:pStyle w:val="ListParagraph"/>
        <w:numPr>
          <w:ilvl w:val="1"/>
          <w:numId w:val="15"/>
        </w:numPr>
        <w:rPr>
          <w:szCs w:val="20"/>
        </w:rPr>
      </w:pPr>
      <w:r w:rsidRPr="00ED5BDF">
        <w:rPr>
          <w:szCs w:val="20"/>
        </w:rPr>
        <w:t>Campaign money/short</w:t>
      </w:r>
      <w:r>
        <w:rPr>
          <w:szCs w:val="20"/>
        </w:rPr>
        <w:t>a</w:t>
      </w:r>
      <w:r w:rsidRPr="00ED5BDF">
        <w:rPr>
          <w:szCs w:val="20"/>
        </w:rPr>
        <w:t>ges</w:t>
      </w:r>
    </w:p>
    <w:p w14:paraId="54DD7BDC" w14:textId="77777777" w:rsidR="001D6452" w:rsidRDefault="001D6452" w:rsidP="001D6452">
      <w:r w:rsidRPr="00ED5BDF">
        <w:rPr>
          <w:rStyle w:val="Style13ptBold"/>
        </w:rPr>
        <w:t xml:space="preserve">Balz </w:t>
      </w:r>
      <w:r>
        <w:t>– March 23</w:t>
      </w:r>
      <w:r w:rsidRPr="00ED5BDF">
        <w:rPr>
          <w:vertAlign w:val="superscript"/>
        </w:rPr>
        <w:t>rd</w:t>
      </w:r>
      <w:r>
        <w:t xml:space="preserve"> -</w:t>
      </w:r>
      <w:r w:rsidRPr="00ED5BDF">
        <w:rPr>
          <w:rStyle w:val="Style13ptBold"/>
        </w:rPr>
        <w:t xml:space="preserve"> ‘24</w:t>
      </w:r>
    </w:p>
    <w:p w14:paraId="4FE586AE" w14:textId="77777777" w:rsidR="001D6452" w:rsidRPr="001F2942" w:rsidRDefault="001D6452" w:rsidP="001D6452">
      <w:pPr>
        <w:rPr>
          <w:sz w:val="18"/>
          <w:szCs w:val="18"/>
        </w:rPr>
      </w:pPr>
      <w:r>
        <w:rPr>
          <w:sz w:val="18"/>
          <w:szCs w:val="18"/>
        </w:rPr>
        <w:t xml:space="preserve">Internally quoting – William Arthur </w:t>
      </w:r>
      <w:proofErr w:type="spellStart"/>
      <w:r>
        <w:rPr>
          <w:sz w:val="18"/>
          <w:szCs w:val="18"/>
        </w:rPr>
        <w:t>Galston</w:t>
      </w:r>
      <w:proofErr w:type="spellEnd"/>
      <w:r>
        <w:rPr>
          <w:sz w:val="18"/>
          <w:szCs w:val="18"/>
        </w:rPr>
        <w:t xml:space="preserve"> - Senior Fellow at the Brookings Institution and former Professor and Dean at the School of Public Policy at the University of Maryland and a professor of political science at the University of Texas, Austin. </w:t>
      </w:r>
      <w:proofErr w:type="spellStart"/>
      <w:r>
        <w:rPr>
          <w:sz w:val="18"/>
          <w:szCs w:val="18"/>
        </w:rPr>
        <w:t>Galston</w:t>
      </w:r>
      <w:proofErr w:type="spellEnd"/>
      <w:r>
        <w:rPr>
          <w:sz w:val="18"/>
          <w:szCs w:val="18"/>
        </w:rPr>
        <w:t xml:space="preserve"> specializes in issues of U.S. public philosophy and political institutions, </w:t>
      </w:r>
      <w:r w:rsidRPr="00ED5BDF">
        <w:rPr>
          <w:sz w:val="18"/>
          <w:szCs w:val="18"/>
        </w:rPr>
        <w:t xml:space="preserve">Dan Balz is an American journalist at The Washington Post, where he has been a political correspondent since 1978. Balz has served as National Editor, Political Editor, White House correspondent and as the Washington Post's Texas-based Southwest correspondent. “Biden vs. Trump is both static and unstable. What could change things?” The Washington Post - March 23, 2024 – </w:t>
      </w:r>
      <w:r>
        <w:rPr>
          <w:sz w:val="18"/>
          <w:szCs w:val="18"/>
        </w:rPr>
        <w:t xml:space="preserve">modified for language that may offend - </w:t>
      </w:r>
      <w:r w:rsidRPr="00ED5BDF">
        <w:rPr>
          <w:sz w:val="18"/>
          <w:szCs w:val="18"/>
        </w:rPr>
        <w:t>available via: https://www.sfgate.com/news/article/biden-vs-trump-is-both-static-and-unstable-what-19364942.php</w:t>
      </w:r>
    </w:p>
    <w:p w14:paraId="336CA04C" w14:textId="77777777" w:rsidR="001D6452" w:rsidRPr="003A4F60" w:rsidRDefault="001D6452" w:rsidP="001D6452">
      <w:pPr>
        <w:rPr>
          <w:rStyle w:val="StyleUnderline"/>
        </w:rPr>
      </w:pPr>
      <w:r w:rsidRPr="00ED5BDF">
        <w:rPr>
          <w:sz w:val="16"/>
        </w:rPr>
        <w:t xml:space="preserve">By current indications, America is heading toward a close presidential election in November. </w:t>
      </w:r>
      <w:r w:rsidRPr="003A4F60">
        <w:rPr>
          <w:rStyle w:val="StyleUnderline"/>
          <w:highlight w:val="green"/>
        </w:rPr>
        <w:t>The</w:t>
      </w:r>
      <w:r w:rsidRPr="003A4F60">
        <w:rPr>
          <w:rStyle w:val="StyleUnderline"/>
        </w:rPr>
        <w:t xml:space="preserve"> </w:t>
      </w:r>
      <w:r w:rsidRPr="00ED5BDF">
        <w:rPr>
          <w:sz w:val="16"/>
        </w:rPr>
        <w:t xml:space="preserve">two major </w:t>
      </w:r>
      <w:r w:rsidRPr="003A4F60">
        <w:rPr>
          <w:rStyle w:val="StyleUnderline"/>
          <w:highlight w:val="green"/>
        </w:rPr>
        <w:t xml:space="preserve">candidates are </w:t>
      </w:r>
      <w:r w:rsidRPr="003A4F60">
        <w:rPr>
          <w:rStyle w:val="Emphasis"/>
          <w:highlight w:val="green"/>
        </w:rPr>
        <w:t>well defined,</w:t>
      </w:r>
      <w:r w:rsidRPr="00ED5BDF">
        <w:rPr>
          <w:sz w:val="16"/>
        </w:rPr>
        <w:t xml:space="preserve"> </w:t>
      </w:r>
      <w:r w:rsidRPr="003A4F60">
        <w:rPr>
          <w:rStyle w:val="Emphasis"/>
          <w:highlight w:val="green"/>
        </w:rPr>
        <w:t>most voters have made up their minds</w:t>
      </w:r>
      <w:r w:rsidRPr="00ED5BDF">
        <w:rPr>
          <w:sz w:val="16"/>
        </w:rPr>
        <w:t xml:space="preserve"> </w:t>
      </w:r>
      <w:r w:rsidRPr="003A4F60">
        <w:rPr>
          <w:rStyle w:val="StyleUnderline"/>
          <w:highlight w:val="green"/>
        </w:rPr>
        <w:t xml:space="preserve">and, </w:t>
      </w:r>
      <w:r w:rsidRPr="003A4F60">
        <w:rPr>
          <w:rStyle w:val="Emphasis"/>
          <w:highlight w:val="green"/>
        </w:rPr>
        <w:t>despite</w:t>
      </w:r>
      <w:r w:rsidRPr="00ED5BDF">
        <w:rPr>
          <w:sz w:val="16"/>
        </w:rPr>
        <w:t xml:space="preserve"> some </w:t>
      </w:r>
      <w:r w:rsidRPr="003A4F60">
        <w:rPr>
          <w:rStyle w:val="Emphasis"/>
          <w:highlight w:val="green"/>
        </w:rPr>
        <w:t>significant events</w:t>
      </w:r>
      <w:r w:rsidRPr="00ED5BDF">
        <w:rPr>
          <w:sz w:val="16"/>
        </w:rPr>
        <w:t xml:space="preserve">, </w:t>
      </w:r>
      <w:r w:rsidRPr="003A4F60">
        <w:rPr>
          <w:rStyle w:val="StyleUnderline"/>
          <w:highlight w:val="green"/>
        </w:rPr>
        <w:t>little has changed over recent months</w:t>
      </w:r>
      <w:r w:rsidRPr="00ED5BDF">
        <w:rPr>
          <w:sz w:val="16"/>
        </w:rPr>
        <w:t xml:space="preserve"> </w:t>
      </w:r>
      <w:r w:rsidRPr="003A4F60">
        <w:rPr>
          <w:rStyle w:val="StyleUnderline"/>
        </w:rPr>
        <w:t>in the balance between President Biden and former president Donald Trump.</w:t>
      </w:r>
    </w:p>
    <w:p w14:paraId="694E4A57" w14:textId="77777777" w:rsidR="001D6452" w:rsidRPr="00ED5BDF" w:rsidRDefault="001D6452" w:rsidP="001D6452">
      <w:pPr>
        <w:rPr>
          <w:sz w:val="18"/>
          <w:szCs w:val="18"/>
        </w:rPr>
      </w:pPr>
      <w:r w:rsidRPr="00ED5BDF">
        <w:rPr>
          <w:sz w:val="18"/>
          <w:szCs w:val="18"/>
        </w:rPr>
        <w:t>Yet as static as the political environment appears, there is also an underlying instability born out of the frustration that many voters feel about the choice. What could shift the balance before November? Are there known unknowns that yet could make a difference?</w:t>
      </w:r>
    </w:p>
    <w:p w14:paraId="7B86D76D" w14:textId="77777777" w:rsidR="001D6452" w:rsidRPr="003A4F60" w:rsidRDefault="001D6452" w:rsidP="001D6452">
      <w:pPr>
        <w:rPr>
          <w:rStyle w:val="StyleUnderline"/>
        </w:rPr>
      </w:pPr>
      <w:r w:rsidRPr="003A4F60">
        <w:rPr>
          <w:rStyle w:val="StyleUnderline"/>
          <w:highlight w:val="green"/>
        </w:rPr>
        <w:t>Some unknowns are obvious.</w:t>
      </w:r>
      <w:r w:rsidRPr="00ED5BDF">
        <w:rPr>
          <w:sz w:val="16"/>
        </w:rPr>
        <w:t xml:space="preserve"> </w:t>
      </w:r>
      <w:r w:rsidRPr="003A4F60">
        <w:rPr>
          <w:rStyle w:val="StyleUnderline"/>
          <w:highlight w:val="green"/>
        </w:rPr>
        <w:t xml:space="preserve">A </w:t>
      </w:r>
      <w:r w:rsidRPr="003A4F60">
        <w:rPr>
          <w:rStyle w:val="Emphasis"/>
          <w:highlight w:val="green"/>
        </w:rPr>
        <w:t>health episode</w:t>
      </w:r>
      <w:r w:rsidRPr="00ED5BDF">
        <w:rPr>
          <w:sz w:val="16"/>
        </w:rPr>
        <w:t xml:space="preserve"> </w:t>
      </w:r>
      <w:r w:rsidRPr="003A4F60">
        <w:rPr>
          <w:rStyle w:val="StyleUnderline"/>
        </w:rPr>
        <w:t>affecting either</w:t>
      </w:r>
      <w:r w:rsidRPr="00ED5BDF">
        <w:rPr>
          <w:sz w:val="16"/>
        </w:rPr>
        <w:t xml:space="preserve"> </w:t>
      </w:r>
      <w:r w:rsidRPr="003A4F60">
        <w:rPr>
          <w:rStyle w:val="Emphasis"/>
        </w:rPr>
        <w:t>Biden</w:t>
      </w:r>
      <w:r w:rsidRPr="00ED5BDF">
        <w:rPr>
          <w:sz w:val="16"/>
        </w:rPr>
        <w:t xml:space="preserve">, 81, </w:t>
      </w:r>
      <w:r w:rsidRPr="003A4F60">
        <w:rPr>
          <w:rStyle w:val="Emphasis"/>
        </w:rPr>
        <w:t>or Trump</w:t>
      </w:r>
      <w:r w:rsidRPr="00ED5BDF">
        <w:rPr>
          <w:sz w:val="16"/>
        </w:rPr>
        <w:t xml:space="preserve">, 77,both of whom qualify as the oldest candidates ever to seek the presidency, </w:t>
      </w:r>
      <w:r w:rsidRPr="003A4F60">
        <w:rPr>
          <w:rStyle w:val="StyleUnderline"/>
          <w:highlight w:val="green"/>
        </w:rPr>
        <w:t xml:space="preserve">would have </w:t>
      </w:r>
      <w:r w:rsidRPr="003A4F60">
        <w:rPr>
          <w:rStyle w:val="Emphasis"/>
          <w:highlight w:val="green"/>
        </w:rPr>
        <w:t>a dramatic impact.</w:t>
      </w:r>
      <w:r w:rsidRPr="00ED5BDF">
        <w:rPr>
          <w:sz w:val="16"/>
        </w:rPr>
        <w:t xml:space="preserve"> Some unknowns are harder to evaluate, a principal one being the potential for independent or </w:t>
      </w:r>
      <w:r w:rsidRPr="003A4F60">
        <w:rPr>
          <w:rStyle w:val="Emphasis"/>
          <w:highlight w:val="green"/>
        </w:rPr>
        <w:t>third-party candidates</w:t>
      </w:r>
      <w:r w:rsidRPr="00ED5BDF">
        <w:rPr>
          <w:sz w:val="16"/>
        </w:rPr>
        <w:t xml:space="preserve"> to </w:t>
      </w:r>
      <w:r w:rsidRPr="003A4F60">
        <w:rPr>
          <w:rStyle w:val="StyleUnderline"/>
          <w:highlight w:val="green"/>
        </w:rPr>
        <w:t>siphon off enough votes</w:t>
      </w:r>
      <w:r w:rsidRPr="00ED5BDF">
        <w:rPr>
          <w:sz w:val="16"/>
        </w:rPr>
        <w:t xml:space="preserve"> in enough states </w:t>
      </w:r>
      <w:r w:rsidRPr="003A4F60">
        <w:rPr>
          <w:rStyle w:val="StyleUnderline"/>
        </w:rPr>
        <w:t>to</w:t>
      </w:r>
      <w:r w:rsidRPr="00ED5BDF">
        <w:rPr>
          <w:sz w:val="16"/>
        </w:rPr>
        <w:t xml:space="preserve"> </w:t>
      </w:r>
      <w:r w:rsidRPr="003A4F60">
        <w:rPr>
          <w:rStyle w:val="StyleUnderline"/>
        </w:rPr>
        <w:t>materially affect the outcome.</w:t>
      </w:r>
    </w:p>
    <w:p w14:paraId="7F03590B" w14:textId="77777777" w:rsidR="001D6452" w:rsidRPr="00ED5BDF" w:rsidRDefault="001D6452" w:rsidP="001D6452">
      <w:pPr>
        <w:rPr>
          <w:sz w:val="16"/>
        </w:rPr>
      </w:pPr>
      <w:r w:rsidRPr="003A4F60">
        <w:rPr>
          <w:rStyle w:val="StyleUnderline"/>
        </w:rPr>
        <w:t>Bill</w:t>
      </w:r>
      <w:r w:rsidRPr="003A4F60">
        <w:rPr>
          <w:rStyle w:val="Emphasis"/>
        </w:rPr>
        <w:t xml:space="preserve"> </w:t>
      </w:r>
      <w:proofErr w:type="spellStart"/>
      <w:r w:rsidRPr="003A4F60">
        <w:rPr>
          <w:rStyle w:val="Emphasis"/>
          <w:highlight w:val="green"/>
        </w:rPr>
        <w:t>Galston</w:t>
      </w:r>
      <w:proofErr w:type="spellEnd"/>
      <w:r w:rsidRPr="003A4F60">
        <w:rPr>
          <w:rStyle w:val="StyleUnderline"/>
        </w:rPr>
        <w:t xml:space="preserve"> of the Brookings</w:t>
      </w:r>
      <w:r w:rsidRPr="00ED5BDF">
        <w:rPr>
          <w:sz w:val="16"/>
        </w:rPr>
        <w:t xml:space="preserve"> Institution, </w:t>
      </w:r>
      <w:r w:rsidRPr="003A4F60">
        <w:rPr>
          <w:rStyle w:val="StyleUnderline"/>
        </w:rPr>
        <w:t>when asked about all this</w:t>
      </w:r>
      <w:r w:rsidRPr="00ED5BDF">
        <w:rPr>
          <w:sz w:val="16"/>
        </w:rPr>
        <w:t xml:space="preserve">, </w:t>
      </w:r>
      <w:r w:rsidRPr="003A4F60">
        <w:rPr>
          <w:rStyle w:val="StyleUnderline"/>
        </w:rPr>
        <w:t xml:space="preserve">quickly </w:t>
      </w:r>
      <w:r w:rsidRPr="003A4F60">
        <w:rPr>
          <w:rStyle w:val="StyleUnderline"/>
          <w:highlight w:val="green"/>
        </w:rPr>
        <w:t>ticked of 10</w:t>
      </w:r>
      <w:r w:rsidRPr="003A4F60">
        <w:rPr>
          <w:rStyle w:val="StyleUnderline"/>
        </w:rPr>
        <w:t xml:space="preserve"> </w:t>
      </w:r>
      <w:r w:rsidRPr="00ED5BDF">
        <w:rPr>
          <w:sz w:val="16"/>
        </w:rPr>
        <w:t xml:space="preserve">questions, the </w:t>
      </w:r>
      <w:r w:rsidRPr="003A4F60">
        <w:rPr>
          <w:rStyle w:val="StyleUnderline"/>
          <w:highlight w:val="green"/>
        </w:rPr>
        <w:t>answers</w:t>
      </w:r>
      <w:r w:rsidRPr="00ED5BDF">
        <w:rPr>
          <w:sz w:val="16"/>
        </w:rPr>
        <w:t xml:space="preserve"> to </w:t>
      </w:r>
      <w:r w:rsidRPr="003A4F60">
        <w:rPr>
          <w:rStyle w:val="StyleUnderline"/>
          <w:highlight w:val="green"/>
        </w:rPr>
        <w:t>which are unknown</w:t>
      </w:r>
      <w:r w:rsidRPr="00ED5BDF">
        <w:rPr>
          <w:sz w:val="16"/>
        </w:rPr>
        <w:t xml:space="preserve"> today </w:t>
      </w:r>
      <w:r w:rsidRPr="003A4F60">
        <w:rPr>
          <w:rStyle w:val="StyleUnderline"/>
          <w:highlight w:val="green"/>
        </w:rPr>
        <w:t>but which he said conceivably could affect public attitudes enough to change</w:t>
      </w:r>
      <w:r w:rsidRPr="00ED5BDF">
        <w:rPr>
          <w:sz w:val="16"/>
        </w:rPr>
        <w:t xml:space="preserve"> the trajectory of the race.</w:t>
      </w:r>
    </w:p>
    <w:p w14:paraId="3E7C034B" w14:textId="77777777" w:rsidR="001D6452" w:rsidRPr="00ED5BDF" w:rsidRDefault="001D6452" w:rsidP="001D6452">
      <w:pPr>
        <w:rPr>
          <w:sz w:val="16"/>
        </w:rPr>
      </w:pPr>
      <w:r w:rsidRPr="003A4F60">
        <w:rPr>
          <w:rStyle w:val="Emphasis"/>
        </w:rPr>
        <w:t>Among them:</w:t>
      </w:r>
      <w:r w:rsidRPr="00ED5BDF">
        <w:rPr>
          <w:sz w:val="16"/>
        </w:rPr>
        <w:t xml:space="preserve"> Will i</w:t>
      </w:r>
      <w:r w:rsidRPr="003A4F60">
        <w:rPr>
          <w:rStyle w:val="Emphasis"/>
          <w:highlight w:val="green"/>
        </w:rPr>
        <w:t>nflation</w:t>
      </w:r>
      <w:r w:rsidRPr="003A4F60">
        <w:rPr>
          <w:rStyle w:val="Emphasis"/>
        </w:rPr>
        <w:t xml:space="preserve"> </w:t>
      </w:r>
      <w:r w:rsidRPr="00ED5BDF">
        <w:rPr>
          <w:sz w:val="16"/>
        </w:rPr>
        <w:t xml:space="preserve">fall enough for the Federal Reserve to cut interest rates and thereby give consumers and borrowers a sense that the worst is over? </w:t>
      </w:r>
      <w:r w:rsidRPr="003A4F60">
        <w:rPr>
          <w:rStyle w:val="StyleUnderline"/>
          <w:highlight w:val="green"/>
        </w:rPr>
        <w:t>Will</w:t>
      </w:r>
      <w:r w:rsidRPr="003A4F60">
        <w:rPr>
          <w:rStyle w:val="StyleUnderline"/>
        </w:rPr>
        <w:t xml:space="preserve"> </w:t>
      </w:r>
      <w:r w:rsidRPr="003A4F60">
        <w:rPr>
          <w:rStyle w:val="Emphasis"/>
          <w:highlight w:val="green"/>
        </w:rPr>
        <w:t>crossings on the</w:t>
      </w:r>
      <w:r w:rsidRPr="003A4F60">
        <w:rPr>
          <w:rStyle w:val="Emphasis"/>
        </w:rPr>
        <w:t xml:space="preserve"> </w:t>
      </w:r>
      <w:r w:rsidRPr="00ED5BDF">
        <w:rPr>
          <w:sz w:val="16"/>
        </w:rPr>
        <w:t xml:space="preserve">U.S.-Mexico </w:t>
      </w:r>
      <w:r w:rsidRPr="003A4F60">
        <w:rPr>
          <w:rStyle w:val="Emphasis"/>
          <w:highlight w:val="green"/>
        </w:rPr>
        <w:t>border slow</w:t>
      </w:r>
      <w:r w:rsidRPr="003A4F60">
        <w:rPr>
          <w:rStyle w:val="Emphasis"/>
        </w:rPr>
        <w:t xml:space="preserve"> </w:t>
      </w:r>
      <w:r w:rsidRPr="00ED5BDF">
        <w:rPr>
          <w:sz w:val="16"/>
        </w:rPr>
        <w:t>to the point that immigration is a lesser factor in the minds of voters</w:t>
      </w:r>
      <w:r w:rsidRPr="003A4F60">
        <w:rPr>
          <w:rStyle w:val="StyleUnderline"/>
          <w:highlight w:val="green"/>
        </w:rPr>
        <w:t>?</w:t>
      </w:r>
      <w:r w:rsidRPr="00ED5BDF">
        <w:rPr>
          <w:sz w:val="16"/>
        </w:rPr>
        <w:t xml:space="preserve"> Will the war in </w:t>
      </w:r>
      <w:r w:rsidRPr="003A4F60">
        <w:rPr>
          <w:rStyle w:val="Emphasis"/>
          <w:highlight w:val="green"/>
        </w:rPr>
        <w:t>Gaza</w:t>
      </w:r>
      <w:r w:rsidRPr="003A4F60">
        <w:rPr>
          <w:rStyle w:val="Emphasis"/>
        </w:rPr>
        <w:t xml:space="preserve"> </w:t>
      </w:r>
      <w:r w:rsidRPr="00ED5BDF">
        <w:rPr>
          <w:sz w:val="16"/>
        </w:rPr>
        <w:t>subside enough to allow Biden to heal the wounds in his fractured base?</w:t>
      </w:r>
    </w:p>
    <w:p w14:paraId="3697174F" w14:textId="77777777" w:rsidR="001D6452" w:rsidRPr="00ED5BDF" w:rsidRDefault="001D6452" w:rsidP="001D6452">
      <w:pPr>
        <w:rPr>
          <w:sz w:val="16"/>
        </w:rPr>
      </w:pPr>
      <w:r w:rsidRPr="00ED5BDF">
        <w:rPr>
          <w:sz w:val="16"/>
        </w:rPr>
        <w:t xml:space="preserve">Similarly, </w:t>
      </w:r>
      <w:r w:rsidRPr="003A4F60">
        <w:rPr>
          <w:rStyle w:val="Emphasis"/>
          <w:highlight w:val="green"/>
        </w:rPr>
        <w:t>will Trump be convicted</w:t>
      </w:r>
      <w:r w:rsidRPr="00ED5BDF">
        <w:rPr>
          <w:sz w:val="16"/>
        </w:rPr>
        <w:t xml:space="preserve"> of a major crime before the election? </w:t>
      </w:r>
      <w:r w:rsidRPr="003A4F60">
        <w:rPr>
          <w:rStyle w:val="StyleUnderline"/>
          <w:highlight w:val="green"/>
        </w:rPr>
        <w:t>Will the former pres</w:t>
      </w:r>
      <w:r w:rsidRPr="003A4F60">
        <w:rPr>
          <w:rStyle w:val="StyleUnderline"/>
        </w:rPr>
        <w:t>ident</w:t>
      </w:r>
      <w:r w:rsidRPr="00ED5BDF">
        <w:rPr>
          <w:sz w:val="16"/>
        </w:rPr>
        <w:t xml:space="preserve"> </w:t>
      </w:r>
      <w:r w:rsidRPr="003A4F60">
        <w:rPr>
          <w:rStyle w:val="Emphasis"/>
          <w:highlight w:val="green"/>
        </w:rPr>
        <w:t>have enough money</w:t>
      </w:r>
      <w:r w:rsidRPr="00ED5BDF">
        <w:rPr>
          <w:sz w:val="16"/>
        </w:rPr>
        <w:t xml:space="preserve"> </w:t>
      </w:r>
      <w:r w:rsidRPr="003A4F60">
        <w:rPr>
          <w:rStyle w:val="StyleUnderline"/>
        </w:rPr>
        <w:t>to wage a campaign against Biden</w:t>
      </w:r>
      <w:r w:rsidRPr="00ED5BDF">
        <w:rPr>
          <w:sz w:val="16"/>
        </w:rPr>
        <w:t xml:space="preserve"> and Democrats </w:t>
      </w:r>
      <w:r w:rsidRPr="003A4F60">
        <w:rPr>
          <w:rStyle w:val="StyleUnderline"/>
        </w:rPr>
        <w:t>flush with cash</w:t>
      </w:r>
      <w:r w:rsidRPr="00ED5BDF">
        <w:rPr>
          <w:sz w:val="16"/>
        </w:rPr>
        <w:t xml:space="preserve">? Will the </w:t>
      </w:r>
      <w:r w:rsidRPr="003A4F60">
        <w:rPr>
          <w:rStyle w:val="StyleUnderline"/>
          <w:highlight w:val="green"/>
        </w:rPr>
        <w:t>disarray among Republicans in</w:t>
      </w:r>
      <w:r w:rsidRPr="00ED5BDF">
        <w:rPr>
          <w:sz w:val="16"/>
        </w:rPr>
        <w:t xml:space="preserve"> states like </w:t>
      </w:r>
      <w:r w:rsidRPr="003A4F60">
        <w:rPr>
          <w:rStyle w:val="Emphasis"/>
          <w:highlight w:val="green"/>
        </w:rPr>
        <w:lastRenderedPageBreak/>
        <w:t>Michigan and Arizona</w:t>
      </w:r>
      <w:r w:rsidRPr="00ED5BDF">
        <w:rPr>
          <w:sz w:val="16"/>
        </w:rPr>
        <w:t xml:space="preserve"> affect Trump’s vote count? Will Nikki Haley’s voters really recoil from supporting Trump in numbers enough to cause his downfall?</w:t>
      </w:r>
    </w:p>
    <w:p w14:paraId="5D65FAFA" w14:textId="77777777" w:rsidR="001D6452" w:rsidRPr="00ED5BDF" w:rsidRDefault="001D6452" w:rsidP="001D6452">
      <w:pPr>
        <w:rPr>
          <w:sz w:val="16"/>
          <w:szCs w:val="16"/>
        </w:rPr>
      </w:pPr>
      <w:r w:rsidRPr="00ED5BDF">
        <w:rPr>
          <w:sz w:val="16"/>
          <w:szCs w:val="16"/>
        </w:rPr>
        <w:t>Biden and Trump both run as incumbents, one currently in office, the other having served four years before losing reelection in 2020. Just about everything to know about them is already known, or so it would seem.</w:t>
      </w:r>
    </w:p>
    <w:p w14:paraId="2C5A3B63" w14:textId="77777777" w:rsidR="001D6452" w:rsidRPr="00ED5BDF" w:rsidRDefault="001D6452" w:rsidP="001D6452">
      <w:pPr>
        <w:rPr>
          <w:sz w:val="16"/>
          <w:szCs w:val="16"/>
        </w:rPr>
      </w:pPr>
      <w:r w:rsidRPr="00ED5BDF">
        <w:rPr>
          <w:sz w:val="16"/>
          <w:szCs w:val="16"/>
        </w:rPr>
        <w:t>The Biden team is betting that Trump’s strength in polls is attributable to amnesia within the electorate. They will spend hundreds of millions of dollars reminding people in the battleground states of the worst of Trump’s presidency and personality. If their bet is right, that could move undecided voters into Biden’s column.</w:t>
      </w:r>
    </w:p>
    <w:p w14:paraId="1CA51464" w14:textId="77777777" w:rsidR="001D6452" w:rsidRPr="00ED5BDF" w:rsidRDefault="001D6452" w:rsidP="001D6452">
      <w:pPr>
        <w:rPr>
          <w:sz w:val="16"/>
        </w:rPr>
      </w:pPr>
      <w:r w:rsidRPr="003A4F60">
        <w:rPr>
          <w:rStyle w:val="StyleUnderline"/>
          <w:highlight w:val="green"/>
        </w:rPr>
        <w:t>Some</w:t>
      </w:r>
      <w:r w:rsidRPr="00ED5BDF">
        <w:rPr>
          <w:sz w:val="16"/>
        </w:rPr>
        <w:t xml:space="preserve"> Republican strategists </w:t>
      </w:r>
      <w:r w:rsidRPr="00ED5BDF">
        <w:rPr>
          <w:strike/>
          <w:sz w:val="16"/>
        </w:rPr>
        <w:t xml:space="preserve">see </w:t>
      </w:r>
      <w:r w:rsidRPr="00ED5BDF">
        <w:rPr>
          <w:sz w:val="16"/>
        </w:rPr>
        <w:t>(</w:t>
      </w:r>
      <w:r w:rsidRPr="003A4F60">
        <w:rPr>
          <w:rStyle w:val="StyleUnderline"/>
          <w:highlight w:val="green"/>
        </w:rPr>
        <w:t>consider</w:t>
      </w:r>
      <w:r w:rsidRPr="00ED5BDF">
        <w:rPr>
          <w:sz w:val="16"/>
        </w:rPr>
        <w:t xml:space="preserve">) </w:t>
      </w:r>
      <w:r w:rsidRPr="003A4F60">
        <w:rPr>
          <w:rStyle w:val="Emphasis"/>
          <w:highlight w:val="green"/>
        </w:rPr>
        <w:t>the issue matrix</w:t>
      </w:r>
      <w:r w:rsidRPr="00ED5BDF">
        <w:rPr>
          <w:sz w:val="16"/>
        </w:rPr>
        <w:t xml:space="preserve"> </w:t>
      </w:r>
      <w:r w:rsidRPr="003A4F60">
        <w:rPr>
          <w:rStyle w:val="StyleUnderline"/>
          <w:highlight w:val="green"/>
        </w:rPr>
        <w:t xml:space="preserve">as </w:t>
      </w:r>
      <w:r w:rsidRPr="003A4F60">
        <w:rPr>
          <w:rStyle w:val="Emphasis"/>
          <w:highlight w:val="green"/>
        </w:rPr>
        <w:t>almost fully baked</w:t>
      </w:r>
      <w:r w:rsidRPr="00ED5BDF">
        <w:rPr>
          <w:sz w:val="16"/>
        </w:rPr>
        <w:t xml:space="preserve"> and in a way that is bad for Biden. They acknowledge the good economic news - the stock market continuing to surge, the jobless rate at a 50-year </w:t>
      </w:r>
      <w:proofErr w:type="gramStart"/>
      <w:r w:rsidRPr="00ED5BDF">
        <w:rPr>
          <w:sz w:val="16"/>
        </w:rPr>
        <w:t>low;</w:t>
      </w:r>
      <w:proofErr w:type="gramEnd"/>
      <w:r w:rsidRPr="00ED5BDF">
        <w:rPr>
          <w:sz w:val="16"/>
        </w:rPr>
        <w:t xml:space="preserve"> the U.S. economy stronger than any other in the world.</w:t>
      </w:r>
    </w:p>
    <w:p w14:paraId="040C087D" w14:textId="77777777" w:rsidR="001D6452" w:rsidRDefault="001D6452" w:rsidP="001D6452">
      <w:pPr>
        <w:rPr>
          <w:rStyle w:val="StyleUnderline"/>
        </w:rPr>
      </w:pPr>
      <w:r w:rsidRPr="00ED5BDF">
        <w:rPr>
          <w:sz w:val="16"/>
        </w:rPr>
        <w:t xml:space="preserve">But Republicans argue that, for many Americans, the </w:t>
      </w:r>
      <w:r w:rsidRPr="003A4F60">
        <w:rPr>
          <w:rStyle w:val="StyleUnderline"/>
          <w:highlight w:val="green"/>
        </w:rPr>
        <w:t>prices of</w:t>
      </w:r>
      <w:r w:rsidRPr="00ED5BDF">
        <w:rPr>
          <w:sz w:val="16"/>
        </w:rPr>
        <w:t xml:space="preserve"> </w:t>
      </w:r>
      <w:r w:rsidRPr="003A4F60">
        <w:rPr>
          <w:rStyle w:val="Emphasis"/>
          <w:highlight w:val="green"/>
        </w:rPr>
        <w:t>gas</w:t>
      </w:r>
      <w:r w:rsidRPr="00ED5BDF">
        <w:rPr>
          <w:sz w:val="16"/>
        </w:rPr>
        <w:t>oline</w:t>
      </w:r>
      <w:r w:rsidRPr="003A4F60">
        <w:rPr>
          <w:rStyle w:val="Emphasis"/>
        </w:rPr>
        <w:t xml:space="preserve">, </w:t>
      </w:r>
      <w:r w:rsidRPr="003A4F60">
        <w:rPr>
          <w:rStyle w:val="Emphasis"/>
          <w:highlight w:val="green"/>
        </w:rPr>
        <w:t>groceries</w:t>
      </w:r>
      <w:r w:rsidRPr="00ED5BDF">
        <w:rPr>
          <w:sz w:val="16"/>
        </w:rPr>
        <w:t xml:space="preserve"> and home </w:t>
      </w:r>
      <w:r w:rsidRPr="003A4F60">
        <w:rPr>
          <w:rStyle w:val="Emphasis"/>
          <w:highlight w:val="green"/>
        </w:rPr>
        <w:t>mortgages,</w:t>
      </w:r>
      <w:r w:rsidRPr="00ED5BDF">
        <w:rPr>
          <w:sz w:val="16"/>
        </w:rPr>
        <w:t xml:space="preserve"> </w:t>
      </w:r>
      <w:r w:rsidRPr="003A4F60">
        <w:rPr>
          <w:rStyle w:val="StyleUnderline"/>
          <w:highlight w:val="green"/>
        </w:rPr>
        <w:t>all higher than when Biden took office</w:t>
      </w:r>
      <w:r w:rsidRPr="00ED5BDF">
        <w:rPr>
          <w:sz w:val="16"/>
        </w:rPr>
        <w:t xml:space="preserve">, </w:t>
      </w:r>
      <w:r w:rsidRPr="003A4F60">
        <w:rPr>
          <w:rStyle w:val="Emphasis"/>
          <w:highlight w:val="green"/>
        </w:rPr>
        <w:t>weighs most heavily</w:t>
      </w:r>
      <w:r w:rsidRPr="00ED5BDF">
        <w:rPr>
          <w:sz w:val="16"/>
        </w:rPr>
        <w:t xml:space="preserve"> </w:t>
      </w:r>
      <w:r w:rsidRPr="003A4F60">
        <w:rPr>
          <w:rStyle w:val="StyleUnderline"/>
        </w:rPr>
        <w:t>in how they judge the economy and their own well-being.</w:t>
      </w:r>
      <w:r w:rsidRPr="00ED5BDF">
        <w:rPr>
          <w:sz w:val="16"/>
        </w:rPr>
        <w:t xml:space="preserve"> To financially stressed families, they say, the reaction to current conditions can be summed up in four words: </w:t>
      </w:r>
      <w:r w:rsidRPr="003A4F60">
        <w:rPr>
          <w:rStyle w:val="Emphasis"/>
        </w:rPr>
        <w:t>Things cost too much.</w:t>
      </w:r>
      <w:r w:rsidRPr="00ED5BDF">
        <w:rPr>
          <w:sz w:val="16"/>
        </w:rPr>
        <w:t xml:space="preserve"> </w:t>
      </w:r>
      <w:r w:rsidRPr="003A4F60">
        <w:rPr>
          <w:rStyle w:val="StyleUnderline"/>
        </w:rPr>
        <w:t>Biden has only a few months to change those perceptions.</w:t>
      </w:r>
    </w:p>
    <w:p w14:paraId="5CAE53D0" w14:textId="77777777" w:rsidR="001D6452" w:rsidRDefault="001D6452" w:rsidP="001D6452">
      <w:pPr>
        <w:pStyle w:val="Heading4"/>
      </w:pPr>
      <w:r>
        <w:t>The plan will be forgotten by November.</w:t>
      </w:r>
    </w:p>
    <w:p w14:paraId="26D23971" w14:textId="77777777" w:rsidR="001D6452" w:rsidRDefault="001D6452" w:rsidP="001D6452">
      <w:r>
        <w:rPr>
          <w:rStyle w:val="Style13ptBold"/>
        </w:rPr>
        <w:t>Achen &amp; Bartels 16</w:t>
      </w:r>
      <w:r>
        <w:t xml:space="preserve"> – Christopher H. Achen, Politics Professor at Princeton. Larry M. Bartels, Political Science Professor at Vanderbilt University. [Democracy for Realists: Why Elections Do Not Produce Responsive Government, Princeton University Press]//BPS</w:t>
      </w:r>
    </w:p>
    <w:p w14:paraId="69F26696" w14:textId="77777777" w:rsidR="001D6452" w:rsidRDefault="001D6452" w:rsidP="001D6452">
      <w:pPr>
        <w:rPr>
          <w:sz w:val="16"/>
        </w:rPr>
      </w:pPr>
      <w:r>
        <w:rPr>
          <w:sz w:val="16"/>
        </w:rPr>
        <w:t xml:space="preserve">How would we expect reelection-seeking incumbent politicians to respond to the electoral incentives generated by such “myopic” retrospection? The obvious-seeming answer is that they should attempt to maximize income growth in the immediate run-up to elections, but care little about what happens to the economy at other times. </w:t>
      </w:r>
      <w:r w:rsidRPr="000437AF">
        <w:rPr>
          <w:rStyle w:val="StyleUnderline"/>
          <w:highlight w:val="cyan"/>
        </w:rPr>
        <w:t>A president who shirks</w:t>
      </w:r>
      <w:r>
        <w:rPr>
          <w:sz w:val="16"/>
        </w:rPr>
        <w:t xml:space="preserve"> (or, more realistically, pursues his own ideological agenda) </w:t>
      </w:r>
      <w:r>
        <w:rPr>
          <w:rStyle w:val="StyleUnderline"/>
        </w:rPr>
        <w:t xml:space="preserve">in the months </w:t>
      </w:r>
      <w:r>
        <w:rPr>
          <w:rStyle w:val="Emphasis"/>
        </w:rPr>
        <w:t>just before</w:t>
      </w:r>
      <w:r>
        <w:rPr>
          <w:rStyle w:val="StyleUnderline"/>
        </w:rPr>
        <w:t xml:space="preserve"> the election may be punished, but a president who shirks</w:t>
      </w:r>
      <w:r>
        <w:rPr>
          <w:sz w:val="16"/>
        </w:rPr>
        <w:t xml:space="preserve"> (or pursues his own ideological agenda) </w:t>
      </w:r>
      <w:r w:rsidRPr="000437AF">
        <w:rPr>
          <w:rStyle w:val="Emphasis"/>
          <w:highlight w:val="cyan"/>
        </w:rPr>
        <w:t>earlier</w:t>
      </w:r>
      <w:r>
        <w:rPr>
          <w:sz w:val="16"/>
        </w:rPr>
        <w:t xml:space="preserve"> in his term </w:t>
      </w:r>
      <w:r w:rsidRPr="000437AF">
        <w:rPr>
          <w:rStyle w:val="StyleUnderline"/>
          <w:highlight w:val="cyan"/>
        </w:rPr>
        <w:t>is likely to</w:t>
      </w:r>
      <w:r>
        <w:rPr>
          <w:rStyle w:val="StyleUnderline"/>
        </w:rPr>
        <w:t xml:space="preserve"> suffer </w:t>
      </w:r>
      <w:r>
        <w:rPr>
          <w:rStyle w:val="Emphasis"/>
        </w:rPr>
        <w:t xml:space="preserve">little or </w:t>
      </w:r>
      <w:r w:rsidRPr="000437AF">
        <w:rPr>
          <w:rStyle w:val="Emphasis"/>
          <w:highlight w:val="cyan"/>
        </w:rPr>
        <w:t>no penalty</w:t>
      </w:r>
      <w:r w:rsidRPr="000437AF">
        <w:rPr>
          <w:rStyle w:val="StyleUnderline"/>
          <w:highlight w:val="cyan"/>
        </w:rPr>
        <w:t xml:space="preserve"> at the polls</w:t>
      </w:r>
      <w:r w:rsidRPr="000437AF">
        <w:rPr>
          <w:sz w:val="16"/>
          <w:highlight w:val="cyan"/>
        </w:rPr>
        <w:t>.</w:t>
      </w:r>
      <w:r>
        <w:rPr>
          <w:sz w:val="16"/>
        </w:rPr>
        <w:t xml:space="preserve"> Thus, </w:t>
      </w:r>
      <w:r w:rsidRPr="000437AF">
        <w:rPr>
          <w:rStyle w:val="StyleUnderline"/>
          <w:highlight w:val="cyan"/>
        </w:rPr>
        <w:t>there is</w:t>
      </w:r>
      <w:r>
        <w:rPr>
          <w:rStyle w:val="StyleUnderline"/>
        </w:rPr>
        <w:t xml:space="preserve"> </w:t>
      </w:r>
      <w:r>
        <w:rPr>
          <w:rStyle w:val="Emphasis"/>
        </w:rPr>
        <w:t xml:space="preserve">little or </w:t>
      </w:r>
      <w:r w:rsidRPr="000437AF">
        <w:rPr>
          <w:rStyle w:val="Emphasis"/>
          <w:highlight w:val="cyan"/>
        </w:rPr>
        <w:t>no electoral incentive</w:t>
      </w:r>
      <w:r w:rsidRPr="000437AF">
        <w:rPr>
          <w:rStyle w:val="StyleUnderline"/>
          <w:highlight w:val="cyan"/>
        </w:rPr>
        <w:t xml:space="preserve"> for presidents to promote myopic voters’</w:t>
      </w:r>
      <w:r>
        <w:rPr>
          <w:rStyle w:val="StyleUnderline"/>
        </w:rPr>
        <w:t xml:space="preserve"> well-being during much of their time in office</w:t>
      </w:r>
      <w:r>
        <w:rPr>
          <w:sz w:val="16"/>
        </w:rPr>
        <w:t xml:space="preserve">. Meanwhile, </w:t>
      </w:r>
      <w:r>
        <w:rPr>
          <w:rStyle w:val="StyleUnderline"/>
        </w:rPr>
        <w:t xml:space="preserve">voters’ </w:t>
      </w:r>
      <w:r w:rsidRPr="000437AF">
        <w:rPr>
          <w:rStyle w:val="Emphasis"/>
          <w:highlight w:val="cyan"/>
        </w:rPr>
        <w:t>short time horizons</w:t>
      </w:r>
      <w:r w:rsidRPr="000437AF">
        <w:rPr>
          <w:rStyle w:val="StyleUnderline"/>
          <w:highlight w:val="cyan"/>
        </w:rPr>
        <w:t xml:space="preserve"> magnify incentives for incumbents to manipulate</w:t>
      </w:r>
      <w:r>
        <w:rPr>
          <w:sz w:val="16"/>
        </w:rPr>
        <w:t xml:space="preserve"> the economy </w:t>
      </w:r>
      <w:proofErr w:type="gramStart"/>
      <w:r>
        <w:rPr>
          <w:sz w:val="16"/>
        </w:rPr>
        <w:t>in order to</w:t>
      </w:r>
      <w:proofErr w:type="gramEnd"/>
      <w:r>
        <w:rPr>
          <w:sz w:val="16"/>
        </w:rPr>
        <w:t xml:space="preserve"> maximize economic </w:t>
      </w:r>
      <w:r w:rsidRPr="000437AF">
        <w:rPr>
          <w:rStyle w:val="Emphasis"/>
          <w:highlight w:val="cyan"/>
        </w:rPr>
        <w:t>performance</w:t>
      </w:r>
      <w:r w:rsidRPr="000437AF">
        <w:rPr>
          <w:rStyle w:val="StyleUnderline"/>
          <w:highlight w:val="cyan"/>
        </w:rPr>
        <w:t xml:space="preserve"> around </w:t>
      </w:r>
      <w:r w:rsidRPr="000437AF">
        <w:rPr>
          <w:rStyle w:val="Emphasis"/>
          <w:highlight w:val="cyan"/>
        </w:rPr>
        <w:t>election time</w:t>
      </w:r>
      <w:r>
        <w:rPr>
          <w:rStyle w:val="StyleUnderline"/>
        </w:rPr>
        <w:t>. The result is “a rational incentive for the party in power to manipulate</w:t>
      </w:r>
      <w:r>
        <w:rPr>
          <w:sz w:val="16"/>
        </w:rPr>
        <w:t xml:space="preserve"> the business cycle for </w:t>
      </w:r>
      <w:r>
        <w:rPr>
          <w:rStyle w:val="Emphasis"/>
        </w:rPr>
        <w:t>electoral benefit</w:t>
      </w:r>
      <w:r>
        <w:rPr>
          <w:rStyle w:val="StyleUnderline"/>
        </w:rPr>
        <w:t>”</w:t>
      </w:r>
      <w:r>
        <w:rPr>
          <w:sz w:val="16"/>
        </w:rPr>
        <w:t xml:space="preserve"> (Erikson 1989, 570).</w:t>
      </w:r>
    </w:p>
    <w:p w14:paraId="14790E9D" w14:textId="77777777" w:rsidR="001D6452" w:rsidRDefault="001D6452" w:rsidP="001D6452">
      <w:pPr>
        <w:pStyle w:val="Heading3"/>
      </w:pPr>
      <w:r>
        <w:lastRenderedPageBreak/>
        <w:t>2AC---Predictions Impossible</w:t>
      </w:r>
    </w:p>
    <w:p w14:paraId="03326BCA" w14:textId="77777777" w:rsidR="001D6452" w:rsidRDefault="001D6452" w:rsidP="001D6452">
      <w:pPr>
        <w:pStyle w:val="Heading4"/>
      </w:pPr>
      <w:r>
        <w:t>Polls aren’t predictive – are too far out – and multiple unpredictable events outweigh</w:t>
      </w:r>
    </w:p>
    <w:p w14:paraId="405DD430" w14:textId="77777777" w:rsidR="001D6452" w:rsidRDefault="001D6452" w:rsidP="001D6452">
      <w:proofErr w:type="spellStart"/>
      <w:r w:rsidRPr="00787308">
        <w:rPr>
          <w:rStyle w:val="Style13ptBold"/>
        </w:rPr>
        <w:t>Huppke</w:t>
      </w:r>
      <w:proofErr w:type="spellEnd"/>
      <w:r w:rsidRPr="00787308">
        <w:rPr>
          <w:rStyle w:val="Style13ptBold"/>
        </w:rPr>
        <w:t>, 5/19</w:t>
      </w:r>
      <w:r>
        <w:t xml:space="preserve">.  </w:t>
      </w:r>
      <w:r>
        <w:br/>
        <w:t>Rex, national columnist for USA Today, 5/19/24. “</w:t>
      </w:r>
      <w:r w:rsidRPr="00787308">
        <w:t>Presidential polls are useless. Will Trump win? Will Biden? Nobody has a crystal ball.</w:t>
      </w:r>
      <w:r>
        <w:t>”</w:t>
      </w:r>
      <w:r>
        <w:br/>
      </w:r>
      <w:r w:rsidRPr="00787308">
        <w:t>https://www.usatoday.com/story/opinion/columnist/2024/05/19/trump-biden-polling-swing-states-ignore-them/73705965007/</w:t>
      </w:r>
    </w:p>
    <w:p w14:paraId="6AA20AEE" w14:textId="77777777" w:rsidR="001D6452" w:rsidRPr="00600EF6" w:rsidRDefault="001D6452" w:rsidP="001D6452">
      <w:pPr>
        <w:rPr>
          <w:sz w:val="16"/>
        </w:rPr>
      </w:pPr>
      <w:r w:rsidRPr="00600EF6">
        <w:rPr>
          <w:sz w:val="16"/>
        </w:rPr>
        <w:t>I have bad news: Americans are political polling themselves to death.</w:t>
      </w:r>
    </w:p>
    <w:p w14:paraId="658A46F7" w14:textId="77777777" w:rsidR="001D6452" w:rsidRPr="00600EF6" w:rsidRDefault="001D6452" w:rsidP="001D6452">
      <w:pPr>
        <w:rPr>
          <w:sz w:val="16"/>
        </w:rPr>
      </w:pPr>
      <w:r w:rsidRPr="00600EF6">
        <w:rPr>
          <w:sz w:val="16"/>
        </w:rPr>
        <w:t>There are way too many people standing open-mouthed in front of the firehose of “BREAKING PRESIDENTIAL POLLING NEWS.” They’re gagging or growing bloated and, quite frankly, I think it’s affecting their brains.</w:t>
      </w:r>
    </w:p>
    <w:p w14:paraId="04D17143" w14:textId="77777777" w:rsidR="001D6452" w:rsidRPr="00600EF6" w:rsidRDefault="001D6452" w:rsidP="001D6452">
      <w:pPr>
        <w:rPr>
          <w:sz w:val="16"/>
        </w:rPr>
      </w:pPr>
      <w:r w:rsidRPr="00600EF6">
        <w:rPr>
          <w:sz w:val="16"/>
        </w:rPr>
        <w:t>Right this moment, just past the mid-point of May, there are only three things any of us can say with certainty about the November presidential election:</w:t>
      </w:r>
    </w:p>
    <w:p w14:paraId="71F2D0A8" w14:textId="77777777" w:rsidR="001D6452" w:rsidRPr="00600EF6" w:rsidRDefault="001D6452" w:rsidP="001D6452">
      <w:pPr>
        <w:rPr>
          <w:sz w:val="16"/>
        </w:rPr>
      </w:pPr>
      <w:r w:rsidRPr="00600EF6">
        <w:rPr>
          <w:sz w:val="16"/>
        </w:rPr>
        <w:t xml:space="preserve">Donald </w:t>
      </w:r>
      <w:r w:rsidRPr="00787308">
        <w:rPr>
          <w:rStyle w:val="StyleUnderline"/>
        </w:rPr>
        <w:t>Trump might win</w:t>
      </w:r>
      <w:r w:rsidRPr="00600EF6">
        <w:rPr>
          <w:sz w:val="16"/>
        </w:rPr>
        <w:t>.</w:t>
      </w:r>
    </w:p>
    <w:p w14:paraId="0B3BBB84" w14:textId="77777777" w:rsidR="001D6452" w:rsidRPr="00600EF6" w:rsidRDefault="001D6452" w:rsidP="001D6452">
      <w:pPr>
        <w:rPr>
          <w:sz w:val="16"/>
        </w:rPr>
      </w:pPr>
      <w:r w:rsidRPr="00600EF6">
        <w:rPr>
          <w:sz w:val="16"/>
        </w:rPr>
        <w:t xml:space="preserve">Joe </w:t>
      </w:r>
      <w:r w:rsidRPr="00787308">
        <w:rPr>
          <w:rStyle w:val="StyleUnderline"/>
        </w:rPr>
        <w:t>Biden might win</w:t>
      </w:r>
      <w:r w:rsidRPr="00600EF6">
        <w:rPr>
          <w:sz w:val="16"/>
        </w:rPr>
        <w:t>.</w:t>
      </w:r>
    </w:p>
    <w:p w14:paraId="0D955B72" w14:textId="77777777" w:rsidR="001D6452" w:rsidRPr="00600EF6" w:rsidRDefault="001D6452" w:rsidP="001D6452">
      <w:pPr>
        <w:rPr>
          <w:sz w:val="16"/>
        </w:rPr>
      </w:pPr>
      <w:r w:rsidRPr="00787308">
        <w:rPr>
          <w:rStyle w:val="StyleUnderline"/>
        </w:rPr>
        <w:t xml:space="preserve">RFK Jr. is </w:t>
      </w:r>
      <w:proofErr w:type="gramStart"/>
      <w:r w:rsidRPr="00787308">
        <w:rPr>
          <w:rStyle w:val="StyleUnderline"/>
        </w:rPr>
        <w:t>definitely not</w:t>
      </w:r>
      <w:proofErr w:type="gramEnd"/>
      <w:r w:rsidRPr="00787308">
        <w:rPr>
          <w:rStyle w:val="StyleUnderline"/>
        </w:rPr>
        <w:t xml:space="preserve"> going to win</w:t>
      </w:r>
      <w:r w:rsidRPr="00600EF6">
        <w:rPr>
          <w:sz w:val="16"/>
        </w:rPr>
        <w:t>.</w:t>
      </w:r>
    </w:p>
    <w:p w14:paraId="35E1E980" w14:textId="77777777" w:rsidR="001D6452" w:rsidRPr="00600EF6" w:rsidRDefault="001D6452" w:rsidP="001D6452">
      <w:pPr>
        <w:rPr>
          <w:sz w:val="16"/>
        </w:rPr>
      </w:pPr>
      <w:r w:rsidRPr="00600EF6">
        <w:rPr>
          <w:sz w:val="16"/>
        </w:rPr>
        <w:t>New presidential polls are here, everybody freak out!</w:t>
      </w:r>
    </w:p>
    <w:p w14:paraId="36C7991C" w14:textId="77777777" w:rsidR="001D6452" w:rsidRPr="00600EF6" w:rsidRDefault="001D6452" w:rsidP="001D6452">
      <w:pPr>
        <w:rPr>
          <w:sz w:val="16"/>
        </w:rPr>
      </w:pPr>
      <w:r w:rsidRPr="00600EF6">
        <w:rPr>
          <w:sz w:val="16"/>
        </w:rPr>
        <w:t>President Joe Biden visits campaign volunteers in Racine, Wis., on May 8, 2024.</w:t>
      </w:r>
    </w:p>
    <w:p w14:paraId="22499733" w14:textId="77777777" w:rsidR="001D6452" w:rsidRPr="00600EF6" w:rsidRDefault="001D6452" w:rsidP="001D6452">
      <w:pPr>
        <w:rPr>
          <w:sz w:val="16"/>
        </w:rPr>
      </w:pPr>
      <w:r w:rsidRPr="00600EF6">
        <w:rPr>
          <w:sz w:val="16"/>
        </w:rPr>
        <w:t xml:space="preserve">That’s quite literally it. </w:t>
      </w:r>
      <w:r w:rsidRPr="00787308">
        <w:rPr>
          <w:rStyle w:val="StyleUnderline"/>
        </w:rPr>
        <w:t>Anyone claiming anything else is peddling nonsense, and anyone using polling data to assert anything with even a modicum of certainty is a fool.</w:t>
      </w:r>
    </w:p>
    <w:p w14:paraId="7C3A32B3" w14:textId="77777777" w:rsidR="001D6452" w:rsidRPr="00600EF6" w:rsidRDefault="001D6452" w:rsidP="001D6452">
      <w:pPr>
        <w:rPr>
          <w:sz w:val="16"/>
        </w:rPr>
      </w:pPr>
      <w:r w:rsidRPr="00600EF6">
        <w:rPr>
          <w:sz w:val="16"/>
        </w:rPr>
        <w:t>And yet … fools abound.</w:t>
      </w:r>
    </w:p>
    <w:p w14:paraId="5FB7FF8D" w14:textId="77777777" w:rsidR="001D6452" w:rsidRPr="00600EF6" w:rsidRDefault="001D6452" w:rsidP="001D6452">
      <w:pPr>
        <w:rPr>
          <w:sz w:val="16"/>
        </w:rPr>
      </w:pPr>
      <w:proofErr w:type="gramStart"/>
      <w:r w:rsidRPr="00600EF6">
        <w:rPr>
          <w:sz w:val="16"/>
        </w:rPr>
        <w:t>Thus</w:t>
      </w:r>
      <w:proofErr w:type="gramEnd"/>
      <w:r w:rsidRPr="00600EF6">
        <w:rPr>
          <w:sz w:val="16"/>
        </w:rPr>
        <w:t xml:space="preserve"> the colossal liberal freakout – and accompanying MAGA “</w:t>
      </w:r>
      <w:proofErr w:type="spellStart"/>
      <w:r w:rsidRPr="00600EF6">
        <w:rPr>
          <w:sz w:val="16"/>
        </w:rPr>
        <w:t>Yipeee</w:t>
      </w:r>
      <w:proofErr w:type="spellEnd"/>
      <w:r w:rsidRPr="00600EF6">
        <w:rPr>
          <w:sz w:val="16"/>
        </w:rPr>
        <w:t>!” – over a recent set of swing-state surveys by The New York Times, Siena College and The Philadelphia Inquirer. The polls, according to the Times, “found that Mr. Trump was ahead among registered voters in a head-to-head matchup against Mr. Biden in five of six key states: Michigan, Arizona, Nevada, Georgia and Pennsylvania. Mr. Biden led among registered voters in only one battleground state, Wisconsin.”</w:t>
      </w:r>
    </w:p>
    <w:p w14:paraId="30D3AE3F" w14:textId="77777777" w:rsidR="001D6452" w:rsidRPr="00600EF6" w:rsidRDefault="001D6452" w:rsidP="001D6452">
      <w:pPr>
        <w:rPr>
          <w:sz w:val="16"/>
        </w:rPr>
      </w:pPr>
      <w:r w:rsidRPr="00600EF6">
        <w:rPr>
          <w:sz w:val="16"/>
        </w:rPr>
        <w:t xml:space="preserve">Trump the </w:t>
      </w:r>
      <w:proofErr w:type="spellStart"/>
      <w:r w:rsidRPr="00600EF6">
        <w:rPr>
          <w:sz w:val="16"/>
        </w:rPr>
        <w:t>liar:Trump's</w:t>
      </w:r>
      <w:proofErr w:type="spellEnd"/>
      <w:r w:rsidRPr="00600EF6">
        <w:rPr>
          <w:sz w:val="16"/>
        </w:rPr>
        <w:t xml:space="preserve"> followers believe his every lie. But if he was a real alpha-male, he'd lie BIGGER.</w:t>
      </w:r>
    </w:p>
    <w:p w14:paraId="43D0818D" w14:textId="77777777" w:rsidR="001D6452" w:rsidRPr="00600EF6" w:rsidRDefault="001D6452" w:rsidP="001D6452">
      <w:pPr>
        <w:rPr>
          <w:sz w:val="16"/>
        </w:rPr>
      </w:pPr>
      <w:r w:rsidRPr="00600EF6">
        <w:rPr>
          <w:sz w:val="16"/>
        </w:rPr>
        <w:t xml:space="preserve">If you’re a Biden backer or a Trump </w:t>
      </w:r>
      <w:proofErr w:type="spellStart"/>
      <w:r w:rsidRPr="00600EF6">
        <w:rPr>
          <w:sz w:val="16"/>
        </w:rPr>
        <w:t>disliker</w:t>
      </w:r>
      <w:proofErr w:type="spellEnd"/>
      <w:r w:rsidRPr="00600EF6">
        <w:rPr>
          <w:sz w:val="16"/>
        </w:rPr>
        <w:t>, that would understandably go in the “not great” category.</w:t>
      </w:r>
    </w:p>
    <w:p w14:paraId="3106CFD2" w14:textId="77777777" w:rsidR="001D6452" w:rsidRPr="00600EF6" w:rsidRDefault="001D6452" w:rsidP="001D6452">
      <w:pPr>
        <w:rPr>
          <w:sz w:val="16"/>
        </w:rPr>
      </w:pPr>
      <w:proofErr w:type="gramStart"/>
      <w:r w:rsidRPr="00600EF6">
        <w:rPr>
          <w:sz w:val="16"/>
        </w:rPr>
        <w:t>But,</w:t>
      </w:r>
      <w:proofErr w:type="gramEnd"/>
      <w:r w:rsidRPr="00600EF6">
        <w:rPr>
          <w:sz w:val="16"/>
        </w:rPr>
        <w:t xml:space="preserve"> and I’m going to write this real loud for the assorted </w:t>
      </w:r>
      <w:proofErr w:type="spellStart"/>
      <w:r w:rsidRPr="00600EF6">
        <w:rPr>
          <w:sz w:val="16"/>
        </w:rPr>
        <w:t>Nostradami</w:t>
      </w:r>
      <w:proofErr w:type="spellEnd"/>
      <w:r w:rsidRPr="00600EF6">
        <w:rPr>
          <w:sz w:val="16"/>
        </w:rPr>
        <w:t xml:space="preserve"> in the back who are busily penning their 23rd “Get ready for Trump to win” </w:t>
      </w:r>
      <w:proofErr w:type="spellStart"/>
      <w:r w:rsidRPr="00600EF6">
        <w:rPr>
          <w:sz w:val="16"/>
        </w:rPr>
        <w:t>Substack</w:t>
      </w:r>
      <w:proofErr w:type="spellEnd"/>
      <w:r w:rsidRPr="00600EF6">
        <w:rPr>
          <w:sz w:val="16"/>
        </w:rPr>
        <w:t xml:space="preserve"> posts: </w:t>
      </w:r>
      <w:r w:rsidRPr="00787308">
        <w:rPr>
          <w:rStyle w:val="StyleUnderline"/>
        </w:rPr>
        <w:t>THIS IS ONE SET OF POLLS NEARLY SIX MONTHS BEFORE THE ELECTION, POLLS ARE ONLY A SNAPSHOT OF A SPECIFIC MOMENT AND ABOUT A MILLION THINGS CAN CHANGE</w:t>
      </w:r>
      <w:r w:rsidRPr="00600EF6">
        <w:rPr>
          <w:sz w:val="16"/>
        </w:rPr>
        <w:t xml:space="preserve"> BETWEEN AND NOW AND THE FIRST VOTE!</w:t>
      </w:r>
    </w:p>
    <w:p w14:paraId="6D5F7DB5" w14:textId="77777777" w:rsidR="001D6452" w:rsidRPr="00600EF6" w:rsidRDefault="001D6452" w:rsidP="001D6452">
      <w:pPr>
        <w:rPr>
          <w:sz w:val="16"/>
        </w:rPr>
      </w:pPr>
      <w:r w:rsidRPr="00787308">
        <w:rPr>
          <w:rStyle w:val="StyleUnderline"/>
        </w:rPr>
        <w:t>Polls are useless</w:t>
      </w:r>
      <w:r w:rsidRPr="00600EF6">
        <w:rPr>
          <w:sz w:val="16"/>
        </w:rPr>
        <w:t xml:space="preserve"> to regular voters and are best ignored</w:t>
      </w:r>
    </w:p>
    <w:p w14:paraId="03668178" w14:textId="77777777" w:rsidR="001D6452" w:rsidRPr="00600EF6" w:rsidRDefault="001D6452" w:rsidP="001D6452">
      <w:pPr>
        <w:rPr>
          <w:sz w:val="16"/>
        </w:rPr>
      </w:pPr>
      <w:r w:rsidRPr="00600EF6">
        <w:rPr>
          <w:sz w:val="16"/>
        </w:rPr>
        <w:t>The only people in America who should be worrying about or paying attention to polling right now are the people who work for the Biden and Trump campaigns. Polls can provide some useful data for them in terms of strengths, weaknesses and voters they need to target.</w:t>
      </w:r>
    </w:p>
    <w:p w14:paraId="0E817DB0" w14:textId="77777777" w:rsidR="001D6452" w:rsidRPr="00600EF6" w:rsidRDefault="001D6452" w:rsidP="001D6452">
      <w:pPr>
        <w:rPr>
          <w:sz w:val="16"/>
        </w:rPr>
      </w:pPr>
      <w:r w:rsidRPr="00600EF6">
        <w:rPr>
          <w:sz w:val="16"/>
        </w:rPr>
        <w:t xml:space="preserve">For everyone else, </w:t>
      </w:r>
      <w:proofErr w:type="gramStart"/>
      <w:r w:rsidRPr="00787308">
        <w:rPr>
          <w:rStyle w:val="StyleUnderline"/>
        </w:rPr>
        <w:t>it’s</w:t>
      </w:r>
      <w:proofErr w:type="gramEnd"/>
      <w:r w:rsidRPr="00787308">
        <w:rPr>
          <w:rStyle w:val="StyleUnderline"/>
        </w:rPr>
        <w:t xml:space="preserve"> empty calories feeding our</w:t>
      </w:r>
      <w:r w:rsidRPr="00600EF6">
        <w:rPr>
          <w:sz w:val="16"/>
        </w:rPr>
        <w:t xml:space="preserve"> Sisyphean </w:t>
      </w:r>
      <w:r w:rsidRPr="00787308">
        <w:rPr>
          <w:rStyle w:val="StyleUnderline"/>
        </w:rPr>
        <w:t>desire to predict the future</w:t>
      </w:r>
      <w:r w:rsidRPr="00600EF6">
        <w:rPr>
          <w:sz w:val="16"/>
        </w:rPr>
        <w:t>. We can’t wait until the election results are in and the contentious race is called. We must know who’s going to win now. NOW, I TELL YOU!</w:t>
      </w:r>
    </w:p>
    <w:p w14:paraId="18BF790B" w14:textId="77777777" w:rsidR="001D6452" w:rsidRPr="00600EF6" w:rsidRDefault="001D6452" w:rsidP="001D6452">
      <w:pPr>
        <w:rPr>
          <w:sz w:val="16"/>
        </w:rPr>
      </w:pPr>
      <w:proofErr w:type="gramStart"/>
      <w:r w:rsidRPr="00600EF6">
        <w:rPr>
          <w:sz w:val="16"/>
        </w:rPr>
        <w:t>So</w:t>
      </w:r>
      <w:proofErr w:type="gramEnd"/>
      <w:r w:rsidRPr="00600EF6">
        <w:rPr>
          <w:sz w:val="16"/>
        </w:rPr>
        <w:t xml:space="preserve"> a willing news media, relishing the chaos Trump brings and the possibility Biden might say something old-sounding, cranks out or reports on poll after poll after poll after poll. It’s not so much horserace political coverage as it is the gleeful creation of a damn stampede.</w:t>
      </w:r>
    </w:p>
    <w:p w14:paraId="04936601" w14:textId="77777777" w:rsidR="001D6452" w:rsidRPr="00600EF6" w:rsidRDefault="001D6452" w:rsidP="001D6452">
      <w:pPr>
        <w:rPr>
          <w:sz w:val="16"/>
        </w:rPr>
      </w:pPr>
      <w:r w:rsidRPr="00600EF6">
        <w:rPr>
          <w:sz w:val="16"/>
        </w:rPr>
        <w:t>So much can change between now and the election</w:t>
      </w:r>
    </w:p>
    <w:p w14:paraId="25BCE106" w14:textId="77777777" w:rsidR="001D6452" w:rsidRPr="00600EF6" w:rsidRDefault="001D6452" w:rsidP="001D6452">
      <w:pPr>
        <w:rPr>
          <w:sz w:val="16"/>
        </w:rPr>
      </w:pPr>
      <w:r w:rsidRPr="00600EF6">
        <w:rPr>
          <w:sz w:val="16"/>
        </w:rPr>
        <w:t>And it is all – with apologies to every news organization, including my own – useless.</w:t>
      </w:r>
    </w:p>
    <w:p w14:paraId="5A11608B" w14:textId="77777777" w:rsidR="001D6452" w:rsidRPr="00600EF6" w:rsidRDefault="001D6452" w:rsidP="001D6452">
      <w:pPr>
        <w:rPr>
          <w:sz w:val="16"/>
        </w:rPr>
      </w:pPr>
      <w:r w:rsidRPr="00600EF6">
        <w:rPr>
          <w:sz w:val="16"/>
        </w:rPr>
        <w:t>Setting aside the possibility of polling inaccuracies in an age in which younger people are harder to reach and people in general don’t want to talk to anybody – polling is a science, but not a perfect one – here are a few of the things that could easily alter the course of the presidential race between now and November:</w:t>
      </w:r>
    </w:p>
    <w:p w14:paraId="67B1ABA1" w14:textId="77777777" w:rsidR="001D6452" w:rsidRPr="00600EF6" w:rsidRDefault="001D6452" w:rsidP="001D6452">
      <w:pPr>
        <w:rPr>
          <w:sz w:val="16"/>
        </w:rPr>
      </w:pPr>
      <w:r w:rsidRPr="00600EF6">
        <w:rPr>
          <w:sz w:val="16"/>
        </w:rPr>
        <w:t>Biden and Trump, as you may have heard, are up in years. One awkward fall or one health emergency – neither outside the realm of possibility – could reshape the race.</w:t>
      </w:r>
    </w:p>
    <w:p w14:paraId="26123859" w14:textId="77777777" w:rsidR="001D6452" w:rsidRPr="00600EF6" w:rsidRDefault="001D6452" w:rsidP="001D6452">
      <w:pPr>
        <w:rPr>
          <w:sz w:val="16"/>
        </w:rPr>
      </w:pPr>
      <w:r w:rsidRPr="00600EF6">
        <w:rPr>
          <w:sz w:val="16"/>
        </w:rPr>
        <w:t>Former President Donald Trump speaks to reporters after a day of his hush money trial in New York City on May 16, 2024.</w:t>
      </w:r>
    </w:p>
    <w:p w14:paraId="240887A6" w14:textId="77777777" w:rsidR="001D6452" w:rsidRPr="00600EF6" w:rsidRDefault="001D6452" w:rsidP="001D6452">
      <w:pPr>
        <w:rPr>
          <w:sz w:val="16"/>
        </w:rPr>
      </w:pPr>
      <w:r w:rsidRPr="00787308">
        <w:rPr>
          <w:rStyle w:val="StyleUnderline"/>
        </w:rPr>
        <w:t>Trump could suddenly be a convicted felon</w:t>
      </w:r>
      <w:r w:rsidRPr="00600EF6">
        <w:rPr>
          <w:sz w:val="16"/>
        </w:rPr>
        <w:t xml:space="preserve"> or additional damaging evidence from one of his other numerous criminal cases could come out. His ongoing trial in New York City, involving election interference stemming from a hush money payment to an adult film star, has not been going well for him. A conviction is by no means certain, but it wouldn’t be surprising. Regardless of what he and his loyalists say, a felony conviction would absolutely damage his campaign.</w:t>
      </w:r>
    </w:p>
    <w:p w14:paraId="7648B28F" w14:textId="77777777" w:rsidR="001D6452" w:rsidRPr="00600EF6" w:rsidRDefault="001D6452" w:rsidP="001D6452">
      <w:pPr>
        <w:rPr>
          <w:sz w:val="16"/>
        </w:rPr>
      </w:pPr>
      <w:r w:rsidRPr="00787308">
        <w:rPr>
          <w:rStyle w:val="StyleUnderline"/>
        </w:rPr>
        <w:lastRenderedPageBreak/>
        <w:t>For Biden, any jump in food or gas prices could spell doom</w:t>
      </w:r>
      <w:r w:rsidRPr="00600EF6">
        <w:rPr>
          <w:sz w:val="16"/>
        </w:rPr>
        <w:t>. Many voters pay little attention to the nuances of the candidates and make up their minds based on how they feel in the weeks and days before voting. Vibes, dumb as they are, could submarine the president’s chances.</w:t>
      </w:r>
    </w:p>
    <w:p w14:paraId="5DF70E2F" w14:textId="77777777" w:rsidR="001D6452" w:rsidRPr="00787308" w:rsidRDefault="001D6452" w:rsidP="001D6452">
      <w:pPr>
        <w:rPr>
          <w:rStyle w:val="StyleUnderline"/>
        </w:rPr>
      </w:pPr>
      <w:r w:rsidRPr="00787308">
        <w:rPr>
          <w:rStyle w:val="StyleUnderline"/>
        </w:rPr>
        <w:t>Everything's fluid, from abortion rights to debates to the war in Gaza</w:t>
      </w:r>
    </w:p>
    <w:p w14:paraId="69E81330" w14:textId="77777777" w:rsidR="001D6452" w:rsidRPr="00600EF6" w:rsidRDefault="001D6452" w:rsidP="001D6452">
      <w:pPr>
        <w:rPr>
          <w:sz w:val="16"/>
        </w:rPr>
      </w:pPr>
      <w:r w:rsidRPr="00600EF6">
        <w:rPr>
          <w:sz w:val="16"/>
        </w:rPr>
        <w:t xml:space="preserve">Abortion rights in the wake of Roe v. Wade getting overturned remain a key issue. With abortion-related ballot measures popping up in </w:t>
      </w:r>
      <w:proofErr w:type="gramStart"/>
      <w:r w:rsidRPr="00600EF6">
        <w:rPr>
          <w:sz w:val="16"/>
        </w:rPr>
        <w:t>a number of</w:t>
      </w:r>
      <w:proofErr w:type="gramEnd"/>
      <w:r w:rsidRPr="00600EF6">
        <w:rPr>
          <w:sz w:val="16"/>
        </w:rPr>
        <w:t xml:space="preserve"> states, there’s no telling how they could impact turnout or the presidential vote. A U.S. Supreme Court ruling on access to the abortion medication mifepristone, expected next month, could further roil the waters.</w:t>
      </w:r>
    </w:p>
    <w:p w14:paraId="07350AC8" w14:textId="77777777" w:rsidR="001D6452" w:rsidRPr="00600EF6" w:rsidRDefault="001D6452" w:rsidP="001D6452">
      <w:pPr>
        <w:rPr>
          <w:sz w:val="16"/>
        </w:rPr>
      </w:pPr>
      <w:r w:rsidRPr="00600EF6">
        <w:rPr>
          <w:sz w:val="16"/>
        </w:rPr>
        <w:t>The Israel-Hamas war in Gaza, which has angered a portion of Biden’s Democratic base, could end, or it could worsen.</w:t>
      </w:r>
    </w:p>
    <w:p w14:paraId="18EB552E" w14:textId="77777777" w:rsidR="001D6452" w:rsidRPr="00600EF6" w:rsidRDefault="001D6452" w:rsidP="001D6452">
      <w:pPr>
        <w:rPr>
          <w:sz w:val="16"/>
        </w:rPr>
      </w:pPr>
      <w:r w:rsidRPr="00600EF6">
        <w:rPr>
          <w:sz w:val="16"/>
        </w:rPr>
        <w:t>There are plans for two presidential debates. One or both could provide voters a stark reminder of Trump’s chaotic nature and authoritarian rhetoric. Or Biden, known for verbal stumbles, could harm his chances and bring back concerns about his age.</w:t>
      </w:r>
    </w:p>
    <w:p w14:paraId="172F73DF" w14:textId="77777777" w:rsidR="001D6452" w:rsidRPr="00600EF6" w:rsidRDefault="001D6452" w:rsidP="001D6452">
      <w:pPr>
        <w:rPr>
          <w:sz w:val="16"/>
        </w:rPr>
      </w:pPr>
      <w:r w:rsidRPr="00787308">
        <w:rPr>
          <w:rStyle w:val="StyleUnderline"/>
        </w:rPr>
        <w:t xml:space="preserve">Trump could pick a complete </w:t>
      </w:r>
      <w:proofErr w:type="spellStart"/>
      <w:r w:rsidRPr="00787308">
        <w:rPr>
          <w:rStyle w:val="StyleUnderline"/>
        </w:rPr>
        <w:t>nutter</w:t>
      </w:r>
      <w:proofErr w:type="spellEnd"/>
      <w:r w:rsidRPr="00787308">
        <w:rPr>
          <w:rStyle w:val="StyleUnderline"/>
        </w:rPr>
        <w:t xml:space="preserve"> to be his running mate</w:t>
      </w:r>
      <w:r w:rsidRPr="00600EF6">
        <w:rPr>
          <w:sz w:val="16"/>
        </w:rPr>
        <w:t>.</w:t>
      </w:r>
    </w:p>
    <w:p w14:paraId="127CE14B" w14:textId="77777777" w:rsidR="001D6452" w:rsidRPr="00600EF6" w:rsidRDefault="001D6452" w:rsidP="001D6452">
      <w:pPr>
        <w:rPr>
          <w:sz w:val="16"/>
        </w:rPr>
      </w:pPr>
      <w:r w:rsidRPr="00600EF6">
        <w:rPr>
          <w:sz w:val="16"/>
        </w:rPr>
        <w:t xml:space="preserve">Heck, the presently </w:t>
      </w:r>
      <w:proofErr w:type="spellStart"/>
      <w:r w:rsidRPr="00600EF6">
        <w:rPr>
          <w:sz w:val="16"/>
        </w:rPr>
        <w:t>risingcicada</w:t>
      </w:r>
      <w:proofErr w:type="spellEnd"/>
      <w:r w:rsidRPr="00600EF6">
        <w:rPr>
          <w:sz w:val="16"/>
        </w:rPr>
        <w:t xml:space="preserve"> broods could zombify and devour us all, making every vote a protest vote against Biden’s Brood Blight.</w:t>
      </w:r>
    </w:p>
    <w:p w14:paraId="5BDBC553" w14:textId="77777777" w:rsidR="001D6452" w:rsidRPr="00600EF6" w:rsidRDefault="001D6452" w:rsidP="001D6452">
      <w:pPr>
        <w:rPr>
          <w:sz w:val="16"/>
        </w:rPr>
      </w:pPr>
      <w:r w:rsidRPr="00600EF6">
        <w:rPr>
          <w:sz w:val="16"/>
        </w:rPr>
        <w:t>Stop wasting time worrying about polls – focus on what matters</w:t>
      </w:r>
    </w:p>
    <w:p w14:paraId="192DDB25" w14:textId="77777777" w:rsidR="001D6452" w:rsidRPr="00600EF6" w:rsidRDefault="001D6452" w:rsidP="001D6452">
      <w:pPr>
        <w:rPr>
          <w:sz w:val="16"/>
        </w:rPr>
      </w:pPr>
      <w:r w:rsidRPr="00600EF6">
        <w:rPr>
          <w:sz w:val="16"/>
        </w:rPr>
        <w:t xml:space="preserve">The point is, it’s </w:t>
      </w:r>
      <w:proofErr w:type="spellStart"/>
      <w:r w:rsidRPr="00600EF6">
        <w:rPr>
          <w:sz w:val="16"/>
        </w:rPr>
        <w:t>freakin</w:t>
      </w:r>
      <w:proofErr w:type="spellEnd"/>
      <w:r w:rsidRPr="00600EF6">
        <w:rPr>
          <w:sz w:val="16"/>
        </w:rPr>
        <w:t>’ May, for Pete’s sake, and nobody out there – not you brilliant TV pontificator and not you erudite data dude – knows what’s going to transpire in the months ahead.</w:t>
      </w:r>
    </w:p>
    <w:p w14:paraId="0F3CD3B1" w14:textId="77777777" w:rsidR="001D6452" w:rsidRPr="00600EF6" w:rsidRDefault="001D6452" w:rsidP="001D6452">
      <w:pPr>
        <w:rPr>
          <w:sz w:val="16"/>
        </w:rPr>
      </w:pPr>
      <w:r w:rsidRPr="00600EF6">
        <w:rPr>
          <w:sz w:val="16"/>
        </w:rPr>
        <w:t>I’m a liberal fellow and I despise Trump. But do I think Biden is going to cruise to victory? Absolutely not.</w:t>
      </w:r>
    </w:p>
    <w:p w14:paraId="2B91D816" w14:textId="77777777" w:rsidR="001D6452" w:rsidRPr="00600EF6" w:rsidRDefault="001D6452" w:rsidP="001D6452">
      <w:pPr>
        <w:rPr>
          <w:sz w:val="16"/>
        </w:rPr>
      </w:pPr>
      <w:r w:rsidRPr="00600EF6">
        <w:rPr>
          <w:sz w:val="16"/>
        </w:rPr>
        <w:t>I wouldn’t be the least bit surprised if Trump won, as a sizable swath of the populace seems to have grown un-fond of reality.</w:t>
      </w:r>
    </w:p>
    <w:p w14:paraId="151B92F8" w14:textId="77777777" w:rsidR="001D6452" w:rsidRPr="00600EF6" w:rsidRDefault="001D6452" w:rsidP="001D6452">
      <w:pPr>
        <w:rPr>
          <w:sz w:val="16"/>
        </w:rPr>
      </w:pPr>
      <w:r w:rsidRPr="00600EF6">
        <w:rPr>
          <w:sz w:val="16"/>
        </w:rPr>
        <w:t xml:space="preserve">Trump VP </w:t>
      </w:r>
      <w:proofErr w:type="spellStart"/>
      <w:r w:rsidRPr="00600EF6">
        <w:rPr>
          <w:sz w:val="16"/>
        </w:rPr>
        <w:t>candidate?Who</w:t>
      </w:r>
      <w:proofErr w:type="spellEnd"/>
      <w:r w:rsidRPr="00600EF6">
        <w:rPr>
          <w:sz w:val="16"/>
        </w:rPr>
        <w:t xml:space="preserve"> will be dumb enough to become Donald Trump's vice president?</w:t>
      </w:r>
    </w:p>
    <w:p w14:paraId="5DE1F8CD" w14:textId="77777777" w:rsidR="001D6452" w:rsidRPr="00600EF6" w:rsidRDefault="001D6452" w:rsidP="001D6452">
      <w:pPr>
        <w:rPr>
          <w:sz w:val="16"/>
        </w:rPr>
      </w:pPr>
      <w:r w:rsidRPr="00600EF6">
        <w:rPr>
          <w:sz w:val="16"/>
        </w:rPr>
        <w:t>About the only thing I feel certain about is that every minute a person who cares about their candidate spends stressing about or heralding polling data is a minute wasted.</w:t>
      </w:r>
    </w:p>
    <w:p w14:paraId="4112BFF7" w14:textId="77777777" w:rsidR="001D6452" w:rsidRPr="00600EF6" w:rsidRDefault="001D6452" w:rsidP="001D6452">
      <w:pPr>
        <w:rPr>
          <w:sz w:val="16"/>
        </w:rPr>
      </w:pPr>
      <w:r w:rsidRPr="00600EF6">
        <w:rPr>
          <w:sz w:val="16"/>
        </w:rPr>
        <w:t>Given the stakes of this election – whether you’re a liberal, a conservative or an anti-Trumper or whatever – we should not be wasting minutes.</w:t>
      </w:r>
    </w:p>
    <w:p w14:paraId="075B4B5D" w14:textId="77777777" w:rsidR="001D6452" w:rsidRPr="00600EF6" w:rsidRDefault="001D6452" w:rsidP="001D6452">
      <w:pPr>
        <w:rPr>
          <w:sz w:val="16"/>
        </w:rPr>
      </w:pPr>
      <w:r w:rsidRPr="00787308">
        <w:rPr>
          <w:rStyle w:val="StyleUnderline"/>
        </w:rPr>
        <w:t>Ignore the polls</w:t>
      </w:r>
      <w:r w:rsidRPr="00600EF6">
        <w:rPr>
          <w:sz w:val="16"/>
        </w:rPr>
        <w:t xml:space="preserve">. They’re stupid. </w:t>
      </w:r>
      <w:r w:rsidRPr="00787308">
        <w:rPr>
          <w:rStyle w:val="StyleUnderline"/>
        </w:rPr>
        <w:t>There are no crystal balls, and we can’t predict the future</w:t>
      </w:r>
      <w:r w:rsidRPr="00600EF6">
        <w:rPr>
          <w:sz w:val="16"/>
        </w:rPr>
        <w:t>.</w:t>
      </w:r>
    </w:p>
    <w:p w14:paraId="5466E016" w14:textId="77777777" w:rsidR="001D6452" w:rsidRPr="00600EF6" w:rsidRDefault="001D6452" w:rsidP="001D6452">
      <w:pPr>
        <w:rPr>
          <w:sz w:val="16"/>
        </w:rPr>
      </w:pPr>
      <w:r w:rsidRPr="00600EF6">
        <w:rPr>
          <w:sz w:val="16"/>
        </w:rPr>
        <w:t>But we can take action that gives us a fighting chance to see the future we want. And there’s nothing foolish about that.</w:t>
      </w:r>
    </w:p>
    <w:p w14:paraId="09AF99C4" w14:textId="77777777" w:rsidR="001D6452" w:rsidRPr="00350695" w:rsidRDefault="001D6452" w:rsidP="001D6452">
      <w:pPr>
        <w:pStyle w:val="Heading4"/>
      </w:pPr>
      <w:r>
        <w:t>Polls aren’t predictive – they include non-voters and don’t account for late shifts</w:t>
      </w:r>
    </w:p>
    <w:p w14:paraId="30AAABA7" w14:textId="77777777" w:rsidR="001D6452" w:rsidRDefault="001D6452" w:rsidP="001D6452">
      <w:proofErr w:type="spellStart"/>
      <w:r w:rsidRPr="00350695">
        <w:rPr>
          <w:rStyle w:val="Style13ptBold"/>
        </w:rPr>
        <w:t>Hantschell</w:t>
      </w:r>
      <w:proofErr w:type="spellEnd"/>
      <w:r w:rsidRPr="00350695">
        <w:rPr>
          <w:rStyle w:val="Style13ptBold"/>
        </w:rPr>
        <w:t>, 5/14</w:t>
      </w:r>
      <w:r>
        <w:t xml:space="preserve">. </w:t>
      </w:r>
    </w:p>
    <w:p w14:paraId="1E87E908" w14:textId="77777777" w:rsidR="001D6452" w:rsidRPr="00350695" w:rsidRDefault="001D6452" w:rsidP="001D6452">
      <w:r w:rsidRPr="00350695">
        <w:t xml:space="preserve">Allison </w:t>
      </w:r>
      <w:proofErr w:type="spellStart"/>
      <w:r w:rsidRPr="00350695">
        <w:t>Hantschel</w:t>
      </w:r>
      <w:proofErr w:type="spellEnd"/>
      <w:r w:rsidRPr="00350695">
        <w:t xml:space="preserve"> publishes the 13-year-old journalism and politics blog First Draft and is the author and editor of five books, including IT DOESN'T END WITH US, the story of the groundbreaking college newspaper The Daily Cardinal</w:t>
      </w:r>
      <w:r>
        <w:t>, writing for Dame Magazine on 5/14/24. “</w:t>
      </w:r>
      <w:r w:rsidRPr="00350695">
        <w:t>Presidential Polls Are Useless. Here’s Why</w:t>
      </w:r>
      <w:r>
        <w:t>.”</w:t>
      </w:r>
      <w:r>
        <w:br/>
      </w:r>
      <w:r w:rsidRPr="00350695">
        <w:t>https://www.damemagazine.com/2024/05/14/presidential-polls/</w:t>
      </w:r>
    </w:p>
    <w:p w14:paraId="5F0396B2" w14:textId="77777777" w:rsidR="001D6452" w:rsidRPr="00350695" w:rsidRDefault="001D6452" w:rsidP="001D6452">
      <w:pPr>
        <w:rPr>
          <w:rStyle w:val="StyleUnderline"/>
        </w:rPr>
      </w:pPr>
      <w:r w:rsidRPr="00600EF6">
        <w:rPr>
          <w:sz w:val="16"/>
        </w:rPr>
        <w:t xml:space="preserve">In the months leading up to the most consequential presidential election in history, it’s easy to see why </w:t>
      </w:r>
      <w:r w:rsidRPr="00350695">
        <w:rPr>
          <w:rStyle w:val="StyleUnderline"/>
        </w:rPr>
        <w:t xml:space="preserve">everyone’s jumpy. </w:t>
      </w:r>
    </w:p>
    <w:p w14:paraId="27B90CBF" w14:textId="77777777" w:rsidR="001D6452" w:rsidRPr="00600EF6" w:rsidRDefault="001D6452" w:rsidP="001D6452">
      <w:pPr>
        <w:rPr>
          <w:sz w:val="16"/>
        </w:rPr>
      </w:pPr>
      <w:r w:rsidRPr="00350695">
        <w:rPr>
          <w:rStyle w:val="StyleUnderline"/>
        </w:rPr>
        <w:t>Every passing hour seems to bring a new poll</w:t>
      </w:r>
      <w:r w:rsidRPr="00600EF6">
        <w:rPr>
          <w:sz w:val="16"/>
        </w:rPr>
        <w:t xml:space="preserve"> showing former President Donald Trump ahead of incumbent Joe Biden, or Biden ahead of Trump. And with it, another round of BREAKING NEWS SCOOPING SCOOP alerts about the polls, plus a round of discussion on the news about whether those polls matter. </w:t>
      </w:r>
    </w:p>
    <w:p w14:paraId="012ACC50" w14:textId="77777777" w:rsidR="001D6452" w:rsidRPr="00600EF6" w:rsidRDefault="001D6452" w:rsidP="001D6452">
      <w:pPr>
        <w:rPr>
          <w:sz w:val="16"/>
        </w:rPr>
      </w:pPr>
      <w:r w:rsidRPr="00600EF6">
        <w:rPr>
          <w:sz w:val="16"/>
        </w:rPr>
        <w:t xml:space="preserve">For the audience, this constant barrage of non-news not only foments anxiety but disseminates misinformation. At a time when journalism claims to be locked in a vital fight against bad info from bad actors, the industry is reserving its greatest resources for a kind of story designed to  confuse us and tell us less, not more. </w:t>
      </w:r>
    </w:p>
    <w:p w14:paraId="61ECD321" w14:textId="77777777" w:rsidR="001D6452" w:rsidRPr="00600EF6" w:rsidRDefault="001D6452" w:rsidP="001D6452">
      <w:pPr>
        <w:rPr>
          <w:sz w:val="16"/>
        </w:rPr>
      </w:pPr>
      <w:r w:rsidRPr="00600EF6">
        <w:rPr>
          <w:sz w:val="16"/>
        </w:rPr>
        <w:t xml:space="preserve">Let’s take a recent CNN poll story, touting its own numbers that pit Trump and Biden against each other: </w:t>
      </w:r>
    </w:p>
    <w:p w14:paraId="556C906D" w14:textId="77777777" w:rsidR="001D6452" w:rsidRPr="00600EF6" w:rsidRDefault="001D6452" w:rsidP="001D6452">
      <w:pPr>
        <w:rPr>
          <w:sz w:val="16"/>
        </w:rPr>
      </w:pPr>
      <w:r w:rsidRPr="00600EF6">
        <w:rPr>
          <w:sz w:val="16"/>
        </w:rPr>
        <w:t>Trump’s support in the poll among registered voters holds steady at 49% in a head-to-head matchup against Biden, the same as in CNN’s last national poll on the race in January, while Biden’s stands at 43%, not significantly different from January’s 45%.</w:t>
      </w:r>
    </w:p>
    <w:p w14:paraId="40ED7911" w14:textId="77777777" w:rsidR="001D6452" w:rsidRPr="00600EF6" w:rsidRDefault="001D6452" w:rsidP="001D6452">
      <w:pPr>
        <w:rPr>
          <w:sz w:val="16"/>
        </w:rPr>
      </w:pPr>
      <w:r w:rsidRPr="00600EF6">
        <w:rPr>
          <w:sz w:val="16"/>
        </w:rPr>
        <w:t>Looking back, 55% of all Americans now say they see Trump’s presidency as a success, while 44% see it as a failure. In a January 2021 poll taken just before Trump left office and days after the January 6 attack on the US Capitol, 55% considered his time as president a failure.</w:t>
      </w:r>
    </w:p>
    <w:p w14:paraId="714A6859" w14:textId="77777777" w:rsidR="001D6452" w:rsidRPr="00600EF6" w:rsidRDefault="001D6452" w:rsidP="001D6452">
      <w:pPr>
        <w:rPr>
          <w:sz w:val="16"/>
        </w:rPr>
      </w:pPr>
      <w:r w:rsidRPr="00600EF6">
        <w:rPr>
          <w:sz w:val="16"/>
        </w:rPr>
        <w:t xml:space="preserve">Panic-inducing! Maddening! Terrifying! More than half of Americans want to return to office a belligerent bigot who encouraged an armed uprising of fascists attacking the U.S. Capitol to overturn a legal election. More than half of Americans think banning Muslims from immigrating and militarizing the southern border and letting another pandemic rage is </w:t>
      </w:r>
      <w:proofErr w:type="spellStart"/>
      <w:r w:rsidRPr="00600EF6">
        <w:rPr>
          <w:sz w:val="16"/>
        </w:rPr>
        <w:t>a-OK</w:t>
      </w:r>
      <w:proofErr w:type="spellEnd"/>
      <w:r w:rsidRPr="00600EF6">
        <w:rPr>
          <w:sz w:val="16"/>
        </w:rPr>
        <w:t xml:space="preserve">. Half the country is so thoroughly marinated in right-wing propaganda that they’d let an incompetent criminal sex predator run the country and control their children’s futures. </w:t>
      </w:r>
    </w:p>
    <w:p w14:paraId="4E92231B" w14:textId="77777777" w:rsidR="001D6452" w:rsidRPr="00600EF6" w:rsidRDefault="001D6452" w:rsidP="001D6452">
      <w:pPr>
        <w:rPr>
          <w:sz w:val="16"/>
        </w:rPr>
      </w:pPr>
      <w:r w:rsidRPr="00600EF6">
        <w:rPr>
          <w:sz w:val="16"/>
        </w:rPr>
        <w:t xml:space="preserve">But </w:t>
      </w:r>
      <w:r w:rsidRPr="00350695">
        <w:rPr>
          <w:rStyle w:val="StyleUnderline"/>
        </w:rPr>
        <w:t>it’s irrelevant</w:t>
      </w:r>
      <w:r w:rsidRPr="00600EF6">
        <w:rPr>
          <w:sz w:val="16"/>
        </w:rPr>
        <w:t xml:space="preserve">. Despite its angina-inducing headlines and the reams of reactions and reflections it induced when it was first published, the poll doesn’t matter, in part </w:t>
      </w:r>
      <w:proofErr w:type="gramStart"/>
      <w:r w:rsidRPr="00600EF6">
        <w:rPr>
          <w:sz w:val="16"/>
        </w:rPr>
        <w:t>due to the fact that</w:t>
      </w:r>
      <w:proofErr w:type="gramEnd"/>
      <w:r w:rsidRPr="00600EF6">
        <w:rPr>
          <w:sz w:val="16"/>
        </w:rPr>
        <w:t xml:space="preserve"> it was a national head-to-head Biden vs. Trump poll that drew from “a random national sample of 1,212 adults drawn from a probability-based panel, including 967 registered voters.” </w:t>
      </w:r>
    </w:p>
    <w:p w14:paraId="5759978D" w14:textId="77777777" w:rsidR="001D6452" w:rsidRPr="00600EF6" w:rsidRDefault="001D6452" w:rsidP="001D6452">
      <w:pPr>
        <w:rPr>
          <w:sz w:val="16"/>
        </w:rPr>
      </w:pPr>
      <w:r w:rsidRPr="00600EF6">
        <w:rPr>
          <w:sz w:val="16"/>
        </w:rPr>
        <w:lastRenderedPageBreak/>
        <w:t xml:space="preserve">Our presidential elections are determined by the electoral college, which means </w:t>
      </w:r>
      <w:r w:rsidRPr="00350695">
        <w:rPr>
          <w:rStyle w:val="StyleUnderline"/>
        </w:rPr>
        <w:t>it doesn’t matter what people in general think.</w:t>
      </w:r>
      <w:r w:rsidRPr="00600EF6">
        <w:rPr>
          <w:sz w:val="16"/>
        </w:rPr>
        <w:t xml:space="preserve"> If it were, I’d be in line to visit the Al Gore Presidential Library right now. </w:t>
      </w:r>
    </w:p>
    <w:p w14:paraId="2317E6C6" w14:textId="77777777" w:rsidR="001D6452" w:rsidRPr="00600EF6" w:rsidRDefault="001D6452" w:rsidP="001D6452">
      <w:pPr>
        <w:rPr>
          <w:sz w:val="16"/>
        </w:rPr>
      </w:pPr>
      <w:r w:rsidRPr="00600EF6">
        <w:rPr>
          <w:sz w:val="16"/>
        </w:rPr>
        <w:t xml:space="preserve">Recall that in 2000, then–Vice-President Gore won the popular contest by more than 500,000 votes across the nation. But the highly contested state of Florida—with its 25 electoral votes— was awarded to George W. Bush, giving him the victory. Hillary Clinton’s popular vote margin was even greater, more than 3 million votes, but Donald Trump’s securing of several Midwest states tipped the electoral college in his favor. </w:t>
      </w:r>
    </w:p>
    <w:p w14:paraId="66FCF8A5" w14:textId="77777777" w:rsidR="001D6452" w:rsidRPr="00350695" w:rsidRDefault="001D6452" w:rsidP="001D6452">
      <w:pPr>
        <w:rPr>
          <w:rStyle w:val="StyleUnderline"/>
        </w:rPr>
      </w:pPr>
      <w:r w:rsidRPr="00600EF6">
        <w:rPr>
          <w:sz w:val="16"/>
        </w:rPr>
        <w:t xml:space="preserve">So why bother polling, when </w:t>
      </w:r>
      <w:r w:rsidRPr="00350695">
        <w:rPr>
          <w:rStyle w:val="StyleUnderline"/>
        </w:rPr>
        <w:t xml:space="preserve">a significant portion of those polled aren’t even registered to vote, much less likely to do so? National head-to-head polls are useless in this country for measuring anything except the general vibe. </w:t>
      </w:r>
    </w:p>
    <w:p w14:paraId="11DBAD0F" w14:textId="77777777" w:rsidR="001D6452" w:rsidRPr="00600EF6" w:rsidRDefault="001D6452" w:rsidP="001D6452">
      <w:pPr>
        <w:rPr>
          <w:sz w:val="16"/>
        </w:rPr>
      </w:pPr>
      <w:r w:rsidRPr="00350695">
        <w:rPr>
          <w:rStyle w:val="StyleUnderline"/>
        </w:rPr>
        <w:t>And the general vibe</w:t>
      </w:r>
      <w:r w:rsidRPr="00600EF6">
        <w:rPr>
          <w:sz w:val="16"/>
        </w:rPr>
        <w:t xml:space="preserve">, despite what pundits may tell us, </w:t>
      </w:r>
      <w:r w:rsidRPr="00350695">
        <w:rPr>
          <w:rStyle w:val="StyleUnderline"/>
        </w:rPr>
        <w:t>is not predictive</w:t>
      </w:r>
      <w:r w:rsidRPr="00600EF6">
        <w:rPr>
          <w:sz w:val="16"/>
        </w:rPr>
        <w:t xml:space="preserve"> of much if anything. In 2016, the media and the conventional wisdom told us that Trump was a gigantic fool who was going to lose horrifically enough to take the entire GOP down in flames with him. The general vibe during the 2022 midterms was that Democrats in races from Georgia to Oregon had </w:t>
      </w:r>
      <w:proofErr w:type="gramStart"/>
      <w:r w:rsidRPr="00600EF6">
        <w:rPr>
          <w:sz w:val="16"/>
        </w:rPr>
        <w:t>no</w:t>
      </w:r>
      <w:proofErr w:type="gramEnd"/>
      <w:r w:rsidRPr="00600EF6">
        <w:rPr>
          <w:sz w:val="16"/>
        </w:rPr>
        <w:t xml:space="preserve"> shot in hell. The general vibe, as understood by the politics sages at the corporate press, stands no chance against actual voters doing their actual voting. </w:t>
      </w:r>
    </w:p>
    <w:p w14:paraId="338AC721" w14:textId="77777777" w:rsidR="001D6452" w:rsidRPr="00600EF6" w:rsidRDefault="001D6452" w:rsidP="001D6452">
      <w:pPr>
        <w:rPr>
          <w:sz w:val="16"/>
        </w:rPr>
      </w:pPr>
      <w:r w:rsidRPr="00600EF6">
        <w:rPr>
          <w:sz w:val="16"/>
        </w:rPr>
        <w:t xml:space="preserve">Which is the second reason so many of these polls are pointless. </w:t>
      </w:r>
      <w:r w:rsidRPr="00350695">
        <w:rPr>
          <w:rStyle w:val="StyleUnderline"/>
        </w:rPr>
        <w:t>We’re six months away</w:t>
      </w:r>
      <w:r w:rsidRPr="00600EF6">
        <w:rPr>
          <w:sz w:val="16"/>
        </w:rPr>
        <w:t xml:space="preserve"> from the general election. Repeatedly, </w:t>
      </w:r>
      <w:r w:rsidRPr="00350695">
        <w:rPr>
          <w:rStyle w:val="StyleUnderline"/>
        </w:rPr>
        <w:t>we’ve seen huge swings in presidential elections in the final months</w:t>
      </w:r>
      <w:r w:rsidRPr="00600EF6">
        <w:rPr>
          <w:sz w:val="16"/>
        </w:rPr>
        <w:t xml:space="preserve">, </w:t>
      </w:r>
      <w:r w:rsidRPr="00350695">
        <w:rPr>
          <w:rStyle w:val="StyleUnderline"/>
        </w:rPr>
        <w:t>from the movement away from Hillary Clinton to Trump in swing states like Wisconsin and Ohio, to the cratering of former president Jimmy Carter’s support in his contest against Ronald Reagan in 1980</w:t>
      </w:r>
      <w:r w:rsidRPr="00600EF6">
        <w:rPr>
          <w:sz w:val="16"/>
        </w:rPr>
        <w:t xml:space="preserve">. </w:t>
      </w:r>
    </w:p>
    <w:p w14:paraId="6E061D0B" w14:textId="77777777" w:rsidR="001D6452" w:rsidRPr="00600EF6" w:rsidRDefault="001D6452" w:rsidP="001D6452">
      <w:pPr>
        <w:rPr>
          <w:sz w:val="16"/>
        </w:rPr>
      </w:pPr>
      <w:r w:rsidRPr="00600EF6">
        <w:rPr>
          <w:sz w:val="16"/>
        </w:rPr>
        <w:t xml:space="preserve">Everyone reporting on politics in America knows these two things. So why do we see so many polls and poll stories? The answer is a combination of laziness and greed. </w:t>
      </w:r>
    </w:p>
    <w:p w14:paraId="7B9529F3" w14:textId="77777777" w:rsidR="001D6452" w:rsidRPr="00600EF6" w:rsidRDefault="001D6452" w:rsidP="001D6452">
      <w:pPr>
        <w:rPr>
          <w:sz w:val="16"/>
        </w:rPr>
      </w:pPr>
      <w:r w:rsidRPr="00600EF6">
        <w:rPr>
          <w:sz w:val="16"/>
        </w:rPr>
        <w:t xml:space="preserve">They want something to post to feed the ever-hungry internet beast that is the 24-7 news cycle. They want something to drive clicks, drive Discourse, and drive the kinds of acrimonious online arguments that lead to trending topics that lead to panel discussions on TV that lead to promotions that lead to covering bigger and bigger stories. </w:t>
      </w:r>
    </w:p>
    <w:p w14:paraId="24775254" w14:textId="77777777" w:rsidR="001D6452" w:rsidRPr="00600EF6" w:rsidRDefault="001D6452" w:rsidP="001D6452">
      <w:pPr>
        <w:rPr>
          <w:sz w:val="16"/>
        </w:rPr>
      </w:pPr>
      <w:r w:rsidRPr="00600EF6">
        <w:rPr>
          <w:sz w:val="16"/>
        </w:rPr>
        <w:t xml:space="preserve">They want to hear “CNN poll” over and over in other news outlets, and they don’t really fear being held to account for misleading the American people because, as we’ve pointed out earlier in this space, there is no mechanism to hold them to account. A poll says one thing one day, and another thing another, and both stories are treated the same way. It’s no wonder people throw up their hands and decide to stop paying attention. </w:t>
      </w:r>
    </w:p>
    <w:p w14:paraId="109E2E85" w14:textId="77777777" w:rsidR="001D6452" w:rsidRPr="00600EF6" w:rsidRDefault="001D6452" w:rsidP="001D6452">
      <w:pPr>
        <w:rPr>
          <w:sz w:val="16"/>
        </w:rPr>
      </w:pPr>
      <w:r w:rsidRPr="00600EF6">
        <w:rPr>
          <w:sz w:val="16"/>
        </w:rPr>
        <w:t xml:space="preserve">Poll stories are easy to do. Lay out the numbers, find a poli-sci professor to comment on them, and you’re done. But when that’s the substance of a news outlet’s political coverage, who’s up and who’s down like it’s all a big wacky game, the impact of politicians’ decisions </w:t>
      </w:r>
      <w:proofErr w:type="gramStart"/>
      <w:r w:rsidRPr="00600EF6">
        <w:rPr>
          <w:sz w:val="16"/>
        </w:rPr>
        <w:t>get</w:t>
      </w:r>
      <w:proofErr w:type="gramEnd"/>
      <w:r w:rsidRPr="00600EF6">
        <w:rPr>
          <w:sz w:val="16"/>
        </w:rPr>
        <w:t xml:space="preserve"> reduced to their effect on the numbers. Candidates themselves become flattened in this kind of storytelling, reduced to two equal opposites, falsely equivalent.</w:t>
      </w:r>
    </w:p>
    <w:p w14:paraId="1F6B5B2B" w14:textId="77777777" w:rsidR="001D6452" w:rsidRPr="00600EF6" w:rsidRDefault="001D6452" w:rsidP="001D6452">
      <w:pPr>
        <w:rPr>
          <w:sz w:val="16"/>
        </w:rPr>
      </w:pPr>
      <w:r w:rsidRPr="00350695">
        <w:rPr>
          <w:rStyle w:val="StyleUnderline"/>
        </w:rPr>
        <w:t xml:space="preserve">Poll utility in general is dubious for the </w:t>
      </w:r>
      <w:proofErr w:type="gramStart"/>
      <w:r w:rsidRPr="00350695">
        <w:rPr>
          <w:rStyle w:val="StyleUnderline"/>
        </w:rPr>
        <w:t>general public</w:t>
      </w:r>
      <w:proofErr w:type="gramEnd"/>
      <w:r w:rsidRPr="00350695">
        <w:rPr>
          <w:rStyle w:val="StyleUnderline"/>
        </w:rPr>
        <w:t>. Reporting that centers state-by-state polls, that prioritizes explanations of how polls were conducted, is mostly useful for conveying to campaigns where they should allocate resources</w:t>
      </w:r>
      <w:r w:rsidRPr="00600EF6">
        <w:rPr>
          <w:sz w:val="16"/>
        </w:rPr>
        <w:t xml:space="preserve">: Oh no, Wisconsin’s looking shaky, better </w:t>
      </w:r>
      <w:proofErr w:type="gramStart"/>
      <w:r w:rsidRPr="00600EF6">
        <w:rPr>
          <w:sz w:val="16"/>
        </w:rPr>
        <w:t>open up</w:t>
      </w:r>
      <w:proofErr w:type="gramEnd"/>
      <w:r w:rsidRPr="00600EF6">
        <w:rPr>
          <w:sz w:val="16"/>
        </w:rPr>
        <w:t xml:space="preserve"> a few new offices and plan another event there! Looks like Iowa’s solid, no need to attend the umpteenth county fair and be photographed awkwardly eating a corn dog. </w:t>
      </w:r>
    </w:p>
    <w:p w14:paraId="74953298" w14:textId="77777777" w:rsidR="001D6452" w:rsidRPr="00600EF6" w:rsidRDefault="001D6452" w:rsidP="001D6452">
      <w:pPr>
        <w:rPr>
          <w:sz w:val="16"/>
        </w:rPr>
      </w:pPr>
      <w:r w:rsidRPr="00600EF6">
        <w:rPr>
          <w:sz w:val="16"/>
        </w:rPr>
        <w:t xml:space="preserve">Is that useful, though, for anyone who’s working a job and trying to get home on time to pick the kids up from daycare and find out even a little about what’s going on? Should as much airtime and resources be devoted to measuring the general, like, feeling in the room as the candidates’ actual promises and track records? While talking heads are freaking out on TV hourly about slight variations in numbers, are they </w:t>
      </w:r>
      <w:proofErr w:type="gramStart"/>
      <w:r w:rsidRPr="00600EF6">
        <w:rPr>
          <w:sz w:val="16"/>
        </w:rPr>
        <w:t>actually teaching</w:t>
      </w:r>
      <w:proofErr w:type="gramEnd"/>
      <w:r w:rsidRPr="00600EF6">
        <w:rPr>
          <w:sz w:val="16"/>
        </w:rPr>
        <w:t xml:space="preserve"> anyone anything? </w:t>
      </w:r>
    </w:p>
    <w:p w14:paraId="1AC2F758" w14:textId="77777777" w:rsidR="001D6452" w:rsidRPr="00600EF6" w:rsidRDefault="001D6452" w:rsidP="001D6452">
      <w:pPr>
        <w:rPr>
          <w:sz w:val="16"/>
        </w:rPr>
      </w:pPr>
      <w:r w:rsidRPr="00600EF6">
        <w:rPr>
          <w:sz w:val="16"/>
        </w:rPr>
        <w:t>At best, polls would be showing who cared the most about what issues, and how political candidates at many levels were attempting to meet those needs. But they’re just making us all stressed out and miserable and feeding the panic that, frankly, doesn’t need another meal.</w:t>
      </w:r>
    </w:p>
    <w:p w14:paraId="4497A3D7" w14:textId="77777777" w:rsidR="001D6452" w:rsidRPr="00600EF6" w:rsidRDefault="001D6452" w:rsidP="001D6452">
      <w:pPr>
        <w:rPr>
          <w:sz w:val="16"/>
        </w:rPr>
      </w:pPr>
    </w:p>
    <w:p w14:paraId="087543C7" w14:textId="77777777" w:rsidR="001D6452" w:rsidRDefault="001D6452" w:rsidP="001D6452">
      <w:pPr>
        <w:pStyle w:val="Heading4"/>
      </w:pPr>
      <w:r>
        <w:t>Polling isn’t predictive or instructive --- too many variables</w:t>
      </w:r>
    </w:p>
    <w:p w14:paraId="15B5E683" w14:textId="77777777" w:rsidR="001D6452" w:rsidRPr="006D4710" w:rsidRDefault="001D6452" w:rsidP="001D6452">
      <w:r w:rsidRPr="006D4710">
        <w:rPr>
          <w:rStyle w:val="Style13ptBold"/>
        </w:rPr>
        <w:t>Murray, 5/14</w:t>
      </w:r>
      <w:r>
        <w:t>.</w:t>
      </w:r>
      <w:r>
        <w:br/>
      </w:r>
      <w:r w:rsidRPr="006D4710">
        <w:t>Mark Murray is a senior political editor at NBC News</w:t>
      </w:r>
      <w:r>
        <w:t>, writing for NBC, 5/14/24.  “</w:t>
      </w:r>
      <w:r w:rsidRPr="006D4710">
        <w:t>Don't cherry-pick the polls. The 2024 race remains close.</w:t>
      </w:r>
      <w:r>
        <w:t>”</w:t>
      </w:r>
      <w:r>
        <w:br/>
      </w:r>
      <w:r w:rsidRPr="006D4710">
        <w:t>https://www.nbcnews.com/politics/2024-election/dont-cherry-pick-polls-2024-race-remains-close-rcna152059</w:t>
      </w:r>
    </w:p>
    <w:p w14:paraId="7E58F26C" w14:textId="77777777" w:rsidR="001D6452" w:rsidRPr="00600EF6" w:rsidRDefault="001D6452" w:rsidP="001D6452">
      <w:pPr>
        <w:rPr>
          <w:sz w:val="16"/>
        </w:rPr>
      </w:pPr>
      <w:r w:rsidRPr="004204C0">
        <w:rPr>
          <w:rStyle w:val="StyleUnderline"/>
        </w:rPr>
        <w:lastRenderedPageBreak/>
        <w:t>Political analysts like to hold up polls for the answers they give</w:t>
      </w:r>
      <w:r w:rsidRPr="00600EF6">
        <w:rPr>
          <w:sz w:val="16"/>
        </w:rPr>
        <w:t>. But sometimes, they prompt more questions.</w:t>
      </w:r>
    </w:p>
    <w:p w14:paraId="35591A56" w14:textId="77777777" w:rsidR="001D6452" w:rsidRPr="00600EF6" w:rsidRDefault="001D6452" w:rsidP="001D6452">
      <w:pPr>
        <w:rPr>
          <w:sz w:val="16"/>
        </w:rPr>
      </w:pPr>
      <w:r w:rsidRPr="00600EF6">
        <w:rPr>
          <w:sz w:val="16"/>
        </w:rPr>
        <w:t xml:space="preserve">Is President Joe Biden </w:t>
      </w:r>
      <w:proofErr w:type="gramStart"/>
      <w:r w:rsidRPr="00600EF6">
        <w:rPr>
          <w:sz w:val="16"/>
        </w:rPr>
        <w:t>really ahead</w:t>
      </w:r>
      <w:proofErr w:type="gramEnd"/>
      <w:r w:rsidRPr="00600EF6">
        <w:rPr>
          <w:sz w:val="16"/>
        </w:rPr>
        <w:t xml:space="preserve"> by 6 points — and outside the margin of error — in battleground Wisconsin, as a recent Quinnipiac University poll found?</w:t>
      </w:r>
    </w:p>
    <w:p w14:paraId="36542DE2" w14:textId="77777777" w:rsidR="001D6452" w:rsidRPr="00600EF6" w:rsidRDefault="001D6452" w:rsidP="001D6452">
      <w:pPr>
        <w:rPr>
          <w:sz w:val="16"/>
        </w:rPr>
      </w:pPr>
      <w:r w:rsidRPr="00600EF6">
        <w:rPr>
          <w:sz w:val="16"/>
        </w:rPr>
        <w:t>Or is he essentially tied on a five-way ballot, as the same poll found?</w:t>
      </w:r>
    </w:p>
    <w:p w14:paraId="56710C5E" w14:textId="77777777" w:rsidR="001D6452" w:rsidRPr="00600EF6" w:rsidRDefault="001D6452" w:rsidP="001D6452">
      <w:pPr>
        <w:rPr>
          <w:sz w:val="16"/>
        </w:rPr>
      </w:pPr>
      <w:r w:rsidRPr="00600EF6">
        <w:rPr>
          <w:sz w:val="16"/>
        </w:rPr>
        <w:t>Or is he ahead by 2 points among registered voters there, according to a brand-new New York Times/Siena College poll? Or is he down by 1 point there among likely voters, per the same poll, with both results well inside the margin of error?</w:t>
      </w:r>
    </w:p>
    <w:p w14:paraId="49F4671C" w14:textId="77777777" w:rsidR="001D6452" w:rsidRPr="004204C0" w:rsidRDefault="001D6452" w:rsidP="001D6452">
      <w:pPr>
        <w:rPr>
          <w:rStyle w:val="StyleUnderline"/>
        </w:rPr>
      </w:pPr>
      <w:r w:rsidRPr="00600EF6">
        <w:rPr>
          <w:sz w:val="16"/>
        </w:rPr>
        <w:t xml:space="preserve">Similarly, is former President Donald Trump </w:t>
      </w:r>
      <w:proofErr w:type="gramStart"/>
      <w:r w:rsidRPr="00600EF6">
        <w:rPr>
          <w:sz w:val="16"/>
        </w:rPr>
        <w:t>really ahead</w:t>
      </w:r>
      <w:proofErr w:type="gramEnd"/>
      <w:r w:rsidRPr="00600EF6">
        <w:rPr>
          <w:sz w:val="16"/>
        </w:rPr>
        <w:t xml:space="preserve"> in battleground Michigan by 7 points among registered voters, as in the same New York Times/Siena polling? Or </w:t>
      </w:r>
      <w:r w:rsidRPr="004204C0">
        <w:rPr>
          <w:rStyle w:val="StyleUnderline"/>
        </w:rPr>
        <w:t>is Biden ahead there by 1 point among likely voters, as the same poll says?</w:t>
      </w:r>
    </w:p>
    <w:p w14:paraId="40248BC4" w14:textId="77777777" w:rsidR="001D6452" w:rsidRPr="00600EF6" w:rsidRDefault="001D6452" w:rsidP="001D6452">
      <w:pPr>
        <w:rPr>
          <w:sz w:val="16"/>
        </w:rPr>
      </w:pPr>
      <w:r w:rsidRPr="004204C0">
        <w:rPr>
          <w:rStyle w:val="StyleUnderline"/>
        </w:rPr>
        <w:t>The answer: We don’t know</w:t>
      </w:r>
      <w:r w:rsidRPr="00600EF6">
        <w:rPr>
          <w:sz w:val="16"/>
        </w:rPr>
        <w:t>. Whether that idea is maddening or liberating, all we know is that the race remains close.</w:t>
      </w:r>
    </w:p>
    <w:p w14:paraId="5512BBF0" w14:textId="77777777" w:rsidR="001D6452" w:rsidRPr="00600EF6" w:rsidRDefault="001D6452" w:rsidP="001D6452">
      <w:pPr>
        <w:rPr>
          <w:sz w:val="16"/>
        </w:rPr>
      </w:pPr>
      <w:r w:rsidRPr="00600EF6">
        <w:rPr>
          <w:sz w:val="16"/>
        </w:rPr>
        <w:t xml:space="preserve">As NBC News noted nearly six months ago, </w:t>
      </w:r>
      <w:r w:rsidRPr="006D4710">
        <w:rPr>
          <w:rStyle w:val="StyleUnderline"/>
        </w:rPr>
        <w:t xml:space="preserve">expecting down-to-the-percentage-point precision and accuracy from public horse-race polls is a fool’s </w:t>
      </w:r>
      <w:r w:rsidRPr="004204C0">
        <w:rPr>
          <w:rStyle w:val="StyleUnderline"/>
        </w:rPr>
        <w:t>errand — because of the polls’ margins of error, past polling misses, low response rates among voters and different assumptions about the 2024 electorate</w:t>
      </w:r>
      <w:r w:rsidRPr="00600EF6">
        <w:rPr>
          <w:sz w:val="16"/>
        </w:rPr>
        <w:t xml:space="preserve"> (some of the wild swings between registered and likely voter results speak to that).</w:t>
      </w:r>
    </w:p>
    <w:p w14:paraId="4AC0C8F1" w14:textId="77777777" w:rsidR="001D6452" w:rsidRPr="00600EF6" w:rsidRDefault="001D6452" w:rsidP="001D6452">
      <w:pPr>
        <w:rPr>
          <w:sz w:val="16"/>
        </w:rPr>
      </w:pPr>
      <w:r w:rsidRPr="00600EF6">
        <w:rPr>
          <w:sz w:val="16"/>
        </w:rPr>
        <w:t>Now, polls help us understand whether Biden and Trump are underperforming or overperforming among key demographic groups. They inform us about what issues are important to voters, they provide clues about voter interest and possible turnout scenarios, and they help us gauge whether a contest is close or not.</w:t>
      </w:r>
    </w:p>
    <w:p w14:paraId="60E9AED3" w14:textId="77777777" w:rsidR="001D6452" w:rsidRPr="00600EF6" w:rsidRDefault="001D6452" w:rsidP="001D6452">
      <w:pPr>
        <w:rPr>
          <w:sz w:val="16"/>
        </w:rPr>
      </w:pPr>
      <w:r w:rsidRPr="004204C0">
        <w:rPr>
          <w:rStyle w:val="StyleUnderline"/>
        </w:rPr>
        <w:t>Can they tell us who’s ahead — or who’s going to win</w:t>
      </w:r>
      <w:r w:rsidRPr="00600EF6">
        <w:rPr>
          <w:sz w:val="16"/>
        </w:rPr>
        <w:t xml:space="preserve"> — when one candidate is at 48% and the other is at 46%? </w:t>
      </w:r>
      <w:r w:rsidRPr="004204C0">
        <w:rPr>
          <w:rStyle w:val="Emphasis"/>
        </w:rPr>
        <w:t>No way</w:t>
      </w:r>
      <w:r w:rsidRPr="00600EF6">
        <w:rPr>
          <w:sz w:val="16"/>
        </w:rPr>
        <w:t>. But there are important takeaways to glean from recent national and battleground state polling over the past month.</w:t>
      </w:r>
    </w:p>
    <w:p w14:paraId="66A1EC52" w14:textId="77777777" w:rsidR="001D6452" w:rsidRDefault="001D6452" w:rsidP="001D6452">
      <w:pPr>
        <w:pStyle w:val="Heading3"/>
      </w:pPr>
      <w:r>
        <w:lastRenderedPageBreak/>
        <w:t>2AC---Policy Doesn’t Mater</w:t>
      </w:r>
    </w:p>
    <w:p w14:paraId="6CF3FC40" w14:textId="77777777" w:rsidR="001D6452" w:rsidRPr="001F146F" w:rsidRDefault="001D6452" w:rsidP="001D6452">
      <w:pPr>
        <w:pStyle w:val="Heading4"/>
      </w:pPr>
      <w:r>
        <w:t xml:space="preserve">Voters don’t </w:t>
      </w:r>
      <w:r w:rsidRPr="00FD6626">
        <w:rPr>
          <w:u w:val="single"/>
        </w:rPr>
        <w:t>perceive</w:t>
      </w:r>
      <w:r>
        <w:t xml:space="preserve"> policy.</w:t>
      </w:r>
    </w:p>
    <w:p w14:paraId="672103C1" w14:textId="77777777" w:rsidR="001D6452" w:rsidRDefault="001D6452" w:rsidP="001D6452">
      <w:r w:rsidRPr="001F146F">
        <w:rPr>
          <w:rStyle w:val="Style13ptBold"/>
        </w:rPr>
        <w:t>Somin 16</w:t>
      </w:r>
      <w:r>
        <w:t xml:space="preserve"> – Ilya Somin, Law Professor at George Mason University. [Democracy and Political Ignorance: Why Smaller Government Is Smarter, Second Edition, Stanford Law Books]//BPS</w:t>
      </w:r>
    </w:p>
    <w:p w14:paraId="789A0184" w14:textId="77777777" w:rsidR="001D6452" w:rsidRPr="00F92D1B" w:rsidRDefault="001D6452" w:rsidP="001D6452">
      <w:pPr>
        <w:rPr>
          <w:sz w:val="16"/>
        </w:rPr>
      </w:pPr>
      <w:r w:rsidRPr="00F92D1B">
        <w:rPr>
          <w:rStyle w:val="StyleUnderline"/>
        </w:rPr>
        <w:t>THE REALITY</w:t>
      </w:r>
      <w:r w:rsidRPr="00F92D1B">
        <w:rPr>
          <w:sz w:val="16"/>
        </w:rPr>
        <w:t xml:space="preserve"> THAT </w:t>
      </w:r>
      <w:r w:rsidRPr="00F92D1B">
        <w:rPr>
          <w:rStyle w:val="Emphasis"/>
        </w:rPr>
        <w:t xml:space="preserve">MOST </w:t>
      </w:r>
      <w:r w:rsidRPr="00F92D1B">
        <w:rPr>
          <w:rStyle w:val="Emphasis"/>
          <w:highlight w:val="cyan"/>
        </w:rPr>
        <w:t>VOTERS</w:t>
      </w:r>
      <w:r w:rsidRPr="00F92D1B">
        <w:rPr>
          <w:rStyle w:val="StyleUnderline"/>
          <w:highlight w:val="cyan"/>
        </w:rPr>
        <w:t xml:space="preserve"> are</w:t>
      </w:r>
      <w:r w:rsidRPr="00F92D1B">
        <w:rPr>
          <w:sz w:val="16"/>
        </w:rPr>
        <w:t xml:space="preserve"> often </w:t>
      </w:r>
      <w:r w:rsidRPr="00F92D1B">
        <w:rPr>
          <w:rStyle w:val="Emphasis"/>
          <w:highlight w:val="cyan"/>
        </w:rPr>
        <w:t>ignorant</w:t>
      </w:r>
      <w:r w:rsidRPr="00F92D1B">
        <w:rPr>
          <w:rStyle w:val="StyleUnderline"/>
          <w:highlight w:val="cyan"/>
        </w:rPr>
        <w:t xml:space="preserve"> of</w:t>
      </w:r>
      <w:r w:rsidRPr="00F92D1B">
        <w:rPr>
          <w:rStyle w:val="StyleUnderline"/>
        </w:rPr>
        <w:t xml:space="preserve"> </w:t>
      </w:r>
      <w:r w:rsidRPr="00F92D1B">
        <w:rPr>
          <w:rStyle w:val="Emphasis"/>
        </w:rPr>
        <w:t xml:space="preserve">even very </w:t>
      </w:r>
      <w:r w:rsidRPr="00F92D1B">
        <w:rPr>
          <w:rStyle w:val="Emphasis"/>
          <w:highlight w:val="cyan"/>
        </w:rPr>
        <w:t>basic</w:t>
      </w:r>
      <w:r w:rsidRPr="00F92D1B">
        <w:rPr>
          <w:rStyle w:val="Emphasis"/>
        </w:rPr>
        <w:t xml:space="preserve"> political </w:t>
      </w:r>
      <w:r w:rsidRPr="00F92D1B">
        <w:rPr>
          <w:rStyle w:val="Emphasis"/>
          <w:highlight w:val="cyan"/>
        </w:rPr>
        <w:t>info</w:t>
      </w:r>
      <w:r w:rsidRPr="00F92D1B">
        <w:rPr>
          <w:rStyle w:val="Emphasis"/>
        </w:rPr>
        <w:t>rmation</w:t>
      </w:r>
      <w:r w:rsidRPr="00F92D1B">
        <w:rPr>
          <w:rStyle w:val="StyleUnderline"/>
        </w:rPr>
        <w:t xml:space="preserve"> </w:t>
      </w:r>
      <w:r w:rsidRPr="00F92D1B">
        <w:rPr>
          <w:rStyle w:val="StyleUnderline"/>
          <w:highlight w:val="cyan"/>
        </w:rPr>
        <w:t>is</w:t>
      </w:r>
      <w:r w:rsidRPr="00F92D1B">
        <w:rPr>
          <w:rStyle w:val="StyleUnderline"/>
        </w:rPr>
        <w:t xml:space="preserve"> one of </w:t>
      </w:r>
      <w:r w:rsidRPr="00F92D1B">
        <w:rPr>
          <w:rStyle w:val="Emphasis"/>
        </w:rPr>
        <w:t>the better-</w:t>
      </w:r>
      <w:r w:rsidRPr="00F92D1B">
        <w:rPr>
          <w:rStyle w:val="Emphasis"/>
          <w:highlight w:val="cyan"/>
        </w:rPr>
        <w:t>established</w:t>
      </w:r>
      <w:r w:rsidRPr="00F92D1B">
        <w:rPr>
          <w:rStyle w:val="Emphasis"/>
        </w:rPr>
        <w:t xml:space="preserve"> find</w:t>
      </w:r>
      <w:r w:rsidRPr="00F92D1B">
        <w:rPr>
          <w:rStyle w:val="Emphasis"/>
          <w:highlight w:val="cyan"/>
        </w:rPr>
        <w:t>in</w:t>
      </w:r>
      <w:r w:rsidRPr="00F92D1B">
        <w:rPr>
          <w:rStyle w:val="Emphasis"/>
        </w:rPr>
        <w:t>gs</w:t>
      </w:r>
      <w:r w:rsidRPr="00F92D1B">
        <w:rPr>
          <w:rStyle w:val="StyleUnderline"/>
        </w:rPr>
        <w:t xml:space="preserve"> of </w:t>
      </w:r>
      <w:r w:rsidRPr="00F92D1B">
        <w:rPr>
          <w:rStyle w:val="StyleUnderline"/>
          <w:highlight w:val="cyan"/>
        </w:rPr>
        <w:t xml:space="preserve">social science. </w:t>
      </w:r>
      <w:r w:rsidRPr="00F92D1B">
        <w:rPr>
          <w:rStyle w:val="Emphasis"/>
          <w:highlight w:val="cyan"/>
        </w:rPr>
        <w:t>Decades of</w:t>
      </w:r>
      <w:r w:rsidRPr="00F92D1B">
        <w:rPr>
          <w:rStyle w:val="Emphasis"/>
        </w:rPr>
        <w:t xml:space="preserve"> accumulated </w:t>
      </w:r>
      <w:r w:rsidRPr="00F92D1B">
        <w:rPr>
          <w:rStyle w:val="Emphasis"/>
          <w:highlight w:val="cyan"/>
        </w:rPr>
        <w:t>evidence</w:t>
      </w:r>
      <w:r w:rsidRPr="00F92D1B">
        <w:rPr>
          <w:rStyle w:val="StyleUnderline"/>
          <w:highlight w:val="cyan"/>
        </w:rPr>
        <w:t xml:space="preserve"> reinforce this</w:t>
      </w:r>
      <w:r w:rsidRPr="00F92D1B">
        <w:rPr>
          <w:sz w:val="16"/>
        </w:rPr>
        <w:t xml:space="preserve"> conclusion.2 Unfortunately, </w:t>
      </w:r>
      <w:r w:rsidRPr="00F92D1B">
        <w:rPr>
          <w:rStyle w:val="StyleUnderline"/>
        </w:rPr>
        <w:t>the situation has not improved</w:t>
      </w:r>
      <w:r w:rsidRPr="00F92D1B">
        <w:rPr>
          <w:sz w:val="16"/>
        </w:rPr>
        <w:t xml:space="preserve"> much over time.</w:t>
      </w:r>
    </w:p>
    <w:p w14:paraId="47390F34" w14:textId="77777777" w:rsidR="001D6452" w:rsidRPr="00F92D1B" w:rsidRDefault="001D6452" w:rsidP="001D6452">
      <w:pPr>
        <w:rPr>
          <w:sz w:val="16"/>
        </w:rPr>
      </w:pPr>
      <w:r w:rsidRPr="00F92D1B">
        <w:rPr>
          <w:sz w:val="16"/>
        </w:rPr>
        <w:t>THE PERVASIVENESS OF IGNORANCE</w:t>
      </w:r>
    </w:p>
    <w:p w14:paraId="7309073E" w14:textId="77777777" w:rsidR="001D6452" w:rsidRPr="00F92D1B" w:rsidRDefault="001D6452" w:rsidP="001D6452">
      <w:pPr>
        <w:rPr>
          <w:sz w:val="16"/>
        </w:rPr>
      </w:pPr>
      <w:r w:rsidRPr="00F92D1B">
        <w:rPr>
          <w:rStyle w:val="StyleUnderline"/>
        </w:rPr>
        <w:t xml:space="preserve">The sheer depth of </w:t>
      </w:r>
      <w:r w:rsidRPr="00F92D1B">
        <w:rPr>
          <w:rStyle w:val="Emphasis"/>
        </w:rPr>
        <w:t>most individual voters’ ignorance</w:t>
      </w:r>
      <w:r w:rsidRPr="00F92D1B">
        <w:rPr>
          <w:rStyle w:val="StyleUnderline"/>
        </w:rPr>
        <w:t xml:space="preserve"> may be </w:t>
      </w:r>
      <w:r w:rsidRPr="00F92D1B">
        <w:rPr>
          <w:rStyle w:val="Emphasis"/>
        </w:rPr>
        <w:t>shocking</w:t>
      </w:r>
      <w:r w:rsidRPr="00F92D1B">
        <w:rPr>
          <w:sz w:val="16"/>
        </w:rPr>
        <w:t xml:space="preserve"> to readers not familiar with the research. </w:t>
      </w:r>
      <w:r w:rsidRPr="00F92D1B">
        <w:rPr>
          <w:rStyle w:val="Emphasis"/>
        </w:rPr>
        <w:t>Rarely if ever</w:t>
      </w:r>
      <w:r w:rsidRPr="00F92D1B">
        <w:rPr>
          <w:rStyle w:val="StyleUnderline"/>
        </w:rPr>
        <w:t xml:space="preserve"> is</w:t>
      </w:r>
      <w:r w:rsidRPr="00F92D1B">
        <w:rPr>
          <w:sz w:val="16"/>
        </w:rPr>
        <w:t xml:space="preserve"> any one piece of </w:t>
      </w:r>
      <w:r w:rsidRPr="00F92D1B">
        <w:rPr>
          <w:rStyle w:val="StyleUnderline"/>
        </w:rPr>
        <w:t>knowledge</w:t>
      </w:r>
      <w:r w:rsidRPr="00F92D1B">
        <w:rPr>
          <w:sz w:val="16"/>
        </w:rPr>
        <w:t xml:space="preserve"> </w:t>
      </w:r>
      <w:proofErr w:type="gramStart"/>
      <w:r w:rsidRPr="00F92D1B">
        <w:rPr>
          <w:sz w:val="16"/>
        </w:rPr>
        <w:t xml:space="preserve">absolutely </w:t>
      </w:r>
      <w:r w:rsidRPr="00F92D1B">
        <w:rPr>
          <w:rStyle w:val="Emphasis"/>
        </w:rPr>
        <w:t>essential</w:t>
      </w:r>
      <w:proofErr w:type="gramEnd"/>
      <w:r w:rsidRPr="00F92D1B">
        <w:rPr>
          <w:rStyle w:val="Emphasis"/>
        </w:rPr>
        <w:t xml:space="preserve"> to voters</w:t>
      </w:r>
      <w:r w:rsidRPr="00F92D1B">
        <w:rPr>
          <w:sz w:val="16"/>
        </w:rPr>
        <w:t xml:space="preserve">. It may not matter much if most Americans are ignorant of one or another </w:t>
      </w:r>
      <w:proofErr w:type="gramStart"/>
      <w:r w:rsidRPr="00F92D1B">
        <w:rPr>
          <w:sz w:val="16"/>
        </w:rPr>
        <w:t>particular fact</w:t>
      </w:r>
      <w:proofErr w:type="gramEnd"/>
      <w:r w:rsidRPr="00F92D1B">
        <w:rPr>
          <w:sz w:val="16"/>
        </w:rPr>
        <w:t xml:space="preserve"> about politics. But the pervasiveness of ignorance about a wide range of political issues and leaders is far more troubling.</w:t>
      </w:r>
    </w:p>
    <w:p w14:paraId="3C67CF0F" w14:textId="77777777" w:rsidR="001D6452" w:rsidRPr="00F92D1B" w:rsidRDefault="001D6452" w:rsidP="001D6452">
      <w:pPr>
        <w:rPr>
          <w:sz w:val="16"/>
        </w:rPr>
      </w:pPr>
      <w:r w:rsidRPr="00F92D1B">
        <w:rPr>
          <w:sz w:val="16"/>
        </w:rPr>
        <w:t>Many examples help illustrate the point. A survey conducted not long before the 2014 election, which determined control of Congress, found that only 38 percent of Americans knew that the Republicans controlled the House of Representatives at the time, and the same number knew that the Democrats had a majority in the Senate.3 Not knowing which party controls these institutions makes it difficult for voters to assign credit or blame for their performance.</w:t>
      </w:r>
    </w:p>
    <w:p w14:paraId="757F3DE6" w14:textId="77777777" w:rsidR="001D6452" w:rsidRPr="00F92D1B" w:rsidRDefault="001D6452" w:rsidP="001D6452">
      <w:pPr>
        <w:rPr>
          <w:sz w:val="16"/>
        </w:rPr>
      </w:pPr>
      <w:r w:rsidRPr="00F92D1B">
        <w:rPr>
          <w:sz w:val="16"/>
        </w:rPr>
        <w:t>One of the most contentious issues in recent American politics has been the Affordable Care Act of 2010—President Barack Obama’s health care reform law, often known as Obamacare. Yet much of the public remains ignorant about many aspects of this program. As late as August 2013 a survey found that 44 percent did not even realize that the ACA was still the law.4</w:t>
      </w:r>
    </w:p>
    <w:p w14:paraId="2D769D63" w14:textId="77777777" w:rsidR="001D6452" w:rsidRPr="00F92D1B" w:rsidRDefault="001D6452" w:rsidP="001D6452">
      <w:pPr>
        <w:rPr>
          <w:sz w:val="16"/>
        </w:rPr>
      </w:pPr>
      <w:r w:rsidRPr="00F92D1B">
        <w:rPr>
          <w:sz w:val="16"/>
        </w:rPr>
        <w:t>For years, there has been an ongoing debate over the future of federal spending in the United States, with sharp partisan divisions over how to deal with increasingly serious budget deficits that are likely to get worse in the long run. Yet a September 2014 Pew Research Center survey found that only 20 percent of Americans realize that the federal government spends more money on Social Security than on foreign aid, transportation, and interest on the government debt.5 Some 33 percent believe that foreign aid is the biggest item on this list, even though it is actually the smallest, amounting to about one percent of the federal budget, compared with 17 percent for Social Security.6</w:t>
      </w:r>
    </w:p>
    <w:p w14:paraId="3A80AA1E" w14:textId="77777777" w:rsidR="001D6452" w:rsidRPr="00F92D1B" w:rsidRDefault="001D6452" w:rsidP="001D6452">
      <w:pPr>
        <w:rPr>
          <w:sz w:val="16"/>
        </w:rPr>
      </w:pPr>
      <w:r w:rsidRPr="00F92D1B">
        <w:rPr>
          <w:sz w:val="16"/>
        </w:rPr>
        <w:t>This result is consistent with numerous previous surveys showing that most Americans greatly underestimate the percentage of federal spending devoted to Social Security and other entitlement programs, while vastly overestimating the amount devoted to foreign aid and other minor programs such as the Corporation for Public Broadcasting.7 It is difficult for voters to evaluate competing approaches to reforming tax and spending policy if they don’t have even a basic understanding of how federal funds are currently spent.</w:t>
      </w:r>
    </w:p>
    <w:p w14:paraId="750B21DA" w14:textId="77777777" w:rsidR="001D6452" w:rsidRPr="00F92D1B" w:rsidRDefault="001D6452" w:rsidP="001D6452">
      <w:pPr>
        <w:rPr>
          <w:sz w:val="16"/>
        </w:rPr>
      </w:pPr>
      <w:r w:rsidRPr="00F92D1B">
        <w:rPr>
          <w:sz w:val="16"/>
        </w:rPr>
        <w:t xml:space="preserve">A series of polls conducted just before the Republican Party chose Representative Paul Ryan to be their </w:t>
      </w:r>
      <w:proofErr w:type="gramStart"/>
      <w:r w:rsidRPr="00F92D1B">
        <w:rPr>
          <w:sz w:val="16"/>
        </w:rPr>
        <w:t>vice presidential</w:t>
      </w:r>
      <w:proofErr w:type="gramEnd"/>
      <w:r w:rsidRPr="00F92D1B">
        <w:rPr>
          <w:sz w:val="16"/>
        </w:rPr>
        <w:t xml:space="preserve"> nominee in August 2012 found that 43 percent of Americans had never heard of Ryan and only 32 percent knew that he was a member of the House of Representatives.8 Unlike Governor Sarah Palin in 2008, Ryan was not a relative unknown catapulted onto the national stage by a vice presidential nomination. As his party’s leading spokesman on budgetary and fiscal issues, he had been a prominent figure in American politics for several years.</w:t>
      </w:r>
    </w:p>
    <w:p w14:paraId="471EAA0C" w14:textId="77777777" w:rsidR="001D6452" w:rsidRPr="00F92D1B" w:rsidRDefault="001D6452" w:rsidP="001D6452">
      <w:pPr>
        <w:rPr>
          <w:sz w:val="16"/>
        </w:rPr>
      </w:pPr>
      <w:r w:rsidRPr="00F92D1B">
        <w:rPr>
          <w:sz w:val="16"/>
        </w:rPr>
        <w:t>One of the key policy positions staked out by President Obama in his successful 2012 reelection campaign was his plan to raise income taxes for persons earning more than $250,000 per year, an idea much discussed during the campaign and supported by a large majority of the public—69 percent in a December 2012 poll.9 A February 2012 survey conducted for the political newspaper The Hill actually asked respondents what tax rates people with different income levels should pay. It found that 75 percent of likely voters wanted the highest-income earners to pay taxes lower than 30 percent of income, the top rate at the time of the 2012 election.10 This inconsistency suggests that many people supported increasing the tax rates of high earners because they did not realize how high taxes were already.</w:t>
      </w:r>
    </w:p>
    <w:p w14:paraId="7E6E5FF4" w14:textId="77777777" w:rsidR="001D6452" w:rsidRPr="00F92D1B" w:rsidRDefault="001D6452" w:rsidP="001D6452">
      <w:pPr>
        <w:rPr>
          <w:sz w:val="16"/>
        </w:rPr>
      </w:pPr>
      <w:r w:rsidRPr="00F92D1B">
        <w:rPr>
          <w:sz w:val="16"/>
        </w:rPr>
        <w:t>Even before the 2012 election, economic inequality had been a major political issue for years, in both the United States and many European nations. Yet surveys consistently show that most Americans and citizens of other democracies have little or no understanding of either the extent of inequality or whether it has been increasing or decreasing.11 A 2009 survey found that only somewhere between 12 and 29 percent of Americans can roughly place the shape of the income distribution in the United States when given a choice of five different simple diagrams with accompanying explanations.12 Even the higher figure is only slightly better than what we would expect from random guessing.13</w:t>
      </w:r>
    </w:p>
    <w:p w14:paraId="6B640C6C" w14:textId="77777777" w:rsidR="001D6452" w:rsidRPr="00F92D1B" w:rsidRDefault="001D6452" w:rsidP="001D6452">
      <w:pPr>
        <w:rPr>
          <w:sz w:val="16"/>
        </w:rPr>
      </w:pPr>
      <w:r w:rsidRPr="00F92D1B">
        <w:rPr>
          <w:sz w:val="16"/>
        </w:rPr>
        <w:t>Equally striking is the fact that in late 2003, more than 60 percent of Americans did not realize that a massive increase in domestic spending had made a substantial contribution to the then-recent explosion in the federal deficit.14 Most of the public is unaware of a wide range of important government programs structured as tax deductions and payments for services.15 As a result, they are also unaware of the massive extent to which many of these programs transfer benefits primarily to the relatively affluent.16</w:t>
      </w:r>
    </w:p>
    <w:p w14:paraId="783D83F1" w14:textId="77777777" w:rsidR="001D6452" w:rsidRPr="00F92D1B" w:rsidRDefault="001D6452" w:rsidP="001D6452">
      <w:pPr>
        <w:rPr>
          <w:sz w:val="16"/>
        </w:rPr>
      </w:pPr>
      <w:r w:rsidRPr="00F92D1B">
        <w:rPr>
          <w:sz w:val="16"/>
        </w:rPr>
        <w:t>Despite years of controversy over the War on Terror, the Iraq War, and American relations with the Muslim world, only 32 percent of Americans in a 2007 survey could name “Sunni” or “Sunnis” as one of “the two major branches of Islam” whose adherents “are seeking political control in Iraq,” even though the question prompted them with the name of the other major branch (the Shiites).17 Such basic knowledge may not be absolutely essential to evaluation of U.S. policy toward the Middle East. But it is certainly useful for understanding a region that has long been a central focus of American foreign policy, especially since the 9/11 terrorist attacks in 2001.</w:t>
      </w:r>
    </w:p>
    <w:p w14:paraId="6AFBA65D" w14:textId="77777777" w:rsidR="001D6452" w:rsidRPr="00F92D1B" w:rsidRDefault="001D6452" w:rsidP="001D6452">
      <w:pPr>
        <w:rPr>
          <w:sz w:val="16"/>
        </w:rPr>
      </w:pPr>
      <w:r w:rsidRPr="00F92D1B">
        <w:rPr>
          <w:sz w:val="16"/>
        </w:rPr>
        <w:lastRenderedPageBreak/>
        <w:t>Such widespread ignorance is not of recent origin. As of December 1994, a month after the takeover of Congress by the Republican Party, then led by soon-to-be Speaker of the House Newt Gingrich, 57 percent of Americans had never even heard of Gingrich, whose campaign strategy and policy stances had received massive publicity in the immediately preceding weeks.18 In 1964, in the midst of the Cold War, only 38 percent were aware that the Soviet Union was not a member of the U.S.-led NATO alliance.19 Later, in 1986, the majority could not identify Mikhail Gorbachev, the controversial new leader of the Soviet Union, by name.20 Much of the time, only a bare majority know which party has control of the Senate, some 70 percent cannot name both of their state’s senators, and the majority cannot name any congressional candidate in their district at the height of a campaign.21</w:t>
      </w:r>
    </w:p>
    <w:p w14:paraId="532A3AB1" w14:textId="77777777" w:rsidR="001D6452" w:rsidRPr="00F92D1B" w:rsidRDefault="001D6452" w:rsidP="001D6452">
      <w:pPr>
        <w:rPr>
          <w:sz w:val="16"/>
        </w:rPr>
      </w:pPr>
      <w:r w:rsidRPr="00F92D1B">
        <w:rPr>
          <w:sz w:val="16"/>
        </w:rPr>
        <w:t xml:space="preserve">Three aspects of voter ignorance deserve particular attention. First, </w:t>
      </w:r>
      <w:r w:rsidRPr="00F92D1B">
        <w:rPr>
          <w:rStyle w:val="StyleUnderline"/>
        </w:rPr>
        <w:t xml:space="preserve">many </w:t>
      </w:r>
      <w:r w:rsidRPr="00F92D1B">
        <w:rPr>
          <w:rStyle w:val="StyleUnderline"/>
          <w:highlight w:val="cyan"/>
        </w:rPr>
        <w:t>voters are ignorant</w:t>
      </w:r>
      <w:r w:rsidRPr="00F92D1B">
        <w:rPr>
          <w:rStyle w:val="StyleUnderline"/>
        </w:rPr>
        <w:t xml:space="preserve"> not just </w:t>
      </w:r>
      <w:r w:rsidRPr="00F92D1B">
        <w:rPr>
          <w:rStyle w:val="Emphasis"/>
          <w:highlight w:val="cyan"/>
        </w:rPr>
        <w:t>about</w:t>
      </w:r>
      <w:r w:rsidRPr="00F92D1B">
        <w:rPr>
          <w:rStyle w:val="Emphasis"/>
        </w:rPr>
        <w:t xml:space="preserve"> specific </w:t>
      </w:r>
      <w:r w:rsidRPr="00F92D1B">
        <w:rPr>
          <w:rStyle w:val="Emphasis"/>
          <w:highlight w:val="cyan"/>
        </w:rPr>
        <w:t>policy issues</w:t>
      </w:r>
      <w:r w:rsidRPr="00F92D1B">
        <w:rPr>
          <w:rStyle w:val="StyleUnderline"/>
        </w:rPr>
        <w:t xml:space="preserve"> but about </w:t>
      </w:r>
      <w:r w:rsidRPr="00F92D1B">
        <w:rPr>
          <w:rStyle w:val="Emphasis"/>
        </w:rPr>
        <w:t>the basic structure of government</w:t>
      </w:r>
      <w:r w:rsidRPr="00F92D1B">
        <w:rPr>
          <w:sz w:val="16"/>
        </w:rPr>
        <w:t xml:space="preserve"> and how it operates.22 Majorities are ignorant of such basic aspects of the U.S. political system as who has the power to declare war, the respective functions of the three branches of government, and who controls monetary policy.23 Admittedly, presidents sometimes manage to initiate war without congressional approval, as in the case of recent military interventions in Libya and against the ISIS terrorist organization in Iraq and Syria. But even under modern conditions, presidents usually seek congressional authorization for major conflicts, and generally keep interventions that lack such authorization carefully limited, usually to air strikes alone.24 A 2014 Annenberg Public Policy Center study found that </w:t>
      </w:r>
      <w:r w:rsidRPr="00F92D1B">
        <w:rPr>
          <w:rStyle w:val="Emphasis"/>
        </w:rPr>
        <w:t xml:space="preserve">only </w:t>
      </w:r>
      <w:r w:rsidRPr="00F92D1B">
        <w:rPr>
          <w:rStyle w:val="Emphasis"/>
          <w:highlight w:val="cyan"/>
        </w:rPr>
        <w:t>36 percent</w:t>
      </w:r>
      <w:r w:rsidRPr="00F92D1B">
        <w:rPr>
          <w:rStyle w:val="Emphasis"/>
        </w:rPr>
        <w:t xml:space="preserve"> of Americans</w:t>
      </w:r>
      <w:r w:rsidRPr="00F92D1B">
        <w:rPr>
          <w:rStyle w:val="StyleUnderline"/>
        </w:rPr>
        <w:t xml:space="preserve"> </w:t>
      </w:r>
      <w:r w:rsidRPr="00F92D1B">
        <w:rPr>
          <w:rStyle w:val="StyleUnderline"/>
          <w:highlight w:val="cyan"/>
        </w:rPr>
        <w:t>could</w:t>
      </w:r>
      <w:r w:rsidRPr="00F92D1B">
        <w:rPr>
          <w:rStyle w:val="StyleUnderline"/>
        </w:rPr>
        <w:t xml:space="preserve"> </w:t>
      </w:r>
      <w:r w:rsidRPr="00F92D1B">
        <w:rPr>
          <w:rStyle w:val="Emphasis"/>
        </w:rPr>
        <w:t xml:space="preserve">even </w:t>
      </w:r>
      <w:r w:rsidRPr="00F92D1B">
        <w:rPr>
          <w:rStyle w:val="Emphasis"/>
          <w:highlight w:val="cyan"/>
        </w:rPr>
        <w:t>name</w:t>
      </w:r>
      <w:r w:rsidRPr="00F92D1B">
        <w:rPr>
          <w:rStyle w:val="StyleUnderline"/>
        </w:rPr>
        <w:t xml:space="preserve"> </w:t>
      </w:r>
      <w:r w:rsidRPr="00F92D1B">
        <w:rPr>
          <w:rStyle w:val="StyleUnderline"/>
          <w:highlight w:val="cyan"/>
        </w:rPr>
        <w:t>the three branches</w:t>
      </w:r>
      <w:r w:rsidRPr="00F92D1B">
        <w:rPr>
          <w:rStyle w:val="StyleUnderline"/>
        </w:rPr>
        <w:t xml:space="preserve"> of the federal government</w:t>
      </w:r>
      <w:r w:rsidRPr="00F92D1B">
        <w:rPr>
          <w:sz w:val="16"/>
        </w:rPr>
        <w:t xml:space="preserve">: executive, legislative, and judicial. Some </w:t>
      </w:r>
      <w:r w:rsidRPr="00F92D1B">
        <w:rPr>
          <w:rStyle w:val="Emphasis"/>
          <w:highlight w:val="cyan"/>
        </w:rPr>
        <w:t>35 percent</w:t>
      </w:r>
      <w:r w:rsidRPr="00F92D1B">
        <w:rPr>
          <w:rStyle w:val="StyleUnderline"/>
          <w:highlight w:val="cyan"/>
        </w:rPr>
        <w:t xml:space="preserve"> could not name</w:t>
      </w:r>
      <w:r w:rsidRPr="00F92D1B">
        <w:rPr>
          <w:rStyle w:val="StyleUnderline"/>
        </w:rPr>
        <w:t xml:space="preserve"> </w:t>
      </w:r>
      <w:r w:rsidRPr="00F92D1B">
        <w:rPr>
          <w:rStyle w:val="Emphasis"/>
        </w:rPr>
        <w:t xml:space="preserve">even </w:t>
      </w:r>
      <w:r w:rsidRPr="00F92D1B">
        <w:rPr>
          <w:rStyle w:val="Emphasis"/>
          <w:highlight w:val="cyan"/>
        </w:rPr>
        <w:t>one</w:t>
      </w:r>
      <w:r w:rsidRPr="00F92D1B">
        <w:rPr>
          <w:sz w:val="16"/>
        </w:rPr>
        <w:t>.25 The 36 percent result was an even lower figure than the 42 percent who could name all three branches in a similar 2006 poll.26</w:t>
      </w:r>
    </w:p>
    <w:p w14:paraId="161A6A5A" w14:textId="77777777" w:rsidR="001D6452" w:rsidRPr="00F92D1B" w:rsidRDefault="001D6452" w:rsidP="001D6452">
      <w:pPr>
        <w:rPr>
          <w:sz w:val="16"/>
        </w:rPr>
      </w:pPr>
      <w:r w:rsidRPr="00F92D1B">
        <w:rPr>
          <w:sz w:val="16"/>
        </w:rPr>
        <w:t xml:space="preserve">Another 2006 survey found that </w:t>
      </w:r>
      <w:r w:rsidRPr="00F92D1B">
        <w:rPr>
          <w:rStyle w:val="Emphasis"/>
        </w:rPr>
        <w:t>only 28 percent</w:t>
      </w:r>
      <w:r w:rsidRPr="00F92D1B">
        <w:rPr>
          <w:rStyle w:val="StyleUnderline"/>
        </w:rPr>
        <w:t xml:space="preserve"> could name </w:t>
      </w:r>
      <w:r w:rsidRPr="00F92D1B">
        <w:rPr>
          <w:rStyle w:val="Emphasis"/>
        </w:rPr>
        <w:t>two or more of the five rights</w:t>
      </w:r>
      <w:r w:rsidRPr="00F92D1B">
        <w:rPr>
          <w:rStyle w:val="StyleUnderline"/>
        </w:rPr>
        <w:t xml:space="preserve"> guaranteed by the First Amendment to the Constitution</w:t>
      </w:r>
      <w:r w:rsidRPr="00F92D1B">
        <w:rPr>
          <w:sz w:val="16"/>
        </w:rPr>
        <w:t xml:space="preserve">.27 A 2002 Columbia University study indicated that </w:t>
      </w:r>
      <w:r w:rsidRPr="00F92D1B">
        <w:rPr>
          <w:rStyle w:val="Emphasis"/>
          <w:highlight w:val="cyan"/>
        </w:rPr>
        <w:t>35 percent</w:t>
      </w:r>
      <w:r w:rsidRPr="00F92D1B">
        <w:rPr>
          <w:rStyle w:val="StyleUnderline"/>
          <w:highlight w:val="cyan"/>
        </w:rPr>
        <w:t xml:space="preserve"> believed</w:t>
      </w:r>
      <w:r w:rsidRPr="00F92D1B">
        <w:rPr>
          <w:sz w:val="16"/>
        </w:rPr>
        <w:t xml:space="preserve"> that </w:t>
      </w:r>
      <w:r w:rsidRPr="00F92D1B">
        <w:rPr>
          <w:rStyle w:val="StyleUnderline"/>
        </w:rPr>
        <w:t xml:space="preserve">Karl </w:t>
      </w:r>
      <w:r w:rsidRPr="00F92D1B">
        <w:rPr>
          <w:rStyle w:val="StyleUnderline"/>
          <w:highlight w:val="cyan"/>
        </w:rPr>
        <w:t>Marx’s dictum</w:t>
      </w:r>
      <w:r w:rsidRPr="00F92D1B">
        <w:rPr>
          <w:rStyle w:val="StyleUnderline"/>
        </w:rPr>
        <w:t xml:space="preserve"> “From each according to his ability to each according to his need” </w:t>
      </w:r>
      <w:r w:rsidRPr="00F92D1B">
        <w:rPr>
          <w:rStyle w:val="StyleUnderline"/>
          <w:highlight w:val="cyan"/>
        </w:rPr>
        <w:t>is in the Constitution</w:t>
      </w:r>
      <w:r w:rsidRPr="00F92D1B">
        <w:rPr>
          <w:rStyle w:val="StyleUnderline"/>
        </w:rPr>
        <w:t xml:space="preserve"> (34 percent</w:t>
      </w:r>
      <w:r w:rsidRPr="00F92D1B">
        <w:rPr>
          <w:sz w:val="16"/>
        </w:rPr>
        <w:t xml:space="preserve"> said they </w:t>
      </w:r>
      <w:r w:rsidRPr="00F92D1B">
        <w:rPr>
          <w:rStyle w:val="StyleUnderline"/>
        </w:rPr>
        <w:t>did not know if it was or not)</w:t>
      </w:r>
      <w:r w:rsidRPr="00F92D1B">
        <w:rPr>
          <w:sz w:val="16"/>
        </w:rPr>
        <w:t>, and only one-third understood that a Supreme Court decision overruling Roe v. Wade would not make abortion illegal throughout the country.28</w:t>
      </w:r>
    </w:p>
    <w:p w14:paraId="0E6EAE34" w14:textId="77777777" w:rsidR="001D6452" w:rsidRPr="00F92D1B" w:rsidRDefault="001D6452" w:rsidP="001D6452">
      <w:pPr>
        <w:rPr>
          <w:sz w:val="16"/>
        </w:rPr>
      </w:pPr>
      <w:r w:rsidRPr="00F92D1B">
        <w:rPr>
          <w:sz w:val="16"/>
        </w:rPr>
        <w:t xml:space="preserve">Ignorance of the structure of government suggests that </w:t>
      </w:r>
      <w:r w:rsidRPr="00F92D1B">
        <w:rPr>
          <w:rStyle w:val="StyleUnderline"/>
          <w:highlight w:val="cyan"/>
        </w:rPr>
        <w:t>voters</w:t>
      </w:r>
      <w:r w:rsidRPr="00F92D1B">
        <w:rPr>
          <w:sz w:val="16"/>
        </w:rPr>
        <w:t xml:space="preserve"> often not only </w:t>
      </w:r>
      <w:r w:rsidRPr="00F92D1B">
        <w:rPr>
          <w:rStyle w:val="StyleUnderline"/>
        </w:rPr>
        <w:t xml:space="preserve">cannot choose between </w:t>
      </w:r>
      <w:r w:rsidRPr="00F92D1B">
        <w:rPr>
          <w:rStyle w:val="Emphasis"/>
        </w:rPr>
        <w:t>specific competing policy programs</w:t>
      </w:r>
      <w:r w:rsidRPr="00F92D1B">
        <w:rPr>
          <w:sz w:val="16"/>
        </w:rPr>
        <w:t xml:space="preserve"> but also </w:t>
      </w:r>
      <w:r w:rsidRPr="00F92D1B">
        <w:rPr>
          <w:rStyle w:val="StyleUnderline"/>
          <w:highlight w:val="cyan"/>
        </w:rPr>
        <w:t>cannot</w:t>
      </w:r>
      <w:r w:rsidRPr="00F92D1B">
        <w:rPr>
          <w:rStyle w:val="StyleUnderline"/>
        </w:rPr>
        <w:t xml:space="preserve"> </w:t>
      </w:r>
      <w:r w:rsidRPr="00F92D1B">
        <w:rPr>
          <w:rStyle w:val="Emphasis"/>
        </w:rPr>
        <w:t xml:space="preserve">easily </w:t>
      </w:r>
      <w:r w:rsidRPr="00F92D1B">
        <w:rPr>
          <w:rStyle w:val="Emphasis"/>
          <w:highlight w:val="cyan"/>
        </w:rPr>
        <w:t>assign credit</w:t>
      </w:r>
      <w:r w:rsidRPr="00F92D1B">
        <w:rPr>
          <w:rStyle w:val="Emphasis"/>
        </w:rPr>
        <w:t xml:space="preserve"> and blame</w:t>
      </w:r>
      <w:r w:rsidRPr="00F92D1B">
        <w:rPr>
          <w:rStyle w:val="StyleUnderline"/>
        </w:rPr>
        <w:t xml:space="preserve"> </w:t>
      </w:r>
      <w:r w:rsidRPr="00F92D1B">
        <w:rPr>
          <w:rStyle w:val="StyleUnderline"/>
          <w:highlight w:val="cyan"/>
        </w:rPr>
        <w:t>for policy</w:t>
      </w:r>
      <w:r w:rsidRPr="00F92D1B">
        <w:rPr>
          <w:rStyle w:val="StyleUnderline"/>
        </w:rPr>
        <w:t xml:space="preserve"> outcomes</w:t>
      </w:r>
      <w:r w:rsidRPr="00F92D1B">
        <w:rPr>
          <w:sz w:val="16"/>
        </w:rPr>
        <w:t xml:space="preserve"> to the right officeholders. Ignorance of the constraints imposed on government by the Constitution may also give voters an inaccurate picture of the scope of elected officials’ powers.</w:t>
      </w:r>
    </w:p>
    <w:p w14:paraId="471DBA83" w14:textId="77777777" w:rsidR="001D6452" w:rsidRPr="00F92D1B" w:rsidRDefault="001D6452" w:rsidP="001D6452">
      <w:pPr>
        <w:rPr>
          <w:sz w:val="16"/>
        </w:rPr>
      </w:pPr>
      <w:r w:rsidRPr="00F92D1B">
        <w:rPr>
          <w:sz w:val="16"/>
        </w:rPr>
        <w:t xml:space="preserve">The second salient aspect of </w:t>
      </w:r>
      <w:r w:rsidRPr="00F92D1B">
        <w:rPr>
          <w:rStyle w:val="StyleUnderline"/>
        </w:rPr>
        <w:t>i</w:t>
      </w:r>
      <w:r w:rsidRPr="00F92D1B">
        <w:rPr>
          <w:sz w:val="16"/>
        </w:rPr>
        <w:t xml:space="preserve">gnorance is that </w:t>
      </w:r>
      <w:r w:rsidRPr="00F92D1B">
        <w:rPr>
          <w:rStyle w:val="StyleUnderline"/>
        </w:rPr>
        <w:t xml:space="preserve">voters often lack an “ideological” view of politics capable of </w:t>
      </w:r>
      <w:r w:rsidRPr="00F92D1B">
        <w:rPr>
          <w:rStyle w:val="Emphasis"/>
        </w:rPr>
        <w:t>integrating multiple issues</w:t>
      </w:r>
      <w:r w:rsidRPr="00F92D1B">
        <w:rPr>
          <w:rStyle w:val="StyleUnderline"/>
        </w:rPr>
        <w:t xml:space="preserve"> into a </w:t>
      </w:r>
      <w:r w:rsidRPr="00F92D1B">
        <w:rPr>
          <w:rStyle w:val="Emphasis"/>
        </w:rPr>
        <w:t>single analytical framework</w:t>
      </w:r>
      <w:r w:rsidRPr="00F92D1B">
        <w:rPr>
          <w:rStyle w:val="StyleUnderline"/>
        </w:rPr>
        <w:t xml:space="preserve"> </w:t>
      </w:r>
      <w:r w:rsidRPr="00F92D1B">
        <w:rPr>
          <w:sz w:val="16"/>
        </w:rPr>
        <w:t>derived from a few basic principles; ordinary voters rarely exhibit the kind of ideological consistency in issue stances that are evident in surveys of political elites.29 Some scholars emphasize the usefulness of ideology as a “shortcut” to predicting the likely policies of opposing parties competing for office.30 At least equally important is the comparatively weaker ability of nonideological voters to spot interconnections among issues. The small minority of well-informed voters are much better able to process new political information and more resistant to manipulation than is the less-informed mass public.31</w:t>
      </w:r>
    </w:p>
    <w:p w14:paraId="5A890137" w14:textId="77777777" w:rsidR="001D6452" w:rsidRPr="00F92D1B" w:rsidRDefault="001D6452" w:rsidP="001D6452">
      <w:pPr>
        <w:rPr>
          <w:sz w:val="16"/>
        </w:rPr>
      </w:pPr>
      <w:r w:rsidRPr="00F92D1B">
        <w:rPr>
          <w:sz w:val="16"/>
        </w:rPr>
        <w:t xml:space="preserve">Finally, it is notable that the level of political knowledge in the American electorate has increased only modestly, if at all, since the beginning of mass survey research in the late 1930s.32 </w:t>
      </w:r>
      <w:r w:rsidRPr="00F92D1B">
        <w:rPr>
          <w:rStyle w:val="Emphasis"/>
        </w:rPr>
        <w:t xml:space="preserve">A relatively </w:t>
      </w:r>
      <w:r w:rsidRPr="00F92D1B">
        <w:rPr>
          <w:rStyle w:val="Emphasis"/>
          <w:highlight w:val="cyan"/>
        </w:rPr>
        <w:t>stable</w:t>
      </w:r>
      <w:r w:rsidRPr="00F92D1B">
        <w:rPr>
          <w:rStyle w:val="Emphasis"/>
        </w:rPr>
        <w:t xml:space="preserve"> level of </w:t>
      </w:r>
      <w:r w:rsidRPr="00F92D1B">
        <w:rPr>
          <w:rStyle w:val="Emphasis"/>
          <w:highlight w:val="cyan"/>
        </w:rPr>
        <w:t>ignorance</w:t>
      </w:r>
      <w:r w:rsidRPr="00F92D1B">
        <w:rPr>
          <w:sz w:val="16"/>
        </w:rPr>
        <w:t xml:space="preserve"> has </w:t>
      </w:r>
      <w:r w:rsidRPr="00F92D1B">
        <w:rPr>
          <w:rStyle w:val="StyleUnderline"/>
          <w:highlight w:val="cyan"/>
        </w:rPr>
        <w:t>persisted</w:t>
      </w:r>
      <w:r w:rsidRPr="00F92D1B">
        <w:rPr>
          <w:rStyle w:val="StyleUnderline"/>
        </w:rPr>
        <w:t xml:space="preserve"> </w:t>
      </w:r>
      <w:r w:rsidRPr="00F92D1B">
        <w:rPr>
          <w:rStyle w:val="Emphasis"/>
        </w:rPr>
        <w:t xml:space="preserve">even </w:t>
      </w:r>
      <w:r w:rsidRPr="00F92D1B">
        <w:rPr>
          <w:rStyle w:val="Emphasis"/>
          <w:highlight w:val="cyan"/>
        </w:rPr>
        <w:t>in the face</w:t>
      </w:r>
      <w:r w:rsidRPr="00F92D1B">
        <w:rPr>
          <w:rStyle w:val="StyleUnderline"/>
          <w:highlight w:val="cyan"/>
        </w:rPr>
        <w:t xml:space="preserve"> of </w:t>
      </w:r>
      <w:r w:rsidRPr="00F92D1B">
        <w:rPr>
          <w:rStyle w:val="Emphasis"/>
          <w:highlight w:val="cyan"/>
        </w:rPr>
        <w:t>massive</w:t>
      </w:r>
      <w:r w:rsidRPr="00F92D1B">
        <w:rPr>
          <w:rStyle w:val="Emphasis"/>
        </w:rPr>
        <w:t xml:space="preserve"> increases in </w:t>
      </w:r>
      <w:r w:rsidRPr="00F92D1B">
        <w:rPr>
          <w:rStyle w:val="Emphasis"/>
          <w:highlight w:val="cyan"/>
        </w:rPr>
        <w:t>education</w:t>
      </w:r>
      <w:r w:rsidRPr="00F92D1B">
        <w:rPr>
          <w:rStyle w:val="Emphasis"/>
        </w:rPr>
        <w:t>al attainment</w:t>
      </w:r>
      <w:r w:rsidRPr="00F92D1B">
        <w:rPr>
          <w:rStyle w:val="StyleUnderline"/>
        </w:rPr>
        <w:t xml:space="preserve"> </w:t>
      </w:r>
      <w:r w:rsidRPr="00F92D1B">
        <w:rPr>
          <w:sz w:val="16"/>
        </w:rPr>
        <w:t>and an unprecedented expansion in the quantity and quality of information available to the general public at little cost.33</w:t>
      </w:r>
    </w:p>
    <w:p w14:paraId="55007BB6" w14:textId="77777777" w:rsidR="001D6452" w:rsidRPr="00F92D1B" w:rsidRDefault="001D6452" w:rsidP="001D6452">
      <w:pPr>
        <w:rPr>
          <w:sz w:val="16"/>
        </w:rPr>
      </w:pPr>
      <w:r w:rsidRPr="00F92D1B">
        <w:rPr>
          <w:sz w:val="16"/>
        </w:rPr>
        <w:t xml:space="preserve">For the most part, the spread of new information technology, such as television and </w:t>
      </w:r>
      <w:r w:rsidRPr="00F92D1B">
        <w:rPr>
          <w:rStyle w:val="StyleUnderline"/>
        </w:rPr>
        <w:t>the Internet, seems not to have increased political knowledge</w:t>
      </w:r>
      <w:r w:rsidRPr="00F92D1B">
        <w:rPr>
          <w:sz w:val="16"/>
        </w:rPr>
        <w:t>.34 The rise of broadcast television in the 1950s and 1960s somewhat increased political knowledge among the poorest and least-informed segments of the population.35 But more recent advances, such as cable television and the Internet, have actually diverted the attention of these groups away from political information by providing attractive alternative sources of entertainment.36 For the most part, new information technologies seem to have been utilized to acquire political knowledge primarily by those who were already well informed.37 This record casts doubt on the expectations of political theorists from John Stuart Mill onward that an increased availability of information and formal education can create the informed electorate that democracy requires.38</w:t>
      </w:r>
    </w:p>
    <w:p w14:paraId="0E96E211" w14:textId="77777777" w:rsidR="001D6452" w:rsidRPr="00F92D1B" w:rsidRDefault="001D6452" w:rsidP="001D6452">
      <w:pPr>
        <w:rPr>
          <w:sz w:val="16"/>
        </w:rPr>
      </w:pPr>
      <w:r w:rsidRPr="00F92D1B">
        <w:rPr>
          <w:sz w:val="16"/>
        </w:rPr>
        <w:lastRenderedPageBreak/>
        <w:t>RECENT EVIDENCE OF POLITICAL IGNORANCE</w:t>
      </w:r>
    </w:p>
    <w:p w14:paraId="4D6B5DB2" w14:textId="77777777" w:rsidR="001D6452" w:rsidRDefault="001D6452" w:rsidP="001D6452">
      <w:pPr>
        <w:rPr>
          <w:sz w:val="16"/>
        </w:rPr>
      </w:pPr>
      <w:r w:rsidRPr="00F92D1B">
        <w:rPr>
          <w:rStyle w:val="StyleUnderline"/>
          <w:highlight w:val="cyan"/>
        </w:rPr>
        <w:t>Data from</w:t>
      </w:r>
      <w:r w:rsidRPr="00F92D1B">
        <w:rPr>
          <w:sz w:val="16"/>
        </w:rPr>
        <w:t xml:space="preserve"> the time of the recent 2004, 2008, 2010, 2012, and 2014 </w:t>
      </w:r>
      <w:r w:rsidRPr="00F92D1B">
        <w:rPr>
          <w:rStyle w:val="StyleUnderline"/>
          <w:highlight w:val="cyan"/>
        </w:rPr>
        <w:t>elections reaffirm</w:t>
      </w:r>
      <w:r w:rsidRPr="00F92D1B">
        <w:rPr>
          <w:rStyle w:val="StyleUnderline"/>
        </w:rPr>
        <w:t xml:space="preserve"> </w:t>
      </w:r>
      <w:r w:rsidRPr="00F92D1B">
        <w:rPr>
          <w:rStyle w:val="Emphasis"/>
        </w:rPr>
        <w:t>the existence</w:t>
      </w:r>
      <w:r w:rsidRPr="00F92D1B">
        <w:rPr>
          <w:rStyle w:val="StyleUnderline"/>
        </w:rPr>
        <w:t xml:space="preserve"> of </w:t>
      </w:r>
      <w:r w:rsidRPr="00F92D1B">
        <w:rPr>
          <w:rStyle w:val="Emphasis"/>
        </w:rPr>
        <w:t xml:space="preserve">widespread political </w:t>
      </w:r>
      <w:r w:rsidRPr="00F92D1B">
        <w:rPr>
          <w:rStyle w:val="Emphasis"/>
          <w:highlight w:val="cyan"/>
        </w:rPr>
        <w:t>ignorance</w:t>
      </w:r>
      <w:r w:rsidRPr="00F92D1B">
        <w:rPr>
          <w:rStyle w:val="StyleUnderline"/>
          <w:highlight w:val="cyan"/>
        </w:rPr>
        <w:t>, as does</w:t>
      </w:r>
      <w:r w:rsidRPr="00F92D1B">
        <w:rPr>
          <w:rStyle w:val="StyleUnderline"/>
        </w:rPr>
        <w:t xml:space="preserve"> </w:t>
      </w:r>
      <w:r w:rsidRPr="00F92D1B">
        <w:rPr>
          <w:rStyle w:val="Emphasis"/>
        </w:rPr>
        <w:t>more extensive data</w:t>
      </w:r>
      <w:r w:rsidRPr="00F92D1B">
        <w:rPr>
          <w:rStyle w:val="StyleUnderline"/>
        </w:rPr>
        <w:t xml:space="preserve"> from</w:t>
      </w:r>
      <w:r w:rsidRPr="00F92D1B">
        <w:rPr>
          <w:sz w:val="16"/>
        </w:rPr>
        <w:t xml:space="preserve"> the time of the 2000 election derived from the 2000 American National Election Study (</w:t>
      </w:r>
      <w:r w:rsidRPr="00F92D1B">
        <w:rPr>
          <w:rStyle w:val="StyleUnderline"/>
          <w:highlight w:val="cyan"/>
        </w:rPr>
        <w:t>ANES</w:t>
      </w:r>
      <w:r w:rsidRPr="00F92D1B">
        <w:rPr>
          <w:sz w:val="16"/>
        </w:rPr>
        <w:t>).39</w:t>
      </w:r>
    </w:p>
    <w:p w14:paraId="2AF6665C" w14:textId="77777777" w:rsidR="001D6452" w:rsidRDefault="001D6452" w:rsidP="001D6452">
      <w:pPr>
        <w:rPr>
          <w:sz w:val="16"/>
        </w:rPr>
      </w:pPr>
    </w:p>
    <w:p w14:paraId="5DF9160B" w14:textId="77777777" w:rsidR="001D6452" w:rsidRDefault="001D6452" w:rsidP="001D6452">
      <w:pPr>
        <w:pStyle w:val="Heading3"/>
      </w:pPr>
      <w:r>
        <w:lastRenderedPageBreak/>
        <w:t>2AC---Interference</w:t>
      </w:r>
    </w:p>
    <w:p w14:paraId="37CF8D92" w14:textId="77777777" w:rsidR="001D6452" w:rsidRDefault="001D6452" w:rsidP="001D6452">
      <w:pPr>
        <w:pStyle w:val="Heading4"/>
      </w:pPr>
      <w:r>
        <w:t>Multiple countries cause election interference --- alters election results in unpredictable ways</w:t>
      </w:r>
    </w:p>
    <w:p w14:paraId="3076F142" w14:textId="77777777" w:rsidR="001D6452" w:rsidRPr="00A634CD" w:rsidRDefault="001D6452" w:rsidP="001D6452">
      <w:r w:rsidRPr="00A634CD">
        <w:rPr>
          <w:rStyle w:val="Style13ptBold"/>
        </w:rPr>
        <w:t>Lindsay, ’24</w:t>
      </w:r>
      <w:r>
        <w:t>.</w:t>
      </w:r>
      <w:r>
        <w:br/>
        <w:t xml:space="preserve">James, </w:t>
      </w:r>
      <w:r w:rsidRPr="00A634CD">
        <w:t>Senior Vice President, Director of Studies, and Maurice R. Greenberg Chair</w:t>
      </w:r>
      <w:r>
        <w:t xml:space="preserve"> for the Council on Foreign Relations, 4/5/24. “</w:t>
      </w:r>
      <w:r w:rsidRPr="00A634CD">
        <w:t>Election 2024: China’s Efforts to Interfere in the U.S. Presidential Election</w:t>
      </w:r>
      <w:r>
        <w:t>.”</w:t>
      </w:r>
      <w:r>
        <w:br/>
      </w:r>
      <w:r w:rsidRPr="00A634CD">
        <w:t>https://www.cfr.org/blog/election-2024-chinas-efforts-interfere-us-presidential-election</w:t>
      </w:r>
    </w:p>
    <w:p w14:paraId="5E1234EF" w14:textId="77777777" w:rsidR="001D6452" w:rsidRPr="00A634CD" w:rsidRDefault="001D6452" w:rsidP="001D6452">
      <w:pPr>
        <w:rPr>
          <w:u w:val="single"/>
        </w:rPr>
      </w:pPr>
      <w:r w:rsidRPr="00A634CD">
        <w:rPr>
          <w:rStyle w:val="StyleUnderline"/>
        </w:rPr>
        <w:t>Russia</w:t>
      </w:r>
      <w:r>
        <w:t xml:space="preserve"> opened a new chapter in geopolitical competition in 2016 when it </w:t>
      </w:r>
      <w:r w:rsidRPr="00A634CD">
        <w:rPr>
          <w:rStyle w:val="StyleUnderline"/>
        </w:rPr>
        <w:t>used social media to interfere in the U.S. presidential election</w:t>
      </w:r>
      <w:r>
        <w:t xml:space="preserve">. Whether that effort affected the election’s outcome can be debated. What seems beyond debate given Russia’s interference attempts in 2020 and again this year is that the </w:t>
      </w:r>
      <w:r w:rsidRPr="00A634CD">
        <w:rPr>
          <w:rStyle w:val="StyleUnderline"/>
        </w:rPr>
        <w:t>Kremlin thinks that meddling works.</w:t>
      </w:r>
    </w:p>
    <w:p w14:paraId="7B85AB5C" w14:textId="77777777" w:rsidR="001D6452" w:rsidRDefault="001D6452" w:rsidP="001D6452">
      <w:r w:rsidRPr="00A634CD">
        <w:rPr>
          <w:rStyle w:val="StyleUnderline"/>
        </w:rPr>
        <w:t>Now China looks to be following suit</w:t>
      </w:r>
      <w:r>
        <w:t xml:space="preserve">. In February, the Office of the Director of National Intelligence issued a threat assessment stating: “Beijing is expanding its global covert influence posture to better support the CCP’s goals. </w:t>
      </w:r>
      <w:r w:rsidRPr="00A634CD">
        <w:rPr>
          <w:rStyle w:val="StyleUnderline"/>
        </w:rPr>
        <w:t>The PRC aims to sow doubts about U.S. leadership, undermine democracy, and extend Beijing’s influence</w:t>
      </w:r>
      <w:r>
        <w:t>.” This week the New York Times reported that “</w:t>
      </w:r>
      <w:r w:rsidRPr="00A634CD">
        <w:rPr>
          <w:rStyle w:val="StyleUnderline"/>
        </w:rPr>
        <w:t>covert Chinese accounts are</w:t>
      </w:r>
      <w:r>
        <w:t xml:space="preserve"> masquerading online as American supporters of former President Donald J. Trump, </w:t>
      </w:r>
      <w:r w:rsidRPr="00A634CD">
        <w:rPr>
          <w:rStyle w:val="StyleUnderline"/>
        </w:rPr>
        <w:t>promoting conspiracy theories, stoking domestic divisions and attacking</w:t>
      </w:r>
      <w:r>
        <w:t xml:space="preserve"> President </w:t>
      </w:r>
      <w:r w:rsidRPr="00A634CD">
        <w:rPr>
          <w:rStyle w:val="StyleUnderline"/>
        </w:rPr>
        <w:t>Biden ahead of</w:t>
      </w:r>
      <w:r>
        <w:t xml:space="preserve"> the election in </w:t>
      </w:r>
      <w:r w:rsidRPr="00A634CD">
        <w:rPr>
          <w:rStyle w:val="StyleUnderline"/>
        </w:rPr>
        <w:t>November</w:t>
      </w:r>
      <w:r>
        <w:t>.” This campaign, known as “spamouflage,” has prompted Meta to take down thousands of fake Facebook accounts operating in China.</w:t>
      </w:r>
    </w:p>
    <w:p w14:paraId="520BCFE6" w14:textId="77777777" w:rsidR="001D6452" w:rsidRDefault="001D6452" w:rsidP="001D6452">
      <w:r>
        <w:t>China’s interference efforts mark a significant shift in policy. In 2021, the U.S. intelligence community concluded that China opted not to interfere in the 2020 election: “We assess that China did not deploy interference efforts and considered but did not deploy influence efforts intended to change the outcome of the US Presidential election. We have high confidence in this judgment.” The intelligence community attributed the Chinese decision to a calculation that the costs of being caught meddling outweighed the potential benefits. Likely influencing that judgment was the assessment “that Russia’s efforts to interfere in the 2016 election significantly damaged Moscow’s position and relationship with the United States.”</w:t>
      </w:r>
    </w:p>
    <w:p w14:paraId="2A337E8D" w14:textId="77777777" w:rsidR="001D6452" w:rsidRDefault="001D6452" w:rsidP="001D6452">
      <w:r>
        <w:t xml:space="preserve">Why </w:t>
      </w:r>
      <w:r w:rsidRPr="00D50573">
        <w:rPr>
          <w:rStyle w:val="StyleUnderline"/>
        </w:rPr>
        <w:t>China has changed its calculations</w:t>
      </w:r>
      <w:r>
        <w:t xml:space="preserve"> and what it hopes to accomplish are up for debate. Beijing may have decided </w:t>
      </w:r>
      <w:r w:rsidRPr="00D50573">
        <w:rPr>
          <w:rStyle w:val="StyleUnderline"/>
        </w:rPr>
        <w:t>that a second Trump presidency would better</w:t>
      </w:r>
      <w:r>
        <w:t xml:space="preserve"> serve its interests </w:t>
      </w:r>
      <w:r w:rsidRPr="00D50573">
        <w:rPr>
          <w:rStyle w:val="StyleUnderline"/>
        </w:rPr>
        <w:t>than</w:t>
      </w:r>
      <w:r>
        <w:t xml:space="preserve"> a second </w:t>
      </w:r>
      <w:r w:rsidRPr="00D50573">
        <w:rPr>
          <w:rStyle w:val="StyleUnderline"/>
        </w:rPr>
        <w:t xml:space="preserve">Biden </w:t>
      </w:r>
      <w:r>
        <w:t>presidency, whether because Trump would be more open to cutting a deal, less likely to have an effective foreign policy, or more likely to antagonize U.S. allies. Conversely, Beijing may not see much difference between the two candidates given the broad consensus in the United States that China is America’s primary adversary. Rather than chose between “two bowls of poison,” Beijing’s goal may simply be to weaken American democracy, and hence its ability to act coherently abroad, by inflaming political divisions.</w:t>
      </w:r>
    </w:p>
    <w:p w14:paraId="148AB274" w14:textId="77777777" w:rsidR="001D6452" w:rsidRDefault="001D6452" w:rsidP="001D6452">
      <w:pPr>
        <w:pStyle w:val="Heading4"/>
      </w:pPr>
      <w:r>
        <w:t>This misinformation can sway elections --</w:t>
      </w:r>
    </w:p>
    <w:p w14:paraId="27ECCDB4" w14:textId="77777777" w:rsidR="001D6452" w:rsidRPr="00A2765F" w:rsidRDefault="001D6452" w:rsidP="001D6452">
      <w:r w:rsidRPr="00A2765F">
        <w:rPr>
          <w:rStyle w:val="Style13ptBold"/>
        </w:rPr>
        <w:t>Schoen and Mangel, ’24</w:t>
      </w:r>
      <w:r>
        <w:t>.</w:t>
      </w:r>
      <w:r>
        <w:br/>
      </w:r>
      <w:r w:rsidRPr="00A2765F">
        <w:t xml:space="preserve">Douglas E. Schoen </w:t>
      </w:r>
      <w:proofErr w:type="gramStart"/>
      <w:r w:rsidRPr="00A2765F">
        <w:t>is</w:t>
      </w:r>
      <w:proofErr w:type="gramEnd"/>
      <w:r w:rsidRPr="00A2765F">
        <w:t xml:space="preserve"> a political consultant and the founder and partner at Schoen Cooperman Research. He served as an adviser to President Clinton and the 2020 presidential campaign of Michael Bloomberg. Saul Mangel is a senior strategist at Schoen Cooperman Research.</w:t>
      </w:r>
      <w:r>
        <w:t>, writing for the Hill on 4/08/24. “</w:t>
      </w:r>
      <w:r w:rsidRPr="00A2765F">
        <w:t>China’s ‘</w:t>
      </w:r>
      <w:proofErr w:type="spellStart"/>
      <w:r w:rsidRPr="00A2765F">
        <w:t>MAGAflage</w:t>
      </w:r>
      <w:proofErr w:type="spellEnd"/>
      <w:r w:rsidRPr="00A2765F">
        <w:t>’ election interference is about more than 2024</w:t>
      </w:r>
      <w:r>
        <w:t>.”</w:t>
      </w:r>
      <w:r>
        <w:br/>
      </w:r>
      <w:r w:rsidRPr="00A2765F">
        <w:t>https://thehill.com/opinion/campaign/4579674-chinas-magaflage-election-interference-is-about-more-than-2024/</w:t>
      </w:r>
    </w:p>
    <w:p w14:paraId="429C49C2" w14:textId="77777777" w:rsidR="001D6452" w:rsidRDefault="001D6452" w:rsidP="001D6452">
      <w:r w:rsidRPr="00634056">
        <w:rPr>
          <w:rStyle w:val="StyleUnderline"/>
        </w:rPr>
        <w:t>The recent unmasking of a Chinese disinformation</w:t>
      </w:r>
      <w:r>
        <w:t xml:space="preserve"> campaign designed </w:t>
      </w:r>
      <w:r w:rsidRPr="00634056">
        <w:rPr>
          <w:rStyle w:val="StyleUnderline"/>
        </w:rPr>
        <w:t xml:space="preserve">to influence the 2024 U.S. presidential election has brought renewed </w:t>
      </w:r>
      <w:r w:rsidRPr="00634056">
        <w:rPr>
          <w:rStyle w:val="StyleUnderline"/>
        </w:rPr>
        <w:lastRenderedPageBreak/>
        <w:t>attention to</w:t>
      </w:r>
      <w:r>
        <w:t xml:space="preserve"> </w:t>
      </w:r>
      <w:r w:rsidRPr="00634056">
        <w:rPr>
          <w:rStyle w:val="StyleUnderline"/>
        </w:rPr>
        <w:t>foreign meddling</w:t>
      </w:r>
      <w:r>
        <w:t xml:space="preserve"> in our democratic process — specifically Russian and Chinese efforts — </w:t>
      </w:r>
      <w:r w:rsidRPr="00634056">
        <w:rPr>
          <w:rStyle w:val="StyleUnderline"/>
        </w:rPr>
        <w:t>as well as our failure to safeguard</w:t>
      </w:r>
      <w:r>
        <w:t xml:space="preserve"> against such interference.  </w:t>
      </w:r>
    </w:p>
    <w:p w14:paraId="00C66961" w14:textId="77777777" w:rsidR="001D6452" w:rsidRDefault="001D6452" w:rsidP="001D6452">
      <w:r>
        <w:t xml:space="preserve">It also demands swift, resolute action by the Biden administration, making it clear to China, Russia and others, that this sort of malign activity will not be tolerated.  </w:t>
      </w:r>
    </w:p>
    <w:p w14:paraId="56C54FCE" w14:textId="77777777" w:rsidR="001D6452" w:rsidRDefault="001D6452" w:rsidP="001D6452">
      <w:r>
        <w:t xml:space="preserve">Following the 2016 election, much of the focus on foreign election interference has been on Russia, but by myopically focusing on Moscow, it appears that the United States ignored the rising threat also posed by China.  </w:t>
      </w:r>
    </w:p>
    <w:p w14:paraId="6A937A0F" w14:textId="77777777" w:rsidR="001D6452" w:rsidRDefault="001D6452" w:rsidP="001D6452">
      <w:r>
        <w:t xml:space="preserve">As reported in the New York Times, a </w:t>
      </w:r>
      <w:r w:rsidRPr="00634056">
        <w:rPr>
          <w:rStyle w:val="StyleUnderline"/>
        </w:rPr>
        <w:t>Chinese influence operation called “Spamouflage” is working</w:t>
      </w:r>
      <w:r>
        <w:t xml:space="preserve"> to not only impact our elections — “an echo of Russia’s influence campaign before the 2016 election” — but also </w:t>
      </w:r>
      <w:r w:rsidRPr="00634056">
        <w:rPr>
          <w:rStyle w:val="StyleUnderline"/>
        </w:rPr>
        <w:t>to “breed disenchantment among voters</w:t>
      </w:r>
      <w:r>
        <w:t xml:space="preserve"> by maligning the United States as rife with urban decay, homelessness, fentanyl abuse, gun violence and crumbling infrastructure.” </w:t>
      </w:r>
    </w:p>
    <w:p w14:paraId="36BE9027" w14:textId="77777777" w:rsidR="001D6452" w:rsidRDefault="001D6452" w:rsidP="001D6452">
      <w:r>
        <w:t xml:space="preserve">While it does not currently appear that China and Russia colluded in either Spamouflage or other malicious campaigns, </w:t>
      </w:r>
      <w:proofErr w:type="gramStart"/>
      <w:r>
        <w:t>it is clear that both</w:t>
      </w:r>
      <w:proofErr w:type="gramEnd"/>
      <w:r>
        <w:t xml:space="preserve"> countries are undertaking efforts to weaken not only President Biden directly but also American democracy as a whole. </w:t>
      </w:r>
    </w:p>
    <w:p w14:paraId="47AD07ED" w14:textId="77777777" w:rsidR="001D6452" w:rsidRDefault="001D6452" w:rsidP="001D6452">
      <w:r>
        <w:t xml:space="preserve">Most alarming is that Spamouflage appears to be linked to the Chinese government, making this a state-sanctioned effort to undermine our democracy.  </w:t>
      </w:r>
    </w:p>
    <w:p w14:paraId="5415EE2E" w14:textId="77777777" w:rsidR="001D6452" w:rsidRDefault="001D6452" w:rsidP="001D6452">
      <w:r>
        <w:t xml:space="preserve">Last April, the U.S. Department of Justice charged 44 Chinese citizens — 40 members of the Ministry of Public Security, a Chinese government ministry tasked with law enforcement and counterintelligence, and four members of China’s cybersecurity administration — for their role in an influence operation targeting Americans and Chinese dissidents inside the U.S.  </w:t>
      </w:r>
    </w:p>
    <w:p w14:paraId="685F47CE" w14:textId="77777777" w:rsidR="001D6452" w:rsidRDefault="001D6452" w:rsidP="001D6452">
      <w:r>
        <w:t xml:space="preserve">According to the Institute for Strategic Dialogue, it appears highly likely that Spamouflage is the campaign described in that indictment.  </w:t>
      </w:r>
    </w:p>
    <w:p w14:paraId="2A5295A9" w14:textId="77777777" w:rsidR="001D6452" w:rsidRDefault="001D6452" w:rsidP="001D6452">
      <w:r>
        <w:t xml:space="preserve">Critically, if it is confirmed that Beijing has greenlit these attacks, President Biden must make it clear — to China and Russia — that these infringements on our election integrity are unacceptable and must stop, or else economic sanctions on China will be tightened as a first step.  </w:t>
      </w:r>
    </w:p>
    <w:p w14:paraId="3D44367B" w14:textId="77777777" w:rsidR="001D6452" w:rsidRDefault="001D6452" w:rsidP="001D6452">
      <w:r>
        <w:t xml:space="preserve">As the Institute for Strategic Dialogue notes, the themes promoted by Spamouflage fit into a handful of specific narratives: the 2024 election will be divisive and damaging for the U.S., negative Biden narratives, ambiguous Trump narratives, the age of both candidates and, to a smaller extent, undermining the integrity of our </w:t>
      </w:r>
      <w:proofErr w:type="gramStart"/>
      <w:r>
        <w:t>elections as a whole</w:t>
      </w:r>
      <w:proofErr w:type="gramEnd"/>
      <w:r>
        <w:t xml:space="preserve">.  </w:t>
      </w:r>
    </w:p>
    <w:p w14:paraId="7CEAEE76" w14:textId="77777777" w:rsidR="001D6452" w:rsidRDefault="001D6452" w:rsidP="001D6452">
      <w:r>
        <w:t xml:space="preserve">For example, in a series of posts on X, accounts linked to China showed AI-generated images of Trump and Biden fighting with lightsabers with the caption, “U.S. INFIGHTING INTENSIFIES” and “AMERICA GOES BACK 150 YEARS.” A similar picture was captioned, “THE COLLAPSE OF AMERICAN DEMOCRACY.”   </w:t>
      </w:r>
    </w:p>
    <w:p w14:paraId="5BCB26A4" w14:textId="77777777" w:rsidR="001D6452" w:rsidRDefault="001D6452" w:rsidP="001D6452">
      <w:r>
        <w:t xml:space="preserve">To that point, while the Times notes that China’s operation did not have any “obviously partisan leanings” </w:t>
      </w:r>
      <w:proofErr w:type="gramStart"/>
      <w:r>
        <w:t>it is clear that when</w:t>
      </w:r>
      <w:proofErr w:type="gramEnd"/>
      <w:r>
        <w:t xml:space="preserve"> not targeting the foundations of our democracy, Spamouflage takes a more confrontational approach to Biden than to Trump. </w:t>
      </w:r>
    </w:p>
    <w:p w14:paraId="1B96527F" w14:textId="77777777" w:rsidR="001D6452" w:rsidRDefault="001D6452" w:rsidP="001D6452">
      <w:r>
        <w:t xml:space="preserve">Indeed, multiple posts portrayed Biden as a drug user and referenced his son Hunter’s legal problems. Also, as the </w:t>
      </w:r>
      <w:proofErr w:type="spellStart"/>
      <w:r>
        <w:t>Insitute</w:t>
      </w:r>
      <w:proofErr w:type="spellEnd"/>
      <w:r>
        <w:t xml:space="preserve"> for Strategic Dialogue points out, while both candidates’ ages were described negatively, </w:t>
      </w:r>
      <w:proofErr w:type="gramStart"/>
      <w:r>
        <w:t>the majority of</w:t>
      </w:r>
      <w:proofErr w:type="gramEnd"/>
      <w:r>
        <w:t xml:space="preserve"> these attacks were aimed at Biden.  </w:t>
      </w:r>
    </w:p>
    <w:p w14:paraId="70E7A1B5" w14:textId="77777777" w:rsidR="001D6452" w:rsidRDefault="001D6452" w:rsidP="001D6452">
      <w:r>
        <w:t xml:space="preserve">Conversely, when discussing Trump, the Times cites posts depicting Trump’s “status as an antihero is making him unstoppable” — a relatively more positive picture of Trump than Biden. </w:t>
      </w:r>
    </w:p>
    <w:p w14:paraId="01339937" w14:textId="77777777" w:rsidR="001D6452" w:rsidRDefault="001D6452" w:rsidP="001D6452">
      <w:r>
        <w:t xml:space="preserve">Further, the </w:t>
      </w:r>
      <w:proofErr w:type="spellStart"/>
      <w:r>
        <w:t>Insitute</w:t>
      </w:r>
      <w:proofErr w:type="spellEnd"/>
      <w:r>
        <w:t xml:space="preserve"> for Strategic Dialogue notes that China’s social media trolls also highlighted divisive policy issues such as abortion and crime, although the latter is not framed as a partisan issue, but rather as a commentary on the decay of American society and power. </w:t>
      </w:r>
    </w:p>
    <w:p w14:paraId="33897B38" w14:textId="77777777" w:rsidR="001D6452" w:rsidRDefault="001D6452" w:rsidP="001D6452">
      <w:r>
        <w:t xml:space="preserve">What has made Spamouflage so hard to detect — and so troubling — is that </w:t>
      </w:r>
      <w:r w:rsidRPr="00634056">
        <w:rPr>
          <w:rStyle w:val="StyleUnderline"/>
        </w:rPr>
        <w:t>operatives have begun impersonating far-right social media personalities</w:t>
      </w:r>
      <w:r>
        <w:t xml:space="preserve"> — a tactic the Institute for Strategic Dialogue refers to as “</w:t>
      </w:r>
      <w:proofErr w:type="spellStart"/>
      <w:r>
        <w:t>MAGAflage</w:t>
      </w:r>
      <w:proofErr w:type="spellEnd"/>
      <w:r>
        <w:t xml:space="preserve">” — </w:t>
      </w:r>
      <w:r w:rsidRPr="00634056">
        <w:rPr>
          <w:rStyle w:val="StyleUnderline"/>
        </w:rPr>
        <w:t>stoking divisions around hot-button social issues</w:t>
      </w:r>
      <w:r>
        <w:t xml:space="preserve"> from a right-wing perspective. This has had considerable success, as these </w:t>
      </w:r>
      <w:proofErr w:type="spellStart"/>
      <w:r>
        <w:t>MAGAflage</w:t>
      </w:r>
      <w:proofErr w:type="spellEnd"/>
      <w:r>
        <w:t xml:space="preserve"> accounts have formed genuine connections with Trump voters and far-right celebrities such as Alex Jones. </w:t>
      </w:r>
    </w:p>
    <w:p w14:paraId="3C48DB94" w14:textId="77777777" w:rsidR="001D6452" w:rsidRDefault="001D6452" w:rsidP="001D6452">
      <w:r>
        <w:lastRenderedPageBreak/>
        <w:t xml:space="preserve">This is a departure from previous Russian campaigns. As Elise Thomas, a senior analyst at the Institute for Strategic Dialogue, told the Times, she’s, “never seen anything along those lines at all before” and believes that the new approach is indicative of a more sophisticated approach, as it makes the Chinese accounts seem more authentic, and perhaps more effective. </w:t>
      </w:r>
    </w:p>
    <w:p w14:paraId="521C7FA3" w14:textId="77777777" w:rsidR="001D6452" w:rsidRDefault="001D6452" w:rsidP="001D6452">
      <w:r>
        <w:t xml:space="preserve">Quite simply, </w:t>
      </w:r>
      <w:r w:rsidRPr="00634056">
        <w:rPr>
          <w:rStyle w:val="StyleUnderline"/>
        </w:rPr>
        <w:t>misinformation campaigns</w:t>
      </w:r>
      <w:r>
        <w:t xml:space="preserve"> — whether Russian or Chinese — </w:t>
      </w:r>
      <w:r w:rsidRPr="00634056">
        <w:rPr>
          <w:rStyle w:val="StyleUnderline"/>
        </w:rPr>
        <w:t>can drastically alter the presidential election outcome</w:t>
      </w:r>
      <w:r>
        <w:t xml:space="preserve">. But even if there is no quantifiable impact on the election, they will surely deepen already intense social, political and cultural divisions in our country.  </w:t>
      </w:r>
    </w:p>
    <w:p w14:paraId="2A5981A8" w14:textId="77777777" w:rsidR="001D6452" w:rsidRDefault="001D6452" w:rsidP="001D6452">
      <w:r>
        <w:t xml:space="preserve">In that same vein, </w:t>
      </w:r>
      <w:proofErr w:type="gramStart"/>
      <w:r>
        <w:t>it is clear that both</w:t>
      </w:r>
      <w:proofErr w:type="gramEnd"/>
      <w:r>
        <w:t xml:space="preserve"> Russia and China, two extremely hostile governments, feel that they are free to undermine our democracy to their benefit.  </w:t>
      </w:r>
    </w:p>
    <w:p w14:paraId="46CFE405" w14:textId="77777777" w:rsidR="001D6452" w:rsidRDefault="001D6452" w:rsidP="001D6452"/>
    <w:p w14:paraId="306B736D" w14:textId="77777777" w:rsidR="001D6452" w:rsidRDefault="001D6452" w:rsidP="001D6452"/>
    <w:p w14:paraId="2537EDBF" w14:textId="77777777" w:rsidR="001D6452" w:rsidRDefault="001D6452" w:rsidP="001D6452">
      <w:pPr>
        <w:rPr>
          <w:sz w:val="16"/>
        </w:rPr>
      </w:pPr>
    </w:p>
    <w:p w14:paraId="3219F76E" w14:textId="15598687" w:rsidR="00481004" w:rsidRDefault="00481004" w:rsidP="00481004">
      <w:pPr>
        <w:pStyle w:val="Heading3"/>
      </w:pPr>
      <w:r>
        <w:lastRenderedPageBreak/>
        <w:t>2AC--- Fundraising</w:t>
      </w:r>
    </w:p>
    <w:p w14:paraId="29360DBB" w14:textId="77777777" w:rsidR="00481004" w:rsidRPr="00481004" w:rsidRDefault="00481004" w:rsidP="00481004">
      <w:pPr>
        <w:pStyle w:val="Heading4"/>
      </w:pPr>
      <w:r w:rsidRPr="00481004">
        <w:t>Money doesn’t matter – 2016 proves Trump beats it with earned media.</w:t>
      </w:r>
    </w:p>
    <w:p w14:paraId="19B97F73" w14:textId="77777777" w:rsidR="00481004" w:rsidRPr="00481004" w:rsidRDefault="00481004" w:rsidP="00481004">
      <w:r w:rsidRPr="00481004">
        <w:t xml:space="preserve">Amie </w:t>
      </w:r>
      <w:r w:rsidRPr="00481004">
        <w:rPr>
          <w:rStyle w:val="Style13ptBold"/>
        </w:rPr>
        <w:t>Parnes 03/20</w:t>
      </w:r>
      <w:r w:rsidRPr="00481004">
        <w:t>/24 “Biden’s big cash advantage over Trump fails to soothe Democratic worries’ The Hill https://thehill.com/homenews/campaign/4542209-bidens-big-cash-advantage-on-trump-fails-to-sooth-democratic-worries/</w:t>
      </w:r>
    </w:p>
    <w:p w14:paraId="7C5B214F" w14:textId="77777777" w:rsidR="00481004" w:rsidRPr="004D6237" w:rsidRDefault="00481004" w:rsidP="00481004">
      <w:pPr>
        <w:rPr>
          <w:rStyle w:val="StyleUnderline"/>
        </w:rPr>
      </w:pPr>
      <w:r w:rsidRPr="00511DF7">
        <w:rPr>
          <w:sz w:val="16"/>
        </w:rPr>
        <w:t xml:space="preserve">President </w:t>
      </w:r>
      <w:r w:rsidRPr="004D6237">
        <w:rPr>
          <w:rStyle w:val="StyleUnderline"/>
        </w:rPr>
        <w:t>Biden has a significant cash edge over</w:t>
      </w:r>
      <w:r w:rsidRPr="00511DF7">
        <w:rPr>
          <w:sz w:val="16"/>
        </w:rPr>
        <w:t xml:space="preserve"> his rival former President </w:t>
      </w:r>
      <w:r w:rsidRPr="004D6237">
        <w:rPr>
          <w:rStyle w:val="StyleUnderline"/>
        </w:rPr>
        <w:t>Trump</w:t>
      </w:r>
      <w:r w:rsidRPr="00511DF7">
        <w:rPr>
          <w:sz w:val="16"/>
        </w:rPr>
        <w:t xml:space="preserve">, </w:t>
      </w:r>
      <w:r w:rsidRPr="004D6237">
        <w:rPr>
          <w:rStyle w:val="StyleUnderline"/>
        </w:rPr>
        <w:t xml:space="preserve">but some Democrats say they doubt it will make much of a difference in a general election race between two candidates who are both well known to voters. </w:t>
      </w:r>
    </w:p>
    <w:p w14:paraId="4F19DF4A" w14:textId="77777777" w:rsidR="00481004" w:rsidRPr="00511DF7" w:rsidRDefault="00481004" w:rsidP="00481004">
      <w:pPr>
        <w:rPr>
          <w:sz w:val="16"/>
        </w:rPr>
      </w:pPr>
      <w:r w:rsidRPr="00511DF7">
        <w:rPr>
          <w:sz w:val="16"/>
        </w:rPr>
        <w:t xml:space="preserve">“I’m glad we have more money than Trump, but I think it doesn’t matter almost at all,” said one longtime Democratic bundler. </w:t>
      </w:r>
    </w:p>
    <w:p w14:paraId="2E980302" w14:textId="77777777" w:rsidR="00481004" w:rsidRPr="00511DF7" w:rsidRDefault="00481004" w:rsidP="00481004">
      <w:pPr>
        <w:rPr>
          <w:sz w:val="16"/>
        </w:rPr>
      </w:pPr>
      <w:r w:rsidRPr="00511DF7">
        <w:rPr>
          <w:sz w:val="16"/>
        </w:rPr>
        <w:t>For starters, the bundler noted, on the Republican side, Trump is a master marketer and good at luring earned media “so he doesn’t have to spend a nickel.”</w:t>
      </w:r>
    </w:p>
    <w:p w14:paraId="18B83780" w14:textId="77777777" w:rsidR="00481004" w:rsidRPr="00511DF7" w:rsidRDefault="00481004" w:rsidP="00481004">
      <w:pPr>
        <w:rPr>
          <w:sz w:val="16"/>
        </w:rPr>
      </w:pPr>
      <w:r w:rsidRPr="00511DF7">
        <w:rPr>
          <w:sz w:val="16"/>
        </w:rPr>
        <w:t xml:space="preserve">“And on the Biden side, they’re terrible at marketing. They’re inept,” the bundler said. “It’s a fool’s errand.” </w:t>
      </w:r>
    </w:p>
    <w:p w14:paraId="6E35DFD2" w14:textId="77777777" w:rsidR="00481004" w:rsidRPr="00511DF7" w:rsidRDefault="00481004" w:rsidP="00481004">
      <w:pPr>
        <w:rPr>
          <w:sz w:val="16"/>
        </w:rPr>
      </w:pPr>
      <w:r w:rsidRPr="00511DF7">
        <w:rPr>
          <w:sz w:val="16"/>
        </w:rPr>
        <w:t xml:space="preserve">“He’s been an amazing president,” the bundler added of Biden. “He’s had enormous success. But they haven’t found a way to telegraph that, and you can raise and spend all the money in the world, but it won’t help.” </w:t>
      </w:r>
    </w:p>
    <w:p w14:paraId="23D86F94" w14:textId="77777777" w:rsidR="00481004" w:rsidRPr="00511DF7" w:rsidRDefault="00481004" w:rsidP="00481004">
      <w:pPr>
        <w:rPr>
          <w:sz w:val="16"/>
        </w:rPr>
      </w:pPr>
      <w:r w:rsidRPr="00511DF7">
        <w:rPr>
          <w:sz w:val="16"/>
        </w:rPr>
        <w:t>The Biden campaign this week announced it had raised $53 million in February, and that it had a total of $155 million in cash on hand. The total represents one of the largest campaign war chests in recent history, though it still falls behind Trump’s fundraising efforts to this point in the 2020 race, when the Republican was running as an incumbent.</w:t>
      </w:r>
    </w:p>
    <w:p w14:paraId="413D5702" w14:textId="77777777" w:rsidR="00481004" w:rsidRPr="00511DF7" w:rsidRDefault="00481004" w:rsidP="00481004">
      <w:pPr>
        <w:rPr>
          <w:sz w:val="16"/>
        </w:rPr>
      </w:pPr>
      <w:r w:rsidRPr="00511DF7">
        <w:rPr>
          <w:sz w:val="16"/>
        </w:rPr>
        <w:t>The announcement was welcome news to Democrats, who are increasingly anxious about Biden’s chances in the presidential race against Trump, especially after the former president’s dominant performance in the GOP primaries.</w:t>
      </w:r>
    </w:p>
    <w:p w14:paraId="693FC430" w14:textId="77777777" w:rsidR="00481004" w:rsidRPr="007A3A46" w:rsidRDefault="00481004" w:rsidP="00481004">
      <w:pPr>
        <w:rPr>
          <w:rStyle w:val="StyleUnderline"/>
        </w:rPr>
      </w:pPr>
      <w:r w:rsidRPr="007A3A46">
        <w:rPr>
          <w:rStyle w:val="StyleUnderline"/>
        </w:rPr>
        <w:t xml:space="preserve">Biden’s approval rating has been underwater, and he has trailed the former president in recent polls, including some conducted in key swing states such as Michigan, Pennsylvania and Georgia. </w:t>
      </w:r>
    </w:p>
    <w:p w14:paraId="4E5644D2" w14:textId="77777777" w:rsidR="00481004" w:rsidRPr="00511DF7" w:rsidRDefault="00481004" w:rsidP="00481004">
      <w:pPr>
        <w:rPr>
          <w:sz w:val="16"/>
        </w:rPr>
      </w:pPr>
      <w:r w:rsidRPr="00511DF7">
        <w:rPr>
          <w:sz w:val="16"/>
        </w:rPr>
        <w:t xml:space="preserve">Democrats have worried in recent months about Biden’s age — he will turn 82 years old later this year — and his ability not only to win what is expected to be an ugly and grueling campaign but to govern through a second term if he does prevail. </w:t>
      </w:r>
    </w:p>
    <w:p w14:paraId="5E9B0EE5" w14:textId="77777777" w:rsidR="00481004" w:rsidRPr="00511DF7" w:rsidRDefault="00481004" w:rsidP="00481004">
      <w:pPr>
        <w:rPr>
          <w:sz w:val="16"/>
        </w:rPr>
      </w:pPr>
      <w:r w:rsidRPr="00511DF7">
        <w:rPr>
          <w:sz w:val="16"/>
        </w:rPr>
        <w:t xml:space="preserve">But the robust fundraising numbers have given a boost to the Biden campaign and have provided a good metric to contrast with the Trump campaign, which has spent cash on the Republican primary </w:t>
      </w:r>
      <w:proofErr w:type="gramStart"/>
      <w:r w:rsidRPr="00511DF7">
        <w:rPr>
          <w:sz w:val="16"/>
        </w:rPr>
        <w:t>and also</w:t>
      </w:r>
      <w:proofErr w:type="gramEnd"/>
      <w:r w:rsidRPr="00511DF7">
        <w:rPr>
          <w:sz w:val="16"/>
        </w:rPr>
        <w:t xml:space="preserve"> on Trump’s ever-growing legal bills.</w:t>
      </w:r>
    </w:p>
    <w:p w14:paraId="7D974287" w14:textId="77777777" w:rsidR="00481004" w:rsidRPr="00511DF7" w:rsidRDefault="00481004" w:rsidP="00481004">
      <w:pPr>
        <w:rPr>
          <w:sz w:val="16"/>
        </w:rPr>
      </w:pPr>
      <w:r w:rsidRPr="00511DF7">
        <w:rPr>
          <w:sz w:val="16"/>
        </w:rPr>
        <w:t xml:space="preserve">Trump on Tuesday was publicly complaining about a New York judge’s ruling against him in a business fraud case, arguing he would have to hold a “fire sale” of his properties </w:t>
      </w:r>
      <w:proofErr w:type="gramStart"/>
      <w:r w:rsidRPr="00511DF7">
        <w:rPr>
          <w:sz w:val="16"/>
        </w:rPr>
        <w:t>in order to</w:t>
      </w:r>
      <w:proofErr w:type="gramEnd"/>
      <w:r w:rsidRPr="00511DF7">
        <w:rPr>
          <w:sz w:val="16"/>
        </w:rPr>
        <w:t xml:space="preserve"> pay a $464 million bond by next week as he appeals the case.</w:t>
      </w:r>
    </w:p>
    <w:p w14:paraId="2EE01EFE" w14:textId="77777777" w:rsidR="00481004" w:rsidRPr="007A3A46" w:rsidRDefault="00481004" w:rsidP="00481004">
      <w:pPr>
        <w:rPr>
          <w:rStyle w:val="StyleUnderline"/>
        </w:rPr>
      </w:pPr>
      <w:r w:rsidRPr="00511DF7">
        <w:rPr>
          <w:sz w:val="16"/>
        </w:rPr>
        <w:t xml:space="preserve">Still, </w:t>
      </w:r>
      <w:r w:rsidRPr="007A3A46">
        <w:rPr>
          <w:rStyle w:val="Emphasis"/>
        </w:rPr>
        <w:t>money isn’t everything</w:t>
      </w:r>
      <w:r w:rsidRPr="00511DF7">
        <w:rPr>
          <w:sz w:val="16"/>
        </w:rPr>
        <w:t xml:space="preserve"> in a political campaign, and </w:t>
      </w:r>
      <w:r w:rsidRPr="007A3A46">
        <w:rPr>
          <w:rStyle w:val="StyleUnderline"/>
        </w:rPr>
        <w:t>observers worried Biden’s cash edge won’t be enough were looking back to the 2016 presidential race won by Trump in a huge upset.</w:t>
      </w:r>
    </w:p>
    <w:p w14:paraId="6711CA1E" w14:textId="77777777" w:rsidR="00481004" w:rsidRPr="00511DF7" w:rsidRDefault="00481004" w:rsidP="00481004">
      <w:pPr>
        <w:rPr>
          <w:sz w:val="16"/>
        </w:rPr>
      </w:pPr>
      <w:r w:rsidRPr="00511DF7">
        <w:rPr>
          <w:sz w:val="16"/>
        </w:rPr>
        <w:t xml:space="preserve">In that battle, Democratic nominee Hillary </w:t>
      </w:r>
      <w:r w:rsidRPr="007A3A46">
        <w:rPr>
          <w:rStyle w:val="Emphasis"/>
        </w:rPr>
        <w:t>Clinton outraised Trump</w:t>
      </w:r>
      <w:r w:rsidRPr="00511DF7">
        <w:rPr>
          <w:sz w:val="16"/>
        </w:rPr>
        <w:t xml:space="preserve"> </w:t>
      </w:r>
      <w:r w:rsidRPr="007A3A46">
        <w:rPr>
          <w:rStyle w:val="StyleUnderline"/>
        </w:rPr>
        <w:t>by a healthy margin</w:t>
      </w:r>
      <w:r w:rsidRPr="00511DF7">
        <w:rPr>
          <w:sz w:val="16"/>
        </w:rPr>
        <w:t>.</w:t>
      </w:r>
    </w:p>
    <w:p w14:paraId="3083C48E" w14:textId="77777777" w:rsidR="00481004" w:rsidRPr="00511DF7" w:rsidRDefault="00481004" w:rsidP="00481004">
      <w:pPr>
        <w:rPr>
          <w:sz w:val="16"/>
        </w:rPr>
      </w:pPr>
      <w:r w:rsidRPr="00511DF7">
        <w:rPr>
          <w:sz w:val="16"/>
        </w:rPr>
        <w:t xml:space="preserve">By the end of the campaign, Clinton had pulled in more than $580 million while Trump raised $340 million. And in the final weeks of the campaign, Trump spent much less — roughly $94 million — compared with Clinton’s final spending sprint of more than $131 million, according to campaign filing reports. </w:t>
      </w:r>
    </w:p>
    <w:p w14:paraId="4A184564" w14:textId="77777777" w:rsidR="00481004" w:rsidRPr="00511DF7" w:rsidRDefault="00481004" w:rsidP="00481004">
      <w:pPr>
        <w:rPr>
          <w:sz w:val="16"/>
        </w:rPr>
      </w:pPr>
      <w:r w:rsidRPr="00511DF7">
        <w:rPr>
          <w:sz w:val="16"/>
        </w:rPr>
        <w:t xml:space="preserve">But </w:t>
      </w:r>
      <w:r w:rsidRPr="007A3A46">
        <w:rPr>
          <w:rStyle w:val="Emphasis"/>
        </w:rPr>
        <w:t>in the end, it was irrelevant</w:t>
      </w:r>
      <w:r w:rsidRPr="00511DF7">
        <w:rPr>
          <w:sz w:val="16"/>
        </w:rPr>
        <w:t xml:space="preserve">. </w:t>
      </w:r>
    </w:p>
    <w:p w14:paraId="202AE3F3" w14:textId="77777777" w:rsidR="00481004" w:rsidRPr="007A3A46" w:rsidRDefault="00481004" w:rsidP="00481004">
      <w:pPr>
        <w:rPr>
          <w:rStyle w:val="StyleUnderline"/>
        </w:rPr>
      </w:pPr>
      <w:r w:rsidRPr="007A3A46">
        <w:rPr>
          <w:rStyle w:val="StyleUnderline"/>
        </w:rPr>
        <w:t xml:space="preserve">“It didn’t matter </w:t>
      </w:r>
      <w:proofErr w:type="gramStart"/>
      <w:r w:rsidRPr="007A3A46">
        <w:rPr>
          <w:rStyle w:val="StyleUnderline"/>
        </w:rPr>
        <w:t>then</w:t>
      </w:r>
      <w:proofErr w:type="gramEnd"/>
      <w:r w:rsidRPr="007A3A46">
        <w:rPr>
          <w:rStyle w:val="StyleUnderline"/>
        </w:rPr>
        <w:t xml:space="preserve"> and it won’t matter in this race,”</w:t>
      </w:r>
      <w:r w:rsidRPr="00511DF7">
        <w:rPr>
          <w:sz w:val="16"/>
        </w:rPr>
        <w:t xml:space="preserve"> said </w:t>
      </w:r>
      <w:proofErr w:type="spellStart"/>
      <w:r w:rsidRPr="00511DF7">
        <w:rPr>
          <w:sz w:val="16"/>
        </w:rPr>
        <w:t>Shermichael</w:t>
      </w:r>
      <w:proofErr w:type="spellEnd"/>
      <w:r w:rsidRPr="00511DF7">
        <w:rPr>
          <w:sz w:val="16"/>
        </w:rPr>
        <w:t xml:space="preserve"> Singleton, a Republican strategist who does not support Trump. “</w:t>
      </w:r>
      <w:r w:rsidRPr="007A3A46">
        <w:rPr>
          <w:rStyle w:val="StyleUnderline"/>
        </w:rPr>
        <w:t xml:space="preserve">If you look at 2016, he was outraised and he still won, and the campaign didn’t have the experience level that it has now.” </w:t>
      </w:r>
    </w:p>
    <w:p w14:paraId="287793DB" w14:textId="77777777" w:rsidR="00481004" w:rsidRPr="007A3A46" w:rsidRDefault="00481004" w:rsidP="00481004">
      <w:pPr>
        <w:rPr>
          <w:rStyle w:val="StyleUnderline"/>
        </w:rPr>
      </w:pPr>
      <w:r w:rsidRPr="00511DF7">
        <w:rPr>
          <w:sz w:val="16"/>
        </w:rPr>
        <w:t>“</w:t>
      </w:r>
      <w:r w:rsidRPr="007A3A46">
        <w:rPr>
          <w:rStyle w:val="Emphasis"/>
        </w:rPr>
        <w:t>He’s going to be fine</w:t>
      </w:r>
      <w:r w:rsidRPr="00511DF7">
        <w:rPr>
          <w:sz w:val="16"/>
        </w:rPr>
        <w:t>,” Singleton added of Trump. “</w:t>
      </w:r>
      <w:r w:rsidRPr="007A3A46">
        <w:rPr>
          <w:rStyle w:val="StyleUnderline"/>
        </w:rPr>
        <w:t xml:space="preserve">He’s still going to draw big numbers, and </w:t>
      </w:r>
      <w:r w:rsidRPr="007A3A46">
        <w:rPr>
          <w:rStyle w:val="Emphasis"/>
        </w:rPr>
        <w:t>earned media is going to make up for a lot of it</w:t>
      </w:r>
      <w:r w:rsidRPr="007A3A46">
        <w:rPr>
          <w:rStyle w:val="StyleUnderline"/>
        </w:rPr>
        <w:t xml:space="preserve"> because of the intrigue and interest in his court trials.” </w:t>
      </w:r>
    </w:p>
    <w:p w14:paraId="0E700357" w14:textId="77777777" w:rsidR="00481004" w:rsidRPr="00511DF7" w:rsidRDefault="00481004" w:rsidP="00481004">
      <w:pPr>
        <w:rPr>
          <w:sz w:val="16"/>
        </w:rPr>
      </w:pPr>
      <w:r w:rsidRPr="00511DF7">
        <w:rPr>
          <w:sz w:val="16"/>
        </w:rPr>
        <w:t xml:space="preserve">Joel Payne, a Democratic strategist who served as an aide on Clinton’s 2016 campaign, agreed, saying voters not only know the candidates, but they’re aware of their strengths and weaknesses. </w:t>
      </w:r>
    </w:p>
    <w:p w14:paraId="7A3CDEB8" w14:textId="77777777" w:rsidR="00481004" w:rsidRPr="007A3A46" w:rsidRDefault="00481004" w:rsidP="00481004">
      <w:pPr>
        <w:rPr>
          <w:rStyle w:val="StyleUnderline"/>
        </w:rPr>
      </w:pPr>
      <w:r w:rsidRPr="00511DF7">
        <w:rPr>
          <w:sz w:val="16"/>
        </w:rPr>
        <w:lastRenderedPageBreak/>
        <w:t xml:space="preserve">“It’s fair to say the </w:t>
      </w:r>
      <w:r w:rsidRPr="007A3A46">
        <w:rPr>
          <w:rStyle w:val="StyleUnderline"/>
        </w:rPr>
        <w:t xml:space="preserve">money edge is different in an environment where you have </w:t>
      </w:r>
      <w:r w:rsidRPr="007A3A46">
        <w:rPr>
          <w:rStyle w:val="Emphasis"/>
        </w:rPr>
        <w:t>100 percent name ID</w:t>
      </w:r>
      <w:r w:rsidRPr="007A3A46">
        <w:rPr>
          <w:rStyle w:val="StyleUnderline"/>
        </w:rPr>
        <w:t xml:space="preserve"> for both candidat</w:t>
      </w:r>
      <w:r w:rsidRPr="00511DF7">
        <w:rPr>
          <w:sz w:val="16"/>
        </w:rPr>
        <w:t xml:space="preserve">es,” Payne said. “It’s not that </w:t>
      </w:r>
      <w:r w:rsidRPr="007A3A46">
        <w:rPr>
          <w:rStyle w:val="StyleUnderline"/>
        </w:rPr>
        <w:t>you’re going to inform the public any more about Joe Biden or Donald Trump.”</w:t>
      </w:r>
    </w:p>
    <w:p w14:paraId="0C3928F1" w14:textId="77777777" w:rsidR="00481004" w:rsidRPr="00511DF7" w:rsidRDefault="00481004" w:rsidP="00481004">
      <w:pPr>
        <w:rPr>
          <w:sz w:val="16"/>
        </w:rPr>
      </w:pPr>
      <w:r w:rsidRPr="00511DF7">
        <w:rPr>
          <w:sz w:val="16"/>
        </w:rPr>
        <w:t>But he said having a heavy war chest will still help in terms of building a strong field operation and ground game.</w:t>
      </w:r>
    </w:p>
    <w:p w14:paraId="07E44ED7" w14:textId="77777777" w:rsidR="00481004" w:rsidRPr="00511DF7" w:rsidRDefault="00481004" w:rsidP="00481004">
      <w:pPr>
        <w:rPr>
          <w:sz w:val="16"/>
        </w:rPr>
      </w:pPr>
      <w:r w:rsidRPr="00511DF7">
        <w:rPr>
          <w:sz w:val="16"/>
        </w:rPr>
        <w:t>Payne also said the mountain of campaign cash could help Biden turn on a dime when he needs to react fast to a new issue.</w:t>
      </w:r>
    </w:p>
    <w:p w14:paraId="5CB144CD" w14:textId="77777777" w:rsidR="00481004" w:rsidRPr="00511DF7" w:rsidRDefault="00481004" w:rsidP="00481004">
      <w:pPr>
        <w:rPr>
          <w:sz w:val="16"/>
        </w:rPr>
      </w:pPr>
      <w:r w:rsidRPr="00511DF7">
        <w:rPr>
          <w:sz w:val="16"/>
        </w:rPr>
        <w:t xml:space="preserve">“What you’re more likely to do is shine a light on something that happens more quickly if you have a financial edge,” he said. </w:t>
      </w:r>
    </w:p>
    <w:p w14:paraId="17A95D3E" w14:textId="77777777" w:rsidR="00481004" w:rsidRPr="00511DF7" w:rsidRDefault="00481004" w:rsidP="00481004">
      <w:pPr>
        <w:rPr>
          <w:sz w:val="16"/>
        </w:rPr>
      </w:pPr>
    </w:p>
    <w:p w14:paraId="576AD529" w14:textId="77777777" w:rsidR="00481004" w:rsidRPr="00511DF7" w:rsidRDefault="00481004" w:rsidP="00481004">
      <w:pPr>
        <w:pStyle w:val="Heading4"/>
      </w:pPr>
      <w:r>
        <w:t>Trump has neutralized Biden’s fundraising advantage</w:t>
      </w:r>
    </w:p>
    <w:p w14:paraId="3880643B" w14:textId="77777777" w:rsidR="00481004" w:rsidRDefault="00481004" w:rsidP="00481004">
      <w:r>
        <w:t xml:space="preserve">Shane </w:t>
      </w:r>
      <w:proofErr w:type="spellStart"/>
      <w:r w:rsidRPr="00511DF7">
        <w:rPr>
          <w:rStyle w:val="Style13ptBold"/>
        </w:rPr>
        <w:t>Goldmacher</w:t>
      </w:r>
      <w:proofErr w:type="spellEnd"/>
      <w:r w:rsidRPr="00511DF7">
        <w:rPr>
          <w:rStyle w:val="Style13ptBold"/>
        </w:rPr>
        <w:t xml:space="preserve"> and</w:t>
      </w:r>
      <w:r>
        <w:t xml:space="preserve"> Theodore </w:t>
      </w:r>
      <w:r w:rsidRPr="00511DF7">
        <w:rPr>
          <w:rStyle w:val="Style13ptBold"/>
        </w:rPr>
        <w:t>Schleifer</w:t>
      </w:r>
      <w:r>
        <w:t xml:space="preserve"> </w:t>
      </w:r>
      <w:r w:rsidRPr="00481004">
        <w:rPr>
          <w:rStyle w:val="Style13ptBold"/>
        </w:rPr>
        <w:t>6/20</w:t>
      </w:r>
      <w:r>
        <w:t xml:space="preserve">/24 national political correspondent, covering the 2024 campaign and writes about campaign finance and the influence of billionaires in American politics “Trump Has Rapidly Eroded Biden’s Edge in 2024 Cash Battle” NYT </w:t>
      </w:r>
      <w:hyperlink r:id="rId12" w:history="1">
        <w:r w:rsidRPr="00AC1CE5">
          <w:rPr>
            <w:rStyle w:val="Hyperlink"/>
          </w:rPr>
          <w:t>https://www.nytimes.com/2024/06/20/us/politics/trump-fundraising-biden-election.html</w:t>
        </w:r>
      </w:hyperlink>
    </w:p>
    <w:p w14:paraId="3091F936" w14:textId="77777777" w:rsidR="00481004" w:rsidRPr="00511DF7" w:rsidRDefault="00481004" w:rsidP="00481004">
      <w:pPr>
        <w:rPr>
          <w:sz w:val="16"/>
        </w:rPr>
      </w:pPr>
      <w:r w:rsidRPr="00511DF7">
        <w:rPr>
          <w:sz w:val="16"/>
        </w:rPr>
        <w:t xml:space="preserve">Former President Donald J. </w:t>
      </w:r>
      <w:r w:rsidRPr="00445A6A">
        <w:rPr>
          <w:rStyle w:val="Emphasis"/>
        </w:rPr>
        <w:t>Trump</w:t>
      </w:r>
      <w:r w:rsidRPr="00511DF7">
        <w:rPr>
          <w:sz w:val="16"/>
        </w:rPr>
        <w:t xml:space="preserve"> </w:t>
      </w:r>
      <w:r w:rsidRPr="00445A6A">
        <w:rPr>
          <w:rStyle w:val="StyleUnderline"/>
        </w:rPr>
        <w:t>out-raised</w:t>
      </w:r>
      <w:r w:rsidRPr="00511DF7">
        <w:rPr>
          <w:sz w:val="16"/>
        </w:rPr>
        <w:t xml:space="preserve"> President </w:t>
      </w:r>
      <w:r w:rsidRPr="00445A6A">
        <w:rPr>
          <w:rStyle w:val="StyleUnderline"/>
        </w:rPr>
        <w:t>Biden for the second consecutive month in May, outpacing his successor by roughly $81 million in donations over the last two months as he rode a surge of financial support after his felony conviction</w:t>
      </w:r>
      <w:r w:rsidRPr="00511DF7">
        <w:rPr>
          <w:sz w:val="16"/>
        </w:rPr>
        <w:t>.</w:t>
      </w:r>
    </w:p>
    <w:p w14:paraId="6B1254EC" w14:textId="77777777" w:rsidR="00481004" w:rsidRPr="00511DF7" w:rsidRDefault="00481004" w:rsidP="00481004">
      <w:pPr>
        <w:rPr>
          <w:sz w:val="16"/>
        </w:rPr>
      </w:pPr>
      <w:r w:rsidRPr="00511DF7">
        <w:rPr>
          <w:sz w:val="16"/>
        </w:rPr>
        <w:t>In May, Mr. Biden’s campaign and its joint operation with the Democratic National Committee raised $85 million, compared with $141 million for Mr. Trump and the Republican National Committee, according to the two campaigns. In April, the Trump team also brought in $25 million more than the Biden team.</w:t>
      </w:r>
    </w:p>
    <w:p w14:paraId="3950C670" w14:textId="77777777" w:rsidR="00481004" w:rsidRPr="00511DF7" w:rsidRDefault="00481004" w:rsidP="00481004">
      <w:pPr>
        <w:rPr>
          <w:sz w:val="16"/>
        </w:rPr>
      </w:pPr>
      <w:r w:rsidRPr="00511DF7">
        <w:rPr>
          <w:sz w:val="16"/>
        </w:rPr>
        <w:t>The Biden campaign said it entered June with $212 million on hand combined with the party. The Trump operation and R.N.C. have not released a full tally of their cash on hand since the end of March. A partial count on Thursday, revealed in Federal Election Commission filings, showed that Mr. Trump had amassed a war chest of at least $170 million with the party.</w:t>
      </w:r>
    </w:p>
    <w:p w14:paraId="6AD99552" w14:textId="77777777" w:rsidR="00481004" w:rsidRPr="00445A6A" w:rsidRDefault="00481004" w:rsidP="00481004">
      <w:pPr>
        <w:rPr>
          <w:rStyle w:val="StyleUnderline"/>
        </w:rPr>
      </w:pPr>
      <w:r w:rsidRPr="00511DF7">
        <w:rPr>
          <w:sz w:val="16"/>
        </w:rPr>
        <w:t xml:space="preserve">Overall, Mr. </w:t>
      </w:r>
      <w:r w:rsidRPr="00445A6A">
        <w:rPr>
          <w:rStyle w:val="StyleUnderline"/>
        </w:rPr>
        <w:t>Trump was a daunting $100 million behind</w:t>
      </w:r>
      <w:r w:rsidRPr="00511DF7">
        <w:rPr>
          <w:sz w:val="16"/>
        </w:rPr>
        <w:t xml:space="preserve"> Mr. Biden </w:t>
      </w:r>
      <w:r w:rsidRPr="00445A6A">
        <w:rPr>
          <w:rStyle w:val="StyleUnderline"/>
        </w:rPr>
        <w:t xml:space="preserve">at the start of April. In two months, he cut that cash deficit </w:t>
      </w:r>
      <w:r w:rsidRPr="00445A6A">
        <w:rPr>
          <w:rStyle w:val="Emphasis"/>
        </w:rPr>
        <w:t>by at least half.</w:t>
      </w:r>
    </w:p>
    <w:p w14:paraId="38425470" w14:textId="77777777" w:rsidR="00481004" w:rsidRPr="00511DF7" w:rsidRDefault="00481004" w:rsidP="00481004">
      <w:pPr>
        <w:rPr>
          <w:sz w:val="16"/>
        </w:rPr>
      </w:pPr>
      <w:r w:rsidRPr="00511DF7">
        <w:rPr>
          <w:sz w:val="16"/>
        </w:rPr>
        <w:t>The full accounting of both sides’ finances will be made public in federal filings next month. But the combination of Mr. Trump’s improved fund-raising and Mr. Biden’s heavier spending on advertising this spring appears to put the two sides on a path to enter the summer relatively close to financial parity.</w:t>
      </w:r>
    </w:p>
    <w:p w14:paraId="63AE2B05" w14:textId="77777777" w:rsidR="00481004" w:rsidRPr="00511DF7" w:rsidRDefault="00481004" w:rsidP="00481004">
      <w:pPr>
        <w:rPr>
          <w:sz w:val="16"/>
        </w:rPr>
      </w:pPr>
      <w:r w:rsidRPr="00511DF7">
        <w:rPr>
          <w:sz w:val="16"/>
        </w:rPr>
        <w:t xml:space="preserve">“Yes, </w:t>
      </w:r>
      <w:r w:rsidRPr="00445A6A">
        <w:rPr>
          <w:rStyle w:val="StyleUnderline"/>
        </w:rPr>
        <w:t xml:space="preserve">Trump is raising a lot more money now, and </w:t>
      </w:r>
      <w:r w:rsidRPr="00445A6A">
        <w:rPr>
          <w:rStyle w:val="Emphasis"/>
        </w:rPr>
        <w:t>that should scare people</w:t>
      </w:r>
      <w:r w:rsidRPr="00511DF7">
        <w:rPr>
          <w:sz w:val="16"/>
        </w:rPr>
        <w:t>,” said Brian Derrick, a strategist who founded a Democratic fund-raising platform called Oath. “But at the end of the day, Biden has the funds that he needs to run a really strong campaign.”</w:t>
      </w:r>
    </w:p>
    <w:p w14:paraId="2BB552F5" w14:textId="77777777" w:rsidR="00481004" w:rsidRPr="00511DF7" w:rsidRDefault="00481004" w:rsidP="00481004">
      <w:pPr>
        <w:rPr>
          <w:sz w:val="16"/>
        </w:rPr>
      </w:pPr>
      <w:r w:rsidRPr="00511DF7">
        <w:rPr>
          <w:sz w:val="16"/>
        </w:rPr>
        <w:t xml:space="preserve">Mr. </w:t>
      </w:r>
      <w:r w:rsidRPr="00445A6A">
        <w:rPr>
          <w:rStyle w:val="StyleUnderline"/>
        </w:rPr>
        <w:t xml:space="preserve">Trump has narrowed the gap by bringing in a </w:t>
      </w:r>
      <w:r w:rsidRPr="00445A6A">
        <w:rPr>
          <w:rStyle w:val="Emphasis"/>
        </w:rPr>
        <w:t>deluge of online donations</w:t>
      </w:r>
      <w:r w:rsidRPr="00445A6A">
        <w:rPr>
          <w:rStyle w:val="StyleUnderline"/>
        </w:rPr>
        <w:t xml:space="preserve"> after his criminal conviction i</w:t>
      </w:r>
      <w:r w:rsidRPr="00511DF7">
        <w:rPr>
          <w:sz w:val="16"/>
        </w:rPr>
        <w:t xml:space="preserve">n New York on May 30. In the minutes after the verdict, guilty on 34 felony counts, contributions came in so fast that they briefly overwhelmed the Republican Party’s online donation portal, </w:t>
      </w:r>
      <w:proofErr w:type="spellStart"/>
      <w:r w:rsidRPr="00511DF7">
        <w:rPr>
          <w:sz w:val="16"/>
        </w:rPr>
        <w:t>WinRed</w:t>
      </w:r>
      <w:proofErr w:type="spellEnd"/>
      <w:r w:rsidRPr="00511DF7">
        <w:rPr>
          <w:sz w:val="16"/>
        </w:rPr>
        <w:t>.</w:t>
      </w:r>
    </w:p>
    <w:p w14:paraId="663C494F" w14:textId="77777777" w:rsidR="00481004" w:rsidRPr="00511DF7" w:rsidRDefault="00481004" w:rsidP="00481004">
      <w:pPr>
        <w:rPr>
          <w:sz w:val="16"/>
        </w:rPr>
      </w:pPr>
      <w:r w:rsidRPr="00511DF7">
        <w:rPr>
          <w:sz w:val="16"/>
        </w:rPr>
        <w:t>The Trump campaign has said it raised $53 million online in the first 24 hours and $70 million in the first 48 hours after the verdict. The conviction uncorked a gusher of mega-donations, too, including a $50 million contribution from the reclusive billionaire Timothy Mellon to a pro-Trump super PAC the day after the verdict.</w:t>
      </w:r>
    </w:p>
    <w:p w14:paraId="31D54067" w14:textId="77777777" w:rsidR="00481004" w:rsidRPr="00511DF7" w:rsidRDefault="00481004" w:rsidP="00481004">
      <w:pPr>
        <w:rPr>
          <w:sz w:val="16"/>
        </w:rPr>
      </w:pPr>
      <w:r w:rsidRPr="00511DF7">
        <w:rPr>
          <w:sz w:val="16"/>
        </w:rPr>
        <w:t xml:space="preserve">At the conclusion of the Republican primary race, the Biden campaign and its allies had argued that for </w:t>
      </w:r>
      <w:proofErr w:type="gramStart"/>
      <w:r w:rsidRPr="00511DF7">
        <w:rPr>
          <w:sz w:val="16"/>
        </w:rPr>
        <w:t>all of</w:t>
      </w:r>
      <w:proofErr w:type="gramEnd"/>
      <w:r w:rsidRPr="00511DF7">
        <w:rPr>
          <w:sz w:val="16"/>
        </w:rPr>
        <w:t xml:space="preserve"> the president’s electoral vulnerabilities — nagging inflation, poor approval ratings, lingering concerns about his age — one clear advantage would be cash.</w:t>
      </w:r>
    </w:p>
    <w:p w14:paraId="5D148E0D" w14:textId="77777777" w:rsidR="00481004" w:rsidRPr="00511DF7" w:rsidRDefault="00481004" w:rsidP="00481004">
      <w:pPr>
        <w:rPr>
          <w:sz w:val="16"/>
        </w:rPr>
      </w:pPr>
      <w:r w:rsidRPr="00511DF7">
        <w:rPr>
          <w:sz w:val="16"/>
        </w:rPr>
        <w:t>Even if that edge has since evaporated, the Biden campaign says it used its early financial lead to build out a political infrastructure in battleground states that will pay dividends in November. On Thursday, the campaign announced that it had hired its 1,000th staff member across 200 offices in those states.</w:t>
      </w:r>
    </w:p>
    <w:p w14:paraId="789A725E" w14:textId="77777777" w:rsidR="00481004" w:rsidRPr="00511DF7" w:rsidRDefault="00481004" w:rsidP="00481004">
      <w:pPr>
        <w:rPr>
          <w:sz w:val="16"/>
        </w:rPr>
      </w:pPr>
      <w:r w:rsidRPr="00511DF7">
        <w:rPr>
          <w:sz w:val="16"/>
        </w:rPr>
        <w:t xml:space="preserve">“What’s in his F.E.C. report does not translate to boots on the ground tomorrow,” Dan </w:t>
      </w:r>
      <w:proofErr w:type="spellStart"/>
      <w:r w:rsidRPr="00511DF7">
        <w:rPr>
          <w:sz w:val="16"/>
        </w:rPr>
        <w:t>Kanninen</w:t>
      </w:r>
      <w:proofErr w:type="spellEnd"/>
      <w:r w:rsidRPr="00511DF7">
        <w:rPr>
          <w:sz w:val="16"/>
        </w:rPr>
        <w:t>, Mr. Biden’s battleground states director, said in an interview. “That was built over time that Donald Trump cannot get back.”</w:t>
      </w:r>
    </w:p>
    <w:p w14:paraId="582284B2" w14:textId="77777777" w:rsidR="00481004" w:rsidRPr="00511DF7" w:rsidRDefault="00481004" w:rsidP="00481004">
      <w:pPr>
        <w:rPr>
          <w:sz w:val="16"/>
        </w:rPr>
      </w:pPr>
      <w:r w:rsidRPr="00511DF7">
        <w:rPr>
          <w:sz w:val="16"/>
        </w:rPr>
        <w:t>Money alone is rarely determinative in big races, like for the presidency, because voters are already well-informed about the candidates. But some of the most important voters this year appear to be those who have tuned out — and breaking through to them can cost considerable money.</w:t>
      </w:r>
    </w:p>
    <w:p w14:paraId="3F4986F1" w14:textId="77777777" w:rsidR="00481004" w:rsidRPr="00511DF7" w:rsidRDefault="00481004" w:rsidP="00481004">
      <w:pPr>
        <w:rPr>
          <w:sz w:val="16"/>
        </w:rPr>
      </w:pPr>
      <w:r w:rsidRPr="00511DF7">
        <w:rPr>
          <w:sz w:val="16"/>
        </w:rPr>
        <w:t>For months, Mr. Trump and his allies simply did not have the money to reach these voters. While his path to the Republican nomination was hardly bruising, he emerged from the primary race in relatively poor financial shape compared with Mr. Biden’s operation, which had been squirreling away money for nearly a year.</w:t>
      </w:r>
    </w:p>
    <w:p w14:paraId="02CAA312" w14:textId="77777777" w:rsidR="00481004" w:rsidRPr="00511DF7" w:rsidRDefault="00481004" w:rsidP="00481004">
      <w:pPr>
        <w:rPr>
          <w:sz w:val="16"/>
        </w:rPr>
      </w:pPr>
      <w:r w:rsidRPr="00511DF7">
        <w:rPr>
          <w:sz w:val="16"/>
        </w:rPr>
        <w:t>Mr. Biden had consolidated his party’s biggest donors. Mr. Trump had not done so on his side.</w:t>
      </w:r>
    </w:p>
    <w:p w14:paraId="32DEA303" w14:textId="77777777" w:rsidR="00481004" w:rsidRPr="00511DF7" w:rsidRDefault="00481004" w:rsidP="00481004">
      <w:pPr>
        <w:rPr>
          <w:sz w:val="16"/>
        </w:rPr>
      </w:pPr>
      <w:r w:rsidRPr="00511DF7">
        <w:rPr>
          <w:sz w:val="16"/>
        </w:rPr>
        <w:t>But that slow start also gave Mr. Trump much more room to grow. In the weeks after he dispatched Nikki Haley, his final Republican rival, Trump bundlers described an almost furtive effort to get back into his good graces.</w:t>
      </w:r>
    </w:p>
    <w:p w14:paraId="222069C9" w14:textId="77777777" w:rsidR="00481004" w:rsidRPr="00511DF7" w:rsidRDefault="00481004" w:rsidP="00481004">
      <w:pPr>
        <w:rPr>
          <w:sz w:val="16"/>
        </w:rPr>
      </w:pPr>
      <w:r w:rsidRPr="00511DF7">
        <w:rPr>
          <w:sz w:val="16"/>
        </w:rPr>
        <w:t xml:space="preserve">A fund-raising dinner at Mr. Trump’s Florida estate, Mar-a-Lago, in mid-February, a few weeks before Ms. Haley’s exit, served as an important inflection point as Trump fund-raisers signaled to wavering donors that the time for indecision was </w:t>
      </w:r>
      <w:proofErr w:type="gramStart"/>
      <w:r w:rsidRPr="00511DF7">
        <w:rPr>
          <w:sz w:val="16"/>
        </w:rPr>
        <w:t>coming to a close</w:t>
      </w:r>
      <w:proofErr w:type="gramEnd"/>
      <w:r w:rsidRPr="00511DF7">
        <w:rPr>
          <w:sz w:val="16"/>
        </w:rPr>
        <w:t xml:space="preserve">. A </w:t>
      </w:r>
      <w:r w:rsidRPr="00511DF7">
        <w:rPr>
          <w:sz w:val="16"/>
        </w:rPr>
        <w:lastRenderedPageBreak/>
        <w:t>fund-raising dinner hosted by John Paulson, a hedge-fund billionaire, raised $50 million, the campaign has said. And in just the last month, well-to-do holdouts like the Blackstone co-founder Stephen A. Schwarzman have signaled that they plan to support Mr. Trump.</w:t>
      </w:r>
    </w:p>
    <w:p w14:paraId="5086F745" w14:textId="77777777" w:rsidR="00481004" w:rsidRPr="00511DF7" w:rsidRDefault="00481004" w:rsidP="00481004">
      <w:pPr>
        <w:rPr>
          <w:sz w:val="16"/>
        </w:rPr>
      </w:pPr>
      <w:r w:rsidRPr="00511DF7">
        <w:rPr>
          <w:sz w:val="16"/>
        </w:rPr>
        <w:t>Wrapping up the nomination also allowed Mr. Trump to form a joint fund-raising committee with national and state Republican parties, a seemingly technical step that meant he could suddenly raise hundreds of thousands of dollars more from each donor. Mr. Biden had been raising money in those larger increments for many months.</w:t>
      </w:r>
    </w:p>
    <w:p w14:paraId="64C8F532" w14:textId="77777777" w:rsidR="00481004" w:rsidRPr="00511DF7" w:rsidRDefault="00481004" w:rsidP="00481004">
      <w:pPr>
        <w:rPr>
          <w:sz w:val="16"/>
        </w:rPr>
      </w:pPr>
      <w:r w:rsidRPr="00511DF7">
        <w:rPr>
          <w:sz w:val="16"/>
        </w:rPr>
        <w:t>Online contributions will be increasingly crucial going forward because the campaigns cannot tap their largest donors for repeat contributions. And Mr. Trump’s base appears to have been highly animated by his conviction. His campaign said one-quarter of the contributors in May were new.</w:t>
      </w:r>
    </w:p>
    <w:p w14:paraId="0C7364EC" w14:textId="77777777" w:rsidR="00481004" w:rsidRPr="00511DF7" w:rsidRDefault="00481004" w:rsidP="00481004">
      <w:pPr>
        <w:rPr>
          <w:sz w:val="16"/>
        </w:rPr>
      </w:pPr>
      <w:r w:rsidRPr="00511DF7">
        <w:rPr>
          <w:sz w:val="16"/>
        </w:rPr>
        <w:t>The question for Mr. Trump is how many of those people become repeat contributors. The Biden campaign has aggressively cultivated online recurring contributors, a group that accounted for $5.5 million in April and more than that in May, though the campaign did not provide a specific figure.</w:t>
      </w:r>
    </w:p>
    <w:p w14:paraId="41F35879" w14:textId="77777777" w:rsidR="00481004" w:rsidRPr="00511DF7" w:rsidRDefault="00481004" w:rsidP="00481004">
      <w:pPr>
        <w:rPr>
          <w:sz w:val="16"/>
        </w:rPr>
      </w:pPr>
      <w:r w:rsidRPr="00511DF7">
        <w:rPr>
          <w:sz w:val="16"/>
        </w:rPr>
        <w:t>So far, Mr. Biden has enjoyed a tremendous advertising advantage over Mr. Trump.</w:t>
      </w:r>
    </w:p>
    <w:p w14:paraId="2F95F047" w14:textId="77777777" w:rsidR="00481004" w:rsidRPr="00511DF7" w:rsidRDefault="00481004" w:rsidP="00481004">
      <w:pPr>
        <w:rPr>
          <w:sz w:val="16"/>
        </w:rPr>
      </w:pPr>
      <w:r w:rsidRPr="00511DF7">
        <w:rPr>
          <w:sz w:val="16"/>
        </w:rPr>
        <w:t xml:space="preserve">From the beginning of the year through this month, Mr. Biden’s operation had aired or reserved roughly $35.4 million in the top six battleground states. Mr. Trump’s operation had aired essentially nothing in those states, about $60,000 in ads, according to records from </w:t>
      </w:r>
      <w:proofErr w:type="spellStart"/>
      <w:r w:rsidRPr="00511DF7">
        <w:rPr>
          <w:sz w:val="16"/>
        </w:rPr>
        <w:t>AdImpact</w:t>
      </w:r>
      <w:proofErr w:type="spellEnd"/>
      <w:r w:rsidRPr="00511DF7">
        <w:rPr>
          <w:sz w:val="16"/>
        </w:rPr>
        <w:t>, a media tracking firm.</w:t>
      </w:r>
    </w:p>
    <w:p w14:paraId="262F90DD" w14:textId="77777777" w:rsidR="00481004" w:rsidRPr="00511DF7" w:rsidRDefault="00481004" w:rsidP="00481004">
      <w:pPr>
        <w:rPr>
          <w:sz w:val="16"/>
        </w:rPr>
      </w:pPr>
      <w:r w:rsidRPr="00511DF7">
        <w:rPr>
          <w:sz w:val="16"/>
        </w:rPr>
        <w:t xml:space="preserve">Trump advisers say </w:t>
      </w:r>
      <w:r w:rsidRPr="00445A6A">
        <w:rPr>
          <w:rStyle w:val="StyleUnderline"/>
        </w:rPr>
        <w:t>the fact</w:t>
      </w:r>
      <w:r w:rsidRPr="00511DF7">
        <w:rPr>
          <w:sz w:val="16"/>
        </w:rPr>
        <w:t xml:space="preserve"> that Mr. </w:t>
      </w:r>
      <w:r w:rsidRPr="00445A6A">
        <w:rPr>
          <w:rStyle w:val="StyleUnderline"/>
        </w:rPr>
        <w:t xml:space="preserve">Biden has spent tens of millions of dollars in key states without altering the trajectory of the race </w:t>
      </w:r>
      <w:r w:rsidRPr="00445A6A">
        <w:rPr>
          <w:rStyle w:val="Emphasis"/>
        </w:rPr>
        <w:t>bodes ill</w:t>
      </w:r>
      <w:r w:rsidRPr="00445A6A">
        <w:rPr>
          <w:rStyle w:val="StyleUnderline"/>
        </w:rPr>
        <w:t xml:space="preserve"> for the president’s chances in November</w:t>
      </w:r>
      <w:r w:rsidRPr="00511DF7">
        <w:rPr>
          <w:sz w:val="16"/>
        </w:rPr>
        <w:t>.</w:t>
      </w:r>
    </w:p>
    <w:p w14:paraId="09D52330" w14:textId="77777777" w:rsidR="00481004" w:rsidRPr="00511DF7" w:rsidRDefault="00481004" w:rsidP="00481004">
      <w:pPr>
        <w:rPr>
          <w:sz w:val="16"/>
        </w:rPr>
      </w:pPr>
      <w:r w:rsidRPr="00511DF7">
        <w:rPr>
          <w:sz w:val="16"/>
        </w:rPr>
        <w:t xml:space="preserve">Fund-raisers for Mr. Biden insist that they will maintain their upper hand when outside groups are accounted for. The constellation of pro-Biden super PACs and nonprofit groups outspent Trump allies by roughly 50 percent across the six most contested battlegrounds, according to </w:t>
      </w:r>
      <w:proofErr w:type="spellStart"/>
      <w:r w:rsidRPr="00511DF7">
        <w:rPr>
          <w:sz w:val="16"/>
        </w:rPr>
        <w:t>AdImpact’s</w:t>
      </w:r>
      <w:proofErr w:type="spellEnd"/>
      <w:r w:rsidRPr="00511DF7">
        <w:rPr>
          <w:sz w:val="16"/>
        </w:rPr>
        <w:t xml:space="preserve"> data.</w:t>
      </w:r>
    </w:p>
    <w:p w14:paraId="50B3A50E" w14:textId="77777777" w:rsidR="00481004" w:rsidRPr="00445A6A" w:rsidRDefault="00481004" w:rsidP="00481004">
      <w:pPr>
        <w:rPr>
          <w:rStyle w:val="Emphasis"/>
        </w:rPr>
      </w:pPr>
      <w:r w:rsidRPr="00511DF7">
        <w:rPr>
          <w:sz w:val="16"/>
        </w:rPr>
        <w:t xml:space="preserve">Still, that </w:t>
      </w:r>
      <w:r w:rsidRPr="00445A6A">
        <w:rPr>
          <w:rStyle w:val="StyleUnderline"/>
        </w:rPr>
        <w:t xml:space="preserve">Biden dominance of the airwaves is </w:t>
      </w:r>
      <w:r w:rsidRPr="00445A6A">
        <w:rPr>
          <w:rStyle w:val="Emphasis"/>
        </w:rPr>
        <w:t>not likely to continue.</w:t>
      </w:r>
    </w:p>
    <w:p w14:paraId="16CFE1E8" w14:textId="77777777" w:rsidR="00481004" w:rsidRPr="00511DF7" w:rsidRDefault="00481004" w:rsidP="00481004">
      <w:pPr>
        <w:rPr>
          <w:sz w:val="16"/>
        </w:rPr>
      </w:pPr>
      <w:r w:rsidRPr="00511DF7">
        <w:rPr>
          <w:sz w:val="16"/>
        </w:rPr>
        <w:t xml:space="preserve">Mr. </w:t>
      </w:r>
      <w:r w:rsidRPr="00445A6A">
        <w:rPr>
          <w:rStyle w:val="StyleUnderline"/>
        </w:rPr>
        <w:t>Trump’s main super PAC, Make America Great Again Inc., and its nonprofit arm, which can keep its donors secret, paid nearly $17 million in the first half of the year for ads</w:t>
      </w:r>
      <w:r w:rsidRPr="00511DF7">
        <w:rPr>
          <w:sz w:val="16"/>
        </w:rPr>
        <w:t xml:space="preserve"> in Pennsylvania, the only battleground where it made a significant investment.</w:t>
      </w:r>
    </w:p>
    <w:p w14:paraId="401A3043" w14:textId="77777777" w:rsidR="00481004" w:rsidRPr="00511DF7" w:rsidRDefault="00481004" w:rsidP="00481004">
      <w:pPr>
        <w:rPr>
          <w:sz w:val="16"/>
        </w:rPr>
      </w:pPr>
      <w:r w:rsidRPr="00511DF7">
        <w:rPr>
          <w:sz w:val="16"/>
        </w:rPr>
        <w:t xml:space="preserve">But this week, </w:t>
      </w:r>
      <w:r w:rsidRPr="00445A6A">
        <w:rPr>
          <w:rStyle w:val="StyleUnderline"/>
        </w:rPr>
        <w:t>MAGA Inc. began reserving nearly $30 million in airtime starting in early July in Pennsylvania and Georgia, as part of what it has said will be a $100 million summer advertising blitz. Other pro-Trump super PACs are beginning to plan advertising pushes, too</w:t>
      </w:r>
      <w:r w:rsidRPr="00511DF7">
        <w:rPr>
          <w:sz w:val="16"/>
        </w:rPr>
        <w:t>.</w:t>
      </w:r>
    </w:p>
    <w:p w14:paraId="47BA4FE8" w14:textId="77777777" w:rsidR="00481004" w:rsidRPr="00511DF7" w:rsidRDefault="00481004" w:rsidP="00481004">
      <w:pPr>
        <w:rPr>
          <w:sz w:val="16"/>
        </w:rPr>
      </w:pPr>
      <w:r w:rsidRPr="00511DF7">
        <w:rPr>
          <w:sz w:val="16"/>
        </w:rPr>
        <w:t xml:space="preserve">Democratic fund-raisers for Mr. </w:t>
      </w:r>
      <w:r w:rsidRPr="00445A6A">
        <w:rPr>
          <w:rStyle w:val="StyleUnderline"/>
        </w:rPr>
        <w:t xml:space="preserve">Biden said that they expected </w:t>
      </w:r>
      <w:r w:rsidRPr="00511DF7">
        <w:rPr>
          <w:sz w:val="16"/>
        </w:rPr>
        <w:t xml:space="preserve">Mr. </w:t>
      </w:r>
      <w:r w:rsidRPr="00445A6A">
        <w:rPr>
          <w:rStyle w:val="StyleUnderline"/>
        </w:rPr>
        <w:t>Trump to eventually catch up and had received such guidance explicitly</w:t>
      </w:r>
      <w:r w:rsidRPr="00511DF7">
        <w:rPr>
          <w:sz w:val="16"/>
        </w:rPr>
        <w:t xml:space="preserve"> from Rufus Gifford, the campaign’s top fund-raising official, at recent briefings. One Biden bundler compared the 2024 race to the summer of 2012, when Mitt Romney steadily chipped away at President Barack Obama’s fund-raising lead.</w:t>
      </w:r>
    </w:p>
    <w:p w14:paraId="519861C1" w14:textId="77777777" w:rsidR="00481004" w:rsidRPr="00511DF7" w:rsidRDefault="00481004" w:rsidP="00481004">
      <w:pPr>
        <w:rPr>
          <w:sz w:val="16"/>
        </w:rPr>
      </w:pPr>
      <w:r w:rsidRPr="00511DF7">
        <w:rPr>
          <w:sz w:val="16"/>
        </w:rPr>
        <w:t>Other Democratic allies have been more taken aback by the recent turn of events, speculating that the lasting political impact of Mr. Trump’s conviction will not be on voters but on donors.</w:t>
      </w:r>
    </w:p>
    <w:p w14:paraId="5DEB0739" w14:textId="77777777" w:rsidR="00481004" w:rsidRPr="00511DF7" w:rsidRDefault="00481004" w:rsidP="00481004">
      <w:pPr>
        <w:rPr>
          <w:sz w:val="16"/>
        </w:rPr>
      </w:pPr>
      <w:r w:rsidRPr="00511DF7">
        <w:rPr>
          <w:sz w:val="16"/>
        </w:rPr>
        <w:t xml:space="preserve">“It’s nerve-racking to see the </w:t>
      </w:r>
      <w:r w:rsidRPr="00511DF7">
        <w:rPr>
          <w:rStyle w:val="StyleUnderline"/>
        </w:rPr>
        <w:t>money</w:t>
      </w:r>
      <w:r w:rsidRPr="00511DF7">
        <w:rPr>
          <w:sz w:val="16"/>
        </w:rPr>
        <w:t xml:space="preserve"> race even out,” said Jon </w:t>
      </w:r>
      <w:proofErr w:type="spellStart"/>
      <w:r w:rsidRPr="00511DF7">
        <w:rPr>
          <w:sz w:val="16"/>
        </w:rPr>
        <w:t>Reinish</w:t>
      </w:r>
      <w:proofErr w:type="spellEnd"/>
      <w:r w:rsidRPr="00511DF7">
        <w:rPr>
          <w:sz w:val="16"/>
        </w:rPr>
        <w:t xml:space="preserve">, a Democratic political strategist. “That </w:t>
      </w:r>
      <w:r w:rsidRPr="00511DF7">
        <w:rPr>
          <w:rStyle w:val="StyleUnderline"/>
        </w:rPr>
        <w:t>was supposed to be one of Biden’s real advantages</w:t>
      </w:r>
      <w:r w:rsidRPr="00511DF7">
        <w:rPr>
          <w:sz w:val="16"/>
        </w:rPr>
        <w:t>. He’s also been spending money for months and that doesn’t seem to be moving the needle much in terms of polling. Hopefully that changes as we get even closer.”</w:t>
      </w:r>
    </w:p>
    <w:p w14:paraId="1C80F4F2" w14:textId="77777777" w:rsidR="00481004" w:rsidRPr="00511DF7" w:rsidRDefault="00481004" w:rsidP="00481004">
      <w:pPr>
        <w:rPr>
          <w:sz w:val="16"/>
        </w:rPr>
      </w:pPr>
      <w:r w:rsidRPr="00511DF7">
        <w:rPr>
          <w:sz w:val="16"/>
        </w:rPr>
        <w:t>For now, Mr. Biden is racing to replenish his coffers in June. He held a $30 million event in Los Angeles with Mr. Obama and Hollywood stars, as well as an $8 million backyard fund-raiser on Tuesday at the home of Terry McAuliffe, the former Virginia governor, with former President Bill Clinton among those in attendance.</w:t>
      </w:r>
    </w:p>
    <w:p w14:paraId="1A419639" w14:textId="77777777" w:rsidR="00481004" w:rsidRPr="00511DF7" w:rsidRDefault="00481004" w:rsidP="00481004">
      <w:pPr>
        <w:rPr>
          <w:sz w:val="16"/>
        </w:rPr>
      </w:pPr>
      <w:r w:rsidRPr="00511DF7">
        <w:rPr>
          <w:sz w:val="16"/>
        </w:rPr>
        <w:t>Others are hoping that Biden surrogates can help raise money.</w:t>
      </w:r>
    </w:p>
    <w:p w14:paraId="612CC5EC" w14:textId="77777777" w:rsidR="00481004" w:rsidRPr="00511DF7" w:rsidRDefault="00481004" w:rsidP="00481004">
      <w:pPr>
        <w:rPr>
          <w:sz w:val="16"/>
        </w:rPr>
      </w:pPr>
      <w:r w:rsidRPr="00511DF7">
        <w:rPr>
          <w:sz w:val="16"/>
        </w:rPr>
        <w:t>On the day of the first general-election debate next week, three leading Democratic governors — Andy Beshear of Kentucky, JB Pritzker of Illinois and Gretchen Whitmer of Michigan — will be in Los Angeles for a fund-raiser.</w:t>
      </w:r>
    </w:p>
    <w:p w14:paraId="0DB1D7F0" w14:textId="77777777" w:rsidR="00481004" w:rsidRPr="00511DF7" w:rsidRDefault="00481004" w:rsidP="00481004">
      <w:pPr>
        <w:rPr>
          <w:sz w:val="16"/>
        </w:rPr>
      </w:pPr>
      <w:r w:rsidRPr="00511DF7">
        <w:rPr>
          <w:sz w:val="16"/>
        </w:rPr>
        <w:t>At the same time, a wide range of Republican vice-presidential hopefuls will headline a debate-watch party in Atlanta that will double as a fund-raiser.</w:t>
      </w:r>
    </w:p>
    <w:p w14:paraId="7AB5C68F" w14:textId="3ADBCA10" w:rsidR="00481004" w:rsidRPr="00511DF7" w:rsidRDefault="002B58CF" w:rsidP="002B58CF">
      <w:pPr>
        <w:pStyle w:val="Heading3"/>
      </w:pPr>
      <w:r>
        <w:lastRenderedPageBreak/>
        <w:t>1AR---Fundraising</w:t>
      </w:r>
    </w:p>
    <w:p w14:paraId="2A8F5AE1" w14:textId="77777777" w:rsidR="00481004" w:rsidRPr="00481004" w:rsidRDefault="00481004" w:rsidP="00481004">
      <w:pPr>
        <w:pStyle w:val="Heading4"/>
      </w:pPr>
      <w:r w:rsidRPr="00481004">
        <w:t>Trump is outpacing Biden in fundraising.</w:t>
      </w:r>
    </w:p>
    <w:p w14:paraId="589E3830" w14:textId="77777777" w:rsidR="00481004" w:rsidRPr="00481004" w:rsidRDefault="00481004" w:rsidP="00481004">
      <w:r w:rsidRPr="00481004">
        <w:rPr>
          <w:rStyle w:val="Style13ptBold"/>
        </w:rPr>
        <w:t xml:space="preserve"> Schouten '4/3</w:t>
      </w:r>
      <w:r w:rsidRPr="00481004">
        <w:t xml:space="preserve"> [</w:t>
      </w:r>
      <w:proofErr w:type="spellStart"/>
      <w:r w:rsidRPr="00481004">
        <w:t>Frereka</w:t>
      </w:r>
      <w:proofErr w:type="spellEnd"/>
      <w:r w:rsidRPr="00481004">
        <w:t xml:space="preserve"> and Alayna </w:t>
      </w:r>
      <w:proofErr w:type="spellStart"/>
      <w:r w:rsidRPr="00481004">
        <w:t>Treene</w:t>
      </w:r>
      <w:proofErr w:type="spellEnd"/>
      <w:r w:rsidRPr="00481004">
        <w:t>; "Trump campaign announces record $50.5 million haul at Florida fundraiser;" https://www.cnn.com/2024/04/06/politics/trump-fundraiser-florida-rnc/index.html]</w:t>
      </w:r>
    </w:p>
    <w:p w14:paraId="48DE6A18" w14:textId="77777777" w:rsidR="00481004" w:rsidRPr="00511DF7" w:rsidRDefault="00481004" w:rsidP="00481004">
      <w:pPr>
        <w:rPr>
          <w:sz w:val="16"/>
        </w:rPr>
      </w:pPr>
      <w:r w:rsidRPr="00511DF7">
        <w:rPr>
          <w:sz w:val="16"/>
        </w:rPr>
        <w:t xml:space="preserve">Donald </w:t>
      </w:r>
      <w:r w:rsidRPr="00402E54">
        <w:rPr>
          <w:rStyle w:val="StyleUnderline"/>
          <w:highlight w:val="cyan"/>
        </w:rPr>
        <w:t>Trump’s campaign</w:t>
      </w:r>
      <w:r w:rsidRPr="00402E54">
        <w:rPr>
          <w:rStyle w:val="StyleUnderline"/>
        </w:rPr>
        <w:t xml:space="preserve"> said it </w:t>
      </w:r>
      <w:r w:rsidRPr="00402E54">
        <w:rPr>
          <w:rStyle w:val="StyleUnderline"/>
          <w:highlight w:val="cyan"/>
        </w:rPr>
        <w:t>raised $50.</w:t>
      </w:r>
      <w:r w:rsidRPr="00402E54">
        <w:rPr>
          <w:rStyle w:val="StyleUnderline"/>
        </w:rPr>
        <w:t xml:space="preserve">5 </w:t>
      </w:r>
      <w:r w:rsidRPr="00402E54">
        <w:rPr>
          <w:rStyle w:val="StyleUnderline"/>
          <w:highlight w:val="cyan"/>
        </w:rPr>
        <w:t>million at a</w:t>
      </w:r>
      <w:r w:rsidRPr="00402E54">
        <w:rPr>
          <w:rStyle w:val="StyleUnderline"/>
        </w:rPr>
        <w:t xml:space="preserve"> Saturday </w:t>
      </w:r>
      <w:r w:rsidRPr="00402E54">
        <w:rPr>
          <w:rStyle w:val="StyleUnderline"/>
          <w:highlight w:val="cyan"/>
        </w:rPr>
        <w:t>fundraiser</w:t>
      </w:r>
      <w:r w:rsidRPr="00402E54">
        <w:rPr>
          <w:rStyle w:val="StyleUnderline"/>
        </w:rPr>
        <w:t xml:space="preserve"> in Florida</w:t>
      </w:r>
      <w:r w:rsidRPr="00511DF7">
        <w:rPr>
          <w:sz w:val="16"/>
        </w:rPr>
        <w:t>, a staggering sum as the former president’s political operation scrambles to close its big financial gap with President Joe Biden and the Democratic Party.</w:t>
      </w:r>
    </w:p>
    <w:p w14:paraId="179900B3" w14:textId="77777777" w:rsidR="00481004" w:rsidRPr="00511DF7" w:rsidRDefault="00481004" w:rsidP="00481004">
      <w:pPr>
        <w:rPr>
          <w:sz w:val="16"/>
        </w:rPr>
      </w:pPr>
      <w:r w:rsidRPr="00402E54">
        <w:rPr>
          <w:rStyle w:val="StyleUnderline"/>
          <w:highlight w:val="cyan"/>
        </w:rPr>
        <w:t>The hau</w:t>
      </w:r>
      <w:r w:rsidRPr="00402E54">
        <w:rPr>
          <w:rStyle w:val="StyleUnderline"/>
        </w:rPr>
        <w:t>l</w:t>
      </w:r>
      <w:r w:rsidRPr="00511DF7">
        <w:rPr>
          <w:sz w:val="16"/>
        </w:rPr>
        <w:t xml:space="preserve"> announced by the campaign and top officials with the Republican National Committee </w:t>
      </w:r>
      <w:r w:rsidRPr="00402E54">
        <w:rPr>
          <w:rStyle w:val="StyleUnderline"/>
          <w:highlight w:val="cyan"/>
        </w:rPr>
        <w:t>far eclipses the $26 million that Biden reported collecting</w:t>
      </w:r>
      <w:r w:rsidRPr="00511DF7">
        <w:rPr>
          <w:sz w:val="16"/>
        </w:rPr>
        <w:t xml:space="preserve"> recently at a star-studded gathering in New York City that featured former Presidents Bill Clinton and Barack Obama. The Trump total from the “Inaugural Leadership Dinner” at the Palm Beach, Florida, home of billionaire investor John Paulson sets a record for a single fundraising event.</w:t>
      </w:r>
    </w:p>
    <w:p w14:paraId="63BC8EAB" w14:textId="77777777" w:rsidR="00481004" w:rsidRPr="00511DF7" w:rsidRDefault="00481004" w:rsidP="00481004">
      <w:pPr>
        <w:rPr>
          <w:sz w:val="16"/>
        </w:rPr>
      </w:pPr>
    </w:p>
    <w:p w14:paraId="464CB01B" w14:textId="77777777" w:rsidR="001D6452" w:rsidRPr="00B06C77" w:rsidRDefault="001D6452" w:rsidP="001D6452">
      <w:pPr>
        <w:pStyle w:val="Heading3"/>
      </w:pPr>
      <w:r>
        <w:lastRenderedPageBreak/>
        <w:t>1AR---No Issue voting</w:t>
      </w:r>
    </w:p>
    <w:p w14:paraId="070CE696" w14:textId="77777777" w:rsidR="001D6452" w:rsidRPr="00B06C77" w:rsidRDefault="001D6452" w:rsidP="001D6452">
      <w:pPr>
        <w:pStyle w:val="Heading4"/>
      </w:pPr>
      <w:r w:rsidRPr="00B06C77">
        <w:rPr>
          <w:u w:val="single"/>
        </w:rPr>
        <w:t>Neither</w:t>
      </w:r>
      <w:r w:rsidRPr="00B06C77">
        <w:t xml:space="preserve"> issue voting </w:t>
      </w:r>
      <w:r w:rsidRPr="00B06C77">
        <w:rPr>
          <w:u w:val="single"/>
        </w:rPr>
        <w:t>nor</w:t>
      </w:r>
      <w:r w:rsidRPr="00B06C77">
        <w:t xml:space="preserve"> informed voters.</w:t>
      </w:r>
    </w:p>
    <w:p w14:paraId="14F6B5C0" w14:textId="77777777" w:rsidR="001D6452" w:rsidRPr="00B06C77" w:rsidRDefault="001D6452" w:rsidP="001D6452">
      <w:r w:rsidRPr="00B06C77">
        <w:rPr>
          <w:rStyle w:val="Style13ptBold"/>
        </w:rPr>
        <w:t>Achen &amp; Bartels 16</w:t>
      </w:r>
      <w:r w:rsidRPr="00B06C77">
        <w:t xml:space="preserve"> – Christopher H. Achen, Politics Professor at Princeton. Larry M. Bartels, Political Science Professor at Vanderbilt University. [Democracy for Realists: Why Elections Do Not Produce Responsive Government, Princeton University Press]//BPS</w:t>
      </w:r>
    </w:p>
    <w:p w14:paraId="57A75580" w14:textId="77777777" w:rsidR="001D6452" w:rsidRPr="00B06C77" w:rsidRDefault="001D6452" w:rsidP="001D6452">
      <w:pPr>
        <w:rPr>
          <w:sz w:val="16"/>
        </w:rPr>
      </w:pPr>
      <w:r w:rsidRPr="00B06C77">
        <w:rPr>
          <w:sz w:val="16"/>
        </w:rPr>
        <w:t xml:space="preserve">Philip Converse (1964) extended this seminal work, building a new, more formidable case for skepticism regarding the idealized image of democratic citizens, this time substituting random national samples for the insightful but less systematic observations of Bryce, Lippmann, Niebuhr, and Schumpeter. Converse’s essay set off a vibrant decades-long critical discussion of his methodology and the inferences he drew from his findings, but </w:t>
      </w:r>
      <w:r w:rsidRPr="00B06C77">
        <w:rPr>
          <w:rStyle w:val="Emphasis"/>
          <w:highlight w:val="cyan"/>
        </w:rPr>
        <w:t>few</w:t>
      </w:r>
      <w:r w:rsidRPr="00B06C77">
        <w:rPr>
          <w:rStyle w:val="Emphasis"/>
        </w:rPr>
        <w:t xml:space="preserve"> public opinion </w:t>
      </w:r>
      <w:r w:rsidRPr="00B06C77">
        <w:rPr>
          <w:rStyle w:val="Emphasis"/>
          <w:highlight w:val="cyan"/>
        </w:rPr>
        <w:t>scholars</w:t>
      </w:r>
      <w:r w:rsidRPr="00B06C77">
        <w:rPr>
          <w:rStyle w:val="StyleUnderline"/>
          <w:highlight w:val="cyan"/>
        </w:rPr>
        <w:t xml:space="preserve"> disputed</w:t>
      </w:r>
      <w:r w:rsidRPr="00B06C77">
        <w:rPr>
          <w:rStyle w:val="StyleUnderline"/>
        </w:rPr>
        <w:t xml:space="preserve"> </w:t>
      </w:r>
      <w:r w:rsidRPr="00B06C77">
        <w:rPr>
          <w:rStyle w:val="Emphasis"/>
          <w:highlight w:val="cyan"/>
        </w:rPr>
        <w:t>the</w:t>
      </w:r>
      <w:r w:rsidRPr="00B06C77">
        <w:rPr>
          <w:rStyle w:val="Emphasis"/>
        </w:rPr>
        <w:t xml:space="preserve"> central </w:t>
      </w:r>
      <w:r w:rsidRPr="00B06C77">
        <w:rPr>
          <w:rStyle w:val="Emphasis"/>
          <w:highlight w:val="cyan"/>
        </w:rPr>
        <w:t>point</w:t>
      </w:r>
      <w:r w:rsidRPr="00B06C77">
        <w:rPr>
          <w:sz w:val="16"/>
        </w:rPr>
        <w:t xml:space="preserve"> he made—that judged by the standards of the folk theory, </w:t>
      </w:r>
      <w:r w:rsidRPr="00B06C77">
        <w:rPr>
          <w:rStyle w:val="StyleUnderline"/>
        </w:rPr>
        <w:t xml:space="preserve">the political </w:t>
      </w:r>
      <w:r w:rsidRPr="00B06C77">
        <w:rPr>
          <w:rStyle w:val="StyleUnderline"/>
          <w:highlight w:val="cyan"/>
        </w:rPr>
        <w:t>“belief systems” of</w:t>
      </w:r>
      <w:r w:rsidRPr="00B06C77">
        <w:rPr>
          <w:rStyle w:val="StyleUnderline"/>
        </w:rPr>
        <w:t xml:space="preserve"> ordinary </w:t>
      </w:r>
      <w:r w:rsidRPr="00B06C77">
        <w:rPr>
          <w:rStyle w:val="StyleUnderline"/>
          <w:highlight w:val="cyan"/>
        </w:rPr>
        <w:t>citizens are</w:t>
      </w:r>
      <w:r w:rsidRPr="00B06C77">
        <w:rPr>
          <w:rStyle w:val="StyleUnderline"/>
        </w:rPr>
        <w:t xml:space="preserve"> </w:t>
      </w:r>
      <w:r w:rsidRPr="00B06C77">
        <w:rPr>
          <w:rStyle w:val="Emphasis"/>
        </w:rPr>
        <w:t xml:space="preserve">generally </w:t>
      </w:r>
      <w:r w:rsidRPr="00425500">
        <w:rPr>
          <w:rStyle w:val="Emphasis"/>
          <w:highlight w:val="cyan"/>
        </w:rPr>
        <w:t>thin</w:t>
      </w:r>
      <w:r w:rsidRPr="00B06C77">
        <w:rPr>
          <w:rStyle w:val="StyleUnderline"/>
        </w:rPr>
        <w:t xml:space="preserve">, </w:t>
      </w:r>
      <w:r w:rsidRPr="00B06C77">
        <w:rPr>
          <w:rStyle w:val="Emphasis"/>
        </w:rPr>
        <w:t>disorganized</w:t>
      </w:r>
      <w:r w:rsidRPr="00B06C77">
        <w:rPr>
          <w:rStyle w:val="StyleUnderline"/>
        </w:rPr>
        <w:t xml:space="preserve">, </w:t>
      </w:r>
      <w:r w:rsidRPr="00425500">
        <w:rPr>
          <w:rStyle w:val="StyleUnderline"/>
          <w:highlight w:val="cyan"/>
        </w:rPr>
        <w:t>and</w:t>
      </w:r>
      <w:r w:rsidRPr="00B06C77">
        <w:rPr>
          <w:rStyle w:val="StyleUnderline"/>
        </w:rPr>
        <w:t xml:space="preserve"> </w:t>
      </w:r>
      <w:r w:rsidRPr="00B06C77">
        <w:rPr>
          <w:rStyle w:val="Emphasis"/>
        </w:rPr>
        <w:t xml:space="preserve">ideologically </w:t>
      </w:r>
      <w:r w:rsidRPr="00B06C77">
        <w:rPr>
          <w:rStyle w:val="Emphasis"/>
          <w:highlight w:val="cyan"/>
        </w:rPr>
        <w:t>incoherent</w:t>
      </w:r>
      <w:r w:rsidRPr="00B06C77">
        <w:rPr>
          <w:sz w:val="16"/>
        </w:rPr>
        <w:t>.</w:t>
      </w:r>
    </w:p>
    <w:p w14:paraId="4987E5AB" w14:textId="77777777" w:rsidR="001D6452" w:rsidRPr="00B06C77" w:rsidRDefault="001D6452" w:rsidP="001D6452">
      <w:pPr>
        <w:rPr>
          <w:sz w:val="16"/>
        </w:rPr>
      </w:pPr>
      <w:r w:rsidRPr="00B06C77">
        <w:rPr>
          <w:sz w:val="16"/>
        </w:rPr>
        <w:t xml:space="preserve">In chapter 2 we will argue that </w:t>
      </w:r>
      <w:r w:rsidRPr="00B06C77">
        <w:rPr>
          <w:rStyle w:val="StyleUnderline"/>
        </w:rPr>
        <w:t>Converse’s argument is</w:t>
      </w:r>
      <w:r w:rsidRPr="00B06C77">
        <w:rPr>
          <w:sz w:val="16"/>
        </w:rPr>
        <w:t xml:space="preserve">, if anything, </w:t>
      </w:r>
      <w:r w:rsidRPr="00B06C77">
        <w:rPr>
          <w:rStyle w:val="Emphasis"/>
        </w:rPr>
        <w:t>even better supported</w:t>
      </w:r>
      <w:r w:rsidRPr="00B06C77">
        <w:rPr>
          <w:rStyle w:val="StyleUnderline"/>
        </w:rPr>
        <w:t xml:space="preserve"> a half century later than it was when he wrote. </w:t>
      </w:r>
      <w:r w:rsidRPr="00B06C77">
        <w:rPr>
          <w:rStyle w:val="Emphasis"/>
        </w:rPr>
        <w:t xml:space="preserve">A </w:t>
      </w:r>
      <w:r w:rsidRPr="00B06C77">
        <w:rPr>
          <w:rStyle w:val="Emphasis"/>
          <w:highlight w:val="cyan"/>
        </w:rPr>
        <w:t>vast</w:t>
      </w:r>
      <w:r w:rsidRPr="00B06C77">
        <w:rPr>
          <w:rStyle w:val="Emphasis"/>
        </w:rPr>
        <w:t xml:space="preserve"> amount</w:t>
      </w:r>
      <w:r w:rsidRPr="00B06C77">
        <w:rPr>
          <w:rStyle w:val="StyleUnderline"/>
        </w:rPr>
        <w:t xml:space="preserve"> of </w:t>
      </w:r>
      <w:r w:rsidRPr="00B06C77">
        <w:rPr>
          <w:rStyle w:val="Emphasis"/>
        </w:rPr>
        <w:t xml:space="preserve">supporting </w:t>
      </w:r>
      <w:r w:rsidRPr="00B06C77">
        <w:rPr>
          <w:rStyle w:val="Emphasis"/>
          <w:highlight w:val="cyan"/>
        </w:rPr>
        <w:t>evidence</w:t>
      </w:r>
      <w:r w:rsidRPr="00B06C77">
        <w:rPr>
          <w:rStyle w:val="StyleUnderline"/>
        </w:rPr>
        <w:t xml:space="preserve"> has been </w:t>
      </w:r>
      <w:r w:rsidRPr="00B06C77">
        <w:rPr>
          <w:rStyle w:val="StyleUnderline"/>
          <w:highlight w:val="cyan"/>
        </w:rPr>
        <w:t>added</w:t>
      </w:r>
      <w:r w:rsidRPr="00B06C77">
        <w:rPr>
          <w:rStyle w:val="StyleUnderline"/>
        </w:rPr>
        <w:t xml:space="preserve"> to</w:t>
      </w:r>
      <w:r w:rsidRPr="00B06C77">
        <w:rPr>
          <w:sz w:val="16"/>
        </w:rPr>
        <w:t xml:space="preserve"> his </w:t>
      </w:r>
      <w:r w:rsidRPr="00B06C77">
        <w:rPr>
          <w:rStyle w:val="Emphasis"/>
        </w:rPr>
        <w:t>dispiriting</w:t>
      </w:r>
      <w:r w:rsidRPr="00B06C77">
        <w:rPr>
          <w:sz w:val="16"/>
        </w:rPr>
        <w:t xml:space="preserve"> comparison of actual </w:t>
      </w:r>
      <w:r w:rsidRPr="00B06C77">
        <w:rPr>
          <w:rStyle w:val="StyleUnderline"/>
        </w:rPr>
        <w:t>human political cognition</w:t>
      </w:r>
      <w:r w:rsidRPr="00B06C77">
        <w:rPr>
          <w:sz w:val="16"/>
        </w:rPr>
        <w:t xml:space="preserve"> with the expectations derived from the folk theory of democracy. </w:t>
      </w:r>
      <w:r w:rsidRPr="00B06C77">
        <w:rPr>
          <w:rStyle w:val="StyleUnderline"/>
          <w:highlight w:val="cyan"/>
        </w:rPr>
        <w:t>Well-informed</w:t>
      </w:r>
      <w:r w:rsidRPr="00B06C77">
        <w:rPr>
          <w:rStyle w:val="StyleUnderline"/>
        </w:rPr>
        <w:t xml:space="preserve"> citizens</w:t>
      </w:r>
      <w:r w:rsidRPr="00B06C77">
        <w:rPr>
          <w:sz w:val="16"/>
        </w:rPr>
        <w:t xml:space="preserve">, too, have </w:t>
      </w:r>
      <w:r w:rsidRPr="00B06C77">
        <w:rPr>
          <w:rStyle w:val="StyleUnderline"/>
        </w:rPr>
        <w:t xml:space="preserve">come in for </w:t>
      </w:r>
      <w:r w:rsidRPr="00B06C77">
        <w:rPr>
          <w:rStyle w:val="Emphasis"/>
        </w:rPr>
        <w:t>their share of criticism</w:t>
      </w:r>
      <w:r w:rsidRPr="00B06C77">
        <w:rPr>
          <w:rStyle w:val="StyleUnderline"/>
        </w:rPr>
        <w:t xml:space="preserve">, since their </w:t>
      </w:r>
      <w:r w:rsidRPr="00B06C77">
        <w:rPr>
          <w:rStyle w:val="Emphasis"/>
        </w:rPr>
        <w:t xml:space="preserve">well-organized </w:t>
      </w:r>
      <w:r w:rsidRPr="00B06C77">
        <w:rPr>
          <w:rStyle w:val="Emphasis"/>
          <w:highlight w:val="cyan"/>
        </w:rPr>
        <w:t>“ideological” thinking</w:t>
      </w:r>
      <w:r w:rsidRPr="00B06C77">
        <w:rPr>
          <w:sz w:val="16"/>
        </w:rPr>
        <w:t xml:space="preserve"> often </w:t>
      </w:r>
      <w:r w:rsidRPr="00B06C77">
        <w:rPr>
          <w:rStyle w:val="StyleUnderline"/>
          <w:highlight w:val="cyan"/>
        </w:rPr>
        <w:t>turns out to be</w:t>
      </w:r>
      <w:r w:rsidRPr="00B06C77">
        <w:rPr>
          <w:rStyle w:val="StyleUnderline"/>
        </w:rPr>
        <w:t xml:space="preserve"> just </w:t>
      </w:r>
      <w:r w:rsidRPr="00B06C77">
        <w:rPr>
          <w:rStyle w:val="Emphasis"/>
        </w:rPr>
        <w:t xml:space="preserve">a rather </w:t>
      </w:r>
      <w:r w:rsidRPr="00B06C77">
        <w:rPr>
          <w:rStyle w:val="Emphasis"/>
          <w:highlight w:val="cyan"/>
        </w:rPr>
        <w:t>mechanical reflection</w:t>
      </w:r>
      <w:r w:rsidRPr="00B06C77">
        <w:rPr>
          <w:rStyle w:val="StyleUnderline"/>
          <w:highlight w:val="cyan"/>
        </w:rPr>
        <w:t xml:space="preserve"> </w:t>
      </w:r>
      <w:r w:rsidRPr="006345D8">
        <w:rPr>
          <w:rStyle w:val="StyleUnderline"/>
          <w:highlight w:val="cyan"/>
        </w:rPr>
        <w:t>of what their</w:t>
      </w:r>
      <w:r w:rsidRPr="00B06C77">
        <w:rPr>
          <w:rStyle w:val="StyleUnderline"/>
        </w:rPr>
        <w:t xml:space="preserve"> favorite group and party </w:t>
      </w:r>
      <w:r w:rsidRPr="00B06C77">
        <w:rPr>
          <w:rStyle w:val="StyleUnderline"/>
          <w:highlight w:val="cyan"/>
        </w:rPr>
        <w:t>leaders</w:t>
      </w:r>
      <w:r w:rsidRPr="00B06C77">
        <w:rPr>
          <w:rStyle w:val="StyleUnderline"/>
        </w:rPr>
        <w:t xml:space="preserve"> have </w:t>
      </w:r>
      <w:r w:rsidRPr="00B06C77">
        <w:rPr>
          <w:rStyle w:val="Emphasis"/>
          <w:highlight w:val="cyan"/>
        </w:rPr>
        <w:t>instructed them to think</w:t>
      </w:r>
      <w:r w:rsidRPr="00B06C77">
        <w:rPr>
          <w:sz w:val="16"/>
        </w:rPr>
        <w:t>. Faced with this evidence, many scholars in the final chapters of their books continue to express idealistic hope that institutional reform, civic education, improved mass media, more effective mobilization of the poor, or stronger moral exhortation might bring public opinion into closer correspondence with the standards of the folk theory. But in sober moments most acknowledge the repeated failures of all those prescriptions.</w:t>
      </w:r>
    </w:p>
    <w:p w14:paraId="7D82A69C" w14:textId="77777777" w:rsidR="001D6452" w:rsidRPr="00B06C77" w:rsidRDefault="001D6452" w:rsidP="001D6452">
      <w:pPr>
        <w:rPr>
          <w:sz w:val="16"/>
        </w:rPr>
      </w:pPr>
      <w:r w:rsidRPr="00B06C77">
        <w:rPr>
          <w:sz w:val="16"/>
        </w:rPr>
        <w:t xml:space="preserve">Thus, </w:t>
      </w:r>
      <w:r w:rsidRPr="00B06C77">
        <w:rPr>
          <w:rStyle w:val="StyleUnderline"/>
        </w:rPr>
        <w:t>scholars</w:t>
      </w:r>
      <w:r w:rsidRPr="00B06C77">
        <w:rPr>
          <w:sz w:val="16"/>
        </w:rPr>
        <w:t xml:space="preserve">, too, </w:t>
      </w:r>
      <w:r w:rsidRPr="00B06C77">
        <w:rPr>
          <w:rStyle w:val="StyleUnderline"/>
        </w:rPr>
        <w:t xml:space="preserve">persist uneasily in </w:t>
      </w:r>
      <w:r w:rsidRPr="00B06C77">
        <w:rPr>
          <w:rStyle w:val="Emphasis"/>
        </w:rPr>
        <w:t>their schizophrenia</w:t>
      </w:r>
      <w:r w:rsidRPr="00B06C77">
        <w:rPr>
          <w:sz w:val="16"/>
        </w:rPr>
        <w:t xml:space="preserve">, recognizing the power of the critical arguments but </w:t>
      </w:r>
      <w:r w:rsidRPr="00B06C77">
        <w:rPr>
          <w:rStyle w:val="StyleUnderline"/>
        </w:rPr>
        <w:t>hoping</w:t>
      </w:r>
      <w:r w:rsidRPr="00B06C77">
        <w:rPr>
          <w:sz w:val="16"/>
        </w:rPr>
        <w:t xml:space="preserve"> against hope that those </w:t>
      </w:r>
      <w:r w:rsidRPr="00B06C77">
        <w:rPr>
          <w:rStyle w:val="StyleUnderline"/>
        </w:rPr>
        <w:t xml:space="preserve">arguments can somehow be discredited or evaded, allowing </w:t>
      </w:r>
      <w:r w:rsidRPr="00B06C77">
        <w:rPr>
          <w:rStyle w:val="Emphasis"/>
        </w:rPr>
        <w:t>the lackluster reality</w:t>
      </w:r>
      <w:r w:rsidRPr="00B06C77">
        <w:rPr>
          <w:rStyle w:val="StyleUnderline"/>
        </w:rPr>
        <w:t xml:space="preserve"> of democratic practice to be squared with conventional idealistic democratic thinking</w:t>
      </w:r>
      <w:r w:rsidRPr="00B06C77">
        <w:rPr>
          <w:sz w:val="16"/>
        </w:rPr>
        <w:t xml:space="preserve">. Often, their attempts to bolster the tattered theoretical status quo bring them back to Winston Churchill’s claim that “democracy is the worst form of government except all those others that have been tried from time to time.”10 But that is a distinctly un-idealistic defense of democracy—and no defense at </w:t>
      </w:r>
      <w:proofErr w:type="gramStart"/>
      <w:r w:rsidRPr="00B06C77">
        <w:rPr>
          <w:sz w:val="16"/>
        </w:rPr>
        <w:t>all of</w:t>
      </w:r>
      <w:proofErr w:type="gramEnd"/>
      <w:r w:rsidRPr="00B06C77">
        <w:rPr>
          <w:sz w:val="16"/>
        </w:rPr>
        <w:t xml:space="preserve"> the folk theory of democracy.</w:t>
      </w:r>
    </w:p>
    <w:p w14:paraId="183EB88B" w14:textId="77777777" w:rsidR="001D6452" w:rsidRPr="00B06C77" w:rsidRDefault="001D6452" w:rsidP="001D6452">
      <w:pPr>
        <w:rPr>
          <w:sz w:val="16"/>
        </w:rPr>
      </w:pPr>
      <w:r w:rsidRPr="00B06C77">
        <w:rPr>
          <w:sz w:val="16"/>
        </w:rPr>
        <w:t>THE PLAN OF THIS BOOK</w:t>
      </w:r>
    </w:p>
    <w:p w14:paraId="393A685D" w14:textId="77777777" w:rsidR="001D6452" w:rsidRPr="00B06C77" w:rsidRDefault="001D6452" w:rsidP="001D6452">
      <w:pPr>
        <w:rPr>
          <w:sz w:val="16"/>
        </w:rPr>
      </w:pPr>
      <w:r w:rsidRPr="00B06C77">
        <w:rPr>
          <w:sz w:val="16"/>
        </w:rPr>
        <w:t xml:space="preserve">Our view is that </w:t>
      </w:r>
      <w:r w:rsidRPr="00B06C77">
        <w:rPr>
          <w:rStyle w:val="StyleUnderline"/>
          <w:highlight w:val="cyan"/>
        </w:rPr>
        <w:t>conventional thinking</w:t>
      </w:r>
      <w:r w:rsidRPr="00B06C77">
        <w:rPr>
          <w:rStyle w:val="StyleUnderline"/>
        </w:rPr>
        <w:t xml:space="preserve"> about democracy has </w:t>
      </w:r>
      <w:r w:rsidRPr="00B06C77">
        <w:rPr>
          <w:rStyle w:val="Emphasis"/>
          <w:highlight w:val="cyan"/>
        </w:rPr>
        <w:t>collapsed</w:t>
      </w:r>
      <w:r w:rsidRPr="00B06C77">
        <w:rPr>
          <w:rStyle w:val="StyleUnderline"/>
          <w:highlight w:val="cyan"/>
        </w:rPr>
        <w:t xml:space="preserve"> in the face of </w:t>
      </w:r>
      <w:r w:rsidRPr="00B06C77">
        <w:rPr>
          <w:rStyle w:val="Emphasis"/>
          <w:highlight w:val="cyan"/>
        </w:rPr>
        <w:t>modern</w:t>
      </w:r>
      <w:r w:rsidRPr="00B06C77">
        <w:rPr>
          <w:rStyle w:val="Emphasis"/>
        </w:rPr>
        <w:t xml:space="preserve"> social-scientific </w:t>
      </w:r>
      <w:r w:rsidRPr="00B06C77">
        <w:rPr>
          <w:rStyle w:val="Emphasis"/>
          <w:highlight w:val="cyan"/>
        </w:rPr>
        <w:t>research</w:t>
      </w:r>
      <w:r w:rsidRPr="00B06C77">
        <w:rPr>
          <w:sz w:val="16"/>
        </w:rPr>
        <w:t>. This book first documents the collapse, then points toward more reliable foundations that could support a vigorous rebuilding.</w:t>
      </w:r>
    </w:p>
    <w:p w14:paraId="10C296A6" w14:textId="77777777" w:rsidR="001D6452" w:rsidRPr="00B06C77" w:rsidRDefault="001D6452" w:rsidP="001D6452">
      <w:pPr>
        <w:rPr>
          <w:sz w:val="16"/>
        </w:rPr>
      </w:pPr>
      <w:r w:rsidRPr="00B06C77">
        <w:rPr>
          <w:sz w:val="16"/>
        </w:rPr>
        <w:t>Our treatise on democracy does not begin with ideal boys. And while it does begin with democratic ideals, we test those ideals, not merely explicate and affirm them. We hope to contribute both to the improvement of democratic theory and to the improvement of democracy. After all, as Dahl (1956, 52) recognized, “There is a great variety of empirical facts that one needs to know, or have some hunches about, before one can rationally decide on the kinds of political rules one wants to follow in the real world.”</w:t>
      </w:r>
    </w:p>
    <w:p w14:paraId="141A1023" w14:textId="77777777" w:rsidR="001D6452" w:rsidRPr="00B06C77" w:rsidRDefault="001D6452" w:rsidP="001D6452">
      <w:pPr>
        <w:rPr>
          <w:sz w:val="16"/>
        </w:rPr>
      </w:pPr>
      <w:r w:rsidRPr="00B06C77">
        <w:rPr>
          <w:sz w:val="16"/>
        </w:rPr>
        <w:t xml:space="preserve">Our </w:t>
      </w:r>
      <w:r w:rsidRPr="00B06C77">
        <w:rPr>
          <w:rStyle w:val="StyleUnderline"/>
        </w:rPr>
        <w:t>empirical facts are drawn</w:t>
      </w:r>
      <w:r w:rsidRPr="00B06C77">
        <w:rPr>
          <w:sz w:val="16"/>
        </w:rPr>
        <w:t xml:space="preserve"> predominantly </w:t>
      </w:r>
      <w:r w:rsidRPr="00B06C77">
        <w:rPr>
          <w:rStyle w:val="StyleUnderline"/>
        </w:rPr>
        <w:t>from</w:t>
      </w:r>
      <w:r w:rsidRPr="00B06C77">
        <w:rPr>
          <w:sz w:val="16"/>
        </w:rPr>
        <w:t xml:space="preserve"> the democratic system we know best, that of </w:t>
      </w:r>
      <w:r w:rsidRPr="00B06C77">
        <w:rPr>
          <w:rStyle w:val="StyleUnderline"/>
        </w:rPr>
        <w:t>the U</w:t>
      </w:r>
      <w:r w:rsidRPr="00B06C77">
        <w:rPr>
          <w:sz w:val="16"/>
        </w:rPr>
        <w:t xml:space="preserve">nited </w:t>
      </w:r>
      <w:r w:rsidRPr="00B06C77">
        <w:rPr>
          <w:rStyle w:val="StyleUnderline"/>
        </w:rPr>
        <w:t>S</w:t>
      </w:r>
      <w:r w:rsidRPr="00B06C77">
        <w:rPr>
          <w:sz w:val="16"/>
        </w:rPr>
        <w:t>tates. However, we refer frequently to other democratic systems as well, and we believe that our findings are likely to be of considerable relevance even in countries that differ from the United States—and from each other—in many important historical, institutional, and cultural respects. While history, institutions, and culture surely shape specific democratic practices in important ways, they do not, as best we can tell, lead to fundamentally different conclusions about the central issues we raise in this book.</w:t>
      </w:r>
    </w:p>
    <w:p w14:paraId="46E9BA2C" w14:textId="77777777" w:rsidR="001D6452" w:rsidRPr="00B06C77" w:rsidRDefault="001D6452" w:rsidP="001D6452">
      <w:pPr>
        <w:rPr>
          <w:sz w:val="16"/>
        </w:rPr>
      </w:pPr>
      <w:r w:rsidRPr="00B06C77">
        <w:rPr>
          <w:sz w:val="16"/>
        </w:rPr>
        <w:t xml:space="preserve">Our analyses range over the past century of American political history, from the reelection of Woodrow Wilson in 1916 to that of Barack Obama in 2012. We consider the great New Deal realignment of the 1930s, the political transformation of the South during and after the civil rights struggles of the 1960s, the ramifications of the Watergate scandal in the 1970s, and the interplay of politics and religion in shaping baby boomers’ views regarding the fraught issue of abortion over the course of their adult lives. Each of </w:t>
      </w:r>
      <w:r w:rsidRPr="00B06C77">
        <w:rPr>
          <w:sz w:val="16"/>
        </w:rPr>
        <w:lastRenderedPageBreak/>
        <w:t>these case studies is intended to assess or illustrate specific aspects of our general account of democratic politics; but each is also intended to contribute to a broad portrait of the workings of democracy in America and elsewhere.</w:t>
      </w:r>
    </w:p>
    <w:p w14:paraId="0F981150" w14:textId="77777777" w:rsidR="001D6452" w:rsidRPr="00B06C77" w:rsidRDefault="001D6452" w:rsidP="001D6452">
      <w:pPr>
        <w:rPr>
          <w:sz w:val="16"/>
        </w:rPr>
      </w:pPr>
      <w:r w:rsidRPr="00B06C77">
        <w:rPr>
          <w:sz w:val="16"/>
        </w:rPr>
        <w:t xml:space="preserve">In chapter 2 we take up the subject of popular sovereignty. As Donald Kinder has observed, “if ordinary citizens were to reason ideologically, as political elites presumably do, then the prospects for democratic control would be enhanced.” Thus, “the extraordinary interest in the possibility of ideological reasoning was and still is an expression of concern for the quality and very possibility of democratic forms of government” (Kinder 1983, 391). For example, the influential “spatial model” of electoral competition (Downs 1957; </w:t>
      </w:r>
      <w:proofErr w:type="spellStart"/>
      <w:r w:rsidRPr="00B06C77">
        <w:rPr>
          <w:sz w:val="16"/>
        </w:rPr>
        <w:t>Enelow</w:t>
      </w:r>
      <w:proofErr w:type="spellEnd"/>
      <w:r w:rsidRPr="00B06C77">
        <w:rPr>
          <w:sz w:val="16"/>
        </w:rPr>
        <w:t xml:space="preserve"> and Hinich 1984) has provided an elegant theoretical account of how ideological reasoning by ordinary citizens could enhance the prospects for democratic control over political elites.</w:t>
      </w:r>
    </w:p>
    <w:p w14:paraId="57DCF00B" w14:textId="77777777" w:rsidR="001D6452" w:rsidRPr="00B06C77" w:rsidRDefault="001D6452" w:rsidP="001D6452">
      <w:pPr>
        <w:rPr>
          <w:sz w:val="16"/>
        </w:rPr>
      </w:pPr>
      <w:proofErr w:type="gramStart"/>
      <w:r w:rsidRPr="00B06C77">
        <w:rPr>
          <w:sz w:val="16"/>
        </w:rPr>
        <w:t>Unfortunately</w:t>
      </w:r>
      <w:proofErr w:type="gramEnd"/>
      <w:r w:rsidRPr="00B06C77">
        <w:rPr>
          <w:sz w:val="16"/>
        </w:rPr>
        <w:t xml:space="preserve"> from this perspective, Converse (1964) found that </w:t>
      </w:r>
      <w:r w:rsidRPr="00B06C77">
        <w:rPr>
          <w:rStyle w:val="StyleUnderline"/>
        </w:rPr>
        <w:t>“the vast majority of Americans” are “</w:t>
      </w:r>
      <w:r w:rsidRPr="00B06C77">
        <w:rPr>
          <w:rStyle w:val="Emphasis"/>
        </w:rPr>
        <w:t>thoroughly innocent of ideology</w:t>
      </w:r>
      <w:r w:rsidRPr="00B06C77">
        <w:rPr>
          <w:rStyle w:val="StyleUnderline"/>
        </w:rPr>
        <w:t>”</w:t>
      </w:r>
      <w:r w:rsidRPr="00B06C77">
        <w:rPr>
          <w:sz w:val="16"/>
        </w:rPr>
        <w:t xml:space="preserve"> (Kinder 1983, 391)—and that finding has been “largely sustained” by subsequent scholarship (Kinder 1983, 401). The available evidence suggests that citizens of other advanced democracies are </w:t>
      </w:r>
      <w:proofErr w:type="gramStart"/>
      <w:r w:rsidRPr="00B06C77">
        <w:rPr>
          <w:sz w:val="16"/>
        </w:rPr>
        <w:t>similar to</w:t>
      </w:r>
      <w:proofErr w:type="gramEnd"/>
      <w:r w:rsidRPr="00B06C77">
        <w:rPr>
          <w:sz w:val="16"/>
        </w:rPr>
        <w:t xml:space="preserve"> Americans in this respect. Thus, Converse’s work raises a significant challenge not only to the spatial model, but to a great deal of scholarly and popular thinking about how policy decisions might be justified on democratic grounds.</w:t>
      </w:r>
    </w:p>
    <w:p w14:paraId="51F1C8DC" w14:textId="77777777" w:rsidR="001D6452" w:rsidRPr="00B06C77" w:rsidRDefault="001D6452" w:rsidP="001D6452">
      <w:pPr>
        <w:rPr>
          <w:sz w:val="16"/>
        </w:rPr>
      </w:pPr>
      <w:r w:rsidRPr="00B06C77">
        <w:rPr>
          <w:sz w:val="16"/>
        </w:rPr>
        <w:t xml:space="preserve">In chapter 2 we survey a substantial body of scholarly work demonstrating that most </w:t>
      </w:r>
      <w:r w:rsidRPr="00B06C77">
        <w:rPr>
          <w:rStyle w:val="StyleUnderline"/>
        </w:rPr>
        <w:t xml:space="preserve">democratic </w:t>
      </w:r>
      <w:r w:rsidRPr="00B06C77">
        <w:rPr>
          <w:rStyle w:val="StyleUnderline"/>
          <w:highlight w:val="cyan"/>
        </w:rPr>
        <w:t xml:space="preserve">citizens are </w:t>
      </w:r>
      <w:r w:rsidRPr="00B06C77">
        <w:rPr>
          <w:rStyle w:val="Emphasis"/>
          <w:highlight w:val="cyan"/>
        </w:rPr>
        <w:t>uninterested</w:t>
      </w:r>
      <w:r w:rsidRPr="00B06C77">
        <w:rPr>
          <w:rStyle w:val="Emphasis"/>
        </w:rPr>
        <w:t xml:space="preserve"> in politics</w:t>
      </w:r>
      <w:r w:rsidRPr="00B06C77">
        <w:rPr>
          <w:rStyle w:val="StyleUnderline"/>
        </w:rPr>
        <w:t xml:space="preserve">, </w:t>
      </w:r>
      <w:r w:rsidRPr="00B06C77">
        <w:rPr>
          <w:rStyle w:val="Emphasis"/>
          <w:highlight w:val="cyan"/>
        </w:rPr>
        <w:t>poorly informed</w:t>
      </w:r>
      <w:r w:rsidRPr="00B06C77">
        <w:rPr>
          <w:rStyle w:val="StyleUnderline"/>
          <w:highlight w:val="cyan"/>
        </w:rPr>
        <w:t>, and unwilling</w:t>
      </w:r>
      <w:r w:rsidRPr="00B06C77">
        <w:rPr>
          <w:rStyle w:val="StyleUnderline"/>
        </w:rPr>
        <w:t xml:space="preserve"> or unable </w:t>
      </w:r>
      <w:r w:rsidRPr="00B06C77">
        <w:rPr>
          <w:rStyle w:val="StyleUnderline"/>
          <w:highlight w:val="cyan"/>
        </w:rPr>
        <w:t>to convey</w:t>
      </w:r>
      <w:r w:rsidRPr="00B06C77">
        <w:rPr>
          <w:rStyle w:val="StyleUnderline"/>
        </w:rPr>
        <w:t xml:space="preserve"> </w:t>
      </w:r>
      <w:r w:rsidRPr="00B06C77">
        <w:rPr>
          <w:rStyle w:val="Emphasis"/>
        </w:rPr>
        <w:t xml:space="preserve">coherent policy </w:t>
      </w:r>
      <w:r w:rsidRPr="00B06C77">
        <w:rPr>
          <w:rStyle w:val="Emphasis"/>
          <w:highlight w:val="cyan"/>
        </w:rPr>
        <w:t>preferences</w:t>
      </w:r>
      <w:r w:rsidRPr="00B06C77">
        <w:rPr>
          <w:rStyle w:val="StyleUnderline"/>
          <w:highlight w:val="cyan"/>
        </w:rPr>
        <w:t xml:space="preserve"> through “issue voting.”</w:t>
      </w:r>
      <w:r w:rsidRPr="00B06C77">
        <w:rPr>
          <w:sz w:val="16"/>
        </w:rPr>
        <w:t xml:space="preserve"> How, then, are elections supposed to ensure ideological responsiveness to the popular will? In our view, they do not. The populist ideal of electoral democracy, for all its elegance and attractiveness, is largely irrelevant in practice, leaving elected officials mostly free to pursue their own notions of the public good or to respond to party and interest group pressures.</w:t>
      </w:r>
    </w:p>
    <w:p w14:paraId="43B38B38" w14:textId="77777777" w:rsidR="001D6452" w:rsidRPr="00B06C77" w:rsidRDefault="001D6452" w:rsidP="001D6452">
      <w:pPr>
        <w:pStyle w:val="Heading4"/>
      </w:pPr>
      <w:r w:rsidRPr="00B06C77">
        <w:t xml:space="preserve">Party shapes issues, </w:t>
      </w:r>
      <w:r w:rsidRPr="00B06C77">
        <w:rPr>
          <w:u w:val="single"/>
        </w:rPr>
        <w:t>NOT</w:t>
      </w:r>
      <w:r w:rsidRPr="00B06C77">
        <w:t xml:space="preserve"> vice versa.</w:t>
      </w:r>
    </w:p>
    <w:p w14:paraId="59F0C161" w14:textId="77777777" w:rsidR="001D6452" w:rsidRPr="00B06C77" w:rsidRDefault="001D6452" w:rsidP="001D6452">
      <w:r w:rsidRPr="00B06C77">
        <w:rPr>
          <w:rStyle w:val="Style13ptBold"/>
        </w:rPr>
        <w:t>Achen &amp; Bartels 16</w:t>
      </w:r>
      <w:r w:rsidRPr="00B06C77">
        <w:t xml:space="preserve"> – Christopher H. Achen, Politics Professor at Princeton. Larry M. Bartels, Political Science Professor at Vanderbilt University. [Democracy for Realists: Why Elections Do Not Produce Responsive Government, Princeton University Press]//BPS</w:t>
      </w:r>
    </w:p>
    <w:p w14:paraId="04377E82" w14:textId="77777777" w:rsidR="001D6452" w:rsidRPr="00B06C77" w:rsidRDefault="001D6452" w:rsidP="001D6452">
      <w:pPr>
        <w:rPr>
          <w:sz w:val="16"/>
        </w:rPr>
      </w:pPr>
      <w:r w:rsidRPr="00B06C77">
        <w:rPr>
          <w:sz w:val="16"/>
        </w:rPr>
        <w:t xml:space="preserve">Subsequent work by Gabriel Lenz (2009; 2012) provided substantial additional grounds for skepticism regarding inferences of this sort. Lenz used repeated interviews with the same individuals to show that persuasion plays a large role—and policy-oriented evaluation remarkably little role—in accounting for observed associations between issue positions and votes. That is, </w:t>
      </w:r>
      <w:r w:rsidRPr="00B06C77">
        <w:rPr>
          <w:rStyle w:val="StyleUnderline"/>
          <w:highlight w:val="cyan"/>
        </w:rPr>
        <w:t>candidate</w:t>
      </w:r>
      <w:r w:rsidRPr="00B06C77">
        <w:rPr>
          <w:rStyle w:val="StyleUnderline"/>
        </w:rPr>
        <w:t xml:space="preserve"> choices </w:t>
      </w:r>
      <w:r w:rsidRPr="00B06C77">
        <w:rPr>
          <w:rStyle w:val="StyleUnderline"/>
          <w:highlight w:val="cyan"/>
        </w:rPr>
        <w:t xml:space="preserve">determine issue positions, </w:t>
      </w:r>
      <w:r w:rsidRPr="00B06C77">
        <w:rPr>
          <w:rStyle w:val="Emphasis"/>
          <w:highlight w:val="cyan"/>
        </w:rPr>
        <w:t>not vice versa</w:t>
      </w:r>
      <w:r w:rsidRPr="00B06C77">
        <w:rPr>
          <w:sz w:val="16"/>
        </w:rPr>
        <w:t>.</w:t>
      </w:r>
    </w:p>
    <w:p w14:paraId="5FFCF3A7" w14:textId="77777777" w:rsidR="001D6452" w:rsidRPr="00B06C77" w:rsidRDefault="001D6452" w:rsidP="001D6452">
      <w:pPr>
        <w:rPr>
          <w:sz w:val="16"/>
        </w:rPr>
      </w:pPr>
      <w:r w:rsidRPr="00B06C77">
        <w:rPr>
          <w:sz w:val="16"/>
        </w:rPr>
        <w:t>In the 2000 presidential campaign, for example, candidate George W. Bush advocated allowing individual citizens to invest Social Security funds in the stock market, thereby catapulting a previously obscure policy proposal into the political limelight. Much of the news coverage and advertising in the final month of the campaign focused on the candidates’ contrasting stands on the issue; in a typical “battleground” media market, the two candidates together ran about 200 ads touching on Social Security privatization just in the final week before Election Day (Johnston, Hagen, and Jamieson 2004, 153–159). And, sure enough, the statistical relationship between voters’ views on Social Security privatization and their preferences for Bush or Al Gore (holding constant party identification) more than doubled over the course of the campaign.</w:t>
      </w:r>
    </w:p>
    <w:p w14:paraId="061C30E0" w14:textId="77777777" w:rsidR="001D6452" w:rsidRPr="00B06C77" w:rsidRDefault="001D6452" w:rsidP="001D6452">
      <w:pPr>
        <w:rPr>
          <w:rStyle w:val="StyleUnderline"/>
        </w:rPr>
      </w:pPr>
      <w:r w:rsidRPr="00B06C77">
        <w:rPr>
          <w:sz w:val="16"/>
        </w:rPr>
        <w:t xml:space="preserve">This is exactly the sort of shift we might expect if voters were attending to the political debate, weighing the competing candidates’ policy platforms, and formulating their vote intentions accordingly. However, Lenz’s more detailed analysis employing repeated interviews with the same people demonstrated that this substantial increase in the apparent electoral impact of views about Social Security privatization was almost entirely illusory—due not to changes in vote intentions, but to Bush and Gore </w:t>
      </w:r>
      <w:r w:rsidRPr="00B06C77">
        <w:rPr>
          <w:rStyle w:val="StyleUnderline"/>
          <w:highlight w:val="cyan"/>
        </w:rPr>
        <w:t>supporters learn</w:t>
      </w:r>
      <w:r w:rsidRPr="00B06C77">
        <w:rPr>
          <w:sz w:val="16"/>
        </w:rPr>
        <w:t xml:space="preserve">ing </w:t>
      </w:r>
      <w:r w:rsidRPr="00B06C77">
        <w:rPr>
          <w:rStyle w:val="Emphasis"/>
          <w:highlight w:val="cyan"/>
        </w:rPr>
        <w:t>their</w:t>
      </w:r>
      <w:r w:rsidRPr="00B06C77">
        <w:rPr>
          <w:rStyle w:val="Emphasis"/>
        </w:rPr>
        <w:t xml:space="preserve"> preferred </w:t>
      </w:r>
      <w:r w:rsidRPr="00B06C77">
        <w:rPr>
          <w:rStyle w:val="Emphasis"/>
          <w:highlight w:val="cyan"/>
        </w:rPr>
        <w:t>candidate’s position</w:t>
      </w:r>
      <w:r w:rsidRPr="00B06C77">
        <w:rPr>
          <w:rStyle w:val="StyleUnderline"/>
        </w:rPr>
        <w:t xml:space="preserve"> on the issue </w:t>
      </w:r>
      <w:r w:rsidRPr="00B06C77">
        <w:rPr>
          <w:rStyle w:val="Emphasis"/>
          <w:highlight w:val="cyan"/>
        </w:rPr>
        <w:t>and then</w:t>
      </w:r>
      <w:r w:rsidRPr="00B06C77">
        <w:rPr>
          <w:rStyle w:val="StyleUnderline"/>
          <w:highlight w:val="cyan"/>
        </w:rPr>
        <w:t xml:space="preserve"> adopt</w:t>
      </w:r>
      <w:r w:rsidRPr="00B06C77">
        <w:rPr>
          <w:rStyle w:val="StyleUnderline"/>
        </w:rPr>
        <w:t xml:space="preserve">ing </w:t>
      </w:r>
      <w:r w:rsidRPr="00B06C77">
        <w:rPr>
          <w:rStyle w:val="StyleUnderline"/>
          <w:highlight w:val="cyan"/>
        </w:rPr>
        <w:t>it</w:t>
      </w:r>
      <w:r w:rsidRPr="00B06C77">
        <w:rPr>
          <w:rStyle w:val="StyleUnderline"/>
        </w:rPr>
        <w:t xml:space="preserve"> as their own</w:t>
      </w:r>
      <w:r w:rsidRPr="00B06C77">
        <w:rPr>
          <w:sz w:val="16"/>
        </w:rPr>
        <w:t xml:space="preserve">. As Lenz (2012, 59) put it, </w:t>
      </w:r>
      <w:r w:rsidRPr="00B06C77">
        <w:rPr>
          <w:rStyle w:val="StyleUnderline"/>
        </w:rPr>
        <w:t xml:space="preserve">“the increase in </w:t>
      </w:r>
      <w:r w:rsidRPr="00B06C77">
        <w:rPr>
          <w:rStyle w:val="Emphasis"/>
        </w:rPr>
        <w:t>media and campaign attention</w:t>
      </w:r>
      <w:r w:rsidRPr="00B06C77">
        <w:rPr>
          <w:rStyle w:val="StyleUnderline"/>
        </w:rPr>
        <w:t xml:space="preserve"> to this issue did</w:t>
      </w:r>
      <w:r w:rsidRPr="00B06C77">
        <w:rPr>
          <w:sz w:val="16"/>
        </w:rPr>
        <w:t xml:space="preserve"> almost </w:t>
      </w:r>
      <w:r w:rsidRPr="00B06C77">
        <w:rPr>
          <w:rStyle w:val="Emphasis"/>
        </w:rPr>
        <w:t>nothing</w:t>
      </w:r>
      <w:r w:rsidRPr="00B06C77">
        <w:rPr>
          <w:rStyle w:val="StyleUnderline"/>
        </w:rPr>
        <w:t xml:space="preserve"> to make people</w:t>
      </w:r>
      <w:r w:rsidRPr="00B06C77">
        <w:rPr>
          <w:sz w:val="16"/>
        </w:rPr>
        <w:t xml:space="preserve"> whose position was the same as Bush’s </w:t>
      </w:r>
      <w:r w:rsidRPr="00B06C77">
        <w:rPr>
          <w:rStyle w:val="StyleUnderline"/>
        </w:rPr>
        <w:t>more likely to vote</w:t>
      </w:r>
      <w:r w:rsidRPr="00B06C77">
        <w:rPr>
          <w:sz w:val="16"/>
        </w:rPr>
        <w:t xml:space="preserve"> for Bush </w:t>
      </w:r>
      <w:r w:rsidRPr="00B06C77">
        <w:rPr>
          <w:rStyle w:val="StyleUnderline"/>
        </w:rPr>
        <w:t xml:space="preserve">than they </w:t>
      </w:r>
      <w:r w:rsidRPr="00B06C77">
        <w:rPr>
          <w:rStyle w:val="Emphasis"/>
        </w:rPr>
        <w:t>already were</w:t>
      </w:r>
      <w:r w:rsidRPr="00B06C77">
        <w:rPr>
          <w:rStyle w:val="StyleUnderline"/>
        </w:rPr>
        <w:t>.”</w:t>
      </w:r>
    </w:p>
    <w:p w14:paraId="028BC7BD" w14:textId="77777777" w:rsidR="001D6452" w:rsidRPr="00B06C77" w:rsidRDefault="001D6452" w:rsidP="001D6452">
      <w:pPr>
        <w:rPr>
          <w:rStyle w:val="StyleUnderline"/>
        </w:rPr>
      </w:pPr>
      <w:r w:rsidRPr="00B06C77">
        <w:rPr>
          <w:rStyle w:val="StyleUnderline"/>
          <w:highlight w:val="cyan"/>
        </w:rPr>
        <w:t xml:space="preserve">On </w:t>
      </w:r>
      <w:r w:rsidRPr="00B06C77">
        <w:rPr>
          <w:rStyle w:val="Emphasis"/>
          <w:highlight w:val="cyan"/>
        </w:rPr>
        <w:t>issue after issue</w:t>
      </w:r>
      <w:r w:rsidRPr="00B06C77">
        <w:rPr>
          <w:sz w:val="16"/>
        </w:rPr>
        <w:t>—ranging from support for public works in 1976 and defense spending in 1980 to European integration in Britain to nuclear power in the Netherlands in the wake of the Chernobyl reactor meltdown—</w:t>
      </w:r>
      <w:r w:rsidRPr="00B06C77">
        <w:rPr>
          <w:rStyle w:val="StyleUnderline"/>
        </w:rPr>
        <w:t xml:space="preserve">Lenz’s analyses provided </w:t>
      </w:r>
      <w:r w:rsidRPr="00B06C77">
        <w:rPr>
          <w:rStyle w:val="Emphasis"/>
        </w:rPr>
        <w:t>substantial evidence</w:t>
      </w:r>
      <w:r w:rsidRPr="00B06C77">
        <w:rPr>
          <w:rStyle w:val="StyleUnderline"/>
        </w:rPr>
        <w:t xml:space="preserve"> of </w:t>
      </w:r>
      <w:r w:rsidRPr="00B06C77">
        <w:rPr>
          <w:rStyle w:val="Emphasis"/>
        </w:rPr>
        <w:t>vote-driven changes</w:t>
      </w:r>
      <w:r w:rsidRPr="00B06C77">
        <w:rPr>
          <w:rStyle w:val="StyleUnderline"/>
        </w:rPr>
        <w:t xml:space="preserve"> in </w:t>
      </w:r>
      <w:r w:rsidRPr="00B06C77">
        <w:rPr>
          <w:rStyle w:val="Emphasis"/>
        </w:rPr>
        <w:t>issue positions</w:t>
      </w:r>
      <w:r w:rsidRPr="00B06C77">
        <w:rPr>
          <w:rStyle w:val="StyleUnderline"/>
        </w:rPr>
        <w:t xml:space="preserve"> but </w:t>
      </w:r>
      <w:r w:rsidRPr="00B06C77">
        <w:rPr>
          <w:rStyle w:val="Emphasis"/>
        </w:rPr>
        <w:t>little or no evidence</w:t>
      </w:r>
      <w:r w:rsidRPr="00B06C77">
        <w:rPr>
          <w:rStyle w:val="StyleUnderline"/>
        </w:rPr>
        <w:t xml:space="preserve"> of </w:t>
      </w:r>
      <w:r w:rsidRPr="00B06C77">
        <w:rPr>
          <w:rStyle w:val="Emphasis"/>
        </w:rPr>
        <w:t>issue-driven changes</w:t>
      </w:r>
      <w:r w:rsidRPr="00B06C77">
        <w:rPr>
          <w:rStyle w:val="StyleUnderline"/>
        </w:rPr>
        <w:t xml:space="preserve"> in </w:t>
      </w:r>
      <w:r w:rsidRPr="00B06C77">
        <w:rPr>
          <w:rStyle w:val="Emphasis"/>
        </w:rPr>
        <w:t>candidate or party preferences</w:t>
      </w:r>
      <w:r w:rsidRPr="00B06C77">
        <w:rPr>
          <w:sz w:val="16"/>
        </w:rPr>
        <w:t xml:space="preserve">. As John Zaller (2012, 617) put it, </w:t>
      </w:r>
      <w:r w:rsidRPr="00B06C77">
        <w:rPr>
          <w:rStyle w:val="StyleUnderline"/>
        </w:rPr>
        <w:t>“</w:t>
      </w:r>
      <w:r w:rsidRPr="00B06C77">
        <w:rPr>
          <w:rStyle w:val="StyleUnderline"/>
          <w:highlight w:val="cyan"/>
        </w:rPr>
        <w:t>Partisan voters take the positions they are expected</w:t>
      </w:r>
      <w:r w:rsidRPr="00B06C77">
        <w:rPr>
          <w:sz w:val="16"/>
        </w:rPr>
        <w:t xml:space="preserve"> as partisans </w:t>
      </w:r>
      <w:r w:rsidRPr="00B06C77">
        <w:rPr>
          <w:rStyle w:val="StyleUnderline"/>
          <w:highlight w:val="cyan"/>
        </w:rPr>
        <w:t>to</w:t>
      </w:r>
      <w:r w:rsidRPr="00B06C77">
        <w:rPr>
          <w:rStyle w:val="StyleUnderline"/>
        </w:rPr>
        <w:t xml:space="preserve"> take, </w:t>
      </w:r>
      <w:r w:rsidRPr="00B06C77">
        <w:rPr>
          <w:rStyle w:val="StyleUnderline"/>
          <w:highlight w:val="cyan"/>
        </w:rPr>
        <w:t>but do not</w:t>
      </w:r>
      <w:r w:rsidRPr="00B06C77">
        <w:rPr>
          <w:rStyle w:val="StyleUnderline"/>
        </w:rPr>
        <w:t xml:space="preserve"> seem to </w:t>
      </w:r>
      <w:r w:rsidRPr="00B06C77">
        <w:rPr>
          <w:rStyle w:val="StyleUnderline"/>
          <w:highlight w:val="cyan"/>
        </w:rPr>
        <w:t>care</w:t>
      </w:r>
      <w:r w:rsidRPr="00B06C77">
        <w:rPr>
          <w:rStyle w:val="StyleUnderline"/>
        </w:rPr>
        <w:t xml:space="preserve"> about them.”</w:t>
      </w:r>
      <w:r w:rsidRPr="00B06C77">
        <w:rPr>
          <w:sz w:val="16"/>
        </w:rPr>
        <w:t xml:space="preserve"> Lenz (2012, 235) characterized these findings as “disappointing” for “scholars who see democracy as fundamentally about voters expressing their views on policy,” noting that </w:t>
      </w:r>
      <w:r w:rsidRPr="00B06C77">
        <w:rPr>
          <w:rStyle w:val="Emphasis"/>
          <w:highlight w:val="cyan"/>
        </w:rPr>
        <w:t>the</w:t>
      </w:r>
      <w:r w:rsidRPr="00B06C77">
        <w:rPr>
          <w:rStyle w:val="Emphasis"/>
        </w:rPr>
        <w:t xml:space="preserve"> “inverted” </w:t>
      </w:r>
      <w:r w:rsidRPr="00B06C77">
        <w:rPr>
          <w:rStyle w:val="Emphasis"/>
          <w:highlight w:val="cyan"/>
        </w:rPr>
        <w:lastRenderedPageBreak/>
        <w:t>relationship</w:t>
      </w:r>
      <w:r w:rsidRPr="00B06C77">
        <w:rPr>
          <w:sz w:val="16"/>
        </w:rPr>
        <w:t xml:space="preserve"> between issue positions and votes </w:t>
      </w:r>
      <w:r w:rsidRPr="00B06C77">
        <w:rPr>
          <w:rStyle w:val="StyleUnderline"/>
        </w:rPr>
        <w:t xml:space="preserve">seemed to </w:t>
      </w:r>
      <w:r w:rsidRPr="00B06C77">
        <w:rPr>
          <w:rStyle w:val="StyleUnderline"/>
          <w:highlight w:val="cyan"/>
        </w:rPr>
        <w:t>leave politicians with</w:t>
      </w:r>
      <w:r w:rsidRPr="00B06C77">
        <w:rPr>
          <w:rStyle w:val="StyleUnderline"/>
        </w:rPr>
        <w:t xml:space="preserve"> “</w:t>
      </w:r>
      <w:r w:rsidRPr="00B06C77">
        <w:rPr>
          <w:rStyle w:val="Emphasis"/>
        </w:rPr>
        <w:t xml:space="preserve">considerable </w:t>
      </w:r>
      <w:r w:rsidRPr="00B06C77">
        <w:rPr>
          <w:rStyle w:val="Emphasis"/>
          <w:highlight w:val="cyan"/>
        </w:rPr>
        <w:t>freedom</w:t>
      </w:r>
      <w:r w:rsidRPr="00B06C77">
        <w:rPr>
          <w:rStyle w:val="StyleUnderline"/>
          <w:highlight w:val="cyan"/>
        </w:rPr>
        <w:t xml:space="preserve"> in</w:t>
      </w:r>
      <w:r w:rsidRPr="00B06C77">
        <w:rPr>
          <w:rStyle w:val="StyleUnderline"/>
        </w:rPr>
        <w:t xml:space="preserve"> the </w:t>
      </w:r>
      <w:r w:rsidRPr="00B06C77">
        <w:rPr>
          <w:rStyle w:val="StyleUnderline"/>
          <w:highlight w:val="cyan"/>
        </w:rPr>
        <w:t>policies</w:t>
      </w:r>
      <w:r w:rsidRPr="00B06C77">
        <w:rPr>
          <w:rStyle w:val="StyleUnderline"/>
        </w:rPr>
        <w:t xml:space="preserve"> they choose.”</w:t>
      </w:r>
    </w:p>
    <w:p w14:paraId="477A4047" w14:textId="77777777" w:rsidR="001D6452" w:rsidRPr="00B06C77" w:rsidRDefault="001D6452" w:rsidP="001D6452">
      <w:pPr>
        <w:rPr>
          <w:sz w:val="16"/>
        </w:rPr>
      </w:pPr>
      <w:r w:rsidRPr="00B06C77">
        <w:rPr>
          <w:sz w:val="16"/>
        </w:rPr>
        <w:t>ELECTIONS AND PUBLIC POLICY</w:t>
      </w:r>
    </w:p>
    <w:p w14:paraId="3800BA7D" w14:textId="77777777" w:rsidR="001D6452" w:rsidRPr="00B06C77" w:rsidRDefault="001D6452" w:rsidP="001D6452">
      <w:pPr>
        <w:rPr>
          <w:sz w:val="16"/>
        </w:rPr>
      </w:pPr>
      <w:r w:rsidRPr="00B06C77">
        <w:rPr>
          <w:sz w:val="16"/>
        </w:rPr>
        <w:t xml:space="preserve">Almost </w:t>
      </w:r>
      <w:proofErr w:type="gramStart"/>
      <w:r w:rsidRPr="00B06C77">
        <w:rPr>
          <w:sz w:val="16"/>
        </w:rPr>
        <w:t>all of</w:t>
      </w:r>
      <w:proofErr w:type="gramEnd"/>
      <w:r w:rsidRPr="00B06C77">
        <w:rPr>
          <w:sz w:val="16"/>
        </w:rPr>
        <w:t xml:space="preserve"> the scholarly evidence we have considered thus far regarding public opinion and electoral behavior focuses on the attitudes and votes of individual citizens. Fortunately, we are not limited to individual-level analyses of public opinion and voting behavior. We can also attempt to assess directly how elections shape democratic politics. Does issue voting compel both parties to adopt policy positions close to those of the median voter, as the spatial theory of elections implies?</w:t>
      </w:r>
    </w:p>
    <w:p w14:paraId="0EFF1DF6" w14:textId="77777777" w:rsidR="001D6452" w:rsidRPr="00B06C77" w:rsidRDefault="001D6452" w:rsidP="001D6452">
      <w:pPr>
        <w:rPr>
          <w:sz w:val="16"/>
        </w:rPr>
      </w:pPr>
      <w:r w:rsidRPr="00B06C77">
        <w:rPr>
          <w:sz w:val="16"/>
        </w:rPr>
        <w:t xml:space="preserve">As we have seen, U.S. presidential elections in the post–World War II era—and especially the landslide defeats suffered by Barry Goldwater in 1964 and George McGovern in 1972—seemed to comport rather well with the predictions of the spatial theory. However, more systematic research on U.S. presidential elections has suggested that Goldwater and McGovern’s losses had less to do with their issue positions than with election-year economic conditions; ideological “extremism” probably cost them just a few percentage points of the popular vote (Bartels and Zaller 2001; Cohen and Zaller 2012). More generally, </w:t>
      </w:r>
      <w:r w:rsidRPr="00B06C77">
        <w:rPr>
          <w:rStyle w:val="StyleUnderline"/>
        </w:rPr>
        <w:t xml:space="preserve">the </w:t>
      </w:r>
      <w:r w:rsidRPr="00B06C77">
        <w:rPr>
          <w:rStyle w:val="StyleUnderline"/>
          <w:highlight w:val="cyan"/>
        </w:rPr>
        <w:t>impact of</w:t>
      </w:r>
      <w:r w:rsidRPr="00B06C77">
        <w:rPr>
          <w:rStyle w:val="StyleUnderline"/>
        </w:rPr>
        <w:t xml:space="preserve"> </w:t>
      </w:r>
      <w:r w:rsidRPr="00B06C77">
        <w:rPr>
          <w:rStyle w:val="StyleUnderline"/>
          <w:highlight w:val="cyan"/>
        </w:rPr>
        <w:t>candidates’</w:t>
      </w:r>
      <w:r w:rsidRPr="00B06C77">
        <w:rPr>
          <w:rStyle w:val="StyleUnderline"/>
        </w:rPr>
        <w:t xml:space="preserve"> </w:t>
      </w:r>
      <w:r w:rsidRPr="00B06C77">
        <w:rPr>
          <w:rStyle w:val="StyleUnderline"/>
          <w:highlight w:val="cyan"/>
        </w:rPr>
        <w:t>policy</w:t>
      </w:r>
      <w:r w:rsidRPr="00B06C77">
        <w:rPr>
          <w:rStyle w:val="StyleUnderline"/>
        </w:rPr>
        <w:t xml:space="preserve"> </w:t>
      </w:r>
      <w:r w:rsidRPr="00B06C77">
        <w:rPr>
          <w:rStyle w:val="StyleUnderline"/>
          <w:highlight w:val="cyan"/>
        </w:rPr>
        <w:t>stands on election outcomes</w:t>
      </w:r>
      <w:r w:rsidRPr="00B06C77">
        <w:rPr>
          <w:sz w:val="16"/>
        </w:rPr>
        <w:t>—at least over the range of policy stands observed in modern presidential elections—</w:t>
      </w:r>
      <w:r w:rsidRPr="00B06C77">
        <w:rPr>
          <w:rStyle w:val="StyleUnderline"/>
          <w:highlight w:val="cyan"/>
        </w:rPr>
        <w:t>seems</w:t>
      </w:r>
      <w:r w:rsidRPr="00B06C77">
        <w:rPr>
          <w:rStyle w:val="StyleUnderline"/>
        </w:rPr>
        <w:t xml:space="preserve"> to be </w:t>
      </w:r>
      <w:r w:rsidRPr="00B06C77">
        <w:rPr>
          <w:rStyle w:val="Emphasis"/>
        </w:rPr>
        <w:t xml:space="preserve">quite </w:t>
      </w:r>
      <w:r w:rsidRPr="00B06C77">
        <w:rPr>
          <w:rStyle w:val="Emphasis"/>
          <w:highlight w:val="cyan"/>
        </w:rPr>
        <w:t>modest</w:t>
      </w:r>
      <w:r w:rsidRPr="00B06C77">
        <w:rPr>
          <w:sz w:val="16"/>
        </w:rPr>
        <w:t>. As Zaller (2012, 616) put it, “the penalty for extremism, if real, is not large.”</w:t>
      </w:r>
    </w:p>
    <w:p w14:paraId="6C2D23F5" w14:textId="77777777" w:rsidR="001D6452" w:rsidRPr="00B06C77" w:rsidRDefault="001D6452" w:rsidP="001D6452">
      <w:pPr>
        <w:rPr>
          <w:sz w:val="16"/>
        </w:rPr>
      </w:pPr>
      <w:r w:rsidRPr="00B06C77">
        <w:rPr>
          <w:sz w:val="16"/>
        </w:rPr>
        <w:t xml:space="preserve">The </w:t>
      </w:r>
      <w:r w:rsidRPr="00B06C77">
        <w:rPr>
          <w:rStyle w:val="Emphasis"/>
          <w:highlight w:val="cyan"/>
        </w:rPr>
        <w:t>broad analysis</w:t>
      </w:r>
      <w:r w:rsidRPr="00B06C77">
        <w:rPr>
          <w:rStyle w:val="StyleUnderline"/>
          <w:highlight w:val="cyan"/>
        </w:rPr>
        <w:t xml:space="preserve"> of</w:t>
      </w:r>
      <w:r w:rsidRPr="00B06C77">
        <w:rPr>
          <w:rStyle w:val="StyleUnderline"/>
        </w:rPr>
        <w:t xml:space="preserve"> </w:t>
      </w:r>
      <w:r w:rsidRPr="00B06C77">
        <w:rPr>
          <w:rStyle w:val="Emphasis"/>
        </w:rPr>
        <w:t xml:space="preserve">U.S. </w:t>
      </w:r>
      <w:r w:rsidRPr="00B06C77">
        <w:rPr>
          <w:rStyle w:val="Emphasis"/>
          <w:highlight w:val="cyan"/>
        </w:rPr>
        <w:t>public policy</w:t>
      </w:r>
      <w:r w:rsidRPr="00B06C77">
        <w:rPr>
          <w:sz w:val="16"/>
        </w:rPr>
        <w:t xml:space="preserve"> in Robert Erikson, Michael </w:t>
      </w:r>
      <w:proofErr w:type="spellStart"/>
      <w:r w:rsidRPr="00B06C77">
        <w:rPr>
          <w:sz w:val="16"/>
        </w:rPr>
        <w:t>MacKuen</w:t>
      </w:r>
      <w:proofErr w:type="spellEnd"/>
      <w:r w:rsidRPr="00B06C77">
        <w:rPr>
          <w:sz w:val="16"/>
        </w:rPr>
        <w:t xml:space="preserve">, and James Stimson’s The Macro Polity (2002, 303–311) similarly </w:t>
      </w:r>
      <w:r w:rsidRPr="00B06C77">
        <w:rPr>
          <w:rStyle w:val="StyleUnderline"/>
          <w:highlight w:val="cyan"/>
        </w:rPr>
        <w:t>underlines</w:t>
      </w:r>
      <w:r w:rsidRPr="00B06C77">
        <w:rPr>
          <w:rStyle w:val="StyleUnderline"/>
        </w:rPr>
        <w:t xml:space="preserve"> </w:t>
      </w:r>
      <w:r w:rsidRPr="00B06C77">
        <w:rPr>
          <w:rStyle w:val="Emphasis"/>
        </w:rPr>
        <w:t xml:space="preserve">the </w:t>
      </w:r>
      <w:r w:rsidRPr="00B06C77">
        <w:rPr>
          <w:rStyle w:val="Emphasis"/>
          <w:highlight w:val="cyan"/>
        </w:rPr>
        <w:t>failure of issue voting</w:t>
      </w:r>
      <w:r w:rsidRPr="00B06C77">
        <w:rPr>
          <w:rStyle w:val="StyleUnderline"/>
          <w:highlight w:val="cyan"/>
        </w:rPr>
        <w:t xml:space="preserve"> to discipline politicians</w:t>
      </w:r>
      <w:r w:rsidRPr="00B06C77">
        <w:rPr>
          <w:sz w:val="16"/>
        </w:rPr>
        <w:t xml:space="preserve"> in the manner </w:t>
      </w:r>
      <w:r w:rsidRPr="00B06C77">
        <w:rPr>
          <w:rStyle w:val="StyleUnderline"/>
        </w:rPr>
        <w:t>suggested by the spatial theory of elections</w:t>
      </w:r>
      <w:r w:rsidRPr="00B06C77">
        <w:rPr>
          <w:sz w:val="16"/>
        </w:rPr>
        <w:t xml:space="preserve">. Erikson, </w:t>
      </w:r>
      <w:proofErr w:type="spellStart"/>
      <w:r w:rsidRPr="00B06C77">
        <w:rPr>
          <w:sz w:val="16"/>
        </w:rPr>
        <w:t>MacKuen</w:t>
      </w:r>
      <w:proofErr w:type="spellEnd"/>
      <w:r w:rsidRPr="00B06C77">
        <w:rPr>
          <w:sz w:val="16"/>
        </w:rPr>
        <w:t xml:space="preserve">, and Stimson measured the ideological tenor of policy activity in each branch of Congress and the White House over more than 40 years. They found that policy outcomes shifted substantially when partisan control shifted from Democrats to Republicans or from Republicans to Democrats. The public’s “policy mood” (Erikson, </w:t>
      </w:r>
      <w:proofErr w:type="spellStart"/>
      <w:r w:rsidRPr="00B06C77">
        <w:rPr>
          <w:sz w:val="16"/>
        </w:rPr>
        <w:t>MacKuen</w:t>
      </w:r>
      <w:proofErr w:type="spellEnd"/>
      <w:r w:rsidRPr="00B06C77">
        <w:rPr>
          <w:sz w:val="16"/>
        </w:rPr>
        <w:t>, and Stimson 2002, 194–205) also influenced policy regardless of which party was in control, but that effect was small by comparison. For example, the estimated impact on White House policy activity of moving from the most conservative “policy mood” recorded in four decades to the most liberal “policy mood” was only about one-third as large as the estimated impact of replacing a typical Republican president with a typical Democrat. The estimated effects of partisan control on congressional policy activity were even larger. The implication is that citizens affect public policy—insofar as they affect it at all—almost entirely by voting out one partisan team and replacing it with another.</w:t>
      </w:r>
    </w:p>
    <w:p w14:paraId="1AC953AF" w14:textId="77777777" w:rsidR="001D6452" w:rsidRPr="00B06C77" w:rsidRDefault="001D6452" w:rsidP="001D6452">
      <w:pPr>
        <w:rPr>
          <w:sz w:val="16"/>
        </w:rPr>
      </w:pPr>
      <w:r w:rsidRPr="00B06C77">
        <w:rPr>
          <w:sz w:val="16"/>
        </w:rPr>
        <w:t xml:space="preserve">If the election of a Republican or Democratic president itself provided a reliable signal of the public’s “policy mood,” the resulting swing to right or left in policy outcomes might be characterized as a reflection of “majority rule” (though not in the sense suggested by the median voter theorem). The authors of The Macro Polity argued that presidential election outcomes are strongly affected by the public’s “policy mood” (Erikson, </w:t>
      </w:r>
      <w:proofErr w:type="spellStart"/>
      <w:r w:rsidRPr="00B06C77">
        <w:rPr>
          <w:sz w:val="16"/>
        </w:rPr>
        <w:t>MacKuen</w:t>
      </w:r>
      <w:proofErr w:type="spellEnd"/>
      <w:r w:rsidRPr="00B06C77">
        <w:rPr>
          <w:sz w:val="16"/>
        </w:rPr>
        <w:t xml:space="preserve">, and Stimson 2002, chap. 7). However, their statistical analyses required delicate controls for the prevailing balance of partisan loyalties in the electorate and the (inferred) ideological positions of the competing candidates. Subsequent analyses have found the apparent impact of “policy mood” evaporating once election-year economic conditions are </w:t>
      </w:r>
      <w:proofErr w:type="gramStart"/>
      <w:r w:rsidRPr="00B06C77">
        <w:rPr>
          <w:sz w:val="16"/>
        </w:rPr>
        <w:t>taken into account</w:t>
      </w:r>
      <w:proofErr w:type="gramEnd"/>
      <w:r w:rsidRPr="00B06C77">
        <w:rPr>
          <w:sz w:val="16"/>
        </w:rPr>
        <w:t xml:space="preserve"> (Cohen and Zaller 2012, table 3). Meanwhile, scholars attempting to forecast presidential election outcomes (e.g., Abramowitz 2012; Erikson and </w:t>
      </w:r>
      <w:proofErr w:type="spellStart"/>
      <w:r w:rsidRPr="00B06C77">
        <w:rPr>
          <w:sz w:val="16"/>
        </w:rPr>
        <w:t>Wlezien</w:t>
      </w:r>
      <w:proofErr w:type="spellEnd"/>
      <w:r w:rsidRPr="00B06C77">
        <w:rPr>
          <w:sz w:val="16"/>
        </w:rPr>
        <w:t xml:space="preserve"> 2012; Hibbs 2012) have generally been content to ignore “policy mood,” issue preferences, and ideology—a telling indication that these factors are of relatively little importance in determining who wins.</w:t>
      </w:r>
    </w:p>
    <w:p w14:paraId="389C26C8" w14:textId="77777777" w:rsidR="001D6452" w:rsidRPr="00B06C77" w:rsidRDefault="001D6452" w:rsidP="001D6452">
      <w:pPr>
        <w:rPr>
          <w:sz w:val="16"/>
        </w:rPr>
      </w:pPr>
      <w:r w:rsidRPr="00B06C77">
        <w:rPr>
          <w:rStyle w:val="Emphasis"/>
          <w:highlight w:val="cyan"/>
        </w:rPr>
        <w:t>Studies</w:t>
      </w:r>
      <w:r w:rsidRPr="00B06C77">
        <w:rPr>
          <w:rStyle w:val="Emphasis"/>
        </w:rPr>
        <w:t xml:space="preserve"> of Congress</w:t>
      </w:r>
      <w:r w:rsidRPr="00B06C77">
        <w:rPr>
          <w:sz w:val="16"/>
        </w:rPr>
        <w:t xml:space="preserve"> likewise </w:t>
      </w:r>
      <w:r w:rsidRPr="00B06C77">
        <w:rPr>
          <w:rStyle w:val="StyleUnderline"/>
          <w:highlight w:val="cyan"/>
        </w:rPr>
        <w:t>find</w:t>
      </w:r>
      <w:r w:rsidRPr="00B06C77">
        <w:rPr>
          <w:sz w:val="16"/>
        </w:rPr>
        <w:t xml:space="preserve"> that the </w:t>
      </w:r>
      <w:r w:rsidRPr="00B06C77">
        <w:rPr>
          <w:rStyle w:val="StyleUnderline"/>
          <w:highlight w:val="cyan"/>
        </w:rPr>
        <w:t>policy preferences</w:t>
      </w:r>
      <w:r w:rsidRPr="00B06C77">
        <w:rPr>
          <w:sz w:val="16"/>
        </w:rPr>
        <w:t xml:space="preserve"> of citizens </w:t>
      </w:r>
      <w:proofErr w:type="gramStart"/>
      <w:r w:rsidRPr="00B06C77">
        <w:rPr>
          <w:sz w:val="16"/>
        </w:rPr>
        <w:t>in a given</w:t>
      </w:r>
      <w:proofErr w:type="gramEnd"/>
      <w:r w:rsidRPr="00B06C77">
        <w:rPr>
          <w:sz w:val="16"/>
        </w:rPr>
        <w:t xml:space="preserve"> state or district </w:t>
      </w:r>
      <w:r w:rsidRPr="00B06C77">
        <w:rPr>
          <w:rStyle w:val="StyleUnderline"/>
          <w:highlight w:val="cyan"/>
        </w:rPr>
        <w:t>are</w:t>
      </w:r>
      <w:r w:rsidRPr="00B06C77">
        <w:rPr>
          <w:rStyle w:val="StyleUnderline"/>
        </w:rPr>
        <w:t xml:space="preserve"> </w:t>
      </w:r>
      <w:r w:rsidRPr="00B06C77">
        <w:rPr>
          <w:rStyle w:val="Emphasis"/>
        </w:rPr>
        <w:t xml:space="preserve">only </w:t>
      </w:r>
      <w:r w:rsidRPr="00B06C77">
        <w:rPr>
          <w:rStyle w:val="Emphasis"/>
          <w:highlight w:val="cyan"/>
        </w:rPr>
        <w:t>modestly predictive</w:t>
      </w:r>
      <w:r w:rsidRPr="00B06C77">
        <w:rPr>
          <w:rStyle w:val="StyleUnderline"/>
          <w:highlight w:val="cyan"/>
        </w:rPr>
        <w:t xml:space="preserve"> of</w:t>
      </w:r>
      <w:r w:rsidRPr="00B06C77">
        <w:rPr>
          <w:rStyle w:val="StyleUnderline"/>
        </w:rPr>
        <w:t xml:space="preserve"> election </w:t>
      </w:r>
      <w:r w:rsidRPr="00B06C77">
        <w:rPr>
          <w:rStyle w:val="StyleUnderline"/>
          <w:highlight w:val="cyan"/>
        </w:rPr>
        <w:t>outcomes</w:t>
      </w:r>
      <w:r w:rsidRPr="00B06C77">
        <w:rPr>
          <w:sz w:val="16"/>
        </w:rPr>
        <w:t xml:space="preserve">—and that Democrats and Republicans routinely take very different stands once they are elected, even when they represent states or districts with very similar political views. </w:t>
      </w:r>
      <w:proofErr w:type="gramStart"/>
      <w:r w:rsidRPr="00B06C77">
        <w:rPr>
          <w:sz w:val="16"/>
        </w:rPr>
        <w:t>Both of these</w:t>
      </w:r>
      <w:proofErr w:type="gramEnd"/>
      <w:r w:rsidRPr="00B06C77">
        <w:rPr>
          <w:sz w:val="16"/>
        </w:rPr>
        <w:t xml:space="preserve"> points are clear in figure 2.1, which relates the overall roll call voting record of each member of the House of Representatives in the 112th Congress (2011–2013)21 to the policy preferences of his or her constituents.22 (Republican members are denoted by diamonds and Democrats by circles.) District preferences are measured using a 12-item scale including liberal-conservative self-identification, beliefs about climate change, and support for the Affordable Care Act, domestic spending, the Iraq War, gays in the military, gun control, affirmative action, environmental protection, defense spending, a path to citizenship for illegal immigrants, and abortion.23 The scale runs from 0 (most liberal) to 100 (most conservative), but the range of district averages is much narrower, from 24.5 to 59.0.</w:t>
      </w:r>
    </w:p>
    <w:p w14:paraId="5988A810" w14:textId="77777777" w:rsidR="001D6452" w:rsidRPr="00B06C77" w:rsidRDefault="001D6452" w:rsidP="001D6452">
      <w:pPr>
        <w:rPr>
          <w:sz w:val="16"/>
        </w:rPr>
      </w:pPr>
      <w:r w:rsidRPr="00B06C77">
        <w:rPr>
          <w:sz w:val="16"/>
        </w:rPr>
        <w:t>Figure 2.1, District Opinion and Representatives’ Roll Call Votes, 2011–2013, omitted.</w:t>
      </w:r>
    </w:p>
    <w:p w14:paraId="6AA44CBF" w14:textId="77777777" w:rsidR="001D6452" w:rsidRPr="00B06C77" w:rsidRDefault="001D6452" w:rsidP="001D6452">
      <w:pPr>
        <w:rPr>
          <w:sz w:val="16"/>
        </w:rPr>
      </w:pPr>
      <w:r w:rsidRPr="00B06C77">
        <w:rPr>
          <w:sz w:val="16"/>
        </w:rPr>
        <w:t>The most liberal congressional districts in the country, at the far left of figure 2.1, invariably elected Democrats to the House in 2010. (These were overwhelmingly urban and mostly majority-minority districts.) At the opposite extreme, the most conservative districts almost all elected Republicans. However, for districts in the broad middle of the political spectrum, election outcomes were a rather unreliable reflection of citizens’ policy preferences. Moderately liberal districts (in the second quartile of the national distribution) elected Republicans 46% of the time, while moderately conservative districts (in the third quartile) elected Democrats 25% of the time.24</w:t>
      </w:r>
    </w:p>
    <w:p w14:paraId="3C211A8C" w14:textId="77777777" w:rsidR="001D6452" w:rsidRPr="00B06C77" w:rsidRDefault="001D6452" w:rsidP="001D6452">
      <w:pPr>
        <w:rPr>
          <w:sz w:val="16"/>
        </w:rPr>
      </w:pPr>
      <w:r w:rsidRPr="00B06C77">
        <w:rPr>
          <w:sz w:val="16"/>
        </w:rPr>
        <w:t xml:space="preserve">The modest correlation between constituents’ preferences and election outcomes implies substantial variation in representation, given the gulf in roll call voting behavior between Republicans and Democrats representing similar districts in figure 2.1. Nor is it the case that representatives won election in what looked like uncongenial districts by catering closely to citizens’ preferences at the expense of their own (or their parties’) convictions. The dotted lines in figure 2.1 summarize the separate linear relationships between the conservatism of each party’s representatives and their constituents’ preferences. Within each party, there is a modest positive relationship between constituents’ preferences and House members’ roll call votes. However, the magnitudes of those </w:t>
      </w:r>
      <w:r w:rsidRPr="00B06C77">
        <w:rPr>
          <w:sz w:val="16"/>
        </w:rPr>
        <w:lastRenderedPageBreak/>
        <w:t>relationships are dwarfed by the distance between the two lines, which represents the expected difference in conservatism between Republican and Democratic members representing districts with identical public opinion.</w:t>
      </w:r>
    </w:p>
    <w:p w14:paraId="5D043A8F" w14:textId="77777777" w:rsidR="001D6452" w:rsidRPr="00B06C77" w:rsidRDefault="001D6452" w:rsidP="001D6452">
      <w:r w:rsidRPr="00B06C77">
        <w:rPr>
          <w:sz w:val="16"/>
        </w:rPr>
        <w:t xml:space="preserve">Clearly, Republican and Democratic members of Congress representing constituents with similar preferences behaved in very different ways. Whether these differences were produced by differences in the representatives’ personal ideological convictions or party </w:t>
      </w:r>
      <w:proofErr w:type="gramStart"/>
      <w:r w:rsidRPr="00B06C77">
        <w:rPr>
          <w:sz w:val="16"/>
        </w:rPr>
        <w:t>pressures</w:t>
      </w:r>
      <w:proofErr w:type="gramEnd"/>
      <w:r w:rsidRPr="00B06C77">
        <w:rPr>
          <w:sz w:val="16"/>
        </w:rPr>
        <w:t xml:space="preserve"> or other factors is, for our purposes here, irrelevant. </w:t>
      </w:r>
      <w:r w:rsidRPr="00B06C77">
        <w:rPr>
          <w:rStyle w:val="Emphasis"/>
        </w:rPr>
        <w:t>The key point</w:t>
      </w:r>
      <w:r w:rsidRPr="00B06C77">
        <w:rPr>
          <w:rStyle w:val="StyleUnderline"/>
        </w:rPr>
        <w:t xml:space="preserve"> is</w:t>
      </w:r>
      <w:r w:rsidRPr="00B06C77">
        <w:rPr>
          <w:sz w:val="16"/>
        </w:rPr>
        <w:t xml:space="preserve"> that </w:t>
      </w:r>
      <w:r w:rsidRPr="00B06C77">
        <w:rPr>
          <w:rStyle w:val="StyleUnderline"/>
        </w:rPr>
        <w:t xml:space="preserve">representatives’ voting behavior was </w:t>
      </w:r>
      <w:r w:rsidRPr="00B06C77">
        <w:rPr>
          <w:rStyle w:val="Emphasis"/>
        </w:rPr>
        <w:t>not strongly constrained</w:t>
      </w:r>
      <w:r w:rsidRPr="00B06C77">
        <w:rPr>
          <w:rStyle w:val="StyleUnderline"/>
        </w:rPr>
        <w:t xml:space="preserve"> by their constituents’ views</w:t>
      </w:r>
      <w:r w:rsidRPr="00B06C77">
        <w:rPr>
          <w:sz w:val="16"/>
        </w:rPr>
        <w:t xml:space="preserve">.25 </w:t>
      </w:r>
      <w:r w:rsidRPr="00B06C77">
        <w:rPr>
          <w:rStyle w:val="StyleUnderline"/>
        </w:rPr>
        <w:t xml:space="preserve">Elections do not force </w:t>
      </w:r>
      <w:r w:rsidRPr="00B06C77">
        <w:rPr>
          <w:rStyle w:val="Emphasis"/>
        </w:rPr>
        <w:t>successful candidates</w:t>
      </w:r>
      <w:r w:rsidRPr="00B06C77">
        <w:rPr>
          <w:sz w:val="16"/>
        </w:rPr>
        <w:t xml:space="preserve"> t</w:t>
      </w:r>
      <w:r w:rsidRPr="00B06C77">
        <w:rPr>
          <w:rStyle w:val="StyleUnderline"/>
        </w:rPr>
        <w:t xml:space="preserve">o reflect </w:t>
      </w:r>
      <w:r w:rsidRPr="00B06C77">
        <w:rPr>
          <w:rStyle w:val="Emphasis"/>
        </w:rPr>
        <w:t>the policy preferences</w:t>
      </w:r>
      <w:r w:rsidRPr="00B06C77">
        <w:rPr>
          <w:rStyle w:val="StyleUnderline"/>
        </w:rPr>
        <w:t xml:space="preserve"> of </w:t>
      </w:r>
      <w:r w:rsidRPr="00B06C77">
        <w:rPr>
          <w:rStyle w:val="Emphasis"/>
        </w:rPr>
        <w:t>the median voter</w:t>
      </w:r>
      <w:r w:rsidRPr="00B06C77">
        <w:rPr>
          <w:rStyle w:val="StyleUnderline"/>
        </w:rPr>
        <w:t xml:space="preserve">, as </w:t>
      </w:r>
      <w:proofErr w:type="spellStart"/>
      <w:r w:rsidRPr="00B06C77">
        <w:rPr>
          <w:rStyle w:val="StyleUnderline"/>
        </w:rPr>
        <w:t>Downsian</w:t>
      </w:r>
      <w:proofErr w:type="spellEnd"/>
      <w:r w:rsidRPr="00B06C77">
        <w:rPr>
          <w:rStyle w:val="StyleUnderline"/>
        </w:rPr>
        <w:t xml:space="preserve"> logic implies</w:t>
      </w:r>
      <w:r w:rsidRPr="00B06C77">
        <w:rPr>
          <w:sz w:val="16"/>
        </w:rPr>
        <w:t>.</w:t>
      </w:r>
    </w:p>
    <w:p w14:paraId="064767A7" w14:textId="77777777" w:rsidR="001D6452" w:rsidRPr="00BB4790" w:rsidRDefault="001D6452" w:rsidP="001D6452">
      <w:pPr>
        <w:pStyle w:val="Heading4"/>
      </w:pPr>
      <w:r>
        <w:rPr>
          <w:u w:val="single"/>
        </w:rPr>
        <w:t>Prefer</w:t>
      </w:r>
      <w:r>
        <w:t xml:space="preserve"> panel surveys and experiments.</w:t>
      </w:r>
    </w:p>
    <w:p w14:paraId="7C603420" w14:textId="77777777" w:rsidR="001D6452" w:rsidRPr="006906E9" w:rsidRDefault="001D6452" w:rsidP="001D6452">
      <w:r w:rsidRPr="00281F32">
        <w:rPr>
          <w:rStyle w:val="Style13ptBold"/>
        </w:rPr>
        <w:t>Lenz 12</w:t>
      </w:r>
      <w:r>
        <w:t xml:space="preserve"> – Gabriel S. Lenz, Political Science Professor at UC Berkeley. [Following, Not Leading, Chapter 8 of </w:t>
      </w:r>
      <w:r w:rsidRPr="00281F32">
        <w:rPr>
          <w:i/>
          <w:iCs/>
        </w:rPr>
        <w:t>Follow the Leader? How Voters Respond to Politicians’ Policies and Performance</w:t>
      </w:r>
      <w:r>
        <w:t>, University of Chicago Press]//BPS</w:t>
      </w:r>
    </w:p>
    <w:p w14:paraId="11BCB440" w14:textId="77777777" w:rsidR="001D6452" w:rsidRPr="00E0044F" w:rsidRDefault="001D6452" w:rsidP="001D6452">
      <w:pPr>
        <w:rPr>
          <w:sz w:val="16"/>
        </w:rPr>
      </w:pPr>
      <w:r w:rsidRPr="00E0044F">
        <w:rPr>
          <w:sz w:val="16"/>
        </w:rPr>
        <w:t xml:space="preserve">8.4 </w:t>
      </w:r>
      <w:r w:rsidRPr="00E0044F">
        <w:rPr>
          <w:rStyle w:val="Emphasis"/>
        </w:rPr>
        <w:t xml:space="preserve">The </w:t>
      </w:r>
      <w:r w:rsidRPr="00E0044F">
        <w:rPr>
          <w:rStyle w:val="Emphasis"/>
          <w:highlight w:val="cyan"/>
        </w:rPr>
        <w:t>Perils</w:t>
      </w:r>
      <w:r w:rsidRPr="00E0044F">
        <w:rPr>
          <w:rStyle w:val="StyleUnderline"/>
          <w:highlight w:val="cyan"/>
        </w:rPr>
        <w:t xml:space="preserve"> of</w:t>
      </w:r>
      <w:r w:rsidRPr="00E0044F">
        <w:rPr>
          <w:rStyle w:val="StyleUnderline"/>
        </w:rPr>
        <w:t xml:space="preserve"> </w:t>
      </w:r>
      <w:r w:rsidRPr="00E0044F">
        <w:rPr>
          <w:rStyle w:val="Emphasis"/>
        </w:rPr>
        <w:t xml:space="preserve">Cross-Sectional </w:t>
      </w:r>
      <w:r w:rsidRPr="00E0044F">
        <w:rPr>
          <w:rStyle w:val="Emphasis"/>
          <w:highlight w:val="cyan"/>
        </w:rPr>
        <w:t>Research</w:t>
      </w:r>
    </w:p>
    <w:p w14:paraId="0F5BC236" w14:textId="77777777" w:rsidR="001D6452" w:rsidRPr="00E0044F" w:rsidRDefault="001D6452" w:rsidP="001D6452">
      <w:pPr>
        <w:rPr>
          <w:sz w:val="16"/>
        </w:rPr>
      </w:pPr>
      <w:r w:rsidRPr="00E0044F">
        <w:rPr>
          <w:sz w:val="16"/>
        </w:rPr>
        <w:t xml:space="preserve">The finding that people followed—they adopted their preferred politicians’ policy positions when they learned them—is </w:t>
      </w:r>
      <w:proofErr w:type="gramStart"/>
      <w:r w:rsidRPr="00E0044F">
        <w:rPr>
          <w:sz w:val="16"/>
        </w:rPr>
        <w:t>interesting in its own right, but</w:t>
      </w:r>
      <w:proofErr w:type="gramEnd"/>
      <w:r w:rsidRPr="00E0044F">
        <w:rPr>
          <w:sz w:val="16"/>
        </w:rPr>
        <w:t xml:space="preserve"> it also helps explain why cross-sectional research often finds evidence of policy judgments while panel analyses do not. By cross-sectional, I mean </w:t>
      </w:r>
      <w:r w:rsidRPr="00E0044F">
        <w:rPr>
          <w:rStyle w:val="StyleUnderline"/>
          <w:highlight w:val="cyan"/>
        </w:rPr>
        <w:t>studies</w:t>
      </w:r>
      <w:r w:rsidRPr="00E0044F">
        <w:rPr>
          <w:sz w:val="16"/>
        </w:rPr>
        <w:t xml:space="preserve"> that </w:t>
      </w:r>
      <w:r w:rsidRPr="00E0044F">
        <w:rPr>
          <w:rStyle w:val="StyleUnderline"/>
        </w:rPr>
        <w:t xml:space="preserve">measure policy </w:t>
      </w:r>
      <w:r w:rsidRPr="00E0044F">
        <w:rPr>
          <w:rStyle w:val="StyleUnderline"/>
          <w:highlight w:val="cyan"/>
        </w:rPr>
        <w:t xml:space="preserve">views </w:t>
      </w:r>
      <w:r w:rsidRPr="00E0044F">
        <w:rPr>
          <w:rStyle w:val="Emphasis"/>
          <w:highlight w:val="cyan"/>
        </w:rPr>
        <w:t>and</w:t>
      </w:r>
      <w:r w:rsidRPr="00E0044F">
        <w:rPr>
          <w:rStyle w:val="StyleUnderline"/>
          <w:highlight w:val="cyan"/>
        </w:rPr>
        <w:t xml:space="preserve"> votes</w:t>
      </w:r>
      <w:r w:rsidRPr="00E0044F">
        <w:rPr>
          <w:rStyle w:val="StyleUnderline"/>
        </w:rPr>
        <w:t xml:space="preserve"> in </w:t>
      </w:r>
      <w:r w:rsidRPr="00E0044F">
        <w:rPr>
          <w:rStyle w:val="Emphasis"/>
        </w:rPr>
        <w:t>the same survey</w:t>
      </w:r>
      <w:r w:rsidRPr="00E0044F">
        <w:rPr>
          <w:sz w:val="16"/>
        </w:rPr>
        <w:t xml:space="preserve">, so </w:t>
      </w:r>
      <w:r w:rsidRPr="00E0044F">
        <w:rPr>
          <w:rStyle w:val="StyleUnderline"/>
          <w:highlight w:val="cyan"/>
        </w:rPr>
        <w:t xml:space="preserve">at </w:t>
      </w:r>
      <w:r w:rsidRPr="00E0044F">
        <w:rPr>
          <w:rStyle w:val="Emphasis"/>
          <w:highlight w:val="cyan"/>
        </w:rPr>
        <w:t>the same time</w:t>
      </w:r>
      <w:r w:rsidRPr="00E0044F">
        <w:rPr>
          <w:sz w:val="16"/>
        </w:rPr>
        <w:t xml:space="preserve">. My analyses imply that </w:t>
      </w:r>
      <w:r w:rsidRPr="00E0044F">
        <w:rPr>
          <w:rStyle w:val="Emphasis"/>
        </w:rPr>
        <w:t xml:space="preserve">such </w:t>
      </w:r>
      <w:r w:rsidRPr="00E0044F">
        <w:rPr>
          <w:rStyle w:val="Emphasis"/>
          <w:highlight w:val="cyan"/>
        </w:rPr>
        <w:t>studies</w:t>
      </w:r>
      <w:r w:rsidRPr="00E0044F">
        <w:rPr>
          <w:sz w:val="16"/>
        </w:rPr>
        <w:t xml:space="preserve"> may sometimes </w:t>
      </w:r>
      <w:r w:rsidRPr="00E0044F">
        <w:rPr>
          <w:rStyle w:val="StyleUnderline"/>
          <w:highlight w:val="cyan"/>
        </w:rPr>
        <w:t xml:space="preserve">get the story </w:t>
      </w:r>
      <w:r w:rsidRPr="00E0044F">
        <w:rPr>
          <w:rStyle w:val="Emphasis"/>
          <w:highlight w:val="cyan"/>
        </w:rPr>
        <w:t>backward</w:t>
      </w:r>
      <w:r w:rsidRPr="00E0044F">
        <w:rPr>
          <w:rStyle w:val="StyleUnderline"/>
          <w:highlight w:val="cyan"/>
        </w:rPr>
        <w:t>, interpreting correlations as</w:t>
      </w:r>
      <w:r w:rsidRPr="00E0044F">
        <w:rPr>
          <w:rStyle w:val="StyleUnderline"/>
        </w:rPr>
        <w:t xml:space="preserve"> </w:t>
      </w:r>
      <w:r w:rsidRPr="00E0044F">
        <w:rPr>
          <w:rStyle w:val="Emphasis"/>
        </w:rPr>
        <w:t xml:space="preserve">evidence of </w:t>
      </w:r>
      <w:r w:rsidRPr="00E0044F">
        <w:rPr>
          <w:rStyle w:val="Emphasis"/>
          <w:highlight w:val="cyan"/>
        </w:rPr>
        <w:t>policy voting</w:t>
      </w:r>
      <w:r w:rsidRPr="00E0044F">
        <w:rPr>
          <w:rStyle w:val="StyleUnderline"/>
          <w:highlight w:val="cyan"/>
        </w:rPr>
        <w:t xml:space="preserve"> when</w:t>
      </w:r>
      <w:r w:rsidRPr="00E0044F">
        <w:rPr>
          <w:rStyle w:val="StyleUnderline"/>
        </w:rPr>
        <w:t xml:space="preserve"> those </w:t>
      </w:r>
      <w:r w:rsidRPr="00E0044F">
        <w:rPr>
          <w:rStyle w:val="StyleUnderline"/>
          <w:highlight w:val="cyan"/>
        </w:rPr>
        <w:t xml:space="preserve">correlations reflect </w:t>
      </w:r>
      <w:r w:rsidRPr="00E0044F">
        <w:rPr>
          <w:rStyle w:val="Emphasis"/>
          <w:highlight w:val="cyan"/>
        </w:rPr>
        <w:t>the opposite</w:t>
      </w:r>
      <w:r w:rsidRPr="00E0044F">
        <w:rPr>
          <w:rStyle w:val="StyleUnderline"/>
        </w:rPr>
        <w:t>—</w:t>
      </w:r>
      <w:r w:rsidRPr="00E0044F">
        <w:rPr>
          <w:rStyle w:val="StyleUnderline"/>
          <w:highlight w:val="cyan"/>
        </w:rPr>
        <w:t>citizens following</w:t>
      </w:r>
      <w:r w:rsidRPr="00E0044F">
        <w:rPr>
          <w:sz w:val="16"/>
        </w:rPr>
        <w:t xml:space="preserve"> parties or </w:t>
      </w:r>
      <w:r w:rsidRPr="00E0044F">
        <w:rPr>
          <w:rStyle w:val="StyleUnderline"/>
          <w:highlight w:val="cyan"/>
        </w:rPr>
        <w:t>candidates</w:t>
      </w:r>
      <w:r w:rsidRPr="00E0044F">
        <w:rPr>
          <w:rStyle w:val="StyleUnderline"/>
        </w:rPr>
        <w:t xml:space="preserve"> on policy</w:t>
      </w:r>
      <w:r w:rsidRPr="00E0044F">
        <w:rPr>
          <w:sz w:val="16"/>
        </w:rPr>
        <w:t xml:space="preserve">. Media priming studies on policy issues seem especially vulnerable to this problem of finding the opposite of what is </w:t>
      </w:r>
      <w:proofErr w:type="gramStart"/>
      <w:r w:rsidRPr="00E0044F">
        <w:rPr>
          <w:sz w:val="16"/>
        </w:rPr>
        <w:t>actually happening</w:t>
      </w:r>
      <w:proofErr w:type="gramEnd"/>
      <w:r w:rsidRPr="00E0044F">
        <w:rPr>
          <w:sz w:val="16"/>
        </w:rPr>
        <w:t xml:space="preserve">. In this section I test a prediction that follows from these findings. If citizens’ tendency to </w:t>
      </w:r>
      <w:proofErr w:type="gramStart"/>
      <w:r w:rsidRPr="00E0044F">
        <w:rPr>
          <w:sz w:val="16"/>
        </w:rPr>
        <w:t>follow after</w:t>
      </w:r>
      <w:proofErr w:type="gramEnd"/>
      <w:r w:rsidRPr="00E0044F">
        <w:rPr>
          <w:sz w:val="16"/>
        </w:rPr>
        <w:t xml:space="preserve"> learning politicians’ positions is what causes the conventional test of media priming to be misleading, then it should cause that test to be especially misleading when restricted to the learners. That is, the conventional test should find strong evidence of citizens increasingly judging politicians on policy issues once they learn the politician’s positions, when what is really happening is just the opposite.</w:t>
      </w:r>
    </w:p>
    <w:p w14:paraId="4E36459E" w14:textId="77777777" w:rsidR="001D6452" w:rsidRPr="00E0044F" w:rsidRDefault="001D6452" w:rsidP="001D6452">
      <w:pPr>
        <w:rPr>
          <w:sz w:val="16"/>
        </w:rPr>
      </w:pPr>
      <w:r w:rsidRPr="00E0044F">
        <w:rPr>
          <w:sz w:val="16"/>
        </w:rPr>
        <w:t xml:space="preserve">To test this prediction, I conduct what might be called the conventional test of learning effects; that is, I replicate the conventional priming test shown in chapter 3’s figure 3.4, but only among those who learned the positions and, of course, only in those cases where I can measure this learning. To remind the reader, the key difference between the conventional test and those used elsewhere in </w:t>
      </w:r>
      <w:r w:rsidRPr="00E0044F">
        <w:rPr>
          <w:rStyle w:val="StyleUnderline"/>
          <w:highlight w:val="cyan"/>
        </w:rPr>
        <w:t>this book</w:t>
      </w:r>
      <w:r w:rsidRPr="00E0044F">
        <w:rPr>
          <w:sz w:val="16"/>
        </w:rPr>
        <w:t xml:space="preserve"> is that it </w:t>
      </w:r>
      <w:r w:rsidRPr="00E0044F">
        <w:rPr>
          <w:rStyle w:val="StyleUnderline"/>
          <w:highlight w:val="cyan"/>
        </w:rPr>
        <w:t>measures policy views and</w:t>
      </w:r>
      <w:r w:rsidRPr="00E0044F">
        <w:rPr>
          <w:rStyle w:val="StyleUnderline"/>
        </w:rPr>
        <w:t xml:space="preserve"> votes</w:t>
      </w:r>
      <w:r w:rsidRPr="00E0044F">
        <w:rPr>
          <w:sz w:val="16"/>
        </w:rPr>
        <w:t xml:space="preserve"> (or other outcome variable) at the same time: </w:t>
      </w:r>
      <w:r w:rsidRPr="00E0044F">
        <w:rPr>
          <w:rStyle w:val="Emphasis"/>
          <w:highlight w:val="cyan"/>
        </w:rPr>
        <w:t>before</w:t>
      </w:r>
      <w:r w:rsidRPr="00E0044F">
        <w:rPr>
          <w:rStyle w:val="StyleUnderline"/>
          <w:highlight w:val="cyan"/>
        </w:rPr>
        <w:t xml:space="preserve"> the issue became</w:t>
      </w:r>
      <w:r w:rsidRPr="00E0044F">
        <w:rPr>
          <w:rStyle w:val="StyleUnderline"/>
        </w:rPr>
        <w:t xml:space="preserve"> </w:t>
      </w:r>
      <w:r w:rsidRPr="00E0044F">
        <w:rPr>
          <w:rStyle w:val="StyleUnderline"/>
          <w:highlight w:val="cyan"/>
        </w:rPr>
        <w:t>prominent and</w:t>
      </w:r>
      <w:r w:rsidRPr="00E0044F">
        <w:rPr>
          <w:rStyle w:val="StyleUnderline"/>
        </w:rPr>
        <w:t xml:space="preserve"> </w:t>
      </w:r>
      <w:r w:rsidRPr="00E0044F">
        <w:rPr>
          <w:rStyle w:val="Emphasis"/>
        </w:rPr>
        <w:t xml:space="preserve">then again </w:t>
      </w:r>
      <w:r w:rsidRPr="00E0044F">
        <w:rPr>
          <w:rStyle w:val="Emphasis"/>
          <w:highlight w:val="cyan"/>
        </w:rPr>
        <w:t>after</w:t>
      </w:r>
      <w:r w:rsidRPr="00E0044F">
        <w:rPr>
          <w:rStyle w:val="Emphasis"/>
        </w:rPr>
        <w:t>ward</w:t>
      </w:r>
      <w:r w:rsidRPr="00E0044F">
        <w:rPr>
          <w:sz w:val="16"/>
        </w:rPr>
        <w:t xml:space="preserve">. The “after learning” issue weight is therefore estimated with policy views measured after learning has taken place. Since this </w:t>
      </w:r>
      <w:r w:rsidRPr="00E0044F">
        <w:rPr>
          <w:rStyle w:val="StyleUnderline"/>
        </w:rPr>
        <w:t>learning led people to adopt their preferred party’s or candidate’s positions</w:t>
      </w:r>
      <w:r w:rsidRPr="00E0044F">
        <w:rPr>
          <w:sz w:val="16"/>
        </w:rPr>
        <w:t xml:space="preserve">, their candidate/party preference will have already influenced their policy views at this point, and </w:t>
      </w:r>
      <w:r w:rsidRPr="00E0044F">
        <w:rPr>
          <w:rStyle w:val="StyleUnderline"/>
        </w:rPr>
        <w:t xml:space="preserve">so </w:t>
      </w:r>
      <w:r w:rsidRPr="00E0044F">
        <w:rPr>
          <w:rStyle w:val="StyleUnderline"/>
          <w:highlight w:val="cyan"/>
        </w:rPr>
        <w:t>this</w:t>
      </w:r>
      <w:r w:rsidRPr="00E0044F">
        <w:rPr>
          <w:rStyle w:val="StyleUnderline"/>
        </w:rPr>
        <w:t xml:space="preserve"> test </w:t>
      </w:r>
      <w:r w:rsidRPr="00E0044F">
        <w:rPr>
          <w:rStyle w:val="StyleUnderline"/>
          <w:highlight w:val="cyan"/>
        </w:rPr>
        <w:t>should be</w:t>
      </w:r>
      <w:r w:rsidRPr="00E0044F">
        <w:rPr>
          <w:rStyle w:val="StyleUnderline"/>
        </w:rPr>
        <w:t xml:space="preserve"> </w:t>
      </w:r>
      <w:r w:rsidRPr="00E0044F">
        <w:rPr>
          <w:rStyle w:val="Emphasis"/>
        </w:rPr>
        <w:t xml:space="preserve">biased by </w:t>
      </w:r>
      <w:r w:rsidRPr="00E0044F">
        <w:rPr>
          <w:rStyle w:val="Emphasis"/>
          <w:highlight w:val="cyan"/>
        </w:rPr>
        <w:t>reverse causation</w:t>
      </w:r>
      <w:r w:rsidRPr="00E0044F">
        <w:rPr>
          <w:sz w:val="16"/>
        </w:rPr>
        <w:t>. Indeed, figure 8.8 shows that it is: in every one of our cases, the conventional test finds that the learners were changing their votes (or some other outcome variable; I use the same variables here that I use in chapter 3) to reflect their policy views, even though we know from chapter 5 that no such effects occurred (compare figure 8.8 with figure 5.4).19</w:t>
      </w:r>
    </w:p>
    <w:p w14:paraId="13199A7D" w14:textId="77777777" w:rsidR="001D6452" w:rsidRDefault="001D6452" w:rsidP="001D6452">
      <w:r w:rsidRPr="00E0044F">
        <w:rPr>
          <w:sz w:val="16"/>
        </w:rPr>
        <w:t xml:space="preserve">These </w:t>
      </w:r>
      <w:r w:rsidRPr="00E0044F">
        <w:rPr>
          <w:rStyle w:val="StyleUnderline"/>
          <w:highlight w:val="cyan"/>
        </w:rPr>
        <w:t>findings highlight</w:t>
      </w:r>
      <w:r w:rsidRPr="00E0044F">
        <w:rPr>
          <w:rStyle w:val="StyleUnderline"/>
        </w:rPr>
        <w:t xml:space="preserve"> </w:t>
      </w:r>
      <w:r w:rsidRPr="00E0044F">
        <w:rPr>
          <w:rStyle w:val="Emphasis"/>
        </w:rPr>
        <w:t xml:space="preserve">the severe inferential </w:t>
      </w:r>
      <w:r w:rsidRPr="00E0044F">
        <w:rPr>
          <w:rStyle w:val="Emphasis"/>
          <w:highlight w:val="cyan"/>
        </w:rPr>
        <w:t>dangers</w:t>
      </w:r>
      <w:r w:rsidRPr="00E0044F">
        <w:rPr>
          <w:rStyle w:val="StyleUnderline"/>
        </w:rPr>
        <w:t xml:space="preserve"> researchers face when they measure citizens’ policy views and their evaluations of politicians at the same time.</w:t>
      </w:r>
      <w:r w:rsidRPr="00E0044F">
        <w:rPr>
          <w:sz w:val="16"/>
        </w:rPr>
        <w:t xml:space="preserve"> Such </w:t>
      </w:r>
      <w:r w:rsidRPr="00E0044F">
        <w:rPr>
          <w:rStyle w:val="StyleUnderline"/>
          <w:highlight w:val="cyan"/>
        </w:rPr>
        <w:t>studies</w:t>
      </w:r>
      <w:r w:rsidRPr="00E0044F">
        <w:rPr>
          <w:sz w:val="16"/>
        </w:rPr>
        <w:t xml:space="preserve"> may </w:t>
      </w:r>
      <w:r w:rsidRPr="00E0044F">
        <w:rPr>
          <w:rStyle w:val="StyleUnderline"/>
          <w:highlight w:val="cyan"/>
        </w:rPr>
        <w:t>reach</w:t>
      </w:r>
      <w:r w:rsidRPr="00E0044F">
        <w:rPr>
          <w:sz w:val="16"/>
        </w:rPr>
        <w:t xml:space="preserve">, not just the wrong conclusion, but </w:t>
      </w:r>
      <w:r w:rsidRPr="00E0044F">
        <w:rPr>
          <w:rStyle w:val="Emphasis"/>
          <w:highlight w:val="cyan"/>
        </w:rPr>
        <w:t>the opposite of the right conclusion</w:t>
      </w:r>
      <w:r w:rsidRPr="00E0044F">
        <w:rPr>
          <w:sz w:val="16"/>
        </w:rPr>
        <w:t xml:space="preserve">—and </w:t>
      </w:r>
      <w:r w:rsidRPr="00E0044F">
        <w:rPr>
          <w:rStyle w:val="StyleUnderline"/>
          <w:highlight w:val="cyan"/>
        </w:rPr>
        <w:t>with</w:t>
      </w:r>
      <w:r w:rsidRPr="00E0044F">
        <w:rPr>
          <w:rStyle w:val="StyleUnderline"/>
        </w:rPr>
        <w:t xml:space="preserve"> </w:t>
      </w:r>
      <w:r w:rsidRPr="00E0044F">
        <w:rPr>
          <w:rStyle w:val="Emphasis"/>
        </w:rPr>
        <w:t xml:space="preserve">impressive </w:t>
      </w:r>
      <w:r w:rsidRPr="00E0044F">
        <w:rPr>
          <w:rStyle w:val="Emphasis"/>
          <w:highlight w:val="cyan"/>
        </w:rPr>
        <w:t>certainty</w:t>
      </w:r>
      <w:r w:rsidRPr="00E0044F">
        <w:rPr>
          <w:sz w:val="16"/>
        </w:rPr>
        <w:t xml:space="preserve">. That is, </w:t>
      </w:r>
      <w:r w:rsidRPr="00E0044F">
        <w:rPr>
          <w:rStyle w:val="StyleUnderline"/>
          <w:highlight w:val="cyan"/>
        </w:rPr>
        <w:t>researchers</w:t>
      </w:r>
      <w:r w:rsidRPr="00E0044F">
        <w:rPr>
          <w:sz w:val="16"/>
        </w:rPr>
        <w:t xml:space="preserve"> may </w:t>
      </w:r>
      <w:r w:rsidRPr="00E0044F">
        <w:rPr>
          <w:rStyle w:val="StyleUnderline"/>
          <w:highlight w:val="cyan"/>
        </w:rPr>
        <w:t>conclude</w:t>
      </w:r>
      <w:r w:rsidRPr="00E0044F">
        <w:rPr>
          <w:sz w:val="16"/>
        </w:rPr>
        <w:t xml:space="preserve"> that </w:t>
      </w:r>
      <w:r w:rsidRPr="00E0044F">
        <w:rPr>
          <w:rStyle w:val="StyleUnderline"/>
          <w:highlight w:val="cyan"/>
        </w:rPr>
        <w:t>citizens lead politicians when they</w:t>
      </w:r>
      <w:r w:rsidRPr="00E0044F">
        <w:rPr>
          <w:rStyle w:val="StyleUnderline"/>
        </w:rPr>
        <w:t xml:space="preserve"> </w:t>
      </w:r>
      <w:proofErr w:type="gramStart"/>
      <w:r w:rsidRPr="00E0044F">
        <w:rPr>
          <w:rStyle w:val="Emphasis"/>
        </w:rPr>
        <w:t xml:space="preserve">actually </w:t>
      </w:r>
      <w:r w:rsidRPr="00E0044F">
        <w:rPr>
          <w:rStyle w:val="Emphasis"/>
          <w:highlight w:val="cyan"/>
        </w:rPr>
        <w:t>follow</w:t>
      </w:r>
      <w:proofErr w:type="gramEnd"/>
      <w:r w:rsidRPr="00E0044F">
        <w:rPr>
          <w:sz w:val="16"/>
        </w:rPr>
        <w:t>.</w:t>
      </w:r>
    </w:p>
    <w:p w14:paraId="584869F3" w14:textId="77777777" w:rsidR="001D6452" w:rsidRPr="00F44C8B" w:rsidRDefault="001D6452" w:rsidP="001D6452">
      <w:pPr>
        <w:rPr>
          <w:sz w:val="16"/>
        </w:rPr>
      </w:pPr>
    </w:p>
    <w:p w14:paraId="6D15867C" w14:textId="77777777" w:rsidR="001D6452" w:rsidRDefault="001D6452" w:rsidP="001D6452">
      <w:pPr>
        <w:rPr>
          <w:sz w:val="16"/>
        </w:rPr>
      </w:pPr>
    </w:p>
    <w:p w14:paraId="01C9E0C8" w14:textId="5A2D87E1" w:rsidR="004B049D" w:rsidRDefault="004B049D" w:rsidP="004B049D">
      <w:pPr>
        <w:pStyle w:val="Heading2"/>
      </w:pPr>
      <w:r>
        <w:lastRenderedPageBreak/>
        <w:t>Link</w:t>
      </w:r>
    </w:p>
    <w:p w14:paraId="088D64FA" w14:textId="1E3B1FD5" w:rsidR="004B049D" w:rsidRDefault="00E578C1" w:rsidP="004B049D">
      <w:pPr>
        <w:pStyle w:val="Heading3"/>
      </w:pPr>
      <w:r>
        <w:lastRenderedPageBreak/>
        <w:t>AI Regs Popular</w:t>
      </w:r>
    </w:p>
    <w:p w14:paraId="0C72FBF5" w14:textId="77777777" w:rsidR="004B049D" w:rsidRPr="004B3F30" w:rsidRDefault="004B049D" w:rsidP="004B049D">
      <w:pPr>
        <w:pStyle w:val="Heading4"/>
      </w:pPr>
      <w:r>
        <w:t>Voters want substantial restrictions on AI – 73% want companies held accountable</w:t>
      </w:r>
    </w:p>
    <w:p w14:paraId="3238A0D3" w14:textId="77777777" w:rsidR="004B049D" w:rsidRDefault="004B049D" w:rsidP="004B049D">
      <w:r w:rsidRPr="004B3F30">
        <w:rPr>
          <w:rStyle w:val="Style13ptBold"/>
        </w:rPr>
        <w:t>Colson, ‘23</w:t>
      </w:r>
      <w:r>
        <w:t>.</w:t>
      </w:r>
      <w:r>
        <w:br/>
      </w:r>
      <w:r w:rsidRPr="00B45C13">
        <w:t>Daniel Colson is the co-founder and executive director of the AI Policy Institute. AIPI is a think tank that researches and advocates for government policies to mitigate extreme risks from frontier artificial intelligence technologies</w:t>
      </w:r>
      <w:r>
        <w:t>, writing for AIPI, 9/19/23. “</w:t>
      </w:r>
      <w:r w:rsidRPr="00B45C13">
        <w:t>Overwhelming Majority of Voters Believe Tech Companies Should be Liable for Harm Caused by AI Models, Favor Reducing AI Proliferation and Law Requiring Political Ad Disclose Use of AI</w:t>
      </w:r>
      <w:r>
        <w:t>.”</w:t>
      </w:r>
      <w:r>
        <w:br/>
      </w:r>
      <w:r w:rsidRPr="00B45C13">
        <w:t>https://theaipi.org/poll-shows-voters-oppose-open-sourcing-ai-models-support-regulatory-representation-on-boards-and-say-ai-risks-outweigh-benefits-2/</w:t>
      </w:r>
    </w:p>
    <w:p w14:paraId="417E88AF" w14:textId="77777777" w:rsidR="004B049D" w:rsidRDefault="004B049D" w:rsidP="004B049D">
      <w:r>
        <w:t xml:space="preserve">NEW YORK, SEPT 19 – A new survey from the Artificial Intelligence Policy Institute (AIPI) reveals that </w:t>
      </w:r>
      <w:r w:rsidRPr="00B45C13">
        <w:rPr>
          <w:rStyle w:val="StyleUnderline"/>
        </w:rPr>
        <w:t>the American public wants to reduce access to AI to keep it out of the wrong hands</w:t>
      </w:r>
      <w:r>
        <w:t xml:space="preserve"> and that tech companies should be held responsible for harms caused by the models they create. The poll—commissioned by AIPI and conducted by YouGov—demonstrates </w:t>
      </w:r>
      <w:r w:rsidRPr="00B45C13">
        <w:rPr>
          <w:rStyle w:val="StyleUnderline"/>
        </w:rPr>
        <w:t xml:space="preserve">the </w:t>
      </w:r>
      <w:proofErr w:type="gramStart"/>
      <w:r w:rsidRPr="00B45C13">
        <w:rPr>
          <w:rStyle w:val="StyleUnderline"/>
        </w:rPr>
        <w:t>general public</w:t>
      </w:r>
      <w:proofErr w:type="gramEnd"/>
      <w:r w:rsidRPr="00B45C13">
        <w:rPr>
          <w:rStyle w:val="StyleUnderline"/>
        </w:rPr>
        <w:t xml:space="preserve"> gives a decisive thumbs up to a slew of policy interventions that aim to prevent potential harmful outcomes AI can cause and prevent uncontrolled proliferation of it</w:t>
      </w:r>
      <w:r>
        <w:t>. Among the findings:</w:t>
      </w:r>
    </w:p>
    <w:p w14:paraId="2E4E66BC" w14:textId="77777777" w:rsidR="004B049D" w:rsidRDefault="004B049D" w:rsidP="004B049D">
      <w:r w:rsidRPr="00B45C13">
        <w:rPr>
          <w:rStyle w:val="StyleUnderline"/>
        </w:rPr>
        <w:t>73% of voters believe AI companies should be held liable for harms from technology they create</w:t>
      </w:r>
      <w:r>
        <w:t xml:space="preserve"> compared to just 11% that believe they should not</w:t>
      </w:r>
    </w:p>
    <w:p w14:paraId="10C806E0" w14:textId="77777777" w:rsidR="004B049D" w:rsidRDefault="004B049D" w:rsidP="004B049D">
      <w:r w:rsidRPr="00B45C13">
        <w:rPr>
          <w:rStyle w:val="StyleUnderline"/>
        </w:rPr>
        <w:t>77% of voters support a law requiring political ads disclosing their use of AI</w:t>
      </w:r>
      <w:r>
        <w:t>, including 64% who support it strongly, and just 10% oppose such a law</w:t>
      </w:r>
    </w:p>
    <w:p w14:paraId="64BC8B47" w14:textId="77777777" w:rsidR="004B049D" w:rsidRDefault="004B049D" w:rsidP="004B049D">
      <w:r w:rsidRPr="00B45C13">
        <w:rPr>
          <w:rStyle w:val="StyleUnderline"/>
        </w:rPr>
        <w:t>64% of voters support</w:t>
      </w:r>
      <w:r>
        <w:t xml:space="preserve"> the government creating </w:t>
      </w:r>
      <w:proofErr w:type="spellStart"/>
      <w:proofErr w:type="gramStart"/>
      <w:r>
        <w:t>a</w:t>
      </w:r>
      <w:proofErr w:type="spellEnd"/>
      <w:proofErr w:type="gramEnd"/>
      <w:r>
        <w:t xml:space="preserve"> organization tasked with </w:t>
      </w:r>
      <w:r w:rsidRPr="00B45C13">
        <w:rPr>
          <w:rStyle w:val="StyleUnderline"/>
        </w:rPr>
        <w:t>auditing AI</w:t>
      </w:r>
      <w:r>
        <w:t xml:space="preserve"> while just 14% oppose it</w:t>
      </w:r>
    </w:p>
    <w:p w14:paraId="3037FCB5" w14:textId="77777777" w:rsidR="004B049D" w:rsidRDefault="004B049D" w:rsidP="004B049D">
      <w:r>
        <w:t xml:space="preserve">By a more than 2:1 margin, </w:t>
      </w:r>
      <w:r w:rsidRPr="00B45C13">
        <w:rPr>
          <w:rStyle w:val="StyleUnderline"/>
        </w:rPr>
        <w:t>voters prefer focusing on addressing powerful unknown threats (46%) over weaker known near term threats</w:t>
      </w:r>
      <w:r>
        <w:t xml:space="preserve"> (22%)</w:t>
      </w:r>
    </w:p>
    <w:p w14:paraId="6EE68464" w14:textId="77777777" w:rsidR="004B049D" w:rsidRDefault="004B049D" w:rsidP="004B049D">
      <w:r w:rsidRPr="00B45C13">
        <w:rPr>
          <w:rStyle w:val="StyleUnderline"/>
        </w:rPr>
        <w:t>65% of voters prioritize keeping AI out of the hands of bad actors</w:t>
      </w:r>
      <w:r>
        <w:t>, compared to 22% who prioritize providing benefits of AI to everyone</w:t>
      </w:r>
    </w:p>
    <w:p w14:paraId="1C71EBF6" w14:textId="77777777" w:rsidR="004B049D" w:rsidRDefault="004B049D" w:rsidP="004B049D">
      <w:r w:rsidRPr="00B45C13">
        <w:rPr>
          <w:rStyle w:val="StyleUnderline"/>
        </w:rPr>
        <w:t>73% of voters want to restrict Chinese companies’ access</w:t>
      </w:r>
      <w:r>
        <w:t xml:space="preserve"> to cloud compute from US companies while just 9% believe the US should continue to allow them to access it</w:t>
      </w:r>
    </w:p>
    <w:p w14:paraId="59760B1E" w14:textId="77777777" w:rsidR="004B049D" w:rsidRDefault="004B049D" w:rsidP="004B049D">
      <w:r>
        <w:t>“</w:t>
      </w:r>
      <w:r w:rsidRPr="00B45C13">
        <w:rPr>
          <w:rStyle w:val="StyleUnderline"/>
        </w:rPr>
        <w:t>American voters are saying loud and clear that they don’t want to see AI fall into the wrong hands</w:t>
      </w:r>
      <w:r>
        <w:t xml:space="preserve"> and expect tech companies to be responsible for what their products create,” said Daniel Colson, Executive Director of the Artificial Intelligence Policy Institute. “</w:t>
      </w:r>
      <w:r w:rsidRPr="00B45C13">
        <w:rPr>
          <w:rStyle w:val="StyleUnderline"/>
        </w:rPr>
        <w:t>Voters are concerned about AI advancement</w:t>
      </w:r>
      <w:r>
        <w:t>—but not about the U.S falling behind China; they are concerned about how powerful it can become, how quickly it can do so and how many people have access to it.”</w:t>
      </w:r>
    </w:p>
    <w:p w14:paraId="20955411" w14:textId="77777777" w:rsidR="004B049D" w:rsidRDefault="004B049D" w:rsidP="004B049D">
      <w:r>
        <w:t>This poll is the third set of data released by the Artificial Intelligence Policy Institute, a think tank dedicated to providing public opinion research and policy expertise on AI regulation. AIPI will continue to conduct frequent surveys to demonstrate where Americans stand on Artificial Intelligence issues, and provide analysis on existing proposals coming out of Washington, D.C. With AI evolving every day and Americans wary about its rapid advancement, it is critical for policymakers to meet this moment with urgency and consideration of their constituents.</w:t>
      </w:r>
    </w:p>
    <w:p w14:paraId="1BC6E5AC" w14:textId="77777777" w:rsidR="004B049D" w:rsidRDefault="004B049D" w:rsidP="004B049D">
      <w:r>
        <w:t xml:space="preserve">AIPI was founded to serve as a go-to resource for gauging American public opinion as it relates to AI and provide policymakers and the media with a fuller understanding of the risks posed by artificial intelligence—and solutions for reining in the worst-case scenarios. By measuring public opinion, AIPI will </w:t>
      </w:r>
      <w:r>
        <w:lastRenderedPageBreak/>
        <w:t>show policymakers that being active in AI policy is not only the right path forward on the merits, but also that action is necessary to better represent their constituents.</w:t>
      </w:r>
    </w:p>
    <w:p w14:paraId="3865B4A0" w14:textId="77777777" w:rsidR="004B049D" w:rsidRDefault="004B049D" w:rsidP="004B049D">
      <w:r>
        <w:t xml:space="preserve">With years of experience in the field, AIPI has a deep understanding of AI’s dangers and opportunities. The threat to humankind is alarming, and policymakers must understand not only the economic consequences but also the potential for the next phases of AI development to bring the risk of catastrophic events. AIPI proposes a way forward where lawmakers and influencers in Washington can be informed by a common, nonpartisan set of resources so they can speak collaboratively, productively, and urgently about the need to control AI development and regulate it to mitigate the </w:t>
      </w:r>
      <w:proofErr w:type="gramStart"/>
      <w:r>
        <w:t>most dire</w:t>
      </w:r>
      <w:proofErr w:type="gramEnd"/>
      <w:r>
        <w:t xml:space="preserve"> risks. AIPI will also advocate for a broad range of policies that impose guardrails and oversight on AI and the development of superintelligence.</w:t>
      </w:r>
    </w:p>
    <w:p w14:paraId="30CF405B" w14:textId="77777777" w:rsidR="004B049D" w:rsidRDefault="004B049D" w:rsidP="004B049D">
      <w:r>
        <w:t xml:space="preserve">About the Poll </w:t>
      </w:r>
    </w:p>
    <w:p w14:paraId="19E4C1EC" w14:textId="77777777" w:rsidR="004B049D" w:rsidRDefault="004B049D" w:rsidP="004B049D">
      <w:r>
        <w:t>From September 2 to 6, 2023, YouGov conducted a survey of 1,118 voters nationally using online respondents. The survey was conducted in English. The margin of error is ±3.2 percentage points.</w:t>
      </w:r>
    </w:p>
    <w:p w14:paraId="77F02C8F" w14:textId="77777777" w:rsidR="004B049D" w:rsidRDefault="004B049D" w:rsidP="004B049D">
      <w:pPr>
        <w:pStyle w:val="Heading4"/>
      </w:pPr>
      <w:r>
        <w:t>Voters fear AI –</w:t>
      </w:r>
    </w:p>
    <w:p w14:paraId="53EA6222" w14:textId="77777777" w:rsidR="004B049D" w:rsidRPr="00653714" w:rsidRDefault="004B049D" w:rsidP="004B049D">
      <w:r w:rsidRPr="00653714">
        <w:rPr>
          <w:rStyle w:val="Style13ptBold"/>
        </w:rPr>
        <w:t>Mackenzie and Scott, ’24</w:t>
      </w:r>
      <w:r>
        <w:t>.</w:t>
      </w:r>
      <w:r>
        <w:br/>
        <w:t xml:space="preserve">Lucia Mackenzie and Mark Scott, writers for Politico and contributing to </w:t>
      </w:r>
      <w:r w:rsidRPr="00653714">
        <w:t>Luminate</w:t>
      </w:r>
      <w:r>
        <w:t xml:space="preserve">, a </w:t>
      </w:r>
      <w:r w:rsidRPr="00653714">
        <w:t xml:space="preserve">team </w:t>
      </w:r>
      <w:r>
        <w:t xml:space="preserve">that </w:t>
      </w:r>
      <w:r w:rsidRPr="00653714">
        <w:t>work</w:t>
      </w:r>
      <w:r>
        <w:t>s</w:t>
      </w:r>
      <w:r w:rsidRPr="00653714">
        <w:t xml:space="preserve"> on governance and citizen engagement issues as part of Omidyar Network</w:t>
      </w:r>
      <w:r>
        <w:t>, 4/16/24. “</w:t>
      </w:r>
      <w:r w:rsidRPr="00653714">
        <w:t>How people view AI, disinformation and elections — in charts</w:t>
      </w:r>
      <w:r>
        <w:t>”</w:t>
      </w:r>
      <w:r>
        <w:br/>
      </w:r>
      <w:r w:rsidRPr="00653714">
        <w:t>https://www.politico.eu/article/people-view-ai-disinformation-perception-elections-charts-openai-chatgpt/</w:t>
      </w:r>
    </w:p>
    <w:p w14:paraId="61C399AD" w14:textId="77777777" w:rsidR="004B049D" w:rsidRDefault="004B049D" w:rsidP="004B049D">
      <w:r>
        <w:t>Given the level of partisan division and technical expertise in the U.S., the country's November presidential election appears to be ground zero for how AI may be used to curry favor with voters. What happens in the U.S. will likely be copied elsewhere.</w:t>
      </w:r>
    </w:p>
    <w:p w14:paraId="27EB6E32" w14:textId="77777777" w:rsidR="004B049D" w:rsidRDefault="004B049D" w:rsidP="004B049D">
      <w:r w:rsidRPr="00653714">
        <w:rPr>
          <w:rStyle w:val="StyleUnderline"/>
        </w:rPr>
        <w:t>Despite entrenched political divisions, Americans show a collective lack of trust in what they read online and think misinformation will only spread</w:t>
      </w:r>
      <w:r>
        <w:t xml:space="preserve"> ahead of this fall's vote, according to U.S. polls conducted by KFF and the Associated Press and the NORC Center for Public Affairs Research.</w:t>
      </w:r>
    </w:p>
    <w:p w14:paraId="0DEF40AB" w14:textId="77777777" w:rsidR="004B049D" w:rsidRDefault="004B049D" w:rsidP="004B049D">
      <w:r w:rsidRPr="00653714">
        <w:rPr>
          <w:rStyle w:val="StyleUnderline"/>
        </w:rPr>
        <w:t>Skepticism about AI-power</w:t>
      </w:r>
      <w:r>
        <w:t xml:space="preserve"> chatbots — automated tools that serve up information </w:t>
      </w:r>
      <w:r w:rsidRPr="00653714">
        <w:rPr>
          <w:rStyle w:val="StyleUnderline"/>
        </w:rPr>
        <w:t>— is high among Americans</w:t>
      </w:r>
      <w:r>
        <w:t>, who have little interest in using such technology to inform themselves about politics. People surveyed also place the onus on tech companies — especially those behind popular AI tools — to prevent the spread of election-related, AI-generated false information.</w:t>
      </w:r>
    </w:p>
    <w:p w14:paraId="2E90A50E" w14:textId="77777777" w:rsidR="004B049D" w:rsidRDefault="004B049D" w:rsidP="004B049D">
      <w:r>
        <w:t xml:space="preserve">What's clear from scores of polling data that POLITICO reviewed was that </w:t>
      </w:r>
      <w:r w:rsidRPr="00653714">
        <w:rPr>
          <w:rStyle w:val="StyleUnderline"/>
        </w:rPr>
        <w:t>people were</w:t>
      </w:r>
      <w:r>
        <w:t xml:space="preserve"> both </w:t>
      </w:r>
      <w:r w:rsidRPr="00653714">
        <w:rPr>
          <w:rStyle w:val="StyleUnderline"/>
        </w:rPr>
        <w:t>wary of artificial intelligence tools</w:t>
      </w:r>
      <w:r>
        <w:t xml:space="preserve"> like ChatGPT and its rivals and concerned that disinformation was rife around elections.</w:t>
      </w:r>
    </w:p>
    <w:p w14:paraId="7E18E81E" w14:textId="77777777" w:rsidR="004B049D" w:rsidRDefault="004B049D" w:rsidP="004B049D">
      <w:r>
        <w:t xml:space="preserve">While </w:t>
      </w:r>
      <w:r w:rsidRPr="00653714">
        <w:rPr>
          <w:rStyle w:val="StyleUnderline"/>
        </w:rPr>
        <w:t>such anxiety is palpable</w:t>
      </w:r>
      <w:r>
        <w:t xml:space="preserve"> based on POLITICO's analysis of global polling data — and as interest in AI has increased — it's still unclear how much of a material impact AI-generated disinformation will have on 2024's litany of elections.</w:t>
      </w:r>
    </w:p>
    <w:p w14:paraId="1C8DC588" w14:textId="77777777" w:rsidR="004B049D" w:rsidRDefault="004B049D" w:rsidP="004B049D">
      <w:pPr>
        <w:pStyle w:val="Heading4"/>
      </w:pPr>
      <w:r>
        <w:t>It’s a core issue to voters – they fear unregulated AI</w:t>
      </w:r>
    </w:p>
    <w:p w14:paraId="05DFA4FD" w14:textId="77777777" w:rsidR="004B049D" w:rsidRPr="00BC767D" w:rsidRDefault="004B049D" w:rsidP="004B049D">
      <w:r w:rsidRPr="00BC767D">
        <w:rPr>
          <w:rStyle w:val="Style13ptBold"/>
        </w:rPr>
        <w:t>Bowden, ’24</w:t>
      </w:r>
      <w:r>
        <w:t>.</w:t>
      </w:r>
      <w:r>
        <w:br/>
        <w:t>John, writing for the Daily Independent and Yahoo News, 5/15/24. “</w:t>
      </w:r>
      <w:r w:rsidRPr="00BC767D">
        <w:t>Wide majority of Americans worry AI will be used to influence 2024 election outcome</w:t>
      </w:r>
      <w:r>
        <w:t>.” “</w:t>
      </w:r>
      <w:r w:rsidRPr="00BC767D">
        <w:t>https://uk.news.yahoo.com/wide-majority-americans-worry-ai-182150060.html?guce_referrer=aHR0cHM6Ly93d3cuZ29vZ2xlLmNvbS8&amp;guce_referrer_sig=AQAAAFA3V5xgLod28IeAVxlji9esXZUIR1zl-TQ2dHFT4me_6EytUZuSbNWOnXlqSHLZREGt3-bNY3qKa-EfUJc9NrskKZoSJbO3AmoxU6ExeU9YP3V_5lII93qW7fnXW-ycwALkPf2E2_4528KuFgsVtOTop484iZAPQUQJamC748Rk&amp;guccounter=2</w:t>
      </w:r>
    </w:p>
    <w:p w14:paraId="6FC92253" w14:textId="77777777" w:rsidR="004B049D" w:rsidRDefault="004B049D" w:rsidP="004B049D">
      <w:r>
        <w:t>More than seven in ten Americans are concerned about how artificial intelligence (AI) will be used to influence the 2024 election via social media, according to a new poll.</w:t>
      </w:r>
    </w:p>
    <w:p w14:paraId="1236AEA2" w14:textId="77777777" w:rsidR="004B049D" w:rsidRDefault="004B049D" w:rsidP="004B049D">
      <w:r>
        <w:t>A survey conducted by North Carolina’s Elon University and headed by the school’s Imagining the Digital Future center found that 78 per cent of Americans are at least somewhat if not very concerned that AI will be used to manipulate or distort voters’ perceptions of the candidates ahead of voting in November.</w:t>
      </w:r>
    </w:p>
    <w:p w14:paraId="56D646A8" w14:textId="77777777" w:rsidR="004B049D" w:rsidRDefault="004B049D" w:rsidP="004B049D">
      <w:r>
        <w:lastRenderedPageBreak/>
        <w:t xml:space="preserve">Given specific examples of such </w:t>
      </w:r>
      <w:proofErr w:type="spellStart"/>
      <w:r>
        <w:t>behaviour</w:t>
      </w:r>
      <w:proofErr w:type="spellEnd"/>
      <w:r>
        <w:t>, 70 per cent of respondents assumed likely examples of this would include the generation of fake accounts on social media platforms and the generation of fake video, audio or other materials representing the candidates. Sixty-two per cent said they were concerned about AI-driven content aimed at convincing specific demographics to not participate in the election. Finally, 73 per cent said they believed AI would be used to artificially drive conversations on social media through fake or “bot” accounts.</w:t>
      </w:r>
    </w:p>
    <w:p w14:paraId="756171A5" w14:textId="77777777" w:rsidR="004B049D" w:rsidRDefault="004B049D" w:rsidP="004B049D">
      <w:r>
        <w:t xml:space="preserve">In general, </w:t>
      </w:r>
      <w:r w:rsidRPr="002377DA">
        <w:rPr>
          <w:rStyle w:val="StyleUnderline"/>
        </w:rPr>
        <w:t>Americans’ outlook on the future of AI and its use by nefarious actors in political spheres is very grim. Just 5 per cent of poll respondents think the technology will have a positive effect</w:t>
      </w:r>
      <w:r>
        <w:t xml:space="preserve"> on political discourse, </w:t>
      </w:r>
      <w:r w:rsidRPr="002377DA">
        <w:rPr>
          <w:rStyle w:val="StyleUnderline"/>
        </w:rPr>
        <w:t>compared to 37 per cent who thought it would lead to an overall negative outcome</w:t>
      </w:r>
      <w:r>
        <w:t>.</w:t>
      </w:r>
    </w:p>
    <w:p w14:paraId="3651C63F" w14:textId="77777777" w:rsidR="004B049D" w:rsidRDefault="004B049D" w:rsidP="004B049D">
      <w:r>
        <w:t xml:space="preserve">“Misinformation in elections has been around since before the invention of computers, but many worry about the sophistication of AI technology in 2024 giving bad actors an accessible tool to spread misinformation at an unprecedented scale,” said Jason Husser, professor of political science and director of the Elon University Poll. “We know that </w:t>
      </w:r>
      <w:r w:rsidRPr="002377DA">
        <w:rPr>
          <w:rStyle w:val="Emphasis"/>
        </w:rPr>
        <w:t>most voters are aware of AI risks</w:t>
      </w:r>
      <w:r>
        <w:t xml:space="preserve"> to the 2024 election. However, the behavioral implications of that awareness will remain unclear until we see the aftermath of AI-generated misinformation. “</w:t>
      </w:r>
    </w:p>
    <w:p w14:paraId="7A2F29BD" w14:textId="77777777" w:rsidR="004B049D" w:rsidRDefault="004B049D" w:rsidP="004B049D">
      <w:r>
        <w:t xml:space="preserve">President Joe Biden has made clear that he shares the views of </w:t>
      </w:r>
      <w:proofErr w:type="gramStart"/>
      <w:r>
        <w:t>a majority of</w:t>
      </w:r>
      <w:proofErr w:type="gramEnd"/>
      <w:r>
        <w:t xml:space="preserve"> Americans when it comes to the potential abuses of AI and the sudden explosion of the technology in everyday life. Last year, he signed an executive order directing companies to share AI safety test results with the federal </w:t>
      </w:r>
      <w:proofErr w:type="gramStart"/>
      <w:r>
        <w:t>government, and</w:t>
      </w:r>
      <w:proofErr w:type="gramEnd"/>
      <w:r>
        <w:t xml:space="preserve"> ordering the National Institute of Standards and Technology to develop federal standards for AI tools to be met before their public release.</w:t>
      </w:r>
    </w:p>
    <w:p w14:paraId="7E61231B" w14:textId="77777777" w:rsidR="004B049D" w:rsidRDefault="004B049D" w:rsidP="004B049D">
      <w:r>
        <w:t xml:space="preserve">The Federal Trade Commission also finalized a rule in February aimed at cracking down on AI scams </w:t>
      </w:r>
      <w:proofErr w:type="spellStart"/>
      <w:r>
        <w:t>centred</w:t>
      </w:r>
      <w:proofErr w:type="spellEnd"/>
      <w:r>
        <w:t xml:space="preserve"> around the impersonation of government officials and is considering extending that rule to ban all AI tools allowing the impersonation of individuals.</w:t>
      </w:r>
    </w:p>
    <w:p w14:paraId="6F8CAEED" w14:textId="77777777" w:rsidR="004B049D" w:rsidRDefault="004B049D" w:rsidP="004B049D">
      <w:r>
        <w:t>“We can’t move at a normal government pace,” White House Chief of Staff Jeff Zients quoted the president as telling his staff last year, according to the AP. “We have to move as fast, if not faster than the technology itself.”</w:t>
      </w:r>
    </w:p>
    <w:p w14:paraId="031FBE80" w14:textId="77777777" w:rsidR="004B049D" w:rsidRDefault="004B049D" w:rsidP="004B049D">
      <w:r>
        <w:t xml:space="preserve">But </w:t>
      </w:r>
      <w:r w:rsidRPr="002377DA">
        <w:rPr>
          <w:rStyle w:val="StyleUnderline"/>
        </w:rPr>
        <w:t>Americans still clearly worry that the technology remains far ahead of government regulation</w:t>
      </w:r>
      <w:r>
        <w:t>.</w:t>
      </w:r>
    </w:p>
    <w:p w14:paraId="73DBE679" w14:textId="77777777" w:rsidR="004B049D" w:rsidRDefault="004B049D" w:rsidP="004B049D">
      <w:r>
        <w:t>“An optimistic hope is that risk-aware voters may approach information in the 2024 cycle with heightened caution, leading them to become more sophisticated consumers of political information,” Husser said. “A pessimistic outlook is that worries about AI-misinformation might translate into diminished feelings of self-efficacy, institutional trust and civic engagement.”</w:t>
      </w:r>
    </w:p>
    <w:p w14:paraId="5625B614" w14:textId="77777777" w:rsidR="004B049D" w:rsidRDefault="004B049D" w:rsidP="004B049D">
      <w:r>
        <w:t>The Elon University poll was conducted between 19 and 21 April 2024 with responses from 1,020 adults across the US. Its margin of error was 3.2 per centage points.</w:t>
      </w:r>
    </w:p>
    <w:p w14:paraId="7FC7136D" w14:textId="77777777" w:rsidR="004B049D" w:rsidRDefault="004B049D" w:rsidP="004B049D">
      <w:pPr>
        <w:pStyle w:val="Heading4"/>
      </w:pPr>
      <w:r>
        <w:t>Link non-unique – Biden xo should have caused voter perception</w:t>
      </w:r>
    </w:p>
    <w:p w14:paraId="13412799" w14:textId="77777777" w:rsidR="004B049D" w:rsidRPr="00D50FB9" w:rsidRDefault="004B049D" w:rsidP="004B049D">
      <w:r w:rsidRPr="00014699">
        <w:rPr>
          <w:rStyle w:val="Style13ptBold"/>
        </w:rPr>
        <w:t>Brachman, ’23</w:t>
      </w:r>
      <w:r>
        <w:t xml:space="preserve">. </w:t>
      </w:r>
      <w:r>
        <w:br/>
      </w:r>
      <w:r w:rsidRPr="00D50FB9">
        <w:t xml:space="preserve">Steve Brachmann </w:t>
      </w:r>
      <w:r>
        <w:t xml:space="preserve">is a JD from the Univ of Buffalo and the </w:t>
      </w:r>
      <w:r w:rsidRPr="00D50FB9">
        <w:t>President of the Intellectual Property Law Society</w:t>
      </w:r>
      <w:r>
        <w:t>. He is contribution to IP Watchdog on October 31, 2023.</w:t>
      </w:r>
      <w:r w:rsidRPr="00D50FB9">
        <w:t xml:space="preserve"> </w:t>
      </w:r>
      <w:r>
        <w:t>“</w:t>
      </w:r>
      <w:r w:rsidRPr="00D50FB9">
        <w:t>Some Say Biden Executive Order on AI is a Missed Opportunity on Copyright Concerns</w:t>
      </w:r>
      <w:r>
        <w:t>.”</w:t>
      </w:r>
      <w:r>
        <w:br/>
      </w:r>
      <w:r w:rsidRPr="00D50FB9">
        <w:t>https://ipwatchdog.com/2023/10/31/biden-executive-order-ai-missed-opportunity-copyright-concerns/id=168954/</w:t>
      </w:r>
    </w:p>
    <w:p w14:paraId="4598DABE" w14:textId="77777777" w:rsidR="004B049D" w:rsidRDefault="004B049D" w:rsidP="004B049D">
      <w:r>
        <w:t xml:space="preserve">On October 30, President Joe </w:t>
      </w:r>
      <w:r w:rsidRPr="009F1F26">
        <w:rPr>
          <w:rStyle w:val="StyleUnderline"/>
        </w:rPr>
        <w:t>Biden issued an</w:t>
      </w:r>
      <w:r>
        <w:t xml:space="preserve"> executive order (</w:t>
      </w:r>
      <w:r w:rsidRPr="009F1F26">
        <w:rPr>
          <w:rStyle w:val="StyleUnderline"/>
        </w:rPr>
        <w:t>EO</w:t>
      </w:r>
      <w:r>
        <w:t xml:space="preserve">) announcing a series of new agency directives </w:t>
      </w:r>
      <w:r w:rsidRPr="009F1F26">
        <w:rPr>
          <w:rStyle w:val="StyleUnderline"/>
        </w:rPr>
        <w:t>for managing</w:t>
      </w:r>
      <w:r>
        <w:t xml:space="preserve"> risks related to the use of artificial intelligence (</w:t>
      </w:r>
      <w:r w:rsidRPr="009F1F26">
        <w:rPr>
          <w:rStyle w:val="StyleUnderline"/>
        </w:rPr>
        <w:t>AI) tech</w:t>
      </w:r>
      <w:r>
        <w:t xml:space="preserve">nologies. The EO prioritizes risks related to critical infrastructure, cybersecurity and consumer privacy </w:t>
      </w:r>
      <w:r w:rsidRPr="009F1F26">
        <w:rPr>
          <w:rStyle w:val="StyleUnderline"/>
        </w:rPr>
        <w:t xml:space="preserve">but it does not establish clear directives on copyright issues related to generative AI </w:t>
      </w:r>
      <w:r>
        <w:t>platforms that have garnered much debate in Congress in recent months.</w:t>
      </w:r>
    </w:p>
    <w:p w14:paraId="140C93C7" w14:textId="77777777" w:rsidR="004B049D" w:rsidRDefault="004B049D" w:rsidP="004B049D">
      <w:r w:rsidRPr="009F1F26">
        <w:rPr>
          <w:rStyle w:val="StyleUnderline"/>
        </w:rPr>
        <w:lastRenderedPageBreak/>
        <w:t>The EO directs federal agencies to take a wide array of actions on AI policy</w:t>
      </w:r>
      <w:r>
        <w:t xml:space="preserve"> that are grouped into eight key sections. In AI safety and security standards, the EO calls for new reporting requirements for certain </w:t>
      </w:r>
      <w:proofErr w:type="gramStart"/>
      <w:r>
        <w:t>federally-funded</w:t>
      </w:r>
      <w:proofErr w:type="gramEnd"/>
      <w:r>
        <w:t xml:space="preserve"> biological engineering projects and content authentication mechanisms to prevent deceptive AI uses. The EO’s directives for promoting innovation and competition include expanding grants for AI projects in healthcare and climate change and streamlining visa criteria to increase the </w:t>
      </w:r>
      <w:proofErr w:type="gramStart"/>
      <w:r>
        <w:t>highly-skilled</w:t>
      </w:r>
      <w:proofErr w:type="gramEnd"/>
      <w:r>
        <w:t xml:space="preserve"> immigrant workforce. Other sections of this EO issue directives on protecting Americans’ privacy; advancing equity and civil rights; standing up for consumers, patients and students; supporting workers; advancing American leadership abroad; and ensuring responsible and effective government use of AI.</w:t>
      </w:r>
    </w:p>
    <w:p w14:paraId="418DEA39" w14:textId="77777777" w:rsidR="004B049D" w:rsidRDefault="004B049D" w:rsidP="004B049D">
      <w:r>
        <w:t xml:space="preserve">Section 5.2(c) of the EO does address IP issues. Section 5.2(c)(iii) directs the U.S. Patent and Trademark Office (USPTO) Director to “within 270 days of the date of the order or 180 days after the United States Copyright Office of the Library of Congress publishes its forthcoming AI study” issue recommendations to the President, in consultation with the Director of the Copyright Office, on potential executive actions to be taken relating to copyright and AI. And sections </w:t>
      </w:r>
      <w:proofErr w:type="spellStart"/>
      <w:r>
        <w:t>i</w:t>
      </w:r>
      <w:proofErr w:type="spellEnd"/>
      <w:r>
        <w:t xml:space="preserve"> and ii call on the USPTO Director to issue guidance to examiners on inventorship and AI within 120 days, and within 270 days, additional guidance on other issues, including patent eligibility and AI.</w:t>
      </w:r>
    </w:p>
    <w:p w14:paraId="7C5F57A2" w14:textId="77777777" w:rsidR="004B049D" w:rsidRPr="004B3F30" w:rsidRDefault="004B049D" w:rsidP="004B049D">
      <w:r>
        <w:t xml:space="preserve">Angela Kalsi, IP attorney at Greensfelder, notes that </w:t>
      </w:r>
      <w:r w:rsidRPr="009F1F26">
        <w:rPr>
          <w:rStyle w:val="StyleUnderline"/>
        </w:rPr>
        <w:t>the “bold and expansive” EO is a “missed opportunity” to establish concrete IP-related directives</w:t>
      </w:r>
      <w:r>
        <w:t xml:space="preserve"> for the USPTO and Copyright Office around IP ownership and human involvement in AI-created works. “It is surprising that intellectual property did not make the cut as a high-priority mention in Biden’s order, especially since the order advances various actions with the goals of protecting American workers and American innovation, and IP is intimately involved in both,” Kalsi said.</w:t>
      </w:r>
    </w:p>
    <w:p w14:paraId="6770D848" w14:textId="0E145A54" w:rsidR="00E578C1" w:rsidRDefault="00E578C1" w:rsidP="00E578C1">
      <w:pPr>
        <w:pStyle w:val="Heading3"/>
      </w:pPr>
      <w:r>
        <w:lastRenderedPageBreak/>
        <w:t>AI Regs Popular – China</w:t>
      </w:r>
    </w:p>
    <w:p w14:paraId="6F263026" w14:textId="12694AA4" w:rsidR="00E578C1" w:rsidRDefault="00E578C1" w:rsidP="00E578C1">
      <w:pPr>
        <w:pStyle w:val="Heading4"/>
      </w:pPr>
      <w:r>
        <w:t>Voters support regulations – they’re more worried about irresponsible AI corporations than China.</w:t>
      </w:r>
    </w:p>
    <w:p w14:paraId="27121486" w14:textId="77777777" w:rsidR="00E578C1" w:rsidRDefault="00E578C1" w:rsidP="00E578C1">
      <w:r w:rsidRPr="004B3F30">
        <w:rPr>
          <w:rStyle w:val="Style13ptBold"/>
        </w:rPr>
        <w:t>Colson, ‘23</w:t>
      </w:r>
      <w:r>
        <w:t>.</w:t>
      </w:r>
      <w:r>
        <w:br/>
      </w:r>
      <w:r w:rsidRPr="00B45C13">
        <w:t>Daniel Colson is the co-founder and executive director of the AI Policy Institute. AIPI is a think tank that researches and advocates for government policies to mitigate extreme risks from frontier artificial intelligence technologies</w:t>
      </w:r>
      <w:r>
        <w:t>, writing for AIPI, 9/19/23. “</w:t>
      </w:r>
      <w:r w:rsidRPr="00B45C13">
        <w:t>Overwhelming Majority of Voters Believe Tech Companies Should be Liable for Harm Caused by AI Models, Favor Reducing AI Proliferation and Law Requiring Political Ad Disclose Use of AI</w:t>
      </w:r>
      <w:r>
        <w:t>.”</w:t>
      </w:r>
      <w:r>
        <w:br/>
      </w:r>
      <w:r w:rsidRPr="00B45C13">
        <w:t>https://theaipi.org/poll-shows-voters-oppose-open-sourcing-ai-models-support-regulatory-representation-on-boards-and-say-ai-risks-outweigh-benefits-2/</w:t>
      </w:r>
    </w:p>
    <w:p w14:paraId="7BAA0FC0" w14:textId="77777777" w:rsidR="00E578C1" w:rsidRPr="004B3F30" w:rsidRDefault="00E578C1" w:rsidP="00E578C1">
      <w:r>
        <w:t xml:space="preserve">NEW YORK, SEPT 19 – A new survey from the Artificial Intelligence Policy Institute (AIPI) reveals that </w:t>
      </w:r>
      <w:r w:rsidRPr="00B45C13">
        <w:rPr>
          <w:rStyle w:val="StyleUnderline"/>
        </w:rPr>
        <w:t>the American public wants to reduce access to AI to keep it out of the wrong hands</w:t>
      </w:r>
      <w:r>
        <w:t xml:space="preserve"> </w:t>
      </w:r>
      <w:r w:rsidRPr="00E578C1">
        <w:rPr>
          <w:rStyle w:val="StyleUnderline"/>
        </w:rPr>
        <w:t xml:space="preserve">and that tech companies should be held responsible for harms caused by the models they create. </w:t>
      </w:r>
      <w:r>
        <w:t>The poll—commissioned by AIPI and conducted by YouGov—</w:t>
      </w:r>
      <w:r w:rsidRPr="004B3F30">
        <w:t xml:space="preserve">demonstrates the </w:t>
      </w:r>
      <w:proofErr w:type="gramStart"/>
      <w:r w:rsidRPr="004B3F30">
        <w:t>general public</w:t>
      </w:r>
      <w:proofErr w:type="gramEnd"/>
      <w:r w:rsidRPr="004B3F30">
        <w:t xml:space="preserve"> gives a decisive thumbs up to a slew of policy interventions that aim to prevent potential harmful outcomes AI can cause and prevent uncontrolled proliferation of it. Among the findings:</w:t>
      </w:r>
    </w:p>
    <w:p w14:paraId="462B25FF" w14:textId="77777777" w:rsidR="00E578C1" w:rsidRPr="004B3F30" w:rsidRDefault="00E578C1" w:rsidP="00E578C1">
      <w:r w:rsidRPr="004B3F30">
        <w:t>73% of voters believe AI companies should be held liable for harms from technology they create compared to just 11% that believe they should not</w:t>
      </w:r>
    </w:p>
    <w:p w14:paraId="005D7B30" w14:textId="77777777" w:rsidR="00E578C1" w:rsidRPr="004B3F30" w:rsidRDefault="00E578C1" w:rsidP="00E578C1">
      <w:r w:rsidRPr="004B3F30">
        <w:t>77% of voters support a law requiring political ads disclosing their use of AI, including 64% who support it strongly, and just 10% oppose such a law</w:t>
      </w:r>
    </w:p>
    <w:p w14:paraId="1D4B81DC" w14:textId="77777777" w:rsidR="00E578C1" w:rsidRPr="004B3F30" w:rsidRDefault="00E578C1" w:rsidP="00E578C1">
      <w:r w:rsidRPr="004B3F30">
        <w:t xml:space="preserve">64% of voters support the government creating </w:t>
      </w:r>
      <w:proofErr w:type="spellStart"/>
      <w:proofErr w:type="gramStart"/>
      <w:r w:rsidRPr="004B3F30">
        <w:t>a</w:t>
      </w:r>
      <w:proofErr w:type="spellEnd"/>
      <w:proofErr w:type="gramEnd"/>
      <w:r w:rsidRPr="004B3F30">
        <w:t xml:space="preserve"> organization tasked with auditing AI while just 14% oppose it</w:t>
      </w:r>
    </w:p>
    <w:p w14:paraId="74C188D9" w14:textId="77777777" w:rsidR="00E578C1" w:rsidRPr="004B3F30" w:rsidRDefault="00E578C1" w:rsidP="00E578C1">
      <w:r w:rsidRPr="004B3F30">
        <w:t>By a more than 2:1 margin, voters prefer focusing on addressing powerful unknown threats (46%) over weaker known near term threats (22%)</w:t>
      </w:r>
    </w:p>
    <w:p w14:paraId="3FABD056" w14:textId="77777777" w:rsidR="00E578C1" w:rsidRPr="004B3F30" w:rsidRDefault="00E578C1" w:rsidP="00E578C1">
      <w:r w:rsidRPr="004B3F30">
        <w:t>65% of voters prioritize keeping AI out of the hands of bad actors, compared to 22% who prioritize providing benefits of AI to everyone</w:t>
      </w:r>
    </w:p>
    <w:p w14:paraId="3D645579" w14:textId="77777777" w:rsidR="00E578C1" w:rsidRDefault="00E578C1" w:rsidP="00E578C1">
      <w:r w:rsidRPr="00B45C13">
        <w:rPr>
          <w:rStyle w:val="StyleUnderline"/>
        </w:rPr>
        <w:t>73% of voters want to restrict Chinese companies’ access</w:t>
      </w:r>
      <w:r>
        <w:t xml:space="preserve"> to cloud compute from US companies while just 9% believe the US should continue to allow them to access it</w:t>
      </w:r>
    </w:p>
    <w:p w14:paraId="4D2FE1D1" w14:textId="77777777" w:rsidR="00E578C1" w:rsidRDefault="00E578C1" w:rsidP="00E578C1">
      <w:r>
        <w:t>“</w:t>
      </w:r>
      <w:r w:rsidRPr="00B45C13">
        <w:rPr>
          <w:rStyle w:val="StyleUnderline"/>
        </w:rPr>
        <w:t>American voters are saying loud and clear that they don’t want to see AI fall into the wrong hands</w:t>
      </w:r>
      <w:r>
        <w:t xml:space="preserve"> </w:t>
      </w:r>
      <w:r w:rsidRPr="00E578C1">
        <w:rPr>
          <w:rStyle w:val="StyleUnderline"/>
        </w:rPr>
        <w:t>and expect tech companies to be responsible for what their products create</w:t>
      </w:r>
      <w:r>
        <w:t>,” said Daniel Colson, Executive Director of the Artificial Intelligence Policy Institute. “</w:t>
      </w:r>
      <w:r w:rsidRPr="00B45C13">
        <w:rPr>
          <w:rStyle w:val="StyleUnderline"/>
        </w:rPr>
        <w:t>Voters are concerned about AI advancement</w:t>
      </w:r>
      <w:r w:rsidRPr="00E578C1">
        <w:rPr>
          <w:rStyle w:val="StyleUnderline"/>
        </w:rPr>
        <w:t>—but not about the U.S falling behind China; they are concerned about how powerful it can become, how quickly it can do so and how many people have access to it.</w:t>
      </w:r>
      <w:r>
        <w:t>”</w:t>
      </w:r>
    </w:p>
    <w:p w14:paraId="40F6E71E" w14:textId="77777777" w:rsidR="00E578C1" w:rsidRDefault="00E578C1" w:rsidP="00E578C1">
      <w:r>
        <w:t>This poll is the third set of data released by the Artificial Intelligence Policy Institute, a think tank dedicated to providing public opinion research and policy expertise on AI regulation. AIPI will continue to conduct frequent surveys to demonstrate where Americans stand on Artificial Intelligence issues, and provide analysis on existing proposals coming out of Washington, D.C. With AI evolving every day and Americans wary about its rapid advancement, it is critical for policymakers to meet this moment with urgency and consideration of their constituents.</w:t>
      </w:r>
    </w:p>
    <w:p w14:paraId="5B0D3BB8" w14:textId="77777777" w:rsidR="00E578C1" w:rsidRDefault="00E578C1" w:rsidP="00E578C1">
      <w:r>
        <w:t>AIPI was founded to serve as a go-to resource for gauging American public opinion as it relates to AI and provide policymakers and the media with a fuller understanding of the risks posed by artificial intelligence—and solutions for reining in the worst-case scenarios. By measuring public opinion, AIPI will show policymakers that being active in AI policy is not only the right path forward on the merits, but also that action is necessary to better represent their constituents.</w:t>
      </w:r>
    </w:p>
    <w:p w14:paraId="25B8E92C" w14:textId="77777777" w:rsidR="00E578C1" w:rsidRDefault="00E578C1" w:rsidP="00E578C1">
      <w:r>
        <w:lastRenderedPageBreak/>
        <w:t xml:space="preserve">With years of experience in the field, AIPI has a deep understanding of AI’s dangers and opportunities. The threat to humankind is alarming, and policymakers must understand not only the economic consequences but also the potential for the next phases of AI development to bring the risk of catastrophic events. AIPI proposes a way forward where lawmakers and influencers in Washington can be informed by a common, nonpartisan set of resources so they can speak collaboratively, productively, and urgently about the need to control AI development and regulate it to mitigate the </w:t>
      </w:r>
      <w:proofErr w:type="gramStart"/>
      <w:r>
        <w:t>most dire</w:t>
      </w:r>
      <w:proofErr w:type="gramEnd"/>
      <w:r>
        <w:t xml:space="preserve"> risks. AIPI will also advocate for a broad range of policies that impose guardrails and oversight on AI and the development of superintelligence.</w:t>
      </w:r>
    </w:p>
    <w:p w14:paraId="41D602F8" w14:textId="77777777" w:rsidR="00E578C1" w:rsidRDefault="00E578C1" w:rsidP="00E578C1">
      <w:r>
        <w:t xml:space="preserve">About the Poll </w:t>
      </w:r>
    </w:p>
    <w:p w14:paraId="4A3CB098" w14:textId="77777777" w:rsidR="00E578C1" w:rsidRDefault="00E578C1" w:rsidP="00E578C1">
      <w:r>
        <w:t>From September 2 to 6, 2023, YouGov conducted a survey of 1,118 voters nationally using online respondents. The survey was conducted in English. The margin of error is ±3.2 percentage points.</w:t>
      </w:r>
    </w:p>
    <w:p w14:paraId="32ACE52D" w14:textId="4F62F8BE" w:rsidR="00E578C1" w:rsidRPr="008D4160" w:rsidRDefault="00E578C1" w:rsidP="00E578C1">
      <w:pPr>
        <w:rPr>
          <w:sz w:val="16"/>
        </w:rPr>
      </w:pPr>
    </w:p>
    <w:p w14:paraId="5D40E9CC" w14:textId="77777777" w:rsidR="00E578C1" w:rsidRDefault="00E578C1" w:rsidP="00E578C1">
      <w:pPr>
        <w:pStyle w:val="Heading3"/>
      </w:pPr>
      <w:r>
        <w:lastRenderedPageBreak/>
        <w:t>Copyright</w:t>
      </w:r>
    </w:p>
    <w:p w14:paraId="1E561286" w14:textId="77777777" w:rsidR="00E578C1" w:rsidRDefault="00E578C1" w:rsidP="00E578C1">
      <w:pPr>
        <w:pStyle w:val="Heading4"/>
      </w:pPr>
      <w:r>
        <w:t>Link non-unique – Biden xo should have caused voter perception</w:t>
      </w:r>
    </w:p>
    <w:p w14:paraId="6711693B" w14:textId="77777777" w:rsidR="00E578C1" w:rsidRPr="00D50FB9" w:rsidRDefault="00E578C1" w:rsidP="00E578C1">
      <w:r w:rsidRPr="00014699">
        <w:rPr>
          <w:rStyle w:val="Style13ptBold"/>
        </w:rPr>
        <w:t>Brachman, ’23</w:t>
      </w:r>
      <w:r>
        <w:t xml:space="preserve">. </w:t>
      </w:r>
      <w:r>
        <w:br/>
      </w:r>
      <w:r w:rsidRPr="00D50FB9">
        <w:t xml:space="preserve">Steve Brachmann </w:t>
      </w:r>
      <w:r>
        <w:t xml:space="preserve">is a JD from the Univ of Buffalo and the </w:t>
      </w:r>
      <w:r w:rsidRPr="00D50FB9">
        <w:t>President of the Intellectual Property Law Society</w:t>
      </w:r>
      <w:r>
        <w:t>. He is contribution to IP Watchdog on October 31, 2023.</w:t>
      </w:r>
      <w:r w:rsidRPr="00D50FB9">
        <w:t xml:space="preserve"> </w:t>
      </w:r>
      <w:r>
        <w:t>“</w:t>
      </w:r>
      <w:r w:rsidRPr="00D50FB9">
        <w:t>Some Say Biden Executive Order on AI is a Missed Opportunity on Copyright Concerns</w:t>
      </w:r>
      <w:r>
        <w:t>.”</w:t>
      </w:r>
      <w:r>
        <w:br/>
      </w:r>
      <w:r w:rsidRPr="00D50FB9">
        <w:t>https://ipwatchdog.com/2023/10/31/biden-executive-order-ai-missed-opportunity-copyright-concerns/id=168954/</w:t>
      </w:r>
    </w:p>
    <w:p w14:paraId="21FEF25F" w14:textId="77777777" w:rsidR="00E578C1" w:rsidRDefault="00E578C1" w:rsidP="00E578C1">
      <w:r>
        <w:t xml:space="preserve">On October 30, President Joe </w:t>
      </w:r>
      <w:r w:rsidRPr="009F1F26">
        <w:rPr>
          <w:rStyle w:val="StyleUnderline"/>
        </w:rPr>
        <w:t>Biden issued an</w:t>
      </w:r>
      <w:r>
        <w:t xml:space="preserve"> executive order (</w:t>
      </w:r>
      <w:r w:rsidRPr="009F1F26">
        <w:rPr>
          <w:rStyle w:val="StyleUnderline"/>
        </w:rPr>
        <w:t>EO</w:t>
      </w:r>
      <w:r>
        <w:t xml:space="preserve">) announcing a series of new agency directives </w:t>
      </w:r>
      <w:r w:rsidRPr="009F1F26">
        <w:rPr>
          <w:rStyle w:val="StyleUnderline"/>
        </w:rPr>
        <w:t>for managing</w:t>
      </w:r>
      <w:r>
        <w:t xml:space="preserve"> risks related to the use of artificial intelligence (</w:t>
      </w:r>
      <w:r w:rsidRPr="009F1F26">
        <w:rPr>
          <w:rStyle w:val="StyleUnderline"/>
        </w:rPr>
        <w:t>AI) tech</w:t>
      </w:r>
      <w:r>
        <w:t xml:space="preserve">nologies. The EO prioritizes risks related to critical infrastructure, cybersecurity and consumer privacy </w:t>
      </w:r>
      <w:r w:rsidRPr="009F1F26">
        <w:rPr>
          <w:rStyle w:val="StyleUnderline"/>
        </w:rPr>
        <w:t xml:space="preserve">but it does not establish clear directives on copyright issues related to generative AI </w:t>
      </w:r>
      <w:r>
        <w:t>platforms that have garnered much debate in Congress in recent months.</w:t>
      </w:r>
    </w:p>
    <w:p w14:paraId="4CA4FC9B" w14:textId="77777777" w:rsidR="00E578C1" w:rsidRDefault="00E578C1" w:rsidP="00E578C1">
      <w:r w:rsidRPr="009F1F26">
        <w:rPr>
          <w:rStyle w:val="StyleUnderline"/>
        </w:rPr>
        <w:t>The EO directs federal agencies to take a wide array of actions on AI policy</w:t>
      </w:r>
      <w:r>
        <w:t xml:space="preserve"> that are grouped into eight key sections. In AI safety and security standards, the EO calls for new reporting requirements for certain </w:t>
      </w:r>
      <w:proofErr w:type="gramStart"/>
      <w:r>
        <w:t>federally-funded</w:t>
      </w:r>
      <w:proofErr w:type="gramEnd"/>
      <w:r>
        <w:t xml:space="preserve"> biological engineering projects and content authentication mechanisms to prevent deceptive AI uses. The EO’s directives for promoting innovation and competition include expanding grants for AI projects in healthcare and climate change and streamlining visa criteria to increase the </w:t>
      </w:r>
      <w:proofErr w:type="gramStart"/>
      <w:r>
        <w:t>highly-skilled</w:t>
      </w:r>
      <w:proofErr w:type="gramEnd"/>
      <w:r>
        <w:t xml:space="preserve"> immigrant workforce. Other sections of this EO issue directives on protecting Americans’ privacy; advancing equity and civil rights; standing up for consumers, patients and students; supporting workers; advancing American leadership abroad; and ensuring responsible and effective government use of AI.</w:t>
      </w:r>
    </w:p>
    <w:p w14:paraId="707B94D5" w14:textId="77777777" w:rsidR="00E578C1" w:rsidRDefault="00E578C1" w:rsidP="00E578C1">
      <w:r>
        <w:t xml:space="preserve">Section 5.2(c) of the EO does address IP issues. Section 5.2(c)(iii) directs the U.S. Patent and Trademark Office (USPTO) Director to “within 270 days of the date of the order or 180 days after the United States Copyright Office of the Library of Congress publishes its forthcoming AI study” issue recommendations to the President, in consultation with the Director of the Copyright Office, on potential executive actions to be taken relating to copyright and AI. And sections </w:t>
      </w:r>
      <w:proofErr w:type="spellStart"/>
      <w:r>
        <w:t>i</w:t>
      </w:r>
      <w:proofErr w:type="spellEnd"/>
      <w:r>
        <w:t xml:space="preserve"> and ii call on the USPTO Director to issue guidance to examiners on inventorship and AI within 120 days, and within 270 days, additional guidance on other issues, including patent eligibility and AI.</w:t>
      </w:r>
    </w:p>
    <w:p w14:paraId="50099701" w14:textId="77777777" w:rsidR="00E578C1" w:rsidRPr="004305F1" w:rsidRDefault="00E578C1" w:rsidP="00E578C1">
      <w:r>
        <w:t xml:space="preserve">Angela Kalsi, IP attorney at Greensfelder, notes that </w:t>
      </w:r>
      <w:r w:rsidRPr="009F1F26">
        <w:rPr>
          <w:rStyle w:val="StyleUnderline"/>
        </w:rPr>
        <w:t>the “bold and expansive” EO is a “missed opportunity” to establish concrete IP-related directives</w:t>
      </w:r>
      <w:r>
        <w:t xml:space="preserve"> for the USPTO and Copyright Office around IP ownership and human involvement in AI-created works. “It is surprising that intellectual property did not make the cut as a high-priority mention in Biden’s order, especially since the order advances various actions with the goals of protecting American workers and American innovation, and IP is intimately involved in both,” Kalsi said.</w:t>
      </w:r>
    </w:p>
    <w:p w14:paraId="282534CD" w14:textId="3A9375C1" w:rsidR="00E578C1" w:rsidRDefault="00E578C1" w:rsidP="00E578C1">
      <w:pPr>
        <w:pStyle w:val="Heading3"/>
      </w:pPr>
      <w:r>
        <w:lastRenderedPageBreak/>
        <w:t>AI - Election security</w:t>
      </w:r>
    </w:p>
    <w:p w14:paraId="3667575E" w14:textId="77777777" w:rsidR="00E578C1" w:rsidRDefault="00E578C1" w:rsidP="00E578C1">
      <w:pPr>
        <w:pStyle w:val="Heading4"/>
      </w:pPr>
      <w:r>
        <w:t>78% of voters fear AI manipulation and its ability to influence the 2024 election</w:t>
      </w:r>
    </w:p>
    <w:p w14:paraId="358F8DA6" w14:textId="77777777" w:rsidR="00E578C1" w:rsidRPr="00465A5A" w:rsidRDefault="00E578C1" w:rsidP="00E578C1">
      <w:r w:rsidRPr="00465A5A">
        <w:rPr>
          <w:rStyle w:val="Style13ptBold"/>
        </w:rPr>
        <w:t>Covington, 5/24.</w:t>
      </w:r>
      <w:r w:rsidRPr="00465A5A">
        <w:br/>
        <w:t xml:space="preserve">Owen Covington, Assistant Vice President for Strategic Communications and Media Relations, </w:t>
      </w:r>
      <w:r>
        <w:t xml:space="preserve">writing for Elon University, </w:t>
      </w:r>
      <w:r w:rsidRPr="00465A5A">
        <w:t>5/15/24. “New survey finds most Americans expect AI abuses will affect 2024 election”</w:t>
      </w:r>
      <w:r w:rsidRPr="00465A5A">
        <w:br/>
        <w:t>https://www.elon.edu/u/news/2024/05/15/ai-and-politics-survey/</w:t>
      </w:r>
    </w:p>
    <w:p w14:paraId="5F39E907" w14:textId="77777777" w:rsidR="00E578C1" w:rsidRDefault="00E578C1" w:rsidP="00E578C1">
      <w:r w:rsidRPr="00465A5A">
        <w:rPr>
          <w:rStyle w:val="StyleUnderline"/>
        </w:rPr>
        <w:t>Seventy-eight percent of American adults expect abuses of</w:t>
      </w:r>
      <w:r>
        <w:t xml:space="preserve"> artificial intelligence systems (</w:t>
      </w:r>
      <w:r w:rsidRPr="00465A5A">
        <w:rPr>
          <w:rStyle w:val="StyleUnderline"/>
        </w:rPr>
        <w:t>AI</w:t>
      </w:r>
      <w:r>
        <w:t xml:space="preserve">s) </w:t>
      </w:r>
      <w:r w:rsidRPr="00465A5A">
        <w:rPr>
          <w:rStyle w:val="StyleUnderline"/>
        </w:rPr>
        <w:t>that will affect the outcome of the 2024 presidential election,</w:t>
      </w:r>
      <w:r>
        <w:t xml:space="preserve"> according to a new national survey by the Elon University Poll and the Imagining the Digital Future Center at Elon University.</w:t>
      </w:r>
    </w:p>
    <w:p w14:paraId="4BAD9592" w14:textId="77777777" w:rsidR="00E578C1" w:rsidRDefault="00E578C1" w:rsidP="00E578C1">
      <w:r>
        <w:t>The survey finds:</w:t>
      </w:r>
    </w:p>
    <w:p w14:paraId="5D4FEEAF" w14:textId="77777777" w:rsidR="00E578C1" w:rsidRDefault="00E578C1" w:rsidP="00E578C1">
      <w:r w:rsidRPr="00465A5A">
        <w:rPr>
          <w:rStyle w:val="StyleUnderline"/>
        </w:rPr>
        <w:t>73% of Americans believe it is “very” or “somewhat” likely AI will be used to manipulate social media to influence the outcome of the presidential election</w:t>
      </w:r>
      <w:r>
        <w:t xml:space="preserve"> – for example, by generating information from fake accounts or bots or distorting people’s impressions of the campaign.</w:t>
      </w:r>
    </w:p>
    <w:p w14:paraId="5E8497F3" w14:textId="77777777" w:rsidR="00E578C1" w:rsidRDefault="00E578C1" w:rsidP="00E578C1">
      <w:r w:rsidRPr="00465A5A">
        <w:rPr>
          <w:rStyle w:val="StyleUnderline"/>
        </w:rPr>
        <w:t xml:space="preserve">70% say it is likely the election will be affected </w:t>
      </w:r>
      <w:proofErr w:type="gramStart"/>
      <w:r w:rsidRPr="00465A5A">
        <w:rPr>
          <w:rStyle w:val="StyleUnderline"/>
        </w:rPr>
        <w:t>by the use of</w:t>
      </w:r>
      <w:proofErr w:type="gramEnd"/>
      <w:r w:rsidRPr="00465A5A">
        <w:rPr>
          <w:rStyle w:val="StyleUnderline"/>
        </w:rPr>
        <w:t xml:space="preserve"> AI</w:t>
      </w:r>
      <w:r>
        <w:t xml:space="preserve"> to generate fake information, video and audio material.</w:t>
      </w:r>
    </w:p>
    <w:p w14:paraId="1FC62018" w14:textId="77777777" w:rsidR="00E578C1" w:rsidRDefault="00E578C1" w:rsidP="00E578C1">
      <w:r w:rsidRPr="00465A5A">
        <w:rPr>
          <w:rStyle w:val="StyleUnderline"/>
        </w:rPr>
        <w:t>62% say the election is likely to be affected by the targeted use of AI to convince some voters not to vote</w:t>
      </w:r>
      <w:r>
        <w:t>.</w:t>
      </w:r>
    </w:p>
    <w:p w14:paraId="0EC9F1E4" w14:textId="77777777" w:rsidR="00E578C1" w:rsidRDefault="00E578C1" w:rsidP="00E578C1">
      <w:r>
        <w:t xml:space="preserve">In all, </w:t>
      </w:r>
      <w:r w:rsidRPr="00465A5A">
        <w:rPr>
          <w:rStyle w:val="StyleUnderline"/>
        </w:rPr>
        <w:t>78% say at least one of these abuses of AI will affect the presidential election outcome. More than half think all three abuses are at least somewhat likely to occur</w:t>
      </w:r>
      <w:r>
        <w:t>.</w:t>
      </w:r>
    </w:p>
    <w:p w14:paraId="74518201" w14:textId="77777777" w:rsidR="00E578C1" w:rsidRDefault="00E578C1" w:rsidP="00E578C1">
      <w:r>
        <w:t>The Imagining the Digital Future Center works to discover and broadly share a diverse range of opinions, ideas and original research about the impact of digital change. This survey was done in collaboration with the Elon Poll, which conducts statewide and national surveys on issues of importance to voters throughout the nation and in North Carolina. View the full survey results for more details on the findings as well as the survey methodology.</w:t>
      </w:r>
    </w:p>
    <w:p w14:paraId="75F559D2" w14:textId="77777777" w:rsidR="00E578C1" w:rsidRDefault="00E578C1" w:rsidP="00E578C1">
      <w:r>
        <w:t xml:space="preserve">A chart displaying results of the Elon Poll </w:t>
      </w:r>
    </w:p>
    <w:p w14:paraId="6083B80F" w14:textId="77777777" w:rsidR="00E578C1" w:rsidRPr="00465A5A" w:rsidRDefault="00E578C1" w:rsidP="00E578C1">
      <w:pPr>
        <w:rPr>
          <w:rStyle w:val="StyleUnderline"/>
        </w:rPr>
      </w:pPr>
      <w:r>
        <w:t xml:space="preserve">These concerns about AI and the election put Americans in a punishing frame of mind. </w:t>
      </w:r>
      <w:r w:rsidRPr="00465A5A">
        <w:rPr>
          <w:rStyle w:val="StyleUnderline"/>
        </w:rPr>
        <w:t>Fully 93% think some penalty should be applied to candidates who maliciously and intentionally alter or fake photos, videos or audio files.</w:t>
      </w:r>
    </w:p>
    <w:p w14:paraId="38391182" w14:textId="77777777" w:rsidR="00E578C1" w:rsidRPr="00465A5A" w:rsidRDefault="00E578C1" w:rsidP="00E578C1">
      <w:pPr>
        <w:rPr>
          <w:rStyle w:val="StyleUnderline"/>
        </w:rPr>
      </w:pPr>
      <w:r w:rsidRPr="00465A5A">
        <w:rPr>
          <w:rStyle w:val="StyleUnderline"/>
        </w:rPr>
        <w:t>46% think the punishment should be removal from office.</w:t>
      </w:r>
    </w:p>
    <w:p w14:paraId="00617DF3" w14:textId="77777777" w:rsidR="00E578C1" w:rsidRDefault="00E578C1" w:rsidP="00E578C1">
      <w:r w:rsidRPr="00465A5A">
        <w:rPr>
          <w:rStyle w:val="StyleUnderline"/>
        </w:rPr>
        <w:t>36% say offenders should face criminal prosecution</w:t>
      </w:r>
      <w:r>
        <w:t>.</w:t>
      </w:r>
    </w:p>
    <w:p w14:paraId="37297EF6" w14:textId="77777777" w:rsidR="00E578C1" w:rsidRDefault="00E578C1" w:rsidP="00E578C1">
      <w:r w:rsidRPr="00465A5A">
        <w:rPr>
          <w:rStyle w:val="StyleUnderline"/>
        </w:rPr>
        <w:t>By a nearly 8-1 margin, more Americans feel the use of AI will hurt the coming election than help it</w:t>
      </w:r>
      <w:r>
        <w:t>: 39% say it will hurt and 5% think it will help. Some 37% say they are not sure.</w:t>
      </w:r>
    </w:p>
    <w:p w14:paraId="4DF8793C" w14:textId="77777777" w:rsidR="00E578C1" w:rsidRDefault="00E578C1" w:rsidP="00E578C1">
      <w:r>
        <w:t>Americans’ concerns about the use and impact of AI systems occur in a challenging and confusing news and information environment.</w:t>
      </w:r>
    </w:p>
    <w:p w14:paraId="504FE12A" w14:textId="77777777" w:rsidR="00E578C1" w:rsidRDefault="00E578C1" w:rsidP="00E578C1">
      <w:r>
        <w:t>52% are not confident they can detect altered or faked audio material.</w:t>
      </w:r>
    </w:p>
    <w:p w14:paraId="237DF774" w14:textId="77777777" w:rsidR="00E578C1" w:rsidRDefault="00E578C1" w:rsidP="00E578C1">
      <w:r>
        <w:t>47% are not confident they can detect altered videos.</w:t>
      </w:r>
    </w:p>
    <w:p w14:paraId="328AE5E6" w14:textId="77777777" w:rsidR="00E578C1" w:rsidRDefault="00E578C1" w:rsidP="00E578C1">
      <w:r>
        <w:t>45% say they are not confident they can detect faked photos.</w:t>
      </w:r>
    </w:p>
    <w:p w14:paraId="15A26A58" w14:textId="77777777" w:rsidR="00E578C1" w:rsidRDefault="00E578C1" w:rsidP="00E578C1">
      <w:r>
        <w:t>They have far less faith in the capacity of others to detect fakes: About 7-in-10 are not confident in most voters’ ability to detect photos, videos and audio that have been altered or faked.</w:t>
      </w:r>
    </w:p>
    <w:p w14:paraId="12D677E1" w14:textId="77777777" w:rsidR="00E578C1" w:rsidRDefault="00E578C1" w:rsidP="00E578C1">
      <w:r>
        <w:t xml:space="preserve">A chart displaying results of the Elon Poll </w:t>
      </w:r>
    </w:p>
    <w:p w14:paraId="48C1B846" w14:textId="77777777" w:rsidR="00E578C1" w:rsidRDefault="00E578C1" w:rsidP="00E578C1">
      <w:r>
        <w:lastRenderedPageBreak/>
        <w:t>“Voters think this election will unfold in an extraordinarily challenging news and information environment,” said Lee Rainie, Director of Elon University’s Imagining the Digital Future Center. “They anticipate that new kinds of misinformation, faked material and voter-manipulation tactics are being enabled by AI. What’s worse, many aren’t sure they can sort through the garbage they know will be polluting campaign-related content.”</w:t>
      </w:r>
    </w:p>
    <w:p w14:paraId="4AC71E7C" w14:textId="77777777" w:rsidR="00E578C1" w:rsidRPr="00465A5A" w:rsidRDefault="00E578C1" w:rsidP="00E578C1">
      <w:r w:rsidRPr="00465A5A">
        <w:t>This survey finds that 23% of U.S. adults have used large language models (LLMs) or chatbots like ChatGPT, Gemini, or Claude. And it explores one of the main concerns related to these models: Are they mostly fair or mostly biased when they answer users’ questions related to politics and public policy-related issues?</w:t>
      </w:r>
    </w:p>
    <w:p w14:paraId="53E958B5" w14:textId="77777777" w:rsidR="00E578C1" w:rsidRPr="00465A5A" w:rsidRDefault="00E578C1" w:rsidP="00E578C1">
      <w:r w:rsidRPr="00465A5A">
        <w:t>Majorities of Democrats, Republicans and independents say they are not sure if these systems are fair or biased to different groups. At the same time, there are some notable differences among partisans who do have views. Republicans are generally more wary of AI models than Democrats are. For instance, Republicans are more likely to think AI systems are biased against their views. Surprisingly, they are also more likely than Democrats to think that AI systems are biased against the views of Democrats.</w:t>
      </w:r>
    </w:p>
    <w:p w14:paraId="39FCF38B" w14:textId="77777777" w:rsidR="00E578C1" w:rsidRPr="00465A5A" w:rsidRDefault="00E578C1" w:rsidP="00E578C1">
      <w:r w:rsidRPr="00465A5A">
        <w:t>Here are the findings:</w:t>
      </w:r>
    </w:p>
    <w:p w14:paraId="3817E287" w14:textId="77777777" w:rsidR="00E578C1" w:rsidRDefault="00E578C1" w:rsidP="00E578C1">
      <w:r>
        <w:t>36% of Republicans think AI systems are biased against Republicans, compared with 15% of Democrats who think that.</w:t>
      </w:r>
    </w:p>
    <w:p w14:paraId="075A3661" w14:textId="77777777" w:rsidR="00E578C1" w:rsidRDefault="00E578C1" w:rsidP="00E578C1">
      <w:r>
        <w:t>23% of Republicans also (or “paradoxically”) think AI systems are biased against Democrats, compared with 14% of Democrats who think that.</w:t>
      </w:r>
    </w:p>
    <w:p w14:paraId="2AE4D8D8" w14:textId="77777777" w:rsidR="00E578C1" w:rsidRDefault="00E578C1" w:rsidP="00E578C1">
      <w:r>
        <w:t>In addition, Republicans are more likely than Democrats to think AI systems are biased against men and White people. Democrats are somewhat less likely than Republicans to think those biases exist in AI systems.</w:t>
      </w:r>
    </w:p>
    <w:p w14:paraId="285F9363" w14:textId="77777777" w:rsidR="00E578C1" w:rsidRDefault="00E578C1" w:rsidP="00E578C1">
      <w:r>
        <w:t>Some 60% of Americans say they are “very</w:t>
      </w:r>
      <w:proofErr w:type="gramStart"/>
      <w:r>
        <w:t>”</w:t>
      </w:r>
      <w:proofErr w:type="gramEnd"/>
      <w:r>
        <w:t xml:space="preserve"> or “somewhat” confident people’s votes will be accurately cast and counted. On this question, 83% of Democrats are confident, while 60% of Republicans are not confident.</w:t>
      </w:r>
    </w:p>
    <w:p w14:paraId="75A60A4A" w14:textId="77777777" w:rsidR="00E578C1" w:rsidRDefault="00E578C1" w:rsidP="00E578C1">
      <w:r>
        <w:t xml:space="preserve">A chart displaying results of the Elon Poll </w:t>
      </w:r>
    </w:p>
    <w:p w14:paraId="7DE5A41A" w14:textId="77777777" w:rsidR="00E578C1" w:rsidRDefault="00E578C1" w:rsidP="00E578C1">
      <w:r>
        <w:t>“Misinformation in elections has been around since before the invention of computers, but many worry about the sophistication of AI technology in 2024 giving bad actors an accessible tool to spread misinformation at an unprecedented scale,” said Jason Husser, professor of political science and director of the Elon University Poll. “We know that most voters are aware of AI risks to the 2024 election. However, the behavioral implications of that awareness will remain unclear until we see the aftermath of AI-generated misinformation. An optimistic hope is that risk-aware voters may approach information in the 2024 cycle with heightened caution, leading them to become more sophisticated consumers of political information. A pessimistic outlook is that worries about AI-misinformation might translate into diminished feelings of self-efficacy, institutional trust and civic engagement.”</w:t>
      </w:r>
    </w:p>
    <w:p w14:paraId="6DD576F3" w14:textId="77777777" w:rsidR="00E578C1" w:rsidRDefault="00E578C1" w:rsidP="00E578C1">
      <w:r>
        <w:t>The survey reported here was conducted from April 19-21, 2024, among 1,020 U.S. adults. It has a margin of error of 3.2 percentage points. Read the full methodology for more details.</w:t>
      </w:r>
    </w:p>
    <w:p w14:paraId="31412BB5" w14:textId="77777777" w:rsidR="00E578C1" w:rsidRDefault="00E578C1" w:rsidP="00E578C1">
      <w:pPr>
        <w:pStyle w:val="Heading4"/>
      </w:pPr>
      <w:r>
        <w:t xml:space="preserve">Bipartisan support for constraining AI’s influence in the election </w:t>
      </w:r>
    </w:p>
    <w:p w14:paraId="2C369A18" w14:textId="77777777" w:rsidR="00E578C1" w:rsidRPr="00063E8C" w:rsidRDefault="00E578C1" w:rsidP="00E578C1">
      <w:r w:rsidRPr="004F37C7">
        <w:rPr>
          <w:rStyle w:val="Style13ptBold"/>
        </w:rPr>
        <w:t>Morgan, ’23.</w:t>
      </w:r>
      <w:r>
        <w:br/>
      </w:r>
      <w:r w:rsidRPr="00063E8C">
        <w:t>Billy Morgan, Associate Director, Communications</w:t>
      </w:r>
      <w:r>
        <w:t xml:space="preserve"> at the Harris School of Public Policy, 11/3/23.  “</w:t>
      </w:r>
      <w:r w:rsidRPr="00063E8C">
        <w:t>UChicago Harris/AP-NORC poll shows majority believe AI will increase spread of election misinformation</w:t>
      </w:r>
      <w:r>
        <w:t>.”</w:t>
      </w:r>
      <w:r>
        <w:br/>
      </w:r>
      <w:r w:rsidRPr="00063E8C">
        <w:t>https://harris.uchicago.edu/news-events/news/uchicago-harrisap-norc-poll-there-bipartisan-concern-about-use-artificial</w:t>
      </w:r>
    </w:p>
    <w:p w14:paraId="45C24E4E" w14:textId="77777777" w:rsidR="00E578C1" w:rsidRDefault="00E578C1" w:rsidP="00E578C1">
      <w:r>
        <w:t xml:space="preserve">Only 14% of adults are even somewhat likely to use AI to get information about the presidential election, and </w:t>
      </w:r>
      <w:r w:rsidRPr="00063E8C">
        <w:rPr>
          <w:rStyle w:val="StyleUnderline"/>
        </w:rPr>
        <w:t>there is a bipartisan consensus that the use of AI</w:t>
      </w:r>
      <w:r>
        <w:t xml:space="preserve"> by either voters or candidates </w:t>
      </w:r>
      <w:r w:rsidRPr="00063E8C">
        <w:rPr>
          <w:rStyle w:val="StyleUnderline"/>
        </w:rPr>
        <w:t>would be more of a bad thing than a good thing, according to a new study from the University of Chicago Harris School of Public Policy</w:t>
      </w:r>
      <w:r>
        <w:t xml:space="preserve"> and The Associated Press-NORC Center for Public Affairs Research. </w:t>
      </w:r>
    </w:p>
    <w:p w14:paraId="4A42DA08" w14:textId="77777777" w:rsidR="00E578C1" w:rsidRPr="0005706C" w:rsidRDefault="00E578C1" w:rsidP="00E578C1">
      <w:r w:rsidRPr="0005706C">
        <w:t xml:space="preserve">AI, which is designed to be capable of performing tasks that humans can do such as recognizing speech or pictures, is a relatively unfamiliar technology for most people. Overall, 54% of adults have not read or heard much at all about AI and just 30% report they have used an AI chatbot or image generator. </w:t>
      </w:r>
      <w:r w:rsidRPr="0005706C">
        <w:lastRenderedPageBreak/>
        <w:t xml:space="preserve">Although younger adults are more familiar with AI, they are no more likely than older adults to say they will use AI chatbots to get information about the election. </w:t>
      </w:r>
    </w:p>
    <w:p w14:paraId="01B33AA1" w14:textId="77777777" w:rsidR="00E578C1" w:rsidRPr="0005706C" w:rsidRDefault="00E578C1" w:rsidP="00E578C1">
      <w:r w:rsidRPr="0005706C">
        <w:t xml:space="preserve">The public largely agrees that the use of AI by either voters or candidates would be more of a bad thing than a good thing, although they are split on using AI chatbots to find information about how to register to vote. Regardless of partisanship, fewer than 1 in 10 say it would be a good thing for voters to use chatbots to decide who to vote for, for candidates to tailor political advertisements to individual voters, or for candidates to use AI to edit or touch-up photos and videos. </w:t>
      </w:r>
    </w:p>
    <w:p w14:paraId="53DCDE2C" w14:textId="77777777" w:rsidR="00E578C1" w:rsidRPr="0005706C" w:rsidRDefault="00E578C1" w:rsidP="00E578C1">
      <w:r w:rsidRPr="0005706C">
        <w:t xml:space="preserve">Adults are more likely to say it is a good thing for voters to use AI chatbots to find information about how to register to vote (37%) or information on how to cast a ballot (26%). </w:t>
      </w:r>
    </w:p>
    <w:p w14:paraId="5B4413DA" w14:textId="77777777" w:rsidR="00E578C1" w:rsidRPr="0005706C" w:rsidRDefault="00E578C1" w:rsidP="00E578C1">
      <w:r w:rsidRPr="0005706C">
        <w:t xml:space="preserve">“The survey shows people believe AI can be best used to find information about how to register to vote or cast a ballot, which is the type of technical information that AI researchers are most concerned about chatbots providing,” said Ethan Bueno de Mesquita, the Interim Dean and Sydney Stein Professor at the University of Chicago Harris School of Public Policy. “If voters are asking chatbots how to register to vote or where they can cast a ballot, there are concerns that chatbots might just make up an answer. Fortunately, this is also an area where AI companies seem attuned to making sure chatbots direct users toward more authoritative information.” </w:t>
      </w:r>
    </w:p>
    <w:p w14:paraId="5DBA892E" w14:textId="77777777" w:rsidR="00E578C1" w:rsidRPr="0005706C" w:rsidRDefault="00E578C1" w:rsidP="00E578C1">
      <w:r w:rsidRPr="0005706C">
        <w:t xml:space="preserve">False information </w:t>
      </w:r>
    </w:p>
    <w:p w14:paraId="582D94A2" w14:textId="77777777" w:rsidR="00E578C1" w:rsidRDefault="00E578C1" w:rsidP="00E578C1">
      <w:r w:rsidRPr="00063E8C">
        <w:rPr>
          <w:rStyle w:val="StyleUnderline"/>
        </w:rPr>
        <w:t>The public is worried about the role AI could play in spreading false election information. Most adults (58%) believe that the use of AI will increase the spread of misinformation during the 2024 presidential election</w:t>
      </w:r>
      <w:r>
        <w:t xml:space="preserve">, and those who are more familiar with AI tools are more likely to say its use will increase the spread of misinformation (66% vs 51%). </w:t>
      </w:r>
    </w:p>
    <w:p w14:paraId="67ABEC68" w14:textId="77777777" w:rsidR="00E578C1" w:rsidRDefault="00E578C1" w:rsidP="00E578C1">
      <w:r>
        <w:t xml:space="preserve">The survey reveals that about </w:t>
      </w:r>
      <w:r w:rsidRPr="00063E8C">
        <w:rPr>
          <w:rStyle w:val="StyleUnderline"/>
        </w:rPr>
        <w:t>8 in 10 adults believe that technology companies, social media companies, the news media, and the federal government all share at least some responsibility when it comes to preventing the spread of misinformation by AI</w:t>
      </w:r>
      <w:r>
        <w:t xml:space="preserve">. </w:t>
      </w:r>
    </w:p>
    <w:p w14:paraId="49993EA7" w14:textId="77777777" w:rsidR="00E578C1" w:rsidRDefault="00E578C1" w:rsidP="00E578C1">
      <w:r w:rsidRPr="00063E8C">
        <w:rPr>
          <w:rStyle w:val="StyleUnderline"/>
        </w:rPr>
        <w:t>There is bipartisan support when it comes to a variety of actions to address the use of AI in the election</w:t>
      </w:r>
      <w:r>
        <w:t xml:space="preserve">. </w:t>
      </w:r>
      <w:r w:rsidRPr="00063E8C">
        <w:rPr>
          <w:rStyle w:val="StyleUnderline"/>
        </w:rPr>
        <w:t>Majorities favor the federal government banning AI-generated content</w:t>
      </w:r>
      <w:r>
        <w:t xml:space="preserve"> that contains false or misleading images in political ads (66%), technology companies labeling all AI-generated content made on their platforms (65%), and politicians and the groups that support them pledging not to use AI-generated content in their campaigns (62%). </w:t>
      </w:r>
    </w:p>
    <w:p w14:paraId="17056396" w14:textId="77777777" w:rsidR="00E578C1" w:rsidRPr="000F4BA5" w:rsidRDefault="00E578C1" w:rsidP="00E578C1">
      <w:r>
        <w:t xml:space="preserve">“The findings highlight that </w:t>
      </w:r>
      <w:r w:rsidRPr="00063E8C">
        <w:rPr>
          <w:rStyle w:val="StyleUnderline"/>
        </w:rPr>
        <w:t>the public is very skeptical about any positive impacts from AI being used</w:t>
      </w:r>
      <w:r>
        <w:t xml:space="preserve"> in the 2024 presidential elections,” said David Sterrett, a senior research scientist at NORC. “Given all the concerns about AI, majorities of both Democrats and Republicans seem open to various actions to regulate the use of AI ahead of the 2024 election.</w:t>
      </w:r>
    </w:p>
    <w:p w14:paraId="2DE0C824" w14:textId="77777777" w:rsidR="00E578C1" w:rsidRPr="008D4160" w:rsidRDefault="00E578C1" w:rsidP="00E578C1"/>
    <w:p w14:paraId="2FCD31CC" w14:textId="77777777" w:rsidR="00E578C1" w:rsidRDefault="00E578C1" w:rsidP="00E578C1">
      <w:pPr>
        <w:pStyle w:val="Heading3"/>
      </w:pPr>
      <w:r>
        <w:lastRenderedPageBreak/>
        <w:t xml:space="preserve">Pharma </w:t>
      </w:r>
    </w:p>
    <w:p w14:paraId="6DFC34FA" w14:textId="77777777" w:rsidR="00E578C1" w:rsidRDefault="00E578C1" w:rsidP="00E578C1">
      <w:pPr>
        <w:pStyle w:val="Heading4"/>
      </w:pPr>
      <w:r>
        <w:t xml:space="preserve">The plan’s aggressive nature on patent protections key to Biden’s anti-pharma election narrative </w:t>
      </w:r>
    </w:p>
    <w:p w14:paraId="7F893ACD" w14:textId="77777777" w:rsidR="00E578C1" w:rsidRDefault="00E578C1" w:rsidP="00E578C1">
      <w:r w:rsidRPr="00FA6014">
        <w:rPr>
          <w:rStyle w:val="Style13ptBold"/>
        </w:rPr>
        <w:t>Seitz and Miller, ’23</w:t>
      </w:r>
      <w:r>
        <w:t xml:space="preserve">. </w:t>
      </w:r>
      <w:r>
        <w:br/>
        <w:t>Amanda Seitz and Zeke Miller, reporters for AP News, 12/7/23. “</w:t>
      </w:r>
      <w:r w:rsidRPr="00FA6014">
        <w:t>The White House is threatening the patents of high-priced drugs developed with taxpayer dollars</w:t>
      </w:r>
      <w:r>
        <w:t>.”</w:t>
      </w:r>
      <w:r>
        <w:br/>
      </w:r>
      <w:hyperlink r:id="rId13" w:history="1">
        <w:r w:rsidRPr="001B7634">
          <w:rPr>
            <w:rStyle w:val="Hyperlink"/>
          </w:rPr>
          <w:t>https://apnews.com/article/biden-drug-prices-patents-2024-campaign-f92da4ee89814d3ab89a909399bf4c85</w:t>
        </w:r>
      </w:hyperlink>
      <w:r>
        <w:br/>
      </w:r>
      <w:r>
        <w:br/>
      </w:r>
      <w:r w:rsidRPr="00FC35A0">
        <w:rPr>
          <w:rStyle w:val="StyleUnderline"/>
        </w:rPr>
        <w:t>The Biden administration is putting pharmaceutical companies on notice, warning them that if the price of certain drugs is too high, the government might cancel their patent protection</w:t>
      </w:r>
      <w:r>
        <w:t xml:space="preserve"> and allow rivals to make their own versions.</w:t>
      </w:r>
    </w:p>
    <w:p w14:paraId="4EA1BE89" w14:textId="77777777" w:rsidR="00E578C1" w:rsidRDefault="00E578C1" w:rsidP="00E578C1">
      <w:r>
        <w:t>Under a plan announced Thursday, the government would consider overriding the patent for high-priced drugs that have been developed with the help of taxpayer money and letting competitors make them in hopes of driving down the cost.</w:t>
      </w:r>
    </w:p>
    <w:p w14:paraId="2E17758C" w14:textId="77777777" w:rsidR="00E578C1" w:rsidRDefault="00E578C1" w:rsidP="00E578C1">
      <w:r>
        <w:t xml:space="preserve">In a 15-second video released to YouTube on Wednesday night, President Joe </w:t>
      </w:r>
      <w:r w:rsidRPr="00FC35A0">
        <w:rPr>
          <w:rStyle w:val="StyleUnderline"/>
        </w:rPr>
        <w:t>Biden promised the move would lower prices</w:t>
      </w:r>
      <w:r>
        <w:t>.</w:t>
      </w:r>
    </w:p>
    <w:p w14:paraId="5505454A" w14:textId="77777777" w:rsidR="00E578C1" w:rsidRDefault="00E578C1" w:rsidP="00E578C1">
      <w:r>
        <w:t xml:space="preserve">“Today, we’re taking a very important step toward ending price </w:t>
      </w:r>
      <w:proofErr w:type="gramStart"/>
      <w:r>
        <w:t>gouging</w:t>
      </w:r>
      <w:proofErr w:type="gramEnd"/>
      <w:r>
        <w:t xml:space="preserve"> so you don’t have to pay more for the medicine you need,” he said.</w:t>
      </w:r>
    </w:p>
    <w:p w14:paraId="46400206" w14:textId="77777777" w:rsidR="00E578C1" w:rsidRDefault="00E578C1" w:rsidP="00E578C1">
      <w:r w:rsidRPr="00FC35A0">
        <w:rPr>
          <w:rStyle w:val="StyleUnderline"/>
        </w:rPr>
        <w:t>White House officials would not name drugs that might potentially be targeted</w:t>
      </w:r>
      <w:r>
        <w:t>. The government would consider seizing a patent if a drug is only available to a “narrow set of consumers,” according to the proposal that will be open to public comment for 60 days. Drugmakers are almost certain to challenge the plan in court if it is enacted.</w:t>
      </w:r>
    </w:p>
    <w:p w14:paraId="209A675D" w14:textId="77777777" w:rsidR="00E578C1" w:rsidRDefault="00E578C1" w:rsidP="00E578C1">
      <w:r w:rsidRPr="00FC35A0">
        <w:rPr>
          <w:rStyle w:val="StyleUnderline"/>
        </w:rPr>
        <w:t>It’s the latest health policy pitch from a White House gearing up to make its efforts to tackle drug prices a central theme in next year’s reelection campaign</w:t>
      </w:r>
      <w:r>
        <w:t>. With health care costs in mind, the administration also sent a warning Thursday to private equity firms that have been buying up and gutting hospitals and physician practices around the country, then selling for a profit.</w:t>
      </w:r>
    </w:p>
    <w:p w14:paraId="5E7C23B0" w14:textId="77777777" w:rsidR="00E578C1" w:rsidRDefault="00E578C1" w:rsidP="00E578C1">
      <w:pPr>
        <w:pStyle w:val="Heading4"/>
      </w:pPr>
      <w:r>
        <w:t>Biden’s anti-patent agenda on pharma key to campaign</w:t>
      </w:r>
    </w:p>
    <w:p w14:paraId="5B720D06" w14:textId="77777777" w:rsidR="00E578C1" w:rsidRPr="00014699" w:rsidRDefault="00E578C1" w:rsidP="00E578C1">
      <w:proofErr w:type="spellStart"/>
      <w:r w:rsidRPr="00FA6014">
        <w:rPr>
          <w:rStyle w:val="Style13ptBold"/>
        </w:rPr>
        <w:t>Cancryn</w:t>
      </w:r>
      <w:proofErr w:type="spellEnd"/>
      <w:r w:rsidRPr="00FA6014">
        <w:rPr>
          <w:rStyle w:val="Style13ptBold"/>
        </w:rPr>
        <w:t>, ’23</w:t>
      </w:r>
      <w:r>
        <w:t>.</w:t>
      </w:r>
      <w:r>
        <w:br/>
      </w:r>
      <w:r w:rsidRPr="00014699">
        <w:t xml:space="preserve">Adam </w:t>
      </w:r>
      <w:proofErr w:type="spellStart"/>
      <w:r w:rsidRPr="00014699">
        <w:t>Cancryn</w:t>
      </w:r>
      <w:proofErr w:type="spellEnd"/>
      <w:r w:rsidRPr="00014699">
        <w:t xml:space="preserve"> is a White House correspondent for POLITICO, with a focus on health</w:t>
      </w:r>
      <w:r>
        <w:t>, writing for Politico on 12/6/23. “</w:t>
      </w:r>
      <w:r w:rsidRPr="00014699">
        <w:t>Targeting costly meds, Biden admin asserts authority to seize certain drug patents</w:t>
      </w:r>
      <w:r>
        <w:t>.”</w:t>
      </w:r>
      <w:r>
        <w:br/>
      </w:r>
      <w:r w:rsidRPr="00014699">
        <w:t>https://www.politico.com/news/2023/12/06/biden-admin-authority-seize-certain-drug-patents-00130452</w:t>
      </w:r>
    </w:p>
    <w:p w14:paraId="416A8336" w14:textId="77777777" w:rsidR="00E578C1" w:rsidRDefault="00E578C1" w:rsidP="00E578C1">
      <w:r w:rsidRPr="000F74C4">
        <w:rPr>
          <w:rStyle w:val="StyleUnderline"/>
        </w:rPr>
        <w:t>The Biden administration has determined that it has the authority to seize the patents of certain high-priced medicines, a move that could open</w:t>
      </w:r>
      <w:r>
        <w:t xml:space="preserve"> the door to </w:t>
      </w:r>
      <w:r w:rsidRPr="000F74C4">
        <w:rPr>
          <w:rStyle w:val="StyleUnderline"/>
        </w:rPr>
        <w:t>a more aggressive federal campaign</w:t>
      </w:r>
      <w:r>
        <w:t xml:space="preserve"> to slash drug prices.</w:t>
      </w:r>
    </w:p>
    <w:p w14:paraId="2E3874E7" w14:textId="77777777" w:rsidR="00E578C1" w:rsidRDefault="00E578C1" w:rsidP="00E578C1">
      <w:r>
        <w:t xml:space="preserve">The determination, which was described by three people familiar with the matter, represents the culmination of a nearly nine-month review of the government’s so-called march-in rights. </w:t>
      </w:r>
      <w:r w:rsidRPr="000F74C4">
        <w:rPr>
          <w:rStyle w:val="StyleUnderline"/>
        </w:rPr>
        <w:t>Progressives have long insisted</w:t>
      </w:r>
      <w:r>
        <w:t xml:space="preserve"> that those rights empower the administration </w:t>
      </w:r>
      <w:r w:rsidRPr="000F74C4">
        <w:rPr>
          <w:rStyle w:val="StyleUnderline"/>
        </w:rPr>
        <w:t>to break the patents of pricey drugs</w:t>
      </w:r>
      <w:r>
        <w:t xml:space="preserve"> that were developed with public funds, </w:t>
      </w:r>
      <w:proofErr w:type="gramStart"/>
      <w:r>
        <w:t>in an effort to</w:t>
      </w:r>
      <w:proofErr w:type="gramEnd"/>
      <w:r>
        <w:t xml:space="preserve"> create more competition and lower prices.</w:t>
      </w:r>
    </w:p>
    <w:p w14:paraId="46E983EE" w14:textId="77777777" w:rsidR="00E578C1" w:rsidRDefault="00E578C1" w:rsidP="00E578C1">
      <w:r>
        <w:t xml:space="preserve">The administration will not endorse the widespread use of march-in </w:t>
      </w:r>
      <w:proofErr w:type="gramStart"/>
      <w:r>
        <w:t>rights, and</w:t>
      </w:r>
      <w:proofErr w:type="gramEnd"/>
      <w:r>
        <w:t xml:space="preserve"> is not expected to take action against any individual medicines, said the people familiar with the matter, who were granted anonymity to discuss internal decision making.</w:t>
      </w:r>
    </w:p>
    <w:p w14:paraId="07771C47" w14:textId="77777777" w:rsidR="00E578C1" w:rsidRDefault="00E578C1" w:rsidP="00E578C1">
      <w:r>
        <w:lastRenderedPageBreak/>
        <w:t>Instead, the Commerce Department on Thursday plans to issue a new framework spelling out factors that federal agencies should weigh in determining whether to take march-in action against expensive drugs or other individual products that were created with federal help. The price and availability of that product to the public are among the factors the department will recommend that agencies consider.</w:t>
      </w:r>
    </w:p>
    <w:p w14:paraId="7F8488F6" w14:textId="77777777" w:rsidR="00E578C1" w:rsidRDefault="00E578C1" w:rsidP="00E578C1">
      <w:r w:rsidRPr="000F74C4">
        <w:rPr>
          <w:rStyle w:val="StyleUnderline"/>
        </w:rPr>
        <w:t>The department will seek public feedback</w:t>
      </w:r>
      <w:r>
        <w:t xml:space="preserve"> on the framework, </w:t>
      </w:r>
      <w:r w:rsidRPr="000F74C4">
        <w:rPr>
          <w:rStyle w:val="StyleUnderline"/>
        </w:rPr>
        <w:t>which is likely to face sharp opposition from pharmaceutical companies</w:t>
      </w:r>
      <w:r>
        <w:t xml:space="preserve"> that argue it’s illegal for the government to seize its patents and would disincentivize the development of new drugs.</w:t>
      </w:r>
    </w:p>
    <w:p w14:paraId="1A8735E9" w14:textId="77777777" w:rsidR="00E578C1" w:rsidRDefault="00E578C1" w:rsidP="00E578C1">
      <w:r>
        <w:t>The White House declined to comment.</w:t>
      </w:r>
    </w:p>
    <w:p w14:paraId="502BFEE4" w14:textId="77777777" w:rsidR="00E578C1" w:rsidRDefault="00E578C1" w:rsidP="00E578C1">
      <w:r>
        <w:t>The administration’s decision comes as Biden officials seek fresh opportunities to lower drug prices and boost competition within the industry, and amid renewed attention on President Joe Biden’s health agenda.</w:t>
      </w:r>
    </w:p>
    <w:p w14:paraId="42DE4319" w14:textId="77777777" w:rsidR="00E578C1" w:rsidRDefault="00E578C1" w:rsidP="00E578C1">
      <w:r w:rsidRPr="000F74C4">
        <w:rPr>
          <w:rStyle w:val="StyleUnderline"/>
        </w:rPr>
        <w:t>The White House has scrambled to highlight Biden’s health accomplishments</w:t>
      </w:r>
      <w:r>
        <w:t xml:space="preserve"> in recent days, after former President Donald Trump suggested he would repeal and replace the Affordable Care Act if elected in 2024.</w:t>
      </w:r>
    </w:p>
    <w:p w14:paraId="63C100DA" w14:textId="77777777" w:rsidR="00E578C1" w:rsidRPr="000F74C4" w:rsidRDefault="00E578C1" w:rsidP="00E578C1">
      <w:pPr>
        <w:rPr>
          <w:rStyle w:val="StyleUnderline"/>
        </w:rPr>
      </w:pPr>
      <w:r w:rsidRPr="000F74C4">
        <w:rPr>
          <w:rStyle w:val="StyleUnderline"/>
        </w:rPr>
        <w:t>Biden officials now plan to make a fresh push to put health care at the center of Biden’s reelection platform</w:t>
      </w:r>
      <w:r>
        <w:t xml:space="preserve">, rolling out proposals in the coming days that would expand on Democrats’ passage of laws capping insulin prices for Medicare recipients and allowing Medicare to negotiate the price of certain drugs. </w:t>
      </w:r>
      <w:r w:rsidRPr="000F74C4">
        <w:rPr>
          <w:rStyle w:val="StyleUnderline"/>
        </w:rPr>
        <w:t>Biden has also portrayed himself as a chief antagonist of the pharmaceutical industry</w:t>
      </w:r>
      <w:r>
        <w:t xml:space="preserve">, casting his drug price policies </w:t>
      </w:r>
      <w:r w:rsidRPr="000F74C4">
        <w:rPr>
          <w:rStyle w:val="StyleUnderline"/>
        </w:rPr>
        <w:t>as central to his administration’s battle against “Big Pharma.”</w:t>
      </w:r>
    </w:p>
    <w:p w14:paraId="7E4AA52D" w14:textId="77777777" w:rsidR="00E578C1" w:rsidRDefault="00E578C1" w:rsidP="00E578C1">
      <w:r>
        <w:t>The Commerce Department and Department of Health and Human Services were already expected to issue their determination on the government’s march-in authority in the coming weeks, the people familiar with the matter said. But the announcement was accelerated in the wake of Trump’s comments, and officials are expected to cite it as evidence that Biden continues to search for new ways to lower prices.</w:t>
      </w:r>
    </w:p>
    <w:p w14:paraId="10AFA477" w14:textId="77777777" w:rsidR="00E578C1" w:rsidRDefault="00E578C1" w:rsidP="00E578C1">
      <w:r>
        <w:t>The departments launched their review in March, after the administration rejected petitions to use march-in authorities to seize the patent for a prostate cancer drug called Xtandi.</w:t>
      </w:r>
    </w:p>
    <w:p w14:paraId="3D45191C" w14:textId="77777777" w:rsidR="00E578C1" w:rsidRPr="00FC35A0" w:rsidRDefault="00E578C1" w:rsidP="00E578C1">
      <w:r>
        <w:t>The Xtandi decision prompted criticism from prominent progressives at the time, including Sen. Bernie Sanders (I-Vt.), who later stalled Biden’s nominee for the National Institutes of Health partly over the administration’s reluctance to use its march-in rights.</w:t>
      </w:r>
    </w:p>
    <w:p w14:paraId="70B1D444" w14:textId="77777777" w:rsidR="004B049D" w:rsidRPr="003A752E" w:rsidRDefault="004B049D" w:rsidP="004B049D">
      <w:pPr>
        <w:rPr>
          <w:sz w:val="14"/>
        </w:rPr>
      </w:pPr>
    </w:p>
    <w:p w14:paraId="79BD2181" w14:textId="0D4AE0C0" w:rsidR="001D6452" w:rsidRDefault="001D6452" w:rsidP="001D6452">
      <w:pPr>
        <w:pStyle w:val="Heading2"/>
      </w:pPr>
      <w:r>
        <w:lastRenderedPageBreak/>
        <w:t>Impact Defense</w:t>
      </w:r>
    </w:p>
    <w:p w14:paraId="76806204" w14:textId="5227F641" w:rsidR="00860486" w:rsidRPr="00A97301" w:rsidRDefault="00860486" w:rsidP="00860486">
      <w:pPr>
        <w:pStyle w:val="Heading3"/>
        <w:rPr>
          <w:rFonts w:ascii="Georgia" w:hAnsi="Georgia"/>
          <w:bCs/>
        </w:rPr>
      </w:pPr>
      <w:r>
        <w:lastRenderedPageBreak/>
        <w:t>2AC---Warming</w:t>
      </w:r>
      <w:r w:rsidR="0055597B">
        <w:t>---Trump Solves</w:t>
      </w:r>
    </w:p>
    <w:p w14:paraId="7945D075" w14:textId="621EF108" w:rsidR="00860486" w:rsidRPr="00A97301" w:rsidRDefault="00860486" w:rsidP="00860486">
      <w:pPr>
        <w:pStyle w:val="Heading4"/>
        <w:rPr>
          <w:bCs/>
        </w:rPr>
      </w:pPr>
      <w:r w:rsidRPr="00A97301">
        <w:t xml:space="preserve">Republicans </w:t>
      </w:r>
      <w:r w:rsidRPr="00A97301">
        <w:rPr>
          <w:u w:val="single"/>
        </w:rPr>
        <w:t xml:space="preserve">won’t </w:t>
      </w:r>
      <w:r w:rsidRPr="00A97301">
        <w:t xml:space="preserve">repeal Biden’s climate </w:t>
      </w:r>
      <w:proofErr w:type="gramStart"/>
      <w:r w:rsidRPr="00A97301">
        <w:t>agenda..</w:t>
      </w:r>
      <w:proofErr w:type="gramEnd"/>
    </w:p>
    <w:p w14:paraId="065B1EDB" w14:textId="77777777" w:rsidR="00860486" w:rsidRDefault="00860486" w:rsidP="00860486">
      <w:r>
        <w:t xml:space="preserve">Justin </w:t>
      </w:r>
      <w:r>
        <w:rPr>
          <w:rStyle w:val="Style13ptBold"/>
        </w:rPr>
        <w:t>Worland 23</w:t>
      </w:r>
      <w:r>
        <w:t>. Senior correspondent at TIME in the Washington, D.C. bureau. He received Covering Climate Now's inaugural Climate Journalist of the Year award in 2022, among other awards. "Can Climate Policy Survive the GOP?". Time. 9-7-2023. https://time.com/6310299/can-climate-policy-survive-a-future-gop-administration/</w:t>
      </w:r>
    </w:p>
    <w:p w14:paraId="70BB5EE5" w14:textId="77777777" w:rsidR="00860486" w:rsidRDefault="00860486" w:rsidP="00860486">
      <w:pPr>
        <w:rPr>
          <w:rStyle w:val="StyleUnderline"/>
        </w:rPr>
      </w:pPr>
      <w:r>
        <w:rPr>
          <w:rStyle w:val="StyleUnderline"/>
        </w:rPr>
        <w:t>In the year since the</w:t>
      </w:r>
      <w:r>
        <w:rPr>
          <w:sz w:val="16"/>
        </w:rPr>
        <w:t xml:space="preserve"> Inflation Reduction Act (</w:t>
      </w:r>
      <w:r>
        <w:rPr>
          <w:rStyle w:val="Emphasis"/>
        </w:rPr>
        <w:t>IRA</w:t>
      </w:r>
      <w:r>
        <w:rPr>
          <w:sz w:val="16"/>
        </w:rPr>
        <w:t xml:space="preserve">) </w:t>
      </w:r>
      <w:r>
        <w:rPr>
          <w:rStyle w:val="Emphasis"/>
        </w:rPr>
        <w:t>became law</w:t>
      </w:r>
      <w:r>
        <w:rPr>
          <w:sz w:val="16"/>
        </w:rPr>
        <w:t xml:space="preserve">, I’ve heard versions of the same question keep coming up on the road from people interested in taking advantage of the law’s programs: </w:t>
      </w:r>
      <w:r>
        <w:rPr>
          <w:rStyle w:val="StyleUnderline"/>
        </w:rPr>
        <w:t xml:space="preserve">will the </w:t>
      </w:r>
      <w:r>
        <w:rPr>
          <w:rStyle w:val="Emphasis"/>
        </w:rPr>
        <w:t>incentives</w:t>
      </w:r>
      <w:r>
        <w:rPr>
          <w:rStyle w:val="StyleUnderline"/>
        </w:rPr>
        <w:t xml:space="preserve"> last if </w:t>
      </w:r>
      <w:r>
        <w:rPr>
          <w:rStyle w:val="Emphasis"/>
        </w:rPr>
        <w:t>Republicans take over</w:t>
      </w:r>
      <w:r>
        <w:rPr>
          <w:rStyle w:val="StyleUnderline"/>
        </w:rPr>
        <w:t>?</w:t>
      </w:r>
    </w:p>
    <w:p w14:paraId="5F345EE4" w14:textId="77777777" w:rsidR="00860486" w:rsidRDefault="00860486" w:rsidP="00860486">
      <w:pPr>
        <w:rPr>
          <w:sz w:val="16"/>
        </w:rPr>
      </w:pPr>
      <w:r>
        <w:rPr>
          <w:sz w:val="16"/>
        </w:rPr>
        <w:t xml:space="preserve">It’s a good question. The law received zero Republican support in Congress, and, </w:t>
      </w:r>
      <w:r>
        <w:rPr>
          <w:rStyle w:val="StyleUnderline"/>
        </w:rPr>
        <w:t>in the past, Republicans have made overturning influential Democratic policies a centerpiece of their agenda,</w:t>
      </w:r>
      <w:r>
        <w:rPr>
          <w:sz w:val="16"/>
        </w:rPr>
        <w:t xml:space="preserve"> a trend underscored at last week’s Republican presidential debate where leading GOP presidential candidates trashed the Biden Administration’s climate agenda. Entrepreneur-turned-politician Vivek Ramaswamy called the climate agenda the “wet blanket on our economy” and promised a “war” on “toxic regulations.” Former UN Ambassador Nikki Haley said clean technology subsidies just help China. Trump, who wasn’t on stage, made undoing climate rules a priority his first four years in office—and there’s no reason to think his perspective on this issue has changed.</w:t>
      </w:r>
    </w:p>
    <w:p w14:paraId="772939A6" w14:textId="77777777" w:rsidR="00860486" w:rsidRDefault="00860486" w:rsidP="00860486">
      <w:pPr>
        <w:rPr>
          <w:rStyle w:val="StyleUnderline"/>
        </w:rPr>
      </w:pPr>
      <w:r>
        <w:rPr>
          <w:rStyle w:val="Emphasis"/>
        </w:rPr>
        <w:t>But</w:t>
      </w:r>
      <w:r>
        <w:rPr>
          <w:sz w:val="16"/>
        </w:rPr>
        <w:t xml:space="preserve">, </w:t>
      </w:r>
      <w:r>
        <w:rPr>
          <w:rStyle w:val="StyleUnderline"/>
        </w:rPr>
        <w:t xml:space="preserve">despite that </w:t>
      </w:r>
      <w:r>
        <w:rPr>
          <w:rStyle w:val="Emphasis"/>
        </w:rPr>
        <w:t>fervent opposition</w:t>
      </w:r>
      <w:r>
        <w:rPr>
          <w:sz w:val="16"/>
        </w:rPr>
        <w:t xml:space="preserve">, </w:t>
      </w:r>
      <w:r>
        <w:rPr>
          <w:rStyle w:val="StyleUnderline"/>
        </w:rPr>
        <w:t xml:space="preserve">the </w:t>
      </w:r>
      <w:r>
        <w:rPr>
          <w:rStyle w:val="StyleUnderline"/>
          <w:highlight w:val="cyan"/>
        </w:rPr>
        <w:t xml:space="preserve">path to </w:t>
      </w:r>
      <w:proofErr w:type="gramStart"/>
      <w:r>
        <w:rPr>
          <w:rStyle w:val="StyleUnderline"/>
          <w:highlight w:val="cyan"/>
        </w:rPr>
        <w:t>actually</w:t>
      </w:r>
      <w:r>
        <w:rPr>
          <w:rStyle w:val="StyleUnderline"/>
        </w:rPr>
        <w:t xml:space="preserve"> </w:t>
      </w:r>
      <w:r>
        <w:rPr>
          <w:rStyle w:val="Emphasis"/>
        </w:rPr>
        <w:t>wholly</w:t>
      </w:r>
      <w:proofErr w:type="gramEnd"/>
      <w:r>
        <w:rPr>
          <w:rStyle w:val="Emphasis"/>
        </w:rPr>
        <w:t xml:space="preserve"> </w:t>
      </w:r>
      <w:r>
        <w:rPr>
          <w:rStyle w:val="Emphasis"/>
          <w:highlight w:val="cyan"/>
        </w:rPr>
        <w:t>undo Biden’s climate</w:t>
      </w:r>
      <w:r>
        <w:rPr>
          <w:rStyle w:val="StyleUnderline"/>
          <w:highlight w:val="cyan"/>
        </w:rPr>
        <w:t xml:space="preserve"> </w:t>
      </w:r>
      <w:r>
        <w:rPr>
          <w:rStyle w:val="Emphasis"/>
          <w:highlight w:val="cyan"/>
        </w:rPr>
        <w:t>agenda</w:t>
      </w:r>
      <w:r>
        <w:rPr>
          <w:rStyle w:val="StyleUnderline"/>
        </w:rPr>
        <w:t xml:space="preserve"> would be </w:t>
      </w:r>
      <w:r>
        <w:rPr>
          <w:rStyle w:val="Emphasis"/>
          <w:highlight w:val="cyan"/>
        </w:rPr>
        <w:t>challenging</w:t>
      </w:r>
      <w:r>
        <w:rPr>
          <w:sz w:val="16"/>
        </w:rPr>
        <w:t xml:space="preserve">. That’s in part because </w:t>
      </w:r>
      <w:r>
        <w:rPr>
          <w:rStyle w:val="StyleUnderline"/>
        </w:rPr>
        <w:t xml:space="preserve">the policymaking process doesn't make it easy </w:t>
      </w:r>
      <w:proofErr w:type="gramStart"/>
      <w:r>
        <w:rPr>
          <w:rStyle w:val="StyleUnderline"/>
        </w:rPr>
        <w:t>and also</w:t>
      </w:r>
      <w:proofErr w:type="gramEnd"/>
      <w:r>
        <w:rPr>
          <w:rStyle w:val="StyleUnderline"/>
        </w:rPr>
        <w:t xml:space="preserve"> because the </w:t>
      </w:r>
      <w:r>
        <w:rPr>
          <w:rStyle w:val="Emphasis"/>
          <w:highlight w:val="cyan"/>
        </w:rPr>
        <w:t>policies</w:t>
      </w:r>
      <w:r>
        <w:rPr>
          <w:rStyle w:val="Emphasis"/>
        </w:rPr>
        <w:t xml:space="preserve"> themselves</w:t>
      </w:r>
      <w:r>
        <w:rPr>
          <w:rStyle w:val="StyleUnderline"/>
        </w:rPr>
        <w:t xml:space="preserve"> </w:t>
      </w:r>
      <w:r>
        <w:rPr>
          <w:rStyle w:val="StyleUnderline"/>
          <w:highlight w:val="cyan"/>
        </w:rPr>
        <w:t>don’t have</w:t>
      </w:r>
      <w:r>
        <w:rPr>
          <w:rStyle w:val="StyleUnderline"/>
        </w:rPr>
        <w:t xml:space="preserve"> a </w:t>
      </w:r>
      <w:r>
        <w:rPr>
          <w:rStyle w:val="Emphasis"/>
          <w:highlight w:val="cyan"/>
        </w:rPr>
        <w:t>large</w:t>
      </w:r>
      <w:r>
        <w:rPr>
          <w:rStyle w:val="StyleUnderline"/>
          <w:highlight w:val="cyan"/>
        </w:rPr>
        <w:t xml:space="preserve"> </w:t>
      </w:r>
      <w:r>
        <w:rPr>
          <w:rStyle w:val="Emphasis"/>
          <w:highlight w:val="cyan"/>
        </w:rPr>
        <w:t>political constituency opposing</w:t>
      </w:r>
      <w:r>
        <w:rPr>
          <w:rStyle w:val="StyleUnderline"/>
        </w:rPr>
        <w:t xml:space="preserve"> them</w:t>
      </w:r>
      <w:r>
        <w:rPr>
          <w:sz w:val="16"/>
        </w:rPr>
        <w:t xml:space="preserve">. There is no way, of course, to guarantee anything in the </w:t>
      </w:r>
      <w:proofErr w:type="spellStart"/>
      <w:r>
        <w:rPr>
          <w:sz w:val="16"/>
        </w:rPr>
        <w:t>tumultus</w:t>
      </w:r>
      <w:proofErr w:type="spellEnd"/>
      <w:r>
        <w:rPr>
          <w:sz w:val="16"/>
        </w:rPr>
        <w:t xml:space="preserve"> world of U.S. politics, but right now </w:t>
      </w:r>
      <w:r>
        <w:rPr>
          <w:rStyle w:val="StyleUnderline"/>
        </w:rPr>
        <w:t xml:space="preserve">the </w:t>
      </w:r>
      <w:r>
        <w:rPr>
          <w:rStyle w:val="Emphasis"/>
        </w:rPr>
        <w:t>smart money</w:t>
      </w:r>
      <w:r>
        <w:rPr>
          <w:rStyle w:val="StyleUnderline"/>
        </w:rPr>
        <w:t xml:space="preserve"> is betting that </w:t>
      </w:r>
      <w:r>
        <w:rPr>
          <w:rStyle w:val="Emphasis"/>
        </w:rPr>
        <w:t>climate policy</w:t>
      </w:r>
      <w:r>
        <w:rPr>
          <w:rStyle w:val="StyleUnderline"/>
        </w:rPr>
        <w:t xml:space="preserve"> is </w:t>
      </w:r>
      <w:r>
        <w:rPr>
          <w:rStyle w:val="Emphasis"/>
        </w:rPr>
        <w:t>here to stay</w:t>
      </w:r>
      <w:r>
        <w:rPr>
          <w:rStyle w:val="StyleUnderline"/>
        </w:rPr>
        <w:t>.</w:t>
      </w:r>
    </w:p>
    <w:p w14:paraId="039599EF" w14:textId="77777777" w:rsidR="00860486" w:rsidRDefault="00860486" w:rsidP="00860486">
      <w:pPr>
        <w:rPr>
          <w:sz w:val="16"/>
        </w:rPr>
      </w:pPr>
      <w:r>
        <w:rPr>
          <w:sz w:val="16"/>
        </w:rPr>
        <w:t xml:space="preserve">At the center of the picture is a simple civics reminder. </w:t>
      </w:r>
      <w:r>
        <w:rPr>
          <w:rStyle w:val="StyleUnderline"/>
          <w:highlight w:val="cyan"/>
        </w:rPr>
        <w:t>Passing laws in</w:t>
      </w:r>
      <w:r>
        <w:rPr>
          <w:rStyle w:val="StyleUnderline"/>
        </w:rPr>
        <w:t xml:space="preserve"> the </w:t>
      </w:r>
      <w:r>
        <w:rPr>
          <w:rStyle w:val="StyleUnderline"/>
          <w:highlight w:val="cyan"/>
        </w:rPr>
        <w:t>U.S</w:t>
      </w:r>
      <w:r>
        <w:rPr>
          <w:rStyle w:val="StyleUnderline"/>
        </w:rPr>
        <w:t xml:space="preserve">. is </w:t>
      </w:r>
      <w:proofErr w:type="gramStart"/>
      <w:r>
        <w:rPr>
          <w:rStyle w:val="StyleUnderline"/>
          <w:highlight w:val="cyan"/>
        </w:rPr>
        <w:t>hard</w:t>
      </w:r>
      <w:r>
        <w:rPr>
          <w:rStyle w:val="StyleUnderline"/>
        </w:rPr>
        <w:t>—</w:t>
      </w:r>
      <w:r>
        <w:rPr>
          <w:rStyle w:val="Emphasis"/>
          <w:highlight w:val="cyan"/>
        </w:rPr>
        <w:t>reversing</w:t>
      </w:r>
      <w:proofErr w:type="gramEnd"/>
      <w:r>
        <w:rPr>
          <w:rStyle w:val="Emphasis"/>
        </w:rPr>
        <w:t xml:space="preserve"> them can be even </w:t>
      </w:r>
      <w:r>
        <w:rPr>
          <w:rStyle w:val="Emphasis"/>
          <w:highlight w:val="cyan"/>
        </w:rPr>
        <w:t>harder</w:t>
      </w:r>
      <w:r>
        <w:rPr>
          <w:sz w:val="16"/>
        </w:rPr>
        <w:t xml:space="preserve">. To undo the IRA, </w:t>
      </w:r>
      <w:r>
        <w:rPr>
          <w:rStyle w:val="StyleUnderline"/>
        </w:rPr>
        <w:t xml:space="preserve">a future </w:t>
      </w:r>
      <w:r>
        <w:rPr>
          <w:rStyle w:val="StyleUnderline"/>
          <w:highlight w:val="cyan"/>
        </w:rPr>
        <w:t>Republican president</w:t>
      </w:r>
      <w:r>
        <w:rPr>
          <w:rStyle w:val="StyleUnderline"/>
        </w:rPr>
        <w:t xml:space="preserve"> would </w:t>
      </w:r>
      <w:r>
        <w:rPr>
          <w:rStyle w:val="StyleUnderline"/>
          <w:highlight w:val="cyan"/>
        </w:rPr>
        <w:t xml:space="preserve">need to </w:t>
      </w:r>
      <w:r>
        <w:rPr>
          <w:rStyle w:val="Emphasis"/>
          <w:highlight w:val="cyan"/>
        </w:rPr>
        <w:t>pass a new law</w:t>
      </w:r>
      <w:r>
        <w:rPr>
          <w:rStyle w:val="Emphasis"/>
        </w:rPr>
        <w:t xml:space="preserve"> through Congress</w:t>
      </w:r>
      <w:r>
        <w:rPr>
          <w:sz w:val="16"/>
        </w:rPr>
        <w:t xml:space="preserve">, presumably requiring GOP control of both the House and Senate. And, even if Republicans controlled the federal government, many in </w:t>
      </w:r>
      <w:r>
        <w:rPr>
          <w:rStyle w:val="StyleUnderline"/>
        </w:rPr>
        <w:t xml:space="preserve">the </w:t>
      </w:r>
      <w:r>
        <w:rPr>
          <w:rStyle w:val="StyleUnderline"/>
          <w:highlight w:val="cyan"/>
        </w:rPr>
        <w:t>party</w:t>
      </w:r>
      <w:r>
        <w:rPr>
          <w:rStyle w:val="StyleUnderline"/>
        </w:rPr>
        <w:t xml:space="preserve"> might </w:t>
      </w:r>
      <w:r>
        <w:rPr>
          <w:rStyle w:val="StyleUnderline"/>
          <w:highlight w:val="cyan"/>
        </w:rPr>
        <w:t>judge</w:t>
      </w:r>
      <w:r>
        <w:rPr>
          <w:rStyle w:val="StyleUnderline"/>
        </w:rPr>
        <w:t xml:space="preserve"> that </w:t>
      </w:r>
      <w:r>
        <w:rPr>
          <w:rStyle w:val="StyleUnderline"/>
          <w:highlight w:val="cyan"/>
        </w:rPr>
        <w:t>reversing</w:t>
      </w:r>
      <w:r>
        <w:rPr>
          <w:rStyle w:val="StyleUnderline"/>
        </w:rPr>
        <w:t xml:space="preserve"> the law is </w:t>
      </w:r>
      <w:r>
        <w:rPr>
          <w:rStyle w:val="StyleUnderline"/>
          <w:highlight w:val="cyan"/>
        </w:rPr>
        <w:t>too politically risky</w:t>
      </w:r>
      <w:r>
        <w:rPr>
          <w:sz w:val="16"/>
        </w:rPr>
        <w:t xml:space="preserve">. </w:t>
      </w:r>
      <w:r>
        <w:rPr>
          <w:rStyle w:val="StyleUnderline"/>
          <w:highlight w:val="cyan"/>
        </w:rPr>
        <w:t>Companies</w:t>
      </w:r>
      <w:r>
        <w:rPr>
          <w:rStyle w:val="StyleUnderline"/>
        </w:rPr>
        <w:t xml:space="preserve"> have </w:t>
      </w:r>
      <w:r>
        <w:rPr>
          <w:rStyle w:val="StyleUnderline"/>
          <w:highlight w:val="cyan"/>
        </w:rPr>
        <w:t xml:space="preserve">already invested </w:t>
      </w:r>
      <w:r>
        <w:rPr>
          <w:rStyle w:val="Emphasis"/>
        </w:rPr>
        <w:t xml:space="preserve">hundreds of </w:t>
      </w:r>
      <w:r>
        <w:rPr>
          <w:rStyle w:val="Emphasis"/>
          <w:highlight w:val="cyan"/>
        </w:rPr>
        <w:t>billions</w:t>
      </w:r>
      <w:r>
        <w:rPr>
          <w:rStyle w:val="Emphasis"/>
        </w:rPr>
        <w:t xml:space="preserve"> of dollars</w:t>
      </w:r>
      <w:r>
        <w:rPr>
          <w:rStyle w:val="StyleUnderline"/>
        </w:rPr>
        <w:t>—</w:t>
      </w:r>
      <w:r>
        <w:rPr>
          <w:rStyle w:val="StyleUnderline"/>
          <w:highlight w:val="cyan"/>
        </w:rPr>
        <w:t>including in right-leaning communities</w:t>
      </w:r>
      <w:r>
        <w:rPr>
          <w:rStyle w:val="StyleUnderline"/>
        </w:rPr>
        <w:t>—</w:t>
      </w:r>
      <w:r>
        <w:rPr>
          <w:rStyle w:val="StyleUnderline"/>
          <w:highlight w:val="cyan"/>
        </w:rPr>
        <w:t>on the assumption</w:t>
      </w:r>
      <w:r>
        <w:rPr>
          <w:rStyle w:val="StyleUnderline"/>
        </w:rPr>
        <w:t xml:space="preserve"> that </w:t>
      </w:r>
      <w:r>
        <w:rPr>
          <w:rStyle w:val="StyleUnderline"/>
          <w:highlight w:val="cyan"/>
        </w:rPr>
        <w:t xml:space="preserve">they will </w:t>
      </w:r>
      <w:r>
        <w:rPr>
          <w:rStyle w:val="Emphasis"/>
          <w:highlight w:val="cyan"/>
        </w:rPr>
        <w:t>receive IRA</w:t>
      </w:r>
      <w:r>
        <w:rPr>
          <w:rStyle w:val="Emphasis"/>
        </w:rPr>
        <w:t xml:space="preserve">-related </w:t>
      </w:r>
      <w:r>
        <w:rPr>
          <w:rStyle w:val="Emphasis"/>
          <w:highlight w:val="cyan"/>
        </w:rPr>
        <w:t>incentives</w:t>
      </w:r>
      <w:r>
        <w:rPr>
          <w:sz w:val="16"/>
        </w:rPr>
        <w:t xml:space="preserve">. </w:t>
      </w:r>
      <w:r>
        <w:rPr>
          <w:rStyle w:val="StyleUnderline"/>
          <w:highlight w:val="cyan"/>
        </w:rPr>
        <w:t>Reversing</w:t>
      </w:r>
      <w:r>
        <w:rPr>
          <w:rStyle w:val="StyleUnderline"/>
        </w:rPr>
        <w:t xml:space="preserve"> the law would </w:t>
      </w:r>
      <w:r>
        <w:rPr>
          <w:rStyle w:val="Emphasis"/>
          <w:highlight w:val="cyan"/>
        </w:rPr>
        <w:t>disrupt investments</w:t>
      </w:r>
      <w:r>
        <w:rPr>
          <w:rStyle w:val="StyleUnderline"/>
          <w:highlight w:val="cyan"/>
        </w:rPr>
        <w:t xml:space="preserve"> that </w:t>
      </w:r>
      <w:r>
        <w:rPr>
          <w:rStyle w:val="Emphasis"/>
          <w:highlight w:val="cyan"/>
        </w:rPr>
        <w:t>constituents can see</w:t>
      </w:r>
      <w:r>
        <w:rPr>
          <w:sz w:val="16"/>
          <w:highlight w:val="cyan"/>
        </w:rPr>
        <w:t>.</w:t>
      </w:r>
      <w:r>
        <w:rPr>
          <w:sz w:val="16"/>
        </w:rPr>
        <w:t xml:space="preserve"> Indeed, earlier this year, many Republican representatives with clean technology investments in their districts balked at their colleagues’ attempt to nix IRA subsidies as part of negotiations over the debt ceiling. (At the time, some Republicans said that such a maneuver wouldn’t </w:t>
      </w:r>
      <w:proofErr w:type="gramStart"/>
      <w:r>
        <w:rPr>
          <w:sz w:val="16"/>
        </w:rPr>
        <w:t>actually have</w:t>
      </w:r>
      <w:proofErr w:type="gramEnd"/>
      <w:r>
        <w:rPr>
          <w:sz w:val="16"/>
        </w:rPr>
        <w:t xml:space="preserve"> the GOP votes to become law).</w:t>
      </w:r>
    </w:p>
    <w:p w14:paraId="00CFEE90" w14:textId="4D9DA780" w:rsidR="0055597B" w:rsidRDefault="0055597B" w:rsidP="0055597B">
      <w:pPr>
        <w:pStyle w:val="Heading3"/>
      </w:pPr>
      <w:r>
        <w:lastRenderedPageBreak/>
        <w:t>2AC---Warming---Defense</w:t>
      </w:r>
    </w:p>
    <w:p w14:paraId="0CF5375B" w14:textId="77777777" w:rsidR="0055597B" w:rsidRPr="00A623AA" w:rsidRDefault="0055597B" w:rsidP="0055597B">
      <w:pPr>
        <w:pStyle w:val="Heading4"/>
      </w:pPr>
      <w:r w:rsidRPr="00A623AA">
        <w:t xml:space="preserve">Even </w:t>
      </w:r>
      <w:r w:rsidRPr="00A623AA">
        <w:rPr>
          <w:u w:val="single"/>
        </w:rPr>
        <w:t>extreme</w:t>
      </w:r>
      <w:r w:rsidRPr="00A623AA">
        <w:t xml:space="preserve"> warming won’t cause extinction.</w:t>
      </w:r>
    </w:p>
    <w:p w14:paraId="365966D1" w14:textId="77777777" w:rsidR="0055597B" w:rsidRPr="00A623AA" w:rsidRDefault="0055597B" w:rsidP="0055597B">
      <w:r w:rsidRPr="00A623AA">
        <w:rPr>
          <w:rStyle w:val="Style13ptBold"/>
        </w:rPr>
        <w:t xml:space="preserve">Ord ’20 </w:t>
      </w:r>
      <w:r w:rsidRPr="00A623AA">
        <w:t>[Dr. Toby; 2020; Senior Research Fellow in Philosophy at Oxford University, DPhil in Philosophy from the University of Oxford; Hachette Books, “The Precipice: Existential Risk and the Future of Humanity,” p. 110-112]</w:t>
      </w:r>
    </w:p>
    <w:p w14:paraId="1ECA21B7" w14:textId="77777777" w:rsidR="0055597B" w:rsidRPr="00A623AA" w:rsidRDefault="0055597B" w:rsidP="0055597B">
      <w:pPr>
        <w:rPr>
          <w:sz w:val="16"/>
        </w:rPr>
      </w:pPr>
      <w:r w:rsidRPr="00A623AA">
        <w:rPr>
          <w:sz w:val="16"/>
        </w:rPr>
        <w:t xml:space="preserve">But the purpose of this chapter is finding and assessing threats that pose a direct existential risk to humanity. </w:t>
      </w:r>
      <w:r w:rsidRPr="00984B47">
        <w:rPr>
          <w:rStyle w:val="StyleUnderline"/>
          <w:highlight w:val="cyan"/>
        </w:rPr>
        <w:t>Even at</w:t>
      </w:r>
      <w:r w:rsidRPr="00A623AA">
        <w:rPr>
          <w:sz w:val="16"/>
        </w:rPr>
        <w:t xml:space="preserve"> such </w:t>
      </w:r>
      <w:r w:rsidRPr="00984B47">
        <w:rPr>
          <w:rStyle w:val="Emphasis"/>
          <w:highlight w:val="cyan"/>
        </w:rPr>
        <w:t>extreme levels</w:t>
      </w:r>
      <w:r w:rsidRPr="00A623AA">
        <w:rPr>
          <w:sz w:val="16"/>
        </w:rPr>
        <w:t xml:space="preserve"> of warming, </w:t>
      </w:r>
      <w:r w:rsidRPr="00A623AA">
        <w:rPr>
          <w:rStyle w:val="StyleUnderline"/>
        </w:rPr>
        <w:t>it is difficult to see exactly how climate change could do so</w:t>
      </w:r>
      <w:r w:rsidRPr="00A623AA">
        <w:rPr>
          <w:sz w:val="16"/>
        </w:rPr>
        <w:t xml:space="preserve">. Major </w:t>
      </w:r>
      <w:r w:rsidRPr="00A623AA">
        <w:rPr>
          <w:rStyle w:val="StyleUnderline"/>
        </w:rPr>
        <w:t>effects</w:t>
      </w:r>
      <w:r w:rsidRPr="00A623AA">
        <w:rPr>
          <w:sz w:val="16"/>
        </w:rPr>
        <w:t xml:space="preserve"> of climate change </w:t>
      </w:r>
      <w:r w:rsidRPr="00A623AA">
        <w:rPr>
          <w:rStyle w:val="StyleUnderline"/>
        </w:rPr>
        <w:t xml:space="preserve">include reduced </w:t>
      </w:r>
      <w:r w:rsidRPr="00A623AA">
        <w:rPr>
          <w:rStyle w:val="Emphasis"/>
        </w:rPr>
        <w:t>ag</w:t>
      </w:r>
      <w:r w:rsidRPr="00A623AA">
        <w:rPr>
          <w:sz w:val="16"/>
        </w:rPr>
        <w:t xml:space="preserve">ricultural </w:t>
      </w:r>
      <w:r w:rsidRPr="00A623AA">
        <w:rPr>
          <w:rStyle w:val="StyleUnderline"/>
        </w:rPr>
        <w:t>yields, sea level rises, water scarcity, increased</w:t>
      </w:r>
      <w:r w:rsidRPr="00A623AA">
        <w:rPr>
          <w:sz w:val="16"/>
        </w:rPr>
        <w:t xml:space="preserve"> tropical </w:t>
      </w:r>
      <w:r w:rsidRPr="00A623AA">
        <w:rPr>
          <w:rStyle w:val="StyleUnderline"/>
        </w:rPr>
        <w:t>diseases, ocean acidification and</w:t>
      </w:r>
      <w:r w:rsidRPr="00A623AA">
        <w:rPr>
          <w:sz w:val="16"/>
        </w:rPr>
        <w:t xml:space="preserve"> the </w:t>
      </w:r>
      <w:r w:rsidRPr="00A623AA">
        <w:rPr>
          <w:rStyle w:val="StyleUnderline"/>
        </w:rPr>
        <w:t>collapse of the Gulf Stream</w:t>
      </w:r>
      <w:r w:rsidRPr="00A623AA">
        <w:rPr>
          <w:sz w:val="16"/>
        </w:rPr>
        <w:t xml:space="preserve">. While extremely important when assessing the overall risks of climate change, </w:t>
      </w:r>
      <w:r w:rsidRPr="00984B47">
        <w:rPr>
          <w:rStyle w:val="Emphasis"/>
          <w:highlight w:val="cyan"/>
        </w:rPr>
        <w:t>none</w:t>
      </w:r>
      <w:r w:rsidRPr="00A623AA">
        <w:rPr>
          <w:sz w:val="16"/>
        </w:rPr>
        <w:t xml:space="preserve"> of these </w:t>
      </w:r>
      <w:r w:rsidRPr="00984B47">
        <w:rPr>
          <w:rStyle w:val="Emphasis"/>
          <w:highlight w:val="cyan"/>
        </w:rPr>
        <w:t>threaten extinction</w:t>
      </w:r>
      <w:r w:rsidRPr="00A623AA">
        <w:rPr>
          <w:sz w:val="16"/>
        </w:rPr>
        <w:t xml:space="preserve"> or irrevocable collapse.</w:t>
      </w:r>
    </w:p>
    <w:p w14:paraId="4B7C2F63" w14:textId="77777777" w:rsidR="0055597B" w:rsidRPr="00A623AA" w:rsidRDefault="0055597B" w:rsidP="0055597B">
      <w:pPr>
        <w:rPr>
          <w:sz w:val="16"/>
        </w:rPr>
      </w:pPr>
      <w:r w:rsidRPr="00984B47">
        <w:rPr>
          <w:rStyle w:val="StyleUnderline"/>
          <w:highlight w:val="cyan"/>
        </w:rPr>
        <w:t>Crops are</w:t>
      </w:r>
      <w:r w:rsidRPr="00A623AA">
        <w:rPr>
          <w:sz w:val="16"/>
        </w:rPr>
        <w:t xml:space="preserve"> very sensitive to reductions in temperature (due to frosts), but </w:t>
      </w:r>
      <w:r w:rsidRPr="00984B47">
        <w:rPr>
          <w:rStyle w:val="StyleUnderline"/>
          <w:highlight w:val="cyan"/>
        </w:rPr>
        <w:t>less sensitive</w:t>
      </w:r>
      <w:r w:rsidRPr="00A623AA">
        <w:rPr>
          <w:rStyle w:val="StyleUnderline"/>
        </w:rPr>
        <w:t xml:space="preserve"> to increases</w:t>
      </w:r>
      <w:r w:rsidRPr="00A623AA">
        <w:rPr>
          <w:sz w:val="16"/>
        </w:rPr>
        <w:t xml:space="preserve">. By all appearances </w:t>
      </w:r>
      <w:r w:rsidRPr="00984B47">
        <w:rPr>
          <w:rStyle w:val="StyleUnderline"/>
          <w:highlight w:val="cyan"/>
        </w:rPr>
        <w:t>we would</w:t>
      </w:r>
      <w:r w:rsidRPr="00A623AA">
        <w:rPr>
          <w:rStyle w:val="StyleUnderline"/>
        </w:rPr>
        <w:t xml:space="preserve"> </w:t>
      </w:r>
      <w:r w:rsidRPr="00A623AA">
        <w:rPr>
          <w:rStyle w:val="Emphasis"/>
        </w:rPr>
        <w:t xml:space="preserve">still </w:t>
      </w:r>
      <w:r w:rsidRPr="00984B47">
        <w:rPr>
          <w:rStyle w:val="Emphasis"/>
          <w:highlight w:val="cyan"/>
        </w:rPr>
        <w:t>have food</w:t>
      </w:r>
      <w:r w:rsidRPr="00A623AA">
        <w:rPr>
          <w:sz w:val="16"/>
        </w:rPr>
        <w:t xml:space="preserve"> to support civilization.85 </w:t>
      </w:r>
      <w:r w:rsidRPr="00984B47">
        <w:rPr>
          <w:rStyle w:val="StyleUnderline"/>
          <w:highlight w:val="cyan"/>
        </w:rPr>
        <w:t xml:space="preserve">Even if sea levels rose </w:t>
      </w:r>
      <w:r w:rsidRPr="00984B47">
        <w:rPr>
          <w:rStyle w:val="Emphasis"/>
          <w:highlight w:val="cyan"/>
        </w:rPr>
        <w:t>hundreds of meters</w:t>
      </w:r>
      <w:r w:rsidRPr="00A623AA">
        <w:rPr>
          <w:sz w:val="16"/>
        </w:rPr>
        <w:t xml:space="preserve"> (over centuries), </w:t>
      </w:r>
      <w:r w:rsidRPr="00984B47">
        <w:rPr>
          <w:rStyle w:val="Emphasis"/>
          <w:highlight w:val="cyan"/>
        </w:rPr>
        <w:t>most</w:t>
      </w:r>
      <w:r w:rsidRPr="00A623AA">
        <w:rPr>
          <w:rStyle w:val="StyleUnderline"/>
        </w:rPr>
        <w:t xml:space="preserve"> of the Earth’s </w:t>
      </w:r>
      <w:r w:rsidRPr="00984B47">
        <w:rPr>
          <w:rStyle w:val="StyleUnderline"/>
          <w:highlight w:val="cyan"/>
        </w:rPr>
        <w:t>land</w:t>
      </w:r>
      <w:r w:rsidRPr="00A623AA">
        <w:rPr>
          <w:rStyle w:val="StyleUnderline"/>
        </w:rPr>
        <w:t xml:space="preserve"> area would </w:t>
      </w:r>
      <w:r w:rsidRPr="00984B47">
        <w:rPr>
          <w:rStyle w:val="StyleUnderline"/>
          <w:highlight w:val="cyan"/>
        </w:rPr>
        <w:t>remain</w:t>
      </w:r>
      <w:r w:rsidRPr="00A623AA">
        <w:rPr>
          <w:sz w:val="16"/>
        </w:rPr>
        <w:t xml:space="preserve">. Similarly, while some areas might conceivably become uninhabitable due to water scarcity, other areas will have increased rainfall. </w:t>
      </w:r>
      <w:r w:rsidRPr="00A623AA">
        <w:rPr>
          <w:rStyle w:val="StyleUnderline"/>
        </w:rPr>
        <w:t>More</w:t>
      </w:r>
      <w:r w:rsidRPr="00A623AA">
        <w:rPr>
          <w:sz w:val="16"/>
        </w:rPr>
        <w:t xml:space="preserve"> areas </w:t>
      </w:r>
      <w:r w:rsidRPr="00A623AA">
        <w:rPr>
          <w:rStyle w:val="StyleUnderline"/>
        </w:rPr>
        <w:t>may become susceptible to tropical diseases, but</w:t>
      </w:r>
      <w:r w:rsidRPr="00A623AA">
        <w:rPr>
          <w:sz w:val="16"/>
        </w:rPr>
        <w:t xml:space="preserve"> we need only </w:t>
      </w:r>
      <w:r w:rsidRPr="00A623AA">
        <w:rPr>
          <w:rStyle w:val="StyleUnderline"/>
        </w:rPr>
        <w:t xml:space="preserve">look to the tropics to see civilization </w:t>
      </w:r>
      <w:r w:rsidRPr="00A623AA">
        <w:rPr>
          <w:rStyle w:val="Emphasis"/>
        </w:rPr>
        <w:t>flourish</w:t>
      </w:r>
      <w:r w:rsidRPr="00A623AA">
        <w:rPr>
          <w:sz w:val="16"/>
        </w:rPr>
        <w:t xml:space="preserve"> despite this. The main effect of a collapse of the system of Atlantic Ocean currents that includes the Gulf Stream is a 2°C cooling of Europe—something that poses no permanent threat to global civilization. </w:t>
      </w:r>
    </w:p>
    <w:p w14:paraId="7632D4DC" w14:textId="77777777" w:rsidR="0055597B" w:rsidRPr="00A623AA" w:rsidRDefault="0055597B" w:rsidP="0055597B">
      <w:pPr>
        <w:rPr>
          <w:sz w:val="16"/>
        </w:rPr>
      </w:pPr>
      <w:r w:rsidRPr="00A623AA">
        <w:rPr>
          <w:sz w:val="16"/>
        </w:rPr>
        <w:t xml:space="preserve">From an existential risk perspective, </w:t>
      </w:r>
      <w:r w:rsidRPr="00A623AA">
        <w:rPr>
          <w:rStyle w:val="StyleUnderline"/>
        </w:rPr>
        <w:t>a</w:t>
      </w:r>
      <w:r w:rsidRPr="00A623AA">
        <w:rPr>
          <w:sz w:val="16"/>
        </w:rPr>
        <w:t xml:space="preserve"> more serious </w:t>
      </w:r>
      <w:r w:rsidRPr="00A623AA">
        <w:rPr>
          <w:rStyle w:val="StyleUnderline"/>
        </w:rPr>
        <w:t>concern is that the high temperatures</w:t>
      </w:r>
      <w:r w:rsidRPr="00A623AA">
        <w:rPr>
          <w:sz w:val="16"/>
        </w:rPr>
        <w:t xml:space="preserve"> (and the rapidity of their change) </w:t>
      </w:r>
      <w:r w:rsidRPr="00A623AA">
        <w:rPr>
          <w:rStyle w:val="StyleUnderline"/>
        </w:rPr>
        <w:t>might cause a large loss of biodiversity and subsequent ecosystem collapse</w:t>
      </w:r>
      <w:r w:rsidRPr="00A623AA">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A623AA">
        <w:rPr>
          <w:rStyle w:val="StyleUnderline"/>
        </w:rPr>
        <w:t xml:space="preserve">Yet the evidence is </w:t>
      </w:r>
      <w:r w:rsidRPr="00A623AA">
        <w:rPr>
          <w:rStyle w:val="Emphasis"/>
        </w:rPr>
        <w:t>mixed</w:t>
      </w:r>
      <w:r w:rsidRPr="00A623AA">
        <w:rPr>
          <w:rStyle w:val="StyleUnderline"/>
        </w:rPr>
        <w:t xml:space="preserve">. For when we look at many of the </w:t>
      </w:r>
      <w:r w:rsidRPr="00984B47">
        <w:rPr>
          <w:rStyle w:val="Emphasis"/>
          <w:highlight w:val="cyan"/>
        </w:rPr>
        <w:t>past cases</w:t>
      </w:r>
      <w:r w:rsidRPr="00984B47">
        <w:rPr>
          <w:rStyle w:val="StyleUnderline"/>
          <w:highlight w:val="cyan"/>
        </w:rPr>
        <w:t xml:space="preserve"> of</w:t>
      </w:r>
      <w:r w:rsidRPr="00A623AA">
        <w:rPr>
          <w:rStyle w:val="StyleUnderline"/>
        </w:rPr>
        <w:t xml:space="preserve"> extremely </w:t>
      </w:r>
      <w:r w:rsidRPr="00984B47">
        <w:rPr>
          <w:rStyle w:val="StyleUnderline"/>
          <w:highlight w:val="cyan"/>
        </w:rPr>
        <w:t>high</w:t>
      </w:r>
      <w:r w:rsidRPr="00A623AA">
        <w:rPr>
          <w:rStyle w:val="StyleUnderline"/>
        </w:rPr>
        <w:t xml:space="preserve"> global </w:t>
      </w:r>
      <w:r w:rsidRPr="00984B47">
        <w:rPr>
          <w:rStyle w:val="Emphasis"/>
          <w:highlight w:val="cyan"/>
        </w:rPr>
        <w:t>temp</w:t>
      </w:r>
      <w:r w:rsidRPr="00A623AA">
        <w:rPr>
          <w:rStyle w:val="StyleUnderline"/>
        </w:rPr>
        <w:t>erature</w:t>
      </w:r>
      <w:r w:rsidRPr="00984B47">
        <w:rPr>
          <w:rStyle w:val="Emphasis"/>
          <w:highlight w:val="cyan"/>
        </w:rPr>
        <w:t>s</w:t>
      </w:r>
      <w:r w:rsidRPr="00A623AA">
        <w:rPr>
          <w:rStyle w:val="StyleUnderline"/>
        </w:rPr>
        <w:t xml:space="preserve"> or extremely rapid </w:t>
      </w:r>
      <w:proofErr w:type="gramStart"/>
      <w:r w:rsidRPr="00A623AA">
        <w:rPr>
          <w:rStyle w:val="StyleUnderline"/>
        </w:rPr>
        <w:t>warming</w:t>
      </w:r>
      <w:proofErr w:type="gramEnd"/>
      <w:r w:rsidRPr="00A623AA">
        <w:rPr>
          <w:rStyle w:val="StyleUnderline"/>
        </w:rPr>
        <w:t xml:space="preserve"> we </w:t>
      </w:r>
      <w:r w:rsidRPr="00984B47">
        <w:rPr>
          <w:rStyle w:val="Emphasis"/>
          <w:highlight w:val="cyan"/>
        </w:rPr>
        <w:t>don’t see</w:t>
      </w:r>
      <w:r w:rsidRPr="00984B47">
        <w:rPr>
          <w:rStyle w:val="StyleUnderline"/>
          <w:highlight w:val="cyan"/>
        </w:rPr>
        <w:t xml:space="preserve"> a</w:t>
      </w:r>
      <w:r w:rsidRPr="00A623AA">
        <w:rPr>
          <w:rStyle w:val="StyleUnderline"/>
        </w:rPr>
        <w:t xml:space="preserve"> corresponding </w:t>
      </w:r>
      <w:r w:rsidRPr="00984B47">
        <w:rPr>
          <w:rStyle w:val="StyleUnderline"/>
          <w:highlight w:val="cyan"/>
        </w:rPr>
        <w:t xml:space="preserve">loss of </w:t>
      </w:r>
      <w:r w:rsidRPr="00984B47">
        <w:rPr>
          <w:rStyle w:val="Emphasis"/>
          <w:highlight w:val="cyan"/>
        </w:rPr>
        <w:t>biod</w:t>
      </w:r>
      <w:r w:rsidRPr="00A623AA">
        <w:rPr>
          <w:rStyle w:val="StyleUnderline"/>
        </w:rPr>
        <w:t>iversity</w:t>
      </w:r>
      <w:r w:rsidRPr="00A623AA">
        <w:rPr>
          <w:sz w:val="16"/>
        </w:rPr>
        <w:t xml:space="preserve">.87 </w:t>
      </w:r>
    </w:p>
    <w:p w14:paraId="171CEB58" w14:textId="77777777" w:rsidR="0055597B" w:rsidRPr="00A623AA" w:rsidRDefault="0055597B" w:rsidP="0055597B">
      <w:pPr>
        <w:rPr>
          <w:sz w:val="16"/>
        </w:rPr>
      </w:pPr>
      <w:r w:rsidRPr="00A623AA">
        <w:rPr>
          <w:sz w:val="16"/>
        </w:rPr>
        <w:t>[FOOTNOTE]</w:t>
      </w:r>
    </w:p>
    <w:p w14:paraId="4B7D4657" w14:textId="77777777" w:rsidR="0055597B" w:rsidRPr="00A623AA" w:rsidRDefault="0055597B" w:rsidP="0055597B">
      <w:pPr>
        <w:rPr>
          <w:sz w:val="16"/>
        </w:rPr>
      </w:pPr>
      <w:r w:rsidRPr="00A623AA">
        <w:rPr>
          <w:rStyle w:val="StyleUnderline"/>
        </w:rPr>
        <w:t xml:space="preserve">We don’t see such biodiversity loss in the </w:t>
      </w:r>
      <w:r w:rsidRPr="00A623AA">
        <w:rPr>
          <w:rStyle w:val="Emphasis"/>
        </w:rPr>
        <w:t>12°C warmer climate</w:t>
      </w:r>
      <w:r w:rsidRPr="00A623AA">
        <w:rPr>
          <w:rStyle w:val="StyleUnderline"/>
        </w:rPr>
        <w:t xml:space="preserve"> </w:t>
      </w:r>
      <w:r w:rsidRPr="00984B47">
        <w:rPr>
          <w:rStyle w:val="StyleUnderline"/>
          <w:highlight w:val="cyan"/>
        </w:rPr>
        <w:t>of the</w:t>
      </w:r>
      <w:r w:rsidRPr="00A623AA">
        <w:rPr>
          <w:rStyle w:val="StyleUnderline"/>
        </w:rPr>
        <w:t xml:space="preserve"> </w:t>
      </w:r>
      <w:r w:rsidRPr="00A623AA">
        <w:rPr>
          <w:rStyle w:val="Emphasis"/>
        </w:rPr>
        <w:t xml:space="preserve">early </w:t>
      </w:r>
      <w:r w:rsidRPr="00984B47">
        <w:rPr>
          <w:rStyle w:val="Emphasis"/>
          <w:highlight w:val="cyan"/>
        </w:rPr>
        <w:t>Eocene</w:t>
      </w:r>
      <w:r w:rsidRPr="00984B47">
        <w:rPr>
          <w:rStyle w:val="StyleUnderline"/>
          <w:highlight w:val="cyan"/>
        </w:rPr>
        <w:t>, nor</w:t>
      </w:r>
      <w:r w:rsidRPr="00A623AA">
        <w:rPr>
          <w:rStyle w:val="StyleUnderline"/>
        </w:rPr>
        <w:t xml:space="preserve"> the rapid global change of the </w:t>
      </w:r>
      <w:r w:rsidRPr="00984B47">
        <w:rPr>
          <w:rStyle w:val="Emphasis"/>
          <w:highlight w:val="cyan"/>
        </w:rPr>
        <w:t>PETM</w:t>
      </w:r>
      <w:r w:rsidRPr="00A623AA">
        <w:rPr>
          <w:rStyle w:val="StyleUnderline"/>
        </w:rPr>
        <w:t xml:space="preserve">, nor in rapid </w:t>
      </w:r>
      <w:r w:rsidRPr="00A623AA">
        <w:rPr>
          <w:rStyle w:val="Emphasis"/>
        </w:rPr>
        <w:t>regional</w:t>
      </w:r>
      <w:r w:rsidRPr="00A623AA">
        <w:rPr>
          <w:rStyle w:val="StyleUnderline"/>
        </w:rPr>
        <w:t xml:space="preserve"> changes of climate</w:t>
      </w:r>
      <w:r w:rsidRPr="00A623AA">
        <w:rPr>
          <w:sz w:val="16"/>
        </w:rPr>
        <w:t>. Willis et al. (2010) state: “We argue that although the underlying mechanisms responsible for these past changes in climate were very different (</w:t>
      </w:r>
      <w:proofErr w:type="gramStart"/>
      <w:r w:rsidRPr="00A623AA">
        <w:rPr>
          <w:sz w:val="16"/>
        </w:rPr>
        <w:t>i.e.</w:t>
      </w:r>
      <w:proofErr w:type="gramEnd"/>
      <w:r w:rsidRPr="00A623AA">
        <w:rPr>
          <w:sz w:val="16"/>
        </w:rPr>
        <w:t xml:space="preserve"> natural processes rather than anthropogenic), </w:t>
      </w:r>
      <w:r w:rsidRPr="00A623AA">
        <w:rPr>
          <w:rStyle w:val="StyleUnderline"/>
        </w:rPr>
        <w:t xml:space="preserve">the rates and magnitude of climate change are similar to those predicted for the future and therefore potentially </w:t>
      </w:r>
      <w:r w:rsidRPr="00A623AA">
        <w:rPr>
          <w:rStyle w:val="Emphasis"/>
        </w:rPr>
        <w:t>relevant</w:t>
      </w:r>
      <w:r w:rsidRPr="00A623AA">
        <w:rPr>
          <w:rStyle w:val="StyleUnderline"/>
        </w:rPr>
        <w:t xml:space="preserve"> to understanding future biotic response. What emerges from these past records is evidence for </w:t>
      </w:r>
      <w:r w:rsidRPr="00A623AA">
        <w:rPr>
          <w:rStyle w:val="Emphasis"/>
        </w:rPr>
        <w:t>rapid community turnover</w:t>
      </w:r>
      <w:r w:rsidRPr="00A623AA">
        <w:rPr>
          <w:rStyle w:val="StyleUnderline"/>
        </w:rPr>
        <w:t xml:space="preserve">, </w:t>
      </w:r>
      <w:r w:rsidRPr="00A623AA">
        <w:rPr>
          <w:rStyle w:val="Emphasis"/>
        </w:rPr>
        <w:t>migrations</w:t>
      </w:r>
      <w:r w:rsidRPr="00A623AA">
        <w:rPr>
          <w:rStyle w:val="StyleUnderline"/>
        </w:rPr>
        <w:t xml:space="preserve">, </w:t>
      </w:r>
      <w:r w:rsidRPr="00A623AA">
        <w:rPr>
          <w:rStyle w:val="Emphasis"/>
        </w:rPr>
        <w:t>development</w:t>
      </w:r>
      <w:r w:rsidRPr="00A623AA">
        <w:rPr>
          <w:rStyle w:val="StyleUnderline"/>
        </w:rPr>
        <w:t xml:space="preserve"> of novel ecosystems and thresholds from one stable ecosystem state to another, but </w:t>
      </w:r>
      <w:r w:rsidRPr="00984B47">
        <w:rPr>
          <w:rStyle w:val="StyleUnderline"/>
          <w:highlight w:val="cyan"/>
        </w:rPr>
        <w:t xml:space="preserve">there is </w:t>
      </w:r>
      <w:r w:rsidRPr="00984B47">
        <w:rPr>
          <w:rStyle w:val="Emphasis"/>
          <w:highlight w:val="cyan"/>
        </w:rPr>
        <w:t>very little ev</w:t>
      </w:r>
      <w:r w:rsidRPr="00A623AA">
        <w:rPr>
          <w:rStyle w:val="Emphasis"/>
        </w:rPr>
        <w:t>idence</w:t>
      </w:r>
      <w:r w:rsidRPr="00A623AA">
        <w:rPr>
          <w:rStyle w:val="StyleUnderline"/>
        </w:rPr>
        <w:t xml:space="preserve"> </w:t>
      </w:r>
      <w:r w:rsidRPr="00984B47">
        <w:rPr>
          <w:rStyle w:val="StyleUnderline"/>
          <w:highlight w:val="cyan"/>
        </w:rPr>
        <w:t xml:space="preserve">for </w:t>
      </w:r>
      <w:r w:rsidRPr="00984B47">
        <w:rPr>
          <w:rStyle w:val="Emphasis"/>
          <w:highlight w:val="cyan"/>
        </w:rPr>
        <w:t>broad</w:t>
      </w:r>
      <w:r w:rsidRPr="00A623AA">
        <w:rPr>
          <w:rStyle w:val="Emphasis"/>
        </w:rPr>
        <w:t xml:space="preserve">-scale </w:t>
      </w:r>
      <w:r w:rsidRPr="00984B47">
        <w:rPr>
          <w:rStyle w:val="Emphasis"/>
          <w:highlight w:val="cyan"/>
        </w:rPr>
        <w:t>extinctions</w:t>
      </w:r>
      <w:r w:rsidRPr="00984B47">
        <w:rPr>
          <w:rStyle w:val="StyleUnderline"/>
          <w:highlight w:val="cyan"/>
        </w:rPr>
        <w:t xml:space="preserve"> due to</w:t>
      </w:r>
      <w:r w:rsidRPr="00A623AA">
        <w:rPr>
          <w:rStyle w:val="StyleUnderline"/>
        </w:rPr>
        <w:t xml:space="preserve"> a </w:t>
      </w:r>
      <w:r w:rsidRPr="00984B47">
        <w:rPr>
          <w:rStyle w:val="StyleUnderline"/>
          <w:highlight w:val="cyan"/>
        </w:rPr>
        <w:t>warming</w:t>
      </w:r>
      <w:r w:rsidRPr="00A623AA">
        <w:rPr>
          <w:rStyle w:val="StyleUnderline"/>
        </w:rPr>
        <w:t xml:space="preserve"> world.” There are similar conclusions in </w:t>
      </w:r>
      <w:r w:rsidRPr="00A623AA">
        <w:rPr>
          <w:rStyle w:val="Emphasis"/>
        </w:rPr>
        <w:t>Botkin</w:t>
      </w:r>
      <w:r w:rsidRPr="00A623AA">
        <w:rPr>
          <w:sz w:val="16"/>
        </w:rPr>
        <w:t xml:space="preserve"> et al. </w:t>
      </w:r>
      <w:r w:rsidRPr="00A623AA">
        <w:rPr>
          <w:sz w:val="16"/>
        </w:rPr>
        <w:lastRenderedPageBreak/>
        <w:t xml:space="preserve">(2007), </w:t>
      </w:r>
      <w:r w:rsidRPr="00A623AA">
        <w:rPr>
          <w:rStyle w:val="Emphasis"/>
        </w:rPr>
        <w:t>Dawson</w:t>
      </w:r>
      <w:r w:rsidRPr="00A623AA">
        <w:rPr>
          <w:sz w:val="16"/>
        </w:rPr>
        <w:t xml:space="preserve"> et al. (2011), </w:t>
      </w:r>
      <w:r w:rsidRPr="00A623AA">
        <w:rPr>
          <w:rStyle w:val="Emphasis"/>
        </w:rPr>
        <w:t>Hof</w:t>
      </w:r>
      <w:r w:rsidRPr="00A623AA">
        <w:rPr>
          <w:sz w:val="16"/>
        </w:rPr>
        <w:t xml:space="preserve"> et al. (2011) </w:t>
      </w:r>
      <w:r w:rsidRPr="00A623AA">
        <w:rPr>
          <w:rStyle w:val="StyleUnderline"/>
        </w:rPr>
        <w:t xml:space="preserve">and </w:t>
      </w:r>
      <w:r w:rsidRPr="00A623AA">
        <w:rPr>
          <w:rStyle w:val="Emphasis"/>
        </w:rPr>
        <w:t>Willis &amp; MacDonald</w:t>
      </w:r>
      <w:r w:rsidRPr="00A623AA">
        <w:rPr>
          <w:sz w:val="16"/>
        </w:rPr>
        <w:t xml:space="preserve"> (2011). The best evidence of warming causing extinction may be from the end-Permian mass extinction, which may have been associated with large-scale warming (see note 91 to this chapter).</w:t>
      </w:r>
    </w:p>
    <w:p w14:paraId="20005A5D" w14:textId="77777777" w:rsidR="0055597B" w:rsidRPr="00A623AA" w:rsidRDefault="0055597B" w:rsidP="0055597B">
      <w:pPr>
        <w:rPr>
          <w:sz w:val="16"/>
        </w:rPr>
      </w:pPr>
      <w:r w:rsidRPr="00A623AA">
        <w:rPr>
          <w:sz w:val="16"/>
        </w:rPr>
        <w:t>[END FOOTNOTE]</w:t>
      </w:r>
    </w:p>
    <w:p w14:paraId="489764B2" w14:textId="77777777" w:rsidR="0055597B" w:rsidRPr="00A623AA" w:rsidRDefault="0055597B" w:rsidP="0055597B">
      <w:pPr>
        <w:rPr>
          <w:sz w:val="16"/>
        </w:rPr>
      </w:pPr>
      <w:proofErr w:type="gramStart"/>
      <w:r w:rsidRPr="00A623AA">
        <w:rPr>
          <w:sz w:val="16"/>
        </w:rPr>
        <w:t>So</w:t>
      </w:r>
      <w:proofErr w:type="gramEnd"/>
      <w:r w:rsidRPr="00A623AA">
        <w:rPr>
          <w:sz w:val="16"/>
        </w:rPr>
        <w:t xml:space="preserve"> </w:t>
      </w:r>
      <w:r w:rsidRPr="00A623AA">
        <w:rPr>
          <w:rStyle w:val="StyleUnderline"/>
        </w:rPr>
        <w:t xml:space="preserve">the </w:t>
      </w:r>
      <w:r w:rsidRPr="00984B47">
        <w:rPr>
          <w:rStyle w:val="StyleUnderline"/>
          <w:highlight w:val="cyan"/>
        </w:rPr>
        <w:t>most important</w:t>
      </w:r>
      <w:r w:rsidRPr="00A623AA">
        <w:rPr>
          <w:rStyle w:val="StyleUnderline"/>
        </w:rPr>
        <w:t xml:space="preserve"> known effect of climate change from the perspective of direct existential risk </w:t>
      </w:r>
      <w:r w:rsidRPr="00984B47">
        <w:rPr>
          <w:rStyle w:val="StyleUnderline"/>
          <w:highlight w:val="cyan"/>
        </w:rPr>
        <w:t>is</w:t>
      </w:r>
      <w:r w:rsidRPr="00A623AA">
        <w:rPr>
          <w:sz w:val="16"/>
        </w:rPr>
        <w:t xml:space="preserve"> probably the most obvious: </w:t>
      </w:r>
      <w:r w:rsidRPr="00984B47">
        <w:rPr>
          <w:rStyle w:val="Emphasis"/>
          <w:highlight w:val="cyan"/>
        </w:rPr>
        <w:t>heat stress</w:t>
      </w:r>
      <w:r w:rsidRPr="00A623AA">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72FEE25E" w14:textId="77777777" w:rsidR="0055597B" w:rsidRPr="00A623AA" w:rsidRDefault="0055597B" w:rsidP="0055597B">
      <w:pPr>
        <w:rPr>
          <w:sz w:val="16"/>
        </w:rPr>
      </w:pPr>
      <w:r w:rsidRPr="00A623AA">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373F2AF5" w14:textId="77777777" w:rsidR="0055597B" w:rsidRPr="00A623AA" w:rsidRDefault="0055597B" w:rsidP="0055597B">
      <w:pPr>
        <w:rPr>
          <w:sz w:val="16"/>
        </w:rPr>
      </w:pPr>
      <w:r w:rsidRPr="00984B47">
        <w:rPr>
          <w:rStyle w:val="StyleUnderline"/>
          <w:highlight w:val="cyan"/>
        </w:rPr>
        <w:t xml:space="preserve">However, </w:t>
      </w:r>
      <w:r w:rsidRPr="00984B47">
        <w:rPr>
          <w:rStyle w:val="Emphasis"/>
          <w:highlight w:val="cyan"/>
        </w:rPr>
        <w:t>substantial regions</w:t>
      </w:r>
      <w:r w:rsidRPr="00A623AA">
        <w:rPr>
          <w:rStyle w:val="StyleUnderline"/>
        </w:rPr>
        <w:t xml:space="preserve"> would also </w:t>
      </w:r>
      <w:r w:rsidRPr="00984B47">
        <w:rPr>
          <w:rStyle w:val="Emphasis"/>
          <w:highlight w:val="cyan"/>
        </w:rPr>
        <w:t>remain below</w:t>
      </w:r>
      <w:r w:rsidRPr="00A623AA">
        <w:rPr>
          <w:rStyle w:val="StyleUnderline"/>
        </w:rPr>
        <w:t xml:space="preserve"> this threshold. </w:t>
      </w:r>
      <w:r w:rsidRPr="00984B47">
        <w:rPr>
          <w:rStyle w:val="Emphasis"/>
          <w:highlight w:val="cyan"/>
        </w:rPr>
        <w:t>Even with</w:t>
      </w:r>
      <w:r w:rsidRPr="00A623AA">
        <w:rPr>
          <w:rStyle w:val="Emphasis"/>
        </w:rPr>
        <w:t xml:space="preserve"> an extreme </w:t>
      </w:r>
      <w:r w:rsidRPr="00984B47">
        <w:rPr>
          <w:rStyle w:val="Emphasis"/>
          <w:highlight w:val="cyan"/>
        </w:rPr>
        <w:t>20°C</w:t>
      </w:r>
      <w:r w:rsidRPr="00A623AA">
        <w:rPr>
          <w:rStyle w:val="Emphasis"/>
        </w:rPr>
        <w:t xml:space="preserve"> of </w:t>
      </w:r>
      <w:r w:rsidRPr="00984B47">
        <w:rPr>
          <w:rStyle w:val="Emphasis"/>
          <w:highlight w:val="cyan"/>
        </w:rPr>
        <w:t>warming</w:t>
      </w:r>
      <w:r w:rsidRPr="00A623AA">
        <w:rPr>
          <w:rStyle w:val="StyleUnderline"/>
        </w:rPr>
        <w:t xml:space="preserve"> there would be </w:t>
      </w:r>
      <w:r w:rsidRPr="00984B47">
        <w:rPr>
          <w:rStyle w:val="Emphasis"/>
          <w:highlight w:val="cyan"/>
        </w:rPr>
        <w:t>many</w:t>
      </w:r>
      <w:r w:rsidRPr="00984B47">
        <w:rPr>
          <w:rStyle w:val="StyleUnderline"/>
          <w:highlight w:val="cyan"/>
        </w:rPr>
        <w:t xml:space="preserve"> coastal areas (and</w:t>
      </w:r>
      <w:r w:rsidRPr="00A623AA">
        <w:rPr>
          <w:rStyle w:val="StyleUnderline"/>
        </w:rPr>
        <w:t xml:space="preserve"> some </w:t>
      </w:r>
      <w:r w:rsidRPr="00984B47">
        <w:rPr>
          <w:rStyle w:val="Emphasis"/>
          <w:highlight w:val="cyan"/>
        </w:rPr>
        <w:t>elevated regions</w:t>
      </w:r>
      <w:r w:rsidRPr="00A623AA">
        <w:rPr>
          <w:rStyle w:val="StyleUnderline"/>
        </w:rPr>
        <w:t>) that would have no days above the temperature/humidity threshold</w:t>
      </w:r>
      <w:r w:rsidRPr="00A623AA">
        <w:rPr>
          <w:sz w:val="16"/>
        </w:rPr>
        <w:t xml:space="preserve">.89 </w:t>
      </w:r>
      <w:r w:rsidRPr="00A623AA">
        <w:rPr>
          <w:rStyle w:val="StyleUnderline"/>
        </w:rPr>
        <w:t xml:space="preserve">So there would </w:t>
      </w:r>
      <w:r w:rsidRPr="00984B47">
        <w:rPr>
          <w:rStyle w:val="StyleUnderline"/>
          <w:highlight w:val="cyan"/>
        </w:rPr>
        <w:t>remain</w:t>
      </w:r>
      <w:r w:rsidRPr="00A623AA">
        <w:rPr>
          <w:rStyle w:val="StyleUnderline"/>
        </w:rPr>
        <w:t xml:space="preserve"> </w:t>
      </w:r>
      <w:r w:rsidRPr="00A623AA">
        <w:rPr>
          <w:rStyle w:val="Emphasis"/>
        </w:rPr>
        <w:t>large areas</w:t>
      </w:r>
      <w:r w:rsidRPr="00A623AA">
        <w:rPr>
          <w:rStyle w:val="StyleUnderline"/>
        </w:rPr>
        <w:t xml:space="preserve"> in which humanity and </w:t>
      </w:r>
      <w:r w:rsidRPr="00984B47">
        <w:rPr>
          <w:rStyle w:val="Emphasis"/>
          <w:highlight w:val="cyan"/>
        </w:rPr>
        <w:t>civ</w:t>
      </w:r>
      <w:r w:rsidRPr="00A623AA">
        <w:rPr>
          <w:rStyle w:val="StyleUnderline"/>
        </w:rPr>
        <w:t xml:space="preserve">ilization </w:t>
      </w:r>
      <w:r w:rsidRPr="00984B47">
        <w:rPr>
          <w:rStyle w:val="StyleUnderline"/>
          <w:highlight w:val="cyan"/>
        </w:rPr>
        <w:t xml:space="preserve">could </w:t>
      </w:r>
      <w:r w:rsidRPr="00984B47">
        <w:rPr>
          <w:rStyle w:val="Emphasis"/>
          <w:highlight w:val="cyan"/>
        </w:rPr>
        <w:t>continue</w:t>
      </w:r>
      <w:r w:rsidRPr="00A623AA">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A623AA">
        <w:rPr>
          <w:sz w:val="16"/>
        </w:rPr>
        <w:t>humanity</w:t>
      </w:r>
      <w:proofErr w:type="gramEnd"/>
      <w:r w:rsidRPr="00A623AA">
        <w:rPr>
          <w:sz w:val="16"/>
        </w:rPr>
        <w:t xml:space="preserve"> and </w:t>
      </w:r>
      <w:r w:rsidRPr="00A623AA">
        <w:rPr>
          <w:rStyle w:val="StyleUnderline"/>
        </w:rPr>
        <w:t>it is hard to see how any realistic level of heat stress could pose such a risk</w:t>
      </w:r>
      <w:r w:rsidRPr="00A623AA">
        <w:rPr>
          <w:sz w:val="16"/>
        </w:rPr>
        <w:t xml:space="preserve">. </w:t>
      </w:r>
      <w:proofErr w:type="gramStart"/>
      <w:r w:rsidRPr="00A623AA">
        <w:rPr>
          <w:sz w:val="16"/>
        </w:rPr>
        <w:t>So</w:t>
      </w:r>
      <w:proofErr w:type="gramEnd"/>
      <w:r w:rsidRPr="00A623AA">
        <w:rPr>
          <w:sz w:val="16"/>
        </w:rPr>
        <w:t xml:space="preserve"> the runaway and moist greenhouse effects remain the only known mechanisms through which climate change could directly cause our extinction or irrevocable collapse.</w:t>
      </w:r>
    </w:p>
    <w:p w14:paraId="0D5FC7C2" w14:textId="77777777" w:rsidR="0055597B" w:rsidRDefault="0055597B" w:rsidP="0055597B">
      <w:pPr>
        <w:rPr>
          <w:sz w:val="16"/>
        </w:rPr>
      </w:pPr>
      <w:r w:rsidRPr="00A623AA">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A623AA">
        <w:rPr>
          <w:rStyle w:val="StyleUnderline"/>
        </w:rPr>
        <w:t xml:space="preserve">direct </w:t>
      </w:r>
      <w:r w:rsidRPr="00984B47">
        <w:rPr>
          <w:rStyle w:val="StyleUnderline"/>
          <w:highlight w:val="cyan"/>
        </w:rPr>
        <w:t>existential risk from climate</w:t>
      </w:r>
      <w:r w:rsidRPr="00A623AA">
        <w:rPr>
          <w:rStyle w:val="StyleUnderline"/>
        </w:rPr>
        <w:t xml:space="preserve"> change </w:t>
      </w:r>
      <w:r w:rsidRPr="00984B47">
        <w:rPr>
          <w:rStyle w:val="StyleUnderline"/>
          <w:highlight w:val="cyan"/>
        </w:rPr>
        <w:t xml:space="preserve">appears </w:t>
      </w:r>
      <w:r w:rsidRPr="00984B47">
        <w:rPr>
          <w:rStyle w:val="Emphasis"/>
          <w:highlight w:val="cyan"/>
        </w:rPr>
        <w:t xml:space="preserve">very </w:t>
      </w:r>
      <w:proofErr w:type="gramStart"/>
      <w:r w:rsidRPr="00984B47">
        <w:rPr>
          <w:rStyle w:val="Emphasis"/>
          <w:highlight w:val="cyan"/>
        </w:rPr>
        <w:t>small</w:t>
      </w:r>
      <w:r w:rsidRPr="00A623AA">
        <w:rPr>
          <w:sz w:val="16"/>
        </w:rPr>
        <w:t>, but</w:t>
      </w:r>
      <w:proofErr w:type="gramEnd"/>
      <w:r w:rsidRPr="00A623AA">
        <w:rPr>
          <w:sz w:val="16"/>
        </w:rPr>
        <w:t xml:space="preserve"> cannot yet be ruled out.</w:t>
      </w:r>
    </w:p>
    <w:p w14:paraId="035777F9" w14:textId="2B339718" w:rsidR="00E11B97" w:rsidRDefault="00E11B97" w:rsidP="00E11B97">
      <w:pPr>
        <w:pStyle w:val="Heading3"/>
      </w:pPr>
      <w:r>
        <w:lastRenderedPageBreak/>
        <w:t>2AC---NATO---Defense</w:t>
      </w:r>
    </w:p>
    <w:p w14:paraId="6D006215" w14:textId="47A01C67" w:rsidR="00E11B97" w:rsidRPr="00E11B97" w:rsidRDefault="00E11B97" w:rsidP="00E11B97">
      <w:pPr>
        <w:pStyle w:val="Heading4"/>
        <w:rPr>
          <w:bCs/>
        </w:rPr>
      </w:pPr>
      <w:r w:rsidRPr="00E11B97">
        <w:rPr>
          <w:bCs/>
        </w:rPr>
        <w:t>Trump is just saying the quiet part loud – US commitments don’t help NATO.</w:t>
      </w:r>
    </w:p>
    <w:p w14:paraId="42BFC3CD" w14:textId="77777777" w:rsidR="00E11B97" w:rsidRDefault="00E11B97" w:rsidP="00E11B97">
      <w:proofErr w:type="spellStart"/>
      <w:r>
        <w:rPr>
          <w:rStyle w:val="Style13ptBold"/>
        </w:rPr>
        <w:t>Shifrinson</w:t>
      </w:r>
      <w:proofErr w:type="spellEnd"/>
      <w:r>
        <w:rPr>
          <w:rStyle w:val="Style13ptBold"/>
        </w:rPr>
        <w:t xml:space="preserve"> 17</w:t>
      </w:r>
      <w:r>
        <w:t xml:space="preserve"> [Joshua R. </w:t>
      </w:r>
      <w:proofErr w:type="spellStart"/>
      <w:r>
        <w:t>Itzkowitz</w:t>
      </w:r>
      <w:proofErr w:type="spellEnd"/>
      <w:r>
        <w:t xml:space="preserve"> </w:t>
      </w:r>
      <w:proofErr w:type="spellStart"/>
      <w:r>
        <w:t>Shifrinson</w:t>
      </w:r>
      <w:proofErr w:type="spellEnd"/>
      <w:r>
        <w:t xml:space="preserve"> is an Assistant Professor of International Affairs with the Bush School of Government at Texas A&amp;M University, where his research interests include international security, U.S foreign policy, and diplomatic history, The Washington Quarterly, “Time to Consolidate </w:t>
      </w:r>
      <w:proofErr w:type="gramStart"/>
      <w:r>
        <w:t>NATO?,</w:t>
      </w:r>
      <w:proofErr w:type="gramEnd"/>
      <w:r>
        <w:t>” 2017, p. 118-9]</w:t>
      </w:r>
    </w:p>
    <w:p w14:paraId="51C77932" w14:textId="77777777" w:rsidR="00E11B97" w:rsidRDefault="00E11B97" w:rsidP="00E11B97">
      <w:pPr>
        <w:rPr>
          <w:u w:val="single"/>
        </w:rPr>
      </w:pPr>
      <w:r>
        <w:rPr>
          <w:sz w:val="14"/>
          <w:szCs w:val="16"/>
        </w:rPr>
        <w:t xml:space="preserve">For nearly 30 years, </w:t>
      </w:r>
      <w:r>
        <w:rPr>
          <w:rStyle w:val="StyleUnderline"/>
        </w:rPr>
        <w:t xml:space="preserve">American </w:t>
      </w:r>
      <w:r>
        <w:rPr>
          <w:rStyle w:val="StyleUnderline"/>
          <w:highlight w:val="yellow"/>
        </w:rPr>
        <w:t xml:space="preserve">policymakers pushed </w:t>
      </w:r>
      <w:r>
        <w:rPr>
          <w:rStyle w:val="Emphasis"/>
        </w:rPr>
        <w:t xml:space="preserve">NATO </w:t>
      </w:r>
      <w:r>
        <w:rPr>
          <w:rStyle w:val="Emphasis"/>
          <w:highlight w:val="yellow"/>
        </w:rPr>
        <w:t>enlargement</w:t>
      </w:r>
      <w:r>
        <w:rPr>
          <w:sz w:val="14"/>
          <w:szCs w:val="16"/>
        </w:rPr>
        <w:t xml:space="preserve"> </w:t>
      </w:r>
      <w:r>
        <w:rPr>
          <w:rStyle w:val="StyleUnderline"/>
        </w:rPr>
        <w:t xml:space="preserve">as a way of </w:t>
      </w:r>
      <w:r>
        <w:rPr>
          <w:rStyle w:val="Emphasis"/>
        </w:rPr>
        <w:t>consolidating</w:t>
      </w:r>
      <w:r>
        <w:rPr>
          <w:sz w:val="14"/>
          <w:szCs w:val="16"/>
        </w:rPr>
        <w:t xml:space="preserve"> </w:t>
      </w:r>
      <w:r>
        <w:rPr>
          <w:rStyle w:val="StyleUnderline"/>
        </w:rPr>
        <w:t>the</w:t>
      </w:r>
      <w:r>
        <w:rPr>
          <w:sz w:val="14"/>
          <w:szCs w:val="16"/>
        </w:rPr>
        <w:t xml:space="preserve"> United States’ </w:t>
      </w:r>
      <w:r>
        <w:rPr>
          <w:rStyle w:val="Emphasis"/>
        </w:rPr>
        <w:t>Cold War victory.</w:t>
      </w:r>
      <w:r>
        <w:rPr>
          <w:sz w:val="14"/>
          <w:szCs w:val="16"/>
        </w:rPr>
        <w:t xml:space="preserve"> </w:t>
      </w:r>
      <w:r>
        <w:rPr>
          <w:rStyle w:val="StyleUnderline"/>
        </w:rPr>
        <w:t xml:space="preserve">They did so seemingly </w:t>
      </w:r>
      <w:proofErr w:type="gramStart"/>
      <w:r>
        <w:rPr>
          <w:rStyle w:val="StyleUnderline"/>
          <w:highlight w:val="yellow"/>
        </w:rPr>
        <w:t>convinced</w:t>
      </w:r>
      <w:proofErr w:type="gramEnd"/>
      <w:r>
        <w:rPr>
          <w:rStyle w:val="StyleUnderline"/>
        </w:rPr>
        <w:t xml:space="preserve"> that </w:t>
      </w:r>
      <w:r>
        <w:rPr>
          <w:rStyle w:val="StyleUnderline"/>
          <w:highlight w:val="yellow"/>
        </w:rPr>
        <w:t>the</w:t>
      </w:r>
      <w:r>
        <w:rPr>
          <w:sz w:val="14"/>
          <w:szCs w:val="16"/>
        </w:rPr>
        <w:t xml:space="preserve"> </w:t>
      </w:r>
      <w:r>
        <w:rPr>
          <w:rStyle w:val="Emphasis"/>
          <w:highlight w:val="yellow"/>
        </w:rPr>
        <w:t>U</w:t>
      </w:r>
      <w:r>
        <w:rPr>
          <w:sz w:val="14"/>
          <w:szCs w:val="16"/>
        </w:rPr>
        <w:t xml:space="preserve">nited </w:t>
      </w:r>
      <w:r>
        <w:rPr>
          <w:rStyle w:val="Emphasis"/>
          <w:highlight w:val="yellow"/>
        </w:rPr>
        <w:t>S</w:t>
      </w:r>
      <w:r>
        <w:rPr>
          <w:sz w:val="14"/>
          <w:szCs w:val="16"/>
        </w:rPr>
        <w:t xml:space="preserve">tates </w:t>
      </w:r>
      <w:r>
        <w:rPr>
          <w:rStyle w:val="StyleUnderline"/>
          <w:highlight w:val="yellow"/>
        </w:rPr>
        <w:t>would never have to</w:t>
      </w:r>
      <w:r>
        <w:rPr>
          <w:sz w:val="14"/>
          <w:szCs w:val="16"/>
        </w:rPr>
        <w:t xml:space="preserve"> do that for which NATO was originally intended—</w:t>
      </w:r>
      <w:r>
        <w:rPr>
          <w:rStyle w:val="Emphasis"/>
          <w:highlight w:val="yellow"/>
        </w:rPr>
        <w:t>fight</w:t>
      </w:r>
      <w:r>
        <w:rPr>
          <w:rStyle w:val="Emphasis"/>
        </w:rPr>
        <w:t xml:space="preserve"> a war</w:t>
      </w:r>
      <w:r>
        <w:rPr>
          <w:sz w:val="14"/>
          <w:szCs w:val="16"/>
        </w:rPr>
        <w:t xml:space="preserve"> </w:t>
      </w:r>
      <w:r>
        <w:rPr>
          <w:rStyle w:val="StyleUnderline"/>
        </w:rPr>
        <w:t xml:space="preserve">against an adversary capable of hurting the </w:t>
      </w:r>
      <w:r>
        <w:rPr>
          <w:rStyle w:val="Emphasis"/>
        </w:rPr>
        <w:t>U</w:t>
      </w:r>
      <w:r>
        <w:rPr>
          <w:sz w:val="14"/>
          <w:szCs w:val="16"/>
        </w:rPr>
        <w:t xml:space="preserve">nited </w:t>
      </w:r>
      <w:r>
        <w:rPr>
          <w:rStyle w:val="Emphasis"/>
        </w:rPr>
        <w:t>S</w:t>
      </w:r>
      <w:r>
        <w:rPr>
          <w:sz w:val="14"/>
          <w:szCs w:val="16"/>
        </w:rPr>
        <w:t xml:space="preserve">tates.44 Today, </w:t>
      </w:r>
      <w:r>
        <w:rPr>
          <w:rStyle w:val="StyleUnderline"/>
        </w:rPr>
        <w:t xml:space="preserve">a variety of changes render </w:t>
      </w:r>
      <w:r>
        <w:rPr>
          <w:rStyle w:val="Emphasis"/>
        </w:rPr>
        <w:t>war a possibility</w:t>
      </w:r>
      <w:r>
        <w:rPr>
          <w:sz w:val="14"/>
          <w:szCs w:val="16"/>
        </w:rPr>
        <w:t xml:space="preserve">, </w:t>
      </w:r>
      <w:r>
        <w:rPr>
          <w:rStyle w:val="StyleUnderline"/>
        </w:rPr>
        <w:t xml:space="preserve">calling into question the </w:t>
      </w:r>
      <w:r>
        <w:rPr>
          <w:rStyle w:val="Emphasis"/>
        </w:rPr>
        <w:t>credibility</w:t>
      </w:r>
      <w:r>
        <w:rPr>
          <w:rStyle w:val="StyleUnderline"/>
        </w:rPr>
        <w:t xml:space="preserve"> of American </w:t>
      </w:r>
      <w:r>
        <w:rPr>
          <w:rStyle w:val="Emphasis"/>
        </w:rPr>
        <w:t>pledges</w:t>
      </w:r>
      <w:r>
        <w:rPr>
          <w:sz w:val="14"/>
          <w:szCs w:val="16"/>
        </w:rPr>
        <w:t xml:space="preserve"> </w:t>
      </w:r>
      <w:r>
        <w:rPr>
          <w:rStyle w:val="StyleUnderline"/>
        </w:rPr>
        <w:t xml:space="preserve">undertaken at the height of the </w:t>
      </w:r>
      <w:r>
        <w:rPr>
          <w:sz w:val="14"/>
          <w:szCs w:val="16"/>
        </w:rPr>
        <w:t>post-</w:t>
      </w:r>
      <w:r>
        <w:rPr>
          <w:rStyle w:val="Emphasis"/>
        </w:rPr>
        <w:t>Cold War</w:t>
      </w:r>
      <w:r>
        <w:rPr>
          <w:sz w:val="14"/>
          <w:szCs w:val="16"/>
        </w:rPr>
        <w:t xml:space="preserve"> era. Though many </w:t>
      </w:r>
      <w:r>
        <w:rPr>
          <w:rStyle w:val="StyleUnderline"/>
          <w:highlight w:val="yellow"/>
        </w:rPr>
        <w:t>analysts seek</w:t>
      </w:r>
      <w:r>
        <w:rPr>
          <w:rStyle w:val="StyleUnderline"/>
        </w:rPr>
        <w:t xml:space="preserve"> means </w:t>
      </w:r>
      <w:r>
        <w:rPr>
          <w:rStyle w:val="StyleUnderline"/>
          <w:highlight w:val="yellow"/>
        </w:rPr>
        <w:t xml:space="preserve">to </w:t>
      </w:r>
      <w:r>
        <w:rPr>
          <w:rStyle w:val="Emphasis"/>
          <w:highlight w:val="yellow"/>
        </w:rPr>
        <w:t>make</w:t>
      </w:r>
      <w:r>
        <w:rPr>
          <w:rStyle w:val="StyleUnderline"/>
          <w:highlight w:val="yellow"/>
        </w:rPr>
        <w:t xml:space="preserve"> the </w:t>
      </w:r>
      <w:r>
        <w:rPr>
          <w:rStyle w:val="Emphasis"/>
          <w:highlight w:val="yellow"/>
        </w:rPr>
        <w:t>American promise</w:t>
      </w:r>
      <w:r>
        <w:rPr>
          <w:sz w:val="14"/>
          <w:szCs w:val="16"/>
        </w:rPr>
        <w:t xml:space="preserve"> </w:t>
      </w:r>
      <w:r>
        <w:rPr>
          <w:rStyle w:val="StyleUnderline"/>
        </w:rPr>
        <w:t xml:space="preserve">to all NATO members </w:t>
      </w:r>
      <w:r>
        <w:rPr>
          <w:rStyle w:val="Emphasis"/>
          <w:highlight w:val="yellow"/>
        </w:rPr>
        <w:t>credible</w:t>
      </w:r>
      <w:r>
        <w:rPr>
          <w:sz w:val="14"/>
          <w:szCs w:val="16"/>
        </w:rPr>
        <w:t xml:space="preserve">, </w:t>
      </w:r>
      <w:r>
        <w:rPr>
          <w:rStyle w:val="StyleUnderline"/>
          <w:highlight w:val="yellow"/>
        </w:rPr>
        <w:t>there are</w:t>
      </w:r>
      <w:r>
        <w:rPr>
          <w:rStyle w:val="StyleUnderline"/>
        </w:rPr>
        <w:t xml:space="preserve"> good </w:t>
      </w:r>
      <w:r>
        <w:rPr>
          <w:rStyle w:val="StyleUnderline"/>
          <w:highlight w:val="yellow"/>
        </w:rPr>
        <w:t>reasons to doubt whether</w:t>
      </w:r>
      <w:r>
        <w:rPr>
          <w:rStyle w:val="StyleUnderline"/>
        </w:rPr>
        <w:t xml:space="preserve"> </w:t>
      </w:r>
      <w:r>
        <w:rPr>
          <w:rStyle w:val="StyleUnderline"/>
          <w:highlight w:val="yellow"/>
        </w:rPr>
        <w:t>any</w:t>
      </w:r>
      <w:r>
        <w:rPr>
          <w:rStyle w:val="StyleUnderline"/>
        </w:rPr>
        <w:t xml:space="preserve"> American </w:t>
      </w:r>
      <w:r>
        <w:rPr>
          <w:rStyle w:val="Emphasis"/>
          <w:highlight w:val="yellow"/>
        </w:rPr>
        <w:t>pledge to commit</w:t>
      </w:r>
      <w:r>
        <w:rPr>
          <w:rStyle w:val="Emphasis"/>
        </w:rPr>
        <w:t xml:space="preserve"> national </w:t>
      </w:r>
      <w:r>
        <w:rPr>
          <w:rStyle w:val="Emphasis"/>
          <w:highlight w:val="yellow"/>
        </w:rPr>
        <w:t xml:space="preserve">suicide </w:t>
      </w:r>
      <w:r>
        <w:rPr>
          <w:rStyle w:val="StyleUnderline"/>
          <w:highlight w:val="yellow"/>
        </w:rPr>
        <w:t xml:space="preserve">for allies of </w:t>
      </w:r>
      <w:r>
        <w:rPr>
          <w:rStyle w:val="Emphasis"/>
          <w:highlight w:val="yellow"/>
        </w:rPr>
        <w:t>dubious importance</w:t>
      </w:r>
      <w:r>
        <w:rPr>
          <w:sz w:val="14"/>
          <w:szCs w:val="16"/>
        </w:rPr>
        <w:t xml:space="preserve"> </w:t>
      </w:r>
      <w:r>
        <w:rPr>
          <w:rStyle w:val="StyleUnderline"/>
          <w:highlight w:val="yellow"/>
        </w:rPr>
        <w:t>will</w:t>
      </w:r>
      <w:r>
        <w:rPr>
          <w:rStyle w:val="StyleUnderline"/>
        </w:rPr>
        <w:t xml:space="preserve"> truly </w:t>
      </w:r>
      <w:r>
        <w:rPr>
          <w:rStyle w:val="StyleUnderline"/>
          <w:highlight w:val="yellow"/>
        </w:rPr>
        <w:t xml:space="preserve">be </w:t>
      </w:r>
      <w:r>
        <w:rPr>
          <w:rStyle w:val="Emphasis"/>
          <w:highlight w:val="yellow"/>
        </w:rPr>
        <w:t>viable</w:t>
      </w:r>
      <w:r>
        <w:rPr>
          <w:sz w:val="14"/>
          <w:szCs w:val="16"/>
        </w:rPr>
        <w:t xml:space="preserve">. </w:t>
      </w:r>
      <w:r>
        <w:rPr>
          <w:rStyle w:val="StyleUnderline"/>
          <w:highlight w:val="yellow"/>
        </w:rPr>
        <w:t>Instead of</w:t>
      </w:r>
      <w:r>
        <w:rPr>
          <w:sz w:val="14"/>
          <w:szCs w:val="16"/>
          <w:highlight w:val="yellow"/>
        </w:rPr>
        <w:t xml:space="preserve"> </w:t>
      </w:r>
      <w:r>
        <w:rPr>
          <w:rStyle w:val="Emphasis"/>
          <w:highlight w:val="yellow"/>
        </w:rPr>
        <w:t>struggling against</w:t>
      </w:r>
      <w:r>
        <w:rPr>
          <w:rStyle w:val="Emphasis"/>
        </w:rPr>
        <w:t xml:space="preserve"> the </w:t>
      </w:r>
      <w:r>
        <w:rPr>
          <w:rStyle w:val="Emphasis"/>
          <w:highlight w:val="yellow"/>
        </w:rPr>
        <w:t>reality</w:t>
      </w:r>
      <w:r>
        <w:rPr>
          <w:sz w:val="14"/>
          <w:szCs w:val="16"/>
        </w:rPr>
        <w:t xml:space="preserve">, </w:t>
      </w:r>
      <w:r>
        <w:rPr>
          <w:rStyle w:val="StyleUnderline"/>
        </w:rPr>
        <w:t xml:space="preserve">a sounder course would recognize NATO’s </w:t>
      </w:r>
      <w:r>
        <w:rPr>
          <w:rStyle w:val="Emphasis"/>
        </w:rPr>
        <w:t>two-tiered status</w:t>
      </w:r>
      <w:r>
        <w:rPr>
          <w:sz w:val="14"/>
          <w:szCs w:val="16"/>
        </w:rPr>
        <w:t xml:space="preserve"> </w:t>
      </w:r>
      <w:r>
        <w:rPr>
          <w:rStyle w:val="StyleUnderline"/>
        </w:rPr>
        <w:t>and accommodate U.S. diplomacy</w:t>
      </w:r>
      <w:r>
        <w:rPr>
          <w:sz w:val="14"/>
          <w:szCs w:val="16"/>
        </w:rPr>
        <w:t xml:space="preserve"> to this situation. The key is not necessarily to preventively change formal American security commitments. Instead, </w:t>
      </w:r>
      <w:r>
        <w:rPr>
          <w:rStyle w:val="StyleUnderline"/>
          <w:highlight w:val="yellow"/>
        </w:rPr>
        <w:t>the</w:t>
      </w:r>
      <w:r>
        <w:rPr>
          <w:sz w:val="14"/>
          <w:szCs w:val="16"/>
          <w:highlight w:val="yellow"/>
        </w:rPr>
        <w:t xml:space="preserve"> </w:t>
      </w:r>
      <w:r>
        <w:rPr>
          <w:rStyle w:val="Emphasis"/>
          <w:highlight w:val="yellow"/>
        </w:rPr>
        <w:t>U</w:t>
      </w:r>
      <w:r>
        <w:rPr>
          <w:sz w:val="14"/>
          <w:szCs w:val="16"/>
        </w:rPr>
        <w:t xml:space="preserve">nited </w:t>
      </w:r>
      <w:r>
        <w:rPr>
          <w:rStyle w:val="Emphasis"/>
          <w:highlight w:val="yellow"/>
        </w:rPr>
        <w:t>S</w:t>
      </w:r>
      <w:r>
        <w:rPr>
          <w:sz w:val="14"/>
          <w:szCs w:val="16"/>
        </w:rPr>
        <w:t xml:space="preserve">tates </w:t>
      </w:r>
      <w:r>
        <w:rPr>
          <w:rStyle w:val="StyleUnderline"/>
          <w:highlight w:val="yellow"/>
        </w:rPr>
        <w:t>must prepare</w:t>
      </w:r>
      <w:r>
        <w:rPr>
          <w:rStyle w:val="StyleUnderline"/>
        </w:rPr>
        <w:t xml:space="preserve"> politically and diplomatically for the possibility that </w:t>
      </w:r>
      <w:r>
        <w:rPr>
          <w:rStyle w:val="StyleUnderline"/>
          <w:highlight w:val="yellow"/>
        </w:rPr>
        <w:t xml:space="preserve">some state might </w:t>
      </w:r>
      <w:r>
        <w:rPr>
          <w:rStyle w:val="Emphasis"/>
          <w:highlight w:val="yellow"/>
        </w:rPr>
        <w:t>call</w:t>
      </w:r>
      <w:r>
        <w:rPr>
          <w:rStyle w:val="StyleUnderline"/>
          <w:highlight w:val="yellow"/>
        </w:rPr>
        <w:t xml:space="preserve"> the</w:t>
      </w:r>
      <w:r>
        <w:rPr>
          <w:rStyle w:val="StyleUnderline"/>
        </w:rPr>
        <w:t xml:space="preserve"> </w:t>
      </w:r>
      <w:r>
        <w:rPr>
          <w:rStyle w:val="Emphasis"/>
          <w:highlight w:val="yellow"/>
        </w:rPr>
        <w:t>American</w:t>
      </w:r>
      <w:r>
        <w:rPr>
          <w:rStyle w:val="Emphasis"/>
        </w:rPr>
        <w:t xml:space="preserve"> security </w:t>
      </w:r>
      <w:r>
        <w:rPr>
          <w:rStyle w:val="Emphasis"/>
          <w:highlight w:val="yellow"/>
        </w:rPr>
        <w:t>bluff</w:t>
      </w:r>
      <w:r>
        <w:rPr>
          <w:sz w:val="14"/>
          <w:szCs w:val="16"/>
        </w:rPr>
        <w:t xml:space="preserve">, </w:t>
      </w:r>
      <w:r>
        <w:rPr>
          <w:rStyle w:val="StyleUnderline"/>
        </w:rPr>
        <w:t>while accepting the constraints this risk imposes</w:t>
      </w:r>
      <w:r>
        <w:rPr>
          <w:sz w:val="14"/>
          <w:szCs w:val="16"/>
        </w:rPr>
        <w:t xml:space="preserve"> on American foreign policy. Carrying out these steps will, in turn, require both careful coordination throughout the U.S. government and foreign policy establishment, alongside efforts to sustain relationships with those states deemed vital to American interests. If successful, </w:t>
      </w:r>
      <w:r>
        <w:rPr>
          <w:rStyle w:val="StyleUnderline"/>
          <w:highlight w:val="yellow"/>
        </w:rPr>
        <w:t>this</w:t>
      </w:r>
      <w:r>
        <w:rPr>
          <w:rStyle w:val="StyleUnderline"/>
        </w:rPr>
        <w:t xml:space="preserve"> course </w:t>
      </w:r>
      <w:r>
        <w:rPr>
          <w:rStyle w:val="StyleUnderline"/>
          <w:highlight w:val="yellow"/>
        </w:rPr>
        <w:t>may</w:t>
      </w:r>
      <w:r>
        <w:rPr>
          <w:rStyle w:val="StyleUnderline"/>
        </w:rPr>
        <w:t xml:space="preserve"> ultimately </w:t>
      </w:r>
      <w:r>
        <w:rPr>
          <w:rStyle w:val="StyleUnderline"/>
          <w:highlight w:val="yellow"/>
        </w:rPr>
        <w:t>allow</w:t>
      </w:r>
      <w:r>
        <w:rPr>
          <w:rStyle w:val="StyleUnderline"/>
        </w:rPr>
        <w:t xml:space="preserve"> for a more </w:t>
      </w:r>
      <w:r>
        <w:rPr>
          <w:rStyle w:val="Emphasis"/>
          <w:highlight w:val="yellow"/>
        </w:rPr>
        <w:t>cohesive</w:t>
      </w:r>
      <w:r>
        <w:rPr>
          <w:rStyle w:val="StyleUnderline"/>
        </w:rPr>
        <w:t xml:space="preserve"> American</w:t>
      </w:r>
      <w:r>
        <w:rPr>
          <w:sz w:val="14"/>
          <w:szCs w:val="16"/>
        </w:rPr>
        <w:t xml:space="preserve"> </w:t>
      </w:r>
      <w:r>
        <w:rPr>
          <w:rStyle w:val="StyleUnderline"/>
          <w:highlight w:val="yellow"/>
        </w:rPr>
        <w:t>policy</w:t>
      </w:r>
      <w:r>
        <w:rPr>
          <w:rStyle w:val="StyleUnderline"/>
        </w:rPr>
        <w:t xml:space="preserve"> vis-à-vis </w:t>
      </w:r>
      <w:r>
        <w:rPr>
          <w:rStyle w:val="Emphasis"/>
        </w:rPr>
        <w:t>Europe and Russia</w:t>
      </w:r>
      <w:r>
        <w:rPr>
          <w:sz w:val="14"/>
          <w:szCs w:val="16"/>
        </w:rPr>
        <w:t xml:space="preserve">, </w:t>
      </w:r>
      <w:r>
        <w:rPr>
          <w:rStyle w:val="StyleUnderline"/>
          <w:highlight w:val="yellow"/>
        </w:rPr>
        <w:t>while reducing</w:t>
      </w:r>
      <w:r>
        <w:rPr>
          <w:rStyle w:val="StyleUnderline"/>
        </w:rPr>
        <w:t xml:space="preserve"> the dangers of</w:t>
      </w:r>
      <w:r>
        <w:rPr>
          <w:sz w:val="14"/>
          <w:szCs w:val="16"/>
        </w:rPr>
        <w:t xml:space="preserve"> </w:t>
      </w:r>
      <w:r>
        <w:rPr>
          <w:rStyle w:val="Emphasis"/>
          <w:highlight w:val="yellow"/>
        </w:rPr>
        <w:t>brinksmanship</w:t>
      </w:r>
      <w:r>
        <w:rPr>
          <w:sz w:val="14"/>
          <w:szCs w:val="16"/>
          <w:highlight w:val="yellow"/>
        </w:rPr>
        <w:t xml:space="preserve"> </w:t>
      </w:r>
      <w:r>
        <w:rPr>
          <w:rStyle w:val="StyleUnderline"/>
          <w:highlight w:val="yellow"/>
        </w:rPr>
        <w:t>and</w:t>
      </w:r>
      <w:r>
        <w:rPr>
          <w:sz w:val="14"/>
          <w:szCs w:val="16"/>
          <w:highlight w:val="yellow"/>
        </w:rPr>
        <w:t xml:space="preserve"> </w:t>
      </w:r>
      <w:r>
        <w:rPr>
          <w:rStyle w:val="Emphasis"/>
          <w:highlight w:val="yellow"/>
        </w:rPr>
        <w:t>crises</w:t>
      </w:r>
      <w:r>
        <w:rPr>
          <w:sz w:val="14"/>
          <w:szCs w:val="16"/>
        </w:rPr>
        <w:t xml:space="preserve"> </w:t>
      </w:r>
      <w:r>
        <w:rPr>
          <w:rStyle w:val="StyleUnderline"/>
        </w:rPr>
        <w:t>in the first place</w:t>
      </w:r>
      <w:r>
        <w:rPr>
          <w:sz w:val="14"/>
          <w:szCs w:val="16"/>
        </w:rPr>
        <w:t xml:space="preserve">. </w:t>
      </w:r>
      <w:r>
        <w:rPr>
          <w:rStyle w:val="Emphasis"/>
          <w:highlight w:val="yellow"/>
        </w:rPr>
        <w:t>Trading Toledo for Tallinn is not credible</w:t>
      </w:r>
      <w:r>
        <w:rPr>
          <w:sz w:val="14"/>
          <w:szCs w:val="16"/>
        </w:rPr>
        <w:t>—</w:t>
      </w:r>
      <w:r>
        <w:rPr>
          <w:rStyle w:val="StyleUnderline"/>
        </w:rPr>
        <w:t xml:space="preserve">but U.S. </w:t>
      </w:r>
      <w:r>
        <w:rPr>
          <w:rStyle w:val="StyleUnderline"/>
          <w:highlight w:val="yellow"/>
        </w:rPr>
        <w:t>strategists can</w:t>
      </w:r>
      <w:r>
        <w:rPr>
          <w:rStyle w:val="StyleUnderline"/>
        </w:rPr>
        <w:t xml:space="preserve"> still </w:t>
      </w:r>
      <w:r>
        <w:rPr>
          <w:rStyle w:val="Emphasis"/>
          <w:highlight w:val="yellow"/>
        </w:rPr>
        <w:t>minimize the fallout</w:t>
      </w:r>
      <w:r>
        <w:rPr>
          <w:rStyle w:val="StyleUnderline"/>
        </w:rPr>
        <w:t xml:space="preserve"> from three decades of NATO enlargement that has left the </w:t>
      </w:r>
      <w:r>
        <w:rPr>
          <w:rStyle w:val="Emphasis"/>
        </w:rPr>
        <w:t>U</w:t>
      </w:r>
      <w:r>
        <w:rPr>
          <w:sz w:val="14"/>
          <w:szCs w:val="16"/>
        </w:rPr>
        <w:t xml:space="preserve">nited </w:t>
      </w:r>
      <w:r>
        <w:rPr>
          <w:rStyle w:val="Emphasis"/>
        </w:rPr>
        <w:t>S</w:t>
      </w:r>
      <w:r>
        <w:rPr>
          <w:sz w:val="14"/>
          <w:szCs w:val="16"/>
        </w:rPr>
        <w:t xml:space="preserve">tates </w:t>
      </w:r>
      <w:r>
        <w:rPr>
          <w:rStyle w:val="Emphasis"/>
        </w:rPr>
        <w:t>exposed</w:t>
      </w:r>
      <w:r>
        <w:rPr>
          <w:rStyle w:val="StyleUnderline"/>
        </w:rPr>
        <w:t xml:space="preserve"> in an increasingly </w:t>
      </w:r>
      <w:r>
        <w:rPr>
          <w:rStyle w:val="Emphasis"/>
        </w:rPr>
        <w:t>conflictual Europe.</w:t>
      </w:r>
    </w:p>
    <w:p w14:paraId="0C1E1776" w14:textId="77777777" w:rsidR="00E11B97" w:rsidRPr="00E11B97" w:rsidRDefault="00E11B97" w:rsidP="00E11B97"/>
    <w:p w14:paraId="24B37E41" w14:textId="20431F61" w:rsidR="00B70BBE" w:rsidRDefault="00B70BBE" w:rsidP="00B70BBE">
      <w:pPr>
        <w:pStyle w:val="Heading3"/>
      </w:pPr>
      <w:r>
        <w:lastRenderedPageBreak/>
        <w:t>2AC---NATO</w:t>
      </w:r>
      <w:r w:rsidR="00E11B97">
        <w:t>---No Withdrawal</w:t>
      </w:r>
    </w:p>
    <w:p w14:paraId="772FFE8D" w14:textId="77777777" w:rsidR="00221A49" w:rsidRPr="00221A49" w:rsidRDefault="00221A49" w:rsidP="00221A49">
      <w:pPr>
        <w:pStyle w:val="Heading4"/>
      </w:pPr>
      <w:r>
        <w:t>Trump will defend NATO countries – Europe will concede to his demands.</w:t>
      </w:r>
    </w:p>
    <w:p w14:paraId="07454BC8" w14:textId="77777777" w:rsidR="00221A49" w:rsidRDefault="00221A49" w:rsidP="00221A49">
      <w:r>
        <w:t xml:space="preserve">Andrew </w:t>
      </w:r>
      <w:r w:rsidRPr="00221A49">
        <w:rPr>
          <w:rStyle w:val="Style13ptBold"/>
        </w:rPr>
        <w:t>Mc</w:t>
      </w:r>
      <w:r>
        <w:rPr>
          <w:rStyle w:val="Style13ptBold"/>
        </w:rPr>
        <w:t>D</w:t>
      </w:r>
      <w:r w:rsidRPr="00221A49">
        <w:rPr>
          <w:rStyle w:val="Style13ptBold"/>
        </w:rPr>
        <w:t>onald</w:t>
      </w:r>
      <w:r>
        <w:t xml:space="preserve"> </w:t>
      </w:r>
      <w:r w:rsidRPr="00221A49">
        <w:rPr>
          <w:rStyle w:val="Style13ptBold"/>
        </w:rPr>
        <w:t>3/19</w:t>
      </w:r>
      <w:r>
        <w:t xml:space="preserve">/24 Politico Europe Reporter “Donald Trump says he won’t quit NATO — if Europe pays its way” Politico </w:t>
      </w:r>
      <w:hyperlink r:id="rId14" w:history="1">
        <w:r w:rsidRPr="00AC1CE5">
          <w:rPr>
            <w:rStyle w:val="Hyperlink"/>
          </w:rPr>
          <w:t>https://www.politico.eu/article/donald-trump-says-he-wont-quit-nato-if-europe-pays-its-way/</w:t>
        </w:r>
      </w:hyperlink>
    </w:p>
    <w:p w14:paraId="0878E225" w14:textId="77777777" w:rsidR="00221A49" w:rsidRPr="00221A49" w:rsidRDefault="00221A49" w:rsidP="00221A49">
      <w:pPr>
        <w:rPr>
          <w:rStyle w:val="Emphasis"/>
        </w:rPr>
      </w:pPr>
      <w:r w:rsidRPr="00221A49">
        <w:rPr>
          <w:sz w:val="16"/>
        </w:rPr>
        <w:t xml:space="preserve">LONDON — Donald </w:t>
      </w:r>
      <w:r w:rsidRPr="00221A49">
        <w:rPr>
          <w:rStyle w:val="StyleUnderline"/>
        </w:rPr>
        <w:t>Trump has said the U.S. will "100 percent" remain in NATO under his leadership so long as European countries "</w:t>
      </w:r>
      <w:r w:rsidRPr="00221A49">
        <w:rPr>
          <w:rStyle w:val="Emphasis"/>
        </w:rPr>
        <w:t>play fair."</w:t>
      </w:r>
    </w:p>
    <w:p w14:paraId="2088588B" w14:textId="77777777" w:rsidR="00221A49" w:rsidRPr="00221A49" w:rsidRDefault="00221A49" w:rsidP="00221A49">
      <w:pPr>
        <w:rPr>
          <w:sz w:val="16"/>
        </w:rPr>
      </w:pPr>
      <w:r w:rsidRPr="00221A49">
        <w:rPr>
          <w:sz w:val="16"/>
        </w:rPr>
        <w:t>In an interview with his friend and ally Nigel Farage for British TV channel GB News, due to air Tuesday evening, Trump reaffirmed his commitment to the transatlantic alliance — but warned European nations not to "take advantage" of American support.</w:t>
      </w:r>
    </w:p>
    <w:p w14:paraId="29B9A1B1" w14:textId="77777777" w:rsidR="00221A49" w:rsidRPr="00221A49" w:rsidRDefault="00221A49" w:rsidP="00221A49">
      <w:pPr>
        <w:rPr>
          <w:sz w:val="16"/>
        </w:rPr>
      </w:pPr>
      <w:r w:rsidRPr="00221A49">
        <w:rPr>
          <w:sz w:val="16"/>
        </w:rPr>
        <w:t xml:space="preserve">His </w:t>
      </w:r>
      <w:r w:rsidRPr="00221A49">
        <w:rPr>
          <w:rStyle w:val="StyleUnderline"/>
        </w:rPr>
        <w:t xml:space="preserve">comments may help </w:t>
      </w:r>
      <w:r w:rsidRPr="00221A49">
        <w:rPr>
          <w:rStyle w:val="Emphasis"/>
        </w:rPr>
        <w:t>settle the nerves</w:t>
      </w:r>
      <w:r w:rsidRPr="00221A49">
        <w:rPr>
          <w:rStyle w:val="StyleUnderline"/>
        </w:rPr>
        <w:t xml:space="preserve"> of Western leaders worried Trump could formally withdraw America from NATO if he wins a second ter</w:t>
      </w:r>
      <w:r w:rsidRPr="00221A49">
        <w:rPr>
          <w:sz w:val="16"/>
        </w:rPr>
        <w:t>m as U.S. president later this year.</w:t>
      </w:r>
    </w:p>
    <w:p w14:paraId="517CCAEE" w14:textId="77777777" w:rsidR="00221A49" w:rsidRPr="00221A49" w:rsidRDefault="00221A49" w:rsidP="00221A49">
      <w:pPr>
        <w:rPr>
          <w:sz w:val="16"/>
        </w:rPr>
      </w:pPr>
      <w:r w:rsidRPr="00221A49">
        <w:rPr>
          <w:sz w:val="16"/>
        </w:rPr>
        <w:t>Trump has been highly critical of NATO for years, and allies' fears were heightened after the former president — set to face incumbent President Joe Biden in an election on November 5 — said last month he would "encourage" Russia to "do whatever the hell they want" to NATO countries which didn't meet their financial obligations to the alliance.</w:t>
      </w:r>
    </w:p>
    <w:p w14:paraId="3B81FF2D" w14:textId="77777777" w:rsidR="00221A49" w:rsidRPr="00221A49" w:rsidRDefault="00221A49" w:rsidP="00221A49">
      <w:pPr>
        <w:rPr>
          <w:sz w:val="16"/>
        </w:rPr>
      </w:pPr>
      <w:r w:rsidRPr="00221A49">
        <w:rPr>
          <w:sz w:val="16"/>
        </w:rPr>
        <w:t>But speaking to Farage — the former leader of the U.K.'s Brexit Party — Trump softened his rhetoric while maintaining that Europe must pay "its fair share" of defense costs.</w:t>
      </w:r>
    </w:p>
    <w:p w14:paraId="05273EB6" w14:textId="77777777" w:rsidR="00221A49" w:rsidRPr="00221A49" w:rsidRDefault="00221A49" w:rsidP="00221A49">
      <w:pPr>
        <w:rPr>
          <w:sz w:val="16"/>
        </w:rPr>
      </w:pPr>
      <w:r w:rsidRPr="00221A49">
        <w:rPr>
          <w:sz w:val="16"/>
        </w:rPr>
        <w:t>"NATO has to treat the U.S. fairly, because if it's not for the United States, NATO literally doesn't even exist," Trump said.</w:t>
      </w:r>
    </w:p>
    <w:p w14:paraId="4D9D8C08" w14:textId="77777777" w:rsidR="00221A49" w:rsidRPr="00221A49" w:rsidRDefault="00221A49" w:rsidP="00221A49">
      <w:pPr>
        <w:rPr>
          <w:sz w:val="16"/>
        </w:rPr>
      </w:pPr>
      <w:r w:rsidRPr="00221A49">
        <w:rPr>
          <w:rStyle w:val="StyleUnderline"/>
        </w:rPr>
        <w:t>Asked</w:t>
      </w:r>
      <w:r w:rsidRPr="00221A49">
        <w:rPr>
          <w:sz w:val="16"/>
        </w:rPr>
        <w:t xml:space="preserve"> </w:t>
      </w:r>
      <w:r w:rsidRPr="00221A49">
        <w:rPr>
          <w:rStyle w:val="StyleUnderline"/>
        </w:rPr>
        <w:t xml:space="preserve">directly if the U.S. under his presidency would come to the aid of NATO countries under attack, </w:t>
      </w:r>
      <w:r w:rsidRPr="00221A49">
        <w:rPr>
          <w:rStyle w:val="Emphasis"/>
        </w:rPr>
        <w:t>Trump said it would</w:t>
      </w:r>
      <w:r w:rsidRPr="00221A49">
        <w:rPr>
          <w:sz w:val="16"/>
        </w:rPr>
        <w:t>.</w:t>
      </w:r>
    </w:p>
    <w:p w14:paraId="3011E66C" w14:textId="77777777" w:rsidR="00221A49" w:rsidRPr="00221A49" w:rsidRDefault="00221A49" w:rsidP="00221A49">
      <w:pPr>
        <w:rPr>
          <w:sz w:val="16"/>
        </w:rPr>
      </w:pPr>
      <w:r w:rsidRPr="00221A49">
        <w:rPr>
          <w:sz w:val="16"/>
        </w:rPr>
        <w:t>“Yeah. But you know, the United States should pay its fair share, not everybody else's fair share," Trump responded.</w:t>
      </w:r>
    </w:p>
    <w:p w14:paraId="39C19D12" w14:textId="77777777" w:rsidR="00221A49" w:rsidRPr="00221A49" w:rsidRDefault="00221A49" w:rsidP="00221A49">
      <w:pPr>
        <w:rPr>
          <w:sz w:val="16"/>
        </w:rPr>
      </w:pPr>
      <w:r w:rsidRPr="00221A49">
        <w:rPr>
          <w:sz w:val="16"/>
        </w:rPr>
        <w:t>"We have an ocean in between some problems ... we have a nice big, beautiful ocean," Trump added. "[NATO] is more important for [European countries], they will take an advantage."</w:t>
      </w:r>
    </w:p>
    <w:p w14:paraId="53B37B3A" w14:textId="77777777" w:rsidR="00221A49" w:rsidRPr="00221A49" w:rsidRDefault="00221A49" w:rsidP="00221A49">
      <w:pPr>
        <w:rPr>
          <w:sz w:val="16"/>
        </w:rPr>
      </w:pPr>
      <w:r w:rsidRPr="00221A49">
        <w:rPr>
          <w:sz w:val="16"/>
        </w:rPr>
        <w:t>“</w:t>
      </w:r>
      <w:proofErr w:type="gramStart"/>
      <w:r w:rsidRPr="00221A49">
        <w:rPr>
          <w:sz w:val="16"/>
        </w:rPr>
        <w:t>So</w:t>
      </w:r>
      <w:proofErr w:type="gramEnd"/>
      <w:r w:rsidRPr="00221A49">
        <w:rPr>
          <w:sz w:val="16"/>
        </w:rPr>
        <w:t xml:space="preserve"> </w:t>
      </w:r>
      <w:r w:rsidRPr="00221A49">
        <w:rPr>
          <w:rStyle w:val="StyleUnderline"/>
        </w:rPr>
        <w:t>if they start to play fair, America's there?" Farage asked</w:t>
      </w:r>
      <w:r w:rsidRPr="00221A49">
        <w:rPr>
          <w:sz w:val="16"/>
        </w:rPr>
        <w:t>.</w:t>
      </w:r>
    </w:p>
    <w:p w14:paraId="278B490C" w14:textId="77777777" w:rsidR="00221A49" w:rsidRPr="00221A49" w:rsidRDefault="00221A49" w:rsidP="00221A49">
      <w:pPr>
        <w:rPr>
          <w:sz w:val="16"/>
        </w:rPr>
      </w:pPr>
      <w:r w:rsidRPr="00221A49">
        <w:rPr>
          <w:sz w:val="16"/>
        </w:rPr>
        <w:t>"</w:t>
      </w:r>
      <w:r w:rsidRPr="00221A49">
        <w:rPr>
          <w:rStyle w:val="Emphasis"/>
        </w:rPr>
        <w:t>Yes. 100 percent," Trump said</w:t>
      </w:r>
      <w:r w:rsidRPr="00221A49">
        <w:rPr>
          <w:sz w:val="16"/>
        </w:rPr>
        <w:t>.</w:t>
      </w:r>
    </w:p>
    <w:p w14:paraId="257E1732" w14:textId="77777777" w:rsidR="00221A49" w:rsidRPr="00221A49" w:rsidRDefault="00221A49" w:rsidP="00221A49">
      <w:pPr>
        <w:rPr>
          <w:sz w:val="16"/>
        </w:rPr>
      </w:pPr>
      <w:r w:rsidRPr="00221A49">
        <w:rPr>
          <w:sz w:val="16"/>
        </w:rPr>
        <w:t xml:space="preserve">According to NATO, </w:t>
      </w:r>
      <w:r w:rsidRPr="00221A49">
        <w:rPr>
          <w:rStyle w:val="Emphasis"/>
        </w:rPr>
        <w:t>about two-thirds</w:t>
      </w:r>
      <w:r w:rsidRPr="00221A49">
        <w:rPr>
          <w:rStyle w:val="StyleUnderline"/>
        </w:rPr>
        <w:t xml:space="preserve"> of its 32 member countries </w:t>
      </w:r>
      <w:r w:rsidRPr="00221A49">
        <w:rPr>
          <w:rStyle w:val="Emphasis"/>
        </w:rPr>
        <w:t>are now spending</w:t>
      </w:r>
      <w:r w:rsidRPr="00221A49">
        <w:rPr>
          <w:rStyle w:val="StyleUnderline"/>
        </w:rPr>
        <w:t xml:space="preserve"> on defense </w:t>
      </w:r>
      <w:r w:rsidRPr="00221A49">
        <w:rPr>
          <w:rStyle w:val="Emphasis"/>
        </w:rPr>
        <w:t>at the</w:t>
      </w:r>
      <w:r w:rsidRPr="00221A49">
        <w:rPr>
          <w:rStyle w:val="StyleUnderline"/>
        </w:rPr>
        <w:t xml:space="preserve"> alliance's </w:t>
      </w:r>
      <w:r w:rsidRPr="00221A49">
        <w:rPr>
          <w:rStyle w:val="Emphasis"/>
        </w:rPr>
        <w:t>target level</w:t>
      </w:r>
      <w:r w:rsidRPr="00221A49">
        <w:rPr>
          <w:rStyle w:val="StyleUnderline"/>
        </w:rPr>
        <w:t xml:space="preserve"> of 2 percent or above of GDP.</w:t>
      </w:r>
      <w:r w:rsidRPr="00221A49">
        <w:rPr>
          <w:sz w:val="16"/>
        </w:rPr>
        <w:t xml:space="preserve"> Trump spent much of his first term in office berating transatlantic allies, Germany in particular, about increasing their defense spending.</w:t>
      </w:r>
    </w:p>
    <w:p w14:paraId="714C97BA" w14:textId="77777777" w:rsidR="00221A49" w:rsidRPr="00221A49" w:rsidRDefault="00221A49" w:rsidP="00221A49">
      <w:pPr>
        <w:rPr>
          <w:sz w:val="16"/>
        </w:rPr>
      </w:pPr>
      <w:r w:rsidRPr="00221A49">
        <w:rPr>
          <w:sz w:val="16"/>
        </w:rPr>
        <w:t>There have been growing worries in Europe over the reliability of the decades-old U.S. commitment to European security, heightened by Trump's second presidential bid and the partisan gridlock in Washington over an aid package to help Ukraine fend off Russia's ongoing full-scale invasion.</w:t>
      </w:r>
    </w:p>
    <w:p w14:paraId="2265AE1D" w14:textId="77777777" w:rsidR="00221A49" w:rsidRPr="00221A49" w:rsidRDefault="00221A49" w:rsidP="00221A49">
      <w:pPr>
        <w:rPr>
          <w:sz w:val="16"/>
        </w:rPr>
      </w:pPr>
      <w:r w:rsidRPr="00221A49">
        <w:rPr>
          <w:rStyle w:val="StyleUnderline"/>
        </w:rPr>
        <w:t xml:space="preserve">While president, </w:t>
      </w:r>
      <w:r w:rsidRPr="00221A49">
        <w:rPr>
          <w:rStyle w:val="Emphasis"/>
        </w:rPr>
        <w:t>Trump</w:t>
      </w:r>
      <w:r w:rsidRPr="00221A49">
        <w:rPr>
          <w:rStyle w:val="StyleUnderline"/>
        </w:rPr>
        <w:t xml:space="preserve"> repeatedly threatened to leave the alliance, though </w:t>
      </w:r>
      <w:r w:rsidRPr="00221A49">
        <w:rPr>
          <w:rStyle w:val="Emphasis"/>
        </w:rPr>
        <w:t>never followed through</w:t>
      </w:r>
      <w:r w:rsidRPr="00221A49">
        <w:rPr>
          <w:sz w:val="16"/>
        </w:rPr>
        <w:t>.</w:t>
      </w:r>
    </w:p>
    <w:p w14:paraId="47EC8950" w14:textId="5881252B" w:rsidR="00221A49" w:rsidRPr="00221A49" w:rsidRDefault="00221A49" w:rsidP="00221A49">
      <w:pPr>
        <w:pStyle w:val="Heading4"/>
      </w:pPr>
      <w:r>
        <w:t>NATO plans meet Trump’s spending demands – solves the impact.</w:t>
      </w:r>
    </w:p>
    <w:p w14:paraId="710633C9" w14:textId="48F0CB0C" w:rsidR="00221A49" w:rsidRPr="00221A49" w:rsidRDefault="00221A49" w:rsidP="00221A49">
      <w:r>
        <w:t xml:space="preserve">Emmet </w:t>
      </w:r>
      <w:r w:rsidRPr="00221A49">
        <w:rPr>
          <w:rStyle w:val="Style13ptBold"/>
        </w:rPr>
        <w:t>Lyons 5/28</w:t>
      </w:r>
      <w:r>
        <w:t>/2024 News Desk Editor “NATO allies brace for possible Trump 2024 victory” CBS https://www.cbsnews.com/news/nato-allies-brace-possible-trump-president/</w:t>
      </w:r>
    </w:p>
    <w:p w14:paraId="2E978FBF" w14:textId="3E90AC2E" w:rsidR="00221A49" w:rsidRPr="00221A49" w:rsidRDefault="00221A49" w:rsidP="00221A49">
      <w:pPr>
        <w:rPr>
          <w:rStyle w:val="StyleUnderline"/>
        </w:rPr>
      </w:pPr>
      <w:r w:rsidRPr="00221A49">
        <w:rPr>
          <w:sz w:val="16"/>
        </w:rPr>
        <w:t xml:space="preserve">London — With six months to go until the presidential election, America's </w:t>
      </w:r>
      <w:r w:rsidRPr="00221A49">
        <w:rPr>
          <w:rStyle w:val="StyleUnderline"/>
        </w:rPr>
        <w:t>NATO allies are planning to boost their defense spending ahead of the potential disruption of a second Donald Trump presidency.</w:t>
      </w:r>
    </w:p>
    <w:p w14:paraId="52D6D681" w14:textId="4F2A3DEC" w:rsidR="00221A49" w:rsidRPr="00221A49" w:rsidRDefault="00221A49" w:rsidP="00221A49">
      <w:pPr>
        <w:rPr>
          <w:sz w:val="16"/>
        </w:rPr>
      </w:pPr>
      <w:r w:rsidRPr="00221A49">
        <w:rPr>
          <w:sz w:val="16"/>
        </w:rPr>
        <w:t xml:space="preserve">NATO Secretary General Jens </w:t>
      </w:r>
      <w:r w:rsidRPr="00221A49">
        <w:rPr>
          <w:rStyle w:val="StyleUnderline"/>
        </w:rPr>
        <w:t xml:space="preserve">Stoltenberg is preparing a funding plan to try to </w:t>
      </w:r>
      <w:r w:rsidRPr="00221A49">
        <w:rPr>
          <w:rStyle w:val="Emphasis"/>
        </w:rPr>
        <w:t>insulate</w:t>
      </w:r>
      <w:r w:rsidRPr="00221A49">
        <w:rPr>
          <w:rStyle w:val="StyleUnderline"/>
        </w:rPr>
        <w:t xml:space="preserve"> the 75-year-old </w:t>
      </w:r>
      <w:r w:rsidRPr="00221A49">
        <w:rPr>
          <w:rStyle w:val="Emphasis"/>
        </w:rPr>
        <w:t>military partnership</w:t>
      </w:r>
      <w:r w:rsidRPr="00221A49">
        <w:rPr>
          <w:rStyle w:val="StyleUnderline"/>
        </w:rPr>
        <w:t xml:space="preserve"> from any changing political realities that might affect the alliance</w:t>
      </w:r>
      <w:r w:rsidRPr="00221A49">
        <w:rPr>
          <w:sz w:val="16"/>
        </w:rPr>
        <w:t>, according to Oana Lungescu, who until last year was the longtime lead NATO spokesperson for Stoltenberg.</w:t>
      </w:r>
    </w:p>
    <w:p w14:paraId="1D226494" w14:textId="22965F14" w:rsidR="00221A49" w:rsidRPr="00221A49" w:rsidRDefault="00221A49" w:rsidP="00221A49">
      <w:pPr>
        <w:rPr>
          <w:rStyle w:val="StyleUnderline"/>
        </w:rPr>
      </w:pPr>
      <w:r w:rsidRPr="00221A49">
        <w:rPr>
          <w:sz w:val="16"/>
        </w:rPr>
        <w:lastRenderedPageBreak/>
        <w:t>"It is important to have predictability both for allies and for Ukraine," Lungescu told CBS News. "</w:t>
      </w:r>
      <w:r w:rsidRPr="00221A49">
        <w:rPr>
          <w:rStyle w:val="StyleUnderline"/>
        </w:rPr>
        <w:t>This [plan] relieves the U.S. of some of its organizational burden while still maintaining full oversight," she said.</w:t>
      </w:r>
    </w:p>
    <w:p w14:paraId="5876D1D4" w14:textId="046F5807" w:rsidR="00221A49" w:rsidRPr="00221A49" w:rsidRDefault="00221A49" w:rsidP="00221A49">
      <w:pPr>
        <w:rPr>
          <w:sz w:val="16"/>
        </w:rPr>
      </w:pPr>
      <w:r w:rsidRPr="00221A49">
        <w:rPr>
          <w:sz w:val="16"/>
        </w:rPr>
        <w:t>Stoltenberg has proposed a $107 billion, five-year package of military aid for Ukraine that would give the broader alliance a more direct role in funding, Reuters reported last month.</w:t>
      </w:r>
    </w:p>
    <w:p w14:paraId="014B2D0B" w14:textId="7DCA3BA8" w:rsidR="00221A49" w:rsidRPr="00221A49" w:rsidRDefault="00221A49" w:rsidP="00221A49">
      <w:pPr>
        <w:rPr>
          <w:sz w:val="16"/>
        </w:rPr>
      </w:pPr>
      <w:r w:rsidRPr="00221A49">
        <w:rPr>
          <w:sz w:val="16"/>
        </w:rPr>
        <w:t xml:space="preserve">Under the plan, </w:t>
      </w:r>
      <w:r w:rsidRPr="00221A49">
        <w:rPr>
          <w:rStyle w:val="StyleUnderline"/>
        </w:rPr>
        <w:t>European allies would create a shared Ukraine aid fund and increase their contributions to Kyiv's war effort, reducing the sizable funding provided by the U.S.</w:t>
      </w:r>
    </w:p>
    <w:p w14:paraId="71427DB6" w14:textId="525FA17A" w:rsidR="00221A49" w:rsidRPr="00221A49" w:rsidRDefault="00221A49" w:rsidP="00221A49">
      <w:pPr>
        <w:rPr>
          <w:sz w:val="16"/>
        </w:rPr>
      </w:pPr>
      <w:r w:rsidRPr="00221A49">
        <w:rPr>
          <w:sz w:val="16"/>
        </w:rPr>
        <w:t>Trump's first term as president demonstrated that the 2024 presumptive Republican nominee is unafraid to upend the NATO alliance. Trump shocked America's allies with his open criticism of the failure of some NATO members to meet defense funding commitments, and the Trump campaign has said that calling on allies to increase their defense spending is a policy that a future Trump White House would aggressively pursue.</w:t>
      </w:r>
    </w:p>
    <w:p w14:paraId="7D57E9FB" w14:textId="39C2B27E" w:rsidR="00221A49" w:rsidRPr="00221A49" w:rsidRDefault="00221A49" w:rsidP="00221A49">
      <w:pPr>
        <w:rPr>
          <w:sz w:val="16"/>
        </w:rPr>
      </w:pPr>
      <w:r w:rsidRPr="00221A49">
        <w:rPr>
          <w:sz w:val="16"/>
        </w:rPr>
        <w:t>In an emailed statement, Trump campaign national press secretary Karoline Leavitt said that "President Trump got our allies to increase their NATO spending by demanding they pay up, but Crooked Joe Biden went back to letting them take advantage of the American taxpayer."</w:t>
      </w:r>
    </w:p>
    <w:p w14:paraId="046CF082" w14:textId="7D465832" w:rsidR="00221A49" w:rsidRPr="00221A49" w:rsidRDefault="00221A49" w:rsidP="00221A49">
      <w:pPr>
        <w:rPr>
          <w:sz w:val="16"/>
        </w:rPr>
      </w:pPr>
      <w:r w:rsidRPr="00221A49">
        <w:rPr>
          <w:sz w:val="16"/>
        </w:rPr>
        <w:t>"When President Trump returns to the Oval Office, he will restore peace and rebuild American strength and deterrence on the world stage," Leavitt said.</w:t>
      </w:r>
    </w:p>
    <w:p w14:paraId="3B6C6FCB" w14:textId="3D0A5A3A" w:rsidR="00221A49" w:rsidRPr="00221A49" w:rsidRDefault="00221A49" w:rsidP="00221A49">
      <w:pPr>
        <w:rPr>
          <w:sz w:val="16"/>
        </w:rPr>
      </w:pPr>
      <w:r w:rsidRPr="00221A49">
        <w:rPr>
          <w:sz w:val="16"/>
        </w:rPr>
        <w:t xml:space="preserve">Lungescu said that </w:t>
      </w:r>
      <w:r w:rsidRPr="00221A49">
        <w:rPr>
          <w:rStyle w:val="StyleUnderline"/>
        </w:rPr>
        <w:t xml:space="preserve">the strategy proposed by Stoltenberg would </w:t>
      </w:r>
      <w:r w:rsidRPr="00221A49">
        <w:rPr>
          <w:rStyle w:val="Emphasis"/>
        </w:rPr>
        <w:t>address Trump's complaint</w:t>
      </w:r>
      <w:r w:rsidRPr="00221A49">
        <w:rPr>
          <w:rStyle w:val="StyleUnderline"/>
        </w:rPr>
        <w:t xml:space="preserve"> that NATO allies aren't doing enough to share the economic burden</w:t>
      </w:r>
      <w:r w:rsidRPr="00221A49">
        <w:rPr>
          <w:sz w:val="16"/>
        </w:rPr>
        <w:t xml:space="preserve">. At the same time, Stoltenberg is trying to protect Ukraine from the kind of severe delays in Congress — mostly driven by House Republicans — that halted U.S. aid and weapons funding for the first half of the year. </w:t>
      </w:r>
      <w:r w:rsidRPr="00221A49">
        <w:rPr>
          <w:rStyle w:val="StyleUnderline"/>
        </w:rPr>
        <w:t>NATO allies are also increasing their own individual defense spending</w:t>
      </w:r>
      <w:r w:rsidRPr="00221A49">
        <w:rPr>
          <w:sz w:val="16"/>
        </w:rPr>
        <w:t xml:space="preserve">, Lungescu told CBS News, although she also pointed out that </w:t>
      </w:r>
      <w:r w:rsidRPr="00221A49">
        <w:rPr>
          <w:rStyle w:val="StyleUnderline"/>
        </w:rPr>
        <w:t xml:space="preserve">American presidents </w:t>
      </w:r>
      <w:r w:rsidRPr="00221A49">
        <w:rPr>
          <w:rStyle w:val="Emphasis"/>
        </w:rPr>
        <w:t>dating back to Eisenhower</w:t>
      </w:r>
      <w:r w:rsidRPr="00221A49">
        <w:rPr>
          <w:rStyle w:val="StyleUnderline"/>
        </w:rPr>
        <w:t xml:space="preserve"> have </w:t>
      </w:r>
      <w:r w:rsidRPr="00221A49">
        <w:rPr>
          <w:rStyle w:val="Emphasis"/>
        </w:rPr>
        <w:t>criticized NATO partners</w:t>
      </w:r>
      <w:r w:rsidRPr="00221A49">
        <w:rPr>
          <w:rStyle w:val="StyleUnderline"/>
        </w:rPr>
        <w:t xml:space="preserve"> for not contributing enough</w:t>
      </w:r>
      <w:r w:rsidRPr="00221A49">
        <w:rPr>
          <w:sz w:val="16"/>
        </w:rPr>
        <w:t>.</w:t>
      </w:r>
    </w:p>
    <w:p w14:paraId="14FF55F6" w14:textId="77777777" w:rsidR="00B70BBE" w:rsidRPr="00221A49" w:rsidRDefault="00B70BBE" w:rsidP="00221A49">
      <w:pPr>
        <w:pStyle w:val="Heading4"/>
      </w:pPr>
      <w:r w:rsidRPr="00221A49">
        <w:t>Recent NATO moves mean Trump can’t abandon Ukraine/NATO</w:t>
      </w:r>
    </w:p>
    <w:p w14:paraId="229189BF" w14:textId="77777777" w:rsidR="00B70BBE" w:rsidRPr="00221A49" w:rsidRDefault="00B70BBE" w:rsidP="00221A49">
      <w:r w:rsidRPr="00221A49">
        <w:rPr>
          <w:rStyle w:val="Style13ptBold"/>
        </w:rPr>
        <w:t>Seligman '4/2</w:t>
      </w:r>
      <w:r w:rsidRPr="00221A49">
        <w:t xml:space="preserve"> [Lara, Stuart Lau, and Paul </w:t>
      </w:r>
      <w:proofErr w:type="spellStart"/>
      <w:r w:rsidRPr="00221A49">
        <w:t>Mcleary</w:t>
      </w:r>
      <w:proofErr w:type="spellEnd"/>
      <w:r w:rsidRPr="00221A49">
        <w:t>; "Allies consider moving Ukraine arms group into NATO to shield it from Trump;" https://www.politico.com/news/2024/04/02/allies-consider-moving-ukraine-arms-group-into-nato-to-shield-it-from-trump-00150151]</w:t>
      </w:r>
    </w:p>
    <w:p w14:paraId="445E33E3" w14:textId="77777777" w:rsidR="00B70BBE" w:rsidRPr="00221A49" w:rsidRDefault="00B70BBE" w:rsidP="00B70BBE">
      <w:pPr>
        <w:rPr>
          <w:sz w:val="16"/>
        </w:rPr>
      </w:pPr>
      <w:r w:rsidRPr="00221A49">
        <w:rPr>
          <w:sz w:val="16"/>
        </w:rPr>
        <w:t xml:space="preserve">The U.S. and other </w:t>
      </w:r>
      <w:r w:rsidRPr="001877A2">
        <w:rPr>
          <w:rStyle w:val="StyleUnderline"/>
          <w:highlight w:val="cyan"/>
        </w:rPr>
        <w:t>Western countries are considering transferring to NATO</w:t>
      </w:r>
      <w:r w:rsidRPr="00221A49">
        <w:rPr>
          <w:sz w:val="16"/>
          <w:highlight w:val="cyan"/>
        </w:rPr>
        <w:t xml:space="preserve"> </w:t>
      </w:r>
      <w:r w:rsidRPr="001877A2">
        <w:rPr>
          <w:rStyle w:val="StyleUnderline"/>
          <w:highlight w:val="cyan"/>
        </w:rPr>
        <w:t>a</w:t>
      </w:r>
      <w:r w:rsidRPr="00221A49">
        <w:rPr>
          <w:sz w:val="16"/>
        </w:rPr>
        <w:t xml:space="preserve"> U.S.-led multinational </w:t>
      </w:r>
      <w:r w:rsidRPr="001877A2">
        <w:rPr>
          <w:rStyle w:val="StyleUnderline"/>
          <w:highlight w:val="cyan"/>
        </w:rPr>
        <w:t>group that coordinates</w:t>
      </w:r>
      <w:r w:rsidRPr="00851E88">
        <w:rPr>
          <w:rStyle w:val="StyleUnderline"/>
        </w:rPr>
        <w:t xml:space="preserve"> the </w:t>
      </w:r>
      <w:r w:rsidRPr="001877A2">
        <w:rPr>
          <w:rStyle w:val="StyleUnderline"/>
        </w:rPr>
        <w:t xml:space="preserve">shipment of </w:t>
      </w:r>
      <w:r w:rsidRPr="001877A2">
        <w:rPr>
          <w:rStyle w:val="StyleUnderline"/>
          <w:highlight w:val="cyan"/>
        </w:rPr>
        <w:t>weapons to Ukraine</w:t>
      </w:r>
      <w:r w:rsidRPr="00851E88">
        <w:rPr>
          <w:rStyle w:val="StyleUnderline"/>
        </w:rPr>
        <w:t>,</w:t>
      </w:r>
      <w:r w:rsidRPr="00221A49">
        <w:rPr>
          <w:sz w:val="16"/>
        </w:rPr>
        <w:t xml:space="preserve"> </w:t>
      </w:r>
      <w:r w:rsidRPr="00851E88">
        <w:rPr>
          <w:rStyle w:val="StyleUnderline"/>
        </w:rPr>
        <w:t xml:space="preserve">a move </w:t>
      </w:r>
      <w:r w:rsidRPr="001877A2">
        <w:rPr>
          <w:rStyle w:val="StyleUnderline"/>
          <w:highlight w:val="cyan"/>
        </w:rPr>
        <w:t>that</w:t>
      </w:r>
      <w:r w:rsidRPr="00851E88">
        <w:rPr>
          <w:rStyle w:val="StyleUnderline"/>
        </w:rPr>
        <w:t xml:space="preserve"> </w:t>
      </w:r>
      <w:r w:rsidRPr="001877A2">
        <w:rPr>
          <w:rStyle w:val="StyleUnderline"/>
          <w:highlight w:val="cyan"/>
        </w:rPr>
        <w:t>could</w:t>
      </w:r>
      <w:r w:rsidRPr="00851E88">
        <w:rPr>
          <w:rStyle w:val="StyleUnderline"/>
        </w:rPr>
        <w:t xml:space="preserve"> help </w:t>
      </w:r>
      <w:r w:rsidRPr="001877A2">
        <w:rPr>
          <w:rStyle w:val="StyleUnderline"/>
          <w:highlight w:val="cyan"/>
        </w:rPr>
        <w:t>maintain the flow of arms</w:t>
      </w:r>
      <w:r w:rsidRPr="00221A49">
        <w:rPr>
          <w:sz w:val="16"/>
        </w:rPr>
        <w:t xml:space="preserve"> to Kyiv </w:t>
      </w:r>
      <w:r w:rsidRPr="001877A2">
        <w:rPr>
          <w:rStyle w:val="StyleUnderline"/>
          <w:highlight w:val="cyan"/>
        </w:rPr>
        <w:t>under</w:t>
      </w:r>
      <w:r w:rsidRPr="00851E88">
        <w:rPr>
          <w:rStyle w:val="StyleUnderline"/>
        </w:rPr>
        <w:t xml:space="preserve"> a</w:t>
      </w:r>
      <w:r w:rsidRPr="00221A49">
        <w:rPr>
          <w:sz w:val="16"/>
        </w:rPr>
        <w:t xml:space="preserve"> second Donald </w:t>
      </w:r>
      <w:r w:rsidRPr="001877A2">
        <w:rPr>
          <w:rStyle w:val="StyleUnderline"/>
          <w:highlight w:val="cyan"/>
        </w:rPr>
        <w:t>Trump</w:t>
      </w:r>
      <w:r w:rsidRPr="00851E88">
        <w:rPr>
          <w:rStyle w:val="StyleUnderline"/>
        </w:rPr>
        <w:t xml:space="preserve"> presidency</w:t>
      </w:r>
      <w:r w:rsidRPr="00221A49">
        <w:rPr>
          <w:sz w:val="16"/>
        </w:rPr>
        <w:t>.</w:t>
      </w:r>
    </w:p>
    <w:p w14:paraId="6CF95A96" w14:textId="77777777" w:rsidR="00B70BBE" w:rsidRPr="00221A49" w:rsidRDefault="00B70BBE" w:rsidP="00B70BBE">
      <w:pPr>
        <w:rPr>
          <w:sz w:val="16"/>
        </w:rPr>
      </w:pPr>
      <w:r w:rsidRPr="00221A49">
        <w:rPr>
          <w:sz w:val="16"/>
        </w:rPr>
        <w:t>During the NATO foreign ministerial meeting in Brussels Wednesday and Thursday, officials are expected to discuss gradually moving the organization — called the Ukraine Defense Contact Group — into the alliance’s control, according to three European officials and a U.S. official with knowledge of the internal deliberations. The goal would be to finalize the move at the NATO leaders’ summit in Washington in July, one of the officials said.</w:t>
      </w:r>
    </w:p>
    <w:p w14:paraId="35152581" w14:textId="77777777" w:rsidR="00B70BBE" w:rsidRPr="00221A49" w:rsidRDefault="00B70BBE" w:rsidP="00B70BBE">
      <w:pPr>
        <w:rPr>
          <w:sz w:val="16"/>
        </w:rPr>
      </w:pPr>
      <w:r w:rsidRPr="001877A2">
        <w:rPr>
          <w:rStyle w:val="StyleUnderline"/>
          <w:highlight w:val="cyan"/>
        </w:rPr>
        <w:t xml:space="preserve">Allies see the shift </w:t>
      </w:r>
      <w:proofErr w:type="gramStart"/>
      <w:r w:rsidRPr="001877A2">
        <w:rPr>
          <w:rStyle w:val="StyleUnderline"/>
          <w:highlight w:val="cyan"/>
        </w:rPr>
        <w:t>as</w:t>
      </w:r>
      <w:r w:rsidRPr="00851E88">
        <w:rPr>
          <w:rStyle w:val="StyleUnderline"/>
        </w:rPr>
        <w:t xml:space="preserve"> a way to</w:t>
      </w:r>
      <w:proofErr w:type="gramEnd"/>
      <w:r w:rsidRPr="00851E88">
        <w:rPr>
          <w:rStyle w:val="StyleUnderline"/>
        </w:rPr>
        <w:t xml:space="preserve"> institutionalize the U.S.-led effort, </w:t>
      </w:r>
      <w:r w:rsidRPr="001877A2">
        <w:rPr>
          <w:rStyle w:val="StyleUnderline"/>
          <w:highlight w:val="cyan"/>
        </w:rPr>
        <w:t>allowing other countries in NATO to have a bigger say over the process</w:t>
      </w:r>
      <w:r w:rsidRPr="00851E88">
        <w:rPr>
          <w:rStyle w:val="StyleUnderline"/>
        </w:rPr>
        <w:t xml:space="preserve"> in case of a Trump reelectio</w:t>
      </w:r>
      <w:r w:rsidRPr="00221A49">
        <w:rPr>
          <w:sz w:val="16"/>
        </w:rPr>
        <w:t xml:space="preserve">n, according to one of the European officials. </w:t>
      </w:r>
      <w:proofErr w:type="gramStart"/>
      <w:r w:rsidRPr="00221A49">
        <w:rPr>
          <w:sz w:val="16"/>
        </w:rPr>
        <w:t>All of</w:t>
      </w:r>
      <w:proofErr w:type="gramEnd"/>
      <w:r w:rsidRPr="00221A49">
        <w:rPr>
          <w:sz w:val="16"/>
        </w:rPr>
        <w:t xml:space="preserve"> the people were granted anonymity to discuss internal deliberations.</w:t>
      </w:r>
    </w:p>
    <w:p w14:paraId="074C86D4" w14:textId="77777777" w:rsidR="00B70BBE" w:rsidRPr="00221A49" w:rsidRDefault="00B70BBE" w:rsidP="00B70BBE">
      <w:pPr>
        <w:rPr>
          <w:sz w:val="16"/>
        </w:rPr>
      </w:pPr>
      <w:r w:rsidRPr="00221A49">
        <w:rPr>
          <w:sz w:val="16"/>
        </w:rPr>
        <w:t>The Ukraine group was launched in the early weeks of the war by Defense Secretary Lloyd Austin and then-Joint Chiefs Chair Gen. Mark Milley to coordinate Western support for Kyiv’s defenses. It’s credited with speeding tens of billions of dollars in equipment, weapons and other aid to Ukraine that have been critical in staving off Russian forces.</w:t>
      </w:r>
    </w:p>
    <w:p w14:paraId="1DDD3900" w14:textId="77777777" w:rsidR="00B70BBE" w:rsidRPr="00221A49" w:rsidRDefault="00B70BBE" w:rsidP="00B70BBE">
      <w:pPr>
        <w:rPr>
          <w:sz w:val="16"/>
        </w:rPr>
      </w:pPr>
      <w:r w:rsidRPr="00221A49">
        <w:rPr>
          <w:sz w:val="16"/>
        </w:rPr>
        <w:t>The discussions about moving the group under NATO are happening “at very senior levels,” with the goal of formalizing European and alliance support for Kyiv, said the U.S. official, adding that one consideration heading into U.S. and European elections is to make the group “more enduring.”</w:t>
      </w:r>
    </w:p>
    <w:p w14:paraId="4AE08180" w14:textId="77777777" w:rsidR="00B70BBE" w:rsidRPr="00221A49" w:rsidRDefault="00B70BBE" w:rsidP="00B70BBE">
      <w:pPr>
        <w:rPr>
          <w:sz w:val="16"/>
        </w:rPr>
      </w:pPr>
      <w:r w:rsidRPr="00221A49">
        <w:rPr>
          <w:sz w:val="16"/>
        </w:rPr>
        <w:t>Defense Department spokesperson Maj. Charlie Dietz declined to confirm the discussions, saying DOD had “no new announcements to make regarding the format or structure” of the group.</w:t>
      </w:r>
    </w:p>
    <w:p w14:paraId="21D4F6CD" w14:textId="77777777" w:rsidR="00B70BBE" w:rsidRPr="00221A49" w:rsidRDefault="00B70BBE" w:rsidP="00B70BBE">
      <w:pPr>
        <w:rPr>
          <w:sz w:val="16"/>
        </w:rPr>
      </w:pPr>
      <w:r w:rsidRPr="00221A49">
        <w:rPr>
          <w:sz w:val="16"/>
        </w:rPr>
        <w:t>“We are constantly discussing how we can ensure that our support for Ukraine is sustained and how we can organize the support in the best possible way,” Dietz said.</w:t>
      </w:r>
    </w:p>
    <w:p w14:paraId="020CCE26" w14:textId="77777777" w:rsidR="00B70BBE" w:rsidRPr="00221A49" w:rsidRDefault="00B70BBE" w:rsidP="00B70BBE">
      <w:pPr>
        <w:rPr>
          <w:sz w:val="16"/>
        </w:rPr>
      </w:pPr>
      <w:r w:rsidRPr="00851E88">
        <w:rPr>
          <w:rStyle w:val="StyleUnderline"/>
        </w:rPr>
        <w:lastRenderedPageBreak/>
        <w:t>Transferring the group to NATO would be a significant move toward cementing Western support for Ukraine’s war for the foreseeable future,</w:t>
      </w:r>
      <w:r w:rsidRPr="00221A49">
        <w:rPr>
          <w:sz w:val="16"/>
        </w:rPr>
        <w:t xml:space="preserve"> amid Europe’s fear of the return of Trump to the White House. In the near term, domestic politics in the U.S. and other countries is already threatening to cut off funding to send Kyiv additional weapons.</w:t>
      </w:r>
    </w:p>
    <w:p w14:paraId="404D39B5" w14:textId="77777777" w:rsidR="00B70BBE" w:rsidRPr="00221A49" w:rsidRDefault="00B70BBE" w:rsidP="00B70BBE">
      <w:pPr>
        <w:rPr>
          <w:sz w:val="16"/>
        </w:rPr>
      </w:pPr>
      <w:r w:rsidRPr="00221A49">
        <w:rPr>
          <w:sz w:val="16"/>
        </w:rPr>
        <w:t>Formalizing the group within NATO would go a long way toward protecting support for Ukraine from changes in U.S. and Western governments, experts said — and particularly from Trump.</w:t>
      </w:r>
    </w:p>
    <w:p w14:paraId="6DABAD8B" w14:textId="77777777" w:rsidR="00B70BBE" w:rsidRPr="00221A49" w:rsidRDefault="00B70BBE" w:rsidP="00B70BBE">
      <w:pPr>
        <w:rPr>
          <w:sz w:val="16"/>
        </w:rPr>
      </w:pPr>
      <w:r w:rsidRPr="00221A49">
        <w:rPr>
          <w:sz w:val="16"/>
        </w:rPr>
        <w:t xml:space="preserve">“There’s a feeling among, not the whole group but a part of the NATO group, that thinks it is better to institutionalize the process just in case of a Trump re-election,” said Jim Townsend, </w:t>
      </w:r>
      <w:r w:rsidRPr="00851E88">
        <w:rPr>
          <w:rStyle w:val="Emphasis"/>
        </w:rPr>
        <w:t>a former Pentagon and NATO official</w:t>
      </w:r>
      <w:r w:rsidRPr="00221A49">
        <w:rPr>
          <w:sz w:val="16"/>
        </w:rPr>
        <w:t>. “And that’s something that the U.S. is going to have to get used to hearing, because that is a fear, and a legitimate one.</w:t>
      </w:r>
    </w:p>
    <w:p w14:paraId="6E2DA7B4" w14:textId="77777777" w:rsidR="00B70BBE" w:rsidRPr="00851E88" w:rsidRDefault="00B70BBE" w:rsidP="00B70BBE">
      <w:pPr>
        <w:rPr>
          <w:sz w:val="16"/>
        </w:rPr>
      </w:pPr>
      <w:r w:rsidRPr="00221A49">
        <w:rPr>
          <w:sz w:val="16"/>
          <w:highlight w:val="cyan"/>
        </w:rPr>
        <w:t>“</w:t>
      </w:r>
      <w:r w:rsidRPr="001877A2">
        <w:rPr>
          <w:rStyle w:val="StyleUnderline"/>
          <w:highlight w:val="cyan"/>
        </w:rPr>
        <w:t>Pulling this under NATO</w:t>
      </w:r>
      <w:r w:rsidRPr="00851E88">
        <w:rPr>
          <w:sz w:val="16"/>
        </w:rPr>
        <w:t xml:space="preserve"> kind of </w:t>
      </w:r>
      <w:r w:rsidRPr="001877A2">
        <w:rPr>
          <w:rStyle w:val="StyleUnderline"/>
          <w:highlight w:val="cyan"/>
        </w:rPr>
        <w:t>isolates it from a Trump presidency</w:t>
      </w:r>
      <w:r w:rsidRPr="00851E88">
        <w:rPr>
          <w:sz w:val="16"/>
        </w:rPr>
        <w:t xml:space="preserve">, or </w:t>
      </w:r>
      <w:r w:rsidRPr="00851E88">
        <w:rPr>
          <w:rStyle w:val="StyleUnderline"/>
        </w:rPr>
        <w:t>even from a U.S. that might get distracted by China and can’t keep it going or can’t get his own funding act together</w:t>
      </w:r>
      <w:r w:rsidRPr="00851E88">
        <w:rPr>
          <w:sz w:val="16"/>
        </w:rPr>
        <w:t>,” he added.</w:t>
      </w:r>
    </w:p>
    <w:p w14:paraId="6887881E" w14:textId="77777777" w:rsidR="00B70BBE" w:rsidRDefault="00B70BBE" w:rsidP="00B70BBE">
      <w:pPr>
        <w:rPr>
          <w:sz w:val="16"/>
        </w:rPr>
      </w:pPr>
      <w:r w:rsidRPr="00851E88">
        <w:rPr>
          <w:sz w:val="16"/>
        </w:rPr>
        <w:t xml:space="preserve">If successful, the move would be the latest among a series of actions taken to shore up institutions in anticipation of another Trump presidency. Late last year, </w:t>
      </w:r>
      <w:r w:rsidRPr="001877A2">
        <w:rPr>
          <w:rStyle w:val="StyleUnderline"/>
          <w:highlight w:val="cyan"/>
        </w:rPr>
        <w:t xml:space="preserve">lawmakers approved a law to require congressional approval if a future president tried to pull out of </w:t>
      </w:r>
      <w:proofErr w:type="gramStart"/>
      <w:r w:rsidRPr="001877A2">
        <w:rPr>
          <w:rStyle w:val="StyleUnderline"/>
          <w:highlight w:val="cyan"/>
        </w:rPr>
        <w:t>NATO, and</w:t>
      </w:r>
      <w:proofErr w:type="gramEnd"/>
      <w:r w:rsidRPr="001877A2">
        <w:rPr>
          <w:rStyle w:val="StyleUnderline"/>
          <w:highlight w:val="cyan"/>
        </w:rPr>
        <w:t xml:space="preserve"> are considering further</w:t>
      </w:r>
      <w:r w:rsidRPr="00851E88">
        <w:rPr>
          <w:rStyle w:val="StyleUnderline"/>
        </w:rPr>
        <w:t xml:space="preserve"> protection </w:t>
      </w:r>
      <w:r w:rsidRPr="001877A2">
        <w:rPr>
          <w:rStyle w:val="StyleUnderline"/>
          <w:highlight w:val="cyan"/>
        </w:rPr>
        <w:t>measures</w:t>
      </w:r>
      <w:r w:rsidRPr="001877A2">
        <w:rPr>
          <w:sz w:val="16"/>
          <w:highlight w:val="cyan"/>
        </w:rPr>
        <w:t>.</w:t>
      </w:r>
    </w:p>
    <w:p w14:paraId="3352137E" w14:textId="77777777" w:rsidR="00B70BBE" w:rsidRDefault="00B70BBE" w:rsidP="00B70BBE">
      <w:pPr>
        <w:pStyle w:val="Heading3"/>
      </w:pPr>
      <w:r>
        <w:lastRenderedPageBreak/>
        <w:t>2AC---Trump Constrained</w:t>
      </w:r>
    </w:p>
    <w:p w14:paraId="6EC29DF7" w14:textId="77777777" w:rsidR="00B70BBE" w:rsidRPr="00A97985" w:rsidRDefault="00B70BBE" w:rsidP="00B70BBE">
      <w:pPr>
        <w:pStyle w:val="Heading4"/>
      </w:pPr>
      <w:r>
        <w:t>No terminal impact – Trump is constrained.</w:t>
      </w:r>
    </w:p>
    <w:p w14:paraId="3B32FABA" w14:textId="77777777" w:rsidR="00B70BBE" w:rsidRPr="00A97985" w:rsidRDefault="00B70BBE" w:rsidP="00B70BBE">
      <w:r>
        <w:t xml:space="preserve">Eric </w:t>
      </w:r>
      <w:r w:rsidRPr="00A97985">
        <w:rPr>
          <w:rStyle w:val="Style13ptBold"/>
        </w:rPr>
        <w:t>Posner</w:t>
      </w:r>
      <w:r>
        <w:t xml:space="preserve"> Dec 7, </w:t>
      </w:r>
      <w:proofErr w:type="gramStart"/>
      <w:r w:rsidRPr="00A97985">
        <w:rPr>
          <w:rStyle w:val="Style13ptBold"/>
        </w:rPr>
        <w:t>2023</w:t>
      </w:r>
      <w:proofErr w:type="gramEnd"/>
      <w:r>
        <w:t xml:space="preserve"> professor at the University of Chicago Law School “A Trump Dictatorship Won’t Happen” https://www.project-syndicate.org/commentary/trump-might-try-to-be-dictator-but-would-fail-again-by-eric-posner-2023-12</w:t>
      </w:r>
    </w:p>
    <w:p w14:paraId="2DC97DEC" w14:textId="77777777" w:rsidR="00B70BBE" w:rsidRDefault="00B70BBE" w:rsidP="00B70BBE">
      <w:r>
        <w:t>CHICAGO — Americans have worried about their presidents becoming dictators (or, in the old days, tyrants) ever since the Unites States was founded. The framers of the US Constitution understood that in classical democracies and republics, leaders often tried to seize power from legislatures and other assemblies. That is why they created a system of checks and balances on government power.</w:t>
      </w:r>
    </w:p>
    <w:p w14:paraId="25F0A419" w14:textId="77777777" w:rsidR="00B70BBE" w:rsidRDefault="00B70BBE" w:rsidP="00B70BBE">
      <w:r>
        <w:t xml:space="preserve">So far, so good. No US president has ever been a dictator. Nonetheless, accusing the other side’s candidate of seeking dictatorial powers has become a quadrennial ritual, one that has started early this time around. In a widely circulated Washington Post commentary last week, Robert Kagan, repeating his earlier prediction that former president Donald Trump would become a fascist leader, warned that he would become a dictator if he </w:t>
      </w:r>
      <w:proofErr w:type="gramStart"/>
      <w:r>
        <w:t>is</w:t>
      </w:r>
      <w:proofErr w:type="gramEnd"/>
      <w:r>
        <w:t xml:space="preserve"> elected again in 2024. Kagan likens a Trump victory to an asteroid crashing into the earth, echoing the widely ridiculed commentary by Michael Anton, who likened a Hillary Clinton victory in 2016 to a suicide attack on an airliner.</w:t>
      </w:r>
    </w:p>
    <w:p w14:paraId="1BD41300" w14:textId="77777777" w:rsidR="00B70BBE" w:rsidRDefault="00B70BBE" w:rsidP="00B70BBE">
      <w:r w:rsidRPr="00A97985">
        <w:rPr>
          <w:rStyle w:val="StyleUnderline"/>
        </w:rPr>
        <w:t>Trump</w:t>
      </w:r>
      <w:r>
        <w:t xml:space="preserve"> was and is many things, most of them bad. But he was not a fascist when he was president, and he </w:t>
      </w:r>
      <w:r w:rsidRPr="00A97985">
        <w:rPr>
          <w:rStyle w:val="Emphasis"/>
        </w:rPr>
        <w:t>won’t be a dictator</w:t>
      </w:r>
      <w:r>
        <w:t xml:space="preserve"> </w:t>
      </w:r>
      <w:r w:rsidRPr="00A97985">
        <w:rPr>
          <w:rStyle w:val="StyleUnderline"/>
        </w:rPr>
        <w:t xml:space="preserve">if he is elected a second time. Far from a strongman, Trump was weak throughout his previous term. His main accomplishments, a tax cut, a stimulus package during the pandemic and appointments of conservative (but largely mainstream) judges, all went through normal constitutional procedures, with Congress fully involved. Meanwhile, </w:t>
      </w:r>
      <w:r w:rsidRPr="00A97985">
        <w:rPr>
          <w:rStyle w:val="Emphasis"/>
        </w:rPr>
        <w:t>Congress thwarted Trump’s</w:t>
      </w:r>
      <w:r w:rsidRPr="00A97985">
        <w:rPr>
          <w:rStyle w:val="StyleUnderline"/>
        </w:rPr>
        <w:t xml:space="preserve"> promises to repeal the Affordable Care Act (“Obamacare”) and to build a wall on the border with Mexico.</w:t>
      </w:r>
    </w:p>
    <w:p w14:paraId="31E99827" w14:textId="77777777" w:rsidR="00B70BBE" w:rsidRDefault="00B70BBE" w:rsidP="00B70BBE">
      <w:r w:rsidRPr="00A97985">
        <w:rPr>
          <w:rStyle w:val="StyleUnderline"/>
        </w:rPr>
        <w:t xml:space="preserve">Likewise, Trump’s </w:t>
      </w:r>
      <w:r w:rsidRPr="00A97985">
        <w:rPr>
          <w:rStyle w:val="Emphasis"/>
        </w:rPr>
        <w:t>most notable attempts</w:t>
      </w:r>
      <w:r w:rsidRPr="00A97985">
        <w:rPr>
          <w:rStyle w:val="StyleUnderline"/>
        </w:rPr>
        <w:t xml:space="preserve"> to act unilaterally, to end the Deferred Action for Childhood Arrivals immigration </w:t>
      </w:r>
      <w:proofErr w:type="spellStart"/>
      <w:r w:rsidRPr="00A97985">
        <w:rPr>
          <w:rStyle w:val="StyleUnderline"/>
        </w:rPr>
        <w:t>programme</w:t>
      </w:r>
      <w:proofErr w:type="spellEnd"/>
      <w:r w:rsidRPr="00A97985">
        <w:rPr>
          <w:rStyle w:val="StyleUnderline"/>
        </w:rPr>
        <w:t xml:space="preserve">, add a citizenship-status question to the census and cut environmental regulations, were all </w:t>
      </w:r>
      <w:r w:rsidRPr="00A97985">
        <w:rPr>
          <w:rStyle w:val="Emphasis"/>
        </w:rPr>
        <w:t>blocked by the courts</w:t>
      </w:r>
      <w:r w:rsidRPr="00A97985">
        <w:rPr>
          <w:rStyle w:val="StyleUnderline"/>
        </w:rPr>
        <w:t xml:space="preserve"> or </w:t>
      </w:r>
      <w:r w:rsidRPr="00A97985">
        <w:rPr>
          <w:rStyle w:val="Emphasis"/>
        </w:rPr>
        <w:t>whittled down</w:t>
      </w:r>
      <w:r w:rsidRPr="00A97985">
        <w:rPr>
          <w:rStyle w:val="StyleUnderline"/>
        </w:rPr>
        <w:t xml:space="preserve"> in response to </w:t>
      </w:r>
      <w:r w:rsidRPr="00A97985">
        <w:rPr>
          <w:rStyle w:val="Emphasis"/>
        </w:rPr>
        <w:t>judicial challenges</w:t>
      </w:r>
      <w:r>
        <w:t xml:space="preserve">. </w:t>
      </w:r>
      <w:r w:rsidRPr="00A97985">
        <w:rPr>
          <w:rStyle w:val="StyleUnderline"/>
        </w:rPr>
        <w:t xml:space="preserve">Trump’s </w:t>
      </w:r>
      <w:r w:rsidRPr="00A97985">
        <w:rPr>
          <w:rStyle w:val="Emphasis"/>
        </w:rPr>
        <w:t>own subordinates</w:t>
      </w:r>
      <w:r w:rsidRPr="00A97985">
        <w:rPr>
          <w:rStyle w:val="StyleUnderline"/>
        </w:rPr>
        <w:t xml:space="preserve"> disobeyed his orders to block investigations of his activities and bring frivolous lawsuits against his opponents</w:t>
      </w:r>
      <w:r>
        <w:t xml:space="preserve">. And Trump’s </w:t>
      </w:r>
      <w:r w:rsidRPr="00A97985">
        <w:rPr>
          <w:rStyle w:val="Emphasis"/>
        </w:rPr>
        <w:t>most consequential foreign-policy decisions</w:t>
      </w:r>
      <w:r>
        <w:t xml:space="preserve">, </w:t>
      </w:r>
      <w:r w:rsidRPr="00A97985">
        <w:rPr>
          <w:rStyle w:val="StyleUnderline"/>
        </w:rPr>
        <w:t xml:space="preserve">withdrawing from the Paris climate agreement and the Iran nuclear deal, for example, were </w:t>
      </w:r>
      <w:r w:rsidRPr="00A97985">
        <w:rPr>
          <w:rStyle w:val="Emphasis"/>
        </w:rPr>
        <w:t>solidly within</w:t>
      </w:r>
      <w:r w:rsidRPr="00A97985">
        <w:rPr>
          <w:rStyle w:val="StyleUnderline"/>
        </w:rPr>
        <w:t xml:space="preserve"> the </w:t>
      </w:r>
      <w:r w:rsidRPr="00A97985">
        <w:rPr>
          <w:rStyle w:val="Emphasis"/>
        </w:rPr>
        <w:t>tradition</w:t>
      </w:r>
      <w:r w:rsidRPr="00A97985">
        <w:rPr>
          <w:rStyle w:val="StyleUnderline"/>
        </w:rPr>
        <w:t xml:space="preserve"> of presidential authority in that domain</w:t>
      </w:r>
      <w:r>
        <w:t>.</w:t>
      </w:r>
    </w:p>
    <w:p w14:paraId="697EF000" w14:textId="77777777" w:rsidR="00B70BBE" w:rsidRDefault="00B70BBE" w:rsidP="00B70BBE">
      <w:r w:rsidRPr="00A97985">
        <w:rPr>
          <w:rStyle w:val="StyleUnderline"/>
        </w:rPr>
        <w:t>Trump was a weak president because most voters disliked him. Every Democrat and even a few Republicans could afford to oppose</w:t>
      </w:r>
      <w:r>
        <w:t xml:space="preserve"> </w:t>
      </w:r>
      <w:r w:rsidRPr="00A97985">
        <w:rPr>
          <w:rStyle w:val="StyleUnderline"/>
        </w:rPr>
        <w:t xml:space="preserve">him. Unable to achieve majority popular support, he could only pretend. Though he tried to bully the judiciary, those efforts failed. “My judges”, as he called them, </w:t>
      </w:r>
      <w:r w:rsidRPr="00A97985">
        <w:rPr>
          <w:rStyle w:val="Emphasis"/>
        </w:rPr>
        <w:t>ruled against him over and over</w:t>
      </w:r>
      <w:r>
        <w:t xml:space="preserve"> when he challenged the 2020 presidential election results. </w:t>
      </w:r>
      <w:r w:rsidRPr="00A97985">
        <w:rPr>
          <w:rStyle w:val="StyleUnderline"/>
        </w:rPr>
        <w:t xml:space="preserve">He could not get the huge federal </w:t>
      </w:r>
      <w:r w:rsidRPr="00A97985">
        <w:rPr>
          <w:rStyle w:val="StyleUnderline"/>
        </w:rPr>
        <w:lastRenderedPageBreak/>
        <w:t xml:space="preserve">bureaucracy to do his bidding because he </w:t>
      </w:r>
      <w:r w:rsidRPr="00A97985">
        <w:rPr>
          <w:rStyle w:val="Emphasis"/>
        </w:rPr>
        <w:t>lacked the wisdom and patience</w:t>
      </w:r>
      <w:r w:rsidRPr="00A97985">
        <w:rPr>
          <w:rStyle w:val="StyleUnderline"/>
        </w:rPr>
        <w:t xml:space="preserve"> to manage it</w:t>
      </w:r>
      <w:r>
        <w:t>.</w:t>
      </w:r>
    </w:p>
    <w:p w14:paraId="45CA160D" w14:textId="77777777" w:rsidR="00B70BBE" w:rsidRPr="00A97985" w:rsidRDefault="00B70BBE" w:rsidP="00B70BBE">
      <w:pPr>
        <w:rPr>
          <w:rStyle w:val="StyleUnderline"/>
        </w:rPr>
      </w:pPr>
      <w:r w:rsidRPr="00A97985">
        <w:rPr>
          <w:rStyle w:val="StyleUnderline"/>
        </w:rPr>
        <w:t>Trump attempted to reverse the 2020 election</w:t>
      </w:r>
      <w:r>
        <w:t xml:space="preserve"> by spreading lies and riling up a mob. </w:t>
      </w:r>
      <w:r w:rsidRPr="00A97985">
        <w:rPr>
          <w:rStyle w:val="Emphasis"/>
        </w:rPr>
        <w:t>But he failed completely</w:t>
      </w:r>
      <w:r>
        <w:t xml:space="preserve">, again </w:t>
      </w:r>
      <w:r w:rsidRPr="00A97985">
        <w:rPr>
          <w:rStyle w:val="StyleUnderline"/>
        </w:rPr>
        <w:t>thwarted</w:t>
      </w:r>
      <w:r>
        <w:t xml:space="preserve"> </w:t>
      </w:r>
      <w:r w:rsidRPr="00A97985">
        <w:rPr>
          <w:rStyle w:val="StyleUnderline"/>
        </w:rPr>
        <w:t>by</w:t>
      </w:r>
      <w:r>
        <w:t xml:space="preserve"> his top </w:t>
      </w:r>
      <w:r w:rsidRPr="00A97985">
        <w:rPr>
          <w:rStyle w:val="StyleUnderline"/>
        </w:rPr>
        <w:t>subordinates and the courts</w:t>
      </w:r>
      <w:r>
        <w:t xml:space="preserve">, </w:t>
      </w:r>
      <w:r w:rsidRPr="00A97985">
        <w:rPr>
          <w:rStyle w:val="StyleUnderline"/>
        </w:rPr>
        <w:t>as well as by election officials</w:t>
      </w:r>
      <w:r>
        <w:t xml:space="preserve"> from both parties. </w:t>
      </w:r>
      <w:r w:rsidRPr="00A97985">
        <w:rPr>
          <w:rStyle w:val="StyleUnderline"/>
        </w:rPr>
        <w:t>Today, Trump and his henchmen have been indicted, his lawyers are facing disciplinary proceedings, and hundreds of his supporters have been sentenced to prison.</w:t>
      </w:r>
    </w:p>
    <w:p w14:paraId="74BCD9B2" w14:textId="77777777" w:rsidR="00B70BBE" w:rsidRPr="00A97985" w:rsidRDefault="00B70BBE" w:rsidP="00B70BBE">
      <w:pPr>
        <w:rPr>
          <w:rStyle w:val="StyleUnderline"/>
        </w:rPr>
      </w:pPr>
      <w:r w:rsidRPr="00A97985">
        <w:rPr>
          <w:rStyle w:val="StyleUnderline"/>
        </w:rPr>
        <w:t>Kagan replies that this time is different. The Heritage Foundation,</w:t>
      </w:r>
      <w:r>
        <w:t xml:space="preserve"> a leading right-wing think tank, </w:t>
      </w:r>
      <w:r w:rsidRPr="00A97985">
        <w:rPr>
          <w:rStyle w:val="StyleUnderline"/>
        </w:rPr>
        <w:t>is compiling a list of thousands of right-wing radicals</w:t>
      </w:r>
      <w:r>
        <w:t xml:space="preserve"> who will fill slots in the federal bureaucracy, especially the Department of Justice, that Trump will have freed up by way of a novel legal maneuver. It has also </w:t>
      </w:r>
      <w:r w:rsidRPr="00A97985">
        <w:rPr>
          <w:rStyle w:val="StyleUnderline"/>
        </w:rPr>
        <w:t xml:space="preserve">produced a conservative wish list called Project 2025. But the </w:t>
      </w:r>
      <w:r w:rsidRPr="00A97985">
        <w:rPr>
          <w:rStyle w:val="Emphasis"/>
        </w:rPr>
        <w:t>notion</w:t>
      </w:r>
      <w:r w:rsidRPr="00A97985">
        <w:rPr>
          <w:rStyle w:val="StyleUnderline"/>
        </w:rPr>
        <w:t xml:space="preserve"> that </w:t>
      </w:r>
      <w:r w:rsidRPr="00A97985">
        <w:rPr>
          <w:rStyle w:val="Emphasis"/>
        </w:rPr>
        <w:t>Trump will pay attention</w:t>
      </w:r>
      <w:r w:rsidRPr="00A97985">
        <w:rPr>
          <w:rStyle w:val="StyleUnderline"/>
        </w:rPr>
        <w:t xml:space="preserve"> to </w:t>
      </w:r>
      <w:r w:rsidRPr="00A97985">
        <w:rPr>
          <w:rStyle w:val="Emphasis"/>
        </w:rPr>
        <w:t>think-tank proposals</w:t>
      </w:r>
      <w:r w:rsidRPr="00A97985">
        <w:rPr>
          <w:rStyle w:val="StyleUnderline"/>
        </w:rPr>
        <w:t xml:space="preserve"> and </w:t>
      </w:r>
      <w:r w:rsidRPr="00A97985">
        <w:rPr>
          <w:rStyle w:val="Emphasis"/>
        </w:rPr>
        <w:t>white papers</w:t>
      </w:r>
      <w:r w:rsidRPr="00A97985">
        <w:rPr>
          <w:rStyle w:val="StyleUnderline"/>
        </w:rPr>
        <w:t xml:space="preserve"> </w:t>
      </w:r>
      <w:r w:rsidRPr="00A97985">
        <w:rPr>
          <w:rStyle w:val="Emphasis"/>
        </w:rPr>
        <w:t>is fanciful,</w:t>
      </w:r>
      <w:r w:rsidRPr="00A97985">
        <w:rPr>
          <w:rStyle w:val="StyleUnderline"/>
        </w:rPr>
        <w:t xml:space="preserve"> has no one learned anything?</w:t>
      </w:r>
    </w:p>
    <w:p w14:paraId="0BF86DDD" w14:textId="77777777" w:rsidR="00B70BBE" w:rsidRDefault="00B70BBE" w:rsidP="00B70BBE">
      <w:r>
        <w:t>Kagan is on stronger ground arguing that Trump will order investigations and trials of his political opponents, a typical move from the dictator’s playbook. Trump has indeed threatened as much, vowing to prosecute his own former attorney general, William Barr, and his former chief of staff, John Kelly, among others.</w:t>
      </w:r>
    </w:p>
    <w:p w14:paraId="549B75D9" w14:textId="77777777" w:rsidR="00B70BBE" w:rsidRDefault="00B70BBE" w:rsidP="00B70BBE">
      <w:r>
        <w:t xml:space="preserve">But </w:t>
      </w:r>
      <w:r w:rsidRPr="00A97985">
        <w:rPr>
          <w:rStyle w:val="StyleUnderline"/>
        </w:rPr>
        <w:t xml:space="preserve">if we have learned anything about Trump, it is that we should take his promises with a grain of salt. </w:t>
      </w:r>
      <w:r w:rsidRPr="00A97985">
        <w:rPr>
          <w:rStyle w:val="Emphasis"/>
        </w:rPr>
        <w:t>He never did “lock up”</w:t>
      </w:r>
      <w:r w:rsidRPr="00A97985">
        <w:rPr>
          <w:rStyle w:val="StyleUnderline"/>
        </w:rPr>
        <w:t xml:space="preserve"> Hillary </w:t>
      </w:r>
      <w:r w:rsidRPr="00A97985">
        <w:rPr>
          <w:rStyle w:val="Emphasis"/>
        </w:rPr>
        <w:t>Clinton</w:t>
      </w:r>
      <w:r w:rsidRPr="00A97985">
        <w:rPr>
          <w:rStyle w:val="StyleUnderline"/>
        </w:rPr>
        <w:t xml:space="preserve">, after all, and </w:t>
      </w:r>
      <w:r w:rsidRPr="00A97985">
        <w:rPr>
          <w:rStyle w:val="Emphasis"/>
        </w:rPr>
        <w:t>he already tried to empty the federal bureaucracy</w:t>
      </w:r>
      <w:r w:rsidRPr="00A97985">
        <w:rPr>
          <w:rStyle w:val="StyleUnderline"/>
        </w:rPr>
        <w:t xml:space="preserve"> with the notorious “Schedule F” executive order toward the end of his term. </w:t>
      </w:r>
      <w:r w:rsidRPr="00A97985">
        <w:rPr>
          <w:rStyle w:val="Emphasis"/>
        </w:rPr>
        <w:t>Nothing came of it</w:t>
      </w:r>
      <w:r w:rsidRPr="00A97985">
        <w:rPr>
          <w:rStyle w:val="StyleUnderline"/>
        </w:rPr>
        <w:t xml:space="preserve"> except bureaucratic confusion</w:t>
      </w:r>
      <w:r>
        <w:t>.</w:t>
      </w:r>
    </w:p>
    <w:p w14:paraId="6B04F95F" w14:textId="77777777" w:rsidR="00B70BBE" w:rsidRDefault="00B70BBE" w:rsidP="00B70BBE">
      <w:r>
        <w:t xml:space="preserve">The problem for </w:t>
      </w:r>
      <w:r w:rsidRPr="00A97985">
        <w:rPr>
          <w:rStyle w:val="StyleUnderline"/>
        </w:rPr>
        <w:t xml:space="preserve">Trump and his inner circle is that there are just not enough competent right-wing lawyers and policymakers who could come into an unfamiliar agency and redirect it effectively. Agency heads, given conflicting orders to implement draconian Trumpian policy and replace thousands of experienced staff with hacks, will most likely accomplish neither, instead finding themselves </w:t>
      </w:r>
      <w:r w:rsidRPr="00A97985">
        <w:rPr>
          <w:rStyle w:val="Emphasis"/>
        </w:rPr>
        <w:t>embroiled in lawsuits</w:t>
      </w:r>
      <w:r w:rsidRPr="00A97985">
        <w:rPr>
          <w:rStyle w:val="StyleUnderline"/>
        </w:rPr>
        <w:t xml:space="preserve"> from fired employees</w:t>
      </w:r>
      <w:r>
        <w:t>.</w:t>
      </w:r>
    </w:p>
    <w:p w14:paraId="38DF8ECC" w14:textId="77777777" w:rsidR="00B70BBE" w:rsidRPr="00A97985" w:rsidRDefault="00B70BBE" w:rsidP="00B70BBE">
      <w:pPr>
        <w:rPr>
          <w:rStyle w:val="Emphasis"/>
        </w:rPr>
      </w:pPr>
      <w:r>
        <w:t xml:space="preserve">Moreover, </w:t>
      </w:r>
      <w:r w:rsidRPr="00A97985">
        <w:rPr>
          <w:rStyle w:val="Emphasis"/>
        </w:rPr>
        <w:t>Trump has already announced</w:t>
      </w:r>
      <w:r>
        <w:t xml:space="preserve"> that </w:t>
      </w:r>
      <w:r w:rsidRPr="00A97985">
        <w:rPr>
          <w:rStyle w:val="StyleUnderline"/>
        </w:rPr>
        <w:t xml:space="preserve">he does not want Federalist Society lawyers in his government, since </w:t>
      </w:r>
      <w:r w:rsidRPr="00A97985">
        <w:rPr>
          <w:rStyle w:val="Emphasis"/>
        </w:rPr>
        <w:t>too many of them</w:t>
      </w:r>
      <w:r>
        <w:t xml:space="preserve">, </w:t>
      </w:r>
      <w:r w:rsidRPr="00A97985">
        <w:rPr>
          <w:rStyle w:val="StyleUnderline"/>
        </w:rPr>
        <w:t xml:space="preserve">including his two attorneys general, Jeff Sessions and Barr, turned out to be more loyal to the country than to him. But where, then, will he find legal expertise? </w:t>
      </w:r>
      <w:r>
        <w:t xml:space="preserve">With the Federalist Society having established itself as the main source of ambitious conservative lawyers, </w:t>
      </w:r>
      <w:r w:rsidRPr="00A97985">
        <w:rPr>
          <w:rStyle w:val="StyleUnderline"/>
        </w:rPr>
        <w:t xml:space="preserve">Trump has committed himself to a </w:t>
      </w:r>
      <w:r w:rsidRPr="00A97985">
        <w:rPr>
          <w:rStyle w:val="Emphasis"/>
        </w:rPr>
        <w:t>vanishingly small pool of talent.</w:t>
      </w:r>
    </w:p>
    <w:p w14:paraId="7376077E" w14:textId="77777777" w:rsidR="00B70BBE" w:rsidRDefault="00B70BBE" w:rsidP="00B70BBE">
      <w:r w:rsidRPr="00A97985">
        <w:rPr>
          <w:rStyle w:val="StyleUnderline"/>
        </w:rPr>
        <w:lastRenderedPageBreak/>
        <w:t xml:space="preserve">Trump neither </w:t>
      </w:r>
      <w:r w:rsidRPr="00A97985">
        <w:rPr>
          <w:rStyle w:val="Emphasis"/>
        </w:rPr>
        <w:t>knows nor cares</w:t>
      </w:r>
      <w:r w:rsidRPr="00A97985">
        <w:rPr>
          <w:rStyle w:val="StyleUnderline"/>
        </w:rPr>
        <w:t xml:space="preserve"> that a president cannot </w:t>
      </w:r>
      <w:r w:rsidRPr="00A97985">
        <w:rPr>
          <w:rStyle w:val="Emphasis"/>
        </w:rPr>
        <w:t>simply order</w:t>
      </w:r>
      <w:r w:rsidRPr="00A97985">
        <w:rPr>
          <w:rStyle w:val="StyleUnderline"/>
        </w:rPr>
        <w:t xml:space="preserve"> the federal bureaucracy around. A president must </w:t>
      </w:r>
      <w:r w:rsidRPr="00A97985">
        <w:rPr>
          <w:rStyle w:val="Emphasis"/>
        </w:rPr>
        <w:t>cajole</w:t>
      </w:r>
      <w:r w:rsidRPr="00A97985">
        <w:rPr>
          <w:rStyle w:val="StyleUnderline"/>
        </w:rPr>
        <w:t xml:space="preserve">, </w:t>
      </w:r>
      <w:r w:rsidRPr="00A97985">
        <w:rPr>
          <w:rStyle w:val="Emphasis"/>
        </w:rPr>
        <w:t>compromise</w:t>
      </w:r>
      <w:r w:rsidRPr="00A97985">
        <w:rPr>
          <w:rStyle w:val="StyleUnderline"/>
        </w:rPr>
        <w:t xml:space="preserve">, and </w:t>
      </w:r>
      <w:r w:rsidRPr="00A97985">
        <w:rPr>
          <w:rStyle w:val="Emphasis"/>
        </w:rPr>
        <w:t>plead</w:t>
      </w:r>
      <w:r w:rsidRPr="00A97985">
        <w:rPr>
          <w:rStyle w:val="StyleUnderline"/>
        </w:rPr>
        <w:t>.</w:t>
      </w:r>
      <w:r>
        <w:t xml:space="preserve"> </w:t>
      </w:r>
      <w:r w:rsidRPr="00A97985">
        <w:rPr>
          <w:rStyle w:val="StyleUnderline"/>
        </w:rPr>
        <w:t>But even if Trump does that, government investigators and prosecutors will not bring cases against people like Barr and Kelly, who have committed no crimes</w:t>
      </w:r>
      <w:r>
        <w:t xml:space="preserve">. If they are somehow forced to, </w:t>
      </w:r>
      <w:r w:rsidRPr="00A97985">
        <w:rPr>
          <w:rStyle w:val="Emphasis"/>
        </w:rPr>
        <w:t>expect mass resignations</w:t>
      </w:r>
      <w:r>
        <w:t xml:space="preserve">, </w:t>
      </w:r>
      <w:r w:rsidRPr="00A97985">
        <w:rPr>
          <w:rStyle w:val="Emphasis"/>
        </w:rPr>
        <w:t>leaks</w:t>
      </w:r>
      <w:r>
        <w:t xml:space="preserve">, </w:t>
      </w:r>
      <w:r w:rsidRPr="00A97985">
        <w:rPr>
          <w:rStyle w:val="Emphasis"/>
        </w:rPr>
        <w:t>public repudiations</w:t>
      </w:r>
      <w:r>
        <w:t xml:space="preserve">, </w:t>
      </w:r>
      <w:r w:rsidRPr="00A97985">
        <w:rPr>
          <w:rStyle w:val="StyleUnderline"/>
        </w:rPr>
        <w:t>and a field day for the press. Judges will throw out the cases, and juries will not convict</w:t>
      </w:r>
      <w:r>
        <w:t>. Kagan thinks that if Trump wins his current trials, judges will be afraid to rule against him if he becomes president. This both overstates Trump’s current legal jeopardy and vastly underestimates the integrity of the judiciary.</w:t>
      </w:r>
    </w:p>
    <w:p w14:paraId="120A4F62" w14:textId="77777777" w:rsidR="00B70BBE" w:rsidRDefault="00B70BBE" w:rsidP="00B70BBE">
      <w:r>
        <w:t>Make no mistake: A second Trump term won’t be pretty. But expect turmoil (again), not dictatorship.</w:t>
      </w:r>
    </w:p>
    <w:p w14:paraId="70CAFDA6" w14:textId="77777777" w:rsidR="00B70BBE" w:rsidRDefault="00B70BBE" w:rsidP="00B70BBE">
      <w:pPr>
        <w:pStyle w:val="Heading3"/>
      </w:pPr>
      <w:r>
        <w:lastRenderedPageBreak/>
        <w:t>2AC---AT: Trump Foreign Policy</w:t>
      </w:r>
    </w:p>
    <w:p w14:paraId="3671C383" w14:textId="77777777" w:rsidR="00B70BBE" w:rsidRDefault="00B70BBE" w:rsidP="00B70BBE">
      <w:pPr>
        <w:pStyle w:val="Heading4"/>
      </w:pPr>
      <w:r>
        <w:t>Trump won’t blow up the world.</w:t>
      </w:r>
    </w:p>
    <w:p w14:paraId="45665C52" w14:textId="77777777" w:rsidR="00B70BBE" w:rsidRPr="00566D3E" w:rsidRDefault="00B70BBE" w:rsidP="00B70BBE">
      <w:r w:rsidRPr="00566D3E">
        <w:rPr>
          <w:rStyle w:val="Style13ptBold"/>
        </w:rPr>
        <w:t>Ganesh 23</w:t>
      </w:r>
      <w:r w:rsidRPr="00566D3E">
        <w:t xml:space="preserve"> – Biweekly columnist and associate editor for the FT. He writes on international politics for the FT and culture for FT Weekend. Previously political correspondent for The Economist for five years.</w:t>
      </w:r>
    </w:p>
    <w:p w14:paraId="02F08691" w14:textId="77777777" w:rsidR="00B70BBE" w:rsidRPr="006826EA" w:rsidRDefault="00B70BBE" w:rsidP="00B70BBE">
      <w:r w:rsidRPr="00566D3E">
        <w:t>Janan Ganesh, February 7</w:t>
      </w:r>
      <w:proofErr w:type="gramStart"/>
      <w:r w:rsidRPr="00566D3E">
        <w:t xml:space="preserve"> 2023</w:t>
      </w:r>
      <w:proofErr w:type="gramEnd"/>
      <w:r w:rsidRPr="00566D3E">
        <w:t>, “A Republican-led US would not shrink from the world,” Financial Times, https://www.ft.com/content/adc59ddd-2793-476b-b5dc-3ae8eac21d90</w:t>
      </w:r>
    </w:p>
    <w:p w14:paraId="606714CF" w14:textId="77777777" w:rsidR="00B70BBE" w:rsidRDefault="00B70BBE" w:rsidP="00B70BBE">
      <w:pPr>
        <w:rPr>
          <w:rStyle w:val="Emphasis"/>
        </w:rPr>
      </w:pPr>
      <w:r w:rsidRPr="00E900A0">
        <w:rPr>
          <w:sz w:val="12"/>
        </w:rPr>
        <w:t xml:space="preserve">With Lord Halifax rather than Winston Churchill in charge, does Britain fight on in 1940? Had Richard Nixon not “opened” it, would China be a superpower? What if Pilate had spared Jesus? And so on. </w:t>
      </w:r>
      <w:r w:rsidRPr="00654FAD">
        <w:rPr>
          <w:rStyle w:val="StyleUnderline"/>
        </w:rPr>
        <w:t>There is a repertoire of</w:t>
      </w:r>
      <w:r w:rsidRPr="00E900A0">
        <w:rPr>
          <w:sz w:val="12"/>
        </w:rPr>
        <w:t xml:space="preserve"> historical </w:t>
      </w:r>
      <w:proofErr w:type="gramStart"/>
      <w:r w:rsidRPr="00654FAD">
        <w:rPr>
          <w:rStyle w:val="StyleUnderline"/>
        </w:rPr>
        <w:t>counterfactuals</w:t>
      </w:r>
      <w:proofErr w:type="gramEnd"/>
      <w:r w:rsidRPr="00E900A0">
        <w:rPr>
          <w:sz w:val="12"/>
        </w:rPr>
        <w:t xml:space="preserve"> and </w:t>
      </w:r>
      <w:r w:rsidRPr="00654FAD">
        <w:rPr>
          <w:rStyle w:val="Emphasis"/>
        </w:rPr>
        <w:t>it was getting stale</w:t>
      </w:r>
      <w:r w:rsidRPr="00E900A0">
        <w:rPr>
          <w:sz w:val="12"/>
        </w:rPr>
        <w:t xml:space="preserve"> until a year ago. </w:t>
      </w:r>
      <w:r w:rsidRPr="00654FAD">
        <w:rPr>
          <w:rStyle w:val="StyleUnderline"/>
        </w:rPr>
        <w:t>Then a new question was added</w:t>
      </w:r>
      <w:r w:rsidRPr="00E900A0">
        <w:rPr>
          <w:sz w:val="12"/>
        </w:rPr>
        <w:t xml:space="preserve"> to the </w:t>
      </w:r>
      <w:proofErr w:type="spellStart"/>
      <w:r w:rsidRPr="00E900A0">
        <w:rPr>
          <w:sz w:val="12"/>
        </w:rPr>
        <w:t>parlour</w:t>
      </w:r>
      <w:proofErr w:type="spellEnd"/>
      <w:r w:rsidRPr="00E900A0">
        <w:rPr>
          <w:sz w:val="12"/>
        </w:rPr>
        <w:t xml:space="preserve"> game. </w:t>
      </w:r>
      <w:r w:rsidRPr="00654FAD">
        <w:rPr>
          <w:rStyle w:val="StyleUnderline"/>
        </w:rPr>
        <w:t>What if Russia</w:t>
      </w:r>
      <w:r w:rsidRPr="00E900A0">
        <w:rPr>
          <w:sz w:val="12"/>
        </w:rPr>
        <w:t xml:space="preserve"> had </w:t>
      </w:r>
      <w:r w:rsidRPr="00654FAD">
        <w:rPr>
          <w:rStyle w:val="StyleUnderline"/>
        </w:rPr>
        <w:t>attacked</w:t>
      </w:r>
      <w:r w:rsidRPr="00E900A0">
        <w:rPr>
          <w:sz w:val="12"/>
        </w:rPr>
        <w:t xml:space="preserve"> Ukraine </w:t>
      </w:r>
      <w:r w:rsidRPr="00654FAD">
        <w:rPr>
          <w:rStyle w:val="StyleUnderline"/>
        </w:rPr>
        <w:t>while</w:t>
      </w:r>
      <w:r w:rsidRPr="00E900A0">
        <w:rPr>
          <w:sz w:val="12"/>
        </w:rPr>
        <w:t xml:space="preserve"> Donald </w:t>
      </w:r>
      <w:r w:rsidRPr="00654FAD">
        <w:rPr>
          <w:rStyle w:val="StyleUnderline"/>
        </w:rPr>
        <w:t>Trump was</w:t>
      </w:r>
      <w:r w:rsidRPr="00E900A0">
        <w:rPr>
          <w:sz w:val="12"/>
        </w:rPr>
        <w:t xml:space="preserve"> US </w:t>
      </w:r>
      <w:r w:rsidRPr="00654FAD">
        <w:rPr>
          <w:rStyle w:val="StyleUnderline"/>
        </w:rPr>
        <w:t>president</w:t>
      </w:r>
      <w:r w:rsidRPr="00E900A0">
        <w:rPr>
          <w:sz w:val="12"/>
        </w:rPr>
        <w:t xml:space="preserve">? </w:t>
      </w:r>
      <w:r w:rsidRPr="00654FAD">
        <w:rPr>
          <w:rStyle w:val="StyleUnderline"/>
        </w:rPr>
        <w:t>Imagine</w:t>
      </w:r>
      <w:r w:rsidRPr="00E900A0">
        <w:rPr>
          <w:sz w:val="12"/>
        </w:rPr>
        <w:t xml:space="preserve">: </w:t>
      </w:r>
      <w:r w:rsidRPr="00654FAD">
        <w:rPr>
          <w:rStyle w:val="StyleUnderline"/>
        </w:rPr>
        <w:t>the America Firster looks away</w:t>
      </w:r>
      <w:r w:rsidRPr="00E900A0">
        <w:rPr>
          <w:sz w:val="12"/>
        </w:rPr>
        <w:t xml:space="preserve">, a weapons-starved Kyiv falls, autocrats the world over strike other targets as the west stands exposed as a paper tiger. </w:t>
      </w:r>
      <w:r w:rsidRPr="00654FAD">
        <w:rPr>
          <w:rStyle w:val="StyleUnderline"/>
        </w:rPr>
        <w:t>This</w:t>
      </w:r>
      <w:r w:rsidRPr="00E900A0">
        <w:rPr>
          <w:sz w:val="12"/>
        </w:rPr>
        <w:t xml:space="preserve"> </w:t>
      </w:r>
      <w:r w:rsidRPr="00654FAD">
        <w:rPr>
          <w:rStyle w:val="StyleUnderline"/>
        </w:rPr>
        <w:t>low view of</w:t>
      </w:r>
      <w:r w:rsidRPr="00E900A0">
        <w:rPr>
          <w:sz w:val="12"/>
        </w:rPr>
        <w:t xml:space="preserve"> US </w:t>
      </w:r>
      <w:r w:rsidRPr="00654FAD">
        <w:rPr>
          <w:rStyle w:val="StyleUnderline"/>
        </w:rPr>
        <w:t>Republicans</w:t>
      </w:r>
      <w:r w:rsidRPr="00E900A0">
        <w:rPr>
          <w:sz w:val="12"/>
        </w:rPr>
        <w:t xml:space="preserve"> </w:t>
      </w:r>
      <w:r w:rsidRPr="00654FAD">
        <w:rPr>
          <w:rStyle w:val="Emphasis"/>
        </w:rPr>
        <w:t>is a good thing</w:t>
      </w:r>
      <w:r w:rsidRPr="00E900A0">
        <w:rPr>
          <w:sz w:val="12"/>
        </w:rPr>
        <w:t xml:space="preserve">. </w:t>
      </w:r>
      <w:r w:rsidRPr="00654FAD">
        <w:rPr>
          <w:rStyle w:val="StyleUnderline"/>
        </w:rPr>
        <w:t>It spurs countries</w:t>
      </w:r>
      <w:r w:rsidRPr="00E900A0">
        <w:rPr>
          <w:sz w:val="12"/>
        </w:rPr>
        <w:t xml:space="preserve"> </w:t>
      </w:r>
      <w:r w:rsidRPr="00654FAD">
        <w:rPr>
          <w:rStyle w:val="StyleUnderline"/>
        </w:rPr>
        <w:t>to make provisions</w:t>
      </w:r>
      <w:r w:rsidRPr="00E900A0">
        <w:rPr>
          <w:sz w:val="12"/>
        </w:rPr>
        <w:t xml:space="preserve"> </w:t>
      </w:r>
      <w:r w:rsidRPr="00E900A0">
        <w:rPr>
          <w:rStyle w:val="Emphasis"/>
        </w:rPr>
        <w:t>for</w:t>
      </w:r>
      <w:r w:rsidRPr="00654FAD">
        <w:rPr>
          <w:rStyle w:val="Emphasis"/>
        </w:rPr>
        <w:t xml:space="preserve"> their own security</w:t>
      </w:r>
      <w:r w:rsidRPr="00E900A0">
        <w:rPr>
          <w:sz w:val="12"/>
        </w:rPr>
        <w:t xml:space="preserve"> </w:t>
      </w:r>
      <w:r w:rsidRPr="00654FAD">
        <w:rPr>
          <w:rStyle w:val="StyleUnderline"/>
        </w:rPr>
        <w:t xml:space="preserve">in case </w:t>
      </w:r>
      <w:r w:rsidRPr="00E900A0">
        <w:rPr>
          <w:rStyle w:val="StyleUnderline"/>
        </w:rPr>
        <w:t>Trump</w:t>
      </w:r>
      <w:r w:rsidRPr="00E900A0">
        <w:rPr>
          <w:sz w:val="12"/>
        </w:rPr>
        <w:t xml:space="preserve">, or someone in his image, </w:t>
      </w:r>
      <w:r w:rsidRPr="00654FAD">
        <w:rPr>
          <w:rStyle w:val="StyleUnderline"/>
        </w:rPr>
        <w:t>runs America again</w:t>
      </w:r>
      <w:r w:rsidRPr="00E900A0">
        <w:rPr>
          <w:sz w:val="12"/>
        </w:rPr>
        <w:t xml:space="preserve">. </w:t>
      </w:r>
      <w:r w:rsidRPr="00654FAD">
        <w:rPr>
          <w:rStyle w:val="StyleUnderline"/>
        </w:rPr>
        <w:t>Germany and Japan are cases in point</w:t>
      </w:r>
      <w:r w:rsidRPr="00E900A0">
        <w:rPr>
          <w:sz w:val="12"/>
        </w:rPr>
        <w:t xml:space="preserve">. </w:t>
      </w:r>
      <w:r w:rsidRPr="00654FAD">
        <w:rPr>
          <w:rStyle w:val="StyleUnderline"/>
        </w:rPr>
        <w:t>The arsenal of democracy</w:t>
      </w:r>
      <w:r w:rsidRPr="00E900A0">
        <w:rPr>
          <w:sz w:val="12"/>
        </w:rPr>
        <w:t xml:space="preserve"> </w:t>
      </w:r>
      <w:r w:rsidRPr="00654FAD">
        <w:rPr>
          <w:rStyle w:val="Emphasis"/>
        </w:rPr>
        <w:t>is set to grow</w:t>
      </w:r>
      <w:r w:rsidRPr="00E900A0">
        <w:rPr>
          <w:sz w:val="12"/>
        </w:rPr>
        <w:t xml:space="preserve">. </w:t>
      </w:r>
      <w:r w:rsidRPr="00654FAD">
        <w:rPr>
          <w:rStyle w:val="StyleUnderline"/>
        </w:rPr>
        <w:t>It is just that</w:t>
      </w:r>
      <w:r w:rsidRPr="00E900A0">
        <w:rPr>
          <w:sz w:val="12"/>
        </w:rPr>
        <w:t xml:space="preserve">, well, </w:t>
      </w:r>
      <w:r w:rsidRPr="00654FAD">
        <w:rPr>
          <w:rStyle w:val="StyleUnderline"/>
        </w:rPr>
        <w:t>a</w:t>
      </w:r>
      <w:r w:rsidRPr="00E900A0">
        <w:rPr>
          <w:sz w:val="12"/>
        </w:rPr>
        <w:t xml:space="preserve"> </w:t>
      </w:r>
      <w:r w:rsidRPr="00654FAD">
        <w:rPr>
          <w:rStyle w:val="StyleUnderline"/>
        </w:rPr>
        <w:t>useful misapprehension</w:t>
      </w:r>
      <w:r w:rsidRPr="00E900A0">
        <w:rPr>
          <w:sz w:val="12"/>
        </w:rPr>
        <w:t xml:space="preserve"> </w:t>
      </w:r>
      <w:r w:rsidRPr="00654FAD">
        <w:rPr>
          <w:rStyle w:val="Emphasis"/>
        </w:rPr>
        <w:t>is still a misapprehension</w:t>
      </w:r>
      <w:r w:rsidRPr="00E900A0">
        <w:rPr>
          <w:sz w:val="12"/>
        </w:rPr>
        <w:t xml:space="preserve">. </w:t>
      </w:r>
      <w:r w:rsidRPr="00654FAD">
        <w:rPr>
          <w:rStyle w:val="StyleUnderline"/>
        </w:rPr>
        <w:t>In foreign affairs</w:t>
      </w:r>
      <w:r w:rsidRPr="00E900A0">
        <w:rPr>
          <w:sz w:val="12"/>
        </w:rPr>
        <w:t xml:space="preserve">, the </w:t>
      </w:r>
      <w:r w:rsidRPr="00E900A0">
        <w:rPr>
          <w:rStyle w:val="StyleUnderline"/>
          <w:highlight w:val="green"/>
        </w:rPr>
        <w:t>Republicans</w:t>
      </w:r>
      <w:r w:rsidRPr="00E900A0">
        <w:rPr>
          <w:sz w:val="12"/>
          <w:highlight w:val="green"/>
        </w:rPr>
        <w:t xml:space="preserve"> </w:t>
      </w:r>
      <w:r w:rsidRPr="00E900A0">
        <w:rPr>
          <w:rStyle w:val="Emphasis"/>
          <w:highlight w:val="green"/>
        </w:rPr>
        <w:t>are</w:t>
      </w:r>
      <w:r w:rsidRPr="00654FAD">
        <w:rPr>
          <w:rStyle w:val="Emphasis"/>
        </w:rPr>
        <w:t xml:space="preserve"> ever more </w:t>
      </w:r>
      <w:r w:rsidRPr="00E900A0">
        <w:rPr>
          <w:rStyle w:val="Emphasis"/>
          <w:highlight w:val="green"/>
        </w:rPr>
        <w:t>chauvinist</w:t>
      </w:r>
      <w:r w:rsidRPr="00E900A0">
        <w:rPr>
          <w:sz w:val="12"/>
        </w:rPr>
        <w:t xml:space="preserve">. </w:t>
      </w:r>
      <w:r w:rsidRPr="00654FAD">
        <w:rPr>
          <w:rStyle w:val="StyleUnderline"/>
        </w:rPr>
        <w:t xml:space="preserve">That is </w:t>
      </w:r>
      <w:r w:rsidRPr="00E900A0">
        <w:rPr>
          <w:rStyle w:val="StyleUnderline"/>
          <w:highlight w:val="green"/>
        </w:rPr>
        <w:t>not</w:t>
      </w:r>
      <w:r w:rsidRPr="00E900A0">
        <w:rPr>
          <w:sz w:val="12"/>
        </w:rPr>
        <w:t xml:space="preserve"> the same thing as </w:t>
      </w:r>
      <w:r w:rsidRPr="00E900A0">
        <w:rPr>
          <w:rStyle w:val="StyleUnderline"/>
          <w:highlight w:val="green"/>
        </w:rPr>
        <w:t>isolationist</w:t>
      </w:r>
      <w:r w:rsidRPr="00E900A0">
        <w:rPr>
          <w:sz w:val="12"/>
        </w:rPr>
        <w:t xml:space="preserve">. </w:t>
      </w:r>
      <w:r w:rsidRPr="00654FAD">
        <w:rPr>
          <w:rStyle w:val="StyleUnderline"/>
        </w:rPr>
        <w:t>It is</w:t>
      </w:r>
      <w:r w:rsidRPr="00E900A0">
        <w:rPr>
          <w:sz w:val="12"/>
        </w:rPr>
        <w:t xml:space="preserve"> very often </w:t>
      </w:r>
      <w:r w:rsidRPr="00654FAD">
        <w:rPr>
          <w:rStyle w:val="Emphasis"/>
        </w:rPr>
        <w:t>the opposite</w:t>
      </w:r>
      <w:r w:rsidRPr="00E900A0">
        <w:rPr>
          <w:sz w:val="12"/>
        </w:rPr>
        <w:t xml:space="preserve">. </w:t>
      </w:r>
      <w:r w:rsidRPr="00654FAD">
        <w:rPr>
          <w:rStyle w:val="StyleUnderline"/>
        </w:rPr>
        <w:t>During his one term</w:t>
      </w:r>
      <w:r w:rsidRPr="00E900A0">
        <w:rPr>
          <w:sz w:val="12"/>
        </w:rPr>
        <w:t xml:space="preserve"> in office, </w:t>
      </w:r>
      <w:r w:rsidRPr="00E900A0">
        <w:rPr>
          <w:rStyle w:val="StyleUnderline"/>
          <w:highlight w:val="green"/>
        </w:rPr>
        <w:t>Trump</w:t>
      </w:r>
      <w:r w:rsidRPr="00E900A0">
        <w:rPr>
          <w:sz w:val="12"/>
          <w:highlight w:val="green"/>
        </w:rPr>
        <w:t xml:space="preserve"> </w:t>
      </w:r>
      <w:r w:rsidRPr="00E900A0">
        <w:rPr>
          <w:rStyle w:val="Emphasis"/>
          <w:highlight w:val="green"/>
        </w:rPr>
        <w:t>fired</w:t>
      </w:r>
      <w:r w:rsidRPr="00654FAD">
        <w:rPr>
          <w:rStyle w:val="Emphasis"/>
        </w:rPr>
        <w:t xml:space="preserve"> missiles </w:t>
      </w:r>
      <w:r w:rsidRPr="00E900A0">
        <w:rPr>
          <w:rStyle w:val="Emphasis"/>
          <w:highlight w:val="green"/>
        </w:rPr>
        <w:t>at Syria</w:t>
      </w:r>
      <w:r w:rsidRPr="00E900A0">
        <w:rPr>
          <w:sz w:val="12"/>
        </w:rPr>
        <w:t xml:space="preserve"> </w:t>
      </w:r>
      <w:r w:rsidRPr="00654FAD">
        <w:rPr>
          <w:rStyle w:val="StyleUnderline"/>
        </w:rPr>
        <w:t>as punishment for using chemical weapons</w:t>
      </w:r>
      <w:r w:rsidRPr="00E900A0">
        <w:rPr>
          <w:sz w:val="12"/>
        </w:rPr>
        <w:t xml:space="preserve">, </w:t>
      </w:r>
      <w:r w:rsidRPr="00E900A0">
        <w:rPr>
          <w:rStyle w:val="Emphasis"/>
          <w:highlight w:val="green"/>
        </w:rPr>
        <w:t>assassinated an Iranian genera</w:t>
      </w:r>
      <w:r w:rsidRPr="00654FAD">
        <w:rPr>
          <w:rStyle w:val="Emphasis"/>
        </w:rPr>
        <w:t>l</w:t>
      </w:r>
      <w:r w:rsidRPr="00E900A0">
        <w:rPr>
          <w:sz w:val="12"/>
        </w:rPr>
        <w:t xml:space="preserve"> on the soil of a third country </w:t>
      </w:r>
      <w:r w:rsidRPr="00654FAD">
        <w:rPr>
          <w:rStyle w:val="StyleUnderline"/>
        </w:rPr>
        <w:t xml:space="preserve">and </w:t>
      </w:r>
      <w:r w:rsidRPr="00E900A0">
        <w:rPr>
          <w:rStyle w:val="StyleUnderline"/>
          <w:highlight w:val="green"/>
        </w:rPr>
        <w:t>began</w:t>
      </w:r>
      <w:r w:rsidRPr="00E900A0">
        <w:rPr>
          <w:sz w:val="12"/>
        </w:rPr>
        <w:t xml:space="preserve"> (or </w:t>
      </w:r>
      <w:proofErr w:type="spellStart"/>
      <w:r w:rsidRPr="00E900A0">
        <w:rPr>
          <w:sz w:val="12"/>
        </w:rPr>
        <w:t>recognised</w:t>
      </w:r>
      <w:proofErr w:type="spellEnd"/>
      <w:r w:rsidRPr="00E900A0">
        <w:rPr>
          <w:sz w:val="12"/>
        </w:rPr>
        <w:t xml:space="preserve">) a </w:t>
      </w:r>
      <w:r w:rsidRPr="00E900A0">
        <w:rPr>
          <w:rStyle w:val="StyleUnderline"/>
          <w:highlight w:val="green"/>
        </w:rPr>
        <w:t>struggle with China</w:t>
      </w:r>
      <w:r w:rsidRPr="00E900A0">
        <w:rPr>
          <w:sz w:val="12"/>
        </w:rPr>
        <w:t xml:space="preserve"> for mastery of the century. </w:t>
      </w:r>
      <w:r w:rsidRPr="00654FAD">
        <w:rPr>
          <w:rStyle w:val="StyleUnderline"/>
        </w:rPr>
        <w:t>He</w:t>
      </w:r>
      <w:r w:rsidRPr="00E900A0">
        <w:rPr>
          <w:sz w:val="12"/>
        </w:rPr>
        <w:t xml:space="preserve"> also </w:t>
      </w:r>
      <w:r w:rsidRPr="00E900A0">
        <w:rPr>
          <w:rStyle w:val="Emphasis"/>
          <w:highlight w:val="green"/>
        </w:rPr>
        <w:t xml:space="preserve">increased </w:t>
      </w:r>
      <w:proofErr w:type="spellStart"/>
      <w:r w:rsidRPr="00E900A0">
        <w:rPr>
          <w:rStyle w:val="Emphasis"/>
          <w:highlight w:val="green"/>
        </w:rPr>
        <w:t>defence</w:t>
      </w:r>
      <w:proofErr w:type="spellEnd"/>
      <w:r w:rsidRPr="00E900A0">
        <w:rPr>
          <w:rStyle w:val="Emphasis"/>
          <w:highlight w:val="green"/>
        </w:rPr>
        <w:t xml:space="preserve"> spending</w:t>
      </w:r>
      <w:r w:rsidRPr="00E900A0">
        <w:rPr>
          <w:sz w:val="12"/>
        </w:rPr>
        <w:t xml:space="preserve">. </w:t>
      </w:r>
      <w:r w:rsidRPr="00654FAD">
        <w:rPr>
          <w:rStyle w:val="StyleUnderline"/>
        </w:rPr>
        <w:t>He doesn’t believe in the west</w:t>
      </w:r>
      <w:r w:rsidRPr="00E900A0">
        <w:rPr>
          <w:sz w:val="12"/>
        </w:rPr>
        <w:t xml:space="preserve">, no. </w:t>
      </w:r>
      <w:r w:rsidRPr="00654FAD">
        <w:rPr>
          <w:rStyle w:val="StyleUnderline"/>
        </w:rPr>
        <w:t>But</w:t>
      </w:r>
      <w:r w:rsidRPr="00E900A0">
        <w:rPr>
          <w:sz w:val="12"/>
        </w:rPr>
        <w:t xml:space="preserve"> because </w:t>
      </w:r>
      <w:r w:rsidRPr="00654FAD">
        <w:rPr>
          <w:rStyle w:val="StyleUnderline"/>
        </w:rPr>
        <w:t>its enemies tend also to be America’s,</w:t>
      </w:r>
      <w:r w:rsidRPr="00E900A0">
        <w:rPr>
          <w:sz w:val="12"/>
        </w:rPr>
        <w:t xml:space="preserve"> and </w:t>
      </w:r>
      <w:r w:rsidRPr="00654FAD">
        <w:rPr>
          <w:rStyle w:val="StyleUnderline"/>
        </w:rPr>
        <w:t>nothing is dearer to him than American</w:t>
      </w:r>
      <w:r w:rsidRPr="00E900A0">
        <w:rPr>
          <w:sz w:val="12"/>
        </w:rPr>
        <w:t xml:space="preserve"> </w:t>
      </w:r>
      <w:r w:rsidRPr="00654FAD">
        <w:rPr>
          <w:rStyle w:val="Emphasis"/>
        </w:rPr>
        <w:t>amour propre</w:t>
      </w:r>
      <w:r w:rsidRPr="00E900A0">
        <w:rPr>
          <w:sz w:val="12"/>
        </w:rPr>
        <w:t xml:space="preserve">, </w:t>
      </w:r>
      <w:r w:rsidRPr="00E900A0">
        <w:rPr>
          <w:rStyle w:val="StyleUnderline"/>
          <w:highlight w:val="green"/>
        </w:rPr>
        <w:t>he</w:t>
      </w:r>
      <w:r w:rsidRPr="00E900A0">
        <w:rPr>
          <w:sz w:val="12"/>
        </w:rPr>
        <w:t xml:space="preserve"> often </w:t>
      </w:r>
      <w:r w:rsidRPr="00E900A0">
        <w:rPr>
          <w:rStyle w:val="StyleUnderline"/>
          <w:highlight w:val="green"/>
        </w:rPr>
        <w:t>ends up acting as a</w:t>
      </w:r>
      <w:r w:rsidRPr="00E900A0">
        <w:rPr>
          <w:sz w:val="12"/>
        </w:rPr>
        <w:t xml:space="preserve"> Harry </w:t>
      </w:r>
      <w:r w:rsidRPr="00654FAD">
        <w:rPr>
          <w:rStyle w:val="StyleUnderline"/>
        </w:rPr>
        <w:t>Truman-</w:t>
      </w:r>
      <w:proofErr w:type="spellStart"/>
      <w:r w:rsidRPr="00654FAD">
        <w:rPr>
          <w:rStyle w:val="StyleUnderline"/>
        </w:rPr>
        <w:t>ish</w:t>
      </w:r>
      <w:proofErr w:type="spellEnd"/>
      <w:r w:rsidRPr="00654FAD">
        <w:rPr>
          <w:rStyle w:val="StyleUnderline"/>
        </w:rPr>
        <w:t xml:space="preserve"> “</w:t>
      </w:r>
      <w:r w:rsidRPr="00E900A0">
        <w:rPr>
          <w:rStyle w:val="StyleUnderline"/>
          <w:highlight w:val="green"/>
        </w:rPr>
        <w:t>hard” liberal</w:t>
      </w:r>
      <w:r w:rsidRPr="00654FAD">
        <w:rPr>
          <w:rStyle w:val="StyleUnderline"/>
        </w:rPr>
        <w:t xml:space="preserve"> might</w:t>
      </w:r>
      <w:r w:rsidRPr="00E900A0">
        <w:rPr>
          <w:sz w:val="12"/>
        </w:rPr>
        <w:t xml:space="preserve">. In other words, </w:t>
      </w:r>
      <w:r w:rsidRPr="00E900A0">
        <w:rPr>
          <w:rStyle w:val="Emphasis"/>
          <w:sz w:val="24"/>
          <w:highlight w:val="green"/>
        </w:rPr>
        <w:t>jingoism has its uses</w:t>
      </w:r>
      <w:r w:rsidRPr="00E900A0">
        <w:rPr>
          <w:sz w:val="12"/>
        </w:rPr>
        <w:t xml:space="preserve">. Yes, it clashes with the give-and-take of international life: Republicans increasingly dislike trade and multilateral bodies. But it is an asset when things turn raw. </w:t>
      </w:r>
      <w:r w:rsidRPr="005A0E14">
        <w:rPr>
          <w:rStyle w:val="StyleUnderline"/>
        </w:rPr>
        <w:t>A conventional US president would support an allied nation</w:t>
      </w:r>
      <w:r w:rsidRPr="00E900A0">
        <w:rPr>
          <w:sz w:val="12"/>
        </w:rPr>
        <w:t xml:space="preserve"> under attack </w:t>
      </w:r>
      <w:r w:rsidRPr="005A0E14">
        <w:rPr>
          <w:rStyle w:val="Emphasis"/>
        </w:rPr>
        <w:t>because it is the right thing to do.</w:t>
      </w:r>
      <w:r w:rsidRPr="00E900A0">
        <w:rPr>
          <w:sz w:val="12"/>
        </w:rPr>
        <w:t xml:space="preserve"> </w:t>
      </w:r>
      <w:r w:rsidRPr="005A0E14">
        <w:rPr>
          <w:rStyle w:val="StyleUnderline"/>
        </w:rPr>
        <w:t>A populist one</w:t>
      </w:r>
      <w:r w:rsidRPr="00E900A0">
        <w:rPr>
          <w:sz w:val="12"/>
        </w:rPr>
        <w:t xml:space="preserve"> </w:t>
      </w:r>
      <w:r w:rsidRPr="005A0E14">
        <w:rPr>
          <w:rStyle w:val="Emphasis"/>
        </w:rPr>
        <w:t>might support it</w:t>
      </w:r>
      <w:r w:rsidRPr="00E900A0">
        <w:rPr>
          <w:sz w:val="12"/>
        </w:rPr>
        <w:t xml:space="preserve"> </w:t>
      </w:r>
      <w:r w:rsidRPr="005A0E14">
        <w:rPr>
          <w:rStyle w:val="StyleUnderline"/>
        </w:rPr>
        <w:t>because</w:t>
      </w:r>
      <w:r w:rsidRPr="00E900A0">
        <w:rPr>
          <w:sz w:val="12"/>
        </w:rPr>
        <w:t xml:space="preserve"> </w:t>
      </w:r>
      <w:r w:rsidRPr="005A0E14">
        <w:rPr>
          <w:rStyle w:val="Emphasis"/>
        </w:rPr>
        <w:t>anything else looks weak</w:t>
      </w:r>
      <w:r w:rsidRPr="00E900A0">
        <w:rPr>
          <w:sz w:val="12"/>
        </w:rPr>
        <w:t xml:space="preserve">. </w:t>
      </w:r>
      <w:r w:rsidRPr="00E900A0">
        <w:rPr>
          <w:rStyle w:val="StyleUnderline"/>
          <w:highlight w:val="green"/>
        </w:rPr>
        <w:t>It</w:t>
      </w:r>
      <w:r w:rsidRPr="005A0E14">
        <w:rPr>
          <w:rStyle w:val="StyleUnderline"/>
        </w:rPr>
        <w:t xml:space="preserve"> is less about principle than </w:t>
      </w:r>
      <w:proofErr w:type="gramStart"/>
      <w:r w:rsidRPr="005A0E14">
        <w:rPr>
          <w:rStyle w:val="StyleUnderline"/>
        </w:rPr>
        <w:t>face,</w:t>
      </w:r>
      <w:r w:rsidRPr="00E900A0">
        <w:rPr>
          <w:sz w:val="12"/>
        </w:rPr>
        <w:t xml:space="preserve"> </w:t>
      </w:r>
      <w:r w:rsidRPr="005A0E14">
        <w:rPr>
          <w:rStyle w:val="StyleUnderline"/>
        </w:rPr>
        <w:t>but</w:t>
      </w:r>
      <w:proofErr w:type="gramEnd"/>
      <w:r w:rsidRPr="00E900A0">
        <w:rPr>
          <w:sz w:val="12"/>
        </w:rPr>
        <w:t xml:space="preserve"> </w:t>
      </w:r>
      <w:r w:rsidRPr="00E900A0">
        <w:rPr>
          <w:rStyle w:val="Emphasis"/>
          <w:highlight w:val="green"/>
        </w:rPr>
        <w:t>leads to the same</w:t>
      </w:r>
      <w:r w:rsidRPr="005A0E14">
        <w:rPr>
          <w:rStyle w:val="Emphasis"/>
        </w:rPr>
        <w:t xml:space="preserve"> forward </w:t>
      </w:r>
      <w:r w:rsidRPr="00E900A0">
        <w:rPr>
          <w:rStyle w:val="Emphasis"/>
          <w:highlight w:val="green"/>
        </w:rPr>
        <w:t>posture</w:t>
      </w:r>
      <w:r w:rsidRPr="00E900A0">
        <w:rPr>
          <w:sz w:val="12"/>
        </w:rPr>
        <w:t xml:space="preserve">. Populism is as complex and self-contradicting as the next political creed. To an almost Freudian extent, it admires strongmen. Had Russia taken Kyiv at speed, a certain kind of rudderless young man in the west would still be “stanning” Vladimir Putin online as a grandmaster. At the same time, </w:t>
      </w:r>
      <w:r w:rsidRPr="00E900A0">
        <w:rPr>
          <w:rStyle w:val="StyleUnderline"/>
          <w:highlight w:val="green"/>
        </w:rPr>
        <w:t>no one is</w:t>
      </w:r>
      <w:r w:rsidRPr="005A0E14">
        <w:rPr>
          <w:rStyle w:val="StyleUnderline"/>
        </w:rPr>
        <w:t xml:space="preserve"> likelier or </w:t>
      </w:r>
      <w:proofErr w:type="gramStart"/>
      <w:r w:rsidRPr="00E900A0">
        <w:rPr>
          <w:rStyle w:val="StyleUnderline"/>
          <w:highlight w:val="green"/>
        </w:rPr>
        <w:t>better-</w:t>
      </w:r>
      <w:r w:rsidRPr="00E900A0">
        <w:rPr>
          <w:rStyle w:val="StyleUnderline"/>
        </w:rPr>
        <w:t>equipped</w:t>
      </w:r>
      <w:proofErr w:type="gramEnd"/>
      <w:r w:rsidRPr="00E900A0">
        <w:rPr>
          <w:sz w:val="12"/>
        </w:rPr>
        <w:t xml:space="preserve"> </w:t>
      </w:r>
      <w:r w:rsidRPr="00E900A0">
        <w:rPr>
          <w:rStyle w:val="StyleUnderline"/>
          <w:highlight w:val="green"/>
        </w:rPr>
        <w:t>to butt heads with</w:t>
      </w:r>
      <w:r w:rsidRPr="00E900A0">
        <w:rPr>
          <w:sz w:val="12"/>
        </w:rPr>
        <w:t xml:space="preserve"> rough </w:t>
      </w:r>
      <w:r w:rsidRPr="00E900A0">
        <w:rPr>
          <w:rStyle w:val="StyleUnderline"/>
          <w:highlight w:val="green"/>
        </w:rPr>
        <w:t>nationalists</w:t>
      </w:r>
      <w:r w:rsidRPr="00E900A0">
        <w:rPr>
          <w:sz w:val="12"/>
          <w:highlight w:val="green"/>
        </w:rPr>
        <w:t xml:space="preserve"> </w:t>
      </w:r>
      <w:r w:rsidRPr="00E900A0">
        <w:rPr>
          <w:rStyle w:val="Emphasis"/>
          <w:highlight w:val="green"/>
        </w:rPr>
        <w:t>than</w:t>
      </w:r>
      <w:r w:rsidRPr="005A0E14">
        <w:rPr>
          <w:rStyle w:val="Emphasis"/>
        </w:rPr>
        <w:t xml:space="preserve"> other rough nationalists</w:t>
      </w:r>
      <w:r w:rsidRPr="00E900A0">
        <w:rPr>
          <w:sz w:val="12"/>
        </w:rPr>
        <w:t xml:space="preserve">. </w:t>
      </w:r>
      <w:r w:rsidRPr="00E900A0">
        <w:rPr>
          <w:rStyle w:val="StyleUnderline"/>
          <w:highlight w:val="green"/>
        </w:rPr>
        <w:t>Trump</w:t>
      </w:r>
      <w:r w:rsidRPr="00E900A0">
        <w:rPr>
          <w:sz w:val="12"/>
        </w:rPr>
        <w:t xml:space="preserve"> </w:t>
      </w:r>
      <w:r w:rsidRPr="005A0E14">
        <w:rPr>
          <w:rStyle w:val="StyleUnderline"/>
        </w:rPr>
        <w:t>would</w:t>
      </w:r>
      <w:r w:rsidRPr="00E900A0">
        <w:rPr>
          <w:sz w:val="12"/>
        </w:rPr>
        <w:t xml:space="preserve"> both </w:t>
      </w:r>
      <w:r w:rsidRPr="005A0E14">
        <w:rPr>
          <w:rStyle w:val="StyleUnderline"/>
        </w:rPr>
        <w:t>flatter</w:t>
      </w:r>
      <w:r w:rsidRPr="00E900A0">
        <w:rPr>
          <w:sz w:val="12"/>
        </w:rPr>
        <w:t xml:space="preserve"> North Korea’s Kim Jong </w:t>
      </w:r>
      <w:r w:rsidRPr="005A0E14">
        <w:rPr>
          <w:rStyle w:val="StyleUnderline"/>
        </w:rPr>
        <w:t>Un</w:t>
      </w:r>
      <w:r w:rsidRPr="00E900A0">
        <w:rPr>
          <w:sz w:val="12"/>
        </w:rPr>
        <w:t xml:space="preserve"> </w:t>
      </w:r>
      <w:r w:rsidRPr="005A0E14">
        <w:rPr>
          <w:rStyle w:val="Emphasis"/>
        </w:rPr>
        <w:t>and threaten to “totally destroy” him</w:t>
      </w:r>
      <w:r w:rsidRPr="00E900A0">
        <w:rPr>
          <w:sz w:val="12"/>
        </w:rPr>
        <w:t xml:space="preserve">, remember. </w:t>
      </w:r>
      <w:r w:rsidRPr="005A0E14">
        <w:rPr>
          <w:rStyle w:val="StyleUnderline"/>
        </w:rPr>
        <w:t>He had fewer</w:t>
      </w:r>
      <w:r w:rsidRPr="00E900A0">
        <w:rPr>
          <w:sz w:val="12"/>
        </w:rPr>
        <w:t xml:space="preserve"> moral </w:t>
      </w:r>
      <w:r w:rsidRPr="005A0E14">
        <w:rPr>
          <w:rStyle w:val="StyleUnderline"/>
        </w:rPr>
        <w:t>qualms with</w:t>
      </w:r>
      <w:r w:rsidRPr="00E900A0">
        <w:rPr>
          <w:sz w:val="12"/>
        </w:rPr>
        <w:t xml:space="preserve"> Bashar al-</w:t>
      </w:r>
      <w:r w:rsidRPr="005A0E14">
        <w:rPr>
          <w:rStyle w:val="StyleUnderline"/>
        </w:rPr>
        <w:t>Assad than</w:t>
      </w:r>
      <w:r w:rsidRPr="00E900A0">
        <w:rPr>
          <w:sz w:val="12"/>
        </w:rPr>
        <w:t xml:space="preserve"> Barack </w:t>
      </w:r>
      <w:r w:rsidRPr="005A0E14">
        <w:rPr>
          <w:rStyle w:val="StyleUnderline"/>
        </w:rPr>
        <w:t>Obama</w:t>
      </w:r>
      <w:r w:rsidRPr="00E900A0">
        <w:rPr>
          <w:sz w:val="12"/>
        </w:rPr>
        <w:t xml:space="preserve"> did, </w:t>
      </w:r>
      <w:r w:rsidRPr="005A0E14">
        <w:rPr>
          <w:rStyle w:val="StyleUnderline"/>
        </w:rPr>
        <w:t>but</w:t>
      </w:r>
      <w:r w:rsidRPr="00E900A0">
        <w:rPr>
          <w:sz w:val="12"/>
        </w:rPr>
        <w:t xml:space="preserve"> </w:t>
      </w:r>
      <w:r w:rsidRPr="005A0E14">
        <w:rPr>
          <w:rStyle w:val="StyleUnderline"/>
        </w:rPr>
        <w:t>only one of those</w:t>
      </w:r>
      <w:r w:rsidRPr="00E900A0">
        <w:rPr>
          <w:sz w:val="12"/>
        </w:rPr>
        <w:t xml:space="preserve"> US leaders </w:t>
      </w:r>
      <w:r w:rsidRPr="005A0E14">
        <w:rPr>
          <w:rStyle w:val="StyleUnderline"/>
        </w:rPr>
        <w:t>enforced the red line on chemical weapons</w:t>
      </w:r>
      <w:r w:rsidRPr="00E900A0">
        <w:rPr>
          <w:sz w:val="12"/>
        </w:rPr>
        <w:t xml:space="preserve"> against the Syrian despot. The other merely drew it. </w:t>
      </w:r>
      <w:r w:rsidRPr="005A0E14">
        <w:rPr>
          <w:rStyle w:val="StyleUnderline"/>
        </w:rPr>
        <w:t>In the populist id</w:t>
      </w:r>
      <w:r w:rsidRPr="00E900A0">
        <w:rPr>
          <w:sz w:val="12"/>
        </w:rPr>
        <w:t xml:space="preserve">, </w:t>
      </w:r>
      <w:r w:rsidRPr="00E900A0">
        <w:rPr>
          <w:rStyle w:val="StyleUnderline"/>
          <w:highlight w:val="green"/>
        </w:rPr>
        <w:t>strongman-worship</w:t>
      </w:r>
      <w:r w:rsidRPr="00E900A0">
        <w:rPr>
          <w:sz w:val="12"/>
          <w:highlight w:val="green"/>
        </w:rPr>
        <w:t xml:space="preserve"> </w:t>
      </w:r>
      <w:r w:rsidRPr="00E900A0">
        <w:rPr>
          <w:rStyle w:val="Emphasis"/>
          <w:highlight w:val="green"/>
        </w:rPr>
        <w:t>vies with</w:t>
      </w:r>
      <w:r w:rsidRPr="005A0E14">
        <w:rPr>
          <w:rStyle w:val="Emphasis"/>
        </w:rPr>
        <w:t xml:space="preserve"> a </w:t>
      </w:r>
      <w:r w:rsidRPr="00E900A0">
        <w:rPr>
          <w:rStyle w:val="Emphasis"/>
          <w:highlight w:val="green"/>
        </w:rPr>
        <w:t>hatred of being seen to give any quarter to anyone</w:t>
      </w:r>
      <w:r w:rsidRPr="00E900A0">
        <w:rPr>
          <w:sz w:val="12"/>
        </w:rPr>
        <w:t xml:space="preserve">, </w:t>
      </w:r>
      <w:r w:rsidRPr="005A0E14">
        <w:rPr>
          <w:rStyle w:val="Emphasis"/>
        </w:rPr>
        <w:t>ever</w:t>
      </w:r>
      <w:r w:rsidRPr="00E900A0">
        <w:rPr>
          <w:sz w:val="12"/>
        </w:rPr>
        <w:t xml:space="preserve">. Even in theory, then, </w:t>
      </w:r>
      <w:r w:rsidRPr="005A0E14">
        <w:rPr>
          <w:rStyle w:val="StyleUnderline"/>
        </w:rPr>
        <w:t>there isn’t an easy equation between populism and appeasement</w:t>
      </w:r>
      <w:r w:rsidRPr="00E900A0">
        <w:rPr>
          <w:sz w:val="12"/>
        </w:rPr>
        <w:t xml:space="preserve">. True, </w:t>
      </w:r>
      <w:r w:rsidRPr="005A0E14">
        <w:rPr>
          <w:rStyle w:val="StyleUnderline"/>
        </w:rPr>
        <w:t>polls suggest a decline of suppor</w:t>
      </w:r>
      <w:r w:rsidRPr="00E900A0">
        <w:rPr>
          <w:sz w:val="12"/>
        </w:rPr>
        <w:t xml:space="preserve">t among conservative Americans </w:t>
      </w:r>
      <w:r w:rsidRPr="005A0E14">
        <w:rPr>
          <w:rStyle w:val="StyleUnderline"/>
        </w:rPr>
        <w:t xml:space="preserve">for </w:t>
      </w:r>
      <w:r w:rsidRPr="00E900A0">
        <w:rPr>
          <w:rStyle w:val="StyleUnderline"/>
          <w:highlight w:val="green"/>
        </w:rPr>
        <w:t>Ukraine</w:t>
      </w:r>
      <w:r w:rsidRPr="00E900A0">
        <w:rPr>
          <w:sz w:val="12"/>
        </w:rPr>
        <w:t xml:space="preserve">. Republicans in Congress have become ever more difficult about aid. </w:t>
      </w:r>
      <w:r w:rsidRPr="00E900A0">
        <w:rPr>
          <w:sz w:val="12"/>
        </w:rPr>
        <w:lastRenderedPageBreak/>
        <w:t xml:space="preserve">Nations from Europe to east Asia are right to worry about a slackening of American commitment to allies in future. But </w:t>
      </w:r>
      <w:r w:rsidRPr="005A0E14">
        <w:rPr>
          <w:rStyle w:val="Emphasis"/>
        </w:rPr>
        <w:t xml:space="preserve">that </w:t>
      </w:r>
      <w:r w:rsidRPr="00E900A0">
        <w:rPr>
          <w:rStyle w:val="Emphasis"/>
          <w:highlight w:val="green"/>
        </w:rPr>
        <w:t>could happen under anyone</w:t>
      </w:r>
      <w:r w:rsidRPr="00E900A0">
        <w:rPr>
          <w:sz w:val="12"/>
        </w:rPr>
        <w:t>. T</w:t>
      </w:r>
      <w:r w:rsidRPr="005A0E14">
        <w:rPr>
          <w:rStyle w:val="StyleUnderline"/>
        </w:rPr>
        <w:t>he US was “leading from behind” before Trump. There is</w:t>
      </w:r>
      <w:r w:rsidRPr="00E900A0">
        <w:rPr>
          <w:sz w:val="12"/>
        </w:rPr>
        <w:t xml:space="preserve"> a </w:t>
      </w:r>
      <w:r w:rsidRPr="005A0E14">
        <w:rPr>
          <w:rStyle w:val="StyleUnderline"/>
        </w:rPr>
        <w:t xml:space="preserve">butter-over-guns caucus on the left. </w:t>
      </w:r>
      <w:r w:rsidRPr="00E900A0">
        <w:rPr>
          <w:sz w:val="12"/>
        </w:rPr>
        <w:t>A Democrat (</w:t>
      </w:r>
      <w:r w:rsidRPr="005A0E14">
        <w:rPr>
          <w:rStyle w:val="StyleUnderline"/>
        </w:rPr>
        <w:t>Obama</w:t>
      </w:r>
      <w:r w:rsidRPr="00E900A0">
        <w:rPr>
          <w:sz w:val="12"/>
        </w:rPr>
        <w:t xml:space="preserve">) </w:t>
      </w:r>
      <w:r w:rsidRPr="005A0E14">
        <w:rPr>
          <w:rStyle w:val="StyleUnderline"/>
        </w:rPr>
        <w:t>and</w:t>
      </w:r>
      <w:r w:rsidRPr="00E900A0">
        <w:rPr>
          <w:sz w:val="12"/>
        </w:rPr>
        <w:t xml:space="preserve"> an establishment Republican (George W </w:t>
      </w:r>
      <w:r w:rsidRPr="005A0E14">
        <w:rPr>
          <w:rStyle w:val="StyleUnderline"/>
        </w:rPr>
        <w:t>Bush</w:t>
      </w:r>
      <w:r w:rsidRPr="00E900A0">
        <w:rPr>
          <w:sz w:val="12"/>
        </w:rPr>
        <w:t xml:space="preserve">) </w:t>
      </w:r>
      <w:r w:rsidRPr="005A0E14">
        <w:rPr>
          <w:rStyle w:val="StyleUnderline"/>
        </w:rPr>
        <w:t>let a Russian attack</w:t>
      </w:r>
      <w:r w:rsidRPr="00E900A0">
        <w:rPr>
          <w:sz w:val="12"/>
        </w:rPr>
        <w:t xml:space="preserve"> on a </w:t>
      </w:r>
      <w:proofErr w:type="spellStart"/>
      <w:r w:rsidRPr="00E900A0">
        <w:rPr>
          <w:sz w:val="12"/>
        </w:rPr>
        <w:t>neighbour</w:t>
      </w:r>
      <w:proofErr w:type="spellEnd"/>
      <w:r w:rsidRPr="00E900A0">
        <w:rPr>
          <w:sz w:val="12"/>
        </w:rPr>
        <w:t xml:space="preserve"> </w:t>
      </w:r>
      <w:r w:rsidRPr="005A0E14">
        <w:rPr>
          <w:rStyle w:val="StyleUnderline"/>
        </w:rPr>
        <w:t>happen</w:t>
      </w:r>
      <w:r w:rsidRPr="00E900A0">
        <w:rPr>
          <w:sz w:val="12"/>
        </w:rPr>
        <w:t xml:space="preserve"> on their watch without adequate response. One of the most direct calls for a “settlement” with Russia over the past year came from the congressional left. I used to think that US-watchers invoked no </w:t>
      </w:r>
      <w:proofErr w:type="spellStart"/>
      <w:r w:rsidRPr="00E900A0">
        <w:rPr>
          <w:sz w:val="12"/>
        </w:rPr>
        <w:t>spectre</w:t>
      </w:r>
      <w:proofErr w:type="spellEnd"/>
      <w:r w:rsidRPr="00E900A0">
        <w:rPr>
          <w:sz w:val="12"/>
        </w:rPr>
        <w:t xml:space="preserve"> more often, more baselessly, than “isolationism”. It dignifies a movement with little purchase on public life since Pearl Harbor. </w:t>
      </w:r>
      <w:r w:rsidRPr="006826EA">
        <w:rPr>
          <w:rStyle w:val="Emphasis"/>
        </w:rPr>
        <w:t xml:space="preserve">There will always be a Pat Buchanan </w:t>
      </w:r>
      <w:r w:rsidRPr="00E900A0">
        <w:rPr>
          <w:sz w:val="12"/>
        </w:rPr>
        <w:t>or Gore Vidal (note the right-to-left spread</w:t>
      </w:r>
      <w:proofErr w:type="gramStart"/>
      <w:r w:rsidRPr="00E900A0">
        <w:rPr>
          <w:sz w:val="12"/>
        </w:rPr>
        <w:t>)</w:t>
      </w:r>
      <w:proofErr w:type="gramEnd"/>
      <w:r w:rsidRPr="00E900A0">
        <w:rPr>
          <w:sz w:val="12"/>
        </w:rPr>
        <w:t xml:space="preserve"> </w:t>
      </w:r>
      <w:r w:rsidRPr="006826EA">
        <w:rPr>
          <w:rStyle w:val="StyleUnderline"/>
        </w:rPr>
        <w:t>but nothing is achieved by talking them up as though America might revert to Neutrality Acts</w:t>
      </w:r>
      <w:r w:rsidRPr="00E900A0">
        <w:rPr>
          <w:sz w:val="12"/>
        </w:rPr>
        <w:t xml:space="preserve"> and naval retrenchment. </w:t>
      </w:r>
      <w:r w:rsidRPr="006826EA">
        <w:rPr>
          <w:rStyle w:val="StyleUnderline"/>
        </w:rPr>
        <w:t>The stunning thing about</w:t>
      </w:r>
      <w:r w:rsidRPr="00E900A0">
        <w:rPr>
          <w:sz w:val="12"/>
        </w:rPr>
        <w:t xml:space="preserve"> US </w:t>
      </w:r>
      <w:r w:rsidRPr="006826EA">
        <w:rPr>
          <w:rStyle w:val="StyleUnderline"/>
        </w:rPr>
        <w:t>politics is</w:t>
      </w:r>
      <w:r w:rsidRPr="00E900A0">
        <w:rPr>
          <w:sz w:val="12"/>
        </w:rPr>
        <w:t xml:space="preserve"> </w:t>
      </w:r>
      <w:r w:rsidRPr="006826EA">
        <w:rPr>
          <w:rStyle w:val="Emphasis"/>
        </w:rPr>
        <w:t>how few votes for isolation</w:t>
      </w:r>
      <w:r w:rsidRPr="00E900A0">
        <w:rPr>
          <w:sz w:val="12"/>
        </w:rPr>
        <w:t xml:space="preserve"> </w:t>
      </w:r>
      <w:r w:rsidRPr="006826EA">
        <w:rPr>
          <w:rStyle w:val="StyleUnderline"/>
        </w:rPr>
        <w:t>there are</w:t>
      </w:r>
      <w:r w:rsidRPr="00E900A0">
        <w:rPr>
          <w:sz w:val="12"/>
        </w:rPr>
        <w:t xml:space="preserve"> </w:t>
      </w:r>
      <w:r w:rsidRPr="006826EA">
        <w:rPr>
          <w:rStyle w:val="StyleUnderline"/>
        </w:rPr>
        <w:t>in</w:t>
      </w:r>
      <w:r w:rsidRPr="00E900A0">
        <w:rPr>
          <w:sz w:val="12"/>
        </w:rPr>
        <w:t xml:space="preserve"> perhaps </w:t>
      </w:r>
      <w:r w:rsidRPr="006826EA">
        <w:rPr>
          <w:rStyle w:val="Emphasis"/>
        </w:rPr>
        <w:t>the only</w:t>
      </w:r>
      <w:r w:rsidRPr="00E900A0">
        <w:rPr>
          <w:sz w:val="12"/>
        </w:rPr>
        <w:t xml:space="preserve"> major </w:t>
      </w:r>
      <w:r w:rsidRPr="006826EA">
        <w:rPr>
          <w:rStyle w:val="Emphasis"/>
        </w:rPr>
        <w:t>country</w:t>
      </w:r>
      <w:r w:rsidRPr="00E900A0">
        <w:rPr>
          <w:sz w:val="12"/>
        </w:rPr>
        <w:t xml:space="preserve"> </w:t>
      </w:r>
      <w:r w:rsidRPr="006826EA">
        <w:rPr>
          <w:rStyle w:val="StyleUnderline"/>
        </w:rPr>
        <w:t>that</w:t>
      </w:r>
      <w:r w:rsidRPr="00E900A0">
        <w:rPr>
          <w:sz w:val="12"/>
        </w:rPr>
        <w:t xml:space="preserve"> </w:t>
      </w:r>
      <w:r w:rsidRPr="006826EA">
        <w:rPr>
          <w:rStyle w:val="Emphasis"/>
        </w:rPr>
        <w:t xml:space="preserve">could safely </w:t>
      </w:r>
      <w:proofErr w:type="spellStart"/>
      <w:r w:rsidRPr="006826EA">
        <w:rPr>
          <w:rStyle w:val="Emphasis"/>
        </w:rPr>
        <w:t>practise</w:t>
      </w:r>
      <w:proofErr w:type="spellEnd"/>
      <w:r w:rsidRPr="006826EA">
        <w:rPr>
          <w:rStyle w:val="Emphasis"/>
        </w:rPr>
        <w:t xml:space="preserve"> it</w:t>
      </w:r>
      <w:r w:rsidRPr="00E900A0">
        <w:rPr>
          <w:sz w:val="12"/>
        </w:rPr>
        <w:t xml:space="preserve">. Now, I think there is something to be said for talking up the risk of a withdrawn US. That fear is driving up the military ambitions of Europe. It is ending the “neutrality” of some democracies. And framing isolation as a </w:t>
      </w:r>
      <w:proofErr w:type="spellStart"/>
      <w:r w:rsidRPr="00E900A0">
        <w:rPr>
          <w:sz w:val="12"/>
        </w:rPr>
        <w:t>Trumpist</w:t>
      </w:r>
      <w:proofErr w:type="spellEnd"/>
      <w:r w:rsidRPr="00E900A0">
        <w:rPr>
          <w:sz w:val="12"/>
        </w:rPr>
        <w:t xml:space="preserve"> thing in particular rallies the global left behind a cause — </w:t>
      </w:r>
      <w:proofErr w:type="spellStart"/>
      <w:r w:rsidRPr="00E900A0">
        <w:rPr>
          <w:sz w:val="12"/>
        </w:rPr>
        <w:t>defence</w:t>
      </w:r>
      <w:proofErr w:type="spellEnd"/>
      <w:r w:rsidRPr="00E900A0">
        <w:rPr>
          <w:sz w:val="12"/>
        </w:rPr>
        <w:t xml:space="preserve"> spending — that it might otherwise oppose. </w:t>
      </w:r>
      <w:r w:rsidRPr="006826EA">
        <w:rPr>
          <w:rStyle w:val="Emphasis"/>
        </w:rPr>
        <w:t>Keep the trope going, then. Just don’t believe it.</w:t>
      </w:r>
    </w:p>
    <w:p w14:paraId="689F0AA4" w14:textId="77777777" w:rsidR="00B70BBE" w:rsidRPr="00AB413F" w:rsidRDefault="00B70BBE" w:rsidP="00B70BBE">
      <w:pPr>
        <w:pStyle w:val="Heading3"/>
      </w:pPr>
      <w:r>
        <w:lastRenderedPageBreak/>
        <w:t>2AC---Demo---Resilient</w:t>
      </w:r>
    </w:p>
    <w:p w14:paraId="386835C8" w14:textId="77777777" w:rsidR="00B70BBE" w:rsidRPr="00EB41BD" w:rsidRDefault="00B70BBE" w:rsidP="00B70BBE">
      <w:pPr>
        <w:pStyle w:val="Heading4"/>
      </w:pPr>
      <w:r w:rsidRPr="00EB41BD">
        <w:t xml:space="preserve">Democracy is </w:t>
      </w:r>
      <w:r w:rsidRPr="00EB41BD">
        <w:rPr>
          <w:u w:val="single"/>
        </w:rPr>
        <w:t>resilient</w:t>
      </w:r>
      <w:r w:rsidRPr="00EB41BD">
        <w:t xml:space="preserve"> but </w:t>
      </w:r>
      <w:r w:rsidRPr="00EB41BD">
        <w:rPr>
          <w:u w:val="single"/>
        </w:rPr>
        <w:t>fails</w:t>
      </w:r>
    </w:p>
    <w:p w14:paraId="10E40B55" w14:textId="77777777" w:rsidR="00B70BBE" w:rsidRPr="00EB41BD" w:rsidRDefault="00B70BBE" w:rsidP="00B70BBE">
      <w:r w:rsidRPr="00EB41BD">
        <w:t xml:space="preserve">Dr. Renske </w:t>
      </w:r>
      <w:proofErr w:type="spellStart"/>
      <w:r w:rsidRPr="00EB41BD">
        <w:rPr>
          <w:rStyle w:val="Style13ptBold"/>
        </w:rPr>
        <w:t>Doorenspleet</w:t>
      </w:r>
      <w:proofErr w:type="spellEnd"/>
      <w:r w:rsidRPr="00EB41BD">
        <w:rPr>
          <w:rStyle w:val="Style13ptBold"/>
        </w:rPr>
        <w:t xml:space="preserve"> 19</w:t>
      </w:r>
      <w:r w:rsidRPr="00EB41BD">
        <w:t>, Politics Professor at the University of Warwick, Rethinking the Value of Democracy: A Comparative Perspective, Palgrave Macmillan, p. 239-243</w:t>
      </w:r>
    </w:p>
    <w:p w14:paraId="17936EE8" w14:textId="77777777" w:rsidR="00B70BBE" w:rsidRPr="00EB41BD" w:rsidRDefault="00B70BBE" w:rsidP="00B70BBE">
      <w:pPr>
        <w:rPr>
          <w:sz w:val="16"/>
        </w:rPr>
      </w:pPr>
      <w:r w:rsidRPr="00EB41BD">
        <w:rPr>
          <w:rStyle w:val="StyleUnderline"/>
        </w:rPr>
        <w:t xml:space="preserve">The value of democracy has been </w:t>
      </w:r>
      <w:r w:rsidRPr="00EB41BD">
        <w:rPr>
          <w:rStyle w:val="Emphasis"/>
        </w:rPr>
        <w:t>taken for granted</w:t>
      </w:r>
      <w:r w:rsidRPr="00EB41BD">
        <w:rPr>
          <w:sz w:val="16"/>
        </w:rPr>
        <w:t xml:space="preserve"> until recently, but this assumption seems to be under threat now more than ever before. As was explained in Chapter 1, democracy’s claim to be valuable does not rest on just one </w:t>
      </w:r>
      <w:proofErr w:type="gramStart"/>
      <w:r w:rsidRPr="00EB41BD">
        <w:rPr>
          <w:sz w:val="16"/>
        </w:rPr>
        <w:t>particular merit</w:t>
      </w:r>
      <w:proofErr w:type="gramEnd"/>
      <w:r w:rsidRPr="00EB41BD">
        <w:rPr>
          <w:sz w:val="16"/>
        </w:rPr>
        <w:t>, and scholars tend to distinguish three different types of values (Sen 1999). This book focused on the instrumental value of democracy (and hence not on the intrinsic and constructive value</w:t>
      </w:r>
      <w:proofErr w:type="gramStart"/>
      <w:r w:rsidRPr="00EB41BD">
        <w:rPr>
          <w:sz w:val="16"/>
        </w:rPr>
        <w:t>), and</w:t>
      </w:r>
      <w:proofErr w:type="gramEnd"/>
      <w:r w:rsidRPr="00EB41BD">
        <w:rPr>
          <w:sz w:val="16"/>
        </w:rPr>
        <w:t xml:space="preserve"> investigated the value of democracy for peace (Chapters 3 and 4), control of corruption (Chapter 5) and economic development (Chapter 6). </w:t>
      </w:r>
      <w:r w:rsidRPr="00EB41BD">
        <w:rPr>
          <w:rStyle w:val="StyleUnderline"/>
        </w:rPr>
        <w:t xml:space="preserve">This study was based on a search of </w:t>
      </w:r>
      <w:r w:rsidRPr="00EB41BD">
        <w:rPr>
          <w:rStyle w:val="Emphasis"/>
        </w:rPr>
        <w:t>an enormous academic database</w:t>
      </w:r>
      <w:r w:rsidRPr="00EB41BD">
        <w:rPr>
          <w:sz w:val="16"/>
        </w:rPr>
        <w:t xml:space="preserve"> for certain keywords,6 </w:t>
      </w:r>
      <w:r w:rsidRPr="00EB41BD">
        <w:rPr>
          <w:rStyle w:val="StyleUnderline"/>
        </w:rPr>
        <w:t xml:space="preserve">then pruned </w:t>
      </w:r>
      <w:r w:rsidRPr="00EB41BD">
        <w:rPr>
          <w:rStyle w:val="Emphasis"/>
        </w:rPr>
        <w:t>the thousands of articles</w:t>
      </w:r>
      <w:r w:rsidRPr="00EB41BD">
        <w:rPr>
          <w:sz w:val="16"/>
        </w:rPr>
        <w:t xml:space="preserve"> down to a few hundred articles (see Appendix) </w:t>
      </w:r>
      <w:r w:rsidRPr="00EB41BD">
        <w:rPr>
          <w:rStyle w:val="StyleUnderline"/>
        </w:rPr>
        <w:t xml:space="preserve">which </w:t>
      </w:r>
      <w:r w:rsidRPr="00EB41BD">
        <w:rPr>
          <w:rStyle w:val="Emphasis"/>
        </w:rPr>
        <w:t xml:space="preserve">statistically </w:t>
      </w:r>
      <w:proofErr w:type="spellStart"/>
      <w:r w:rsidRPr="00EB41BD">
        <w:rPr>
          <w:rStyle w:val="Emphasis"/>
        </w:rPr>
        <w:t>analysed</w:t>
      </w:r>
      <w:proofErr w:type="spellEnd"/>
      <w:r w:rsidRPr="00EB41BD">
        <w:rPr>
          <w:rStyle w:val="StyleUnderline"/>
        </w:rPr>
        <w:t xml:space="preserve"> the connection between the democracy and the four expected outcomes</w:t>
      </w:r>
      <w:r w:rsidRPr="00EB41BD">
        <w:rPr>
          <w:sz w:val="16"/>
        </w:rPr>
        <w:t xml:space="preserve">. The </w:t>
      </w:r>
      <w:proofErr w:type="spellStart"/>
      <w:r w:rsidRPr="00EB41BD">
        <w:rPr>
          <w:sz w:val="16"/>
        </w:rPr>
        <w:t>frst</w:t>
      </w:r>
      <w:proofErr w:type="spellEnd"/>
      <w:r w:rsidRPr="00EB41BD">
        <w:rPr>
          <w:sz w:val="16"/>
        </w:rPr>
        <w:t xml:space="preserve"> </w:t>
      </w:r>
      <w:proofErr w:type="spellStart"/>
      <w:r w:rsidRPr="00EB41BD">
        <w:rPr>
          <w:sz w:val="16"/>
        </w:rPr>
        <w:t>fiding</w:t>
      </w:r>
      <w:proofErr w:type="spellEnd"/>
      <w:r w:rsidRPr="00EB41BD">
        <w:rPr>
          <w:sz w:val="16"/>
        </w:rPr>
        <w:t xml:space="preserve"> is that </w:t>
      </w:r>
      <w:r w:rsidRPr="00984B47">
        <w:rPr>
          <w:rStyle w:val="Emphasis"/>
          <w:highlight w:val="cyan"/>
        </w:rPr>
        <w:t>a</w:t>
      </w:r>
      <w:r w:rsidRPr="00EB41BD">
        <w:rPr>
          <w:rStyle w:val="Emphasis"/>
        </w:rPr>
        <w:t xml:space="preserve"> reverse </w:t>
      </w:r>
      <w:r w:rsidRPr="00984B47">
        <w:rPr>
          <w:rStyle w:val="Emphasis"/>
          <w:highlight w:val="cyan"/>
        </w:rPr>
        <w:t>wave</w:t>
      </w:r>
      <w:r w:rsidRPr="00EB41BD">
        <w:rPr>
          <w:rStyle w:val="Emphasis"/>
        </w:rPr>
        <w:t xml:space="preserve"> away </w:t>
      </w:r>
      <w:r w:rsidRPr="00984B47">
        <w:rPr>
          <w:rStyle w:val="Emphasis"/>
          <w:highlight w:val="cyan"/>
        </w:rPr>
        <w:t>from democracy</w:t>
      </w:r>
      <w:r w:rsidRPr="00984B47">
        <w:rPr>
          <w:rStyle w:val="StyleUnderline"/>
          <w:highlight w:val="cyan"/>
        </w:rPr>
        <w:t xml:space="preserve"> has </w:t>
      </w:r>
      <w:r w:rsidRPr="00984B47">
        <w:rPr>
          <w:rStyle w:val="Emphasis"/>
          <w:highlight w:val="cyan"/>
        </w:rPr>
        <w:t>not happened</w:t>
      </w:r>
      <w:r w:rsidRPr="00EB41BD">
        <w:rPr>
          <w:sz w:val="16"/>
        </w:rPr>
        <w:t xml:space="preserve"> (see Chapter 2). Not </w:t>
      </w:r>
      <w:proofErr w:type="gramStart"/>
      <w:r w:rsidRPr="00EB41BD">
        <w:rPr>
          <w:sz w:val="16"/>
        </w:rPr>
        <w:t>yet,</w:t>
      </w:r>
      <w:proofErr w:type="gramEnd"/>
      <w:r w:rsidRPr="00EB41BD">
        <w:rPr>
          <w:sz w:val="16"/>
        </w:rPr>
        <w:t xml:space="preserve"> at least. </w:t>
      </w:r>
      <w:r w:rsidRPr="00EB41BD">
        <w:rPr>
          <w:rStyle w:val="StyleUnderline"/>
        </w:rPr>
        <w:t>Democracy is not doing worse than before</w:t>
      </w:r>
      <w:r w:rsidRPr="00EB41BD">
        <w:rPr>
          <w:sz w:val="16"/>
        </w:rPr>
        <w:t xml:space="preserve">, at least not </w:t>
      </w:r>
      <w:r w:rsidRPr="00EB41BD">
        <w:rPr>
          <w:rStyle w:val="StyleUnderline"/>
        </w:rPr>
        <w:t>in comparative perspective</w:t>
      </w:r>
      <w:r w:rsidRPr="00EB41BD">
        <w:rPr>
          <w:sz w:val="16"/>
        </w:rPr>
        <w:t xml:space="preserve">. While it is true that there is a dramatic decline in democracy in some countries,7 </w:t>
      </w:r>
      <w:r w:rsidRPr="00EB41BD">
        <w:rPr>
          <w:rStyle w:val="StyleUnderline"/>
        </w:rPr>
        <w:t>a general trend downwards cannot yet be detected</w:t>
      </w:r>
      <w:r w:rsidRPr="00EB41BD">
        <w:rPr>
          <w:sz w:val="16"/>
        </w:rPr>
        <w:t xml:space="preserve">. It would be better to talk about ‘stagnation’, as not many dictatorships have democratized recently, while democracies have not yet collapsed. Another </w:t>
      </w:r>
      <w:proofErr w:type="spellStart"/>
      <w:r w:rsidRPr="00EB41BD">
        <w:rPr>
          <w:sz w:val="16"/>
        </w:rPr>
        <w:t>fnding</w:t>
      </w:r>
      <w:proofErr w:type="spellEnd"/>
      <w:r w:rsidRPr="00EB41BD">
        <w:rPr>
          <w:sz w:val="16"/>
        </w:rPr>
        <w:t xml:space="preserve"> is that the instrumental value of democracy is very questionable. The </w:t>
      </w:r>
      <w:proofErr w:type="spellStart"/>
      <w:r w:rsidRPr="00EB41BD">
        <w:rPr>
          <w:sz w:val="16"/>
        </w:rPr>
        <w:t>feld</w:t>
      </w:r>
      <w:proofErr w:type="spellEnd"/>
      <w:r w:rsidRPr="00EB41BD">
        <w:rPr>
          <w:sz w:val="16"/>
        </w:rPr>
        <w:t xml:space="preserve"> has been deeply polarized between researchers who endorse a link between democracy and positive outcomes, and those who reject this optimistic idea and instead emphasize the negative effects of democracy. </w:t>
      </w:r>
      <w:r w:rsidRPr="00EB41BD">
        <w:rPr>
          <w:rStyle w:val="StyleUnderline"/>
        </w:rPr>
        <w:t xml:space="preserve">There has been </w:t>
      </w:r>
      <w:r w:rsidRPr="00EB41BD">
        <w:rPr>
          <w:rStyle w:val="Emphasis"/>
        </w:rPr>
        <w:t>‘no consensus’</w:t>
      </w:r>
      <w:r w:rsidRPr="00EB41BD">
        <w:rPr>
          <w:rStyle w:val="StyleUnderline"/>
        </w:rPr>
        <w:t xml:space="preserve"> in </w:t>
      </w:r>
      <w:r w:rsidRPr="00EB41BD">
        <w:rPr>
          <w:rStyle w:val="Emphasis"/>
        </w:rPr>
        <w:t>the quantitative literature</w:t>
      </w:r>
      <w:r w:rsidRPr="00EB41BD">
        <w:rPr>
          <w:rStyle w:val="StyleUnderline"/>
        </w:rPr>
        <w:t xml:space="preserve"> on whether democracy has</w:t>
      </w:r>
      <w:r w:rsidRPr="00EB41BD">
        <w:rPr>
          <w:sz w:val="16"/>
        </w:rPr>
        <w:t xml:space="preserve"> instrumental value which leads some </w:t>
      </w:r>
      <w:r w:rsidRPr="00EB41BD">
        <w:rPr>
          <w:rStyle w:val="Emphasis"/>
        </w:rPr>
        <w:t>beneficial general outcomes</w:t>
      </w:r>
      <w:r w:rsidRPr="00EB41BD">
        <w:rPr>
          <w:rStyle w:val="StyleUnderline"/>
        </w:rPr>
        <w:t xml:space="preserve">. Some scholars claim there is a consensus, but they only do so by ignoring </w:t>
      </w:r>
      <w:r w:rsidRPr="00EB41BD">
        <w:rPr>
          <w:rStyle w:val="Emphasis"/>
        </w:rPr>
        <w:t>a huge amount of literature</w:t>
      </w:r>
      <w:r w:rsidRPr="00EB41BD">
        <w:rPr>
          <w:rStyle w:val="StyleUnderline"/>
        </w:rPr>
        <w:t xml:space="preserve"> which rejects their own point of view</w:t>
      </w:r>
      <w:r w:rsidRPr="00EB41BD">
        <w:rPr>
          <w:sz w:val="16"/>
        </w:rPr>
        <w:t xml:space="preserve">. After undertaking a large-scale analysis of carefully selected articles published on the topic (see Appendix), </w:t>
      </w:r>
      <w:r w:rsidRPr="00EB41BD">
        <w:rPr>
          <w:rStyle w:val="StyleUnderline"/>
        </w:rPr>
        <w:t xml:space="preserve">this book can conclude that the connections between democracy and expected </w:t>
      </w:r>
      <w:proofErr w:type="spellStart"/>
      <w:r w:rsidRPr="00984B47">
        <w:rPr>
          <w:rStyle w:val="StyleUnderline"/>
          <w:highlight w:val="cyan"/>
        </w:rPr>
        <w:t>benefts</w:t>
      </w:r>
      <w:proofErr w:type="spellEnd"/>
      <w:r w:rsidRPr="00984B47">
        <w:rPr>
          <w:rStyle w:val="StyleUnderline"/>
          <w:highlight w:val="cyan"/>
        </w:rPr>
        <w:t xml:space="preserve"> are</w:t>
      </w:r>
      <w:r w:rsidRPr="00EB41BD">
        <w:rPr>
          <w:rStyle w:val="StyleUnderline"/>
        </w:rPr>
        <w:t xml:space="preserve"> </w:t>
      </w:r>
      <w:r w:rsidRPr="00EB41BD">
        <w:rPr>
          <w:rStyle w:val="Emphasis"/>
        </w:rPr>
        <w:t>not</w:t>
      </w:r>
      <w:r w:rsidRPr="00EB41BD">
        <w:rPr>
          <w:sz w:val="16"/>
        </w:rPr>
        <w:t xml:space="preserve"> as </w:t>
      </w:r>
      <w:r w:rsidRPr="00EB41BD">
        <w:rPr>
          <w:rStyle w:val="Emphasis"/>
        </w:rPr>
        <w:t>strong</w:t>
      </w:r>
      <w:r w:rsidRPr="00EB41BD">
        <w:rPr>
          <w:sz w:val="16"/>
        </w:rPr>
        <w:t xml:space="preserve"> as they seem. Hence, we should not overstate the links between the phenomena. </w:t>
      </w:r>
      <w:r w:rsidRPr="00EB41BD">
        <w:rPr>
          <w:rStyle w:val="Emphasis"/>
        </w:rPr>
        <w:t>The overall evidence</w:t>
      </w:r>
      <w:r w:rsidRPr="00EB41BD">
        <w:rPr>
          <w:rStyle w:val="StyleUnderline"/>
        </w:rPr>
        <w:t xml:space="preserve"> is </w:t>
      </w:r>
      <w:r w:rsidRPr="00984B47">
        <w:rPr>
          <w:rStyle w:val="Emphasis"/>
          <w:highlight w:val="cyan"/>
        </w:rPr>
        <w:t>weak</w:t>
      </w:r>
      <w:r w:rsidRPr="00EB41BD">
        <w:rPr>
          <w:sz w:val="16"/>
        </w:rPr>
        <w:t xml:space="preserve">. Take the expected impact of democracy on peace for example. As Chapter 3 showed, the study of democracy and interstate war has been a </w:t>
      </w:r>
      <w:proofErr w:type="spellStart"/>
      <w:r w:rsidRPr="00EB41BD">
        <w:rPr>
          <w:sz w:val="16"/>
        </w:rPr>
        <w:t>fourishing</w:t>
      </w:r>
      <w:proofErr w:type="spellEnd"/>
      <w:r w:rsidRPr="00EB41BD">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EB41BD">
        <w:rPr>
          <w:rStyle w:val="Emphasis"/>
        </w:rPr>
        <w:t xml:space="preserve">Most statistical </w:t>
      </w:r>
      <w:r w:rsidRPr="00984B47">
        <w:rPr>
          <w:rStyle w:val="Emphasis"/>
          <w:highlight w:val="cyan"/>
        </w:rPr>
        <w:t>studies</w:t>
      </w:r>
      <w:r w:rsidRPr="00984B47">
        <w:rPr>
          <w:rStyle w:val="StyleUnderline"/>
          <w:highlight w:val="cyan"/>
        </w:rPr>
        <w:t xml:space="preserve"> have not found </w:t>
      </w:r>
      <w:r w:rsidRPr="00984B47">
        <w:rPr>
          <w:rStyle w:val="Emphasis"/>
          <w:highlight w:val="cyan"/>
        </w:rPr>
        <w:t>a</w:t>
      </w:r>
      <w:r w:rsidRPr="00EB41BD">
        <w:rPr>
          <w:rStyle w:val="Emphasis"/>
        </w:rPr>
        <w:t xml:space="preserve"> strong </w:t>
      </w:r>
      <w:r w:rsidRPr="00984B47">
        <w:rPr>
          <w:rStyle w:val="Emphasis"/>
          <w:highlight w:val="cyan"/>
        </w:rPr>
        <w:t>correlation</w:t>
      </w:r>
      <w:r w:rsidRPr="00984B47">
        <w:rPr>
          <w:rStyle w:val="StyleUnderline"/>
          <w:highlight w:val="cyan"/>
        </w:rPr>
        <w:t xml:space="preserve"> between</w:t>
      </w:r>
      <w:r w:rsidRPr="00EB41BD">
        <w:rPr>
          <w:rStyle w:val="StyleUnderline"/>
        </w:rPr>
        <w:t xml:space="preserve"> democracy and </w:t>
      </w:r>
      <w:r w:rsidRPr="00EB41BD">
        <w:rPr>
          <w:rStyle w:val="Emphasis"/>
        </w:rPr>
        <w:t xml:space="preserve">interstate </w:t>
      </w:r>
      <w:r w:rsidRPr="00984B47">
        <w:rPr>
          <w:rStyle w:val="Emphasis"/>
          <w:highlight w:val="cyan"/>
        </w:rPr>
        <w:t>war</w:t>
      </w:r>
      <w:r w:rsidRPr="00EB41BD">
        <w:rPr>
          <w:rStyle w:val="StyleUnderline"/>
        </w:rPr>
        <w:t xml:space="preserve"> at </w:t>
      </w:r>
      <w:r w:rsidRPr="00EB41BD">
        <w:rPr>
          <w:rStyle w:val="Emphasis"/>
        </w:rPr>
        <w:t>the dyadic level</w:t>
      </w:r>
      <w:r w:rsidRPr="00EB41BD">
        <w:rPr>
          <w:sz w:val="16"/>
        </w:rPr>
        <w:t xml:space="preserve">. They show that </w:t>
      </w:r>
      <w:r w:rsidRPr="00984B47">
        <w:rPr>
          <w:rStyle w:val="StyleUnderline"/>
          <w:highlight w:val="cyan"/>
        </w:rPr>
        <w:t xml:space="preserve">there </w:t>
      </w:r>
      <w:proofErr w:type="gramStart"/>
      <w:r w:rsidRPr="00984B47">
        <w:rPr>
          <w:rStyle w:val="StyleUnderline"/>
          <w:highlight w:val="cyan"/>
        </w:rPr>
        <w:t>are</w:t>
      </w:r>
      <w:proofErr w:type="gramEnd"/>
      <w:r w:rsidRPr="00EB41BD">
        <w:rPr>
          <w:rStyle w:val="StyleUnderline"/>
        </w:rPr>
        <w:t xml:space="preserve"> other—</w:t>
      </w:r>
      <w:r w:rsidRPr="00984B47">
        <w:rPr>
          <w:rStyle w:val="Emphasis"/>
          <w:highlight w:val="cyan"/>
        </w:rPr>
        <w:t>more powerful</w:t>
      </w:r>
      <w:r w:rsidRPr="00984B47">
        <w:rPr>
          <w:rStyle w:val="StyleUnderline"/>
          <w:highlight w:val="cyan"/>
        </w:rPr>
        <w:t>—explanations</w:t>
      </w:r>
      <w:r w:rsidRPr="00EB41BD">
        <w:rPr>
          <w:rStyle w:val="StyleUnderline"/>
        </w:rPr>
        <w:t xml:space="preserve"> for war</w:t>
      </w:r>
      <w:r w:rsidRPr="00EB41BD">
        <w:rPr>
          <w:sz w:val="16"/>
        </w:rPr>
        <w:t xml:space="preserve"> and peace, and even that </w:t>
      </w:r>
      <w:r w:rsidRPr="00EB41BD">
        <w:rPr>
          <w:rStyle w:val="StyleUnderline"/>
        </w:rPr>
        <w:t xml:space="preserve">the impact of democracy is </w:t>
      </w:r>
      <w:r w:rsidRPr="00EB41BD">
        <w:rPr>
          <w:rStyle w:val="Emphasis"/>
        </w:rPr>
        <w:t>a spurious one</w:t>
      </w:r>
      <w:r w:rsidRPr="00EB41BD">
        <w:rPr>
          <w:sz w:val="16"/>
        </w:rPr>
        <w:t xml:space="preserve"> (caveat 1). Moreover, </w:t>
      </w:r>
      <w:r w:rsidRPr="00EB41BD">
        <w:rPr>
          <w:rStyle w:val="StyleUnderline"/>
        </w:rPr>
        <w:t xml:space="preserve">the theoretical foundation of the democratic peace hypothesis is </w:t>
      </w:r>
      <w:r w:rsidRPr="00EB41BD">
        <w:rPr>
          <w:rStyle w:val="Emphasis"/>
        </w:rPr>
        <w:t>weak</w:t>
      </w:r>
      <w:r w:rsidRPr="00EB41BD">
        <w:rPr>
          <w:sz w:val="16"/>
        </w:rPr>
        <w:t xml:space="preserve">, and </w:t>
      </w:r>
      <w:r w:rsidRPr="00EB41BD">
        <w:rPr>
          <w:rStyle w:val="StyleUnderline"/>
        </w:rPr>
        <w:t xml:space="preserve">the causal mechanisms are </w:t>
      </w:r>
      <w:r w:rsidRPr="00EB41BD">
        <w:rPr>
          <w:rStyle w:val="Emphasis"/>
        </w:rPr>
        <w:t>unclear</w:t>
      </w:r>
      <w:r w:rsidRPr="00EB41BD">
        <w:rPr>
          <w:sz w:val="16"/>
        </w:rPr>
        <w:t xml:space="preserve"> (caveat 2). In addition, </w:t>
      </w:r>
      <w:r w:rsidRPr="00EB41BD">
        <w:rPr>
          <w:rStyle w:val="StyleUnderline"/>
        </w:rPr>
        <w:t>democracies are not</w:t>
      </w:r>
      <w:r w:rsidRPr="00EB41BD">
        <w:rPr>
          <w:sz w:val="16"/>
        </w:rPr>
        <w:t xml:space="preserve"> necessarily </w:t>
      </w:r>
      <w:r w:rsidRPr="00EB41BD">
        <w:rPr>
          <w:rStyle w:val="Emphasis"/>
        </w:rPr>
        <w:t>more peaceful in general</w:t>
      </w:r>
      <w:r w:rsidRPr="00EB41BD">
        <w:rPr>
          <w:sz w:val="16"/>
        </w:rPr>
        <w:t xml:space="preserve">, and </w:t>
      </w:r>
      <w:r w:rsidRPr="00EB41BD">
        <w:rPr>
          <w:rStyle w:val="StyleUnderline"/>
        </w:rPr>
        <w:t>the evidence</w:t>
      </w:r>
      <w:r w:rsidRPr="00EB41BD">
        <w:rPr>
          <w:sz w:val="16"/>
        </w:rPr>
        <w:t xml:space="preserve"> for the democratic peace hypothesis </w:t>
      </w:r>
      <w:r w:rsidRPr="00EB41BD">
        <w:rPr>
          <w:rStyle w:val="StyleUnderline"/>
        </w:rPr>
        <w:t xml:space="preserve">at </w:t>
      </w:r>
      <w:r w:rsidRPr="00EB41BD">
        <w:rPr>
          <w:rStyle w:val="Emphasis"/>
        </w:rPr>
        <w:t>the monadic level</w:t>
      </w:r>
      <w:r w:rsidRPr="00EB41BD">
        <w:rPr>
          <w:rStyle w:val="StyleUnderline"/>
        </w:rPr>
        <w:t xml:space="preserve"> is </w:t>
      </w:r>
      <w:r w:rsidRPr="00EB41BD">
        <w:rPr>
          <w:rStyle w:val="Emphasis"/>
        </w:rPr>
        <w:t>inconclusive</w:t>
      </w:r>
      <w:r w:rsidRPr="00EB41BD">
        <w:rPr>
          <w:sz w:val="16"/>
        </w:rPr>
        <w:t xml:space="preserve"> (caveat 3). Finally, the process of </w:t>
      </w:r>
      <w:r w:rsidRPr="00EB41BD">
        <w:rPr>
          <w:rStyle w:val="StyleUnderline"/>
        </w:rPr>
        <w:t xml:space="preserve">democratization is </w:t>
      </w:r>
      <w:r w:rsidRPr="00EB41BD">
        <w:rPr>
          <w:rStyle w:val="Emphasis"/>
        </w:rPr>
        <w:t>dangerous</w:t>
      </w:r>
      <w:r w:rsidRPr="00EB41BD">
        <w:rPr>
          <w:sz w:val="16"/>
        </w:rPr>
        <w:t xml:space="preserve">. Living in a democratizing country means living in a less peaceful country (caveat 4). </w:t>
      </w:r>
      <w:proofErr w:type="gramStart"/>
      <w:r w:rsidRPr="00EB41BD">
        <w:rPr>
          <w:sz w:val="16"/>
        </w:rPr>
        <w:t>With regard to</w:t>
      </w:r>
      <w:proofErr w:type="gramEnd"/>
      <w:r w:rsidRPr="00EB41BD">
        <w:rPr>
          <w:sz w:val="16"/>
        </w:rPr>
        <w:t xml:space="preserve"> peace between countries, we cannot defend the idea that democracy has instrumental value. </w:t>
      </w:r>
      <w:r w:rsidRPr="00EB41BD">
        <w:rPr>
          <w:rStyle w:val="StyleUnderline"/>
        </w:rPr>
        <w:t>Can the</w:t>
      </w:r>
      <w:r w:rsidRPr="00EB41BD">
        <w:rPr>
          <w:sz w:val="16"/>
        </w:rPr>
        <w:t xml:space="preserve"> (instrumental) </w:t>
      </w:r>
      <w:r w:rsidRPr="00EB41BD">
        <w:rPr>
          <w:rStyle w:val="StyleUnderline"/>
        </w:rPr>
        <w:t>value</w:t>
      </w:r>
      <w:r w:rsidRPr="00EB41BD">
        <w:rPr>
          <w:sz w:val="16"/>
        </w:rPr>
        <w:t xml:space="preserve"> of democracy </w:t>
      </w:r>
      <w:r w:rsidRPr="00EB41BD">
        <w:rPr>
          <w:rStyle w:val="StyleUnderline"/>
        </w:rPr>
        <w:t xml:space="preserve">be found in </w:t>
      </w:r>
      <w:r w:rsidRPr="00EB41BD">
        <w:rPr>
          <w:rStyle w:val="StyleUnderline"/>
        </w:rPr>
        <w:lastRenderedPageBreak/>
        <w:t>the prevention of civil war?</w:t>
      </w:r>
      <w:r w:rsidRPr="00EB41BD">
        <w:rPr>
          <w:sz w:val="16"/>
        </w:rPr>
        <w:t xml:space="preserve"> </w:t>
      </w:r>
      <w:r w:rsidRPr="00EB41BD">
        <w:rPr>
          <w:sz w:val="10"/>
          <w:szCs w:val="16"/>
        </w:rPr>
        <w:t xml:space="preserve">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EB41BD">
        <w:rPr>
          <w:sz w:val="10"/>
          <w:szCs w:val="16"/>
        </w:rPr>
        <w:t>diffcult</w:t>
      </w:r>
      <w:proofErr w:type="spellEnd"/>
      <w:r w:rsidRPr="00EB41BD">
        <w:rPr>
          <w:sz w:val="10"/>
          <w:szCs w:val="16"/>
        </w:rPr>
        <w:t xml:space="preserve">, while measurements suffer from many weaknesses (caveat 1). </w:t>
      </w:r>
      <w:r w:rsidRPr="00EB41BD">
        <w:rPr>
          <w:sz w:val="16"/>
        </w:rPr>
        <w:t xml:space="preserve">Moreover, </w:t>
      </w:r>
      <w:r w:rsidRPr="00EB41BD">
        <w:rPr>
          <w:rStyle w:val="StyleUnderline"/>
        </w:rPr>
        <w:t xml:space="preserve">there is </w:t>
      </w:r>
      <w:r w:rsidRPr="00EB41BD">
        <w:rPr>
          <w:rStyle w:val="Emphasis"/>
        </w:rPr>
        <w:t>no linear link</w:t>
      </w:r>
      <w:r w:rsidRPr="00EB41BD">
        <w:rPr>
          <w:rStyle w:val="StyleUnderline"/>
        </w:rPr>
        <w:t xml:space="preserve">: </w:t>
      </w:r>
      <w:r w:rsidRPr="00984B47">
        <w:rPr>
          <w:rStyle w:val="StyleUnderline"/>
          <w:highlight w:val="cyan"/>
        </w:rPr>
        <w:t xml:space="preserve">civil wars are </w:t>
      </w:r>
      <w:r w:rsidRPr="00984B47">
        <w:rPr>
          <w:rStyle w:val="Emphasis"/>
          <w:highlight w:val="cyan"/>
        </w:rPr>
        <w:t>just as unlikely</w:t>
      </w:r>
      <w:r w:rsidRPr="00EB41BD">
        <w:rPr>
          <w:rStyle w:val="StyleUnderline"/>
        </w:rPr>
        <w:t xml:space="preserve"> in democracies as in dictatorships</w:t>
      </w:r>
      <w:r w:rsidRPr="00EB41BD">
        <w:rPr>
          <w:sz w:val="16"/>
        </w:rPr>
        <w:t xml:space="preserve"> (caveat 2). Civil war is most likely in times of political change. </w:t>
      </w:r>
      <w:r w:rsidRPr="00984B47">
        <w:rPr>
          <w:rStyle w:val="StyleUnderline"/>
          <w:highlight w:val="cyan"/>
        </w:rPr>
        <w:t>Democratization is</w:t>
      </w:r>
      <w:r w:rsidRPr="00EB41BD">
        <w:rPr>
          <w:rStyle w:val="StyleUnderline"/>
        </w:rPr>
        <w:t xml:space="preserve"> </w:t>
      </w:r>
      <w:r w:rsidRPr="00EB41BD">
        <w:rPr>
          <w:rStyle w:val="Emphasis"/>
        </w:rPr>
        <w:t xml:space="preserve">a very </w:t>
      </w:r>
      <w:r w:rsidRPr="00984B47">
        <w:rPr>
          <w:rStyle w:val="Emphasis"/>
          <w:highlight w:val="cyan"/>
        </w:rPr>
        <w:t>unpredictable</w:t>
      </w:r>
      <w:r w:rsidRPr="00984B47">
        <w:rPr>
          <w:rStyle w:val="StyleUnderline"/>
          <w:highlight w:val="cyan"/>
        </w:rPr>
        <w:t xml:space="preserve">, </w:t>
      </w:r>
      <w:r w:rsidRPr="00984B47">
        <w:rPr>
          <w:rStyle w:val="Emphasis"/>
          <w:highlight w:val="cyan"/>
        </w:rPr>
        <w:t>dangerous</w:t>
      </w:r>
      <w:r w:rsidRPr="00EB41BD">
        <w:rPr>
          <w:rStyle w:val="Emphasis"/>
        </w:rPr>
        <w:t xml:space="preserve"> process</w:t>
      </w:r>
      <w:r w:rsidRPr="00EB41BD">
        <w:rPr>
          <w:rStyle w:val="StyleUnderline"/>
        </w:rPr>
        <w:t>, increasing the chance of civil war significantly</w:t>
      </w:r>
      <w:r w:rsidRPr="00EB41BD">
        <w:rPr>
          <w:sz w:val="16"/>
        </w:rPr>
        <w:t xml:space="preserve">. Hybrid systems are at risk as well: the chance of civil war is much higher compared to other political systems (caveat 3). More </w:t>
      </w:r>
      <w:proofErr w:type="spellStart"/>
      <w:r w:rsidRPr="00EB41BD">
        <w:rPr>
          <w:sz w:val="16"/>
        </w:rPr>
        <w:t>specifcally</w:t>
      </w:r>
      <w:proofErr w:type="spellEnd"/>
      <w:r w:rsidRPr="00EB41BD">
        <w:rPr>
          <w:sz w:val="16"/>
        </w:rPr>
        <w:t xml:space="preserve">, both the strength and type of political institutions matter when explaining civil war. However, </w:t>
      </w:r>
      <w:r w:rsidRPr="00EB41BD">
        <w:rPr>
          <w:rStyle w:val="StyleUnderline"/>
        </w:rPr>
        <w:t xml:space="preserve">the type of political system (e.g. democracy or dictatorship) is </w:t>
      </w:r>
      <w:r w:rsidRPr="00EB41BD">
        <w:rPr>
          <w:rStyle w:val="Emphasis"/>
        </w:rPr>
        <w:t>not the decisive factor at all</w:t>
      </w:r>
      <w:r w:rsidRPr="00EB41BD">
        <w:rPr>
          <w:sz w:val="16"/>
        </w:rPr>
        <w:t xml:space="preserve"> (caveat 4). Finally, democracy has only limited explanatory power (caveat 5). </w:t>
      </w:r>
      <w:r w:rsidRPr="00EB41BD">
        <w:rPr>
          <w:rStyle w:val="StyleUnderline"/>
        </w:rPr>
        <w:t>Economic factors are far more significant than political factors</w:t>
      </w:r>
      <w:r w:rsidRPr="00EB41BD">
        <w:rPr>
          <w:sz w:val="16"/>
        </w:rPr>
        <w:t xml:space="preserve"> (such as having a democratic system) when explaining the onset, duration and severity of civil war. To prevent civil war, it would make more sense to make poorer countries richer, instead of promoting democracy. </w:t>
      </w:r>
      <w:r w:rsidRPr="00EB41BD">
        <w:rPr>
          <w:rStyle w:val="StyleUnderline"/>
        </w:rPr>
        <w:t>Helping countries</w:t>
      </w:r>
      <w:r w:rsidRPr="00EB41BD">
        <w:rPr>
          <w:sz w:val="16"/>
        </w:rPr>
        <w:t xml:space="preserve"> to </w:t>
      </w:r>
      <w:r w:rsidRPr="00EB41BD">
        <w:rPr>
          <w:rStyle w:val="StyleUnderline"/>
        </w:rPr>
        <w:t xml:space="preserve">democratize would </w:t>
      </w:r>
      <w:r w:rsidRPr="00EB41BD">
        <w:rPr>
          <w:rStyle w:val="Emphasis"/>
        </w:rPr>
        <w:t>even be a very dangerous idea</w:t>
      </w:r>
      <w:r w:rsidRPr="00EB41BD">
        <w:rPr>
          <w:sz w:val="10"/>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EB41BD">
        <w:rPr>
          <w:sz w:val="10"/>
          <w:szCs w:val="16"/>
        </w:rPr>
        <w:t>confict</w:t>
      </w:r>
      <w:proofErr w:type="spellEnd"/>
      <w:r w:rsidRPr="00EB41BD">
        <w:rPr>
          <w:sz w:val="10"/>
          <w:szCs w:val="16"/>
        </w:rPr>
        <w:t xml:space="preserve"> is </w:t>
      </w:r>
      <w:proofErr w:type="gramStart"/>
      <w:r w:rsidRPr="00EB41BD">
        <w:rPr>
          <w:sz w:val="10"/>
          <w:szCs w:val="16"/>
        </w:rPr>
        <w:t>more cruel</w:t>
      </w:r>
      <w:proofErr w:type="gramEnd"/>
      <w:r w:rsidRPr="00EB41BD">
        <w:rPr>
          <w:sz w:val="10"/>
          <w:szCs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EB41BD">
        <w:rPr>
          <w:sz w:val="10"/>
          <w:szCs w:val="16"/>
        </w:rPr>
        <w:t>fghting</w:t>
      </w:r>
      <w:proofErr w:type="spellEnd"/>
      <w:r w:rsidRPr="00EB41BD">
        <w:rPr>
          <w:sz w:val="10"/>
          <w:szCs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EB41BD">
        <w:rPr>
          <w:sz w:val="10"/>
          <w:szCs w:val="16"/>
        </w:rPr>
        <w:t>signifcant</w:t>
      </w:r>
      <w:proofErr w:type="spellEnd"/>
      <w:r w:rsidRPr="00EB41BD">
        <w:rPr>
          <w:sz w:val="10"/>
          <w:szCs w:val="16"/>
        </w:rPr>
        <w:t xml:space="preserve"> associations between (less) democracy and (more) corruption. However, there are vast problems around conceptualization (caveat 1) and measurement (caveat 2) of ‘corruption’. Another caveat is that </w:t>
      </w:r>
      <w:r w:rsidRPr="00EB41BD">
        <w:rPr>
          <w:rStyle w:val="StyleUnderline"/>
        </w:rPr>
        <w:t xml:space="preserve">democratizing countries are </w:t>
      </w:r>
      <w:r w:rsidRPr="00EB41BD">
        <w:rPr>
          <w:rStyle w:val="Emphasis"/>
        </w:rPr>
        <w:t>the poorest performers</w:t>
      </w:r>
      <w:r w:rsidRPr="00EB41BD">
        <w:rPr>
          <w:rStyle w:val="StyleUnderline"/>
        </w:rPr>
        <w:t xml:space="preserve"> </w:t>
      </w:r>
      <w:proofErr w:type="gramStart"/>
      <w:r w:rsidRPr="00EB41BD">
        <w:rPr>
          <w:rStyle w:val="StyleUnderline"/>
        </w:rPr>
        <w:t>with</w:t>
      </w:r>
      <w:r w:rsidRPr="00EB41BD">
        <w:t xml:space="preserve"> r</w:t>
      </w:r>
      <w:r w:rsidRPr="00EB41BD">
        <w:rPr>
          <w:sz w:val="16"/>
        </w:rPr>
        <w:t>egard to</w:t>
      </w:r>
      <w:proofErr w:type="gramEnd"/>
      <w:r w:rsidRPr="00EB41BD">
        <w:rPr>
          <w:sz w:val="16"/>
        </w:rPr>
        <w:t xml:space="preserve"> </w:t>
      </w:r>
      <w:r w:rsidRPr="00EB41BD">
        <w:rPr>
          <w:rStyle w:val="StyleUnderline"/>
        </w:rPr>
        <w:t>controlling corruption</w:t>
      </w:r>
      <w:r w:rsidRPr="00EB41BD">
        <w:rPr>
          <w:sz w:val="16"/>
        </w:rPr>
        <w:t xml:space="preserve"> (caveat 3</w:t>
      </w:r>
      <w:r w:rsidRPr="00EB41BD">
        <w:rPr>
          <w:sz w:val="10"/>
          <w:szCs w:val="16"/>
        </w:rPr>
        <w:t xml:space="preserve">). Moreover, it is not democracy in general, but </w:t>
      </w:r>
      <w:proofErr w:type="gramStart"/>
      <w:r w:rsidRPr="00EB41BD">
        <w:rPr>
          <w:sz w:val="10"/>
          <w:szCs w:val="16"/>
        </w:rPr>
        <w:t>particular political</w:t>
      </w:r>
      <w:proofErr w:type="gramEnd"/>
      <w:r w:rsidRPr="00EB41BD">
        <w:rPr>
          <w:sz w:val="10"/>
          <w:szCs w:val="16"/>
        </w:rPr>
        <w:t xml:space="preserve">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EB41BD">
        <w:rPr>
          <w:sz w:val="10"/>
          <w:szCs w:val="16"/>
        </w:rPr>
        <w:t>actually reduce</w:t>
      </w:r>
      <w:proofErr w:type="gramEnd"/>
      <w:r w:rsidRPr="00EB41BD">
        <w:rPr>
          <w:sz w:val="10"/>
          <w:szCs w:val="16"/>
        </w:rPr>
        <w:t xml:space="preserve"> the levels of economic growth and development. Particularly since the 1990s, statistical studies have focused on this debate, and </w:t>
      </w:r>
      <w:r w:rsidRPr="00EB41BD">
        <w:rPr>
          <w:rStyle w:val="StyleUnderline"/>
        </w:rPr>
        <w:t xml:space="preserve">the empirical evidence is </w:t>
      </w:r>
      <w:r w:rsidRPr="00EB41BD">
        <w:rPr>
          <w:rStyle w:val="Emphasis"/>
        </w:rPr>
        <w:t>clear</w:t>
      </w:r>
      <w:r w:rsidRPr="00EB41BD">
        <w:rPr>
          <w:rStyle w:val="StyleUnderline"/>
        </w:rPr>
        <w:t xml:space="preserve">: </w:t>
      </w:r>
      <w:r w:rsidRPr="00984B47">
        <w:rPr>
          <w:rStyle w:val="StyleUnderline"/>
          <w:highlight w:val="cyan"/>
        </w:rPr>
        <w:t xml:space="preserve">there is </w:t>
      </w:r>
      <w:r w:rsidRPr="00984B47">
        <w:rPr>
          <w:rStyle w:val="Emphasis"/>
          <w:highlight w:val="cyan"/>
        </w:rPr>
        <w:t>no</w:t>
      </w:r>
      <w:r w:rsidRPr="00EB41BD">
        <w:rPr>
          <w:rStyle w:val="Emphasis"/>
        </w:rPr>
        <w:t xml:space="preserve"> direct </w:t>
      </w:r>
      <w:r w:rsidRPr="00984B47">
        <w:rPr>
          <w:rStyle w:val="Emphasis"/>
          <w:highlight w:val="cyan"/>
        </w:rPr>
        <w:t>impact</w:t>
      </w:r>
      <w:r w:rsidRPr="00984B47">
        <w:rPr>
          <w:rStyle w:val="StyleUnderline"/>
          <w:highlight w:val="cyan"/>
        </w:rPr>
        <w:t xml:space="preserve"> of democracy on</w:t>
      </w:r>
      <w:r w:rsidRPr="00EB41BD">
        <w:rPr>
          <w:rStyle w:val="StyleUnderline"/>
        </w:rPr>
        <w:t xml:space="preserve"> development</w:t>
      </w:r>
      <w:r w:rsidRPr="00EB41BD">
        <w:rPr>
          <w:sz w:val="16"/>
        </w:rPr>
        <w:t xml:space="preserve">. Hence, both approaches cannot be supported (see caveat 1). The indirect impact via other factors is also questionable (caveat 2). Moreover, </w:t>
      </w:r>
      <w:r w:rsidRPr="00EB41BD">
        <w:rPr>
          <w:rStyle w:val="StyleUnderline"/>
        </w:rPr>
        <w:t xml:space="preserve">there is </w:t>
      </w:r>
      <w:r w:rsidRPr="00EB41BD">
        <w:rPr>
          <w:rStyle w:val="Emphasis"/>
        </w:rPr>
        <w:t>too much variation</w:t>
      </w:r>
      <w:r w:rsidRPr="00EB41BD">
        <w:rPr>
          <w:rStyle w:val="StyleUnderline"/>
        </w:rPr>
        <w:t xml:space="preserve"> in</w:t>
      </w:r>
      <w:r w:rsidRPr="00EB41BD">
        <w:rPr>
          <w:sz w:val="16"/>
        </w:rPr>
        <w:t xml:space="preserve"> levels of economic </w:t>
      </w:r>
      <w:r w:rsidRPr="00984B47">
        <w:rPr>
          <w:rStyle w:val="StyleUnderline"/>
          <w:highlight w:val="cyan"/>
        </w:rPr>
        <w:t>growth</w:t>
      </w:r>
      <w:r w:rsidRPr="00EB41BD">
        <w:rPr>
          <w:sz w:val="16"/>
        </w:rPr>
        <w:t xml:space="preserve"> and development </w:t>
      </w:r>
      <w:r w:rsidRPr="00EB41BD">
        <w:rPr>
          <w:rStyle w:val="StyleUnderline"/>
        </w:rPr>
        <w:t>among the dictatorial systems</w:t>
      </w:r>
      <w:r w:rsidRPr="00EB41BD">
        <w:rPr>
          <w:sz w:val="16"/>
        </w:rPr>
        <w:t>, and there are huge regional differences (caveat 3). Adopting a one-size-</w:t>
      </w:r>
      <w:proofErr w:type="spellStart"/>
      <w:r w:rsidRPr="00EB41BD">
        <w:rPr>
          <w:sz w:val="16"/>
        </w:rPr>
        <w:t>ftsall</w:t>
      </w:r>
      <w:proofErr w:type="spellEnd"/>
      <w:r w:rsidRPr="00EB41BD">
        <w:rPr>
          <w:sz w:val="16"/>
        </w:rPr>
        <w:t xml:space="preserve"> approach would not be wise at all. In addition, </w:t>
      </w:r>
      <w:proofErr w:type="gramStart"/>
      <w:r w:rsidRPr="00EB41BD">
        <w:rPr>
          <w:sz w:val="16"/>
        </w:rPr>
        <w:t>in order to</w:t>
      </w:r>
      <w:proofErr w:type="gramEnd"/>
      <w:r w:rsidRPr="00EB41BD">
        <w:rPr>
          <w:sz w:val="16"/>
        </w:rPr>
        <w:t xml:space="preserve"> increase development, it would be better to focus on alternative factors such as improving institutional quality and good governance (caveat 4). There is not </w:t>
      </w:r>
      <w:proofErr w:type="spellStart"/>
      <w:r w:rsidRPr="00EB41BD">
        <w:rPr>
          <w:sz w:val="16"/>
        </w:rPr>
        <w:t>suffcient</w:t>
      </w:r>
      <w:proofErr w:type="spellEnd"/>
      <w:r w:rsidRPr="00EB41BD">
        <w:rPr>
          <w:sz w:val="16"/>
        </w:rPr>
        <w:t xml:space="preserve"> evidence to state that democracy has instrumental value, at least not </w:t>
      </w:r>
      <w:proofErr w:type="gramStart"/>
      <w:r w:rsidRPr="00EB41BD">
        <w:rPr>
          <w:sz w:val="16"/>
        </w:rPr>
        <w:t>with regard to</w:t>
      </w:r>
      <w:proofErr w:type="gramEnd"/>
      <w:r w:rsidRPr="00EB41BD">
        <w:rPr>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EB41BD">
        <w:rPr>
          <w:rStyle w:val="Emphasis"/>
        </w:rPr>
        <w:t xml:space="preserve">the instrumental </w:t>
      </w:r>
      <w:r w:rsidRPr="00984B47">
        <w:rPr>
          <w:rStyle w:val="Emphasis"/>
          <w:highlight w:val="cyan"/>
        </w:rPr>
        <w:t>value</w:t>
      </w:r>
      <w:r w:rsidRPr="00EB41BD">
        <w:rPr>
          <w:rStyle w:val="Emphasis"/>
        </w:rPr>
        <w:t xml:space="preserve"> of democracy</w:t>
      </w:r>
      <w:r w:rsidRPr="00EB41BD">
        <w:rPr>
          <w:rStyle w:val="StyleUnderline"/>
        </w:rPr>
        <w:t xml:space="preserve"> </w:t>
      </w:r>
      <w:r w:rsidRPr="00984B47">
        <w:rPr>
          <w:rStyle w:val="StyleUnderline"/>
          <w:highlight w:val="cyan"/>
        </w:rPr>
        <w:t>is</w:t>
      </w:r>
      <w:r w:rsidRPr="00EB41BD">
        <w:rPr>
          <w:sz w:val="16"/>
        </w:rPr>
        <w:t>—at best—tentative, or—if being less mild—</w:t>
      </w:r>
      <w:r w:rsidRPr="00EB41BD">
        <w:rPr>
          <w:rStyle w:val="Emphasis"/>
        </w:rPr>
        <w:t xml:space="preserve">simply </w:t>
      </w:r>
      <w:r w:rsidRPr="00984B47">
        <w:rPr>
          <w:rStyle w:val="Emphasis"/>
          <w:highlight w:val="cyan"/>
        </w:rPr>
        <w:t>non-existent</w:t>
      </w:r>
      <w:r w:rsidRPr="00EB41BD">
        <w:rPr>
          <w:rStyle w:val="StyleUnderline"/>
        </w:rPr>
        <w:t xml:space="preserve">. Democracy is </w:t>
      </w:r>
      <w:r w:rsidRPr="00EB41BD">
        <w:rPr>
          <w:rStyle w:val="Emphasis"/>
        </w:rPr>
        <w:t>not necessarily better</w:t>
      </w:r>
      <w:r w:rsidRPr="00EB41BD">
        <w:rPr>
          <w:rStyle w:val="StyleUnderline"/>
        </w:rPr>
        <w:t xml:space="preserve"> than </w:t>
      </w:r>
      <w:r w:rsidRPr="00EB41BD">
        <w:rPr>
          <w:rStyle w:val="Emphasis"/>
        </w:rPr>
        <w:t>any alternative form of government</w:t>
      </w:r>
      <w:r w:rsidRPr="00EB41BD">
        <w:rPr>
          <w:rStyle w:val="StyleUnderline"/>
        </w:rPr>
        <w:t xml:space="preserve">. </w:t>
      </w:r>
      <w:proofErr w:type="gramStart"/>
      <w:r w:rsidRPr="00984B47">
        <w:rPr>
          <w:rStyle w:val="StyleUnderline"/>
          <w:highlight w:val="cyan"/>
        </w:rPr>
        <w:t>With</w:t>
      </w:r>
      <w:r w:rsidRPr="00EB41BD">
        <w:rPr>
          <w:sz w:val="16"/>
        </w:rPr>
        <w:t xml:space="preserve"> regard to</w:t>
      </w:r>
      <w:proofErr w:type="gramEnd"/>
      <w:r w:rsidRPr="00EB41BD">
        <w:rPr>
          <w:sz w:val="16"/>
        </w:rPr>
        <w:t xml:space="preserve"> </w:t>
      </w:r>
      <w:r w:rsidRPr="00EB41BD">
        <w:rPr>
          <w:rStyle w:val="StyleUnderline"/>
        </w:rPr>
        <w:t>many</w:t>
      </w:r>
      <w:r w:rsidRPr="00EB41BD">
        <w:rPr>
          <w:sz w:val="16"/>
        </w:rPr>
        <w:t xml:space="preserve"> of the expected </w:t>
      </w:r>
      <w:proofErr w:type="spellStart"/>
      <w:r w:rsidRPr="00EB41BD">
        <w:rPr>
          <w:rStyle w:val="StyleUnderline"/>
        </w:rPr>
        <w:t>benefts</w:t>
      </w:r>
      <w:proofErr w:type="spellEnd"/>
      <w:r w:rsidRPr="00EB41BD">
        <w:rPr>
          <w:rStyle w:val="StyleUnderline"/>
        </w:rPr>
        <w:t xml:space="preserve">—such as less </w:t>
      </w:r>
      <w:r w:rsidRPr="00984B47">
        <w:rPr>
          <w:rStyle w:val="StyleUnderline"/>
          <w:highlight w:val="cyan"/>
        </w:rPr>
        <w:t>war</w:t>
      </w:r>
      <w:r w:rsidRPr="00EB41BD">
        <w:rPr>
          <w:rStyle w:val="StyleUnderline"/>
        </w:rPr>
        <w:t xml:space="preserve">, less </w:t>
      </w:r>
      <w:r w:rsidRPr="00984B47">
        <w:rPr>
          <w:rStyle w:val="StyleUnderline"/>
          <w:highlight w:val="cyan"/>
        </w:rPr>
        <w:t>corruption and</w:t>
      </w:r>
      <w:r w:rsidRPr="00EB41BD">
        <w:rPr>
          <w:rStyle w:val="StyleUnderline"/>
        </w:rPr>
        <w:t xml:space="preserve"> more economic </w:t>
      </w:r>
      <w:r w:rsidRPr="00984B47">
        <w:rPr>
          <w:rStyle w:val="StyleUnderline"/>
          <w:highlight w:val="cyan"/>
        </w:rPr>
        <w:t xml:space="preserve">development—democracy </w:t>
      </w:r>
      <w:r w:rsidRPr="00984B47">
        <w:rPr>
          <w:rStyle w:val="Emphasis"/>
          <w:highlight w:val="cyan"/>
        </w:rPr>
        <w:t>does deliver</w:t>
      </w:r>
      <w:r w:rsidRPr="00EB41BD">
        <w:rPr>
          <w:rStyle w:val="Emphasis"/>
        </w:rPr>
        <w:t xml:space="preserve">, but </w:t>
      </w:r>
      <w:r w:rsidRPr="00984B47">
        <w:rPr>
          <w:rStyle w:val="Emphasis"/>
          <w:highlight w:val="cyan"/>
        </w:rPr>
        <w:t>so do nondemocratic systems</w:t>
      </w:r>
      <w:r w:rsidRPr="00EB41BD">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EB41BD">
        <w:rPr>
          <w:sz w:val="16"/>
        </w:rPr>
        <w:t>favourable</w:t>
      </w:r>
      <w:proofErr w:type="spellEnd"/>
      <w:r w:rsidRPr="00EB41BD">
        <w:rPr>
          <w:sz w:val="16"/>
        </w:rPr>
        <w:t xml:space="preserve"> economic factors in a country—are much more powerful to explain the expected </w:t>
      </w:r>
      <w:proofErr w:type="spellStart"/>
      <w:r w:rsidRPr="00EB41BD">
        <w:rPr>
          <w:sz w:val="16"/>
        </w:rPr>
        <w:t>benefts</w:t>
      </w:r>
      <w:proofErr w:type="spellEnd"/>
      <w:r w:rsidRPr="00EB41BD">
        <w:rPr>
          <w:sz w:val="16"/>
        </w:rPr>
        <w:t>, at least compared to the single fact that a country is a democracy or not. The impact of democracy fades away in the powerful shadows of the economic factors.8</w:t>
      </w:r>
    </w:p>
    <w:p w14:paraId="0E128882" w14:textId="77777777" w:rsidR="00B70BBE" w:rsidRPr="004B049D" w:rsidRDefault="00B70BBE" w:rsidP="00B70BBE"/>
    <w:p w14:paraId="1398F82F" w14:textId="15D04275" w:rsidR="001D6452" w:rsidRDefault="00A97985" w:rsidP="001D6452">
      <w:pPr>
        <w:pStyle w:val="Heading3"/>
      </w:pPr>
      <w:r>
        <w:lastRenderedPageBreak/>
        <w:t>1AR</w:t>
      </w:r>
      <w:r w:rsidR="004917E3">
        <w:t>---Democracy---Trump Constrained</w:t>
      </w:r>
    </w:p>
    <w:p w14:paraId="6E75E349" w14:textId="11533E36" w:rsidR="001D6452" w:rsidRDefault="004917E3" w:rsidP="001D6452">
      <w:pPr>
        <w:pStyle w:val="Heading4"/>
      </w:pPr>
      <w:r>
        <w:t xml:space="preserve">Trump </w:t>
      </w:r>
      <w:r w:rsidR="00A97985">
        <w:t>cannot manage or overwhelm competing interests</w:t>
      </w:r>
      <w:r>
        <w:t>.</w:t>
      </w:r>
    </w:p>
    <w:p w14:paraId="3B9D5AE9" w14:textId="77777777" w:rsidR="001D6452" w:rsidRPr="00995536" w:rsidRDefault="001D6452" w:rsidP="001D6452">
      <w:proofErr w:type="spellStart"/>
      <w:r w:rsidRPr="00995536">
        <w:rPr>
          <w:rStyle w:val="Style13ptBold"/>
        </w:rPr>
        <w:t>Aydintasbas</w:t>
      </w:r>
      <w:proofErr w:type="spellEnd"/>
      <w:r w:rsidRPr="00995536">
        <w:rPr>
          <w:rStyle w:val="Style13ptBold"/>
        </w:rPr>
        <w:t xml:space="preserve"> '24</w:t>
      </w:r>
      <w:r>
        <w:t xml:space="preserve"> [Asli; 1/28/24; visiting fellow at the Brookings Institution’s Center on the United States and Europe; "Trump Can’t Be Dictator on ‘Day One’ — Or in a Second Term. Here’s Why.;" https://www.politico.com/news/magazine/2024/01/28/a-trump-dictatorship-is-possible-but-not-in-four-years-00137949]</w:t>
      </w:r>
    </w:p>
    <w:p w14:paraId="1EB56BFF" w14:textId="77777777" w:rsidR="001D6452" w:rsidRPr="00995536" w:rsidRDefault="001D6452" w:rsidP="001D6452">
      <w:pPr>
        <w:rPr>
          <w:sz w:val="16"/>
        </w:rPr>
      </w:pPr>
      <w:r w:rsidRPr="000437AF">
        <w:rPr>
          <w:rStyle w:val="StyleUnderline"/>
          <w:highlight w:val="cyan"/>
        </w:rPr>
        <w:t>Many</w:t>
      </w:r>
      <w:r w:rsidRPr="00995536">
        <w:rPr>
          <w:sz w:val="16"/>
        </w:rPr>
        <w:t xml:space="preserve"> Democrats </w:t>
      </w:r>
      <w:r w:rsidRPr="000437AF">
        <w:rPr>
          <w:rStyle w:val="StyleUnderline"/>
          <w:highlight w:val="cyan"/>
        </w:rPr>
        <w:t>are terrified</w:t>
      </w:r>
      <w:r w:rsidRPr="00995536">
        <w:rPr>
          <w:rStyle w:val="StyleUnderline"/>
        </w:rPr>
        <w:t xml:space="preserve"> </w:t>
      </w:r>
      <w:r w:rsidRPr="000437AF">
        <w:rPr>
          <w:rStyle w:val="StyleUnderline"/>
          <w:highlight w:val="cyan"/>
        </w:rPr>
        <w:t>that a second term</w:t>
      </w:r>
      <w:r w:rsidRPr="00995536">
        <w:rPr>
          <w:rStyle w:val="StyleUnderline"/>
        </w:rPr>
        <w:t xml:space="preserve"> </w:t>
      </w:r>
      <w:r w:rsidRPr="000437AF">
        <w:rPr>
          <w:rStyle w:val="StyleUnderline"/>
          <w:highlight w:val="cyan"/>
        </w:rPr>
        <w:t>for</w:t>
      </w:r>
      <w:r w:rsidRPr="00995536">
        <w:rPr>
          <w:sz w:val="16"/>
        </w:rPr>
        <w:t xml:space="preserve"> Donald </w:t>
      </w:r>
      <w:r w:rsidRPr="000437AF">
        <w:rPr>
          <w:rStyle w:val="StyleUnderline"/>
          <w:highlight w:val="cyan"/>
        </w:rPr>
        <w:t>Trump would turn</w:t>
      </w:r>
      <w:r w:rsidRPr="00995536">
        <w:rPr>
          <w:rStyle w:val="StyleUnderline"/>
        </w:rPr>
        <w:t xml:space="preserve"> America </w:t>
      </w:r>
      <w:r w:rsidRPr="000437AF">
        <w:rPr>
          <w:rStyle w:val="StyleUnderline"/>
          <w:highlight w:val="cyan"/>
        </w:rPr>
        <w:t>into a dictatorship</w:t>
      </w:r>
      <w:r w:rsidRPr="00995536">
        <w:rPr>
          <w:sz w:val="16"/>
        </w:rPr>
        <w:t>. They aren’t wrong to worry. For one thing, Trump has talked about the idea without completely dismissing it. And the U.S. is neither immune to populism, which is a precursor of authoritarianism, nor unshakable in its institutional attachment to liberal democracy. Given enough time, America, too, can loosen its checks and balances and slide into some type of electoral tyranny of the majority.</w:t>
      </w:r>
    </w:p>
    <w:p w14:paraId="30FCD6D3" w14:textId="77777777" w:rsidR="001D6452" w:rsidRPr="00995536" w:rsidRDefault="001D6452" w:rsidP="001D6452">
      <w:pPr>
        <w:rPr>
          <w:rStyle w:val="StyleUnderline"/>
        </w:rPr>
      </w:pPr>
      <w:r w:rsidRPr="00995536">
        <w:rPr>
          <w:sz w:val="16"/>
        </w:rPr>
        <w:t>At the same time</w:t>
      </w:r>
      <w:r w:rsidRPr="00995536">
        <w:rPr>
          <w:rStyle w:val="StyleUnderline"/>
        </w:rPr>
        <w:t xml:space="preserve">, </w:t>
      </w:r>
      <w:r w:rsidRPr="000437AF">
        <w:rPr>
          <w:rStyle w:val="StyleUnderline"/>
          <w:highlight w:val="cyan"/>
        </w:rPr>
        <w:t>panic is unnecessary</w:t>
      </w:r>
      <w:r w:rsidRPr="000437AF">
        <w:rPr>
          <w:sz w:val="16"/>
          <w:highlight w:val="cyan"/>
        </w:rPr>
        <w:t>.</w:t>
      </w:r>
      <w:r w:rsidRPr="00995536">
        <w:rPr>
          <w:sz w:val="16"/>
        </w:rPr>
        <w:t xml:space="preserve"> As someone who lived through the birth and growth of authoritarianism in Turkey, I’m something of an expert on the subject — and no, a</w:t>
      </w:r>
      <w:r w:rsidRPr="00995536">
        <w:rPr>
          <w:rStyle w:val="StyleUnderline"/>
        </w:rPr>
        <w:t xml:space="preserve">nother </w:t>
      </w:r>
      <w:r w:rsidRPr="000437AF">
        <w:rPr>
          <w:rStyle w:val="StyleUnderline"/>
          <w:highlight w:val="cyan"/>
        </w:rPr>
        <w:t>four years</w:t>
      </w:r>
      <w:r w:rsidRPr="00995536">
        <w:rPr>
          <w:rStyle w:val="StyleUnderline"/>
        </w:rPr>
        <w:t xml:space="preserve"> of Trump </w:t>
      </w:r>
      <w:r w:rsidRPr="000437AF">
        <w:rPr>
          <w:rStyle w:val="StyleUnderline"/>
          <w:highlight w:val="cyan"/>
        </w:rPr>
        <w:t>is not enough</w:t>
      </w:r>
      <w:r w:rsidRPr="00995536">
        <w:rPr>
          <w:rStyle w:val="StyleUnderline"/>
        </w:rPr>
        <w:t xml:space="preserve"> </w:t>
      </w:r>
      <w:r w:rsidRPr="000437AF">
        <w:rPr>
          <w:rStyle w:val="StyleUnderline"/>
          <w:highlight w:val="cyan"/>
        </w:rPr>
        <w:t xml:space="preserve">time </w:t>
      </w:r>
      <w:r w:rsidRPr="000437AF">
        <w:rPr>
          <w:rStyle w:val="StyleUnderline"/>
        </w:rPr>
        <w:t>to</w:t>
      </w:r>
      <w:r w:rsidRPr="00995536">
        <w:rPr>
          <w:rStyle w:val="StyleUnderline"/>
        </w:rPr>
        <w:t xml:space="preserve"> turn America into a dictatorship.</w:t>
      </w:r>
    </w:p>
    <w:p w14:paraId="6ECA378A" w14:textId="77777777" w:rsidR="001D6452" w:rsidRPr="00995536" w:rsidRDefault="001D6452" w:rsidP="001D6452">
      <w:pPr>
        <w:rPr>
          <w:sz w:val="16"/>
        </w:rPr>
      </w:pPr>
      <w:r w:rsidRPr="00995536">
        <w:rPr>
          <w:sz w:val="16"/>
        </w:rPr>
        <w:t>What I saw in Turkey over the course of two decades of Tayyip Erdogan’s rule — working as a journalist for much of that time — is that building a dictatorship takes a long time. Similarly in Poland and Hungary</w:t>
      </w:r>
      <w:r w:rsidRPr="00995536">
        <w:rPr>
          <w:rStyle w:val="StyleUnderline"/>
        </w:rPr>
        <w:t xml:space="preserve">, </w:t>
      </w:r>
      <w:r w:rsidRPr="000437AF">
        <w:rPr>
          <w:rStyle w:val="StyleUnderline"/>
          <w:highlight w:val="cyan"/>
        </w:rPr>
        <w:t>illiberal governments</w:t>
      </w:r>
      <w:r w:rsidRPr="00995536">
        <w:rPr>
          <w:rStyle w:val="StyleUnderline"/>
        </w:rPr>
        <w:t xml:space="preserve"> have </w:t>
      </w:r>
      <w:r w:rsidRPr="000437AF">
        <w:rPr>
          <w:rStyle w:val="StyleUnderline"/>
          <w:highlight w:val="cyan"/>
        </w:rPr>
        <w:t>need</w:t>
      </w:r>
      <w:r w:rsidRPr="00995536">
        <w:rPr>
          <w:rStyle w:val="StyleUnderline"/>
        </w:rPr>
        <w:t xml:space="preserve">ed </w:t>
      </w:r>
      <w:r w:rsidRPr="000437AF">
        <w:rPr>
          <w:rStyle w:val="StyleUnderline"/>
          <w:highlight w:val="cyan"/>
        </w:rPr>
        <w:t>years to chip away at</w:t>
      </w:r>
      <w:r w:rsidRPr="00995536">
        <w:rPr>
          <w:rStyle w:val="StyleUnderline"/>
        </w:rPr>
        <w:t xml:space="preserve"> the </w:t>
      </w:r>
      <w:r w:rsidRPr="000437AF">
        <w:rPr>
          <w:rStyle w:val="StyleUnderline"/>
          <w:highlight w:val="cyan"/>
        </w:rPr>
        <w:t>rule of law.</w:t>
      </w:r>
      <w:r w:rsidRPr="00995536">
        <w:rPr>
          <w:rStyle w:val="StyleUnderline"/>
        </w:rPr>
        <w:t xml:space="preserve"> There is a particular rhythm and process to dismantling a democracy</w:t>
      </w:r>
      <w:r w:rsidRPr="00995536">
        <w:rPr>
          <w:sz w:val="16"/>
        </w:rPr>
        <w:t>, a kind of incubation period for despotism</w:t>
      </w:r>
      <w:r w:rsidRPr="00995536">
        <w:rPr>
          <w:rStyle w:val="StyleUnderline"/>
        </w:rPr>
        <w:t xml:space="preserve">: </w:t>
      </w:r>
      <w:r w:rsidRPr="000437AF">
        <w:rPr>
          <w:rStyle w:val="StyleUnderline"/>
          <w:highlight w:val="cyan"/>
        </w:rPr>
        <w:t>There are laws to change, institutions to dismantle, alliances to buil</w:t>
      </w:r>
      <w:r w:rsidRPr="00995536">
        <w:rPr>
          <w:rStyle w:val="StyleUnderline"/>
        </w:rPr>
        <w:t>d</w:t>
      </w:r>
      <w:r w:rsidRPr="00995536">
        <w:rPr>
          <w:sz w:val="16"/>
        </w:rPr>
        <w:t>. With a concerted effort by Trump, the incubation period could be squeezed into eight more consecutive years, but not four.</w:t>
      </w:r>
    </w:p>
    <w:p w14:paraId="5EC18FA2" w14:textId="77777777" w:rsidR="001D6452" w:rsidRPr="00995536" w:rsidRDefault="001D6452" w:rsidP="001D6452">
      <w:pPr>
        <w:rPr>
          <w:sz w:val="16"/>
        </w:rPr>
      </w:pPr>
      <w:r w:rsidRPr="00995536">
        <w:rPr>
          <w:sz w:val="16"/>
        </w:rPr>
        <w:t>To be fair, Trump had something of a head start during his first term, appointing an impressive number of federal judges, tipping the balance of power in the Supreme Court, promoting MAGA-aligned media as an alternative source of reality, denying election results, and lately, claiming immunity from laws even after leaving office. But he is still a long way off from achieving total control over U.S. institutions, media and the judiciary, or building the kind of social consensus he’d need to reign as an autocrat.</w:t>
      </w:r>
    </w:p>
    <w:p w14:paraId="42B02646" w14:textId="77777777" w:rsidR="001D6452" w:rsidRPr="00995536" w:rsidRDefault="001D6452" w:rsidP="001D6452">
      <w:pPr>
        <w:rPr>
          <w:sz w:val="16"/>
        </w:rPr>
      </w:pPr>
      <w:r w:rsidRPr="00995536">
        <w:rPr>
          <w:sz w:val="16"/>
        </w:rPr>
        <w:t xml:space="preserve">Let me describe some of the obstacles Trump or any dictator wannabe would encounter during the </w:t>
      </w:r>
      <w:proofErr w:type="spellStart"/>
      <w:r w:rsidRPr="00995536">
        <w:rPr>
          <w:sz w:val="16"/>
        </w:rPr>
        <w:t>autocratization</w:t>
      </w:r>
      <w:proofErr w:type="spellEnd"/>
      <w:r w:rsidRPr="00995536">
        <w:rPr>
          <w:sz w:val="16"/>
        </w:rPr>
        <w:t xml:space="preserve"> of America, based on what has happened in other countries.</w:t>
      </w:r>
    </w:p>
    <w:p w14:paraId="7AB91EE6" w14:textId="77777777" w:rsidR="001D6452" w:rsidRPr="00995536" w:rsidRDefault="001D6452" w:rsidP="001D6452">
      <w:pPr>
        <w:rPr>
          <w:sz w:val="16"/>
        </w:rPr>
      </w:pPr>
      <w:r w:rsidRPr="00995536">
        <w:rPr>
          <w:sz w:val="16"/>
        </w:rPr>
        <w:t>Mainstream Media</w:t>
      </w:r>
    </w:p>
    <w:p w14:paraId="2AE344BC" w14:textId="77777777" w:rsidR="001D6452" w:rsidRPr="00995536" w:rsidRDefault="001D6452" w:rsidP="001D6452">
      <w:pPr>
        <w:rPr>
          <w:rStyle w:val="StyleUnderline"/>
        </w:rPr>
      </w:pPr>
      <w:r w:rsidRPr="00995536">
        <w:rPr>
          <w:sz w:val="16"/>
        </w:rPr>
        <w:t xml:space="preserve">Most illiberal populists pretend to run against some type of elite conspiracy that denies voters a say in the destiny of the nation. Having an alternative media landscape is essential to push such narratives, such as stolen elections, and Trump will have no problem there, since the Fox News channel as well as an entire ecosystem of pro-Trump alternative media are already doing that job. But the problem for him will be the persistence of the old guard </w:t>
      </w:r>
      <w:r w:rsidRPr="00995536">
        <w:rPr>
          <w:rStyle w:val="StyleUnderline"/>
        </w:rPr>
        <w:t>— the independent media outlets and mainstream news channels which do not sing from the MAGA hymn sheet and continue to provide good journalism to raise questions on his judgment.</w:t>
      </w:r>
    </w:p>
    <w:p w14:paraId="6BD0986A" w14:textId="77777777" w:rsidR="001D6452" w:rsidRPr="00995536" w:rsidRDefault="001D6452" w:rsidP="001D6452">
      <w:pPr>
        <w:rPr>
          <w:sz w:val="16"/>
        </w:rPr>
      </w:pPr>
      <w:r w:rsidRPr="00995536">
        <w:rPr>
          <w:rStyle w:val="StyleUnderline"/>
        </w:rPr>
        <w:t>Getting rid of them is laborious</w:t>
      </w:r>
      <w:r w:rsidRPr="00995536">
        <w:rPr>
          <w:sz w:val="16"/>
        </w:rPr>
        <w:t>. I used to work at one of Turkey’s top dailies, Sabah, when it was taken over by the government in 2007, marking the beginning of a decadelong struggle for Erdogan to take control of the media landscape in the country. But it wasn’t easy. To silence Sabah and other newspapers, Erdogan had to use the tax authority, the courts, call for public boycott of newspapers and threaten individual journalists publicly — eventually forcing media owners to sell off. After Sabah, the Turkish government focused on other distressed media holdings, provided the financial support for cronies to buy them, and over the years passed anti-terrorism legislation to stifle free speech. In 2017, Erdogan finally held a referendum on expanding his presidential powers and consolidated power.</w:t>
      </w:r>
    </w:p>
    <w:p w14:paraId="3C741C95" w14:textId="77777777" w:rsidR="001D6452" w:rsidRPr="00995536" w:rsidRDefault="001D6452" w:rsidP="001D6452">
      <w:pPr>
        <w:rPr>
          <w:rStyle w:val="StyleUnderline"/>
        </w:rPr>
      </w:pPr>
      <w:r w:rsidRPr="00995536">
        <w:rPr>
          <w:sz w:val="16"/>
        </w:rPr>
        <w:t xml:space="preserve">Even in an imperfect democracy like </w:t>
      </w:r>
      <w:r w:rsidRPr="00995536">
        <w:rPr>
          <w:rStyle w:val="StyleUnderline"/>
        </w:rPr>
        <w:t>Turkey, it took a full decade from 2007 to 2017 for Erdogan to gain full compliance and transfer media ownership to his cronies</w:t>
      </w:r>
      <w:r w:rsidRPr="00995536">
        <w:rPr>
          <w:sz w:val="16"/>
        </w:rPr>
        <w:t xml:space="preserve">. Similarly in Poland, the recently ousted Law and Justice Party tried to reshape the media landscape after they took power in 2015 by turning state broadcasters into partisan hacks — but made only incremental progress during their eight years in </w:t>
      </w:r>
      <w:r w:rsidRPr="00995536">
        <w:rPr>
          <w:rStyle w:val="StyleUnderline"/>
        </w:rPr>
        <w:t>power. That kind of takeover is doable in the U.S. too, but it would take longer than four years.</w:t>
      </w:r>
    </w:p>
    <w:p w14:paraId="4D79668E" w14:textId="77777777" w:rsidR="001D6452" w:rsidRPr="00995536" w:rsidRDefault="001D6452" w:rsidP="001D6452">
      <w:pPr>
        <w:rPr>
          <w:sz w:val="16"/>
        </w:rPr>
      </w:pPr>
      <w:r w:rsidRPr="00995536">
        <w:rPr>
          <w:sz w:val="16"/>
        </w:rPr>
        <w:t>The Judiciary</w:t>
      </w:r>
    </w:p>
    <w:p w14:paraId="45603B0A" w14:textId="77777777" w:rsidR="001D6452" w:rsidRPr="00995536" w:rsidRDefault="001D6452" w:rsidP="001D6452">
      <w:pPr>
        <w:rPr>
          <w:sz w:val="16"/>
        </w:rPr>
      </w:pPr>
      <w:r w:rsidRPr="000437AF">
        <w:rPr>
          <w:rStyle w:val="StyleUnderline"/>
        </w:rPr>
        <w:lastRenderedPageBreak/>
        <w:t>Courts are necessary to wage culture wars</w:t>
      </w:r>
      <w:r w:rsidRPr="00995536">
        <w:rPr>
          <w:rStyle w:val="StyleUnderline"/>
        </w:rPr>
        <w:t xml:space="preserve"> and create a climate of fear among dissidents</w:t>
      </w:r>
      <w:r w:rsidRPr="00995536">
        <w:rPr>
          <w:sz w:val="16"/>
        </w:rPr>
        <w:t xml:space="preserve"> — the sine quo non for a dictatorship. But </w:t>
      </w:r>
      <w:r w:rsidRPr="00995536">
        <w:rPr>
          <w:rStyle w:val="StyleUnderline"/>
        </w:rPr>
        <w:t xml:space="preserve">to move from a </w:t>
      </w:r>
      <w:proofErr w:type="gramStart"/>
      <w:r w:rsidRPr="00995536">
        <w:rPr>
          <w:rStyle w:val="StyleUnderline"/>
        </w:rPr>
        <w:t>proto-dictator</w:t>
      </w:r>
      <w:proofErr w:type="gramEnd"/>
      <w:r w:rsidRPr="00995536">
        <w:rPr>
          <w:rStyle w:val="StyleUnderline"/>
        </w:rPr>
        <w:t xml:space="preserve"> to a real one, </w:t>
      </w:r>
      <w:r w:rsidRPr="000437AF">
        <w:rPr>
          <w:rStyle w:val="StyleUnderline"/>
          <w:highlight w:val="cyan"/>
        </w:rPr>
        <w:t xml:space="preserve">Trump would need full loyalty from the judiciary. That’s easier said than done </w:t>
      </w:r>
      <w:r w:rsidRPr="000437AF">
        <w:rPr>
          <w:rStyle w:val="StyleUnderline"/>
        </w:rPr>
        <w:t>in Americ</w:t>
      </w:r>
      <w:r w:rsidRPr="000437AF">
        <w:rPr>
          <w:sz w:val="16"/>
        </w:rPr>
        <w:t>a</w:t>
      </w:r>
      <w:r w:rsidRPr="00995536">
        <w:rPr>
          <w:sz w:val="16"/>
        </w:rPr>
        <w:t>, where the judicial system is designed to put limits on the executive and judges have long tenures. Trump may have shifted the balance of power on the Supreme Court and appointed more than 200 federal judges to reshape the federal judiciary, including an impressive number of appointments to the powerful appeals court and district courts. That means by the end of his term, over a quarter of active judges were Trump appointees.</w:t>
      </w:r>
    </w:p>
    <w:p w14:paraId="17C5C63A" w14:textId="77777777" w:rsidR="001D6452" w:rsidRPr="00995536" w:rsidRDefault="001D6452" w:rsidP="001D6452">
      <w:pPr>
        <w:rPr>
          <w:sz w:val="16"/>
        </w:rPr>
      </w:pPr>
      <w:r w:rsidRPr="00995536">
        <w:rPr>
          <w:sz w:val="16"/>
        </w:rPr>
        <w:t xml:space="preserve">But that’s not so unusual. </w:t>
      </w:r>
      <w:r w:rsidRPr="00995536">
        <w:rPr>
          <w:rStyle w:val="StyleUnderline"/>
        </w:rPr>
        <w:t>The courts have long been an ideological battleground in U.S. politics and the highest number of judicial appointments in modern times</w:t>
      </w:r>
      <w:r w:rsidRPr="00995536">
        <w:rPr>
          <w:sz w:val="16"/>
        </w:rPr>
        <w:t xml:space="preserve"> came during Ronald Reagan’s presidency — though it still wasn’t enough to create a permanent right-wing governance structure. Moreover, </w:t>
      </w:r>
      <w:r w:rsidRPr="00995536">
        <w:rPr>
          <w:rStyle w:val="StyleUnderline"/>
        </w:rPr>
        <w:t>not all Trump appointees have ruled in ways Donald Trump wanted</w:t>
      </w:r>
      <w:r w:rsidRPr="00995536">
        <w:rPr>
          <w:sz w:val="16"/>
        </w:rPr>
        <w:t>, even though many emerged from some type of a Republican vetting process through an alliance with Senate Majority Leader Mitch McConnell.</w:t>
      </w:r>
    </w:p>
    <w:p w14:paraId="19525F83" w14:textId="77777777" w:rsidR="001D6452" w:rsidRPr="00995536" w:rsidRDefault="001D6452" w:rsidP="001D6452">
      <w:pPr>
        <w:rPr>
          <w:rStyle w:val="StyleUnderline"/>
        </w:rPr>
      </w:pPr>
      <w:r w:rsidRPr="00995536">
        <w:rPr>
          <w:sz w:val="16"/>
        </w:rPr>
        <w:t xml:space="preserve">In a country that prides itself on checks and balances, </w:t>
      </w:r>
      <w:r w:rsidRPr="00995536">
        <w:rPr>
          <w:rStyle w:val="StyleUnderline"/>
        </w:rPr>
        <w:t>“cleaning up” the hundreds of active judges and prosecutors who are not loyal to him would present a challenge for any burgeoning autocrat, since judges have long tenures and plenty of independence. The</w:t>
      </w:r>
      <w:r w:rsidRPr="00995536">
        <w:rPr>
          <w:sz w:val="16"/>
        </w:rPr>
        <w:t xml:space="preserve"> U.S</w:t>
      </w:r>
      <w:r w:rsidRPr="00995536">
        <w:rPr>
          <w:rStyle w:val="StyleUnderline"/>
        </w:rPr>
        <w:t>. Constitution says federal judges may hold their position “during good behavior</w:t>
      </w:r>
      <w:r w:rsidRPr="00995536">
        <w:rPr>
          <w:sz w:val="16"/>
        </w:rPr>
        <w:t xml:space="preserve">” — meaning, lifelong. </w:t>
      </w:r>
      <w:r w:rsidRPr="00995536">
        <w:rPr>
          <w:rStyle w:val="StyleUnderline"/>
        </w:rPr>
        <w:t>This makes it harder to push around or penalize unruly justices even when their verdicts go against the wishes of the White House.</w:t>
      </w:r>
    </w:p>
    <w:p w14:paraId="0826E029" w14:textId="77777777" w:rsidR="001D6452" w:rsidRPr="00995536" w:rsidRDefault="001D6452" w:rsidP="001D6452">
      <w:pPr>
        <w:rPr>
          <w:sz w:val="16"/>
        </w:rPr>
      </w:pPr>
      <w:r w:rsidRPr="00995536">
        <w:rPr>
          <w:sz w:val="16"/>
        </w:rPr>
        <w:t>What Trump would really need to bring the judiciary to heel is a centralized administrative structure, as in Turkey, Hungary and elsewhere, where he could easily reassign uncooperative judges to different courts, take punitive action, or relocate them to different cities — all common practices in Turkey. Instead, the U.S. has overlapping judicial systems and once an appointment is made, it is harder to fully control a judge. U.S. judges also are well compensated, and, in some states, directly elected, further increasing their independence.</w:t>
      </w:r>
    </w:p>
    <w:p w14:paraId="567247E1" w14:textId="77777777" w:rsidR="001D6452" w:rsidRPr="00995536" w:rsidRDefault="001D6452" w:rsidP="001D6452">
      <w:pPr>
        <w:rPr>
          <w:sz w:val="16"/>
        </w:rPr>
      </w:pPr>
      <w:r w:rsidRPr="00995536">
        <w:rPr>
          <w:sz w:val="16"/>
        </w:rPr>
        <w:t>All this makes the full control of the U.S. judiciary a long-term, even a multi-generational challenge for an aspiring autocrat. Trump could try to do what populists elsewhere have tried, namely, changing the rules of the game. Since 2010, Orban and his Fidesz Party have incrementally dismantled the independence of the judiciary by forcing judges into retirement, creating an alternative court system and expanding the powers of the Minister of Justice over the judges. Law and Justice in Poland tried to reshape the courts through similar methods after it regained power in 2015, including lowering the retirement age and expanding the powers of a national body that appoints judges. It used government-controlled media to target judges and made courts a core element of its culture wars. But at each step of the way, Law and Justice met significant pushback and eventually lost power last October.</w:t>
      </w:r>
    </w:p>
    <w:p w14:paraId="793C6B69" w14:textId="77777777" w:rsidR="001D6452" w:rsidRPr="00995536" w:rsidRDefault="001D6452" w:rsidP="001D6452">
      <w:pPr>
        <w:rPr>
          <w:sz w:val="16"/>
        </w:rPr>
      </w:pPr>
      <w:r w:rsidRPr="00995536">
        <w:rPr>
          <w:sz w:val="16"/>
        </w:rPr>
        <w:t>The judiciary was a big headache for Erdogan as well. In 2006, the Turkish government’s attempts to reshape the justice system and break the monopoly of secularists met with enormous social pushback, forcing the government to hold referendums on judiciary reforms in 2007 and 2010. But what finally gave Erdogan the control he wanted was his declaration of emergency presidential powers after a failed coup attempt in 2016 that allowed the president or Turkish Justice Department the right to dismiss or move judges at will.</w:t>
      </w:r>
    </w:p>
    <w:p w14:paraId="1DF191D5" w14:textId="77777777" w:rsidR="001D6452" w:rsidRPr="00995536" w:rsidRDefault="001D6452" w:rsidP="001D6452">
      <w:pPr>
        <w:rPr>
          <w:sz w:val="16"/>
        </w:rPr>
      </w:pPr>
      <w:r w:rsidRPr="00995536">
        <w:rPr>
          <w:sz w:val="16"/>
        </w:rPr>
        <w:t>Can Trump claim similar emergency powers? Not without first gaining institutional and social consensus. Even in Turkey, it took a bloody military coup attempt for Erdogan to assume the type of powers he wanted. Trump would need a dramatic event of similar nature that would serve as a force-majeure and convince U.S. society that it would be OK for the president to take control of the judiciary.</w:t>
      </w:r>
    </w:p>
    <w:p w14:paraId="5774676D" w14:textId="77777777" w:rsidR="001D6452" w:rsidRPr="00995536" w:rsidRDefault="001D6452" w:rsidP="001D6452">
      <w:pPr>
        <w:rPr>
          <w:sz w:val="16"/>
        </w:rPr>
      </w:pPr>
      <w:r w:rsidRPr="00995536">
        <w:rPr>
          <w:sz w:val="16"/>
        </w:rPr>
        <w:t>Of course, Trump has other options that are legally available but politically difficult. Surprisingly, the U.S. Constitution does not stipulate the number of judges at the Supreme and District courts. If he has the support of Congress, Trump could pack the courts by expanding the number of judges on federal benches and the Supreme Court. But such a move would be too alarming and unlikely to be fully backed by Congress or the Republican establishment. President Franklin D. Roosevelt tried to pack the courts but failed. It is hard to imagine Trump’s Justice Department being able to build in four more years the social and institutional consensus to achieve what FDR failed to do after the New Deal.</w:t>
      </w:r>
    </w:p>
    <w:p w14:paraId="27B0B2A4" w14:textId="77777777" w:rsidR="001D6452" w:rsidRPr="00995536" w:rsidRDefault="001D6452" w:rsidP="001D6452">
      <w:pPr>
        <w:rPr>
          <w:rStyle w:val="StyleUnderline"/>
        </w:rPr>
      </w:pPr>
      <w:r w:rsidRPr="00995536">
        <w:rPr>
          <w:sz w:val="16"/>
        </w:rPr>
        <w:t>Based on examples from Hungary, Poland and Turkey, we can safely say that Trump’s real problem will not be the loyalty or the conservative credentials of his judicial appointees but the presence of others — the non-</w:t>
      </w:r>
      <w:proofErr w:type="spellStart"/>
      <w:r w:rsidRPr="00995536">
        <w:rPr>
          <w:sz w:val="16"/>
        </w:rPr>
        <w:t>Trumpians</w:t>
      </w:r>
      <w:proofErr w:type="spellEnd"/>
      <w:r w:rsidRPr="00995536">
        <w:rPr>
          <w:sz w:val="16"/>
        </w:rPr>
        <w:t xml:space="preserve">. Out of 800-something federal judges (numbers vary depending on vacancies), only a quarter have been appointed by Trump, leaving hundreds of others within the system. Meanwhile, </w:t>
      </w:r>
      <w:r w:rsidRPr="00995536">
        <w:rPr>
          <w:rStyle w:val="StyleUnderline"/>
        </w:rPr>
        <w:t xml:space="preserve">the </w:t>
      </w:r>
      <w:r w:rsidRPr="000437AF">
        <w:rPr>
          <w:rStyle w:val="StyleUnderline"/>
          <w:highlight w:val="cyan"/>
        </w:rPr>
        <w:t>Biden</w:t>
      </w:r>
      <w:r w:rsidRPr="00995536">
        <w:rPr>
          <w:rStyle w:val="StyleUnderline"/>
        </w:rPr>
        <w:t xml:space="preserve"> administration </w:t>
      </w:r>
      <w:r w:rsidRPr="000437AF">
        <w:rPr>
          <w:rStyle w:val="StyleUnderline"/>
          <w:highlight w:val="cyan"/>
        </w:rPr>
        <w:t>has been in a race to shape the courts</w:t>
      </w:r>
      <w:r w:rsidRPr="00995536">
        <w:rPr>
          <w:rStyle w:val="StyleUnderline"/>
        </w:rPr>
        <w:t xml:space="preserve"> by filling vacancies and pushing ahead with confirmations of their own, non-Trumpy judges.</w:t>
      </w:r>
    </w:p>
    <w:p w14:paraId="40C20296" w14:textId="77777777" w:rsidR="001D6452" w:rsidRPr="00995536" w:rsidRDefault="001D6452" w:rsidP="001D6452">
      <w:pPr>
        <w:rPr>
          <w:sz w:val="16"/>
        </w:rPr>
      </w:pPr>
      <w:r w:rsidRPr="00995536">
        <w:rPr>
          <w:sz w:val="16"/>
        </w:rPr>
        <w:t>Cities, Mayors, Governors</w:t>
      </w:r>
    </w:p>
    <w:p w14:paraId="6DEA197E" w14:textId="77777777" w:rsidR="001D6452" w:rsidRPr="00995536" w:rsidRDefault="001D6452" w:rsidP="001D6452">
      <w:pPr>
        <w:rPr>
          <w:sz w:val="16"/>
        </w:rPr>
      </w:pPr>
      <w:r w:rsidRPr="00995536">
        <w:rPr>
          <w:rStyle w:val="StyleUnderline"/>
        </w:rPr>
        <w:lastRenderedPageBreak/>
        <w:t>Another major hurdle</w:t>
      </w:r>
      <w:r w:rsidRPr="00995536">
        <w:rPr>
          <w:sz w:val="16"/>
        </w:rPr>
        <w:t xml:space="preserve"> that will slow down Trump’s path toward dictatorship </w:t>
      </w:r>
      <w:r w:rsidRPr="00995536">
        <w:rPr>
          <w:rStyle w:val="StyleUnderline"/>
        </w:rPr>
        <w:t>is the emergence of cities as liberal strongholds</w:t>
      </w:r>
      <w:r w:rsidRPr="00995536">
        <w:rPr>
          <w:sz w:val="16"/>
        </w:rPr>
        <w:t>, with younger Democratic governors and mayors as opposition leaders. Democracies that have experienced an illiberal transformation have all seen big cities emerge as strongholds for dissent and liberal values, with charismatic mayors often becoming the public face of opposition</w:t>
      </w:r>
      <w:r w:rsidRPr="00995536">
        <w:rPr>
          <w:rStyle w:val="StyleUnderline"/>
        </w:rPr>
        <w:t>. Trump is America’s rural candidate</w:t>
      </w:r>
      <w:r w:rsidRPr="00995536">
        <w:rPr>
          <w:sz w:val="16"/>
        </w:rPr>
        <w:t xml:space="preserve">. Both in 2016 and 2020, he did better in small towns than in metropolitan areas. That isn’t all that different from what happened in Hungary, Turkey and Poland. In 2019, Erdogan lost all major Turkish cities in local elections, with Istanbul’s opposition mayor, </w:t>
      </w:r>
      <w:proofErr w:type="spellStart"/>
      <w:r w:rsidRPr="00995536">
        <w:rPr>
          <w:sz w:val="16"/>
        </w:rPr>
        <w:t>Ekrem</w:t>
      </w:r>
      <w:proofErr w:type="spellEnd"/>
      <w:r w:rsidRPr="00995536">
        <w:rPr>
          <w:sz w:val="16"/>
        </w:rPr>
        <w:t xml:space="preserve"> </w:t>
      </w:r>
      <w:proofErr w:type="spellStart"/>
      <w:r w:rsidRPr="00995536">
        <w:rPr>
          <w:sz w:val="16"/>
        </w:rPr>
        <w:t>Imamoglu</w:t>
      </w:r>
      <w:proofErr w:type="spellEnd"/>
      <w:r w:rsidRPr="00995536">
        <w:rPr>
          <w:sz w:val="16"/>
        </w:rPr>
        <w:t xml:space="preserve">, effectively turning into his political rival. In 2020, the charismatic mayor of Warsaw, </w:t>
      </w:r>
      <w:proofErr w:type="spellStart"/>
      <w:r w:rsidRPr="00995536">
        <w:rPr>
          <w:sz w:val="16"/>
        </w:rPr>
        <w:t>Rafał</w:t>
      </w:r>
      <w:proofErr w:type="spellEnd"/>
      <w:r w:rsidRPr="00995536">
        <w:rPr>
          <w:sz w:val="16"/>
        </w:rPr>
        <w:t xml:space="preserve"> </w:t>
      </w:r>
      <w:proofErr w:type="spellStart"/>
      <w:r w:rsidRPr="00995536">
        <w:rPr>
          <w:sz w:val="16"/>
        </w:rPr>
        <w:t>Trzaskowski</w:t>
      </w:r>
      <w:proofErr w:type="spellEnd"/>
      <w:r w:rsidRPr="00995536">
        <w:rPr>
          <w:sz w:val="16"/>
        </w:rPr>
        <w:t>, ran as a presidential candidate and while he lost by a thin margin, he played an important role in the opposition’s victory in 2023. In Hungary, despite his immense hold on political power, Orban lost the capital, Budapest, to the opposition candidate Gergely Szilveszter Karácsony in 2019 — making the mayor a prominent opposition voice.</w:t>
      </w:r>
    </w:p>
    <w:p w14:paraId="48E0F148" w14:textId="77777777" w:rsidR="001D6452" w:rsidRPr="00995536" w:rsidRDefault="001D6452" w:rsidP="001D6452">
      <w:pPr>
        <w:rPr>
          <w:sz w:val="16"/>
        </w:rPr>
      </w:pPr>
      <w:r w:rsidRPr="00995536">
        <w:rPr>
          <w:rStyle w:val="StyleUnderline"/>
        </w:rPr>
        <w:t>Trump should remember the massive anti-government protests in Hong Kong, Warsaw, Istanbul and Budapest and worry about the power of cities and the rise of younger and more energetic politicians, both mayors and governors, some of whom could galvanize the Democratic Party’s base and urban elites</w:t>
      </w:r>
      <w:r w:rsidRPr="00995536">
        <w:rPr>
          <w:sz w:val="16"/>
        </w:rPr>
        <w:t>, turning New York, San Francisco, Chicago, or Washington, D.C., into strongholds of civil disobedience.</w:t>
      </w:r>
    </w:p>
    <w:p w14:paraId="78953065" w14:textId="77777777" w:rsidR="001D6452" w:rsidRPr="00995536" w:rsidRDefault="001D6452" w:rsidP="001D6452">
      <w:pPr>
        <w:rPr>
          <w:sz w:val="16"/>
        </w:rPr>
      </w:pPr>
      <w:r w:rsidRPr="00995536">
        <w:rPr>
          <w:sz w:val="16"/>
        </w:rPr>
        <w:t>Of course, no one should relax thinking “Dictatorship doesn’t work in America as long as we have New York!” Cities and urban centers — where professionals, young people and educated elites gravitate — will resist an illiberal takeover for as long as they can. This tension already played out during Trump’s first term on issues like pandemic response, immigration and abortion and will only grow in a second Trump administration.</w:t>
      </w:r>
    </w:p>
    <w:p w14:paraId="0E6E7959" w14:textId="77777777" w:rsidR="001D6452" w:rsidRPr="00995536" w:rsidRDefault="001D6452" w:rsidP="001D6452">
      <w:pPr>
        <w:rPr>
          <w:sz w:val="16"/>
        </w:rPr>
      </w:pPr>
      <w:r w:rsidRPr="000437AF">
        <w:rPr>
          <w:rStyle w:val="StyleUnderline"/>
          <w:highlight w:val="cyan"/>
        </w:rPr>
        <w:t>Bringing cities and blue states to heel takes a long tim</w:t>
      </w:r>
      <w:r w:rsidRPr="00995536">
        <w:rPr>
          <w:rStyle w:val="StyleUnderline"/>
        </w:rPr>
        <w:t>e</w:t>
      </w:r>
      <w:r w:rsidRPr="00995536">
        <w:rPr>
          <w:sz w:val="16"/>
        </w:rPr>
        <w:t xml:space="preserve"> — and demands a real social and institutional consensus, which Trump, in a second term, will not have</w:t>
      </w:r>
      <w:r w:rsidRPr="00995536">
        <w:rPr>
          <w:rStyle w:val="StyleUnderline"/>
        </w:rPr>
        <w:t>. Trump’s problem during the Jan. 6 insurrection was that while his MAGA base wanted him to retain power, he had not built an institutional consensus within the U.S. bureaucracy</w:t>
      </w:r>
      <w:r w:rsidRPr="00995536">
        <w:rPr>
          <w:sz w:val="16"/>
        </w:rPr>
        <w:t xml:space="preserve"> or the GOP that supported his allegations of election </w:t>
      </w:r>
      <w:r w:rsidRPr="00995536">
        <w:rPr>
          <w:rStyle w:val="StyleUnderline"/>
        </w:rPr>
        <w:t>denial — and he was therefore unable to galvanize Republicans or bureaucrats</w:t>
      </w:r>
      <w:r w:rsidRPr="00995536">
        <w:rPr>
          <w:sz w:val="16"/>
        </w:rPr>
        <w:t>. During the four years of a possible second term, Trump will work hard to build the type of social consensus that would allow him to remain in power for a third term, but the example of other countries, even those with less robust democracies, suggests that four more years is not enough time for him to do that.</w:t>
      </w:r>
    </w:p>
    <w:p w14:paraId="3F31F91D" w14:textId="77777777" w:rsidR="001D6452" w:rsidRPr="00995536" w:rsidRDefault="001D6452" w:rsidP="001D6452">
      <w:pPr>
        <w:rPr>
          <w:sz w:val="16"/>
        </w:rPr>
      </w:pPr>
      <w:r w:rsidRPr="00995536">
        <w:rPr>
          <w:sz w:val="16"/>
        </w:rPr>
        <w:t>Don’t get me wrong — I’m not saying there’s nothing to worry about. No country should take democracy for granted and there is plenty to fear in a second Trump term. Even if Trump doesn’t turn himself into a full-on dictator, he can do a lot of damage to American society and democracy if he wants to.</w:t>
      </w:r>
    </w:p>
    <w:p w14:paraId="7B2EA6B2" w14:textId="77777777" w:rsidR="001D6452" w:rsidRPr="00995536" w:rsidRDefault="001D6452" w:rsidP="001D6452">
      <w:pPr>
        <w:rPr>
          <w:sz w:val="16"/>
        </w:rPr>
      </w:pPr>
      <w:r w:rsidRPr="00995536">
        <w:rPr>
          <w:sz w:val="16"/>
        </w:rPr>
        <w:t xml:space="preserve">Still, four years pass quickly and even in another four years as president, </w:t>
      </w:r>
      <w:r w:rsidRPr="00995536">
        <w:rPr>
          <w:rStyle w:val="StyleUnderline"/>
        </w:rPr>
        <w:t>Trump will not gain the organizational capacity, popular mandate, or institutional consensus to build a dictatorship or prolong his tenure past a second term</w:t>
      </w:r>
      <w:r w:rsidRPr="00995536">
        <w:rPr>
          <w:sz w:val="16"/>
        </w:rPr>
        <w:t>. What I have seen in Turkey, Poland and Hungary suggests there is a turbulent time between the election of an illiberal leader and the establishment of a dictatorship when resistance will flourish. Any attempt at state capture by Trump will face a pushback from media, bureaucracy, major cities and the judiciary.</w:t>
      </w:r>
    </w:p>
    <w:p w14:paraId="47BE00B6" w14:textId="77777777" w:rsidR="001D6452" w:rsidRPr="00995536" w:rsidRDefault="001D6452" w:rsidP="001D6452">
      <w:pPr>
        <w:rPr>
          <w:sz w:val="16"/>
        </w:rPr>
      </w:pPr>
      <w:r w:rsidRPr="00995536">
        <w:rPr>
          <w:rStyle w:val="StyleUnderline"/>
        </w:rPr>
        <w:t>That resistance is necessary and will emerge at every level of civic life.</w:t>
      </w:r>
      <w:r w:rsidRPr="00995536">
        <w:rPr>
          <w:sz w:val="16"/>
        </w:rPr>
        <w:t xml:space="preserve"> It will also damage and tear up America in ways that are unimaginable today. </w:t>
      </w:r>
      <w:r w:rsidRPr="00995536">
        <w:rPr>
          <w:rStyle w:val="StyleUnderline"/>
        </w:rPr>
        <w:t>It is easier to stop Trump now than to wait until after he becomes president again, when polarization and the push-and-pull between Trump and his opposition will consume the nation’s energy and cripple state resources. I</w:t>
      </w:r>
      <w:r w:rsidRPr="00995536">
        <w:rPr>
          <w:sz w:val="16"/>
        </w:rPr>
        <w:t>t will drain every bit of energy this country has.</w:t>
      </w:r>
    </w:p>
    <w:p w14:paraId="5F2E1E4E" w14:textId="77777777" w:rsidR="001D6452" w:rsidRPr="00995536" w:rsidRDefault="001D6452" w:rsidP="001D6452">
      <w:pPr>
        <w:rPr>
          <w:sz w:val="16"/>
        </w:rPr>
      </w:pPr>
      <w:proofErr w:type="gramStart"/>
      <w:r w:rsidRPr="00995536">
        <w:rPr>
          <w:sz w:val="16"/>
        </w:rPr>
        <w:t>So</w:t>
      </w:r>
      <w:proofErr w:type="gramEnd"/>
      <w:r w:rsidRPr="00995536">
        <w:rPr>
          <w:sz w:val="16"/>
        </w:rPr>
        <w:t xml:space="preserve"> my message to America is, do not panic — but organize. The most successful method of fighting creeping authoritarianism is alliance building and effective opposition — preferably before the election. After the election, it will be more costly to stop it.</w:t>
      </w:r>
    </w:p>
    <w:p w14:paraId="074D8E86" w14:textId="77777777" w:rsidR="001D6452" w:rsidRPr="00995536" w:rsidRDefault="001D6452" w:rsidP="001D6452">
      <w:pPr>
        <w:rPr>
          <w:rStyle w:val="StyleUnderline"/>
        </w:rPr>
      </w:pPr>
      <w:r w:rsidRPr="00995536">
        <w:rPr>
          <w:sz w:val="16"/>
        </w:rPr>
        <w:t xml:space="preserve">Even in an imperfect democracy like Turkey, it took more than a decade to dismantle the rule of law. </w:t>
      </w:r>
      <w:r w:rsidRPr="00995536">
        <w:rPr>
          <w:rStyle w:val="StyleUnderline"/>
        </w:rPr>
        <w:t>Donald Trump might try, but he will find that it takes a long time to become dictator.</w:t>
      </w:r>
    </w:p>
    <w:p w14:paraId="45616BA4" w14:textId="77777777" w:rsidR="001D6452" w:rsidRPr="00995536" w:rsidRDefault="001D6452" w:rsidP="001D6452"/>
    <w:p w14:paraId="34B52580" w14:textId="07B150AD" w:rsidR="00307AA9" w:rsidRDefault="001D6452" w:rsidP="00307AA9">
      <w:pPr>
        <w:pStyle w:val="Heading3"/>
      </w:pPr>
      <w:r w:rsidRPr="004E0CDC">
        <w:lastRenderedPageBreak/>
        <w:t>1AR</w:t>
      </w:r>
      <w:r w:rsidR="00307AA9">
        <w:t>---AT: Trump Foreign Policy</w:t>
      </w:r>
    </w:p>
    <w:p w14:paraId="246C6137" w14:textId="77777777" w:rsidR="00307AA9" w:rsidRDefault="00307AA9" w:rsidP="00307AA9">
      <w:pPr>
        <w:pStyle w:val="Heading4"/>
      </w:pPr>
      <w:r>
        <w:t>Trump won’t blow up the world.</w:t>
      </w:r>
    </w:p>
    <w:p w14:paraId="49979EE9" w14:textId="77777777" w:rsidR="000D153C" w:rsidRPr="000D153C" w:rsidRDefault="000D153C" w:rsidP="000D153C">
      <w:pPr>
        <w:pStyle w:val="Heading4"/>
      </w:pPr>
      <w:r>
        <w:t>Trump deescalates conflicts and causes adversaries to back off.</w:t>
      </w:r>
    </w:p>
    <w:p w14:paraId="58B82BAE" w14:textId="77777777" w:rsidR="000D153C" w:rsidRPr="000D153C" w:rsidRDefault="000D153C" w:rsidP="000D153C">
      <w:r>
        <w:t>Robert C</w:t>
      </w:r>
      <w:r w:rsidRPr="000D153C">
        <w:rPr>
          <w:rStyle w:val="Style13ptBold"/>
        </w:rPr>
        <w:t>. O’Brien 6/18</w:t>
      </w:r>
      <w:r>
        <w:t>/2024 U.S. National Security Adviser from 2019 to 2021 “The Return of Peace Through Strength” Foreign Affairs https://www.foreignaffairs.com/united-states/return-peace-strength-trump-obrien</w:t>
      </w:r>
    </w:p>
    <w:p w14:paraId="2C70A6A7" w14:textId="77777777" w:rsidR="000D153C" w:rsidRPr="000D153C" w:rsidRDefault="000D153C" w:rsidP="000D153C">
      <w:pPr>
        <w:rPr>
          <w:sz w:val="16"/>
        </w:rPr>
      </w:pPr>
      <w:r w:rsidRPr="000D153C">
        <w:rPr>
          <w:sz w:val="16"/>
        </w:rPr>
        <w:t>In 2017, President Donald Trump brought this ethos back to the White House after the Obama era, during which the United States had a president who felt it necessary to apologize for the alleged sins of American foreign policy and sapped the strength of the U.S. military. That ended when Trump took office. As he proclaimed to the UN General Assembly in September 2020, the United States was “fulfilling its destiny as peacemaker, but it is peace through strength.”</w:t>
      </w:r>
    </w:p>
    <w:p w14:paraId="78B6127B" w14:textId="77777777" w:rsidR="000D153C" w:rsidRPr="000D153C" w:rsidRDefault="000D153C" w:rsidP="000D153C">
      <w:pPr>
        <w:rPr>
          <w:sz w:val="16"/>
        </w:rPr>
      </w:pPr>
      <w:r w:rsidRPr="000D153C">
        <w:rPr>
          <w:sz w:val="16"/>
        </w:rPr>
        <w:t xml:space="preserve">And </w:t>
      </w:r>
      <w:r w:rsidRPr="000D153C">
        <w:rPr>
          <w:rStyle w:val="StyleUnderline"/>
        </w:rPr>
        <w:t>Trump was a peacemaker</w:t>
      </w:r>
      <w:r w:rsidRPr="000D153C">
        <w:rPr>
          <w:sz w:val="16"/>
        </w:rPr>
        <w:t xml:space="preserve">—a fact obscured by false portrayals of him but perfectly clear when one looks at the record. </w:t>
      </w:r>
      <w:r w:rsidRPr="000D153C">
        <w:rPr>
          <w:rStyle w:val="StyleUnderline"/>
        </w:rPr>
        <w:t>Just in the final 16 months of his administration, the United States facilitated the Abraham Accords,</w:t>
      </w:r>
      <w:r w:rsidRPr="000D153C">
        <w:rPr>
          <w:sz w:val="16"/>
        </w:rPr>
        <w:t xml:space="preserve"> bringing peace to Israel and three of its neighbors in the Middle East plus </w:t>
      </w:r>
      <w:r w:rsidRPr="000D153C">
        <w:rPr>
          <w:rStyle w:val="StyleUnderline"/>
        </w:rPr>
        <w:t>Sudan; Serbia and Kosovo agreed to U.S.-brokered economic normalization; Washington successfully pushed Egypt and key Gulf states to settle their rift with Qatar</w:t>
      </w:r>
      <w:r w:rsidRPr="000D153C">
        <w:rPr>
          <w:sz w:val="16"/>
        </w:rPr>
        <w:t xml:space="preserve"> and end their blockade of the emirate; </w:t>
      </w:r>
      <w:r w:rsidRPr="000D153C">
        <w:rPr>
          <w:rStyle w:val="StyleUnderline"/>
        </w:rPr>
        <w:t>and the United States entered into an agreement with the Taliban that prevented</w:t>
      </w:r>
      <w:r w:rsidRPr="000D153C">
        <w:rPr>
          <w:sz w:val="16"/>
        </w:rPr>
        <w:t xml:space="preserve"> any </w:t>
      </w:r>
      <w:r w:rsidRPr="000D153C">
        <w:rPr>
          <w:rStyle w:val="StyleUnderline"/>
        </w:rPr>
        <w:t>American combat deaths</w:t>
      </w:r>
      <w:r w:rsidRPr="000D153C">
        <w:rPr>
          <w:sz w:val="16"/>
        </w:rPr>
        <w:t xml:space="preserve"> in Afghanistan </w:t>
      </w:r>
      <w:r w:rsidRPr="000D153C">
        <w:rPr>
          <w:rStyle w:val="StyleUnderline"/>
        </w:rPr>
        <w:t xml:space="preserve">for nearly the entire final year </w:t>
      </w:r>
      <w:r w:rsidRPr="000D153C">
        <w:rPr>
          <w:sz w:val="16"/>
        </w:rPr>
        <w:t>of the Trump administration.</w:t>
      </w:r>
    </w:p>
    <w:p w14:paraId="7BEFF343" w14:textId="77777777" w:rsidR="000D153C" w:rsidRPr="000D153C" w:rsidRDefault="000D153C" w:rsidP="000D153C">
      <w:pPr>
        <w:rPr>
          <w:sz w:val="16"/>
        </w:rPr>
      </w:pPr>
      <w:r w:rsidRPr="000D153C">
        <w:rPr>
          <w:rStyle w:val="StyleUnderline"/>
        </w:rPr>
        <w:t xml:space="preserve">Trump was </w:t>
      </w:r>
      <w:r w:rsidRPr="000D153C">
        <w:rPr>
          <w:rStyle w:val="Emphasis"/>
        </w:rPr>
        <w:t>determined</w:t>
      </w:r>
      <w:r w:rsidRPr="000D153C">
        <w:rPr>
          <w:rStyle w:val="StyleUnderline"/>
        </w:rPr>
        <w:t xml:space="preserve"> to </w:t>
      </w:r>
      <w:r w:rsidRPr="000D153C">
        <w:rPr>
          <w:rStyle w:val="Emphasis"/>
        </w:rPr>
        <w:t>avoid new wars</w:t>
      </w:r>
      <w:r w:rsidRPr="000D153C">
        <w:rPr>
          <w:rStyle w:val="StyleUnderline"/>
        </w:rPr>
        <w:t xml:space="preserve"> and endless counterinsurgency operations</w:t>
      </w:r>
      <w:r w:rsidRPr="000D153C">
        <w:rPr>
          <w:sz w:val="16"/>
        </w:rPr>
        <w:t xml:space="preserve">, </w:t>
      </w:r>
      <w:r w:rsidRPr="000D153C">
        <w:rPr>
          <w:rStyle w:val="StyleUnderline"/>
        </w:rPr>
        <w:t xml:space="preserve">and his presidency was the </w:t>
      </w:r>
      <w:r w:rsidRPr="000D153C">
        <w:rPr>
          <w:rStyle w:val="Emphasis"/>
        </w:rPr>
        <w:t>first</w:t>
      </w:r>
      <w:r w:rsidRPr="000D153C">
        <w:rPr>
          <w:rStyle w:val="StyleUnderline"/>
        </w:rPr>
        <w:t xml:space="preserve"> since that of Jimmy Carter in which the United States did not </w:t>
      </w:r>
      <w:r w:rsidRPr="000D153C">
        <w:rPr>
          <w:rStyle w:val="Emphasis"/>
        </w:rPr>
        <w:t>enter a new war</w:t>
      </w:r>
      <w:r w:rsidRPr="000D153C">
        <w:rPr>
          <w:rStyle w:val="StyleUnderline"/>
        </w:rPr>
        <w:t xml:space="preserve"> or </w:t>
      </w:r>
      <w:r w:rsidRPr="000D153C">
        <w:rPr>
          <w:rStyle w:val="Emphasis"/>
        </w:rPr>
        <w:t>expand an existing conflict</w:t>
      </w:r>
      <w:r w:rsidRPr="000D153C">
        <w:rPr>
          <w:sz w:val="16"/>
        </w:rPr>
        <w:t xml:space="preserve">. </w:t>
      </w:r>
      <w:r w:rsidRPr="000D153C">
        <w:rPr>
          <w:rStyle w:val="StyleUnderline"/>
        </w:rPr>
        <w:t xml:space="preserve">Trump also ended one war with a rare U.S. victory, </w:t>
      </w:r>
      <w:r w:rsidRPr="000D153C">
        <w:rPr>
          <w:rStyle w:val="Emphasis"/>
        </w:rPr>
        <w:t>wiping out the Islamic State</w:t>
      </w:r>
      <w:r w:rsidRPr="000D153C">
        <w:rPr>
          <w:sz w:val="16"/>
        </w:rPr>
        <w:t xml:space="preserve"> (also known as ISIS) as an organized military force and eliminating its leader, Abu Bakr al-Baghdadi.</w:t>
      </w:r>
    </w:p>
    <w:p w14:paraId="3F5457D6" w14:textId="77777777" w:rsidR="000D153C" w:rsidRPr="000D153C" w:rsidRDefault="000D153C" w:rsidP="000D153C">
      <w:pPr>
        <w:rPr>
          <w:sz w:val="16"/>
        </w:rPr>
      </w:pPr>
      <w:r w:rsidRPr="000D153C">
        <w:rPr>
          <w:sz w:val="16"/>
        </w:rPr>
        <w:t xml:space="preserve">But unlike during Carter’s term, </w:t>
      </w:r>
      <w:r w:rsidRPr="000D153C">
        <w:rPr>
          <w:rStyle w:val="Emphasis"/>
        </w:rPr>
        <w:t xml:space="preserve">under Trump, </w:t>
      </w:r>
      <w:r w:rsidRPr="000D153C">
        <w:rPr>
          <w:rStyle w:val="StyleUnderline"/>
        </w:rPr>
        <w:t xml:space="preserve">U.S. </w:t>
      </w:r>
      <w:r w:rsidRPr="000D153C">
        <w:rPr>
          <w:rStyle w:val="Emphasis"/>
        </w:rPr>
        <w:t>adversaries</w:t>
      </w:r>
      <w:r w:rsidRPr="000D153C">
        <w:rPr>
          <w:rStyle w:val="StyleUnderline"/>
        </w:rPr>
        <w:t xml:space="preserve"> did not exploit Americans’ preference for peace. In the Trump years, </w:t>
      </w:r>
      <w:r w:rsidRPr="000D153C">
        <w:rPr>
          <w:rStyle w:val="Emphasis"/>
        </w:rPr>
        <w:t>Russia did not press further</w:t>
      </w:r>
      <w:r w:rsidRPr="000D153C">
        <w:rPr>
          <w:rStyle w:val="StyleUnderline"/>
        </w:rPr>
        <w:t xml:space="preserve"> forward after its 2014 invasion of Ukraine, Iran did not dare to directly attack Israel, and </w:t>
      </w:r>
      <w:r w:rsidRPr="000D153C">
        <w:rPr>
          <w:rStyle w:val="Emphasis"/>
        </w:rPr>
        <w:t xml:space="preserve">North Korea stopped testing </w:t>
      </w:r>
      <w:r w:rsidRPr="000D153C">
        <w:rPr>
          <w:rStyle w:val="StyleUnderline"/>
        </w:rPr>
        <w:t>nuclear weapons after a combination of diplomatic outreach and a U.S. military show of force. And although China maintained an aggressive posture during Trump’s time in office, its leadership surely noted Trump’s determination to enforce redlines when, for example, he ordered a limited but effective air attack on Syria in 2017, after Bashar al-Assad’s regime used chemical weapons against its own people</w:t>
      </w:r>
      <w:r w:rsidRPr="000D153C">
        <w:rPr>
          <w:sz w:val="16"/>
        </w:rPr>
        <w:t>.</w:t>
      </w:r>
    </w:p>
    <w:p w14:paraId="21BA8862" w14:textId="77777777" w:rsidR="000D153C" w:rsidRPr="000D153C" w:rsidRDefault="000D153C" w:rsidP="000D153C">
      <w:pPr>
        <w:rPr>
          <w:sz w:val="16"/>
        </w:rPr>
      </w:pPr>
      <w:r w:rsidRPr="000D153C">
        <w:rPr>
          <w:sz w:val="16"/>
        </w:rPr>
        <w:t xml:space="preserve">Trump has never aspired to promulgate a “Trump Doctrine” for the benefit of the Washington foreign policy establishment. He adheres not to dogma but to his own instincts and to traditional American principles that run deeper than the globalist orthodoxies of recent decades. “America first is not America alone” is a mantra often repeated by Trump administration officials, and for good reason: Trump recognizes that a successful foreign policy requires joining forces with friendly governments and people elsewhere. </w:t>
      </w:r>
      <w:r w:rsidRPr="000D153C">
        <w:rPr>
          <w:rStyle w:val="StyleUnderline"/>
        </w:rPr>
        <w:t xml:space="preserve">The fact that Trump took a new look at which countries and groups were most pertinent does not make him purely transactional or an isolationist hostile to alliances, as his critics claim. </w:t>
      </w:r>
      <w:r w:rsidRPr="000D153C">
        <w:rPr>
          <w:rStyle w:val="Emphasis"/>
        </w:rPr>
        <w:t>NATO</w:t>
      </w:r>
      <w:r w:rsidRPr="000D153C">
        <w:rPr>
          <w:rStyle w:val="StyleUnderline"/>
        </w:rPr>
        <w:t xml:space="preserve"> and U.S. </w:t>
      </w:r>
      <w:r w:rsidRPr="000D153C">
        <w:rPr>
          <w:rStyle w:val="StyleUnderline"/>
        </w:rPr>
        <w:lastRenderedPageBreak/>
        <w:t xml:space="preserve">cooperation with Japan, Israel, and the Arab Gulf states were </w:t>
      </w:r>
      <w:r w:rsidRPr="000D153C">
        <w:rPr>
          <w:rStyle w:val="Emphasis"/>
        </w:rPr>
        <w:t>all militarily strengthened</w:t>
      </w:r>
      <w:r w:rsidRPr="000D153C">
        <w:rPr>
          <w:rStyle w:val="StyleUnderline"/>
        </w:rPr>
        <w:t xml:space="preserve"> when Trump was president</w:t>
      </w:r>
      <w:r w:rsidRPr="000D153C">
        <w:rPr>
          <w:sz w:val="16"/>
        </w:rPr>
        <w:t>.</w:t>
      </w:r>
    </w:p>
    <w:p w14:paraId="0C0ED0B3" w14:textId="77777777" w:rsidR="000D153C" w:rsidRPr="000D153C" w:rsidRDefault="000D153C" w:rsidP="000D153C">
      <w:pPr>
        <w:rPr>
          <w:sz w:val="16"/>
        </w:rPr>
      </w:pPr>
    </w:p>
    <w:p w14:paraId="2F69263D" w14:textId="77777777" w:rsidR="000D153C" w:rsidRPr="000D153C" w:rsidRDefault="000D153C" w:rsidP="000D153C">
      <w:pPr>
        <w:rPr>
          <w:sz w:val="16"/>
        </w:rPr>
      </w:pPr>
    </w:p>
    <w:p w14:paraId="65060796" w14:textId="77777777" w:rsidR="001D6452" w:rsidRDefault="001D6452" w:rsidP="001D6452">
      <w:pPr>
        <w:pStyle w:val="Heading4"/>
      </w:pPr>
      <w:r>
        <w:t xml:space="preserve">It would be </w:t>
      </w:r>
      <w:proofErr w:type="gramStart"/>
      <w:r>
        <w:t>similar to</w:t>
      </w:r>
      <w:proofErr w:type="gramEnd"/>
      <w:r>
        <w:t xml:space="preserve"> </w:t>
      </w:r>
      <w:r w:rsidRPr="004E0CDC">
        <w:rPr>
          <w:u w:val="single"/>
        </w:rPr>
        <w:t>Biden's second term</w:t>
      </w:r>
      <w:r>
        <w:t xml:space="preserve">. </w:t>
      </w:r>
    </w:p>
    <w:p w14:paraId="335DEB2C" w14:textId="77777777" w:rsidR="001D6452" w:rsidRDefault="001D6452" w:rsidP="001D6452">
      <w:r w:rsidRPr="002A3CB0">
        <w:rPr>
          <w:rStyle w:val="Style13ptBold"/>
        </w:rPr>
        <w:t>Walt 24</w:t>
      </w:r>
      <w:r>
        <w:t xml:space="preserve"> --- Professor of international </w:t>
      </w:r>
      <w:proofErr w:type="spellStart"/>
      <w:r>
        <w:t>rRelations</w:t>
      </w:r>
      <w:proofErr w:type="spellEnd"/>
      <w:r>
        <w:t xml:space="preserve"> at Harvard University.</w:t>
      </w:r>
    </w:p>
    <w:p w14:paraId="3513BD1E" w14:textId="77777777" w:rsidR="001D6452" w:rsidRPr="002A3CB0" w:rsidRDefault="001D6452" w:rsidP="001D6452">
      <w:r>
        <w:t xml:space="preserve">Stephen,  “Another Trump Presidency Won’t Much Change U.S. Foreign Policy” Foreign Policy, 1/22/24, </w:t>
      </w:r>
      <w:hyperlink r:id="rId15" w:history="1">
        <w:r w:rsidRPr="00E5058C">
          <w:rPr>
            <w:rStyle w:val="Hyperlink"/>
          </w:rPr>
          <w:t>https://foreignpolicy.com/2024/01/22/another-trump-presidency-wont-much-change-u-s-foreign-policy/</w:t>
        </w:r>
      </w:hyperlink>
    </w:p>
    <w:p w14:paraId="514B0256" w14:textId="77777777" w:rsidR="001D6452" w:rsidRDefault="001D6452" w:rsidP="001D6452">
      <w:pPr>
        <w:rPr>
          <w:rStyle w:val="StyleUnderline"/>
        </w:rPr>
      </w:pPr>
      <w:r w:rsidRPr="00FE6527">
        <w:rPr>
          <w:rStyle w:val="StyleUnderline"/>
        </w:rPr>
        <w:t xml:space="preserve">But </w:t>
      </w:r>
      <w:r w:rsidRPr="004E0CDC">
        <w:rPr>
          <w:rStyle w:val="StyleUnderline"/>
          <w:highlight w:val="cyan"/>
        </w:rPr>
        <w:t xml:space="preserve">if we </w:t>
      </w:r>
      <w:r w:rsidRPr="004E0CDC">
        <w:rPr>
          <w:rStyle w:val="Emphasis"/>
          <w:highlight w:val="cyan"/>
        </w:rPr>
        <w:t>turn to fo</w:t>
      </w:r>
      <w:r w:rsidRPr="004E0CDC">
        <w:rPr>
          <w:rStyle w:val="Emphasis"/>
        </w:rPr>
        <w:t xml:space="preserve">reign </w:t>
      </w:r>
      <w:r w:rsidRPr="004E0CDC">
        <w:rPr>
          <w:rStyle w:val="Emphasis"/>
          <w:highlight w:val="cyan"/>
        </w:rPr>
        <w:t>p</w:t>
      </w:r>
      <w:r w:rsidRPr="004E0CDC">
        <w:rPr>
          <w:rStyle w:val="Emphasis"/>
        </w:rPr>
        <w:t>olicy</w:t>
      </w:r>
      <w:r w:rsidRPr="00FE6527">
        <w:rPr>
          <w:rStyle w:val="StyleUnderline"/>
        </w:rPr>
        <w:t xml:space="preserve">, the </w:t>
      </w:r>
      <w:r w:rsidRPr="004E0CDC">
        <w:rPr>
          <w:rStyle w:val="Emphasis"/>
          <w:highlight w:val="cyan"/>
        </w:rPr>
        <w:t>differences are not</w:t>
      </w:r>
      <w:r w:rsidRPr="000A201B">
        <w:rPr>
          <w:rStyle w:val="Emphasis"/>
        </w:rPr>
        <w:t xml:space="preserve"> so </w:t>
      </w:r>
      <w:r w:rsidRPr="004E0CDC">
        <w:rPr>
          <w:rStyle w:val="Emphasis"/>
          <w:highlight w:val="cyan"/>
        </w:rPr>
        <w:t>stark</w:t>
      </w:r>
      <w:r w:rsidRPr="000A201B">
        <w:rPr>
          <w:rStyle w:val="StyleUnderline"/>
        </w:rPr>
        <w:t xml:space="preserve">. </w:t>
      </w:r>
      <w:r w:rsidRPr="004E0CDC">
        <w:rPr>
          <w:rStyle w:val="StyleUnderline"/>
          <w:highlight w:val="cyan"/>
        </w:rPr>
        <w:t>Although</w:t>
      </w:r>
      <w:r w:rsidRPr="000A201B">
        <w:rPr>
          <w:rStyle w:val="StyleUnderline"/>
        </w:rPr>
        <w:t xml:space="preserve"> many </w:t>
      </w:r>
      <w:r w:rsidRPr="004E0CDC">
        <w:rPr>
          <w:rStyle w:val="StyleUnderline"/>
          <w:highlight w:val="cyan"/>
        </w:rPr>
        <w:t>people</w:t>
      </w:r>
      <w:r w:rsidRPr="000A201B">
        <w:rPr>
          <w:rStyle w:val="StyleUnderline"/>
        </w:rPr>
        <w:t xml:space="preserve"> now </w:t>
      </w:r>
      <w:r w:rsidRPr="004E0CDC">
        <w:rPr>
          <w:rStyle w:val="StyleUnderline"/>
          <w:highlight w:val="cyan"/>
        </w:rPr>
        <w:t>fear</w:t>
      </w:r>
      <w:r w:rsidRPr="000A201B">
        <w:rPr>
          <w:rStyle w:val="StyleUnderline"/>
        </w:rPr>
        <w:t xml:space="preserve"> that a </w:t>
      </w:r>
      <w:r w:rsidRPr="004E0CDC">
        <w:rPr>
          <w:rStyle w:val="StyleUnderline"/>
          <w:highlight w:val="cyan"/>
        </w:rPr>
        <w:t>second</w:t>
      </w:r>
      <w:r w:rsidRPr="000A201B">
        <w:rPr>
          <w:rStyle w:val="StyleUnderline"/>
        </w:rPr>
        <w:t xml:space="preserve"> Trump </w:t>
      </w:r>
      <w:r w:rsidRPr="004E0CDC">
        <w:rPr>
          <w:rStyle w:val="StyleUnderline"/>
          <w:highlight w:val="cyan"/>
        </w:rPr>
        <w:t xml:space="preserve">term would have </w:t>
      </w:r>
      <w:r w:rsidRPr="004E0CDC">
        <w:rPr>
          <w:rStyle w:val="Emphasis"/>
          <w:highlight w:val="cyan"/>
        </w:rPr>
        <w:t>dramatic effects</w:t>
      </w:r>
      <w:r w:rsidRPr="000A201B">
        <w:rPr>
          <w:rStyle w:val="StyleUnderline"/>
        </w:rPr>
        <w:t xml:space="preserve"> on U.S. foreign policy, I suspect the </w:t>
      </w:r>
      <w:r w:rsidRPr="004E0CDC">
        <w:rPr>
          <w:rStyle w:val="StyleUnderline"/>
          <w:highlight w:val="cyan"/>
        </w:rPr>
        <w:t>differences</w:t>
      </w:r>
      <w:r w:rsidRPr="000A201B">
        <w:rPr>
          <w:rStyle w:val="StyleUnderline"/>
        </w:rPr>
        <w:t xml:space="preserve"> </w:t>
      </w:r>
      <w:r w:rsidRPr="004E0CDC">
        <w:rPr>
          <w:rStyle w:val="StyleUnderline"/>
          <w:highlight w:val="cyan"/>
        </w:rPr>
        <w:t xml:space="preserve">will be </w:t>
      </w:r>
      <w:r w:rsidRPr="004E0CDC">
        <w:rPr>
          <w:rStyle w:val="Emphasis"/>
          <w:highlight w:val="cyan"/>
        </w:rPr>
        <w:t>less significant</w:t>
      </w:r>
      <w:r w:rsidRPr="00FE6527">
        <w:rPr>
          <w:rStyle w:val="Emphasis"/>
        </w:rPr>
        <w:t xml:space="preserve"> than you might think</w:t>
      </w:r>
      <w:r w:rsidRPr="004E0CDC">
        <w:rPr>
          <w:sz w:val="16"/>
        </w:rPr>
        <w:t>. Trump will be erratic, mercurial, boorish, and confrontational—especially toward America’s NATO allies—just as he was during his first term</w:t>
      </w:r>
      <w:r w:rsidRPr="000A201B">
        <w:rPr>
          <w:rStyle w:val="StyleUnderline"/>
        </w:rPr>
        <w:t xml:space="preserve">. But in other respects, a </w:t>
      </w:r>
      <w:r w:rsidRPr="004E0CDC">
        <w:rPr>
          <w:rStyle w:val="Emphasis"/>
          <w:highlight w:val="cyan"/>
        </w:rPr>
        <w:t>second Trump</w:t>
      </w:r>
      <w:r w:rsidRPr="004E0CDC">
        <w:rPr>
          <w:rStyle w:val="Emphasis"/>
        </w:rPr>
        <w:t xml:space="preserve"> term</w:t>
      </w:r>
      <w:r w:rsidRPr="000A201B">
        <w:rPr>
          <w:rStyle w:val="StyleUnderline"/>
        </w:rPr>
        <w:t xml:space="preserve"> may </w:t>
      </w:r>
      <w:r w:rsidRPr="004E0CDC">
        <w:rPr>
          <w:rStyle w:val="Emphasis"/>
          <w:highlight w:val="cyan"/>
        </w:rPr>
        <w:t>not be that</w:t>
      </w:r>
      <w:r w:rsidRPr="004E0CDC">
        <w:rPr>
          <w:rStyle w:val="Emphasis"/>
        </w:rPr>
        <w:t xml:space="preserve"> </w:t>
      </w:r>
      <w:r w:rsidRPr="004E0CDC">
        <w:rPr>
          <w:rStyle w:val="Emphasis"/>
          <w:highlight w:val="cyan"/>
        </w:rPr>
        <w:t>different</w:t>
      </w:r>
      <w:r w:rsidRPr="004E0CDC">
        <w:rPr>
          <w:rStyle w:val="StyleUnderline"/>
          <w:highlight w:val="cyan"/>
        </w:rPr>
        <w:t xml:space="preserve"> from what Biden would</w:t>
      </w:r>
      <w:r w:rsidRPr="00FE6527">
        <w:rPr>
          <w:rStyle w:val="StyleUnderline"/>
        </w:rPr>
        <w:t xml:space="preserve"> do should he win another four years in office.</w:t>
      </w:r>
      <w:r w:rsidRPr="004E0CDC">
        <w:rPr>
          <w:sz w:val="16"/>
        </w:rPr>
        <w:t xml:space="preserve"> To see this, </w:t>
      </w:r>
      <w:r w:rsidRPr="004E0CDC">
        <w:rPr>
          <w:rStyle w:val="Emphasis"/>
        </w:rPr>
        <w:t>consider</w:t>
      </w:r>
      <w:r w:rsidRPr="004E0CDC">
        <w:rPr>
          <w:sz w:val="16"/>
        </w:rPr>
        <w:t xml:space="preserve"> how each man is likely to deal with what are arguably the three most important items on today’s foreign-policy agenda: </w:t>
      </w:r>
      <w:r w:rsidRPr="004E0CDC">
        <w:rPr>
          <w:rStyle w:val="Emphasis"/>
          <w:highlight w:val="cyan"/>
        </w:rPr>
        <w:t>Ukraine</w:t>
      </w:r>
      <w:r w:rsidRPr="004E0CDC">
        <w:rPr>
          <w:rStyle w:val="StyleUnderline"/>
        </w:rPr>
        <w:t xml:space="preserve">, </w:t>
      </w:r>
      <w:r w:rsidRPr="004E0CDC">
        <w:rPr>
          <w:rStyle w:val="Emphasis"/>
          <w:highlight w:val="cyan"/>
        </w:rPr>
        <w:t>China</w:t>
      </w:r>
      <w:r w:rsidRPr="004E0CDC">
        <w:rPr>
          <w:rStyle w:val="StyleUnderline"/>
        </w:rPr>
        <w:t xml:space="preserve">, </w:t>
      </w:r>
      <w:r w:rsidRPr="004E0CDC">
        <w:rPr>
          <w:rStyle w:val="StyleUnderline"/>
          <w:highlight w:val="cyan"/>
        </w:rPr>
        <w:t>and</w:t>
      </w:r>
      <w:r w:rsidRPr="004E0CDC">
        <w:rPr>
          <w:rStyle w:val="StyleUnderline"/>
        </w:rPr>
        <w:t xml:space="preserve"> the </w:t>
      </w:r>
      <w:r w:rsidRPr="004E0CDC">
        <w:rPr>
          <w:rStyle w:val="Emphasis"/>
          <w:highlight w:val="cyan"/>
        </w:rPr>
        <w:t>Middle East</w:t>
      </w:r>
      <w:r w:rsidRPr="004E0CDC">
        <w:rPr>
          <w:rStyle w:val="StyleUnderline"/>
        </w:rPr>
        <w:t>.</w:t>
      </w:r>
    </w:p>
    <w:p w14:paraId="45A5804C" w14:textId="77777777" w:rsidR="001D6452" w:rsidRPr="004E0CDC" w:rsidRDefault="001D6452" w:rsidP="001D6452">
      <w:pPr>
        <w:rPr>
          <w:rStyle w:val="StyleUnderline"/>
        </w:rPr>
      </w:pPr>
    </w:p>
    <w:p w14:paraId="28B2EC84" w14:textId="493B89EE" w:rsidR="00B70BBE" w:rsidRPr="00061BA3" w:rsidRDefault="00B70BBE" w:rsidP="00B70BBE">
      <w:pPr>
        <w:pStyle w:val="Heading3"/>
      </w:pPr>
      <w:r>
        <w:lastRenderedPageBreak/>
        <w:t>1AR---Warming---Defense</w:t>
      </w:r>
    </w:p>
    <w:p w14:paraId="7328401F" w14:textId="77777777" w:rsidR="00B70BBE" w:rsidRPr="00A623AA" w:rsidRDefault="00B70BBE" w:rsidP="00B70BBE">
      <w:pPr>
        <w:pStyle w:val="Heading4"/>
        <w:rPr>
          <w:rFonts w:cs="Calibri"/>
        </w:rPr>
      </w:pPr>
      <w:r w:rsidRPr="00A623AA">
        <w:rPr>
          <w:rFonts w:cs="Calibri"/>
        </w:rPr>
        <w:t xml:space="preserve">Warming will be </w:t>
      </w:r>
      <w:r w:rsidRPr="00A623AA">
        <w:rPr>
          <w:rFonts w:cs="Calibri"/>
          <w:u w:val="single"/>
        </w:rPr>
        <w:t>gradual</w:t>
      </w:r>
      <w:r w:rsidRPr="00A623AA">
        <w:rPr>
          <w:rFonts w:cs="Calibri"/>
        </w:rPr>
        <w:t xml:space="preserve">, </w:t>
      </w:r>
      <w:r w:rsidRPr="00A623AA">
        <w:rPr>
          <w:rFonts w:cs="Calibri"/>
          <w:u w:val="single"/>
        </w:rPr>
        <w:t>cushioned</w:t>
      </w:r>
      <w:r w:rsidRPr="00A623AA">
        <w:rPr>
          <w:rFonts w:cs="Calibri"/>
        </w:rPr>
        <w:t xml:space="preserve"> by </w:t>
      </w:r>
      <w:r w:rsidRPr="00A623AA">
        <w:rPr>
          <w:rFonts w:cs="Calibri"/>
          <w:u w:val="single"/>
        </w:rPr>
        <w:t>inevitable</w:t>
      </w:r>
      <w:r w:rsidRPr="00A623AA">
        <w:rPr>
          <w:rFonts w:cs="Calibri"/>
        </w:rPr>
        <w:t xml:space="preserve"> intermediate mitigation.</w:t>
      </w:r>
    </w:p>
    <w:p w14:paraId="6A30D0A2" w14:textId="77777777" w:rsidR="00B70BBE" w:rsidRPr="00A623AA" w:rsidRDefault="00B70BBE" w:rsidP="00B70BBE">
      <w:r w:rsidRPr="00A623AA">
        <w:rPr>
          <w:rStyle w:val="Style13ptBold"/>
        </w:rPr>
        <w:t xml:space="preserve">Wade ’21 </w:t>
      </w:r>
      <w:r w:rsidRPr="00A623AA">
        <w:t xml:space="preserve">[Robert H.; 2021; Professor of Global Political Economy at the London School of Economics, DPhil and MPhil in Social Anthropology from Sussex University, </w:t>
      </w:r>
      <w:proofErr w:type="gramStart"/>
      <w:r w:rsidRPr="00A623AA">
        <w:t>Master’s in Economics</w:t>
      </w:r>
      <w:proofErr w:type="gramEnd"/>
      <w:r w:rsidRPr="00A623AA">
        <w:t xml:space="preserve"> from Victoria University, BA in Economics from Otago University; Global Policy Journal, “What is the Harm in Forecasting Catastrophe Due to Man-Made Global Warming?” https://www.globalpolicyjournal.com/blog/22/07/2021/what-harm-forecasting-catastrophe-due-man-made-global-warming]</w:t>
      </w:r>
    </w:p>
    <w:p w14:paraId="6DC0BBED" w14:textId="77777777" w:rsidR="00B70BBE" w:rsidRPr="00A623AA" w:rsidRDefault="00B70BBE" w:rsidP="00B70BBE">
      <w:pPr>
        <w:rPr>
          <w:sz w:val="16"/>
        </w:rPr>
      </w:pPr>
      <w:r w:rsidRPr="00A623AA">
        <w:rPr>
          <w:sz w:val="16"/>
        </w:rPr>
        <w:t>Conclusion</w:t>
      </w:r>
    </w:p>
    <w:p w14:paraId="15F67494" w14:textId="77777777" w:rsidR="00B70BBE" w:rsidRPr="00A623AA" w:rsidRDefault="00B70BBE" w:rsidP="00B70BBE">
      <w:pPr>
        <w:rPr>
          <w:sz w:val="16"/>
        </w:rPr>
      </w:pPr>
      <w:r w:rsidRPr="00A623AA">
        <w:rPr>
          <w:sz w:val="16"/>
        </w:rPr>
        <w:t xml:space="preserve">I have argued that the </w:t>
      </w:r>
      <w:r w:rsidRPr="00984B47">
        <w:rPr>
          <w:rStyle w:val="StyleUnderline"/>
          <w:highlight w:val="cyan"/>
        </w:rPr>
        <w:t>“plausible” risks</w:t>
      </w:r>
      <w:r w:rsidRPr="00A623AA">
        <w:rPr>
          <w:rStyle w:val="StyleUnderline"/>
        </w:rPr>
        <w:t xml:space="preserve"> of climate</w:t>
      </w:r>
      <w:r w:rsidRPr="00A623AA">
        <w:rPr>
          <w:sz w:val="16"/>
        </w:rPr>
        <w:t xml:space="preserve"> change </w:t>
      </w:r>
      <w:r w:rsidRPr="00984B47">
        <w:rPr>
          <w:rStyle w:val="StyleUnderline"/>
          <w:highlight w:val="cyan"/>
        </w:rPr>
        <w:t>are</w:t>
      </w:r>
      <w:r w:rsidRPr="00A623AA">
        <w:rPr>
          <w:sz w:val="16"/>
        </w:rPr>
        <w:t xml:space="preserve"> commonly </w:t>
      </w:r>
      <w:r w:rsidRPr="00984B47">
        <w:rPr>
          <w:rStyle w:val="Emphasis"/>
          <w:highlight w:val="cyan"/>
        </w:rPr>
        <w:t>exaggerated</w:t>
      </w:r>
      <w:r w:rsidRPr="00A623AA">
        <w:rPr>
          <w:sz w:val="16"/>
        </w:rPr>
        <w:t xml:space="preserve"> within the climate community. </w:t>
      </w:r>
      <w:r w:rsidRPr="00A623AA">
        <w:rPr>
          <w:rStyle w:val="StyleUnderline"/>
        </w:rPr>
        <w:t>Recall</w:t>
      </w:r>
      <w:r w:rsidRPr="00A623AA">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A623AA">
        <w:rPr>
          <w:rStyle w:val="StyleUnderline"/>
        </w:rPr>
        <w:t>Fenner</w:t>
      </w:r>
      <w:r w:rsidRPr="00A623AA">
        <w:rPr>
          <w:sz w:val="16"/>
        </w:rPr>
        <w:t xml:space="preserve">, 2010,  </w:t>
      </w:r>
      <w:r w:rsidRPr="00A623AA">
        <w:rPr>
          <w:rStyle w:val="StyleUnderline"/>
        </w:rPr>
        <w:t>“</w:t>
      </w:r>
      <w:r w:rsidRPr="00984B47">
        <w:rPr>
          <w:rStyle w:val="StyleUnderline"/>
          <w:highlight w:val="cyan"/>
        </w:rPr>
        <w:t>We’re going</w:t>
      </w:r>
      <w:r w:rsidRPr="00A623AA">
        <w:rPr>
          <w:rStyle w:val="StyleUnderline"/>
        </w:rPr>
        <w:t xml:space="preserve"> to become </w:t>
      </w:r>
      <w:r w:rsidRPr="00984B47">
        <w:rPr>
          <w:rStyle w:val="Emphasis"/>
          <w:highlight w:val="cyan"/>
        </w:rPr>
        <w:t>extinct</w:t>
      </w:r>
      <w:r w:rsidRPr="00A623AA">
        <w:rPr>
          <w:sz w:val="16"/>
        </w:rPr>
        <w:t xml:space="preserve">. Whatever we do now is too late.” Many more in </w:t>
      </w:r>
      <w:r w:rsidRPr="00A623AA">
        <w:rPr>
          <w:rStyle w:val="StyleUnderline"/>
        </w:rPr>
        <w:t xml:space="preserve">the same </w:t>
      </w:r>
      <w:r w:rsidRPr="00984B47">
        <w:rPr>
          <w:rStyle w:val="Emphasis"/>
          <w:highlight w:val="cyan"/>
        </w:rPr>
        <w:t>doomsday</w:t>
      </w:r>
      <w:r w:rsidRPr="00A623AA">
        <w:rPr>
          <w:rStyle w:val="StyleUnderline"/>
        </w:rPr>
        <w:t xml:space="preserve"> vein</w:t>
      </w:r>
      <w:r w:rsidRPr="00A623AA">
        <w:rPr>
          <w:sz w:val="16"/>
        </w:rPr>
        <w:t>.</w:t>
      </w:r>
    </w:p>
    <w:p w14:paraId="2AE30073" w14:textId="77777777" w:rsidR="00B70BBE" w:rsidRPr="00A623AA" w:rsidRDefault="00B70BBE" w:rsidP="00B70BBE">
      <w:pPr>
        <w:rPr>
          <w:sz w:val="16"/>
        </w:rPr>
      </w:pPr>
      <w:r w:rsidRPr="00A623AA">
        <w:rPr>
          <w:sz w:val="16"/>
        </w:rPr>
        <w:t xml:space="preserve">We have seen that </w:t>
      </w:r>
      <w:r w:rsidRPr="00A623AA">
        <w:rPr>
          <w:rStyle w:val="StyleUnderline"/>
        </w:rPr>
        <w:t>the standard</w:t>
      </w:r>
      <w:r w:rsidRPr="00A623AA">
        <w:rPr>
          <w:sz w:val="16"/>
        </w:rPr>
        <w:t xml:space="preserve"> global </w:t>
      </w:r>
      <w:r w:rsidRPr="00A623AA">
        <w:rPr>
          <w:rStyle w:val="StyleUnderline"/>
        </w:rPr>
        <w:t xml:space="preserve">warming </w:t>
      </w:r>
      <w:r w:rsidRPr="00984B47">
        <w:rPr>
          <w:rStyle w:val="StyleUnderline"/>
          <w:highlight w:val="cyan"/>
        </w:rPr>
        <w:t>models have</w:t>
      </w:r>
      <w:r w:rsidRPr="00A623AA">
        <w:rPr>
          <w:rStyle w:val="StyleUnderline"/>
        </w:rPr>
        <w:t xml:space="preserve"> a </w:t>
      </w:r>
      <w:r w:rsidRPr="00984B47">
        <w:rPr>
          <w:rStyle w:val="Emphasis"/>
          <w:highlight w:val="cyan"/>
        </w:rPr>
        <w:t>powerful built-in bias</w:t>
      </w:r>
      <w:r w:rsidRPr="00984B47">
        <w:rPr>
          <w:rStyle w:val="StyleUnderline"/>
          <w:highlight w:val="cyan"/>
        </w:rPr>
        <w:t xml:space="preserve"> to </w:t>
      </w:r>
      <w:r w:rsidRPr="00984B47">
        <w:rPr>
          <w:rStyle w:val="Emphasis"/>
          <w:highlight w:val="cyan"/>
        </w:rPr>
        <w:t>exaggerate</w:t>
      </w:r>
      <w:r w:rsidRPr="00A623AA">
        <w:rPr>
          <w:rStyle w:val="StyleUnderline"/>
        </w:rPr>
        <w:t xml:space="preserve"> the </w:t>
      </w:r>
      <w:r w:rsidRPr="00984B47">
        <w:rPr>
          <w:rStyle w:val="StyleUnderline"/>
          <w:highlight w:val="cyan"/>
        </w:rPr>
        <w:t>rate of</w:t>
      </w:r>
      <w:r w:rsidRPr="00A623AA">
        <w:rPr>
          <w:rStyle w:val="StyleUnderline"/>
        </w:rPr>
        <w:t xml:space="preserve"> future </w:t>
      </w:r>
      <w:r w:rsidRPr="00984B47">
        <w:rPr>
          <w:rStyle w:val="Emphasis"/>
          <w:highlight w:val="cyan"/>
        </w:rPr>
        <w:t>temp</w:t>
      </w:r>
      <w:r w:rsidRPr="00A623AA">
        <w:rPr>
          <w:rStyle w:val="StyleUnderline"/>
        </w:rPr>
        <w:t xml:space="preserve">erature </w:t>
      </w:r>
      <w:r w:rsidRPr="00984B47">
        <w:rPr>
          <w:rStyle w:val="StyleUnderline"/>
          <w:highlight w:val="cyan"/>
        </w:rPr>
        <w:t>rise</w:t>
      </w:r>
      <w:r w:rsidRPr="00A623AA">
        <w:rPr>
          <w:rStyle w:val="StyleUnderline"/>
        </w:rPr>
        <w:t xml:space="preserve">, as </w:t>
      </w:r>
      <w:r w:rsidRPr="00984B47">
        <w:rPr>
          <w:rStyle w:val="StyleUnderline"/>
          <w:highlight w:val="cyan"/>
        </w:rPr>
        <w:t>seen in</w:t>
      </w:r>
      <w:r w:rsidRPr="00A623AA">
        <w:rPr>
          <w:sz w:val="16"/>
        </w:rPr>
        <w:t xml:space="preserve"> (most of) them </w:t>
      </w:r>
      <w:r w:rsidRPr="00984B47">
        <w:rPr>
          <w:rStyle w:val="Emphasis"/>
          <w:highlight w:val="cyan"/>
        </w:rPr>
        <w:t>“hindcasting”</w:t>
      </w:r>
      <w:r w:rsidRPr="00A623AA">
        <w:rPr>
          <w:sz w:val="16"/>
        </w:rPr>
        <w:t xml:space="preserve"> temperature </w:t>
      </w:r>
      <w:r w:rsidRPr="00984B47">
        <w:rPr>
          <w:rStyle w:val="StyleUnderline"/>
          <w:highlight w:val="cyan"/>
        </w:rPr>
        <w:t xml:space="preserve">rises </w:t>
      </w:r>
      <w:r w:rsidRPr="00984B47">
        <w:rPr>
          <w:rStyle w:val="Emphasis"/>
          <w:highlight w:val="cyan"/>
        </w:rPr>
        <w:t>several times faster</w:t>
      </w:r>
      <w:r w:rsidRPr="00984B47">
        <w:rPr>
          <w:rStyle w:val="StyleUnderline"/>
          <w:highlight w:val="cyan"/>
        </w:rPr>
        <w:t xml:space="preserve"> than</w:t>
      </w:r>
      <w:r w:rsidRPr="00A623AA">
        <w:rPr>
          <w:rStyle w:val="StyleUnderline"/>
        </w:rPr>
        <w:t xml:space="preserve"> </w:t>
      </w:r>
      <w:proofErr w:type="gramStart"/>
      <w:r w:rsidRPr="00A623AA">
        <w:rPr>
          <w:rStyle w:val="StyleUnderline"/>
        </w:rPr>
        <w:t xml:space="preserve">actually </w:t>
      </w:r>
      <w:r w:rsidRPr="00984B47">
        <w:rPr>
          <w:rStyle w:val="StyleUnderline"/>
          <w:highlight w:val="cyan"/>
        </w:rPr>
        <w:t>observed</w:t>
      </w:r>
      <w:proofErr w:type="gramEnd"/>
      <w:r w:rsidRPr="00A623AA">
        <w:rPr>
          <w:sz w:val="16"/>
        </w:rPr>
        <w:t xml:space="preserve">. We have seen that </w:t>
      </w:r>
      <w:r w:rsidRPr="00984B47">
        <w:rPr>
          <w:rStyle w:val="StyleUnderline"/>
          <w:highlight w:val="cyan"/>
        </w:rPr>
        <w:t>forecasters</w:t>
      </w:r>
      <w:r w:rsidRPr="00A623AA">
        <w:rPr>
          <w:sz w:val="16"/>
        </w:rPr>
        <w:t xml:space="preserve"> commonly </w:t>
      </w:r>
      <w:r w:rsidRPr="00984B47">
        <w:rPr>
          <w:rStyle w:val="StyleUnderline"/>
          <w:highlight w:val="cyan"/>
        </w:rPr>
        <w:t>take “</w:t>
      </w:r>
      <w:r w:rsidRPr="00984B47">
        <w:rPr>
          <w:rStyle w:val="Emphasis"/>
          <w:highlight w:val="cyan"/>
        </w:rPr>
        <w:t>worst-case</w:t>
      </w:r>
      <w:r w:rsidRPr="00984B47">
        <w:rPr>
          <w:rStyle w:val="StyleUnderline"/>
          <w:highlight w:val="cyan"/>
        </w:rPr>
        <w:t xml:space="preserve"> scenarios” as “</w:t>
      </w:r>
      <w:r w:rsidRPr="00984B47">
        <w:rPr>
          <w:rStyle w:val="Emphasis"/>
          <w:highlight w:val="cyan"/>
        </w:rPr>
        <w:t>likely</w:t>
      </w:r>
      <w:r w:rsidRPr="00A623AA">
        <w:rPr>
          <w:sz w:val="16"/>
        </w:rPr>
        <w:t xml:space="preserve"> scenarios in the absence of radical action” (</w:t>
      </w:r>
      <w:proofErr w:type="spellStart"/>
      <w:r w:rsidRPr="00A623AA">
        <w:rPr>
          <w:sz w:val="16"/>
        </w:rPr>
        <w:t>eg</w:t>
      </w:r>
      <w:proofErr w:type="spellEnd"/>
      <w:r w:rsidRPr="00A623AA">
        <w:rPr>
          <w:sz w:val="16"/>
        </w:rPr>
        <w:t xml:space="preserve"> reaching net zero carbon emissions by 2050), to the point where Nature recently published a paper sub-titled, “Stop using the worst-case scenario for climate warming as the most likely outcome”.  </w:t>
      </w:r>
    </w:p>
    <w:p w14:paraId="6194F578" w14:textId="77777777" w:rsidR="00B70BBE" w:rsidRPr="00A623AA" w:rsidRDefault="00B70BBE" w:rsidP="00B70BBE">
      <w:pPr>
        <w:rPr>
          <w:sz w:val="16"/>
        </w:rPr>
      </w:pPr>
      <w:r w:rsidRPr="00A623AA">
        <w:rPr>
          <w:sz w:val="16"/>
        </w:rPr>
        <w:t xml:space="preserve">The dismaying thing is that </w:t>
      </w:r>
      <w:r w:rsidRPr="00984B47">
        <w:rPr>
          <w:rStyle w:val="StyleUnderline"/>
          <w:highlight w:val="cyan"/>
        </w:rPr>
        <w:t>scientists</w:t>
      </w:r>
      <w:r w:rsidRPr="00A623AA">
        <w:rPr>
          <w:sz w:val="16"/>
        </w:rPr>
        <w:t xml:space="preserve"> and advocates </w:t>
      </w:r>
      <w:r w:rsidRPr="00984B47">
        <w:rPr>
          <w:rStyle w:val="StyleUnderline"/>
          <w:highlight w:val="cyan"/>
        </w:rPr>
        <w:t>have been</w:t>
      </w:r>
      <w:r w:rsidRPr="00A623AA">
        <w:rPr>
          <w:rStyle w:val="StyleUnderline"/>
        </w:rPr>
        <w:t xml:space="preserve"> making </w:t>
      </w:r>
      <w:proofErr w:type="spellStart"/>
      <w:r w:rsidRPr="00984B47">
        <w:rPr>
          <w:rStyle w:val="StyleUnderline"/>
          <w:highlight w:val="cyan"/>
        </w:rPr>
        <w:t>catastrophising</w:t>
      </w:r>
      <w:proofErr w:type="spellEnd"/>
      <w:r w:rsidRPr="00A623AA">
        <w:rPr>
          <w:sz w:val="16"/>
        </w:rPr>
        <w:t xml:space="preserve"> global </w:t>
      </w:r>
      <w:r w:rsidRPr="00A623AA">
        <w:rPr>
          <w:rStyle w:val="StyleUnderline"/>
        </w:rPr>
        <w:t xml:space="preserve">warming </w:t>
      </w:r>
      <w:r w:rsidRPr="00984B47">
        <w:rPr>
          <w:rStyle w:val="StyleUnderline"/>
          <w:highlight w:val="cyan"/>
        </w:rPr>
        <w:t>forecasts</w:t>
      </w:r>
      <w:r w:rsidRPr="00A623AA">
        <w:rPr>
          <w:sz w:val="16"/>
        </w:rPr>
        <w:t xml:space="preserve"> of this kind </w:t>
      </w:r>
      <w:r w:rsidRPr="00984B47">
        <w:rPr>
          <w:rStyle w:val="StyleUnderline"/>
          <w:highlight w:val="cyan"/>
        </w:rPr>
        <w:t xml:space="preserve">for </w:t>
      </w:r>
      <w:r w:rsidRPr="00984B47">
        <w:rPr>
          <w:rStyle w:val="Emphasis"/>
          <w:highlight w:val="cyan"/>
        </w:rPr>
        <w:t>decades</w:t>
      </w:r>
      <w:r w:rsidRPr="00A623AA">
        <w:rPr>
          <w:rStyle w:val="StyleUnderline"/>
        </w:rPr>
        <w:t xml:space="preserve"> past</w:t>
      </w:r>
      <w:r w:rsidRPr="00A623AA">
        <w:rPr>
          <w:sz w:val="16"/>
        </w:rPr>
        <w:t xml:space="preserve">, normally dated some 10 to 30 years into the future. </w:t>
      </w:r>
      <w:r w:rsidRPr="00A623AA">
        <w:rPr>
          <w:rStyle w:val="StyleUnderline"/>
        </w:rPr>
        <w:t xml:space="preserve">The </w:t>
      </w:r>
      <w:r w:rsidRPr="00984B47">
        <w:rPr>
          <w:rStyle w:val="StyleUnderline"/>
          <w:highlight w:val="cyan"/>
        </w:rPr>
        <w:t xml:space="preserve">due date </w:t>
      </w:r>
      <w:r w:rsidRPr="00984B47">
        <w:rPr>
          <w:rStyle w:val="Emphasis"/>
          <w:highlight w:val="cyan"/>
        </w:rPr>
        <w:t>comes without catastrophe</w:t>
      </w:r>
      <w:r w:rsidRPr="00A623AA">
        <w:rPr>
          <w:rStyle w:val="StyleUnderline"/>
        </w:rPr>
        <w:t xml:space="preserve">, but </w:t>
      </w:r>
      <w:r w:rsidRPr="00A623AA">
        <w:rPr>
          <w:rStyle w:val="Emphasis"/>
        </w:rPr>
        <w:t>never</w:t>
      </w:r>
      <w:r w:rsidRPr="00A623AA">
        <w:rPr>
          <w:sz w:val="16"/>
        </w:rPr>
        <w:t xml:space="preserve"> a retrospective </w:t>
      </w:r>
      <w:r w:rsidRPr="00A623AA">
        <w:rPr>
          <w:rStyle w:val="StyleUnderline"/>
        </w:rPr>
        <w:t xml:space="preserve">holding to account. Rather, </w:t>
      </w:r>
      <w:r w:rsidRPr="00984B47">
        <w:rPr>
          <w:rStyle w:val="StyleUnderline"/>
          <w:highlight w:val="cyan"/>
        </w:rPr>
        <w:t xml:space="preserve">on to the </w:t>
      </w:r>
      <w:r w:rsidRPr="00984B47">
        <w:rPr>
          <w:rStyle w:val="Emphasis"/>
          <w:highlight w:val="cyan"/>
        </w:rPr>
        <w:t>next</w:t>
      </w:r>
      <w:r w:rsidRPr="00A623AA">
        <w:rPr>
          <w:sz w:val="16"/>
        </w:rPr>
        <w:t xml:space="preserve"> </w:t>
      </w:r>
      <w:proofErr w:type="spellStart"/>
      <w:r w:rsidRPr="00A623AA">
        <w:rPr>
          <w:sz w:val="16"/>
        </w:rPr>
        <w:t>catastrophising</w:t>
      </w:r>
      <w:proofErr w:type="spellEnd"/>
      <w:r w:rsidRPr="00A623AA">
        <w:rPr>
          <w:sz w:val="16"/>
        </w:rPr>
        <w:t xml:space="preserve"> </w:t>
      </w:r>
      <w:r w:rsidRPr="00A623AA">
        <w:rPr>
          <w:rStyle w:val="Emphasis"/>
        </w:rPr>
        <w:t>forecast</w:t>
      </w:r>
      <w:r w:rsidRPr="00A623AA">
        <w:rPr>
          <w:sz w:val="16"/>
        </w:rPr>
        <w:t xml:space="preserve"> another 10 to 30 years ahead. </w:t>
      </w:r>
      <w:r w:rsidRPr="00A623AA">
        <w:rPr>
          <w:rStyle w:val="StyleUnderline"/>
        </w:rPr>
        <w:t>Scientists-</w:t>
      </w:r>
      <w:r w:rsidRPr="00984B47">
        <w:rPr>
          <w:rStyle w:val="StyleUnderline"/>
          <w:highlight w:val="cyan"/>
        </w:rPr>
        <w:t>writers</w:t>
      </w:r>
      <w:r w:rsidRPr="00A623AA">
        <w:rPr>
          <w:rStyle w:val="StyleUnderline"/>
        </w:rPr>
        <w:t xml:space="preserve">-activists </w:t>
      </w:r>
      <w:r w:rsidRPr="00984B47">
        <w:rPr>
          <w:rStyle w:val="StyleUnderline"/>
          <w:highlight w:val="cyan"/>
        </w:rPr>
        <w:t>know</w:t>
      </w:r>
      <w:r w:rsidRPr="00A623AA">
        <w:rPr>
          <w:rStyle w:val="StyleUnderline"/>
        </w:rPr>
        <w:t xml:space="preserve"> the </w:t>
      </w:r>
      <w:r w:rsidRPr="00984B47">
        <w:rPr>
          <w:rStyle w:val="StyleUnderline"/>
          <w:highlight w:val="cyan"/>
        </w:rPr>
        <w:t>catastrophe forecasts get</w:t>
      </w:r>
      <w:r w:rsidRPr="00A623AA">
        <w:rPr>
          <w:sz w:val="16"/>
        </w:rPr>
        <w:t xml:space="preserve"> the attention, the </w:t>
      </w:r>
      <w:r w:rsidRPr="00984B47">
        <w:rPr>
          <w:rStyle w:val="Emphasis"/>
          <w:highlight w:val="cyan"/>
        </w:rPr>
        <w:t>clicks</w:t>
      </w:r>
      <w:r w:rsidRPr="00A623AA">
        <w:rPr>
          <w:sz w:val="16"/>
        </w:rPr>
        <w:t>, the research funding. We saw the exaggeration mechanism spelled out by Richard Betts of the BBC, Holman Jenkins of the Wall St Journal, and climate scientist Judith Curry.</w:t>
      </w:r>
    </w:p>
    <w:p w14:paraId="2A99F78D" w14:textId="77777777" w:rsidR="00B70BBE" w:rsidRPr="00A623AA" w:rsidRDefault="00B70BBE" w:rsidP="00B70BBE">
      <w:pPr>
        <w:rPr>
          <w:sz w:val="16"/>
        </w:rPr>
      </w:pPr>
      <w:r w:rsidRPr="00A623AA">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6FBAB8D5" w14:textId="77777777" w:rsidR="00B70BBE" w:rsidRPr="00A623AA" w:rsidRDefault="00B70BBE" w:rsidP="00B70BBE">
      <w:pPr>
        <w:rPr>
          <w:sz w:val="12"/>
          <w:szCs w:val="18"/>
        </w:rPr>
      </w:pPr>
      <w:r w:rsidRPr="00A623AA">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6951B0B2" w14:textId="77777777" w:rsidR="00B70BBE" w:rsidRPr="00A623AA" w:rsidRDefault="00B70BBE" w:rsidP="00B70BBE">
      <w:pPr>
        <w:rPr>
          <w:sz w:val="12"/>
          <w:szCs w:val="18"/>
        </w:rPr>
      </w:pPr>
      <w:r w:rsidRPr="00A623AA">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7DF49D76" w14:textId="77777777" w:rsidR="00B70BBE" w:rsidRPr="00A623AA" w:rsidRDefault="00B70BBE" w:rsidP="00B70BBE">
      <w:pPr>
        <w:rPr>
          <w:sz w:val="12"/>
          <w:szCs w:val="18"/>
        </w:rPr>
      </w:pPr>
      <w:r w:rsidRPr="00A623AA">
        <w:rPr>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w:t>
      </w:r>
      <w:proofErr w:type="gramStart"/>
      <w:r w:rsidRPr="00A623AA">
        <w:rPr>
          <w:sz w:val="12"/>
          <w:szCs w:val="18"/>
        </w:rPr>
        <w:t>in order to</w:t>
      </w:r>
      <w:proofErr w:type="gramEnd"/>
      <w:r w:rsidRPr="00A623AA">
        <w:rPr>
          <w:sz w:val="12"/>
          <w:szCs w:val="18"/>
        </w:rPr>
        <w:t xml:space="preserve">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2C49C14A" w14:textId="77777777" w:rsidR="00B70BBE" w:rsidRPr="00A623AA" w:rsidRDefault="00B70BBE" w:rsidP="00B70BBE">
      <w:pPr>
        <w:rPr>
          <w:sz w:val="12"/>
          <w:szCs w:val="18"/>
        </w:rPr>
      </w:pPr>
      <w:r w:rsidRPr="00A623AA">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2488EC75" w14:textId="77777777" w:rsidR="00B70BBE" w:rsidRPr="00A623AA" w:rsidRDefault="00B70BBE" w:rsidP="00B70BBE">
      <w:pPr>
        <w:rPr>
          <w:sz w:val="12"/>
          <w:szCs w:val="18"/>
        </w:rPr>
      </w:pPr>
      <w:r w:rsidRPr="00A623AA">
        <w:rPr>
          <w:sz w:val="12"/>
          <w:szCs w:val="18"/>
        </w:rPr>
        <w:t>What to do? (13)</w:t>
      </w:r>
    </w:p>
    <w:p w14:paraId="33E3FD4D" w14:textId="77777777" w:rsidR="00B70BBE" w:rsidRPr="00A623AA" w:rsidRDefault="00B70BBE" w:rsidP="00B70BBE">
      <w:pPr>
        <w:rPr>
          <w:sz w:val="12"/>
          <w:szCs w:val="18"/>
        </w:rPr>
      </w:pPr>
      <w:r w:rsidRPr="00A623AA">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4C7940AC" w14:textId="77777777" w:rsidR="00B70BBE" w:rsidRPr="00A623AA" w:rsidRDefault="00B70BBE" w:rsidP="00B70BBE">
      <w:pPr>
        <w:rPr>
          <w:sz w:val="12"/>
          <w:szCs w:val="18"/>
        </w:rPr>
      </w:pPr>
      <w:r w:rsidRPr="00A623AA">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62B2EE2F" w14:textId="77777777" w:rsidR="00B70BBE" w:rsidRPr="00A623AA" w:rsidRDefault="00B70BBE" w:rsidP="00B70BBE">
      <w:pPr>
        <w:rPr>
          <w:sz w:val="12"/>
          <w:szCs w:val="18"/>
        </w:rPr>
      </w:pPr>
      <w:r w:rsidRPr="00A623AA">
        <w:rPr>
          <w:sz w:val="12"/>
          <w:szCs w:val="18"/>
        </w:rPr>
        <w:lastRenderedPageBreak/>
        <w:t xml:space="preserve">It is particularly important that the knee-jerk attribution of extreme weather events to global warming be challenged with reference to evidence.  Judith Curry explained – quoted earlier -- why </w:t>
      </w:r>
      <w:r w:rsidRPr="00A623AA">
        <w:rPr>
          <w:rStyle w:val="StyleUnderline"/>
        </w:rPr>
        <w:t>CCC advocates have a powerful incentive to attribute cases of extreme weather to global warming, tout court</w:t>
      </w:r>
      <w:r w:rsidRPr="00A623AA">
        <w:rPr>
          <w:sz w:val="12"/>
          <w:szCs w:val="18"/>
        </w:rPr>
        <w:t xml:space="preserve">.  She has recently written, </w:t>
      </w:r>
      <w:r w:rsidRPr="00A623AA">
        <w:rPr>
          <w:rStyle w:val="StyleUnderline"/>
        </w:rPr>
        <w:t xml:space="preserve">“Apart from the reduced frequency of the coldest temperatures, the signal of global warming in the statistics of extreme weather events remains much smaller than that from natural climate </w:t>
      </w:r>
      <w:proofErr w:type="gramStart"/>
      <w:r w:rsidRPr="00A623AA">
        <w:rPr>
          <w:rStyle w:val="StyleUnderline"/>
        </w:rPr>
        <w:t>variability, and</w:t>
      </w:r>
      <w:proofErr w:type="gramEnd"/>
      <w:r w:rsidRPr="00A623AA">
        <w:rPr>
          <w:rStyle w:val="StyleUnderline"/>
        </w:rPr>
        <w:t xml:space="preserve"> is expected to remain so at least until the second half of the 21rst century</w:t>
      </w:r>
      <w:r w:rsidRPr="00A623AA">
        <w:rPr>
          <w:sz w:val="12"/>
          <w:szCs w:val="18"/>
        </w:rPr>
        <w:t xml:space="preserve">.”  She goes on to amplify a point made earlier about the limits of the  </w:t>
      </w:r>
      <w:r w:rsidRPr="00A623AA">
        <w:rPr>
          <w:rStyle w:val="StyleUnderline"/>
        </w:rPr>
        <w:t xml:space="preserve">climate </w:t>
      </w:r>
      <w:r w:rsidRPr="00984B47">
        <w:rPr>
          <w:rStyle w:val="StyleUnderline"/>
          <w:highlight w:val="cyan"/>
        </w:rPr>
        <w:t>models</w:t>
      </w:r>
      <w:r w:rsidRPr="00A623AA">
        <w:rPr>
          <w:rStyle w:val="StyleUnderline"/>
        </w:rPr>
        <w:t xml:space="preserve"> used </w:t>
      </w:r>
      <w:r w:rsidRPr="00984B47">
        <w:rPr>
          <w:rStyle w:val="StyleUnderline"/>
          <w:highlight w:val="cyan"/>
        </w:rPr>
        <w:t>for</w:t>
      </w:r>
      <w:r w:rsidRPr="00A623AA">
        <w:rPr>
          <w:rStyle w:val="StyleUnderline"/>
        </w:rPr>
        <w:t xml:space="preserve"> the </w:t>
      </w:r>
      <w:r w:rsidRPr="00984B47">
        <w:rPr>
          <w:rStyle w:val="StyleUnderline"/>
          <w:highlight w:val="cyan"/>
        </w:rPr>
        <w:t>IPCC</w:t>
      </w:r>
      <w:r w:rsidRPr="00A623AA">
        <w:rPr>
          <w:rStyle w:val="StyleUnderline"/>
        </w:rPr>
        <w:t xml:space="preserve"> assessment </w:t>
      </w:r>
      <w:r w:rsidRPr="00984B47">
        <w:rPr>
          <w:rStyle w:val="StyleUnderline"/>
          <w:highlight w:val="cyan"/>
        </w:rPr>
        <w:t>reports</w:t>
      </w:r>
      <w:r w:rsidRPr="00A623AA">
        <w:rPr>
          <w:sz w:val="12"/>
          <w:szCs w:val="18"/>
        </w:rPr>
        <w:t xml:space="preserve">: they  </w:t>
      </w:r>
      <w:r w:rsidRPr="00984B47">
        <w:rPr>
          <w:rStyle w:val="StyleUnderline"/>
          <w:highlight w:val="cyan"/>
        </w:rPr>
        <w:t>are</w:t>
      </w:r>
      <w:r w:rsidRPr="00A623AA">
        <w:rPr>
          <w:rStyle w:val="StyleUnderline"/>
        </w:rPr>
        <w:t xml:space="preserve"> driven mainly by </w:t>
      </w:r>
      <w:r w:rsidRPr="00984B47">
        <w:rPr>
          <w:rStyle w:val="Emphasis"/>
          <w:highlight w:val="cyan"/>
        </w:rPr>
        <w:t>predictions</w:t>
      </w:r>
      <w:r w:rsidRPr="00A623AA">
        <w:rPr>
          <w:rStyle w:val="StyleUnderline"/>
        </w:rPr>
        <w:t xml:space="preserve"> of future GHG emissions. </w:t>
      </w:r>
      <w:r w:rsidRPr="00984B47">
        <w:rPr>
          <w:rStyle w:val="StyleUnderline"/>
          <w:highlight w:val="cyan"/>
        </w:rPr>
        <w:t>They do not include</w:t>
      </w:r>
      <w:r w:rsidRPr="00A623AA">
        <w:rPr>
          <w:rStyle w:val="StyleUnderline"/>
        </w:rPr>
        <w:t xml:space="preserve"> predictions of </w:t>
      </w:r>
      <w:r w:rsidRPr="00984B47">
        <w:rPr>
          <w:rStyle w:val="StyleUnderline"/>
          <w:highlight w:val="cyan"/>
        </w:rPr>
        <w:t>natural</w:t>
      </w:r>
      <w:r w:rsidRPr="00A623AA">
        <w:rPr>
          <w:rStyle w:val="StyleUnderline"/>
        </w:rPr>
        <w:t xml:space="preserve"> climate </w:t>
      </w:r>
      <w:r w:rsidRPr="00984B47">
        <w:rPr>
          <w:rStyle w:val="StyleUnderline"/>
          <w:highlight w:val="cyan"/>
        </w:rPr>
        <w:t>variability</w:t>
      </w:r>
      <w:r w:rsidRPr="00A623AA">
        <w:rPr>
          <w:rStyle w:val="StyleUnderline"/>
        </w:rPr>
        <w:t xml:space="preserve"> arising from solar output, volcanic eruptions or evolution of large-scale multi-decadal ocean circulations. </w:t>
      </w:r>
      <w:r w:rsidRPr="00984B47">
        <w:rPr>
          <w:rStyle w:val="StyleUnderline"/>
          <w:highlight w:val="cyan"/>
        </w:rPr>
        <w:t>They do a</w:t>
      </w:r>
      <w:r w:rsidRPr="00A623AA">
        <w:rPr>
          <w:rStyle w:val="StyleUnderline"/>
        </w:rPr>
        <w:t xml:space="preserve"> particularly </w:t>
      </w:r>
      <w:r w:rsidRPr="00984B47">
        <w:rPr>
          <w:rStyle w:val="Emphasis"/>
          <w:highlight w:val="cyan"/>
        </w:rPr>
        <w:t>poor job</w:t>
      </w:r>
      <w:r w:rsidRPr="00984B47">
        <w:rPr>
          <w:rStyle w:val="StyleUnderline"/>
          <w:highlight w:val="cyan"/>
        </w:rPr>
        <w:t xml:space="preserve"> of simulating</w:t>
      </w:r>
      <w:r w:rsidRPr="00A623AA">
        <w:rPr>
          <w:rStyle w:val="StyleUnderline"/>
        </w:rPr>
        <w:t xml:space="preserve"> regional and </w:t>
      </w:r>
      <w:r w:rsidRPr="00984B47">
        <w:rPr>
          <w:rStyle w:val="StyleUnderline"/>
          <w:highlight w:val="cyan"/>
        </w:rPr>
        <w:t>decadal-scale</w:t>
      </w:r>
      <w:r w:rsidRPr="00A623AA">
        <w:rPr>
          <w:rStyle w:val="StyleUnderline"/>
        </w:rPr>
        <w:t xml:space="preserve"> climate </w:t>
      </w:r>
      <w:r w:rsidRPr="00984B47">
        <w:rPr>
          <w:rStyle w:val="StyleUnderline"/>
          <w:highlight w:val="cyan"/>
        </w:rPr>
        <w:t>variability</w:t>
      </w:r>
      <w:r w:rsidRPr="00A623AA">
        <w:rPr>
          <w:sz w:val="12"/>
          <w:szCs w:val="18"/>
        </w:rPr>
        <w:t>. (15)</w:t>
      </w:r>
    </w:p>
    <w:p w14:paraId="056869E7" w14:textId="77777777" w:rsidR="00B70BBE" w:rsidRPr="00A623AA" w:rsidRDefault="00B70BBE" w:rsidP="00B70BBE">
      <w:pPr>
        <w:rPr>
          <w:sz w:val="12"/>
          <w:szCs w:val="18"/>
        </w:rPr>
      </w:pPr>
      <w:r w:rsidRPr="00A623AA">
        <w:rPr>
          <w:sz w:val="12"/>
          <w:szCs w:val="18"/>
        </w:rPr>
        <w:t xml:space="preserve">Participants on both sides </w:t>
      </w:r>
      <w:proofErr w:type="gramStart"/>
      <w:r w:rsidRPr="00A623AA">
        <w:rPr>
          <w:sz w:val="12"/>
          <w:szCs w:val="18"/>
        </w:rPr>
        <w:t>have to</w:t>
      </w:r>
      <w:proofErr w:type="gramEnd"/>
      <w:r w:rsidRPr="00A623AA">
        <w:rPr>
          <w:sz w:val="12"/>
          <w:szCs w:val="18"/>
        </w:rPr>
        <w:t xml:space="preserve"> learn the art of respecting the principle of free speech while maintaining the standards of civil discourse. </w:t>
      </w:r>
    </w:p>
    <w:p w14:paraId="11B37AD1" w14:textId="77777777" w:rsidR="00B70BBE" w:rsidRPr="00A623AA" w:rsidRDefault="00B70BBE" w:rsidP="00B70BBE">
      <w:pPr>
        <w:rPr>
          <w:sz w:val="12"/>
          <w:szCs w:val="18"/>
        </w:rPr>
      </w:pPr>
      <w:r w:rsidRPr="00A623AA">
        <w:rPr>
          <w:sz w:val="12"/>
          <w:szCs w:val="18"/>
        </w:rPr>
        <w:t xml:space="preserve">While I have stressed the CCC’s support for urgent and radical changes to the way we live, </w:t>
      </w:r>
      <w:proofErr w:type="gramStart"/>
      <w:r w:rsidRPr="00A623AA">
        <w:rPr>
          <w:sz w:val="12"/>
          <w:szCs w:val="18"/>
        </w:rPr>
        <w:t>work</w:t>
      </w:r>
      <w:proofErr w:type="gramEnd"/>
      <w:r w:rsidRPr="00A623AA">
        <w:rPr>
          <w:sz w:val="12"/>
          <w:szCs w:val="18"/>
        </w:rPr>
        <w:t xml:space="preserve">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2D7B6ABC" w14:textId="77777777" w:rsidR="00B70BBE" w:rsidRPr="00A623AA" w:rsidRDefault="00B70BBE" w:rsidP="00B70BBE">
      <w:pPr>
        <w:rPr>
          <w:sz w:val="12"/>
          <w:szCs w:val="18"/>
        </w:rPr>
      </w:pPr>
      <w:r w:rsidRPr="00A623AA">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72BA7AB9" w14:textId="77777777" w:rsidR="00B70BBE" w:rsidRPr="00A623AA" w:rsidRDefault="00B70BBE" w:rsidP="00B70BBE">
      <w:pPr>
        <w:rPr>
          <w:sz w:val="12"/>
          <w:szCs w:val="18"/>
        </w:rPr>
      </w:pPr>
      <w:r w:rsidRPr="00A623AA">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7702EF88" w14:textId="77777777" w:rsidR="00B70BBE" w:rsidRPr="00A623AA" w:rsidRDefault="00B70BBE" w:rsidP="00B70BBE">
      <w:pPr>
        <w:rPr>
          <w:sz w:val="12"/>
          <w:szCs w:val="18"/>
        </w:rPr>
      </w:pPr>
      <w:r w:rsidRPr="00A623AA">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46AC3D00" w14:textId="77777777" w:rsidR="00B70BBE" w:rsidRPr="00A623AA" w:rsidRDefault="00B70BBE" w:rsidP="00B70BBE">
      <w:pPr>
        <w:rPr>
          <w:sz w:val="16"/>
        </w:rPr>
      </w:pPr>
      <w:r w:rsidRPr="00A623AA">
        <w:rPr>
          <w:sz w:val="16"/>
        </w:rPr>
        <w:t xml:space="preserve">My “forecast” is that </w:t>
      </w:r>
      <w:r w:rsidRPr="00984B47">
        <w:rPr>
          <w:rStyle w:val="StyleUnderline"/>
          <w:highlight w:val="cyan"/>
        </w:rPr>
        <w:t>in the next</w:t>
      </w:r>
      <w:r w:rsidRPr="00A623AA">
        <w:rPr>
          <w:rStyle w:val="StyleUnderline"/>
        </w:rPr>
        <w:t xml:space="preserve"> two to three </w:t>
      </w:r>
      <w:r w:rsidRPr="00984B47">
        <w:rPr>
          <w:rStyle w:val="StyleUnderline"/>
          <w:highlight w:val="cyan"/>
        </w:rPr>
        <w:t>decades</w:t>
      </w:r>
      <w:r w:rsidRPr="00A623AA">
        <w:rPr>
          <w:sz w:val="16"/>
        </w:rPr>
        <w:t xml:space="preserve"> to midcentury </w:t>
      </w:r>
      <w:r w:rsidRPr="00A623AA">
        <w:rPr>
          <w:rStyle w:val="StyleUnderline"/>
        </w:rPr>
        <w:t>we will make rapid progress</w:t>
      </w:r>
      <w:r w:rsidRPr="00A623AA">
        <w:rPr>
          <w:sz w:val="16"/>
        </w:rPr>
        <w:t xml:space="preserve"> in scientific knowledge </w:t>
      </w:r>
      <w:r w:rsidRPr="00A623AA">
        <w:rPr>
          <w:rStyle w:val="StyleUnderline"/>
        </w:rPr>
        <w:t>about</w:t>
      </w:r>
      <w:r w:rsidRPr="00A623AA">
        <w:rPr>
          <w:sz w:val="16"/>
        </w:rPr>
        <w:t xml:space="preserve"> weather and </w:t>
      </w:r>
      <w:r w:rsidRPr="00A623AA">
        <w:rPr>
          <w:rStyle w:val="StyleUnderline"/>
        </w:rPr>
        <w:t>climate, helped by</w:t>
      </w:r>
      <w:r w:rsidRPr="00A623AA">
        <w:rPr>
          <w:sz w:val="16"/>
        </w:rPr>
        <w:t xml:space="preserve"> longer and more accurate </w:t>
      </w:r>
      <w:r w:rsidRPr="00A623AA">
        <w:rPr>
          <w:rStyle w:val="StyleUnderline"/>
        </w:rPr>
        <w:t>satellite and ocean records and</w:t>
      </w:r>
      <w:r w:rsidRPr="00A623AA">
        <w:rPr>
          <w:sz w:val="16"/>
        </w:rPr>
        <w:t xml:space="preserve"> by a </w:t>
      </w:r>
      <w:r w:rsidRPr="00A623AA">
        <w:rPr>
          <w:rStyle w:val="StyleUnderline"/>
        </w:rPr>
        <w:t>new</w:t>
      </w:r>
      <w:r w:rsidRPr="00A623AA">
        <w:rPr>
          <w:sz w:val="16"/>
        </w:rPr>
        <w:t xml:space="preserve"> generation of </w:t>
      </w:r>
      <w:r w:rsidRPr="00A623AA">
        <w:rPr>
          <w:rStyle w:val="StyleUnderline"/>
        </w:rPr>
        <w:t>climate models</w:t>
      </w:r>
      <w:r w:rsidRPr="00A623AA">
        <w:rPr>
          <w:sz w:val="16"/>
        </w:rPr>
        <w:t xml:space="preserve"> that operate at one to ten kilometers scale (as distinct from the current models’ </w:t>
      </w:r>
      <w:proofErr w:type="gramStart"/>
      <w:r w:rsidRPr="00A623AA">
        <w:rPr>
          <w:sz w:val="16"/>
        </w:rPr>
        <w:t>50 kilometer</w:t>
      </w:r>
      <w:proofErr w:type="gramEnd"/>
      <w:r w:rsidRPr="00A623AA">
        <w:rPr>
          <w:sz w:val="16"/>
        </w:rPr>
        <w:t xml:space="preserve"> scale).  </w:t>
      </w:r>
      <w:r w:rsidRPr="00984B47">
        <w:rPr>
          <w:rStyle w:val="StyleUnderline"/>
          <w:highlight w:val="cyan"/>
        </w:rPr>
        <w:t>We will</w:t>
      </w:r>
      <w:r w:rsidRPr="00A623AA">
        <w:rPr>
          <w:sz w:val="16"/>
        </w:rPr>
        <w:t xml:space="preserve"> probably continue to </w:t>
      </w:r>
      <w:r w:rsidRPr="00984B47">
        <w:rPr>
          <w:rStyle w:val="StyleUnderline"/>
          <w:highlight w:val="cyan"/>
        </w:rPr>
        <w:t>make</w:t>
      </w:r>
      <w:r w:rsidRPr="00A623AA">
        <w:rPr>
          <w:rStyle w:val="StyleUnderline"/>
        </w:rPr>
        <w:t xml:space="preserve"> rapid </w:t>
      </w:r>
      <w:r w:rsidRPr="00984B47">
        <w:rPr>
          <w:rStyle w:val="StyleUnderline"/>
          <w:highlight w:val="cyan"/>
        </w:rPr>
        <w:t>progress</w:t>
      </w:r>
      <w:r w:rsidRPr="00A623AA">
        <w:rPr>
          <w:rStyle w:val="StyleUnderline"/>
        </w:rPr>
        <w:t xml:space="preserve"> in </w:t>
      </w:r>
      <w:r w:rsidRPr="00984B47">
        <w:rPr>
          <w:rStyle w:val="StyleUnderline"/>
          <w:highlight w:val="cyan"/>
        </w:rPr>
        <w:t>decoupling</w:t>
      </w:r>
      <w:r w:rsidRPr="00A623AA">
        <w:rPr>
          <w:rStyle w:val="StyleUnderline"/>
        </w:rPr>
        <w:t xml:space="preserve"> GHG </w:t>
      </w:r>
      <w:r w:rsidRPr="00984B47">
        <w:rPr>
          <w:rStyle w:val="StyleUnderline"/>
          <w:highlight w:val="cyan"/>
        </w:rPr>
        <w:t>from</w:t>
      </w:r>
      <w:r w:rsidRPr="00A623AA">
        <w:rPr>
          <w:rStyle w:val="StyleUnderline"/>
        </w:rPr>
        <w:t xml:space="preserve"> GDP </w:t>
      </w:r>
      <w:r w:rsidRPr="00984B47">
        <w:rPr>
          <w:rStyle w:val="StyleUnderline"/>
          <w:highlight w:val="cyan"/>
        </w:rPr>
        <w:t>growth, with</w:t>
      </w:r>
      <w:r w:rsidRPr="00A623AA">
        <w:rPr>
          <w:sz w:val="16"/>
        </w:rPr>
        <w:t xml:space="preserve"> a combination of </w:t>
      </w:r>
      <w:r w:rsidRPr="00984B47">
        <w:rPr>
          <w:rStyle w:val="StyleUnderline"/>
          <w:highlight w:val="cyan"/>
        </w:rPr>
        <w:t>state direction-setting and</w:t>
      </w:r>
      <w:r w:rsidRPr="00A623AA">
        <w:rPr>
          <w:rStyle w:val="StyleUnderline"/>
        </w:rPr>
        <w:t xml:space="preserve"> private </w:t>
      </w:r>
      <w:r w:rsidRPr="00984B47">
        <w:rPr>
          <w:rStyle w:val="StyleUnderline"/>
          <w:highlight w:val="cyan"/>
        </w:rPr>
        <w:t>innovation</w:t>
      </w:r>
      <w:r w:rsidRPr="00A623AA">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984B47">
        <w:rPr>
          <w:rStyle w:val="StyleUnderline"/>
          <w:highlight w:val="cyan"/>
        </w:rPr>
        <w:t>Transformations</w:t>
      </w:r>
      <w:r w:rsidRPr="00A623AA">
        <w:rPr>
          <w:sz w:val="16"/>
        </w:rPr>
        <w:t xml:space="preserve"> in these systems </w:t>
      </w:r>
      <w:r w:rsidRPr="00984B47">
        <w:rPr>
          <w:rStyle w:val="StyleUnderline"/>
          <w:highlight w:val="cyan"/>
        </w:rPr>
        <w:t xml:space="preserve">are </w:t>
      </w:r>
      <w:r w:rsidRPr="00984B47">
        <w:rPr>
          <w:rStyle w:val="Emphasis"/>
          <w:highlight w:val="cyan"/>
        </w:rPr>
        <w:t>already</w:t>
      </w:r>
      <w:r w:rsidRPr="00984B47">
        <w:rPr>
          <w:rStyle w:val="StyleUnderline"/>
          <w:highlight w:val="cyan"/>
        </w:rPr>
        <w:t xml:space="preserve"> underway</w:t>
      </w:r>
      <w:r w:rsidRPr="00A623AA">
        <w:rPr>
          <w:rStyle w:val="StyleUnderline"/>
        </w:rPr>
        <w:t xml:space="preserve">, and the prospect of </w:t>
      </w:r>
      <w:r w:rsidRPr="00984B47">
        <w:rPr>
          <w:rStyle w:val="StyleUnderline"/>
          <w:highlight w:val="cyan"/>
        </w:rPr>
        <w:t>vast new</w:t>
      </w:r>
      <w:r w:rsidRPr="00A623AA">
        <w:rPr>
          <w:rStyle w:val="StyleUnderline"/>
        </w:rPr>
        <w:t xml:space="preserve"> green </w:t>
      </w:r>
      <w:r w:rsidRPr="00984B47">
        <w:rPr>
          <w:rStyle w:val="StyleUnderline"/>
          <w:highlight w:val="cyan"/>
        </w:rPr>
        <w:t>investments</w:t>
      </w:r>
      <w:r w:rsidRPr="00A623AA">
        <w:rPr>
          <w:sz w:val="16"/>
        </w:rPr>
        <w:t xml:space="preserve">, supported and under-written by the state, </w:t>
      </w:r>
      <w:r w:rsidRPr="00984B47">
        <w:rPr>
          <w:rStyle w:val="StyleUnderline"/>
          <w:highlight w:val="cyan"/>
        </w:rPr>
        <w:t xml:space="preserve">will </w:t>
      </w:r>
      <w:r w:rsidRPr="00984B47">
        <w:rPr>
          <w:rStyle w:val="Emphasis"/>
          <w:highlight w:val="cyan"/>
        </w:rPr>
        <w:t>intensify</w:t>
      </w:r>
      <w:r w:rsidRPr="00984B47">
        <w:rPr>
          <w:rStyle w:val="StyleUnderline"/>
          <w:highlight w:val="cyan"/>
        </w:rPr>
        <w:t xml:space="preserve"> them</w:t>
      </w:r>
      <w:r w:rsidRPr="00A623AA">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58AD07EF" w14:textId="77777777" w:rsidR="00B70BBE" w:rsidRPr="00061BA3" w:rsidRDefault="00B70BBE" w:rsidP="00B70BBE"/>
    <w:p w14:paraId="01163AFD" w14:textId="77777777" w:rsidR="00B70BBE" w:rsidRPr="008D20DB" w:rsidRDefault="00B70BBE" w:rsidP="00B70BBE"/>
    <w:p w14:paraId="4CE1A33F" w14:textId="77777777" w:rsidR="00B70BBE" w:rsidRPr="00A623AA" w:rsidRDefault="00B70BBE" w:rsidP="00B70BBE">
      <w:pPr>
        <w:pStyle w:val="Heading4"/>
      </w:pPr>
      <w:r w:rsidRPr="00A623AA">
        <w:t xml:space="preserve">‘Existential’ warming is the </w:t>
      </w:r>
      <w:r w:rsidRPr="00A623AA">
        <w:rPr>
          <w:u w:val="single"/>
        </w:rPr>
        <w:t>worst case</w:t>
      </w:r>
      <w:r w:rsidRPr="00A623AA">
        <w:t xml:space="preserve"> that </w:t>
      </w:r>
      <w:r w:rsidRPr="00A623AA">
        <w:rPr>
          <w:u w:val="single"/>
        </w:rPr>
        <w:t>even the IPCC</w:t>
      </w:r>
      <w:r w:rsidRPr="00A623AA">
        <w:t xml:space="preserve"> thinks is </w:t>
      </w:r>
      <w:r w:rsidRPr="00A623AA">
        <w:rPr>
          <w:u w:val="single"/>
        </w:rPr>
        <w:t>highly</w:t>
      </w:r>
      <w:r w:rsidRPr="00A623AA">
        <w:t xml:space="preserve"> unlikely AND </w:t>
      </w:r>
      <w:r w:rsidRPr="00A623AA">
        <w:rPr>
          <w:u w:val="single"/>
        </w:rPr>
        <w:t>every</w:t>
      </w:r>
      <w:r w:rsidRPr="00A623AA">
        <w:t xml:space="preserve"> model is </w:t>
      </w:r>
      <w:r w:rsidRPr="00A623AA">
        <w:rPr>
          <w:u w:val="single"/>
        </w:rPr>
        <w:t>ruined</w:t>
      </w:r>
      <w:r w:rsidRPr="00A623AA">
        <w:t xml:space="preserve"> by systemic </w:t>
      </w:r>
      <w:r w:rsidRPr="00A623AA">
        <w:rPr>
          <w:u w:val="single"/>
        </w:rPr>
        <w:t>upward bias</w:t>
      </w:r>
      <w:r w:rsidRPr="00A623AA">
        <w:t>.</w:t>
      </w:r>
    </w:p>
    <w:p w14:paraId="07408F98" w14:textId="77777777" w:rsidR="00B70BBE" w:rsidRPr="00A623AA" w:rsidRDefault="00B70BBE" w:rsidP="00B70BBE">
      <w:r w:rsidRPr="00A623AA">
        <w:rPr>
          <w:rStyle w:val="Style13ptBold"/>
        </w:rPr>
        <w:t xml:space="preserve">Wade ’21 </w:t>
      </w:r>
      <w:r w:rsidRPr="00A623AA">
        <w:t xml:space="preserve">[Robert H.; 2021;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t>
      </w:r>
      <w:proofErr w:type="gramStart"/>
      <w:r w:rsidRPr="00A623AA">
        <w:t>Warming?,</w:t>
      </w:r>
      <w:proofErr w:type="gramEnd"/>
      <w:r w:rsidRPr="00A623AA">
        <w:t>” https://www.globalpolicyjournal.com/blog/22/07/2021/what-harm-forecasting-catastrophe-due-man-made-global-warming]</w:t>
      </w:r>
    </w:p>
    <w:p w14:paraId="52D161C8" w14:textId="77777777" w:rsidR="00B70BBE" w:rsidRPr="00A623AA" w:rsidRDefault="00B70BBE" w:rsidP="00B70BBE">
      <w:pPr>
        <w:rPr>
          <w:sz w:val="16"/>
        </w:rPr>
      </w:pPr>
      <w:r w:rsidRPr="00A623AA">
        <w:rPr>
          <w:sz w:val="16"/>
        </w:rPr>
        <w:lastRenderedPageBreak/>
        <w:t>Upward Bias in Temperature Forecasting Models</w:t>
      </w:r>
    </w:p>
    <w:p w14:paraId="45A10BE6" w14:textId="77777777" w:rsidR="00B70BBE" w:rsidRPr="00A623AA" w:rsidRDefault="00B70BBE" w:rsidP="00B70BBE">
      <w:pPr>
        <w:rPr>
          <w:sz w:val="16"/>
        </w:rPr>
      </w:pPr>
      <w:r w:rsidRPr="00A623AA">
        <w:rPr>
          <w:rStyle w:val="StyleUnderline"/>
        </w:rPr>
        <w:t xml:space="preserve">The prospect of a coming </w:t>
      </w:r>
      <w:r w:rsidRPr="00984B47">
        <w:rPr>
          <w:rStyle w:val="StyleUnderline"/>
          <w:highlight w:val="cyan"/>
        </w:rPr>
        <w:t>catastrophe</w:t>
      </w:r>
      <w:r w:rsidRPr="00A623AA">
        <w:rPr>
          <w:rStyle w:val="StyleUnderline"/>
        </w:rPr>
        <w:t xml:space="preserve"> for humanity and the biosphere </w:t>
      </w:r>
      <w:r w:rsidRPr="00984B47">
        <w:rPr>
          <w:rStyle w:val="StyleUnderline"/>
          <w:highlight w:val="cyan"/>
        </w:rPr>
        <w:t xml:space="preserve">rests </w:t>
      </w:r>
      <w:r w:rsidRPr="00984B47">
        <w:rPr>
          <w:rStyle w:val="Emphasis"/>
          <w:highlight w:val="cyan"/>
        </w:rPr>
        <w:t>heavily</w:t>
      </w:r>
      <w:r w:rsidRPr="00984B47">
        <w:rPr>
          <w:rStyle w:val="StyleUnderline"/>
          <w:highlight w:val="cyan"/>
        </w:rPr>
        <w:t xml:space="preserve"> on</w:t>
      </w:r>
      <w:r w:rsidRPr="00A623AA">
        <w:rPr>
          <w:rStyle w:val="StyleUnderline"/>
        </w:rPr>
        <w:t xml:space="preserve"> outputs of climate forecasting </w:t>
      </w:r>
      <w:r w:rsidRPr="00984B47">
        <w:rPr>
          <w:rStyle w:val="Emphasis"/>
          <w:highlight w:val="cyan"/>
        </w:rPr>
        <w:t>models</w:t>
      </w:r>
      <w:r w:rsidRPr="00984B47">
        <w:rPr>
          <w:rStyle w:val="StyleUnderline"/>
          <w:highlight w:val="cyan"/>
        </w:rPr>
        <w:t>. But</w:t>
      </w:r>
      <w:r w:rsidRPr="00A623AA">
        <w:rPr>
          <w:sz w:val="16"/>
        </w:rPr>
        <w:t xml:space="preserve"> as David Legates and co-authors argue, </w:t>
      </w:r>
      <w:r w:rsidRPr="00984B47">
        <w:rPr>
          <w:rStyle w:val="StyleUnderline"/>
          <w:highlight w:val="cyan"/>
        </w:rPr>
        <w:t>these</w:t>
      </w:r>
      <w:r w:rsidRPr="00A623AA">
        <w:rPr>
          <w:rStyle w:val="StyleUnderline"/>
        </w:rPr>
        <w:t xml:space="preserve"> models “</w:t>
      </w:r>
      <w:r w:rsidRPr="00984B47">
        <w:rPr>
          <w:rStyle w:val="StyleUnderline"/>
          <w:highlight w:val="cyan"/>
        </w:rPr>
        <w:t>exhibit</w:t>
      </w:r>
      <w:r w:rsidRPr="00A623AA">
        <w:rPr>
          <w:rStyle w:val="StyleUnderline"/>
        </w:rPr>
        <w:t xml:space="preserve"> a </w:t>
      </w:r>
      <w:r w:rsidRPr="00984B47">
        <w:rPr>
          <w:rStyle w:val="Emphasis"/>
          <w:highlight w:val="cyan"/>
        </w:rPr>
        <w:t>strong exaggeration</w:t>
      </w:r>
      <w:r w:rsidRPr="00A623AA">
        <w:rPr>
          <w:rStyle w:val="StyleUnderline"/>
        </w:rPr>
        <w:t xml:space="preserve"> in their results even when narrowly adopting atmospheric carbon dioxide as the sole driver of climate responses…. [General circulation models, such as</w:t>
      </w:r>
      <w:r w:rsidRPr="00A623AA">
        <w:rPr>
          <w:sz w:val="16"/>
        </w:rPr>
        <w:t xml:space="preserve"> those of </w:t>
      </w:r>
      <w:r w:rsidRPr="00A623AA">
        <w:rPr>
          <w:rStyle w:val="StyleUnderline"/>
        </w:rPr>
        <w:t>the IPCC</w:t>
      </w:r>
      <w:r w:rsidRPr="00A623AA">
        <w:rPr>
          <w:sz w:val="16"/>
        </w:rPr>
        <w:t xml:space="preserve">, the Intergovernmental Panel on Climate Change] </w:t>
      </w:r>
      <w:r w:rsidRPr="00A623AA">
        <w:rPr>
          <w:rStyle w:val="StyleUnderline"/>
        </w:rPr>
        <w:t xml:space="preserve">have </w:t>
      </w:r>
      <w:r w:rsidRPr="00A623AA">
        <w:rPr>
          <w:rStyle w:val="Emphasis"/>
        </w:rPr>
        <w:t>consistently overestimated</w:t>
      </w:r>
      <w:r w:rsidRPr="00A623AA">
        <w:rPr>
          <w:sz w:val="16"/>
        </w:rPr>
        <w:t xml:space="preserve"> the </w:t>
      </w:r>
      <w:r w:rsidRPr="00A623AA">
        <w:rPr>
          <w:rStyle w:val="StyleUnderline"/>
        </w:rPr>
        <w:t>climate sensitivity</w:t>
      </w:r>
      <w:r w:rsidRPr="00A623AA">
        <w:rPr>
          <w:sz w:val="16"/>
        </w:rPr>
        <w:t xml:space="preserve"> to rising atmospheric carbon dioxide.”</w:t>
      </w:r>
    </w:p>
    <w:p w14:paraId="4E525304" w14:textId="77777777" w:rsidR="00B70BBE" w:rsidRPr="00A623AA" w:rsidRDefault="00B70BBE" w:rsidP="00B70BBE">
      <w:pPr>
        <w:rPr>
          <w:sz w:val="16"/>
        </w:rPr>
      </w:pPr>
      <w:r w:rsidRPr="00A623AA">
        <w:rPr>
          <w:sz w:val="16"/>
        </w:rPr>
        <w:t>Ross McKitrick (2020) begins his assessment, “</w:t>
      </w:r>
      <w:r w:rsidRPr="00A623AA">
        <w:rPr>
          <w:rStyle w:val="StyleUnderline"/>
        </w:rPr>
        <w:t xml:space="preserve">Two new peer-reviewed papers from independent teams confirm that </w:t>
      </w:r>
      <w:r w:rsidRPr="00A623AA">
        <w:rPr>
          <w:rStyle w:val="StyleUnderline"/>
          <w:i/>
        </w:rPr>
        <w:t>climate models overstate atmospheric warming, and the problem [of overstatement] has gotten worse over time, not better</w:t>
      </w:r>
      <w:r w:rsidRPr="00A623AA">
        <w:rPr>
          <w:sz w:val="16"/>
        </w:rPr>
        <w:t>”. One of the papers (by McKitrick and John Christy) examined 38 models, the other, 48 models, used by the Intergovernmental Panel on Climate Change (IPCC), the various US “National Assessments”, the EPA’s “Endangerment Finding”, and more.</w:t>
      </w:r>
    </w:p>
    <w:p w14:paraId="47479FD6" w14:textId="77777777" w:rsidR="00B70BBE" w:rsidRPr="00A623AA" w:rsidRDefault="00B70BBE" w:rsidP="00B70BBE">
      <w:pPr>
        <w:rPr>
          <w:sz w:val="16"/>
        </w:rPr>
      </w:pPr>
      <w:r w:rsidRPr="00A623AA">
        <w:rPr>
          <w:sz w:val="16"/>
        </w:rPr>
        <w:t xml:space="preserve">McKitrick continues, “Both </w:t>
      </w:r>
      <w:r w:rsidRPr="00A623AA">
        <w:rPr>
          <w:rStyle w:val="StyleUnderline"/>
        </w:rPr>
        <w:t xml:space="preserve">papers looked at </w:t>
      </w:r>
      <w:r w:rsidRPr="00A623AA">
        <w:rPr>
          <w:rStyle w:val="Emphasis"/>
        </w:rPr>
        <w:t>‘hindcasts’</w:t>
      </w:r>
      <w:r w:rsidRPr="00A623AA">
        <w:rPr>
          <w:sz w:val="16"/>
        </w:rPr>
        <w:t xml:space="preserve">, which are </w:t>
      </w:r>
      <w:r w:rsidRPr="00A623AA">
        <w:rPr>
          <w:rStyle w:val="StyleUnderline"/>
        </w:rPr>
        <w:t>reconstructions</w:t>
      </w:r>
      <w:r w:rsidRPr="00A623AA">
        <w:rPr>
          <w:sz w:val="16"/>
        </w:rPr>
        <w:t xml:space="preserve"> of </w:t>
      </w:r>
      <w:r w:rsidRPr="00A623AA">
        <w:rPr>
          <w:rStyle w:val="StyleUnderline"/>
        </w:rPr>
        <w:t>recent historical temperatures</w:t>
      </w:r>
      <w:r w:rsidRPr="00A623AA">
        <w:rPr>
          <w:sz w:val="16"/>
        </w:rPr>
        <w:t xml:space="preserve"> in response to observed greenhouse gas emissions and other changes (</w:t>
      </w:r>
      <w:proofErr w:type="spellStart"/>
      <w:r w:rsidRPr="00A623AA">
        <w:rPr>
          <w:sz w:val="16"/>
        </w:rPr>
        <w:t>eg</w:t>
      </w:r>
      <w:proofErr w:type="spellEnd"/>
      <w:r w:rsidRPr="00A623AA">
        <w:rPr>
          <w:sz w:val="16"/>
        </w:rPr>
        <w:t xml:space="preserve"> aerosols and solar forcing). Across the two papers it emerges that </w:t>
      </w:r>
      <w:r w:rsidRPr="00A623AA">
        <w:rPr>
          <w:rStyle w:val="StyleUnderline"/>
        </w:rPr>
        <w:t xml:space="preserve">the </w:t>
      </w:r>
      <w:r w:rsidRPr="00984B47">
        <w:rPr>
          <w:rStyle w:val="StyleUnderline"/>
          <w:highlight w:val="cyan"/>
        </w:rPr>
        <w:t xml:space="preserve">models </w:t>
      </w:r>
      <w:r w:rsidRPr="00984B47">
        <w:rPr>
          <w:rStyle w:val="Emphasis"/>
          <w:highlight w:val="cyan"/>
        </w:rPr>
        <w:t>overshoot</w:t>
      </w:r>
      <w:r w:rsidRPr="00A623AA">
        <w:rPr>
          <w:sz w:val="16"/>
        </w:rPr>
        <w:t xml:space="preserve"> historical warming from the </w:t>
      </w:r>
      <w:proofErr w:type="gramStart"/>
      <w:r w:rsidRPr="00A623AA">
        <w:rPr>
          <w:sz w:val="16"/>
        </w:rPr>
        <w:t>near-surface</w:t>
      </w:r>
      <w:proofErr w:type="gramEnd"/>
      <w:r w:rsidRPr="00A623AA">
        <w:rPr>
          <w:sz w:val="16"/>
        </w:rPr>
        <w:t xml:space="preserve"> through the upper troposphere, in the tropics and globally.”  The study based on 48 models for 1998 to 2014 found that </w:t>
      </w:r>
      <w:r w:rsidRPr="00A623AA">
        <w:rPr>
          <w:rStyle w:val="StyleUnderline"/>
          <w:i/>
        </w:rPr>
        <w:t>they warm</w:t>
      </w:r>
      <w:r w:rsidRPr="00A623AA">
        <w:rPr>
          <w:i/>
          <w:iCs/>
          <w:sz w:val="16"/>
        </w:rPr>
        <w:t xml:space="preserve"> on average 4 to </w:t>
      </w:r>
      <w:r w:rsidRPr="00984B47">
        <w:rPr>
          <w:rStyle w:val="Emphasis"/>
          <w:i/>
          <w:highlight w:val="cyan"/>
        </w:rPr>
        <w:t>5 times</w:t>
      </w:r>
      <w:r w:rsidRPr="00A623AA">
        <w:rPr>
          <w:rStyle w:val="StyleUnderline"/>
          <w:i/>
        </w:rPr>
        <w:t xml:space="preserve"> faster than the observations</w:t>
      </w:r>
      <w:r w:rsidRPr="00A623AA">
        <w:rPr>
          <w:sz w:val="16"/>
        </w:rPr>
        <w:t xml:space="preserve">. </w:t>
      </w:r>
    </w:p>
    <w:p w14:paraId="21CBB75A" w14:textId="77777777" w:rsidR="00B70BBE" w:rsidRPr="00A623AA" w:rsidRDefault="00B70BBE" w:rsidP="00B70BBE">
      <w:pPr>
        <w:rPr>
          <w:sz w:val="16"/>
        </w:rPr>
      </w:pPr>
      <w:r w:rsidRPr="00A623AA">
        <w:rPr>
          <w:sz w:val="16"/>
        </w:rPr>
        <w:t>McKitrick concludes, “</w:t>
      </w:r>
      <w:r w:rsidRPr="00A623AA">
        <w:rPr>
          <w:rStyle w:val="StyleUnderline"/>
        </w:rPr>
        <w:t>modelling</w:t>
      </w:r>
      <w:r w:rsidRPr="00A623AA">
        <w:rPr>
          <w:sz w:val="16"/>
        </w:rPr>
        <w:t xml:space="preserve"> the climate </w:t>
      </w:r>
      <w:r w:rsidRPr="00A623AA">
        <w:rPr>
          <w:rStyle w:val="StyleUnderline"/>
        </w:rPr>
        <w:t>is incredibly difficult</w:t>
      </w:r>
      <w:r w:rsidRPr="00A623AA">
        <w:rPr>
          <w:sz w:val="16"/>
        </w:rPr>
        <w:t xml:space="preserve">, and no one faults the scientific community for finding it a tough problem to solve. But we are all living with the consequences of </w:t>
      </w:r>
      <w:r w:rsidRPr="00A623AA">
        <w:rPr>
          <w:rStyle w:val="StyleUnderline"/>
        </w:rPr>
        <w:t xml:space="preserve">climate modelers </w:t>
      </w:r>
      <w:r w:rsidRPr="00A623AA">
        <w:rPr>
          <w:rStyle w:val="Emphasis"/>
        </w:rPr>
        <w:t>stubbornly</w:t>
      </w:r>
      <w:r w:rsidRPr="00A623AA">
        <w:rPr>
          <w:rStyle w:val="StyleUnderline"/>
        </w:rPr>
        <w:t xml:space="preserve"> using </w:t>
      </w:r>
      <w:r w:rsidRPr="00984B47">
        <w:rPr>
          <w:rStyle w:val="Emphasis"/>
          <w:highlight w:val="cyan"/>
        </w:rPr>
        <w:t>generation after generation</w:t>
      </w:r>
      <w:r w:rsidRPr="00A623AA">
        <w:rPr>
          <w:rStyle w:val="StyleUnderline"/>
        </w:rPr>
        <w:t xml:space="preserve"> of models that </w:t>
      </w:r>
      <w:r w:rsidRPr="00984B47">
        <w:rPr>
          <w:rStyle w:val="StyleUnderline"/>
          <w:highlight w:val="cyan"/>
        </w:rPr>
        <w:t xml:space="preserve">exhibit </w:t>
      </w:r>
      <w:r w:rsidRPr="00984B47">
        <w:rPr>
          <w:rStyle w:val="Emphasis"/>
          <w:highlight w:val="cyan"/>
        </w:rPr>
        <w:t>too much</w:t>
      </w:r>
      <w:r w:rsidRPr="00984B47">
        <w:rPr>
          <w:rStyle w:val="StyleUnderline"/>
          <w:highlight w:val="cyan"/>
        </w:rPr>
        <w:t xml:space="preserve"> </w:t>
      </w:r>
      <w:r w:rsidRPr="00984B47">
        <w:rPr>
          <w:rStyle w:val="Emphasis"/>
          <w:highlight w:val="cyan"/>
        </w:rPr>
        <w:t>surface</w:t>
      </w:r>
      <w:r w:rsidRPr="00984B47">
        <w:rPr>
          <w:rStyle w:val="StyleUnderline"/>
          <w:highlight w:val="cyan"/>
        </w:rPr>
        <w:t xml:space="preserve"> and </w:t>
      </w:r>
      <w:r w:rsidRPr="00984B47">
        <w:rPr>
          <w:rStyle w:val="Emphasis"/>
          <w:highlight w:val="cyan"/>
        </w:rPr>
        <w:t>tropospheric</w:t>
      </w:r>
      <w:r w:rsidRPr="00984B47">
        <w:rPr>
          <w:rStyle w:val="StyleUnderline"/>
          <w:highlight w:val="cyan"/>
        </w:rPr>
        <w:t xml:space="preserve"> warming, in addition to</w:t>
      </w:r>
      <w:r w:rsidRPr="00A623AA">
        <w:rPr>
          <w:rStyle w:val="StyleUnderline"/>
        </w:rPr>
        <w:t xml:space="preserve"> running </w:t>
      </w:r>
      <w:r w:rsidRPr="00984B47">
        <w:rPr>
          <w:rStyle w:val="Emphasis"/>
          <w:highlight w:val="cyan"/>
        </w:rPr>
        <w:t>grossly exaggerated</w:t>
      </w:r>
      <w:r w:rsidRPr="00984B47">
        <w:rPr>
          <w:rStyle w:val="StyleUnderline"/>
          <w:highlight w:val="cyan"/>
        </w:rPr>
        <w:t xml:space="preserve"> </w:t>
      </w:r>
      <w:r w:rsidRPr="00984B47">
        <w:rPr>
          <w:rStyle w:val="Emphasis"/>
          <w:highlight w:val="cyan"/>
        </w:rPr>
        <w:t>forcing</w:t>
      </w:r>
      <w:r w:rsidRPr="00A623AA">
        <w:rPr>
          <w:rStyle w:val="Emphasis"/>
        </w:rPr>
        <w:t xml:space="preserve"> scenarios</w:t>
      </w:r>
      <w:r w:rsidRPr="00A623AA">
        <w:rPr>
          <w:sz w:val="16"/>
        </w:rPr>
        <w:t xml:space="preserve"> (</w:t>
      </w:r>
      <w:proofErr w:type="spellStart"/>
      <w:r w:rsidRPr="00A623AA">
        <w:rPr>
          <w:sz w:val="16"/>
        </w:rPr>
        <w:t>eg</w:t>
      </w:r>
      <w:proofErr w:type="spellEnd"/>
      <w:r w:rsidRPr="00A623AA">
        <w:rPr>
          <w:sz w:val="16"/>
        </w:rPr>
        <w:t xml:space="preserve"> RCP8.5). </w:t>
      </w:r>
    </w:p>
    <w:p w14:paraId="1F45ACAC" w14:textId="77777777" w:rsidR="00B70BBE" w:rsidRPr="00A623AA" w:rsidRDefault="00B70BBE" w:rsidP="00B70BBE">
      <w:pPr>
        <w:rPr>
          <w:sz w:val="16"/>
        </w:rPr>
      </w:pPr>
      <w:r w:rsidRPr="00A623AA">
        <w:rPr>
          <w:sz w:val="16"/>
        </w:rPr>
        <w:t>“[</w:t>
      </w:r>
      <w:r w:rsidRPr="00A623AA">
        <w:rPr>
          <w:rStyle w:val="StyleUnderline"/>
        </w:rPr>
        <w:t>W]hen the models get the</w:t>
      </w:r>
      <w:r w:rsidRPr="00A623AA">
        <w:rPr>
          <w:sz w:val="16"/>
        </w:rPr>
        <w:t xml:space="preserve"> tropical </w:t>
      </w:r>
      <w:r w:rsidRPr="00A623AA">
        <w:rPr>
          <w:rStyle w:val="Emphasis"/>
        </w:rPr>
        <w:t>troposphere</w:t>
      </w:r>
      <w:r w:rsidRPr="00A623AA">
        <w:rPr>
          <w:rStyle w:val="StyleUnderline"/>
        </w:rPr>
        <w:t xml:space="preserve"> wrong, it drives</w:t>
      </w:r>
      <w:r w:rsidRPr="00A623AA">
        <w:rPr>
          <w:sz w:val="16"/>
        </w:rPr>
        <w:t xml:space="preserve"> potential </w:t>
      </w:r>
      <w:r w:rsidRPr="00A623AA">
        <w:rPr>
          <w:rStyle w:val="StyleUnderline"/>
        </w:rPr>
        <w:t>errors in</w:t>
      </w:r>
      <w:r w:rsidRPr="00A623AA">
        <w:rPr>
          <w:sz w:val="16"/>
        </w:rPr>
        <w:t xml:space="preserve"> many </w:t>
      </w:r>
      <w:r w:rsidRPr="00A623AA">
        <w:rPr>
          <w:rStyle w:val="Emphasis"/>
        </w:rPr>
        <w:t>other</w:t>
      </w:r>
      <w:r w:rsidRPr="00A623AA">
        <w:rPr>
          <w:rStyle w:val="StyleUnderline"/>
        </w:rPr>
        <w:t xml:space="preserve"> features</w:t>
      </w:r>
      <w:r w:rsidRPr="00A623AA">
        <w:rPr>
          <w:sz w:val="16"/>
        </w:rPr>
        <w:t xml:space="preserve"> of the model atmosphere. Even if the original problem was confined to excess warming in the tropical mid-troposphere, it has now expanded into a more pervasive warm bias throughout the global troposphere.</w:t>
      </w:r>
    </w:p>
    <w:p w14:paraId="4EFE0612" w14:textId="77777777" w:rsidR="00B70BBE" w:rsidRPr="00A623AA" w:rsidRDefault="00B70BBE" w:rsidP="00B70BBE">
      <w:pPr>
        <w:rPr>
          <w:sz w:val="16"/>
        </w:rPr>
      </w:pPr>
      <w:r w:rsidRPr="00A623AA">
        <w:rPr>
          <w:sz w:val="16"/>
        </w:rPr>
        <w:t>“</w:t>
      </w:r>
      <w:r w:rsidRPr="00A623AA">
        <w:rPr>
          <w:rStyle w:val="StyleUnderline"/>
        </w:rPr>
        <w:t>If</w:t>
      </w:r>
      <w:r w:rsidRPr="00A623AA">
        <w:rPr>
          <w:sz w:val="16"/>
        </w:rPr>
        <w:t xml:space="preserve"> the </w:t>
      </w:r>
      <w:r w:rsidRPr="00984B47">
        <w:rPr>
          <w:rStyle w:val="StyleUnderline"/>
          <w:highlight w:val="cyan"/>
        </w:rPr>
        <w:t>discrepancies</w:t>
      </w:r>
      <w:r w:rsidRPr="00A623AA">
        <w:rPr>
          <w:sz w:val="16"/>
        </w:rPr>
        <w:t xml:space="preserve"> in the troposphere </w:t>
      </w:r>
      <w:r w:rsidRPr="00984B47">
        <w:rPr>
          <w:rStyle w:val="StyleUnderline"/>
          <w:highlight w:val="cyan"/>
        </w:rPr>
        <w:t>were</w:t>
      </w:r>
      <w:r w:rsidRPr="00A623AA">
        <w:rPr>
          <w:sz w:val="16"/>
        </w:rPr>
        <w:t xml:space="preserve"> evenly </w:t>
      </w:r>
      <w:r w:rsidRPr="00A623AA">
        <w:rPr>
          <w:rStyle w:val="StyleUnderline"/>
        </w:rPr>
        <w:t>split</w:t>
      </w:r>
      <w:r w:rsidRPr="00A623AA">
        <w:rPr>
          <w:sz w:val="16"/>
        </w:rPr>
        <w:t xml:space="preserve"> across models </w:t>
      </w:r>
      <w:r w:rsidRPr="00A623AA">
        <w:rPr>
          <w:rStyle w:val="StyleUnderline"/>
        </w:rPr>
        <w:t>between</w:t>
      </w:r>
      <w:r w:rsidRPr="00A623AA">
        <w:rPr>
          <w:sz w:val="16"/>
        </w:rPr>
        <w:t xml:space="preserve"> excess </w:t>
      </w:r>
      <w:r w:rsidRPr="00A623AA">
        <w:rPr>
          <w:rStyle w:val="StyleUnderline"/>
        </w:rPr>
        <w:t xml:space="preserve">warming and </w:t>
      </w:r>
      <w:proofErr w:type="gramStart"/>
      <w:r w:rsidRPr="00A623AA">
        <w:rPr>
          <w:rStyle w:val="StyleUnderline"/>
        </w:rPr>
        <w:t>cooling</w:t>
      </w:r>
      <w:proofErr w:type="gramEnd"/>
      <w:r w:rsidRPr="00A623AA">
        <w:rPr>
          <w:rStyle w:val="StyleUnderline"/>
        </w:rPr>
        <w:t xml:space="preserve"> we could chalk it up to</w:t>
      </w:r>
      <w:r w:rsidRPr="00A623AA">
        <w:rPr>
          <w:sz w:val="16"/>
        </w:rPr>
        <w:t xml:space="preserve"> noise and </w:t>
      </w:r>
      <w:r w:rsidRPr="00A623AA">
        <w:rPr>
          <w:rStyle w:val="StyleUnderline"/>
        </w:rPr>
        <w:t xml:space="preserve">uncertainty. </w:t>
      </w:r>
      <w:r w:rsidRPr="00A623AA">
        <w:rPr>
          <w:rStyle w:val="StyleUnderline"/>
          <w:i/>
        </w:rPr>
        <w:t xml:space="preserve">But that is not the case: it’s </w:t>
      </w:r>
      <w:r w:rsidRPr="00984B47">
        <w:rPr>
          <w:rStyle w:val="Emphasis"/>
          <w:i/>
          <w:highlight w:val="cyan"/>
        </w:rPr>
        <w:t>all</w:t>
      </w:r>
      <w:r w:rsidRPr="00A623AA">
        <w:rPr>
          <w:rStyle w:val="StyleUnderline"/>
          <w:i/>
        </w:rPr>
        <w:t xml:space="preserve"> excess </w:t>
      </w:r>
      <w:r w:rsidRPr="00984B47">
        <w:rPr>
          <w:rStyle w:val="Emphasis"/>
          <w:i/>
          <w:highlight w:val="cyan"/>
        </w:rPr>
        <w:t>warming</w:t>
      </w:r>
      <w:r w:rsidRPr="00A623AA">
        <w:rPr>
          <w:rStyle w:val="StyleUnderline"/>
          <w:i/>
        </w:rPr>
        <w:t xml:space="preserve">…. That’s </w:t>
      </w:r>
      <w:r w:rsidRPr="00A623AA">
        <w:rPr>
          <w:rStyle w:val="Emphasis"/>
          <w:i/>
        </w:rPr>
        <w:t>bias</w:t>
      </w:r>
      <w:r w:rsidRPr="00A623AA">
        <w:rPr>
          <w:i/>
          <w:iCs/>
          <w:sz w:val="16"/>
        </w:rPr>
        <w:t>, not uncertainty, and until the modelling community finds a way to fix it, the economics and policy making community are justified in assuming future warming projects are overstated, potentially by a great deal….</w:t>
      </w:r>
      <w:r w:rsidRPr="00A623AA">
        <w:rPr>
          <w:sz w:val="16"/>
        </w:rPr>
        <w:t>”</w:t>
      </w:r>
    </w:p>
    <w:p w14:paraId="023BB43D" w14:textId="77777777" w:rsidR="00B70BBE" w:rsidRPr="00A623AA" w:rsidRDefault="00B70BBE" w:rsidP="00B70BBE">
      <w:pPr>
        <w:rPr>
          <w:sz w:val="16"/>
        </w:rPr>
      </w:pPr>
      <w:r w:rsidRPr="00A623AA">
        <w:rPr>
          <w:rStyle w:val="StyleUnderline"/>
        </w:rPr>
        <w:t xml:space="preserve">The </w:t>
      </w:r>
      <w:r w:rsidRPr="00984B47">
        <w:rPr>
          <w:rStyle w:val="Emphasis"/>
          <w:szCs w:val="26"/>
          <w:highlight w:val="cyan"/>
        </w:rPr>
        <w:t>strong upward bias</w:t>
      </w:r>
      <w:r w:rsidRPr="00A623AA">
        <w:rPr>
          <w:rStyle w:val="StyleUnderline"/>
          <w:sz w:val="24"/>
          <w:szCs w:val="26"/>
        </w:rPr>
        <w:t xml:space="preserve"> </w:t>
      </w:r>
      <w:r w:rsidRPr="00A623AA">
        <w:rPr>
          <w:rStyle w:val="StyleUnderline"/>
        </w:rPr>
        <w:t>in</w:t>
      </w:r>
      <w:r w:rsidRPr="00A623AA">
        <w:rPr>
          <w:sz w:val="16"/>
        </w:rPr>
        <w:t xml:space="preserve"> temperature </w:t>
      </w:r>
      <w:r w:rsidRPr="00A623AA">
        <w:rPr>
          <w:rStyle w:val="StyleUnderline"/>
        </w:rPr>
        <w:t xml:space="preserve">forecasts relative to observations </w:t>
      </w:r>
      <w:r w:rsidRPr="00984B47">
        <w:rPr>
          <w:rStyle w:val="Emphasis"/>
          <w:highlight w:val="cyan"/>
        </w:rPr>
        <w:t>compromise</w:t>
      </w:r>
      <w:r w:rsidRPr="00A623AA">
        <w:rPr>
          <w:sz w:val="16"/>
        </w:rPr>
        <w:t xml:space="preserve"> the </w:t>
      </w:r>
      <w:r w:rsidRPr="00984B47">
        <w:rPr>
          <w:rStyle w:val="Emphasis"/>
          <w:highlight w:val="cyan"/>
        </w:rPr>
        <w:t>models</w:t>
      </w:r>
      <w:r w:rsidRPr="00A623AA">
        <w:rPr>
          <w:rStyle w:val="Emphasis"/>
        </w:rPr>
        <w:t>’ forecasting impacts</w:t>
      </w:r>
      <w:r w:rsidRPr="00A623AA">
        <w:rPr>
          <w:sz w:val="16"/>
        </w:rPr>
        <w:t xml:space="preserve"> on ecosystems, including agriculture, </w:t>
      </w:r>
      <w:r w:rsidRPr="00A623AA">
        <w:rPr>
          <w:rStyle w:val="StyleUnderline"/>
        </w:rPr>
        <w:t xml:space="preserve">by </w:t>
      </w:r>
      <w:r w:rsidRPr="00A623AA">
        <w:rPr>
          <w:rStyle w:val="Emphasis"/>
        </w:rPr>
        <w:t>exaggerating</w:t>
      </w:r>
      <w:r w:rsidRPr="00A623AA">
        <w:rPr>
          <w:rStyle w:val="StyleUnderline"/>
        </w:rPr>
        <w:t xml:space="preserve"> the probability of catastrophic effects</w:t>
      </w:r>
      <w:r w:rsidRPr="00A623AA">
        <w:rPr>
          <w:sz w:val="16"/>
        </w:rPr>
        <w:t xml:space="preserve">. </w:t>
      </w:r>
    </w:p>
    <w:p w14:paraId="477E3784" w14:textId="77777777" w:rsidR="00B70BBE" w:rsidRPr="00A623AA" w:rsidRDefault="00B70BBE" w:rsidP="00B70BBE">
      <w:pPr>
        <w:rPr>
          <w:sz w:val="16"/>
        </w:rPr>
      </w:pPr>
      <w:r w:rsidRPr="00A623AA">
        <w:rPr>
          <w:sz w:val="16"/>
        </w:rPr>
        <w:t xml:space="preserve">The </w:t>
      </w:r>
      <w:r w:rsidRPr="00984B47">
        <w:rPr>
          <w:rStyle w:val="StyleUnderline"/>
          <w:highlight w:val="cyan"/>
        </w:rPr>
        <w:t>IPCC</w:t>
      </w:r>
      <w:r w:rsidRPr="00A623AA">
        <w:rPr>
          <w:rStyle w:val="StyleUnderline"/>
        </w:rPr>
        <w:t xml:space="preserve"> makes projections</w:t>
      </w:r>
      <w:r w:rsidRPr="00A623AA">
        <w:rPr>
          <w:sz w:val="16"/>
        </w:rPr>
        <w:t xml:space="preserve"> of future global temperatures to the end of century </w:t>
      </w:r>
      <w:r w:rsidRPr="00A623AA">
        <w:rPr>
          <w:rStyle w:val="StyleUnderline"/>
        </w:rPr>
        <w:t>based on</w:t>
      </w:r>
      <w:r w:rsidRPr="00A623AA">
        <w:rPr>
          <w:sz w:val="16"/>
        </w:rPr>
        <w:t xml:space="preserve"> various </w:t>
      </w:r>
      <w:r w:rsidRPr="00A623AA">
        <w:rPr>
          <w:rStyle w:val="StyleUnderline"/>
        </w:rPr>
        <w:t>models</w:t>
      </w:r>
      <w:r w:rsidRPr="00A623AA">
        <w:rPr>
          <w:sz w:val="16"/>
        </w:rPr>
        <w:t xml:space="preserve">. They range </w:t>
      </w:r>
      <w:r w:rsidRPr="00A623AA">
        <w:rPr>
          <w:rStyle w:val="StyleUnderline"/>
        </w:rPr>
        <w:t>from</w:t>
      </w:r>
      <w:r w:rsidRPr="00A623AA">
        <w:rPr>
          <w:sz w:val="16"/>
        </w:rPr>
        <w:t xml:space="preserve"> a low of </w:t>
      </w:r>
      <w:r w:rsidRPr="00A623AA">
        <w:rPr>
          <w:rStyle w:val="StyleUnderline"/>
        </w:rPr>
        <w:t>1.4 C to</w:t>
      </w:r>
      <w:r w:rsidRPr="00A623AA">
        <w:rPr>
          <w:sz w:val="16"/>
        </w:rPr>
        <w:t xml:space="preserve"> a high of </w:t>
      </w:r>
      <w:r w:rsidRPr="00A623AA">
        <w:rPr>
          <w:rStyle w:val="StyleUnderline"/>
        </w:rPr>
        <w:t xml:space="preserve">5.6 </w:t>
      </w:r>
      <w:proofErr w:type="spellStart"/>
      <w:r w:rsidRPr="00A623AA">
        <w:rPr>
          <w:rStyle w:val="StyleUnderline"/>
        </w:rPr>
        <w:t>C</w:t>
      </w:r>
      <w:r w:rsidRPr="00A623AA">
        <w:rPr>
          <w:sz w:val="16"/>
        </w:rPr>
        <w:t xml:space="preserve"> over</w:t>
      </w:r>
      <w:proofErr w:type="spellEnd"/>
      <w:r w:rsidRPr="00A623AA">
        <w:rPr>
          <w:sz w:val="16"/>
        </w:rPr>
        <w:t xml:space="preserve"> pre-industrial temperature (roughly 1900). </w:t>
      </w:r>
      <w:r w:rsidRPr="00A623AA">
        <w:rPr>
          <w:rStyle w:val="StyleUnderline"/>
        </w:rPr>
        <w:t xml:space="preserve">The </w:t>
      </w:r>
      <w:r w:rsidRPr="00984B47">
        <w:rPr>
          <w:rStyle w:val="StyleUnderline"/>
          <w:highlight w:val="cyan"/>
        </w:rPr>
        <w:t>wide range makes them</w:t>
      </w:r>
      <w:r w:rsidRPr="00A623AA">
        <w:rPr>
          <w:rStyle w:val="StyleUnderline"/>
        </w:rPr>
        <w:t xml:space="preserve"> almost </w:t>
      </w:r>
      <w:r w:rsidRPr="00984B47">
        <w:rPr>
          <w:rStyle w:val="Emphasis"/>
          <w:highlight w:val="cyan"/>
        </w:rPr>
        <w:t>meaningless</w:t>
      </w:r>
      <w:r w:rsidRPr="00A623AA">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50249500" w14:textId="77777777" w:rsidR="00B70BBE" w:rsidRPr="00A623AA" w:rsidRDefault="00B70BBE" w:rsidP="00B70BBE">
      <w:pPr>
        <w:rPr>
          <w:sz w:val="16"/>
        </w:rPr>
      </w:pPr>
      <w:r w:rsidRPr="00A623AA">
        <w:rPr>
          <w:sz w:val="16"/>
        </w:rPr>
        <w:t>It is astonishing to learn that the climate models miss a critical component of the climate system -- the hydrological cycle, and specifically clouds, which the IPCC calls the “wild card” in the climate system.</w:t>
      </w:r>
    </w:p>
    <w:p w14:paraId="26750DDF" w14:textId="77777777" w:rsidR="00B70BBE" w:rsidRPr="00A623AA" w:rsidRDefault="00B70BBE" w:rsidP="00B70BBE">
      <w:pPr>
        <w:rPr>
          <w:sz w:val="16"/>
        </w:rPr>
      </w:pPr>
      <w:r w:rsidRPr="00A623AA">
        <w:rPr>
          <w:rStyle w:val="StyleUnderline"/>
        </w:rPr>
        <w:lastRenderedPageBreak/>
        <w:t xml:space="preserve">The IPCC’s </w:t>
      </w:r>
      <w:proofErr w:type="gramStart"/>
      <w:r w:rsidRPr="00984B47">
        <w:rPr>
          <w:rStyle w:val="Emphasis"/>
          <w:highlight w:val="cyan"/>
        </w:rPr>
        <w:t>Worst Case</w:t>
      </w:r>
      <w:proofErr w:type="gramEnd"/>
      <w:r w:rsidRPr="00A623AA">
        <w:rPr>
          <w:rStyle w:val="StyleUnderline"/>
        </w:rPr>
        <w:t xml:space="preserve"> Scenario </w:t>
      </w:r>
      <w:r w:rsidRPr="00984B47">
        <w:rPr>
          <w:rStyle w:val="StyleUnderline"/>
          <w:highlight w:val="cyan"/>
        </w:rPr>
        <w:t>is</w:t>
      </w:r>
      <w:r w:rsidRPr="00A623AA">
        <w:rPr>
          <w:sz w:val="16"/>
        </w:rPr>
        <w:t xml:space="preserve"> commonly </w:t>
      </w:r>
      <w:r w:rsidRPr="00984B47">
        <w:rPr>
          <w:rStyle w:val="StyleUnderline"/>
          <w:highlight w:val="cyan"/>
        </w:rPr>
        <w:t>used as</w:t>
      </w:r>
      <w:r w:rsidRPr="00A623AA">
        <w:rPr>
          <w:rStyle w:val="StyleUnderline"/>
        </w:rPr>
        <w:t xml:space="preserve"> the </w:t>
      </w:r>
      <w:r w:rsidRPr="00984B47">
        <w:rPr>
          <w:rStyle w:val="Emphasis"/>
          <w:highlight w:val="cyan"/>
        </w:rPr>
        <w:t>Business as Usual</w:t>
      </w:r>
      <w:r w:rsidRPr="00A623AA">
        <w:rPr>
          <w:sz w:val="16"/>
        </w:rPr>
        <w:t xml:space="preserve"> without a Radical Policy Action’ </w:t>
      </w:r>
      <w:r w:rsidRPr="00A623AA">
        <w:rPr>
          <w:rStyle w:val="StyleUnderline"/>
        </w:rPr>
        <w:t>Scenario</w:t>
      </w:r>
    </w:p>
    <w:p w14:paraId="73A1FAED" w14:textId="77777777" w:rsidR="00B70BBE" w:rsidRPr="00A623AA" w:rsidRDefault="00B70BBE" w:rsidP="00B70BBE">
      <w:pPr>
        <w:rPr>
          <w:rStyle w:val="StyleUnderline"/>
        </w:rPr>
      </w:pPr>
      <w:r w:rsidRPr="00A623AA">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A623AA">
        <w:rPr>
          <w:rStyle w:val="StyleUnderline"/>
        </w:rPr>
        <w:t>The most extreme</w:t>
      </w:r>
      <w:r w:rsidRPr="00A623AA">
        <w:rPr>
          <w:sz w:val="16"/>
        </w:rPr>
        <w:t xml:space="preserve"> – the worst case – </w:t>
      </w:r>
      <w:r w:rsidRPr="00A623AA">
        <w:rPr>
          <w:rStyle w:val="StyleUnderline"/>
        </w:rPr>
        <w:t xml:space="preserve">was called Representative Concentration Pathway </w:t>
      </w:r>
      <w:r w:rsidRPr="00984B47">
        <w:rPr>
          <w:rStyle w:val="StyleUnderline"/>
          <w:highlight w:val="cyan"/>
        </w:rPr>
        <w:t>(RCP) 8.5</w:t>
      </w:r>
      <w:r w:rsidRPr="00A623AA">
        <w:rPr>
          <w:rStyle w:val="StyleUnderline"/>
        </w:rPr>
        <w:t xml:space="preserve">. It </w:t>
      </w:r>
      <w:r w:rsidRPr="00984B47">
        <w:rPr>
          <w:rStyle w:val="StyleUnderline"/>
          <w:highlight w:val="cyan"/>
        </w:rPr>
        <w:t>assumes</w:t>
      </w:r>
      <w:r w:rsidRPr="00A623AA">
        <w:rPr>
          <w:rStyle w:val="StyleUnderline"/>
        </w:rPr>
        <w:t xml:space="preserve"> </w:t>
      </w:r>
      <w:r w:rsidRPr="00A623AA">
        <w:rPr>
          <w:rStyle w:val="Emphasis"/>
        </w:rPr>
        <w:t xml:space="preserve">ominous </w:t>
      </w:r>
      <w:r w:rsidRPr="00984B47">
        <w:rPr>
          <w:rStyle w:val="Emphasis"/>
          <w:highlight w:val="cyan"/>
        </w:rPr>
        <w:t>reversals</w:t>
      </w:r>
      <w:r w:rsidRPr="00984B47">
        <w:rPr>
          <w:rStyle w:val="StyleUnderline"/>
          <w:highlight w:val="cyan"/>
        </w:rPr>
        <w:t xml:space="preserve"> in</w:t>
      </w:r>
      <w:r w:rsidRPr="00A623AA">
        <w:rPr>
          <w:rStyle w:val="StyleUnderline"/>
        </w:rPr>
        <w:t xml:space="preserve"> several </w:t>
      </w:r>
      <w:r w:rsidRPr="00984B47">
        <w:rPr>
          <w:rStyle w:val="Emphasis"/>
          <w:highlight w:val="cyan"/>
        </w:rPr>
        <w:t>basic, long-standing trends</w:t>
      </w:r>
      <w:r w:rsidRPr="00A623AA">
        <w:rPr>
          <w:rStyle w:val="StyleUnderline"/>
        </w:rPr>
        <w:t>, all heading in the extremely wrong direction to 2100:</w:t>
      </w:r>
    </w:p>
    <w:p w14:paraId="28244AEA" w14:textId="77777777" w:rsidR="00B70BBE" w:rsidRPr="00A623AA" w:rsidRDefault="00B70BBE" w:rsidP="00B70BBE">
      <w:pPr>
        <w:pStyle w:val="ListParagraph"/>
        <w:numPr>
          <w:ilvl w:val="0"/>
          <w:numId w:val="27"/>
        </w:numPr>
        <w:rPr>
          <w:sz w:val="16"/>
        </w:rPr>
      </w:pPr>
      <w:r w:rsidRPr="00A623AA">
        <w:rPr>
          <w:rStyle w:val="StyleUnderline"/>
        </w:rPr>
        <w:t xml:space="preserve">high </w:t>
      </w:r>
      <w:r w:rsidRPr="00984B47">
        <w:rPr>
          <w:rStyle w:val="StyleUnderline"/>
          <w:highlight w:val="cyan"/>
        </w:rPr>
        <w:t>population growth</w:t>
      </w:r>
      <w:r w:rsidRPr="00A623AA">
        <w:rPr>
          <w:sz w:val="16"/>
        </w:rPr>
        <w:t xml:space="preserve"> to reach more than 12 billion people</w:t>
      </w:r>
    </w:p>
    <w:p w14:paraId="135AAD61" w14:textId="77777777" w:rsidR="00B70BBE" w:rsidRPr="00A623AA" w:rsidRDefault="00B70BBE" w:rsidP="00B70BBE">
      <w:pPr>
        <w:pStyle w:val="ListParagraph"/>
        <w:numPr>
          <w:ilvl w:val="0"/>
          <w:numId w:val="27"/>
        </w:numPr>
        <w:rPr>
          <w:rStyle w:val="StyleUnderline"/>
        </w:rPr>
      </w:pPr>
      <w:r w:rsidRPr="00984B47">
        <w:rPr>
          <w:rStyle w:val="StyleUnderline"/>
          <w:highlight w:val="cyan"/>
        </w:rPr>
        <w:t xml:space="preserve">slow </w:t>
      </w:r>
      <w:r w:rsidRPr="00984B47">
        <w:rPr>
          <w:rStyle w:val="Emphasis"/>
          <w:highlight w:val="cyan"/>
        </w:rPr>
        <w:t>tech</w:t>
      </w:r>
      <w:r w:rsidRPr="00A623AA">
        <w:rPr>
          <w:rStyle w:val="StyleUnderline"/>
        </w:rPr>
        <w:t>nology development</w:t>
      </w:r>
    </w:p>
    <w:p w14:paraId="18BA28D3" w14:textId="77777777" w:rsidR="00B70BBE" w:rsidRPr="00A623AA" w:rsidRDefault="00B70BBE" w:rsidP="00B70BBE">
      <w:pPr>
        <w:pStyle w:val="ListParagraph"/>
        <w:numPr>
          <w:ilvl w:val="0"/>
          <w:numId w:val="27"/>
        </w:numPr>
        <w:rPr>
          <w:sz w:val="16"/>
        </w:rPr>
      </w:pPr>
      <w:r w:rsidRPr="00984B47">
        <w:rPr>
          <w:rStyle w:val="StyleUnderline"/>
          <w:highlight w:val="cyan"/>
        </w:rPr>
        <w:t>coal</w:t>
      </w:r>
      <w:r w:rsidRPr="00A623AA">
        <w:rPr>
          <w:rStyle w:val="StyleUnderline"/>
        </w:rPr>
        <w:t xml:space="preserve"> consumption </w:t>
      </w:r>
      <w:r w:rsidRPr="00984B47">
        <w:rPr>
          <w:rStyle w:val="StyleUnderline"/>
          <w:highlight w:val="cyan"/>
        </w:rPr>
        <w:t>increases</w:t>
      </w:r>
      <w:r w:rsidRPr="00A623AA">
        <w:rPr>
          <w:sz w:val="16"/>
        </w:rPr>
        <w:t xml:space="preserve"> by 500 % between 2005 and 2100 (no account taken of supply constraints)</w:t>
      </w:r>
    </w:p>
    <w:p w14:paraId="38BCDE2D" w14:textId="77777777" w:rsidR="00B70BBE" w:rsidRPr="00A623AA" w:rsidRDefault="00B70BBE" w:rsidP="00B70BBE">
      <w:pPr>
        <w:pStyle w:val="ListParagraph"/>
        <w:numPr>
          <w:ilvl w:val="0"/>
          <w:numId w:val="27"/>
        </w:numPr>
        <w:rPr>
          <w:rStyle w:val="StyleUnderline"/>
        </w:rPr>
      </w:pPr>
      <w:r w:rsidRPr="00984B47">
        <w:rPr>
          <w:rStyle w:val="StyleUnderline"/>
          <w:highlight w:val="cyan"/>
        </w:rPr>
        <w:t>slow</w:t>
      </w:r>
      <w:r w:rsidRPr="00A623AA">
        <w:rPr>
          <w:rStyle w:val="StyleUnderline"/>
        </w:rPr>
        <w:t xml:space="preserve"> GDP </w:t>
      </w:r>
      <w:r w:rsidRPr="00984B47">
        <w:rPr>
          <w:rStyle w:val="StyleUnderline"/>
          <w:highlight w:val="cyan"/>
        </w:rPr>
        <w:t>growth</w:t>
      </w:r>
    </w:p>
    <w:p w14:paraId="40A42EAD" w14:textId="77777777" w:rsidR="00B70BBE" w:rsidRPr="00A623AA" w:rsidRDefault="00B70BBE" w:rsidP="00B70BBE">
      <w:pPr>
        <w:pStyle w:val="ListParagraph"/>
        <w:numPr>
          <w:ilvl w:val="0"/>
          <w:numId w:val="27"/>
        </w:numPr>
        <w:rPr>
          <w:rStyle w:val="StyleUnderline"/>
        </w:rPr>
      </w:pPr>
      <w:r w:rsidRPr="00984B47">
        <w:rPr>
          <w:rStyle w:val="StyleUnderline"/>
          <w:highlight w:val="cyan"/>
        </w:rPr>
        <w:t>fast</w:t>
      </w:r>
      <w:r w:rsidRPr="00A623AA">
        <w:rPr>
          <w:rStyle w:val="StyleUnderline"/>
        </w:rPr>
        <w:t xml:space="preserve"> rise in world </w:t>
      </w:r>
      <w:r w:rsidRPr="00984B47">
        <w:rPr>
          <w:rStyle w:val="StyleUnderline"/>
          <w:highlight w:val="cyan"/>
        </w:rPr>
        <w:t>poverty</w:t>
      </w:r>
    </w:p>
    <w:p w14:paraId="759F83E0" w14:textId="77777777" w:rsidR="00B70BBE" w:rsidRPr="00A623AA" w:rsidRDefault="00B70BBE" w:rsidP="00B70BBE">
      <w:pPr>
        <w:pStyle w:val="ListParagraph"/>
        <w:numPr>
          <w:ilvl w:val="0"/>
          <w:numId w:val="27"/>
        </w:numPr>
        <w:rPr>
          <w:rStyle w:val="StyleUnderline"/>
        </w:rPr>
      </w:pPr>
      <w:r w:rsidRPr="00984B47">
        <w:rPr>
          <w:rStyle w:val="StyleUnderline"/>
          <w:highlight w:val="cyan"/>
        </w:rPr>
        <w:t>high energy</w:t>
      </w:r>
      <w:r w:rsidRPr="00A623AA">
        <w:rPr>
          <w:rStyle w:val="StyleUnderline"/>
        </w:rPr>
        <w:t xml:space="preserve"> use</w:t>
      </w:r>
    </w:p>
    <w:p w14:paraId="03933133" w14:textId="77777777" w:rsidR="00B70BBE" w:rsidRPr="00A623AA" w:rsidRDefault="00B70BBE" w:rsidP="00B70BBE">
      <w:pPr>
        <w:pStyle w:val="ListParagraph"/>
        <w:numPr>
          <w:ilvl w:val="0"/>
          <w:numId w:val="27"/>
        </w:numPr>
        <w:rPr>
          <w:sz w:val="16"/>
        </w:rPr>
      </w:pPr>
      <w:r w:rsidRPr="00A623AA">
        <w:rPr>
          <w:rStyle w:val="StyleUnderline"/>
        </w:rPr>
        <w:t xml:space="preserve">high GHG </w:t>
      </w:r>
      <w:r w:rsidRPr="00984B47">
        <w:rPr>
          <w:rStyle w:val="StyleUnderline"/>
          <w:highlight w:val="cyan"/>
        </w:rPr>
        <w:t>emissions</w:t>
      </w:r>
      <w:r w:rsidRPr="00A623AA">
        <w:rPr>
          <w:sz w:val="16"/>
        </w:rPr>
        <w:t xml:space="preserve">. </w:t>
      </w:r>
    </w:p>
    <w:p w14:paraId="40D318B7" w14:textId="77777777" w:rsidR="00B70BBE" w:rsidRPr="00A623AA" w:rsidRDefault="00B70BBE" w:rsidP="00B70BBE">
      <w:pPr>
        <w:pStyle w:val="ListParagraph"/>
        <w:numPr>
          <w:ilvl w:val="0"/>
          <w:numId w:val="27"/>
        </w:numPr>
        <w:rPr>
          <w:sz w:val="16"/>
        </w:rPr>
      </w:pPr>
      <w:r w:rsidRPr="00984B47">
        <w:rPr>
          <w:rStyle w:val="Emphasis"/>
          <w:highlight w:val="cyan"/>
        </w:rPr>
        <w:t>temp</w:t>
      </w:r>
      <w:r w:rsidRPr="00A623AA">
        <w:rPr>
          <w:rStyle w:val="StyleUnderline"/>
        </w:rPr>
        <w:t xml:space="preserve">erature forecast: </w:t>
      </w:r>
      <w:r w:rsidRPr="00984B47">
        <w:rPr>
          <w:rStyle w:val="Emphasis"/>
          <w:highlight w:val="cyan"/>
        </w:rPr>
        <w:t>5 C</w:t>
      </w:r>
      <w:r w:rsidRPr="00A623AA">
        <w:rPr>
          <w:rStyle w:val="StyleUnderline"/>
        </w:rPr>
        <w:t xml:space="preserve"> rise</w:t>
      </w:r>
      <w:r w:rsidRPr="00A623AA">
        <w:rPr>
          <w:sz w:val="16"/>
        </w:rPr>
        <w:t xml:space="preserve"> between 2005 and 2100.  </w:t>
      </w:r>
    </w:p>
    <w:p w14:paraId="7D67FE3E" w14:textId="77777777" w:rsidR="00B70BBE" w:rsidRPr="00A623AA" w:rsidRDefault="00B70BBE" w:rsidP="00B70BBE">
      <w:pPr>
        <w:rPr>
          <w:sz w:val="16"/>
        </w:rPr>
      </w:pPr>
      <w:r w:rsidRPr="00A623AA">
        <w:rPr>
          <w:rStyle w:val="StyleUnderline"/>
        </w:rPr>
        <w:t xml:space="preserve">RCP 8.5’s vision is </w:t>
      </w:r>
      <w:r w:rsidRPr="00A623AA">
        <w:rPr>
          <w:rStyle w:val="Emphasis"/>
        </w:rPr>
        <w:t>horrifying</w:t>
      </w:r>
      <w:r w:rsidRPr="00A623AA">
        <w:rPr>
          <w:sz w:val="16"/>
        </w:rPr>
        <w:t>, as worst-case scenarios should be.</w:t>
      </w:r>
    </w:p>
    <w:p w14:paraId="19918198" w14:textId="77777777" w:rsidR="00B70BBE" w:rsidRPr="00A623AA" w:rsidRDefault="00B70BBE" w:rsidP="00B70BBE">
      <w:pPr>
        <w:rPr>
          <w:sz w:val="16"/>
        </w:rPr>
      </w:pPr>
      <w:r w:rsidRPr="00984B47">
        <w:rPr>
          <w:rStyle w:val="StyleUnderline"/>
          <w:highlight w:val="cyan"/>
        </w:rPr>
        <w:t xml:space="preserve">A </w:t>
      </w:r>
      <w:r w:rsidRPr="00984B47">
        <w:rPr>
          <w:rStyle w:val="Emphasis"/>
          <w:highlight w:val="cyan"/>
        </w:rPr>
        <w:t>whole wave</w:t>
      </w:r>
      <w:r w:rsidRPr="00984B47">
        <w:rPr>
          <w:rStyle w:val="StyleUnderline"/>
          <w:highlight w:val="cyan"/>
        </w:rPr>
        <w:t xml:space="preserve"> of </w:t>
      </w:r>
      <w:r w:rsidRPr="00984B47">
        <w:rPr>
          <w:rStyle w:val="Emphasis"/>
          <w:highlight w:val="cyan"/>
        </w:rPr>
        <w:t>lit</w:t>
      </w:r>
      <w:r w:rsidRPr="00A623AA">
        <w:rPr>
          <w:rStyle w:val="StyleUnderline"/>
        </w:rPr>
        <w:t xml:space="preserve">erature, in peer-reviewed journals as well as in media, even by IPCC authors, has since </w:t>
      </w:r>
      <w:r w:rsidRPr="00984B47">
        <w:rPr>
          <w:rStyle w:val="StyleUnderline"/>
          <w:highlight w:val="cyan"/>
        </w:rPr>
        <w:t>presented this</w:t>
      </w:r>
      <w:r w:rsidRPr="00A623AA">
        <w:rPr>
          <w:rStyle w:val="StyleUnderline"/>
        </w:rPr>
        <w:t xml:space="preserve"> worst-case </w:t>
      </w:r>
      <w:r w:rsidRPr="00984B47">
        <w:rPr>
          <w:rStyle w:val="StyleUnderline"/>
          <w:highlight w:val="cyan"/>
        </w:rPr>
        <w:t>as</w:t>
      </w:r>
      <w:r w:rsidRPr="00A623AA">
        <w:rPr>
          <w:sz w:val="16"/>
        </w:rPr>
        <w:t xml:space="preserve"> either “the most </w:t>
      </w:r>
      <w:r w:rsidRPr="00984B47">
        <w:rPr>
          <w:rStyle w:val="Emphasis"/>
          <w:highlight w:val="cyan"/>
        </w:rPr>
        <w:t>likely</w:t>
      </w:r>
      <w:r w:rsidRPr="00A623AA">
        <w:rPr>
          <w:sz w:val="16"/>
        </w:rPr>
        <w:t xml:space="preserve"> case” or “the baseline case – business as usual without policy action”. This </w:t>
      </w:r>
      <w:r w:rsidRPr="00984B47">
        <w:rPr>
          <w:rStyle w:val="Emphasis"/>
          <w:highlight w:val="cyan"/>
        </w:rPr>
        <w:t>misleading</w:t>
      </w:r>
      <w:r w:rsidRPr="00A623AA">
        <w:rPr>
          <w:sz w:val="16"/>
        </w:rPr>
        <w:t xml:space="preserve"> assumption provoked a recent paper in Nature subtitled: “Stop using the worst-case scenario for climate warming as the most likely outcome” (see also, Chrobak, 2020).</w:t>
      </w:r>
    </w:p>
    <w:p w14:paraId="7E255B70" w14:textId="77777777" w:rsidR="00B70BBE" w:rsidRDefault="00B70BBE" w:rsidP="00B70BBE"/>
    <w:p w14:paraId="7A31D2DE" w14:textId="77777777" w:rsidR="00B70BBE" w:rsidRDefault="00B70BBE" w:rsidP="00B70BBE"/>
    <w:p w14:paraId="6473802A" w14:textId="77777777" w:rsidR="00B70BBE" w:rsidRPr="007528ED" w:rsidRDefault="00B70BBE" w:rsidP="00B70BBE">
      <w:pPr>
        <w:rPr>
          <w:sz w:val="16"/>
        </w:rPr>
      </w:pPr>
    </w:p>
    <w:sectPr w:rsidR="00B70BBE" w:rsidRPr="00752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altName w:val="Segoe UI"/>
    <w:panose1 w:val="020B0600040502020204"/>
    <w:charset w:val="00"/>
    <w:family w:val="swiss"/>
    <w:pitch w:val="variable"/>
    <w:sig w:usb0="E1000AEF" w:usb1="5000A1FF" w:usb2="00000000" w:usb3="00000000" w:csb0="000001BF" w:csb1="00000000"/>
  </w:font>
  <w:font w:name="Helvetica Neue">
    <w:altName w:val="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293844"/>
    <w:multiLevelType w:val="hybridMultilevel"/>
    <w:tmpl w:val="A1862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3F7FAE"/>
    <w:multiLevelType w:val="hybridMultilevel"/>
    <w:tmpl w:val="F0AA6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483CF0"/>
    <w:multiLevelType w:val="hybridMultilevel"/>
    <w:tmpl w:val="FFEC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CE304F"/>
    <w:multiLevelType w:val="hybridMultilevel"/>
    <w:tmpl w:val="05CA7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4C16E0"/>
    <w:multiLevelType w:val="hybridMultilevel"/>
    <w:tmpl w:val="8CEEF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D644F9"/>
    <w:multiLevelType w:val="hybridMultilevel"/>
    <w:tmpl w:val="76CE5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AE0D88"/>
    <w:multiLevelType w:val="hybridMultilevel"/>
    <w:tmpl w:val="F5F66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71264B"/>
    <w:multiLevelType w:val="hybridMultilevel"/>
    <w:tmpl w:val="8C4A9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EE05B7"/>
    <w:multiLevelType w:val="hybridMultilevel"/>
    <w:tmpl w:val="D9F67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652268"/>
    <w:multiLevelType w:val="hybridMultilevel"/>
    <w:tmpl w:val="2B50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CF6DEB"/>
    <w:multiLevelType w:val="hybridMultilevel"/>
    <w:tmpl w:val="19ECC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B73F89"/>
    <w:multiLevelType w:val="hybridMultilevel"/>
    <w:tmpl w:val="6DA4B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2A6213"/>
    <w:multiLevelType w:val="hybridMultilevel"/>
    <w:tmpl w:val="1E5AB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63527B"/>
    <w:multiLevelType w:val="hybridMultilevel"/>
    <w:tmpl w:val="DE80636C"/>
    <w:lvl w:ilvl="0" w:tplc="8696BBA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D3071E0"/>
    <w:multiLevelType w:val="hybridMultilevel"/>
    <w:tmpl w:val="DEF29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A75E23"/>
    <w:multiLevelType w:val="hybridMultilevel"/>
    <w:tmpl w:val="7E66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B73E24"/>
    <w:multiLevelType w:val="hybridMultilevel"/>
    <w:tmpl w:val="F7307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8A2803"/>
    <w:multiLevelType w:val="hybridMultilevel"/>
    <w:tmpl w:val="6DC24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FA12F9"/>
    <w:multiLevelType w:val="hybridMultilevel"/>
    <w:tmpl w:val="2A929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5A1CA6"/>
    <w:multiLevelType w:val="hybridMultilevel"/>
    <w:tmpl w:val="7A6AC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D61714"/>
    <w:multiLevelType w:val="hybridMultilevel"/>
    <w:tmpl w:val="452E5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4"/>
  </w:num>
  <w:num w:numId="13" w16cid:durableId="1695883432">
    <w:abstractNumId w:val="22"/>
  </w:num>
  <w:num w:numId="14" w16cid:durableId="720713117">
    <w:abstractNumId w:val="19"/>
  </w:num>
  <w:num w:numId="15" w16cid:durableId="1396273507">
    <w:abstractNumId w:val="27"/>
  </w:num>
  <w:num w:numId="16" w16cid:durableId="464003122">
    <w:abstractNumId w:val="30"/>
  </w:num>
  <w:num w:numId="17" w16cid:durableId="500703788">
    <w:abstractNumId w:val="23"/>
  </w:num>
  <w:num w:numId="18" w16cid:durableId="1990204938">
    <w:abstractNumId w:val="21"/>
  </w:num>
  <w:num w:numId="19" w16cid:durableId="1970742766">
    <w:abstractNumId w:val="33"/>
  </w:num>
  <w:num w:numId="20" w16cid:durableId="1793550217">
    <w:abstractNumId w:val="25"/>
  </w:num>
  <w:num w:numId="21" w16cid:durableId="1605960657">
    <w:abstractNumId w:val="17"/>
  </w:num>
  <w:num w:numId="22" w16cid:durableId="1541935721">
    <w:abstractNumId w:val="34"/>
  </w:num>
  <w:num w:numId="23" w16cid:durableId="136147808">
    <w:abstractNumId w:val="14"/>
  </w:num>
  <w:num w:numId="24" w16cid:durableId="783883379">
    <w:abstractNumId w:val="0"/>
  </w:num>
  <w:num w:numId="25" w16cid:durableId="262807093">
    <w:abstractNumId w:val="11"/>
  </w:num>
  <w:num w:numId="26" w16cid:durableId="1850555874">
    <w:abstractNumId w:val="32"/>
  </w:num>
  <w:num w:numId="27" w16cid:durableId="105544821">
    <w:abstractNumId w:val="36"/>
  </w:num>
  <w:num w:numId="28" w16cid:durableId="1635987736">
    <w:abstractNumId w:val="20"/>
  </w:num>
  <w:num w:numId="29" w16cid:durableId="1898316395">
    <w:abstractNumId w:val="35"/>
  </w:num>
  <w:num w:numId="30" w16cid:durableId="1621758431">
    <w:abstractNumId w:val="29"/>
  </w:num>
  <w:num w:numId="31" w16cid:durableId="1049954743">
    <w:abstractNumId w:val="31"/>
  </w:num>
  <w:num w:numId="32" w16cid:durableId="1535146914">
    <w:abstractNumId w:val="26"/>
  </w:num>
  <w:num w:numId="33" w16cid:durableId="1060665728">
    <w:abstractNumId w:val="13"/>
  </w:num>
  <w:num w:numId="34" w16cid:durableId="1429348520">
    <w:abstractNumId w:val="12"/>
  </w:num>
  <w:num w:numId="35" w16cid:durableId="250048242">
    <w:abstractNumId w:val="18"/>
  </w:num>
  <w:num w:numId="36" w16cid:durableId="1037395451">
    <w:abstractNumId w:val="16"/>
  </w:num>
  <w:num w:numId="37" w16cid:durableId="5775233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7D"/>
    <w:rsid w:val="00000103"/>
    <w:rsid w:val="00027805"/>
    <w:rsid w:val="000542F4"/>
    <w:rsid w:val="00061E3D"/>
    <w:rsid w:val="000A6BF4"/>
    <w:rsid w:val="000C7025"/>
    <w:rsid w:val="000D153C"/>
    <w:rsid w:val="000F1D4F"/>
    <w:rsid w:val="001348AB"/>
    <w:rsid w:val="00151314"/>
    <w:rsid w:val="001660FE"/>
    <w:rsid w:val="001D6452"/>
    <w:rsid w:val="00211E14"/>
    <w:rsid w:val="00221A49"/>
    <w:rsid w:val="002B1B62"/>
    <w:rsid w:val="002B58CF"/>
    <w:rsid w:val="002B7E51"/>
    <w:rsid w:val="002E20BE"/>
    <w:rsid w:val="00307AA9"/>
    <w:rsid w:val="00332EAB"/>
    <w:rsid w:val="003362C4"/>
    <w:rsid w:val="00374855"/>
    <w:rsid w:val="003817BA"/>
    <w:rsid w:val="003B1852"/>
    <w:rsid w:val="003B7126"/>
    <w:rsid w:val="003C1B46"/>
    <w:rsid w:val="003D2826"/>
    <w:rsid w:val="0040065A"/>
    <w:rsid w:val="004064E5"/>
    <w:rsid w:val="004420C6"/>
    <w:rsid w:val="00445A6A"/>
    <w:rsid w:val="004809A4"/>
    <w:rsid w:val="00481004"/>
    <w:rsid w:val="004917E3"/>
    <w:rsid w:val="00496F0C"/>
    <w:rsid w:val="004B049D"/>
    <w:rsid w:val="004B30F2"/>
    <w:rsid w:val="004C4951"/>
    <w:rsid w:val="004D6237"/>
    <w:rsid w:val="004E7E87"/>
    <w:rsid w:val="005058EC"/>
    <w:rsid w:val="00511DF7"/>
    <w:rsid w:val="00512C51"/>
    <w:rsid w:val="00541DBF"/>
    <w:rsid w:val="0055597B"/>
    <w:rsid w:val="00592E19"/>
    <w:rsid w:val="005A1CA0"/>
    <w:rsid w:val="005A3526"/>
    <w:rsid w:val="00600EF6"/>
    <w:rsid w:val="00605EED"/>
    <w:rsid w:val="00606987"/>
    <w:rsid w:val="006776D6"/>
    <w:rsid w:val="006A23BC"/>
    <w:rsid w:val="006E15D0"/>
    <w:rsid w:val="00711E9D"/>
    <w:rsid w:val="0073161D"/>
    <w:rsid w:val="00743EED"/>
    <w:rsid w:val="00756013"/>
    <w:rsid w:val="007A3A46"/>
    <w:rsid w:val="007C4802"/>
    <w:rsid w:val="00815FFD"/>
    <w:rsid w:val="00860486"/>
    <w:rsid w:val="00884CBB"/>
    <w:rsid w:val="00896D6A"/>
    <w:rsid w:val="009236A9"/>
    <w:rsid w:val="00932614"/>
    <w:rsid w:val="009609FD"/>
    <w:rsid w:val="009831E7"/>
    <w:rsid w:val="0098414A"/>
    <w:rsid w:val="009A36BC"/>
    <w:rsid w:val="009B3593"/>
    <w:rsid w:val="009D2F10"/>
    <w:rsid w:val="009D6740"/>
    <w:rsid w:val="009E0171"/>
    <w:rsid w:val="009E6394"/>
    <w:rsid w:val="00A55F7D"/>
    <w:rsid w:val="00A5795F"/>
    <w:rsid w:val="00A752DD"/>
    <w:rsid w:val="00A87FCD"/>
    <w:rsid w:val="00A911F7"/>
    <w:rsid w:val="00A97985"/>
    <w:rsid w:val="00AE33B3"/>
    <w:rsid w:val="00B048A0"/>
    <w:rsid w:val="00B17C85"/>
    <w:rsid w:val="00B20D34"/>
    <w:rsid w:val="00B363E6"/>
    <w:rsid w:val="00B57EAE"/>
    <w:rsid w:val="00B66CA3"/>
    <w:rsid w:val="00B70BBE"/>
    <w:rsid w:val="00BC49A7"/>
    <w:rsid w:val="00BE37B4"/>
    <w:rsid w:val="00C21A1C"/>
    <w:rsid w:val="00C37E69"/>
    <w:rsid w:val="00C76396"/>
    <w:rsid w:val="00CE620C"/>
    <w:rsid w:val="00D419D9"/>
    <w:rsid w:val="00D835AC"/>
    <w:rsid w:val="00DB1B00"/>
    <w:rsid w:val="00DC15ED"/>
    <w:rsid w:val="00E11B97"/>
    <w:rsid w:val="00E17198"/>
    <w:rsid w:val="00E578C1"/>
    <w:rsid w:val="00E6508E"/>
    <w:rsid w:val="00E96697"/>
    <w:rsid w:val="00EC3953"/>
    <w:rsid w:val="00EE4D80"/>
    <w:rsid w:val="00F01FAB"/>
    <w:rsid w:val="00FD0CDF"/>
    <w:rsid w:val="00FD4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4D8F2"/>
  <w15:chartTrackingRefBased/>
  <w15:docId w15:val="{A619F395-E390-46F1-8828-8267A2221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065A"/>
    <w:pPr>
      <w:spacing w:after="0" w:line="240" w:lineRule="auto"/>
    </w:pPr>
    <w:rPr>
      <w:rFonts w:ascii="Arial" w:hAnsi="Arial" w:cs="Arial"/>
      <w:kern w:val="0"/>
      <w:sz w:val="20"/>
      <w14:ligatures w14:val="none"/>
    </w:rPr>
  </w:style>
  <w:style w:type="paragraph" w:styleId="Heading1">
    <w:name w:val="heading 1"/>
    <w:aliases w:val="Pocket"/>
    <w:basedOn w:val="Normal"/>
    <w:next w:val="Normal"/>
    <w:link w:val="Heading1Char"/>
    <w:qFormat/>
    <w:rsid w:val="004006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 Char Char Char Char Char Char,Heading 2 Char Char,Heading 2 Char1 Char Char Char Char Char Ch,Heading 21,Char Char Char Char1,Char Char Char Char1 Char, Char Char Char Char1,Char2,Heading 2 Char Char Char1 Char"/>
    <w:basedOn w:val="Normal"/>
    <w:next w:val="Normal"/>
    <w:link w:val="Heading2Char"/>
    <w:uiPriority w:val="1"/>
    <w:qFormat/>
    <w:rsid w:val="0040065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Foldover,3: Cite,Heading 3 Char1 Char Char,Citation Char Char Char Char,Citation Char1 Char Char,Bold Cite,Tag Char Char,Cite 1,Read Char,Heading 3 Char Char1 Char Char,Read Char Ch,Text 7,no,Cite ,Char1 Char,n"/>
    <w:basedOn w:val="Normal"/>
    <w:next w:val="Normal"/>
    <w:link w:val="Heading3Char"/>
    <w:uiPriority w:val="2"/>
    <w:qFormat/>
    <w:rsid w:val="0040065A"/>
    <w:pPr>
      <w:keepNext/>
      <w:keepLines/>
      <w:pageBreakBefore/>
      <w:spacing w:before="200"/>
      <w:jc w:val="center"/>
      <w:outlineLvl w:val="2"/>
    </w:pPr>
    <w:rPr>
      <w:rFonts w:eastAsiaTheme="majorEastAsia" w:cstheme="majorBidi"/>
      <w:b/>
      <w:sz w:val="34"/>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40065A"/>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40065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55F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F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F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F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006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065A"/>
  </w:style>
  <w:style w:type="character" w:customStyle="1" w:styleId="Heading1Char">
    <w:name w:val="Heading 1 Char"/>
    <w:aliases w:val="Pocket Char"/>
    <w:basedOn w:val="DefaultParagraphFont"/>
    <w:link w:val="Heading1"/>
    <w:rsid w:val="0040065A"/>
    <w:rPr>
      <w:rFonts w:ascii="Arial" w:eastAsiaTheme="majorEastAsia" w:hAnsi="Arial" w:cstheme="majorBidi"/>
      <w:b/>
      <w:kern w:val="0"/>
      <w:sz w:val="52"/>
      <w:szCs w:val="32"/>
      <w14:ligatures w14:val="none"/>
    </w:rPr>
  </w:style>
  <w:style w:type="character" w:customStyle="1" w:styleId="Heading2Char">
    <w:name w:val="Heading 2 Char"/>
    <w:aliases w:val="Hat Char,Heading 2 Char Char Char Char, Char Char Char Char Char Char Char,Heading 2 Char Char Char1,Heading 2 Char1 Char Char Char Char Char Ch Char,Heading 21 Char,Char Char Char Char1 Char1,Char Char Char Char1 Char Char,Char2 Char"/>
    <w:basedOn w:val="DefaultParagraphFont"/>
    <w:link w:val="Heading2"/>
    <w:uiPriority w:val="1"/>
    <w:rsid w:val="0040065A"/>
    <w:rPr>
      <w:rFonts w:ascii="Arial" w:eastAsiaTheme="majorEastAsia" w:hAnsi="Arial" w:cstheme="majorBidi"/>
      <w:b/>
      <w:kern w:val="0"/>
      <w:sz w:val="44"/>
      <w:szCs w:val="26"/>
      <w:u w:val="double"/>
      <w14:ligatures w14:val="none"/>
    </w:rPr>
  </w:style>
  <w:style w:type="character" w:customStyle="1" w:styleId="Heading3Char">
    <w:name w:val="Heading 3 Char"/>
    <w:aliases w:val="Block Char,Heading 3 Char Char Char, Char Char,Foldover Char,3: Cite Char,Heading 3 Char1 Char Char Char1,Citation Char Char Char Char Char,Citation Char1 Char Char Char,Bold Cite Char1,Tag Char Char Char,Cite 1 Char,Read Char Char,n Char"/>
    <w:basedOn w:val="DefaultParagraphFont"/>
    <w:link w:val="Heading3"/>
    <w:uiPriority w:val="2"/>
    <w:rsid w:val="0040065A"/>
    <w:rPr>
      <w:rFonts w:ascii="Arial" w:eastAsiaTheme="majorEastAsia" w:hAnsi="Arial" w:cstheme="majorBidi"/>
      <w:b/>
      <w:kern w:val="0"/>
      <w:sz w:val="34"/>
      <w:szCs w:val="24"/>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0065A"/>
    <w:rPr>
      <w:rFonts w:ascii="Arial" w:eastAsiaTheme="majorEastAsia" w:hAnsi="Arial" w:cstheme="majorBidi"/>
      <w:b/>
      <w:iCs/>
      <w:kern w:val="0"/>
      <w:sz w:val="28"/>
      <w14:ligatures w14:val="none"/>
    </w:rPr>
  </w:style>
  <w:style w:type="character" w:customStyle="1" w:styleId="Heading5Char">
    <w:name w:val="Heading 5 Char"/>
    <w:basedOn w:val="DefaultParagraphFont"/>
    <w:link w:val="Heading5"/>
    <w:uiPriority w:val="9"/>
    <w:semiHidden/>
    <w:rsid w:val="0040065A"/>
    <w:rPr>
      <w:rFonts w:asciiTheme="majorHAnsi" w:eastAsiaTheme="majorEastAsia" w:hAnsiTheme="majorHAnsi"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A55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F7D"/>
    <w:rPr>
      <w:rFonts w:eastAsiaTheme="majorEastAsia" w:cstheme="majorBidi"/>
      <w:color w:val="272727" w:themeColor="text1" w:themeTint="D8"/>
    </w:rPr>
  </w:style>
  <w:style w:type="paragraph" w:styleId="Title">
    <w:name w:val="Title"/>
    <w:basedOn w:val="Normal"/>
    <w:next w:val="Normal"/>
    <w:link w:val="TitleChar"/>
    <w:uiPriority w:val="10"/>
    <w:qFormat/>
    <w:rsid w:val="00A55F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F7D"/>
    <w:pPr>
      <w:spacing w:before="160"/>
      <w:jc w:val="center"/>
    </w:pPr>
    <w:rPr>
      <w:i/>
      <w:iCs/>
      <w:color w:val="404040" w:themeColor="text1" w:themeTint="BF"/>
    </w:rPr>
  </w:style>
  <w:style w:type="character" w:customStyle="1" w:styleId="QuoteChar">
    <w:name w:val="Quote Char"/>
    <w:basedOn w:val="DefaultParagraphFont"/>
    <w:link w:val="Quote"/>
    <w:uiPriority w:val="29"/>
    <w:rsid w:val="00A55F7D"/>
    <w:rPr>
      <w:i/>
      <w:iCs/>
      <w:color w:val="404040" w:themeColor="text1" w:themeTint="BF"/>
    </w:rPr>
  </w:style>
  <w:style w:type="paragraph" w:styleId="ListParagraph">
    <w:name w:val="List Paragraph"/>
    <w:aliases w:val="6 font,List Paragraph1,List Paragraph2,Colorful List - Accent 11"/>
    <w:basedOn w:val="Normal"/>
    <w:uiPriority w:val="99"/>
    <w:qFormat/>
    <w:rsid w:val="00A55F7D"/>
    <w:pPr>
      <w:ind w:left="720"/>
      <w:contextualSpacing/>
    </w:pPr>
  </w:style>
  <w:style w:type="character" w:styleId="IntenseEmphasis">
    <w:name w:val="Intense Emphasis"/>
    <w:basedOn w:val="DefaultParagraphFont"/>
    <w:uiPriority w:val="21"/>
    <w:qFormat/>
    <w:rsid w:val="00A55F7D"/>
    <w:rPr>
      <w:i/>
      <w:iCs/>
      <w:color w:val="0F4761" w:themeColor="accent1" w:themeShade="BF"/>
    </w:rPr>
  </w:style>
  <w:style w:type="paragraph" w:styleId="IntenseQuote">
    <w:name w:val="Intense Quote"/>
    <w:basedOn w:val="Normal"/>
    <w:next w:val="Normal"/>
    <w:link w:val="IntenseQuoteChar"/>
    <w:uiPriority w:val="30"/>
    <w:qFormat/>
    <w:rsid w:val="00A55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F7D"/>
    <w:rPr>
      <w:i/>
      <w:iCs/>
      <w:color w:val="0F4761" w:themeColor="accent1" w:themeShade="BF"/>
    </w:rPr>
  </w:style>
  <w:style w:type="character" w:styleId="IntenseReference">
    <w:name w:val="Intense Reference"/>
    <w:basedOn w:val="DefaultParagraphFont"/>
    <w:uiPriority w:val="32"/>
    <w:qFormat/>
    <w:rsid w:val="00A55F7D"/>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40065A"/>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40065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0065A"/>
    <w:rPr>
      <w:b/>
      <w:bCs/>
      <w:sz w:val="24"/>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40065A"/>
    <w:rPr>
      <w:b/>
      <w:sz w:val="28"/>
      <w:u w:val="single"/>
    </w:rPr>
  </w:style>
  <w:style w:type="character" w:styleId="Strong">
    <w:name w:val="Strong"/>
    <w:basedOn w:val="DefaultParagraphFont"/>
    <w:uiPriority w:val="22"/>
    <w:qFormat/>
    <w:rsid w:val="0040065A"/>
    <w:rPr>
      <w:b/>
      <w:bCs/>
    </w:rPr>
  </w:style>
  <w:style w:type="character" w:styleId="BookTitle">
    <w:name w:val="Book Title"/>
    <w:basedOn w:val="DefaultParagraphFont"/>
    <w:uiPriority w:val="33"/>
    <w:qFormat/>
    <w:rsid w:val="0040065A"/>
    <w:rPr>
      <w:b/>
      <w:bCs/>
      <w:i/>
      <w:iCs/>
      <w:spacing w:val="5"/>
    </w:rPr>
  </w:style>
  <w:style w:type="numbering" w:styleId="111111">
    <w:name w:val="Outline List 2"/>
    <w:basedOn w:val="NoList"/>
    <w:uiPriority w:val="99"/>
    <w:semiHidden/>
    <w:unhideWhenUsed/>
    <w:rsid w:val="0040065A"/>
  </w:style>
  <w:style w:type="paragraph" w:styleId="Header">
    <w:name w:val="header"/>
    <w:basedOn w:val="Normal"/>
    <w:link w:val="HeaderChar"/>
    <w:uiPriority w:val="99"/>
    <w:semiHidden/>
    <w:rsid w:val="0040065A"/>
    <w:pPr>
      <w:tabs>
        <w:tab w:val="center" w:pos="4680"/>
        <w:tab w:val="right" w:pos="9360"/>
      </w:tabs>
    </w:pPr>
  </w:style>
  <w:style w:type="character" w:customStyle="1" w:styleId="HeaderChar">
    <w:name w:val="Header Char"/>
    <w:basedOn w:val="DefaultParagraphFont"/>
    <w:link w:val="Header"/>
    <w:uiPriority w:val="99"/>
    <w:semiHidden/>
    <w:rsid w:val="0040065A"/>
    <w:rPr>
      <w:rFonts w:ascii="Arial" w:hAnsi="Arial" w:cs="Arial"/>
      <w:kern w:val="0"/>
      <w:sz w:val="20"/>
      <w14:ligatures w14:val="none"/>
    </w:rPr>
  </w:style>
  <w:style w:type="paragraph" w:styleId="Footer">
    <w:name w:val="footer"/>
    <w:basedOn w:val="Normal"/>
    <w:link w:val="FooterChar"/>
    <w:uiPriority w:val="99"/>
    <w:semiHidden/>
    <w:rsid w:val="0040065A"/>
    <w:pPr>
      <w:tabs>
        <w:tab w:val="center" w:pos="4680"/>
        <w:tab w:val="right" w:pos="9360"/>
      </w:tabs>
    </w:pPr>
  </w:style>
  <w:style w:type="character" w:customStyle="1" w:styleId="FooterChar">
    <w:name w:val="Footer Char"/>
    <w:basedOn w:val="DefaultParagraphFont"/>
    <w:link w:val="Footer"/>
    <w:uiPriority w:val="99"/>
    <w:semiHidden/>
    <w:rsid w:val="0040065A"/>
    <w:rPr>
      <w:rFonts w:ascii="Arial" w:hAnsi="Arial" w:cs="Arial"/>
      <w:kern w:val="0"/>
      <w:sz w:val="20"/>
      <w14:ligatures w14:val="none"/>
    </w:rPr>
  </w:style>
  <w:style w:type="paragraph" w:styleId="BodyText">
    <w:name w:val="Body Text"/>
    <w:basedOn w:val="Normal"/>
    <w:link w:val="BodyTextChar"/>
    <w:uiPriority w:val="99"/>
    <w:semiHidden/>
    <w:unhideWhenUsed/>
    <w:rsid w:val="0040065A"/>
    <w:pPr>
      <w:spacing w:after="120"/>
    </w:pPr>
  </w:style>
  <w:style w:type="character" w:customStyle="1" w:styleId="BodyTextChar">
    <w:name w:val="Body Text Char"/>
    <w:basedOn w:val="DefaultParagraphFont"/>
    <w:link w:val="BodyText"/>
    <w:uiPriority w:val="99"/>
    <w:semiHidden/>
    <w:rsid w:val="0040065A"/>
    <w:rPr>
      <w:rFonts w:ascii="Arial" w:hAnsi="Arial" w:cs="Arial"/>
      <w:kern w:val="0"/>
      <w:sz w:val="20"/>
      <w14:ligatures w14:val="none"/>
    </w:rPr>
  </w:style>
  <w:style w:type="paragraph" w:styleId="NoSpacing">
    <w:name w:val="No Spacing"/>
    <w:link w:val="NoSpacingChar"/>
    <w:uiPriority w:val="99"/>
    <w:unhideWhenUsed/>
    <w:qFormat/>
    <w:rsid w:val="0040065A"/>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40065A"/>
    <w:rPr>
      <w:rFonts w:ascii="Calibri" w:hAnsi="Calibri" w:cs="Calibri"/>
      <w:kern w:val="0"/>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F2 - Heading 1 Char1"/>
    <w:basedOn w:val="DefaultParagraphFont"/>
    <w:link w:val="Heading411"/>
    <w:uiPriority w:val="99"/>
    <w:unhideWhenUsed/>
    <w:rsid w:val="0040065A"/>
    <w:rPr>
      <w:color w:val="467886" w:themeColor="hyperlink"/>
      <w:u w:val="single"/>
    </w:rPr>
  </w:style>
  <w:style w:type="character" w:styleId="UnresolvedMention">
    <w:name w:val="Unresolved Mention"/>
    <w:basedOn w:val="DefaultParagraphFont"/>
    <w:uiPriority w:val="99"/>
    <w:semiHidden/>
    <w:unhideWhenUsed/>
    <w:rsid w:val="0040065A"/>
    <w:rPr>
      <w:color w:val="605E5C"/>
      <w:shd w:val="clear" w:color="auto" w:fill="E1DFDD"/>
    </w:rPr>
  </w:style>
  <w:style w:type="paragraph" w:styleId="DocumentMap">
    <w:name w:val="Document Map"/>
    <w:basedOn w:val="Normal"/>
    <w:link w:val="DocumentMapChar"/>
    <w:uiPriority w:val="99"/>
    <w:semiHidden/>
    <w:unhideWhenUsed/>
    <w:rsid w:val="009831E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31E7"/>
    <w:rPr>
      <w:rFonts w:ascii="Lucida Grande" w:hAnsi="Lucida Grande" w:cs="Lucida Grande"/>
      <w:kern w:val="0"/>
      <w:sz w:val="24"/>
      <w14:ligatures w14:val="none"/>
    </w:rPr>
  </w:style>
  <w:style w:type="paragraph" w:customStyle="1" w:styleId="UnderlinePara">
    <w:name w:val="Underline Para"/>
    <w:basedOn w:val="Normal"/>
    <w:link w:val="StyleUnderline"/>
    <w:uiPriority w:val="7"/>
    <w:qFormat/>
    <w:rsid w:val="009831E7"/>
    <w:pPr>
      <w:widowControl w:val="0"/>
      <w:suppressAutoHyphens/>
      <w:spacing w:after="200"/>
      <w:contextualSpacing/>
    </w:pPr>
    <w:rPr>
      <w:rFonts w:asciiTheme="minorHAnsi" w:hAnsiTheme="minorHAnsi" w:cstheme="minorBidi"/>
      <w:b/>
      <w:kern w:val="2"/>
      <w:sz w:val="28"/>
      <w:u w:val="single"/>
      <w14:ligatures w14:val="standardContextual"/>
    </w:rPr>
  </w:style>
  <w:style w:type="paragraph" w:customStyle="1" w:styleId="Emphasis1">
    <w:name w:val="Emphasis1"/>
    <w:basedOn w:val="Normal"/>
    <w:link w:val="Emphasis"/>
    <w:autoRedefine/>
    <w:uiPriority w:val="8"/>
    <w:qFormat/>
    <w:rsid w:val="009831E7"/>
    <w:pPr>
      <w:pBdr>
        <w:top w:val="single" w:sz="4" w:space="1" w:color="auto"/>
        <w:left w:val="single" w:sz="4" w:space="4" w:color="auto"/>
        <w:bottom w:val="single" w:sz="4" w:space="1" w:color="auto"/>
        <w:right w:val="single" w:sz="4" w:space="4" w:color="auto"/>
      </w:pBdr>
      <w:ind w:left="720"/>
      <w:jc w:val="both"/>
    </w:pPr>
    <w:rPr>
      <w:b/>
      <w:iCs/>
      <w:kern w:val="2"/>
      <w:sz w:val="28"/>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831E7"/>
    <w:pPr>
      <w:spacing w:after="0" w:line="240" w:lineRule="auto"/>
    </w:pPr>
    <w:rPr>
      <w:u w:val="single"/>
    </w:rPr>
  </w:style>
  <w:style w:type="paragraph" w:customStyle="1" w:styleId="textbold">
    <w:name w:val="text bold"/>
    <w:basedOn w:val="Normal"/>
    <w:uiPriority w:val="8"/>
    <w:qFormat/>
    <w:rsid w:val="009831E7"/>
    <w:pPr>
      <w:ind w:left="720"/>
      <w:jc w:val="both"/>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9831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AnalyticsGBN">
    <w:name w:val="AnalyticsGBN"/>
    <w:basedOn w:val="Normal"/>
    <w:link w:val="AnalyticsGBNChar"/>
    <w:uiPriority w:val="4"/>
    <w:qFormat/>
    <w:rsid w:val="009831E7"/>
    <w:pPr>
      <w:keepNext/>
      <w:keepLines/>
      <w:spacing w:before="40"/>
      <w:outlineLvl w:val="3"/>
    </w:pPr>
    <w:rPr>
      <w:rFonts w:eastAsiaTheme="majorEastAsia" w:cstheme="majorBidi"/>
      <w:b/>
      <w:iCs/>
      <w:color w:val="0070C0"/>
      <w:sz w:val="24"/>
      <w:szCs w:val="28"/>
    </w:rPr>
  </w:style>
  <w:style w:type="character" w:customStyle="1" w:styleId="AnalyticsGBNChar">
    <w:name w:val="AnalyticsGBN Char"/>
    <w:basedOn w:val="DefaultParagraphFont"/>
    <w:link w:val="AnalyticsGBN"/>
    <w:uiPriority w:val="4"/>
    <w:rsid w:val="009831E7"/>
    <w:rPr>
      <w:rFonts w:ascii="Calibri" w:eastAsiaTheme="majorEastAsia" w:hAnsi="Calibri" w:cstheme="majorBidi"/>
      <w:b/>
      <w:iCs/>
      <w:color w:val="0070C0"/>
      <w:kern w:val="0"/>
      <w:sz w:val="24"/>
      <w:szCs w:val="28"/>
      <w14:ligatures w14:val="none"/>
    </w:rPr>
  </w:style>
  <w:style w:type="paragraph" w:customStyle="1" w:styleId="CiteSpacing">
    <w:name w:val="Cite Spacing"/>
    <w:basedOn w:val="Normal"/>
    <w:uiPriority w:val="4"/>
    <w:qFormat/>
    <w:rsid w:val="009831E7"/>
    <w:pPr>
      <w:spacing w:before="60" w:after="60" w:line="25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reajoongangdaily.joins.com/2023/07/27/opinion/columns/Trump-reelected-president/20230727201317607.html" TargetMode="External"/><Relationship Id="rId13" Type="http://schemas.openxmlformats.org/officeDocument/2006/relationships/hyperlink" Target="https://apnews.com/article/biden-drug-prices-patents-2024-campaign-f92da4ee89814d3ab89a909399bf4c85" TargetMode="External"/><Relationship Id="rId3" Type="http://schemas.openxmlformats.org/officeDocument/2006/relationships/settings" Target="settings.xml"/><Relationship Id="rId7" Type="http://schemas.openxmlformats.org/officeDocument/2006/relationships/hyperlink" Target="https://www.washingtonpost.com/opinions/2024/04/10/swing-voters-2024-election-biden-trump/" TargetMode="External"/><Relationship Id="rId12" Type="http://schemas.openxmlformats.org/officeDocument/2006/relationships/hyperlink" Target="https://www.nytimes.com/2024/06/20/us/politics/trump-fundraising-biden-election.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usatoday.com/opinion/" TargetMode="External"/><Relationship Id="rId5" Type="http://schemas.openxmlformats.org/officeDocument/2006/relationships/image" Target="media/image1.png"/><Relationship Id="rId15" Type="http://schemas.openxmlformats.org/officeDocument/2006/relationships/hyperlink" Target="https://foreignpolicy.com/2024/01/22/another-trump-presidency-wont-much-change-u-s-foreign-policy/" TargetMode="External"/><Relationship Id="rId10" Type="http://schemas.openxmlformats.org/officeDocument/2006/relationships/hyperlink" Target="https://thehill.com/opinion/campaign/4604865-biden-needs-to-face-facts-hes-still-losing-to-trump/" TargetMode="External"/><Relationship Id="rId4" Type="http://schemas.openxmlformats.org/officeDocument/2006/relationships/webSettings" Target="webSettings.xml"/><Relationship Id="rId9" Type="http://schemas.openxmlformats.org/officeDocument/2006/relationships/hyperlink" Target="https://www.theatlantic.com/magazine/archive/2024/01/trump-2024-reelection-pull-out-of-nato-membership/676120/" TargetMode="External"/><Relationship Id="rId14" Type="http://schemas.openxmlformats.org/officeDocument/2006/relationships/hyperlink" Target="https://www.politico.eu/article/donald-trump-says-he-wont-quit-nato-if-europe-pays-its-w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hnmas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604</TotalTime>
  <Pages>262</Pages>
  <Words>127095</Words>
  <Characters>718088</Characters>
  <Application>Microsoft Office Word</Application>
  <DocSecurity>0</DocSecurity>
  <Lines>9206</Lines>
  <Paragraphs>1582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Fry</dc:creator>
  <cp:keywords/>
  <dc:description/>
  <cp:lastModifiedBy>John M</cp:lastModifiedBy>
  <cp:revision>87</cp:revision>
  <dcterms:created xsi:type="dcterms:W3CDTF">2024-06-19T19:34:00Z</dcterms:created>
  <dcterms:modified xsi:type="dcterms:W3CDTF">2024-06-23T18:15:00Z</dcterms:modified>
</cp:coreProperties>
</file>