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D8D7EE" w14:textId="6DAEE884" w:rsidR="005D388F" w:rsidRDefault="008D13D1" w:rsidP="00F66831">
      <w:pPr>
        <w:pStyle w:val="Heading1"/>
      </w:pPr>
      <w:r>
        <w:t>K---Afropess Supplement</w:t>
      </w:r>
    </w:p>
    <w:p w14:paraId="134BEA8C" w14:textId="60A4FAB1" w:rsidR="00F66831" w:rsidRDefault="00F66831" w:rsidP="00F66831">
      <w:pPr>
        <w:pStyle w:val="Heading3"/>
      </w:pPr>
      <w:r>
        <w:lastRenderedPageBreak/>
        <w:t>Theory of Power</w:t>
      </w:r>
    </w:p>
    <w:p w14:paraId="04DCDF34" w14:textId="77777777" w:rsidR="00F66831" w:rsidRPr="00F66831" w:rsidRDefault="00F66831" w:rsidP="00F66831"/>
    <w:p w14:paraId="42C913EE" w14:textId="77777777" w:rsidR="00F66831" w:rsidRPr="00800962" w:rsidRDefault="00F66831" w:rsidP="00F66831">
      <w:pPr>
        <w:pStyle w:val="Heading4"/>
      </w:pPr>
      <w:r>
        <w:t xml:space="preserve">Antiblackness is </w:t>
      </w:r>
      <w:r>
        <w:rPr>
          <w:u w:val="single"/>
        </w:rPr>
        <w:t>distinct</w:t>
      </w:r>
      <w:r>
        <w:t xml:space="preserve"> – a perpetual condition of invisibility violently subjugated to preserve the civility of whiteness. Blackness is </w:t>
      </w:r>
      <w:r>
        <w:rPr>
          <w:u w:val="single"/>
        </w:rPr>
        <w:t>cast out</w:t>
      </w:r>
      <w:r>
        <w:t xml:space="preserve"> from society and forced to its underbelly to be purged.</w:t>
      </w:r>
    </w:p>
    <w:p w14:paraId="370E70D8" w14:textId="77777777" w:rsidR="00F66831" w:rsidRPr="00FB6FAB" w:rsidRDefault="00F66831" w:rsidP="00F66831">
      <w:pPr>
        <w:rPr>
          <w:b/>
          <w:bCs/>
          <w:sz w:val="26"/>
        </w:rPr>
      </w:pPr>
      <w:r>
        <w:rPr>
          <w:rStyle w:val="Style13ptBold"/>
        </w:rPr>
        <w:t xml:space="preserve">Johnson 21 </w:t>
      </w:r>
      <w:r w:rsidRPr="00F86955">
        <w:t>[Devon; 2021; Assistant Teaching Professor in Philosophy, University of Tampa, PhD, Temple University, MA and BA, Florida State University; “Black Nihilism and Antiblack Racism,” p. 2</w:t>
      </w:r>
      <w:r>
        <w:t>-</w:t>
      </w:r>
      <w:r w:rsidRPr="00F86955">
        <w:t>4</w:t>
      </w:r>
      <w:r>
        <w:t xml:space="preserve"> $P</w:t>
      </w:r>
      <w:r w:rsidRPr="00F86955">
        <w:t xml:space="preserve">] </w:t>
      </w:r>
    </w:p>
    <w:p w14:paraId="400BF113" w14:textId="77777777" w:rsidR="00F66831" w:rsidRPr="001F0DB5" w:rsidRDefault="00F66831" w:rsidP="00F66831">
      <w:pPr>
        <w:rPr>
          <w:sz w:val="16"/>
        </w:rPr>
      </w:pPr>
      <w:r w:rsidRPr="000614B4">
        <w:rPr>
          <w:highlight w:val="cyan"/>
          <w:u w:val="single"/>
        </w:rPr>
        <w:t>Most</w:t>
      </w:r>
      <w:r w:rsidRPr="00E84724">
        <w:rPr>
          <w:u w:val="single"/>
        </w:rPr>
        <w:t xml:space="preserve"> people </w:t>
      </w:r>
      <w:r w:rsidRPr="000614B4">
        <w:rPr>
          <w:highlight w:val="cyan"/>
          <w:u w:val="single"/>
        </w:rPr>
        <w:t>consider “racism,” in terms of</w:t>
      </w:r>
      <w:r w:rsidRPr="00E84724">
        <w:rPr>
          <w:u w:val="single"/>
        </w:rPr>
        <w:t xml:space="preserve"> what critical race theorists call, </w:t>
      </w:r>
      <w:r w:rsidRPr="000614B4">
        <w:rPr>
          <w:u w:val="single"/>
        </w:rPr>
        <w:t>“</w:t>
      </w:r>
      <w:r w:rsidRPr="000614B4">
        <w:rPr>
          <w:highlight w:val="cyan"/>
          <w:u w:val="single"/>
        </w:rPr>
        <w:t>racial essentialism</w:t>
      </w:r>
      <w:r w:rsidRPr="000614B4">
        <w:rPr>
          <w:u w:val="single"/>
        </w:rPr>
        <w:t>,”</w:t>
      </w:r>
      <w:r w:rsidRPr="00E84724">
        <w:rPr>
          <w:u w:val="single"/>
        </w:rPr>
        <w:t xml:space="preserve"> which is </w:t>
      </w:r>
      <w:r w:rsidRPr="000614B4">
        <w:rPr>
          <w:highlight w:val="cyan"/>
          <w:u w:val="single"/>
        </w:rPr>
        <w:t>an</w:t>
      </w:r>
      <w:r w:rsidRPr="00E84724">
        <w:rPr>
          <w:u w:val="single"/>
        </w:rPr>
        <w:t xml:space="preserve"> </w:t>
      </w:r>
      <w:r w:rsidRPr="000614B4">
        <w:rPr>
          <w:highlight w:val="cyan"/>
          <w:u w:val="single"/>
        </w:rPr>
        <w:t xml:space="preserve">assertion of there being </w:t>
      </w:r>
      <w:r w:rsidRPr="000614B4">
        <w:rPr>
          <w:b/>
          <w:bCs/>
          <w:highlight w:val="cyan"/>
          <w:u w:val="single"/>
        </w:rPr>
        <w:t>essential traits</w:t>
      </w:r>
      <w:r w:rsidRPr="000614B4">
        <w:rPr>
          <w:b/>
          <w:bCs/>
          <w:u w:val="single"/>
        </w:rPr>
        <w:t xml:space="preserve">, essences, or ways of being, </w:t>
      </w:r>
      <w:r w:rsidRPr="000614B4">
        <w:rPr>
          <w:b/>
          <w:bCs/>
          <w:highlight w:val="cyan"/>
          <w:u w:val="single"/>
        </w:rPr>
        <w:t>necessarily inhering in people</w:t>
      </w:r>
      <w:r w:rsidRPr="00E84724">
        <w:rPr>
          <w:u w:val="single"/>
        </w:rPr>
        <w:t xml:space="preserve">, </w:t>
      </w:r>
      <w:r w:rsidRPr="000614B4">
        <w:rPr>
          <w:highlight w:val="cyan"/>
          <w:u w:val="single"/>
        </w:rPr>
        <w:t>due to</w:t>
      </w:r>
      <w:r w:rsidRPr="00E84724">
        <w:rPr>
          <w:u w:val="single"/>
        </w:rPr>
        <w:t xml:space="preserve"> their </w:t>
      </w:r>
      <w:r w:rsidRPr="000614B4">
        <w:rPr>
          <w:highlight w:val="cyan"/>
          <w:u w:val="single"/>
        </w:rPr>
        <w:t>race</w:t>
      </w:r>
      <w:r w:rsidRPr="001F0DB5">
        <w:rPr>
          <w:sz w:val="16"/>
        </w:rPr>
        <w:t xml:space="preserve">.3 Racial essentialism is the imagining of what races of people really are. They employ Aristotle’s conception of essence, where certain properties are deemed inherent to the meaning of an object, in this case, the “raced” person.4 </w:t>
      </w:r>
      <w:r w:rsidRPr="00E84724">
        <w:rPr>
          <w:u w:val="single"/>
        </w:rPr>
        <w:t>From this perspective, “antiblack racism” merely suggests a qualifying of the object of reference</w:t>
      </w:r>
      <w:r w:rsidRPr="001F0DB5">
        <w:rPr>
          <w:sz w:val="16"/>
        </w:rPr>
        <w:t xml:space="preserve">. </w:t>
      </w:r>
      <w:r w:rsidRPr="000614B4">
        <w:rPr>
          <w:highlight w:val="cyan"/>
          <w:u w:val="single"/>
        </w:rPr>
        <w:t>However</w:t>
      </w:r>
      <w:r w:rsidRPr="00E84724">
        <w:rPr>
          <w:u w:val="single"/>
        </w:rPr>
        <w:t xml:space="preserve">, according to black existentialist approaches, </w:t>
      </w:r>
      <w:r w:rsidRPr="000614B4">
        <w:rPr>
          <w:highlight w:val="cyan"/>
          <w:u w:val="single"/>
        </w:rPr>
        <w:t>the prefix</w:t>
      </w:r>
      <w:r w:rsidRPr="00E84724">
        <w:rPr>
          <w:u w:val="single"/>
        </w:rPr>
        <w:t>, “</w:t>
      </w:r>
      <w:r w:rsidRPr="000614B4">
        <w:rPr>
          <w:highlight w:val="cyan"/>
          <w:u w:val="single"/>
        </w:rPr>
        <w:t>antiblack</w:t>
      </w:r>
      <w:r w:rsidRPr="00E84724">
        <w:rPr>
          <w:u w:val="single"/>
        </w:rPr>
        <w:t xml:space="preserve">,” </w:t>
      </w:r>
      <w:r w:rsidRPr="000614B4">
        <w:rPr>
          <w:highlight w:val="cyan"/>
          <w:u w:val="single"/>
        </w:rPr>
        <w:t>adds more than a specification for a</w:t>
      </w:r>
      <w:r w:rsidRPr="00E84724">
        <w:rPr>
          <w:u w:val="single"/>
        </w:rPr>
        <w:t xml:space="preserve"> </w:t>
      </w:r>
      <w:r w:rsidRPr="000614B4">
        <w:rPr>
          <w:highlight w:val="cyan"/>
          <w:u w:val="single"/>
        </w:rPr>
        <w:t>type of racism</w:t>
      </w:r>
      <w:r w:rsidRPr="001F0DB5">
        <w:rPr>
          <w:sz w:val="16"/>
        </w:rPr>
        <w:t xml:space="preserve">. </w:t>
      </w:r>
      <w:r w:rsidRPr="000614B4">
        <w:rPr>
          <w:b/>
          <w:bCs/>
          <w:u w:val="single"/>
        </w:rPr>
        <w:t>“</w:t>
      </w:r>
      <w:r w:rsidRPr="000614B4">
        <w:rPr>
          <w:b/>
          <w:bCs/>
          <w:highlight w:val="cyan"/>
          <w:u w:val="single"/>
        </w:rPr>
        <w:t>Antiblack racism</w:t>
      </w:r>
      <w:r w:rsidRPr="000614B4">
        <w:rPr>
          <w:b/>
          <w:bCs/>
          <w:u w:val="single"/>
        </w:rPr>
        <w:t>” is an existentially descriptive term</w:t>
      </w:r>
      <w:r w:rsidRPr="001F0DB5">
        <w:rPr>
          <w:u w:val="single"/>
        </w:rPr>
        <w:t xml:space="preserve"> that </w:t>
      </w:r>
      <w:r w:rsidRPr="000614B4">
        <w:rPr>
          <w:highlight w:val="cyan"/>
          <w:u w:val="single"/>
        </w:rPr>
        <w:t>designates the phenomenon</w:t>
      </w:r>
      <w:r w:rsidRPr="001F0DB5">
        <w:rPr>
          <w:u w:val="single"/>
        </w:rPr>
        <w:t xml:space="preserve"> </w:t>
      </w:r>
      <w:r w:rsidRPr="000614B4">
        <w:rPr>
          <w:highlight w:val="cyan"/>
          <w:u w:val="single"/>
        </w:rPr>
        <w:t>of racism itself</w:t>
      </w:r>
      <w:r w:rsidRPr="001F0DB5">
        <w:rPr>
          <w:sz w:val="16"/>
        </w:rPr>
        <w:t xml:space="preserve">.5 </w:t>
      </w:r>
      <w:r w:rsidRPr="001F0DB5">
        <w:rPr>
          <w:u w:val="single"/>
        </w:rPr>
        <w:t xml:space="preserve">In particular, </w:t>
      </w:r>
      <w:r w:rsidRPr="000614B4">
        <w:rPr>
          <w:b/>
          <w:bCs/>
          <w:u w:val="single"/>
        </w:rPr>
        <w:t>“</w:t>
      </w:r>
      <w:r w:rsidRPr="000614B4">
        <w:rPr>
          <w:b/>
          <w:bCs/>
          <w:highlight w:val="cyan"/>
          <w:u w:val="single"/>
        </w:rPr>
        <w:t>antiblack</w:t>
      </w:r>
      <w:r w:rsidRPr="000614B4">
        <w:rPr>
          <w:b/>
          <w:bCs/>
          <w:u w:val="single"/>
        </w:rPr>
        <w:t xml:space="preserve">” </w:t>
      </w:r>
      <w:r w:rsidRPr="000614B4">
        <w:rPr>
          <w:b/>
          <w:bCs/>
          <w:highlight w:val="cyan"/>
          <w:u w:val="single"/>
        </w:rPr>
        <w:t>connotes denials of one’s subjective capacities</w:t>
      </w:r>
      <w:r w:rsidRPr="001F0DB5">
        <w:rPr>
          <w:sz w:val="16"/>
        </w:rPr>
        <w:t xml:space="preserve">. </w:t>
      </w:r>
      <w:r w:rsidRPr="001F0DB5">
        <w:rPr>
          <w:u w:val="single"/>
        </w:rPr>
        <w:t>“</w:t>
      </w:r>
      <w:r w:rsidRPr="000614B4">
        <w:rPr>
          <w:highlight w:val="cyan"/>
          <w:u w:val="single"/>
        </w:rPr>
        <w:t>Black</w:t>
      </w:r>
      <w:r w:rsidRPr="001F0DB5">
        <w:rPr>
          <w:u w:val="single"/>
        </w:rPr>
        <w:t xml:space="preserve">,” here, </w:t>
      </w:r>
      <w:r w:rsidRPr="000614B4">
        <w:rPr>
          <w:highlight w:val="cyan"/>
          <w:u w:val="single"/>
        </w:rPr>
        <w:t>assumes an ontological</w:t>
      </w:r>
      <w:r w:rsidRPr="001F0DB5">
        <w:rPr>
          <w:u w:val="single"/>
        </w:rPr>
        <w:t xml:space="preserve">ly descriptive </w:t>
      </w:r>
      <w:r w:rsidRPr="000614B4">
        <w:rPr>
          <w:highlight w:val="cyan"/>
          <w:u w:val="single"/>
        </w:rPr>
        <w:t>meaning</w:t>
      </w:r>
      <w:r w:rsidRPr="001F0DB5">
        <w:rPr>
          <w:u w:val="single"/>
        </w:rPr>
        <w:t xml:space="preserve">, </w:t>
      </w:r>
      <w:r w:rsidRPr="000614B4">
        <w:rPr>
          <w:highlight w:val="cyan"/>
          <w:u w:val="single"/>
        </w:rPr>
        <w:t>denoting</w:t>
      </w:r>
      <w:r w:rsidRPr="001F0DB5">
        <w:rPr>
          <w:u w:val="single"/>
        </w:rPr>
        <w:t xml:space="preserve"> situations of </w:t>
      </w:r>
      <w:r w:rsidRPr="000614B4">
        <w:rPr>
          <w:highlight w:val="cyan"/>
          <w:u w:val="single"/>
        </w:rPr>
        <w:t>existential invisibility</w:t>
      </w:r>
      <w:r w:rsidRPr="001F0DB5">
        <w:rPr>
          <w:u w:val="single"/>
        </w:rPr>
        <w:t xml:space="preserve">, where one is </w:t>
      </w:r>
      <w:r w:rsidRPr="000614B4">
        <w:rPr>
          <w:highlight w:val="cyan"/>
          <w:u w:val="single"/>
        </w:rPr>
        <w:t xml:space="preserve">seen as a </w:t>
      </w:r>
      <w:r w:rsidRPr="000614B4">
        <w:rPr>
          <w:b/>
          <w:bCs/>
          <w:highlight w:val="cyan"/>
          <w:u w:val="single"/>
        </w:rPr>
        <w:t>nonexistence in relation to</w:t>
      </w:r>
      <w:r w:rsidRPr="000614B4">
        <w:rPr>
          <w:b/>
          <w:bCs/>
          <w:u w:val="single"/>
        </w:rPr>
        <w:t xml:space="preserve"> normative conceptions of </w:t>
      </w:r>
      <w:r w:rsidRPr="000614B4">
        <w:rPr>
          <w:b/>
          <w:bCs/>
          <w:highlight w:val="cyan"/>
          <w:u w:val="single"/>
        </w:rPr>
        <w:t>humanity</w:t>
      </w:r>
      <w:r w:rsidRPr="000614B4">
        <w:rPr>
          <w:b/>
          <w:bCs/>
          <w:u w:val="single"/>
        </w:rPr>
        <w:t xml:space="preserve">, </w:t>
      </w:r>
      <w:r w:rsidRPr="000614B4">
        <w:rPr>
          <w:b/>
          <w:bCs/>
          <w:highlight w:val="cyan"/>
          <w:u w:val="single"/>
        </w:rPr>
        <w:t>that is</w:t>
      </w:r>
      <w:r w:rsidRPr="000614B4">
        <w:rPr>
          <w:b/>
          <w:bCs/>
          <w:u w:val="single"/>
        </w:rPr>
        <w:t>, “</w:t>
      </w:r>
      <w:r w:rsidRPr="000614B4">
        <w:rPr>
          <w:b/>
          <w:bCs/>
          <w:highlight w:val="cyan"/>
          <w:u w:val="single"/>
        </w:rPr>
        <w:t>white</w:t>
      </w:r>
      <w:r w:rsidRPr="001F0DB5">
        <w:rPr>
          <w:sz w:val="16"/>
        </w:rPr>
        <w:t xml:space="preserve">.” Thus, terms such as “black existential life” resists charges of essentialism, because whether or not one exists as “black” is not, in an existential sense, a matter of personal identity formation. </w:t>
      </w:r>
      <w:r w:rsidRPr="001F0DB5">
        <w:rPr>
          <w:u w:val="single"/>
        </w:rPr>
        <w:t>There are subjective dimensions of personal identity formation, or what one might call, phenomenal activity, involved in living blackness; there are also objective existential dimensions of blackness in spite of which one lives</w:t>
      </w:r>
      <w:r w:rsidRPr="001F0DB5">
        <w:rPr>
          <w:sz w:val="16"/>
        </w:rPr>
        <w:t>. Frantz Fanon illuminated the philosophical uniqueness of phenomenal perspectives developed from spaces of black existential invisibility, where critical dimensions of subjective capacities develop in relation to objective, lived, experiences of blackness.6</w:t>
      </w:r>
    </w:p>
    <w:p w14:paraId="252C413E" w14:textId="77777777" w:rsidR="00F66831" w:rsidRPr="000614B4" w:rsidRDefault="00F66831" w:rsidP="00F66831">
      <w:pPr>
        <w:rPr>
          <w:sz w:val="14"/>
        </w:rPr>
      </w:pPr>
      <w:r w:rsidRPr="000614B4">
        <w:rPr>
          <w:highlight w:val="cyan"/>
          <w:u w:val="single"/>
        </w:rPr>
        <w:t>There is</w:t>
      </w:r>
      <w:r w:rsidRPr="001F0DB5">
        <w:rPr>
          <w:u w:val="single"/>
        </w:rPr>
        <w:t xml:space="preserve"> textual </w:t>
      </w:r>
      <w:r w:rsidRPr="000614B4">
        <w:rPr>
          <w:highlight w:val="cyan"/>
          <w:u w:val="single"/>
        </w:rPr>
        <w:t>evidence of antiblack racism in European philosophy</w:t>
      </w:r>
      <w:r w:rsidRPr="001F0DB5">
        <w:rPr>
          <w:sz w:val="16"/>
        </w:rPr>
        <w:t>, dating back as far as the medieval period, through the “</w:t>
      </w:r>
      <w:r w:rsidRPr="000614B4">
        <w:rPr>
          <w:sz w:val="14"/>
        </w:rPr>
        <w:t xml:space="preserve">discovery” of the “new world,” and modern European colonization of Africa. </w:t>
      </w:r>
      <w:r w:rsidRPr="001F0DB5">
        <w:rPr>
          <w:u w:val="single"/>
        </w:rPr>
        <w:t xml:space="preserve">There, </w:t>
      </w:r>
      <w:r w:rsidRPr="000614B4">
        <w:rPr>
          <w:highlight w:val="cyan"/>
          <w:u w:val="single"/>
        </w:rPr>
        <w:t xml:space="preserve">one finds </w:t>
      </w:r>
      <w:r w:rsidRPr="000614B4">
        <w:rPr>
          <w:b/>
          <w:bCs/>
          <w:highlight w:val="cyan"/>
          <w:u w:val="single"/>
        </w:rPr>
        <w:t>obsessions with</w:t>
      </w:r>
      <w:r w:rsidRPr="000614B4">
        <w:rPr>
          <w:b/>
          <w:bCs/>
          <w:u w:val="single"/>
        </w:rPr>
        <w:t xml:space="preserve"> the category of “</w:t>
      </w:r>
      <w:r w:rsidRPr="000614B4">
        <w:rPr>
          <w:b/>
          <w:bCs/>
          <w:highlight w:val="cyan"/>
          <w:u w:val="single"/>
        </w:rPr>
        <w:t>Man</w:t>
      </w:r>
      <w:r w:rsidRPr="000614B4">
        <w:rPr>
          <w:b/>
          <w:bCs/>
          <w:u w:val="single"/>
        </w:rPr>
        <w:t xml:space="preserve">,” </w:t>
      </w:r>
      <w:r w:rsidRPr="000614B4">
        <w:rPr>
          <w:b/>
          <w:bCs/>
          <w:highlight w:val="cyan"/>
          <w:u w:val="single"/>
        </w:rPr>
        <w:t>understood as Humanity</w:t>
      </w:r>
      <w:r w:rsidRPr="001F0DB5">
        <w:rPr>
          <w:u w:val="single"/>
        </w:rPr>
        <w:t xml:space="preserve">, </w:t>
      </w:r>
      <w:r w:rsidRPr="000614B4">
        <w:rPr>
          <w:highlight w:val="cyan"/>
          <w:u w:val="single"/>
        </w:rPr>
        <w:t>but</w:t>
      </w:r>
      <w:r w:rsidRPr="001F0DB5">
        <w:rPr>
          <w:u w:val="single"/>
        </w:rPr>
        <w:t xml:space="preserve"> grossly </w:t>
      </w:r>
      <w:r w:rsidRPr="000614B4">
        <w:rPr>
          <w:highlight w:val="cyan"/>
          <w:u w:val="single"/>
        </w:rPr>
        <w:t>reduced to the perspectives of</w:t>
      </w:r>
      <w:r w:rsidRPr="001F0DB5">
        <w:rPr>
          <w:u w:val="single"/>
        </w:rPr>
        <w:t xml:space="preserve"> (</w:t>
      </w:r>
      <w:r w:rsidRPr="000614B4">
        <w:rPr>
          <w:highlight w:val="cyan"/>
          <w:u w:val="single"/>
        </w:rPr>
        <w:t>European</w:t>
      </w:r>
      <w:r w:rsidRPr="001F0DB5">
        <w:rPr>
          <w:u w:val="single"/>
        </w:rPr>
        <w:t>) “</w:t>
      </w:r>
      <w:r w:rsidRPr="000614B4">
        <w:rPr>
          <w:highlight w:val="cyan"/>
          <w:u w:val="single"/>
        </w:rPr>
        <w:t>Man</w:t>
      </w:r>
      <w:r w:rsidRPr="001F0DB5">
        <w:rPr>
          <w:u w:val="single"/>
        </w:rPr>
        <w:t xml:space="preserve">,” </w:t>
      </w:r>
      <w:r w:rsidRPr="000614B4">
        <w:rPr>
          <w:b/>
          <w:bCs/>
          <w:highlight w:val="cyan"/>
          <w:u w:val="single"/>
        </w:rPr>
        <w:t>understood as</w:t>
      </w:r>
      <w:r w:rsidRPr="000614B4">
        <w:rPr>
          <w:b/>
          <w:bCs/>
          <w:u w:val="single"/>
        </w:rPr>
        <w:t xml:space="preserve"> (</w:t>
      </w:r>
      <w:r w:rsidRPr="000614B4">
        <w:rPr>
          <w:b/>
          <w:bCs/>
          <w:highlight w:val="cyan"/>
          <w:u w:val="single"/>
        </w:rPr>
        <w:t>white</w:t>
      </w:r>
      <w:r w:rsidRPr="000614B4">
        <w:rPr>
          <w:b/>
          <w:bCs/>
          <w:u w:val="single"/>
        </w:rPr>
        <w:t xml:space="preserve">) </w:t>
      </w:r>
      <w:r w:rsidRPr="000614B4">
        <w:rPr>
          <w:b/>
          <w:bCs/>
          <w:highlight w:val="cyan"/>
          <w:u w:val="single"/>
        </w:rPr>
        <w:t>Humanity</w:t>
      </w:r>
      <w:r w:rsidRPr="000614B4">
        <w:rPr>
          <w:sz w:val="14"/>
        </w:rPr>
        <w:t xml:space="preserve">. </w:t>
      </w:r>
      <w:r w:rsidRPr="001F0DB5">
        <w:rPr>
          <w:u w:val="single"/>
        </w:rPr>
        <w:t xml:space="preserve">This reduction </w:t>
      </w:r>
      <w:r w:rsidRPr="000614B4">
        <w:rPr>
          <w:highlight w:val="cyan"/>
          <w:u w:val="single"/>
        </w:rPr>
        <w:t>entails axiomatic conceptions of white-normative</w:t>
      </w:r>
      <w:r w:rsidRPr="001F0DB5">
        <w:rPr>
          <w:u w:val="single"/>
        </w:rPr>
        <w:t xml:space="preserve"> </w:t>
      </w:r>
      <w:r w:rsidRPr="000614B4">
        <w:rPr>
          <w:highlight w:val="cyan"/>
          <w:u w:val="single"/>
        </w:rPr>
        <w:t xml:space="preserve">and </w:t>
      </w:r>
      <w:r w:rsidRPr="000614B4">
        <w:rPr>
          <w:b/>
          <w:bCs/>
          <w:highlight w:val="cyan"/>
          <w:u w:val="single"/>
        </w:rPr>
        <w:t>antiblack racist ideals and is a consequence of</w:t>
      </w:r>
      <w:r w:rsidRPr="000614B4">
        <w:rPr>
          <w:b/>
          <w:bCs/>
          <w:u w:val="single"/>
        </w:rPr>
        <w:t xml:space="preserve"> (</w:t>
      </w:r>
      <w:r w:rsidRPr="000614B4">
        <w:rPr>
          <w:b/>
          <w:bCs/>
          <w:highlight w:val="cyan"/>
          <w:u w:val="single"/>
        </w:rPr>
        <w:t>European</w:t>
      </w:r>
      <w:r w:rsidRPr="000614B4">
        <w:rPr>
          <w:b/>
          <w:bCs/>
          <w:u w:val="single"/>
        </w:rPr>
        <w:t>) “</w:t>
      </w:r>
      <w:r w:rsidRPr="000614B4">
        <w:rPr>
          <w:b/>
          <w:bCs/>
          <w:highlight w:val="cyan"/>
          <w:u w:val="single"/>
        </w:rPr>
        <w:t>Man’s</w:t>
      </w:r>
      <w:r w:rsidRPr="000614B4">
        <w:rPr>
          <w:b/>
          <w:bCs/>
          <w:u w:val="single"/>
        </w:rPr>
        <w:t xml:space="preserve">” </w:t>
      </w:r>
      <w:r w:rsidRPr="000614B4">
        <w:rPr>
          <w:b/>
          <w:bCs/>
          <w:highlight w:val="cyan"/>
          <w:u w:val="single"/>
        </w:rPr>
        <w:t>innermost existential struggles</w:t>
      </w:r>
      <w:r w:rsidRPr="000614B4">
        <w:rPr>
          <w:sz w:val="14"/>
        </w:rPr>
        <w:t xml:space="preserve">. I use a capital “H,” in Human being, and a capital “M,” in “Man,” to designate philosophies, descriptions, and thoughts developed and understood to be true of all Humankind. However, </w:t>
      </w:r>
      <w:r w:rsidRPr="001F0DB5">
        <w:rPr>
          <w:u w:val="single"/>
        </w:rPr>
        <w:t>I use the parenthetical and quotations, in (</w:t>
      </w:r>
      <w:r w:rsidRPr="000614B4">
        <w:rPr>
          <w:highlight w:val="cyan"/>
          <w:u w:val="single"/>
        </w:rPr>
        <w:t>European</w:t>
      </w:r>
      <w:r w:rsidRPr="001F0DB5">
        <w:rPr>
          <w:u w:val="single"/>
        </w:rPr>
        <w:t>) “</w:t>
      </w:r>
      <w:r w:rsidRPr="000614B4">
        <w:rPr>
          <w:highlight w:val="cyan"/>
          <w:u w:val="single"/>
        </w:rPr>
        <w:t>Man</w:t>
      </w:r>
      <w:r w:rsidRPr="001F0DB5">
        <w:rPr>
          <w:u w:val="single"/>
        </w:rPr>
        <w:t xml:space="preserve">,” </w:t>
      </w:r>
      <w:r w:rsidRPr="000614B4">
        <w:rPr>
          <w:highlight w:val="cyan"/>
          <w:u w:val="single"/>
        </w:rPr>
        <w:t>and</w:t>
      </w:r>
      <w:r w:rsidRPr="001F0DB5">
        <w:rPr>
          <w:u w:val="single"/>
        </w:rPr>
        <w:t xml:space="preserve"> (</w:t>
      </w:r>
      <w:r w:rsidRPr="000614B4">
        <w:rPr>
          <w:highlight w:val="cyan"/>
          <w:u w:val="single"/>
        </w:rPr>
        <w:t>white</w:t>
      </w:r>
      <w:r w:rsidRPr="001F0DB5">
        <w:rPr>
          <w:u w:val="single"/>
        </w:rPr>
        <w:t xml:space="preserve">) </w:t>
      </w:r>
      <w:r w:rsidRPr="000614B4">
        <w:rPr>
          <w:highlight w:val="cyan"/>
          <w:u w:val="single"/>
        </w:rPr>
        <w:t>Humanity</w:t>
      </w:r>
      <w:r w:rsidRPr="001F0DB5">
        <w:rPr>
          <w:u w:val="single"/>
        </w:rPr>
        <w:t xml:space="preserve">, to </w:t>
      </w:r>
      <w:r w:rsidRPr="000614B4">
        <w:rPr>
          <w:highlight w:val="cyan"/>
          <w:u w:val="single"/>
        </w:rPr>
        <w:t>designate philosophies</w:t>
      </w:r>
      <w:r w:rsidRPr="001F0DB5">
        <w:rPr>
          <w:u w:val="single"/>
        </w:rPr>
        <w:t xml:space="preserve">, </w:t>
      </w:r>
      <w:r w:rsidRPr="000614B4">
        <w:rPr>
          <w:highlight w:val="cyan"/>
          <w:u w:val="single"/>
        </w:rPr>
        <w:t>descriptions</w:t>
      </w:r>
      <w:r w:rsidRPr="001F0DB5">
        <w:rPr>
          <w:u w:val="single"/>
        </w:rPr>
        <w:t xml:space="preserve">, </w:t>
      </w:r>
      <w:r w:rsidRPr="000614B4">
        <w:rPr>
          <w:highlight w:val="cyan"/>
          <w:u w:val="single"/>
        </w:rPr>
        <w:t>and thoughts</w:t>
      </w:r>
      <w:r w:rsidRPr="001F0DB5">
        <w:rPr>
          <w:u w:val="single"/>
        </w:rPr>
        <w:t xml:space="preserve"> developed and understood to </w:t>
      </w:r>
      <w:r w:rsidRPr="002F133B">
        <w:rPr>
          <w:highlight w:val="cyan"/>
          <w:u w:val="single"/>
        </w:rPr>
        <w:t>only</w:t>
      </w:r>
      <w:r w:rsidRPr="001F0DB5">
        <w:rPr>
          <w:u w:val="single"/>
        </w:rPr>
        <w:t xml:space="preserve"> be </w:t>
      </w:r>
      <w:r w:rsidRPr="002F133B">
        <w:rPr>
          <w:highlight w:val="cyan"/>
          <w:u w:val="single"/>
        </w:rPr>
        <w:t>true of</w:t>
      </w:r>
      <w:r w:rsidRPr="001F0DB5">
        <w:rPr>
          <w:u w:val="single"/>
        </w:rPr>
        <w:t xml:space="preserve"> European descended, </w:t>
      </w:r>
      <w:r w:rsidRPr="002F133B">
        <w:rPr>
          <w:highlight w:val="cyan"/>
          <w:u w:val="single"/>
        </w:rPr>
        <w:t>racially white people</w:t>
      </w:r>
      <w:r w:rsidRPr="000614B4">
        <w:rPr>
          <w:sz w:val="14"/>
        </w:rPr>
        <w:t xml:space="preserve">. </w:t>
      </w:r>
      <w:r w:rsidRPr="002F133B">
        <w:rPr>
          <w:highlight w:val="cyan"/>
          <w:u w:val="single"/>
        </w:rPr>
        <w:t xml:space="preserve">The results of those attempts are reflective of </w:t>
      </w:r>
      <w:r w:rsidRPr="002F133B">
        <w:rPr>
          <w:b/>
          <w:bCs/>
          <w:highlight w:val="cyan"/>
          <w:u w:val="single"/>
        </w:rPr>
        <w:t>failures</w:t>
      </w:r>
      <w:r w:rsidRPr="000614B4">
        <w:rPr>
          <w:b/>
          <w:bCs/>
          <w:u w:val="single"/>
        </w:rPr>
        <w:t xml:space="preserve">, and weaknesses, </w:t>
      </w:r>
      <w:r w:rsidRPr="002F133B">
        <w:rPr>
          <w:b/>
          <w:bCs/>
          <w:highlight w:val="cyan"/>
          <w:u w:val="single"/>
        </w:rPr>
        <w:t>evident in the struggles</w:t>
      </w:r>
      <w:r w:rsidRPr="000614B4">
        <w:rPr>
          <w:b/>
          <w:bCs/>
          <w:u w:val="single"/>
        </w:rPr>
        <w:t xml:space="preserve"> and desires</w:t>
      </w:r>
      <w:r w:rsidRPr="001F0DB5">
        <w:rPr>
          <w:u w:val="single"/>
        </w:rPr>
        <w:t xml:space="preserve"> </w:t>
      </w:r>
      <w:r w:rsidRPr="002F133B">
        <w:rPr>
          <w:highlight w:val="cyan"/>
          <w:u w:val="single"/>
        </w:rPr>
        <w:t>of</w:t>
      </w:r>
      <w:r w:rsidRPr="001F0DB5">
        <w:rPr>
          <w:u w:val="single"/>
        </w:rPr>
        <w:t xml:space="preserve"> (</w:t>
      </w:r>
      <w:r w:rsidRPr="002F133B">
        <w:rPr>
          <w:highlight w:val="cyan"/>
          <w:u w:val="single"/>
        </w:rPr>
        <w:t>European</w:t>
      </w:r>
      <w:r w:rsidRPr="001F0DB5">
        <w:rPr>
          <w:u w:val="single"/>
        </w:rPr>
        <w:t>) “</w:t>
      </w:r>
      <w:r w:rsidRPr="002F133B">
        <w:rPr>
          <w:highlight w:val="cyan"/>
          <w:u w:val="single"/>
        </w:rPr>
        <w:t>Man</w:t>
      </w:r>
      <w:r w:rsidRPr="001F0DB5">
        <w:rPr>
          <w:u w:val="single"/>
        </w:rPr>
        <w:t xml:space="preserve">,” </w:t>
      </w:r>
      <w:r w:rsidRPr="002F133B">
        <w:rPr>
          <w:highlight w:val="cyan"/>
          <w:u w:val="single"/>
        </w:rPr>
        <w:t>which</w:t>
      </w:r>
      <w:r w:rsidRPr="001F0DB5">
        <w:rPr>
          <w:u w:val="single"/>
        </w:rPr>
        <w:t xml:space="preserve"> further </w:t>
      </w:r>
      <w:r w:rsidRPr="002F133B">
        <w:rPr>
          <w:highlight w:val="cyan"/>
          <w:u w:val="single"/>
        </w:rPr>
        <w:t>resulted in</w:t>
      </w:r>
      <w:r w:rsidRPr="001F0DB5">
        <w:rPr>
          <w:u w:val="single"/>
        </w:rPr>
        <w:t xml:space="preserve"> </w:t>
      </w:r>
      <w:r w:rsidRPr="002F133B">
        <w:rPr>
          <w:highlight w:val="cyan"/>
          <w:u w:val="single"/>
        </w:rPr>
        <w:t>European</w:t>
      </w:r>
      <w:r w:rsidRPr="001F0DB5">
        <w:rPr>
          <w:u w:val="single"/>
        </w:rPr>
        <w:t xml:space="preserve"> Enlightenment </w:t>
      </w:r>
      <w:r w:rsidRPr="002F133B">
        <w:rPr>
          <w:highlight w:val="cyan"/>
          <w:u w:val="single"/>
        </w:rPr>
        <w:t xml:space="preserve">philosophies </w:t>
      </w:r>
      <w:r w:rsidRPr="002F133B">
        <w:rPr>
          <w:b/>
          <w:bCs/>
          <w:highlight w:val="cyan"/>
          <w:u w:val="single"/>
        </w:rPr>
        <w:t>producing antiblack racist practices and institutions</w:t>
      </w:r>
      <w:r w:rsidRPr="000614B4">
        <w:rPr>
          <w:b/>
          <w:bCs/>
          <w:u w:val="single"/>
        </w:rPr>
        <w:t xml:space="preserve">, all </w:t>
      </w:r>
      <w:r w:rsidRPr="002F133B">
        <w:rPr>
          <w:b/>
          <w:bCs/>
          <w:highlight w:val="cyan"/>
          <w:u w:val="single"/>
        </w:rPr>
        <w:t>under the</w:t>
      </w:r>
      <w:r w:rsidRPr="000614B4">
        <w:rPr>
          <w:b/>
          <w:bCs/>
          <w:u w:val="single"/>
        </w:rPr>
        <w:t xml:space="preserve"> </w:t>
      </w:r>
      <w:r w:rsidRPr="002F133B">
        <w:rPr>
          <w:b/>
          <w:bCs/>
          <w:highlight w:val="cyan"/>
          <w:u w:val="single"/>
        </w:rPr>
        <w:t>banner</w:t>
      </w:r>
      <w:r w:rsidRPr="000614B4">
        <w:rPr>
          <w:b/>
          <w:bCs/>
          <w:u w:val="single"/>
        </w:rPr>
        <w:t xml:space="preserve"> “</w:t>
      </w:r>
      <w:r w:rsidRPr="002F133B">
        <w:rPr>
          <w:b/>
          <w:bCs/>
          <w:highlight w:val="cyan"/>
          <w:u w:val="single"/>
        </w:rPr>
        <w:t>civilized</w:t>
      </w:r>
      <w:r w:rsidRPr="000614B4">
        <w:rPr>
          <w:b/>
          <w:bCs/>
          <w:u w:val="single"/>
        </w:rPr>
        <w:t xml:space="preserve"> (</w:t>
      </w:r>
      <w:r w:rsidRPr="002F133B">
        <w:rPr>
          <w:b/>
          <w:bCs/>
          <w:highlight w:val="cyan"/>
          <w:u w:val="single"/>
        </w:rPr>
        <w:t>white</w:t>
      </w:r>
      <w:r w:rsidRPr="000614B4">
        <w:rPr>
          <w:b/>
          <w:bCs/>
          <w:u w:val="single"/>
        </w:rPr>
        <w:t xml:space="preserve">) </w:t>
      </w:r>
      <w:r w:rsidRPr="002F133B">
        <w:rPr>
          <w:b/>
          <w:bCs/>
          <w:highlight w:val="cyan"/>
          <w:u w:val="single"/>
        </w:rPr>
        <w:t>Humanity</w:t>
      </w:r>
      <w:r w:rsidRPr="000614B4">
        <w:rPr>
          <w:sz w:val="14"/>
        </w:rPr>
        <w:t>.”</w:t>
      </w:r>
    </w:p>
    <w:p w14:paraId="2DCFAB1C" w14:textId="77777777" w:rsidR="00F66831" w:rsidRPr="000614B4" w:rsidRDefault="00F66831" w:rsidP="00F66831">
      <w:pPr>
        <w:rPr>
          <w:sz w:val="14"/>
        </w:rPr>
      </w:pPr>
      <w:r w:rsidRPr="000614B4">
        <w:rPr>
          <w:sz w:val="14"/>
        </w:rPr>
        <w:t xml:space="preserve">Disregarding the first paragraph of this book as “vulgar,” and perhaps being tempted not to read further, may indicate an appeal to traditions championed by people who, along with claiming to “know” philosophical ideals stratifying human beings along racial and sexual lines, also claimed to occupy a transcendent position from which to discern the vulgar. This amounts to the claim that certain forms of expression fail to beget any real meaning. </w:t>
      </w:r>
      <w:r w:rsidRPr="002F133B">
        <w:rPr>
          <w:b/>
          <w:bCs/>
          <w:highlight w:val="cyan"/>
          <w:u w:val="single"/>
        </w:rPr>
        <w:t>The antiblack</w:t>
      </w:r>
      <w:r w:rsidRPr="000614B4">
        <w:rPr>
          <w:b/>
          <w:bCs/>
          <w:u w:val="single"/>
        </w:rPr>
        <w:t xml:space="preserve"> </w:t>
      </w:r>
      <w:r w:rsidRPr="002F133B">
        <w:rPr>
          <w:b/>
          <w:bCs/>
          <w:highlight w:val="cyan"/>
          <w:u w:val="single"/>
        </w:rPr>
        <w:t>racist</w:t>
      </w:r>
      <w:r w:rsidRPr="001F0DB5">
        <w:rPr>
          <w:u w:val="single"/>
        </w:rPr>
        <w:t xml:space="preserve">, for example, </w:t>
      </w:r>
      <w:r w:rsidRPr="002F133B">
        <w:rPr>
          <w:b/>
          <w:bCs/>
          <w:u w:val="single"/>
        </w:rPr>
        <w:t>simply</w:t>
      </w:r>
      <w:r w:rsidRPr="000614B4">
        <w:rPr>
          <w:b/>
          <w:bCs/>
          <w:u w:val="single"/>
        </w:rPr>
        <w:t xml:space="preserve"> </w:t>
      </w:r>
      <w:r w:rsidRPr="002F133B">
        <w:rPr>
          <w:b/>
          <w:bCs/>
          <w:highlight w:val="cyan"/>
          <w:u w:val="single"/>
        </w:rPr>
        <w:t>announces that expressions</w:t>
      </w:r>
      <w:r w:rsidRPr="000614B4">
        <w:rPr>
          <w:b/>
          <w:bCs/>
          <w:u w:val="single"/>
        </w:rPr>
        <w:t xml:space="preserve"> such as the ones above </w:t>
      </w:r>
      <w:r w:rsidRPr="002F133B">
        <w:rPr>
          <w:b/>
          <w:bCs/>
          <w:highlight w:val="cyan"/>
          <w:u w:val="single"/>
        </w:rPr>
        <w:t>have no valuable</w:t>
      </w:r>
      <w:r w:rsidRPr="000614B4">
        <w:rPr>
          <w:b/>
          <w:bCs/>
          <w:u w:val="single"/>
        </w:rPr>
        <w:t xml:space="preserve"> </w:t>
      </w:r>
      <w:r w:rsidRPr="002F133B">
        <w:rPr>
          <w:b/>
          <w:bCs/>
          <w:highlight w:val="cyan"/>
          <w:u w:val="single"/>
        </w:rPr>
        <w:t>meaning</w:t>
      </w:r>
      <w:r w:rsidRPr="001F0DB5">
        <w:rPr>
          <w:u w:val="single"/>
        </w:rPr>
        <w:t xml:space="preserve">, </w:t>
      </w:r>
      <w:r w:rsidRPr="002F133B">
        <w:rPr>
          <w:highlight w:val="cyan"/>
          <w:u w:val="single"/>
        </w:rPr>
        <w:t>and if they have</w:t>
      </w:r>
      <w:r w:rsidRPr="001F0DB5">
        <w:rPr>
          <w:u w:val="single"/>
        </w:rPr>
        <w:t xml:space="preserve"> any </w:t>
      </w:r>
      <w:r w:rsidRPr="002F133B">
        <w:rPr>
          <w:highlight w:val="cyan"/>
          <w:u w:val="single"/>
        </w:rPr>
        <w:t>meaning</w:t>
      </w:r>
      <w:r w:rsidRPr="001F0DB5">
        <w:rPr>
          <w:u w:val="single"/>
        </w:rPr>
        <w:t xml:space="preserve"> at all</w:t>
      </w:r>
      <w:r w:rsidRPr="002F133B">
        <w:rPr>
          <w:u w:val="single"/>
        </w:rPr>
        <w:t xml:space="preserve">, </w:t>
      </w:r>
      <w:r w:rsidRPr="002F133B">
        <w:rPr>
          <w:highlight w:val="cyan"/>
          <w:u w:val="single"/>
        </w:rPr>
        <w:t>it is vulgar</w:t>
      </w:r>
      <w:r w:rsidRPr="001F0DB5">
        <w:rPr>
          <w:u w:val="single"/>
        </w:rPr>
        <w:t xml:space="preserve">, </w:t>
      </w:r>
      <w:r w:rsidRPr="002F133B">
        <w:rPr>
          <w:highlight w:val="cyan"/>
          <w:u w:val="single"/>
        </w:rPr>
        <w:t>violent</w:t>
      </w:r>
      <w:r w:rsidRPr="001F0DB5">
        <w:rPr>
          <w:u w:val="single"/>
        </w:rPr>
        <w:t xml:space="preserve">, </w:t>
      </w:r>
      <w:r w:rsidRPr="002F133B">
        <w:rPr>
          <w:highlight w:val="cyan"/>
          <w:u w:val="single"/>
        </w:rPr>
        <w:t>and unnecessary</w:t>
      </w:r>
      <w:r w:rsidRPr="000614B4">
        <w:rPr>
          <w:sz w:val="14"/>
        </w:rPr>
        <w:t xml:space="preserve">. </w:t>
      </w:r>
      <w:r w:rsidRPr="001F0DB5">
        <w:rPr>
          <w:u w:val="single"/>
        </w:rPr>
        <w:t xml:space="preserve">This is another way of saying, </w:t>
      </w:r>
      <w:r w:rsidRPr="000614B4">
        <w:rPr>
          <w:b/>
          <w:bCs/>
          <w:u w:val="single"/>
        </w:rPr>
        <w:t>“</w:t>
      </w:r>
      <w:r w:rsidRPr="002F133B">
        <w:rPr>
          <w:b/>
          <w:bCs/>
          <w:highlight w:val="cyan"/>
          <w:u w:val="single"/>
        </w:rPr>
        <w:t>We should not care about what that person says</w:t>
      </w:r>
      <w:r w:rsidRPr="000614B4">
        <w:rPr>
          <w:b/>
          <w:bCs/>
          <w:u w:val="single"/>
        </w:rPr>
        <w:t xml:space="preserve">; </w:t>
      </w:r>
      <w:r w:rsidRPr="002F133B">
        <w:rPr>
          <w:b/>
          <w:bCs/>
          <w:highlight w:val="cyan"/>
          <w:u w:val="single"/>
        </w:rPr>
        <w:t>that person has nothing to say</w:t>
      </w:r>
      <w:r w:rsidRPr="000614B4">
        <w:rPr>
          <w:b/>
          <w:bCs/>
          <w:u w:val="single"/>
        </w:rPr>
        <w:t>.”</w:t>
      </w:r>
      <w:r w:rsidRPr="001F0DB5">
        <w:rPr>
          <w:u w:val="single"/>
        </w:rPr>
        <w:t xml:space="preserve"> That someone who </w:t>
      </w:r>
      <w:r w:rsidRPr="001F0DB5">
        <w:rPr>
          <w:u w:val="single"/>
        </w:rPr>
        <w:lastRenderedPageBreak/>
        <w:t>has just made an expressive utterance has nothing to “say,” depends upon the idea that what that person says is of no relevance; even worse, it implies that person thinks “nothing</w:t>
      </w:r>
      <w:r w:rsidRPr="000614B4">
        <w:rPr>
          <w:sz w:val="14"/>
        </w:rPr>
        <w:t>.”</w:t>
      </w:r>
    </w:p>
    <w:p w14:paraId="12E424DF" w14:textId="77777777" w:rsidR="00F66831" w:rsidRPr="000614B4" w:rsidRDefault="00F66831" w:rsidP="00F66831">
      <w:pPr>
        <w:rPr>
          <w:sz w:val="14"/>
        </w:rPr>
      </w:pPr>
      <w:r w:rsidRPr="002F133B">
        <w:rPr>
          <w:highlight w:val="cyan"/>
          <w:u w:val="single"/>
        </w:rPr>
        <w:t>Vulgar black rejections of antiblack racism suggest</w:t>
      </w:r>
      <w:r w:rsidRPr="000614B4">
        <w:rPr>
          <w:u w:val="single"/>
        </w:rPr>
        <w:t xml:space="preserve"> both a </w:t>
      </w:r>
      <w:r w:rsidRPr="002F133B">
        <w:rPr>
          <w:highlight w:val="cyan"/>
          <w:u w:val="single"/>
        </w:rPr>
        <w:t>failure</w:t>
      </w:r>
      <w:r w:rsidRPr="000614B4">
        <w:rPr>
          <w:u w:val="single"/>
        </w:rPr>
        <w:t xml:space="preserve"> and an achievement</w:t>
      </w:r>
      <w:r w:rsidRPr="000614B4">
        <w:rPr>
          <w:sz w:val="14"/>
        </w:rPr>
        <w:t xml:space="preserve">. At the symbolic level, “vulgar” expressions of blackness might signal an achievement in resisting one’s presumed invisibility. </w:t>
      </w:r>
      <w:r w:rsidRPr="000614B4">
        <w:rPr>
          <w:u w:val="single"/>
        </w:rPr>
        <w:t xml:space="preserve">If </w:t>
      </w:r>
      <w:r w:rsidRPr="002F133B">
        <w:rPr>
          <w:highlight w:val="cyan"/>
          <w:u w:val="single"/>
        </w:rPr>
        <w:t>black people are signifiers of nonexistence</w:t>
      </w:r>
      <w:r w:rsidRPr="000614B4">
        <w:rPr>
          <w:u w:val="single"/>
        </w:rPr>
        <w:t xml:space="preserve"> in antiblack racist societies, then </w:t>
      </w:r>
      <w:r w:rsidRPr="002F133B">
        <w:rPr>
          <w:highlight w:val="cyan"/>
          <w:u w:val="single"/>
        </w:rPr>
        <w:t>black</w:t>
      </w:r>
      <w:r w:rsidRPr="000614B4">
        <w:rPr>
          <w:u w:val="single"/>
        </w:rPr>
        <w:t xml:space="preserve"> “</w:t>
      </w:r>
      <w:r w:rsidRPr="002F133B">
        <w:rPr>
          <w:highlight w:val="cyan"/>
          <w:u w:val="single"/>
        </w:rPr>
        <w:t>vulgar</w:t>
      </w:r>
      <w:r w:rsidRPr="000614B4">
        <w:rPr>
          <w:u w:val="single"/>
        </w:rPr>
        <w:t xml:space="preserve">” </w:t>
      </w:r>
      <w:r w:rsidRPr="002F133B">
        <w:rPr>
          <w:highlight w:val="cyan"/>
          <w:u w:val="single"/>
        </w:rPr>
        <w:t>rejections</w:t>
      </w:r>
      <w:r w:rsidRPr="000614B4">
        <w:rPr>
          <w:u w:val="single"/>
        </w:rPr>
        <w:t xml:space="preserve"> potentially </w:t>
      </w:r>
      <w:r w:rsidRPr="002F133B">
        <w:rPr>
          <w:highlight w:val="cyan"/>
          <w:u w:val="single"/>
        </w:rPr>
        <w:t>become reasonable responses to an</w:t>
      </w:r>
      <w:r w:rsidRPr="000614B4">
        <w:rPr>
          <w:u w:val="single"/>
        </w:rPr>
        <w:t xml:space="preserve"> </w:t>
      </w:r>
      <w:r w:rsidRPr="002F133B">
        <w:rPr>
          <w:highlight w:val="cyan"/>
          <w:u w:val="single"/>
        </w:rPr>
        <w:t>unreasonable situation</w:t>
      </w:r>
      <w:r w:rsidRPr="000614B4">
        <w:rPr>
          <w:sz w:val="14"/>
        </w:rPr>
        <w:t xml:space="preserve">. It is unreasonable to respond to unreason with reason. </w:t>
      </w:r>
      <w:r w:rsidRPr="002F133B">
        <w:rPr>
          <w:b/>
          <w:bCs/>
          <w:highlight w:val="cyan"/>
          <w:u w:val="single"/>
        </w:rPr>
        <w:t>An attempt to reason with the unreasonable</w:t>
      </w:r>
      <w:r w:rsidRPr="000614B4">
        <w:rPr>
          <w:b/>
          <w:bCs/>
          <w:u w:val="single"/>
        </w:rPr>
        <w:t xml:space="preserve"> can </w:t>
      </w:r>
      <w:r w:rsidRPr="002F133B">
        <w:rPr>
          <w:b/>
          <w:bCs/>
          <w:highlight w:val="cyan"/>
          <w:u w:val="single"/>
        </w:rPr>
        <w:t>lead to a debilitating neurosis</w:t>
      </w:r>
      <w:r w:rsidRPr="000614B4">
        <w:rPr>
          <w:u w:val="single"/>
        </w:rPr>
        <w:t xml:space="preserve">. This is </w:t>
      </w:r>
      <w:r w:rsidRPr="002F133B">
        <w:rPr>
          <w:b/>
          <w:bCs/>
          <w:highlight w:val="cyan"/>
          <w:u w:val="single"/>
        </w:rPr>
        <w:t>a crushing realization</w:t>
      </w:r>
      <w:r w:rsidRPr="002F133B">
        <w:rPr>
          <w:highlight w:val="cyan"/>
          <w:u w:val="single"/>
        </w:rPr>
        <w:t xml:space="preserve"> for one whose sole means of defending</w:t>
      </w:r>
      <w:r w:rsidRPr="000614B4">
        <w:rPr>
          <w:u w:val="single"/>
        </w:rPr>
        <w:t xml:space="preserve"> oneself </w:t>
      </w:r>
      <w:r w:rsidRPr="002F133B">
        <w:rPr>
          <w:highlight w:val="cyan"/>
          <w:u w:val="single"/>
        </w:rPr>
        <w:t>against invisibility is</w:t>
      </w:r>
      <w:r w:rsidRPr="000614B4">
        <w:rPr>
          <w:u w:val="single"/>
        </w:rPr>
        <w:t xml:space="preserve"> the deployment of </w:t>
      </w:r>
      <w:r w:rsidRPr="002F133B">
        <w:rPr>
          <w:highlight w:val="cyan"/>
          <w:u w:val="single"/>
        </w:rPr>
        <w:t>reason</w:t>
      </w:r>
      <w:r w:rsidRPr="000614B4">
        <w:rPr>
          <w:sz w:val="14"/>
        </w:rPr>
        <w:t>. Reason, it seems, must become creative.</w:t>
      </w:r>
    </w:p>
    <w:p w14:paraId="55672E5E" w14:textId="77777777" w:rsidR="00F66831" w:rsidRPr="000614B4" w:rsidRDefault="00F66831" w:rsidP="00F66831">
      <w:pPr>
        <w:rPr>
          <w:sz w:val="14"/>
        </w:rPr>
      </w:pPr>
      <w:r w:rsidRPr="002F133B">
        <w:rPr>
          <w:b/>
          <w:bCs/>
          <w:highlight w:val="cyan"/>
          <w:u w:val="single"/>
        </w:rPr>
        <w:t>Black people</w:t>
      </w:r>
      <w:r w:rsidRPr="000614B4">
        <w:rPr>
          <w:b/>
          <w:bCs/>
          <w:u w:val="single"/>
        </w:rPr>
        <w:t xml:space="preserve"> in antiblack racist societies </w:t>
      </w:r>
      <w:r w:rsidRPr="002F133B">
        <w:rPr>
          <w:b/>
          <w:bCs/>
          <w:highlight w:val="cyan"/>
          <w:u w:val="single"/>
        </w:rPr>
        <w:t>are not simply a part of society</w:t>
      </w:r>
      <w:r w:rsidRPr="000614B4">
        <w:rPr>
          <w:sz w:val="14"/>
        </w:rPr>
        <w:t xml:space="preserve">. </w:t>
      </w:r>
      <w:r w:rsidRPr="000614B4">
        <w:rPr>
          <w:b/>
          <w:bCs/>
          <w:u w:val="single"/>
        </w:rPr>
        <w:t xml:space="preserve">We are </w:t>
      </w:r>
      <w:r w:rsidRPr="002F133B">
        <w:rPr>
          <w:b/>
          <w:bCs/>
          <w:highlight w:val="cyan"/>
          <w:u w:val="single"/>
        </w:rPr>
        <w:t>a part of society’s underside</w:t>
      </w:r>
      <w:r w:rsidRPr="000614B4">
        <w:rPr>
          <w:b/>
          <w:bCs/>
          <w:u w:val="single"/>
        </w:rPr>
        <w:t xml:space="preserve">: </w:t>
      </w:r>
      <w:r w:rsidRPr="002F133B">
        <w:rPr>
          <w:b/>
          <w:bCs/>
          <w:highlight w:val="cyan"/>
          <w:u w:val="single"/>
        </w:rPr>
        <w:t>the underbelly bolstering its frontal dimensions</w:t>
      </w:r>
      <w:r w:rsidRPr="000614B4">
        <w:rPr>
          <w:sz w:val="14"/>
        </w:rPr>
        <w:t xml:space="preserve">. </w:t>
      </w:r>
      <w:r w:rsidRPr="000614B4">
        <w:rPr>
          <w:b/>
          <w:bCs/>
          <w:u w:val="single"/>
        </w:rPr>
        <w:t xml:space="preserve">We </w:t>
      </w:r>
      <w:r w:rsidRPr="002F133B">
        <w:rPr>
          <w:b/>
          <w:bCs/>
          <w:highlight w:val="cyan"/>
          <w:u w:val="single"/>
        </w:rPr>
        <w:t>embody the cultural limits of</w:t>
      </w:r>
      <w:r w:rsidRPr="000614B4">
        <w:rPr>
          <w:b/>
          <w:bCs/>
          <w:u w:val="single"/>
        </w:rPr>
        <w:t xml:space="preserve"> antiblack </w:t>
      </w:r>
      <w:r w:rsidRPr="002F133B">
        <w:rPr>
          <w:b/>
          <w:bCs/>
          <w:highlight w:val="cyan"/>
          <w:u w:val="single"/>
        </w:rPr>
        <w:t>racist societies</w:t>
      </w:r>
      <w:r w:rsidRPr="000614B4">
        <w:rPr>
          <w:b/>
          <w:bCs/>
          <w:u w:val="single"/>
        </w:rPr>
        <w:t xml:space="preserve">, </w:t>
      </w:r>
      <w:r w:rsidRPr="002F133B">
        <w:rPr>
          <w:b/>
          <w:bCs/>
          <w:highlight w:val="cyan"/>
          <w:u w:val="single"/>
        </w:rPr>
        <w:t>displaying everything they are</w:t>
      </w:r>
      <w:r w:rsidRPr="000614B4">
        <w:rPr>
          <w:b/>
          <w:bCs/>
          <w:u w:val="single"/>
        </w:rPr>
        <w:t xml:space="preserve">, </w:t>
      </w:r>
      <w:r w:rsidRPr="002F133B">
        <w:rPr>
          <w:b/>
          <w:bCs/>
          <w:highlight w:val="cyan"/>
          <w:u w:val="single"/>
        </w:rPr>
        <w:t>by virtue of what they are not</w:t>
      </w:r>
      <w:r w:rsidRPr="000614B4">
        <w:rPr>
          <w:sz w:val="14"/>
        </w:rPr>
        <w:t xml:space="preserve">. </w:t>
      </w:r>
      <w:r w:rsidRPr="000614B4">
        <w:rPr>
          <w:u w:val="single"/>
        </w:rPr>
        <w:t>Black perspectives in the United States, for example, are typically seen as “vulgar</w:t>
      </w:r>
      <w:r w:rsidRPr="000614B4">
        <w:rPr>
          <w:sz w:val="14"/>
        </w:rPr>
        <w:t>.” “Vulgarity,” however, need not necessarily be associated with inarticulateness, ignorance, lack of thought, erudition, and/or perception. Black vulgarity in an antiblack racist society can also take the form of highly articulate, theoretical questions about the relation of black invisibility to the ontological and epistemological dimensions of Western society and humanist thought, in general.</w:t>
      </w:r>
    </w:p>
    <w:p w14:paraId="286B75D4" w14:textId="77777777" w:rsidR="00F66831" w:rsidRPr="008532BE" w:rsidRDefault="00F66831" w:rsidP="00F66831">
      <w:pPr>
        <w:pStyle w:val="Heading4"/>
      </w:pPr>
      <w:r>
        <w:t xml:space="preserve">White reality assumes the nonexistence of blackness deemed meaningless by civil society – black values are </w:t>
      </w:r>
      <w:r>
        <w:rPr>
          <w:u w:val="single"/>
        </w:rPr>
        <w:t>trapped</w:t>
      </w:r>
      <w:r>
        <w:t xml:space="preserve"> in existential invisibility and a </w:t>
      </w:r>
      <w:r>
        <w:rPr>
          <w:u w:val="single"/>
        </w:rPr>
        <w:t>double-consciousness</w:t>
      </w:r>
      <w:r>
        <w:t xml:space="preserve"> always seen through the racist gaze of whiteness.</w:t>
      </w:r>
    </w:p>
    <w:p w14:paraId="3D9418BD" w14:textId="77777777" w:rsidR="00F66831" w:rsidRPr="00A166AF" w:rsidRDefault="00F66831" w:rsidP="00F66831">
      <w:pPr>
        <w:rPr>
          <w:b/>
          <w:bCs/>
          <w:sz w:val="26"/>
        </w:rPr>
      </w:pPr>
      <w:r>
        <w:rPr>
          <w:rStyle w:val="Style13ptBold"/>
        </w:rPr>
        <w:t xml:space="preserve">Johnson 21 </w:t>
      </w:r>
      <w:r w:rsidRPr="00F86955">
        <w:t xml:space="preserve">[Devon; 2021; Assistant Teaching Professor in Philosophy, University of Tampa, PhD, Temple University, MA and BA, Florida State University; “Black Nihilism and Antiblack Racism,” p. </w:t>
      </w:r>
      <w:r>
        <w:t>119-122 $P</w:t>
      </w:r>
      <w:r w:rsidRPr="00F86955">
        <w:t xml:space="preserve">] </w:t>
      </w:r>
    </w:p>
    <w:p w14:paraId="7585D283" w14:textId="77777777" w:rsidR="00F66831" w:rsidRPr="00E979C7" w:rsidRDefault="00F66831" w:rsidP="00F66831">
      <w:pPr>
        <w:rPr>
          <w:sz w:val="16"/>
        </w:rPr>
      </w:pPr>
      <w:r w:rsidRPr="00996617">
        <w:rPr>
          <w:b/>
          <w:bCs/>
          <w:u w:val="single"/>
        </w:rPr>
        <w:t>Black nihilism undertakes the project of value creation through the additive experience of black existential invisibility</w:t>
      </w:r>
      <w:r w:rsidRPr="00E979C7">
        <w:rPr>
          <w:sz w:val="16"/>
        </w:rPr>
        <w:t xml:space="preserve">. </w:t>
      </w:r>
      <w:r w:rsidRPr="00996617">
        <w:rPr>
          <w:b/>
          <w:bCs/>
          <w:highlight w:val="cyan"/>
          <w:u w:val="single"/>
        </w:rPr>
        <w:t>Black invisibility is the phenomenon of experiencing one’s being through a reality that coalesces around presumptions of one’s nonexistence</w:t>
      </w:r>
      <w:r w:rsidRPr="00E979C7">
        <w:rPr>
          <w:sz w:val="16"/>
        </w:rPr>
        <w:t xml:space="preserve">. “A feeling of inferiority; no, a feeling of nonexistence.”6 </w:t>
      </w:r>
      <w:r w:rsidRPr="00DE16A0">
        <w:rPr>
          <w:u w:val="single"/>
        </w:rPr>
        <w:t xml:space="preserve">The </w:t>
      </w:r>
      <w:r w:rsidRPr="00996617">
        <w:rPr>
          <w:highlight w:val="cyan"/>
          <w:u w:val="single"/>
        </w:rPr>
        <w:t xml:space="preserve">black nihilistic situation </w:t>
      </w:r>
      <w:r w:rsidRPr="00996617">
        <w:rPr>
          <w:b/>
          <w:bCs/>
          <w:highlight w:val="cyan"/>
          <w:u w:val="single"/>
        </w:rPr>
        <w:t>involves valuing agains</w:t>
      </w:r>
      <w:r w:rsidRPr="00996617">
        <w:rPr>
          <w:b/>
          <w:bCs/>
          <w:u w:val="single"/>
        </w:rPr>
        <w:t xml:space="preserve">t value </w:t>
      </w:r>
      <w:r w:rsidRPr="00996617">
        <w:rPr>
          <w:b/>
          <w:bCs/>
          <w:highlight w:val="cyan"/>
          <w:u w:val="single"/>
        </w:rPr>
        <w:t>structures of whiteness which render black</w:t>
      </w:r>
      <w:r w:rsidRPr="00996617">
        <w:rPr>
          <w:b/>
          <w:bCs/>
          <w:u w:val="single"/>
        </w:rPr>
        <w:t xml:space="preserve"> </w:t>
      </w:r>
      <w:r w:rsidRPr="00996617">
        <w:rPr>
          <w:b/>
          <w:bCs/>
          <w:highlight w:val="cyan"/>
          <w:u w:val="single"/>
        </w:rPr>
        <w:t>values inherently meaningless</w:t>
      </w:r>
      <w:r w:rsidRPr="00E979C7">
        <w:rPr>
          <w:sz w:val="16"/>
        </w:rPr>
        <w:t xml:space="preserve">. </w:t>
      </w:r>
      <w:r w:rsidRPr="00E979C7">
        <w:rPr>
          <w:u w:val="single"/>
        </w:rPr>
        <w:t>Black pessimistic devaluation of white nihilistic values is a first step toward producing strong black values</w:t>
      </w:r>
      <w:r w:rsidRPr="00E979C7">
        <w:rPr>
          <w:sz w:val="16"/>
        </w:rPr>
        <w:t xml:space="preserve">. </w:t>
      </w:r>
      <w:r w:rsidRPr="00E979C7">
        <w:rPr>
          <w:u w:val="single"/>
        </w:rPr>
        <w:t>Black pessimism creates an opportunity for strong black nihilistic value projections, by rejecting not only white nihilism but all metaphysically affirmed ideals in public and political affairs</w:t>
      </w:r>
      <w:r w:rsidRPr="00E979C7">
        <w:rPr>
          <w:sz w:val="16"/>
        </w:rPr>
        <w:t>. Seeking to establish political realities based upon values justified solely in terms of each human’s freedom and responsibility for constructing Human reality is the goal. The Promethean endeavor to transvalue white nihilistic humanity from the existential space of black invisibility is an utterly nihilistic task, and, indeed, the weak perish of it.7</w:t>
      </w:r>
    </w:p>
    <w:p w14:paraId="29E9F336" w14:textId="77777777" w:rsidR="00F66831" w:rsidRPr="00E979C7" w:rsidRDefault="00F66831" w:rsidP="00F66831">
      <w:pPr>
        <w:rPr>
          <w:sz w:val="16"/>
        </w:rPr>
      </w:pPr>
      <w:r w:rsidRPr="00E979C7">
        <w:rPr>
          <w:sz w:val="16"/>
        </w:rPr>
        <w:t xml:space="preserve">Frantz </w:t>
      </w:r>
      <w:r w:rsidRPr="00E979C7">
        <w:rPr>
          <w:u w:val="single"/>
        </w:rPr>
        <w:t xml:space="preserve">Fanon’s work provides a descriptive account of </w:t>
      </w:r>
      <w:r w:rsidRPr="00996617">
        <w:rPr>
          <w:highlight w:val="cyan"/>
          <w:u w:val="single"/>
        </w:rPr>
        <w:t>black consciousness living through invisibility</w:t>
      </w:r>
      <w:r w:rsidRPr="00E979C7">
        <w:rPr>
          <w:u w:val="single"/>
        </w:rPr>
        <w:t xml:space="preserve">, </w:t>
      </w:r>
      <w:r w:rsidRPr="00996617">
        <w:rPr>
          <w:highlight w:val="cyan"/>
          <w:u w:val="single"/>
        </w:rPr>
        <w:t>experienced as a denial of</w:t>
      </w:r>
      <w:r w:rsidRPr="00E979C7">
        <w:rPr>
          <w:u w:val="single"/>
        </w:rPr>
        <w:t xml:space="preserve"> human </w:t>
      </w:r>
      <w:r w:rsidRPr="00996617">
        <w:rPr>
          <w:highlight w:val="cyan"/>
          <w:u w:val="single"/>
        </w:rPr>
        <w:t>freedom</w:t>
      </w:r>
      <w:r w:rsidRPr="00E979C7">
        <w:rPr>
          <w:sz w:val="16"/>
        </w:rPr>
        <w:t xml:space="preserve">, against people who refuse responsibility for the values they produce. Fanon’s thought </w:t>
      </w:r>
      <w:r w:rsidRPr="00E979C7">
        <w:rPr>
          <w:u w:val="single"/>
        </w:rPr>
        <w:t xml:space="preserve">deepened Sartre’s elucidation of human existentialism by analyzing </w:t>
      </w:r>
      <w:r w:rsidRPr="00996617">
        <w:rPr>
          <w:highlight w:val="cyan"/>
          <w:u w:val="single"/>
        </w:rPr>
        <w:t>the</w:t>
      </w:r>
      <w:r w:rsidRPr="00E979C7">
        <w:rPr>
          <w:u w:val="single"/>
        </w:rPr>
        <w:t xml:space="preserve"> additive </w:t>
      </w:r>
      <w:r w:rsidRPr="00996617">
        <w:rPr>
          <w:highlight w:val="cyan"/>
          <w:u w:val="single"/>
        </w:rPr>
        <w:t>absurdity of the</w:t>
      </w:r>
      <w:r w:rsidRPr="00E979C7">
        <w:rPr>
          <w:u w:val="single"/>
        </w:rPr>
        <w:t xml:space="preserve"> </w:t>
      </w:r>
      <w:r w:rsidRPr="00996617">
        <w:rPr>
          <w:highlight w:val="cyan"/>
          <w:u w:val="single"/>
        </w:rPr>
        <w:t>lived situation of blackness within an antiblack racist world</w:t>
      </w:r>
      <w:r w:rsidRPr="00E979C7">
        <w:rPr>
          <w:sz w:val="16"/>
        </w:rPr>
        <w:t xml:space="preserve">. Fanon advocated for what I call </w:t>
      </w:r>
      <w:r w:rsidRPr="00E979C7">
        <w:rPr>
          <w:u w:val="single"/>
        </w:rPr>
        <w:t>a “strong nihilistic” response to antiblack racism</w:t>
      </w:r>
      <w:r w:rsidRPr="00E979C7">
        <w:rPr>
          <w:sz w:val="16"/>
        </w:rPr>
        <w:t>. He announced the nihilistic strength of his position when he proclaimed, “I do not come with timeless truths. My consciousness is not illuminated with ultimate radiances. Nevertheless, in complete composure, I think it would be good if certain things were said.”8</w:t>
      </w:r>
    </w:p>
    <w:p w14:paraId="0F242FC5" w14:textId="77777777" w:rsidR="00F66831" w:rsidRPr="0053663D" w:rsidRDefault="00F66831" w:rsidP="00F66831">
      <w:pPr>
        <w:rPr>
          <w:sz w:val="14"/>
        </w:rPr>
      </w:pPr>
      <w:r w:rsidRPr="00E979C7">
        <w:rPr>
          <w:sz w:val="16"/>
        </w:rPr>
        <w:t xml:space="preserve">Fanon announcing that he does not come with “timeless truths” was a direct shot at the philosophies of (European) “Man.” </w:t>
      </w:r>
      <w:r w:rsidRPr="00996617">
        <w:rPr>
          <w:b/>
          <w:bCs/>
          <w:highlight w:val="cyan"/>
          <w:u w:val="single"/>
        </w:rPr>
        <w:t>The</w:t>
      </w:r>
      <w:r w:rsidRPr="00996617">
        <w:rPr>
          <w:b/>
          <w:bCs/>
          <w:u w:val="single"/>
        </w:rPr>
        <w:t xml:space="preserve"> </w:t>
      </w:r>
      <w:r w:rsidRPr="00996617">
        <w:rPr>
          <w:b/>
          <w:bCs/>
          <w:highlight w:val="cyan"/>
          <w:u w:val="single"/>
        </w:rPr>
        <w:t>entire affair of modern European philosophy</w:t>
      </w:r>
      <w:r w:rsidRPr="00E979C7">
        <w:rPr>
          <w:u w:val="single"/>
        </w:rPr>
        <w:t xml:space="preserve">, from this perspective, </w:t>
      </w:r>
      <w:r w:rsidRPr="00996617">
        <w:rPr>
          <w:b/>
          <w:bCs/>
          <w:highlight w:val="cyan"/>
          <w:u w:val="single"/>
        </w:rPr>
        <w:t>is</w:t>
      </w:r>
      <w:r w:rsidRPr="00996617">
        <w:rPr>
          <w:b/>
          <w:bCs/>
          <w:u w:val="single"/>
        </w:rPr>
        <w:t xml:space="preserve"> seen to be </w:t>
      </w:r>
      <w:r w:rsidRPr="00996617">
        <w:rPr>
          <w:b/>
          <w:bCs/>
          <w:highlight w:val="cyan"/>
          <w:u w:val="single"/>
        </w:rPr>
        <w:t>a smoke screen covering up colonial lusts for domination</w:t>
      </w:r>
      <w:r w:rsidRPr="00996617">
        <w:rPr>
          <w:b/>
          <w:bCs/>
          <w:u w:val="single"/>
        </w:rPr>
        <w:t xml:space="preserve">, rape, </w:t>
      </w:r>
      <w:r w:rsidRPr="00996617">
        <w:rPr>
          <w:b/>
          <w:bCs/>
          <w:highlight w:val="cyan"/>
          <w:u w:val="single"/>
        </w:rPr>
        <w:t>and murder</w:t>
      </w:r>
      <w:r w:rsidRPr="00E979C7">
        <w:rPr>
          <w:u w:val="single"/>
        </w:rPr>
        <w:t xml:space="preserve">, </w:t>
      </w:r>
      <w:r w:rsidRPr="00996617">
        <w:rPr>
          <w:highlight w:val="cyan"/>
          <w:u w:val="single"/>
        </w:rPr>
        <w:t>while being concerned with how to best</w:t>
      </w:r>
      <w:r w:rsidRPr="00E979C7">
        <w:rPr>
          <w:u w:val="single"/>
        </w:rPr>
        <w:t xml:space="preserve"> </w:t>
      </w:r>
      <w:r w:rsidRPr="00996617">
        <w:rPr>
          <w:highlight w:val="cyan"/>
          <w:u w:val="single"/>
        </w:rPr>
        <w:t>hide these</w:t>
      </w:r>
      <w:r w:rsidRPr="00E979C7">
        <w:rPr>
          <w:u w:val="single"/>
        </w:rPr>
        <w:t xml:space="preserve"> forms of pessimism and nihilism </w:t>
      </w:r>
      <w:r w:rsidRPr="00996617">
        <w:rPr>
          <w:highlight w:val="cyan"/>
          <w:u w:val="single"/>
        </w:rPr>
        <w:t>behind weak facades of universalism</w:t>
      </w:r>
      <w:r w:rsidRPr="00E979C7">
        <w:rPr>
          <w:sz w:val="16"/>
        </w:rPr>
        <w:t xml:space="preserve">. When Fanon said, “My consciousness is not illuminated with ultimate radiances,” he signaled the earthly contextualization of his critical engagements with whiteness. When he said, “Nevertheless . . . I think it would be good if certain things were said,” he inverted the axiological schemas rendering such perspectives as </w:t>
      </w:r>
      <w:r w:rsidRPr="00E979C7">
        <w:rPr>
          <w:sz w:val="16"/>
        </w:rPr>
        <w:lastRenderedPageBreak/>
        <w:t xml:space="preserve">valueless. </w:t>
      </w:r>
      <w:r w:rsidRPr="00E979C7">
        <w:rPr>
          <w:u w:val="single"/>
        </w:rPr>
        <w:t xml:space="preserve">By invoking </w:t>
      </w:r>
      <w:r w:rsidRPr="00603451">
        <w:rPr>
          <w:b/>
          <w:bCs/>
          <w:u w:val="single"/>
        </w:rPr>
        <w:t>the term</w:t>
      </w:r>
      <w:r w:rsidRPr="00996617">
        <w:rPr>
          <w:b/>
          <w:bCs/>
          <w:u w:val="single"/>
        </w:rPr>
        <w:t xml:space="preserve"> “</w:t>
      </w:r>
      <w:r w:rsidRPr="00603451">
        <w:rPr>
          <w:b/>
          <w:bCs/>
          <w:u w:val="single"/>
        </w:rPr>
        <w:t>good</w:t>
      </w:r>
      <w:r w:rsidRPr="00996617">
        <w:rPr>
          <w:b/>
          <w:bCs/>
          <w:u w:val="single"/>
        </w:rPr>
        <w:t xml:space="preserve">” he announced himself as </w:t>
      </w:r>
      <w:r w:rsidRPr="00603451">
        <w:rPr>
          <w:b/>
          <w:bCs/>
          <w:u w:val="single"/>
        </w:rPr>
        <w:t>a determiner of value</w:t>
      </w:r>
      <w:r w:rsidRPr="00996617">
        <w:rPr>
          <w:b/>
          <w:bCs/>
          <w:u w:val="single"/>
        </w:rPr>
        <w:t xml:space="preserve"> outside of modern (white) Human traditions</w:t>
      </w:r>
      <w:r w:rsidRPr="00E979C7">
        <w:rPr>
          <w:sz w:val="16"/>
        </w:rPr>
        <w:t xml:space="preserve">. Fanon announced his strong black nihilism; then he offered a narrative that can be read as foretelling of the pitfalls encountered while maturing into this perspective. I will explicitly address this point in the final chapter. Here, we will cite Fanon in support of my general theorization that </w:t>
      </w:r>
      <w:r w:rsidRPr="00603451">
        <w:rPr>
          <w:highlight w:val="cyan"/>
          <w:u w:val="single"/>
        </w:rPr>
        <w:t>strong black nihilism</w:t>
      </w:r>
      <w:r w:rsidRPr="00E979C7">
        <w:rPr>
          <w:u w:val="single"/>
        </w:rPr>
        <w:t xml:space="preserve"> is a healthy means for transvaluing the white nihilism underlying antiblack racism</w:t>
      </w:r>
      <w:r w:rsidRPr="0053663D">
        <w:rPr>
          <w:sz w:val="14"/>
        </w:rPr>
        <w:t xml:space="preserve">. </w:t>
      </w:r>
    </w:p>
    <w:p w14:paraId="7A49412D" w14:textId="77777777" w:rsidR="00F66831" w:rsidRPr="00752A14" w:rsidRDefault="00F66831" w:rsidP="00F66831">
      <w:pPr>
        <w:rPr>
          <w:sz w:val="12"/>
        </w:rPr>
      </w:pPr>
      <w:r w:rsidRPr="0053663D">
        <w:rPr>
          <w:sz w:val="14"/>
        </w:rPr>
        <w:t xml:space="preserve">Fanon’s thought </w:t>
      </w:r>
      <w:r w:rsidRPr="00996617">
        <w:rPr>
          <w:b/>
          <w:bCs/>
          <w:u w:val="single"/>
        </w:rPr>
        <w:t xml:space="preserve">provides </w:t>
      </w:r>
      <w:r w:rsidRPr="00603451">
        <w:rPr>
          <w:b/>
          <w:bCs/>
          <w:highlight w:val="cyan"/>
          <w:u w:val="single"/>
        </w:rPr>
        <w:t>a</w:t>
      </w:r>
      <w:r w:rsidRPr="00996617">
        <w:rPr>
          <w:b/>
          <w:bCs/>
          <w:u w:val="single"/>
        </w:rPr>
        <w:t xml:space="preserve"> healthy </w:t>
      </w:r>
      <w:r w:rsidRPr="00603451">
        <w:rPr>
          <w:b/>
          <w:bCs/>
          <w:highlight w:val="cyan"/>
          <w:u w:val="single"/>
        </w:rPr>
        <w:t>alternative to the options of black optimism and black pessimism as a response to antiblack racism</w:t>
      </w:r>
      <w:r w:rsidRPr="0053663D">
        <w:rPr>
          <w:sz w:val="14"/>
        </w:rPr>
        <w:t xml:space="preserve">. </w:t>
      </w:r>
      <w:r w:rsidRPr="00E979C7">
        <w:rPr>
          <w:u w:val="single"/>
        </w:rPr>
        <w:t>He would have been compelled to reject the “ultimate radiances” of West’s response to black invisibility</w:t>
      </w:r>
      <w:r w:rsidRPr="0053663D">
        <w:rPr>
          <w:sz w:val="14"/>
        </w:rPr>
        <w:t xml:space="preserve">, </w:t>
      </w:r>
      <w:r w:rsidRPr="00E979C7">
        <w:rPr>
          <w:u w:val="single"/>
        </w:rPr>
        <w:t>and perhaps would have challenged the strategic utility of Bell’s pessimism regarding the values of antiblackness</w:t>
      </w:r>
      <w:r w:rsidRPr="0053663D">
        <w:rPr>
          <w:sz w:val="14"/>
        </w:rPr>
        <w:t xml:space="preserve">. If </w:t>
      </w:r>
      <w:r w:rsidRPr="00E979C7">
        <w:rPr>
          <w:u w:val="single"/>
        </w:rPr>
        <w:t>antiblack racism depends upon unsubstantiated claims of God being on the side of whites</w:t>
      </w:r>
      <w:r w:rsidRPr="0053663D">
        <w:rPr>
          <w:sz w:val="14"/>
        </w:rPr>
        <w:t xml:space="preserve">, how long can unsubstantiated claims of God being on the side of blacks remain motivating? On the other hand, can treating antiblack racist values as permanent be a useful means for eradicating them, even if that strategy might allow for some relief? </w:t>
      </w:r>
      <w:r w:rsidRPr="0053663D">
        <w:rPr>
          <w:u w:val="single"/>
        </w:rPr>
        <w:t>Fanon’s thought helps to identify strong black nihilism as an appropriate response to antiblack racism</w:t>
      </w:r>
      <w:r w:rsidRPr="00752A14">
        <w:rPr>
          <w:sz w:val="12"/>
        </w:rPr>
        <w:t xml:space="preserve">. </w:t>
      </w:r>
      <w:r w:rsidRPr="0053663D">
        <w:rPr>
          <w:u w:val="single"/>
        </w:rPr>
        <w:t>His analyses insist upon a transvaluation of white nihilistic values through a strong black nihilistic response</w:t>
      </w:r>
      <w:r w:rsidRPr="00752A14">
        <w:rPr>
          <w:sz w:val="12"/>
        </w:rPr>
        <w:t>. He proposed nothing short of “the liberation of the man of color from himself,” for which, he said, “</w:t>
      </w:r>
      <w:r w:rsidRPr="00603451">
        <w:rPr>
          <w:b/>
          <w:bCs/>
          <w:highlight w:val="cyan"/>
          <w:u w:val="single"/>
        </w:rPr>
        <w:t>There are two camps</w:t>
      </w:r>
      <w:r w:rsidRPr="00996617">
        <w:rPr>
          <w:b/>
          <w:bCs/>
          <w:u w:val="single"/>
        </w:rPr>
        <w:t xml:space="preserve">: </w:t>
      </w:r>
      <w:r w:rsidRPr="00603451">
        <w:rPr>
          <w:b/>
          <w:bCs/>
          <w:highlight w:val="cyan"/>
          <w:u w:val="single"/>
        </w:rPr>
        <w:t>the white and the black</w:t>
      </w:r>
      <w:r w:rsidRPr="00752A14">
        <w:rPr>
          <w:sz w:val="12"/>
        </w:rPr>
        <w:t>.”9</w:t>
      </w:r>
    </w:p>
    <w:p w14:paraId="6756466B" w14:textId="77777777" w:rsidR="00F66831" w:rsidRPr="00752A14" w:rsidRDefault="00F66831" w:rsidP="00F66831">
      <w:pPr>
        <w:rPr>
          <w:sz w:val="12"/>
        </w:rPr>
      </w:pPr>
      <w:r w:rsidRPr="00752A14">
        <w:rPr>
          <w:sz w:val="12"/>
        </w:rPr>
        <w:t xml:space="preserve">The liberation of Humanity from white nihilistic ideals of antiblack racism is the goal of strong black nihilism. Fanon’s thought supports this mission. </w:t>
      </w:r>
      <w:r w:rsidRPr="0053663D">
        <w:rPr>
          <w:u w:val="single"/>
        </w:rPr>
        <w:t>He employed a black existential understanding of human freedom in analyzing the lived situation of blackness</w:t>
      </w:r>
      <w:r w:rsidRPr="00752A14">
        <w:rPr>
          <w:sz w:val="12"/>
        </w:rPr>
        <w:t xml:space="preserve">. According to this approach, the existence of human consciousness is understood to precede its essence. </w:t>
      </w:r>
      <w:r w:rsidRPr="00603451">
        <w:rPr>
          <w:b/>
          <w:bCs/>
          <w:highlight w:val="cyan"/>
          <w:u w:val="single"/>
        </w:rPr>
        <w:t>Human essence is fundamentally indeterminable</w:t>
      </w:r>
      <w:r w:rsidRPr="0053663D">
        <w:rPr>
          <w:u w:val="single"/>
        </w:rPr>
        <w:t xml:space="preserve">, or nonexistent, precisely </w:t>
      </w:r>
      <w:r w:rsidRPr="00603451">
        <w:rPr>
          <w:highlight w:val="cyan"/>
          <w:u w:val="single"/>
        </w:rPr>
        <w:t>because consciousness exists prior to experiencing questions concerning</w:t>
      </w:r>
      <w:r w:rsidRPr="0053663D">
        <w:rPr>
          <w:u w:val="single"/>
        </w:rPr>
        <w:t xml:space="preserve"> the </w:t>
      </w:r>
      <w:r w:rsidRPr="00603451">
        <w:rPr>
          <w:highlight w:val="cyan"/>
          <w:u w:val="single"/>
        </w:rPr>
        <w:t>meaning</w:t>
      </w:r>
      <w:r w:rsidRPr="00603451">
        <w:rPr>
          <w:u w:val="single"/>
        </w:rPr>
        <w:t xml:space="preserve"> of </w:t>
      </w:r>
      <w:r w:rsidRPr="00603451">
        <w:rPr>
          <w:highlight w:val="cyan"/>
          <w:u w:val="single"/>
        </w:rPr>
        <w:t>itself</w:t>
      </w:r>
      <w:r w:rsidRPr="00752A14">
        <w:rPr>
          <w:sz w:val="12"/>
        </w:rPr>
        <w:t xml:space="preserve">.10 </w:t>
      </w:r>
      <w:r w:rsidRPr="00603451">
        <w:rPr>
          <w:b/>
          <w:bCs/>
          <w:highlight w:val="cyan"/>
          <w:u w:val="single"/>
        </w:rPr>
        <w:t>The essence of human being</w:t>
      </w:r>
      <w:r w:rsidRPr="0053663D">
        <w:rPr>
          <w:u w:val="single"/>
        </w:rPr>
        <w:t xml:space="preserve">, so to speak, </w:t>
      </w:r>
      <w:r w:rsidRPr="00603451">
        <w:rPr>
          <w:b/>
          <w:bCs/>
          <w:highlight w:val="cyan"/>
          <w:u w:val="single"/>
        </w:rPr>
        <w:t>is to lack a predetermined meaning outside of freedom and nothingness</w:t>
      </w:r>
      <w:r w:rsidRPr="0053663D">
        <w:rPr>
          <w:u w:val="single"/>
        </w:rPr>
        <w:t xml:space="preserve"> through which it constructs value</w:t>
      </w:r>
      <w:r w:rsidRPr="00752A14">
        <w:rPr>
          <w:sz w:val="12"/>
        </w:rPr>
        <w:t xml:space="preserve">. Thus, there is nothing we may know a priori about the meaning of human existence aside from the fact of its freedoms in producing value. </w:t>
      </w:r>
      <w:r w:rsidRPr="0053663D">
        <w:rPr>
          <w:u w:val="single"/>
        </w:rPr>
        <w:t>We simply found ourselves existing with others at some long-ago point; then, we came to question our meaning while constructing reality</w:t>
      </w:r>
      <w:r w:rsidRPr="00752A14">
        <w:rPr>
          <w:sz w:val="12"/>
        </w:rPr>
        <w:t xml:space="preserve">. </w:t>
      </w:r>
      <w:r w:rsidRPr="00603451">
        <w:rPr>
          <w:b/>
          <w:bCs/>
          <w:highlight w:val="cyan"/>
          <w:u w:val="single"/>
        </w:rPr>
        <w:t>Antiblack racism</w:t>
      </w:r>
      <w:r w:rsidRPr="00996617">
        <w:rPr>
          <w:b/>
          <w:bCs/>
          <w:u w:val="single"/>
        </w:rPr>
        <w:t xml:space="preserve">, however, </w:t>
      </w:r>
      <w:r w:rsidRPr="00603451">
        <w:rPr>
          <w:b/>
          <w:bCs/>
          <w:highlight w:val="cyan"/>
          <w:u w:val="single"/>
        </w:rPr>
        <w:t>is a direct injunction against</w:t>
      </w:r>
      <w:r w:rsidRPr="00996617">
        <w:rPr>
          <w:b/>
          <w:bCs/>
          <w:u w:val="single"/>
        </w:rPr>
        <w:t xml:space="preserve"> </w:t>
      </w:r>
      <w:r w:rsidRPr="00603451">
        <w:rPr>
          <w:b/>
          <w:bCs/>
          <w:highlight w:val="cyan"/>
          <w:u w:val="single"/>
        </w:rPr>
        <w:t>the participation of black people in constructing reality</w:t>
      </w:r>
      <w:r w:rsidRPr="00752A14">
        <w:rPr>
          <w:sz w:val="12"/>
        </w:rPr>
        <w:t xml:space="preserve">. </w:t>
      </w:r>
      <w:r w:rsidRPr="0053663D">
        <w:rPr>
          <w:u w:val="single"/>
        </w:rPr>
        <w:t>Existence precedes essence in the human world, but essence precedes existence in the antiblack racist world</w:t>
      </w:r>
      <w:r w:rsidRPr="00752A14">
        <w:rPr>
          <w:sz w:val="12"/>
        </w:rPr>
        <w:t xml:space="preserve">. </w:t>
      </w:r>
      <w:r w:rsidRPr="00603451">
        <w:rPr>
          <w:b/>
          <w:bCs/>
          <w:highlight w:val="cyan"/>
          <w:u w:val="single"/>
        </w:rPr>
        <w:t>In the antiblack</w:t>
      </w:r>
      <w:r w:rsidRPr="00996617">
        <w:rPr>
          <w:b/>
          <w:bCs/>
          <w:u w:val="single"/>
        </w:rPr>
        <w:t xml:space="preserve"> racist </w:t>
      </w:r>
      <w:r w:rsidRPr="00603451">
        <w:rPr>
          <w:b/>
          <w:bCs/>
          <w:highlight w:val="cyan"/>
          <w:u w:val="single"/>
        </w:rPr>
        <w:t>world</w:t>
      </w:r>
      <w:r w:rsidRPr="00996617">
        <w:rPr>
          <w:b/>
          <w:bCs/>
          <w:u w:val="single"/>
        </w:rPr>
        <w:t xml:space="preserve">, </w:t>
      </w:r>
      <w:r w:rsidRPr="00603451">
        <w:rPr>
          <w:b/>
          <w:bCs/>
          <w:highlight w:val="cyan"/>
          <w:u w:val="single"/>
        </w:rPr>
        <w:t>Human reality is a construction</w:t>
      </w:r>
      <w:r w:rsidRPr="00752A14">
        <w:rPr>
          <w:sz w:val="12"/>
        </w:rPr>
        <w:t xml:space="preserve">, and so it is not unlike Paley’s clock. </w:t>
      </w:r>
      <w:r w:rsidRPr="0053663D">
        <w:rPr>
          <w:u w:val="single"/>
        </w:rPr>
        <w:t xml:space="preserve">However, the intuition behind Paley’s analogy is that God must be the author of reality; </w:t>
      </w:r>
      <w:r w:rsidRPr="00996617">
        <w:rPr>
          <w:b/>
          <w:bCs/>
          <w:u w:val="single"/>
        </w:rPr>
        <w:t xml:space="preserve">the intuition behind antiblack racism is that </w:t>
      </w:r>
      <w:r w:rsidRPr="00603451">
        <w:rPr>
          <w:b/>
          <w:bCs/>
          <w:highlight w:val="cyan"/>
          <w:u w:val="single"/>
        </w:rPr>
        <w:t>whiteness must be the author of</w:t>
      </w:r>
      <w:r w:rsidRPr="00996617">
        <w:rPr>
          <w:b/>
          <w:bCs/>
          <w:u w:val="single"/>
        </w:rPr>
        <w:t xml:space="preserve"> </w:t>
      </w:r>
      <w:r w:rsidRPr="00603451">
        <w:rPr>
          <w:b/>
          <w:bCs/>
          <w:highlight w:val="cyan"/>
          <w:u w:val="single"/>
        </w:rPr>
        <w:t>reality</w:t>
      </w:r>
      <w:r w:rsidRPr="00996617">
        <w:rPr>
          <w:b/>
          <w:bCs/>
          <w:sz w:val="12"/>
        </w:rPr>
        <w:t xml:space="preserve">.11 </w:t>
      </w:r>
      <w:r w:rsidRPr="00996617">
        <w:rPr>
          <w:b/>
          <w:bCs/>
          <w:u w:val="single"/>
        </w:rPr>
        <w:t xml:space="preserve">Through weak nihilistic, bad faith conceptions of themselves, </w:t>
      </w:r>
      <w:r w:rsidRPr="00603451">
        <w:rPr>
          <w:b/>
          <w:bCs/>
          <w:highlight w:val="cyan"/>
          <w:u w:val="single"/>
        </w:rPr>
        <w:t>whites desire to be</w:t>
      </w:r>
      <w:r w:rsidRPr="00996617">
        <w:rPr>
          <w:b/>
          <w:bCs/>
          <w:u w:val="single"/>
        </w:rPr>
        <w:t xml:space="preserve"> God, or </w:t>
      </w:r>
      <w:r w:rsidRPr="00603451">
        <w:rPr>
          <w:b/>
          <w:bCs/>
          <w:highlight w:val="cyan"/>
          <w:u w:val="single"/>
        </w:rPr>
        <w:t>at least godlike in relation to black people</w:t>
      </w:r>
      <w:r w:rsidRPr="00752A14">
        <w:rPr>
          <w:sz w:val="12"/>
        </w:rPr>
        <w:t xml:space="preserve">. </w:t>
      </w:r>
      <w:r w:rsidRPr="0053663D">
        <w:rPr>
          <w:u w:val="single"/>
        </w:rPr>
        <w:t>White nihilism and antiblack racism introduce metaphysical ideals partitioning human existential spaces along racially somatic and semiotic lines indicating the presence or absence of full humanity</w:t>
      </w:r>
      <w:r w:rsidRPr="00752A14">
        <w:rPr>
          <w:sz w:val="12"/>
        </w:rPr>
        <w:t xml:space="preserve">. </w:t>
      </w:r>
      <w:r w:rsidRPr="00603451">
        <w:rPr>
          <w:b/>
          <w:bCs/>
          <w:highlight w:val="cyan"/>
          <w:u w:val="single"/>
        </w:rPr>
        <w:t>A complete rejection of antiblack racism</w:t>
      </w:r>
      <w:r w:rsidRPr="00996617">
        <w:rPr>
          <w:b/>
          <w:bCs/>
          <w:u w:val="single"/>
        </w:rPr>
        <w:t xml:space="preserve">, therefore, </w:t>
      </w:r>
      <w:r w:rsidRPr="00603451">
        <w:rPr>
          <w:b/>
          <w:bCs/>
          <w:highlight w:val="cyan"/>
          <w:u w:val="single"/>
        </w:rPr>
        <w:t>requires rejecting weak</w:t>
      </w:r>
      <w:r w:rsidRPr="00996617">
        <w:rPr>
          <w:b/>
          <w:bCs/>
          <w:u w:val="single"/>
        </w:rPr>
        <w:t xml:space="preserve"> </w:t>
      </w:r>
      <w:r w:rsidRPr="00603451">
        <w:rPr>
          <w:b/>
          <w:bCs/>
          <w:highlight w:val="cyan"/>
          <w:u w:val="single"/>
        </w:rPr>
        <w:t>nihilistic conceptions</w:t>
      </w:r>
      <w:r w:rsidRPr="00996617">
        <w:rPr>
          <w:b/>
          <w:bCs/>
          <w:u w:val="single"/>
        </w:rPr>
        <w:t xml:space="preserve"> of race </w:t>
      </w:r>
      <w:r w:rsidRPr="00603451">
        <w:rPr>
          <w:b/>
          <w:bCs/>
          <w:highlight w:val="cyan"/>
          <w:u w:val="single"/>
        </w:rPr>
        <w:t>and developing strong ones</w:t>
      </w:r>
      <w:r w:rsidRPr="00752A14">
        <w:rPr>
          <w:sz w:val="12"/>
        </w:rPr>
        <w:t xml:space="preserve">. Yet, </w:t>
      </w:r>
      <w:r w:rsidRPr="00996617">
        <w:rPr>
          <w:b/>
          <w:bCs/>
          <w:u w:val="single"/>
        </w:rPr>
        <w:t>nihilists have been regarded as scourges, the wretches of civilization</w:t>
      </w:r>
      <w:r w:rsidRPr="00752A14">
        <w:rPr>
          <w:sz w:val="12"/>
        </w:rPr>
        <w:t xml:space="preserve">, going as far back as Jacobi’s criticism of Fichte, precisely because they are perfectly willing to be viewed as “wrong,” in light of traditional values. This is why, as Nietzsche warned, the weak tend to perish of it. </w:t>
      </w:r>
      <w:r w:rsidRPr="0053663D">
        <w:rPr>
          <w:u w:val="single"/>
        </w:rPr>
        <w:t>Strong nihilism requires valuing in the face of traditional values, normatively held and metaphysically affirmed</w:t>
      </w:r>
      <w:r w:rsidRPr="00752A14">
        <w:rPr>
          <w:sz w:val="12"/>
        </w:rPr>
        <w:t xml:space="preserve">. </w:t>
      </w:r>
      <w:r w:rsidRPr="00603451">
        <w:rPr>
          <w:b/>
          <w:bCs/>
          <w:highlight w:val="cyan"/>
          <w:u w:val="single"/>
        </w:rPr>
        <w:t>It means</w:t>
      </w:r>
      <w:r w:rsidRPr="00996617">
        <w:rPr>
          <w:b/>
          <w:bCs/>
          <w:u w:val="single"/>
        </w:rPr>
        <w:t xml:space="preserve">, sometimes, </w:t>
      </w:r>
      <w:r w:rsidRPr="00603451">
        <w:rPr>
          <w:b/>
          <w:bCs/>
          <w:highlight w:val="cyan"/>
          <w:u w:val="single"/>
        </w:rPr>
        <w:t>battling people who claim to have</w:t>
      </w:r>
      <w:r w:rsidRPr="00996617">
        <w:rPr>
          <w:b/>
          <w:bCs/>
          <w:u w:val="single"/>
        </w:rPr>
        <w:t xml:space="preserve"> God, and </w:t>
      </w:r>
      <w:r w:rsidRPr="00603451">
        <w:rPr>
          <w:b/>
          <w:bCs/>
          <w:highlight w:val="cyan"/>
          <w:u w:val="single"/>
        </w:rPr>
        <w:t>the truths of the universe</w:t>
      </w:r>
      <w:r w:rsidRPr="00996617">
        <w:rPr>
          <w:b/>
          <w:bCs/>
          <w:u w:val="single"/>
        </w:rPr>
        <w:t xml:space="preserve">, </w:t>
      </w:r>
      <w:r w:rsidRPr="00603451">
        <w:rPr>
          <w:b/>
          <w:bCs/>
          <w:highlight w:val="cyan"/>
          <w:u w:val="single"/>
        </w:rPr>
        <w:t>on their side</w:t>
      </w:r>
      <w:r w:rsidRPr="00752A14">
        <w:rPr>
          <w:sz w:val="12"/>
        </w:rPr>
        <w:t>.</w:t>
      </w:r>
    </w:p>
    <w:p w14:paraId="73D86670" w14:textId="77777777" w:rsidR="00F66831" w:rsidRPr="00752A14" w:rsidRDefault="00F66831" w:rsidP="00F66831">
      <w:pPr>
        <w:rPr>
          <w:sz w:val="12"/>
        </w:rPr>
      </w:pPr>
      <w:r w:rsidRPr="00603451">
        <w:rPr>
          <w:b/>
          <w:bCs/>
          <w:highlight w:val="cyan"/>
          <w:u w:val="single"/>
        </w:rPr>
        <w:t>Blackness in an antiblack</w:t>
      </w:r>
      <w:r w:rsidRPr="00996617">
        <w:rPr>
          <w:b/>
          <w:bCs/>
          <w:u w:val="single"/>
        </w:rPr>
        <w:t xml:space="preserve"> racist </w:t>
      </w:r>
      <w:r w:rsidRPr="00603451">
        <w:rPr>
          <w:b/>
          <w:bCs/>
          <w:highlight w:val="cyan"/>
          <w:u w:val="single"/>
        </w:rPr>
        <w:t>world is a peculiar space of nonexistence</w:t>
      </w:r>
      <w:r w:rsidRPr="0053663D">
        <w:rPr>
          <w:u w:val="single"/>
        </w:rPr>
        <w:t>, within a universe of whiteness, that situates black subjectivities</w:t>
      </w:r>
      <w:r w:rsidRPr="00752A14">
        <w:rPr>
          <w:sz w:val="12"/>
        </w:rPr>
        <w:t xml:space="preserve">. The objectivity of the category of blackness, in antiblack racist worlds, contextualizes the subjectivity of each phenomenal black perspective. </w:t>
      </w:r>
      <w:r w:rsidRPr="00603451">
        <w:rPr>
          <w:highlight w:val="cyan"/>
          <w:u w:val="single"/>
        </w:rPr>
        <w:t>Blackness is</w:t>
      </w:r>
      <w:r w:rsidRPr="0053663D">
        <w:rPr>
          <w:u w:val="single"/>
        </w:rPr>
        <w:t xml:space="preserve"> thus, at first, </w:t>
      </w:r>
      <w:r w:rsidRPr="00603451">
        <w:rPr>
          <w:b/>
          <w:bCs/>
          <w:highlight w:val="cyan"/>
          <w:u w:val="single"/>
        </w:rPr>
        <w:t>not a choice but a predicament concerning how one will choose to live</w:t>
      </w:r>
      <w:r w:rsidRPr="00996617">
        <w:rPr>
          <w:b/>
          <w:bCs/>
          <w:u w:val="single"/>
        </w:rPr>
        <w:t xml:space="preserve"> their life</w:t>
      </w:r>
      <w:r w:rsidRPr="00752A14">
        <w:rPr>
          <w:sz w:val="12"/>
        </w:rPr>
        <w:t>; it is a situation against which, and through which, people live and attempt to make their lives valuable. W. E. B. Du Bois, in The Souls of Black Folk (1903), wrote about black people in America living through denials of humanity, which he described as a “peculiar sensation”: 12</w:t>
      </w:r>
    </w:p>
    <w:p w14:paraId="4FDEC249" w14:textId="77777777" w:rsidR="00F66831" w:rsidRPr="00752A14" w:rsidRDefault="00F66831" w:rsidP="00F66831">
      <w:pPr>
        <w:ind w:left="720"/>
        <w:rPr>
          <w:sz w:val="12"/>
        </w:rPr>
      </w:pPr>
      <w:r w:rsidRPr="0053663D">
        <w:rPr>
          <w:u w:val="single"/>
        </w:rPr>
        <w:lastRenderedPageBreak/>
        <w:t xml:space="preserve">It is </w:t>
      </w:r>
      <w:r w:rsidRPr="00603451">
        <w:rPr>
          <w:highlight w:val="cyan"/>
          <w:u w:val="single"/>
        </w:rPr>
        <w:t>a</w:t>
      </w:r>
      <w:r w:rsidRPr="0053663D">
        <w:rPr>
          <w:u w:val="single"/>
        </w:rPr>
        <w:t xml:space="preserve"> peculiar sensation, </w:t>
      </w:r>
      <w:r w:rsidRPr="00996617">
        <w:rPr>
          <w:b/>
          <w:bCs/>
          <w:u w:val="single"/>
        </w:rPr>
        <w:t xml:space="preserve">this </w:t>
      </w:r>
      <w:r w:rsidRPr="00603451">
        <w:rPr>
          <w:b/>
          <w:bCs/>
          <w:highlight w:val="cyan"/>
          <w:u w:val="single"/>
        </w:rPr>
        <w:t>double consciousness</w:t>
      </w:r>
      <w:r w:rsidRPr="00996617">
        <w:rPr>
          <w:b/>
          <w:bCs/>
          <w:u w:val="single"/>
        </w:rPr>
        <w:t xml:space="preserve">, this sense </w:t>
      </w:r>
      <w:r w:rsidRPr="00603451">
        <w:rPr>
          <w:b/>
          <w:bCs/>
          <w:highlight w:val="cyan"/>
          <w:u w:val="single"/>
        </w:rPr>
        <w:t>of always looking at one’s self through the eyes of others</w:t>
      </w:r>
      <w:r w:rsidRPr="00752A14">
        <w:rPr>
          <w:sz w:val="12"/>
        </w:rPr>
        <w:t xml:space="preserve">, of measuring one’s soul by the tape of a world that looks on in amused contempt and pity. </w:t>
      </w:r>
      <w:r w:rsidRPr="0053663D">
        <w:rPr>
          <w:u w:val="single"/>
        </w:rPr>
        <w:t xml:space="preserve">One ever feels his twoness— </w:t>
      </w:r>
      <w:r w:rsidRPr="00603451">
        <w:rPr>
          <w:highlight w:val="cyan"/>
          <w:u w:val="single"/>
        </w:rPr>
        <w:t>an American</w:t>
      </w:r>
      <w:r w:rsidRPr="00603451">
        <w:rPr>
          <w:u w:val="single"/>
        </w:rPr>
        <w:t xml:space="preserve">, </w:t>
      </w:r>
      <w:r w:rsidRPr="00603451">
        <w:rPr>
          <w:highlight w:val="cyan"/>
          <w:u w:val="single"/>
        </w:rPr>
        <w:t>a Negro</w:t>
      </w:r>
      <w:r w:rsidRPr="00752A14">
        <w:rPr>
          <w:sz w:val="12"/>
        </w:rPr>
        <w:t xml:space="preserve">; two souls, two thoughts, two un-reconciled strivings; </w:t>
      </w:r>
      <w:r w:rsidRPr="0053663D">
        <w:rPr>
          <w:u w:val="single"/>
        </w:rPr>
        <w:t>two warring ideals in one dark body</w:t>
      </w:r>
      <w:r w:rsidRPr="00752A14">
        <w:rPr>
          <w:sz w:val="12"/>
        </w:rPr>
        <w:t>, whose dogged strength alone keeps it from being torn asunder.13</w:t>
      </w:r>
    </w:p>
    <w:p w14:paraId="2FD03E11" w14:textId="77777777" w:rsidR="00F66831" w:rsidRPr="00752A14" w:rsidRDefault="00F66831" w:rsidP="00F66831">
      <w:pPr>
        <w:rPr>
          <w:sz w:val="12"/>
        </w:rPr>
      </w:pPr>
      <w:r w:rsidRPr="00752A14">
        <w:rPr>
          <w:sz w:val="12"/>
        </w:rPr>
        <w:t xml:space="preserve">What Du Bois described was an inability to function as the source of legitimacy for the value of his own being. Du Bois’s </w:t>
      </w:r>
      <w:r w:rsidRPr="0053663D">
        <w:rPr>
          <w:u w:val="single"/>
        </w:rPr>
        <w:t>notion of “</w:t>
      </w:r>
      <w:r w:rsidRPr="00603451">
        <w:rPr>
          <w:highlight w:val="cyan"/>
          <w:u w:val="single"/>
        </w:rPr>
        <w:t>double consciousness</w:t>
      </w:r>
      <w:r w:rsidRPr="0053663D">
        <w:rPr>
          <w:u w:val="single"/>
        </w:rPr>
        <w:t xml:space="preserve">” ultimately </w:t>
      </w:r>
      <w:r w:rsidRPr="00603451">
        <w:rPr>
          <w:highlight w:val="cyan"/>
          <w:u w:val="single"/>
        </w:rPr>
        <w:t>implies white denials of black phenomenal existence</w:t>
      </w:r>
      <w:r w:rsidRPr="00752A14">
        <w:rPr>
          <w:sz w:val="12"/>
        </w:rPr>
        <w:t xml:space="preserve">. </w:t>
      </w:r>
      <w:r w:rsidRPr="0053663D">
        <w:rPr>
          <w:u w:val="single"/>
        </w:rPr>
        <w:t xml:space="preserve">Fanon addressed </w:t>
      </w:r>
      <w:r w:rsidRPr="00996617">
        <w:rPr>
          <w:b/>
          <w:bCs/>
          <w:u w:val="single"/>
        </w:rPr>
        <w:t xml:space="preserve">black invisibility on a similar level, </w:t>
      </w:r>
      <w:r w:rsidRPr="00603451">
        <w:rPr>
          <w:b/>
          <w:bCs/>
          <w:highlight w:val="cyan"/>
          <w:u w:val="single"/>
        </w:rPr>
        <w:t>where the meaning of one’s existence becomes uncertain because it is not simply being determined through the eyes of others but</w:t>
      </w:r>
      <w:r w:rsidRPr="00996617">
        <w:rPr>
          <w:b/>
          <w:bCs/>
          <w:u w:val="single"/>
        </w:rPr>
        <w:t xml:space="preserve"> being demanded </w:t>
      </w:r>
      <w:r w:rsidRPr="00603451">
        <w:rPr>
          <w:b/>
          <w:bCs/>
          <w:highlight w:val="cyan"/>
          <w:u w:val="single"/>
        </w:rPr>
        <w:t>by the other to not exist</w:t>
      </w:r>
      <w:r w:rsidRPr="00752A14">
        <w:rPr>
          <w:sz w:val="12"/>
        </w:rPr>
        <w:t>. “</w:t>
      </w:r>
      <w:r w:rsidRPr="0053663D">
        <w:rPr>
          <w:u w:val="single"/>
        </w:rPr>
        <w:t>Colonialism forces the colonized to constantly ask the question, ‘Who am I in reality</w:t>
      </w:r>
      <w:r w:rsidRPr="00752A14">
        <w:rPr>
          <w:sz w:val="12"/>
        </w:rPr>
        <w:t xml:space="preserve">?’”14 </w:t>
      </w:r>
      <w:r w:rsidRPr="00603451">
        <w:rPr>
          <w:b/>
          <w:bCs/>
          <w:highlight w:val="cyan"/>
          <w:u w:val="single"/>
        </w:rPr>
        <w:t>It is as a form of nonexistence that</w:t>
      </w:r>
      <w:r w:rsidRPr="00996617">
        <w:rPr>
          <w:b/>
          <w:bCs/>
          <w:u w:val="single"/>
        </w:rPr>
        <w:t xml:space="preserve"> </w:t>
      </w:r>
      <w:r w:rsidRPr="00603451">
        <w:rPr>
          <w:b/>
          <w:bCs/>
          <w:highlight w:val="cyan"/>
          <w:u w:val="single"/>
        </w:rPr>
        <w:t>black humanity functions as an antithetical</w:t>
      </w:r>
      <w:r w:rsidRPr="00996617">
        <w:rPr>
          <w:b/>
          <w:bCs/>
          <w:u w:val="single"/>
        </w:rPr>
        <w:t xml:space="preserve"> “</w:t>
      </w:r>
      <w:r w:rsidRPr="00603451">
        <w:rPr>
          <w:b/>
          <w:bCs/>
          <w:highlight w:val="cyan"/>
          <w:u w:val="single"/>
        </w:rPr>
        <w:t>No</w:t>
      </w:r>
      <w:r w:rsidRPr="00752A14">
        <w:rPr>
          <w:sz w:val="12"/>
        </w:rPr>
        <w:t>,” according to Fanon, in relation to the positive thesis of white humanity. But rather than become a “man of resentment,” a pessimist who treats antiblack racist values as immutable, or perhaps, a black optimist that requires belief in God’s benevolence to fight, Fanon attempts to live blackness as a “yes,” on the sole grounds that he insists upon himself. This is what I call “strong black nihilism”:</w:t>
      </w:r>
    </w:p>
    <w:p w14:paraId="62E9D9F5" w14:textId="77777777" w:rsidR="00F66831" w:rsidRPr="000D5277" w:rsidRDefault="00F66831" w:rsidP="00F66831">
      <w:pPr>
        <w:ind w:left="720"/>
        <w:rPr>
          <w:sz w:val="12"/>
        </w:rPr>
      </w:pPr>
      <w:r w:rsidRPr="00752A14">
        <w:rPr>
          <w:sz w:val="12"/>
        </w:rPr>
        <w:t>Man is a yes that vibrates to cosmic harmonies. Uprooted, baffled, doomed to watch the dissolution of the truths he has worked out for himself one after another, he has to give up projecting onto the world an antinomy that coexists with him.15</w:t>
      </w:r>
    </w:p>
    <w:p w14:paraId="405B664B" w14:textId="77777777" w:rsidR="00F66831" w:rsidRPr="008417E5" w:rsidRDefault="00F66831" w:rsidP="00F66831">
      <w:pPr>
        <w:pStyle w:val="Heading4"/>
        <w:rPr>
          <w:i/>
          <w:iCs w:val="0"/>
        </w:rPr>
      </w:pPr>
      <w:r>
        <w:t xml:space="preserve">Optimism is a </w:t>
      </w:r>
      <w:r>
        <w:rPr>
          <w:u w:val="single"/>
        </w:rPr>
        <w:t>farce</w:t>
      </w:r>
      <w:r>
        <w:t xml:space="preserve"> – lies of </w:t>
      </w:r>
      <w:r>
        <w:rPr>
          <w:u w:val="single"/>
        </w:rPr>
        <w:t>rediscovery</w:t>
      </w:r>
      <w:r>
        <w:t xml:space="preserve"> lead to a </w:t>
      </w:r>
      <w:r>
        <w:rPr>
          <w:u w:val="single"/>
        </w:rPr>
        <w:t>mummification</w:t>
      </w:r>
      <w:r>
        <w:t xml:space="preserve"> of freedom that reproduces civil society’s “emancipation” of the slave into an object if invisibility always asked to retain appeals to </w:t>
      </w:r>
      <w:r>
        <w:rPr>
          <w:u w:val="single"/>
        </w:rPr>
        <w:t>humanity</w:t>
      </w:r>
      <w:r>
        <w:t xml:space="preserve"> without any of its own.</w:t>
      </w:r>
    </w:p>
    <w:p w14:paraId="0D70205E" w14:textId="77777777" w:rsidR="00F66831" w:rsidRPr="004A6E09" w:rsidRDefault="00F66831" w:rsidP="00F66831">
      <w:pPr>
        <w:rPr>
          <w:b/>
          <w:bCs/>
          <w:sz w:val="26"/>
        </w:rPr>
      </w:pPr>
      <w:r>
        <w:rPr>
          <w:rStyle w:val="Style13ptBold"/>
        </w:rPr>
        <w:t xml:space="preserve">Johnson 21 </w:t>
      </w:r>
      <w:r w:rsidRPr="00F86955">
        <w:t xml:space="preserve">[Devon; 2021; Assistant Teaching Professor in Philosophy, University of Tampa, PhD, Temple University, MA and BA, Florida State University; “Black Nihilism and Antiblack Racism,” p. </w:t>
      </w:r>
      <w:r>
        <w:t>128-130 $P</w:t>
      </w:r>
      <w:r w:rsidRPr="00F86955">
        <w:t xml:space="preserve">] </w:t>
      </w:r>
    </w:p>
    <w:p w14:paraId="219676D0" w14:textId="77777777" w:rsidR="00F66831" w:rsidRPr="003738A8" w:rsidRDefault="00F66831" w:rsidP="00F66831">
      <w:pPr>
        <w:rPr>
          <w:sz w:val="16"/>
        </w:rPr>
      </w:pPr>
      <w:r w:rsidRPr="007A6FD5">
        <w:rPr>
          <w:u w:val="single"/>
        </w:rPr>
        <w:t>Strong black nihilism imposes a confrontation with white nihilistic values and forces recognition of blackness as a source of values</w:t>
      </w:r>
      <w:r w:rsidRPr="003738A8">
        <w:rPr>
          <w:sz w:val="16"/>
        </w:rPr>
        <w:t xml:space="preserve">. </w:t>
      </w:r>
      <w:r w:rsidRPr="00881121">
        <w:rPr>
          <w:b/>
          <w:bCs/>
          <w:highlight w:val="cyan"/>
          <w:u w:val="single"/>
        </w:rPr>
        <w:t>Upon emancipation</w:t>
      </w:r>
      <w:r w:rsidRPr="00881121">
        <w:rPr>
          <w:b/>
          <w:bCs/>
          <w:u w:val="single"/>
        </w:rPr>
        <w:t xml:space="preserve">, in America, </w:t>
      </w:r>
      <w:r w:rsidRPr="00881121">
        <w:rPr>
          <w:b/>
          <w:bCs/>
          <w:highlight w:val="cyan"/>
          <w:u w:val="single"/>
        </w:rPr>
        <w:t>black people were not</w:t>
      </w:r>
      <w:r w:rsidRPr="00881121">
        <w:rPr>
          <w:b/>
          <w:bCs/>
          <w:u w:val="single"/>
        </w:rPr>
        <w:t xml:space="preserve"> necessarily </w:t>
      </w:r>
      <w:r w:rsidRPr="00881121">
        <w:rPr>
          <w:b/>
          <w:bCs/>
          <w:highlight w:val="cyan"/>
          <w:u w:val="single"/>
        </w:rPr>
        <w:t>regarded as equal to their former masters</w:t>
      </w:r>
      <w:r w:rsidRPr="003738A8">
        <w:rPr>
          <w:sz w:val="16"/>
        </w:rPr>
        <w:t xml:space="preserve">. </w:t>
      </w:r>
      <w:r w:rsidRPr="007A6FD5">
        <w:rPr>
          <w:u w:val="single"/>
        </w:rPr>
        <w:t>White nihilism and antiblack racism remain the case</w:t>
      </w:r>
      <w:r w:rsidRPr="003738A8">
        <w:rPr>
          <w:sz w:val="16"/>
        </w:rPr>
        <w:t xml:space="preserve">. </w:t>
      </w:r>
      <w:r w:rsidRPr="00881121">
        <w:rPr>
          <w:b/>
          <w:bCs/>
          <w:u w:val="single"/>
        </w:rPr>
        <w:t xml:space="preserve">Phenomenal </w:t>
      </w:r>
      <w:r w:rsidRPr="00881121">
        <w:rPr>
          <w:b/>
          <w:bCs/>
          <w:highlight w:val="cyan"/>
          <w:u w:val="single"/>
        </w:rPr>
        <w:t>consciousness implicit to human existence continues to</w:t>
      </w:r>
      <w:r w:rsidRPr="00881121">
        <w:rPr>
          <w:b/>
          <w:bCs/>
          <w:u w:val="single"/>
        </w:rPr>
        <w:t xml:space="preserve"> be </w:t>
      </w:r>
      <w:r w:rsidRPr="00881121">
        <w:rPr>
          <w:b/>
          <w:bCs/>
          <w:highlight w:val="cyan"/>
          <w:u w:val="single"/>
        </w:rPr>
        <w:t>treat</w:t>
      </w:r>
      <w:r w:rsidRPr="00881121">
        <w:rPr>
          <w:b/>
          <w:bCs/>
          <w:u w:val="single"/>
        </w:rPr>
        <w:t xml:space="preserve">ed as </w:t>
      </w:r>
      <w:r w:rsidRPr="00881121">
        <w:rPr>
          <w:b/>
          <w:bCs/>
          <w:highlight w:val="cyan"/>
          <w:u w:val="single"/>
        </w:rPr>
        <w:t>secondary qualities</w:t>
      </w:r>
      <w:r w:rsidRPr="00881121">
        <w:rPr>
          <w:b/>
          <w:bCs/>
          <w:u w:val="single"/>
        </w:rPr>
        <w:t xml:space="preserve"> </w:t>
      </w:r>
      <w:r w:rsidRPr="00881121">
        <w:rPr>
          <w:b/>
          <w:bCs/>
          <w:highlight w:val="cyan"/>
          <w:u w:val="single"/>
        </w:rPr>
        <w:t>benevolently bestowed from</w:t>
      </w:r>
      <w:r w:rsidRPr="00881121">
        <w:rPr>
          <w:b/>
          <w:bCs/>
          <w:u w:val="single"/>
        </w:rPr>
        <w:t xml:space="preserve"> some </w:t>
      </w:r>
      <w:r w:rsidRPr="00881121">
        <w:rPr>
          <w:b/>
          <w:bCs/>
          <w:highlight w:val="cyan"/>
          <w:u w:val="single"/>
        </w:rPr>
        <w:t>whites onto blacks</w:t>
      </w:r>
      <w:r w:rsidRPr="003738A8">
        <w:rPr>
          <w:sz w:val="16"/>
        </w:rPr>
        <w:t xml:space="preserve">. The “freedom” so accorded to black people entails a form of humanity whereby blacks are simply allowed to be as weak nihilistically situated as traditional whites. In this way, </w:t>
      </w:r>
      <w:r w:rsidRPr="00881121">
        <w:rPr>
          <w:b/>
          <w:bCs/>
          <w:highlight w:val="cyan"/>
          <w:u w:val="single"/>
        </w:rPr>
        <w:t>antiblack racism</w:t>
      </w:r>
      <w:r w:rsidRPr="00881121">
        <w:rPr>
          <w:b/>
          <w:bCs/>
          <w:u w:val="single"/>
        </w:rPr>
        <w:t xml:space="preserve"> </w:t>
      </w:r>
      <w:r w:rsidRPr="00881121">
        <w:rPr>
          <w:b/>
          <w:bCs/>
          <w:highlight w:val="cyan"/>
          <w:u w:val="single"/>
        </w:rPr>
        <w:t>continues to situate blackness outside the self-other dialectic</w:t>
      </w:r>
      <w:r w:rsidRPr="007A6FD5">
        <w:rPr>
          <w:u w:val="single"/>
        </w:rPr>
        <w:t xml:space="preserve"> by essentially </w:t>
      </w:r>
      <w:r w:rsidRPr="00881121">
        <w:rPr>
          <w:highlight w:val="cyan"/>
          <w:u w:val="single"/>
        </w:rPr>
        <w:t>locking black people into a</w:t>
      </w:r>
      <w:r w:rsidRPr="007A6FD5">
        <w:rPr>
          <w:u w:val="single"/>
        </w:rPr>
        <w:t xml:space="preserve"> </w:t>
      </w:r>
      <w:r w:rsidRPr="00881121">
        <w:rPr>
          <w:highlight w:val="cyan"/>
          <w:u w:val="single"/>
        </w:rPr>
        <w:t>reality</w:t>
      </w:r>
      <w:r w:rsidRPr="007A6FD5">
        <w:rPr>
          <w:u w:val="single"/>
        </w:rPr>
        <w:t xml:space="preserve"> where we function </w:t>
      </w:r>
      <w:r w:rsidRPr="00881121">
        <w:rPr>
          <w:highlight w:val="cyan"/>
          <w:u w:val="single"/>
        </w:rPr>
        <w:t>as beings without perspectives</w:t>
      </w:r>
      <w:r w:rsidRPr="007A6FD5">
        <w:rPr>
          <w:u w:val="single"/>
        </w:rPr>
        <w:t>, or original points of departure from which to insist upon and fight for</w:t>
      </w:r>
      <w:r w:rsidRPr="003738A8">
        <w:rPr>
          <w:sz w:val="16"/>
        </w:rPr>
        <w:t xml:space="preserve">. What does the requirement of fighting for one’s humanity mean under such circumstances? How does one accomplish one’s humanity? </w:t>
      </w:r>
      <w:r w:rsidRPr="00881121">
        <w:rPr>
          <w:b/>
          <w:bCs/>
          <w:highlight w:val="cyan"/>
          <w:u w:val="single"/>
        </w:rPr>
        <w:t>There is no legitimate form of inclusion</w:t>
      </w:r>
      <w:r w:rsidRPr="00881121">
        <w:rPr>
          <w:b/>
          <w:bCs/>
          <w:u w:val="single"/>
        </w:rPr>
        <w:t xml:space="preserve"> on this view</w:t>
      </w:r>
      <w:r w:rsidRPr="003738A8">
        <w:rPr>
          <w:sz w:val="16"/>
        </w:rPr>
        <w:t xml:space="preserve">. </w:t>
      </w:r>
      <w:r w:rsidRPr="007A6FD5">
        <w:rPr>
          <w:u w:val="single"/>
        </w:rPr>
        <w:t>One cannot go from (black) chattel slave to free (black) subject without theoretically questioning the conditions of (white) Humanity that demand enslavement in the first place</w:t>
      </w:r>
      <w:r w:rsidRPr="003738A8">
        <w:rPr>
          <w:sz w:val="16"/>
        </w:rPr>
        <w:t>.</w:t>
      </w:r>
    </w:p>
    <w:p w14:paraId="2458DA0A" w14:textId="77777777" w:rsidR="00F66831" w:rsidRPr="003738A8" w:rsidRDefault="00F66831" w:rsidP="00F66831">
      <w:pPr>
        <w:rPr>
          <w:sz w:val="16"/>
        </w:rPr>
      </w:pPr>
      <w:r w:rsidRPr="00881121">
        <w:rPr>
          <w:highlight w:val="cyan"/>
          <w:u w:val="single"/>
        </w:rPr>
        <w:t xml:space="preserve">Black existential freedom </w:t>
      </w:r>
      <w:r w:rsidRPr="00881121">
        <w:rPr>
          <w:b/>
          <w:bCs/>
          <w:highlight w:val="cyan"/>
          <w:u w:val="single"/>
        </w:rPr>
        <w:t>requires nihilistic struggles against</w:t>
      </w:r>
      <w:r w:rsidRPr="00881121">
        <w:rPr>
          <w:b/>
          <w:bCs/>
          <w:u w:val="single"/>
        </w:rPr>
        <w:t xml:space="preserve"> traditional (</w:t>
      </w:r>
      <w:r w:rsidRPr="00881121">
        <w:rPr>
          <w:b/>
          <w:bCs/>
          <w:highlight w:val="cyan"/>
          <w:u w:val="single"/>
        </w:rPr>
        <w:t>white</w:t>
      </w:r>
      <w:r w:rsidRPr="00881121">
        <w:rPr>
          <w:b/>
          <w:bCs/>
          <w:u w:val="single"/>
        </w:rPr>
        <w:t xml:space="preserve">) </w:t>
      </w:r>
      <w:r w:rsidRPr="00881121">
        <w:rPr>
          <w:b/>
          <w:bCs/>
          <w:highlight w:val="cyan"/>
          <w:u w:val="single"/>
        </w:rPr>
        <w:t>human values</w:t>
      </w:r>
      <w:r w:rsidRPr="003738A8">
        <w:rPr>
          <w:sz w:val="16"/>
        </w:rPr>
        <w:t xml:space="preserve">. It requires producing languages, meanings, traditions, ways of being that push beyond traditional boundaries defining the antiblack world. The experiences of human freedom, those fleeting series of seemingly infinite moments experienced within the vicissitudes of each phenomenal spirit, for many black people, remain a tragic tight rope balanced between felt potential and the foreboding facts of antiblackness. Fanon encouraged producing an “authentic upheaval.” He described the effects of what I call, </w:t>
      </w:r>
      <w:r w:rsidRPr="00881121">
        <w:rPr>
          <w:highlight w:val="cyan"/>
          <w:u w:val="single"/>
        </w:rPr>
        <w:t>white</w:t>
      </w:r>
      <w:r w:rsidRPr="007A6FD5">
        <w:rPr>
          <w:u w:val="single"/>
        </w:rPr>
        <w:t xml:space="preserve"> nihilism, constructing the </w:t>
      </w:r>
      <w:r w:rsidRPr="00881121">
        <w:rPr>
          <w:highlight w:val="cyan"/>
          <w:u w:val="single"/>
        </w:rPr>
        <w:t>spaces of black existential invisibility</w:t>
      </w:r>
      <w:r w:rsidRPr="007A6FD5">
        <w:rPr>
          <w:u w:val="single"/>
        </w:rPr>
        <w:t xml:space="preserve">, creating the situation of what I call black nihilism, which, in Fanon’s terms, </w:t>
      </w:r>
      <w:r w:rsidRPr="00881121">
        <w:rPr>
          <w:highlight w:val="cyan"/>
          <w:u w:val="single"/>
        </w:rPr>
        <w:t>amounts to a</w:t>
      </w:r>
      <w:r w:rsidRPr="007A6FD5">
        <w:rPr>
          <w:u w:val="single"/>
        </w:rPr>
        <w:t xml:space="preserve"> “</w:t>
      </w:r>
      <w:r w:rsidRPr="00881121">
        <w:rPr>
          <w:highlight w:val="cyan"/>
          <w:u w:val="single"/>
        </w:rPr>
        <w:t>zone of nonbeing</w:t>
      </w:r>
      <w:r w:rsidRPr="007A6FD5">
        <w:rPr>
          <w:u w:val="single"/>
        </w:rPr>
        <w:t>,” or, an “utterly naked declivity,” where, nevertheless, “an authentic upheaval can be born</w:t>
      </w:r>
      <w:r w:rsidRPr="003738A8">
        <w:rPr>
          <w:sz w:val="16"/>
        </w:rPr>
        <w:t xml:space="preserve">.”41 On this view, </w:t>
      </w:r>
      <w:r w:rsidRPr="007A6FD5">
        <w:rPr>
          <w:u w:val="single"/>
        </w:rPr>
        <w:t>black upheavals against antiblack racism entail rejecting white nihilistic valuations of humanity</w:t>
      </w:r>
      <w:r w:rsidRPr="003738A8">
        <w:rPr>
          <w:sz w:val="16"/>
        </w:rPr>
        <w:t xml:space="preserve">. For instance, once, when a white woman remarked of how handsome Fanon, “the negro,” was, he retorted, “Then come and fuck the handsome Negro, Madame!”42 </w:t>
      </w:r>
      <w:r w:rsidRPr="003738A8">
        <w:rPr>
          <w:u w:val="single"/>
        </w:rPr>
        <w:t xml:space="preserve">Strong black attitudes can and do emerge through the </w:t>
      </w:r>
      <w:r w:rsidRPr="003738A8">
        <w:rPr>
          <w:u w:val="single"/>
        </w:rPr>
        <w:lastRenderedPageBreak/>
        <w:t>lived fact of blackness, and they often cause even the most liberal white racists to flush with the embarrassment of having been recognized</w:t>
      </w:r>
      <w:r w:rsidRPr="003738A8">
        <w:rPr>
          <w:sz w:val="16"/>
        </w:rPr>
        <w:t>.</w:t>
      </w:r>
    </w:p>
    <w:p w14:paraId="7FB16841" w14:textId="77777777" w:rsidR="00F66831" w:rsidRPr="003738A8" w:rsidRDefault="00F66831" w:rsidP="00F66831">
      <w:pPr>
        <w:rPr>
          <w:sz w:val="14"/>
        </w:rPr>
      </w:pPr>
      <w:r w:rsidRPr="00881121">
        <w:rPr>
          <w:b/>
          <w:bCs/>
          <w:highlight w:val="cyan"/>
          <w:u w:val="single"/>
        </w:rPr>
        <w:t>Black humanity comes into the antiblack racist world</w:t>
      </w:r>
      <w:r w:rsidRPr="00881121">
        <w:rPr>
          <w:b/>
          <w:bCs/>
          <w:u w:val="single"/>
        </w:rPr>
        <w:t xml:space="preserve"> “imbued </w:t>
      </w:r>
      <w:r w:rsidRPr="00881121">
        <w:rPr>
          <w:b/>
          <w:bCs/>
          <w:highlight w:val="cyan"/>
          <w:u w:val="single"/>
        </w:rPr>
        <w:t>with a will</w:t>
      </w:r>
      <w:r w:rsidRPr="00881121">
        <w:rPr>
          <w:b/>
          <w:bCs/>
          <w:u w:val="single"/>
        </w:rPr>
        <w:t xml:space="preserve">” </w:t>
      </w:r>
      <w:r w:rsidRPr="00881121">
        <w:rPr>
          <w:b/>
          <w:bCs/>
          <w:highlight w:val="cyan"/>
          <w:u w:val="single"/>
        </w:rPr>
        <w:t>to find a meaning in things</w:t>
      </w:r>
      <w:r w:rsidRPr="00881121">
        <w:rPr>
          <w:b/>
          <w:bCs/>
          <w:u w:val="single"/>
        </w:rPr>
        <w:t xml:space="preserve">, </w:t>
      </w:r>
      <w:r w:rsidRPr="00881121">
        <w:rPr>
          <w:b/>
          <w:bCs/>
          <w:highlight w:val="cyan"/>
          <w:u w:val="single"/>
        </w:rPr>
        <w:t>but instead finds</w:t>
      </w:r>
      <w:r w:rsidRPr="00881121">
        <w:rPr>
          <w:b/>
          <w:bCs/>
          <w:u w:val="single"/>
        </w:rPr>
        <w:t xml:space="preserve"> that </w:t>
      </w:r>
      <w:r w:rsidRPr="00881121">
        <w:rPr>
          <w:b/>
          <w:bCs/>
          <w:highlight w:val="cyan"/>
          <w:u w:val="single"/>
        </w:rPr>
        <w:t>it is</w:t>
      </w:r>
      <w:r w:rsidRPr="00881121">
        <w:rPr>
          <w:b/>
          <w:bCs/>
          <w:u w:val="single"/>
        </w:rPr>
        <w:t xml:space="preserve"> “</w:t>
      </w:r>
      <w:r w:rsidRPr="00881121">
        <w:rPr>
          <w:b/>
          <w:bCs/>
          <w:highlight w:val="cyan"/>
          <w:u w:val="single"/>
        </w:rPr>
        <w:t>an object in the midst of other objects</w:t>
      </w:r>
      <w:r w:rsidRPr="003738A8">
        <w:rPr>
          <w:sz w:val="16"/>
        </w:rPr>
        <w:t xml:space="preserve">.”43 </w:t>
      </w:r>
      <w:r w:rsidRPr="00881121">
        <w:rPr>
          <w:highlight w:val="cyan"/>
          <w:u w:val="single"/>
        </w:rPr>
        <w:t>It goes from being</w:t>
      </w:r>
      <w:r w:rsidRPr="003738A8">
        <w:rPr>
          <w:u w:val="single"/>
        </w:rPr>
        <w:t xml:space="preserve"> totally </w:t>
      </w:r>
      <w:r w:rsidRPr="00881121">
        <w:rPr>
          <w:highlight w:val="cyan"/>
          <w:u w:val="single"/>
        </w:rPr>
        <w:t>erased</w:t>
      </w:r>
      <w:r w:rsidRPr="003738A8">
        <w:rPr>
          <w:u w:val="single"/>
        </w:rPr>
        <w:t xml:space="preserve"> </w:t>
      </w:r>
      <w:r w:rsidRPr="00881121">
        <w:rPr>
          <w:highlight w:val="cyan"/>
          <w:u w:val="single"/>
        </w:rPr>
        <w:t>through slavery</w:t>
      </w:r>
      <w:r w:rsidRPr="003738A8">
        <w:rPr>
          <w:u w:val="single"/>
        </w:rPr>
        <w:t xml:space="preserve">, </w:t>
      </w:r>
      <w:r w:rsidRPr="00881121">
        <w:rPr>
          <w:highlight w:val="cyan"/>
          <w:u w:val="single"/>
        </w:rPr>
        <w:t>to being a self that is</w:t>
      </w:r>
      <w:r w:rsidRPr="003738A8">
        <w:rPr>
          <w:u w:val="single"/>
        </w:rPr>
        <w:t xml:space="preserve"> “</w:t>
      </w:r>
      <w:r w:rsidRPr="00881121">
        <w:rPr>
          <w:highlight w:val="cyan"/>
          <w:u w:val="single"/>
        </w:rPr>
        <w:t>put together</w:t>
      </w:r>
      <w:r w:rsidRPr="003738A8">
        <w:rPr>
          <w:u w:val="single"/>
        </w:rPr>
        <w:t xml:space="preserve"> again </w:t>
      </w:r>
      <w:r w:rsidRPr="00881121">
        <w:rPr>
          <w:highlight w:val="cyan"/>
          <w:u w:val="single"/>
        </w:rPr>
        <w:t>by another self</w:t>
      </w:r>
      <w:r w:rsidRPr="003738A8">
        <w:rPr>
          <w:u w:val="single"/>
        </w:rPr>
        <w:t>,” through emancipation</w:t>
      </w:r>
      <w:r w:rsidRPr="003738A8">
        <w:rPr>
          <w:sz w:val="14"/>
        </w:rPr>
        <w:t xml:space="preserve">.44 </w:t>
      </w:r>
      <w:r w:rsidRPr="00881121">
        <w:rPr>
          <w:b/>
          <w:bCs/>
          <w:highlight w:val="cyan"/>
          <w:u w:val="single"/>
        </w:rPr>
        <w:t>In</w:t>
      </w:r>
      <w:r w:rsidRPr="00881121">
        <w:rPr>
          <w:b/>
          <w:bCs/>
          <w:u w:val="single"/>
        </w:rPr>
        <w:t xml:space="preserve"> </w:t>
      </w:r>
      <w:r w:rsidRPr="00881121">
        <w:rPr>
          <w:b/>
          <w:bCs/>
          <w:highlight w:val="cyan"/>
          <w:u w:val="single"/>
        </w:rPr>
        <w:t>antiblack racist societies</w:t>
      </w:r>
      <w:r w:rsidRPr="003738A8">
        <w:rPr>
          <w:sz w:val="14"/>
        </w:rPr>
        <w:t xml:space="preserve">, as Fanon demonstrated, </w:t>
      </w:r>
      <w:r w:rsidRPr="00881121">
        <w:rPr>
          <w:b/>
          <w:bCs/>
          <w:highlight w:val="cyan"/>
          <w:u w:val="single"/>
        </w:rPr>
        <w:t>the humanity of black people arrives</w:t>
      </w:r>
      <w:r w:rsidRPr="00881121">
        <w:rPr>
          <w:b/>
          <w:bCs/>
          <w:u w:val="single"/>
        </w:rPr>
        <w:t xml:space="preserve"> on the scene, </w:t>
      </w:r>
      <w:r w:rsidRPr="00881121">
        <w:rPr>
          <w:b/>
          <w:bCs/>
          <w:highlight w:val="cyan"/>
          <w:u w:val="single"/>
        </w:rPr>
        <w:t>far too late</w:t>
      </w:r>
      <w:r w:rsidRPr="003738A8">
        <w:rPr>
          <w:sz w:val="14"/>
        </w:rPr>
        <w:t xml:space="preserve">. The human world already exists, and is “anticipated, thought out, demonstrated, made the most of.”45 What options remain outside of a sudden and violent insisting upon one form of humanity for another? In, Towards the African Revolution (1964), in an essay entitled “Racism and Culture,” Fanon argued, “In order to achieve liberation,” the inferiorized man brings “all his resources into play, all his acquisitions, the old and the new, his own and those of the occupant.”46 Yet, he warned against a “mummification of individual thinking” which tends to produce decadent values.47 In Fanon’s terms, </w:t>
      </w:r>
      <w:r w:rsidRPr="00881121">
        <w:rPr>
          <w:b/>
          <w:bCs/>
          <w:highlight w:val="cyan"/>
          <w:u w:val="single"/>
        </w:rPr>
        <w:t>white</w:t>
      </w:r>
      <w:r w:rsidRPr="00881121">
        <w:rPr>
          <w:b/>
          <w:bCs/>
          <w:u w:val="single"/>
        </w:rPr>
        <w:t xml:space="preserve"> nihilistic </w:t>
      </w:r>
      <w:r w:rsidRPr="00881121">
        <w:rPr>
          <w:b/>
          <w:bCs/>
          <w:highlight w:val="cyan"/>
          <w:u w:val="single"/>
        </w:rPr>
        <w:t>values seek the</w:t>
      </w:r>
      <w:r w:rsidRPr="00881121">
        <w:rPr>
          <w:b/>
          <w:bCs/>
          <w:u w:val="single"/>
        </w:rPr>
        <w:t xml:space="preserve"> “</w:t>
      </w:r>
      <w:r w:rsidRPr="00881121">
        <w:rPr>
          <w:b/>
          <w:bCs/>
          <w:highlight w:val="cyan"/>
          <w:u w:val="single"/>
        </w:rPr>
        <w:t>destruction of</w:t>
      </w:r>
      <w:r w:rsidRPr="00881121">
        <w:rPr>
          <w:b/>
          <w:bCs/>
          <w:u w:val="single"/>
        </w:rPr>
        <w:t xml:space="preserve"> [</w:t>
      </w:r>
      <w:r w:rsidRPr="00881121">
        <w:rPr>
          <w:b/>
          <w:bCs/>
          <w:highlight w:val="cyan"/>
          <w:u w:val="single"/>
        </w:rPr>
        <w:t>black</w:t>
      </w:r>
      <w:r w:rsidRPr="00881121">
        <w:rPr>
          <w:b/>
          <w:bCs/>
          <w:u w:val="single"/>
        </w:rPr>
        <w:t xml:space="preserve">] cultural values, of </w:t>
      </w:r>
      <w:r w:rsidRPr="00881121">
        <w:rPr>
          <w:b/>
          <w:bCs/>
          <w:highlight w:val="cyan"/>
          <w:u w:val="single"/>
        </w:rPr>
        <w:t>ways of life</w:t>
      </w:r>
      <w:r w:rsidRPr="003738A8">
        <w:rPr>
          <w:sz w:val="14"/>
        </w:rPr>
        <w:t xml:space="preserve">.” Here, “lines of force, having crumbled, no longer give direction. In their stead a new system of values is imposed, not proposed but affirmed, by the heavy weight of cannons and sabers.”48 </w:t>
      </w:r>
      <w:r w:rsidRPr="00881121">
        <w:rPr>
          <w:rStyle w:val="StyleUnderline"/>
          <w:highlight w:val="cyan"/>
        </w:rPr>
        <w:t>B</w:t>
      </w:r>
      <w:r w:rsidRPr="00881121">
        <w:rPr>
          <w:highlight w:val="cyan"/>
          <w:u w:val="single"/>
        </w:rPr>
        <w:t>lack humanity is induced</w:t>
      </w:r>
      <w:r w:rsidRPr="003738A8">
        <w:rPr>
          <w:u w:val="single"/>
        </w:rPr>
        <w:t xml:space="preserve"> </w:t>
      </w:r>
      <w:r w:rsidRPr="00881121">
        <w:rPr>
          <w:highlight w:val="cyan"/>
          <w:u w:val="single"/>
        </w:rPr>
        <w:t>under</w:t>
      </w:r>
      <w:r w:rsidRPr="003738A8">
        <w:rPr>
          <w:u w:val="single"/>
        </w:rPr>
        <w:t xml:space="preserve"> “the heavy weight of cannons and sabers” toward weak nihilistic, including black </w:t>
      </w:r>
      <w:r w:rsidRPr="00881121">
        <w:rPr>
          <w:highlight w:val="cyan"/>
          <w:u w:val="single"/>
        </w:rPr>
        <w:t>optimistic</w:t>
      </w:r>
      <w:r w:rsidRPr="003738A8">
        <w:rPr>
          <w:u w:val="single"/>
        </w:rPr>
        <w:t xml:space="preserve">, </w:t>
      </w:r>
      <w:r w:rsidRPr="00881121">
        <w:rPr>
          <w:highlight w:val="cyan"/>
          <w:u w:val="single"/>
        </w:rPr>
        <w:t>responses to antiblack racism</w:t>
      </w:r>
      <w:r w:rsidRPr="003738A8">
        <w:rPr>
          <w:sz w:val="14"/>
        </w:rPr>
        <w:t xml:space="preserve">. </w:t>
      </w:r>
      <w:r w:rsidRPr="00881121">
        <w:rPr>
          <w:b/>
          <w:bCs/>
          <w:u w:val="single"/>
        </w:rPr>
        <w:t xml:space="preserve">Black people are </w:t>
      </w:r>
      <w:r w:rsidRPr="00881121">
        <w:rPr>
          <w:b/>
          <w:bCs/>
          <w:highlight w:val="cyan"/>
          <w:u w:val="single"/>
        </w:rPr>
        <w:t>inundated with commands to retain appeals to</w:t>
      </w:r>
      <w:r w:rsidRPr="00881121">
        <w:rPr>
          <w:b/>
          <w:bCs/>
          <w:u w:val="single"/>
        </w:rPr>
        <w:t xml:space="preserve"> “</w:t>
      </w:r>
      <w:r w:rsidRPr="00881121">
        <w:rPr>
          <w:b/>
          <w:bCs/>
          <w:highlight w:val="cyan"/>
          <w:u w:val="single"/>
        </w:rPr>
        <w:t>humanity</w:t>
      </w:r>
      <w:r w:rsidRPr="00881121">
        <w:rPr>
          <w:b/>
          <w:bCs/>
          <w:u w:val="single"/>
        </w:rPr>
        <w:t>,” “love,” and respect for “supreme values</w:t>
      </w:r>
      <w:r w:rsidRPr="003738A8">
        <w:rPr>
          <w:u w:val="single"/>
        </w:rPr>
        <w:t xml:space="preserve">,” </w:t>
      </w:r>
      <w:r w:rsidRPr="00881121">
        <w:rPr>
          <w:highlight w:val="cyan"/>
          <w:u w:val="single"/>
        </w:rPr>
        <w:t>which</w:t>
      </w:r>
      <w:r w:rsidRPr="003738A8">
        <w:rPr>
          <w:u w:val="single"/>
        </w:rPr>
        <w:t xml:space="preserve"> in this case, </w:t>
      </w:r>
      <w:r w:rsidRPr="00881121">
        <w:rPr>
          <w:highlight w:val="cyan"/>
          <w:u w:val="single"/>
        </w:rPr>
        <w:t xml:space="preserve">means being </w:t>
      </w:r>
      <w:r w:rsidRPr="00881121">
        <w:rPr>
          <w:b/>
          <w:bCs/>
          <w:highlight w:val="cyan"/>
          <w:u w:val="single"/>
        </w:rPr>
        <w:t>induced into</w:t>
      </w:r>
      <w:r w:rsidRPr="00881121">
        <w:rPr>
          <w:b/>
          <w:bCs/>
          <w:u w:val="single"/>
        </w:rPr>
        <w:t xml:space="preserve"> </w:t>
      </w:r>
      <w:r w:rsidRPr="00881121">
        <w:rPr>
          <w:b/>
          <w:bCs/>
          <w:highlight w:val="cyan"/>
          <w:u w:val="single"/>
        </w:rPr>
        <w:t>committing the mistake of</w:t>
      </w:r>
      <w:r w:rsidRPr="00881121">
        <w:rPr>
          <w:b/>
          <w:bCs/>
          <w:u w:val="single"/>
        </w:rPr>
        <w:t xml:space="preserve"> “</w:t>
      </w:r>
      <w:r w:rsidRPr="00881121">
        <w:rPr>
          <w:b/>
          <w:bCs/>
          <w:highlight w:val="cyan"/>
          <w:u w:val="single"/>
        </w:rPr>
        <w:t>forgetting racism as a consequence</w:t>
      </w:r>
      <w:r w:rsidRPr="003738A8">
        <w:rPr>
          <w:u w:val="single"/>
        </w:rPr>
        <w:t>” that “obeys a flawless logic,” and not necessarily a lack of “love</w:t>
      </w:r>
      <w:r w:rsidRPr="003738A8">
        <w:rPr>
          <w:sz w:val="14"/>
        </w:rPr>
        <w:t xml:space="preserve">.”49 </w:t>
      </w:r>
      <w:r w:rsidRPr="003738A8">
        <w:rPr>
          <w:u w:val="single"/>
        </w:rPr>
        <w:t>Antiblack racists do not have a pathological disposition against loving and respecting</w:t>
      </w:r>
      <w:r w:rsidRPr="003738A8">
        <w:rPr>
          <w:sz w:val="14"/>
        </w:rPr>
        <w:t xml:space="preserve">; clearly, they love and respect one another. </w:t>
      </w:r>
      <w:r w:rsidRPr="003738A8">
        <w:rPr>
          <w:u w:val="single"/>
        </w:rPr>
        <w:t xml:space="preserve">It is </w:t>
      </w:r>
      <w:r w:rsidRPr="00881121">
        <w:rPr>
          <w:b/>
          <w:bCs/>
          <w:highlight w:val="cyan"/>
          <w:u w:val="single"/>
        </w:rPr>
        <w:t>when it comes to loving and respecting those who are not white</w:t>
      </w:r>
      <w:r w:rsidRPr="00881121">
        <w:rPr>
          <w:b/>
          <w:bCs/>
          <w:u w:val="single"/>
        </w:rPr>
        <w:t xml:space="preserve">, </w:t>
      </w:r>
      <w:r w:rsidRPr="00881121">
        <w:rPr>
          <w:b/>
          <w:bCs/>
          <w:highlight w:val="cyan"/>
          <w:u w:val="single"/>
        </w:rPr>
        <w:t>the black</w:t>
      </w:r>
      <w:r w:rsidRPr="00881121">
        <w:rPr>
          <w:b/>
          <w:bCs/>
          <w:u w:val="single"/>
        </w:rPr>
        <w:t>, that “</w:t>
      </w:r>
      <w:r w:rsidRPr="00881121">
        <w:rPr>
          <w:b/>
          <w:bCs/>
          <w:highlight w:val="cyan"/>
          <w:u w:val="single"/>
        </w:rPr>
        <w:t>the white man remains intractable</w:t>
      </w:r>
      <w:r w:rsidRPr="003738A8">
        <w:rPr>
          <w:sz w:val="14"/>
        </w:rPr>
        <w:t xml:space="preserve">.”50 The attitude of antiblack racism is not “a constant of the human spirit,” on Fanon’s view; it is “a disposition fitting into a well-defined system.”51 Understanding the dispositions involved require understanding the systematic production of white values. </w:t>
      </w:r>
      <w:r w:rsidRPr="00881121">
        <w:rPr>
          <w:b/>
          <w:bCs/>
          <w:highlight w:val="cyan"/>
          <w:u w:val="single"/>
        </w:rPr>
        <w:t>By collapsing black phenomenal perspectives into an object of nonexistence</w:t>
      </w:r>
      <w:r w:rsidRPr="00881121">
        <w:rPr>
          <w:b/>
          <w:bCs/>
          <w:u w:val="single"/>
        </w:rPr>
        <w:t xml:space="preserve">, </w:t>
      </w:r>
      <w:r w:rsidRPr="00881121">
        <w:rPr>
          <w:b/>
          <w:bCs/>
          <w:highlight w:val="cyan"/>
          <w:u w:val="single"/>
        </w:rPr>
        <w:t>antiblack racism accomplishes</w:t>
      </w:r>
      <w:r w:rsidRPr="00881121">
        <w:rPr>
          <w:b/>
          <w:bCs/>
          <w:u w:val="single"/>
        </w:rPr>
        <w:t xml:space="preserve"> “</w:t>
      </w:r>
      <w:r w:rsidRPr="00881121">
        <w:rPr>
          <w:b/>
          <w:bCs/>
          <w:highlight w:val="cyan"/>
          <w:u w:val="single"/>
        </w:rPr>
        <w:t>enslavement</w:t>
      </w:r>
      <w:r w:rsidRPr="00881121">
        <w:rPr>
          <w:b/>
          <w:bCs/>
          <w:u w:val="single"/>
        </w:rPr>
        <w:t>, in the strictest sense</w:t>
      </w:r>
      <w:r w:rsidRPr="003738A8">
        <w:rPr>
          <w:sz w:val="14"/>
        </w:rPr>
        <w:t xml:space="preserve">,” </w:t>
      </w:r>
      <w:r w:rsidRPr="00881121">
        <w:rPr>
          <w:b/>
          <w:bCs/>
          <w:highlight w:val="cyan"/>
          <w:u w:val="single"/>
        </w:rPr>
        <w:t>enabling white people to live in a reality</w:t>
      </w:r>
      <w:r w:rsidRPr="00881121">
        <w:rPr>
          <w:b/>
          <w:bCs/>
          <w:u w:val="single"/>
        </w:rPr>
        <w:t xml:space="preserve"> </w:t>
      </w:r>
      <w:r w:rsidRPr="00881121">
        <w:rPr>
          <w:b/>
          <w:bCs/>
          <w:highlight w:val="cyan"/>
          <w:u w:val="single"/>
        </w:rPr>
        <w:t>where they function as</w:t>
      </w:r>
      <w:r w:rsidRPr="00881121">
        <w:rPr>
          <w:b/>
          <w:bCs/>
          <w:u w:val="single"/>
        </w:rPr>
        <w:t xml:space="preserve"> Gods, authors of universal value, or </w:t>
      </w:r>
      <w:r w:rsidRPr="00881121">
        <w:rPr>
          <w:b/>
          <w:bCs/>
          <w:highlight w:val="cyan"/>
          <w:u w:val="single"/>
        </w:rPr>
        <w:t>masters of the universe</w:t>
      </w:r>
      <w:r w:rsidRPr="003738A8">
        <w:rPr>
          <w:sz w:val="14"/>
        </w:rPr>
        <w:t xml:space="preserve">.52 </w:t>
      </w:r>
      <w:r w:rsidRPr="003738A8">
        <w:rPr>
          <w:u w:val="single"/>
        </w:rPr>
        <w:t>Antiblack racism demands that black strength, freedom, and being for-it-self collapses into a weak thing-in-itself</w:t>
      </w:r>
      <w:r w:rsidRPr="003738A8">
        <w:rPr>
          <w:sz w:val="14"/>
        </w:rPr>
        <w:t xml:space="preserve">; it attempts to stop all black phenomenal systems from self-referencing outside of whiteness. </w:t>
      </w:r>
      <w:r w:rsidRPr="00881121">
        <w:rPr>
          <w:b/>
          <w:bCs/>
          <w:highlight w:val="cyan"/>
          <w:u w:val="single"/>
        </w:rPr>
        <w:t>As a result</w:t>
      </w:r>
      <w:r w:rsidRPr="00881121">
        <w:rPr>
          <w:b/>
          <w:bCs/>
          <w:u w:val="single"/>
        </w:rPr>
        <w:t xml:space="preserve">, </w:t>
      </w:r>
      <w:r w:rsidRPr="00881121">
        <w:rPr>
          <w:b/>
          <w:bCs/>
          <w:highlight w:val="cyan"/>
          <w:u w:val="single"/>
        </w:rPr>
        <w:t>the</w:t>
      </w:r>
      <w:r w:rsidRPr="00881121">
        <w:rPr>
          <w:b/>
          <w:bCs/>
          <w:u w:val="single"/>
        </w:rPr>
        <w:t xml:space="preserve"> entire social </w:t>
      </w:r>
      <w:r w:rsidRPr="00881121">
        <w:rPr>
          <w:b/>
          <w:bCs/>
          <w:highlight w:val="cyan"/>
          <w:u w:val="single"/>
        </w:rPr>
        <w:t>panorama of black</w:t>
      </w:r>
      <w:r w:rsidRPr="00881121">
        <w:rPr>
          <w:b/>
          <w:bCs/>
          <w:u w:val="single"/>
        </w:rPr>
        <w:t xml:space="preserve"> </w:t>
      </w:r>
      <w:r w:rsidRPr="00881121">
        <w:rPr>
          <w:b/>
          <w:bCs/>
          <w:highlight w:val="cyan"/>
          <w:u w:val="single"/>
        </w:rPr>
        <w:t>existential life is</w:t>
      </w:r>
      <w:r w:rsidRPr="00881121">
        <w:rPr>
          <w:b/>
          <w:bCs/>
          <w:u w:val="single"/>
        </w:rPr>
        <w:t xml:space="preserve"> “</w:t>
      </w:r>
      <w:r w:rsidRPr="00881121">
        <w:rPr>
          <w:b/>
          <w:bCs/>
          <w:highlight w:val="cyan"/>
          <w:u w:val="single"/>
        </w:rPr>
        <w:t>destructured</w:t>
      </w:r>
      <w:r w:rsidRPr="00881121">
        <w:rPr>
          <w:b/>
          <w:bCs/>
          <w:u w:val="single"/>
        </w:rPr>
        <w:t xml:space="preserve">,” </w:t>
      </w:r>
      <w:r w:rsidRPr="00881121">
        <w:rPr>
          <w:b/>
          <w:bCs/>
          <w:highlight w:val="cyan"/>
          <w:u w:val="single"/>
        </w:rPr>
        <w:t>and values are</w:t>
      </w:r>
      <w:r w:rsidRPr="00881121">
        <w:rPr>
          <w:b/>
          <w:bCs/>
          <w:u w:val="single"/>
        </w:rPr>
        <w:t xml:space="preserve">, as Fanon said, “flaunted, </w:t>
      </w:r>
      <w:r w:rsidRPr="00881121">
        <w:rPr>
          <w:b/>
          <w:bCs/>
          <w:highlight w:val="cyan"/>
          <w:u w:val="single"/>
        </w:rPr>
        <w:t>crushed</w:t>
      </w:r>
      <w:r w:rsidRPr="00881121">
        <w:rPr>
          <w:b/>
          <w:bCs/>
          <w:u w:val="single"/>
        </w:rPr>
        <w:t>, emptied</w:t>
      </w:r>
      <w:r w:rsidRPr="003738A8">
        <w:rPr>
          <w:sz w:val="14"/>
        </w:rPr>
        <w:t>.”53</w:t>
      </w:r>
    </w:p>
    <w:p w14:paraId="53F96F69" w14:textId="77777777" w:rsidR="00F66831" w:rsidRPr="003738A8" w:rsidRDefault="00F66831" w:rsidP="00F66831">
      <w:pPr>
        <w:rPr>
          <w:sz w:val="14"/>
        </w:rPr>
      </w:pPr>
      <w:r w:rsidRPr="003738A8">
        <w:rPr>
          <w:sz w:val="14"/>
        </w:rPr>
        <w:t xml:space="preserve">Under these circumstances, </w:t>
      </w:r>
      <w:r w:rsidRPr="00881121">
        <w:rPr>
          <w:b/>
          <w:bCs/>
          <w:highlight w:val="cyan"/>
          <w:u w:val="single"/>
        </w:rPr>
        <w:t>black people in an antiblack world may</w:t>
      </w:r>
      <w:r w:rsidRPr="00881121">
        <w:rPr>
          <w:b/>
          <w:bCs/>
          <w:u w:val="single"/>
        </w:rPr>
        <w:t xml:space="preserve">, </w:t>
      </w:r>
      <w:r w:rsidRPr="00881121">
        <w:rPr>
          <w:b/>
          <w:bCs/>
          <w:highlight w:val="cyan"/>
          <w:u w:val="single"/>
        </w:rPr>
        <w:t>at first</w:t>
      </w:r>
      <w:r w:rsidRPr="00881121">
        <w:rPr>
          <w:b/>
          <w:bCs/>
          <w:u w:val="single"/>
        </w:rPr>
        <w:t xml:space="preserve">, </w:t>
      </w:r>
      <w:r w:rsidRPr="00881121">
        <w:rPr>
          <w:b/>
          <w:bCs/>
          <w:highlight w:val="cyan"/>
          <w:u w:val="single"/>
        </w:rPr>
        <w:t>discover</w:t>
      </w:r>
      <w:r w:rsidRPr="00881121">
        <w:rPr>
          <w:b/>
          <w:bCs/>
          <w:u w:val="single"/>
        </w:rPr>
        <w:t xml:space="preserve"> “</w:t>
      </w:r>
      <w:r w:rsidRPr="00881121">
        <w:rPr>
          <w:b/>
          <w:bCs/>
          <w:highlight w:val="cyan"/>
          <w:u w:val="single"/>
        </w:rPr>
        <w:t>dignity</w:t>
      </w:r>
      <w:r w:rsidRPr="00881121">
        <w:rPr>
          <w:b/>
          <w:bCs/>
          <w:u w:val="single"/>
        </w:rPr>
        <w:t xml:space="preserve">” </w:t>
      </w:r>
      <w:r w:rsidRPr="00881121">
        <w:rPr>
          <w:b/>
          <w:bCs/>
          <w:highlight w:val="cyan"/>
          <w:u w:val="single"/>
        </w:rPr>
        <w:t>as a form of optimism</w:t>
      </w:r>
      <w:r w:rsidRPr="00881121">
        <w:rPr>
          <w:b/>
          <w:bCs/>
          <w:u w:val="single"/>
        </w:rPr>
        <w:t xml:space="preserve">, </w:t>
      </w:r>
      <w:r w:rsidRPr="003738A8">
        <w:rPr>
          <w:u w:val="single"/>
        </w:rPr>
        <w:t>as if “having discovered a spontaneous truth,” where “the inferiorized rediscovers a style that had once been devalorized</w:t>
      </w:r>
      <w:r w:rsidRPr="003738A8">
        <w:rPr>
          <w:sz w:val="14"/>
        </w:rPr>
        <w:t xml:space="preserve">.”54 </w:t>
      </w:r>
      <w:r w:rsidRPr="003738A8">
        <w:rPr>
          <w:u w:val="single"/>
        </w:rPr>
        <w:t>One could interpret black Christian responses to antiblack racism in this way; it is a “traditionalism,” according to Fanon, which is a hallmark of weak nihilism</w:t>
      </w:r>
      <w:r w:rsidRPr="003738A8">
        <w:rPr>
          <w:sz w:val="14"/>
        </w:rPr>
        <w:t>.55 On this view, having rediscovered their freedoms in terms of powers to alternatively interpret white nihilistic Christian narratives, the traditional black Christian utilizes his spontaneous truth, and “</w:t>
      </w:r>
      <w:r w:rsidRPr="003738A8">
        <w:rPr>
          <w:u w:val="single"/>
        </w:rPr>
        <w:t>goes into ecstasies over each rediscovery</w:t>
      </w:r>
      <w:r w:rsidRPr="003738A8">
        <w:rPr>
          <w:sz w:val="14"/>
        </w:rPr>
        <w:t xml:space="preserve"> . . . </w:t>
      </w:r>
      <w:r w:rsidRPr="0029459A">
        <w:rPr>
          <w:highlight w:val="cyan"/>
          <w:u w:val="single"/>
        </w:rPr>
        <w:t>formerly inferiorized</w:t>
      </w:r>
      <w:r w:rsidRPr="003738A8">
        <w:rPr>
          <w:sz w:val="14"/>
        </w:rPr>
        <w:t>, [</w:t>
      </w:r>
      <w:r w:rsidRPr="0029459A">
        <w:rPr>
          <w:highlight w:val="cyan"/>
          <w:u w:val="single"/>
        </w:rPr>
        <w:t>they are</w:t>
      </w:r>
      <w:r w:rsidRPr="003738A8">
        <w:rPr>
          <w:u w:val="single"/>
        </w:rPr>
        <w:t xml:space="preserve">] </w:t>
      </w:r>
      <w:r w:rsidRPr="0029459A">
        <w:rPr>
          <w:highlight w:val="cyan"/>
          <w:u w:val="single"/>
        </w:rPr>
        <w:t>now in a</w:t>
      </w:r>
      <w:r w:rsidRPr="003738A8">
        <w:rPr>
          <w:u w:val="single"/>
        </w:rPr>
        <w:t xml:space="preserve"> </w:t>
      </w:r>
      <w:r w:rsidRPr="0029459A">
        <w:rPr>
          <w:highlight w:val="cyan"/>
          <w:u w:val="single"/>
        </w:rPr>
        <w:t>state of grace</w:t>
      </w:r>
      <w:r w:rsidRPr="003738A8">
        <w:rPr>
          <w:sz w:val="14"/>
        </w:rPr>
        <w:t>.”56 But, at this point, Fanon offers a warning:</w:t>
      </w:r>
    </w:p>
    <w:p w14:paraId="2333FB45" w14:textId="77777777" w:rsidR="00F66831" w:rsidRPr="003738A8" w:rsidRDefault="00F66831" w:rsidP="00F66831">
      <w:pPr>
        <w:ind w:left="720"/>
        <w:rPr>
          <w:sz w:val="14"/>
        </w:rPr>
      </w:pPr>
      <w:r w:rsidRPr="003738A8">
        <w:rPr>
          <w:u w:val="single"/>
        </w:rPr>
        <w:t>The culture of the enslaved people is sclerosed, dying</w:t>
      </w:r>
      <w:r w:rsidRPr="003738A8">
        <w:rPr>
          <w:sz w:val="14"/>
        </w:rPr>
        <w:t xml:space="preserve">. </w:t>
      </w:r>
      <w:r w:rsidRPr="003738A8">
        <w:rPr>
          <w:u w:val="single"/>
        </w:rPr>
        <w:t>No life any longer circulates in it</w:t>
      </w:r>
      <w:r w:rsidRPr="003738A8">
        <w:rPr>
          <w:sz w:val="14"/>
        </w:rPr>
        <w:t xml:space="preserve">. Or more precisely, the only existing life is dissimulated. </w:t>
      </w:r>
      <w:r w:rsidRPr="003738A8">
        <w:rPr>
          <w:u w:val="single"/>
        </w:rPr>
        <w:t>The population that normally assumes here and there a few fragments of life, which continues to attach dynamic meanings to institutions</w:t>
      </w:r>
      <w:r w:rsidRPr="003738A8">
        <w:rPr>
          <w:sz w:val="14"/>
        </w:rPr>
        <w:t xml:space="preserve"> . . . </w:t>
      </w:r>
      <w:r w:rsidRPr="003738A8">
        <w:rPr>
          <w:u w:val="single"/>
        </w:rPr>
        <w:t>in a colonial system these are the traditionalists</w:t>
      </w:r>
      <w:r w:rsidRPr="003738A8">
        <w:rPr>
          <w:sz w:val="14"/>
        </w:rPr>
        <w:t>.57</w:t>
      </w:r>
    </w:p>
    <w:p w14:paraId="1C3B3DAA" w14:textId="77777777" w:rsidR="00F66831" w:rsidRPr="003738A8" w:rsidRDefault="00F66831" w:rsidP="00F66831">
      <w:pPr>
        <w:rPr>
          <w:sz w:val="14"/>
        </w:rPr>
      </w:pPr>
      <w:r w:rsidRPr="0029459A">
        <w:rPr>
          <w:b/>
          <w:bCs/>
          <w:highlight w:val="cyan"/>
          <w:u w:val="single"/>
        </w:rPr>
        <w:t>One must resist attaching</w:t>
      </w:r>
      <w:r w:rsidRPr="00881121">
        <w:rPr>
          <w:b/>
          <w:bCs/>
          <w:u w:val="single"/>
        </w:rPr>
        <w:t xml:space="preserve"> certain “</w:t>
      </w:r>
      <w:r w:rsidRPr="0029459A">
        <w:rPr>
          <w:b/>
          <w:bCs/>
          <w:highlight w:val="cyan"/>
          <w:u w:val="single"/>
        </w:rPr>
        <w:t>dynamic meanings</w:t>
      </w:r>
      <w:r w:rsidRPr="00881121">
        <w:rPr>
          <w:b/>
          <w:bCs/>
          <w:u w:val="single"/>
        </w:rPr>
        <w:t xml:space="preserve">” </w:t>
      </w:r>
      <w:r w:rsidRPr="0029459A">
        <w:rPr>
          <w:b/>
          <w:bCs/>
          <w:highlight w:val="cyan"/>
          <w:u w:val="single"/>
        </w:rPr>
        <w:t>to antiblack racist institutions</w:t>
      </w:r>
      <w:r w:rsidRPr="003738A8">
        <w:rPr>
          <w:u w:val="single"/>
        </w:rPr>
        <w:t xml:space="preserve">, which I interpret to mean </w:t>
      </w:r>
      <w:r w:rsidRPr="0029459A">
        <w:rPr>
          <w:highlight w:val="cyan"/>
          <w:u w:val="single"/>
        </w:rPr>
        <w:t>avoiding</w:t>
      </w:r>
      <w:r w:rsidRPr="003738A8">
        <w:rPr>
          <w:u w:val="single"/>
        </w:rPr>
        <w:t xml:space="preserve"> what I call “</w:t>
      </w:r>
      <w:r w:rsidRPr="0029459A">
        <w:rPr>
          <w:b/>
          <w:bCs/>
          <w:highlight w:val="cyan"/>
          <w:u w:val="single"/>
        </w:rPr>
        <w:t>weak black nihilism</w:t>
      </w:r>
      <w:r w:rsidRPr="003738A8">
        <w:rPr>
          <w:sz w:val="14"/>
        </w:rPr>
        <w:t xml:space="preserve">.” </w:t>
      </w:r>
      <w:r w:rsidRPr="003738A8">
        <w:rPr>
          <w:u w:val="single"/>
        </w:rPr>
        <w:t xml:space="preserve">Nodding at the ways black optimists strive to preserve “a few fragments of life,” </w:t>
      </w:r>
      <w:r w:rsidRPr="0029459A">
        <w:rPr>
          <w:b/>
          <w:bCs/>
          <w:highlight w:val="cyan"/>
          <w:u w:val="single"/>
        </w:rPr>
        <w:t>one is</w:t>
      </w:r>
      <w:r w:rsidRPr="00881121">
        <w:rPr>
          <w:b/>
          <w:bCs/>
          <w:u w:val="single"/>
        </w:rPr>
        <w:t xml:space="preserve"> ultimately </w:t>
      </w:r>
      <w:r w:rsidRPr="0029459A">
        <w:rPr>
          <w:b/>
          <w:bCs/>
          <w:highlight w:val="cyan"/>
          <w:u w:val="single"/>
        </w:rPr>
        <w:t>forced to criticize the</w:t>
      </w:r>
      <w:r w:rsidRPr="00881121">
        <w:rPr>
          <w:b/>
          <w:bCs/>
          <w:u w:val="single"/>
        </w:rPr>
        <w:t xml:space="preserve"> underdevelopment of thought, or “</w:t>
      </w:r>
      <w:r w:rsidRPr="0029459A">
        <w:rPr>
          <w:b/>
          <w:bCs/>
          <w:highlight w:val="cyan"/>
          <w:u w:val="single"/>
        </w:rPr>
        <w:t>mummification</w:t>
      </w:r>
      <w:r w:rsidRPr="00881121">
        <w:rPr>
          <w:b/>
          <w:bCs/>
          <w:u w:val="single"/>
        </w:rPr>
        <w:t xml:space="preserve">” </w:t>
      </w:r>
      <w:r w:rsidRPr="0029459A">
        <w:rPr>
          <w:b/>
          <w:bCs/>
          <w:highlight w:val="cyan"/>
          <w:u w:val="single"/>
        </w:rPr>
        <w:t>of human freedom entailed by such approaches</w:t>
      </w:r>
      <w:r w:rsidRPr="00881121">
        <w:rPr>
          <w:b/>
          <w:bCs/>
          <w:u w:val="single"/>
        </w:rPr>
        <w:t xml:space="preserve"> to black struggle</w:t>
      </w:r>
      <w:r w:rsidRPr="003738A8">
        <w:rPr>
          <w:sz w:val="14"/>
        </w:rPr>
        <w:t>.</w:t>
      </w:r>
    </w:p>
    <w:p w14:paraId="27B9740F" w14:textId="77777777" w:rsidR="00F66831" w:rsidRPr="00E12C8A" w:rsidRDefault="00F66831" w:rsidP="00F66831">
      <w:pPr>
        <w:pStyle w:val="Heading4"/>
      </w:pPr>
      <w:r>
        <w:lastRenderedPageBreak/>
        <w:t xml:space="preserve">There is </w:t>
      </w:r>
      <w:r>
        <w:rPr>
          <w:u w:val="single"/>
        </w:rPr>
        <w:t>no middle</w:t>
      </w:r>
      <w:r>
        <w:t xml:space="preserve"> ground – black nihilism requires an </w:t>
      </w:r>
      <w:r>
        <w:rPr>
          <w:u w:val="single"/>
        </w:rPr>
        <w:t>unflinching</w:t>
      </w:r>
      <w:r>
        <w:t xml:space="preserve">, </w:t>
      </w:r>
      <w:r>
        <w:rPr>
          <w:u w:val="single"/>
        </w:rPr>
        <w:t>complete</w:t>
      </w:r>
      <w:r>
        <w:t xml:space="preserve">, and </w:t>
      </w:r>
      <w:r>
        <w:rPr>
          <w:u w:val="single"/>
        </w:rPr>
        <w:t>cold</w:t>
      </w:r>
      <w:r>
        <w:t xml:space="preserve"> rejection of the whiteness that underpins the 1AC – no shared values with the white settler.</w:t>
      </w:r>
    </w:p>
    <w:p w14:paraId="10A61A00" w14:textId="77777777" w:rsidR="00F66831" w:rsidRPr="00E12C8A" w:rsidRDefault="00F66831" w:rsidP="00F66831">
      <w:pPr>
        <w:rPr>
          <w:b/>
          <w:bCs/>
          <w:sz w:val="26"/>
        </w:rPr>
      </w:pPr>
      <w:r>
        <w:rPr>
          <w:rStyle w:val="Style13ptBold"/>
        </w:rPr>
        <w:t xml:space="preserve">Johnson 21 </w:t>
      </w:r>
      <w:r w:rsidRPr="00F86955">
        <w:t xml:space="preserve">[Devon; 2021; Assistant Teaching Professor in Philosophy, University of Tampa, PhD, Temple University, MA and BA, Florida State University; “Black Nihilism and Antiblack Racism,” p. </w:t>
      </w:r>
      <w:r>
        <w:t>125-127 $P</w:t>
      </w:r>
      <w:r w:rsidRPr="00F86955">
        <w:t xml:space="preserve">] </w:t>
      </w:r>
    </w:p>
    <w:p w14:paraId="4F402E77" w14:textId="77777777" w:rsidR="00F66831" w:rsidRPr="007A6FD5" w:rsidRDefault="00F66831" w:rsidP="00F66831">
      <w:pPr>
        <w:rPr>
          <w:sz w:val="16"/>
        </w:rPr>
      </w:pPr>
      <w:r w:rsidRPr="009A54FD">
        <w:rPr>
          <w:highlight w:val="cyan"/>
          <w:u w:val="single"/>
        </w:rPr>
        <w:t xml:space="preserve">Black nihilism involves </w:t>
      </w:r>
      <w:r w:rsidRPr="009A54FD">
        <w:rPr>
          <w:b/>
          <w:bCs/>
          <w:highlight w:val="cyan"/>
          <w:u w:val="single"/>
        </w:rPr>
        <w:t>conflict between the strength of black will</w:t>
      </w:r>
      <w:r w:rsidRPr="00BA717A">
        <w:rPr>
          <w:b/>
          <w:bCs/>
          <w:u w:val="single"/>
        </w:rPr>
        <w:t xml:space="preserve">s </w:t>
      </w:r>
      <w:r w:rsidRPr="009A54FD">
        <w:rPr>
          <w:b/>
          <w:bCs/>
          <w:highlight w:val="cyan"/>
          <w:u w:val="single"/>
        </w:rPr>
        <w:t>versus the weakness of white will</w:t>
      </w:r>
      <w:r w:rsidRPr="00BA717A">
        <w:rPr>
          <w:b/>
          <w:bCs/>
          <w:u w:val="single"/>
        </w:rPr>
        <w:t>s</w:t>
      </w:r>
      <w:r w:rsidRPr="00DE16A0">
        <w:rPr>
          <w:u w:val="single"/>
        </w:rPr>
        <w:t xml:space="preserve"> in the same way that human existence requires tension between phenomenal willing and the givenness of the cosmos</w:t>
      </w:r>
      <w:r w:rsidRPr="007A6FD5">
        <w:rPr>
          <w:sz w:val="16"/>
        </w:rPr>
        <w:t xml:space="preserve">; </w:t>
      </w:r>
      <w:r w:rsidRPr="00DE16A0">
        <w:rPr>
          <w:u w:val="single"/>
        </w:rPr>
        <w:t xml:space="preserve">insisting on </w:t>
      </w:r>
      <w:r w:rsidRPr="009A54FD">
        <w:rPr>
          <w:highlight w:val="cyan"/>
          <w:u w:val="single"/>
        </w:rPr>
        <w:t>black will means going against the entirety of the</w:t>
      </w:r>
      <w:r w:rsidRPr="00DE16A0">
        <w:rPr>
          <w:u w:val="single"/>
        </w:rPr>
        <w:t xml:space="preserve"> (</w:t>
      </w:r>
      <w:r w:rsidRPr="009A54FD">
        <w:rPr>
          <w:highlight w:val="cyan"/>
          <w:u w:val="single"/>
        </w:rPr>
        <w:t>white</w:t>
      </w:r>
      <w:r w:rsidRPr="00DE16A0">
        <w:rPr>
          <w:u w:val="single"/>
        </w:rPr>
        <w:t xml:space="preserve">) metaphysical </w:t>
      </w:r>
      <w:r w:rsidRPr="009A54FD">
        <w:rPr>
          <w:highlight w:val="cyan"/>
          <w:u w:val="single"/>
        </w:rPr>
        <w:t>world</w:t>
      </w:r>
      <w:r w:rsidRPr="007A6FD5">
        <w:rPr>
          <w:sz w:val="16"/>
        </w:rPr>
        <w:t xml:space="preserve">. There is a Manichean relationship between these two competing forms of humanism. </w:t>
      </w:r>
      <w:r w:rsidRPr="009A54FD">
        <w:rPr>
          <w:highlight w:val="cyan"/>
          <w:u w:val="single"/>
        </w:rPr>
        <w:t>White people in antiblack racist worlds</w:t>
      </w:r>
      <w:r w:rsidRPr="00DE16A0">
        <w:rPr>
          <w:u w:val="single"/>
        </w:rPr>
        <w:t xml:space="preserve"> </w:t>
      </w:r>
      <w:r w:rsidRPr="009A54FD">
        <w:rPr>
          <w:b/>
          <w:bCs/>
          <w:highlight w:val="cyan"/>
          <w:u w:val="single"/>
        </w:rPr>
        <w:t>neither need nor desire black participation</w:t>
      </w:r>
      <w:r w:rsidRPr="00BA717A">
        <w:rPr>
          <w:b/>
          <w:bCs/>
          <w:u w:val="single"/>
        </w:rPr>
        <w:t xml:space="preserve"> and recognition for their “truth</w:t>
      </w:r>
      <w:r w:rsidRPr="007A6FD5">
        <w:rPr>
          <w:sz w:val="16"/>
        </w:rPr>
        <w:t xml:space="preserve">.” </w:t>
      </w:r>
      <w:r w:rsidRPr="008863D7">
        <w:rPr>
          <w:u w:val="single"/>
        </w:rPr>
        <w:t>For them, “</w:t>
      </w:r>
      <w:r w:rsidRPr="009A54FD">
        <w:rPr>
          <w:u w:val="single"/>
        </w:rPr>
        <w:t>truth</w:t>
      </w:r>
      <w:r w:rsidRPr="008863D7">
        <w:rPr>
          <w:u w:val="single"/>
        </w:rPr>
        <w:t xml:space="preserve">” </w:t>
      </w:r>
      <w:r w:rsidRPr="009A54FD">
        <w:rPr>
          <w:u w:val="single"/>
        </w:rPr>
        <w:t>depends</w:t>
      </w:r>
      <w:r w:rsidRPr="008863D7">
        <w:rPr>
          <w:u w:val="single"/>
        </w:rPr>
        <w:t xml:space="preserve"> upon avoiding our gaze</w:t>
      </w:r>
      <w:r w:rsidRPr="007A6FD5">
        <w:rPr>
          <w:sz w:val="16"/>
        </w:rPr>
        <w:t xml:space="preserve">; they depend on denying our points of view in order to make their world valuable. </w:t>
      </w:r>
      <w:r w:rsidRPr="009A54FD">
        <w:rPr>
          <w:highlight w:val="cyan"/>
          <w:u w:val="single"/>
        </w:rPr>
        <w:t>They do not seek</w:t>
      </w:r>
      <w:r w:rsidRPr="008863D7">
        <w:rPr>
          <w:u w:val="single"/>
        </w:rPr>
        <w:t xml:space="preserve"> </w:t>
      </w:r>
      <w:r w:rsidRPr="009A54FD">
        <w:rPr>
          <w:highlight w:val="cyan"/>
          <w:u w:val="single"/>
        </w:rPr>
        <w:t>to make themselves known to black people</w:t>
      </w:r>
      <w:r w:rsidRPr="008863D7">
        <w:rPr>
          <w:u w:val="single"/>
        </w:rPr>
        <w:t xml:space="preserve">; rather, </w:t>
      </w:r>
      <w:r w:rsidRPr="009A54FD">
        <w:rPr>
          <w:b/>
          <w:bCs/>
          <w:highlight w:val="cyan"/>
          <w:u w:val="single"/>
        </w:rPr>
        <w:t>they work to keep themselves concealed</w:t>
      </w:r>
      <w:r w:rsidRPr="00BA717A">
        <w:rPr>
          <w:b/>
          <w:bCs/>
          <w:u w:val="single"/>
        </w:rPr>
        <w:t xml:space="preserve"> from black people</w:t>
      </w:r>
      <w:r w:rsidRPr="007A6FD5">
        <w:rPr>
          <w:sz w:val="16"/>
        </w:rPr>
        <w:t>. As Fanon put it, “</w:t>
      </w:r>
      <w:r w:rsidRPr="009A54FD">
        <w:rPr>
          <w:b/>
          <w:bCs/>
          <w:highlight w:val="cyan"/>
          <w:u w:val="single"/>
        </w:rPr>
        <w:t>What</w:t>
      </w:r>
      <w:r w:rsidRPr="00BA717A">
        <w:rPr>
          <w:b/>
          <w:bCs/>
          <w:u w:val="single"/>
        </w:rPr>
        <w:t xml:space="preserve"> [</w:t>
      </w:r>
      <w:r w:rsidRPr="009A54FD">
        <w:rPr>
          <w:b/>
          <w:bCs/>
          <w:highlight w:val="cyan"/>
          <w:u w:val="single"/>
        </w:rPr>
        <w:t>the master</w:t>
      </w:r>
      <w:r w:rsidRPr="00BA717A">
        <w:rPr>
          <w:b/>
          <w:bCs/>
          <w:u w:val="single"/>
        </w:rPr>
        <w:t xml:space="preserve">] </w:t>
      </w:r>
      <w:r w:rsidRPr="009A54FD">
        <w:rPr>
          <w:b/>
          <w:bCs/>
          <w:highlight w:val="cyan"/>
          <w:u w:val="single"/>
        </w:rPr>
        <w:t>wants from the slave is not recognition but work</w:t>
      </w:r>
      <w:r w:rsidRPr="007A6FD5">
        <w:rPr>
          <w:sz w:val="16"/>
        </w:rPr>
        <w:t xml:space="preserve">.”27 It is from this space that black humanity confronts the master, who is bewildered, violently, abrasively, and suddenly removed. </w:t>
      </w:r>
      <w:r w:rsidRPr="008863D7">
        <w:rPr>
          <w:u w:val="single"/>
        </w:rPr>
        <w:t>Any form of black liberation that does not aim to obliterate the philosophical conditions enabling black invisibility</w:t>
      </w:r>
      <w:r w:rsidRPr="007A6FD5">
        <w:rPr>
          <w:sz w:val="16"/>
        </w:rPr>
        <w:t xml:space="preserve">, </w:t>
      </w:r>
      <w:r w:rsidRPr="008863D7">
        <w:rPr>
          <w:u w:val="single"/>
        </w:rPr>
        <w:t>to kill the white nihilism on which antiblack racists depend, misses the mark</w:t>
      </w:r>
      <w:r w:rsidRPr="007A6FD5">
        <w:rPr>
          <w:sz w:val="16"/>
        </w:rPr>
        <w:t xml:space="preserve">. </w:t>
      </w:r>
      <w:r w:rsidRPr="009A54FD">
        <w:rPr>
          <w:b/>
          <w:bCs/>
          <w:highlight w:val="cyan"/>
          <w:u w:val="single"/>
        </w:rPr>
        <w:t>White nihilism and antiblack racism do</w:t>
      </w:r>
      <w:r w:rsidRPr="00BA717A">
        <w:rPr>
          <w:b/>
          <w:bCs/>
          <w:u w:val="single"/>
        </w:rPr>
        <w:t xml:space="preserve"> </w:t>
      </w:r>
      <w:r w:rsidRPr="009A54FD">
        <w:rPr>
          <w:b/>
          <w:bCs/>
          <w:highlight w:val="cyan"/>
          <w:u w:val="single"/>
        </w:rPr>
        <w:t>not admit</w:t>
      </w:r>
      <w:r w:rsidRPr="00BA717A">
        <w:rPr>
          <w:b/>
          <w:bCs/>
          <w:u w:val="single"/>
        </w:rPr>
        <w:t xml:space="preserve"> of </w:t>
      </w:r>
      <w:r w:rsidRPr="009A54FD">
        <w:rPr>
          <w:b/>
          <w:bCs/>
          <w:highlight w:val="cyan"/>
          <w:u w:val="single"/>
        </w:rPr>
        <w:t>any mutual recognition between whites and blacks</w:t>
      </w:r>
      <w:r w:rsidRPr="009A54FD">
        <w:rPr>
          <w:highlight w:val="cyan"/>
          <w:u w:val="single"/>
        </w:rPr>
        <w:t xml:space="preserve"> because of their</w:t>
      </w:r>
      <w:r w:rsidRPr="008863D7">
        <w:rPr>
          <w:u w:val="single"/>
        </w:rPr>
        <w:t xml:space="preserve"> paradigmatic </w:t>
      </w:r>
      <w:r w:rsidRPr="009A54FD">
        <w:rPr>
          <w:highlight w:val="cyan"/>
          <w:u w:val="single"/>
        </w:rPr>
        <w:t>dependence upon</w:t>
      </w:r>
      <w:r w:rsidRPr="008863D7">
        <w:rPr>
          <w:u w:val="single"/>
        </w:rPr>
        <w:t xml:space="preserve"> assaults, </w:t>
      </w:r>
      <w:r w:rsidRPr="009A54FD">
        <w:rPr>
          <w:highlight w:val="cyan"/>
          <w:u w:val="single"/>
        </w:rPr>
        <w:t>erasures</w:t>
      </w:r>
      <w:r w:rsidRPr="008863D7">
        <w:rPr>
          <w:u w:val="single"/>
        </w:rPr>
        <w:t xml:space="preserve">, and denials </w:t>
      </w:r>
      <w:r w:rsidRPr="009A54FD">
        <w:rPr>
          <w:highlight w:val="cyan"/>
          <w:u w:val="single"/>
        </w:rPr>
        <w:t>of black consciousness</w:t>
      </w:r>
      <w:r w:rsidRPr="007A6FD5">
        <w:rPr>
          <w:sz w:val="16"/>
        </w:rPr>
        <w:t xml:space="preserve">. </w:t>
      </w:r>
      <w:r w:rsidRPr="009A54FD">
        <w:rPr>
          <w:b/>
          <w:bCs/>
          <w:highlight w:val="cyan"/>
          <w:u w:val="single"/>
        </w:rPr>
        <w:t>There is no middle ground</w:t>
      </w:r>
      <w:r w:rsidRPr="00BA717A">
        <w:rPr>
          <w:b/>
          <w:bCs/>
          <w:u w:val="single"/>
        </w:rPr>
        <w:t xml:space="preserve"> for respect and dignity under these circumstances</w:t>
      </w:r>
      <w:r w:rsidRPr="007A6FD5">
        <w:rPr>
          <w:sz w:val="16"/>
        </w:rPr>
        <w:t xml:space="preserve">; </w:t>
      </w:r>
      <w:r w:rsidRPr="009A54FD">
        <w:rPr>
          <w:b/>
          <w:bCs/>
          <w:highlight w:val="cyan"/>
          <w:u w:val="single"/>
        </w:rPr>
        <w:t>there are no</w:t>
      </w:r>
      <w:r w:rsidRPr="009A54FD">
        <w:rPr>
          <w:b/>
          <w:bCs/>
          <w:u w:val="single"/>
        </w:rPr>
        <w:t xml:space="preserve"> calm</w:t>
      </w:r>
      <w:r w:rsidRPr="00BA717A">
        <w:rPr>
          <w:b/>
          <w:bCs/>
          <w:u w:val="single"/>
        </w:rPr>
        <w:t xml:space="preserve"> conversational </w:t>
      </w:r>
      <w:r w:rsidRPr="009A54FD">
        <w:rPr>
          <w:b/>
          <w:bCs/>
          <w:highlight w:val="cyan"/>
          <w:u w:val="single"/>
        </w:rPr>
        <w:t>working out of issues</w:t>
      </w:r>
      <w:r w:rsidRPr="008863D7">
        <w:rPr>
          <w:u w:val="single"/>
        </w:rPr>
        <w:t xml:space="preserve"> to be had</w:t>
      </w:r>
      <w:r w:rsidRPr="007A6FD5">
        <w:rPr>
          <w:sz w:val="16"/>
        </w:rPr>
        <w:t xml:space="preserve">. As Oladipo Fashina demonstrates, in “Frantz Fanon and the Ethical Justification of Anti-Colonial Violence,” for black people, “respect and dignity do not come from freedom unless freedom also results from conflict and risk of one’s life. Thus, in order to win genuine respect and dignity, the colonized must force the settler’s recognition through physical violence.”28 He went on to explain, for example, we shouldn’t misunderstand what Fanon meant when writing in Black Skin; White Mask as follows: </w:t>
      </w:r>
    </w:p>
    <w:p w14:paraId="6C437B78" w14:textId="77777777" w:rsidR="00F66831" w:rsidRPr="007A6FD5" w:rsidRDefault="00F66831" w:rsidP="00F66831">
      <w:pPr>
        <w:ind w:left="720"/>
        <w:rPr>
          <w:sz w:val="16"/>
        </w:rPr>
      </w:pPr>
      <w:r w:rsidRPr="009A54FD">
        <w:rPr>
          <w:b/>
          <w:bCs/>
          <w:highlight w:val="cyan"/>
          <w:u w:val="single"/>
        </w:rPr>
        <w:t>Man is human only to the extent to which he tries to impose his existence on another</w:t>
      </w:r>
      <w:r w:rsidRPr="00BA717A">
        <w:rPr>
          <w:b/>
          <w:bCs/>
          <w:u w:val="single"/>
        </w:rPr>
        <w:t xml:space="preserve"> man</w:t>
      </w:r>
      <w:r w:rsidRPr="008863D7">
        <w:rPr>
          <w:u w:val="single"/>
        </w:rPr>
        <w:t xml:space="preserve"> </w:t>
      </w:r>
      <w:r w:rsidRPr="009A54FD">
        <w:rPr>
          <w:highlight w:val="cyan"/>
          <w:u w:val="single"/>
        </w:rPr>
        <w:t>in</w:t>
      </w:r>
      <w:r w:rsidRPr="008863D7">
        <w:rPr>
          <w:u w:val="single"/>
        </w:rPr>
        <w:t xml:space="preserve"> </w:t>
      </w:r>
      <w:r w:rsidRPr="009A54FD">
        <w:rPr>
          <w:highlight w:val="cyan"/>
          <w:u w:val="single"/>
        </w:rPr>
        <w:t>order to be recognized by him</w:t>
      </w:r>
      <w:r w:rsidRPr="007A6FD5">
        <w:rPr>
          <w:sz w:val="16"/>
        </w:rPr>
        <w:t xml:space="preserve">. As long as he has not been affectively recognized by the other, that other will remain the theme of his actions. </w:t>
      </w:r>
      <w:r w:rsidRPr="008863D7">
        <w:rPr>
          <w:u w:val="single"/>
        </w:rPr>
        <w:t>It is on that being, on recognition by that other being, that his own human worth and reality depend</w:t>
      </w:r>
      <w:r w:rsidRPr="007A6FD5">
        <w:rPr>
          <w:sz w:val="16"/>
        </w:rPr>
        <w:t>.29</w:t>
      </w:r>
    </w:p>
    <w:p w14:paraId="73E4AE8A" w14:textId="77777777" w:rsidR="00F66831" w:rsidRPr="007A6FD5" w:rsidRDefault="00F66831" w:rsidP="00F66831">
      <w:pPr>
        <w:rPr>
          <w:sz w:val="16"/>
        </w:rPr>
      </w:pPr>
      <w:r w:rsidRPr="007A6FD5">
        <w:rPr>
          <w:sz w:val="16"/>
        </w:rPr>
        <w:t xml:space="preserve">According to Fashina, we should consider the above quote in terms of another, which Fanon provided in The Wretched of the Earth: “On the logical plane, the Manicheism of the colonists produces a Manicheism of the colonized. The theory of the ‘absolute evil of the colonist’ is in response to the theory of the ‘absolute evil of the native.’”30 Fashina’s explanation of the connection between the two passages supports my theorization that </w:t>
      </w:r>
      <w:r w:rsidRPr="009A54FD">
        <w:rPr>
          <w:highlight w:val="cyan"/>
          <w:u w:val="single"/>
        </w:rPr>
        <w:t xml:space="preserve">the </w:t>
      </w:r>
      <w:r w:rsidRPr="009A54FD">
        <w:rPr>
          <w:b/>
          <w:bCs/>
          <w:highlight w:val="cyan"/>
          <w:u w:val="single"/>
        </w:rPr>
        <w:t>recognition achieved through</w:t>
      </w:r>
      <w:r w:rsidRPr="00BA717A">
        <w:rPr>
          <w:b/>
          <w:bCs/>
          <w:u w:val="single"/>
        </w:rPr>
        <w:t xml:space="preserve"> strong </w:t>
      </w:r>
      <w:r w:rsidRPr="009A54FD">
        <w:rPr>
          <w:b/>
          <w:bCs/>
          <w:highlight w:val="cyan"/>
          <w:u w:val="single"/>
        </w:rPr>
        <w:t>black nihilistic struggles</w:t>
      </w:r>
      <w:r w:rsidRPr="00BA717A">
        <w:rPr>
          <w:b/>
          <w:bCs/>
          <w:u w:val="single"/>
        </w:rPr>
        <w:t xml:space="preserve"> for black liberation </w:t>
      </w:r>
      <w:r w:rsidRPr="009A54FD">
        <w:rPr>
          <w:b/>
          <w:bCs/>
          <w:highlight w:val="cyan"/>
          <w:u w:val="single"/>
        </w:rPr>
        <w:t>does not come from a shared conception of humanity</w:t>
      </w:r>
      <w:r w:rsidRPr="008863D7">
        <w:rPr>
          <w:u w:val="single"/>
        </w:rPr>
        <w:t xml:space="preserve"> between antiblack racists and black people</w:t>
      </w:r>
      <w:r w:rsidRPr="007A6FD5">
        <w:rPr>
          <w:sz w:val="16"/>
        </w:rPr>
        <w:t xml:space="preserve">.31 </w:t>
      </w:r>
      <w:r w:rsidRPr="00BA717A">
        <w:rPr>
          <w:b/>
          <w:bCs/>
          <w:u w:val="single"/>
        </w:rPr>
        <w:t xml:space="preserve">Strong </w:t>
      </w:r>
      <w:r w:rsidRPr="009A54FD">
        <w:rPr>
          <w:b/>
          <w:bCs/>
          <w:highlight w:val="cyan"/>
          <w:u w:val="single"/>
        </w:rPr>
        <w:t>black nihilists are neither</w:t>
      </w:r>
      <w:r w:rsidRPr="00BA717A">
        <w:rPr>
          <w:b/>
          <w:bCs/>
          <w:u w:val="single"/>
        </w:rPr>
        <w:t xml:space="preserve">, </w:t>
      </w:r>
      <w:r w:rsidRPr="009A54FD">
        <w:rPr>
          <w:b/>
          <w:bCs/>
          <w:highlight w:val="cyan"/>
          <w:u w:val="single"/>
        </w:rPr>
        <w:t>nor</w:t>
      </w:r>
      <w:r w:rsidRPr="00BA717A">
        <w:rPr>
          <w:b/>
          <w:bCs/>
          <w:u w:val="single"/>
        </w:rPr>
        <w:t xml:space="preserve"> do they </w:t>
      </w:r>
      <w:r w:rsidRPr="009A54FD">
        <w:rPr>
          <w:b/>
          <w:bCs/>
          <w:highlight w:val="cyan"/>
          <w:u w:val="single"/>
        </w:rPr>
        <w:t>desire to be</w:t>
      </w:r>
      <w:r w:rsidRPr="00BA717A">
        <w:rPr>
          <w:b/>
          <w:bCs/>
          <w:u w:val="single"/>
        </w:rPr>
        <w:t>, “</w:t>
      </w:r>
      <w:r w:rsidRPr="009A54FD">
        <w:rPr>
          <w:b/>
          <w:bCs/>
          <w:highlight w:val="cyan"/>
          <w:u w:val="single"/>
        </w:rPr>
        <w:t>equally</w:t>
      </w:r>
      <w:r w:rsidRPr="00BA717A">
        <w:rPr>
          <w:b/>
          <w:bCs/>
          <w:u w:val="single"/>
        </w:rPr>
        <w:t xml:space="preserve">” </w:t>
      </w:r>
      <w:r w:rsidRPr="009A54FD">
        <w:rPr>
          <w:b/>
          <w:bCs/>
          <w:highlight w:val="cyan"/>
          <w:u w:val="single"/>
        </w:rPr>
        <w:t>human with white</w:t>
      </w:r>
      <w:r w:rsidRPr="00BA717A">
        <w:rPr>
          <w:b/>
          <w:bCs/>
          <w:u w:val="single"/>
        </w:rPr>
        <w:t xml:space="preserve"> nihilistic conceptions of </w:t>
      </w:r>
      <w:r w:rsidRPr="009A54FD">
        <w:rPr>
          <w:b/>
          <w:bCs/>
          <w:highlight w:val="cyan"/>
          <w:u w:val="single"/>
        </w:rPr>
        <w:t>humanity</w:t>
      </w:r>
      <w:r w:rsidRPr="007A6FD5">
        <w:rPr>
          <w:sz w:val="16"/>
        </w:rPr>
        <w:t xml:space="preserve">. </w:t>
      </w:r>
      <w:r w:rsidRPr="008863D7">
        <w:rPr>
          <w:u w:val="single"/>
        </w:rPr>
        <w:t>Black humanity precedes the impositions of antiblack racism</w:t>
      </w:r>
      <w:r w:rsidRPr="007A6FD5">
        <w:rPr>
          <w:sz w:val="16"/>
        </w:rPr>
        <w:t>.</w:t>
      </w:r>
    </w:p>
    <w:p w14:paraId="2708DF64" w14:textId="77777777" w:rsidR="00F66831" w:rsidRPr="007A6FD5" w:rsidRDefault="00F66831" w:rsidP="00F66831">
      <w:pPr>
        <w:rPr>
          <w:sz w:val="16"/>
        </w:rPr>
      </w:pPr>
      <w:r w:rsidRPr="00BA717A">
        <w:rPr>
          <w:b/>
          <w:bCs/>
          <w:u w:val="single"/>
        </w:rPr>
        <w:t xml:space="preserve">We </w:t>
      </w:r>
      <w:r w:rsidRPr="009A54FD">
        <w:rPr>
          <w:b/>
          <w:bCs/>
          <w:highlight w:val="cyan"/>
          <w:u w:val="single"/>
        </w:rPr>
        <w:t>do not share a common conception of humanity</w:t>
      </w:r>
      <w:r w:rsidRPr="00BA717A">
        <w:rPr>
          <w:b/>
          <w:bCs/>
          <w:u w:val="single"/>
        </w:rPr>
        <w:t xml:space="preserve"> with antiblack racists</w:t>
      </w:r>
      <w:r w:rsidRPr="007A6FD5">
        <w:rPr>
          <w:sz w:val="16"/>
        </w:rPr>
        <w:t xml:space="preserve">; </w:t>
      </w:r>
      <w:r w:rsidRPr="008863D7">
        <w:rPr>
          <w:u w:val="single"/>
        </w:rPr>
        <w:t>rather</w:t>
      </w:r>
      <w:r w:rsidRPr="007A6FD5">
        <w:rPr>
          <w:sz w:val="16"/>
        </w:rPr>
        <w:t xml:space="preserve">, </w:t>
      </w:r>
      <w:r w:rsidRPr="008863D7">
        <w:rPr>
          <w:u w:val="single"/>
        </w:rPr>
        <w:t>we insist upon the value of our humanity in spite of white desires to eviscerate it</w:t>
      </w:r>
      <w:r w:rsidRPr="007A6FD5">
        <w:rPr>
          <w:sz w:val="16"/>
        </w:rPr>
        <w:t xml:space="preserve">. </w:t>
      </w:r>
      <w:r w:rsidRPr="009A54FD">
        <w:rPr>
          <w:b/>
          <w:bCs/>
          <w:highlight w:val="cyan"/>
          <w:u w:val="single"/>
        </w:rPr>
        <w:t>There are no shared values</w:t>
      </w:r>
      <w:r w:rsidRPr="00BA717A">
        <w:rPr>
          <w:b/>
          <w:bCs/>
          <w:u w:val="single"/>
        </w:rPr>
        <w:t xml:space="preserve"> between antiblack racist whites and black people</w:t>
      </w:r>
      <w:r w:rsidRPr="007A6FD5">
        <w:rPr>
          <w:sz w:val="16"/>
        </w:rPr>
        <w:t>. Here, there are opposing conceptions of humanity facing each other:</w:t>
      </w:r>
    </w:p>
    <w:p w14:paraId="1A6ED187" w14:textId="77777777" w:rsidR="00F66831" w:rsidRPr="007A6FD5" w:rsidRDefault="00F66831" w:rsidP="00F66831">
      <w:pPr>
        <w:ind w:left="720"/>
        <w:rPr>
          <w:sz w:val="16"/>
        </w:rPr>
      </w:pPr>
      <w:r w:rsidRPr="007A6FD5">
        <w:rPr>
          <w:sz w:val="16"/>
        </w:rPr>
        <w:t xml:space="preserve">If we look carefully at Fanon’s own major writings on violence, the view that he called the colonized to violence in the name of human dignity is incorrect. Appeal to human dignity presupposes some general conception of humanity. </w:t>
      </w:r>
      <w:r w:rsidRPr="008863D7">
        <w:rPr>
          <w:u w:val="single"/>
        </w:rPr>
        <w:t xml:space="preserve">But Fanon claimed that </w:t>
      </w:r>
      <w:r w:rsidRPr="009A54FD">
        <w:rPr>
          <w:highlight w:val="cyan"/>
          <w:u w:val="single"/>
        </w:rPr>
        <w:t>the colonized possessed no evidence of the existence of a common</w:t>
      </w:r>
      <w:r w:rsidRPr="008863D7">
        <w:rPr>
          <w:u w:val="single"/>
        </w:rPr>
        <w:t xml:space="preserve"> (general) </w:t>
      </w:r>
      <w:r w:rsidRPr="009A54FD">
        <w:rPr>
          <w:highlight w:val="cyan"/>
          <w:u w:val="single"/>
        </w:rPr>
        <w:t>humanity</w:t>
      </w:r>
      <w:r w:rsidRPr="007A6FD5">
        <w:rPr>
          <w:sz w:val="16"/>
        </w:rPr>
        <w:t xml:space="preserve">. Even if the colonized is concerned about dignity, for him this is not a concern about human beings in general. </w:t>
      </w:r>
      <w:r w:rsidRPr="008863D7">
        <w:rPr>
          <w:u w:val="single"/>
        </w:rPr>
        <w:t xml:space="preserve">It was Fanon’s view that </w:t>
      </w:r>
      <w:r w:rsidRPr="00BA717A">
        <w:rPr>
          <w:b/>
          <w:bCs/>
          <w:u w:val="single"/>
        </w:rPr>
        <w:t>t</w:t>
      </w:r>
      <w:r w:rsidRPr="009A54FD">
        <w:rPr>
          <w:b/>
          <w:bCs/>
          <w:highlight w:val="cyan"/>
          <w:u w:val="single"/>
        </w:rPr>
        <w:t>he colonized did not define their own humanity in the same way as the settlers</w:t>
      </w:r>
      <w:r w:rsidRPr="00BA717A">
        <w:rPr>
          <w:b/>
          <w:bCs/>
          <w:u w:val="single"/>
        </w:rPr>
        <w:t xml:space="preserve"> defined </w:t>
      </w:r>
      <w:r w:rsidRPr="00BA717A">
        <w:rPr>
          <w:b/>
          <w:bCs/>
          <w:u w:val="single"/>
        </w:rPr>
        <w:lastRenderedPageBreak/>
        <w:t>theirs</w:t>
      </w:r>
      <w:r w:rsidRPr="007A6FD5">
        <w:rPr>
          <w:sz w:val="16"/>
        </w:rPr>
        <w:t xml:space="preserve">. </w:t>
      </w:r>
      <w:r w:rsidRPr="008863D7">
        <w:rPr>
          <w:u w:val="single"/>
        </w:rPr>
        <w:t xml:space="preserve">This is because </w:t>
      </w:r>
      <w:r w:rsidRPr="009A54FD">
        <w:rPr>
          <w:highlight w:val="cyan"/>
          <w:u w:val="single"/>
        </w:rPr>
        <w:t xml:space="preserve">the </w:t>
      </w:r>
      <w:r w:rsidRPr="009A54FD">
        <w:rPr>
          <w:b/>
          <w:bCs/>
          <w:highlight w:val="cyan"/>
          <w:u w:val="single"/>
        </w:rPr>
        <w:t>settlers’ idea of humanity is embedded in values</w:t>
      </w:r>
      <w:r w:rsidRPr="00BA717A">
        <w:rPr>
          <w:b/>
          <w:bCs/>
          <w:u w:val="single"/>
        </w:rPr>
        <w:t xml:space="preserve"> </w:t>
      </w:r>
      <w:r w:rsidRPr="009A54FD">
        <w:rPr>
          <w:b/>
          <w:bCs/>
          <w:highlight w:val="cyan"/>
          <w:u w:val="single"/>
        </w:rPr>
        <w:t>which the colonized reject</w:t>
      </w:r>
      <w:r w:rsidRPr="00BA717A">
        <w:rPr>
          <w:b/>
          <w:bCs/>
          <w:u w:val="single"/>
        </w:rPr>
        <w:t>, “mock at,” “insult” and “vomit up</w:t>
      </w:r>
      <w:r w:rsidRPr="007A6FD5">
        <w:rPr>
          <w:sz w:val="16"/>
        </w:rPr>
        <w:t xml:space="preserve">.” </w:t>
      </w:r>
      <w:r w:rsidRPr="009A54FD">
        <w:rPr>
          <w:b/>
          <w:bCs/>
          <w:highlight w:val="cyan"/>
          <w:u w:val="single"/>
        </w:rPr>
        <w:t>The only option to the colonized</w:t>
      </w:r>
      <w:r w:rsidRPr="00BA717A">
        <w:rPr>
          <w:b/>
          <w:bCs/>
          <w:u w:val="single"/>
        </w:rPr>
        <w:t xml:space="preserve"> </w:t>
      </w:r>
      <w:r w:rsidRPr="009A54FD">
        <w:rPr>
          <w:b/>
          <w:bCs/>
          <w:highlight w:val="cyan"/>
          <w:u w:val="single"/>
        </w:rPr>
        <w:t>is to define his own humanity negatively</w:t>
      </w:r>
      <w:r w:rsidRPr="008863D7">
        <w:rPr>
          <w:u w:val="single"/>
        </w:rPr>
        <w:t>, as the complete denial of all the values that characterized the settlers</w:t>
      </w:r>
      <w:r w:rsidRPr="007A6FD5">
        <w:rPr>
          <w:sz w:val="16"/>
        </w:rPr>
        <w:t>.32</w:t>
      </w:r>
    </w:p>
    <w:p w14:paraId="2868E57C" w14:textId="77777777" w:rsidR="00F66831" w:rsidRPr="007A6FD5" w:rsidRDefault="00F66831" w:rsidP="00F66831">
      <w:pPr>
        <w:rPr>
          <w:sz w:val="16"/>
        </w:rPr>
      </w:pPr>
      <w:r w:rsidRPr="007A6FD5">
        <w:rPr>
          <w:sz w:val="16"/>
        </w:rPr>
        <w:t xml:space="preserve">On this view, </w:t>
      </w:r>
      <w:r w:rsidRPr="009A54FD">
        <w:rPr>
          <w:b/>
          <w:bCs/>
          <w:highlight w:val="cyan"/>
          <w:u w:val="single"/>
        </w:rPr>
        <w:t>it is absurd for black people to seek</w:t>
      </w:r>
      <w:r w:rsidRPr="00BA717A">
        <w:rPr>
          <w:b/>
          <w:bCs/>
          <w:u w:val="single"/>
        </w:rPr>
        <w:t xml:space="preserve">, </w:t>
      </w:r>
      <w:r w:rsidRPr="009A54FD">
        <w:rPr>
          <w:b/>
          <w:bCs/>
          <w:highlight w:val="cyan"/>
          <w:u w:val="single"/>
        </w:rPr>
        <w:t>or value</w:t>
      </w:r>
      <w:r w:rsidRPr="00BA717A">
        <w:rPr>
          <w:b/>
          <w:bCs/>
          <w:u w:val="single"/>
        </w:rPr>
        <w:t xml:space="preserve">, </w:t>
      </w:r>
      <w:r w:rsidRPr="009A54FD">
        <w:rPr>
          <w:b/>
          <w:bCs/>
          <w:highlight w:val="cyan"/>
          <w:u w:val="single"/>
        </w:rPr>
        <w:t>recognition from whiteness</w:t>
      </w:r>
      <w:r w:rsidRPr="007A6FD5">
        <w:rPr>
          <w:sz w:val="16"/>
        </w:rPr>
        <w:t xml:space="preserve">. </w:t>
      </w:r>
      <w:r w:rsidRPr="008863D7">
        <w:rPr>
          <w:u w:val="single"/>
        </w:rPr>
        <w:t>No</w:t>
      </w:r>
      <w:r w:rsidRPr="007A6FD5">
        <w:rPr>
          <w:sz w:val="16"/>
        </w:rPr>
        <w:t xml:space="preserve">; </w:t>
      </w:r>
      <w:r w:rsidRPr="009A54FD">
        <w:rPr>
          <w:highlight w:val="cyan"/>
          <w:u w:val="single"/>
        </w:rPr>
        <w:t>the aim of</w:t>
      </w:r>
      <w:r w:rsidRPr="008863D7">
        <w:rPr>
          <w:u w:val="single"/>
        </w:rPr>
        <w:t xml:space="preserve"> Fanon as </w:t>
      </w:r>
      <w:r w:rsidRPr="009A54FD">
        <w:rPr>
          <w:b/>
          <w:bCs/>
          <w:highlight w:val="cyan"/>
          <w:u w:val="single"/>
        </w:rPr>
        <w:t>a</w:t>
      </w:r>
      <w:r w:rsidRPr="00BA717A">
        <w:rPr>
          <w:b/>
          <w:bCs/>
          <w:u w:val="single"/>
        </w:rPr>
        <w:t xml:space="preserve"> strong </w:t>
      </w:r>
      <w:r w:rsidRPr="009A54FD">
        <w:rPr>
          <w:b/>
          <w:bCs/>
          <w:highlight w:val="cyan"/>
          <w:u w:val="single"/>
        </w:rPr>
        <w:t>black nihilist</w:t>
      </w:r>
      <w:r w:rsidRPr="00BA717A">
        <w:rPr>
          <w:b/>
          <w:bCs/>
          <w:u w:val="single"/>
        </w:rPr>
        <w:t xml:space="preserve">, for example, </w:t>
      </w:r>
      <w:r w:rsidRPr="009A54FD">
        <w:rPr>
          <w:b/>
          <w:bCs/>
          <w:highlight w:val="cyan"/>
          <w:u w:val="single"/>
        </w:rPr>
        <w:t>was to completely</w:t>
      </w:r>
      <w:r w:rsidRPr="00BA717A">
        <w:rPr>
          <w:b/>
          <w:bCs/>
          <w:u w:val="single"/>
        </w:rPr>
        <w:t xml:space="preserve">, </w:t>
      </w:r>
      <w:r w:rsidRPr="009A54FD">
        <w:rPr>
          <w:b/>
          <w:bCs/>
          <w:highlight w:val="cyan"/>
          <w:u w:val="single"/>
        </w:rPr>
        <w:t>utterly</w:t>
      </w:r>
      <w:r w:rsidRPr="00BA717A">
        <w:rPr>
          <w:b/>
          <w:bCs/>
          <w:u w:val="single"/>
        </w:rPr>
        <w:t xml:space="preserve">, </w:t>
      </w:r>
      <w:r w:rsidRPr="009A54FD">
        <w:rPr>
          <w:b/>
          <w:bCs/>
          <w:highlight w:val="cyan"/>
          <w:u w:val="single"/>
        </w:rPr>
        <w:t>coldly</w:t>
      </w:r>
      <w:r w:rsidRPr="00BA717A">
        <w:rPr>
          <w:b/>
          <w:bCs/>
          <w:u w:val="single"/>
        </w:rPr>
        <w:t xml:space="preserve">, </w:t>
      </w:r>
      <w:r w:rsidRPr="009A54FD">
        <w:rPr>
          <w:b/>
          <w:bCs/>
          <w:highlight w:val="cyan"/>
          <w:u w:val="single"/>
        </w:rPr>
        <w:t>and</w:t>
      </w:r>
      <w:r w:rsidRPr="009A54FD">
        <w:rPr>
          <w:b/>
          <w:bCs/>
          <w:u w:val="single"/>
        </w:rPr>
        <w:t xml:space="preserve"> callously</w:t>
      </w:r>
      <w:r w:rsidRPr="00BA717A">
        <w:rPr>
          <w:b/>
          <w:bCs/>
          <w:u w:val="single"/>
        </w:rPr>
        <w:t xml:space="preserve">, </w:t>
      </w:r>
      <w:r w:rsidRPr="009A54FD">
        <w:rPr>
          <w:b/>
          <w:bCs/>
          <w:highlight w:val="cyan"/>
          <w:u w:val="single"/>
        </w:rPr>
        <w:t>categorically</w:t>
      </w:r>
      <w:r w:rsidRPr="00BA717A">
        <w:rPr>
          <w:b/>
          <w:bCs/>
          <w:sz w:val="16"/>
        </w:rPr>
        <w:t xml:space="preserve">, </w:t>
      </w:r>
      <w:r w:rsidRPr="009A54FD">
        <w:rPr>
          <w:b/>
          <w:bCs/>
          <w:highlight w:val="cyan"/>
          <w:u w:val="single"/>
        </w:rPr>
        <w:t>dismiss</w:t>
      </w:r>
      <w:r w:rsidRPr="00BA717A">
        <w:rPr>
          <w:b/>
          <w:bCs/>
          <w:u w:val="single"/>
        </w:rPr>
        <w:t xml:space="preserve"> the value of </w:t>
      </w:r>
      <w:r w:rsidRPr="009A54FD">
        <w:rPr>
          <w:b/>
          <w:bCs/>
          <w:highlight w:val="cyan"/>
          <w:u w:val="single"/>
        </w:rPr>
        <w:t>whiteness</w:t>
      </w:r>
      <w:r w:rsidRPr="007A6FD5">
        <w:rPr>
          <w:sz w:val="16"/>
        </w:rPr>
        <w:t>. Sartre acknowledged this in the preface to The Wretched of the Earth:</w:t>
      </w:r>
    </w:p>
    <w:p w14:paraId="5B389DC9" w14:textId="77777777" w:rsidR="00F66831" w:rsidRPr="007A6FD5" w:rsidRDefault="00F66831" w:rsidP="00F66831">
      <w:pPr>
        <w:ind w:left="720"/>
        <w:rPr>
          <w:sz w:val="16"/>
        </w:rPr>
      </w:pPr>
      <w:r w:rsidRPr="007A6FD5">
        <w:rPr>
          <w:sz w:val="16"/>
        </w:rPr>
        <w:t>And if you mumble, sniggering awkwardly: “He’s really got it in for us!” you have missed the true nature of the scandal, for Fanon has got nothing “in for you” at all; his book, which is such a hot issue for others, leaves you out in the cold. It often talks about you, but never to you.33</w:t>
      </w:r>
    </w:p>
    <w:p w14:paraId="260A1CC2" w14:textId="77777777" w:rsidR="00F66831" w:rsidRPr="007A6FD5" w:rsidRDefault="00F66831" w:rsidP="00F66831">
      <w:pPr>
        <w:rPr>
          <w:sz w:val="16"/>
        </w:rPr>
      </w:pPr>
      <w:r w:rsidRPr="007A6FD5">
        <w:rPr>
          <w:sz w:val="16"/>
        </w:rPr>
        <w:t>Sartre continued, “For the fathers, we were the only interlocutors; For the sons, we no longer count: We are the object of their discourse.”34 Fashina demonstrated what can be called Fanon’s strong black nihilistic dialectic of liberation:</w:t>
      </w:r>
    </w:p>
    <w:p w14:paraId="6CFE182A" w14:textId="77777777" w:rsidR="00F66831" w:rsidRDefault="00F66831" w:rsidP="00F66831">
      <w:pPr>
        <w:ind w:left="720"/>
        <w:rPr>
          <w:sz w:val="16"/>
        </w:rPr>
      </w:pPr>
      <w:r w:rsidRPr="008863D7">
        <w:rPr>
          <w:u w:val="single"/>
        </w:rPr>
        <w:t>Since [</w:t>
      </w:r>
      <w:r w:rsidRPr="00992C7B">
        <w:rPr>
          <w:b/>
          <w:bCs/>
          <w:u w:val="single"/>
        </w:rPr>
        <w:t>The colonized] only defines his own humanity negatively (relative to the settler’s</w:t>
      </w:r>
      <w:r w:rsidRPr="007A6FD5">
        <w:rPr>
          <w:sz w:val="16"/>
        </w:rPr>
        <w:t xml:space="preserve">), it follows that </w:t>
      </w:r>
      <w:r w:rsidRPr="009A54FD">
        <w:rPr>
          <w:highlight w:val="cyan"/>
          <w:u w:val="single"/>
        </w:rPr>
        <w:t>the colonized will discover his</w:t>
      </w:r>
      <w:r w:rsidRPr="008863D7">
        <w:rPr>
          <w:u w:val="single"/>
        </w:rPr>
        <w:t xml:space="preserve"> own </w:t>
      </w:r>
      <w:r w:rsidRPr="009A54FD">
        <w:rPr>
          <w:highlight w:val="cyan"/>
          <w:u w:val="single"/>
        </w:rPr>
        <w:t>humanity</w:t>
      </w:r>
      <w:r w:rsidRPr="008863D7">
        <w:rPr>
          <w:u w:val="single"/>
        </w:rPr>
        <w:t xml:space="preserve"> only </w:t>
      </w:r>
      <w:r w:rsidRPr="009A54FD">
        <w:rPr>
          <w:highlight w:val="cyan"/>
          <w:u w:val="single"/>
        </w:rPr>
        <w:t>when he rejects the</w:t>
      </w:r>
      <w:r w:rsidRPr="008863D7">
        <w:rPr>
          <w:u w:val="single"/>
        </w:rPr>
        <w:t xml:space="preserve"> values of the </w:t>
      </w:r>
      <w:r w:rsidRPr="009A54FD">
        <w:rPr>
          <w:highlight w:val="cyan"/>
          <w:u w:val="single"/>
        </w:rPr>
        <w:t>settler</w:t>
      </w:r>
      <w:r w:rsidRPr="007A6FD5">
        <w:rPr>
          <w:sz w:val="16"/>
        </w:rPr>
        <w:t xml:space="preserve">. We may even suppose that he will discover his humanity, whatever that is, in his relationship with the settler. </w:t>
      </w:r>
      <w:r w:rsidRPr="009A54FD">
        <w:rPr>
          <w:highlight w:val="cyan"/>
          <w:u w:val="single"/>
        </w:rPr>
        <w:t>But</w:t>
      </w:r>
      <w:r w:rsidRPr="008863D7">
        <w:rPr>
          <w:u w:val="single"/>
        </w:rPr>
        <w:t xml:space="preserve"> none of these implies that </w:t>
      </w:r>
      <w:r w:rsidRPr="009A54FD">
        <w:rPr>
          <w:b/>
          <w:bCs/>
          <w:highlight w:val="cyan"/>
          <w:u w:val="single"/>
        </w:rPr>
        <w:t>the discovery of his humanity</w:t>
      </w:r>
      <w:r w:rsidRPr="00992C7B">
        <w:rPr>
          <w:b/>
          <w:bCs/>
          <w:u w:val="single"/>
        </w:rPr>
        <w:t xml:space="preserve"> (or sense of self-worth) </w:t>
      </w:r>
      <w:r w:rsidRPr="009A54FD">
        <w:rPr>
          <w:b/>
          <w:bCs/>
          <w:highlight w:val="cyan"/>
          <w:u w:val="single"/>
        </w:rPr>
        <w:t>requires the settler’s</w:t>
      </w:r>
      <w:r w:rsidRPr="00992C7B">
        <w:rPr>
          <w:b/>
          <w:bCs/>
          <w:u w:val="single"/>
        </w:rPr>
        <w:t xml:space="preserve"> </w:t>
      </w:r>
      <w:r w:rsidRPr="009A54FD">
        <w:rPr>
          <w:b/>
          <w:bCs/>
          <w:highlight w:val="cyan"/>
          <w:u w:val="single"/>
        </w:rPr>
        <w:t>recognition of him</w:t>
      </w:r>
      <w:r w:rsidRPr="00992C7B">
        <w:rPr>
          <w:b/>
          <w:bCs/>
          <w:u w:val="single"/>
        </w:rPr>
        <w:t xml:space="preserve"> as human</w:t>
      </w:r>
      <w:r w:rsidRPr="007A6FD5">
        <w:rPr>
          <w:sz w:val="16"/>
        </w:rPr>
        <w:t xml:space="preserve">. </w:t>
      </w:r>
      <w:r w:rsidRPr="007A6FD5">
        <w:rPr>
          <w:u w:val="single"/>
        </w:rPr>
        <w:t>It may be thought that violence will force a change of conception</w:t>
      </w:r>
      <w:r w:rsidRPr="007A6FD5">
        <w:rPr>
          <w:sz w:val="16"/>
        </w:rPr>
        <w:t xml:space="preserve">: it will force the settler to recognize that the colonized is human in the same way as the settler is. </w:t>
      </w:r>
      <w:r w:rsidRPr="009A54FD">
        <w:rPr>
          <w:b/>
          <w:bCs/>
          <w:highlight w:val="cyan"/>
          <w:u w:val="single"/>
        </w:rPr>
        <w:t>But it is more</w:t>
      </w:r>
      <w:r w:rsidRPr="00992C7B">
        <w:rPr>
          <w:b/>
          <w:bCs/>
          <w:u w:val="single"/>
        </w:rPr>
        <w:t xml:space="preserve"> </w:t>
      </w:r>
      <w:r w:rsidRPr="009A54FD">
        <w:rPr>
          <w:b/>
          <w:bCs/>
          <w:highlight w:val="cyan"/>
          <w:u w:val="single"/>
        </w:rPr>
        <w:t>plausible</w:t>
      </w:r>
      <w:r w:rsidRPr="007A6FD5">
        <w:rPr>
          <w:sz w:val="16"/>
        </w:rPr>
        <w:t xml:space="preserve">, given the logic of Manicheism, </w:t>
      </w:r>
      <w:r w:rsidRPr="00992C7B">
        <w:rPr>
          <w:b/>
          <w:bCs/>
          <w:u w:val="single"/>
        </w:rPr>
        <w:t xml:space="preserve">that </w:t>
      </w:r>
      <w:r w:rsidRPr="009A54FD">
        <w:rPr>
          <w:b/>
          <w:bCs/>
          <w:highlight w:val="cyan"/>
          <w:u w:val="single"/>
        </w:rPr>
        <w:t>this recognition is unimportant</w:t>
      </w:r>
      <w:r w:rsidRPr="00992C7B">
        <w:rPr>
          <w:b/>
          <w:bCs/>
          <w:u w:val="single"/>
        </w:rPr>
        <w:t xml:space="preserve"> to the colonized</w:t>
      </w:r>
      <w:r w:rsidRPr="007A6FD5">
        <w:rPr>
          <w:sz w:val="16"/>
        </w:rPr>
        <w:t xml:space="preserve">. Fanon seemed to be saying to the colonized: “You are, and you believe that you are human. But the settler denies </w:t>
      </w:r>
      <w:r w:rsidRPr="00BA717A">
        <w:rPr>
          <w:sz w:val="16"/>
        </w:rPr>
        <w:t xml:space="preserve">that you are. Free </w:t>
      </w:r>
      <w:r w:rsidRPr="007A6FD5">
        <w:rPr>
          <w:sz w:val="16"/>
        </w:rPr>
        <w:t>yourselves from colonial rule and the process of social reconstruction that follows will show you how right you are about yourself.”35</w:t>
      </w:r>
    </w:p>
    <w:p w14:paraId="726A9E31" w14:textId="77777777" w:rsidR="00F66831" w:rsidRDefault="00F66831" w:rsidP="00F66831">
      <w:pPr>
        <w:pStyle w:val="Heading4"/>
      </w:pPr>
      <w:r>
        <w:t>Lost in the absurdity of existence, civil society continually attempts to eradicate blackness to give itself meaning. The dominance of Eurocentric thought renders any attempts to break free futile, suffocating black bodies under a thin white veil – a racial contract.</w:t>
      </w:r>
    </w:p>
    <w:p w14:paraId="7F43BA07" w14:textId="77777777" w:rsidR="00F66831" w:rsidRDefault="00F66831" w:rsidP="00F66831">
      <w:pPr>
        <w:rPr>
          <w:rStyle w:val="Style13ptBold"/>
        </w:rPr>
      </w:pPr>
      <w:r>
        <w:rPr>
          <w:rStyle w:val="Style13ptBold"/>
        </w:rPr>
        <w:t xml:space="preserve">Johnson 21 </w:t>
      </w:r>
      <w:r w:rsidRPr="00F86955">
        <w:t>[Devon; 2021; Assistant Teaching Professor in Philosophy, University of Tampa, PhD, Temple University, MA and BA, Florida State University; “Black Nihilism and Antiblack Racism,” p. 23</w:t>
      </w:r>
      <w:r>
        <w:t>-</w:t>
      </w:r>
      <w:r w:rsidRPr="00F86955">
        <w:t>24</w:t>
      </w:r>
      <w:r>
        <w:t xml:space="preserve"> $P</w:t>
      </w:r>
      <w:r w:rsidRPr="00F86955">
        <w:t xml:space="preserve">] </w:t>
      </w:r>
    </w:p>
    <w:p w14:paraId="6444A50A" w14:textId="77777777" w:rsidR="00F66831" w:rsidRPr="00A67D86" w:rsidRDefault="00F66831" w:rsidP="00F66831">
      <w:pPr>
        <w:rPr>
          <w:sz w:val="16"/>
        </w:rPr>
      </w:pPr>
      <w:r w:rsidRPr="007F7F4A">
        <w:rPr>
          <w:u w:val="single"/>
        </w:rPr>
        <w:t xml:space="preserve">The fact of antiblack racism, today, is less in need of demonstration than it is in need of enumeration and illumination. </w:t>
      </w:r>
      <w:r w:rsidRPr="00A67D86">
        <w:rPr>
          <w:b/>
          <w:bCs/>
          <w:highlight w:val="cyan"/>
          <w:u w:val="single"/>
        </w:rPr>
        <w:t>Antiblack racism remains the hue of mundane reality</w:t>
      </w:r>
      <w:r w:rsidRPr="00A67D86">
        <w:rPr>
          <w:sz w:val="16"/>
        </w:rPr>
        <w:t xml:space="preserve">, at least in the United States, </w:t>
      </w:r>
      <w:r w:rsidRPr="00A67D86">
        <w:rPr>
          <w:b/>
          <w:bCs/>
          <w:highlight w:val="cyan"/>
          <w:u w:val="single"/>
        </w:rPr>
        <w:t>and its tentacles are</w:t>
      </w:r>
      <w:r w:rsidRPr="00A67D86">
        <w:rPr>
          <w:b/>
          <w:bCs/>
          <w:u w:val="single"/>
        </w:rPr>
        <w:t xml:space="preserve"> well </w:t>
      </w:r>
      <w:r w:rsidRPr="00A67D86">
        <w:rPr>
          <w:b/>
          <w:bCs/>
          <w:highlight w:val="cyan"/>
          <w:u w:val="single"/>
        </w:rPr>
        <w:t>documented as having gripped the globe</w:t>
      </w:r>
      <w:r w:rsidRPr="00A67D86">
        <w:rPr>
          <w:sz w:val="16"/>
        </w:rPr>
        <w:t xml:space="preserve">. How do ideals generated by peoples centuries ago continue to color our reality? </w:t>
      </w:r>
      <w:r w:rsidRPr="00A67D86">
        <w:rPr>
          <w:highlight w:val="cyan"/>
          <w:u w:val="single"/>
        </w:rPr>
        <w:t>Black people have always been able to see the contradictions of antiblack racist</w:t>
      </w:r>
      <w:r w:rsidRPr="007F7F4A">
        <w:rPr>
          <w:u w:val="single"/>
        </w:rPr>
        <w:t xml:space="preserve"> </w:t>
      </w:r>
      <w:r w:rsidRPr="00A67D86">
        <w:rPr>
          <w:highlight w:val="cyan"/>
          <w:u w:val="single"/>
        </w:rPr>
        <w:t>logics</w:t>
      </w:r>
      <w:r w:rsidRPr="007F7F4A">
        <w:rPr>
          <w:u w:val="single"/>
        </w:rPr>
        <w:t xml:space="preserve">, </w:t>
      </w:r>
      <w:r w:rsidRPr="00DC2554">
        <w:rPr>
          <w:highlight w:val="cyan"/>
          <w:u w:val="single"/>
        </w:rPr>
        <w:t>but</w:t>
      </w:r>
      <w:r w:rsidRPr="007F7F4A">
        <w:rPr>
          <w:u w:val="single"/>
        </w:rPr>
        <w:t xml:space="preserve">, </w:t>
      </w:r>
      <w:r w:rsidRPr="00DC2554">
        <w:rPr>
          <w:highlight w:val="cyan"/>
          <w:u w:val="single"/>
        </w:rPr>
        <w:t>today</w:t>
      </w:r>
      <w:r w:rsidRPr="007F7F4A">
        <w:rPr>
          <w:u w:val="single"/>
        </w:rPr>
        <w:t xml:space="preserve">, </w:t>
      </w:r>
      <w:r w:rsidRPr="00DC2554">
        <w:rPr>
          <w:highlight w:val="cyan"/>
          <w:u w:val="single"/>
        </w:rPr>
        <w:t>are able to socially respond and make known</w:t>
      </w:r>
      <w:r w:rsidRPr="007F7F4A">
        <w:rPr>
          <w:u w:val="single"/>
        </w:rPr>
        <w:t xml:space="preserve"> in a variety of publicly discursive ways the contradictory nature of the illusions supporting the phenomenon</w:t>
      </w:r>
      <w:r w:rsidRPr="00A67D86">
        <w:rPr>
          <w:sz w:val="16"/>
        </w:rPr>
        <w:t xml:space="preserve">. </w:t>
      </w:r>
      <w:r w:rsidRPr="007F7F4A">
        <w:rPr>
          <w:u w:val="single"/>
        </w:rPr>
        <w:t xml:space="preserve">I do not find it difficult to ascertain the philosophical and moral illegitimacy of antiblack racism; </w:t>
      </w:r>
      <w:r w:rsidRPr="00DC2554">
        <w:rPr>
          <w:highlight w:val="cyan"/>
          <w:u w:val="single"/>
        </w:rPr>
        <w:t>however</w:t>
      </w:r>
      <w:r w:rsidRPr="007F7F4A">
        <w:rPr>
          <w:u w:val="single"/>
        </w:rPr>
        <w:t xml:space="preserve">, </w:t>
      </w:r>
      <w:r w:rsidRPr="00DC2554">
        <w:rPr>
          <w:b/>
          <w:bCs/>
          <w:highlight w:val="cyan"/>
          <w:u w:val="single"/>
        </w:rPr>
        <w:t>there is difficulty</w:t>
      </w:r>
      <w:r w:rsidRPr="00A67D86">
        <w:rPr>
          <w:b/>
          <w:bCs/>
          <w:u w:val="single"/>
        </w:rPr>
        <w:t xml:space="preserve"> in </w:t>
      </w:r>
      <w:r w:rsidRPr="00DC2554">
        <w:rPr>
          <w:b/>
          <w:bCs/>
          <w:highlight w:val="cyan"/>
          <w:u w:val="single"/>
        </w:rPr>
        <w:t>explaining</w:t>
      </w:r>
      <w:r w:rsidRPr="00A67D86">
        <w:rPr>
          <w:b/>
          <w:bCs/>
          <w:u w:val="single"/>
        </w:rPr>
        <w:t xml:space="preserve"> a preponderance of fallacies from the seventeenth through nineteenth centuries and their legitimacy in the twenty-first</w:t>
      </w:r>
      <w:r w:rsidRPr="00A67D86">
        <w:rPr>
          <w:sz w:val="16"/>
        </w:rPr>
        <w:t xml:space="preserve">. </w:t>
      </w:r>
      <w:r w:rsidRPr="00DC2554">
        <w:rPr>
          <w:b/>
          <w:bCs/>
          <w:highlight w:val="cyan"/>
          <w:u w:val="single"/>
        </w:rPr>
        <w:t>How</w:t>
      </w:r>
      <w:r w:rsidRPr="00A67D86">
        <w:rPr>
          <w:b/>
          <w:bCs/>
          <w:u w:val="single"/>
        </w:rPr>
        <w:t xml:space="preserve"> does </w:t>
      </w:r>
      <w:r w:rsidRPr="00DC2554">
        <w:rPr>
          <w:b/>
          <w:bCs/>
          <w:highlight w:val="cyan"/>
          <w:u w:val="single"/>
        </w:rPr>
        <w:t>antiblack racism</w:t>
      </w:r>
      <w:r w:rsidRPr="00A67D86">
        <w:rPr>
          <w:b/>
          <w:bCs/>
          <w:u w:val="single"/>
        </w:rPr>
        <w:t xml:space="preserve">, </w:t>
      </w:r>
      <w:r w:rsidRPr="00DC2554">
        <w:rPr>
          <w:b/>
          <w:bCs/>
          <w:highlight w:val="cyan"/>
          <w:u w:val="single"/>
        </w:rPr>
        <w:t>which has been laid bare</w:t>
      </w:r>
      <w:r w:rsidRPr="00A67D86">
        <w:rPr>
          <w:b/>
          <w:bCs/>
          <w:u w:val="single"/>
        </w:rPr>
        <w:t xml:space="preserve">, dramatized, and satirized </w:t>
      </w:r>
      <w:r w:rsidRPr="00DC2554">
        <w:rPr>
          <w:b/>
          <w:bCs/>
          <w:highlight w:val="cyan"/>
          <w:u w:val="single"/>
        </w:rPr>
        <w:t>in plain</w:t>
      </w:r>
      <w:r w:rsidRPr="00A67D86">
        <w:rPr>
          <w:b/>
          <w:bCs/>
          <w:u w:val="single"/>
        </w:rPr>
        <w:t xml:space="preserve"> </w:t>
      </w:r>
      <w:r w:rsidRPr="00DC2554">
        <w:rPr>
          <w:b/>
          <w:bCs/>
          <w:highlight w:val="cyan"/>
          <w:u w:val="single"/>
        </w:rPr>
        <w:t>view</w:t>
      </w:r>
      <w:r w:rsidRPr="00A67D86">
        <w:rPr>
          <w:b/>
          <w:bCs/>
          <w:u w:val="single"/>
        </w:rPr>
        <w:t xml:space="preserve"> of the public, </w:t>
      </w:r>
      <w:r w:rsidRPr="00DC2554">
        <w:rPr>
          <w:b/>
          <w:bCs/>
          <w:highlight w:val="cyan"/>
          <w:u w:val="single"/>
        </w:rPr>
        <w:t>continue to dominate contemporary cultural realities</w:t>
      </w:r>
      <w:r w:rsidRPr="00A67D86">
        <w:rPr>
          <w:sz w:val="16"/>
        </w:rPr>
        <w:t xml:space="preserve">? </w:t>
      </w:r>
      <w:r w:rsidRPr="00DC2554">
        <w:rPr>
          <w:b/>
          <w:bCs/>
          <w:highlight w:val="cyan"/>
          <w:u w:val="single"/>
        </w:rPr>
        <w:t>Veils have fallen</w:t>
      </w:r>
      <w:r w:rsidRPr="00A67D86">
        <w:rPr>
          <w:b/>
          <w:bCs/>
          <w:u w:val="single"/>
        </w:rPr>
        <w:t xml:space="preserve">, it seems, and </w:t>
      </w:r>
      <w:r w:rsidRPr="00DC2554">
        <w:rPr>
          <w:b/>
          <w:bCs/>
          <w:highlight w:val="cyan"/>
          <w:u w:val="single"/>
        </w:rPr>
        <w:t>yet antiblack racism persists</w:t>
      </w:r>
      <w:r w:rsidRPr="007F7F4A">
        <w:rPr>
          <w:u w:val="single"/>
        </w:rPr>
        <w:t>; how can that be</w:t>
      </w:r>
      <w:r w:rsidRPr="00A67D86">
        <w:rPr>
          <w:sz w:val="16"/>
        </w:rPr>
        <w:t>? Another way of asking this question is, “Why do antiblack racists insist upon the veil of white supremacist values so desperately?</w:t>
      </w:r>
    </w:p>
    <w:p w14:paraId="387C4C45" w14:textId="77777777" w:rsidR="00F66831" w:rsidRPr="00A67D86" w:rsidRDefault="00F66831" w:rsidP="00F66831">
      <w:pPr>
        <w:rPr>
          <w:sz w:val="16"/>
        </w:rPr>
      </w:pPr>
      <w:r w:rsidRPr="007F7F4A">
        <w:rPr>
          <w:u w:val="single"/>
        </w:rPr>
        <w:t xml:space="preserve">I have come to exist within </w:t>
      </w:r>
      <w:r w:rsidRPr="00DC2554">
        <w:rPr>
          <w:b/>
          <w:bCs/>
          <w:highlight w:val="cyan"/>
          <w:u w:val="single"/>
        </w:rPr>
        <w:t>a world enshrouded by veils of modern European thoughts</w:t>
      </w:r>
      <w:r w:rsidRPr="00A67D86">
        <w:rPr>
          <w:b/>
          <w:bCs/>
          <w:u w:val="single"/>
        </w:rPr>
        <w:t xml:space="preserve">, philosophies, and perspectives, which </w:t>
      </w:r>
      <w:r w:rsidRPr="00DC2554">
        <w:rPr>
          <w:b/>
          <w:bCs/>
          <w:highlight w:val="cyan"/>
          <w:u w:val="single"/>
        </w:rPr>
        <w:t>smother</w:t>
      </w:r>
      <w:r w:rsidRPr="00A67D86">
        <w:rPr>
          <w:b/>
          <w:bCs/>
          <w:u w:val="single"/>
        </w:rPr>
        <w:t xml:space="preserve"> my </w:t>
      </w:r>
      <w:r w:rsidRPr="00DC2554">
        <w:rPr>
          <w:b/>
          <w:bCs/>
          <w:highlight w:val="cyan"/>
          <w:u w:val="single"/>
        </w:rPr>
        <w:t>humanity in ideals of whiteness</w:t>
      </w:r>
      <w:r w:rsidRPr="00A67D86">
        <w:rPr>
          <w:sz w:val="16"/>
        </w:rPr>
        <w:t xml:space="preserve">. </w:t>
      </w:r>
      <w:r w:rsidRPr="00DC2554">
        <w:rPr>
          <w:b/>
          <w:bCs/>
          <w:highlight w:val="cyan"/>
          <w:u w:val="single"/>
        </w:rPr>
        <w:t>These veils are so cold</w:t>
      </w:r>
      <w:r w:rsidRPr="00A67D86">
        <w:rPr>
          <w:b/>
          <w:bCs/>
          <w:u w:val="single"/>
        </w:rPr>
        <w:t xml:space="preserve">, </w:t>
      </w:r>
      <w:r w:rsidRPr="00DC2554">
        <w:rPr>
          <w:b/>
          <w:bCs/>
          <w:highlight w:val="cyan"/>
          <w:u w:val="single"/>
        </w:rPr>
        <w:t>so thin</w:t>
      </w:r>
      <w:r w:rsidRPr="00A67D86">
        <w:rPr>
          <w:b/>
          <w:bCs/>
          <w:u w:val="single"/>
        </w:rPr>
        <w:t xml:space="preserve">; </w:t>
      </w:r>
      <w:r w:rsidRPr="00DC2554">
        <w:rPr>
          <w:b/>
          <w:bCs/>
          <w:highlight w:val="cyan"/>
          <w:u w:val="single"/>
        </w:rPr>
        <w:lastRenderedPageBreak/>
        <w:t>yet</w:t>
      </w:r>
      <w:r w:rsidRPr="00A67D86">
        <w:rPr>
          <w:b/>
          <w:bCs/>
          <w:u w:val="single"/>
        </w:rPr>
        <w:t xml:space="preserve"> I </w:t>
      </w:r>
      <w:r w:rsidRPr="00DC2554">
        <w:rPr>
          <w:b/>
          <w:bCs/>
          <w:highlight w:val="cyan"/>
          <w:u w:val="single"/>
        </w:rPr>
        <w:t>cannot breathe through them</w:t>
      </w:r>
      <w:r w:rsidRPr="00A67D86">
        <w:rPr>
          <w:sz w:val="16"/>
        </w:rPr>
        <w:t xml:space="preserve">. I cannot believe these veils are sought, by some, in their quest for life, and warmth. I imagine that whatever the constructors of these veils were facing, they found it to be absolutely frigid, horrifying, and for them, ought to be avoided at all cost. </w:t>
      </w:r>
      <w:r w:rsidRPr="007F7F4A">
        <w:rPr>
          <w:u w:val="single"/>
        </w:rPr>
        <w:t>What is that which antiblack racist ideals of whiteness seeks to cloak itself from</w:t>
      </w:r>
      <w:r w:rsidRPr="00A67D86">
        <w:rPr>
          <w:sz w:val="16"/>
        </w:rPr>
        <w:t xml:space="preserve">? </w:t>
      </w:r>
      <w:r w:rsidRPr="007F7F4A">
        <w:rPr>
          <w:u w:val="single"/>
        </w:rPr>
        <w:t>Pessimism and nihilism</w:t>
      </w:r>
      <w:r w:rsidRPr="00A67D86">
        <w:rPr>
          <w:sz w:val="16"/>
        </w:rPr>
        <w:t xml:space="preserve">. </w:t>
      </w:r>
      <w:r w:rsidRPr="00A6697E">
        <w:rPr>
          <w:b/>
          <w:bCs/>
          <w:highlight w:val="cyan"/>
          <w:u w:val="single"/>
        </w:rPr>
        <w:t>Underneath antiblack racist veils of whiteness stands a nihilistic human being</w:t>
      </w:r>
      <w:r w:rsidRPr="00A67D86">
        <w:rPr>
          <w:b/>
          <w:bCs/>
          <w:u w:val="single"/>
        </w:rPr>
        <w:t xml:space="preserve">, </w:t>
      </w:r>
      <w:r w:rsidRPr="00A6697E">
        <w:rPr>
          <w:b/>
          <w:bCs/>
          <w:highlight w:val="cyan"/>
          <w:u w:val="single"/>
        </w:rPr>
        <w:t>responding to</w:t>
      </w:r>
      <w:r w:rsidRPr="00A67D86">
        <w:rPr>
          <w:b/>
          <w:bCs/>
          <w:u w:val="single"/>
        </w:rPr>
        <w:t xml:space="preserve"> the fundamental </w:t>
      </w:r>
      <w:r w:rsidRPr="00A6697E">
        <w:rPr>
          <w:b/>
          <w:bCs/>
          <w:highlight w:val="cyan"/>
          <w:u w:val="single"/>
        </w:rPr>
        <w:t>existential conditions of Humanity</w:t>
      </w:r>
      <w:r w:rsidRPr="00A67D86">
        <w:rPr>
          <w:b/>
          <w:bCs/>
          <w:u w:val="single"/>
        </w:rPr>
        <w:t xml:space="preserve">, </w:t>
      </w:r>
      <w:r w:rsidRPr="00A6697E">
        <w:rPr>
          <w:b/>
          <w:bCs/>
          <w:highlight w:val="cyan"/>
          <w:u w:val="single"/>
        </w:rPr>
        <w:t>with weakness</w:t>
      </w:r>
      <w:r w:rsidRPr="00A67D86">
        <w:rPr>
          <w:sz w:val="16"/>
        </w:rPr>
        <w:t xml:space="preserve">. </w:t>
      </w:r>
      <w:r w:rsidRPr="00A67D86">
        <w:rPr>
          <w:b/>
          <w:bCs/>
          <w:u w:val="single"/>
        </w:rPr>
        <w:t>Life beyond antiblack racism involves facing nihilism</w:t>
      </w:r>
      <w:r w:rsidRPr="00A67D86">
        <w:rPr>
          <w:sz w:val="16"/>
        </w:rPr>
        <w:t xml:space="preserve">. </w:t>
      </w:r>
      <w:r w:rsidRPr="00A6697E">
        <w:rPr>
          <w:sz w:val="16"/>
        </w:rPr>
        <w:t xml:space="preserve">“Nihilism” references the process of attempting to construct newer values in the place of fallen ones. I aim to show it is also a constitutive feature of antiblack racism. </w:t>
      </w:r>
      <w:r w:rsidRPr="00A67D86">
        <w:rPr>
          <w:b/>
          <w:bCs/>
          <w:u w:val="single"/>
        </w:rPr>
        <w:t>As a subject of European philosophical reflection, “</w:t>
      </w:r>
      <w:r w:rsidRPr="00A6697E">
        <w:rPr>
          <w:b/>
          <w:bCs/>
          <w:highlight w:val="cyan"/>
          <w:u w:val="single"/>
        </w:rPr>
        <w:t>nihilism</w:t>
      </w:r>
      <w:r w:rsidRPr="007F7F4A">
        <w:rPr>
          <w:u w:val="single"/>
        </w:rPr>
        <w:t xml:space="preserve">” </w:t>
      </w:r>
      <w:r w:rsidRPr="00A6697E">
        <w:rPr>
          <w:b/>
          <w:bCs/>
          <w:highlight w:val="cyan"/>
          <w:u w:val="single"/>
        </w:rPr>
        <w:t>is</w:t>
      </w:r>
      <w:r w:rsidRPr="00A67D86">
        <w:rPr>
          <w:b/>
          <w:bCs/>
          <w:u w:val="single"/>
        </w:rPr>
        <w:t xml:space="preserve"> genealogically </w:t>
      </w:r>
      <w:r w:rsidRPr="00A6697E">
        <w:rPr>
          <w:b/>
          <w:bCs/>
          <w:highlight w:val="cyan"/>
          <w:u w:val="single"/>
        </w:rPr>
        <w:t>akin to the historical emergence of antiblack racism</w:t>
      </w:r>
      <w:r w:rsidRPr="007F7F4A">
        <w:rPr>
          <w:u w:val="single"/>
        </w:rPr>
        <w:t xml:space="preserve"> in Western life; both proceed from the cultivation of existential categories pertaining to Enlightenment forms of imperial reasoning and colonization, or the construction of (European) “Man</w:t>
      </w:r>
      <w:r w:rsidRPr="00A67D86">
        <w:rPr>
          <w:sz w:val="16"/>
        </w:rPr>
        <w:t>.”2 (</w:t>
      </w:r>
      <w:r w:rsidRPr="00A6697E">
        <w:rPr>
          <w:b/>
          <w:bCs/>
          <w:highlight w:val="cyan"/>
          <w:u w:val="single"/>
        </w:rPr>
        <w:t>European</w:t>
      </w:r>
      <w:r w:rsidRPr="00A67D86">
        <w:rPr>
          <w:b/>
          <w:bCs/>
          <w:u w:val="single"/>
        </w:rPr>
        <w:t>) “</w:t>
      </w:r>
      <w:r w:rsidRPr="00A6697E">
        <w:rPr>
          <w:b/>
          <w:bCs/>
          <w:highlight w:val="cyan"/>
          <w:u w:val="single"/>
        </w:rPr>
        <w:t>Man</w:t>
      </w:r>
      <w:r w:rsidRPr="00A67D86">
        <w:rPr>
          <w:b/>
          <w:bCs/>
          <w:u w:val="single"/>
        </w:rPr>
        <w:t xml:space="preserve">” </w:t>
      </w:r>
      <w:r w:rsidRPr="00A6697E">
        <w:rPr>
          <w:b/>
          <w:bCs/>
          <w:highlight w:val="cyan"/>
          <w:u w:val="single"/>
        </w:rPr>
        <w:t>has historically imposed himself upon the world by</w:t>
      </w:r>
      <w:r w:rsidRPr="00A67D86">
        <w:rPr>
          <w:b/>
          <w:bCs/>
          <w:u w:val="single"/>
        </w:rPr>
        <w:t xml:space="preserve"> colonially </w:t>
      </w:r>
      <w:r w:rsidRPr="00A6697E">
        <w:rPr>
          <w:b/>
          <w:bCs/>
          <w:highlight w:val="cyan"/>
          <w:u w:val="single"/>
        </w:rPr>
        <w:t>establishing systems of white supremacist</w:t>
      </w:r>
      <w:r w:rsidRPr="00A67D86">
        <w:rPr>
          <w:b/>
          <w:bCs/>
          <w:u w:val="single"/>
        </w:rPr>
        <w:t xml:space="preserve"> </w:t>
      </w:r>
      <w:r w:rsidRPr="00A6697E">
        <w:rPr>
          <w:b/>
          <w:bCs/>
          <w:highlight w:val="cyan"/>
          <w:u w:val="single"/>
        </w:rPr>
        <w:t>social</w:t>
      </w:r>
      <w:r w:rsidRPr="00A67D86">
        <w:rPr>
          <w:b/>
          <w:bCs/>
          <w:u w:val="single"/>
        </w:rPr>
        <w:t xml:space="preserve">, </w:t>
      </w:r>
      <w:r w:rsidRPr="00A6697E">
        <w:rPr>
          <w:b/>
          <w:bCs/>
          <w:highlight w:val="cyan"/>
          <w:u w:val="single"/>
        </w:rPr>
        <w:t>political</w:t>
      </w:r>
      <w:r w:rsidRPr="00A67D86">
        <w:rPr>
          <w:b/>
          <w:bCs/>
          <w:u w:val="single"/>
        </w:rPr>
        <w:t xml:space="preserve">, </w:t>
      </w:r>
      <w:r w:rsidRPr="00A6697E">
        <w:rPr>
          <w:b/>
          <w:bCs/>
          <w:highlight w:val="cyan"/>
          <w:u w:val="single"/>
        </w:rPr>
        <w:t>and cultural values</w:t>
      </w:r>
      <w:r w:rsidRPr="00A67D86">
        <w:rPr>
          <w:b/>
          <w:bCs/>
          <w:u w:val="single"/>
        </w:rPr>
        <w:t xml:space="preserve">, </w:t>
      </w:r>
      <w:r w:rsidRPr="00A6697E">
        <w:rPr>
          <w:b/>
          <w:bCs/>
          <w:highlight w:val="cyan"/>
          <w:u w:val="single"/>
        </w:rPr>
        <w:t>alongside antiblack racist institutions</w:t>
      </w:r>
      <w:r w:rsidRPr="00A67D86">
        <w:rPr>
          <w:b/>
          <w:bCs/>
          <w:u w:val="single"/>
        </w:rPr>
        <w:t>, structuring those realities</w:t>
      </w:r>
      <w:r w:rsidRPr="00A67D86">
        <w:rPr>
          <w:sz w:val="16"/>
        </w:rPr>
        <w:t xml:space="preserve">. </w:t>
      </w:r>
      <w:r w:rsidRPr="007F7F4A">
        <w:rPr>
          <w:u w:val="single"/>
        </w:rPr>
        <w:t xml:space="preserve">The result has been </w:t>
      </w:r>
      <w:r w:rsidRPr="00A6697E">
        <w:rPr>
          <w:highlight w:val="cyan"/>
          <w:u w:val="single"/>
        </w:rPr>
        <w:t xml:space="preserve">an attempt </w:t>
      </w:r>
      <w:r w:rsidRPr="00A6697E">
        <w:rPr>
          <w:b/>
          <w:bCs/>
          <w:highlight w:val="cyan"/>
          <w:u w:val="single"/>
        </w:rPr>
        <w:t>to make the</w:t>
      </w:r>
      <w:r w:rsidRPr="00A67D86">
        <w:rPr>
          <w:b/>
          <w:bCs/>
          <w:u w:val="single"/>
        </w:rPr>
        <w:t xml:space="preserve"> ideals of (</w:t>
      </w:r>
      <w:r w:rsidRPr="00A6697E">
        <w:rPr>
          <w:b/>
          <w:bCs/>
          <w:highlight w:val="cyan"/>
          <w:u w:val="single"/>
        </w:rPr>
        <w:t>European</w:t>
      </w:r>
      <w:r w:rsidRPr="00A67D86">
        <w:rPr>
          <w:b/>
          <w:bCs/>
          <w:u w:val="single"/>
        </w:rPr>
        <w:t>) “</w:t>
      </w:r>
      <w:r w:rsidRPr="00A6697E">
        <w:rPr>
          <w:b/>
          <w:bCs/>
          <w:highlight w:val="cyan"/>
          <w:u w:val="single"/>
        </w:rPr>
        <w:t>Man</w:t>
      </w:r>
      <w:r w:rsidRPr="00A67D86">
        <w:rPr>
          <w:b/>
          <w:bCs/>
          <w:u w:val="single"/>
        </w:rPr>
        <w:t xml:space="preserve">” </w:t>
      </w:r>
      <w:r w:rsidRPr="00A6697E">
        <w:rPr>
          <w:b/>
          <w:bCs/>
          <w:highlight w:val="cyan"/>
          <w:u w:val="single"/>
        </w:rPr>
        <w:t>function like the primordial will</w:t>
      </w:r>
      <w:r w:rsidRPr="00A67D86">
        <w:rPr>
          <w:b/>
          <w:bCs/>
          <w:u w:val="single"/>
        </w:rPr>
        <w:t xml:space="preserve"> </w:t>
      </w:r>
      <w:r w:rsidRPr="00A6697E">
        <w:rPr>
          <w:b/>
          <w:bCs/>
          <w:highlight w:val="cyan"/>
          <w:u w:val="single"/>
        </w:rPr>
        <w:t>of the universe</w:t>
      </w:r>
      <w:r w:rsidRPr="00A67D86">
        <w:rPr>
          <w:b/>
          <w:bCs/>
          <w:u w:val="single"/>
        </w:rPr>
        <w:t xml:space="preserve">, </w:t>
      </w:r>
      <w:r w:rsidRPr="00A6697E">
        <w:rPr>
          <w:b/>
          <w:bCs/>
          <w:highlight w:val="cyan"/>
          <w:u w:val="single"/>
        </w:rPr>
        <w:t>out of which black life might</w:t>
      </w:r>
      <w:r w:rsidRPr="00A67D86">
        <w:rPr>
          <w:b/>
          <w:bCs/>
          <w:u w:val="single"/>
        </w:rPr>
        <w:t xml:space="preserve">, perhaps, construct alternative realities in order to </w:t>
      </w:r>
      <w:r w:rsidRPr="00A6697E">
        <w:rPr>
          <w:b/>
          <w:bCs/>
          <w:highlight w:val="cyan"/>
          <w:u w:val="single"/>
        </w:rPr>
        <w:t>make</w:t>
      </w:r>
      <w:r w:rsidRPr="00A67D86">
        <w:rPr>
          <w:b/>
          <w:bCs/>
          <w:u w:val="single"/>
        </w:rPr>
        <w:t xml:space="preserve"> </w:t>
      </w:r>
      <w:r w:rsidRPr="00A6697E">
        <w:rPr>
          <w:b/>
          <w:bCs/>
          <w:highlight w:val="cyan"/>
          <w:u w:val="single"/>
        </w:rPr>
        <w:t>this tragic fact of black existence bearable</w:t>
      </w:r>
      <w:r w:rsidRPr="00A67D86">
        <w:rPr>
          <w:sz w:val="16"/>
        </w:rPr>
        <w:t>.3</w:t>
      </w:r>
    </w:p>
    <w:p w14:paraId="1386D287" w14:textId="77777777" w:rsidR="00F66831" w:rsidRDefault="00F66831" w:rsidP="00F66831">
      <w:pPr>
        <w:rPr>
          <w:sz w:val="16"/>
        </w:rPr>
      </w:pPr>
      <w:r w:rsidRPr="000B3E08">
        <w:rPr>
          <w:sz w:val="16"/>
        </w:rPr>
        <w:t xml:space="preserve">The apparent permanence of antiblack racism challenging each of my attempts at constructions of selfhood is experienced, by me, to be as far reaching, vast, and inextricable from reality, as time and space. </w:t>
      </w:r>
      <w:r w:rsidRPr="007F7F4A">
        <w:rPr>
          <w:u w:val="single"/>
        </w:rPr>
        <w:t xml:space="preserve">My </w:t>
      </w:r>
      <w:r w:rsidRPr="000B3E08">
        <w:rPr>
          <w:b/>
          <w:bCs/>
          <w:highlight w:val="cyan"/>
          <w:u w:val="single"/>
        </w:rPr>
        <w:t>positioning within the space of blackness in a</w:t>
      </w:r>
      <w:r w:rsidRPr="00A67D86">
        <w:rPr>
          <w:b/>
          <w:bCs/>
          <w:u w:val="single"/>
        </w:rPr>
        <w:t xml:space="preserve"> </w:t>
      </w:r>
      <w:r w:rsidRPr="000B3E08">
        <w:rPr>
          <w:b/>
          <w:bCs/>
          <w:highlight w:val="cyan"/>
          <w:u w:val="single"/>
        </w:rPr>
        <w:t>white universe</w:t>
      </w:r>
      <w:r w:rsidRPr="00A67D86">
        <w:rPr>
          <w:b/>
          <w:bCs/>
          <w:u w:val="single"/>
        </w:rPr>
        <w:t xml:space="preserve">, on this level, </w:t>
      </w:r>
      <w:r w:rsidRPr="000B3E08">
        <w:rPr>
          <w:b/>
          <w:bCs/>
          <w:highlight w:val="cyan"/>
          <w:u w:val="single"/>
        </w:rPr>
        <w:t>is an existential</w:t>
      </w:r>
      <w:r w:rsidRPr="00A67D86">
        <w:rPr>
          <w:b/>
          <w:bCs/>
          <w:u w:val="single"/>
        </w:rPr>
        <w:t xml:space="preserve"> and geographical </w:t>
      </w:r>
      <w:r w:rsidRPr="000B3E08">
        <w:rPr>
          <w:b/>
          <w:bCs/>
          <w:highlight w:val="cyan"/>
          <w:u w:val="single"/>
        </w:rPr>
        <w:t>affair</w:t>
      </w:r>
      <w:r w:rsidRPr="00A67D86">
        <w:rPr>
          <w:sz w:val="16"/>
        </w:rPr>
        <w:t xml:space="preserve">. I write this book from a location physically centered in the middle of my city’s black space, or ghetto; </w:t>
      </w:r>
      <w:r w:rsidRPr="007F7F4A">
        <w:rPr>
          <w:u w:val="single"/>
        </w:rPr>
        <w:t xml:space="preserve">I also read Charles Mills explain that the </w:t>
      </w:r>
      <w:r w:rsidRPr="000B3E08">
        <w:rPr>
          <w:highlight w:val="cyan"/>
          <w:u w:val="single"/>
        </w:rPr>
        <w:t>blackness</w:t>
      </w:r>
      <w:r w:rsidRPr="007F7F4A">
        <w:rPr>
          <w:u w:val="single"/>
        </w:rPr>
        <w:t xml:space="preserve"> of my positioning results, in part, from </w:t>
      </w:r>
      <w:r w:rsidRPr="000B3E08">
        <w:rPr>
          <w:b/>
          <w:bCs/>
          <w:highlight w:val="cyan"/>
          <w:u w:val="single"/>
        </w:rPr>
        <w:t>an ontological chasm dividing race in</w:t>
      </w:r>
      <w:r w:rsidRPr="00A67D86">
        <w:rPr>
          <w:b/>
          <w:bCs/>
          <w:u w:val="single"/>
        </w:rPr>
        <w:t xml:space="preserve"> this </w:t>
      </w:r>
      <w:r w:rsidRPr="000B3E08">
        <w:rPr>
          <w:b/>
          <w:bCs/>
          <w:highlight w:val="cyan"/>
          <w:u w:val="single"/>
        </w:rPr>
        <w:t>society</w:t>
      </w:r>
      <w:r w:rsidRPr="00A67D86">
        <w:rPr>
          <w:b/>
          <w:bCs/>
          <w:u w:val="single"/>
        </w:rPr>
        <w:t xml:space="preserve">, one that is </w:t>
      </w:r>
      <w:r w:rsidRPr="000B3E08">
        <w:rPr>
          <w:b/>
          <w:bCs/>
          <w:highlight w:val="cyan"/>
          <w:u w:val="single"/>
        </w:rPr>
        <w:t>prescribed</w:t>
      </w:r>
      <w:r w:rsidRPr="00A67D86">
        <w:rPr>
          <w:b/>
          <w:bCs/>
          <w:u w:val="single"/>
        </w:rPr>
        <w:t xml:space="preserve"> </w:t>
      </w:r>
      <w:r w:rsidRPr="000B3E08">
        <w:rPr>
          <w:b/>
          <w:bCs/>
          <w:highlight w:val="cyan"/>
          <w:u w:val="single"/>
        </w:rPr>
        <w:t>by moral</w:t>
      </w:r>
      <w:r w:rsidRPr="00A67D86">
        <w:rPr>
          <w:b/>
          <w:bCs/>
          <w:u w:val="single"/>
        </w:rPr>
        <w:t xml:space="preserve">, </w:t>
      </w:r>
      <w:r w:rsidRPr="000B3E08">
        <w:rPr>
          <w:b/>
          <w:bCs/>
          <w:highlight w:val="cyan"/>
          <w:u w:val="single"/>
        </w:rPr>
        <w:t>political</w:t>
      </w:r>
      <w:r w:rsidRPr="00A67D86">
        <w:rPr>
          <w:b/>
          <w:bCs/>
          <w:u w:val="single"/>
        </w:rPr>
        <w:t xml:space="preserve">, </w:t>
      </w:r>
      <w:r w:rsidRPr="000B3E08">
        <w:rPr>
          <w:b/>
          <w:bCs/>
          <w:highlight w:val="cyan"/>
          <w:u w:val="single"/>
        </w:rPr>
        <w:t>and epistemic norms</w:t>
      </w:r>
      <w:r w:rsidRPr="00A67D86">
        <w:rPr>
          <w:b/>
          <w:bCs/>
          <w:u w:val="single"/>
        </w:rPr>
        <w:t xml:space="preserve">, </w:t>
      </w:r>
      <w:r w:rsidRPr="000B3E08">
        <w:rPr>
          <w:b/>
          <w:bCs/>
          <w:highlight w:val="cyan"/>
          <w:u w:val="single"/>
        </w:rPr>
        <w:t>or a</w:t>
      </w:r>
      <w:r w:rsidRPr="00A67D86">
        <w:rPr>
          <w:b/>
          <w:bCs/>
          <w:u w:val="single"/>
        </w:rPr>
        <w:t xml:space="preserve"> “</w:t>
      </w:r>
      <w:r w:rsidRPr="000B3E08">
        <w:rPr>
          <w:b/>
          <w:bCs/>
          <w:highlight w:val="cyan"/>
          <w:u w:val="single"/>
        </w:rPr>
        <w:t>racial contract</w:t>
      </w:r>
      <w:r w:rsidRPr="00A67D86">
        <w:rPr>
          <w:sz w:val="16"/>
        </w:rPr>
        <w:t xml:space="preserve">.”4 In particular, </w:t>
      </w:r>
      <w:r w:rsidRPr="007F7F4A">
        <w:rPr>
          <w:u w:val="single"/>
        </w:rPr>
        <w:t xml:space="preserve">Mills described an </w:t>
      </w:r>
      <w:r w:rsidRPr="00A67D86">
        <w:rPr>
          <w:b/>
          <w:bCs/>
          <w:u w:val="single"/>
        </w:rPr>
        <w:t xml:space="preserve">epistemological contract undergirding Western society, </w:t>
      </w:r>
      <w:r w:rsidRPr="000B3E08">
        <w:rPr>
          <w:b/>
          <w:bCs/>
          <w:highlight w:val="cyan"/>
          <w:u w:val="single"/>
        </w:rPr>
        <w:t>a tacit agreement among antiblack racists</w:t>
      </w:r>
      <w:r w:rsidRPr="007F7F4A">
        <w:rPr>
          <w:u w:val="single"/>
        </w:rPr>
        <w:t xml:space="preserve">, </w:t>
      </w:r>
      <w:r w:rsidRPr="000B3E08">
        <w:rPr>
          <w:highlight w:val="cyan"/>
          <w:u w:val="single"/>
        </w:rPr>
        <w:t>wherein</w:t>
      </w:r>
      <w:r w:rsidRPr="007F7F4A">
        <w:rPr>
          <w:u w:val="single"/>
        </w:rPr>
        <w:t xml:space="preserve"> the sphere of human </w:t>
      </w:r>
      <w:r w:rsidRPr="000B3E08">
        <w:rPr>
          <w:highlight w:val="cyan"/>
          <w:u w:val="single"/>
        </w:rPr>
        <w:t>knowledge production is limited to white bodies and spaces</w:t>
      </w:r>
      <w:r w:rsidRPr="00A67D86">
        <w:rPr>
          <w:sz w:val="16"/>
        </w:rPr>
        <w:t xml:space="preserve">.5 </w:t>
      </w:r>
      <w:r w:rsidRPr="000B3E08">
        <w:rPr>
          <w:sz w:val="16"/>
        </w:rPr>
        <w:t>What would (European) “Man” say for himself regarding my encounter with this absurd dimension of his existence, out of which it seems, his chosen way of making life bearable demands that my life be made unbearable, if not completely erased</w:t>
      </w:r>
      <w:r w:rsidRPr="00A67D86">
        <w:rPr>
          <w:sz w:val="16"/>
        </w:rPr>
        <w:t xml:space="preserve">? </w:t>
      </w:r>
      <w:r w:rsidRPr="00A67D86">
        <w:rPr>
          <w:b/>
          <w:bCs/>
          <w:u w:val="single"/>
        </w:rPr>
        <w:t xml:space="preserve">What are </w:t>
      </w:r>
      <w:r w:rsidRPr="000B3E08">
        <w:rPr>
          <w:b/>
          <w:bCs/>
          <w:highlight w:val="cyan"/>
          <w:u w:val="single"/>
        </w:rPr>
        <w:t>the fundamental features of the</w:t>
      </w:r>
      <w:r w:rsidRPr="00A67D86">
        <w:rPr>
          <w:b/>
          <w:bCs/>
          <w:u w:val="single"/>
        </w:rPr>
        <w:t xml:space="preserve"> valuations of (</w:t>
      </w:r>
      <w:r w:rsidRPr="000B3E08">
        <w:rPr>
          <w:b/>
          <w:bCs/>
          <w:highlight w:val="cyan"/>
          <w:u w:val="single"/>
        </w:rPr>
        <w:t>European</w:t>
      </w:r>
      <w:r w:rsidRPr="00A67D86">
        <w:rPr>
          <w:b/>
          <w:bCs/>
          <w:u w:val="single"/>
        </w:rPr>
        <w:t>) “</w:t>
      </w:r>
      <w:r w:rsidRPr="000B3E08">
        <w:rPr>
          <w:b/>
          <w:bCs/>
          <w:highlight w:val="cyan"/>
          <w:u w:val="single"/>
        </w:rPr>
        <w:t>Man</w:t>
      </w:r>
      <w:r w:rsidRPr="00A67D86">
        <w:rPr>
          <w:b/>
          <w:bCs/>
          <w:u w:val="single"/>
        </w:rPr>
        <w:t xml:space="preserve">” </w:t>
      </w:r>
      <w:r w:rsidRPr="000B3E08">
        <w:rPr>
          <w:b/>
          <w:bCs/>
          <w:highlight w:val="cyan"/>
          <w:u w:val="single"/>
        </w:rPr>
        <w:t>that</w:t>
      </w:r>
      <w:r w:rsidRPr="00A67D86">
        <w:rPr>
          <w:b/>
          <w:bCs/>
          <w:u w:val="single"/>
        </w:rPr>
        <w:t xml:space="preserve"> </w:t>
      </w:r>
      <w:r w:rsidRPr="000B3E08">
        <w:rPr>
          <w:b/>
          <w:bCs/>
          <w:highlight w:val="cyan"/>
          <w:u w:val="single"/>
        </w:rPr>
        <w:t>requires eradicating</w:t>
      </w:r>
      <w:r w:rsidRPr="00A67D86">
        <w:rPr>
          <w:b/>
          <w:bCs/>
          <w:u w:val="single"/>
        </w:rPr>
        <w:t xml:space="preserve"> me as a source of value production</w:t>
      </w:r>
      <w:r w:rsidRPr="00A67D86">
        <w:rPr>
          <w:sz w:val="16"/>
        </w:rPr>
        <w:t>?</w:t>
      </w:r>
    </w:p>
    <w:p w14:paraId="3B5FD206" w14:textId="77777777" w:rsidR="00F66831" w:rsidRPr="00B71F4F" w:rsidRDefault="00F66831" w:rsidP="00F66831">
      <w:pPr>
        <w:pStyle w:val="NormalWeb"/>
        <w:rPr>
          <w:rFonts w:ascii="Calibri" w:hAnsi="Calibri" w:cs="Calibri"/>
          <w:sz w:val="20"/>
          <w:szCs w:val="20"/>
        </w:rPr>
      </w:pPr>
    </w:p>
    <w:p w14:paraId="6608F7A9" w14:textId="77777777" w:rsidR="00F66831" w:rsidRDefault="00F66831" w:rsidP="00F66831">
      <w:pPr>
        <w:pStyle w:val="Heading4"/>
      </w:pPr>
      <w:r>
        <w:t xml:space="preserve">Black Nihilism is key to “demythifying” the cruel optimism of false political hope. It rejects white tricks of time and politics in order to create blackness within an anti-black world. </w:t>
      </w:r>
    </w:p>
    <w:p w14:paraId="0111F32D" w14:textId="77777777" w:rsidR="00F66831" w:rsidRPr="008159B1" w:rsidRDefault="00F66831" w:rsidP="00F66831">
      <w:r w:rsidRPr="008159B1">
        <w:rPr>
          <w:b/>
          <w:bCs/>
          <w:color w:val="1D1C1D"/>
          <w:sz w:val="26"/>
          <w:szCs w:val="26"/>
          <w:shd w:val="clear" w:color="auto" w:fill="FFFFFF"/>
        </w:rPr>
        <w:t>Warren '15</w:t>
      </w:r>
      <w:r w:rsidRPr="008159B1">
        <w:rPr>
          <w:color w:val="1D1C1D"/>
          <w:shd w:val="clear" w:color="auto" w:fill="FFFFFF"/>
        </w:rPr>
        <w:t xml:space="preserve"> [Calvin; June 15; Assistant Professer of American Studies at George Washington University; IllWillEditions, "Black Nihilism &amp; The Politics of Hope," </w:t>
      </w:r>
      <w:hyperlink r:id="rId8" w:tgtFrame="_blank" w:history="1">
        <w:r w:rsidRPr="008159B1">
          <w:rPr>
            <w:rStyle w:val="Hyperlink"/>
            <w:shd w:val="clear" w:color="auto" w:fill="FFFFFF"/>
          </w:rPr>
          <w:t>https://illwilleditions.noblogs.org/files/2015/09/Warren-Black-Nihilism-the-Politics-of-Hope-READ.pdf</w:t>
        </w:r>
      </w:hyperlink>
      <w:r w:rsidRPr="008159B1">
        <w:rPr>
          <w:color w:val="1D1C1D"/>
          <w:shd w:val="clear" w:color="auto" w:fill="FFFFFF"/>
        </w:rPr>
        <w:t xml:space="preserve"> AN] </w:t>
      </w:r>
    </w:p>
    <w:p w14:paraId="28AAC497" w14:textId="77777777" w:rsidR="00F66831" w:rsidRPr="00B71F4F" w:rsidRDefault="00F66831" w:rsidP="00F66831">
      <w:pPr>
        <w:pStyle w:val="NormalWeb"/>
        <w:rPr>
          <w:rStyle w:val="StyleUnderline"/>
          <w:rFonts w:ascii="Calibri" w:hAnsi="Calibri" w:cs="Calibri"/>
          <w:sz w:val="26"/>
          <w:szCs w:val="26"/>
        </w:rPr>
      </w:pPr>
      <w:r w:rsidRPr="00184D87">
        <w:rPr>
          <w:rStyle w:val="StyleUnderline"/>
          <w:rFonts w:ascii="Calibri" w:hAnsi="Calibri" w:cs="Calibri"/>
          <w:sz w:val="26"/>
          <w:szCs w:val="26"/>
          <w:highlight w:val="cyan"/>
        </w:rPr>
        <w:t>Black Nihilism is a “demythifying” practice</w:t>
      </w:r>
      <w:r w:rsidRPr="008159B1">
        <w:rPr>
          <w:rFonts w:ascii="Calibri" w:hAnsi="Calibri" w:cs="Calibri"/>
          <w:sz w:val="14"/>
          <w:szCs w:val="26"/>
        </w:rPr>
        <w:t xml:space="preserve">, in the Nietzschean vein, </w:t>
      </w:r>
      <w:r w:rsidRPr="00B71F4F">
        <w:rPr>
          <w:rStyle w:val="StyleUnderline"/>
          <w:rFonts w:ascii="Calibri" w:hAnsi="Calibri" w:cs="Calibri"/>
          <w:sz w:val="26"/>
          <w:szCs w:val="26"/>
        </w:rPr>
        <w:t xml:space="preserve">that </w:t>
      </w:r>
      <w:r w:rsidRPr="00184D87">
        <w:rPr>
          <w:rStyle w:val="StyleUnderline"/>
          <w:rFonts w:ascii="Calibri" w:hAnsi="Calibri" w:cs="Calibri"/>
          <w:sz w:val="26"/>
          <w:szCs w:val="26"/>
          <w:highlight w:val="cyan"/>
        </w:rPr>
        <w:t xml:space="preserve">un- covers the subjugating strategies of political hope </w:t>
      </w:r>
      <w:r w:rsidRPr="00184D87">
        <w:rPr>
          <w:rStyle w:val="StyleUnderline"/>
          <w:rFonts w:ascii="Calibri" w:hAnsi="Calibri" w:cs="Calibri"/>
          <w:sz w:val="26"/>
          <w:szCs w:val="26"/>
        </w:rPr>
        <w:t>and de-idealizes its fantastical ob-ject</w:t>
      </w:r>
      <w:r w:rsidRPr="008159B1">
        <w:rPr>
          <w:sz w:val="14"/>
        </w:rPr>
        <w:t>. Once we denude political hope of its axiological and ethical veneer, we see that</w:t>
      </w:r>
      <w:r w:rsidRPr="00B71F4F">
        <w:rPr>
          <w:rStyle w:val="StyleUnderline"/>
          <w:rFonts w:ascii="Calibri" w:hAnsi="Calibri" w:cs="Calibri"/>
          <w:sz w:val="26"/>
          <w:szCs w:val="26"/>
        </w:rPr>
        <w:t xml:space="preserve"> </w:t>
      </w:r>
      <w:r w:rsidRPr="00184D87">
        <w:rPr>
          <w:rStyle w:val="StyleUnderline"/>
          <w:rFonts w:ascii="Calibri" w:hAnsi="Calibri" w:cs="Calibri"/>
          <w:sz w:val="26"/>
          <w:szCs w:val="26"/>
          <w:highlight w:val="cyan"/>
        </w:rPr>
        <w:t>it operates through certain strategies</w:t>
      </w:r>
      <w:r w:rsidRPr="00B71F4F">
        <w:rPr>
          <w:rStyle w:val="StyleUnderline"/>
          <w:rFonts w:ascii="Calibri" w:hAnsi="Calibri" w:cs="Calibri"/>
          <w:sz w:val="26"/>
          <w:szCs w:val="26"/>
        </w:rPr>
        <w:t xml:space="preserve">: </w:t>
      </w:r>
      <w:r w:rsidRPr="00184D87">
        <w:rPr>
          <w:rStyle w:val="StyleUnderline"/>
          <w:rFonts w:ascii="Calibri" w:hAnsi="Calibri" w:cs="Calibri"/>
          <w:sz w:val="26"/>
          <w:szCs w:val="26"/>
          <w:highlight w:val="cyan"/>
        </w:rPr>
        <w:t>1) positing itself as the only alternative to</w:t>
      </w:r>
      <w:r w:rsidRPr="00B71F4F">
        <w:rPr>
          <w:rStyle w:val="StyleUnderline"/>
          <w:rFonts w:ascii="Calibri" w:hAnsi="Calibri" w:cs="Calibri"/>
          <w:sz w:val="26"/>
          <w:szCs w:val="26"/>
        </w:rPr>
        <w:t xml:space="preserve"> the problem of </w:t>
      </w:r>
      <w:r w:rsidRPr="00184D87">
        <w:rPr>
          <w:rStyle w:val="StyleUnderline"/>
          <w:rFonts w:ascii="Calibri" w:hAnsi="Calibri" w:cs="Calibri"/>
          <w:sz w:val="26"/>
          <w:szCs w:val="26"/>
          <w:highlight w:val="cyan"/>
        </w:rPr>
        <w:t>anti-blackness 2) shielding this alternative from rigorous</w:t>
      </w:r>
      <w:r w:rsidRPr="00B71F4F">
        <w:rPr>
          <w:rStyle w:val="StyleUnderline"/>
          <w:rFonts w:ascii="Calibri" w:hAnsi="Calibri" w:cs="Calibri"/>
          <w:sz w:val="26"/>
          <w:szCs w:val="26"/>
        </w:rPr>
        <w:t xml:space="preserve"> historical/ </w:t>
      </w:r>
    </w:p>
    <w:p w14:paraId="3A449406" w14:textId="77777777" w:rsidR="00F66831" w:rsidRPr="008159B1" w:rsidRDefault="00F66831" w:rsidP="00F66831">
      <w:pPr>
        <w:pStyle w:val="NormalWeb"/>
        <w:rPr>
          <w:rFonts w:ascii="Calibri" w:hAnsi="Calibri" w:cs="Calibri"/>
          <w:sz w:val="14"/>
          <w:szCs w:val="26"/>
        </w:rPr>
      </w:pPr>
      <w:r w:rsidRPr="008159B1">
        <w:rPr>
          <w:rFonts w:ascii="Calibri" w:hAnsi="Calibri" w:cs="Calibri"/>
          <w:sz w:val="14"/>
          <w:szCs w:val="26"/>
        </w:rPr>
        <w:lastRenderedPageBreak/>
        <w:t xml:space="preserve">10 </w:t>
      </w:r>
    </w:p>
    <w:p w14:paraId="73EF6DE0" w14:textId="77777777" w:rsidR="00F66831" w:rsidRPr="00B71F4F" w:rsidRDefault="00F66831" w:rsidP="00F66831">
      <w:pPr>
        <w:pStyle w:val="NormalWeb"/>
        <w:rPr>
          <w:rStyle w:val="StyleUnderline"/>
          <w:rFonts w:ascii="Calibri" w:hAnsi="Calibri" w:cs="Calibri"/>
          <w:sz w:val="26"/>
          <w:szCs w:val="26"/>
        </w:rPr>
      </w:pPr>
      <w:r w:rsidRPr="008159B1">
        <w:rPr>
          <w:rStyle w:val="StyleUnderline"/>
          <w:rFonts w:ascii="Calibri" w:hAnsi="Calibri" w:cs="Calibri"/>
          <w:sz w:val="14"/>
          <w:szCs w:val="26"/>
        </w:rPr>
        <w:t xml:space="preserve">philosophical </w:t>
      </w:r>
      <w:r w:rsidRPr="008159B1">
        <w:rPr>
          <w:rStyle w:val="StyleUnderline"/>
          <w:rFonts w:ascii="Calibri" w:hAnsi="Calibri" w:cs="Calibri"/>
          <w:sz w:val="26"/>
          <w:szCs w:val="26"/>
          <w:highlight w:val="cyan"/>
        </w:rPr>
        <w:t>critique</w:t>
      </w:r>
      <w:r w:rsidRPr="008159B1">
        <w:rPr>
          <w:rStyle w:val="StyleUnderline"/>
          <w:rFonts w:ascii="Calibri" w:hAnsi="Calibri" w:cs="Calibri"/>
          <w:sz w:val="26"/>
          <w:szCs w:val="26"/>
        </w:rPr>
        <w:t xml:space="preserve"> </w:t>
      </w:r>
      <w:r w:rsidRPr="008159B1">
        <w:rPr>
          <w:rStyle w:val="StyleUnderline"/>
          <w:rFonts w:ascii="Calibri" w:hAnsi="Calibri" w:cs="Calibri"/>
          <w:sz w:val="14"/>
          <w:szCs w:val="26"/>
        </w:rPr>
        <w:t>by placing it in an unknown future</w:t>
      </w:r>
      <w:r w:rsidRPr="00B71F4F">
        <w:rPr>
          <w:rStyle w:val="StyleUnderline"/>
          <w:rFonts w:ascii="Calibri" w:hAnsi="Calibri" w:cs="Calibri"/>
          <w:sz w:val="26"/>
          <w:szCs w:val="26"/>
        </w:rPr>
        <w:t xml:space="preserve"> </w:t>
      </w:r>
      <w:r w:rsidRPr="00184D87">
        <w:rPr>
          <w:rStyle w:val="StyleUnderline"/>
          <w:rFonts w:ascii="Calibri" w:hAnsi="Calibri" w:cs="Calibri"/>
          <w:sz w:val="26"/>
          <w:szCs w:val="26"/>
          <w:highlight w:val="cyan"/>
        </w:rPr>
        <w:t>3) delimiting the field of action</w:t>
      </w:r>
      <w:r w:rsidRPr="00B71F4F">
        <w:rPr>
          <w:rStyle w:val="StyleUnderline"/>
          <w:rFonts w:ascii="Calibri" w:hAnsi="Calibri" w:cs="Calibri"/>
          <w:sz w:val="26"/>
          <w:szCs w:val="26"/>
        </w:rPr>
        <w:t xml:space="preserve"> </w:t>
      </w:r>
      <w:r w:rsidRPr="00184D87">
        <w:rPr>
          <w:rStyle w:val="StyleUnderline"/>
          <w:rFonts w:ascii="Calibri" w:hAnsi="Calibri" w:cs="Calibri"/>
          <w:sz w:val="26"/>
          <w:szCs w:val="26"/>
          <w:highlight w:val="cyan"/>
        </w:rPr>
        <w:t xml:space="preserve">to include only activity recognized </w:t>
      </w:r>
      <w:r w:rsidRPr="008159B1">
        <w:rPr>
          <w:rStyle w:val="StyleUnderline"/>
          <w:rFonts w:ascii="Calibri" w:hAnsi="Calibri" w:cs="Calibri"/>
          <w:sz w:val="14"/>
          <w:szCs w:val="26"/>
        </w:rPr>
        <w:t xml:space="preserve">and legitimated by </w:t>
      </w:r>
      <w:r w:rsidRPr="00184D87">
        <w:rPr>
          <w:rStyle w:val="StyleUnderline"/>
          <w:rFonts w:ascii="Calibri" w:hAnsi="Calibri" w:cs="Calibri"/>
          <w:sz w:val="26"/>
          <w:szCs w:val="26"/>
          <w:highlight w:val="cyan"/>
        </w:rPr>
        <w:t>the Political</w:t>
      </w:r>
      <w:r w:rsidRPr="00B71F4F">
        <w:rPr>
          <w:rStyle w:val="StyleUnderline"/>
          <w:rFonts w:ascii="Calibri" w:hAnsi="Calibri" w:cs="Calibri"/>
          <w:sz w:val="26"/>
          <w:szCs w:val="26"/>
        </w:rPr>
        <w:t>, and 4</w:t>
      </w:r>
      <w:r w:rsidRPr="00184D87">
        <w:rPr>
          <w:rStyle w:val="StyleUnderline"/>
          <w:rFonts w:ascii="Calibri" w:hAnsi="Calibri" w:cs="Calibri"/>
          <w:sz w:val="26"/>
          <w:szCs w:val="26"/>
          <w:highlight w:val="cyan"/>
        </w:rPr>
        <w:t>) demonizing critiques or different philosophical perspectives.</w:t>
      </w:r>
      <w:r w:rsidRPr="00B71F4F">
        <w:rPr>
          <w:rStyle w:val="StyleUnderline"/>
          <w:rFonts w:ascii="Calibri" w:hAnsi="Calibri" w:cs="Calibri"/>
          <w:sz w:val="26"/>
          <w:szCs w:val="26"/>
        </w:rPr>
        <w:t xml:space="preserve"> </w:t>
      </w:r>
    </w:p>
    <w:p w14:paraId="43571BAB" w14:textId="77777777" w:rsidR="00F66831" w:rsidRPr="00B71F4F" w:rsidRDefault="00F66831" w:rsidP="00F66831">
      <w:pPr>
        <w:pStyle w:val="NormalWeb"/>
        <w:rPr>
          <w:rStyle w:val="StyleUnderline"/>
          <w:rFonts w:ascii="Calibri" w:hAnsi="Calibri" w:cs="Calibri"/>
          <w:sz w:val="26"/>
          <w:szCs w:val="26"/>
        </w:rPr>
      </w:pPr>
      <w:r w:rsidRPr="00B71F4F">
        <w:rPr>
          <w:rStyle w:val="StyleUnderline"/>
          <w:rFonts w:ascii="Calibri" w:hAnsi="Calibri" w:cs="Calibri"/>
          <w:sz w:val="26"/>
          <w:szCs w:val="26"/>
        </w:rPr>
        <w:t xml:space="preserve">The </w:t>
      </w:r>
      <w:r w:rsidRPr="00184D87">
        <w:rPr>
          <w:rStyle w:val="StyleUnderline"/>
          <w:rFonts w:ascii="Calibri" w:hAnsi="Calibri" w:cs="Calibri"/>
          <w:sz w:val="26"/>
          <w:szCs w:val="26"/>
          <w:highlight w:val="cyan"/>
        </w:rPr>
        <w:t>politics of hope masks a particular cruelty under the auspices of “happiness</w:t>
      </w:r>
      <w:r w:rsidRPr="008159B1">
        <w:rPr>
          <w:rFonts w:ascii="Calibri" w:hAnsi="Calibri" w:cs="Calibri"/>
          <w:sz w:val="14"/>
          <w:szCs w:val="26"/>
        </w:rPr>
        <w:t xml:space="preserve">” and “life .” It terrifies with the dread of “no alternative.” </w:t>
      </w:r>
      <w:r w:rsidRPr="008159B1">
        <w:rPr>
          <w:sz w:val="14"/>
        </w:rPr>
        <w:t>“Life” itself needs the se- curity of the alternative, and, through this</w:t>
      </w:r>
      <w:r w:rsidRPr="00B71F4F">
        <w:rPr>
          <w:rStyle w:val="StyleUnderline"/>
          <w:rFonts w:ascii="Calibri" w:hAnsi="Calibri" w:cs="Calibri"/>
          <w:sz w:val="26"/>
          <w:szCs w:val="26"/>
        </w:rPr>
        <w:t xml:space="preserve"> logic, </w:t>
      </w:r>
      <w:r w:rsidRPr="00184D87">
        <w:rPr>
          <w:rStyle w:val="StyleUnderline"/>
          <w:rFonts w:ascii="Calibri" w:hAnsi="Calibri" w:cs="Calibri"/>
          <w:sz w:val="26"/>
          <w:szCs w:val="26"/>
          <w:highlight w:val="cyan"/>
        </w:rPr>
        <w:t>life becomes untenable without it</w:t>
      </w:r>
      <w:r w:rsidRPr="008159B1">
        <w:rPr>
          <w:rFonts w:ascii="Calibri" w:hAnsi="Calibri" w:cs="Calibri"/>
          <w:sz w:val="14"/>
          <w:szCs w:val="26"/>
          <w:highlight w:val="cyan"/>
        </w:rPr>
        <w:t>.</w:t>
      </w:r>
      <w:r w:rsidRPr="008159B1">
        <w:rPr>
          <w:rFonts w:ascii="Calibri" w:hAnsi="Calibri" w:cs="Calibri"/>
          <w:sz w:val="14"/>
          <w:szCs w:val="26"/>
        </w:rPr>
        <w:t xml:space="preserve"> Political hope promises to provide this alternative—a discursive and political organi- zation beyond extant structures of violence and destruction. </w:t>
      </w:r>
      <w:r w:rsidRPr="00B71F4F">
        <w:rPr>
          <w:rStyle w:val="StyleUnderline"/>
          <w:rFonts w:ascii="Calibri" w:hAnsi="Calibri" w:cs="Calibri"/>
          <w:sz w:val="26"/>
          <w:szCs w:val="26"/>
        </w:rPr>
        <w:t xml:space="preserve">The </w:t>
      </w:r>
      <w:r w:rsidRPr="00184D87">
        <w:rPr>
          <w:rStyle w:val="StyleUnderline"/>
          <w:rFonts w:ascii="Calibri" w:hAnsi="Calibri" w:cs="Calibri"/>
          <w:sz w:val="26"/>
          <w:szCs w:val="26"/>
          <w:highlight w:val="cyan"/>
        </w:rPr>
        <w:t>construction of the binary “altemative/no-altemative” ensures the hegemony</w:t>
      </w:r>
      <w:r w:rsidRPr="00B71F4F">
        <w:rPr>
          <w:rStyle w:val="StyleUnderline"/>
          <w:rFonts w:ascii="Calibri" w:hAnsi="Calibri" w:cs="Calibri"/>
          <w:sz w:val="26"/>
          <w:szCs w:val="26"/>
        </w:rPr>
        <w:t xml:space="preserve"> and dominance </w:t>
      </w:r>
      <w:r w:rsidRPr="00184D87">
        <w:rPr>
          <w:rStyle w:val="StyleUnderline"/>
          <w:rFonts w:ascii="Calibri" w:hAnsi="Calibri" w:cs="Calibri"/>
          <w:sz w:val="26"/>
          <w:szCs w:val="26"/>
          <w:highlight w:val="cyan"/>
        </w:rPr>
        <w:t>of political hope</w:t>
      </w:r>
      <w:r w:rsidRPr="00B71F4F">
        <w:rPr>
          <w:rStyle w:val="StyleUnderline"/>
          <w:rFonts w:ascii="Calibri" w:hAnsi="Calibri" w:cs="Calibri"/>
          <w:sz w:val="26"/>
          <w:szCs w:val="26"/>
        </w:rPr>
        <w:t xml:space="preserve"> within the onto-existential horizon</w:t>
      </w:r>
      <w:r w:rsidRPr="008159B1">
        <w:rPr>
          <w:rFonts w:ascii="Calibri" w:hAnsi="Calibri" w:cs="Calibri"/>
          <w:sz w:val="14"/>
          <w:szCs w:val="26"/>
        </w:rPr>
        <w:t xml:space="preserve">. The terror of the “no alternative”—the ultimate space of decay, suffering, and death—depends on two additional binaries: “problem/solution” and “action/inaction.” </w:t>
      </w:r>
      <w:r w:rsidRPr="00184D87">
        <w:rPr>
          <w:rStyle w:val="StyleUnderline"/>
          <w:rFonts w:ascii="Calibri" w:hAnsi="Calibri" w:cs="Calibri"/>
          <w:sz w:val="26"/>
          <w:szCs w:val="26"/>
          <w:highlight w:val="cyan"/>
        </w:rPr>
        <w:t>According to this politics, all problems have solutions, and hope provides the accessibility and realization of these solutions</w:t>
      </w:r>
      <w:r w:rsidRPr="008159B1">
        <w:rPr>
          <w:rFonts w:ascii="Calibri" w:hAnsi="Calibri" w:cs="Calibri"/>
          <w:sz w:val="14"/>
          <w:szCs w:val="26"/>
          <w:highlight w:val="cyan"/>
        </w:rPr>
        <w:t>. The</w:t>
      </w:r>
      <w:r w:rsidRPr="008159B1">
        <w:rPr>
          <w:rFonts w:ascii="Calibri" w:hAnsi="Calibri" w:cs="Calibri"/>
          <w:sz w:val="14"/>
          <w:szCs w:val="26"/>
        </w:rPr>
        <w:t xml:space="preserve"> solution establishes itself as the elimination of “the problem;” the </w:t>
      </w:r>
      <w:r w:rsidRPr="00B71F4F">
        <w:rPr>
          <w:rStyle w:val="StyleUnderline"/>
          <w:rFonts w:ascii="Calibri" w:hAnsi="Calibri" w:cs="Calibri"/>
          <w:sz w:val="26"/>
          <w:szCs w:val="26"/>
        </w:rPr>
        <w:t>solution, in fact, transcends the problem and realizes Hegel’s aufheben in its constant attempt to sublate the dirtiness of the” problem”</w:t>
      </w:r>
      <w:r w:rsidRPr="008159B1">
        <w:rPr>
          <w:rFonts w:ascii="Calibri" w:hAnsi="Calibri" w:cs="Calibri"/>
          <w:sz w:val="14"/>
          <w:szCs w:val="26"/>
        </w:rPr>
        <w:t xml:space="preserve"> with the pristine being of the solution. </w:t>
      </w:r>
      <w:r w:rsidRPr="00184D87">
        <w:rPr>
          <w:rStyle w:val="StyleUnderline"/>
          <w:rFonts w:ascii="Calibri" w:hAnsi="Calibri" w:cs="Calibri"/>
          <w:sz w:val="26"/>
          <w:szCs w:val="26"/>
          <w:highlight w:val="cyan"/>
        </w:rPr>
        <w:t>No problem is outside the reach of hope’s solution</w:t>
      </w:r>
      <w:r w:rsidRPr="008159B1">
        <w:rPr>
          <w:rFonts w:ascii="Calibri" w:hAnsi="Calibri" w:cs="Calibri"/>
          <w:sz w:val="14"/>
          <w:szCs w:val="26"/>
        </w:rPr>
        <w:t xml:space="preserve">— every problem is connected to the kernel of its own eradication. The politics of hope must actively refuse the possibil- ity that the “solution” is, in fact, another problem in disguised form; </w:t>
      </w:r>
      <w:r w:rsidRPr="00B71F4F">
        <w:rPr>
          <w:rStyle w:val="StyleUnderline"/>
          <w:rFonts w:ascii="Calibri" w:hAnsi="Calibri" w:cs="Calibri"/>
          <w:sz w:val="26"/>
          <w:szCs w:val="26"/>
        </w:rPr>
        <w:t xml:space="preserve">the idea of a “solution” is nothing more than the repetition and disavowal of the problem itself. </w:t>
      </w:r>
    </w:p>
    <w:p w14:paraId="7FCD3B2B" w14:textId="77777777" w:rsidR="00F66831" w:rsidRPr="008159B1" w:rsidRDefault="00F66831" w:rsidP="00F66831">
      <w:pPr>
        <w:pStyle w:val="NormalWeb"/>
        <w:rPr>
          <w:rFonts w:ascii="Calibri" w:hAnsi="Calibri" w:cs="Calibri"/>
          <w:sz w:val="14"/>
          <w:szCs w:val="26"/>
        </w:rPr>
      </w:pPr>
      <w:r w:rsidRPr="008159B1">
        <w:rPr>
          <w:rFonts w:ascii="Calibri" w:hAnsi="Calibri" w:cs="Calibri"/>
          <w:sz w:val="14"/>
          <w:szCs w:val="26"/>
        </w:rPr>
        <w:t xml:space="preserve">The </w:t>
      </w:r>
      <w:r w:rsidRPr="00184D87">
        <w:rPr>
          <w:rStyle w:val="StyleUnderline"/>
          <w:rFonts w:ascii="Calibri" w:hAnsi="Calibri" w:cs="Calibri"/>
          <w:sz w:val="26"/>
          <w:szCs w:val="26"/>
          <w:highlight w:val="cyan"/>
        </w:rPr>
        <w:t xml:space="preserve">solution relies on </w:t>
      </w:r>
      <w:r w:rsidRPr="008159B1">
        <w:rPr>
          <w:rStyle w:val="StyleUnderline"/>
          <w:rFonts w:ascii="Calibri" w:hAnsi="Calibri" w:cs="Calibri"/>
          <w:sz w:val="26"/>
          <w:szCs w:val="26"/>
        </w:rPr>
        <w:t xml:space="preserve">what we might call </w:t>
      </w:r>
      <w:r w:rsidRPr="00184D87">
        <w:rPr>
          <w:rStyle w:val="StyleUnderline"/>
          <w:rFonts w:ascii="Calibri" w:hAnsi="Calibri" w:cs="Calibri"/>
          <w:sz w:val="26"/>
          <w:szCs w:val="26"/>
          <w:highlight w:val="cyan"/>
        </w:rPr>
        <w:t>the “trick of time”</w:t>
      </w:r>
      <w:r w:rsidRPr="008159B1">
        <w:rPr>
          <w:rFonts w:ascii="Calibri" w:hAnsi="Calibri" w:cs="Calibri"/>
          <w:sz w:val="14"/>
          <w:szCs w:val="26"/>
        </w:rPr>
        <w:t xml:space="preserve"> to fortify itself from the deconstruction of its binary. Because the temporality of hope is a time “not-yet-realized,” </w:t>
      </w:r>
      <w:r w:rsidRPr="00B71F4F">
        <w:rPr>
          <w:rStyle w:val="StyleUnderline"/>
          <w:rFonts w:ascii="Calibri" w:hAnsi="Calibri" w:cs="Calibri"/>
          <w:sz w:val="26"/>
          <w:szCs w:val="26"/>
        </w:rPr>
        <w:t>a future tense unmoored from present-tense justifications and pragmatist evidence</w:t>
      </w:r>
      <w:r w:rsidRPr="008159B1">
        <w:rPr>
          <w:rFonts w:ascii="Calibri" w:hAnsi="Calibri" w:cs="Calibri"/>
          <w:sz w:val="14"/>
          <w:szCs w:val="26"/>
        </w:rPr>
        <w:t xml:space="preserve">, the </w:t>
      </w:r>
      <w:r w:rsidRPr="00B71F4F">
        <w:rPr>
          <w:rStyle w:val="StyleUnderline"/>
          <w:rFonts w:ascii="Calibri" w:hAnsi="Calibri" w:cs="Calibri"/>
          <w:sz w:val="26"/>
          <w:szCs w:val="26"/>
        </w:rPr>
        <w:t xml:space="preserve">politics of </w:t>
      </w:r>
      <w:r w:rsidRPr="00184D87">
        <w:rPr>
          <w:rStyle w:val="StyleUnderline"/>
          <w:rFonts w:ascii="Calibri" w:hAnsi="Calibri" w:cs="Calibri"/>
          <w:sz w:val="26"/>
          <w:szCs w:val="26"/>
          <w:highlight w:val="cyan"/>
        </w:rPr>
        <w:t xml:space="preserve">hope cleverly shields </w:t>
      </w:r>
      <w:r w:rsidRPr="008159B1">
        <w:rPr>
          <w:rStyle w:val="StyleUnderline"/>
          <w:rFonts w:ascii="Calibri" w:hAnsi="Calibri" w:cs="Calibri"/>
          <w:sz w:val="26"/>
          <w:szCs w:val="26"/>
        </w:rPr>
        <w:t xml:space="preserve">its “solutions” </w:t>
      </w:r>
      <w:r w:rsidRPr="00184D87">
        <w:rPr>
          <w:rStyle w:val="StyleUnderline"/>
          <w:rFonts w:ascii="Calibri" w:hAnsi="Calibri" w:cs="Calibri"/>
          <w:sz w:val="26"/>
          <w:szCs w:val="26"/>
          <w:highlight w:val="cyan"/>
        </w:rPr>
        <w:t xml:space="preserve">from cri- tiques of impossibility </w:t>
      </w:r>
      <w:r w:rsidRPr="008159B1">
        <w:rPr>
          <w:rStyle w:val="StyleUnderline"/>
          <w:rFonts w:ascii="Calibri" w:hAnsi="Calibri" w:cs="Calibri"/>
          <w:sz w:val="26"/>
          <w:szCs w:val="26"/>
        </w:rPr>
        <w:t>or repetition</w:t>
      </w:r>
      <w:r w:rsidRPr="00B71F4F">
        <w:rPr>
          <w:rStyle w:val="StyleUnderline"/>
          <w:rFonts w:ascii="Calibri" w:hAnsi="Calibri" w:cs="Calibri"/>
          <w:sz w:val="26"/>
          <w:szCs w:val="26"/>
        </w:rPr>
        <w:t xml:space="preserve">. </w:t>
      </w:r>
      <w:r w:rsidRPr="008159B1">
        <w:rPr>
          <w:rFonts w:ascii="Calibri" w:hAnsi="Calibri" w:cs="Calibri"/>
          <w:sz w:val="14"/>
          <w:szCs w:val="26"/>
        </w:rPr>
        <w:t xml:space="preserve">Each insistence that these solutions stand up against the lessons of history or the rigors of analysis is met with the rationale that these solutions are not subject to history or analysis because they do not reside within the horizon of the “past” or “present.” Put differently, we can never ascertain the ef- ficacy of the proposed solutions because they escape the temporality of the moment, always retreating to a “not-yet” and “could-be” temporality. </w:t>
      </w:r>
      <w:r w:rsidRPr="00B71F4F">
        <w:rPr>
          <w:rStyle w:val="StyleUnderline"/>
          <w:rFonts w:ascii="Calibri" w:hAnsi="Calibri" w:cs="Calibri"/>
          <w:sz w:val="26"/>
          <w:szCs w:val="26"/>
        </w:rPr>
        <w:t>This “</w:t>
      </w:r>
      <w:r w:rsidRPr="00184D87">
        <w:rPr>
          <w:rStyle w:val="StyleUnderline"/>
          <w:rFonts w:ascii="Calibri" w:hAnsi="Calibri" w:cs="Calibri"/>
          <w:sz w:val="26"/>
          <w:szCs w:val="26"/>
          <w:highlight w:val="cyan"/>
        </w:rPr>
        <w:t xml:space="preserve">trick” of time of- fers a promise of possibility </w:t>
      </w:r>
      <w:r w:rsidRPr="008159B1">
        <w:rPr>
          <w:rStyle w:val="StyleUnderline"/>
          <w:rFonts w:ascii="Calibri" w:hAnsi="Calibri" w:cs="Calibri"/>
          <w:sz w:val="14"/>
          <w:szCs w:val="26"/>
        </w:rPr>
        <w:t xml:space="preserve">that can only be realized in an indefinite </w:t>
      </w:r>
      <w:r w:rsidRPr="00184D87">
        <w:rPr>
          <w:rStyle w:val="StyleUnderline"/>
          <w:rFonts w:ascii="Calibri" w:hAnsi="Calibri" w:cs="Calibri"/>
          <w:sz w:val="26"/>
          <w:szCs w:val="26"/>
          <w:highlight w:val="cyan"/>
        </w:rPr>
        <w:t>future</w:t>
      </w:r>
      <w:r w:rsidRPr="008159B1">
        <w:rPr>
          <w:rFonts w:ascii="Calibri" w:hAnsi="Calibri" w:cs="Calibri"/>
          <w:sz w:val="14"/>
          <w:szCs w:val="26"/>
          <w:highlight w:val="cyan"/>
        </w:rPr>
        <w:t>,</w:t>
      </w:r>
      <w:r w:rsidRPr="008159B1">
        <w:rPr>
          <w:rFonts w:ascii="Calibri" w:hAnsi="Calibri" w:cs="Calibri"/>
          <w:sz w:val="14"/>
          <w:szCs w:val="26"/>
        </w:rPr>
        <w:t xml:space="preserve"> and </w:t>
      </w:r>
      <w:r w:rsidRPr="00B71F4F">
        <w:rPr>
          <w:rStyle w:val="StyleUnderline"/>
          <w:rFonts w:ascii="Calibri" w:hAnsi="Calibri" w:cs="Calibri"/>
          <w:sz w:val="26"/>
          <w:szCs w:val="26"/>
        </w:rPr>
        <w:t xml:space="preserve">this promise is </w:t>
      </w:r>
      <w:r w:rsidRPr="00184D87">
        <w:rPr>
          <w:rStyle w:val="StyleUnderline"/>
          <w:rFonts w:ascii="Calibri" w:hAnsi="Calibri" w:cs="Calibri"/>
          <w:sz w:val="26"/>
          <w:szCs w:val="26"/>
          <w:highlight w:val="cyan"/>
        </w:rPr>
        <w:t>a bond of uncertainty that can never be redeemed, only imagined.</w:t>
      </w:r>
      <w:r w:rsidRPr="00B71F4F">
        <w:rPr>
          <w:rStyle w:val="StyleUnderline"/>
          <w:rFonts w:ascii="Calibri" w:hAnsi="Calibri" w:cs="Calibri"/>
          <w:sz w:val="26"/>
          <w:szCs w:val="26"/>
        </w:rPr>
        <w:t xml:space="preserve"> </w:t>
      </w:r>
      <w:r w:rsidRPr="008159B1">
        <w:rPr>
          <w:rStyle w:val="StyleUnderline"/>
          <w:rFonts w:ascii="Calibri" w:hAnsi="Calibri" w:cs="Calibri"/>
          <w:sz w:val="14"/>
          <w:szCs w:val="26"/>
        </w:rPr>
        <w:t>In this sense, the politics of hope is an instance of the psychoanalytic notion</w:t>
      </w:r>
      <w:r w:rsidRPr="00B71F4F">
        <w:rPr>
          <w:rStyle w:val="StyleUnderline"/>
          <w:rFonts w:ascii="Calibri" w:hAnsi="Calibri" w:cs="Calibri"/>
          <w:sz w:val="26"/>
          <w:szCs w:val="26"/>
        </w:rPr>
        <w:t xml:space="preserve"> </w:t>
      </w:r>
      <w:r w:rsidRPr="008159B1">
        <w:rPr>
          <w:rStyle w:val="StyleUnderline"/>
          <w:rFonts w:ascii="Calibri" w:hAnsi="Calibri" w:cs="Calibri"/>
          <w:sz w:val="14"/>
          <w:szCs w:val="26"/>
        </w:rPr>
        <w:t>of desire: its</w:t>
      </w:r>
      <w:r w:rsidRPr="008159B1">
        <w:rPr>
          <w:rStyle w:val="StyleUnderline"/>
          <w:rFonts w:ascii="Calibri" w:hAnsi="Calibri" w:cs="Calibri"/>
          <w:sz w:val="26"/>
          <w:szCs w:val="26"/>
        </w:rPr>
        <w:t xml:space="preserve"> sole purpose is </w:t>
      </w:r>
      <w:r w:rsidRPr="00184D87">
        <w:rPr>
          <w:rStyle w:val="StyleUnderline"/>
          <w:rFonts w:ascii="Calibri" w:hAnsi="Calibri" w:cs="Calibri"/>
          <w:sz w:val="26"/>
          <w:szCs w:val="26"/>
          <w:highlight w:val="cyan"/>
        </w:rPr>
        <w:t xml:space="preserve">to reproduce </w:t>
      </w:r>
      <w:r w:rsidRPr="008159B1">
        <w:rPr>
          <w:rStyle w:val="StyleUnderline"/>
          <w:rFonts w:ascii="Calibri" w:hAnsi="Calibri" w:cs="Calibri"/>
          <w:sz w:val="14"/>
          <w:szCs w:val="26"/>
        </w:rPr>
        <w:t xml:space="preserve">its very </w:t>
      </w:r>
      <w:r w:rsidRPr="00184D87">
        <w:rPr>
          <w:rStyle w:val="StyleUnderline"/>
          <w:rFonts w:ascii="Calibri" w:hAnsi="Calibri" w:cs="Calibri"/>
          <w:sz w:val="26"/>
          <w:szCs w:val="26"/>
          <w:highlight w:val="cyan"/>
        </w:rPr>
        <w:t>condition of possibility</w:t>
      </w:r>
      <w:r w:rsidRPr="008159B1">
        <w:rPr>
          <w:rFonts w:ascii="Calibri" w:hAnsi="Calibri" w:cs="Calibri"/>
          <w:sz w:val="14"/>
          <w:szCs w:val="26"/>
          <w:highlight w:val="cyan"/>
        </w:rPr>
        <w:t>,</w:t>
      </w:r>
      <w:r w:rsidRPr="008159B1">
        <w:rPr>
          <w:rFonts w:ascii="Calibri" w:hAnsi="Calibri" w:cs="Calibri"/>
          <w:sz w:val="14"/>
          <w:szCs w:val="26"/>
        </w:rPr>
        <w:t xml:space="preserve"> never to satiate or bring </w:t>
      </w:r>
    </w:p>
    <w:p w14:paraId="7F63EED5" w14:textId="77777777" w:rsidR="00F66831" w:rsidRPr="008159B1" w:rsidRDefault="00F66831" w:rsidP="00F66831">
      <w:pPr>
        <w:pStyle w:val="NormalWeb"/>
        <w:rPr>
          <w:rFonts w:ascii="Calibri" w:hAnsi="Calibri" w:cs="Calibri"/>
          <w:sz w:val="14"/>
          <w:szCs w:val="26"/>
        </w:rPr>
      </w:pPr>
      <w:r w:rsidRPr="008159B1">
        <w:rPr>
          <w:rFonts w:ascii="Calibri" w:hAnsi="Calibri" w:cs="Calibri"/>
          <w:sz w:val="14"/>
          <w:szCs w:val="26"/>
        </w:rPr>
        <w:t>11</w:t>
      </w:r>
    </w:p>
    <w:p w14:paraId="37CE584A" w14:textId="77777777" w:rsidR="00F66831" w:rsidRPr="008159B1" w:rsidRDefault="00F66831" w:rsidP="00F66831">
      <w:pPr>
        <w:pStyle w:val="NormalWeb"/>
        <w:rPr>
          <w:rFonts w:ascii="Calibri" w:hAnsi="Calibri" w:cs="Calibri"/>
          <w:sz w:val="14"/>
          <w:szCs w:val="26"/>
        </w:rPr>
      </w:pPr>
      <w:r w:rsidRPr="008159B1">
        <w:rPr>
          <w:rFonts w:ascii="Calibri" w:hAnsi="Calibri" w:cs="Calibri"/>
          <w:sz w:val="14"/>
          <w:szCs w:val="26"/>
        </w:rPr>
        <w:t xml:space="preserve">fulfillment. This </w:t>
      </w:r>
      <w:r w:rsidRPr="008159B1">
        <w:rPr>
          <w:rStyle w:val="StyleUnderline"/>
          <w:rFonts w:ascii="Calibri" w:hAnsi="Calibri" w:cs="Calibri"/>
          <w:sz w:val="14"/>
          <w:szCs w:val="26"/>
        </w:rPr>
        <w:t>politics secures its hegemony through time by claiming the future as its unassailable property and excluding (and devaluing) any other conception of time that challenges this temporal ordering</w:t>
      </w:r>
      <w:r w:rsidRPr="008159B1">
        <w:rPr>
          <w:rFonts w:ascii="Calibri" w:hAnsi="Calibri" w:cs="Calibri"/>
          <w:sz w:val="14"/>
          <w:szCs w:val="26"/>
        </w:rPr>
        <w:t xml:space="preserve">. The politics of hope, then, depends on the incessant (re)production and proliferation of problems to justify its existence. Solutions cannot really exist within the politics of hope, just the illusion of a differ- ent order in a future tense. </w:t>
      </w:r>
    </w:p>
    <w:p w14:paraId="021DF2EB" w14:textId="77777777" w:rsidR="00F66831" w:rsidRPr="008159B1" w:rsidRDefault="00F66831" w:rsidP="00F66831">
      <w:pPr>
        <w:pStyle w:val="NormalWeb"/>
        <w:rPr>
          <w:rStyle w:val="StyleUnderline"/>
          <w:rFonts w:ascii="Calibri" w:hAnsi="Calibri" w:cs="Calibri"/>
          <w:sz w:val="14"/>
          <w:szCs w:val="26"/>
        </w:rPr>
      </w:pPr>
      <w:r w:rsidRPr="00B71F4F">
        <w:rPr>
          <w:rStyle w:val="StyleUnderline"/>
          <w:rFonts w:ascii="Calibri" w:hAnsi="Calibri" w:cs="Calibri"/>
          <w:sz w:val="26"/>
          <w:szCs w:val="26"/>
        </w:rPr>
        <w:t>The “trick” of time and political solution converge on the site of “action</w:t>
      </w:r>
      <w:r w:rsidRPr="00184D87">
        <w:rPr>
          <w:rStyle w:val="StyleUnderline"/>
          <w:rFonts w:ascii="Calibri" w:hAnsi="Calibri" w:cs="Calibri"/>
          <w:sz w:val="26"/>
          <w:szCs w:val="26"/>
          <w:highlight w:val="cyan"/>
        </w:rPr>
        <w:t>.” In cri- tiquing the politics of hope, one encounters the rejoinder of the dangers of inaction</w:t>
      </w:r>
      <w:r w:rsidRPr="008159B1">
        <w:rPr>
          <w:rFonts w:ascii="Calibri" w:hAnsi="Calibri" w:cs="Calibri"/>
          <w:sz w:val="14"/>
          <w:szCs w:val="26"/>
          <w:highlight w:val="cyan"/>
        </w:rPr>
        <w:t>.</w:t>
      </w:r>
      <w:r w:rsidRPr="008159B1">
        <w:rPr>
          <w:rFonts w:ascii="Calibri" w:hAnsi="Calibri" w:cs="Calibri"/>
          <w:sz w:val="14"/>
          <w:szCs w:val="26"/>
        </w:rPr>
        <w:t xml:space="preserve"> “But we can’t just do nothing! We have to do something.” The </w:t>
      </w:r>
      <w:r w:rsidRPr="008159B1">
        <w:rPr>
          <w:rStyle w:val="StyleUnderline"/>
          <w:rFonts w:ascii="Calibri" w:hAnsi="Calibri" w:cs="Calibri"/>
          <w:sz w:val="14"/>
          <w:szCs w:val="26"/>
        </w:rPr>
        <w:t xml:space="preserve">field of permissible action is delimited and an unrelenting binary between action/inaction silences criti- cal engagement with political hope. </w:t>
      </w:r>
    </w:p>
    <w:p w14:paraId="51FCC14A" w14:textId="77777777" w:rsidR="00F66831" w:rsidRPr="008159B1" w:rsidRDefault="00F66831" w:rsidP="00F66831">
      <w:pPr>
        <w:pStyle w:val="NormalWeb"/>
        <w:rPr>
          <w:rFonts w:ascii="Calibri" w:hAnsi="Calibri" w:cs="Calibri"/>
          <w:sz w:val="14"/>
          <w:szCs w:val="26"/>
        </w:rPr>
      </w:pPr>
      <w:r w:rsidRPr="008159B1">
        <w:rPr>
          <w:rFonts w:ascii="Calibri" w:hAnsi="Calibri" w:cs="Calibri"/>
          <w:sz w:val="14"/>
          <w:szCs w:val="26"/>
        </w:rPr>
        <w:lastRenderedPageBreak/>
        <w:t xml:space="preserve">These </w:t>
      </w:r>
      <w:r w:rsidRPr="00184D87">
        <w:rPr>
          <w:rStyle w:val="StyleUnderline"/>
          <w:rFonts w:ascii="Calibri" w:hAnsi="Calibri" w:cs="Calibri"/>
          <w:sz w:val="26"/>
          <w:szCs w:val="26"/>
          <w:highlight w:val="cyan"/>
        </w:rPr>
        <w:t>exclusionary operations rigorously reinforce the binary between action</w:t>
      </w:r>
      <w:r w:rsidRPr="00B71F4F">
        <w:rPr>
          <w:rStyle w:val="StyleUnderline"/>
          <w:rFonts w:ascii="Calibri" w:hAnsi="Calibri" w:cs="Calibri"/>
          <w:sz w:val="26"/>
          <w:szCs w:val="26"/>
        </w:rPr>
        <w:t xml:space="preserve"> and inaction and discredit certain forms of engagement, critique, and protest.</w:t>
      </w:r>
      <w:r w:rsidRPr="008159B1">
        <w:rPr>
          <w:rFonts w:ascii="Calibri" w:hAnsi="Calibri" w:cs="Calibri"/>
          <w:sz w:val="14"/>
          <w:szCs w:val="26"/>
        </w:rPr>
        <w:t xml:space="preserve"> Legit- imate action takes place in the political—the political not only claims futurity but also action as its property. </w:t>
      </w:r>
      <w:r w:rsidRPr="00184D87">
        <w:rPr>
          <w:rStyle w:val="StyleUnderline"/>
          <w:rFonts w:ascii="Calibri" w:hAnsi="Calibri" w:cs="Calibri"/>
          <w:sz w:val="26"/>
          <w:szCs w:val="26"/>
          <w:highlight w:val="cyan"/>
        </w:rPr>
        <w:t>To “do something” means that this doing must translate into recognizable political activity; “something” is a stand-in for the word “poli- tics”—one must “do politics” to address any problem. A refusal to</w:t>
      </w:r>
      <w:r w:rsidRPr="00B71F4F">
        <w:rPr>
          <w:rStyle w:val="StyleUnderline"/>
          <w:rFonts w:ascii="Calibri" w:hAnsi="Calibri" w:cs="Calibri"/>
          <w:sz w:val="26"/>
          <w:szCs w:val="26"/>
        </w:rPr>
        <w:t xml:space="preserve"> “do politics” is </w:t>
      </w:r>
      <w:r w:rsidRPr="00184D87">
        <w:rPr>
          <w:rStyle w:val="StyleUnderline"/>
          <w:rFonts w:ascii="Calibri" w:hAnsi="Calibri" w:cs="Calibri"/>
          <w:sz w:val="26"/>
          <w:szCs w:val="26"/>
          <w:highlight w:val="cyan"/>
        </w:rPr>
        <w:t>equivalent to “doing nothing”</w:t>
      </w:r>
      <w:r w:rsidRPr="008159B1">
        <w:rPr>
          <w:rStyle w:val="StyleUnderline"/>
          <w:rFonts w:ascii="Calibri" w:hAnsi="Calibri" w:cs="Calibri"/>
          <w:sz w:val="14"/>
          <w:szCs w:val="26"/>
        </w:rPr>
        <w:t>—this nothingness is constructed as the antithesis of life, possibility, time, ethics, and morality (a “zero-state”</w:t>
      </w:r>
      <w:r w:rsidRPr="008159B1">
        <w:rPr>
          <w:rFonts w:ascii="Calibri" w:hAnsi="Calibri" w:cs="Calibri"/>
          <w:sz w:val="14"/>
          <w:szCs w:val="26"/>
        </w:rPr>
        <w:t xml:space="preserve"> as Julia Kristeva might call it). </w:t>
      </w:r>
      <w:r w:rsidRPr="00184D87">
        <w:rPr>
          <w:rStyle w:val="StyleUnderline"/>
          <w:rFonts w:ascii="Calibri" w:hAnsi="Calibri" w:cs="Calibri"/>
          <w:sz w:val="26"/>
          <w:szCs w:val="26"/>
          <w:highlight w:val="cyan"/>
        </w:rPr>
        <w:t>Black nihilism rejects this “trick of time”</w:t>
      </w:r>
      <w:r w:rsidRPr="00B71F4F">
        <w:rPr>
          <w:rStyle w:val="StyleUnderline"/>
          <w:rFonts w:ascii="Calibri" w:hAnsi="Calibri" w:cs="Calibri"/>
          <w:sz w:val="26"/>
          <w:szCs w:val="26"/>
        </w:rPr>
        <w:t xml:space="preserve"> and the lure of emancipatory solutions. </w:t>
      </w:r>
      <w:r w:rsidRPr="00184D87">
        <w:rPr>
          <w:rStyle w:val="StyleUnderline"/>
          <w:rFonts w:ascii="Calibri" w:hAnsi="Calibri" w:cs="Calibri"/>
          <w:sz w:val="26"/>
          <w:szCs w:val="26"/>
          <w:highlight w:val="cyan"/>
        </w:rPr>
        <w:t>To refuse to “do politics” and to reject the fantastical object of politics is the only “hope” for blackness in an anti-black world</w:t>
      </w:r>
      <w:r w:rsidRPr="00B71F4F">
        <w:rPr>
          <w:rStyle w:val="StyleUnderline"/>
          <w:rFonts w:ascii="Calibri" w:hAnsi="Calibri" w:cs="Calibri"/>
          <w:sz w:val="26"/>
          <w:szCs w:val="26"/>
        </w:rPr>
        <w:t xml:space="preserve"> </w:t>
      </w:r>
    </w:p>
    <w:p w14:paraId="68901C42" w14:textId="77777777" w:rsidR="00F66831" w:rsidRDefault="00F66831" w:rsidP="00F66831">
      <w:pPr>
        <w:rPr>
          <w:sz w:val="10"/>
        </w:rPr>
      </w:pPr>
    </w:p>
    <w:p w14:paraId="7B9901CA" w14:textId="77777777" w:rsidR="00F66831" w:rsidRPr="008159B1" w:rsidRDefault="00F66831" w:rsidP="00F66831">
      <w:pPr>
        <w:pStyle w:val="Heading4"/>
      </w:pPr>
      <w:r>
        <w:t xml:space="preserve">Time is a racial privilege fueling anti-black violence; black nihilism rejects the myth of temporal salvation – black imagination is key to blackness </w:t>
      </w:r>
    </w:p>
    <w:p w14:paraId="37E69F37" w14:textId="77777777" w:rsidR="00F66831" w:rsidRPr="00A5040C" w:rsidRDefault="00F66831" w:rsidP="00F66831">
      <w:r w:rsidRPr="008159B1">
        <w:rPr>
          <w:b/>
          <w:bCs/>
          <w:sz w:val="26"/>
          <w:szCs w:val="26"/>
        </w:rPr>
        <w:t>Warren ’21</w:t>
      </w:r>
      <w:r>
        <w:t xml:space="preserve"> </w:t>
      </w:r>
      <w:r w:rsidRPr="00215827">
        <w:t>[</w:t>
      </w:r>
      <w:r>
        <w:t>Calvin;2021;</w:t>
      </w:r>
      <w:r w:rsidRPr="00215827">
        <w:t xml:space="preserve">Associate Professor in African American Studies, </w:t>
      </w:r>
      <w:r>
        <w:t>“</w:t>
      </w:r>
      <w:r w:rsidRPr="00215827">
        <w:t>Abandoning Time: Black Nihilism and the Democratic Imagination</w:t>
      </w:r>
      <w:r>
        <w:t>”</w:t>
      </w:r>
      <w:r w:rsidRPr="00215827">
        <w:t>, Journey of American Studies</w:t>
      </w:r>
      <w:r>
        <w:t xml:space="preserve"> Volume 66, </w:t>
      </w:r>
      <w:hyperlink r:id="rId9" w:history="1">
        <w:r w:rsidRPr="00483051">
          <w:rPr>
            <w:rStyle w:val="Hyperlink"/>
          </w:rPr>
          <w:t>https://d1wqtxts1xzle7.cloudfront.net/66278180/Time-libre.pdf?1618558189=&amp;response-content-disposition=inline%3B+filename%3DAbandoning_Time_Black_Nihilism_and_the_D.pdf&amp;Expires=1721249429&amp;Signature=Nz62errXy1~ATszjdmwLCiQpQX2PNWnNs24IIxk1WuS5Lk30oqTuFHxlIPFLfFfdCYE6clDI4DXgXWkCEwLineDbz9E5p4zTNV-J0agXsWsSBx0lyYl-fcq1DcgwXNLLn419E0wx2iDZGZHoxUIMYxNue5u3kAzNj6bcqUsmVQy9mzMB5o0VhKA-IEete0cr32R43c~-O94bdVMNJWSAYyOyf9ao~CyOBGglwbyx6-sqk25G8SgZE8SbdZBOSzfLGMi53WQYa35XZBpRwhlP4agaGzkdczim9shDG~ht7ejheBoXQqj5m6WhZcrnHtn16A2Zq549Q0D7wqx5MfwjMQ__&amp;Key-Pair-Id=APKAJLOHF5GGSLRBV4ZA</w:t>
        </w:r>
      </w:hyperlink>
      <w:r w:rsidRPr="00215827">
        <w:t xml:space="preserve">. </w:t>
      </w:r>
      <w:r>
        <w:t xml:space="preserve">AN] </w:t>
      </w:r>
    </w:p>
    <w:p w14:paraId="2576CC23" w14:textId="77777777" w:rsidR="00F66831" w:rsidRPr="005230FD" w:rsidRDefault="00F66831" w:rsidP="00F66831">
      <w:pPr>
        <w:rPr>
          <w:rStyle w:val="StyleUnderline"/>
          <w:sz w:val="26"/>
          <w:szCs w:val="26"/>
        </w:rPr>
      </w:pPr>
      <w:r w:rsidRPr="008159B1">
        <w:rPr>
          <w:sz w:val="14"/>
          <w:szCs w:val="26"/>
        </w:rPr>
        <w:t xml:space="preserve">If we have understood </w:t>
      </w:r>
      <w:r w:rsidRPr="005230FD">
        <w:rPr>
          <w:rStyle w:val="StyleUnderline"/>
          <w:sz w:val="26"/>
          <w:szCs w:val="26"/>
          <w:highlight w:val="cyan"/>
        </w:rPr>
        <w:t>nihilism as the entrapment (and misery) of metaphysics</w:t>
      </w:r>
      <w:r w:rsidRPr="005230FD">
        <w:rPr>
          <w:rStyle w:val="StyleUnderline"/>
          <w:sz w:val="26"/>
          <w:szCs w:val="26"/>
        </w:rPr>
        <w:t xml:space="preserve">, the </w:t>
      </w:r>
      <w:r w:rsidRPr="005230FD">
        <w:rPr>
          <w:rStyle w:val="StyleUnderline"/>
          <w:sz w:val="26"/>
          <w:szCs w:val="26"/>
          <w:highlight w:val="cyan"/>
        </w:rPr>
        <w:t>reduction of Being to value circulation</w:t>
      </w:r>
      <w:r w:rsidRPr="005230FD">
        <w:rPr>
          <w:rStyle w:val="StyleUnderline"/>
          <w:sz w:val="26"/>
          <w:szCs w:val="26"/>
        </w:rPr>
        <w:t xml:space="preserve"> (axio-ontology) </w:t>
      </w:r>
      <w:r w:rsidRPr="005230FD">
        <w:rPr>
          <w:rStyle w:val="StyleUnderline"/>
          <w:sz w:val="26"/>
          <w:szCs w:val="26"/>
          <w:highlight w:val="cyan"/>
        </w:rPr>
        <w:t>and</w:t>
      </w:r>
      <w:r w:rsidRPr="005230FD">
        <w:rPr>
          <w:rStyle w:val="StyleUnderline"/>
          <w:sz w:val="26"/>
          <w:szCs w:val="26"/>
        </w:rPr>
        <w:t xml:space="preserve"> </w:t>
      </w:r>
      <w:r w:rsidRPr="006F183D">
        <w:rPr>
          <w:rStyle w:val="StyleUnderline"/>
          <w:sz w:val="26"/>
          <w:szCs w:val="26"/>
        </w:rPr>
        <w:t>Being’s forgottenness, and the</w:t>
      </w:r>
      <w:r w:rsidRPr="005230FD">
        <w:rPr>
          <w:rStyle w:val="StyleUnderline"/>
          <w:sz w:val="26"/>
          <w:szCs w:val="26"/>
        </w:rPr>
        <w:t xml:space="preserve"> </w:t>
      </w:r>
      <w:r w:rsidRPr="005230FD">
        <w:rPr>
          <w:rStyle w:val="StyleUnderline"/>
          <w:sz w:val="26"/>
          <w:szCs w:val="26"/>
          <w:highlight w:val="cyan"/>
        </w:rPr>
        <w:t>neutralization of various hierarchies of existence</w:t>
      </w:r>
      <w:r w:rsidRPr="005230FD">
        <w:rPr>
          <w:rStyle w:val="StyleUnderline"/>
          <w:sz w:val="26"/>
          <w:szCs w:val="26"/>
        </w:rPr>
        <w:t xml:space="preserve"> and legitimacy (Vattimo</w:t>
      </w:r>
      <w:r w:rsidRPr="008159B1">
        <w:rPr>
          <w:sz w:val="14"/>
          <w:szCs w:val="26"/>
        </w:rPr>
        <w:t xml:space="preserve">), then Black nihilism </w:t>
      </w:r>
      <w:r w:rsidRPr="005230FD">
        <w:rPr>
          <w:rStyle w:val="StyleUnderline"/>
          <w:sz w:val="26"/>
          <w:szCs w:val="26"/>
        </w:rPr>
        <w:t>would sug- gest that time is not a natural right or intrinsic resource</w:t>
      </w:r>
      <w:r w:rsidRPr="008159B1">
        <w:rPr>
          <w:sz w:val="14"/>
          <w:szCs w:val="26"/>
        </w:rPr>
        <w:t xml:space="preserve">. </w:t>
      </w:r>
      <w:r w:rsidRPr="005230FD">
        <w:rPr>
          <w:rStyle w:val="StyleUnderline"/>
          <w:sz w:val="26"/>
          <w:szCs w:val="26"/>
          <w:highlight w:val="cyan"/>
        </w:rPr>
        <w:t>Time is a su- preme onto-metaphysical value that traffics in anti-Black violence, sub- jugation, destruction, and must also be reduced to myth,</w:t>
      </w:r>
      <w:r w:rsidRPr="005230FD">
        <w:rPr>
          <w:rStyle w:val="StyleUnderline"/>
          <w:sz w:val="26"/>
          <w:szCs w:val="26"/>
        </w:rPr>
        <w:t xml:space="preserve"> fantasy, and displaced</w:t>
      </w:r>
      <w:r w:rsidRPr="008159B1">
        <w:rPr>
          <w:sz w:val="14"/>
          <w:szCs w:val="26"/>
        </w:rPr>
        <w:t>. Rather than providing the resource for creativity and power</w:t>
      </w:r>
      <w:r w:rsidRPr="005230FD">
        <w:rPr>
          <w:rStyle w:val="StyleUnderline"/>
          <w:sz w:val="26"/>
          <w:szCs w:val="26"/>
        </w:rPr>
        <w:t xml:space="preserve">, time is </w:t>
      </w:r>
      <w:r w:rsidRPr="005230FD">
        <w:rPr>
          <w:rStyle w:val="StyleUnderline"/>
          <w:sz w:val="26"/>
          <w:szCs w:val="26"/>
          <w:highlight w:val="cyan"/>
        </w:rPr>
        <w:t>a racial privilege that embeds itself in Being and metaphysics</w:t>
      </w:r>
      <w:r w:rsidRPr="005230FD">
        <w:rPr>
          <w:rStyle w:val="StyleUnderline"/>
          <w:sz w:val="26"/>
          <w:szCs w:val="26"/>
        </w:rPr>
        <w:t xml:space="preserve">— </w:t>
      </w:r>
    </w:p>
    <w:p w14:paraId="5982154F" w14:textId="77777777" w:rsidR="00F66831" w:rsidRPr="008159B1" w:rsidRDefault="00F66831" w:rsidP="00F66831">
      <w:pPr>
        <w:rPr>
          <w:sz w:val="14"/>
          <w:szCs w:val="26"/>
        </w:rPr>
      </w:pPr>
      <w:r w:rsidRPr="008159B1">
        <w:rPr>
          <w:i/>
          <w:iCs/>
          <w:sz w:val="14"/>
          <w:szCs w:val="26"/>
        </w:rPr>
        <w:t xml:space="preserve">Amst </w:t>
      </w:r>
      <w:r w:rsidRPr="008159B1">
        <w:rPr>
          <w:sz w:val="14"/>
          <w:szCs w:val="26"/>
        </w:rPr>
        <w:t xml:space="preserve">66.1 (2021): 247-51 </w:t>
      </w:r>
      <w:r w:rsidRPr="008159B1">
        <w:rPr>
          <w:b/>
          <w:bCs/>
          <w:sz w:val="14"/>
          <w:szCs w:val="26"/>
        </w:rPr>
        <w:t xml:space="preserve">249 </w:t>
      </w:r>
    </w:p>
    <w:p w14:paraId="6E78532F" w14:textId="77777777" w:rsidR="00F66831" w:rsidRPr="005230FD" w:rsidRDefault="00F66831" w:rsidP="00F66831">
      <w:pPr>
        <w:rPr>
          <w:rStyle w:val="StyleUnderline"/>
          <w:sz w:val="26"/>
          <w:szCs w:val="26"/>
        </w:rPr>
      </w:pPr>
      <w:r w:rsidRPr="008159B1">
        <w:rPr>
          <w:sz w:val="14"/>
          <w:szCs w:val="26"/>
        </w:rPr>
        <w:t xml:space="preserve">it </w:t>
      </w:r>
      <w:r w:rsidRPr="008159B1">
        <w:rPr>
          <w:rStyle w:val="StyleUnderline"/>
          <w:sz w:val="26"/>
          <w:szCs w:val="26"/>
        </w:rPr>
        <w:t xml:space="preserve">anchors the human and </w:t>
      </w:r>
      <w:r w:rsidRPr="005230FD">
        <w:rPr>
          <w:rStyle w:val="StyleUnderline"/>
          <w:sz w:val="26"/>
          <w:szCs w:val="26"/>
          <w:highlight w:val="cyan"/>
        </w:rPr>
        <w:t>engenders extreme brutality</w:t>
      </w:r>
      <w:r w:rsidRPr="005230FD">
        <w:rPr>
          <w:rStyle w:val="StyleUnderline"/>
          <w:sz w:val="26"/>
          <w:szCs w:val="26"/>
        </w:rPr>
        <w:t xml:space="preserve"> and destructive pleasure</w:t>
      </w:r>
      <w:r w:rsidRPr="008159B1">
        <w:rPr>
          <w:sz w:val="14"/>
          <w:szCs w:val="26"/>
        </w:rPr>
        <w:t xml:space="preserve">. It is impossible, then, to de-link time from the anti-Black vio- lence saturating it. Enterprises such as </w:t>
      </w:r>
      <w:r w:rsidRPr="005230FD">
        <w:rPr>
          <w:rStyle w:val="StyleUnderline"/>
          <w:sz w:val="26"/>
          <w:szCs w:val="26"/>
        </w:rPr>
        <w:t xml:space="preserve">Black politics and </w:t>
      </w:r>
      <w:r w:rsidRPr="005230FD">
        <w:rPr>
          <w:rStyle w:val="StyleUnderline"/>
          <w:sz w:val="26"/>
          <w:szCs w:val="26"/>
          <w:highlight w:val="cyan"/>
        </w:rPr>
        <w:t>democratic imagination reproduce the “same” rather than introducing a break in vi- olence</w:t>
      </w:r>
      <w:r w:rsidRPr="005230FD">
        <w:rPr>
          <w:rStyle w:val="StyleUnderline"/>
          <w:sz w:val="26"/>
          <w:szCs w:val="26"/>
        </w:rPr>
        <w:t>.</w:t>
      </w:r>
      <w:r w:rsidRPr="008159B1">
        <w:rPr>
          <w:sz w:val="14"/>
          <w:szCs w:val="26"/>
        </w:rPr>
        <w:t xml:space="preserve"> Put differently, the democratic imagination takes time for grant- ed as a natural right or unquestioned condition of existence, rather than bringing this condition under investigation and suspicion; reproducing time, as a creative and synthetic activity, is its primary preoccupation. </w:t>
      </w:r>
      <w:r w:rsidRPr="008159B1">
        <w:rPr>
          <w:rStyle w:val="StyleUnderline"/>
          <w:sz w:val="14"/>
          <w:szCs w:val="26"/>
        </w:rPr>
        <w:t>Black existence exposes time as an unreliable lure, one vested in certain onto-metaphysical fantasies</w:t>
      </w:r>
      <w:r w:rsidRPr="005230FD">
        <w:rPr>
          <w:rStyle w:val="StyleUnderline"/>
          <w:sz w:val="26"/>
          <w:szCs w:val="26"/>
        </w:rPr>
        <w:t>.</w:t>
      </w:r>
      <w:r w:rsidRPr="008159B1">
        <w:rPr>
          <w:sz w:val="14"/>
          <w:szCs w:val="26"/>
        </w:rPr>
        <w:t xml:space="preserve"> I would add to Vittorio Possenti’s remark- able anatomizing of nihilism—theoretical, moral, theological, techno- logical, and judicial—</w:t>
      </w:r>
      <w:r w:rsidRPr="008159B1">
        <w:rPr>
          <w:i/>
          <w:iCs/>
          <w:sz w:val="14"/>
          <w:szCs w:val="26"/>
        </w:rPr>
        <w:t>spatio-temporal nihilism</w:t>
      </w:r>
      <w:r w:rsidRPr="008159B1">
        <w:rPr>
          <w:sz w:val="14"/>
          <w:szCs w:val="26"/>
        </w:rPr>
        <w:t xml:space="preserve">, since both space and time provide problems for Black thinking in the abyss and demand a protocol of thinking (or imagination?) that is released from the preconditions of Being and ethics. </w:t>
      </w:r>
      <w:r w:rsidRPr="005230FD">
        <w:rPr>
          <w:rStyle w:val="StyleUnderline"/>
          <w:sz w:val="26"/>
          <w:szCs w:val="26"/>
          <w:highlight w:val="cyan"/>
        </w:rPr>
        <w:t>Black nihilism de-idealizes both space and time</w:t>
      </w:r>
      <w:r w:rsidRPr="005230FD">
        <w:rPr>
          <w:rStyle w:val="StyleUnderline"/>
          <w:sz w:val="26"/>
          <w:szCs w:val="26"/>
        </w:rPr>
        <w:t xml:space="preserve"> as offering anything intrinsically or potentially transformative. </w:t>
      </w:r>
      <w:r w:rsidRPr="008159B1">
        <w:rPr>
          <w:sz w:val="14"/>
          <w:szCs w:val="26"/>
        </w:rPr>
        <w:t xml:space="preserve">Thus, </w:t>
      </w:r>
      <w:r w:rsidRPr="005230FD">
        <w:rPr>
          <w:rStyle w:val="StyleUnderline"/>
          <w:sz w:val="26"/>
          <w:szCs w:val="26"/>
          <w:highlight w:val="cyan"/>
        </w:rPr>
        <w:t xml:space="preserve">the limit of space and time, for </w:t>
      </w:r>
      <w:r w:rsidRPr="005230FD">
        <w:rPr>
          <w:rStyle w:val="StyleUnderline"/>
          <w:sz w:val="26"/>
          <w:szCs w:val="26"/>
          <w:highlight w:val="cyan"/>
        </w:rPr>
        <w:lastRenderedPageBreak/>
        <w:t>Black existence, cannot be re-worked into</w:t>
      </w:r>
      <w:r w:rsidRPr="005230FD">
        <w:rPr>
          <w:rStyle w:val="StyleUnderline"/>
          <w:sz w:val="26"/>
          <w:szCs w:val="26"/>
        </w:rPr>
        <w:t xml:space="preserve"> anything life-affirming or synthesized into </w:t>
      </w:r>
      <w:r w:rsidRPr="005230FD">
        <w:rPr>
          <w:rStyle w:val="StyleUnderline"/>
          <w:sz w:val="26"/>
          <w:szCs w:val="26"/>
          <w:highlight w:val="cyan"/>
        </w:rPr>
        <w:t>anything meaningful</w:t>
      </w:r>
      <w:r w:rsidRPr="005230FD">
        <w:rPr>
          <w:rStyle w:val="StyleUnderline"/>
          <w:sz w:val="26"/>
          <w:szCs w:val="26"/>
        </w:rPr>
        <w:t xml:space="preserve">. </w:t>
      </w:r>
    </w:p>
    <w:p w14:paraId="191C29F6" w14:textId="77777777" w:rsidR="00F66831" w:rsidRPr="008159B1" w:rsidRDefault="00F66831" w:rsidP="00F66831">
      <w:pPr>
        <w:rPr>
          <w:sz w:val="14"/>
          <w:szCs w:val="26"/>
        </w:rPr>
      </w:pPr>
      <w:r w:rsidRPr="008159B1">
        <w:rPr>
          <w:sz w:val="14"/>
          <w:szCs w:val="26"/>
        </w:rPr>
        <w:t>To put a finer point on this reflection: A</w:t>
      </w:r>
      <w:r w:rsidRPr="008159B1">
        <w:rPr>
          <w:rStyle w:val="StyleUnderline"/>
          <w:sz w:val="14"/>
          <w:szCs w:val="26"/>
        </w:rPr>
        <w:t xml:space="preserve">nti-Blackness is a problem of time and the democratic </w:t>
      </w:r>
      <w:r w:rsidRPr="005230FD">
        <w:rPr>
          <w:rStyle w:val="StyleUnderline"/>
          <w:sz w:val="26"/>
          <w:szCs w:val="26"/>
        </w:rPr>
        <w:t xml:space="preserve">imagination. </w:t>
      </w:r>
      <w:r w:rsidRPr="005230FD">
        <w:rPr>
          <w:rStyle w:val="StyleUnderline"/>
          <w:sz w:val="26"/>
          <w:szCs w:val="26"/>
          <w:highlight w:val="cyan"/>
        </w:rPr>
        <w:t>Police shootings and COVID-19 deaths, for example, foreground the failure of time to alleviate Black suffering.</w:t>
      </w:r>
      <w:r w:rsidRPr="005230FD">
        <w:rPr>
          <w:rStyle w:val="StyleUnderline"/>
          <w:sz w:val="26"/>
          <w:szCs w:val="26"/>
        </w:rPr>
        <w:t xml:space="preserve"> Time</w:t>
      </w:r>
      <w:r w:rsidRPr="008159B1">
        <w:rPr>
          <w:sz w:val="14"/>
          <w:szCs w:val="26"/>
        </w:rPr>
        <w:t xml:space="preserve"> is not curative; it </w:t>
      </w:r>
      <w:r w:rsidRPr="005230FD">
        <w:rPr>
          <w:rStyle w:val="StyleUnderline"/>
          <w:sz w:val="26"/>
          <w:szCs w:val="26"/>
        </w:rPr>
        <w:t>is a weapon of tremendous violence.</w:t>
      </w:r>
      <w:r w:rsidRPr="008159B1">
        <w:rPr>
          <w:sz w:val="14"/>
          <w:szCs w:val="26"/>
        </w:rPr>
        <w:t xml:space="preserve"> Despite the optimism of Black political theorists, time entraps Black thinking in a web of contradictions, absurdities, and impasses. The pa- thetic theorizing of Melvin Rogers, for example in his “Between Pain and Despair: What Ta-Nehisi Coates Is Missing,” presents an incred- ibly impoverished, unreliable, and inept reading of Black pessimism and the crisis of Black existence—it links </w:t>
      </w:r>
      <w:r w:rsidRPr="005230FD">
        <w:rPr>
          <w:rStyle w:val="StyleUnderline"/>
          <w:sz w:val="26"/>
          <w:szCs w:val="26"/>
          <w:highlight w:val="cyan"/>
        </w:rPr>
        <w:t>democratic action</w:t>
      </w:r>
      <w:r w:rsidRPr="005230FD">
        <w:rPr>
          <w:rStyle w:val="StyleUnderline"/>
          <w:sz w:val="26"/>
          <w:szCs w:val="26"/>
        </w:rPr>
        <w:t xml:space="preserve"> to the imagina- tion and </w:t>
      </w:r>
      <w:r w:rsidRPr="005230FD">
        <w:rPr>
          <w:rStyle w:val="StyleUnderline"/>
          <w:sz w:val="26"/>
          <w:szCs w:val="26"/>
          <w:highlight w:val="cyan"/>
        </w:rPr>
        <w:t>clings to an “ontology of change” despite all evidence to the contrary in Black life</w:t>
      </w:r>
      <w:r w:rsidRPr="005230FD">
        <w:rPr>
          <w:rStyle w:val="StyleUnderline"/>
          <w:sz w:val="26"/>
          <w:szCs w:val="26"/>
        </w:rPr>
        <w:t>.</w:t>
      </w:r>
      <w:r w:rsidRPr="008159B1">
        <w:rPr>
          <w:sz w:val="14"/>
          <w:szCs w:val="26"/>
        </w:rPr>
        <w:t xml:space="preserve"> His work, however, represents a coterie of Black political optimists so blinded by democracy’s promise that they consider Black pain a form of political possibility. It is a perverse enterprise capi- talizing on what we might call </w:t>
      </w:r>
      <w:r w:rsidRPr="008159B1">
        <w:rPr>
          <w:i/>
          <w:iCs/>
          <w:sz w:val="14"/>
          <w:szCs w:val="26"/>
        </w:rPr>
        <w:t>black jouissance</w:t>
      </w:r>
      <w:r w:rsidRPr="008159B1">
        <w:rPr>
          <w:sz w:val="14"/>
          <w:szCs w:val="26"/>
        </w:rPr>
        <w:t xml:space="preserve">—futurity constitutes the “temporal material” for surplus-pleasure in Black suffering, travail, and political failure. </w:t>
      </w:r>
    </w:p>
    <w:p w14:paraId="68828DD1" w14:textId="77777777" w:rsidR="00F66831" w:rsidRPr="008159B1" w:rsidRDefault="00F66831" w:rsidP="00F66831">
      <w:pPr>
        <w:rPr>
          <w:sz w:val="14"/>
          <w:szCs w:val="26"/>
        </w:rPr>
      </w:pPr>
      <w:r w:rsidRPr="005230FD">
        <w:rPr>
          <w:rStyle w:val="StyleUnderline"/>
          <w:sz w:val="26"/>
          <w:szCs w:val="26"/>
          <w:highlight w:val="cyan"/>
        </w:rPr>
        <w:t>If there is any hope for the imagination</w:t>
      </w:r>
      <w:r w:rsidRPr="005230FD">
        <w:rPr>
          <w:rStyle w:val="StyleUnderline"/>
          <w:sz w:val="26"/>
          <w:szCs w:val="26"/>
        </w:rPr>
        <w:t xml:space="preserve"> and its endless circulation in contemporary Black thought, </w:t>
      </w:r>
      <w:r w:rsidRPr="005230FD">
        <w:rPr>
          <w:rStyle w:val="StyleUnderline"/>
          <w:sz w:val="26"/>
          <w:szCs w:val="26"/>
          <w:highlight w:val="cyan"/>
        </w:rPr>
        <w:t>it will need to abandon time</w:t>
      </w:r>
      <w:r w:rsidRPr="008159B1">
        <w:rPr>
          <w:sz w:val="14"/>
          <w:szCs w:val="26"/>
        </w:rPr>
        <w:t xml:space="preserve"> and refuse its seductions. </w:t>
      </w:r>
      <w:r w:rsidRPr="008159B1">
        <w:rPr>
          <w:rStyle w:val="StyleUnderline"/>
          <w:sz w:val="14"/>
          <w:szCs w:val="26"/>
        </w:rPr>
        <w:t>The future is but one temporal value we must de-idealize and insert into an anti-Black will to power</w:t>
      </w:r>
      <w:r w:rsidRPr="008159B1">
        <w:rPr>
          <w:sz w:val="14"/>
          <w:szCs w:val="26"/>
        </w:rPr>
        <w:t xml:space="preserve">—one wreaking havoc across the globe. In these desperate times, Black existence needs a liberated imagination, an imagination liberated from formal thought, the world, destructive transcendence and immanence, and dogmatic preconditions. So, why continue to expend energy re-imagining the future and democ- racy? </w:t>
      </w:r>
      <w:r w:rsidRPr="005230FD">
        <w:rPr>
          <w:rStyle w:val="StyleUnderline"/>
          <w:sz w:val="26"/>
          <w:szCs w:val="26"/>
          <w:highlight w:val="cyan"/>
        </w:rPr>
        <w:t>Let us focus Black imagining on enterprises that sustain us in the abyss</w:t>
      </w:r>
      <w:r w:rsidRPr="005230FD">
        <w:rPr>
          <w:rStyle w:val="StyleUnderline"/>
          <w:sz w:val="26"/>
          <w:szCs w:val="26"/>
        </w:rPr>
        <w:t>.</w:t>
      </w:r>
      <w:r w:rsidRPr="008159B1">
        <w:rPr>
          <w:sz w:val="14"/>
          <w:szCs w:val="26"/>
        </w:rPr>
        <w:t xml:space="preserve"> Outlining and presenting such enterprises requires tremendous spiritual and intellectual energy—but </w:t>
      </w:r>
      <w:r w:rsidRPr="005230FD">
        <w:rPr>
          <w:rStyle w:val="StyleUnderline"/>
          <w:sz w:val="26"/>
          <w:szCs w:val="26"/>
        </w:rPr>
        <w:t>such investment is all we have.</w:t>
      </w:r>
      <w:r w:rsidRPr="008159B1">
        <w:rPr>
          <w:sz w:val="14"/>
          <w:szCs w:val="26"/>
        </w:rPr>
        <w:t xml:space="preserve"> </w:t>
      </w:r>
    </w:p>
    <w:p w14:paraId="738787C1" w14:textId="77777777" w:rsidR="00F66831" w:rsidRPr="00184D87" w:rsidRDefault="00F66831" w:rsidP="00F66831">
      <w:pPr>
        <w:rPr>
          <w:sz w:val="10"/>
        </w:rPr>
      </w:pPr>
    </w:p>
    <w:p w14:paraId="107D7782" w14:textId="77777777" w:rsidR="00F66831" w:rsidRPr="004E581C" w:rsidRDefault="00F66831" w:rsidP="00F66831">
      <w:pPr>
        <w:pStyle w:val="Heading4"/>
        <w:rPr>
          <w:rStyle w:val="Style13ptBold"/>
          <w:b/>
          <w:bCs w:val="0"/>
          <w:lang w:eastAsia="zh-CN"/>
        </w:rPr>
      </w:pPr>
      <w:r>
        <w:rPr>
          <w:rStyle w:val="Style13ptBold"/>
          <w:rFonts w:hint="eastAsia"/>
          <w:b/>
          <w:bCs w:val="0"/>
          <w:lang w:eastAsia="zh-CN"/>
        </w:rPr>
        <w:t xml:space="preserve">Blackness is the </w:t>
      </w:r>
      <w:r>
        <w:rPr>
          <w:rStyle w:val="Style13ptBold"/>
          <w:rFonts w:hint="eastAsia"/>
          <w:b/>
          <w:bCs w:val="0"/>
          <w:u w:val="single"/>
          <w:lang w:eastAsia="zh-CN"/>
        </w:rPr>
        <w:t>limit ordinal</w:t>
      </w:r>
      <w:r>
        <w:rPr>
          <w:rStyle w:val="Style13ptBold"/>
          <w:rFonts w:hint="eastAsia"/>
          <w:b/>
          <w:bCs w:val="0"/>
          <w:lang w:eastAsia="zh-CN"/>
        </w:rPr>
        <w:t xml:space="preserve"> through which whiteness exists </w:t>
      </w:r>
      <w:r>
        <w:rPr>
          <w:rStyle w:val="Style13ptBold"/>
          <w:b/>
          <w:bCs w:val="0"/>
          <w:lang w:eastAsia="zh-CN"/>
        </w:rPr>
        <w:t>–</w:t>
      </w:r>
      <w:r>
        <w:rPr>
          <w:rStyle w:val="Style13ptBold"/>
          <w:rFonts w:hint="eastAsia"/>
          <w:b/>
          <w:bCs w:val="0"/>
          <w:lang w:eastAsia="zh-CN"/>
        </w:rPr>
        <w:t xml:space="preserve"> whiteness is a </w:t>
      </w:r>
      <w:r>
        <w:rPr>
          <w:rStyle w:val="Style13ptBold"/>
          <w:rFonts w:hint="eastAsia"/>
          <w:b/>
          <w:bCs w:val="0"/>
          <w:u w:val="single"/>
          <w:lang w:eastAsia="zh-CN"/>
        </w:rPr>
        <w:t>mathematical operation of succession</w:t>
      </w:r>
      <w:r>
        <w:rPr>
          <w:rStyle w:val="Style13ptBold"/>
          <w:rFonts w:hint="eastAsia"/>
          <w:b/>
          <w:bCs w:val="0"/>
          <w:lang w:eastAsia="zh-CN"/>
        </w:rPr>
        <w:t xml:space="preserve"> through which blackness is the natural </w:t>
      </w:r>
      <w:r>
        <w:rPr>
          <w:rStyle w:val="Style13ptBold"/>
          <w:rFonts w:hint="eastAsia"/>
          <w:b/>
          <w:bCs w:val="0"/>
          <w:u w:val="single"/>
          <w:lang w:eastAsia="zh-CN"/>
        </w:rPr>
        <w:t>negation</w:t>
      </w:r>
      <w:r>
        <w:rPr>
          <w:rStyle w:val="Style13ptBold"/>
          <w:rFonts w:hint="eastAsia"/>
          <w:b/>
          <w:bCs w:val="0"/>
          <w:lang w:eastAsia="zh-CN"/>
        </w:rPr>
        <w:t xml:space="preserve"> of the Eurocentric model.</w:t>
      </w:r>
    </w:p>
    <w:p w14:paraId="385E776A" w14:textId="77777777" w:rsidR="00F66831" w:rsidRPr="00E36029" w:rsidRDefault="00F66831" w:rsidP="00F66831">
      <w:pPr>
        <w:rPr>
          <w:sz w:val="16"/>
        </w:rPr>
      </w:pPr>
      <w:r>
        <w:rPr>
          <w:rStyle w:val="Style13ptBold"/>
          <w:rFonts w:hint="eastAsia"/>
          <w:lang w:eastAsia="zh-CN"/>
        </w:rPr>
        <w:t xml:space="preserve">Gillespie 20 </w:t>
      </w:r>
      <w:r>
        <w:rPr>
          <w:rFonts w:hint="eastAsia"/>
          <w:sz w:val="16"/>
        </w:rPr>
        <w:t>[John Gillespie Jr., 10-9-2020, "Ex nihilo", Mumble Theory, https://mumbletheory.com/2020/10/09/ex-nihilo/]//陈静植</w:t>
      </w:r>
    </w:p>
    <w:p w14:paraId="1B17F866" w14:textId="77777777" w:rsidR="00F66831" w:rsidRPr="00E36029" w:rsidRDefault="00F66831" w:rsidP="00F66831">
      <w:pPr>
        <w:rPr>
          <w:sz w:val="16"/>
        </w:rPr>
      </w:pPr>
      <w:r w:rsidRPr="00E36029">
        <w:rPr>
          <w:highlight w:val="cyan"/>
          <w:u w:val="single"/>
        </w:rPr>
        <w:t>The</w:t>
      </w:r>
      <w:r w:rsidRPr="00E36029">
        <w:rPr>
          <w:u w:val="single"/>
        </w:rPr>
        <w:t xml:space="preserve"> regulating terms of</w:t>
      </w:r>
      <w:r w:rsidRPr="00B85BCC">
        <w:rPr>
          <w:u w:val="single"/>
        </w:rPr>
        <w:t xml:space="preserve"> the </w:t>
      </w:r>
      <w:r w:rsidRPr="00E36029">
        <w:rPr>
          <w:highlight w:val="cyan"/>
          <w:u w:val="single"/>
        </w:rPr>
        <w:t>dominant grammar of representation (re)produce black(ened) mater</w:t>
      </w:r>
      <w:r w:rsidRPr="00B85BCC">
        <w:rPr>
          <w:u w:val="single"/>
        </w:rPr>
        <w:t xml:space="preserve"> as always and already trapped within immanence, </w:t>
      </w:r>
      <w:r w:rsidRPr="00E36029">
        <w:rPr>
          <w:highlight w:val="cyan"/>
          <w:u w:val="single"/>
        </w:rPr>
        <w:t>burdening black</w:t>
      </w:r>
      <w:r w:rsidRPr="00B85BCC">
        <w:rPr>
          <w:u w:val="single"/>
        </w:rPr>
        <w:t xml:space="preserve"> (maternal) </w:t>
      </w:r>
      <w:r w:rsidRPr="00E36029">
        <w:rPr>
          <w:highlight w:val="cyan"/>
          <w:u w:val="single"/>
        </w:rPr>
        <w:t>female figures</w:t>
      </w:r>
      <w:r w:rsidRPr="00B85BCC">
        <w:rPr>
          <w:u w:val="single"/>
        </w:rPr>
        <w:t xml:space="preserve"> in particular </w:t>
      </w:r>
      <w:r w:rsidRPr="00E36029">
        <w:rPr>
          <w:highlight w:val="cyan"/>
          <w:u w:val="single"/>
        </w:rPr>
        <w:t xml:space="preserve">with functioning as a </w:t>
      </w:r>
      <w:r w:rsidRPr="00E36029">
        <w:rPr>
          <w:rStyle w:val="Emphasis"/>
          <w:highlight w:val="cyan"/>
        </w:rPr>
        <w:t>signifier</w:t>
      </w:r>
      <w:r w:rsidRPr="00E36029">
        <w:rPr>
          <w:sz w:val="16"/>
        </w:rPr>
        <w:t xml:space="preserve"> that points to what Sylvia Wynter (1990) terms ‘demonic ground’ or what is foreclosed from representability: the nonrepresentable beyond dividing what is sensible from what is nullified and precluded from representability. </w:t>
      </w:r>
      <w:r w:rsidRPr="00E36029">
        <w:rPr>
          <w:u w:val="single"/>
        </w:rPr>
        <w:t xml:space="preserve">Thereby, the modern grammar of </w:t>
      </w:r>
      <w:r w:rsidRPr="00E36029">
        <w:rPr>
          <w:rStyle w:val="Emphasis"/>
          <w:highlight w:val="cyan"/>
        </w:rPr>
        <w:t>representation</w:t>
      </w:r>
      <w:r w:rsidRPr="00E36029">
        <w:rPr>
          <w:highlight w:val="cyan"/>
          <w:u w:val="single"/>
        </w:rPr>
        <w:t xml:space="preserve"> </w:t>
      </w:r>
      <w:r w:rsidRPr="00E36029">
        <w:rPr>
          <w:rStyle w:val="Emphasis"/>
          <w:highlight w:val="cyan"/>
        </w:rPr>
        <w:t>imposes the inhumanity</w:t>
      </w:r>
      <w:r w:rsidRPr="00E36029">
        <w:rPr>
          <w:highlight w:val="cyan"/>
          <w:u w:val="single"/>
        </w:rPr>
        <w:t xml:space="preserve"> it presumes</w:t>
      </w:r>
      <w:r w:rsidRPr="00E36029">
        <w:rPr>
          <w:sz w:val="16"/>
        </w:rPr>
        <w:t>[xxv].</w:t>
      </w:r>
    </w:p>
    <w:p w14:paraId="01A12133" w14:textId="77777777" w:rsidR="00F66831" w:rsidRPr="00E36029" w:rsidRDefault="00F66831" w:rsidP="00F66831">
      <w:pPr>
        <w:rPr>
          <w:sz w:val="16"/>
        </w:rPr>
      </w:pPr>
      <w:r w:rsidRPr="00E36029">
        <w:rPr>
          <w:highlight w:val="cyan"/>
          <w:u w:val="single"/>
        </w:rPr>
        <w:t>These</w:t>
      </w:r>
      <w:r w:rsidRPr="00B85BCC">
        <w:rPr>
          <w:u w:val="single"/>
        </w:rPr>
        <w:t xml:space="preserve"> axiomatic </w:t>
      </w:r>
      <w:r w:rsidRPr="00E36029">
        <w:rPr>
          <w:highlight w:val="cyan"/>
          <w:u w:val="single"/>
        </w:rPr>
        <w:t>circulations of representation</w:t>
      </w:r>
      <w:r w:rsidRPr="00B85BCC">
        <w:rPr>
          <w:u w:val="single"/>
        </w:rPr>
        <w:t>, the unspoken grammar behind what it means to see and be able to speak</w:t>
      </w:r>
      <w:r w:rsidRPr="00E36029">
        <w:rPr>
          <w:sz w:val="16"/>
        </w:rPr>
        <w:t xml:space="preserve"> “Look! A Negro,” </w:t>
      </w:r>
      <w:r w:rsidRPr="00E36029">
        <w:rPr>
          <w:highlight w:val="cyan"/>
          <w:u w:val="single"/>
        </w:rPr>
        <w:t xml:space="preserve">structurally positions the Black as </w:t>
      </w:r>
      <w:r w:rsidRPr="00E36029">
        <w:rPr>
          <w:u w:val="single"/>
        </w:rPr>
        <w:t>“</w:t>
      </w:r>
      <w:r w:rsidRPr="00E36029">
        <w:rPr>
          <w:highlight w:val="cyan"/>
          <w:u w:val="single"/>
        </w:rPr>
        <w:t>the negation of the generic ‘normal humanness</w:t>
      </w:r>
      <w:r w:rsidRPr="00B85BCC">
        <w:rPr>
          <w:u w:val="single"/>
        </w:rPr>
        <w:t>.”</w:t>
      </w:r>
      <w:r w:rsidRPr="00E36029">
        <w:rPr>
          <w:sz w:val="16"/>
        </w:rPr>
        <w:t xml:space="preserve">[xxvi] Or rather, from within the set of Humanity/Humanism, </w:t>
      </w:r>
      <w:r w:rsidRPr="00B85BCC">
        <w:rPr>
          <w:u w:val="single"/>
        </w:rPr>
        <w:t xml:space="preserve">under the axiomatics of Man’s infinite multiplicity, </w:t>
      </w:r>
      <w:r w:rsidRPr="00E36029">
        <w:rPr>
          <w:rStyle w:val="Emphasis"/>
          <w:highlight w:val="cyan"/>
        </w:rPr>
        <w:t>the Black functions as the limit ordinal</w:t>
      </w:r>
      <w:r w:rsidRPr="00E36029">
        <w:rPr>
          <w:sz w:val="16"/>
        </w:rPr>
        <w:t xml:space="preserve"> which Alain Badiou, French philosopher and set theoretician mentions, </w:t>
      </w:r>
      <w:r w:rsidRPr="00B85BCC">
        <w:rPr>
          <w:u w:val="single"/>
        </w:rPr>
        <w:t>“is essentially different from that of a successor ordinal.”</w:t>
      </w:r>
      <w:r w:rsidRPr="00E36029">
        <w:rPr>
          <w:sz w:val="16"/>
        </w:rPr>
        <w:t>[xxvii]</w:t>
      </w:r>
      <w:r w:rsidRPr="00B85BCC">
        <w:rPr>
          <w:u w:val="single"/>
        </w:rPr>
        <w:t xml:space="preserve"> Badiou describes the limit ordinal to be “</w:t>
      </w:r>
      <w:r w:rsidRPr="00E36029">
        <w:rPr>
          <w:highlight w:val="cyan"/>
          <w:u w:val="single"/>
        </w:rPr>
        <w:t>inaccessible via</w:t>
      </w:r>
      <w:r w:rsidRPr="00B85BCC">
        <w:rPr>
          <w:u w:val="single"/>
        </w:rPr>
        <w:t xml:space="preserve"> the </w:t>
      </w:r>
      <w:r w:rsidRPr="00E36029">
        <w:rPr>
          <w:highlight w:val="cyan"/>
          <w:u w:val="single"/>
        </w:rPr>
        <w:t>operation of succession</w:t>
      </w:r>
      <w:r w:rsidRPr="00B85BCC">
        <w:rPr>
          <w:u w:val="single"/>
        </w:rPr>
        <w:t>.”</w:t>
      </w:r>
      <w:r w:rsidRPr="00E36029">
        <w:rPr>
          <w:sz w:val="16"/>
        </w:rPr>
        <w:t xml:space="preserve">[xxviii] </w:t>
      </w:r>
      <w:r w:rsidRPr="00E36029">
        <w:rPr>
          <w:u w:val="single"/>
        </w:rPr>
        <w:t xml:space="preserve">The operation of succession is important because </w:t>
      </w:r>
      <w:r w:rsidRPr="00E36029">
        <w:rPr>
          <w:highlight w:val="cyan"/>
          <w:u w:val="single"/>
        </w:rPr>
        <w:t>each successor operation</w:t>
      </w:r>
      <w:r w:rsidRPr="00E36029">
        <w:rPr>
          <w:sz w:val="16"/>
        </w:rPr>
        <w:t xml:space="preserve"> – understood as the basis through which something can present itself as different yet remain categorically the same from with a set  – </w:t>
      </w:r>
      <w:r w:rsidRPr="00E36029">
        <w:rPr>
          <w:highlight w:val="cyan"/>
          <w:u w:val="single"/>
        </w:rPr>
        <w:t>is defined by a rule of passage that</w:t>
      </w:r>
      <w:r w:rsidRPr="00E36029">
        <w:rPr>
          <w:sz w:val="16"/>
        </w:rPr>
        <w:t xml:space="preserve"> sets it either within the set or outside the set. </w:t>
      </w:r>
      <w:r w:rsidRPr="00E36029">
        <w:rPr>
          <w:highlight w:val="cyan"/>
          <w:u w:val="single"/>
        </w:rPr>
        <w:t>The limit ordinal comes to define</w:t>
      </w:r>
      <w:r w:rsidRPr="00E36029">
        <w:rPr>
          <w:sz w:val="16"/>
        </w:rPr>
        <w:t xml:space="preserve"> the absolute boundary within the rule of passage. Thus, if the operation of succession functions according to the recognition of “still one more,” the limit ordinal functions as the “second existential seal,”[xxix] by closing the additive value of the multiple within the borders of its alterity. Thus, if mathematics is ontology and “[o]ntology—once it is finally admitted as leaving existence by the wayside—does not permit us to understand the being of the black man [and woman],”[xxx] then one should think of Blackness and Non-Blackness when Badiou writes: </w:t>
      </w:r>
    </w:p>
    <w:p w14:paraId="1D834139" w14:textId="77777777" w:rsidR="00F66831" w:rsidRPr="00E36029" w:rsidRDefault="00F66831" w:rsidP="00F66831">
      <w:pPr>
        <w:rPr>
          <w:sz w:val="16"/>
        </w:rPr>
      </w:pPr>
      <w:r w:rsidRPr="00E36029">
        <w:rPr>
          <w:sz w:val="16"/>
        </w:rPr>
        <w:lastRenderedPageBreak/>
        <w:t>The Other is, on the one hand, in the position of place for the other-sames; it is the domain of both the rule’s exercise and its impotence. On the other hand, it is what none of these others are, what the rule does not allow to traverse; it is therefore the multiple subtracted from the rule, and it is also what, if reached by the rule, would interrupt its exercise. It is clearly in the position of limit for the rule[xxxi].</w:t>
      </w:r>
    </w:p>
    <w:p w14:paraId="4F69FB2D" w14:textId="77777777" w:rsidR="00F66831" w:rsidRPr="00E36029" w:rsidRDefault="00F66831" w:rsidP="00F66831">
      <w:pPr>
        <w:rPr>
          <w:sz w:val="16"/>
        </w:rPr>
      </w:pPr>
      <w:r w:rsidRPr="00E36029">
        <w:rPr>
          <w:sz w:val="16"/>
        </w:rPr>
        <w:t xml:space="preserve">In Modernity, </w:t>
      </w:r>
      <w:r w:rsidRPr="00E36029">
        <w:rPr>
          <w:highlight w:val="cyan"/>
          <w:u w:val="single"/>
        </w:rPr>
        <w:t xml:space="preserve">under the </w:t>
      </w:r>
      <w:r w:rsidRPr="00E36029">
        <w:rPr>
          <w:u w:val="single"/>
        </w:rPr>
        <w:t xml:space="preserve">axioms of Man, the </w:t>
      </w:r>
      <w:r w:rsidRPr="00E36029">
        <w:rPr>
          <w:highlight w:val="cyan"/>
          <w:u w:val="single"/>
        </w:rPr>
        <w:t>ontological schema of the natural infinity that is the Euro-centric model</w:t>
      </w:r>
      <w:r w:rsidRPr="00E36029">
        <w:rPr>
          <w:u w:val="single"/>
        </w:rPr>
        <w:t xml:space="preserve"> of being Human, the point of Being, </w:t>
      </w:r>
      <w:r w:rsidRPr="00E36029">
        <w:rPr>
          <w:highlight w:val="cyan"/>
          <w:u w:val="single"/>
        </w:rPr>
        <w:t xml:space="preserve">or the name of the </w:t>
      </w:r>
      <w:r w:rsidRPr="004E581C">
        <w:rPr>
          <w:rStyle w:val="Emphasis"/>
          <w:highlight w:val="cyan"/>
        </w:rPr>
        <w:t>void</w:t>
      </w:r>
      <w:r w:rsidRPr="00E36029">
        <w:rPr>
          <w:highlight w:val="cyan"/>
          <w:u w:val="single"/>
        </w:rPr>
        <w:t xml:space="preserve"> through which the successor ordinals of Man emerge is the Ratiocentric</w:t>
      </w:r>
      <w:r w:rsidRPr="00E36029">
        <w:rPr>
          <w:sz w:val="16"/>
        </w:rPr>
        <w:t xml:space="preserve">/Biocentric </w:t>
      </w:r>
      <w:r w:rsidRPr="00E36029">
        <w:rPr>
          <w:highlight w:val="cyan"/>
          <w:u w:val="single"/>
        </w:rPr>
        <w:t>Man</w:t>
      </w:r>
      <w:r w:rsidRPr="00E36029">
        <w:rPr>
          <w:sz w:val="16"/>
        </w:rPr>
        <w:t xml:space="preserve"> as described by Sylvia Wynter and the limit of the rule of being Human in accordance to the axioms of Man is the Black. Wynter describes three major events that marked a paradigmatic or evental rupture in Western historiography thus resulting in the birth of Ratio-centric Man. These events were the voyages of the Portuguese and Christopher Columbus (1492), the creation of the Modern State, and the Copernican Revolution. For Wynter, these events opened the possibility for new ways of knowing the World itself through inaugurating a rupture in the epistemology of the theocentric framework that said: 1) That the Oceans were not navigable; 2) the King had Divine Right to Govern; 3) the Earth stood perfectly still. </w:t>
      </w:r>
      <w:r w:rsidRPr="00E36029">
        <w:rPr>
          <w:u w:val="single"/>
        </w:rPr>
        <w:t>This schematic conception has crucial thematic implications when one understands Wynter’s conversation on the transformation of this episteme of Truth as not only a re-description of the terms of the Spiritual Man, but additionally a revolutionary severaging of the Human from the Animal</w:t>
      </w:r>
      <w:r w:rsidRPr="00E36029">
        <w:rPr>
          <w:sz w:val="16"/>
        </w:rPr>
        <w:t>. Wynter’s work illustrates how these ruptures allowed for the rise of European Rationalism/Enlightenment which fostered the Western shift away from an overrepresentation of Man as Theocentric to an overrepresentation of Man as Ratiocentric. However,</w:t>
      </w:r>
      <w:r w:rsidRPr="00E36029">
        <w:rPr>
          <w:u w:val="single"/>
        </w:rPr>
        <w:t xml:space="preserve"> </w:t>
      </w:r>
      <w:r w:rsidRPr="00E36029">
        <w:rPr>
          <w:highlight w:val="cyan"/>
          <w:u w:val="single"/>
        </w:rPr>
        <w:t xml:space="preserve">the West’s inability to see </w:t>
      </w:r>
      <w:r w:rsidRPr="00E36029">
        <w:rPr>
          <w:u w:val="single"/>
        </w:rPr>
        <w:t xml:space="preserve">its own </w:t>
      </w:r>
      <w:r w:rsidRPr="004E581C">
        <w:rPr>
          <w:rStyle w:val="Emphasis"/>
          <w:highlight w:val="cyan"/>
        </w:rPr>
        <w:t>rationalism as a form of ethno-knowledge codified a new onto-epistemology</w:t>
      </w:r>
      <w:r w:rsidRPr="00E36029">
        <w:rPr>
          <w:highlight w:val="cyan"/>
          <w:u w:val="single"/>
        </w:rPr>
        <w:t xml:space="preserve"> that denied the existence</w:t>
      </w:r>
      <w:r w:rsidRPr="00E36029">
        <w:rPr>
          <w:sz w:val="16"/>
        </w:rPr>
        <w:t>, or the ontology</w:t>
      </w:r>
      <w:r w:rsidRPr="00E36029">
        <w:rPr>
          <w:u w:val="single"/>
        </w:rPr>
        <w:t xml:space="preserve"> </w:t>
      </w:r>
      <w:r w:rsidRPr="00E36029">
        <w:rPr>
          <w:highlight w:val="cyan"/>
          <w:u w:val="single"/>
        </w:rPr>
        <w:t>of the Black due to</w:t>
      </w:r>
      <w:r w:rsidRPr="00E36029">
        <w:rPr>
          <w:u w:val="single"/>
        </w:rPr>
        <w:t xml:space="preserve"> what was perceived as </w:t>
      </w:r>
      <w:r w:rsidRPr="00E36029">
        <w:rPr>
          <w:highlight w:val="cyan"/>
          <w:u w:val="single"/>
        </w:rPr>
        <w:t>their inability to reproduce Western forms of ethno-rationalism</w:t>
      </w:r>
      <w:r w:rsidRPr="00E36029">
        <w:rPr>
          <w:u w:val="single"/>
        </w:rPr>
        <w:t xml:space="preserve"> </w:t>
      </w:r>
      <w:r w:rsidRPr="00E36029">
        <w:rPr>
          <w:highlight w:val="cyan"/>
          <w:u w:val="single"/>
        </w:rPr>
        <w:t>and</w:t>
      </w:r>
      <w:r w:rsidRPr="00E36029">
        <w:rPr>
          <w:u w:val="single"/>
        </w:rPr>
        <w:t xml:space="preserve"> their existence on regions of Earth without </w:t>
      </w:r>
      <w:r w:rsidRPr="00E36029">
        <w:rPr>
          <w:highlight w:val="cyan"/>
          <w:u w:val="single"/>
        </w:rPr>
        <w:t>Western conceptions of Being/Power/Truth/Freedom</w:t>
      </w:r>
      <w:r w:rsidRPr="00E36029">
        <w:rPr>
          <w:u w:val="single"/>
        </w:rPr>
        <w:t>.</w:t>
      </w:r>
    </w:p>
    <w:p w14:paraId="3FAF1906" w14:textId="77777777" w:rsidR="00F66831" w:rsidRDefault="00F66831" w:rsidP="00F66831">
      <w:pPr>
        <w:rPr>
          <w:sz w:val="16"/>
        </w:rPr>
      </w:pPr>
    </w:p>
    <w:p w14:paraId="4D030263" w14:textId="71D8F3CD" w:rsidR="00F66831" w:rsidRDefault="00F66831" w:rsidP="00F66831">
      <w:pPr>
        <w:pStyle w:val="Heading3"/>
      </w:pPr>
      <w:r>
        <w:lastRenderedPageBreak/>
        <w:t>Links</w:t>
      </w:r>
    </w:p>
    <w:p w14:paraId="4E673619" w14:textId="77777777" w:rsidR="00F66831" w:rsidRPr="009A77E9" w:rsidRDefault="00F66831" w:rsidP="00F66831">
      <w:pPr>
        <w:pStyle w:val="Heading4"/>
      </w:pPr>
      <w:r>
        <w:t xml:space="preserve">IPR is </w:t>
      </w:r>
      <w:r>
        <w:rPr>
          <w:u w:val="single"/>
        </w:rPr>
        <w:t>interlocked</w:t>
      </w:r>
      <w:r>
        <w:t xml:space="preserve"> with a history of exploitation and commodification of black culture that </w:t>
      </w:r>
      <w:r>
        <w:rPr>
          <w:u w:val="single"/>
        </w:rPr>
        <w:t>reinforces</w:t>
      </w:r>
      <w:r>
        <w:t xml:space="preserve"> white supremacist oppression – blackness </w:t>
      </w:r>
      <w:r>
        <w:rPr>
          <w:u w:val="single"/>
        </w:rPr>
        <w:t>is mocked</w:t>
      </w:r>
      <w:r>
        <w:t xml:space="preserve"> while whiteness is held on a </w:t>
      </w:r>
      <w:r w:rsidRPr="009A77E9">
        <w:rPr>
          <w:u w:val="single"/>
        </w:rPr>
        <w:t>pedestal</w:t>
      </w:r>
      <w:r>
        <w:t>.</w:t>
      </w:r>
    </w:p>
    <w:p w14:paraId="6893351F" w14:textId="77777777" w:rsidR="00F66831" w:rsidRDefault="00F66831" w:rsidP="00F66831">
      <w:r>
        <w:rPr>
          <w:rStyle w:val="Style13ptBold"/>
        </w:rPr>
        <w:t xml:space="preserve">Cherid 21 </w:t>
      </w:r>
      <w:r w:rsidRPr="009A77E9">
        <w:t xml:space="preserve">[Maha Ikram; 2021; BA, Sociology, Concordia University, MA, Education and Society Thesis, McGill University; “’Ain’t Got Enough Money to Pay Me Respect’: Blackfishing, Cultural Appropriation, and the Commodification of Blackness,” https://journals.sagepub.com/doi/pdf/10.1177/15327086211029357 </w:t>
      </w:r>
      <w:r>
        <w:t>$</w:t>
      </w:r>
      <w:r w:rsidRPr="009A77E9">
        <w:t>P]</w:t>
      </w:r>
    </w:p>
    <w:p w14:paraId="7269D082" w14:textId="77777777" w:rsidR="00F66831" w:rsidRPr="005D3D6D" w:rsidRDefault="00F66831" w:rsidP="00F66831">
      <w:pPr>
        <w:rPr>
          <w:sz w:val="16"/>
        </w:rPr>
      </w:pPr>
      <w:r w:rsidRPr="005D3D6D">
        <w:rPr>
          <w:sz w:val="16"/>
        </w:rPr>
        <w:t xml:space="preserve">This leads us to a discussion on how </w:t>
      </w:r>
      <w:r w:rsidRPr="00084FBB">
        <w:rPr>
          <w:b/>
          <w:bCs/>
          <w:highlight w:val="cyan"/>
          <w:u w:val="single"/>
        </w:rPr>
        <w:t>the appropriation and commodification of Black culture</w:t>
      </w:r>
      <w:r w:rsidRPr="005D3D6D">
        <w:rPr>
          <w:u w:val="single"/>
        </w:rPr>
        <w:t xml:space="preserve"> have </w:t>
      </w:r>
      <w:r w:rsidRPr="00084FBB">
        <w:rPr>
          <w:highlight w:val="cyan"/>
          <w:u w:val="single"/>
        </w:rPr>
        <w:t xml:space="preserve">served to </w:t>
      </w:r>
      <w:r w:rsidRPr="00084FBB">
        <w:rPr>
          <w:b/>
          <w:bCs/>
          <w:highlight w:val="cyan"/>
          <w:u w:val="single"/>
        </w:rPr>
        <w:t>enact</w:t>
      </w:r>
      <w:r w:rsidRPr="00927C7A">
        <w:rPr>
          <w:b/>
          <w:bCs/>
          <w:u w:val="single"/>
        </w:rPr>
        <w:t xml:space="preserve"> </w:t>
      </w:r>
      <w:r w:rsidRPr="00084FBB">
        <w:rPr>
          <w:b/>
          <w:bCs/>
          <w:highlight w:val="cyan"/>
          <w:u w:val="single"/>
        </w:rPr>
        <w:t>white supremacy</w:t>
      </w:r>
      <w:r w:rsidRPr="00927C7A">
        <w:rPr>
          <w:b/>
          <w:bCs/>
          <w:u w:val="single"/>
        </w:rPr>
        <w:t xml:space="preserve">, </w:t>
      </w:r>
      <w:r w:rsidRPr="00084FBB">
        <w:rPr>
          <w:b/>
          <w:bCs/>
          <w:highlight w:val="cyan"/>
          <w:u w:val="single"/>
        </w:rPr>
        <w:t>capitalism</w:t>
      </w:r>
      <w:r w:rsidRPr="00927C7A">
        <w:rPr>
          <w:b/>
          <w:bCs/>
          <w:u w:val="single"/>
        </w:rPr>
        <w:t xml:space="preserve">, </w:t>
      </w:r>
      <w:r w:rsidRPr="00084FBB">
        <w:rPr>
          <w:b/>
          <w:bCs/>
          <w:highlight w:val="cyan"/>
          <w:u w:val="single"/>
        </w:rPr>
        <w:t>and patriarchy as interlocking systems of oppression</w:t>
      </w:r>
      <w:r w:rsidRPr="005D3D6D">
        <w:rPr>
          <w:sz w:val="16"/>
        </w:rPr>
        <w:t>. In the introduction of The Black Culture Industry, Ellis Cashmore (1997) writes the following:</w:t>
      </w:r>
    </w:p>
    <w:p w14:paraId="6070FACB" w14:textId="77777777" w:rsidR="00F66831" w:rsidRPr="005D3D6D" w:rsidRDefault="00F66831" w:rsidP="00F66831">
      <w:pPr>
        <w:ind w:left="720"/>
        <w:rPr>
          <w:sz w:val="16"/>
        </w:rPr>
      </w:pPr>
      <w:r w:rsidRPr="00084FBB">
        <w:rPr>
          <w:highlight w:val="cyan"/>
          <w:u w:val="single"/>
        </w:rPr>
        <w:t>Any residual menace</w:t>
      </w:r>
      <w:r w:rsidRPr="005D3D6D">
        <w:rPr>
          <w:u w:val="single"/>
        </w:rPr>
        <w:t xml:space="preserve"> still </w:t>
      </w:r>
      <w:r w:rsidRPr="00084FBB">
        <w:rPr>
          <w:highlight w:val="cyan"/>
          <w:u w:val="single"/>
        </w:rPr>
        <w:t>lurking in African American practices</w:t>
      </w:r>
      <w:r w:rsidRPr="005D3D6D">
        <w:rPr>
          <w:u w:val="single"/>
        </w:rPr>
        <w:t xml:space="preserve"> and pursuits </w:t>
      </w:r>
      <w:r w:rsidRPr="00084FBB">
        <w:rPr>
          <w:highlight w:val="cyan"/>
          <w:u w:val="single"/>
        </w:rPr>
        <w:t>has been domesticated</w:t>
      </w:r>
      <w:r w:rsidRPr="005D3D6D">
        <w:rPr>
          <w:sz w:val="16"/>
        </w:rPr>
        <w:t xml:space="preserve">, </w:t>
      </w:r>
      <w:r w:rsidRPr="00084FBB">
        <w:rPr>
          <w:rStyle w:val="StyleUnderline"/>
          <w:highlight w:val="cyan"/>
        </w:rPr>
        <w:t>leaving</w:t>
      </w:r>
      <w:r w:rsidRPr="00084FBB">
        <w:rPr>
          <w:highlight w:val="cyan"/>
          <w:u w:val="single"/>
        </w:rPr>
        <w:t xml:space="preserve"> a </w:t>
      </w:r>
      <w:r w:rsidRPr="00084FBB">
        <w:rPr>
          <w:b/>
          <w:bCs/>
          <w:highlight w:val="cyan"/>
          <w:u w:val="single"/>
        </w:rPr>
        <w:t>black culture capable of being</w:t>
      </w:r>
      <w:r w:rsidRPr="00927C7A">
        <w:rPr>
          <w:b/>
          <w:bCs/>
          <w:u w:val="single"/>
        </w:rPr>
        <w:t xml:space="preserve"> adapted, refined, </w:t>
      </w:r>
      <w:r w:rsidRPr="00084FBB">
        <w:rPr>
          <w:b/>
          <w:bCs/>
          <w:highlight w:val="cyan"/>
          <w:u w:val="single"/>
        </w:rPr>
        <w:t>mass-produced</w:t>
      </w:r>
      <w:r w:rsidRPr="00927C7A">
        <w:rPr>
          <w:b/>
          <w:bCs/>
          <w:u w:val="single"/>
        </w:rPr>
        <w:t xml:space="preserve">, </w:t>
      </w:r>
      <w:r w:rsidRPr="00084FBB">
        <w:rPr>
          <w:b/>
          <w:bCs/>
          <w:highlight w:val="cyan"/>
          <w:u w:val="single"/>
        </w:rPr>
        <w:t>and marketed</w:t>
      </w:r>
      <w:r w:rsidRPr="005D3D6D">
        <w:rPr>
          <w:sz w:val="16"/>
        </w:rPr>
        <w:t xml:space="preserve">. </w:t>
      </w:r>
      <w:r w:rsidRPr="005D3D6D">
        <w:rPr>
          <w:u w:val="single"/>
        </w:rPr>
        <w:t>Whites not only appreciate black culture: they buy it</w:t>
      </w:r>
      <w:r w:rsidRPr="005D3D6D">
        <w:rPr>
          <w:sz w:val="16"/>
        </w:rPr>
        <w:t>. A great many blacks have become rich on the back of it. An even greater number of whites have prospered. (p. 1)</w:t>
      </w:r>
    </w:p>
    <w:p w14:paraId="6952296A" w14:textId="77777777" w:rsidR="00F66831" w:rsidRPr="005D3D6D" w:rsidRDefault="00F66831" w:rsidP="00F66831">
      <w:pPr>
        <w:rPr>
          <w:sz w:val="16"/>
        </w:rPr>
      </w:pPr>
      <w:r w:rsidRPr="00084FBB">
        <w:rPr>
          <w:highlight w:val="cyan"/>
          <w:u w:val="single"/>
        </w:rPr>
        <w:t>The integration of Black culture</w:t>
      </w:r>
      <w:r w:rsidRPr="005D3D6D">
        <w:rPr>
          <w:u w:val="single"/>
        </w:rPr>
        <w:t xml:space="preserve"> in contemporary capitalist frameworks </w:t>
      </w:r>
      <w:r w:rsidRPr="00084FBB">
        <w:rPr>
          <w:highlight w:val="cyan"/>
          <w:u w:val="single"/>
        </w:rPr>
        <w:t>has served to</w:t>
      </w:r>
      <w:r w:rsidRPr="005D3D6D">
        <w:rPr>
          <w:u w:val="single"/>
        </w:rPr>
        <w:t xml:space="preserve"> “</w:t>
      </w:r>
      <w:r w:rsidRPr="00084FBB">
        <w:rPr>
          <w:b/>
          <w:bCs/>
          <w:highlight w:val="cyan"/>
          <w:u w:val="single"/>
        </w:rPr>
        <w:t>domesticate</w:t>
      </w:r>
      <w:r w:rsidRPr="00927C7A">
        <w:rPr>
          <w:b/>
          <w:bCs/>
          <w:u w:val="single"/>
        </w:rPr>
        <w:t xml:space="preserve">” </w:t>
      </w:r>
      <w:r w:rsidRPr="00084FBB">
        <w:rPr>
          <w:b/>
          <w:bCs/>
          <w:highlight w:val="cyan"/>
          <w:u w:val="single"/>
        </w:rPr>
        <w:t>the stereotype of the dangerous African American</w:t>
      </w:r>
      <w:r w:rsidRPr="005D3D6D">
        <w:rPr>
          <w:sz w:val="16"/>
        </w:rPr>
        <w:t xml:space="preserve">, </w:t>
      </w:r>
      <w:r w:rsidRPr="005D3D6D">
        <w:rPr>
          <w:u w:val="single"/>
        </w:rPr>
        <w:t xml:space="preserve">but </w:t>
      </w:r>
      <w:r w:rsidRPr="00084FBB">
        <w:rPr>
          <w:b/>
          <w:bCs/>
          <w:highlight w:val="cyan"/>
          <w:u w:val="single"/>
        </w:rPr>
        <w:t>only</w:t>
      </w:r>
      <w:r w:rsidRPr="00927C7A">
        <w:rPr>
          <w:b/>
          <w:bCs/>
          <w:u w:val="single"/>
        </w:rPr>
        <w:t xml:space="preserve"> insofar </w:t>
      </w:r>
      <w:r w:rsidRPr="00084FBB">
        <w:rPr>
          <w:b/>
          <w:bCs/>
          <w:highlight w:val="cyan"/>
          <w:u w:val="single"/>
        </w:rPr>
        <w:t>as it can be consumed</w:t>
      </w:r>
      <w:r w:rsidRPr="005D3D6D">
        <w:rPr>
          <w:sz w:val="16"/>
        </w:rPr>
        <w:t xml:space="preserve">. This consumption, Cashmore is pointing out, is not universal. </w:t>
      </w:r>
      <w:r w:rsidRPr="00927C7A">
        <w:rPr>
          <w:b/>
          <w:bCs/>
          <w:u w:val="single"/>
        </w:rPr>
        <w:t xml:space="preserve">Black culture is </w:t>
      </w:r>
      <w:r w:rsidRPr="00084FBB">
        <w:rPr>
          <w:b/>
          <w:bCs/>
          <w:highlight w:val="cyan"/>
          <w:u w:val="single"/>
        </w:rPr>
        <w:t>intentionally</w:t>
      </w:r>
      <w:r w:rsidRPr="00927C7A">
        <w:rPr>
          <w:b/>
          <w:bCs/>
          <w:u w:val="single"/>
        </w:rPr>
        <w:t xml:space="preserve"> being </w:t>
      </w:r>
      <w:r w:rsidRPr="00084FBB">
        <w:rPr>
          <w:b/>
          <w:bCs/>
          <w:highlight w:val="cyan"/>
          <w:u w:val="single"/>
        </w:rPr>
        <w:t>made palatable to a White audience</w:t>
      </w:r>
      <w:r w:rsidRPr="005D3D6D">
        <w:rPr>
          <w:u w:val="single"/>
        </w:rPr>
        <w:t>, with the goal of making a profit</w:t>
      </w:r>
      <w:r w:rsidRPr="005D3D6D">
        <w:rPr>
          <w:sz w:val="16"/>
        </w:rPr>
        <w:t xml:space="preserve">. </w:t>
      </w:r>
      <w:r w:rsidRPr="005D3D6D">
        <w:rPr>
          <w:u w:val="single"/>
        </w:rPr>
        <w:t>This is neither an accidental development nor the natural progression of anti-racist activism</w:t>
      </w:r>
      <w:r w:rsidRPr="005D3D6D">
        <w:rPr>
          <w:sz w:val="16"/>
        </w:rPr>
        <w:t xml:space="preserve">. </w:t>
      </w:r>
      <w:r w:rsidRPr="00927C7A">
        <w:rPr>
          <w:b/>
          <w:bCs/>
          <w:u w:val="single"/>
        </w:rPr>
        <w:t>It was a planned transformation orchestrated by capitalists who saw an economic opportunity</w:t>
      </w:r>
      <w:r w:rsidRPr="005D3D6D">
        <w:rPr>
          <w:sz w:val="16"/>
        </w:rPr>
        <w:t>.</w:t>
      </w:r>
    </w:p>
    <w:p w14:paraId="100BC863" w14:textId="77777777" w:rsidR="00F66831" w:rsidRPr="005D3D6D" w:rsidRDefault="00F66831" w:rsidP="00F66831">
      <w:pPr>
        <w:ind w:left="720"/>
        <w:rPr>
          <w:sz w:val="16"/>
        </w:rPr>
      </w:pPr>
      <w:r w:rsidRPr="005D3D6D">
        <w:rPr>
          <w:sz w:val="16"/>
        </w:rPr>
        <w:t xml:space="preserve">In the text, Cashmore emphasizes the dangers of forgetting this fact, as he states, . . . inflating the significance of black culture may work against tangible enhancements to the lives of African Americans. </w:t>
      </w:r>
      <w:r w:rsidRPr="000F3F0A">
        <w:rPr>
          <w:highlight w:val="cyan"/>
          <w:u w:val="single"/>
        </w:rPr>
        <w:t>The most significant value of black</w:t>
      </w:r>
      <w:r w:rsidRPr="005D3D6D">
        <w:rPr>
          <w:u w:val="single"/>
        </w:rPr>
        <w:t xml:space="preserve"> </w:t>
      </w:r>
      <w:r w:rsidRPr="000F3F0A">
        <w:rPr>
          <w:highlight w:val="cyan"/>
          <w:u w:val="single"/>
        </w:rPr>
        <w:t>culture</w:t>
      </w:r>
      <w:r w:rsidRPr="005D3D6D">
        <w:rPr>
          <w:u w:val="single"/>
        </w:rPr>
        <w:t xml:space="preserve"> may be </w:t>
      </w:r>
      <w:r w:rsidRPr="000F3F0A">
        <w:rPr>
          <w:highlight w:val="cyan"/>
          <w:u w:val="single"/>
        </w:rPr>
        <w:t>in providing whites with proof of the end of racism while keeping</w:t>
      </w:r>
      <w:r w:rsidRPr="005D3D6D">
        <w:rPr>
          <w:u w:val="single"/>
        </w:rPr>
        <w:t xml:space="preserve"> the </w:t>
      </w:r>
      <w:r w:rsidRPr="000F3F0A">
        <w:rPr>
          <w:highlight w:val="cyan"/>
          <w:u w:val="single"/>
        </w:rPr>
        <w:t>racial hierarchy</w:t>
      </w:r>
      <w:r w:rsidRPr="005D3D6D">
        <w:rPr>
          <w:u w:val="single"/>
        </w:rPr>
        <w:t xml:space="preserve"> essentially </w:t>
      </w:r>
      <w:r w:rsidRPr="000F3F0A">
        <w:rPr>
          <w:highlight w:val="cyan"/>
          <w:u w:val="single"/>
        </w:rPr>
        <w:t>intact</w:t>
      </w:r>
      <w:r w:rsidRPr="005D3D6D">
        <w:rPr>
          <w:sz w:val="16"/>
        </w:rPr>
        <w:t>. (Cashmore, 1997, p. 2)</w:t>
      </w:r>
    </w:p>
    <w:p w14:paraId="2F1341A0" w14:textId="77777777" w:rsidR="00F66831" w:rsidRPr="005D3D6D" w:rsidRDefault="00F66831" w:rsidP="00F66831">
      <w:pPr>
        <w:rPr>
          <w:sz w:val="16"/>
        </w:rPr>
      </w:pPr>
      <w:r w:rsidRPr="000F3F0A">
        <w:rPr>
          <w:highlight w:val="cyan"/>
          <w:u w:val="single"/>
        </w:rPr>
        <w:t>Rather than being a successful integration</w:t>
      </w:r>
      <w:r w:rsidRPr="005D3D6D">
        <w:rPr>
          <w:u w:val="single"/>
        </w:rPr>
        <w:t xml:space="preserve"> of Black people into the public sphere</w:t>
      </w:r>
      <w:r w:rsidRPr="005D3D6D">
        <w:rPr>
          <w:sz w:val="16"/>
        </w:rPr>
        <w:t xml:space="preserve">, </w:t>
      </w:r>
      <w:r w:rsidRPr="000F3F0A">
        <w:rPr>
          <w:b/>
          <w:bCs/>
          <w:highlight w:val="cyan"/>
          <w:u w:val="single"/>
        </w:rPr>
        <w:t>the commodification of</w:t>
      </w:r>
      <w:r w:rsidRPr="000C0C9B">
        <w:rPr>
          <w:b/>
          <w:bCs/>
          <w:u w:val="single"/>
        </w:rPr>
        <w:t xml:space="preserve"> </w:t>
      </w:r>
      <w:r w:rsidRPr="000F3F0A">
        <w:rPr>
          <w:b/>
          <w:bCs/>
          <w:highlight w:val="cyan"/>
          <w:u w:val="single"/>
        </w:rPr>
        <w:t>Black culture is a</w:t>
      </w:r>
      <w:r w:rsidRPr="000C0C9B">
        <w:rPr>
          <w:b/>
          <w:bCs/>
          <w:u w:val="single"/>
        </w:rPr>
        <w:t xml:space="preserve"> superficial </w:t>
      </w:r>
      <w:r w:rsidRPr="000F3F0A">
        <w:rPr>
          <w:b/>
          <w:bCs/>
          <w:highlight w:val="cyan"/>
          <w:u w:val="single"/>
        </w:rPr>
        <w:t>show of tokenized representation that</w:t>
      </w:r>
      <w:r w:rsidRPr="000C0C9B">
        <w:rPr>
          <w:b/>
          <w:bCs/>
          <w:u w:val="single"/>
        </w:rPr>
        <w:t xml:space="preserve"> serves to </w:t>
      </w:r>
      <w:r w:rsidRPr="000F3F0A">
        <w:rPr>
          <w:b/>
          <w:bCs/>
          <w:highlight w:val="cyan"/>
          <w:u w:val="single"/>
        </w:rPr>
        <w:t>obscure the ways</w:t>
      </w:r>
      <w:r w:rsidRPr="000C0C9B">
        <w:rPr>
          <w:b/>
          <w:bCs/>
          <w:u w:val="single"/>
        </w:rPr>
        <w:t xml:space="preserve"> in which </w:t>
      </w:r>
      <w:r w:rsidRPr="000F3F0A">
        <w:rPr>
          <w:b/>
          <w:bCs/>
          <w:highlight w:val="cyan"/>
          <w:u w:val="single"/>
        </w:rPr>
        <w:t>this</w:t>
      </w:r>
      <w:r w:rsidRPr="000C0C9B">
        <w:rPr>
          <w:b/>
          <w:bCs/>
          <w:u w:val="single"/>
        </w:rPr>
        <w:t xml:space="preserve"> process </w:t>
      </w:r>
      <w:r w:rsidRPr="000F3F0A">
        <w:rPr>
          <w:b/>
          <w:bCs/>
          <w:highlight w:val="cyan"/>
          <w:u w:val="single"/>
        </w:rPr>
        <w:t>has not only failed</w:t>
      </w:r>
      <w:r w:rsidRPr="000F3F0A">
        <w:rPr>
          <w:highlight w:val="cyan"/>
          <w:u w:val="single"/>
        </w:rPr>
        <w:t xml:space="preserve"> to create</w:t>
      </w:r>
      <w:r w:rsidRPr="005D3D6D">
        <w:rPr>
          <w:u w:val="single"/>
        </w:rPr>
        <w:t xml:space="preserve"> deep social </w:t>
      </w:r>
      <w:r w:rsidRPr="000F3F0A">
        <w:rPr>
          <w:highlight w:val="cyan"/>
          <w:u w:val="single"/>
        </w:rPr>
        <w:t xml:space="preserve">changes but </w:t>
      </w:r>
      <w:r w:rsidRPr="000F3F0A">
        <w:rPr>
          <w:b/>
          <w:bCs/>
          <w:highlight w:val="cyan"/>
          <w:u w:val="single"/>
        </w:rPr>
        <w:t>has</w:t>
      </w:r>
      <w:r w:rsidRPr="000C0C9B">
        <w:rPr>
          <w:b/>
          <w:bCs/>
          <w:u w:val="single"/>
        </w:rPr>
        <w:t xml:space="preserve"> effectively </w:t>
      </w:r>
      <w:r w:rsidRPr="000F3F0A">
        <w:rPr>
          <w:b/>
          <w:bCs/>
          <w:highlight w:val="cyan"/>
          <w:u w:val="single"/>
        </w:rPr>
        <w:t>enacted existing power</w:t>
      </w:r>
      <w:r w:rsidRPr="000C0C9B">
        <w:rPr>
          <w:b/>
          <w:bCs/>
          <w:u w:val="single"/>
        </w:rPr>
        <w:t xml:space="preserve"> </w:t>
      </w:r>
      <w:r w:rsidRPr="000F3F0A">
        <w:rPr>
          <w:b/>
          <w:bCs/>
          <w:highlight w:val="cyan"/>
          <w:u w:val="single"/>
        </w:rPr>
        <w:t>dynamics</w:t>
      </w:r>
      <w:r w:rsidRPr="005D3D6D">
        <w:rPr>
          <w:sz w:val="16"/>
        </w:rPr>
        <w:t>.</w:t>
      </w:r>
    </w:p>
    <w:p w14:paraId="10C971CB" w14:textId="77777777" w:rsidR="00F66831" w:rsidRDefault="00F66831" w:rsidP="00F66831">
      <w:pPr>
        <w:rPr>
          <w:sz w:val="16"/>
        </w:rPr>
      </w:pPr>
      <w:r w:rsidRPr="000F3F0A">
        <w:rPr>
          <w:highlight w:val="cyan"/>
          <w:u w:val="single"/>
        </w:rPr>
        <w:t xml:space="preserve">This becomes </w:t>
      </w:r>
      <w:r w:rsidRPr="000F3F0A">
        <w:rPr>
          <w:b/>
          <w:bCs/>
          <w:highlight w:val="cyan"/>
          <w:u w:val="single"/>
        </w:rPr>
        <w:t>particularly evident once</w:t>
      </w:r>
      <w:r w:rsidRPr="000C0C9B">
        <w:rPr>
          <w:b/>
          <w:bCs/>
          <w:u w:val="single"/>
        </w:rPr>
        <w:t xml:space="preserve"> questions of </w:t>
      </w:r>
      <w:r w:rsidRPr="000F3F0A">
        <w:rPr>
          <w:b/>
          <w:bCs/>
          <w:highlight w:val="cyan"/>
          <w:u w:val="single"/>
        </w:rPr>
        <w:t>intellectual property and ownership are brought</w:t>
      </w:r>
      <w:r w:rsidRPr="000C0C9B">
        <w:rPr>
          <w:b/>
          <w:bCs/>
          <w:u w:val="single"/>
        </w:rPr>
        <w:t xml:space="preserve"> </w:t>
      </w:r>
      <w:r w:rsidRPr="000F3F0A">
        <w:rPr>
          <w:b/>
          <w:bCs/>
          <w:highlight w:val="cyan"/>
          <w:u w:val="single"/>
        </w:rPr>
        <w:t>into play</w:t>
      </w:r>
      <w:r w:rsidRPr="005D3D6D">
        <w:rPr>
          <w:sz w:val="16"/>
        </w:rPr>
        <w:t xml:space="preserve">. A recent </w:t>
      </w:r>
      <w:r w:rsidRPr="005D3D6D">
        <w:rPr>
          <w:u w:val="single"/>
        </w:rPr>
        <w:t>example is the difference in popular discourses regarding Taylor Swift’s decision to remove her content from streaming services versus that of Jay-Z to do the same and launch his own streaming platform named Tidal</w:t>
      </w:r>
      <w:r w:rsidRPr="005D3D6D">
        <w:rPr>
          <w:sz w:val="16"/>
        </w:rPr>
        <w:t xml:space="preserve">. In 2015, </w:t>
      </w:r>
      <w:r w:rsidRPr="000F3F0A">
        <w:rPr>
          <w:highlight w:val="cyan"/>
          <w:u w:val="single"/>
        </w:rPr>
        <w:t>Swift</w:t>
      </w:r>
      <w:r w:rsidRPr="005D3D6D">
        <w:rPr>
          <w:u w:val="single"/>
        </w:rPr>
        <w:t xml:space="preserve">, supported by her label, </w:t>
      </w:r>
      <w:r w:rsidRPr="000F3F0A">
        <w:rPr>
          <w:highlight w:val="cyan"/>
          <w:u w:val="single"/>
        </w:rPr>
        <w:t>announced</w:t>
      </w:r>
      <w:r w:rsidRPr="005D3D6D">
        <w:rPr>
          <w:u w:val="single"/>
        </w:rPr>
        <w:t xml:space="preserve"> the </w:t>
      </w:r>
      <w:r w:rsidRPr="000F3F0A">
        <w:rPr>
          <w:highlight w:val="cyan"/>
          <w:u w:val="single"/>
        </w:rPr>
        <w:t>decision to remove</w:t>
      </w:r>
      <w:r w:rsidRPr="005D3D6D">
        <w:rPr>
          <w:u w:val="single"/>
        </w:rPr>
        <w:t xml:space="preserve"> her </w:t>
      </w:r>
      <w:r w:rsidRPr="000F3F0A">
        <w:rPr>
          <w:highlight w:val="cyan"/>
          <w:u w:val="single"/>
        </w:rPr>
        <w:t>works from Apple Music following the</w:t>
      </w:r>
      <w:r w:rsidRPr="005D3D6D">
        <w:rPr>
          <w:u w:val="single"/>
        </w:rPr>
        <w:t xml:space="preserve"> company’s </w:t>
      </w:r>
      <w:r w:rsidRPr="000F3F0A">
        <w:rPr>
          <w:highlight w:val="cyan"/>
          <w:u w:val="single"/>
        </w:rPr>
        <w:t>decision not to pay royalties to artists during</w:t>
      </w:r>
      <w:r w:rsidRPr="000F3F0A">
        <w:rPr>
          <w:u w:val="single"/>
        </w:rPr>
        <w:t xml:space="preserve"> new</w:t>
      </w:r>
      <w:r w:rsidRPr="005D3D6D">
        <w:rPr>
          <w:u w:val="single"/>
        </w:rPr>
        <w:t xml:space="preserve"> users’ 3-month </w:t>
      </w:r>
      <w:r w:rsidRPr="000F3F0A">
        <w:rPr>
          <w:highlight w:val="cyan"/>
          <w:u w:val="single"/>
        </w:rPr>
        <w:t>free trial</w:t>
      </w:r>
      <w:r w:rsidRPr="005D3D6D">
        <w:rPr>
          <w:sz w:val="16"/>
        </w:rPr>
        <w:t xml:space="preserve"> (Tiffany, 2017). The singer argued it would detrimentally affect less known artists (Tiffany, 2017). </w:t>
      </w:r>
      <w:r w:rsidRPr="005D3D6D">
        <w:rPr>
          <w:u w:val="single"/>
        </w:rPr>
        <w:t xml:space="preserve">Her published statement received an outpouring of </w:t>
      </w:r>
      <w:r w:rsidRPr="000F3F0A">
        <w:rPr>
          <w:highlight w:val="cyan"/>
          <w:u w:val="single"/>
        </w:rPr>
        <w:t>support</w:t>
      </w:r>
      <w:r w:rsidRPr="005D3D6D">
        <w:rPr>
          <w:u w:val="single"/>
        </w:rPr>
        <w:t xml:space="preserve"> from artists, labels, and fans, and media outlets </w:t>
      </w:r>
      <w:r w:rsidRPr="000F3F0A">
        <w:rPr>
          <w:highlight w:val="cyan"/>
          <w:u w:val="single"/>
        </w:rPr>
        <w:t>framed this as</w:t>
      </w:r>
      <w:r w:rsidRPr="005D3D6D">
        <w:rPr>
          <w:u w:val="single"/>
        </w:rPr>
        <w:t xml:space="preserve"> her </w:t>
      </w:r>
      <w:r w:rsidRPr="000F3F0A">
        <w:rPr>
          <w:highlight w:val="cyan"/>
          <w:u w:val="single"/>
        </w:rPr>
        <w:t>standing up against big corporations on behalf of small creators</w:t>
      </w:r>
      <w:r w:rsidRPr="005D3D6D">
        <w:rPr>
          <w:sz w:val="16"/>
        </w:rPr>
        <w:t xml:space="preserve"> (BBC Staff, 2015). </w:t>
      </w:r>
      <w:r w:rsidRPr="000F3F0A">
        <w:rPr>
          <w:highlight w:val="cyan"/>
          <w:u w:val="single"/>
        </w:rPr>
        <w:t>That</w:t>
      </w:r>
      <w:r w:rsidRPr="000F3F0A">
        <w:rPr>
          <w:u w:val="single"/>
        </w:rPr>
        <w:t xml:space="preserve"> same</w:t>
      </w:r>
      <w:r w:rsidRPr="005D3D6D">
        <w:rPr>
          <w:u w:val="single"/>
        </w:rPr>
        <w:t xml:space="preserve"> </w:t>
      </w:r>
      <w:r w:rsidRPr="000F3F0A">
        <w:rPr>
          <w:highlight w:val="cyan"/>
          <w:u w:val="single"/>
        </w:rPr>
        <w:t>year</w:t>
      </w:r>
      <w:r w:rsidRPr="005D3D6D">
        <w:rPr>
          <w:u w:val="single"/>
        </w:rPr>
        <w:t xml:space="preserve">, </w:t>
      </w:r>
      <w:r w:rsidRPr="000F3F0A">
        <w:rPr>
          <w:highlight w:val="cyan"/>
          <w:u w:val="single"/>
        </w:rPr>
        <w:t>Jay-Z launched the streaming platform Tidal</w:t>
      </w:r>
      <w:r w:rsidRPr="005D3D6D">
        <w:rPr>
          <w:u w:val="single"/>
        </w:rPr>
        <w:t xml:space="preserve"> with 15 fellow Artist Shareholders1 </w:t>
      </w:r>
      <w:r w:rsidRPr="000F3F0A">
        <w:rPr>
          <w:highlight w:val="cyan"/>
          <w:u w:val="single"/>
        </w:rPr>
        <w:t>with the goal of ensuring that artist be paid fairly</w:t>
      </w:r>
      <w:r w:rsidRPr="005D3D6D">
        <w:rPr>
          <w:u w:val="single"/>
        </w:rPr>
        <w:t xml:space="preserve"> for their work</w:t>
      </w:r>
      <w:r w:rsidRPr="005D3D6D">
        <w:rPr>
          <w:sz w:val="16"/>
        </w:rPr>
        <w:t xml:space="preserve"> (Flanagan &amp; Hampp, 2015). </w:t>
      </w:r>
      <w:r w:rsidRPr="005D3D6D">
        <w:rPr>
          <w:u w:val="single"/>
        </w:rPr>
        <w:t xml:space="preserve">From its announcement onward, </w:t>
      </w:r>
      <w:r w:rsidRPr="000C0C9B">
        <w:rPr>
          <w:b/>
          <w:bCs/>
          <w:u w:val="single"/>
        </w:rPr>
        <w:t xml:space="preserve">both business </w:t>
      </w:r>
      <w:r w:rsidRPr="000F3F0A">
        <w:rPr>
          <w:b/>
          <w:bCs/>
          <w:highlight w:val="cyan"/>
          <w:u w:val="single"/>
        </w:rPr>
        <w:t>experts and the</w:t>
      </w:r>
      <w:r w:rsidRPr="000C0C9B">
        <w:rPr>
          <w:b/>
          <w:bCs/>
          <w:u w:val="single"/>
        </w:rPr>
        <w:t xml:space="preserve"> general </w:t>
      </w:r>
      <w:r w:rsidRPr="000F3F0A">
        <w:rPr>
          <w:b/>
          <w:bCs/>
          <w:highlight w:val="cyan"/>
          <w:u w:val="single"/>
        </w:rPr>
        <w:t>public predicted</w:t>
      </w:r>
      <w:r w:rsidRPr="000C0C9B">
        <w:rPr>
          <w:b/>
          <w:bCs/>
          <w:u w:val="single"/>
        </w:rPr>
        <w:t xml:space="preserve"> that </w:t>
      </w:r>
      <w:r w:rsidRPr="000F3F0A">
        <w:rPr>
          <w:b/>
          <w:bCs/>
          <w:highlight w:val="cyan"/>
          <w:u w:val="single"/>
        </w:rPr>
        <w:t>it would fail</w:t>
      </w:r>
      <w:r w:rsidRPr="005D3D6D">
        <w:rPr>
          <w:u w:val="single"/>
        </w:rPr>
        <w:t xml:space="preserve">, </w:t>
      </w:r>
      <w:r w:rsidRPr="000F3F0A">
        <w:rPr>
          <w:highlight w:val="cyan"/>
          <w:u w:val="single"/>
        </w:rPr>
        <w:t>and</w:t>
      </w:r>
      <w:r w:rsidRPr="005D3D6D">
        <w:rPr>
          <w:u w:val="single"/>
        </w:rPr>
        <w:t xml:space="preserve"> </w:t>
      </w:r>
      <w:r w:rsidRPr="000C0C9B">
        <w:rPr>
          <w:b/>
          <w:bCs/>
          <w:u w:val="single"/>
        </w:rPr>
        <w:t xml:space="preserve">Jay-Z was </w:t>
      </w:r>
      <w:r w:rsidRPr="000F3F0A">
        <w:rPr>
          <w:b/>
          <w:bCs/>
          <w:highlight w:val="cyan"/>
          <w:u w:val="single"/>
        </w:rPr>
        <w:t>mocked</w:t>
      </w:r>
      <w:r w:rsidRPr="000C0C9B">
        <w:rPr>
          <w:b/>
          <w:bCs/>
          <w:u w:val="single"/>
        </w:rPr>
        <w:t xml:space="preserve"> </w:t>
      </w:r>
      <w:r w:rsidRPr="000F3F0A">
        <w:rPr>
          <w:b/>
          <w:bCs/>
          <w:highlight w:val="cyan"/>
          <w:u w:val="single"/>
        </w:rPr>
        <w:lastRenderedPageBreak/>
        <w:t>incessantly</w:t>
      </w:r>
      <w:r w:rsidRPr="005D3D6D">
        <w:rPr>
          <w:sz w:val="16"/>
        </w:rPr>
        <w:t xml:space="preserve"> (Kosoff, 2017; Willens, 2015). Both Taylor Swift and Jay-Z were making the same argument: Companies that made enormous profits should respect artist’s work and pay them properly. </w:t>
      </w:r>
      <w:r w:rsidRPr="005D3D6D">
        <w:rPr>
          <w:u w:val="single"/>
        </w:rPr>
        <w:t xml:space="preserve">Yet, while Taylor Swift, </w:t>
      </w:r>
      <w:r w:rsidRPr="000F3F0A">
        <w:rPr>
          <w:highlight w:val="cyan"/>
          <w:u w:val="single"/>
        </w:rPr>
        <w:t>a White woman</w:t>
      </w:r>
      <w:r w:rsidRPr="005D3D6D">
        <w:rPr>
          <w:u w:val="single"/>
        </w:rPr>
        <w:t xml:space="preserve">, </w:t>
      </w:r>
      <w:r w:rsidRPr="000F3F0A">
        <w:rPr>
          <w:highlight w:val="cyan"/>
          <w:u w:val="single"/>
        </w:rPr>
        <w:t>was</w:t>
      </w:r>
      <w:r w:rsidRPr="005D3D6D">
        <w:rPr>
          <w:u w:val="single"/>
        </w:rPr>
        <w:t xml:space="preserve"> </w:t>
      </w:r>
      <w:r w:rsidRPr="000F3F0A">
        <w:rPr>
          <w:highlight w:val="cyan"/>
          <w:u w:val="single"/>
        </w:rPr>
        <w:t>praised</w:t>
      </w:r>
      <w:r w:rsidRPr="005D3D6D">
        <w:rPr>
          <w:u w:val="single"/>
        </w:rPr>
        <w:t xml:space="preserve">, Jay-Z, </w:t>
      </w:r>
      <w:r w:rsidRPr="000F3F0A">
        <w:rPr>
          <w:b/>
          <w:bCs/>
          <w:highlight w:val="cyan"/>
          <w:u w:val="single"/>
        </w:rPr>
        <w:t>a Black man</w:t>
      </w:r>
      <w:r w:rsidRPr="000C0C9B">
        <w:rPr>
          <w:b/>
          <w:bCs/>
          <w:u w:val="single"/>
        </w:rPr>
        <w:t xml:space="preserve">, </w:t>
      </w:r>
      <w:r w:rsidRPr="000F3F0A">
        <w:rPr>
          <w:b/>
          <w:bCs/>
          <w:highlight w:val="cyan"/>
          <w:u w:val="single"/>
        </w:rPr>
        <w:t>was ridiculed</w:t>
      </w:r>
      <w:r w:rsidRPr="005D3D6D">
        <w:rPr>
          <w:sz w:val="16"/>
        </w:rPr>
        <w:t xml:space="preserve">. </w:t>
      </w:r>
      <w:r w:rsidRPr="005D3D6D">
        <w:rPr>
          <w:u w:val="single"/>
        </w:rPr>
        <w:t>In the end, while Apple Music agreed to change their policy regarding free trials in response to Swift’s critique</w:t>
      </w:r>
      <w:r w:rsidRPr="005D3D6D">
        <w:rPr>
          <w:sz w:val="16"/>
        </w:rPr>
        <w:t xml:space="preserve"> (BBC Staff, 2015), </w:t>
      </w:r>
      <w:r w:rsidRPr="005D3D6D">
        <w:rPr>
          <w:u w:val="single"/>
        </w:rPr>
        <w:t>Jay-Z sold Tidal to telecommunication company Sprint</w:t>
      </w:r>
      <w:r w:rsidRPr="005D3D6D">
        <w:rPr>
          <w:sz w:val="16"/>
        </w:rPr>
        <w:t xml:space="preserve"> (Rys, 2017). The discrepancy in support that was provided to Taylor Swift and Jay-Z reflects Cashmore’s argument because it reveals how </w:t>
      </w:r>
      <w:r w:rsidRPr="000F3F0A">
        <w:rPr>
          <w:b/>
          <w:bCs/>
          <w:highlight w:val="cyan"/>
          <w:u w:val="single"/>
        </w:rPr>
        <w:t>racial dynamics affect the ability of Black artists to defend their intellectual property the way White artists can</w:t>
      </w:r>
      <w:r w:rsidRPr="005D3D6D">
        <w:rPr>
          <w:sz w:val="16"/>
        </w:rPr>
        <w:t>.</w:t>
      </w:r>
    </w:p>
    <w:p w14:paraId="1B1F23FB" w14:textId="77777777" w:rsidR="00F66831" w:rsidRPr="00A55370" w:rsidRDefault="00F66831" w:rsidP="00F66831">
      <w:pPr>
        <w:pStyle w:val="Heading4"/>
      </w:pPr>
      <w:r>
        <w:t xml:space="preserve">IPR is </w:t>
      </w:r>
      <w:r>
        <w:rPr>
          <w:u w:val="single"/>
        </w:rPr>
        <w:t>no different</w:t>
      </w:r>
      <w:r>
        <w:t xml:space="preserve"> than the white supremacist property regime – Whiteness is the “creator” while blackness is the “infringer” forcibly subjugated to purify rights – IP furthers the goal of keeping white at the top.</w:t>
      </w:r>
    </w:p>
    <w:p w14:paraId="14B4269C" w14:textId="77777777" w:rsidR="00F66831" w:rsidRPr="00162FD4" w:rsidRDefault="00F66831" w:rsidP="00F66831">
      <w:pPr>
        <w:rPr>
          <w:b/>
          <w:bCs/>
          <w:sz w:val="26"/>
        </w:rPr>
      </w:pPr>
      <w:r>
        <w:rPr>
          <w:rStyle w:val="Style13ptBold"/>
        </w:rPr>
        <w:t xml:space="preserve">Turan 21 </w:t>
      </w:r>
      <w:r w:rsidRPr="00B33726">
        <w:t>[Pelin; December 2021; SJD, International Business Law, Central European University, LL.M., Intellectual Property Law, University of Edinburgh; “Gazing at Intellectual Property Law Through the Lens of Critical Race Theory: The Interplay of Race, Power, and Intellectual Property Law,” p. 97-104 $P]</w:t>
      </w:r>
    </w:p>
    <w:p w14:paraId="5E39DAA7" w14:textId="77777777" w:rsidR="00F66831" w:rsidRPr="000B4E49" w:rsidRDefault="00F66831" w:rsidP="00F66831">
      <w:pPr>
        <w:rPr>
          <w:sz w:val="16"/>
        </w:rPr>
      </w:pPr>
      <w:r w:rsidRPr="000B4E49">
        <w:rPr>
          <w:sz w:val="16"/>
        </w:rPr>
        <w:t xml:space="preserve">Bell's reading of the American legal culture and order has been further investigated by Cheryl I. Harris in her renowned journal article, entitled 'Whiteness as Property 543. Harris' work in question constitutes the centerpiece of CRT's 'Whiteness' studies. 544 </w:t>
      </w:r>
      <w:r w:rsidRPr="000B4E49">
        <w:rPr>
          <w:u w:val="single"/>
        </w:rPr>
        <w:t>It aspires to present ‘</w:t>
      </w:r>
      <w:r w:rsidRPr="001668CD">
        <w:rPr>
          <w:b/>
          <w:bCs/>
          <w:u w:val="single"/>
        </w:rPr>
        <w:t xml:space="preserve">the </w:t>
      </w:r>
      <w:r w:rsidRPr="008E0732">
        <w:rPr>
          <w:b/>
          <w:bCs/>
          <w:highlight w:val="cyan"/>
          <w:u w:val="single"/>
        </w:rPr>
        <w:t>historical and continuing pattern of</w:t>
      </w:r>
      <w:r w:rsidRPr="001668CD">
        <w:rPr>
          <w:b/>
          <w:bCs/>
          <w:u w:val="single"/>
        </w:rPr>
        <w:t xml:space="preserve"> [</w:t>
      </w:r>
      <w:r w:rsidRPr="008E0732">
        <w:rPr>
          <w:b/>
          <w:bCs/>
          <w:highlight w:val="cyan"/>
          <w:u w:val="single"/>
        </w:rPr>
        <w:t>White</w:t>
      </w:r>
      <w:r w:rsidRPr="001668CD">
        <w:rPr>
          <w:b/>
          <w:bCs/>
          <w:u w:val="single"/>
        </w:rPr>
        <w:t xml:space="preserve">] racial </w:t>
      </w:r>
      <w:r w:rsidRPr="008E0732">
        <w:rPr>
          <w:b/>
          <w:bCs/>
          <w:highlight w:val="cyan"/>
          <w:u w:val="single"/>
        </w:rPr>
        <w:t>domination and</w:t>
      </w:r>
      <w:r w:rsidRPr="001668CD">
        <w:rPr>
          <w:b/>
          <w:bCs/>
          <w:u w:val="single"/>
        </w:rPr>
        <w:t xml:space="preserve"> economic </w:t>
      </w:r>
      <w:r w:rsidRPr="008E0732">
        <w:rPr>
          <w:b/>
          <w:bCs/>
          <w:highlight w:val="cyan"/>
          <w:u w:val="single"/>
        </w:rPr>
        <w:t>exploitation</w:t>
      </w:r>
      <w:r w:rsidRPr="008E0732">
        <w:rPr>
          <w:u w:val="single"/>
        </w:rPr>
        <w:t>’</w:t>
      </w:r>
      <w:r w:rsidRPr="000B4E49">
        <w:rPr>
          <w:u w:val="single"/>
        </w:rPr>
        <w:t xml:space="preserve"> United States</w:t>
      </w:r>
      <w:r w:rsidRPr="000B4E49">
        <w:rPr>
          <w:sz w:val="16"/>
        </w:rPr>
        <w:t xml:space="preserve">. 546 Thus, by adopting a deconstructionist interpretation of the legal and social history, 545 in the </w:t>
      </w:r>
      <w:r w:rsidRPr="000B4E49">
        <w:rPr>
          <w:u w:val="single"/>
        </w:rPr>
        <w:t xml:space="preserve">Harris examines </w:t>
      </w:r>
      <w:r w:rsidRPr="008E0732">
        <w:rPr>
          <w:highlight w:val="cyan"/>
          <w:u w:val="single"/>
        </w:rPr>
        <w:t>the predicaments of race and</w:t>
      </w:r>
      <w:r w:rsidRPr="000B4E49">
        <w:rPr>
          <w:u w:val="single"/>
        </w:rPr>
        <w:t xml:space="preserve"> law in general, and </w:t>
      </w:r>
      <w:r w:rsidRPr="008E0732">
        <w:rPr>
          <w:highlight w:val="cyan"/>
          <w:u w:val="single"/>
        </w:rPr>
        <w:t>property law</w:t>
      </w:r>
      <w:r w:rsidRPr="000B4E49">
        <w:rPr>
          <w:u w:val="single"/>
        </w:rPr>
        <w:t xml:space="preserve"> in particular</w:t>
      </w:r>
      <w:r w:rsidRPr="000B4E49">
        <w:rPr>
          <w:sz w:val="16"/>
        </w:rPr>
        <w:t xml:space="preserve">. 547 </w:t>
      </w:r>
      <w:r w:rsidRPr="000B4E49">
        <w:rPr>
          <w:u w:val="single"/>
        </w:rPr>
        <w:t xml:space="preserve">In doing so, she emphasizes </w:t>
      </w:r>
      <w:r w:rsidRPr="008E0732">
        <w:rPr>
          <w:b/>
          <w:bCs/>
          <w:highlight w:val="cyan"/>
          <w:u w:val="single"/>
        </w:rPr>
        <w:t>the manipulative use of law by the ruling-elite</w:t>
      </w:r>
      <w:r w:rsidRPr="000B4E49">
        <w:rPr>
          <w:u w:val="single"/>
        </w:rPr>
        <w:t xml:space="preserve">, or the ones in power, </w:t>
      </w:r>
      <w:r w:rsidRPr="008E0732">
        <w:rPr>
          <w:highlight w:val="cyan"/>
          <w:u w:val="single"/>
        </w:rPr>
        <w:t>in order to entitle</w:t>
      </w:r>
      <w:r w:rsidRPr="000B4E49">
        <w:rPr>
          <w:u w:val="single"/>
        </w:rPr>
        <w:t xml:space="preserve"> the </w:t>
      </w:r>
      <w:r w:rsidRPr="008E0732">
        <w:rPr>
          <w:highlight w:val="cyan"/>
          <w:u w:val="single"/>
        </w:rPr>
        <w:t>members of their</w:t>
      </w:r>
      <w:r w:rsidRPr="000B4E49">
        <w:rPr>
          <w:u w:val="single"/>
        </w:rPr>
        <w:t xml:space="preserve"> own </w:t>
      </w:r>
      <w:r w:rsidRPr="008E0732">
        <w:rPr>
          <w:highlight w:val="cyan"/>
          <w:u w:val="single"/>
        </w:rPr>
        <w:t>racial group with</w:t>
      </w:r>
      <w:r w:rsidRPr="000B4E49">
        <w:rPr>
          <w:u w:val="single"/>
        </w:rPr>
        <w:t xml:space="preserve"> legally protected and </w:t>
      </w:r>
      <w:r w:rsidRPr="008E0732">
        <w:rPr>
          <w:highlight w:val="cyan"/>
          <w:u w:val="single"/>
        </w:rPr>
        <w:t>exclusive rights</w:t>
      </w:r>
      <w:r w:rsidRPr="000B4E49">
        <w:rPr>
          <w:u w:val="single"/>
        </w:rPr>
        <w:t xml:space="preserve">, </w:t>
      </w:r>
      <w:r w:rsidRPr="008E0732">
        <w:rPr>
          <w:b/>
          <w:bCs/>
          <w:highlight w:val="cyan"/>
          <w:u w:val="single"/>
        </w:rPr>
        <w:t>while</w:t>
      </w:r>
      <w:r w:rsidRPr="001668CD">
        <w:rPr>
          <w:b/>
          <w:bCs/>
          <w:u w:val="single"/>
        </w:rPr>
        <w:t xml:space="preserve"> </w:t>
      </w:r>
      <w:r w:rsidRPr="008E0732">
        <w:rPr>
          <w:b/>
          <w:bCs/>
          <w:highlight w:val="cyan"/>
          <w:u w:val="single"/>
        </w:rPr>
        <w:t>subordinating people of color</w:t>
      </w:r>
      <w:r w:rsidRPr="000B4E49">
        <w:rPr>
          <w:sz w:val="16"/>
        </w:rPr>
        <w:t>. 54</w:t>
      </w:r>
    </w:p>
    <w:p w14:paraId="6C862A68" w14:textId="77777777" w:rsidR="00F66831" w:rsidRPr="000B4E49" w:rsidRDefault="00F66831" w:rsidP="00F66831">
      <w:pPr>
        <w:rPr>
          <w:sz w:val="14"/>
        </w:rPr>
      </w:pPr>
      <w:r w:rsidRPr="000B4E49">
        <w:rPr>
          <w:u w:val="single"/>
        </w:rPr>
        <w:t>Although Harris focuses on the validation of ‘Whiteness' as an immaterial value and explains how it was gradually infused in the scope of (the right to) ‘property', her line of argumentation therein applies to the racially-motived power clashes and cultural valorization schemes inherent in IP law</w:t>
      </w:r>
      <w:r w:rsidRPr="000B4E49">
        <w:rPr>
          <w:sz w:val="16"/>
        </w:rPr>
        <w:t xml:space="preserve">. In fact, and as already mentioned in the previous chapter, </w:t>
      </w:r>
      <w:r w:rsidRPr="000B4E49">
        <w:rPr>
          <w:sz w:val="14"/>
        </w:rPr>
        <w:t xml:space="preserve">Anjali Vats and Deidré A. Keller have employed Harris' approach to the engagement of race and property in their paper, entitled 'Critical Race IP'.549 Vats and Keller even analogized Harris' phraseology and coined the term </w:t>
      </w:r>
      <w:r w:rsidRPr="008E0732">
        <w:rPr>
          <w:b/>
          <w:bCs/>
          <w:highlight w:val="cyan"/>
          <w:u w:val="single"/>
        </w:rPr>
        <w:t>'Whiteness as IP</w:t>
      </w:r>
      <w:r w:rsidRPr="000B4E49">
        <w:rPr>
          <w:sz w:val="14"/>
        </w:rPr>
        <w:t xml:space="preserve"> 550 to </w:t>
      </w:r>
      <w:r w:rsidRPr="008E0732">
        <w:rPr>
          <w:b/>
          <w:bCs/>
          <w:highlight w:val="cyan"/>
          <w:u w:val="single"/>
        </w:rPr>
        <w:t>refer to the</w:t>
      </w:r>
      <w:r w:rsidRPr="001668CD">
        <w:rPr>
          <w:b/>
          <w:bCs/>
          <w:u w:val="single"/>
        </w:rPr>
        <w:t xml:space="preserve"> </w:t>
      </w:r>
      <w:r w:rsidRPr="008E0732">
        <w:rPr>
          <w:b/>
          <w:bCs/>
          <w:highlight w:val="cyan"/>
          <w:u w:val="single"/>
        </w:rPr>
        <w:t>racialized baselines of</w:t>
      </w:r>
      <w:r w:rsidRPr="001668CD">
        <w:rPr>
          <w:b/>
          <w:bCs/>
          <w:u w:val="single"/>
        </w:rPr>
        <w:t xml:space="preserve"> the </w:t>
      </w:r>
      <w:r w:rsidRPr="008E0732">
        <w:rPr>
          <w:b/>
          <w:bCs/>
          <w:highlight w:val="cyan"/>
          <w:u w:val="single"/>
        </w:rPr>
        <w:t>domestic and international</w:t>
      </w:r>
      <w:r w:rsidRPr="001668CD">
        <w:rPr>
          <w:b/>
          <w:bCs/>
          <w:u w:val="single"/>
        </w:rPr>
        <w:t xml:space="preserve"> legal </w:t>
      </w:r>
      <w:r w:rsidRPr="008E0732">
        <w:rPr>
          <w:b/>
          <w:bCs/>
          <w:highlight w:val="cyan"/>
          <w:u w:val="single"/>
        </w:rPr>
        <w:t>frameworks of IP</w:t>
      </w:r>
      <w:r w:rsidRPr="000B4E49">
        <w:rPr>
          <w:sz w:val="14"/>
        </w:rPr>
        <w:t>.551 Though it may seem to be merely literary, Harris' contribution to the Critical Race IP discourse is exquisite: In light of Harris' theory, Vats and Keller reach the conclusion that '</w:t>
      </w:r>
      <w:r w:rsidRPr="001668CD">
        <w:rPr>
          <w:b/>
          <w:bCs/>
          <w:u w:val="single"/>
        </w:rPr>
        <w:t>[</w:t>
      </w:r>
      <w:r w:rsidRPr="008E0732">
        <w:rPr>
          <w:b/>
          <w:bCs/>
          <w:highlight w:val="cyan"/>
          <w:u w:val="single"/>
        </w:rPr>
        <w:t>W]hite racial</w:t>
      </w:r>
      <w:r w:rsidRPr="001668CD">
        <w:rPr>
          <w:b/>
          <w:bCs/>
          <w:u w:val="single"/>
        </w:rPr>
        <w:t xml:space="preserve"> </w:t>
      </w:r>
      <w:r w:rsidRPr="008E0732">
        <w:rPr>
          <w:b/>
          <w:bCs/>
          <w:highlight w:val="cyan"/>
          <w:u w:val="single"/>
        </w:rPr>
        <w:t>identity confers not only</w:t>
      </w:r>
      <w:r w:rsidRPr="001668CD">
        <w:rPr>
          <w:b/>
          <w:bCs/>
          <w:u w:val="single"/>
        </w:rPr>
        <w:t xml:space="preserve"> a bundle of </w:t>
      </w:r>
      <w:r w:rsidRPr="008E0732">
        <w:rPr>
          <w:b/>
          <w:bCs/>
          <w:highlight w:val="cyan"/>
          <w:u w:val="single"/>
        </w:rPr>
        <w:t>property rights but</w:t>
      </w:r>
      <w:r w:rsidRPr="001668CD">
        <w:rPr>
          <w:b/>
          <w:bCs/>
          <w:u w:val="single"/>
        </w:rPr>
        <w:t xml:space="preserve"> also </w:t>
      </w:r>
      <w:r w:rsidRPr="008E0732">
        <w:rPr>
          <w:b/>
          <w:bCs/>
          <w:highlight w:val="cyan"/>
          <w:u w:val="single"/>
        </w:rPr>
        <w:t>intellectual property rights</w:t>
      </w:r>
      <w:r w:rsidRPr="000B4E49">
        <w:rPr>
          <w:sz w:val="14"/>
        </w:rPr>
        <w:t>.'552 This dissertation, and particularly this chapter, unfolds and substantiates this argument, with the guidance of Harris' scholarly piece.</w:t>
      </w:r>
    </w:p>
    <w:p w14:paraId="7215CDA4" w14:textId="77777777" w:rsidR="00F66831" w:rsidRPr="000B4E49" w:rsidRDefault="00F66831" w:rsidP="00F66831">
      <w:pPr>
        <w:rPr>
          <w:sz w:val="14"/>
        </w:rPr>
      </w:pPr>
      <w:r w:rsidRPr="000B4E49">
        <w:rPr>
          <w:sz w:val="14"/>
        </w:rPr>
        <w:t>Considering that this chapter wishes not only to speak for 'Whiteness as Property' as a phrase, but also to premise its arguments on this concept, a brief explanation of Harris' scholarly piece becomes crucial. Thus, this sub-chapter offers a brief summary of Harris' articulation of the rationale behind the propertization of Whiteness and its consequences in the legal forum. Then, it offers a snapshot of the translation of Harris' conception to the particularities of IP law, by reference to Vats' and Keller's vision of 'Whiteness as IP.'554</w:t>
      </w:r>
    </w:p>
    <w:p w14:paraId="497F0224" w14:textId="77777777" w:rsidR="00F66831" w:rsidRPr="001668CD" w:rsidRDefault="00F66831" w:rsidP="00F66831">
      <w:pPr>
        <w:rPr>
          <w:sz w:val="12"/>
        </w:rPr>
      </w:pPr>
      <w:r w:rsidRPr="000B4E49">
        <w:rPr>
          <w:sz w:val="14"/>
        </w:rPr>
        <w:t xml:space="preserve">In her renowned scholarly work, Harris mainly draws her argumentation upon the social constructionism doctrine of CRT scholarship. </w:t>
      </w:r>
      <w:r w:rsidRPr="000B4E49">
        <w:rPr>
          <w:u w:val="single"/>
        </w:rPr>
        <w:t xml:space="preserve">She promotes </w:t>
      </w:r>
      <w:r w:rsidRPr="008E0732">
        <w:rPr>
          <w:highlight w:val="cyan"/>
          <w:u w:val="single"/>
        </w:rPr>
        <w:t>conceptualization of ‘</w:t>
      </w:r>
      <w:r w:rsidRPr="008E0732">
        <w:rPr>
          <w:b/>
          <w:bCs/>
          <w:highlight w:val="cyan"/>
          <w:u w:val="single"/>
        </w:rPr>
        <w:t>property' as a social and legal construct which has</w:t>
      </w:r>
      <w:r w:rsidRPr="001668CD">
        <w:rPr>
          <w:b/>
          <w:bCs/>
          <w:u w:val="single"/>
        </w:rPr>
        <w:t xml:space="preserve"> traditionally </w:t>
      </w:r>
      <w:r w:rsidRPr="008E0732">
        <w:rPr>
          <w:b/>
          <w:bCs/>
          <w:highlight w:val="cyan"/>
          <w:u w:val="single"/>
        </w:rPr>
        <w:t>covered material</w:t>
      </w:r>
      <w:r w:rsidRPr="001668CD">
        <w:rPr>
          <w:b/>
          <w:bCs/>
          <w:u w:val="single"/>
        </w:rPr>
        <w:t xml:space="preserve"> </w:t>
      </w:r>
      <w:r w:rsidRPr="008E0732">
        <w:rPr>
          <w:b/>
          <w:bCs/>
          <w:highlight w:val="cyan"/>
          <w:u w:val="single"/>
        </w:rPr>
        <w:t>objects</w:t>
      </w:r>
      <w:r w:rsidRPr="000B4E49">
        <w:rPr>
          <w:u w:val="single"/>
        </w:rPr>
        <w:t xml:space="preserve">, </w:t>
      </w:r>
      <w:r w:rsidRPr="008E0732">
        <w:rPr>
          <w:b/>
          <w:bCs/>
          <w:highlight w:val="cyan"/>
          <w:u w:val="single"/>
        </w:rPr>
        <w:t>yet extended to immaterial entities</w:t>
      </w:r>
      <w:r w:rsidRPr="001668CD">
        <w:rPr>
          <w:b/>
          <w:bCs/>
          <w:u w:val="single"/>
        </w:rPr>
        <w:t xml:space="preserve"> of economic value over time</w:t>
      </w:r>
      <w:r w:rsidRPr="000B4E49">
        <w:rPr>
          <w:sz w:val="14"/>
        </w:rPr>
        <w:t xml:space="preserve">. 555 </w:t>
      </w:r>
      <w:r w:rsidRPr="000B4E49">
        <w:rPr>
          <w:u w:val="single"/>
        </w:rPr>
        <w:t>Unfolding this economic value, Harris refers to James Madison, who framed property as ‘everything to which a man attaches a value and have a right</w:t>
      </w:r>
      <w:r w:rsidRPr="000B4E49">
        <w:rPr>
          <w:sz w:val="14"/>
        </w:rPr>
        <w:t xml:space="preserve">.”556 </w:t>
      </w:r>
      <w:r w:rsidRPr="000B4E49">
        <w:rPr>
          <w:u w:val="single"/>
        </w:rPr>
        <w:t>In line with this definition, Harris claims that ‘</w:t>
      </w:r>
      <w:r w:rsidRPr="008E0732">
        <w:rPr>
          <w:b/>
          <w:bCs/>
          <w:highlight w:val="cyan"/>
          <w:u w:val="single"/>
        </w:rPr>
        <w:t>Whiteness'</w:t>
      </w:r>
      <w:r w:rsidRPr="001668CD">
        <w:rPr>
          <w:b/>
          <w:bCs/>
          <w:u w:val="single"/>
        </w:rPr>
        <w:t xml:space="preserve"> </w:t>
      </w:r>
      <w:r w:rsidRPr="008E0732">
        <w:rPr>
          <w:b/>
          <w:bCs/>
          <w:highlight w:val="cyan"/>
          <w:u w:val="single"/>
        </w:rPr>
        <w:t>has been a valuable</w:t>
      </w:r>
      <w:r w:rsidRPr="001668CD">
        <w:rPr>
          <w:b/>
          <w:bCs/>
          <w:u w:val="single"/>
        </w:rPr>
        <w:t xml:space="preserve"> </w:t>
      </w:r>
      <w:r w:rsidRPr="008E0732">
        <w:rPr>
          <w:b/>
          <w:bCs/>
          <w:highlight w:val="cyan"/>
          <w:u w:val="single"/>
        </w:rPr>
        <w:t>asset for</w:t>
      </w:r>
      <w:r w:rsidRPr="001668CD">
        <w:rPr>
          <w:b/>
          <w:bCs/>
          <w:u w:val="single"/>
        </w:rPr>
        <w:t xml:space="preserve"> its </w:t>
      </w:r>
      <w:r w:rsidRPr="008E0732">
        <w:rPr>
          <w:b/>
          <w:bCs/>
          <w:highlight w:val="cyan"/>
          <w:u w:val="single"/>
        </w:rPr>
        <w:t>holders</w:t>
      </w:r>
      <w:r w:rsidRPr="001668CD">
        <w:rPr>
          <w:sz w:val="12"/>
        </w:rPr>
        <w:t xml:space="preserve">: </w:t>
      </w:r>
      <w:r w:rsidRPr="001668CD">
        <w:rPr>
          <w:b/>
          <w:bCs/>
          <w:u w:val="single"/>
        </w:rPr>
        <w:t xml:space="preserve">Whereas </w:t>
      </w:r>
      <w:r w:rsidRPr="008E0732">
        <w:rPr>
          <w:b/>
          <w:bCs/>
          <w:highlight w:val="cyan"/>
          <w:u w:val="single"/>
        </w:rPr>
        <w:t>'Whiteness'</w:t>
      </w:r>
      <w:r w:rsidRPr="001668CD">
        <w:rPr>
          <w:b/>
          <w:bCs/>
          <w:u w:val="single"/>
        </w:rPr>
        <w:t xml:space="preserve"> </w:t>
      </w:r>
      <w:r w:rsidRPr="008E0732">
        <w:rPr>
          <w:b/>
          <w:bCs/>
          <w:highlight w:val="cyan"/>
          <w:u w:val="single"/>
        </w:rPr>
        <w:t>initially referred to</w:t>
      </w:r>
      <w:r w:rsidRPr="001668CD">
        <w:rPr>
          <w:b/>
          <w:bCs/>
          <w:u w:val="single"/>
        </w:rPr>
        <w:t xml:space="preserve"> a </w:t>
      </w:r>
      <w:r w:rsidRPr="008E0732">
        <w:rPr>
          <w:b/>
          <w:bCs/>
          <w:highlight w:val="cyan"/>
          <w:u w:val="single"/>
        </w:rPr>
        <w:t>color</w:t>
      </w:r>
      <w:r w:rsidRPr="001668CD">
        <w:rPr>
          <w:b/>
          <w:bCs/>
          <w:u w:val="single"/>
        </w:rPr>
        <w:t xml:space="preserve">, its </w:t>
      </w:r>
      <w:r w:rsidRPr="008E0732">
        <w:rPr>
          <w:b/>
          <w:bCs/>
          <w:highlight w:val="cyan"/>
          <w:u w:val="single"/>
        </w:rPr>
        <w:t>association with</w:t>
      </w:r>
      <w:r w:rsidRPr="001668CD">
        <w:rPr>
          <w:b/>
          <w:bCs/>
          <w:u w:val="single"/>
        </w:rPr>
        <w:t xml:space="preserve"> skin color and </w:t>
      </w:r>
      <w:r w:rsidRPr="008E0732">
        <w:rPr>
          <w:b/>
          <w:bCs/>
          <w:highlight w:val="cyan"/>
          <w:u w:val="single"/>
        </w:rPr>
        <w:t>race</w:t>
      </w:r>
      <w:r w:rsidRPr="001668CD">
        <w:rPr>
          <w:b/>
          <w:bCs/>
          <w:u w:val="single"/>
        </w:rPr>
        <w:t xml:space="preserve"> had </w:t>
      </w:r>
      <w:r w:rsidRPr="008E0732">
        <w:rPr>
          <w:b/>
          <w:bCs/>
          <w:highlight w:val="cyan"/>
          <w:u w:val="single"/>
        </w:rPr>
        <w:t>gradually transformed it into a status</w:t>
      </w:r>
      <w:r w:rsidRPr="000B4E49">
        <w:rPr>
          <w:u w:val="single"/>
        </w:rPr>
        <w:t>, which determined the social and legal status of its holders – and the non-White ‘others</w:t>
      </w:r>
      <w:r w:rsidRPr="001668CD">
        <w:rPr>
          <w:sz w:val="12"/>
        </w:rPr>
        <w:t xml:space="preserve">'.557 </w:t>
      </w:r>
      <w:r w:rsidRPr="001668CD">
        <w:rPr>
          <w:b/>
          <w:bCs/>
          <w:u w:val="single"/>
        </w:rPr>
        <w:t xml:space="preserve">Hence, </w:t>
      </w:r>
      <w:r w:rsidRPr="008E0732">
        <w:rPr>
          <w:b/>
          <w:bCs/>
          <w:highlight w:val="cyan"/>
          <w:u w:val="single"/>
        </w:rPr>
        <w:t>Whiteness gained a ‘property' dimension</w:t>
      </w:r>
      <w:r w:rsidRPr="000B4E49">
        <w:rPr>
          <w:u w:val="single"/>
        </w:rPr>
        <w:t>; it has grown civil and material interests within itself for the ones who 'own' Whiteness.</w:t>
      </w:r>
      <w:r w:rsidRPr="001668CD">
        <w:rPr>
          <w:sz w:val="12"/>
        </w:rPr>
        <w:t xml:space="preserve"> Regarding this, Harris explains that:</w:t>
      </w:r>
    </w:p>
    <w:p w14:paraId="2881F8C5" w14:textId="77777777" w:rsidR="00F66831" w:rsidRPr="001668CD" w:rsidRDefault="00F66831" w:rsidP="00F66831">
      <w:pPr>
        <w:ind w:left="720"/>
        <w:rPr>
          <w:sz w:val="12"/>
        </w:rPr>
      </w:pPr>
      <w:r w:rsidRPr="000B4E49">
        <w:rPr>
          <w:u w:val="single"/>
        </w:rPr>
        <w:lastRenderedPageBreak/>
        <w:t>"[B]eing [W]hite [in the United States] automatically ensured higher economic returns in short term, as well as greater economic, political, and social security in the long run</w:t>
      </w:r>
      <w:r w:rsidRPr="001668CD">
        <w:rPr>
          <w:sz w:val="12"/>
        </w:rPr>
        <w:t>[.] (...) [It] meant gaining access to a whole set of public and private privileges that materially and permanently guaranteed basic subsistence needs and, therefore, survival. '559</w:t>
      </w:r>
    </w:p>
    <w:p w14:paraId="1D31614E" w14:textId="77777777" w:rsidR="00F66831" w:rsidRPr="001668CD" w:rsidRDefault="00F66831" w:rsidP="00F66831">
      <w:pPr>
        <w:rPr>
          <w:sz w:val="12"/>
        </w:rPr>
      </w:pPr>
      <w:r w:rsidRPr="001668CD">
        <w:rPr>
          <w:sz w:val="12"/>
        </w:rPr>
        <w:t xml:space="preserve">Although traditional theories on property describe the concept over its subject-matter, modern theories prioritize the function of property and the social relations reflected therein. 560 Thus, rooting her arguments in the modern readings of property as such, Harris quotes Jeremy Bentham, who claimed that </w:t>
      </w:r>
      <w:r w:rsidRPr="000B4E49">
        <w:rPr>
          <w:u w:val="single"/>
        </w:rPr>
        <w:t>‘[p]roperty is nothing but the basis of expectation [which have been] recognized and protected [by law] as actual property</w:t>
      </w:r>
      <w:r w:rsidRPr="001668CD">
        <w:rPr>
          <w:sz w:val="12"/>
        </w:rPr>
        <w:t xml:space="preserve">.'561 Based on this, Harris claims that </w:t>
      </w:r>
      <w:r w:rsidRPr="008E0732">
        <w:rPr>
          <w:b/>
          <w:bCs/>
          <w:highlight w:val="cyan"/>
          <w:u w:val="single"/>
        </w:rPr>
        <w:t>in a society where White superiority and racial subordination</w:t>
      </w:r>
      <w:r w:rsidRPr="008E0732">
        <w:rPr>
          <w:highlight w:val="cyan"/>
          <w:u w:val="single"/>
        </w:rPr>
        <w:t xml:space="preserve"> are not aberrational</w:t>
      </w:r>
      <w:r w:rsidRPr="000B4E49">
        <w:rPr>
          <w:u w:val="single"/>
        </w:rPr>
        <w:t xml:space="preserve"> practices, the recognition of settled expectations of </w:t>
      </w:r>
      <w:r w:rsidRPr="008E0732">
        <w:rPr>
          <w:highlight w:val="cyan"/>
          <w:u w:val="single"/>
        </w:rPr>
        <w:t>White</w:t>
      </w:r>
      <w:r w:rsidRPr="000B4E49">
        <w:rPr>
          <w:u w:val="single"/>
        </w:rPr>
        <w:t xml:space="preserve">s by </w:t>
      </w:r>
      <w:r w:rsidRPr="008E0732">
        <w:rPr>
          <w:highlight w:val="cyan"/>
          <w:u w:val="single"/>
        </w:rPr>
        <w:t>law</w:t>
      </w:r>
      <w:r w:rsidRPr="000B4E49">
        <w:rPr>
          <w:u w:val="single"/>
        </w:rPr>
        <w:t xml:space="preserve"> </w:t>
      </w:r>
      <w:r w:rsidRPr="001668CD">
        <w:rPr>
          <w:b/>
          <w:bCs/>
          <w:u w:val="single"/>
        </w:rPr>
        <w:t xml:space="preserve">only </w:t>
      </w:r>
      <w:r w:rsidRPr="008E0732">
        <w:rPr>
          <w:b/>
          <w:bCs/>
          <w:highlight w:val="cyan"/>
          <w:u w:val="single"/>
        </w:rPr>
        <w:t>codifies and reinforces interests in Whiteness</w:t>
      </w:r>
      <w:r w:rsidRPr="001668CD">
        <w:rPr>
          <w:sz w:val="12"/>
        </w:rPr>
        <w:t>. 562</w:t>
      </w:r>
    </w:p>
    <w:p w14:paraId="0A6EA89C" w14:textId="77777777" w:rsidR="00F66831" w:rsidRPr="001668CD" w:rsidRDefault="00F66831" w:rsidP="00F66831">
      <w:pPr>
        <w:rPr>
          <w:sz w:val="12"/>
        </w:rPr>
      </w:pPr>
      <w:r w:rsidRPr="001668CD">
        <w:rPr>
          <w:sz w:val="12"/>
        </w:rPr>
        <w:t xml:space="preserve">Perhaps the most striking aspect of Harris' analogy of </w:t>
      </w:r>
      <w:r w:rsidRPr="00180F0F">
        <w:rPr>
          <w:highlight w:val="cyan"/>
          <w:u w:val="single"/>
        </w:rPr>
        <w:t>Whiteness</w:t>
      </w:r>
      <w:r w:rsidRPr="00DF4A77">
        <w:rPr>
          <w:u w:val="single"/>
        </w:rPr>
        <w:t xml:space="preserve"> with property </w:t>
      </w:r>
      <w:r w:rsidRPr="00180F0F">
        <w:rPr>
          <w:highlight w:val="cyan"/>
          <w:u w:val="single"/>
        </w:rPr>
        <w:t>manifests itself in a basic tenet</w:t>
      </w:r>
      <w:r w:rsidRPr="00DF4A77">
        <w:rPr>
          <w:u w:val="single"/>
        </w:rPr>
        <w:t xml:space="preserve"> of the right to property: </w:t>
      </w:r>
      <w:r w:rsidRPr="00180F0F">
        <w:rPr>
          <w:b/>
          <w:bCs/>
          <w:highlight w:val="cyan"/>
          <w:u w:val="single"/>
        </w:rPr>
        <w:t>The</w:t>
      </w:r>
      <w:r w:rsidRPr="0086429A">
        <w:rPr>
          <w:b/>
          <w:bCs/>
          <w:u w:val="single"/>
        </w:rPr>
        <w:t xml:space="preserve"> absolute </w:t>
      </w:r>
      <w:r w:rsidRPr="00180F0F">
        <w:rPr>
          <w:b/>
          <w:bCs/>
          <w:highlight w:val="cyan"/>
          <w:u w:val="single"/>
        </w:rPr>
        <w:t>right to exclude</w:t>
      </w:r>
      <w:r w:rsidRPr="001668CD">
        <w:rPr>
          <w:sz w:val="12"/>
        </w:rPr>
        <w:t xml:space="preserve">. 563 Relying on the exclusivity of the right to property, Harris claims that </w:t>
      </w:r>
      <w:r w:rsidRPr="00DF4A77">
        <w:rPr>
          <w:u w:val="single"/>
        </w:rPr>
        <w:t xml:space="preserve">each person who holds </w:t>
      </w:r>
      <w:r w:rsidRPr="00180F0F">
        <w:rPr>
          <w:highlight w:val="cyan"/>
          <w:u w:val="single"/>
        </w:rPr>
        <w:t>Whiteness</w:t>
      </w:r>
      <w:r w:rsidRPr="00DF4A77">
        <w:rPr>
          <w:u w:val="single"/>
        </w:rPr>
        <w:t xml:space="preserve"> is granted with the same set of privileges and benefits attributed to it</w:t>
      </w:r>
      <w:r w:rsidRPr="001668CD">
        <w:rPr>
          <w:sz w:val="12"/>
        </w:rPr>
        <w:t xml:space="preserve">. 564 </w:t>
      </w:r>
      <w:r w:rsidRPr="0086429A">
        <w:rPr>
          <w:b/>
          <w:bCs/>
          <w:u w:val="single"/>
        </w:rPr>
        <w:t xml:space="preserve">This </w:t>
      </w:r>
      <w:r w:rsidRPr="00180F0F">
        <w:rPr>
          <w:b/>
          <w:bCs/>
          <w:highlight w:val="cyan"/>
          <w:u w:val="single"/>
        </w:rPr>
        <w:t>creates a closed-group</w:t>
      </w:r>
      <w:r w:rsidRPr="0086429A">
        <w:rPr>
          <w:b/>
          <w:bCs/>
          <w:u w:val="single"/>
        </w:rPr>
        <w:t xml:space="preserve"> of White people</w:t>
      </w:r>
      <w:r w:rsidRPr="00DF4A77">
        <w:rPr>
          <w:u w:val="single"/>
        </w:rPr>
        <w:t xml:space="preserve"> </w:t>
      </w:r>
      <w:r w:rsidRPr="00180F0F">
        <w:rPr>
          <w:highlight w:val="cyan"/>
          <w:u w:val="single"/>
        </w:rPr>
        <w:t>who are considered equal</w:t>
      </w:r>
      <w:r w:rsidRPr="00DF4A77">
        <w:rPr>
          <w:u w:val="single"/>
        </w:rPr>
        <w:t xml:space="preserve"> amongst themselves and before the laws</w:t>
      </w:r>
      <w:r w:rsidRPr="001668CD">
        <w:rPr>
          <w:sz w:val="12"/>
        </w:rPr>
        <w:t xml:space="preserve">. 565 Thus, </w:t>
      </w:r>
      <w:r w:rsidRPr="00180F0F">
        <w:rPr>
          <w:b/>
          <w:bCs/>
          <w:highlight w:val="cyan"/>
          <w:u w:val="single"/>
        </w:rPr>
        <w:t>'Whiteness'</w:t>
      </w:r>
      <w:r w:rsidRPr="0086429A">
        <w:rPr>
          <w:b/>
          <w:bCs/>
          <w:u w:val="single"/>
        </w:rPr>
        <w:t xml:space="preserve"> </w:t>
      </w:r>
      <w:r w:rsidRPr="00180F0F">
        <w:rPr>
          <w:b/>
          <w:bCs/>
          <w:highlight w:val="cyan"/>
          <w:u w:val="single"/>
        </w:rPr>
        <w:t>establishes an exclusive club</w:t>
      </w:r>
      <w:r w:rsidRPr="00DF4A77">
        <w:rPr>
          <w:u w:val="single"/>
        </w:rPr>
        <w:t xml:space="preserve"> whose membership was closely and grudgingly guarded</w:t>
      </w:r>
      <w:r w:rsidRPr="001668CD">
        <w:rPr>
          <w:sz w:val="12"/>
        </w:rPr>
        <w:t xml:space="preserve">.' 566 Nevertheless, </w:t>
      </w:r>
      <w:r w:rsidRPr="00180F0F">
        <w:rPr>
          <w:b/>
          <w:bCs/>
          <w:highlight w:val="cyan"/>
          <w:u w:val="single"/>
        </w:rPr>
        <w:t>anyone who cannot be read as 'White' is not only excluded</w:t>
      </w:r>
      <w:r w:rsidRPr="0086429A">
        <w:rPr>
          <w:b/>
          <w:bCs/>
          <w:u w:val="single"/>
        </w:rPr>
        <w:t xml:space="preserve"> from legal protection</w:t>
      </w:r>
      <w:r w:rsidRPr="00DF4A77">
        <w:rPr>
          <w:u w:val="single"/>
        </w:rPr>
        <w:t xml:space="preserve">, </w:t>
      </w:r>
      <w:r w:rsidRPr="00180F0F">
        <w:rPr>
          <w:highlight w:val="cyan"/>
          <w:u w:val="single"/>
        </w:rPr>
        <w:t>but</w:t>
      </w:r>
      <w:r w:rsidRPr="00DF4A77">
        <w:rPr>
          <w:u w:val="single"/>
        </w:rPr>
        <w:t xml:space="preserve"> also </w:t>
      </w:r>
      <w:r w:rsidRPr="00180F0F">
        <w:rPr>
          <w:highlight w:val="cyan"/>
          <w:u w:val="single"/>
        </w:rPr>
        <w:t>denied the right to Whiteness</w:t>
      </w:r>
      <w:r w:rsidRPr="00DF4A77">
        <w:rPr>
          <w:u w:val="single"/>
        </w:rPr>
        <w:t xml:space="preserve"> as property </w:t>
      </w:r>
      <w:r w:rsidRPr="001668CD">
        <w:rPr>
          <w:sz w:val="12"/>
        </w:rPr>
        <w:t>- which leads Harris to conclude that 'the real power and wealth never have been accessible to more than a narrowly defined ruling-elite (...). '56</w:t>
      </w:r>
    </w:p>
    <w:p w14:paraId="52470FC9" w14:textId="77777777" w:rsidR="00F66831" w:rsidRPr="001668CD" w:rsidRDefault="00F66831" w:rsidP="00F66831">
      <w:pPr>
        <w:rPr>
          <w:sz w:val="12"/>
        </w:rPr>
      </w:pPr>
      <w:r w:rsidRPr="001668CD">
        <w:rPr>
          <w:sz w:val="12"/>
        </w:rPr>
        <w:t>To reach these conclusions, Harris brings up two case studies extracted from the racialized terrain of the American legal system: The enslavement of Black people, and the conquest of Native people's lands. These incidents help illuminate the paradigmatic construction of White and non- White races, on the one hand, and showcase the role that law played in the justification of even inhumane practices as such, on the other hand. By this way, Harris offers a prism for confronting law's modernist claims of universality, objectivity, and neutrality.</w:t>
      </w:r>
    </w:p>
    <w:p w14:paraId="0B3564D2" w14:textId="77777777" w:rsidR="00F66831" w:rsidRPr="001668CD" w:rsidRDefault="00F66831" w:rsidP="00F66831">
      <w:pPr>
        <w:rPr>
          <w:sz w:val="12"/>
        </w:rPr>
      </w:pPr>
      <w:r w:rsidRPr="001668CD">
        <w:rPr>
          <w:sz w:val="12"/>
        </w:rPr>
        <w:t xml:space="preserve">In the context of enslavement, Harris </w:t>
      </w:r>
      <w:r w:rsidRPr="00DF4A77">
        <w:rPr>
          <w:u w:val="single"/>
        </w:rPr>
        <w:t xml:space="preserve">illustrates the </w:t>
      </w:r>
      <w:r w:rsidRPr="00180F0F">
        <w:rPr>
          <w:highlight w:val="cyan"/>
          <w:u w:val="single"/>
        </w:rPr>
        <w:t xml:space="preserve">social status of </w:t>
      </w:r>
      <w:r w:rsidRPr="00180F0F">
        <w:rPr>
          <w:b/>
          <w:bCs/>
          <w:highlight w:val="cyan"/>
          <w:u w:val="single"/>
        </w:rPr>
        <w:t>White and Black</w:t>
      </w:r>
      <w:r w:rsidRPr="00180F0F">
        <w:rPr>
          <w:b/>
          <w:bCs/>
          <w:u w:val="single"/>
        </w:rPr>
        <w:t xml:space="preserve"> people</w:t>
      </w:r>
      <w:r w:rsidRPr="0086429A">
        <w:rPr>
          <w:b/>
          <w:bCs/>
          <w:u w:val="single"/>
        </w:rPr>
        <w:t xml:space="preserve"> </w:t>
      </w:r>
      <w:r w:rsidRPr="00180F0F">
        <w:rPr>
          <w:b/>
          <w:bCs/>
          <w:highlight w:val="cyan"/>
          <w:u w:val="single"/>
        </w:rPr>
        <w:t>in</w:t>
      </w:r>
      <w:r w:rsidRPr="0086429A">
        <w:rPr>
          <w:b/>
          <w:bCs/>
          <w:u w:val="single"/>
        </w:rPr>
        <w:t xml:space="preserve"> a stark contrast: </w:t>
      </w:r>
      <w:r w:rsidRPr="00180F0F">
        <w:rPr>
          <w:b/>
          <w:bCs/>
          <w:highlight w:val="cyan"/>
          <w:u w:val="single"/>
        </w:rPr>
        <w:t>Subjects</w:t>
      </w:r>
      <w:r w:rsidRPr="0086429A">
        <w:rPr>
          <w:b/>
          <w:bCs/>
          <w:u w:val="single"/>
        </w:rPr>
        <w:t xml:space="preserve"> </w:t>
      </w:r>
      <w:r w:rsidRPr="00180F0F">
        <w:rPr>
          <w:b/>
          <w:bCs/>
          <w:highlight w:val="cyan"/>
          <w:u w:val="single"/>
        </w:rPr>
        <w:t>and objects of</w:t>
      </w:r>
      <w:r w:rsidRPr="0086429A">
        <w:rPr>
          <w:b/>
          <w:bCs/>
          <w:u w:val="single"/>
        </w:rPr>
        <w:t xml:space="preserve"> the right to </w:t>
      </w:r>
      <w:r w:rsidRPr="00180F0F">
        <w:rPr>
          <w:b/>
          <w:bCs/>
          <w:highlight w:val="cyan"/>
          <w:u w:val="single"/>
        </w:rPr>
        <w:t>property</w:t>
      </w:r>
      <w:r w:rsidRPr="001668CD">
        <w:rPr>
          <w:sz w:val="12"/>
        </w:rPr>
        <w:t xml:space="preserve">. 568 Mapping the institutionalization of enslavement in American jurisprudence, </w:t>
      </w:r>
      <w:r w:rsidRPr="00DF4A77">
        <w:rPr>
          <w:u w:val="single"/>
        </w:rPr>
        <w:t>Harris crystallizes the fact that skin color had been the indicator, to which Bell often refers, that was employed to allocate legal rights and liberties among the lines of different racial groups within the same society</w:t>
      </w:r>
      <w:r w:rsidRPr="001668CD">
        <w:rPr>
          <w:sz w:val="12"/>
        </w:rPr>
        <w:t xml:space="preserve">. 569 </w:t>
      </w:r>
      <w:r w:rsidRPr="00180F0F">
        <w:rPr>
          <w:highlight w:val="cyan"/>
          <w:u w:val="single"/>
        </w:rPr>
        <w:t>Though Whiteness</w:t>
      </w:r>
      <w:r w:rsidRPr="00DF4A77">
        <w:rPr>
          <w:u w:val="single"/>
        </w:rPr>
        <w:t xml:space="preserve"> </w:t>
      </w:r>
      <w:r w:rsidRPr="00180F0F">
        <w:rPr>
          <w:highlight w:val="cyan"/>
          <w:u w:val="single"/>
        </w:rPr>
        <w:t>or Blackness</w:t>
      </w:r>
      <w:r w:rsidRPr="00DF4A77">
        <w:rPr>
          <w:u w:val="single"/>
        </w:rPr>
        <w:t xml:space="preserve">, either as colors or physical traits, </w:t>
      </w:r>
      <w:r w:rsidRPr="00180F0F">
        <w:rPr>
          <w:highlight w:val="cyan"/>
          <w:u w:val="single"/>
        </w:rPr>
        <w:t>do not necessarily evoke such</w:t>
      </w:r>
      <w:r w:rsidRPr="00DF4A77">
        <w:rPr>
          <w:u w:val="single"/>
        </w:rPr>
        <w:t xml:space="preserve"> an </w:t>
      </w:r>
      <w:r w:rsidRPr="00180F0F">
        <w:rPr>
          <w:highlight w:val="cyan"/>
          <w:u w:val="single"/>
        </w:rPr>
        <w:t>unjust distribution</w:t>
      </w:r>
      <w:r w:rsidRPr="00DF4A77">
        <w:rPr>
          <w:u w:val="single"/>
        </w:rPr>
        <w:t xml:space="preserve">; the common </w:t>
      </w:r>
      <w:r w:rsidRPr="00180F0F">
        <w:rPr>
          <w:b/>
          <w:bCs/>
          <w:highlight w:val="cyan"/>
          <w:u w:val="single"/>
        </w:rPr>
        <w:t>racial imagery</w:t>
      </w:r>
      <w:r w:rsidRPr="0086429A">
        <w:rPr>
          <w:b/>
          <w:bCs/>
          <w:u w:val="single"/>
        </w:rPr>
        <w:t xml:space="preserve"> and meanings negotiated </w:t>
      </w:r>
      <w:r w:rsidRPr="00180F0F">
        <w:rPr>
          <w:b/>
          <w:bCs/>
          <w:highlight w:val="cyan"/>
          <w:u w:val="single"/>
        </w:rPr>
        <w:t>amongst</w:t>
      </w:r>
      <w:r w:rsidRPr="0086429A">
        <w:rPr>
          <w:b/>
          <w:bCs/>
          <w:u w:val="single"/>
        </w:rPr>
        <w:t xml:space="preserve"> the </w:t>
      </w:r>
      <w:r w:rsidRPr="00180F0F">
        <w:rPr>
          <w:b/>
          <w:bCs/>
          <w:highlight w:val="cyan"/>
          <w:u w:val="single"/>
        </w:rPr>
        <w:t>members of the dominant group</w:t>
      </w:r>
      <w:r w:rsidRPr="0086429A">
        <w:rPr>
          <w:b/>
          <w:bCs/>
          <w:u w:val="single"/>
        </w:rPr>
        <w:t xml:space="preserve"> socially </w:t>
      </w:r>
      <w:r w:rsidRPr="00180F0F">
        <w:rPr>
          <w:b/>
          <w:bCs/>
          <w:highlight w:val="cyan"/>
          <w:u w:val="single"/>
        </w:rPr>
        <w:t>construct race within an oppositional binary</w:t>
      </w:r>
      <w:r w:rsidRPr="001668CD">
        <w:rPr>
          <w:sz w:val="12"/>
        </w:rPr>
        <w:t>.570 These inventive categories of the societal knowledge and its assortments of materialistic interests had been not only justified by the American law, but also codified and ‘effectively' enforced by the American judiciary.571</w:t>
      </w:r>
    </w:p>
    <w:p w14:paraId="1A6974C1" w14:textId="77777777" w:rsidR="00F66831" w:rsidRPr="001668CD" w:rsidRDefault="00F66831" w:rsidP="00F66831">
      <w:pPr>
        <w:rPr>
          <w:sz w:val="12"/>
        </w:rPr>
      </w:pPr>
      <w:r w:rsidRPr="001668CD">
        <w:rPr>
          <w:sz w:val="12"/>
        </w:rPr>
        <w:t xml:space="preserve">Harris finds a similar pattern of appropriation, exploitation, hence, racialization of Native- Americans. Whereas it was the physical labor of Black people that Whites had grown a materialistic interest in, the White-Native relations reveal that the former had an interest in the proprietorship of Natives of their ancestral lands. 572 Also analyzed in depth by a Native-American scholar, Robert A. Williams, Jr.,573 not only the doctrines of discovery and trusteeship, but also the American case law574 ratified and legalized the conquest of Native lands. 575 Based on these, Harris asserts that </w:t>
      </w:r>
      <w:r w:rsidRPr="00180F0F">
        <w:rPr>
          <w:highlight w:val="cyan"/>
          <w:u w:val="single"/>
        </w:rPr>
        <w:t>the notion of ‘possession'</w:t>
      </w:r>
      <w:r w:rsidRPr="00DF4A77">
        <w:rPr>
          <w:u w:val="single"/>
        </w:rPr>
        <w:t xml:space="preserve"> which underpins the right to property </w:t>
      </w:r>
      <w:r w:rsidRPr="00180F0F">
        <w:rPr>
          <w:highlight w:val="cyan"/>
          <w:u w:val="single"/>
        </w:rPr>
        <w:t>has been deemed only to belong</w:t>
      </w:r>
      <w:r w:rsidRPr="00DF4A77">
        <w:rPr>
          <w:u w:val="single"/>
        </w:rPr>
        <w:t xml:space="preserve"> </w:t>
      </w:r>
      <w:r w:rsidRPr="00180F0F">
        <w:rPr>
          <w:highlight w:val="cyan"/>
          <w:u w:val="single"/>
        </w:rPr>
        <w:t>to White</w:t>
      </w:r>
      <w:r w:rsidRPr="00DF4A77">
        <w:rPr>
          <w:u w:val="single"/>
        </w:rPr>
        <w:t xml:space="preserve"> people - just like Whiteness itself</w:t>
      </w:r>
      <w:r w:rsidRPr="001668CD">
        <w:rPr>
          <w:sz w:val="12"/>
        </w:rPr>
        <w:t>.576</w:t>
      </w:r>
    </w:p>
    <w:p w14:paraId="5AB0C6E2" w14:textId="77777777" w:rsidR="00F66831" w:rsidRPr="001668CD" w:rsidRDefault="00F66831" w:rsidP="00F66831">
      <w:pPr>
        <w:rPr>
          <w:sz w:val="12"/>
        </w:rPr>
      </w:pPr>
      <w:r w:rsidRPr="001668CD">
        <w:rPr>
          <w:sz w:val="12"/>
        </w:rPr>
        <w:t xml:space="preserve">Harris' scholarly piece is of great importance to this dissertation. </w:t>
      </w:r>
      <w:r w:rsidRPr="00DF4A77">
        <w:rPr>
          <w:u w:val="single"/>
        </w:rPr>
        <w:t xml:space="preserve">Just like the property interests in Whiteness within a constitutional law context, </w:t>
      </w:r>
      <w:r w:rsidRPr="00180F0F">
        <w:rPr>
          <w:b/>
          <w:bCs/>
          <w:highlight w:val="cyan"/>
          <w:u w:val="single"/>
        </w:rPr>
        <w:t>the property interests in IP law have</w:t>
      </w:r>
      <w:r w:rsidRPr="0086429A">
        <w:rPr>
          <w:b/>
          <w:bCs/>
          <w:u w:val="single"/>
        </w:rPr>
        <w:t xml:space="preserve"> also </w:t>
      </w:r>
      <w:r w:rsidRPr="00180F0F">
        <w:rPr>
          <w:b/>
          <w:bCs/>
          <w:highlight w:val="cyan"/>
          <w:u w:val="single"/>
        </w:rPr>
        <w:t>been formed according to the White structures of</w:t>
      </w:r>
      <w:r w:rsidRPr="0086429A">
        <w:rPr>
          <w:b/>
          <w:bCs/>
          <w:u w:val="single"/>
        </w:rPr>
        <w:t xml:space="preserve"> </w:t>
      </w:r>
      <w:r w:rsidRPr="00180F0F">
        <w:rPr>
          <w:b/>
          <w:bCs/>
          <w:highlight w:val="cyan"/>
          <w:u w:val="single"/>
        </w:rPr>
        <w:t>dominance</w:t>
      </w:r>
      <w:r w:rsidRPr="001668CD">
        <w:rPr>
          <w:sz w:val="12"/>
        </w:rPr>
        <w:t xml:space="preserve">. </w:t>
      </w:r>
      <w:r w:rsidRPr="00DF4A77">
        <w:rPr>
          <w:u w:val="single"/>
        </w:rPr>
        <w:t xml:space="preserve">Even though these structures become visible in the confrontation of Western-centric IP law by folklore and TK, it is essential to keep in mind that the roots of this conundrum predate the </w:t>
      </w:r>
      <w:r w:rsidRPr="0086429A">
        <w:rPr>
          <w:b/>
          <w:bCs/>
          <w:u w:val="single"/>
        </w:rPr>
        <w:t>contemporary IP diplomacy and dates back to the origins of White interests in property</w:t>
      </w:r>
      <w:r w:rsidRPr="001668CD">
        <w:rPr>
          <w:sz w:val="12"/>
        </w:rPr>
        <w:t xml:space="preserve"> per se.</w:t>
      </w:r>
    </w:p>
    <w:p w14:paraId="4ACAC3D6" w14:textId="77777777" w:rsidR="00F66831" w:rsidRPr="001668CD" w:rsidRDefault="00F66831" w:rsidP="00F66831">
      <w:pPr>
        <w:rPr>
          <w:sz w:val="12"/>
        </w:rPr>
      </w:pPr>
      <w:r w:rsidRPr="001668CD">
        <w:rPr>
          <w:sz w:val="12"/>
        </w:rPr>
        <w:t xml:space="preserve">Complementary to Harris' arguments, Anjali Vats, in her recent publication, entitled The Color of Creatorship: Intellectual Property, Race, and the Making of Americans, claims that just like to the property regime, the IP regime is also built upon a dichotomous thinking of the American society. 577 </w:t>
      </w:r>
      <w:r w:rsidRPr="00180F0F">
        <w:rPr>
          <w:highlight w:val="cyan"/>
          <w:u w:val="single"/>
        </w:rPr>
        <w:t>Where</w:t>
      </w:r>
      <w:r w:rsidRPr="00DF4A77">
        <w:rPr>
          <w:u w:val="single"/>
        </w:rPr>
        <w:t xml:space="preserve">as </w:t>
      </w:r>
      <w:r w:rsidRPr="00180F0F">
        <w:rPr>
          <w:highlight w:val="cyan"/>
          <w:u w:val="single"/>
        </w:rPr>
        <w:t>the property regime is governed by</w:t>
      </w:r>
      <w:r w:rsidRPr="00DF4A77">
        <w:rPr>
          <w:u w:val="single"/>
        </w:rPr>
        <w:t xml:space="preserve"> the </w:t>
      </w:r>
      <w:r w:rsidRPr="00180F0F">
        <w:rPr>
          <w:highlight w:val="cyan"/>
          <w:u w:val="single"/>
        </w:rPr>
        <w:t>'White</w:t>
      </w:r>
      <w:r w:rsidRPr="00DF4A77">
        <w:rPr>
          <w:u w:val="single"/>
        </w:rPr>
        <w:t xml:space="preserve"> and </w:t>
      </w:r>
      <w:r w:rsidRPr="00180F0F">
        <w:rPr>
          <w:highlight w:val="cyan"/>
          <w:u w:val="single"/>
        </w:rPr>
        <w:t>non-White'</w:t>
      </w:r>
      <w:r w:rsidRPr="00DF4A77">
        <w:rPr>
          <w:u w:val="single"/>
        </w:rPr>
        <w:t xml:space="preserve"> </w:t>
      </w:r>
      <w:r w:rsidRPr="00180F0F">
        <w:rPr>
          <w:highlight w:val="cyan"/>
          <w:u w:val="single"/>
        </w:rPr>
        <w:t>binary</w:t>
      </w:r>
      <w:r w:rsidRPr="00DF4A77">
        <w:rPr>
          <w:u w:val="single"/>
        </w:rPr>
        <w:t xml:space="preserve"> paradigm, </w:t>
      </w:r>
      <w:r w:rsidRPr="00180F0F">
        <w:rPr>
          <w:b/>
          <w:bCs/>
          <w:highlight w:val="cyan"/>
          <w:u w:val="single"/>
        </w:rPr>
        <w:t>the IP regime revolves around</w:t>
      </w:r>
      <w:r w:rsidRPr="0086429A">
        <w:rPr>
          <w:b/>
          <w:bCs/>
          <w:u w:val="single"/>
        </w:rPr>
        <w:t xml:space="preserve"> a </w:t>
      </w:r>
      <w:r w:rsidRPr="00180F0F">
        <w:rPr>
          <w:b/>
          <w:bCs/>
          <w:highlight w:val="cyan"/>
          <w:u w:val="single"/>
        </w:rPr>
        <w:t>'creatorship and infringement'</w:t>
      </w:r>
      <w:r w:rsidRPr="0086429A">
        <w:rPr>
          <w:b/>
          <w:bCs/>
          <w:u w:val="single"/>
        </w:rPr>
        <w:t xml:space="preserve"> </w:t>
      </w:r>
      <w:r w:rsidRPr="00180F0F">
        <w:rPr>
          <w:b/>
          <w:bCs/>
          <w:highlight w:val="cyan"/>
          <w:u w:val="single"/>
        </w:rPr>
        <w:t>binary</w:t>
      </w:r>
      <w:r w:rsidRPr="001668CD">
        <w:rPr>
          <w:sz w:val="12"/>
        </w:rPr>
        <w:t xml:space="preserve">. 578 According to Vats, </w:t>
      </w:r>
      <w:r w:rsidRPr="00180F0F">
        <w:rPr>
          <w:highlight w:val="cyan"/>
          <w:u w:val="single"/>
        </w:rPr>
        <w:t>the</w:t>
      </w:r>
      <w:r w:rsidRPr="00DF4A77">
        <w:rPr>
          <w:u w:val="single"/>
        </w:rPr>
        <w:t xml:space="preserve"> latter </w:t>
      </w:r>
      <w:r w:rsidRPr="00180F0F">
        <w:rPr>
          <w:highlight w:val="cyan"/>
          <w:u w:val="single"/>
        </w:rPr>
        <w:t>paradigm feeds into the</w:t>
      </w:r>
      <w:r w:rsidRPr="00DF4A77">
        <w:rPr>
          <w:u w:val="single"/>
        </w:rPr>
        <w:t xml:space="preserve"> presumptuous </w:t>
      </w:r>
      <w:r w:rsidRPr="00180F0F">
        <w:rPr>
          <w:highlight w:val="cyan"/>
          <w:u w:val="single"/>
        </w:rPr>
        <w:t>values ingrained in Whiteness</w:t>
      </w:r>
      <w:r w:rsidRPr="00DF4A77">
        <w:rPr>
          <w:u w:val="single"/>
        </w:rPr>
        <w:t xml:space="preserve"> and Western identity, mainly because people of color have long been denied legal rights over their intellectual creations</w:t>
      </w:r>
      <w:r w:rsidRPr="001668CD">
        <w:rPr>
          <w:sz w:val="12"/>
        </w:rPr>
        <w:t xml:space="preserve">. 579 </w:t>
      </w:r>
      <w:r w:rsidRPr="00180F0F">
        <w:rPr>
          <w:highlight w:val="cyan"/>
          <w:u w:val="single"/>
        </w:rPr>
        <w:t>This has</w:t>
      </w:r>
      <w:r w:rsidRPr="00DF4A77">
        <w:rPr>
          <w:u w:val="single"/>
        </w:rPr>
        <w:t xml:space="preserve"> not only </w:t>
      </w:r>
      <w:r w:rsidRPr="00180F0F">
        <w:rPr>
          <w:highlight w:val="cyan"/>
          <w:u w:val="single"/>
        </w:rPr>
        <w:t xml:space="preserve">caused the </w:t>
      </w:r>
      <w:r w:rsidRPr="00180F0F">
        <w:rPr>
          <w:b/>
          <w:bCs/>
          <w:highlight w:val="cyan"/>
          <w:u w:val="single"/>
        </w:rPr>
        <w:t>disregard of Black contributions</w:t>
      </w:r>
      <w:r w:rsidRPr="0086429A">
        <w:rPr>
          <w:b/>
          <w:bCs/>
          <w:u w:val="single"/>
        </w:rPr>
        <w:t xml:space="preserve"> to the common imagery</w:t>
      </w:r>
      <w:r w:rsidRPr="00DF4A77">
        <w:rPr>
          <w:u w:val="single"/>
        </w:rPr>
        <w:t xml:space="preserve"> </w:t>
      </w:r>
      <w:r w:rsidRPr="00180F0F">
        <w:rPr>
          <w:highlight w:val="cyan"/>
          <w:u w:val="single"/>
        </w:rPr>
        <w:t>and</w:t>
      </w:r>
      <w:r w:rsidRPr="00DF4A77">
        <w:rPr>
          <w:u w:val="single"/>
        </w:rPr>
        <w:t xml:space="preserve"> culture, but it also </w:t>
      </w:r>
      <w:r w:rsidRPr="00180F0F">
        <w:rPr>
          <w:highlight w:val="cyan"/>
          <w:u w:val="single"/>
        </w:rPr>
        <w:t>linked</w:t>
      </w:r>
      <w:r w:rsidRPr="00DF4A77">
        <w:rPr>
          <w:u w:val="single"/>
        </w:rPr>
        <w:t xml:space="preserve"> concepts and </w:t>
      </w:r>
      <w:r w:rsidRPr="00180F0F">
        <w:rPr>
          <w:highlight w:val="cyan"/>
          <w:u w:val="single"/>
        </w:rPr>
        <w:t>aptitude of</w:t>
      </w:r>
      <w:r w:rsidRPr="00DF4A77">
        <w:rPr>
          <w:u w:val="single"/>
        </w:rPr>
        <w:t xml:space="preserve"> creativity and </w:t>
      </w:r>
      <w:r w:rsidRPr="00180F0F">
        <w:rPr>
          <w:highlight w:val="cyan"/>
          <w:u w:val="single"/>
        </w:rPr>
        <w:t>inventorship merely to White people</w:t>
      </w:r>
      <w:r w:rsidRPr="001668CD">
        <w:rPr>
          <w:sz w:val="12"/>
        </w:rPr>
        <w:t>. 580 Thus, Vats asserts that '</w:t>
      </w:r>
      <w:r w:rsidRPr="00DF4A77">
        <w:rPr>
          <w:u w:val="single"/>
        </w:rPr>
        <w:t>[</w:t>
      </w:r>
      <w:r w:rsidRPr="00180F0F">
        <w:rPr>
          <w:b/>
          <w:bCs/>
          <w:highlight w:val="cyan"/>
          <w:u w:val="single"/>
        </w:rPr>
        <w:t xml:space="preserve">t]he codified racial discrimination that made [IP] Law the </w:t>
      </w:r>
      <w:r w:rsidRPr="00180F0F">
        <w:rPr>
          <w:b/>
          <w:bCs/>
          <w:highlight w:val="cyan"/>
          <w:u w:val="single"/>
        </w:rPr>
        <w:lastRenderedPageBreak/>
        <w:t>purview of [W]hites</w:t>
      </w:r>
      <w:r w:rsidRPr="00DF4A77">
        <w:rPr>
          <w:u w:val="single"/>
        </w:rPr>
        <w:t xml:space="preserve"> in the 1800s'581 persists to stand on a racial episteme which </w:t>
      </w:r>
      <w:r w:rsidRPr="0086429A">
        <w:rPr>
          <w:b/>
          <w:bCs/>
          <w:u w:val="single"/>
        </w:rPr>
        <w:t>denies credits to  people of color as full creators</w:t>
      </w:r>
      <w:r w:rsidRPr="00DF4A77">
        <w:rPr>
          <w:u w:val="single"/>
        </w:rPr>
        <w:t xml:space="preserve"> and devalues their intellectual creations - while it </w:t>
      </w:r>
      <w:r w:rsidRPr="00180F0F">
        <w:rPr>
          <w:b/>
          <w:bCs/>
          <w:highlight w:val="cyan"/>
          <w:u w:val="single"/>
        </w:rPr>
        <w:t>prevails to valorize and protect Whites'</w:t>
      </w:r>
      <w:r w:rsidRPr="00180F0F">
        <w:rPr>
          <w:highlight w:val="cyan"/>
          <w:u w:val="single"/>
        </w:rPr>
        <w:t xml:space="preserve"> interests in IP</w:t>
      </w:r>
      <w:r w:rsidRPr="001668CD">
        <w:rPr>
          <w:sz w:val="12"/>
        </w:rPr>
        <w:t xml:space="preserve">. 582 </w:t>
      </w:r>
    </w:p>
    <w:p w14:paraId="5FC7CC9F" w14:textId="77777777" w:rsidR="00F66831" w:rsidRPr="001668CD" w:rsidRDefault="00F66831" w:rsidP="00F66831">
      <w:pPr>
        <w:rPr>
          <w:sz w:val="12"/>
        </w:rPr>
      </w:pPr>
      <w:r w:rsidRPr="001668CD">
        <w:rPr>
          <w:sz w:val="12"/>
        </w:rPr>
        <w:t xml:space="preserve">Although both Harris and Vats elaborate primarily on the American socio-historical reality and jurisprudence, </w:t>
      </w:r>
      <w:r w:rsidRPr="00DF4A77">
        <w:rPr>
          <w:u w:val="single"/>
        </w:rPr>
        <w:t xml:space="preserve">their analyses concerning the construction of </w:t>
      </w:r>
      <w:r w:rsidRPr="00180F0F">
        <w:rPr>
          <w:highlight w:val="cyan"/>
          <w:u w:val="single"/>
        </w:rPr>
        <w:t>'Whiteness' and 'property' are well- aligned</w:t>
      </w:r>
      <w:r w:rsidRPr="00DF4A77">
        <w:rPr>
          <w:u w:val="single"/>
        </w:rPr>
        <w:t xml:space="preserve"> with the racial investments entangled with 'IP', especially </w:t>
      </w:r>
      <w:r w:rsidRPr="00180F0F">
        <w:rPr>
          <w:highlight w:val="cyan"/>
          <w:u w:val="single"/>
        </w:rPr>
        <w:t xml:space="preserve">given </w:t>
      </w:r>
      <w:r w:rsidRPr="00180F0F">
        <w:rPr>
          <w:b/>
          <w:bCs/>
          <w:highlight w:val="cyan"/>
          <w:u w:val="single"/>
        </w:rPr>
        <w:t>the colonial history of</w:t>
      </w:r>
      <w:r w:rsidRPr="0086429A">
        <w:rPr>
          <w:b/>
          <w:bCs/>
          <w:u w:val="single"/>
        </w:rPr>
        <w:t xml:space="preserve"> the Western (</w:t>
      </w:r>
      <w:r w:rsidRPr="00180F0F">
        <w:rPr>
          <w:b/>
          <w:bCs/>
          <w:highlight w:val="cyan"/>
          <w:u w:val="single"/>
        </w:rPr>
        <w:t>European</w:t>
      </w:r>
      <w:r w:rsidRPr="0086429A">
        <w:rPr>
          <w:b/>
          <w:bCs/>
          <w:u w:val="single"/>
        </w:rPr>
        <w:t xml:space="preserve">) </w:t>
      </w:r>
      <w:r w:rsidRPr="00180F0F">
        <w:rPr>
          <w:b/>
          <w:bCs/>
          <w:highlight w:val="cyan"/>
          <w:u w:val="single"/>
        </w:rPr>
        <w:t>powers who</w:t>
      </w:r>
      <w:r w:rsidRPr="0086429A">
        <w:rPr>
          <w:b/>
          <w:bCs/>
          <w:u w:val="single"/>
        </w:rPr>
        <w:t xml:space="preserve"> have </w:t>
      </w:r>
      <w:r w:rsidRPr="00180F0F">
        <w:rPr>
          <w:b/>
          <w:bCs/>
          <w:highlight w:val="cyan"/>
          <w:u w:val="single"/>
        </w:rPr>
        <w:t>rested the foundations of</w:t>
      </w:r>
      <w:r w:rsidRPr="0086429A">
        <w:rPr>
          <w:b/>
          <w:bCs/>
          <w:u w:val="single"/>
        </w:rPr>
        <w:t xml:space="preserve"> the idea of IP as well as </w:t>
      </w:r>
      <w:r w:rsidRPr="00180F0F">
        <w:rPr>
          <w:b/>
          <w:bCs/>
          <w:highlight w:val="cyan"/>
          <w:u w:val="single"/>
        </w:rPr>
        <w:t>the international IP frameworks</w:t>
      </w:r>
      <w:r w:rsidRPr="001668CD">
        <w:rPr>
          <w:sz w:val="12"/>
        </w:rPr>
        <w:t xml:space="preserve">. As argued by Vats and Keller, </w:t>
      </w:r>
      <w:r w:rsidRPr="00DF4A77">
        <w:rPr>
          <w:u w:val="single"/>
        </w:rPr>
        <w:t>‘[</w:t>
      </w:r>
      <w:r w:rsidRPr="00180F0F">
        <w:rPr>
          <w:highlight w:val="cyan"/>
          <w:u w:val="single"/>
        </w:rPr>
        <w:t>W]hites have</w:t>
      </w:r>
      <w:r w:rsidRPr="00DF4A77">
        <w:rPr>
          <w:u w:val="single"/>
        </w:rPr>
        <w:t xml:space="preserve"> </w:t>
      </w:r>
      <w:r w:rsidRPr="0086429A">
        <w:rPr>
          <w:b/>
          <w:bCs/>
          <w:u w:val="single"/>
        </w:rPr>
        <w:t xml:space="preserve">historically </w:t>
      </w:r>
      <w:r w:rsidRPr="00180F0F">
        <w:rPr>
          <w:b/>
          <w:bCs/>
          <w:highlight w:val="cyan"/>
          <w:u w:val="single"/>
        </w:rPr>
        <w:t>constructed information regimes in ways which devalue</w:t>
      </w:r>
      <w:r w:rsidRPr="0086429A">
        <w:rPr>
          <w:b/>
          <w:bCs/>
          <w:u w:val="single"/>
        </w:rPr>
        <w:t xml:space="preserve"> the knowledge and practices on </w:t>
      </w:r>
      <w:r w:rsidRPr="00180F0F">
        <w:rPr>
          <w:b/>
          <w:bCs/>
          <w:highlight w:val="cyan"/>
          <w:u w:val="single"/>
        </w:rPr>
        <w:t>non-[W]hites</w:t>
      </w:r>
      <w:r w:rsidRPr="00DF4A77">
        <w:rPr>
          <w:u w:val="single"/>
        </w:rPr>
        <w:t>.' Nevertheless, a culturally-specific and value-laden IP regime as such was gradually globalized and imposed upon the non-Western hemisphere, by means of colonialism</w:t>
      </w:r>
      <w:r w:rsidRPr="001668CD">
        <w:rPr>
          <w:sz w:val="12"/>
        </w:rPr>
        <w:t xml:space="preserve">, the Westphalian perceptions of the ‘State', and the international (IP) diplomacy. As a consequence, </w:t>
      </w:r>
      <w:r w:rsidRPr="00180F0F">
        <w:rPr>
          <w:b/>
          <w:bCs/>
          <w:highlight w:val="cyan"/>
          <w:u w:val="single"/>
        </w:rPr>
        <w:t>IP law continues to ‘operate</w:t>
      </w:r>
      <w:r w:rsidRPr="0086429A">
        <w:rPr>
          <w:b/>
          <w:bCs/>
          <w:u w:val="single"/>
        </w:rPr>
        <w:t xml:space="preserve"> (...) </w:t>
      </w:r>
      <w:r w:rsidRPr="00180F0F">
        <w:rPr>
          <w:b/>
          <w:bCs/>
          <w:highlight w:val="cyan"/>
          <w:u w:val="single"/>
        </w:rPr>
        <w:t>protect[ing] the power of</w:t>
      </w:r>
      <w:r w:rsidRPr="0086429A">
        <w:rPr>
          <w:b/>
          <w:bCs/>
          <w:u w:val="single"/>
        </w:rPr>
        <w:t xml:space="preserve"> [</w:t>
      </w:r>
      <w:r w:rsidRPr="00180F0F">
        <w:rPr>
          <w:b/>
          <w:bCs/>
          <w:highlight w:val="cyan"/>
          <w:u w:val="single"/>
        </w:rPr>
        <w:t>W]hiteness</w:t>
      </w:r>
      <w:r w:rsidRPr="0086429A">
        <w:rPr>
          <w:b/>
          <w:bCs/>
          <w:u w:val="single"/>
        </w:rPr>
        <w:t xml:space="preserve"> and the Global North</w:t>
      </w:r>
      <w:r w:rsidRPr="001668CD">
        <w:rPr>
          <w:sz w:val="12"/>
        </w:rPr>
        <w:t>. '584</w:t>
      </w:r>
    </w:p>
    <w:p w14:paraId="0F01CE79" w14:textId="77777777" w:rsidR="00F66831" w:rsidRDefault="00F66831" w:rsidP="00F66831">
      <w:pPr>
        <w:pStyle w:val="Heading4"/>
      </w:pPr>
      <w:r>
        <w:t xml:space="preserve">Copyright law is </w:t>
      </w:r>
      <w:r>
        <w:rPr>
          <w:u w:val="single"/>
        </w:rPr>
        <w:t xml:space="preserve">inextricably </w:t>
      </w:r>
      <w:r w:rsidRPr="00141508">
        <w:rPr>
          <w:u w:val="single"/>
        </w:rPr>
        <w:t>tied</w:t>
      </w:r>
      <w:r>
        <w:t xml:space="preserve"> with notions of power and racialized </w:t>
      </w:r>
      <w:r w:rsidRPr="00141508">
        <w:rPr>
          <w:u w:val="single"/>
        </w:rPr>
        <w:t>White dominance</w:t>
      </w:r>
      <w:r>
        <w:t xml:space="preserve"> – rea</w:t>
      </w:r>
      <w:r w:rsidRPr="00634C4F">
        <w:t>lly</w:t>
      </w:r>
      <w:r>
        <w:t xml:space="preserve"> need a history lesson?</w:t>
      </w:r>
    </w:p>
    <w:p w14:paraId="535AC236" w14:textId="77777777" w:rsidR="00F66831" w:rsidRPr="00B666FF" w:rsidRDefault="00F66831" w:rsidP="00F66831">
      <w:pPr>
        <w:rPr>
          <w:b/>
          <w:bCs/>
          <w:sz w:val="26"/>
        </w:rPr>
      </w:pPr>
      <w:r>
        <w:rPr>
          <w:rStyle w:val="Style13ptBold"/>
        </w:rPr>
        <w:t xml:space="preserve">Turan 21 </w:t>
      </w:r>
      <w:r w:rsidRPr="00B33726">
        <w:t xml:space="preserve">[Pelin; December 2021; SJD, International Business Law, Central European University, LL.M., Intellectual Property Law, University of Edinburgh; “Gazing at Intellectual Property Law Through the Lens of Critical Race Theory: The Interplay of Race, Power, and Intellectual Property Law,” p. </w:t>
      </w:r>
      <w:r>
        <w:t>108</w:t>
      </w:r>
      <w:r w:rsidRPr="00B33726">
        <w:t>-1</w:t>
      </w:r>
      <w:r>
        <w:t>20</w:t>
      </w:r>
      <w:r w:rsidRPr="00B33726">
        <w:t xml:space="preserve"> $P]</w:t>
      </w:r>
    </w:p>
    <w:p w14:paraId="5BD96BAE" w14:textId="77777777" w:rsidR="00F66831" w:rsidRDefault="00F66831" w:rsidP="00F66831">
      <w:r>
        <w:t>Since its early beginnings, IP law, and particularly copyright law, had an intricate relationship with power. Benedict Atkinson and Brian Fitzgerald present this concurrence as the governance of information by ‘a hierarchy of authority' 602 that prevailed until the enactment of the first copyright statute, namely the Statute of Anne of 1710.603 Notwithstanding with these statements, it is asserted herein that the reciprocity of copyright and power was not limited to maintaining control over the exploitation of information. Neither this mutuality ceased with the codification of copyright as an authorial right by the aforementioned Statute. Per contra, it was institutionalized, along with the main structures of White dominance, in IP law, which echo, if not prevail to rule, the contemporary IP law domain.</w:t>
      </w:r>
    </w:p>
    <w:p w14:paraId="3F04D8CA" w14:textId="77777777" w:rsidR="00F66831" w:rsidRDefault="00F66831" w:rsidP="00F66831">
      <w:r>
        <w:t>Though the genesis and the maturation of the idea of 'IP' and 'copyright' pre-date the construction of race, ,604 the ideology and the structures of (inherently White) dominance that had been interwoven into the fabric of IP law in general, and copyright in particular, catalyzed the construction of racialized modes of creatorship and creativity within a paradigmatic (White and non-White) binary in the latter stages of the Western (European) history.</w:t>
      </w:r>
    </w:p>
    <w:p w14:paraId="37FD8A69" w14:textId="77777777" w:rsidR="00F66831" w:rsidRDefault="00F66831" w:rsidP="00F66831">
      <w:r>
        <w:t>Therefore, this section explains the origins of copyright, not only as a socio-political and legal construct, but also as a legal practice emerged from the Western (European) economic, historical, political, and legal context. Aspiring to unfold the relationship of copyright with the (reinforcement of) power, the section outlines the chronicle of events until the adoption of the Statute of Anne of 1710, by considering the milestones in copyright history. Aligned with this purpose, the section identifies and explains four interrelated aspects of the interface between IP and power: Physical authority, ideological authority, political authority, and economic authority. Whereas the narrative herein centralizes the Kingdom of England to substantiate its arguments and to explain the aforementioned power structures built in copyright law, other jurisdictions are also mentioned, when necessary.</w:t>
      </w:r>
    </w:p>
    <w:p w14:paraId="14B3AD7F" w14:textId="77777777" w:rsidR="00F66831" w:rsidRDefault="00F66831" w:rsidP="00F66831">
      <w:r>
        <w:lastRenderedPageBreak/>
        <w:t>The construction of copyright can be traced back to the early fifteenth-century, though such a construct hardly resembles the modern perceptions of copyright but rather a copy-right. Indeed, it is not possible to speak of an economic and transferrable authorial legal right in the early 1400s, mainly for two intertwined reasons: First, at the time there was no technology available to produce authorial works in large quantity. Second, in the absence of such technology, authorial works were being reproduced manually by copyists. 606 Thus, the art of making manuscript copies was a time-consuming and costly process. 607 Given the impossibility of mass reproduction and distribution, authors were often relying on wealthy patrons' sponsorship for a living.608 Besides, every copied manuscript had an immediate material return; hence, there were hardly stocks of copies and no economic imperative for securing future commercial transactions. 609</w:t>
      </w:r>
    </w:p>
    <w:p w14:paraId="4C13A253" w14:textId="77777777" w:rsidR="00F66831" w:rsidRDefault="00F66831" w:rsidP="00F66831">
      <w:r>
        <w:t>This historical and literary backdrop of the early 1400s produced the first liaison of copy-right with power: Physical authority. In this respect, Alain Pottage and Brad Sherman explain that the Roman law's specificato principle was the main legal institution in medieval England which would help construe book-possessors' rights over authorial works.610 The dominium of the possessor was acknowledged to prevail over the composite parts of a corporeal object, unless such parts could be recovered without damaging the object. 611 Therefore, the possession of the physical copy of a literary work embodied also the perpetual right to reproduce its content, without being subjected to any restrictions. 612</w:t>
      </w:r>
    </w:p>
    <w:p w14:paraId="2847250B" w14:textId="77777777" w:rsidR="00F66831" w:rsidRDefault="00F66831" w:rsidP="00F66831">
      <w:r>
        <w:t>Despite the limited number of archival materials on the origins of copy-right per se, there is an anecdote narrated by Edward S. Rogers that confirms this Roman law approach to the original manuscript and its (in a way) derivatives.613 Rogers cites an historical episode between Finnian and Saint Columba which concerns the latter discovering a psalter in the former's possession and copying it.614 Being informed about this incident, Finnian considers the Saint's act as theft; he claims that '[the copy] was as much his as the original'615 and requests the unauthorized copy of the psalter.616 The dispute ends up in a trial before King Dermott, who delivers the following judgement that solved the dispute: 'To every cow her calf, to every book its copy."</w:t>
      </w:r>
    </w:p>
    <w:p w14:paraId="4C64D722" w14:textId="77777777" w:rsidR="00F66831" w:rsidRDefault="00F66831" w:rsidP="00F66831">
      <w:r>
        <w:t xml:space="preserve">The physical authority aspect evident in this judgement, hence, the subjection of the trajectory of copies to the ownership of the physical copy of the original work lost their initial importance, due to one of the major achievements of the Century: The invention of the first moveable-type of printing press by Johannes W. Gutenberg in 1439.618 With the arrival of the printing technology, not only copy-right transposed to a sophisticated entity, but also the dynamics within the publishing sector undergone transformation. Facilitating the reproduction and mass production of literary works,619 the printing press decreased, on the one hand, authors' reliance on manual copyists, and the publication price, on the other. 620 Thus, it created a literary market, where books were more affordable, hence, accessible to a broader spectrum of readers. 621 In return, it also increased the potential economic gain of authors and printers, while introducing the risk of reproduction and distribution of unauthorized copies. 622 As highlighted by Ronan Deazley et al., along with these changes a new era began in the general copy-right history, which impacted each and every jurisdiction in the Western (European) hemisphere. </w:t>
      </w:r>
    </w:p>
    <w:p w14:paraId="539E1FC6" w14:textId="77777777" w:rsidR="00F66831" w:rsidRDefault="00F66831" w:rsidP="00F66831">
      <w:r>
        <w:t>Yet, the most sensational outcome of this process, at least for the purposes of this dissertation, was the reproduction and dissemination of the Bible, which startled the Protestant Reformation in 1517.624 This incident presented a new aspect to the relationship between copy-right and power: Ideological authority.</w:t>
      </w:r>
    </w:p>
    <w:p w14:paraId="7435C266" w14:textId="77777777" w:rsidR="00F66831" w:rsidRDefault="00F66831" w:rsidP="00F66831">
      <w:r>
        <w:lastRenderedPageBreak/>
        <w:t>Indeed, the advent of the printing press not only holds a milestone in the global copy-right history, but it also marks a turning-point (or, perhaps, a point-of-no-turn) in the relationship between the ruling-elite and the public at large, given the flow of the following events: The vernacular translations of the Bible, or the so-called Gutenberg Bible, was distributed to masses." This incident illuminates the intricacies of copy-right and power in two ways: First, the printing press and the Gutenberg Bible broke the monopoly of the Roman Catholic Church on the production, interpretation, and dissemination of the Biblical information.626 While enabling the publication and spread of the ideas dissenting from or confronting the practices of the Roman Catholic Church,627 it empowered the society at large, by exploiting the information long kept in the hands of the ruling-elite. 628 Second, given the wide-dissemination of the Gutenberg Bible, the content of the materials to be published gained great importance for the ruling-elite.629 Indeed, the printing technology made materials that are essential for the public to form an opinion quite accessible, whereas this comprised a ‘threat' to the ruling-elite's status quo, political power, and religious authority.630 Thus, they had the urge to introduce certain copy-right measures in order to control the dissemination of information as such.631 This outcome is particularly intriguing, due to resulting in the use of copy-right as a mechanism to control (or, to prevent) the dissemination of information632 (especially, of ‘dangerous ideas' such as Royalism, Protestantism, or anything that does not comport with the doctrine of the Roman Catholic Church, and the like), to censor the content to be published, and to manipulate the society.63</w:t>
      </w:r>
    </w:p>
    <w:p w14:paraId="4D6FAA3B" w14:textId="77777777" w:rsidR="00F66831" w:rsidRDefault="00F66831" w:rsidP="00F66831">
      <w:r>
        <w:t>The British Crown imported the printing technology in 1477 and established the official King's Print in 1518.634 Given that the printing technology was introduced to the Kingdom of England by the King, the act of printing was considered a royal prerogative that is exclusive to the Crown. 635 Accordingly, and recalling King Dermott's judgment mentioned above, any printed material (which were mainly comprised of the translations of the Bible, psalters, prayer books, Church calendars, and laws) belonged to the King. 636 Yet, the arrival of the printing technology in England, especially in the aftermath of the Reformist movements, not only entrenched the physical and ideological aspects of copy-right's relation to power, but it also introduced two other dimensions to this correspondence: Political and economic authority.</w:t>
      </w:r>
    </w:p>
    <w:p w14:paraId="4FE277EB" w14:textId="77777777" w:rsidR="00F66831" w:rsidRDefault="00F66831" w:rsidP="00F66831">
      <w:r>
        <w:t>The political authority focalizes the Crown's endeavors to control the content of prospective publications before the printing and exploitation processes. In this context, the inaugural pre- publication censorship scheme was secured by the Crown by the Proclamation Prohibiting Unlicensed Printing of Scripture of 1538637 (hereafter 'the Henrician Proclamation').638 The Henrician Proclamation was issued to prevent the spread of the Protestant Reformation's impact in Britain.639 It aspired to protect the Catholic theology and to prevent the dissemination of the Bible's English translation. 640 To achieve this end, it prohibited the printing and publication of the Divine scripture without prior view and examination of the King, the Privy Council, or an assigned bishop.641 On that note, it shall be crystallized that the Henrician Proclamation constituted only a prelude to the pre-publication censorship schemes.642 Indeed, this Proclamation was followed by many others varying in objectives and scopes."</w:t>
      </w:r>
    </w:p>
    <w:p w14:paraId="3E1F4E15" w14:textId="77777777" w:rsidR="00F66831" w:rsidRDefault="00F66831" w:rsidP="00F66831">
      <w:r>
        <w:t xml:space="preserve">As to the economic authority, it centralizes the King's exclusive authority to bestow royal grants upon third parties. Indeed, the King could entitle certain people with the privilege to exercise the art of printing.644 This practice is referred to as 'privilege' herein since neither the grant nor the renewal of such opportunity were bound to any statutory principle or objective criteria. 645 Per contra, these printings privileges were granted on an ad hoc basis and arbitrarily.646 Whereas these ad hoc privileges </w:t>
      </w:r>
      <w:r>
        <w:lastRenderedPageBreak/>
        <w:t>were efficient at the beginning, the increasing dependency on the printing press not only resulted in the increase in the number of printing presses, but it also transformed printing into a highly competitive business.647 This was followed by tradesmen's demand for securing their economic returns from printing by having a monopoly in the marketplace. 648 Such demands to suppress competition in the book trade paved the way to the incorporation of the so-called Stationers' Company649 in 1557 by a royal decree, entitled the Royal Charter of the Company of Stationers 650 (hereafter 'the Charter'). 651 The Charter not only provided a corporate legal status to the Stationers' Company, but it also entitled the Company and its members with exclusive control over the printing enterprise in England, 652 which Robert William Cornish articulates as the establishment of 'an entrepreneurial cartel.'</w:t>
      </w:r>
    </w:p>
    <w:p w14:paraId="5203620E" w14:textId="77777777" w:rsidR="00F66831" w:rsidRDefault="00F66831" w:rsidP="00F66831">
      <w:r>
        <w:t>The incorporation of the Stationers' Company was justified by the goals of regulating the printing enterprise, as well as attaining and maintaining the uniformity and order in the commerce.' 654 Nevertheless, the Stationer's Company was more than a mechanism for precision in the commercial sphere. It was operating as a mechanism to police and enforce the publishers' compliance with the licensing laws, in exchange for a monopoly over the printing business." This was aimed at enhancing the Crown's control over the dissemination of information to the public at large. The preamble of the Charter clarified that the information deemed to fit in certain categories were prohibited to be published, and these categories were articulated as follows:</w:t>
      </w:r>
    </w:p>
    <w:p w14:paraId="66D59889" w14:textId="77777777" w:rsidR="00F66831" w:rsidRDefault="00F66831" w:rsidP="00F66831">
      <w:pPr>
        <w:ind w:left="720"/>
      </w:pPr>
      <w:r>
        <w:t>'(...) certain seditious and heretical books, rhymes and treatises are daily published and printed by divers scandalous, malicious, schismatical and heretical persons, not only moving our subjects and lieges to sedition and disobedience against (...) our crown and dignity, but also to renew and to move (...) heresies against the faith and sound doctrine of Holy Mother Church (...). '656</w:t>
      </w:r>
    </w:p>
    <w:p w14:paraId="2B49BDBA" w14:textId="77777777" w:rsidR="00F66831" w:rsidRDefault="00F66831" w:rsidP="00F66831">
      <w:r>
        <w:t>Therefore, the Stationers' Company was entitled to search for any published or to be published material in any public or private premises within England (and its dominions), as well as to seize, hold, or even burn any such material, if they were deemed to be contrary to the laws or other regulations. 657</w:t>
      </w:r>
    </w:p>
    <w:p w14:paraId="47004902" w14:textId="77777777" w:rsidR="00F66831" w:rsidRDefault="00F66831" w:rsidP="00F66831">
      <w:r>
        <w:t>Whereas the Charter, as a self-regulatory text of the Company, was centered around economic interests and concentrated on the regulation of the book trade, the Star Chamber Decree of 1566658 equipped the Company with further authority – principally, due to the Crown's growing interest in controlling the press and the dissemination of information at its source. 659 Due to this, Deazley refers to the Decree of 1566 as the first explicit link between censorship and copy-right, hence, the first formal representation of the convergence of ‘the proprietary interests of the stationers and the censorial impulses of the [M]onarch and the government.'660 Furthermore, this Decree extended the scope of prohibited publications from religious texts to any book that was contrary to the laws, ordinances, and the letters patent."</w:t>
      </w:r>
    </w:p>
    <w:p w14:paraId="70FDB3A8" w14:textId="77777777" w:rsidR="00F66831" w:rsidRDefault="00F66831" w:rsidP="00F66831">
      <w:r>
        <w:t xml:space="preserve">The Stationers' Company and its operation twisted the existing power structures, on many different levels and in a number of intertwined ways: First, the Decree restricted the operation of printing presses to the members of the Stationer's Company; thus, an exclusionary group of printers were formed. 662 Second, the Stationer's Company hindered the competition among publishers, or consolidated the existing privileges of the publishers, by introducing a book-keeping system." 663 The Company's registry became a record for the established copy-rights and  rightsowners.664 Although this practice was born out as a custom in the printing business, it gained a compulsory character with the Star Chamber Decree of 1637,665 which was later enshrined in a by-law of the guild.666 Third, the Stationer's Company and </w:t>
      </w:r>
      <w:r>
        <w:lastRenderedPageBreak/>
        <w:t>its registry, once and for all, consolidated the physical aspect of the copyright and power relationship. While advancing the status quo of the business enterprises, the Company's operations deprived the authors, who do not possess a printing press, from their control over their intellectual creations, if they had left any." Finally, the existence of the Company and its registry entrenched the Crown's absolute power of not only to controlling the copying process, but also controlling the content to be published.668 Thus, the copy-right system has become, in Caterina Sganga's words, ‘a cheap tool to control the press’ 669 in the hands of the ruling-elite, until the early eighteenth-century.</w:t>
      </w:r>
    </w:p>
    <w:p w14:paraId="4FE21D61" w14:textId="77777777" w:rsidR="00F66831" w:rsidRDefault="00F66831" w:rsidP="00F66831">
      <w:r>
        <w:t>That said, the State- and Church-imposed pre-publication censorship schemes ceased with the passing of the Statute of Anne of 1710.670 The Statute is often celebrated in the IP circles due to replacing the printer- and publisher-oriented copy-right system with an author-oriented one." Indeed, the Statute considered the copy-right practices detrimental to authors and their heirs, as well as disincentivizing for authors to pursue contributing to the cultural life. 672 Hence, it vested a quasi-right to property in authors over their new works, limited to a fourteen-year term and could be renewed for another fourteen years, if the author was still alive. 673 Additionally, it recognized a single twenty-one-year term of legal protection for the publications already in print. 674</w:t>
      </w:r>
    </w:p>
    <w:p w14:paraId="308DFB10" w14:textId="77777777" w:rsidR="00F66831" w:rsidRDefault="00F66831" w:rsidP="00F66831">
      <w:r>
        <w:t>Even though the Statute of Anne of 1710 is praised as the beginning of an author-centered (or, modern) copyright system, Peter Prescott points out to a less spoken reason for this shift: "[E]xport[ation of] copyright control to a region of Great Britain where the Stationers' Company's writ did not run. .675 Prescott pinpoints the Kingdom of Scotland, as the Kingdoms of England and Scotland united in 1707 and formed Great Britain.676 At the time being, there were no complex copyright systems in Scotland compared to that of England; still, there was a remarkable book trade ruled by Edinburgh and Glasgow publishers. 677 Given that the Scottish publishing enterprise was out of the reach of the London-based Stationer's Company, Prescott argues that following the Act of Union of 1707,678 London publishers and booksellers may have feared parallel imports to Scotland. 679</w:t>
      </w:r>
    </w:p>
    <w:p w14:paraId="51E57312" w14:textId="77777777" w:rsidR="00F66831" w:rsidRDefault="00F66831" w:rsidP="00F66831">
      <w:r>
        <w:t>In fact, a broader historical analysis of the expansion of British copyright laws to territories across the borders of the Great Britain is explained in the following section. Prior to that and as a closing remark to this section, it is worth to briefly summarize that copyright emerged as a censorship mechanism from the Western (European) reality and constituted a tool paramount to reinforcing the interests of the ruling-elite, including those of the Monarch, the Roman Catholic Church, and the ones holding the capital. Based on this, it is concluded herein that copy-right was not intended to comprise an aesthetics-free system. Per contra, it was an indicator for ‘approved' content and 'worth-to-be' exploited information.</w:t>
      </w:r>
    </w:p>
    <w:p w14:paraId="6A7C66B5" w14:textId="77777777" w:rsidR="00F66831" w:rsidRDefault="00F66831" w:rsidP="00F66831">
      <w:r>
        <w:t>Even though the arbitrary or strategic use of the copy-right tool was transformed by the passing of the Statute of Anne of 1710; it is hard to say the same for the ideologically-, politically-, and economically-charged power structures ingrained in copy-right practices and copyright law. These aspects may have also transformed, though remained attached to the core of copyright law and carried along with the extension of British copyright laws to its colonial territories and beyond.</w:t>
      </w:r>
    </w:p>
    <w:p w14:paraId="417D208B" w14:textId="77777777" w:rsidR="00F66831" w:rsidRDefault="00F66831" w:rsidP="00F66831">
      <w:pPr>
        <w:pStyle w:val="Heading4"/>
      </w:pPr>
      <w:r>
        <w:lastRenderedPageBreak/>
        <w:t xml:space="preserve">Trademark law is a </w:t>
      </w:r>
      <w:r>
        <w:rPr>
          <w:u w:val="single"/>
        </w:rPr>
        <w:t>weapon</w:t>
      </w:r>
      <w:r>
        <w:t xml:space="preserve"> wielded by white supremacist powers that seek to reduce blackness to a </w:t>
      </w:r>
      <w:r w:rsidRPr="00C6577C">
        <w:rPr>
          <w:u w:val="single"/>
        </w:rPr>
        <w:t>figment of the imagination</w:t>
      </w:r>
      <w:r>
        <w:t xml:space="preserve"> drowned out by </w:t>
      </w:r>
      <w:r w:rsidRPr="00C6577C">
        <w:rPr>
          <w:u w:val="single"/>
        </w:rPr>
        <w:t>appropriation</w:t>
      </w:r>
      <w:r>
        <w:t xml:space="preserve"> and </w:t>
      </w:r>
      <w:r w:rsidRPr="00C6577C">
        <w:rPr>
          <w:u w:val="single"/>
        </w:rPr>
        <w:t>exploitation</w:t>
      </w:r>
      <w:r>
        <w:t>.</w:t>
      </w:r>
    </w:p>
    <w:p w14:paraId="785658D2" w14:textId="77777777" w:rsidR="00F66831" w:rsidRPr="00B666FF" w:rsidRDefault="00F66831" w:rsidP="00F66831">
      <w:pPr>
        <w:rPr>
          <w:b/>
          <w:bCs/>
          <w:sz w:val="26"/>
        </w:rPr>
      </w:pPr>
      <w:r>
        <w:rPr>
          <w:rStyle w:val="Style13ptBold"/>
        </w:rPr>
        <w:t xml:space="preserve">Turan 21 </w:t>
      </w:r>
      <w:r w:rsidRPr="00B33726">
        <w:t xml:space="preserve">[Pelin; December 2021; SJD, International Business Law, Central European University, LL.M., Intellectual Property Law, University of Edinburgh; “Gazing at Intellectual Property Law Through the Lens of Critical Race Theory: The Interplay of Race, Power, and Intellectual Property Law,” p. </w:t>
      </w:r>
      <w:r>
        <w:t>187-193</w:t>
      </w:r>
      <w:r w:rsidRPr="00B33726">
        <w:t xml:space="preserve"> $P]</w:t>
      </w:r>
    </w:p>
    <w:p w14:paraId="239A78CF" w14:textId="77777777" w:rsidR="00F66831" w:rsidRDefault="00F66831" w:rsidP="00F66831">
      <w:r>
        <w:t>Trademark law responds to completely different needs than those of copyright law, due to being addressed to different beneficiaries and being built upon different policy goals. Trademark refers to a registered mark that distinguishes the goods and services of a business enterprise from those others. 1086 Unlike copyright (or patent), trademark law does not require the mark to be original (or novel), but to be distinctive. 1087 Thus, it serves to protect consumers by enabling market transparency regarding the origins of the goods and services. 1088 Furthermore, it minimizes the consumer search cost and reduces the risk of consumer confusion regarding the provider of the goods and services available in the market. 1089</w:t>
      </w:r>
    </w:p>
    <w:p w14:paraId="7819753D" w14:textId="77777777" w:rsidR="00F66831" w:rsidRDefault="00F66831" w:rsidP="00F66831">
      <w:r>
        <w:t>Although the consumer interest is at the center of trademark law, the actual beneficiaries of trademark law are the market actors who engage in trade and offer goods and services to the marketplace. 1090 Indeed, trademark law vests the exclusive right to use the registered mark in business transactions and the right to prevent third parties from using identical or similar marks for identical and similar goods and services for which the trademark is registered. 1091</w:t>
      </w:r>
    </w:p>
    <w:p w14:paraId="03B38F6A" w14:textId="77777777" w:rsidR="00F66831" w:rsidRDefault="00F66831" w:rsidP="00F66831">
      <w:r>
        <w:t>Though they are closely related with corporations and the marketplace, rather than the advancement of culture and science; 1092 trademarks have the potential and the power to convey a message, to alter the societal realities, to fabricate even racially-charged, white-washed, or falsified - social meanings and imagery, and to integrate such social constructs and structures into the fabric of the society." 1093 In this sense, just like the disentanglement of idea from expression within the copyright context, trademark law is also not concerned with whether a mark is culturally (in)sensitive, inappropriate, or historically wrong.</w:t>
      </w:r>
    </w:p>
    <w:p w14:paraId="1A917880" w14:textId="77777777" w:rsidR="00F66831" w:rsidRDefault="00F66831" w:rsidP="00F66831">
      <w:r>
        <w:t>As rightfully articulated by Rosemary J. Coombe, the information societies are constantly introduced to goods and services that bear trademarks, which comprise of 'commodified forms of cultural representations.' 1094 Even though these trademarks may not have any 'organic' meaning that have been collectively constructed by the society over time, these signs and symbols enter the common imagery of the society via corporations’“meaning-making [or ‘cultural recoding' practices] (...) [aimed at adapting] signs, text, and images to their own agenda.' 1095 In respect to this, Ann Bartow explains that naming practices, including the branding of goods and services with trademarks, communicate information about a certain society and its historical, cultural, and political heritage. 1096 In this sense, Bartow also attributes a cultural dimension to trademarks and adds that trademarks ‘affect public perceptions and permeate the collective public conscience.' 1097</w:t>
      </w:r>
    </w:p>
    <w:p w14:paraId="59C899AB" w14:textId="77777777" w:rsidR="00F66831" w:rsidRDefault="00F66831" w:rsidP="00F66831">
      <w:r>
        <w:t xml:space="preserve">Nevertheless, just like copyright law, trademark law does not operate in a socio-historical and political vacuum.1 1098 As opposed to its face-neutral legal framework, trademark law has been under the influence of the general public discourse as well as its racial classifications; hence, it has historically promoted racially-charged information and racial hierarchies. 1099 In fact, Bartow claims that the </w:t>
      </w:r>
      <w:r>
        <w:lastRenderedPageBreak/>
        <w:t>current naming practices, including the legal norms and principles on trademarks, often privilege the interests of ‘the wealthy, male, and [W]hite.'</w:t>
      </w:r>
    </w:p>
    <w:p w14:paraId="7FBC26C9" w14:textId="77777777" w:rsidR="00F66831" w:rsidRDefault="00F66831" w:rsidP="00F66831">
      <w:r>
        <w:t>The racially-charged ‘meaning-making' practices of corporations, as ratified and legalized by the Western-centric trademark regimes, have a couple of major and intertwined consequences, especially on the racialized cultural identities of historically marginalized non-Western groups: First, these practices, at their 'best', pave the way to phenomena known as cultural imperialism and cultural (mis)appropriation. Cultural imperialism refers to ‘the threat of assimilation or the loss of cultural distinctiveness,' 1101 due to the (mis)use or mis(appropriation) of mainly the non- Western or indigenous cultures. 1102 As to cultural (mis)appropriation, it refers to the phenomenon of using a distinct cultural element out of its original context, hence, causing the distortion of its authentic meaning, as well as the exploitation of such cultural elements without free, prior, informed consent of its traditional holders. 1103 In order to identify the problematic aspects of this phenomenon, Coombe refers to the 'colonial imaginary.'1104 According to Coombe, cultural (mis)appropriation stems from the lingering colonial mindset that denies, especially, indigenous peoples the status of being currently existing human beings who can narrate their own reality and engage in a dialogue with the dominant groups in the society. 1105 Furthermore, such a racial thinking reduces them to archetypes or ‘mythical' beings who stem from the imagination of the society, authors, creators, or trademark owners.</w:t>
      </w:r>
    </w:p>
    <w:p w14:paraId="7028DBE9" w14:textId="77777777" w:rsidR="00F66831" w:rsidRDefault="00F66831" w:rsidP="00F66831">
      <w:r>
        <w:t>Second, the existing trademark regime that is built upon the Western commercial relations and interests can further invest in the colonial and racial imagery, by providing the legal basis for the registration of racial stereotypes, derogatory marks, and even racial slurs as trademarks. 1107 In fact, the IP domain holds many notorious examples of racially insensitive trademarks that were registered and that are still in use. These trademarks include but not limited to the following: The 'Aunt Jemima' and 'Uncle Ben' words and images, which evoke the racial and stereotypical house servants — or, slaves; the inherently racist trademarks, such as 'Redskins' and 'N***** Hair'; the 'Crazy Horse' trademark, which consists of the name of a Native-American chieftain and inappropriately attributes his name to alcoholic beverages, hence, dishonors the Chief and his legacy, 1108</w:t>
      </w:r>
    </w:p>
    <w:p w14:paraId="6A897340" w14:textId="77777777" w:rsidR="00F66831" w:rsidRDefault="00F66831" w:rsidP="00F66831">
      <w:r>
        <w:t>Regardless of the message that trademarks carry and circulate, the legal protection bestowed upon such corporate commodities interact with the public space and the common knowledge of the society in the following ways: On the one hand, just like copyright law, trademark law gives primacy to the economic interests of the Western (European) market actors over the identity and cultural survival, predominantly, of non-Western and indigenous communities.1109 It not only 'justifies' the meaning imputed within the trademark, but also commodifies such cultural insignia and monopolizes its dissemination by the corporation that ‘owns' the trademark. 1110 On the other hand, the registration of the mark and the acquisition of exclusive IPRs over the trademark fixates and 'freezes' the (negative) cultural connotations attached to the relevant insignia, whilst constantly feeding the common imager with such racial information.1111</w:t>
      </w:r>
    </w:p>
    <w:p w14:paraId="361756F6" w14:textId="77777777" w:rsidR="00F66831" w:rsidRDefault="00F66831" w:rsidP="00F66831">
      <w:r>
        <w:t xml:space="preserve">As a consequence, these racial practices within the trademark domain lead to what Madhavi Sunder calls the struggles over discursive power – the right to create and control cultural meaning.’1112 In this sense, it can be argued the global IP diplomacy has become a new venue for the historically subordinated groups, including racial and ethnic minorities and indigenous peoples, to claim exclusive legal rights to control their cultural representation and public image, and to prevent their pejorative or </w:t>
      </w:r>
      <w:r>
        <w:lastRenderedPageBreak/>
        <w:t>falsified images portrayed by third parties, including Western (European) intellectual creators and media conglomerates. 1113</w:t>
      </w:r>
    </w:p>
    <w:p w14:paraId="386FE6BF" w14:textId="77777777" w:rsidR="00F66831" w:rsidRDefault="00F66831" w:rsidP="00F66831">
      <w:r>
        <w:t>To summarize and conclude, the contemporary global IP frameworks are products of the diplomatic relations established amongst Western (European) States, which were drafted and negotiated in an atmosphere of racial thinking - and in the shadow of colonialism. 1114 Thus, both copyright and trademark laws hold the potential to further entrench the colonial mindset, to consolidate the presumption of the Western (European) ‘superiority', and to engage in racially- charged practices. In fact, IP norms and standards, on the one hand, locate the Western (European) culture, values, and ideals at the pinnacle of a racialized cultural hierarchy, and they reflect the Western (European) readings of authorship and creativity. On the other hand, the same IP regime places non-Western cultures and the non-Western perceptions of creativity at a subordinate level in this hierarchical ladder.</w:t>
      </w:r>
    </w:p>
    <w:p w14:paraId="37F3FCE3" w14:textId="77777777" w:rsidR="00F66831" w:rsidRDefault="00F66831" w:rsidP="00F66831">
      <w:r>
        <w:t>The dominance of the Western (European) political and market actors in the IP realm had (and continues to have) two major implications on the non-Western actors of IP: First, these racialized cultural hierarchies, and the Western (European) cultural assumptions fed into IP law resulted in the 'invention' of two categories, in which non-Western modes of creativity and creations are clustered: Folklore and TK.</w:t>
      </w:r>
    </w:p>
    <w:p w14:paraId="26395F97" w14:textId="77777777" w:rsidR="00F66831" w:rsidRDefault="00F66831" w:rsidP="00F66831">
      <w:r>
        <w:t>Second, the Western (European) assumptions of the 'worth-to-be legally-protected' intellectual works have marginalized the non-Western readings of creativity and excluded non- Western modes of creations from the scope of ‘global' IP law.1115 As a result, both folklore and TK have been largely placed in the (Western European) public domain, where they are vulnerable to being (mis)used, (mis)appropriated, and commodified by anyone – and, once again, by virtue of (the Western-centric assumptions interwoven into) IP law.1116</w:t>
      </w:r>
    </w:p>
    <w:p w14:paraId="00A7B129" w14:textId="77777777" w:rsidR="00F66831" w:rsidRDefault="00F66831" w:rsidP="00F66831">
      <w:pPr>
        <w:pStyle w:val="Heading4"/>
      </w:pPr>
      <w:r>
        <w:t xml:space="preserve">Modernity is built upon an </w:t>
      </w:r>
      <w:r w:rsidRPr="0054625E">
        <w:rPr>
          <w:u w:val="single"/>
        </w:rPr>
        <w:t>Enlightenment archē</w:t>
      </w:r>
      <w:r>
        <w:t xml:space="preserve"> – The Subject constitutes itself through a </w:t>
      </w:r>
      <w:r>
        <w:rPr>
          <w:u w:val="single"/>
        </w:rPr>
        <w:t>revelation by occlusion</w:t>
      </w:r>
      <w:r>
        <w:t xml:space="preserve"> that foregrounds the belonging hu/Man against the nontransparent black “thing”.</w:t>
      </w:r>
    </w:p>
    <w:p w14:paraId="3C443448" w14:textId="77777777" w:rsidR="00F66831" w:rsidRPr="0054625E" w:rsidRDefault="00F66831" w:rsidP="00F66831">
      <w:pPr>
        <w:rPr>
          <w:rFonts w:eastAsiaTheme="minorEastAsia"/>
          <w:sz w:val="16"/>
          <w:szCs w:val="16"/>
          <w:lang w:eastAsia="zh-CN"/>
        </w:rPr>
      </w:pPr>
      <w:r>
        <w:rPr>
          <w:rStyle w:val="Style13ptBold"/>
          <w:rFonts w:hint="eastAsia"/>
          <w:lang w:eastAsia="zh-CN"/>
        </w:rPr>
        <w:t xml:space="preserve">Carter 23 </w:t>
      </w:r>
      <w:r>
        <w:rPr>
          <w:sz w:val="16"/>
          <w:szCs w:val="16"/>
        </w:rPr>
        <w:t>[J. Cameron Carter, Professor of Religious Studies, English, and African American Studies at Indiana University Bloomington, 07-03-2023, “The Anarchy of Black Religion: A Mystic Song,” Duke University Press, pg. 6-8]</w:t>
      </w:r>
      <w:r>
        <w:rPr>
          <w:rFonts w:eastAsiaTheme="minorEastAsia" w:hint="eastAsia"/>
          <w:sz w:val="16"/>
          <w:szCs w:val="16"/>
          <w:lang w:eastAsia="zh-CN"/>
        </w:rPr>
        <w:t>//</w:t>
      </w:r>
      <w:r>
        <w:rPr>
          <w:rFonts w:eastAsiaTheme="minorEastAsia" w:hint="eastAsia"/>
          <w:sz w:val="16"/>
          <w:szCs w:val="16"/>
          <w:lang w:eastAsia="zh-CN"/>
        </w:rPr>
        <w:t>陈静植</w:t>
      </w:r>
    </w:p>
    <w:p w14:paraId="1F968574" w14:textId="77777777" w:rsidR="00F66831" w:rsidRPr="003952C4" w:rsidRDefault="00F66831" w:rsidP="00F66831">
      <w:pPr>
        <w:rPr>
          <w:sz w:val="16"/>
        </w:rPr>
      </w:pPr>
      <w:r w:rsidRPr="003952C4">
        <w:rPr>
          <w:sz w:val="16"/>
        </w:rPr>
        <w:t xml:space="preserve">Far too unknown in </w:t>
      </w:r>
      <w:r w:rsidRPr="003952C4">
        <w:rPr>
          <w:highlight w:val="cyan"/>
          <w:u w:val="single"/>
        </w:rPr>
        <w:t>black studies</w:t>
      </w:r>
      <w:r w:rsidRPr="003952C4">
        <w:rPr>
          <w:u w:val="single"/>
        </w:rPr>
        <w:t>, ethnic studies, and critical theory and continental philosophy</w:t>
      </w:r>
      <w:r w:rsidRPr="003952C4">
        <w:rPr>
          <w:sz w:val="16"/>
        </w:rPr>
        <w:t xml:space="preserve">, Long rigorously </w:t>
      </w:r>
      <w:r w:rsidRPr="003952C4">
        <w:rPr>
          <w:highlight w:val="cyan"/>
          <w:u w:val="single"/>
        </w:rPr>
        <w:t>argued that a</w:t>
      </w:r>
      <w:r w:rsidRPr="003952C4">
        <w:rPr>
          <w:u w:val="single"/>
        </w:rPr>
        <w:t xml:space="preserve"> “</w:t>
      </w:r>
      <w:r w:rsidRPr="003952C4">
        <w:rPr>
          <w:highlight w:val="cyan"/>
          <w:u w:val="single"/>
        </w:rPr>
        <w:t>new archē</w:t>
      </w:r>
      <w:r w:rsidRPr="003952C4">
        <w:rPr>
          <w:u w:val="single"/>
        </w:rPr>
        <w:t xml:space="preserve">” of being and knowing, </w:t>
      </w:r>
      <w:r w:rsidRPr="003952C4">
        <w:rPr>
          <w:highlight w:val="cyan"/>
          <w:u w:val="single"/>
        </w:rPr>
        <w:t>of ontology and epistemology</w:t>
      </w:r>
      <w:r w:rsidRPr="003952C4">
        <w:rPr>
          <w:sz w:val="16"/>
        </w:rPr>
        <w:t xml:space="preserve">—indeed, a unique mythos and cosmology— </w:t>
      </w:r>
      <w:r w:rsidRPr="003952C4">
        <w:rPr>
          <w:highlight w:val="cyan"/>
          <w:u w:val="single"/>
        </w:rPr>
        <w:t>had come to structure</w:t>
      </w:r>
      <w:r w:rsidRPr="003952C4">
        <w:rPr>
          <w:u w:val="single"/>
        </w:rPr>
        <w:t xml:space="preserve"> or organize </w:t>
      </w:r>
      <w:r w:rsidRPr="003952C4">
        <w:rPr>
          <w:highlight w:val="cyan"/>
          <w:u w:val="single"/>
        </w:rPr>
        <w:t>the presen</w:t>
      </w:r>
      <w:r w:rsidRPr="003952C4">
        <w:rPr>
          <w:u w:val="single"/>
        </w:rPr>
        <w:t>t.</w:t>
      </w:r>
      <w:r w:rsidRPr="003952C4">
        <w:rPr>
          <w:sz w:val="16"/>
        </w:rPr>
        <w:t>10</w:t>
      </w:r>
      <w:r w:rsidRPr="003952C4">
        <w:rPr>
          <w:u w:val="single"/>
        </w:rPr>
        <w:t xml:space="preserve"> </w:t>
      </w:r>
      <w:r w:rsidRPr="003952C4">
        <w:rPr>
          <w:highlight w:val="cyan"/>
          <w:u w:val="single"/>
        </w:rPr>
        <w:t>This new archē emerged</w:t>
      </w:r>
      <w:r w:rsidRPr="003952C4">
        <w:rPr>
          <w:u w:val="single"/>
        </w:rPr>
        <w:t xml:space="preserve"> with and </w:t>
      </w:r>
      <w:r w:rsidRPr="003952C4">
        <w:rPr>
          <w:highlight w:val="cyan"/>
          <w:u w:val="single"/>
        </w:rPr>
        <w:t>through</w:t>
      </w:r>
      <w:r w:rsidRPr="003952C4">
        <w:rPr>
          <w:u w:val="single"/>
        </w:rPr>
        <w:t xml:space="preserve"> the contacts, commerce, and exchanges that took place in the Atlantic World from the mid-fifteenth century forward in what is often called </w:t>
      </w:r>
      <w:r w:rsidRPr="003952C4">
        <w:rPr>
          <w:highlight w:val="cyan"/>
          <w:u w:val="single"/>
        </w:rPr>
        <w:t>the Age of Discovery and Conquest</w:t>
      </w:r>
      <w:r w:rsidRPr="003952C4">
        <w:rPr>
          <w:sz w:val="16"/>
        </w:rPr>
        <w:t xml:space="preserve">. Differently put, a new archē of (human) being and knowing emerged with and through the simultaneous appearance of a people who would be called black and something that would be called black religion in the Atlantic World. Modernity is of this natal occasion. It was the occasion of the imposition of a racial capitalist cosmology upon the earth. Long contended that animating that natal occasion is a colonial archē that, through the emergence in the eighteenth and nineteenth centuries of a series of “sciences” intent on understanding Man, or “the human,” extended or mutated into a system of knowledge about what counts as real, about “the world as such.”11 </w:t>
      </w:r>
      <w:r w:rsidRPr="003952C4">
        <w:rPr>
          <w:highlight w:val="cyan"/>
          <w:u w:val="single"/>
        </w:rPr>
        <w:t>We’ve been subjected to the colonial idea(l) of “the world</w:t>
      </w:r>
      <w:r w:rsidRPr="003952C4">
        <w:rPr>
          <w:u w:val="single"/>
        </w:rPr>
        <w:t xml:space="preserve">,” </w:t>
      </w:r>
      <w:r w:rsidRPr="003952C4">
        <w:rPr>
          <w:highlight w:val="cyan"/>
          <w:u w:val="single"/>
        </w:rPr>
        <w:t>made</w:t>
      </w:r>
      <w:r w:rsidRPr="003952C4">
        <w:rPr>
          <w:u w:val="single"/>
        </w:rPr>
        <w:t xml:space="preserve"> its conscripts, its uncomfortable denizens, undergone its </w:t>
      </w:r>
      <w:r w:rsidRPr="003952C4">
        <w:rPr>
          <w:highlight w:val="cyan"/>
          <w:u w:val="single"/>
        </w:rPr>
        <w:t>process of “genesis.”</w:t>
      </w:r>
      <w:r w:rsidRPr="003952C4">
        <w:rPr>
          <w:u w:val="single"/>
        </w:rPr>
        <w:t xml:space="preserve"> Sylvia Wynter names what I am talking about “the coloniality of being and knowing.”12 Founded in a colonial archē</w:t>
      </w:r>
      <w:r w:rsidRPr="003952C4">
        <w:rPr>
          <w:sz w:val="16"/>
        </w:rPr>
        <w:t xml:space="preserve">, or a principle of being, to use the language afforded us by Long, who is of Wynter’s generation, </w:t>
      </w:r>
      <w:r w:rsidRPr="003952C4">
        <w:rPr>
          <w:highlight w:val="cyan"/>
          <w:u w:val="single"/>
        </w:rPr>
        <w:t>modernity would</w:t>
      </w:r>
      <w:r w:rsidRPr="003952C4">
        <w:rPr>
          <w:u w:val="single"/>
        </w:rPr>
        <w:t xml:space="preserve"> in due course come to </w:t>
      </w:r>
      <w:r w:rsidRPr="003952C4">
        <w:rPr>
          <w:highlight w:val="cyan"/>
          <w:u w:val="single"/>
        </w:rPr>
        <w:t xml:space="preserve">articulate a </w:t>
      </w:r>
      <w:r w:rsidRPr="003952C4">
        <w:rPr>
          <w:u w:val="single"/>
        </w:rPr>
        <w:t>philosophical or “</w:t>
      </w:r>
      <w:r w:rsidRPr="003952C4">
        <w:rPr>
          <w:highlight w:val="cyan"/>
          <w:u w:val="single"/>
        </w:rPr>
        <w:t>Enlightenment archē</w:t>
      </w:r>
      <w:r w:rsidRPr="003952C4">
        <w:rPr>
          <w:u w:val="single"/>
        </w:rPr>
        <w:t xml:space="preserve">,” a </w:t>
      </w:r>
      <w:r w:rsidRPr="00544D8A">
        <w:rPr>
          <w:highlight w:val="cyan"/>
          <w:u w:val="single"/>
        </w:rPr>
        <w:t>knowledge of the human being as a certain</w:t>
      </w:r>
      <w:r w:rsidRPr="003952C4">
        <w:rPr>
          <w:u w:val="single"/>
        </w:rPr>
        <w:t xml:space="preserve"> kind of </w:t>
      </w:r>
      <w:r w:rsidRPr="00544D8A">
        <w:rPr>
          <w:highlight w:val="cyan"/>
          <w:u w:val="single"/>
        </w:rPr>
        <w:t>Subject in a certain</w:t>
      </w:r>
      <w:r w:rsidRPr="003952C4">
        <w:rPr>
          <w:u w:val="single"/>
        </w:rPr>
        <w:t xml:space="preserve"> kind of </w:t>
      </w:r>
      <w:r w:rsidRPr="00544D8A">
        <w:rPr>
          <w:highlight w:val="cyan"/>
          <w:u w:val="single"/>
        </w:rPr>
        <w:t>world</w:t>
      </w:r>
      <w:r w:rsidRPr="003952C4">
        <w:rPr>
          <w:u w:val="single"/>
        </w:rPr>
        <w:t xml:space="preserve">. What I am trying to communicate here is that </w:t>
      </w:r>
      <w:r w:rsidRPr="00544D8A">
        <w:rPr>
          <w:highlight w:val="cyan"/>
          <w:u w:val="single"/>
        </w:rPr>
        <w:t>these</w:t>
      </w:r>
      <w:r w:rsidRPr="003952C4">
        <w:rPr>
          <w:u w:val="single"/>
        </w:rPr>
        <w:t xml:space="preserve"> </w:t>
      </w:r>
      <w:r w:rsidRPr="00544D8A">
        <w:rPr>
          <w:highlight w:val="cyan"/>
          <w:u w:val="single"/>
        </w:rPr>
        <w:lastRenderedPageBreak/>
        <w:t>terms</w:t>
      </w:r>
      <w:r w:rsidRPr="003952C4">
        <w:rPr>
          <w:u w:val="single"/>
        </w:rPr>
        <w:t xml:space="preserve">—the </w:t>
      </w:r>
      <w:r w:rsidRPr="00544D8A">
        <w:rPr>
          <w:highlight w:val="cyan"/>
          <w:u w:val="single"/>
        </w:rPr>
        <w:t>human</w:t>
      </w:r>
      <w:r w:rsidRPr="003952C4">
        <w:rPr>
          <w:u w:val="single"/>
        </w:rPr>
        <w:t xml:space="preserve">, the </w:t>
      </w:r>
      <w:r w:rsidRPr="00544D8A">
        <w:rPr>
          <w:highlight w:val="cyan"/>
          <w:u w:val="single"/>
        </w:rPr>
        <w:t>Subject</w:t>
      </w:r>
      <w:r w:rsidRPr="003952C4">
        <w:rPr>
          <w:u w:val="single"/>
        </w:rPr>
        <w:t xml:space="preserve">, </w:t>
      </w:r>
      <w:r w:rsidRPr="00544D8A">
        <w:rPr>
          <w:u w:val="single"/>
        </w:rPr>
        <w:t xml:space="preserve">and </w:t>
      </w:r>
      <w:r w:rsidRPr="00544D8A">
        <w:rPr>
          <w:highlight w:val="cyan"/>
          <w:u w:val="single"/>
        </w:rPr>
        <w:t>world</w:t>
      </w:r>
      <w:r w:rsidRPr="003952C4">
        <w:rPr>
          <w:u w:val="single"/>
        </w:rPr>
        <w:t xml:space="preserve"> (or as we often so easily and casually say, the world)—</w:t>
      </w:r>
      <w:r w:rsidRPr="00544D8A">
        <w:rPr>
          <w:highlight w:val="cyan"/>
          <w:u w:val="single"/>
        </w:rPr>
        <w:t>and</w:t>
      </w:r>
      <w:r w:rsidRPr="003952C4">
        <w:rPr>
          <w:u w:val="single"/>
        </w:rPr>
        <w:t xml:space="preserve"> the </w:t>
      </w:r>
      <w:r w:rsidRPr="00544D8A">
        <w:rPr>
          <w:highlight w:val="cyan"/>
          <w:u w:val="single"/>
        </w:rPr>
        <w:t>practices</w:t>
      </w:r>
      <w:r w:rsidRPr="003952C4">
        <w:rPr>
          <w:u w:val="single"/>
        </w:rPr>
        <w:t xml:space="preserve"> that carry them </w:t>
      </w:r>
      <w:r w:rsidRPr="00544D8A">
        <w:rPr>
          <w:highlight w:val="cyan"/>
          <w:u w:val="single"/>
        </w:rPr>
        <w:t>are neither self-evident</w:t>
      </w:r>
      <w:r w:rsidRPr="003952C4">
        <w:rPr>
          <w:u w:val="single"/>
        </w:rPr>
        <w:t xml:space="preserve">ly given </w:t>
      </w:r>
      <w:r w:rsidRPr="00544D8A">
        <w:rPr>
          <w:highlight w:val="cyan"/>
          <w:u w:val="single"/>
        </w:rPr>
        <w:t>nor innocent</w:t>
      </w:r>
      <w:r w:rsidRPr="003952C4">
        <w:rPr>
          <w:u w:val="single"/>
        </w:rPr>
        <w:t>.</w:t>
      </w:r>
    </w:p>
    <w:p w14:paraId="6C8A632B" w14:textId="77777777" w:rsidR="00F66831" w:rsidRPr="003952C4" w:rsidRDefault="00F66831" w:rsidP="00F66831">
      <w:pPr>
        <w:jc w:val="both"/>
        <w:rPr>
          <w:sz w:val="16"/>
        </w:rPr>
      </w:pPr>
      <w:r w:rsidRPr="003952C4">
        <w:rPr>
          <w:sz w:val="16"/>
        </w:rPr>
        <w:t xml:space="preserve">This invites a question: </w:t>
      </w:r>
      <w:r w:rsidRPr="00544D8A">
        <w:rPr>
          <w:highlight w:val="cyan"/>
          <w:u w:val="single"/>
        </w:rPr>
        <w:t>What</w:t>
      </w:r>
      <w:r w:rsidRPr="003952C4">
        <w:rPr>
          <w:u w:val="single"/>
        </w:rPr>
        <w:t xml:space="preserve"> </w:t>
      </w:r>
      <w:r w:rsidRPr="00544D8A">
        <w:rPr>
          <w:u w:val="single"/>
        </w:rPr>
        <w:t>manner</w:t>
      </w:r>
      <w:r w:rsidRPr="003952C4">
        <w:rPr>
          <w:u w:val="single"/>
        </w:rPr>
        <w:t xml:space="preserve"> of </w:t>
      </w:r>
      <w:r w:rsidRPr="00544D8A">
        <w:rPr>
          <w:highlight w:val="cyan"/>
          <w:u w:val="single"/>
        </w:rPr>
        <w:t>Subject</w:t>
      </w:r>
      <w:r w:rsidRPr="003952C4">
        <w:rPr>
          <w:u w:val="single"/>
        </w:rPr>
        <w:t xml:space="preserve">, what manner of Man, or rather human, </w:t>
      </w:r>
      <w:r w:rsidRPr="00544D8A">
        <w:rPr>
          <w:highlight w:val="cyan"/>
          <w:u w:val="single"/>
        </w:rPr>
        <w:t>or</w:t>
      </w:r>
      <w:r w:rsidRPr="003952C4">
        <w:rPr>
          <w:u w:val="single"/>
        </w:rPr>
        <w:t xml:space="preserve"> rather </w:t>
      </w:r>
      <w:r w:rsidRPr="00544D8A">
        <w:rPr>
          <w:highlight w:val="cyan"/>
          <w:u w:val="single"/>
        </w:rPr>
        <w:t xml:space="preserve">hu/Man, is </w:t>
      </w:r>
      <w:r w:rsidRPr="00544D8A">
        <w:rPr>
          <w:u w:val="single"/>
        </w:rPr>
        <w:t>this</w:t>
      </w:r>
      <w:r w:rsidRPr="003952C4">
        <w:rPr>
          <w:u w:val="single"/>
        </w:rPr>
        <w:t xml:space="preserve">? This is a Subject who in being, supposedly, </w:t>
      </w:r>
      <w:r w:rsidRPr="00544D8A">
        <w:rPr>
          <w:highlight w:val="cyan"/>
          <w:u w:val="single"/>
        </w:rPr>
        <w:t>self-determined, self-possessed, and of autonomous mind claims rationality</w:t>
      </w:r>
      <w:r w:rsidRPr="003952C4">
        <w:rPr>
          <w:u w:val="single"/>
        </w:rPr>
        <w:t xml:space="preserve"> for itself. As such, </w:t>
      </w:r>
      <w:r w:rsidRPr="00544D8A">
        <w:rPr>
          <w:highlight w:val="cyan"/>
          <w:u w:val="single"/>
        </w:rPr>
        <w:t>this Subject</w:t>
      </w:r>
      <w:r w:rsidRPr="003952C4">
        <w:rPr>
          <w:u w:val="single"/>
        </w:rPr>
        <w:t xml:space="preserve"> </w:t>
      </w:r>
      <w:r w:rsidRPr="003952C4">
        <w:rPr>
          <w:sz w:val="16"/>
        </w:rPr>
        <w:t xml:space="preserve">(rendered with a capital S to signal its imagined, which is also a brutal, magnanimity), </w:t>
      </w:r>
      <w:r w:rsidRPr="00544D8A">
        <w:rPr>
          <w:highlight w:val="cyan"/>
          <w:u w:val="single"/>
        </w:rPr>
        <w:t>can subject other things to itself.</w:t>
      </w:r>
      <w:r w:rsidRPr="003952C4">
        <w:rPr>
          <w:u w:val="single"/>
        </w:rPr>
        <w:t xml:space="preserve"> It can rule. </w:t>
      </w:r>
      <w:r w:rsidRPr="00544D8A">
        <w:rPr>
          <w:highlight w:val="cyan"/>
          <w:u w:val="single"/>
        </w:rPr>
        <w:t>It can own things</w:t>
      </w:r>
      <w:r w:rsidRPr="003952C4">
        <w:rPr>
          <w:u w:val="single"/>
        </w:rPr>
        <w:t xml:space="preserve">, </w:t>
      </w:r>
      <w:r w:rsidRPr="00544D8A">
        <w:rPr>
          <w:highlight w:val="cyan"/>
          <w:u w:val="single"/>
        </w:rPr>
        <w:t>beginning with itself</w:t>
      </w:r>
      <w:r w:rsidRPr="003952C4">
        <w:rPr>
          <w:u w:val="single"/>
        </w:rPr>
        <w:t>, though this properly self-possessed and self-determining Subject cannot be subjected to another</w:t>
      </w:r>
      <w:r w:rsidRPr="003952C4">
        <w:rPr>
          <w:sz w:val="16"/>
        </w:rPr>
        <w:t>. In rationally owning itself as the basis of owning things, including the capacity to lay claim to the earth itself, it declares itself to be the veritable embodiment of “freedom.” And yet, it is also the case that within this cosmology, within this imagination of “the world,” Man’s freedom expresses a capacity of self-rule for the sake of ruling over other things. Within the world, or more precisely within such a cosmology, this is what freedom means. Freedom is a function of sovereignty and sovereignty is a function, an expression, of freedom. This is, to introduce another term, sovereignty.</w:t>
      </w:r>
    </w:p>
    <w:p w14:paraId="38B7DD0B" w14:textId="140B5306" w:rsidR="00F66831" w:rsidRDefault="00F66831" w:rsidP="00F66831">
      <w:pPr>
        <w:rPr>
          <w:u w:val="single"/>
        </w:rPr>
      </w:pPr>
      <w:r w:rsidRPr="00544D8A">
        <w:rPr>
          <w:highlight w:val="cyan"/>
          <w:u w:val="single"/>
        </w:rPr>
        <w:t>This account of the Subject</w:t>
      </w:r>
      <w:r w:rsidRPr="003952C4">
        <w:rPr>
          <w:u w:val="single"/>
        </w:rPr>
        <w:t xml:space="preserve">, of </w:t>
      </w:r>
      <w:r w:rsidRPr="00544D8A">
        <w:rPr>
          <w:highlight w:val="cyan"/>
          <w:u w:val="single"/>
        </w:rPr>
        <w:t>freedom</w:t>
      </w:r>
      <w:r w:rsidRPr="003952C4">
        <w:rPr>
          <w:u w:val="single"/>
        </w:rPr>
        <w:t xml:space="preserve">, </w:t>
      </w:r>
      <w:r w:rsidRPr="00544D8A">
        <w:rPr>
          <w:highlight w:val="cyan"/>
          <w:u w:val="single"/>
        </w:rPr>
        <w:t>and</w:t>
      </w:r>
      <w:r w:rsidRPr="003952C4">
        <w:rPr>
          <w:u w:val="single"/>
        </w:rPr>
        <w:t xml:space="preserve"> of </w:t>
      </w:r>
      <w:r w:rsidRPr="00544D8A">
        <w:rPr>
          <w:highlight w:val="cyan"/>
          <w:u w:val="single"/>
        </w:rPr>
        <w:t>ownership</w:t>
      </w:r>
      <w:r w:rsidRPr="003952C4">
        <w:rPr>
          <w:sz w:val="16"/>
        </w:rPr>
        <w:t xml:space="preserve"> is a fused adumbration of both Saidiya Hartman’s and Denise Ferreira da Silva’s accounts of the racial dialectic that </w:t>
      </w:r>
      <w:r w:rsidRPr="00544D8A">
        <w:rPr>
          <w:highlight w:val="cyan"/>
          <w:u w:val="single"/>
        </w:rPr>
        <w:t>constitutes modernity as a “scene of subjection” and a “scene of obliteration</w:t>
      </w:r>
      <w:r w:rsidRPr="003952C4">
        <w:rPr>
          <w:u w:val="single"/>
        </w:rPr>
        <w:t>.”</w:t>
      </w:r>
      <w:r w:rsidRPr="003952C4">
        <w:rPr>
          <w:sz w:val="16"/>
        </w:rPr>
        <w:t xml:space="preserve">13 </w:t>
      </w:r>
      <w:r w:rsidRPr="00544D8A">
        <w:rPr>
          <w:highlight w:val="cyan"/>
          <w:u w:val="single"/>
        </w:rPr>
        <w:t>Such</w:t>
      </w:r>
      <w:r w:rsidRPr="003952C4">
        <w:rPr>
          <w:u w:val="single"/>
        </w:rPr>
        <w:t xml:space="preserve"> a </w:t>
      </w:r>
      <w:r w:rsidRPr="00544D8A">
        <w:rPr>
          <w:highlight w:val="cyan"/>
          <w:u w:val="single"/>
        </w:rPr>
        <w:t>dialectic</w:t>
      </w:r>
      <w:r w:rsidRPr="003952C4">
        <w:rPr>
          <w:sz w:val="16"/>
        </w:rPr>
        <w:t xml:space="preserve">, premised on settler logics of property, propriety, and properness, </w:t>
      </w:r>
      <w:r w:rsidRPr="00544D8A">
        <w:rPr>
          <w:highlight w:val="cyan"/>
          <w:u w:val="single"/>
        </w:rPr>
        <w:t>constitutes</w:t>
      </w:r>
      <w:r w:rsidRPr="003952C4">
        <w:rPr>
          <w:u w:val="single"/>
        </w:rPr>
        <w:t xml:space="preserve"> a world </w:t>
      </w:r>
      <w:r w:rsidRPr="00544D8A">
        <w:rPr>
          <w:u w:val="single"/>
        </w:rPr>
        <w:t>that</w:t>
      </w:r>
      <w:r w:rsidRPr="003952C4">
        <w:rPr>
          <w:u w:val="single"/>
        </w:rPr>
        <w:t xml:space="preserve"> is </w:t>
      </w:r>
      <w:r w:rsidRPr="00544D8A">
        <w:rPr>
          <w:highlight w:val="cyan"/>
          <w:u w:val="single"/>
        </w:rPr>
        <w:t>Man’s</w:t>
      </w:r>
      <w:r w:rsidRPr="003952C4">
        <w:rPr>
          <w:u w:val="single"/>
        </w:rPr>
        <w:t xml:space="preserve"> “</w:t>
      </w:r>
      <w:r w:rsidRPr="00544D8A">
        <w:rPr>
          <w:highlight w:val="cyan"/>
          <w:u w:val="single"/>
        </w:rPr>
        <w:t>home</w:t>
      </w:r>
      <w:r w:rsidRPr="003952C4">
        <w:rPr>
          <w:u w:val="single"/>
        </w:rPr>
        <w:t xml:space="preserve">” </w:t>
      </w:r>
      <w:r w:rsidRPr="00544D8A">
        <w:rPr>
          <w:highlight w:val="cyan"/>
          <w:u w:val="single"/>
        </w:rPr>
        <w:t xml:space="preserve">even as those blackened or </w:t>
      </w:r>
      <w:r w:rsidRPr="00544D8A">
        <w:rPr>
          <w:u w:val="single"/>
        </w:rPr>
        <w:t>rendered</w:t>
      </w:r>
      <w:r w:rsidRPr="003952C4">
        <w:rPr>
          <w:u w:val="single"/>
        </w:rPr>
        <w:t xml:space="preserve"> thingly or thinglike and even </w:t>
      </w:r>
      <w:r w:rsidRPr="00544D8A">
        <w:rPr>
          <w:highlight w:val="cyan"/>
          <w:u w:val="single"/>
        </w:rPr>
        <w:t>animallike and monstrous with respect to that world</w:t>
      </w:r>
      <w:r w:rsidRPr="003952C4">
        <w:rPr>
          <w:sz w:val="16"/>
        </w:rPr>
        <w:t xml:space="preserve"> (I explore this in chapter 1) both are not at home in that world and host a kind of utopian potential to unhome or undo the world owing to an insistent refusal of the very world that has been imposed on them and extracts from them, even as that world also refuses them standing.14 Borrowing from Sigmund Freud, </w:t>
      </w:r>
      <w:r w:rsidRPr="00544D8A">
        <w:rPr>
          <w:highlight w:val="cyan"/>
          <w:u w:val="single"/>
        </w:rPr>
        <w:t>we</w:t>
      </w:r>
      <w:r w:rsidRPr="003952C4">
        <w:rPr>
          <w:u w:val="single"/>
        </w:rPr>
        <w:t xml:space="preserve"> might </w:t>
      </w:r>
      <w:r w:rsidRPr="00544D8A">
        <w:rPr>
          <w:highlight w:val="cyan"/>
          <w:u w:val="single"/>
        </w:rPr>
        <w:t>call</w:t>
      </w:r>
      <w:r w:rsidRPr="003952C4">
        <w:rPr>
          <w:u w:val="single"/>
        </w:rPr>
        <w:t xml:space="preserve"> </w:t>
      </w:r>
      <w:r w:rsidRPr="00544D8A">
        <w:rPr>
          <w:highlight w:val="cyan"/>
          <w:u w:val="single"/>
        </w:rPr>
        <w:t>the animacy of such things precisely in their thingliness</w:t>
      </w:r>
      <w:r w:rsidRPr="003952C4">
        <w:rPr>
          <w:u w:val="single"/>
        </w:rPr>
        <w:t xml:space="preserve">, in </w:t>
      </w:r>
      <w:r w:rsidRPr="00544D8A">
        <w:rPr>
          <w:highlight w:val="cyan"/>
          <w:u w:val="single"/>
        </w:rPr>
        <w:t>their opacity</w:t>
      </w:r>
      <w:r w:rsidRPr="003952C4">
        <w:rPr>
          <w:u w:val="single"/>
        </w:rPr>
        <w:t xml:space="preserve">, in </w:t>
      </w:r>
      <w:r w:rsidRPr="00544D8A">
        <w:rPr>
          <w:highlight w:val="cyan"/>
          <w:u w:val="single"/>
        </w:rPr>
        <w:t>their nontransparency</w:t>
      </w:r>
      <w:r w:rsidRPr="003952C4">
        <w:rPr>
          <w:u w:val="single"/>
        </w:rPr>
        <w:t xml:space="preserve">, which is </w:t>
      </w:r>
      <w:r w:rsidRPr="00544D8A">
        <w:rPr>
          <w:highlight w:val="cyan"/>
          <w:u w:val="single"/>
        </w:rPr>
        <w:t>to say</w:t>
      </w:r>
      <w:r w:rsidRPr="003952C4">
        <w:rPr>
          <w:u w:val="single"/>
        </w:rPr>
        <w:t xml:space="preserve">, as </w:t>
      </w:r>
      <w:r w:rsidRPr="00544D8A">
        <w:rPr>
          <w:highlight w:val="cyan"/>
          <w:u w:val="single"/>
        </w:rPr>
        <w:t>black</w:t>
      </w:r>
      <w:r w:rsidRPr="003952C4">
        <w:rPr>
          <w:u w:val="single"/>
        </w:rPr>
        <w:t xml:space="preserve">(ened) </w:t>
      </w:r>
      <w:r w:rsidRPr="00544D8A">
        <w:rPr>
          <w:highlight w:val="cyan"/>
          <w:u w:val="single"/>
        </w:rPr>
        <w:t>and</w:t>
      </w:r>
      <w:r w:rsidRPr="003952C4">
        <w:rPr>
          <w:u w:val="single"/>
        </w:rPr>
        <w:t xml:space="preserve"> </w:t>
      </w:r>
      <w:r w:rsidRPr="00544D8A">
        <w:rPr>
          <w:highlight w:val="cyan"/>
          <w:u w:val="single"/>
        </w:rPr>
        <w:t>dark</w:t>
      </w:r>
      <w:r w:rsidRPr="003952C4">
        <w:rPr>
          <w:u w:val="single"/>
        </w:rPr>
        <w:t xml:space="preserve">(ened) </w:t>
      </w:r>
      <w:r w:rsidRPr="00544D8A">
        <w:rPr>
          <w:highlight w:val="cyan"/>
          <w:u w:val="single"/>
        </w:rPr>
        <w:t>things</w:t>
      </w:r>
      <w:r w:rsidRPr="003952C4">
        <w:rPr>
          <w:u w:val="single"/>
        </w:rPr>
        <w:t>,</w:t>
      </w:r>
      <w:r w:rsidRPr="003952C4">
        <w:rPr>
          <w:sz w:val="16"/>
        </w:rPr>
        <w:t xml:space="preserve"> “uncanny (umheimlich).”15 They are uncanny things</w:t>
      </w:r>
      <w:r w:rsidRPr="003952C4">
        <w:rPr>
          <w:u w:val="single"/>
        </w:rPr>
        <w:t xml:space="preserve">. Strange and estranged, strained, stranded and unhomely, the opacity of dark(ened), black(ened) </w:t>
      </w:r>
      <w:r w:rsidRPr="00544D8A">
        <w:rPr>
          <w:u w:val="single"/>
        </w:rPr>
        <w:t xml:space="preserve">things </w:t>
      </w:r>
      <w:r w:rsidRPr="00544D8A">
        <w:rPr>
          <w:highlight w:val="cyan"/>
          <w:u w:val="single"/>
        </w:rPr>
        <w:t>is the seized-on backdrop against</w:t>
      </w:r>
    </w:p>
    <w:p w14:paraId="2A16BFF0" w14:textId="77777777" w:rsidR="00AA6B75" w:rsidRDefault="00AA6B75" w:rsidP="00AA6B75">
      <w:pPr>
        <w:pStyle w:val="Heading4"/>
      </w:pPr>
      <w:r>
        <w:t>Patents are structurally not accessible for Black inventors and uphold divisions between the Human and the non-human.</w:t>
      </w:r>
    </w:p>
    <w:p w14:paraId="45CE1262" w14:textId="77777777" w:rsidR="00AA6B75" w:rsidRPr="004F6849" w:rsidRDefault="00AA6B75" w:rsidP="00AA6B75">
      <w:r>
        <w:rPr>
          <w:rStyle w:val="Style13ptBold"/>
        </w:rPr>
        <w:t xml:space="preserve">Hallenbeck 24 </w:t>
      </w:r>
      <w:r>
        <w:t>(</w:t>
      </w:r>
      <w:r w:rsidRPr="004F6849">
        <w:t>Sarah Hallenbeck,</w:t>
      </w:r>
      <w:r>
        <w:t xml:space="preserve"> assistant professor of English at the University of North Carolina Wilmington,</w:t>
      </w:r>
      <w:r w:rsidRPr="004F6849">
        <w:t xml:space="preserve"> 4-9-2024</w:t>
      </w:r>
      <w:r>
        <w:t>,</w:t>
      </w:r>
      <w:r w:rsidRPr="004F6849">
        <w:t xml:space="preserve"> Decentering the Patent: Opportunities to Reframe American Innovation Rhetorics, Rhetoric Society Quarterly,</w:t>
      </w:r>
      <w:r>
        <w:t xml:space="preserve"> Volume</w:t>
      </w:r>
      <w:r w:rsidRPr="004F6849">
        <w:t xml:space="preserve"> 54</w:t>
      </w:r>
      <w:r>
        <w:t xml:space="preserve">, Issue </w:t>
      </w:r>
      <w:r w:rsidRPr="004F6849">
        <w:t>2, 127-141, DOI: 10.1080/02773945.2024.2316339</w:t>
      </w:r>
      <w:r>
        <w:t>, https://doi.org/10.1080/02773945.2024.2316339)</w:t>
      </w:r>
    </w:p>
    <w:p w14:paraId="0DA41C49" w14:textId="77777777" w:rsidR="00AA6B75" w:rsidRPr="002F450C" w:rsidRDefault="00AA6B75" w:rsidP="00AA6B75">
      <w:pPr>
        <w:rPr>
          <w:rStyle w:val="StyleUnderline"/>
        </w:rPr>
      </w:pPr>
      <w:r w:rsidRPr="004F6849">
        <w:rPr>
          <w:sz w:val="16"/>
        </w:rPr>
        <w:t xml:space="preserve">Meanwhile, several scholars have taken up the calls of Brockman and Durack to consider patents as technical documents requiring rhetorical skill to navigate. In a separate article, Brockman details the challenges nineteenth-century inventor Oliver Evans faced in getting his patents renewed, demonstrating how Evans’s applications failed because of the language he used to describe his innovations (“Oliver Evans”). In his well-known study of Thomas Edison’s development of electric light, meanwhile, Charles Bazerman presents a successful patenting scenario, in which Edison and his companions wielded patents strategically in an effort to maintain their favorable position against competitors. As Bazerman argues, Edison’s skill with patents was inextricable from the “heterogeneous symbolic engineering” that makes up the rhetorical work of invention. Bazerman recognizes the outsized power of the patent within the early twentieth-century ecosystem of American innovation, observing that “patents sit on top of complex contexts, giving order, meaning, and certainty to arrangements of benefit to particular parties,” (239). To this ongoing discussion, I add a third, critical perspective that considers how </w:t>
      </w:r>
      <w:r w:rsidRPr="00463AEF">
        <w:rPr>
          <w:rStyle w:val="StyleUnderline"/>
          <w:highlight w:val="green"/>
        </w:rPr>
        <w:t>patents</w:t>
      </w:r>
      <w:r w:rsidRPr="002F450C">
        <w:rPr>
          <w:rStyle w:val="StyleUnderline"/>
        </w:rPr>
        <w:t>, sitting atop</w:t>
      </w:r>
      <w:r w:rsidRPr="004F6849">
        <w:rPr>
          <w:sz w:val="16"/>
        </w:rPr>
        <w:t xml:space="preserve"> these </w:t>
      </w:r>
      <w:r w:rsidRPr="002F450C">
        <w:rPr>
          <w:rStyle w:val="StyleUnderline"/>
        </w:rPr>
        <w:t>“complex systems”</w:t>
      </w:r>
      <w:r w:rsidRPr="004F6849">
        <w:rPr>
          <w:sz w:val="16"/>
        </w:rPr>
        <w:t xml:space="preserve"> as Bazerman describes, </w:t>
      </w:r>
      <w:r w:rsidRPr="00463AEF">
        <w:rPr>
          <w:rStyle w:val="StyleUnderline"/>
          <w:highlight w:val="green"/>
        </w:rPr>
        <w:t>have distorted our histories of both invention and technology, contributing to the</w:t>
      </w:r>
      <w:r w:rsidRPr="002F450C">
        <w:rPr>
          <w:rStyle w:val="StyleUnderline"/>
        </w:rPr>
        <w:t xml:space="preserve">se </w:t>
      </w:r>
      <w:r w:rsidRPr="00463AEF">
        <w:rPr>
          <w:rStyle w:val="StyleUnderline"/>
          <w:highlight w:val="green"/>
        </w:rPr>
        <w:t>systems’</w:t>
      </w:r>
      <w:r w:rsidRPr="002F450C">
        <w:rPr>
          <w:rStyle w:val="StyleUnderline"/>
        </w:rPr>
        <w:t xml:space="preserve"> well- documented </w:t>
      </w:r>
      <w:r w:rsidRPr="00463AEF">
        <w:rPr>
          <w:rStyle w:val="StyleUnderline"/>
          <w:highlight w:val="green"/>
        </w:rPr>
        <w:t>gendering</w:t>
      </w:r>
      <w:r w:rsidRPr="004F6849">
        <w:rPr>
          <w:sz w:val="16"/>
        </w:rPr>
        <w:t xml:space="preserve"> (Oldenziel) </w:t>
      </w:r>
      <w:r w:rsidRPr="00463AEF">
        <w:rPr>
          <w:rStyle w:val="StyleUnderline"/>
          <w:highlight w:val="green"/>
        </w:rPr>
        <w:t>and racializing</w:t>
      </w:r>
      <w:r w:rsidRPr="004F6849">
        <w:rPr>
          <w:sz w:val="16"/>
        </w:rPr>
        <w:t xml:space="preserve"> (Fouche) </w:t>
      </w:r>
      <w:r w:rsidRPr="002F450C">
        <w:rPr>
          <w:rStyle w:val="StyleUnderline"/>
        </w:rPr>
        <w:t>through their “arrangements of benefit to particular parties”</w:t>
      </w:r>
      <w:r w:rsidRPr="004F6849">
        <w:rPr>
          <w:sz w:val="16"/>
        </w:rPr>
        <w:t xml:space="preserve"> (Bazerman 239). As I suggest, </w:t>
      </w:r>
      <w:r w:rsidRPr="002F450C">
        <w:rPr>
          <w:rStyle w:val="StyleUnderline"/>
        </w:rPr>
        <w:t>the genre as a whole functions, through the social acts it enables as well as through its features, to materialize and naturalize capitalist innovation rhetorics: particular ways of understanding, describing, and experiencing the means, ends, processes, and participants of innovation.</w:t>
      </w:r>
    </w:p>
    <w:p w14:paraId="6BDDD876" w14:textId="77777777" w:rsidR="00AA6B75" w:rsidRPr="004F6849" w:rsidRDefault="00AA6B75" w:rsidP="00AA6B75">
      <w:pPr>
        <w:rPr>
          <w:sz w:val="16"/>
        </w:rPr>
      </w:pPr>
      <w:r w:rsidRPr="002F450C">
        <w:rPr>
          <w:rStyle w:val="StyleUnderline"/>
        </w:rPr>
        <w:t>Patents</w:t>
      </w:r>
      <w:r w:rsidRPr="004F6849">
        <w:rPr>
          <w:sz w:val="16"/>
        </w:rPr>
        <w:t xml:space="preserve">, which Durack defines as “special grant[s] of monopoly power for a limited time in exchange for public disclosure of an invention” (491), </w:t>
      </w:r>
      <w:r w:rsidRPr="00463AEF">
        <w:rPr>
          <w:rStyle w:val="StyleUnderline"/>
        </w:rPr>
        <w:t>have</w:t>
      </w:r>
      <w:r w:rsidRPr="004F6849">
        <w:rPr>
          <w:sz w:val="16"/>
        </w:rPr>
        <w:t xml:space="preserve">, since 1836, </w:t>
      </w:r>
      <w:r w:rsidRPr="002F450C">
        <w:rPr>
          <w:rStyle w:val="StyleUnderline"/>
        </w:rPr>
        <w:t>been conferred in the United States by a board of paid, full-time examiners trained to assess patent applications according to rigorous prearranged guidelines.</w:t>
      </w:r>
      <w:r w:rsidRPr="004F6849">
        <w:rPr>
          <w:sz w:val="16"/>
        </w:rPr>
        <w:t xml:space="preserve"> At the time Baker was writing, these </w:t>
      </w:r>
      <w:r w:rsidRPr="004F6849">
        <w:rPr>
          <w:sz w:val="16"/>
        </w:rPr>
        <w:lastRenderedPageBreak/>
        <w:t>included two categories of analysis: usefulness and novelty.6 Then as now, patent examiners combed through previous patents for similar novelties, considering the specific language and illustrations used to describe both function and design in order to assess whether an idea [was] truly “novel.” Then as now, applicants had to attend very carefully to these documents. As Durack argues,</w:t>
      </w:r>
    </w:p>
    <w:p w14:paraId="38C60CB2" w14:textId="77777777" w:rsidR="00AA6B75" w:rsidRPr="004F6849" w:rsidRDefault="00AA6B75" w:rsidP="00AA6B75">
      <w:pPr>
        <w:ind w:left="720"/>
        <w:rPr>
          <w:sz w:val="16"/>
        </w:rPr>
      </w:pPr>
      <w:r w:rsidRPr="004F6849">
        <w:rPr>
          <w:sz w:val="16"/>
        </w:rPr>
        <w:t>Authors of patents have . . . to anticipate and respond to important questions of interpretation from those charged with evaluating the appropriateness of granting or upholding patents: When is a technological change an invention, not just a minor improvement or obvious extension of existing technology? In what ways is the invention useful? How does the invention differ from the existing state of the art? (495)</w:t>
      </w:r>
    </w:p>
    <w:p w14:paraId="20E1DCD0" w14:textId="77777777" w:rsidR="00AA6B75" w:rsidRPr="004F6849" w:rsidRDefault="00AA6B75" w:rsidP="00AA6B75">
      <w:pPr>
        <w:rPr>
          <w:sz w:val="16"/>
        </w:rPr>
      </w:pPr>
      <w:r w:rsidRPr="00463AEF">
        <w:rPr>
          <w:rStyle w:val="StyleUnderline"/>
          <w:highlight w:val="green"/>
        </w:rPr>
        <w:t>From</w:t>
      </w:r>
      <w:r w:rsidRPr="002F450C">
        <w:rPr>
          <w:rStyle w:val="StyleUnderline"/>
        </w:rPr>
        <w:t xml:space="preserve"> very </w:t>
      </w:r>
      <w:r w:rsidRPr="00463AEF">
        <w:rPr>
          <w:rStyle w:val="StyleUnderline"/>
          <w:highlight w:val="green"/>
        </w:rPr>
        <w:t>early in</w:t>
      </w:r>
      <w:r w:rsidRPr="002F450C">
        <w:rPr>
          <w:rStyle w:val="StyleUnderline"/>
        </w:rPr>
        <w:t xml:space="preserve"> the nation’s </w:t>
      </w:r>
      <w:r w:rsidRPr="00463AEF">
        <w:rPr>
          <w:rStyle w:val="StyleUnderline"/>
          <w:highlight w:val="green"/>
        </w:rPr>
        <w:t>history</w:t>
      </w:r>
      <w:r w:rsidRPr="004F6849">
        <w:rPr>
          <w:sz w:val="16"/>
        </w:rPr>
        <w:t xml:space="preserve">, then, </w:t>
      </w:r>
      <w:r w:rsidRPr="002F450C">
        <w:rPr>
          <w:rStyle w:val="StyleUnderline"/>
        </w:rPr>
        <w:t xml:space="preserve">would-be </w:t>
      </w:r>
      <w:r w:rsidRPr="00463AEF">
        <w:rPr>
          <w:rStyle w:val="StyleUnderline"/>
          <w:highlight w:val="green"/>
        </w:rPr>
        <w:t>inventors needed to possess</w:t>
      </w:r>
      <w:r w:rsidRPr="002F450C">
        <w:rPr>
          <w:rStyle w:val="StyleUnderline"/>
        </w:rPr>
        <w:t xml:space="preserve"> not only technical </w:t>
      </w:r>
      <w:r w:rsidRPr="00463AEF">
        <w:rPr>
          <w:rStyle w:val="StyleUnderline"/>
          <w:highlight w:val="green"/>
        </w:rPr>
        <w:t>skill</w:t>
      </w:r>
      <w:r w:rsidRPr="002F450C">
        <w:rPr>
          <w:rStyle w:val="StyleUnderline"/>
        </w:rPr>
        <w:t xml:space="preserve">, but also </w:t>
      </w:r>
      <w:r w:rsidRPr="00463AEF">
        <w:rPr>
          <w:rStyle w:val="StyleUnderline"/>
          <w:highlight w:val="green"/>
        </w:rPr>
        <w:t>genre awareness and research</w:t>
      </w:r>
      <w:r w:rsidRPr="002F450C">
        <w:rPr>
          <w:rStyle w:val="StyleUnderline"/>
        </w:rPr>
        <w:t xml:space="preserve"> and rhetorical skills</w:t>
      </w:r>
      <w:r w:rsidRPr="004F6849">
        <w:rPr>
          <w:sz w:val="16"/>
        </w:rPr>
        <w:t xml:space="preserve">. They needed a grasp of the “existing state of the art” of the field in which they were inventing, so that they could position their innovations as satisfactorily novel and useful in relation to preexisting patented innovations. </w:t>
      </w:r>
      <w:r w:rsidRPr="004F6849">
        <w:rPr>
          <w:rStyle w:val="StyleUnderline"/>
        </w:rPr>
        <w:t>In crafting the language used to describe their innovations</w:t>
      </w:r>
      <w:r w:rsidRPr="004F6849">
        <w:rPr>
          <w:sz w:val="16"/>
        </w:rPr>
        <w:t xml:space="preserve">, </w:t>
      </w:r>
      <w:r w:rsidRPr="004F6849">
        <w:rPr>
          <w:rStyle w:val="StyleUnderline"/>
        </w:rPr>
        <w:t>they</w:t>
      </w:r>
      <w:r w:rsidRPr="004F6849">
        <w:rPr>
          <w:sz w:val="16"/>
        </w:rPr>
        <w:t>—</w:t>
      </w:r>
      <w:r w:rsidRPr="004F6849">
        <w:rPr>
          <w:rStyle w:val="StyleUnderline"/>
        </w:rPr>
        <w:t>or the lawyers</w:t>
      </w:r>
      <w:r w:rsidRPr="004F6849">
        <w:rPr>
          <w:sz w:val="16"/>
        </w:rPr>
        <w:t xml:space="preserve"> they hired to draft their docu-ments—</w:t>
      </w:r>
      <w:r w:rsidRPr="004F6849">
        <w:rPr>
          <w:rStyle w:val="StyleUnderline"/>
        </w:rPr>
        <w:t>needed to access and analyze potentially hundreds of previously successful patents for similar innovations to highlight differences and clarify claims to novelty</w:t>
      </w:r>
      <w:r w:rsidRPr="004F6849">
        <w:rPr>
          <w:sz w:val="16"/>
        </w:rPr>
        <w:t xml:space="preserve">. Additionally, applicants needed an awareness of the patent application genre, knowing, for instance, not to promote, but strictly to describe their inventions, and to provide a thorough description that attended fully to both the form and the function of the innovation, but did not require reference to illustration—even though the illustration was also required for submission. </w:t>
      </w:r>
      <w:r w:rsidRPr="004F6849">
        <w:rPr>
          <w:rStyle w:val="StyleUnderline"/>
        </w:rPr>
        <w:t>Pamphlets available from the USPTO and from patent lawyers helped applicants to navigate this challenge, but also may have discouraged some applicants through their intimidating tone and language</w:t>
      </w:r>
      <w:r w:rsidRPr="004F6849">
        <w:rPr>
          <w:sz w:val="16"/>
        </w:rPr>
        <w:t>. As one 1866 booklet circulated by Munn &amp; Company, a prominent patent attorney’s office, advised:</w:t>
      </w:r>
    </w:p>
    <w:p w14:paraId="13E0CA5E" w14:textId="77777777" w:rsidR="00AA6B75" w:rsidRPr="004F6849" w:rsidRDefault="00AA6B75" w:rsidP="00AA6B75">
      <w:pPr>
        <w:ind w:left="720"/>
        <w:rPr>
          <w:sz w:val="16"/>
        </w:rPr>
      </w:pPr>
      <w:r w:rsidRPr="004F6849">
        <w:rPr>
          <w:sz w:val="16"/>
        </w:rPr>
        <w:t>In many cases it will be advisable, as a measure of prudence, to order a preliminary examination. This consists of a special search, made at the U.S. Patent Office, Washington . . . to ascertain whether, among all the thousands of patents and models there stored, any invention can be found which is similar in character to that of the applicant. On the completion of this special search we send a written report of the result to the party concerned, with suitable advice. Our charge for this service is $5.” (“The United States Patent Law” 6)</w:t>
      </w:r>
    </w:p>
    <w:p w14:paraId="31C03178" w14:textId="77777777" w:rsidR="00AA6B75" w:rsidRPr="004F6849" w:rsidRDefault="00AA6B75" w:rsidP="00AA6B75">
      <w:pPr>
        <w:rPr>
          <w:sz w:val="16"/>
        </w:rPr>
      </w:pPr>
      <w:r w:rsidRPr="004F6849">
        <w:rPr>
          <w:sz w:val="16"/>
        </w:rPr>
        <w:t xml:space="preserve">As this example suggests, with its reference to a “special search” of “thousands of patents and models,” </w:t>
      </w:r>
      <w:r w:rsidRPr="00463AEF">
        <w:rPr>
          <w:rStyle w:val="StyleUnderline"/>
          <w:highlight w:val="green"/>
        </w:rPr>
        <w:t>obtaining a patent increasingly involved the services of a lawyer</w:t>
      </w:r>
      <w:r w:rsidRPr="002F450C">
        <w:rPr>
          <w:rStyle w:val="StyleUnderline"/>
        </w:rPr>
        <w:t xml:space="preserve">—a tacit requirement that demanded additional resources that </w:t>
      </w:r>
      <w:r w:rsidRPr="00463AEF">
        <w:rPr>
          <w:rStyle w:val="StyleUnderline"/>
          <w:highlight w:val="green"/>
        </w:rPr>
        <w:t>many</w:t>
      </w:r>
      <w:r w:rsidRPr="002F450C">
        <w:rPr>
          <w:rStyle w:val="StyleUnderline"/>
        </w:rPr>
        <w:t xml:space="preserve"> aspiring </w:t>
      </w:r>
      <w:r w:rsidRPr="00463AEF">
        <w:rPr>
          <w:rStyle w:val="StyleUnderline"/>
          <w:highlight w:val="green"/>
        </w:rPr>
        <w:t>inventors may not have possessed and that racial discrimina-tion and the low numbers of Black patent lawyers likely discouraged</w:t>
      </w:r>
      <w:r w:rsidRPr="004F6849">
        <w:rPr>
          <w:sz w:val="16"/>
        </w:rPr>
        <w:t>. Fouche notes that “some black inventors initiated patent applications themselves because dealing with white patent lawyers or solicitors was usually far from amicable” (14).</w:t>
      </w:r>
    </w:p>
    <w:p w14:paraId="3536A0B6" w14:textId="77777777" w:rsidR="00AA6B75" w:rsidRPr="004F6849" w:rsidRDefault="00AA6B75" w:rsidP="00AA6B75">
      <w:pPr>
        <w:rPr>
          <w:sz w:val="16"/>
        </w:rPr>
      </w:pPr>
      <w:r w:rsidRPr="002F450C">
        <w:rPr>
          <w:rStyle w:val="StyleUnderline"/>
        </w:rPr>
        <w:t>The issue of cost was also a deterrent to patented invention,</w:t>
      </w:r>
      <w:r w:rsidRPr="004F6849">
        <w:rPr>
          <w:sz w:val="16"/>
        </w:rPr>
        <w:t xml:space="preserve"> despite the United States’s much- touted relatively inexpensive patent system (Swanson 375). Whereas other nations’ patent systems used high fees to discourage frivolous patents, the USPTO offered relatively low fees to encourage easier application, on the assumption that incentivizing innovation would promote national prosperity (Swanson 365). Nevertheless, government application fees were not insignificant, at $35 by the time of Baker’s writing in 1913, or approximately $1,100 today (Wright 63). Additional money was required to reissue an expired patent, and lawyers charged fees for researching, drafting, and submitting the application, which approximately doubled the whole investment. For instance, one firm charged an additional $45 in agency fees (Wright 63), amounting to what would now be a $2,400 investment. Importantly, investing this money in a patent offered (then as now) no guarantee of profit, as a patent functioned merely as a “hunting license” allowing its holder to take legal action in cases of infringement. As Durack notes, a patent is “usually worthless . . . unless you also get the invention into widespread commercialization” (491). Thus</w:t>
      </w:r>
      <w:r w:rsidRPr="002F450C">
        <w:rPr>
          <w:rStyle w:val="StyleUnderline"/>
        </w:rPr>
        <w:t xml:space="preserve">, </w:t>
      </w:r>
      <w:r w:rsidRPr="00463AEF">
        <w:rPr>
          <w:rStyle w:val="StyleUnderline"/>
          <w:highlight w:val="green"/>
        </w:rPr>
        <w:t>in addition to possessing rhetorical awareness</w:t>
      </w:r>
      <w:r w:rsidRPr="002F450C">
        <w:rPr>
          <w:rStyle w:val="StyleUnderline"/>
        </w:rPr>
        <w:t xml:space="preserve"> of the patent application genre, </w:t>
      </w:r>
      <w:r w:rsidRPr="00463AEF">
        <w:rPr>
          <w:rStyle w:val="StyleUnderline"/>
          <w:highlight w:val="green"/>
        </w:rPr>
        <w:t>inventors</w:t>
      </w:r>
      <w:r w:rsidRPr="002F450C">
        <w:rPr>
          <w:rStyle w:val="StyleUnderline"/>
        </w:rPr>
        <w:t xml:space="preserve"> in Baker’s day </w:t>
      </w:r>
      <w:r w:rsidRPr="00463AEF">
        <w:rPr>
          <w:rStyle w:val="StyleUnderline"/>
          <w:highlight w:val="green"/>
        </w:rPr>
        <w:t>needed to be able to absorb a significant financial risk</w:t>
      </w:r>
      <w:r w:rsidRPr="002F450C">
        <w:rPr>
          <w:rStyle w:val="StyleUnderline"/>
        </w:rPr>
        <w:t xml:space="preserve"> in order to pursue a patent for their innovations</w:t>
      </w:r>
      <w:r w:rsidRPr="004F6849">
        <w:rPr>
          <w:sz w:val="16"/>
        </w:rPr>
        <w:t>—</w:t>
      </w:r>
      <w:r w:rsidRPr="00463AEF">
        <w:rPr>
          <w:rStyle w:val="StyleUnderline"/>
          <w:highlight w:val="green"/>
        </w:rPr>
        <w:t>a difficult feat for most African Americans</w:t>
      </w:r>
      <w:r w:rsidRPr="002F450C">
        <w:rPr>
          <w:rStyle w:val="StyleUnderline"/>
        </w:rPr>
        <w:t>, who lacked access to capital</w:t>
      </w:r>
      <w:r w:rsidRPr="004F6849">
        <w:rPr>
          <w:sz w:val="16"/>
        </w:rPr>
        <w:t xml:space="preserve"> because of not only discriminatory banking practices at the nation’s primarily White-owned banks, but the frequent violent seizing and destruction of Black-owned property and banks by White supremacists throughout the late nineteenth and early twentieth centuries. Additionally, although hypothetically an inventor might persuade a manufacturer to absorb USPTO fees and legal costs in exchange for the rights to manufacture the innovation, this </w:t>
      </w:r>
      <w:r w:rsidRPr="002F450C">
        <w:rPr>
          <w:rStyle w:val="StyleUnderline"/>
        </w:rPr>
        <w:t>course of action required business connections and fair treatment—both of which were in short supply for African American and other marginalized inventors</w:t>
      </w:r>
      <w:r w:rsidRPr="004F6849">
        <w:rPr>
          <w:sz w:val="16"/>
        </w:rPr>
        <w:t>. In short, then, patenting in the late nineteenth and early twentieth centuries was a lengthy process requiring both particular rhetorical skills and financial and human resources, without any certainty of success. Despite the aspirations of the USPTO to make patenting as universally accessible as possible, and despite the national celebration of its accessi-bility, obtaining a patent remained challenging for many would-be applicants, even as doing so increasingly materialized the myth of American meritocracy.</w:t>
      </w:r>
    </w:p>
    <w:p w14:paraId="0BC030F9" w14:textId="77777777" w:rsidR="00AA6B75" w:rsidRPr="004F6849" w:rsidRDefault="00AA6B75" w:rsidP="00AA6B75">
      <w:pPr>
        <w:rPr>
          <w:sz w:val="16"/>
        </w:rPr>
      </w:pPr>
      <w:r w:rsidRPr="002F450C">
        <w:rPr>
          <w:rStyle w:val="StyleUnderline"/>
        </w:rPr>
        <w:lastRenderedPageBreak/>
        <w:t xml:space="preserve">Despite—or perhaps </w:t>
      </w:r>
      <w:r w:rsidRPr="00463AEF">
        <w:rPr>
          <w:rStyle w:val="StyleUnderline"/>
          <w:highlight w:val="green"/>
        </w:rPr>
        <w:t>because of— the challenges</w:t>
      </w:r>
      <w:r w:rsidRPr="002F450C">
        <w:rPr>
          <w:rStyle w:val="StyleUnderline"/>
        </w:rPr>
        <w:t xml:space="preserve"> </w:t>
      </w:r>
      <w:r w:rsidRPr="00463AEF">
        <w:rPr>
          <w:rStyle w:val="StyleUnderline"/>
          <w:highlight w:val="green"/>
        </w:rPr>
        <w:t>that</w:t>
      </w:r>
      <w:r w:rsidRPr="002F450C">
        <w:rPr>
          <w:rStyle w:val="StyleUnderline"/>
        </w:rPr>
        <w:t xml:space="preserve"> submitting </w:t>
      </w:r>
      <w:r w:rsidRPr="00463AEF">
        <w:rPr>
          <w:rStyle w:val="StyleUnderline"/>
          <w:highlight w:val="green"/>
        </w:rPr>
        <w:t>a</w:t>
      </w:r>
      <w:r w:rsidRPr="002F450C">
        <w:rPr>
          <w:rStyle w:val="StyleUnderline"/>
        </w:rPr>
        <w:t xml:space="preserve"> successful </w:t>
      </w:r>
      <w:r w:rsidRPr="00463AEF">
        <w:rPr>
          <w:rStyle w:val="StyleUnderline"/>
          <w:highlight w:val="green"/>
        </w:rPr>
        <w:t>patent</w:t>
      </w:r>
      <w:r w:rsidRPr="002F450C">
        <w:rPr>
          <w:rStyle w:val="StyleUnderline"/>
        </w:rPr>
        <w:t xml:space="preserve"> application </w:t>
      </w:r>
      <w:r w:rsidRPr="00463AEF">
        <w:rPr>
          <w:rStyle w:val="StyleUnderline"/>
          <w:highlight w:val="green"/>
        </w:rPr>
        <w:t>required</w:t>
      </w:r>
      <w:r w:rsidRPr="002F450C">
        <w:rPr>
          <w:rStyle w:val="StyleUnderline"/>
        </w:rPr>
        <w:t xml:space="preserve">, </w:t>
      </w:r>
      <w:r w:rsidRPr="00463AEF">
        <w:rPr>
          <w:rStyle w:val="StyleUnderline"/>
          <w:highlight w:val="green"/>
        </w:rPr>
        <w:t>the</w:t>
      </w:r>
      <w:r w:rsidRPr="002F450C">
        <w:rPr>
          <w:rStyle w:val="StyleUnderline"/>
        </w:rPr>
        <w:t xml:space="preserve"> patent </w:t>
      </w:r>
      <w:r w:rsidRPr="00463AEF">
        <w:rPr>
          <w:rStyle w:val="StyleUnderline"/>
          <w:highlight w:val="green"/>
        </w:rPr>
        <w:t>system functioned in ways</w:t>
      </w:r>
      <w:r w:rsidRPr="002F450C">
        <w:rPr>
          <w:rStyle w:val="StyleUnderline"/>
        </w:rPr>
        <w:t xml:space="preserve"> </w:t>
      </w:r>
      <w:r w:rsidRPr="00463AEF">
        <w:rPr>
          <w:rStyle w:val="StyleUnderline"/>
          <w:highlight w:val="green"/>
        </w:rPr>
        <w:t>that</w:t>
      </w:r>
      <w:r w:rsidRPr="002F450C">
        <w:rPr>
          <w:rStyle w:val="StyleUnderline"/>
        </w:rPr>
        <w:t xml:space="preserve"> both </w:t>
      </w:r>
      <w:r w:rsidRPr="00463AEF">
        <w:rPr>
          <w:rStyle w:val="StyleUnderline"/>
          <w:highlight w:val="green"/>
        </w:rPr>
        <w:t>contributed to the high status of inventors</w:t>
      </w:r>
      <w:r w:rsidRPr="002F450C">
        <w:rPr>
          <w:rStyle w:val="StyleUnderline"/>
        </w:rPr>
        <w:t xml:space="preserve"> within the American public imagination </w:t>
      </w:r>
      <w:r w:rsidRPr="00463AEF">
        <w:rPr>
          <w:rStyle w:val="StyleUnderline"/>
          <w:highlight w:val="green"/>
        </w:rPr>
        <w:t>and cemented the link among invention, patenting, and ideal citizenship</w:t>
      </w:r>
      <w:r w:rsidRPr="004F6849">
        <w:rPr>
          <w:sz w:val="16"/>
        </w:rPr>
        <w:t xml:space="preserve">. As legal historian Kara Swanson argues, the USPTO’s strict systematic evaluation of patents elevated the status of the document itself, lending its awardees credibility in much the same way as a college degree might function. </w:t>
      </w:r>
      <w:r w:rsidRPr="002F450C">
        <w:rPr>
          <w:rStyle w:val="StyleUnderline"/>
        </w:rPr>
        <w:t xml:space="preserve">Swanson describes US </w:t>
      </w:r>
      <w:r w:rsidRPr="00463AEF">
        <w:rPr>
          <w:rStyle w:val="StyleUnderline"/>
          <w:highlight w:val="green"/>
        </w:rPr>
        <w:t>patents as “a respected and recognized form of</w:t>
      </w:r>
      <w:r w:rsidRPr="002F450C">
        <w:rPr>
          <w:rStyle w:val="StyleUnderline"/>
        </w:rPr>
        <w:t xml:space="preserve"> mobilizable </w:t>
      </w:r>
      <w:r w:rsidRPr="00463AEF">
        <w:rPr>
          <w:rStyle w:val="StyleUnderline"/>
          <w:highlight w:val="green"/>
        </w:rPr>
        <w:t>social capital” that could be “used</w:t>
      </w:r>
      <w:r w:rsidRPr="002F450C">
        <w:rPr>
          <w:rStyle w:val="StyleUnderline"/>
        </w:rPr>
        <w:t xml:space="preserve"> by patentees </w:t>
      </w:r>
      <w:r w:rsidRPr="00463AEF">
        <w:rPr>
          <w:rStyle w:val="StyleUnderline"/>
          <w:highlight w:val="green"/>
        </w:rPr>
        <w:t>to change their position in the world</w:t>
      </w:r>
      <w:r w:rsidRPr="002F450C">
        <w:rPr>
          <w:rStyle w:val="StyleUnderline"/>
        </w:rPr>
        <w:t xml:space="preserve"> in ways that [were] independent of the content of a patent and the commercialization of the claimed invention” </w:t>
      </w:r>
      <w:r w:rsidRPr="004F6849">
        <w:rPr>
          <w:sz w:val="16"/>
        </w:rPr>
        <w:t>(371). Because of the scrutiny of the system, patents functioned to certify not only an invention, but its inventor’s credibility as a worthy and “useful” citizen. In the United States, unlike most other countries, patent applications place special emphasis on the inventor’s originality. Whereas in Great Britain, for instance, one could apply for a patent of importation—a patent awarded simply for having brought an innovation into the nation for the first time (and not for having invented it)—in the United States, applications required certification of the inventor’s authenticity as “the first and true inventor” (Patent Act of 1790) of the invention. As the 1866 Munn &amp; Company booklet advises:</w:t>
      </w:r>
    </w:p>
    <w:p w14:paraId="6723858A" w14:textId="77777777" w:rsidR="00AA6B75" w:rsidRPr="004F6849" w:rsidRDefault="00AA6B75" w:rsidP="00AA6B75">
      <w:pPr>
        <w:ind w:left="720"/>
        <w:rPr>
          <w:sz w:val="16"/>
        </w:rPr>
      </w:pPr>
      <w:r w:rsidRPr="004F6849">
        <w:rPr>
          <w:sz w:val="16"/>
        </w:rPr>
        <w:t>It is necessary, in all cases, that an application for a patent should be made in the name of the inventor, and the petition and specification must be signed by him. An inventor may appoint an attorney, or may sell and assign all his interest in an invention; still the patent papers, on making the application, must be signed and sworn by the inventor; otherwise they will not be received by the Commissioner of Patents. (“How to Obtain a Patent” 13)</w:t>
      </w:r>
    </w:p>
    <w:p w14:paraId="58C6EB1A" w14:textId="77777777" w:rsidR="00AA6B75" w:rsidRPr="004F6849" w:rsidRDefault="00AA6B75" w:rsidP="00AA6B75">
      <w:pPr>
        <w:rPr>
          <w:sz w:val="16"/>
        </w:rPr>
      </w:pPr>
      <w:r w:rsidRPr="004F6849">
        <w:rPr>
          <w:sz w:val="16"/>
        </w:rPr>
        <w:t xml:space="preserve">This provision, with its emphasis on the presence and consent of the inventor, contributed to the strength of the patent as a credential for its holder, as it affirmed the inventor’s ability to create something novel and useful. As Swanson notes, “[a] patent certified the originality and independent thought of the inventor, abilities defined as crucial for participation in democratic self-governance” (363). It is no wonder, then, that lists of patent holders were so widely circulated by the late nineteenth century, and that Baker lamented the special challenges of certifying the racial identity of inventors who submitted patent applications to his office. </w:t>
      </w:r>
      <w:r w:rsidRPr="002F450C">
        <w:rPr>
          <w:rStyle w:val="StyleUnderline"/>
        </w:rPr>
        <w:t xml:space="preserve">The strictness of “the first and true inventor” requirement bolstered the linkage between invention and full citizenship that was circulating in so many cultural arguments about the societal rights of African Americans, women, and other marginalized groups. </w:t>
      </w:r>
      <w:r w:rsidRPr="004F6849">
        <w:rPr>
          <w:sz w:val="16"/>
        </w:rPr>
        <w:t xml:space="preserve">It secured the patent as the only reliable genre through which one might reliably judge “true” invention to have taken place at all, and </w:t>
      </w:r>
      <w:r w:rsidRPr="00463AEF">
        <w:rPr>
          <w:rStyle w:val="StyleUnderline"/>
          <w:highlight w:val="green"/>
        </w:rPr>
        <w:t>it affirmed the individualist notion that there could be one individual</w:t>
      </w:r>
      <w:r w:rsidRPr="002F450C">
        <w:rPr>
          <w:rStyle w:val="StyleUnderline"/>
        </w:rPr>
        <w:t>—one “first and true individual”—</w:t>
      </w:r>
      <w:r w:rsidRPr="00463AEF">
        <w:rPr>
          <w:rStyle w:val="StyleUnderline"/>
          <w:highlight w:val="green"/>
        </w:rPr>
        <w:t>uniquely responsible for invention</w:t>
      </w:r>
      <w:r w:rsidRPr="004F6849">
        <w:rPr>
          <w:sz w:val="16"/>
        </w:rPr>
        <w:t xml:space="preserve">. </w:t>
      </w:r>
      <w:r w:rsidRPr="002F450C">
        <w:rPr>
          <w:rStyle w:val="StyleUnderline"/>
        </w:rPr>
        <w:t xml:space="preserve">In doing so, </w:t>
      </w:r>
      <w:r w:rsidRPr="00463AEF">
        <w:rPr>
          <w:rStyle w:val="StyleUnderline"/>
          <w:highlight w:val="green"/>
        </w:rPr>
        <w:t>the patent naturalized</w:t>
      </w:r>
      <w:r w:rsidRPr="004F6849">
        <w:rPr>
          <w:sz w:val="16"/>
        </w:rPr>
        <w:t xml:space="preserve"> not only </w:t>
      </w:r>
      <w:r w:rsidRPr="00463AEF">
        <w:rPr>
          <w:rStyle w:val="StyleUnderline"/>
          <w:highlight w:val="green"/>
        </w:rPr>
        <w:t>a narrow view of invention</w:t>
      </w:r>
      <w:r w:rsidRPr="002F450C">
        <w:rPr>
          <w:rStyle w:val="StyleUnderline"/>
        </w:rPr>
        <w:t xml:space="preserve"> that hinged on the patent itself</w:t>
      </w:r>
      <w:r w:rsidRPr="004F6849">
        <w:rPr>
          <w:sz w:val="16"/>
        </w:rPr>
        <w:t xml:space="preserve">, but </w:t>
      </w:r>
      <w:r w:rsidRPr="00463AEF">
        <w:rPr>
          <w:rStyle w:val="StyleUnderline"/>
          <w:highlight w:val="green"/>
        </w:rPr>
        <w:t>also the values materialized through the patent: individualism, competition, profit, and linearity</w:t>
      </w:r>
      <w:r w:rsidRPr="004F6849">
        <w:rPr>
          <w:sz w:val="16"/>
        </w:rPr>
        <w:t xml:space="preserve">. That is, as the patent’s cultural status ascended in the nineteenth century, </w:t>
      </w:r>
      <w:r w:rsidRPr="002F450C">
        <w:rPr>
          <w:rStyle w:val="StyleUnderline"/>
        </w:rPr>
        <w:t>Americans came to fully conceptualize invention,</w:t>
      </w:r>
      <w:r w:rsidRPr="004F6849">
        <w:rPr>
          <w:sz w:val="16"/>
        </w:rPr>
        <w:t xml:space="preserve"> not as the broad endeavor of manipulating the world to create new things, but </w:t>
      </w:r>
      <w:r w:rsidRPr="002F450C">
        <w:rPr>
          <w:rStyle w:val="StyleUnderline"/>
        </w:rPr>
        <w:t>as the pursuit of the ingenious individual in competition with others in seeking both profit and human progress understood in a strictly linear and future-oriented way</w:t>
      </w:r>
      <w:r w:rsidRPr="004F6849">
        <w:rPr>
          <w:sz w:val="16"/>
        </w:rPr>
        <w:t>.</w:t>
      </w:r>
    </w:p>
    <w:p w14:paraId="62363AD5" w14:textId="77777777" w:rsidR="00AA6B75" w:rsidRPr="00F974B2" w:rsidRDefault="00AA6B75" w:rsidP="00AA6B75"/>
    <w:p w14:paraId="1361CD89" w14:textId="77777777" w:rsidR="00AA6B75" w:rsidRPr="00BD7362" w:rsidRDefault="00AA6B75" w:rsidP="00F66831"/>
    <w:p w14:paraId="0E8DA500" w14:textId="77777777" w:rsidR="00F66831" w:rsidRDefault="00F66831" w:rsidP="00F66831">
      <w:pPr>
        <w:pStyle w:val="Heading3"/>
      </w:pPr>
      <w:r>
        <w:lastRenderedPageBreak/>
        <w:t>AT: Progress Possible</w:t>
      </w:r>
    </w:p>
    <w:p w14:paraId="6AFFB51C" w14:textId="77777777" w:rsidR="00F66831" w:rsidRPr="00710F29" w:rsidRDefault="00F66831" w:rsidP="00F66831">
      <w:pPr>
        <w:pStyle w:val="Heading4"/>
      </w:pPr>
      <w:r>
        <w:t xml:space="preserve">Liberal progress is predicated on the expansion of </w:t>
      </w:r>
      <w:r>
        <w:rPr>
          <w:u w:val="single"/>
        </w:rPr>
        <w:t>instrumentality</w:t>
      </w:r>
      <w:r>
        <w:t xml:space="preserve"> that entraps redemptive energy and denies black death – Black Nihilism </w:t>
      </w:r>
      <w:r>
        <w:rPr>
          <w:u w:val="single"/>
        </w:rPr>
        <w:t>does not</w:t>
      </w:r>
      <w:r>
        <w:t xml:space="preserve"> refuse hope but rejects the liberal conception of revolution.</w:t>
      </w:r>
    </w:p>
    <w:p w14:paraId="6ED3D147" w14:textId="77777777" w:rsidR="00F66831" w:rsidRPr="00710F29" w:rsidRDefault="00F66831" w:rsidP="00F66831">
      <w:pPr>
        <w:rPr>
          <w:rFonts w:eastAsiaTheme="minorEastAsia"/>
          <w:sz w:val="16"/>
          <w:lang w:eastAsia="zh-CN"/>
        </w:rPr>
      </w:pPr>
      <w:r>
        <w:rPr>
          <w:rStyle w:val="Style13ptBold"/>
        </w:rPr>
        <w:t xml:space="preserve">Winters 24 </w:t>
      </w:r>
      <w:r>
        <w:rPr>
          <w:sz w:val="16"/>
        </w:rPr>
        <w:t>[J</w:t>
      </w:r>
      <w:r w:rsidRPr="00710F29">
        <w:rPr>
          <w:sz w:val="16"/>
        </w:rPr>
        <w:t>oesph Winters, Associate Professor of Religious Studies and African and African American Studies at Duke University, 04-01-2024, “Beside(s) Hope: A Thought Experiment on (Black) Life, Death, and Literary Puncturing,”, Routledge,</w:t>
      </w:r>
      <w:r w:rsidRPr="00710F29">
        <w:rPr>
          <w:i/>
          <w:iCs/>
          <w:sz w:val="16"/>
        </w:rPr>
        <w:t xml:space="preserve"> Revolutionary Hope in a Time of Crisis </w:t>
      </w:r>
      <w:r w:rsidRPr="00710F29">
        <w:rPr>
          <w:sz w:val="16"/>
        </w:rPr>
        <w:t>pg. 126-127]</w:t>
      </w:r>
      <w:r w:rsidRPr="00710F29">
        <w:rPr>
          <w:rFonts w:hint="eastAsia"/>
          <w:sz w:val="16"/>
          <w:lang w:eastAsia="zh-CN"/>
        </w:rPr>
        <w:t>//</w:t>
      </w:r>
      <w:r w:rsidRPr="00710F29">
        <w:rPr>
          <w:rFonts w:eastAsiaTheme="minorEastAsia" w:hint="eastAsia"/>
          <w:sz w:val="16"/>
          <w:lang w:eastAsia="zh-CN"/>
        </w:rPr>
        <w:t>陈静植</w:t>
      </w:r>
    </w:p>
    <w:p w14:paraId="4F109664" w14:textId="77777777" w:rsidR="00F66831" w:rsidRPr="008C58CB" w:rsidRDefault="00F66831" w:rsidP="00F66831">
      <w:pPr>
        <w:rPr>
          <w:sz w:val="16"/>
        </w:rPr>
      </w:pPr>
      <w:r w:rsidRPr="008C58CB">
        <w:rPr>
          <w:sz w:val="16"/>
        </w:rPr>
        <w:t>Nihilism, Pessimism, and the Life Lived in Death</w:t>
      </w:r>
    </w:p>
    <w:p w14:paraId="4A664F12" w14:textId="77777777" w:rsidR="00F66831" w:rsidRPr="008C58CB" w:rsidRDefault="00F66831" w:rsidP="00F66831">
      <w:pPr>
        <w:rPr>
          <w:sz w:val="16"/>
        </w:rPr>
      </w:pPr>
      <w:r w:rsidRPr="008C58CB">
        <w:rPr>
          <w:sz w:val="16"/>
        </w:rPr>
        <w:t>At the beginning of “</w:t>
      </w:r>
      <w:r w:rsidRPr="008C58CB">
        <w:rPr>
          <w:rStyle w:val="Emphasis"/>
          <w:highlight w:val="cyan"/>
        </w:rPr>
        <w:t>Black Nihilism</w:t>
      </w:r>
      <w:r w:rsidRPr="008C58CB">
        <w:rPr>
          <w:u w:val="single"/>
        </w:rPr>
        <w:t xml:space="preserve"> and Political Hope</w:t>
      </w:r>
      <w:r w:rsidRPr="008C58CB">
        <w:rPr>
          <w:sz w:val="16"/>
        </w:rPr>
        <w:t xml:space="preserve">”, Warren </w:t>
      </w:r>
      <w:r w:rsidRPr="008C58CB">
        <w:rPr>
          <w:highlight w:val="cyan"/>
          <w:u w:val="single"/>
        </w:rPr>
        <w:t>identifies a</w:t>
      </w:r>
      <w:r w:rsidRPr="008C58CB">
        <w:rPr>
          <w:u w:val="single"/>
        </w:rPr>
        <w:t xml:space="preserve"> similarity between Martin Luther King and President Obama regarding an enduring </w:t>
      </w:r>
      <w:r w:rsidRPr="008C58CB">
        <w:rPr>
          <w:rStyle w:val="Emphasis"/>
          <w:highlight w:val="cyan"/>
        </w:rPr>
        <w:t>paradigm of redemption that demands the sacrifice of Black people</w:t>
      </w:r>
      <w:r w:rsidRPr="008C58CB">
        <w:rPr>
          <w:u w:val="single"/>
        </w:rPr>
        <w:t>.</w:t>
      </w:r>
      <w:r w:rsidRPr="008C58CB">
        <w:rPr>
          <w:sz w:val="16"/>
        </w:rPr>
        <w:t xml:space="preserve"> Citing the former’s “American Dream” sermon, where King endorses a general willingness to embrace suffering with love against white supremacist terror, </w:t>
      </w:r>
      <w:r w:rsidRPr="008C58CB">
        <w:rPr>
          <w:u w:val="single"/>
        </w:rPr>
        <w:t xml:space="preserve">Warren contends that </w:t>
      </w:r>
      <w:r w:rsidRPr="008C58CB">
        <w:rPr>
          <w:highlight w:val="cyan"/>
          <w:u w:val="single"/>
        </w:rPr>
        <w:t>Black suffering becomes the vector through which</w:t>
      </w:r>
      <w:r w:rsidRPr="008C58CB">
        <w:rPr>
          <w:u w:val="single"/>
        </w:rPr>
        <w:t xml:space="preserve"> the dream might be actualized. As he puts it, “Black </w:t>
      </w:r>
      <w:r w:rsidRPr="008C58CB">
        <w:rPr>
          <w:highlight w:val="cyan"/>
          <w:u w:val="single"/>
        </w:rPr>
        <w:t>sacrifice is necessary to achieve</w:t>
      </w:r>
      <w:r w:rsidRPr="008C58CB">
        <w:rPr>
          <w:u w:val="single"/>
        </w:rPr>
        <w:t xml:space="preserve"> [and perhaps transform] </w:t>
      </w:r>
      <w:r w:rsidRPr="008C58CB">
        <w:rPr>
          <w:highlight w:val="cyan"/>
          <w:u w:val="single"/>
        </w:rPr>
        <w:t>the American dream and its promise of coherence, progress, and equality</w:t>
      </w:r>
      <w:r w:rsidRPr="008C58CB">
        <w:rPr>
          <w:u w:val="single"/>
        </w:rPr>
        <w:t>”</w:t>
      </w:r>
      <w:r w:rsidRPr="008C58CB">
        <w:rPr>
          <w:sz w:val="16"/>
        </w:rPr>
        <w:t xml:space="preserve"> (217). The point here is not just that the attachment to Americans tyle progress conceals or disavows persistent forms of brutalization that asymmetrically target Black people. </w:t>
      </w:r>
      <w:r w:rsidRPr="008C58CB">
        <w:rPr>
          <w:u w:val="single"/>
        </w:rPr>
        <w:t xml:space="preserve">The more acute point that Warren is making is that </w:t>
      </w:r>
      <w:r w:rsidRPr="008C58CB">
        <w:rPr>
          <w:highlight w:val="cyan"/>
          <w:u w:val="single"/>
        </w:rPr>
        <w:t>the dream and fantasy of progress</w:t>
      </w:r>
      <w:r w:rsidRPr="008C58CB">
        <w:rPr>
          <w:u w:val="single"/>
        </w:rPr>
        <w:t xml:space="preserve">, as a path towards ontological coherence, </w:t>
      </w:r>
      <w:r w:rsidRPr="008C58CB">
        <w:rPr>
          <w:highlight w:val="cyan"/>
          <w:u w:val="single"/>
        </w:rPr>
        <w:t>requires</w:t>
      </w:r>
      <w:r w:rsidRPr="008C58CB">
        <w:rPr>
          <w:u w:val="single"/>
        </w:rPr>
        <w:t xml:space="preserve"> “corporeal fracture” in </w:t>
      </w:r>
      <w:r w:rsidRPr="008C58CB">
        <w:rPr>
          <w:highlight w:val="cyan"/>
          <w:u w:val="single"/>
        </w:rPr>
        <w:t>a</w:t>
      </w:r>
      <w:r w:rsidRPr="008C58CB">
        <w:rPr>
          <w:u w:val="single"/>
        </w:rPr>
        <w:t xml:space="preserve"> “</w:t>
      </w:r>
      <w:r w:rsidRPr="008C58CB">
        <w:rPr>
          <w:highlight w:val="cyan"/>
          <w:u w:val="single"/>
        </w:rPr>
        <w:t>political arithmetic saturated with violence</w:t>
      </w:r>
      <w:r w:rsidRPr="008C58CB">
        <w:rPr>
          <w:u w:val="single"/>
        </w:rPr>
        <w:t>”</w:t>
      </w:r>
      <w:r w:rsidRPr="008C58CB">
        <w:rPr>
          <w:sz w:val="16"/>
        </w:rPr>
        <w:t xml:space="preserve"> (217). This is a fracture that Black people under the regime of racial capitalism have had to embody or take on involuntarily. </w:t>
      </w:r>
      <w:r w:rsidRPr="008C58CB">
        <w:rPr>
          <w:highlight w:val="cyan"/>
          <w:u w:val="single"/>
        </w:rPr>
        <w:t>The redemptive logic</w:t>
      </w:r>
      <w:r w:rsidRPr="008C58CB">
        <w:rPr>
          <w:u w:val="single"/>
        </w:rPr>
        <w:t xml:space="preserve"> extolled in King’s speech </w:t>
      </w:r>
      <w:r w:rsidRPr="008C58CB">
        <w:rPr>
          <w:highlight w:val="cyan"/>
          <w:u w:val="single"/>
        </w:rPr>
        <w:t>is repeated</w:t>
      </w:r>
      <w:r w:rsidRPr="008C58CB">
        <w:rPr>
          <w:u w:val="single"/>
        </w:rPr>
        <w:t xml:space="preserve"> (</w:t>
      </w:r>
      <w:r w:rsidRPr="008C58CB">
        <w:rPr>
          <w:highlight w:val="cyan"/>
          <w:u w:val="single"/>
        </w:rPr>
        <w:t>eternally</w:t>
      </w:r>
      <w:r w:rsidRPr="008C58CB">
        <w:rPr>
          <w:u w:val="single"/>
        </w:rPr>
        <w:t xml:space="preserve">) according to Warren when Obama responds to the acquittal of George Zimmerman </w:t>
      </w:r>
      <w:r w:rsidRPr="008C58CB">
        <w:rPr>
          <w:highlight w:val="cyan"/>
          <w:u w:val="single"/>
        </w:rPr>
        <w:t>by assuring the body politic that each generation is improving and becoming more perfectible</w:t>
      </w:r>
      <w:r w:rsidRPr="008C58CB">
        <w:rPr>
          <w:u w:val="single"/>
        </w:rPr>
        <w:t xml:space="preserve"> on racial matters. In this instance, the path to perfection, and </w:t>
      </w:r>
      <w:r w:rsidRPr="008C58CB">
        <w:rPr>
          <w:rStyle w:val="Emphasis"/>
          <w:highlight w:val="cyan"/>
        </w:rPr>
        <w:t>the very idea of US perfectibility</w:t>
      </w:r>
      <w:r w:rsidRPr="008C58CB">
        <w:rPr>
          <w:rStyle w:val="Emphasis"/>
        </w:rPr>
        <w:t xml:space="preserve">, </w:t>
      </w:r>
      <w:r w:rsidRPr="008C58CB">
        <w:rPr>
          <w:rStyle w:val="Emphasis"/>
          <w:highlight w:val="cyan"/>
        </w:rPr>
        <w:t>is predicated on Black death</w:t>
      </w:r>
      <w:r w:rsidRPr="008C58CB">
        <w:rPr>
          <w:u w:val="single"/>
        </w:rPr>
        <w:t xml:space="preserve">, specifically the death of Trayvon Martin, who was walking aimlessly and up to no good. This </w:t>
      </w:r>
      <w:r w:rsidRPr="008C58CB">
        <w:rPr>
          <w:highlight w:val="cyan"/>
          <w:u w:val="single"/>
        </w:rPr>
        <w:t>death</w:t>
      </w:r>
      <w:r w:rsidRPr="008C58CB">
        <w:rPr>
          <w:u w:val="single"/>
        </w:rPr>
        <w:t xml:space="preserve">, in other words, </w:t>
      </w:r>
      <w:r w:rsidRPr="008C58CB">
        <w:rPr>
          <w:highlight w:val="cyan"/>
          <w:u w:val="single"/>
        </w:rPr>
        <w:t>becomes an occasion to embolden expectations for a future democracy where not yet actualized ideals will be manifested and perpetually expanded</w:t>
      </w:r>
      <w:r w:rsidRPr="008C58CB">
        <w:rPr>
          <w:u w:val="single"/>
        </w:rPr>
        <w:t xml:space="preserve">. </w:t>
      </w:r>
      <w:r w:rsidRPr="008C58CB">
        <w:rPr>
          <w:sz w:val="16"/>
        </w:rPr>
        <w:t>In this juxtaposition of King and Obama, Warren refuses a specific conception of hope that is tantamount to a striving for Political redemption. Not unlike Lee Edelman (2004), for whom futurity and the concomitant attachment to form will always justify the suppression of the queer figure designated to take on the death drive, Warren maintains that there is an antagonistic relationship between the domain of the Political (betterment, futurity, and rectification) and those forced to give form to the terror of Blackness (Warren 2018, 5). More precisely,</w:t>
      </w:r>
      <w:r w:rsidRPr="008C58CB">
        <w:rPr>
          <w:u w:val="single"/>
        </w:rPr>
        <w:t xml:space="preserve"> </w:t>
      </w:r>
      <w:r w:rsidRPr="008C58CB">
        <w:rPr>
          <w:highlight w:val="cyan"/>
          <w:u w:val="single"/>
        </w:rPr>
        <w:t>the promise of ontological coherence</w:t>
      </w:r>
      <w:r w:rsidRPr="008C58CB">
        <w:rPr>
          <w:u w:val="single"/>
        </w:rPr>
        <w:t xml:space="preserve">, of becoming a full being, </w:t>
      </w:r>
      <w:r w:rsidRPr="008C58CB">
        <w:rPr>
          <w:highlight w:val="cyan"/>
          <w:u w:val="single"/>
        </w:rPr>
        <w:t xml:space="preserve">denies </w:t>
      </w:r>
      <w:r w:rsidRPr="008C58CB">
        <w:rPr>
          <w:rStyle w:val="Emphasis"/>
          <w:highlight w:val="cyan"/>
        </w:rPr>
        <w:t>the void at the heart of being</w:t>
      </w:r>
      <w:r w:rsidRPr="008C58CB">
        <w:rPr>
          <w:u w:val="single"/>
        </w:rPr>
        <w:t xml:space="preserve">, a void of terror </w:t>
      </w:r>
      <w:r w:rsidRPr="008C58CB">
        <w:rPr>
          <w:highlight w:val="cyan"/>
          <w:u w:val="single"/>
        </w:rPr>
        <w:t>that Black people have been called to give shape and form to</w:t>
      </w:r>
      <w:r w:rsidRPr="008C58CB">
        <w:rPr>
          <w:sz w:val="16"/>
        </w:rPr>
        <w:t>, a calling that, to bring together Althusser and Heidegger, is something like an interpellation towards death (Althusser 2001, 118; Heidegger 1962, 304–11).</w:t>
      </w:r>
    </w:p>
    <w:p w14:paraId="51F45016" w14:textId="77777777" w:rsidR="00F66831" w:rsidRPr="008C58CB" w:rsidRDefault="00F66831" w:rsidP="00F66831">
      <w:pPr>
        <w:rPr>
          <w:sz w:val="16"/>
        </w:rPr>
      </w:pPr>
      <w:r w:rsidRPr="008C58CB">
        <w:rPr>
          <w:sz w:val="16"/>
        </w:rPr>
        <w:t>But of course Political hope, hope in the Political, or hope as redemption from and of anti-Blackness through political arrangements and infrastructures, does not exhaust the conception of hope. Warren broaches this non-equivalence when he makes a distinction between spiritual and Political hope. He writes,</w:t>
      </w:r>
    </w:p>
    <w:p w14:paraId="24B14113" w14:textId="77777777" w:rsidR="00F66831" w:rsidRPr="00FF2CA5" w:rsidRDefault="00F66831" w:rsidP="00F66831">
      <w:pPr>
        <w:rPr>
          <w:sz w:val="16"/>
        </w:rPr>
      </w:pPr>
      <w:r w:rsidRPr="00FF2CA5">
        <w:t>[[Quote Omitted]]</w:t>
      </w:r>
    </w:p>
    <w:p w14:paraId="3F1A2AA7" w14:textId="77777777" w:rsidR="00F66831" w:rsidRDefault="00F66831" w:rsidP="00F66831">
      <w:pPr>
        <w:rPr>
          <w:sz w:val="16"/>
        </w:rPr>
      </w:pPr>
      <w:r w:rsidRPr="00FF2CA5">
        <w:rPr>
          <w:sz w:val="16"/>
        </w:rPr>
        <w:t xml:space="preserve">I take it that Warren’s notion of </w:t>
      </w:r>
      <w:r w:rsidRPr="008C58CB">
        <w:rPr>
          <w:highlight w:val="cyan"/>
          <w:u w:val="single"/>
        </w:rPr>
        <w:t>the spiritual operates as a placeholder for investments, energies, and modes of endurance</w:t>
      </w:r>
      <w:r w:rsidRPr="008C58CB">
        <w:rPr>
          <w:u w:val="single"/>
        </w:rPr>
        <w:t xml:space="preserve"> that cannot be subsumed under the protocols of science and empiricism</w:t>
      </w:r>
      <w:r w:rsidRPr="00FF2CA5">
        <w:rPr>
          <w:u w:val="single"/>
        </w:rPr>
        <w:t xml:space="preserve">. Warren is after the Kantian noumena, the unknowable, but </w:t>
      </w:r>
      <w:r w:rsidRPr="008C58CB">
        <w:rPr>
          <w:highlight w:val="cyan"/>
          <w:u w:val="single"/>
        </w:rPr>
        <w:t>without the endeavour to trap</w:t>
      </w:r>
      <w:r w:rsidRPr="00FF2CA5">
        <w:rPr>
          <w:u w:val="single"/>
        </w:rPr>
        <w:t xml:space="preserve"> </w:t>
      </w:r>
      <w:r w:rsidRPr="008C58CB">
        <w:rPr>
          <w:highlight w:val="cyan"/>
          <w:u w:val="single"/>
        </w:rPr>
        <w:t>the unknowable within the</w:t>
      </w:r>
      <w:r w:rsidRPr="00FF2CA5">
        <w:rPr>
          <w:u w:val="single"/>
        </w:rPr>
        <w:t xml:space="preserve"> </w:t>
      </w:r>
      <w:r w:rsidRPr="008C58CB">
        <w:rPr>
          <w:highlight w:val="cyan"/>
          <w:u w:val="single"/>
        </w:rPr>
        <w:t>domain of</w:t>
      </w:r>
      <w:r w:rsidRPr="00FF2CA5">
        <w:rPr>
          <w:u w:val="single"/>
        </w:rPr>
        <w:t xml:space="preserve"> science, demonstrability, </w:t>
      </w:r>
      <w:r w:rsidRPr="008C58CB">
        <w:rPr>
          <w:highlight w:val="cyan"/>
          <w:u w:val="single"/>
        </w:rPr>
        <w:t>instrumentality</w:t>
      </w:r>
      <w:r w:rsidRPr="00FF2CA5">
        <w:rPr>
          <w:u w:val="single"/>
        </w:rPr>
        <w:t xml:space="preserve">, etc. He is therefore interested in extricating hope from the demand to hitch these spiritual energies onto </w:t>
      </w:r>
      <w:r w:rsidRPr="008C58CB">
        <w:rPr>
          <w:highlight w:val="cyan"/>
          <w:u w:val="single"/>
        </w:rPr>
        <w:t>the</w:t>
      </w:r>
      <w:r w:rsidRPr="00FF2CA5">
        <w:rPr>
          <w:u w:val="single"/>
        </w:rPr>
        <w:t xml:space="preserve"> domain of politics for the sake of intelligibility.</w:t>
      </w:r>
      <w:r w:rsidRPr="00FF2CA5">
        <w:rPr>
          <w:sz w:val="16"/>
        </w:rPr>
        <w:t xml:space="preserve"> As Warren puts it, “the politics of hope posits that one must have a politics to have hope; politics is the natural habitat of hope itself” (219). Consequently, </w:t>
      </w:r>
      <w:r w:rsidRPr="00FF2CA5">
        <w:rPr>
          <w:u w:val="single"/>
        </w:rPr>
        <w:t xml:space="preserve">Warren’s </w:t>
      </w:r>
      <w:r w:rsidRPr="008C58CB">
        <w:rPr>
          <w:rStyle w:val="Emphasis"/>
          <w:highlight w:val="cyan"/>
        </w:rPr>
        <w:t>Black nihilist stance is not against hope</w:t>
      </w:r>
      <w:r w:rsidRPr="00FF2CA5">
        <w:rPr>
          <w:u w:val="single"/>
        </w:rPr>
        <w:t xml:space="preserve"> per se </w:t>
      </w:r>
      <w:r w:rsidRPr="008C58CB">
        <w:rPr>
          <w:highlight w:val="cyan"/>
          <w:u w:val="single"/>
        </w:rPr>
        <w:t>but rejects</w:t>
      </w:r>
      <w:r w:rsidRPr="00FF2CA5">
        <w:rPr>
          <w:u w:val="single"/>
        </w:rPr>
        <w:t xml:space="preserve"> </w:t>
      </w:r>
      <w:r w:rsidRPr="00FF2CA5">
        <w:rPr>
          <w:u w:val="single"/>
        </w:rPr>
        <w:lastRenderedPageBreak/>
        <w:t>“</w:t>
      </w:r>
      <w:r w:rsidRPr="008C58CB">
        <w:rPr>
          <w:highlight w:val="cyan"/>
          <w:u w:val="single"/>
        </w:rPr>
        <w:t>circumscribed and compulsory forms of expressing, practicing, and conceiving of hope</w:t>
      </w:r>
      <w:r w:rsidRPr="00FF2CA5">
        <w:rPr>
          <w:u w:val="single"/>
        </w:rPr>
        <w:t>”</w:t>
      </w:r>
      <w:r w:rsidRPr="00FF2CA5">
        <w:rPr>
          <w:sz w:val="16"/>
        </w:rPr>
        <w:t xml:space="preserve"> (219). </w:t>
      </w:r>
      <w:r w:rsidRPr="008C58CB">
        <w:rPr>
          <w:highlight w:val="cyan"/>
          <w:u w:val="single"/>
        </w:rPr>
        <w:t xml:space="preserve">It rejects </w:t>
      </w:r>
      <w:r w:rsidRPr="008C58CB">
        <w:rPr>
          <w:u w:val="single"/>
        </w:rPr>
        <w:t>the notion</w:t>
      </w:r>
      <w:r w:rsidRPr="00FF2CA5">
        <w:rPr>
          <w:sz w:val="16"/>
        </w:rPr>
        <w:t xml:space="preserve">, for instance, </w:t>
      </w:r>
      <w:r w:rsidRPr="00FF2CA5">
        <w:rPr>
          <w:u w:val="single"/>
        </w:rPr>
        <w:t xml:space="preserve">that one has to express </w:t>
      </w:r>
      <w:r w:rsidRPr="008C58CB">
        <w:rPr>
          <w:highlight w:val="cyan"/>
          <w:u w:val="single"/>
        </w:rPr>
        <w:t>faith in (liberal) democracy</w:t>
      </w:r>
      <w:r w:rsidRPr="00FF2CA5">
        <w:rPr>
          <w:u w:val="single"/>
        </w:rPr>
        <w:t xml:space="preserve">, elections, </w:t>
      </w:r>
      <w:r w:rsidRPr="008C58CB">
        <w:rPr>
          <w:highlight w:val="cyan"/>
          <w:u w:val="single"/>
        </w:rPr>
        <w:t>the State, and human progress in order to circumvent despair</w:t>
      </w:r>
      <w:r w:rsidRPr="00FF2CA5">
        <w:rPr>
          <w:u w:val="single"/>
        </w:rPr>
        <w:t>.</w:t>
      </w:r>
      <w:r w:rsidRPr="00FF2CA5">
        <w:rPr>
          <w:sz w:val="16"/>
        </w:rPr>
        <w:t>2</w:t>
      </w:r>
    </w:p>
    <w:p w14:paraId="69E31DB6" w14:textId="77777777" w:rsidR="00F66831" w:rsidRDefault="00F66831" w:rsidP="00F66831">
      <w:pPr>
        <w:rPr>
          <w:sz w:val="16"/>
        </w:rPr>
      </w:pPr>
    </w:p>
    <w:p w14:paraId="48F7AF2D" w14:textId="77777777" w:rsidR="00F66831" w:rsidRDefault="00F66831" w:rsidP="00F66831">
      <w:pPr>
        <w:pStyle w:val="Heading4"/>
      </w:pPr>
      <w:r>
        <w:t>Hope is ineffective in a collapsing democracy – it forecloses action and masks racial inequality</w:t>
      </w:r>
    </w:p>
    <w:p w14:paraId="610825F1" w14:textId="77777777" w:rsidR="00F66831" w:rsidRPr="00B7777B" w:rsidRDefault="00F66831" w:rsidP="00F66831">
      <w:pPr>
        <w:rPr>
          <w:lang w:eastAsia="zh-CN"/>
        </w:rPr>
      </w:pPr>
      <w:r>
        <w:rPr>
          <w:rStyle w:val="Style13ptBold"/>
          <w:rFonts w:hint="eastAsia"/>
          <w:lang w:eastAsia="zh-CN"/>
        </w:rPr>
        <w:t xml:space="preserve">Huber 24 </w:t>
      </w:r>
      <w:r w:rsidRPr="00B7777B">
        <w:rPr>
          <w:sz w:val="16"/>
        </w:rPr>
        <w:t xml:space="preserve">[Jakob Huber, Principal Investigator of the Junior Research Group “Democratic Hope” at Freie Universität Berlin, 04-24-2024, “Introduction, The Political Philosophy of Hope,” </w:t>
      </w:r>
      <w:r w:rsidRPr="00B7777B">
        <w:rPr>
          <w:i/>
          <w:iCs/>
          <w:sz w:val="16"/>
        </w:rPr>
        <w:t>Critical Review of International Social and Political Philosophy</w:t>
      </w:r>
      <w:r w:rsidRPr="00B7777B">
        <w:rPr>
          <w:sz w:val="16"/>
        </w:rPr>
        <w:t>, 1–10]</w:t>
      </w:r>
      <w:r w:rsidRPr="00B7777B">
        <w:rPr>
          <w:rFonts w:hint="eastAsia"/>
          <w:sz w:val="16"/>
          <w:lang w:eastAsia="zh-CN"/>
        </w:rPr>
        <w:t>//陈静植</w:t>
      </w:r>
    </w:p>
    <w:p w14:paraId="10A46B2A" w14:textId="77777777" w:rsidR="00F66831" w:rsidRPr="00022BFD" w:rsidRDefault="00F66831" w:rsidP="00F66831">
      <w:pPr>
        <w:rPr>
          <w:sz w:val="16"/>
        </w:rPr>
      </w:pPr>
      <w:r w:rsidRPr="00022BFD">
        <w:rPr>
          <w:sz w:val="16"/>
        </w:rPr>
        <w:t xml:space="preserve">Yet, </w:t>
      </w:r>
      <w:r w:rsidRPr="00E03740">
        <w:rPr>
          <w:highlight w:val="cyan"/>
          <w:u w:val="single"/>
        </w:rPr>
        <w:t>it</w:t>
      </w:r>
      <w:r w:rsidRPr="002E2C79">
        <w:rPr>
          <w:u w:val="single"/>
        </w:rPr>
        <w:t xml:space="preserve"> also more narrowly </w:t>
      </w:r>
      <w:r w:rsidRPr="00E03740">
        <w:rPr>
          <w:highlight w:val="cyan"/>
          <w:u w:val="single"/>
        </w:rPr>
        <w:t xml:space="preserve">reflects </w:t>
      </w:r>
      <w:r w:rsidRPr="00E03740">
        <w:rPr>
          <w:rStyle w:val="Emphasis"/>
          <w:highlight w:val="cyan"/>
        </w:rPr>
        <w:t>a crisis of democracy</w:t>
      </w:r>
      <w:r w:rsidRPr="002E2C79">
        <w:rPr>
          <w:u w:val="single"/>
        </w:rPr>
        <w:t xml:space="preserve"> itself: </w:t>
      </w:r>
      <w:r w:rsidRPr="00E03740">
        <w:rPr>
          <w:highlight w:val="cyan"/>
          <w:u w:val="single"/>
        </w:rPr>
        <w:t>a democracy</w:t>
      </w:r>
      <w:r w:rsidRPr="002E2C79">
        <w:rPr>
          <w:u w:val="single"/>
        </w:rPr>
        <w:t xml:space="preserve"> that </w:t>
      </w:r>
      <w:r w:rsidRPr="00E03740">
        <w:rPr>
          <w:highlight w:val="cyan"/>
          <w:u w:val="single"/>
        </w:rPr>
        <w:t>in the eye of many is no longer able to live up to its promise to</w:t>
      </w:r>
      <w:r w:rsidRPr="002E2C79">
        <w:rPr>
          <w:u w:val="single"/>
        </w:rPr>
        <w:t xml:space="preserve"> make us co-authors of our own future</w:t>
      </w:r>
      <w:r w:rsidRPr="00022BFD">
        <w:rPr>
          <w:sz w:val="16"/>
        </w:rPr>
        <w:t xml:space="preserve"> – or at least not equally for all citizens, </w:t>
      </w:r>
      <w:r w:rsidRPr="002E2C79">
        <w:rPr>
          <w:u w:val="single"/>
        </w:rPr>
        <w:t xml:space="preserve">for </w:t>
      </w:r>
      <w:r w:rsidRPr="00E03740">
        <w:rPr>
          <w:highlight w:val="cyan"/>
          <w:u w:val="single"/>
        </w:rPr>
        <w:t>hope</w:t>
      </w:r>
      <w:r w:rsidRPr="00022BFD">
        <w:rPr>
          <w:sz w:val="16"/>
        </w:rPr>
        <w:t xml:space="preserve"> (and its absence) </w:t>
      </w:r>
      <w:r w:rsidRPr="002E2C79">
        <w:rPr>
          <w:u w:val="single"/>
        </w:rPr>
        <w:t>are by no means homogenously distributed both across and within societies</w:t>
      </w:r>
      <w:r w:rsidRPr="00022BFD">
        <w:rPr>
          <w:sz w:val="16"/>
        </w:rPr>
        <w:t xml:space="preserve">. As Stockdale (2021) has shown, </w:t>
      </w:r>
      <w:r w:rsidRPr="00E03740">
        <w:rPr>
          <w:rStyle w:val="Emphasis"/>
          <w:highlight w:val="cyan"/>
        </w:rPr>
        <w:t>systems of privilege and oppression</w:t>
      </w:r>
      <w:r w:rsidRPr="00E03740">
        <w:rPr>
          <w:rStyle w:val="Emphasis"/>
        </w:rPr>
        <w:t xml:space="preserve"> based on various features of social difference </w:t>
      </w:r>
      <w:r w:rsidRPr="00E03740">
        <w:rPr>
          <w:rStyle w:val="Emphasis"/>
          <w:highlight w:val="cyan"/>
        </w:rPr>
        <w:t>structure our lives</w:t>
      </w:r>
      <w:r w:rsidRPr="00E03740">
        <w:rPr>
          <w:rStyle w:val="Emphasis"/>
        </w:rPr>
        <w:t xml:space="preserve"> in important ways </w:t>
      </w:r>
      <w:r w:rsidRPr="00E03740">
        <w:rPr>
          <w:rStyle w:val="Emphasis"/>
          <w:highlight w:val="cyan"/>
        </w:rPr>
        <w:t>and</w:t>
      </w:r>
      <w:r w:rsidRPr="00E03740">
        <w:rPr>
          <w:rStyle w:val="Emphasis"/>
        </w:rPr>
        <w:t xml:space="preserve"> hence </w:t>
      </w:r>
      <w:r w:rsidRPr="00E03740">
        <w:rPr>
          <w:rStyle w:val="Emphasis"/>
          <w:highlight w:val="cyan"/>
        </w:rPr>
        <w:t>the availability of hope</w:t>
      </w:r>
      <w:r w:rsidRPr="00022BFD">
        <w:rPr>
          <w:sz w:val="16"/>
        </w:rPr>
        <w:t xml:space="preserve">. For instance, while those living in the most affluent parts of the world may (still) have reasons hope that they will not be too seriously affected by climate change, many others are already in the midst of having their livelihoods destroyed, with the worst yet to come. This, however, is only one of two dimensions of hope’s crisis. For at the same time, </w:t>
      </w:r>
      <w:r w:rsidRPr="00E03740">
        <w:rPr>
          <w:highlight w:val="cyan"/>
          <w:u w:val="single"/>
        </w:rPr>
        <w:t>there is a backlash,</w:t>
      </w:r>
      <w:r w:rsidRPr="002E2C79">
        <w:rPr>
          <w:u w:val="single"/>
        </w:rPr>
        <w:t xml:space="preserve"> particularly from within activist circles, </w:t>
      </w:r>
      <w:r w:rsidRPr="00E03740">
        <w:rPr>
          <w:highlight w:val="cyan"/>
          <w:u w:val="single"/>
        </w:rPr>
        <w:t>against hope itself</w:t>
      </w:r>
      <w:r w:rsidRPr="002E2C79">
        <w:rPr>
          <w:u w:val="single"/>
        </w:rPr>
        <w:t xml:space="preserve">, </w:t>
      </w:r>
      <w:r w:rsidRPr="00DE7277">
        <w:rPr>
          <w:highlight w:val="cyan"/>
          <w:u w:val="single"/>
        </w:rPr>
        <w:t xml:space="preserve">a </w:t>
      </w:r>
      <w:r w:rsidRPr="00DE7277">
        <w:rPr>
          <w:u w:val="single"/>
        </w:rPr>
        <w:t>challenge to</w:t>
      </w:r>
      <w:r w:rsidRPr="002E2C79">
        <w:rPr>
          <w:u w:val="single"/>
        </w:rPr>
        <w:t xml:space="preserve"> the </w:t>
      </w:r>
      <w:r w:rsidRPr="00DE7277">
        <w:rPr>
          <w:highlight w:val="cyan"/>
          <w:u w:val="single"/>
        </w:rPr>
        <w:t>idea that</w:t>
      </w:r>
      <w:r w:rsidRPr="002E2C79">
        <w:rPr>
          <w:u w:val="single"/>
        </w:rPr>
        <w:t xml:space="preserve"> hope</w:t>
      </w:r>
      <w:r w:rsidRPr="00022BFD">
        <w:rPr>
          <w:sz w:val="16"/>
        </w:rPr>
        <w:t xml:space="preserve"> (even if it were to be available) </w:t>
      </w:r>
      <w:r w:rsidRPr="002E2C79">
        <w:rPr>
          <w:u w:val="single"/>
        </w:rPr>
        <w:t>can play a productive role in politics in the first place</w:t>
      </w:r>
      <w:r w:rsidRPr="00022BFD">
        <w:rPr>
          <w:sz w:val="16"/>
        </w:rPr>
        <w:t xml:space="preserve">. The more radical parts of the climate movement in particular – </w:t>
      </w:r>
      <w:r w:rsidRPr="00DE7277">
        <w:rPr>
          <w:u w:val="single"/>
        </w:rPr>
        <w:t>from</w:t>
      </w:r>
      <w:r w:rsidRPr="002E2C79">
        <w:rPr>
          <w:u w:val="single"/>
        </w:rPr>
        <w:t xml:space="preserve"> Greta Thunberg’s (2019) famous exclamation ‘I don’t want your hope, I want you to panic’ to Extinction Rebellion’s (2019) slogan ‘</w:t>
      </w:r>
      <w:r w:rsidRPr="00DE7277">
        <w:rPr>
          <w:rStyle w:val="Emphasis"/>
          <w:highlight w:val="cyan"/>
        </w:rPr>
        <w:t>Hope Dies, Action Begins</w:t>
      </w:r>
      <w:r w:rsidRPr="00DE7277">
        <w:rPr>
          <w:highlight w:val="cyan"/>
          <w:u w:val="single"/>
        </w:rPr>
        <w:t>’</w:t>
      </w:r>
      <w:r w:rsidRPr="002E2C79">
        <w:rPr>
          <w:u w:val="single"/>
        </w:rPr>
        <w:t xml:space="preserve"> – worry that </w:t>
      </w:r>
      <w:r w:rsidRPr="00DE7277">
        <w:rPr>
          <w:highlight w:val="cyan"/>
          <w:u w:val="single"/>
        </w:rPr>
        <w:t xml:space="preserve">hope leads to passivity </w:t>
      </w:r>
      <w:r w:rsidRPr="00DE7277">
        <w:rPr>
          <w:u w:val="single"/>
        </w:rPr>
        <w:t>and wishful</w:t>
      </w:r>
      <w:r w:rsidRPr="002E2C79">
        <w:rPr>
          <w:u w:val="single"/>
        </w:rPr>
        <w:t xml:space="preserve"> thinking</w:t>
      </w:r>
      <w:r w:rsidRPr="00022BFD">
        <w:rPr>
          <w:sz w:val="16"/>
        </w:rPr>
        <w:t xml:space="preserve">. Alternative attitudes such as fear or panic, they suggest, are more appropriate to convey the urgency of the radical action required to at least attenuate the climate catastrophe. In a similar vein, </w:t>
      </w:r>
      <w:r w:rsidRPr="00DE7277">
        <w:rPr>
          <w:highlight w:val="cyan"/>
          <w:u w:val="single"/>
        </w:rPr>
        <w:t>proponents</w:t>
      </w:r>
      <w:r w:rsidRPr="002E2C79">
        <w:rPr>
          <w:u w:val="single"/>
        </w:rPr>
        <w:t xml:space="preserve"> in the fight </w:t>
      </w:r>
      <w:r w:rsidRPr="00DE7277">
        <w:rPr>
          <w:highlight w:val="cyan"/>
          <w:u w:val="single"/>
        </w:rPr>
        <w:t>against racial injustice worry that hope is an ideological tool to keep systemic discrimination</w:t>
      </w:r>
      <w:r w:rsidRPr="002E2C79">
        <w:rPr>
          <w:u w:val="single"/>
        </w:rPr>
        <w:t xml:space="preserve"> in place</w:t>
      </w:r>
      <w:r w:rsidRPr="00022BFD">
        <w:rPr>
          <w:sz w:val="16"/>
        </w:rPr>
        <w:t xml:space="preserve">. For instance, ‘Afropessimists’ such as Calvin Warren (2015) or Frank Wilderson (2020) have argued that </w:t>
      </w:r>
      <w:r w:rsidRPr="00DE7277">
        <w:rPr>
          <w:rStyle w:val="Emphasis"/>
          <w:highlight w:val="cyan"/>
        </w:rPr>
        <w:t>we should embrace ‘black nihilism’</w:t>
      </w:r>
      <w:r w:rsidRPr="002E2C79">
        <w:rPr>
          <w:u w:val="single"/>
        </w:rPr>
        <w:t xml:space="preserve">, </w:t>
      </w:r>
      <w:r w:rsidRPr="00DE7277">
        <w:rPr>
          <w:highlight w:val="cyan"/>
          <w:u w:val="single"/>
        </w:rPr>
        <w:t>because a politics of hope preserves the metaphysical structures that sustain black suffering</w:t>
      </w:r>
      <w:r w:rsidRPr="002E2C79">
        <w:rPr>
          <w:u w:val="single"/>
        </w:rPr>
        <w:t xml:space="preserve">. </w:t>
      </w:r>
      <w:r w:rsidRPr="00DE7277">
        <w:rPr>
          <w:highlight w:val="cyan"/>
          <w:u w:val="single"/>
        </w:rPr>
        <w:t>Hope</w:t>
      </w:r>
      <w:r w:rsidRPr="002E2C79">
        <w:rPr>
          <w:u w:val="single"/>
        </w:rPr>
        <w:t xml:space="preserve">, on his account, </w:t>
      </w:r>
      <w:r w:rsidRPr="00DE7277">
        <w:rPr>
          <w:highlight w:val="cyan"/>
          <w:u w:val="single"/>
        </w:rPr>
        <w:t>is nothing but the illusion</w:t>
      </w:r>
      <w:r w:rsidRPr="002E2C79">
        <w:rPr>
          <w:u w:val="single"/>
        </w:rPr>
        <w:t xml:space="preserve"> that we come incrementally closer </w:t>
      </w:r>
      <w:r w:rsidRPr="00DE7277">
        <w:rPr>
          <w:highlight w:val="cyan"/>
          <w:u w:val="single"/>
        </w:rPr>
        <w:t>to what is actually impossible</w:t>
      </w:r>
      <w:r w:rsidRPr="00022BFD">
        <w:rPr>
          <w:sz w:val="16"/>
        </w:rPr>
        <w:t xml:space="preserve">, racial justice. Someone like </w:t>
      </w:r>
      <w:r w:rsidRPr="002E2C79">
        <w:rPr>
          <w:u w:val="single"/>
        </w:rPr>
        <w:t>Obama</w:t>
      </w:r>
      <w:r w:rsidRPr="00022BFD">
        <w:rPr>
          <w:sz w:val="16"/>
        </w:rPr>
        <w:t xml:space="preserve">, who </w:t>
      </w:r>
      <w:r w:rsidRPr="002E2C79">
        <w:rPr>
          <w:u w:val="single"/>
        </w:rPr>
        <w:t xml:space="preserve">promises (and appears to himself embody) </w:t>
      </w:r>
      <w:r w:rsidRPr="00DE7277">
        <w:rPr>
          <w:highlight w:val="cyan"/>
          <w:u w:val="single"/>
        </w:rPr>
        <w:t xml:space="preserve">incremental progress </w:t>
      </w:r>
      <w:r w:rsidRPr="00022BFD">
        <w:rPr>
          <w:u w:val="single"/>
        </w:rPr>
        <w:t>toward a ‘post</w:t>
      </w:r>
      <w:r w:rsidRPr="002E2C79">
        <w:rPr>
          <w:u w:val="single"/>
        </w:rPr>
        <w:t xml:space="preserve">-racial era’, in fact </w:t>
      </w:r>
      <w:r w:rsidRPr="00022BFD">
        <w:rPr>
          <w:highlight w:val="cyan"/>
          <w:u w:val="single"/>
        </w:rPr>
        <w:t>masks the continued reality of racial inequality</w:t>
      </w:r>
      <w:r w:rsidRPr="00022BFD">
        <w:rPr>
          <w:sz w:val="16"/>
        </w:rPr>
        <w:t>. In putting their hope in these charismatic figures, people of colour are distracted from the hard realities they continue to face in the contemporary US and ultimately led to affirm the oppressive structures that keep them in their predicament</w:t>
      </w:r>
    </w:p>
    <w:p w14:paraId="137A89D3" w14:textId="6F9B9640" w:rsidR="00F66831" w:rsidRDefault="00F66831" w:rsidP="00F66831">
      <w:pPr>
        <w:pStyle w:val="Heading3"/>
      </w:pPr>
      <w:r>
        <w:lastRenderedPageBreak/>
        <w:t>AT: Extinction</w:t>
      </w:r>
    </w:p>
    <w:p w14:paraId="1499DC7E" w14:textId="77777777" w:rsidR="00F66831" w:rsidRPr="00D62B3E" w:rsidRDefault="00F66831" w:rsidP="00F66831">
      <w:pPr>
        <w:pStyle w:val="Heading4"/>
      </w:pPr>
      <w:r>
        <w:t xml:space="preserve">Utilitarian Calculations are inherently flawed </w:t>
      </w:r>
    </w:p>
    <w:p w14:paraId="6DAC7FE6" w14:textId="77777777" w:rsidR="00F66831" w:rsidRDefault="00F66831" w:rsidP="00F66831">
      <w:pPr>
        <w:spacing w:after="360"/>
        <w:rPr>
          <w:rFonts w:eastAsia="Times New Roman"/>
          <w:color w:val="000000" w:themeColor="text1"/>
          <w:sz w:val="26"/>
          <w:szCs w:val="26"/>
        </w:rPr>
      </w:pPr>
      <w:r w:rsidRPr="005402AD">
        <w:rPr>
          <w:rFonts w:eastAsia="Times New Roman"/>
          <w:b/>
          <w:bCs/>
          <w:color w:val="000000" w:themeColor="text1"/>
          <w:sz w:val="26"/>
          <w:szCs w:val="26"/>
        </w:rPr>
        <w:t xml:space="preserve">Austin </w:t>
      </w:r>
      <w:r>
        <w:rPr>
          <w:rFonts w:eastAsia="Times New Roman"/>
          <w:b/>
          <w:bCs/>
          <w:color w:val="000000" w:themeColor="text1"/>
          <w:sz w:val="26"/>
          <w:szCs w:val="26"/>
        </w:rPr>
        <w:t>‘</w:t>
      </w:r>
      <w:r w:rsidRPr="005402AD">
        <w:rPr>
          <w:rFonts w:eastAsia="Times New Roman"/>
          <w:b/>
          <w:bCs/>
          <w:color w:val="000000" w:themeColor="text1"/>
          <w:sz w:val="26"/>
          <w:szCs w:val="26"/>
        </w:rPr>
        <w:t>15</w:t>
      </w:r>
      <w:r w:rsidRPr="005402AD">
        <w:rPr>
          <w:rFonts w:eastAsia="Times New Roman"/>
          <w:color w:val="000000" w:themeColor="text1"/>
        </w:rPr>
        <w:t xml:space="preserve">[Michael; June 8; American philosopher and Professor of Philosophy at Eastern Kentucky University; Psychology Today, “What’s wrong with Utilitarianism”, </w:t>
      </w:r>
      <w:hyperlink r:id="rId10" w:history="1">
        <w:r w:rsidRPr="005402AD">
          <w:rPr>
            <w:rStyle w:val="Hyperlink"/>
            <w:rFonts w:eastAsia="Times New Roman"/>
          </w:rPr>
          <w:t>https://www.psychologytoday.com/us/blog/ethics-everyone/201506/whats-wrong-utilitarianism</w:t>
        </w:r>
      </w:hyperlink>
      <w:r w:rsidRPr="005402AD">
        <w:rPr>
          <w:rFonts w:eastAsia="Times New Roman"/>
          <w:color w:val="000000" w:themeColor="text1"/>
        </w:rPr>
        <w:t>, AN]</w:t>
      </w:r>
    </w:p>
    <w:p w14:paraId="0DB38841" w14:textId="77777777" w:rsidR="00F66831" w:rsidRPr="005402AD" w:rsidRDefault="00F66831" w:rsidP="00F66831">
      <w:pPr>
        <w:spacing w:after="360"/>
        <w:rPr>
          <w:rFonts w:eastAsia="Times New Roman"/>
          <w:color w:val="000000" w:themeColor="text1"/>
          <w:sz w:val="8"/>
          <w:szCs w:val="26"/>
        </w:rPr>
      </w:pPr>
      <w:r w:rsidRPr="005402AD">
        <w:rPr>
          <w:rFonts w:eastAsia="Times New Roman"/>
          <w:color w:val="000000" w:themeColor="text1"/>
          <w:sz w:val="8"/>
          <w:szCs w:val="26"/>
        </w:rPr>
        <w:t xml:space="preserve">The </w:t>
      </w:r>
      <w:r w:rsidRPr="005402AD">
        <w:rPr>
          <w:rStyle w:val="StyleUnderline"/>
          <w:highlight w:val="cyan"/>
        </w:rPr>
        <w:t>main principle of utilitarian</w:t>
      </w:r>
      <w:r w:rsidRPr="005402AD">
        <w:rPr>
          <w:rStyle w:val="StyleUnderline"/>
        </w:rPr>
        <w:t xml:space="preserve"> moral theory, </w:t>
      </w:r>
      <w:r w:rsidRPr="005402AD">
        <w:rPr>
          <w:rStyle w:val="StyleUnderline"/>
          <w:highlight w:val="cyan"/>
        </w:rPr>
        <w:t>the principle of utility, states that the right action</w:t>
      </w:r>
      <w:r w:rsidRPr="005402AD">
        <w:rPr>
          <w:rStyle w:val="StyleUnderline"/>
        </w:rPr>
        <w:t xml:space="preserve"> is the one that </w:t>
      </w:r>
      <w:r w:rsidRPr="005402AD">
        <w:rPr>
          <w:rStyle w:val="StyleUnderline"/>
          <w:highlight w:val="cyan"/>
        </w:rPr>
        <w:t>produces the most overall </w:t>
      </w:r>
      <w:hyperlink r:id="rId11" w:tooltip="Psychology Today looks at happiness" w:history="1">
        <w:r w:rsidRPr="005402AD">
          <w:rPr>
            <w:rStyle w:val="StyleUnderline"/>
            <w:highlight w:val="cyan"/>
          </w:rPr>
          <w:t>happiness</w:t>
        </w:r>
      </w:hyperlink>
      <w:r w:rsidRPr="005402AD">
        <w:rPr>
          <w:rFonts w:eastAsia="Times New Roman"/>
          <w:color w:val="000000" w:themeColor="text1"/>
          <w:sz w:val="8"/>
          <w:szCs w:val="26"/>
        </w:rPr>
        <w:t>. John Stuart Mill adapted Jeremy Bentham's theory, and stated that happiness is pleasure and the absence of pain. However, Mill clarified that there are higher and lower pleasures. The higher pleasures are the pleasures of the intellect, and the lower pleasures are the pleasures of the senses. The upshot is that morally speaking, it is not just the </w:t>
      </w:r>
      <w:r w:rsidRPr="005402AD">
        <w:rPr>
          <w:rFonts w:eastAsia="Times New Roman"/>
          <w:i/>
          <w:iCs/>
          <w:color w:val="000000" w:themeColor="text1"/>
          <w:sz w:val="8"/>
          <w:szCs w:val="26"/>
        </w:rPr>
        <w:t>quantity</w:t>
      </w:r>
      <w:r w:rsidRPr="005402AD">
        <w:rPr>
          <w:rFonts w:eastAsia="Times New Roman"/>
          <w:color w:val="000000" w:themeColor="text1"/>
          <w:sz w:val="8"/>
          <w:szCs w:val="26"/>
        </w:rPr>
        <w:t> of pleasure that matters to the utilitarian, but the </w:t>
      </w:r>
      <w:r w:rsidRPr="005402AD">
        <w:rPr>
          <w:rFonts w:eastAsia="Times New Roman"/>
          <w:i/>
          <w:iCs/>
          <w:color w:val="000000" w:themeColor="text1"/>
          <w:sz w:val="8"/>
          <w:szCs w:val="26"/>
        </w:rPr>
        <w:t>quality</w:t>
      </w:r>
      <w:r w:rsidRPr="005402AD">
        <w:rPr>
          <w:rFonts w:eastAsia="Times New Roman"/>
          <w:color w:val="000000" w:themeColor="text1"/>
          <w:sz w:val="8"/>
          <w:szCs w:val="26"/>
        </w:rPr>
        <w:t> as well.</w:t>
      </w:r>
    </w:p>
    <w:p w14:paraId="3B7ED618" w14:textId="77777777" w:rsidR="00F66831" w:rsidRPr="005402AD" w:rsidRDefault="00F66831" w:rsidP="00F66831">
      <w:pPr>
        <w:spacing w:after="360"/>
        <w:rPr>
          <w:rFonts w:eastAsia="Times New Roman"/>
          <w:color w:val="000000" w:themeColor="text1"/>
          <w:sz w:val="8"/>
          <w:szCs w:val="26"/>
        </w:rPr>
      </w:pPr>
      <w:r w:rsidRPr="005402AD">
        <w:rPr>
          <w:rFonts w:eastAsia="Times New Roman"/>
          <w:color w:val="000000" w:themeColor="text1"/>
          <w:sz w:val="8"/>
          <w:szCs w:val="26"/>
        </w:rPr>
        <w:t xml:space="preserve">On the positive side, if we applied this theory to our lives we might become more unselfish, and many of the problems we face might be alleviated. This is because everyone's happiness counts the same. Prejudice </w:t>
      </w:r>
      <w:r w:rsidRPr="005402AD">
        <w:rPr>
          <w:rStyle w:val="StyleUnderline"/>
          <w:sz w:val="8"/>
        </w:rPr>
        <w:t>and </w:t>
      </w:r>
      <w:hyperlink r:id="rId12" w:tooltip="Psychology Today looks at discrimination" w:history="1">
        <w:r w:rsidRPr="005402AD">
          <w:rPr>
            <w:rStyle w:val="StyleUnderline"/>
            <w:sz w:val="8"/>
          </w:rPr>
          <w:t>discrimination</w:t>
        </w:r>
      </w:hyperlink>
      <w:r w:rsidRPr="005402AD">
        <w:rPr>
          <w:rFonts w:eastAsia="Times New Roman"/>
          <w:color w:val="000000" w:themeColor="text1"/>
          <w:sz w:val="8"/>
          <w:szCs w:val="26"/>
        </w:rPr>
        <w:t> have no place here, because each individual counts the same when calculating the happiness produced by our actions. Mill himself fought for women's rights, against slavery, and for fair labor practices, which is consistent with his utilitarian convictions.</w:t>
      </w:r>
    </w:p>
    <w:p w14:paraId="0BE81E34" w14:textId="77777777" w:rsidR="00F66831" w:rsidRPr="005402AD" w:rsidRDefault="00F66831" w:rsidP="00F66831">
      <w:pPr>
        <w:spacing w:after="360"/>
        <w:rPr>
          <w:rFonts w:eastAsia="Times New Roman"/>
          <w:color w:val="000000" w:themeColor="text1"/>
          <w:sz w:val="8"/>
          <w:szCs w:val="26"/>
        </w:rPr>
      </w:pPr>
      <w:r w:rsidRPr="005402AD">
        <w:rPr>
          <w:rFonts w:eastAsia="Times New Roman"/>
          <w:color w:val="000000" w:themeColor="text1"/>
          <w:sz w:val="8"/>
          <w:szCs w:val="26"/>
        </w:rPr>
        <w:t>However, there are some weaknesses in this theory</w:t>
      </w:r>
      <w:r w:rsidRPr="005402AD">
        <w:rPr>
          <w:rStyle w:val="StyleUnderline"/>
        </w:rPr>
        <w:t xml:space="preserve">. </w:t>
      </w:r>
      <w:r w:rsidRPr="005402AD">
        <w:rPr>
          <w:rStyle w:val="StyleUnderline"/>
          <w:highlight w:val="cyan"/>
        </w:rPr>
        <w:t>Utilitarianism's primary weakness has to do with justice</w:t>
      </w:r>
      <w:r w:rsidRPr="005402AD">
        <w:rPr>
          <w:rFonts w:eastAsia="Times New Roman"/>
          <w:color w:val="000000" w:themeColor="text1"/>
          <w:sz w:val="8"/>
          <w:szCs w:val="26"/>
        </w:rPr>
        <w:t xml:space="preserve">. A standard objection to utilitarianism is </w:t>
      </w:r>
      <w:r w:rsidRPr="005402AD">
        <w:rPr>
          <w:rStyle w:val="StyleUnderline"/>
        </w:rPr>
        <w:t>that it could require us to violate the standards of justice.</w:t>
      </w:r>
      <w:r w:rsidRPr="005402AD">
        <w:rPr>
          <w:rFonts w:eastAsia="Times New Roman"/>
          <w:color w:val="000000" w:themeColor="text1"/>
          <w:sz w:val="8"/>
          <w:szCs w:val="26"/>
        </w:rPr>
        <w:t xml:space="preserve"> For example, </w:t>
      </w:r>
      <w:r w:rsidRPr="005402AD">
        <w:rPr>
          <w:rStyle w:val="StyleUnderline"/>
          <w:highlight w:val="cyan"/>
        </w:rPr>
        <w:t>imagine</w:t>
      </w:r>
      <w:r w:rsidRPr="005402AD">
        <w:rPr>
          <w:rStyle w:val="StyleUnderline"/>
        </w:rPr>
        <w:t xml:space="preserve"> that you are a judge in a small town. </w:t>
      </w:r>
      <w:r w:rsidRPr="005402AD">
        <w:rPr>
          <w:rStyle w:val="StyleUnderline"/>
          <w:highlight w:val="cyan"/>
        </w:rPr>
        <w:t>Someone has committed a </w:t>
      </w:r>
      <w:hyperlink r:id="rId13" w:tooltip="Psychology Today looks at crime" w:history="1">
        <w:r w:rsidRPr="005402AD">
          <w:rPr>
            <w:rStyle w:val="StyleUnderline"/>
            <w:highlight w:val="cyan"/>
          </w:rPr>
          <w:t>crime</w:t>
        </w:r>
      </w:hyperlink>
      <w:r w:rsidRPr="005402AD">
        <w:rPr>
          <w:rFonts w:eastAsia="Times New Roman"/>
          <w:color w:val="000000" w:themeColor="text1"/>
          <w:sz w:val="8"/>
          <w:szCs w:val="26"/>
        </w:rPr>
        <w:t xml:space="preserve">, and there has been some social unrest resulting in injuries, violent conflict, and some rioting. As the judge, </w:t>
      </w:r>
      <w:r w:rsidRPr="005402AD">
        <w:rPr>
          <w:rStyle w:val="StyleUnderline"/>
        </w:rPr>
        <w:t xml:space="preserve">you know </w:t>
      </w:r>
      <w:r w:rsidRPr="005402AD">
        <w:rPr>
          <w:rStyle w:val="StyleUnderline"/>
          <w:highlight w:val="cyan"/>
        </w:rPr>
        <w:t>that if you sentence an innocent man to death</w:t>
      </w:r>
      <w:r w:rsidRPr="005402AD">
        <w:rPr>
          <w:rStyle w:val="StyleUnderline"/>
        </w:rPr>
        <w:t xml:space="preserve">, the town will be calmed and </w:t>
      </w:r>
      <w:r w:rsidRPr="005402AD">
        <w:rPr>
          <w:rStyle w:val="StyleUnderline"/>
          <w:highlight w:val="cyan"/>
        </w:rPr>
        <w:t>peace restored</w:t>
      </w:r>
      <w:r w:rsidRPr="005402AD">
        <w:rPr>
          <w:rStyle w:val="StyleUnderline"/>
        </w:rPr>
        <w:t>.</w:t>
      </w:r>
      <w:r w:rsidRPr="005402AD">
        <w:rPr>
          <w:rFonts w:eastAsia="Times New Roman"/>
          <w:color w:val="000000" w:themeColor="text1"/>
          <w:sz w:val="8"/>
          <w:szCs w:val="26"/>
        </w:rPr>
        <w:t xml:space="preserve"> If you set him free, even more unrest will erupt, with more harm coming to the town and its people</w:t>
      </w:r>
      <w:r w:rsidRPr="005402AD">
        <w:rPr>
          <w:rFonts w:eastAsia="Times New Roman"/>
          <w:color w:val="000000" w:themeColor="text1"/>
          <w:sz w:val="8"/>
          <w:szCs w:val="26"/>
          <w:highlight w:val="cyan"/>
        </w:rPr>
        <w:t xml:space="preserve">. </w:t>
      </w:r>
      <w:r w:rsidRPr="005402AD">
        <w:rPr>
          <w:rStyle w:val="StyleUnderline"/>
          <w:highlight w:val="cyan"/>
        </w:rPr>
        <w:t>Utilitarianism</w:t>
      </w:r>
      <w:r w:rsidRPr="005402AD">
        <w:rPr>
          <w:rStyle w:val="StyleUnderline"/>
        </w:rPr>
        <w:t xml:space="preserve"> seems to </w:t>
      </w:r>
      <w:r w:rsidRPr="005402AD">
        <w:rPr>
          <w:rStyle w:val="StyleUnderline"/>
          <w:highlight w:val="cyan"/>
        </w:rPr>
        <w:t>require punishing the innocent</w:t>
      </w:r>
      <w:r w:rsidRPr="005402AD">
        <w:rPr>
          <w:rStyle w:val="StyleUnderline"/>
        </w:rPr>
        <w:t xml:space="preserve"> in certain circumstances</w:t>
      </w:r>
      <w:r w:rsidRPr="005402AD">
        <w:rPr>
          <w:rFonts w:eastAsia="Times New Roman"/>
          <w:color w:val="000000" w:themeColor="text1"/>
          <w:sz w:val="8"/>
          <w:szCs w:val="26"/>
        </w:rPr>
        <w:t>, such as these.</w:t>
      </w:r>
    </w:p>
    <w:p w14:paraId="62DB6F4E" w14:textId="77777777" w:rsidR="00F66831" w:rsidRPr="005402AD" w:rsidRDefault="00F66831" w:rsidP="00F66831">
      <w:pPr>
        <w:spacing w:after="360"/>
        <w:rPr>
          <w:rFonts w:eastAsia="Times New Roman"/>
          <w:color w:val="000000" w:themeColor="text1"/>
          <w:sz w:val="8"/>
          <w:szCs w:val="26"/>
        </w:rPr>
      </w:pPr>
      <w:r w:rsidRPr="005402AD">
        <w:rPr>
          <w:rStyle w:val="StyleUnderline"/>
          <w:highlight w:val="cyan"/>
        </w:rPr>
        <w:t>It is wrong</w:t>
      </w:r>
      <w:r w:rsidRPr="005402AD">
        <w:rPr>
          <w:rStyle w:val="StyleUnderline"/>
        </w:rPr>
        <w:t xml:space="preserve"> to punish an innocent person</w:t>
      </w:r>
      <w:r w:rsidRPr="005402AD">
        <w:rPr>
          <w:rFonts w:eastAsia="Times New Roman"/>
          <w:color w:val="000000" w:themeColor="text1"/>
          <w:sz w:val="8"/>
          <w:szCs w:val="26"/>
        </w:rPr>
        <w:t xml:space="preserve">, because it violates his rights and is </w:t>
      </w:r>
      <w:r w:rsidRPr="005402AD">
        <w:rPr>
          <w:rFonts w:eastAsia="Times New Roman"/>
          <w:color w:val="000000" w:themeColor="text1"/>
          <w:sz w:val="8"/>
          <w:szCs w:val="26"/>
          <w:highlight w:val="cyan"/>
        </w:rPr>
        <w:t xml:space="preserve">unjust. </w:t>
      </w:r>
      <w:r w:rsidRPr="005402AD">
        <w:rPr>
          <w:rStyle w:val="StyleUnderline"/>
          <w:highlight w:val="cyan"/>
        </w:rPr>
        <w:t>But for the utilitarian, all that matters is the net gain of happines</w:t>
      </w:r>
      <w:r w:rsidRPr="005402AD">
        <w:rPr>
          <w:rStyle w:val="StyleUnderline"/>
        </w:rPr>
        <w:t>s</w:t>
      </w:r>
      <w:r w:rsidRPr="005402AD">
        <w:rPr>
          <w:rFonts w:eastAsia="Times New Roman"/>
          <w:color w:val="000000" w:themeColor="text1"/>
          <w:sz w:val="8"/>
          <w:szCs w:val="26"/>
        </w:rPr>
        <w:t xml:space="preserve">. If the happiness of the many is increased enough, it can justify making one (or a few) miserable in service of the rest. </w:t>
      </w:r>
      <w:r w:rsidRPr="005402AD">
        <w:rPr>
          <w:rStyle w:val="StyleUnderline"/>
        </w:rPr>
        <w:t xml:space="preserve">Utilitarianism requires that one commit unjust actions in certain situations, and because of </w:t>
      </w:r>
      <w:r w:rsidRPr="005402AD">
        <w:rPr>
          <w:rStyle w:val="StyleUnderline"/>
          <w:highlight w:val="cyan"/>
        </w:rPr>
        <w:t>this it is fundamentally flawed</w:t>
      </w:r>
      <w:r w:rsidRPr="005402AD">
        <w:rPr>
          <w:rStyle w:val="StyleUnderline"/>
        </w:rPr>
        <w:t>.</w:t>
      </w:r>
      <w:r w:rsidRPr="005402AD">
        <w:rPr>
          <w:rFonts w:eastAsia="Times New Roman"/>
          <w:color w:val="000000" w:themeColor="text1"/>
          <w:sz w:val="8"/>
          <w:szCs w:val="26"/>
        </w:rPr>
        <w:t xml:space="preserve"> Some things ought never to be done, regardless of the positive consequences that may ensue.</w:t>
      </w:r>
    </w:p>
    <w:p w14:paraId="1749E8F1" w14:textId="77777777" w:rsidR="00F66831" w:rsidRDefault="00F66831" w:rsidP="00F66831">
      <w:pPr>
        <w:spacing w:after="360"/>
        <w:rPr>
          <w:rFonts w:eastAsia="Times New Roman"/>
          <w:color w:val="000000" w:themeColor="text1"/>
          <w:sz w:val="8"/>
          <w:szCs w:val="26"/>
        </w:rPr>
      </w:pPr>
      <w:r w:rsidRPr="005402AD">
        <w:rPr>
          <w:rFonts w:eastAsia="Times New Roman"/>
          <w:color w:val="000000" w:themeColor="text1"/>
          <w:sz w:val="8"/>
          <w:szCs w:val="26"/>
        </w:rPr>
        <w:t xml:space="preserve">Utilitarian moral reasoning is prevalent in our political and moral dialogue. </w:t>
      </w:r>
      <w:r w:rsidRPr="005402AD">
        <w:rPr>
          <w:rStyle w:val="StyleUnderline"/>
        </w:rPr>
        <w:t>Consequences have a place, and must be considered, but we must also think about other moral principles,</w:t>
      </w:r>
      <w:r w:rsidRPr="005402AD">
        <w:rPr>
          <w:rFonts w:eastAsia="Times New Roman"/>
          <w:color w:val="000000" w:themeColor="text1"/>
          <w:sz w:val="8"/>
          <w:szCs w:val="26"/>
        </w:rPr>
        <w:t xml:space="preserve"> the relevant virtues, human rights, and what our choices and judgments say about us. </w:t>
      </w:r>
      <w:r w:rsidRPr="005402AD">
        <w:rPr>
          <w:rStyle w:val="StyleUnderline"/>
          <w:highlight w:val="cyan"/>
        </w:rPr>
        <w:t>Consequences matter, but they are not all that matter</w:t>
      </w:r>
      <w:r w:rsidRPr="005402AD">
        <w:rPr>
          <w:rFonts w:eastAsia="Times New Roman"/>
          <w:color w:val="000000" w:themeColor="text1"/>
          <w:sz w:val="8"/>
          <w:szCs w:val="26"/>
        </w:rPr>
        <w:t>. </w:t>
      </w:r>
      <w:hyperlink r:id="rId14" w:tooltip="Psychology Today looks at Morality" w:history="1">
        <w:r w:rsidRPr="005402AD">
          <w:rPr>
            <w:rFonts w:eastAsia="Times New Roman"/>
            <w:color w:val="000000" w:themeColor="text1"/>
            <w:sz w:val="26"/>
            <w:szCs w:val="26"/>
            <w:u w:val="single"/>
          </w:rPr>
          <w:t>Morality</w:t>
        </w:r>
      </w:hyperlink>
      <w:r w:rsidRPr="005402AD">
        <w:rPr>
          <w:rFonts w:eastAsia="Times New Roman"/>
          <w:color w:val="000000" w:themeColor="text1"/>
          <w:sz w:val="8"/>
          <w:szCs w:val="26"/>
        </w:rPr>
        <w:t> is about more than the consequences of our actions.</w:t>
      </w:r>
    </w:p>
    <w:p w14:paraId="097A24B8" w14:textId="77777777" w:rsidR="00F66831" w:rsidRDefault="00F66831" w:rsidP="00F66831">
      <w:pPr>
        <w:spacing w:after="360"/>
        <w:rPr>
          <w:rFonts w:eastAsia="Times New Roman"/>
          <w:color w:val="000000" w:themeColor="text1"/>
          <w:sz w:val="8"/>
          <w:szCs w:val="26"/>
        </w:rPr>
      </w:pPr>
    </w:p>
    <w:p w14:paraId="2DDF5F0B" w14:textId="77777777" w:rsidR="00F66831" w:rsidRDefault="00F66831" w:rsidP="00F668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sz w:val="24"/>
          <w:szCs w:val="24"/>
          <w14:ligatures w14:val="standardContextual"/>
        </w:rPr>
      </w:pPr>
    </w:p>
    <w:p w14:paraId="6D4DE550" w14:textId="77777777" w:rsidR="00F66831" w:rsidRDefault="00F66831" w:rsidP="00F668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sz w:val="24"/>
          <w:szCs w:val="24"/>
          <w14:ligatures w14:val="standardContextual"/>
        </w:rPr>
      </w:pPr>
    </w:p>
    <w:p w14:paraId="6063105E" w14:textId="77777777" w:rsidR="00F66831" w:rsidRDefault="00F66831" w:rsidP="00F668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sz w:val="24"/>
          <w:szCs w:val="24"/>
          <w14:ligatures w14:val="standardContextual"/>
        </w:rPr>
      </w:pPr>
    </w:p>
    <w:p w14:paraId="5377CBFA" w14:textId="77777777" w:rsidR="00F66831" w:rsidRDefault="00F66831" w:rsidP="00F668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sz w:val="24"/>
          <w:szCs w:val="24"/>
          <w14:ligatures w14:val="standardContextual"/>
        </w:rPr>
      </w:pPr>
    </w:p>
    <w:p w14:paraId="35D909E4" w14:textId="77777777" w:rsidR="00F66831" w:rsidRDefault="00F66831" w:rsidP="00F668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sz w:val="24"/>
          <w:szCs w:val="24"/>
          <w14:ligatures w14:val="standardContextual"/>
        </w:rPr>
      </w:pPr>
    </w:p>
    <w:p w14:paraId="625D4206" w14:textId="77777777" w:rsidR="00F66831" w:rsidRDefault="00F66831" w:rsidP="00F668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sz w:val="24"/>
          <w:szCs w:val="24"/>
          <w14:ligatures w14:val="standardContextual"/>
        </w:rPr>
      </w:pPr>
    </w:p>
    <w:p w14:paraId="2EBAC3FC" w14:textId="77777777" w:rsidR="00F66831" w:rsidRDefault="00F66831" w:rsidP="00F668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sz w:val="24"/>
          <w:szCs w:val="24"/>
          <w14:ligatures w14:val="standardContextual"/>
        </w:rPr>
      </w:pPr>
    </w:p>
    <w:p w14:paraId="4DFD724A" w14:textId="77777777" w:rsidR="00F66831" w:rsidRDefault="00F66831" w:rsidP="00F668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sz w:val="24"/>
          <w:szCs w:val="24"/>
          <w14:ligatures w14:val="standardContextual"/>
        </w:rPr>
      </w:pPr>
    </w:p>
    <w:p w14:paraId="0F164F43" w14:textId="77777777" w:rsidR="00F66831" w:rsidRDefault="00F66831" w:rsidP="00F668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sz w:val="24"/>
          <w:szCs w:val="24"/>
          <w14:ligatures w14:val="standardContextual"/>
        </w:rPr>
      </w:pPr>
    </w:p>
    <w:p w14:paraId="65EB70AA" w14:textId="77777777" w:rsidR="00F66831" w:rsidRDefault="00F66831" w:rsidP="00F668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sz w:val="24"/>
          <w:szCs w:val="24"/>
          <w14:ligatures w14:val="standardContextual"/>
        </w:rPr>
      </w:pPr>
    </w:p>
    <w:p w14:paraId="144E13DC" w14:textId="77777777" w:rsidR="00F66831" w:rsidRDefault="00F66831" w:rsidP="00F668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sz w:val="24"/>
          <w:szCs w:val="24"/>
          <w14:ligatures w14:val="standardContextual"/>
        </w:rPr>
      </w:pPr>
    </w:p>
    <w:p w14:paraId="125C9A31" w14:textId="77777777" w:rsidR="00F66831" w:rsidRDefault="00F66831" w:rsidP="00F668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sz w:val="24"/>
          <w:szCs w:val="24"/>
          <w14:ligatures w14:val="standardContextual"/>
        </w:rPr>
      </w:pPr>
    </w:p>
    <w:p w14:paraId="05941748" w14:textId="77777777" w:rsidR="00F66831" w:rsidRDefault="00F66831" w:rsidP="00F668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sz w:val="24"/>
          <w:szCs w:val="24"/>
          <w14:ligatures w14:val="standardContextual"/>
        </w:rPr>
      </w:pPr>
    </w:p>
    <w:p w14:paraId="1D4DD197" w14:textId="77777777" w:rsidR="00F66831" w:rsidRDefault="00F66831" w:rsidP="00F668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sz w:val="24"/>
          <w:szCs w:val="24"/>
          <w14:ligatures w14:val="standardContextual"/>
        </w:rPr>
      </w:pPr>
    </w:p>
    <w:p w14:paraId="4D6E5CAE" w14:textId="77777777" w:rsidR="00F66831" w:rsidRDefault="00F66831" w:rsidP="00F668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sz w:val="24"/>
          <w:szCs w:val="24"/>
          <w14:ligatures w14:val="standardContextual"/>
        </w:rPr>
      </w:pPr>
    </w:p>
    <w:p w14:paraId="1DE65C59" w14:textId="77777777" w:rsidR="00F66831" w:rsidRDefault="00F66831" w:rsidP="00F66831">
      <w:pPr>
        <w:pStyle w:val="Heading4"/>
        <w:rPr>
          <w:rFonts w:eastAsia="Times New Roman"/>
        </w:rPr>
      </w:pPr>
      <w:r>
        <w:rPr>
          <w:rFonts w:eastAsia="Times New Roman"/>
        </w:rPr>
        <w:lastRenderedPageBreak/>
        <w:t xml:space="preserve">Consequentialist logics are “cold and calculating” – they kill human value to life by focusing solely on action and warping moral values </w:t>
      </w:r>
    </w:p>
    <w:p w14:paraId="297193B5" w14:textId="77777777" w:rsidR="00F66831" w:rsidRDefault="00F66831" w:rsidP="00F66831">
      <w:pPr>
        <w:spacing w:after="420" w:line="480" w:lineRule="atLeast"/>
        <w:rPr>
          <w:rFonts w:eastAsia="Times New Roman"/>
          <w:color w:val="333333"/>
          <w:sz w:val="26"/>
          <w:szCs w:val="26"/>
        </w:rPr>
      </w:pPr>
      <w:r w:rsidRPr="00296DBE">
        <w:rPr>
          <w:rFonts w:eastAsia="Times New Roman"/>
          <w:b/>
          <w:bCs/>
          <w:color w:val="333333"/>
          <w:sz w:val="26"/>
          <w:szCs w:val="26"/>
        </w:rPr>
        <w:t>Shaw ‘22</w:t>
      </w:r>
      <w:r w:rsidRPr="007217EB">
        <w:rPr>
          <w:rFonts w:eastAsia="Times New Roman"/>
          <w:color w:val="333333"/>
          <w:sz w:val="16"/>
        </w:rPr>
        <w:t xml:space="preserve">[Frankie; May 19; Guest Contributor to the Enquiry Publication of AHI Undergraduate Discourse; Enquiry, “Utilitarianism is Cold and Calculating”, </w:t>
      </w:r>
      <w:hyperlink r:id="rId15" w:history="1">
        <w:r w:rsidRPr="007217EB">
          <w:rPr>
            <w:rStyle w:val="Hyperlink"/>
            <w:rFonts w:eastAsia="Times New Roman"/>
            <w:sz w:val="16"/>
            <w:szCs w:val="16"/>
          </w:rPr>
          <w:t>http://www.ahienquiry.org/writing-collect/2022/5/19/utilitarianism-is-too-cold-and-calculating</w:t>
        </w:r>
      </w:hyperlink>
      <w:r w:rsidRPr="007217EB">
        <w:rPr>
          <w:rFonts w:eastAsia="Times New Roman"/>
          <w:color w:val="333333"/>
          <w:sz w:val="16"/>
          <w:szCs w:val="16"/>
        </w:rPr>
        <w:t xml:space="preserve"> AN]</w:t>
      </w:r>
      <w:r w:rsidRPr="00296DBE">
        <w:rPr>
          <w:rFonts w:eastAsia="Times New Roman"/>
          <w:color w:val="333333"/>
        </w:rPr>
        <w:t xml:space="preserve"> </w:t>
      </w:r>
    </w:p>
    <w:p w14:paraId="053C4446" w14:textId="77777777" w:rsidR="00F66831" w:rsidRPr="007217EB" w:rsidRDefault="00F66831" w:rsidP="00F66831">
      <w:pPr>
        <w:spacing w:after="420" w:line="480" w:lineRule="atLeast"/>
        <w:rPr>
          <w:rStyle w:val="StyleUnderline"/>
        </w:rPr>
      </w:pPr>
      <w:r w:rsidRPr="007217EB">
        <w:rPr>
          <w:rStyle w:val="StyleUnderline"/>
          <w:highlight w:val="cyan"/>
        </w:rPr>
        <w:t>In</w:t>
      </w:r>
      <w:r w:rsidRPr="007217EB">
        <w:rPr>
          <w:rStyle w:val="StyleUnderline"/>
        </w:rPr>
        <w:t xml:space="preserve"> the second chapter of </w:t>
      </w:r>
      <w:r w:rsidRPr="007217EB">
        <w:rPr>
          <w:rStyle w:val="StyleUnderline"/>
          <w:highlight w:val="cyan"/>
        </w:rPr>
        <w:t>Utilitarianism</w:t>
      </w:r>
      <w:r w:rsidRPr="007217EB">
        <w:rPr>
          <w:rFonts w:eastAsia="Times New Roman"/>
          <w:i/>
          <w:iCs/>
          <w:color w:val="333333"/>
          <w:sz w:val="16"/>
        </w:rPr>
        <w:t>,</w:t>
      </w:r>
      <w:r w:rsidRPr="007217EB">
        <w:rPr>
          <w:rFonts w:eastAsia="Times New Roman"/>
          <w:color w:val="333333"/>
          <w:sz w:val="16"/>
        </w:rPr>
        <w:t xml:space="preserve"> John Stuart Mill fails to defend his moral system against the suspicion that it is too cold and calculating. </w:t>
      </w:r>
      <w:r w:rsidRPr="007217EB">
        <w:rPr>
          <w:rStyle w:val="StyleUnderline"/>
        </w:rPr>
        <w:t xml:space="preserve">According to Mill, </w:t>
      </w:r>
      <w:r w:rsidRPr="007217EB">
        <w:rPr>
          <w:rStyle w:val="StyleUnderline"/>
          <w:highlight w:val="cyan"/>
        </w:rPr>
        <w:t>those who make</w:t>
      </w:r>
      <w:r w:rsidRPr="007217EB">
        <w:rPr>
          <w:rStyle w:val="StyleUnderline"/>
        </w:rPr>
        <w:t xml:space="preserve"> </w:t>
      </w:r>
      <w:r w:rsidRPr="007217EB">
        <w:rPr>
          <w:rStyle w:val="StyleUnderline"/>
          <w:highlight w:val="cyan"/>
        </w:rPr>
        <w:t>this criticism charge utilitarians with being too impersonal in their moral evaluations</w:t>
      </w:r>
      <w:r w:rsidRPr="007217EB">
        <w:rPr>
          <w:rFonts w:eastAsia="Times New Roman"/>
          <w:color w:val="333333"/>
          <w:sz w:val="16"/>
        </w:rPr>
        <w:t xml:space="preserve">, and too exacting in their principles. Holding this objection myself, I must clarify that </w:t>
      </w:r>
      <w:r w:rsidRPr="007217EB">
        <w:rPr>
          <w:rStyle w:val="StyleUnderline"/>
        </w:rPr>
        <w:t xml:space="preserve">the </w:t>
      </w:r>
      <w:r w:rsidRPr="007217EB">
        <w:rPr>
          <w:rStyle w:val="StyleUnderline"/>
          <w:highlight w:val="cyan"/>
        </w:rPr>
        <w:t>words “cold and calculating'' do not refer to a lack of sympathy in utilitarian applications</w:t>
      </w:r>
      <w:r w:rsidRPr="007217EB">
        <w:rPr>
          <w:rFonts w:eastAsia="Times New Roman"/>
          <w:b/>
          <w:bCs/>
          <w:color w:val="333333"/>
          <w:sz w:val="16"/>
        </w:rPr>
        <w:t xml:space="preserve">. </w:t>
      </w:r>
      <w:r w:rsidRPr="007217EB">
        <w:rPr>
          <w:rFonts w:eastAsia="Times New Roman"/>
          <w:color w:val="333333"/>
          <w:sz w:val="16"/>
        </w:rPr>
        <w:t xml:space="preserve">They </w:t>
      </w:r>
      <w:r w:rsidRPr="007217EB">
        <w:rPr>
          <w:rStyle w:val="StyleUnderline"/>
          <w:highlight w:val="cyan"/>
        </w:rPr>
        <w:t>rather explain</w:t>
      </w:r>
      <w:r w:rsidRPr="007217EB">
        <w:rPr>
          <w:rStyle w:val="StyleUnderline"/>
        </w:rPr>
        <w:t xml:space="preserve"> a kind of diffused, </w:t>
      </w:r>
      <w:r w:rsidRPr="007217EB">
        <w:rPr>
          <w:rStyle w:val="StyleUnderline"/>
          <w:highlight w:val="cyan"/>
        </w:rPr>
        <w:t>managerial calculus where a colorful moral compass should be</w:t>
      </w:r>
      <w:r w:rsidRPr="007217EB">
        <w:rPr>
          <w:rStyle w:val="StyleUnderline"/>
        </w:rPr>
        <w:t xml:space="preserve">. </w:t>
      </w:r>
      <w:r w:rsidRPr="007217EB">
        <w:rPr>
          <w:rStyle w:val="StyleUnderline"/>
          <w:highlight w:val="cyan"/>
        </w:rPr>
        <w:t>Consequentialism</w:t>
      </w:r>
      <w:r w:rsidRPr="007217EB">
        <w:rPr>
          <w:rFonts w:eastAsia="Times New Roman"/>
          <w:color w:val="333333"/>
          <w:sz w:val="16"/>
        </w:rPr>
        <w:t xml:space="preserve"> does not rob its advocates of their sympathy; instead, it </w:t>
      </w:r>
      <w:r w:rsidRPr="007217EB">
        <w:rPr>
          <w:rStyle w:val="StyleUnderline"/>
          <w:highlight w:val="cyan"/>
        </w:rPr>
        <w:t>muddies the concept of intrinsic human value</w:t>
      </w:r>
      <w:r w:rsidRPr="007217EB">
        <w:rPr>
          <w:rStyle w:val="StyleUnderline"/>
        </w:rPr>
        <w:t xml:space="preserve">, and robs individuals of unified moral feeling altogether. </w:t>
      </w:r>
    </w:p>
    <w:p w14:paraId="7413E9C6" w14:textId="77777777" w:rsidR="00F66831" w:rsidRPr="007217EB" w:rsidRDefault="00F66831" w:rsidP="00F66831">
      <w:pPr>
        <w:spacing w:after="420" w:line="480" w:lineRule="atLeast"/>
        <w:rPr>
          <w:rFonts w:eastAsia="Times New Roman"/>
          <w:color w:val="333333"/>
          <w:sz w:val="16"/>
        </w:rPr>
      </w:pPr>
      <w:r w:rsidRPr="007217EB">
        <w:rPr>
          <w:rFonts w:eastAsia="Times New Roman"/>
          <w:color w:val="333333"/>
          <w:sz w:val="16"/>
        </w:rPr>
        <w:t xml:space="preserve">Mill begins his defense against the </w:t>
      </w:r>
      <w:r w:rsidRPr="007217EB">
        <w:rPr>
          <w:rFonts w:eastAsia="Times New Roman"/>
          <w:b/>
          <w:bCs/>
          <w:color w:val="333333"/>
          <w:sz w:val="16"/>
        </w:rPr>
        <w:t>“</w:t>
      </w:r>
      <w:r w:rsidRPr="007217EB">
        <w:rPr>
          <w:rFonts w:eastAsia="Times New Roman"/>
          <w:color w:val="333333"/>
          <w:sz w:val="16"/>
        </w:rPr>
        <w:t>cold and calculating</w:t>
      </w:r>
      <w:r w:rsidRPr="007217EB">
        <w:rPr>
          <w:rFonts w:eastAsia="Times New Roman"/>
          <w:b/>
          <w:bCs/>
          <w:color w:val="333333"/>
          <w:sz w:val="16"/>
        </w:rPr>
        <w:t>”</w:t>
      </w:r>
      <w:r w:rsidRPr="007217EB">
        <w:rPr>
          <w:rFonts w:eastAsia="Times New Roman"/>
          <w:color w:val="333333"/>
          <w:sz w:val="16"/>
        </w:rPr>
        <w:t xml:space="preserve"> objection by stating that it cannot be applied to utilitarianism’s treatment of action. He assumes that his system is offensive to critics</w:t>
      </w:r>
      <w:r w:rsidRPr="007217EB">
        <w:rPr>
          <w:rFonts w:eastAsia="Times New Roman"/>
          <w:b/>
          <w:bCs/>
          <w:color w:val="333333"/>
          <w:sz w:val="16"/>
        </w:rPr>
        <w:t xml:space="preserve"> </w:t>
      </w:r>
      <w:r w:rsidRPr="007217EB">
        <w:rPr>
          <w:rFonts w:eastAsia="Times New Roman"/>
          <w:color w:val="333333"/>
          <w:sz w:val="16"/>
        </w:rPr>
        <w:t xml:space="preserve">only because it measures right and wrong against an objective principle, rather than a set of personal qualities. In light of his response, it seems necessary to say that I do not reject theories of universal justice when I criticize utilitarianism. Actions must be weighed against objective standards: an action is not inherently “right” if it is done by a benevolent man, or “wrong” if it is done by an abhorrent one. This is not a point of contention – to frame it as such would misrepresent the objection. </w:t>
      </w:r>
    </w:p>
    <w:p w14:paraId="3AFC418C" w14:textId="77777777" w:rsidR="00F66831" w:rsidRPr="007217EB" w:rsidRDefault="00F66831" w:rsidP="00F66831">
      <w:pPr>
        <w:spacing w:after="420" w:line="480" w:lineRule="atLeast"/>
        <w:rPr>
          <w:rStyle w:val="StyleUnderline"/>
        </w:rPr>
      </w:pPr>
      <w:r w:rsidRPr="007217EB">
        <w:rPr>
          <w:rFonts w:eastAsia="Times New Roman"/>
          <w:color w:val="333333"/>
          <w:sz w:val="16"/>
        </w:rPr>
        <w:t xml:space="preserve">The </w:t>
      </w:r>
      <w:r w:rsidRPr="007217EB">
        <w:rPr>
          <w:rStyle w:val="StyleUnderline"/>
          <w:highlight w:val="cyan"/>
        </w:rPr>
        <w:t>“cold and calculating” criticism deals with the problem of moral action quite directly</w:t>
      </w:r>
      <w:r w:rsidRPr="007217EB">
        <w:rPr>
          <w:rStyle w:val="StyleUnderline"/>
        </w:rPr>
        <w:t xml:space="preserve"> when it </w:t>
      </w:r>
      <w:r w:rsidRPr="007217EB">
        <w:rPr>
          <w:rStyle w:val="StyleUnderline"/>
          <w:highlight w:val="cyan"/>
        </w:rPr>
        <w:t>indicts utilitarianism for ignoring the “qualities from which [...] actions emanate</w:t>
      </w:r>
      <w:r w:rsidRPr="007217EB">
        <w:rPr>
          <w:rStyle w:val="StyleUnderline"/>
        </w:rPr>
        <w:t>.</w:t>
      </w:r>
      <w:r w:rsidRPr="007217EB">
        <w:rPr>
          <w:rFonts w:eastAsia="Times New Roman"/>
          <w:color w:val="333333"/>
          <w:sz w:val="16"/>
        </w:rPr>
        <w:t xml:space="preserve">” In other words, the </w:t>
      </w:r>
      <w:r w:rsidRPr="007217EB">
        <w:rPr>
          <w:rStyle w:val="StyleUnderline"/>
        </w:rPr>
        <w:t xml:space="preserve">fundamental flaw in </w:t>
      </w:r>
      <w:r w:rsidRPr="007217EB">
        <w:rPr>
          <w:rStyle w:val="StyleUnderline"/>
          <w:highlight w:val="cyan"/>
        </w:rPr>
        <w:t>utilitarianism</w:t>
      </w:r>
      <w:r w:rsidRPr="007217EB">
        <w:rPr>
          <w:rStyle w:val="StyleUnderline"/>
        </w:rPr>
        <w:t xml:space="preserve"> lies not in its tendency to judge actions objectively, but in its </w:t>
      </w:r>
      <w:r w:rsidRPr="007217EB">
        <w:rPr>
          <w:rStyle w:val="StyleUnderline"/>
          <w:highlight w:val="cyan"/>
        </w:rPr>
        <w:t>inability to measure anything except for action</w:t>
      </w:r>
      <w:r w:rsidRPr="007217EB">
        <w:rPr>
          <w:rStyle w:val="StyleUnderline"/>
        </w:rPr>
        <w:t>.</w:t>
      </w:r>
      <w:r w:rsidRPr="007217EB">
        <w:rPr>
          <w:rFonts w:eastAsia="Times New Roman"/>
          <w:color w:val="333333"/>
          <w:sz w:val="16"/>
        </w:rPr>
        <w:t xml:space="preserve"> This is a serious issue for any theory of virtue, since moral standards necessarily apply to human agents, not to isolated events. For example, if a tornado inflicts an immense amount of pain on a community, it would not be called an immoral tornado. </w:t>
      </w:r>
      <w:r w:rsidRPr="007217EB">
        <w:rPr>
          <w:rStyle w:val="StyleUnderline"/>
        </w:rPr>
        <w:t xml:space="preserve">It would be </w:t>
      </w:r>
      <w:r w:rsidRPr="007217EB">
        <w:rPr>
          <w:rStyle w:val="StyleUnderline"/>
          <w:highlight w:val="cyan"/>
        </w:rPr>
        <w:t>absurd to pass moral judgments on events that bear no relation to a human will.</w:t>
      </w:r>
      <w:r w:rsidRPr="007217EB">
        <w:rPr>
          <w:rStyle w:val="StyleUnderline"/>
        </w:rPr>
        <w:t xml:space="preserve"> </w:t>
      </w:r>
      <w:r w:rsidRPr="007217EB">
        <w:rPr>
          <w:rStyle w:val="StyleUnderline"/>
          <w:highlight w:val="cyan"/>
        </w:rPr>
        <w:t>Thus, to isolate an action from its human component is, by definition, to strip it of its moral qualities.</w:t>
      </w:r>
      <w:r w:rsidRPr="007217EB">
        <w:rPr>
          <w:rStyle w:val="StyleUnderline"/>
        </w:rPr>
        <w:t xml:space="preserve"> </w:t>
      </w:r>
    </w:p>
    <w:p w14:paraId="7A6B71FF" w14:textId="77777777" w:rsidR="00F66831" w:rsidRPr="007217EB" w:rsidRDefault="00F66831" w:rsidP="00F66831">
      <w:pPr>
        <w:spacing w:after="420" w:line="480" w:lineRule="atLeast"/>
        <w:rPr>
          <w:rFonts w:eastAsia="Times New Roman"/>
          <w:color w:val="333333"/>
          <w:sz w:val="16"/>
        </w:rPr>
      </w:pPr>
      <w:r w:rsidRPr="007217EB">
        <w:rPr>
          <w:rFonts w:eastAsia="Times New Roman"/>
          <w:color w:val="333333"/>
          <w:sz w:val="16"/>
        </w:rPr>
        <w:lastRenderedPageBreak/>
        <w:t xml:space="preserve">Utilitarianism unfortunately violates actions in this way. According to Mill, “he who saves a fellow creature from drowning does what is morally right, whether his motive be duty or the hope of being paid for his trouble.” In other words, under utilitarianism, moral events must be judged as if they happened upon the world spontaneously. </w:t>
      </w:r>
      <w:r w:rsidRPr="007217EB">
        <w:rPr>
          <w:rStyle w:val="StyleUnderline"/>
          <w:highlight w:val="cyan"/>
        </w:rPr>
        <w:t>Thus, to deem an action “morally right” under this line of thought is no different than to call a natural disaster “morally wrong.</w:t>
      </w:r>
      <w:r w:rsidRPr="007217EB">
        <w:rPr>
          <w:rStyle w:val="StyleUnderline"/>
        </w:rPr>
        <w:t>”</w:t>
      </w:r>
      <w:r w:rsidRPr="007217EB">
        <w:rPr>
          <w:rFonts w:eastAsia="Times New Roman"/>
          <w:color w:val="333333"/>
          <w:sz w:val="16"/>
        </w:rPr>
        <w:t xml:space="preserve"> To give a practical example of this absurdity: if a man commits murder without meaning to, it seems intuitively true that his action is not morally equivalent to a premeditated murder. </w:t>
      </w:r>
      <w:r w:rsidRPr="007217EB">
        <w:rPr>
          <w:rStyle w:val="StyleUnderline"/>
        </w:rPr>
        <w:t>Utilitarianism does not make room for these simple considerations,</w:t>
      </w:r>
      <w:r w:rsidRPr="007217EB">
        <w:rPr>
          <w:rFonts w:eastAsia="Times New Roman"/>
          <w:color w:val="333333"/>
          <w:sz w:val="16"/>
        </w:rPr>
        <w:t xml:space="preserve"> so it renders itself incapable of identifying moral action altogether.  </w:t>
      </w:r>
    </w:p>
    <w:p w14:paraId="07013130" w14:textId="77777777" w:rsidR="00F66831" w:rsidRPr="007217EB" w:rsidRDefault="00F66831" w:rsidP="00F66831">
      <w:pPr>
        <w:spacing w:after="420" w:line="480" w:lineRule="atLeast"/>
        <w:rPr>
          <w:rFonts w:eastAsia="Times New Roman"/>
          <w:color w:val="333333"/>
          <w:sz w:val="16"/>
        </w:rPr>
      </w:pPr>
      <w:r w:rsidRPr="007217EB">
        <w:rPr>
          <w:rFonts w:eastAsia="Times New Roman"/>
          <w:color w:val="333333"/>
          <w:sz w:val="16"/>
        </w:rPr>
        <w:t xml:space="preserve">Far from Mill’s accusation that the </w:t>
      </w:r>
      <w:r w:rsidRPr="007217EB">
        <w:rPr>
          <w:rFonts w:eastAsia="Times New Roman"/>
          <w:b/>
          <w:bCs/>
          <w:color w:val="333333"/>
          <w:sz w:val="16"/>
        </w:rPr>
        <w:t>“</w:t>
      </w:r>
      <w:r w:rsidRPr="007217EB">
        <w:rPr>
          <w:rFonts w:eastAsia="Times New Roman"/>
          <w:color w:val="333333"/>
          <w:sz w:val="16"/>
        </w:rPr>
        <w:t>cold and calculating</w:t>
      </w:r>
      <w:r w:rsidRPr="007217EB">
        <w:rPr>
          <w:rFonts w:eastAsia="Times New Roman"/>
          <w:b/>
          <w:bCs/>
          <w:color w:val="333333"/>
          <w:sz w:val="16"/>
        </w:rPr>
        <w:t>”</w:t>
      </w:r>
      <w:r w:rsidRPr="007217EB">
        <w:rPr>
          <w:rFonts w:eastAsia="Times New Roman"/>
          <w:color w:val="333333"/>
          <w:sz w:val="16"/>
        </w:rPr>
        <w:t xml:space="preserve"> objection comes from a distaste for universal moral standards, it rather comes from an avid defense of them. </w:t>
      </w:r>
      <w:r w:rsidRPr="007217EB">
        <w:rPr>
          <w:rStyle w:val="StyleUnderline"/>
        </w:rPr>
        <w:t>Fundamentally, to exclude the human agent from any moral maxim is to make that maxim incompatible with morality. If</w:t>
      </w:r>
      <w:r w:rsidRPr="007217EB">
        <w:rPr>
          <w:rFonts w:eastAsia="Times New Roman"/>
          <w:color w:val="333333"/>
          <w:sz w:val="16"/>
        </w:rPr>
        <w:t xml:space="preserve"> Mill were to give the fairer version of the claim that his philosophy is cold and calculating, he would say not that it charges utilitarians with being hollow, but that it charges utilitarianism itself with being so. </w:t>
      </w:r>
    </w:p>
    <w:p w14:paraId="1BBB5818" w14:textId="77777777" w:rsidR="00F66831" w:rsidRPr="00F66831" w:rsidRDefault="00F66831" w:rsidP="00F66831">
      <w:pPr>
        <w:pStyle w:val="Heading4"/>
        <w:rPr>
          <w:rStyle w:val="StyleUnderline"/>
          <w:szCs w:val="26"/>
          <w:u w:val="none"/>
        </w:rPr>
      </w:pPr>
      <w:r w:rsidRPr="00F66831">
        <w:rPr>
          <w:rStyle w:val="StyleUnderline"/>
          <w:szCs w:val="26"/>
          <w:u w:val="none"/>
        </w:rPr>
        <w:t xml:space="preserve">Utilitarian calculations justify the removal of racial minorities; historically proven by New York’s racial profiling policies </w:t>
      </w:r>
    </w:p>
    <w:p w14:paraId="7D2F57BF" w14:textId="77777777" w:rsidR="00F66831" w:rsidRPr="00F66831" w:rsidRDefault="00F66831" w:rsidP="00F668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Style w:val="StyleUnderline"/>
          <w:sz w:val="16"/>
          <w:szCs w:val="16"/>
        </w:rPr>
      </w:pPr>
      <w:r w:rsidRPr="00F66831">
        <w:rPr>
          <w:rStyle w:val="StyleUnderline"/>
          <w:b/>
          <w:bCs/>
        </w:rPr>
        <w:t>Reyes 23</w:t>
      </w:r>
      <w:r w:rsidRPr="00F66831">
        <w:rPr>
          <w:rStyle w:val="StyleUnderline"/>
          <w:sz w:val="16"/>
          <w:szCs w:val="16"/>
        </w:rPr>
        <w:t xml:space="preserve">[Nicholas; February; Student at the Graduate Center of New York’s City University; Cuny Academic Works, “The impact of Utilitarian Public Politics on Minority Communities: A Comparison of New York City and New South Wales, Australia”, </w:t>
      </w:r>
      <w:hyperlink r:id="rId16" w:history="1">
        <w:r w:rsidRPr="00F66831">
          <w:rPr>
            <w:rStyle w:val="Hyperlink"/>
            <w:sz w:val="16"/>
            <w:szCs w:val="16"/>
          </w:rPr>
          <w:t>https://academicworks.cuny.edu/cgi/viewcontent.cgi?article=6338&amp;context=gc_etds</w:t>
        </w:r>
      </w:hyperlink>
      <w:r w:rsidRPr="00F66831">
        <w:rPr>
          <w:rStyle w:val="StyleUnderline"/>
          <w:sz w:val="16"/>
          <w:szCs w:val="16"/>
        </w:rPr>
        <w:t xml:space="preserve">, AN] </w:t>
      </w:r>
    </w:p>
    <w:p w14:paraId="1C464216" w14:textId="77777777" w:rsidR="00F66831" w:rsidRDefault="00F66831" w:rsidP="00F668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Style w:val="StyleUnderline"/>
          <w:sz w:val="26"/>
          <w:szCs w:val="26"/>
        </w:rPr>
      </w:pPr>
    </w:p>
    <w:p w14:paraId="4E61F7AB" w14:textId="77777777" w:rsidR="00F66831" w:rsidRPr="00F66831" w:rsidRDefault="00F66831" w:rsidP="00F668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color w:val="000000"/>
          <w:sz w:val="16"/>
          <w14:ligatures w14:val="standardContextual"/>
        </w:rPr>
      </w:pPr>
      <w:r w:rsidRPr="00F66831">
        <w:rPr>
          <w:rStyle w:val="StyleUnderline"/>
          <w:highlight w:val="cyan"/>
        </w:rPr>
        <w:t>Utilitarian’s</w:t>
      </w:r>
      <w:r w:rsidRPr="00F66831">
        <w:rPr>
          <w:rStyle w:val="StyleUnderline"/>
        </w:rPr>
        <w:t xml:space="preserve"> will </w:t>
      </w:r>
      <w:r w:rsidRPr="00F66831">
        <w:rPr>
          <w:rStyle w:val="StyleUnderline"/>
          <w:highlight w:val="cyan"/>
        </w:rPr>
        <w:t>consider everyone equally</w:t>
      </w:r>
      <w:r w:rsidRPr="00F66831">
        <w:rPr>
          <w:rStyle w:val="StyleUnderline"/>
        </w:rPr>
        <w:t xml:space="preserve">; this </w:t>
      </w:r>
      <w:r w:rsidRPr="00F66831">
        <w:rPr>
          <w:rStyle w:val="StyleUnderline"/>
          <w:highlight w:val="cyan"/>
        </w:rPr>
        <w:t>does not mean that they will treat everyone equally.</w:t>
      </w:r>
      <w:r w:rsidRPr="00F66831">
        <w:rPr>
          <w:rStyle w:val="StyleUnderline"/>
        </w:rPr>
        <w:t xml:space="preserve"> </w:t>
      </w:r>
      <w:r w:rsidRPr="00F66831">
        <w:rPr>
          <w:sz w:val="16"/>
        </w:rPr>
        <w:t>Suppose that</w:t>
      </w:r>
      <w:r w:rsidRPr="00F66831">
        <w:rPr>
          <w:rStyle w:val="StyleUnderline"/>
        </w:rPr>
        <w:t xml:space="preserve"> there is a </w:t>
      </w:r>
      <w:r w:rsidRPr="00F66831">
        <w:rPr>
          <w:rStyle w:val="StyleUnderline"/>
          <w:highlight w:val="cyan"/>
        </w:rPr>
        <w:t>racial minority in a society</w:t>
      </w:r>
      <w:r w:rsidRPr="00F66831">
        <w:rPr>
          <w:rStyle w:val="StyleUnderline"/>
        </w:rPr>
        <w:t xml:space="preserve">. This minority </w:t>
      </w:r>
      <w:r w:rsidRPr="00F66831">
        <w:rPr>
          <w:rStyle w:val="StyleUnderline"/>
          <w:highlight w:val="cyan"/>
        </w:rPr>
        <w:t>does not harm anyone else in the society, nor does it do anything particularly good</w:t>
      </w:r>
      <w:r w:rsidRPr="00F66831">
        <w:rPr>
          <w:rStyle w:val="StyleUnderline"/>
        </w:rPr>
        <w:t xml:space="preserve"> either. </w:t>
      </w:r>
      <w:r w:rsidRPr="00F66831">
        <w:rPr>
          <w:rStyle w:val="StyleUnderline"/>
          <w:highlight w:val="cyan"/>
        </w:rPr>
        <w:t>However, the other citizens, who make up the majority, have prejudices against this minority, and consider their presence very disagreeable</w:t>
      </w:r>
      <w:r w:rsidRPr="00F66831">
        <w:rPr>
          <w:rStyle w:val="StyleUnderline"/>
        </w:rPr>
        <w:t xml:space="preserve">, and </w:t>
      </w:r>
      <w:r w:rsidRPr="00F66831">
        <w:rPr>
          <w:rStyle w:val="StyleUnderline"/>
          <w:highlight w:val="cyan"/>
        </w:rPr>
        <w:t>proposals are put forward to remove this minority</w:t>
      </w:r>
      <w:r w:rsidRPr="00F66831">
        <w:rPr>
          <w:rStyle w:val="StyleUnderline"/>
        </w:rPr>
        <w:t>.</w:t>
      </w:r>
      <w:r w:rsidRPr="00F66831">
        <w:rPr>
          <w:color w:val="000000"/>
          <w:sz w:val="16"/>
          <w14:ligatures w14:val="standardContextual"/>
        </w:rPr>
        <w:t xml:space="preserve"> (Woolridge 2019, p. 138)</w:t>
      </w:r>
      <w:r w:rsidRPr="00F66831">
        <w:rPr>
          <w:highlight w:val="cyan"/>
          <w:u w:val="single"/>
        </w:rPr>
        <w:t xml:space="preserve"> </w:t>
      </w:r>
      <w:r w:rsidRPr="00F66831">
        <w:rPr>
          <w:color w:val="000000"/>
          <w:sz w:val="16"/>
          <w14:ligatures w14:val="standardContextual"/>
        </w:rPr>
        <w:t>Woolridge is not clear on what would be involved in “removing” the minority but where Woolridge falls short, scholar Noah Levin provides insight to what it could mean. “</w:t>
      </w:r>
      <w:r w:rsidRPr="00F66831">
        <w:rPr>
          <w:rStyle w:val="StyleUnderline"/>
        </w:rPr>
        <w:t xml:space="preserve">The removal of the minority need not involve murder, although it could. It might involve, for example,6 </w:t>
      </w:r>
      <w:r w:rsidRPr="00F66831">
        <w:rPr>
          <w:rStyle w:val="StyleUnderline"/>
          <w:highlight w:val="cyan"/>
        </w:rPr>
        <w:t>removing them from society by forcing them to leave the society</w:t>
      </w:r>
      <w:r w:rsidRPr="00F66831">
        <w:rPr>
          <w:rStyle w:val="StyleUnderline"/>
        </w:rPr>
        <w:t>”</w:t>
      </w:r>
      <w:r w:rsidRPr="00F66831">
        <w:rPr>
          <w:color w:val="000000"/>
          <w:sz w:val="16"/>
          <w14:ligatures w14:val="standardContextual"/>
        </w:rPr>
        <w:t xml:space="preserve"> (Levin 2019, p. 139). Again,</w:t>
      </w:r>
      <w:r w:rsidRPr="00F66831">
        <w:rPr>
          <w:u w:val="single"/>
        </w:rPr>
        <w:t xml:space="preserve"> </w:t>
      </w:r>
      <w:r w:rsidRPr="00F66831">
        <w:rPr>
          <w:color w:val="000000"/>
          <w:sz w:val="16"/>
          <w14:ligatures w14:val="standardContextual"/>
        </w:rPr>
        <w:t xml:space="preserve">this clearly raises moral and ethical questions. Bentham is also known for his views on criminology and on policing, the topic of this thesis, and indeed is seen as one of the main proponents of modern policing. Writing at a time of high crime in the United Kingdom stemming from urbanization and social upheaval, and considering the reliance at the time on coercive methods employed by the military and local and private forces, Bentham felt that the public good (and protection fo property) would be better served by establishing a civilian-controlled and state funded police force that would focus on methods of “preventative” rather than punitive policing (Cote 2021; Jacques and Schofield 2021). </w:t>
      </w:r>
      <w:r w:rsidRPr="00F66831">
        <w:rPr>
          <w:rStyle w:val="StyleUnderline"/>
          <w:highlight w:val="cyan"/>
        </w:rPr>
        <w:t>Preventative policing</w:t>
      </w:r>
      <w:r w:rsidRPr="00F66831">
        <w:rPr>
          <w:rStyle w:val="StyleUnderline"/>
        </w:rPr>
        <w:t xml:space="preserve"> could be defined by three components: </w:t>
      </w:r>
      <w:r w:rsidRPr="00F66831">
        <w:rPr>
          <w:color w:val="000000"/>
          <w:sz w:val="16"/>
          <w14:ligatures w14:val="standardContextual"/>
        </w:rPr>
        <w:t xml:space="preserve">First is </w:t>
      </w:r>
      <w:r w:rsidRPr="00F66831">
        <w:rPr>
          <w:rStyle w:val="StyleUnderline"/>
          <w:highlight w:val="cyan"/>
        </w:rPr>
        <w:t>situational crime prevention, [in which police] broadly distribute information</w:t>
      </w:r>
      <w:r w:rsidRPr="00F66831">
        <w:rPr>
          <w:rStyle w:val="StyleUnderline"/>
        </w:rPr>
        <w:t xml:space="preserve"> to the public so they can avoid being victims of crime</w:t>
      </w:r>
      <w:r w:rsidRPr="00F66831">
        <w:rPr>
          <w:color w:val="000000"/>
          <w:sz w:val="16"/>
          <w14:ligatures w14:val="standardContextual"/>
        </w:rPr>
        <w:t>. The second encompasses what is now referred to as “intelligence-led” policing and “predictive policing”, where police gather and process information to be used in proactive interventions. Third and arguably the most important to Bentham was the deterrent effect of successful reactive policing (i.e., the detection and capture of offenders). (Jacques and Schoefield 2021, p. 215). “Broken Windows” Theory as adopted by New York City in the 1990s was a variation of</w:t>
      </w:r>
      <w:r w:rsidRPr="00F66831">
        <w:rPr>
          <w:u w:val="single"/>
        </w:rPr>
        <w:t xml:space="preserve"> </w:t>
      </w:r>
      <w:r w:rsidRPr="00F66831">
        <w:rPr>
          <w:color w:val="000000"/>
          <w:sz w:val="16"/>
          <w14:ligatures w14:val="standardContextual"/>
        </w:rPr>
        <w:t xml:space="preserve">utilitarian-based policing, but as will be described, rather than situational crime prevention, became a channel for “zero policing” which harmed minorities and did little to contribute to the overall public good.7 Broken Windows Theory </w:t>
      </w:r>
      <w:r w:rsidRPr="00F66831">
        <w:rPr>
          <w:rStyle w:val="StyleUnderline"/>
          <w:highlight w:val="cyan"/>
        </w:rPr>
        <w:t>Broken Windows Theory</w:t>
      </w:r>
      <w:r w:rsidRPr="00F66831">
        <w:rPr>
          <w:color w:val="000000"/>
          <w:sz w:val="16"/>
          <w:highlight w:val="cyan"/>
          <w14:ligatures w14:val="standardContextual"/>
        </w:rPr>
        <w:t xml:space="preserve">, as described in 1982 by James Wilson and George Kelling, </w:t>
      </w:r>
      <w:r w:rsidRPr="00F66831">
        <w:rPr>
          <w:rStyle w:val="StyleUnderline"/>
          <w:highlight w:val="cyan"/>
        </w:rPr>
        <w:t>extrapolated</w:t>
      </w:r>
      <w:r w:rsidRPr="00F66831">
        <w:rPr>
          <w:rStyle w:val="StyleUnderline"/>
        </w:rPr>
        <w:t xml:space="preserve"> on earlier research by Stanford University psychologist Philip Zimbardo. This </w:t>
      </w:r>
      <w:r w:rsidRPr="00F66831">
        <w:rPr>
          <w:rStyle w:val="StyleUnderline"/>
        </w:rPr>
        <w:lastRenderedPageBreak/>
        <w:t>theory in essence posits that no matter how rich or poor a neighborhood, one broken window would soon lead to many more windows being broken:</w:t>
      </w:r>
      <w:r w:rsidRPr="00F66831">
        <w:rPr>
          <w:color w:val="000000"/>
          <w:sz w:val="16"/>
          <w14:ligatures w14:val="standardContextual"/>
        </w:rPr>
        <w:t xml:space="preserve"> “If the first broken window in a building</w:t>
      </w:r>
      <w:r w:rsidRPr="00F66831">
        <w:rPr>
          <w:color w:val="000000"/>
          <w:sz w:val="16"/>
          <w:highlight w:val="cyan"/>
          <w14:ligatures w14:val="standardContextual"/>
        </w:rPr>
        <w:t xml:space="preserve"> </w:t>
      </w:r>
      <w:r w:rsidRPr="00F66831">
        <w:rPr>
          <w:color w:val="000000"/>
          <w:sz w:val="16"/>
          <w14:ligatures w14:val="standardContextual"/>
        </w:rPr>
        <w:t xml:space="preserve">is not repaired, the people who like breaking windows will assume that no one cares about the building and more windows will be broken. Soon the building will have no windows” (Wilson and Kelling, 1982, para. 22). </w:t>
      </w:r>
      <w:r w:rsidRPr="00F66831">
        <w:rPr>
          <w:rStyle w:val="StyleUnderline"/>
        </w:rPr>
        <w:t xml:space="preserve">The </w:t>
      </w:r>
      <w:r w:rsidRPr="00F66831">
        <w:rPr>
          <w:rStyle w:val="StyleUnderline"/>
          <w:highlight w:val="cyan"/>
        </w:rPr>
        <w:t>idea here is that serious crime will evolve from minor infractions</w:t>
      </w:r>
      <w:r w:rsidRPr="00F66831">
        <w:rPr>
          <w:rStyle w:val="StyleUnderline"/>
        </w:rPr>
        <w:t>.</w:t>
      </w:r>
      <w:r w:rsidRPr="00F66831">
        <w:rPr>
          <w:color w:val="000000"/>
          <w:sz w:val="16"/>
          <w14:ligatures w14:val="standardContextual"/>
        </w:rPr>
        <w:t xml:space="preserve"> However, there is no foundational basis that indicates that minor infractions directly cause serious crime. In a critique of punitive preventative justice, Columbia law professor Bernard Harcourt concludes that, </w:t>
      </w:r>
      <w:r w:rsidRPr="00F66831">
        <w:rPr>
          <w:rStyle w:val="StyleUnderline"/>
        </w:rPr>
        <w:t>Taken together</w:t>
      </w:r>
      <w:r w:rsidRPr="00F66831">
        <w:rPr>
          <w:rStyle w:val="StyleUnderline"/>
          <w:highlight w:val="cyan"/>
        </w:rPr>
        <w:t>, the wealth of research provides no support for a simple disorder-crime relationship as hypothesized</w:t>
      </w:r>
      <w:r w:rsidRPr="00F66831">
        <w:rPr>
          <w:rStyle w:val="StyleUnderline"/>
        </w:rPr>
        <w:t xml:space="preserve"> by Wilson and Kelling in their broken-windows theory. </w:t>
      </w:r>
      <w:r w:rsidRPr="00F66831">
        <w:rPr>
          <w:color w:val="000000"/>
          <w:sz w:val="16"/>
          <w14:ligatures w14:val="standardContextual"/>
        </w:rPr>
        <w:t>What I have come to believe is that the broken windows theory is really window</w:t>
      </w:r>
      <w:r w:rsidRPr="00F66831">
        <w:rPr>
          <w:u w:val="single"/>
        </w:rPr>
        <w:t xml:space="preserve"> </w:t>
      </w:r>
      <w:r w:rsidRPr="00F66831">
        <w:rPr>
          <w:color w:val="000000"/>
          <w:sz w:val="16"/>
          <w14:ligatures w14:val="standardContextual"/>
        </w:rPr>
        <w:t>dressing, and it masks or hides more profound processes of real estate development and wealth redistribution. (Harcourt 2012, p. 14) On that note, attorney, activist, and writer Andrea Ritchie makes a similar observation, recognizing that “</w:t>
      </w:r>
      <w:r w:rsidRPr="00F66831">
        <w:rPr>
          <w:rStyle w:val="StyleUnderline"/>
          <w:highlight w:val="cyan"/>
        </w:rPr>
        <w:t>Broken Windows” policing is nearly identical to the ways in which vagrancy laws were implemented in the past. “These laws were explicitly created to criminalize and control the movements of people deemed undesirable throughout U.S. history: Indigenous peoples, formerly enslaved people of African descent, immigrants, women</w:t>
      </w:r>
      <w:r w:rsidRPr="00F66831">
        <w:rPr>
          <w:rStyle w:val="StyleUnderline"/>
        </w:rPr>
        <w:t>, and homeless and8 poor people”</w:t>
      </w:r>
      <w:r w:rsidRPr="00F66831">
        <w:rPr>
          <w:color w:val="000000"/>
          <w:sz w:val="16"/>
          <w14:ligatures w14:val="standardContextual"/>
        </w:rPr>
        <w:t xml:space="preserve"> (Ritchie 2016, para. 13). In his 2015 defense of “Broken Windows,” Kelling himself directly acknowledged the lineage, stating in reference to his 1982 essay, that …the Black Codes’ vague loitering and vagrancy laws passed in the South immediately</w:t>
      </w:r>
      <w:r w:rsidRPr="00F66831">
        <w:rPr>
          <w:highlight w:val="cyan"/>
          <w:u w:val="single"/>
        </w:rPr>
        <w:t xml:space="preserve"> </w:t>
      </w:r>
      <w:r w:rsidRPr="00F66831">
        <w:rPr>
          <w:color w:val="000000"/>
          <w:sz w:val="16"/>
          <w14:ligatures w14:val="standardContextual"/>
        </w:rPr>
        <w:t xml:space="preserve">after the Civil War were of special concern for us (police.) Under these laws police arrested African Americans for minor offenses and, when they could not pay the fines, courts committed them to involuntary labor on farms, in a sense, extending slavery for many into the 20th century. (Kelling, 2015, para. 7) As will be discussed in the following sections, </w:t>
      </w:r>
      <w:r w:rsidRPr="00F66831">
        <w:rPr>
          <w:rStyle w:val="StyleUnderline"/>
        </w:rPr>
        <w:t>after the Broken Windows theory was applied in</w:t>
      </w:r>
      <w:r w:rsidRPr="00F66831">
        <w:rPr>
          <w:rStyle w:val="StyleUnderline"/>
          <w:color w:val="000000"/>
          <w14:ligatures w14:val="standardContextual"/>
        </w:rPr>
        <w:t xml:space="preserve"> </w:t>
      </w:r>
      <w:r w:rsidRPr="00F66831">
        <w:rPr>
          <w:rStyle w:val="StyleUnderline"/>
        </w:rPr>
        <w:t>New York City, there were similar analyses of the impact on poor people, Black people, and people of color</w:t>
      </w:r>
      <w:r w:rsidRPr="00F66831">
        <w:rPr>
          <w:color w:val="000000"/>
          <w:sz w:val="16"/>
          <w14:ligatures w14:val="standardContextual"/>
        </w:rPr>
        <w:t xml:space="preserve">. Nevertheless, the New York City experience was borrowed by policy makers in various parts of the world, based on the city’s success in reducing crime. In Section 4, the New York City case is elaborated further, followed by the application of a similar theory in New South Wales (NSW), Australia. It should be noted that the largest city in NSW is Sydney where more than half of NSW’s 8.1 million people (2020) live. Policies applied in NSW were particularly relevant to this large city. </w:t>
      </w:r>
      <w:r w:rsidRPr="00F66831">
        <w:rPr>
          <w:b/>
          <w:bCs/>
          <w:color w:val="000000"/>
          <w:sz w:val="16"/>
          <w14:ligatures w14:val="standardContextual"/>
        </w:rPr>
        <w:t xml:space="preserve">4. Case Studies: New York City and New South Wales </w:t>
      </w:r>
      <w:r w:rsidRPr="00F66831">
        <w:rPr>
          <w:color w:val="000000"/>
          <w:sz w:val="16"/>
          <w14:ligatures w14:val="standardContextual"/>
        </w:rPr>
        <w:t>New York City</w:t>
      </w:r>
    </w:p>
    <w:p w14:paraId="1F67455F" w14:textId="77777777" w:rsidR="00F66831" w:rsidRDefault="00F66831" w:rsidP="00F66831">
      <w:pPr>
        <w:spacing w:after="360"/>
        <w:rPr>
          <w:color w:val="000000"/>
          <w:sz w:val="16"/>
          <w14:ligatures w14:val="standardContextual"/>
        </w:rPr>
      </w:pPr>
      <w:r w:rsidRPr="00F66831">
        <w:rPr>
          <w:rStyle w:val="StyleUnderline"/>
          <w:highlight w:val="cyan"/>
        </w:rPr>
        <w:t>During the 1980s and into the early 1990s, New York City was experiencing very high crime rates. During this time residents were leaving at a high rate, government mismanagement caused near bankruptcy of the city</w:t>
      </w:r>
      <w:r w:rsidRPr="00F66831">
        <w:rPr>
          <w:rStyle w:val="StyleUnderline"/>
        </w:rPr>
        <w:t>, and the introduction of crack-cocaine had devastating impact on communities causing a wave of drug abuse and violence.</w:t>
      </w:r>
      <w:r w:rsidRPr="00F66831">
        <w:rPr>
          <w:color w:val="000000"/>
          <w:sz w:val="16"/>
          <w14:ligatures w14:val="standardContextual"/>
        </w:rPr>
        <w:t xml:space="preserve"> The city was in turmoil and a9</w:t>
      </w:r>
      <w:r w:rsidRPr="00F66831">
        <w:rPr>
          <w:u w:val="single"/>
        </w:rPr>
        <w:t xml:space="preserve"> </w:t>
      </w:r>
      <w:r w:rsidRPr="00F66831">
        <w:rPr>
          <w:color w:val="000000"/>
          <w:sz w:val="16"/>
          <w14:ligatures w14:val="standardContextual"/>
        </w:rPr>
        <w:t>solution was desperately needed. This political climate provided a perfect opportunity to</w:t>
      </w:r>
      <w:r w:rsidRPr="00F66831">
        <w:rPr>
          <w:u w:val="single"/>
        </w:rPr>
        <w:t xml:space="preserve"> </w:t>
      </w:r>
      <w:r w:rsidRPr="00F66831">
        <w:rPr>
          <w:color w:val="000000"/>
          <w:sz w:val="16"/>
          <w14:ligatures w14:val="standardContextual"/>
        </w:rPr>
        <w:t>redesign New York City policies and strengthen the powers of police, and frame it as a solution to the heinous reality that was going on outside. Former mayor Rudolph Giuliani framed Broken Windows Policing as the only viable option to fix New York City’s crime problem by appealing to the public fear. “</w:t>
      </w:r>
      <w:r w:rsidRPr="00F66831">
        <w:rPr>
          <w:rStyle w:val="StyleUnderline"/>
        </w:rPr>
        <w:t>Under the</w:t>
      </w:r>
      <w:r w:rsidRPr="00F66831">
        <w:rPr>
          <w:rStyle w:val="StyleUnderline"/>
          <w:color w:val="000000"/>
          <w14:ligatures w14:val="standardContextual"/>
        </w:rPr>
        <w:t xml:space="preserve"> l</w:t>
      </w:r>
      <w:r w:rsidRPr="00F66831">
        <w:rPr>
          <w:rStyle w:val="StyleUnderline"/>
        </w:rPr>
        <w:t xml:space="preserve">eadership of former Republican Mayor Rudolph Giuliani and bolstered by right-wing media like the New York Post and right-wing think tanks like the Manhattan Institute, </w:t>
      </w:r>
      <w:r w:rsidRPr="00F66831">
        <w:rPr>
          <w:rStyle w:val="StyleUnderline"/>
          <w:highlight w:val="cyan"/>
        </w:rPr>
        <w:t>the city put Kelling</w:t>
      </w:r>
      <w:r w:rsidRPr="00F66831">
        <w:rPr>
          <w:rStyle w:val="StyleUnderline"/>
        </w:rPr>
        <w:t xml:space="preserve"> </w:t>
      </w:r>
      <w:r w:rsidRPr="00F66831">
        <w:rPr>
          <w:rStyle w:val="StyleUnderline"/>
          <w:highlight w:val="cyan"/>
        </w:rPr>
        <w:t>and Wilson’s theories into practice</w:t>
      </w:r>
      <w:r w:rsidRPr="00F66831">
        <w:rPr>
          <w:color w:val="000000"/>
          <w:sz w:val="16"/>
          <w14:ligatures w14:val="standardContextual"/>
        </w:rPr>
        <w:t xml:space="preserve">, with an internal police memorandum” (Ritchie 2016, para.6). Based on the common political tactic of fear mongering, this solution was implemented in areas known as “hot spots” throughout New York City immediately. </w:t>
      </w:r>
      <w:r w:rsidRPr="00F66831">
        <w:rPr>
          <w:rStyle w:val="StyleUnderline"/>
        </w:rPr>
        <w:t>In 2003, a report from the National Bureau of Economic Research found that under the</w:t>
      </w:r>
      <w:r w:rsidRPr="00F66831">
        <w:rPr>
          <w:rStyle w:val="StyleUnderline"/>
          <w:color w:val="000000"/>
          <w14:ligatures w14:val="standardContextual"/>
        </w:rPr>
        <w:t xml:space="preserve"> </w:t>
      </w:r>
      <w:r w:rsidRPr="00F66831">
        <w:rPr>
          <w:rStyle w:val="StyleUnderline"/>
        </w:rPr>
        <w:t xml:space="preserve">Broken Windows policy violent crime declined by more than 56 percent in New York City. </w:t>
      </w:r>
      <w:r w:rsidRPr="00F66831">
        <w:rPr>
          <w:sz w:val="16"/>
        </w:rPr>
        <w:t>More specifically, the research concluded:</w:t>
      </w:r>
      <w:r w:rsidRPr="00F66831">
        <w:rPr>
          <w:u w:val="single"/>
        </w:rPr>
        <w:t xml:space="preserve"> </w:t>
      </w:r>
      <w:r w:rsidRPr="00F66831">
        <w:rPr>
          <w:color w:val="000000"/>
          <w:sz w:val="16"/>
          <w14:ligatures w14:val="standardContextual"/>
        </w:rPr>
        <w:t xml:space="preserve">The police measure that most consistently reduces crime is the arrest rate. Felony arrest rates (except for motor vehicle thefts) rose 50 to 70 percent in the 1990s. When arrests of burglars increased 10 percent, the number of burglaries fell 2.7 to 3.2 percent. When the arrest rate of robbers rose 10 percent, the number of robberies fell 5.7 to 5.9 percent. </w:t>
      </w:r>
      <w:r w:rsidRPr="00F66831">
        <w:rPr>
          <w:i/>
          <w:iCs/>
          <w:color w:val="000000"/>
          <w:sz w:val="16"/>
          <w14:ligatures w14:val="standardContextual"/>
        </w:rPr>
        <w:t>(</w:t>
      </w:r>
      <w:r w:rsidRPr="00F66831">
        <w:rPr>
          <w:color w:val="000000"/>
          <w:sz w:val="16"/>
          <w14:ligatures w14:val="standardContextual"/>
        </w:rPr>
        <w:t xml:space="preserve">Francis 2003, para. 7) Figure 1 below shows that the “Broken Windows” policy was successful in reducing crime.10 </w:t>
      </w:r>
      <w:r w:rsidRPr="00F66831">
        <w:rPr>
          <w:b/>
          <w:bCs/>
          <w:color w:val="000000"/>
          <w:sz w:val="16"/>
          <w14:ligatures w14:val="standardContextual"/>
        </w:rPr>
        <w:t>Figure 1</w:t>
      </w:r>
      <w:r w:rsidRPr="00F66831">
        <w:rPr>
          <w:color w:val="000000"/>
          <w:sz w:val="16"/>
          <w14:ligatures w14:val="standardContextual"/>
        </w:rPr>
        <w:t xml:space="preserve"> Crime Reduction in New York City under the Broken Windows Policy Source: T. Chronopoulos. (2017). </w:t>
      </w:r>
      <w:r w:rsidRPr="00F66831">
        <w:rPr>
          <w:i/>
          <w:iCs/>
          <w:color w:val="000000"/>
          <w:sz w:val="16"/>
          <w14:ligatures w14:val="standardContextual"/>
        </w:rPr>
        <w:t xml:space="preserve">Broken Windows Policing and the orderly city: New York since the late twentieth century </w:t>
      </w:r>
      <w:r w:rsidRPr="00F66831">
        <w:rPr>
          <w:color w:val="000000"/>
          <w:sz w:val="16"/>
          <w14:ligatures w14:val="standardContextual"/>
        </w:rPr>
        <w:t xml:space="preserve">New York: The Gotham Center for New York City History, p.2. It is important to note while analyzing this data that these are merely snapshots into very specific times and spaces, with other varying factors also contributing to the decline in crime in New York City. In particular, New York City experienced economic growth and development during the implementation of Broken Windows. But Holtzman (2016) points out: From the start broken windows has been inseparable from policies to promote economic development and gentrification. </w:t>
      </w:r>
      <w:r w:rsidRPr="00F66831">
        <w:rPr>
          <w:rStyle w:val="StyleUnderline"/>
        </w:rPr>
        <w:t xml:space="preserve">The </w:t>
      </w:r>
      <w:r w:rsidRPr="00F66831">
        <w:rPr>
          <w:rStyle w:val="StyleUnderline"/>
          <w:highlight w:val="cyan"/>
        </w:rPr>
        <w:t>policy has not only accelerated the criminalization</w:t>
      </w:r>
      <w:r w:rsidRPr="00F66831">
        <w:rPr>
          <w:rStyle w:val="StyleUnderline"/>
          <w:color w:val="000000"/>
          <w14:ligatures w14:val="standardContextual"/>
        </w:rPr>
        <w:t xml:space="preserve"> </w:t>
      </w:r>
      <w:r w:rsidRPr="00F66831">
        <w:rPr>
          <w:rStyle w:val="StyleUnderline"/>
          <w:highlight w:val="cyan"/>
        </w:rPr>
        <w:t>of people of color, but also</w:t>
      </w:r>
      <w:r w:rsidRPr="00F66831">
        <w:rPr>
          <w:rStyle w:val="StyleUnderline"/>
        </w:rPr>
        <w:t xml:space="preserve"> worked hand in hand with pro-development schemes that make more and </w:t>
      </w:r>
      <w:r w:rsidRPr="00F66831">
        <w:rPr>
          <w:rStyle w:val="StyleUnderline"/>
          <w:highlight w:val="cyan"/>
        </w:rPr>
        <w:t>more New York City neighborhoods un-affordable</w:t>
      </w:r>
      <w:r w:rsidRPr="00F66831">
        <w:rPr>
          <w:color w:val="000000"/>
          <w:sz w:val="16"/>
          <w:highlight w:val="cyan"/>
          <w14:ligatures w14:val="standardContextual"/>
        </w:rPr>
        <w:t>.</w:t>
      </w:r>
      <w:r w:rsidRPr="00F66831">
        <w:rPr>
          <w:color w:val="000000"/>
          <w:sz w:val="16"/>
          <w14:ligatures w14:val="standardContextual"/>
        </w:rPr>
        <w:t xml:space="preserve"> (2016: para. 12) He is acknowledging the inseparable connection between the development of a city and the degradation of a minority group. Sofia Kwon substantiates Holtzman’s claim by stating: “history11 indicates that gentrification and real estate development are not simply the effect of over- policing but a motivator, with the real estate industry working hand-in-hand with police to displace Black residents and accumulate wealth for its stakeholders” (Kwon 2020, para. 17). Many scholars and policy makers have noted the disproportionate impact of zero tolerance policing on minority groups. Broken Windows had a major impact on the Black community in New York City. </w:t>
      </w:r>
      <w:r w:rsidRPr="00F66831">
        <w:rPr>
          <w:rStyle w:val="StyleUnderline"/>
        </w:rPr>
        <w:t xml:space="preserve">Harcourt and Ludwig found </w:t>
      </w:r>
      <w:r w:rsidRPr="00F66831">
        <w:rPr>
          <w:rStyle w:val="StyleUnderline"/>
          <w:highlight w:val="cyan"/>
        </w:rPr>
        <w:t>that broken windows, albeit indirectly, led to a</w:t>
      </w:r>
      <w:r w:rsidRPr="00F66831">
        <w:rPr>
          <w:rStyle w:val="StyleUnderline"/>
          <w:color w:val="000000"/>
          <w14:ligatures w14:val="standardContextual"/>
        </w:rPr>
        <w:t xml:space="preserve"> </w:t>
      </w:r>
      <w:r w:rsidRPr="00F66831">
        <w:rPr>
          <w:rStyle w:val="StyleUnderline"/>
          <w:highlight w:val="cyan"/>
        </w:rPr>
        <w:t>disproportionate number of drug arrests for blacks.</w:t>
      </w:r>
      <w:r w:rsidRPr="00F66831">
        <w:rPr>
          <w:rStyle w:val="StyleUnderline"/>
        </w:rPr>
        <w:t xml:space="preserve"> The New Republic reported that from 1993 (the year that Broken Windows took hold) to 2000, misdemeanor </w:t>
      </w:r>
      <w:r w:rsidRPr="00F66831">
        <w:rPr>
          <w:rStyle w:val="StyleUnderline"/>
        </w:rPr>
        <w:lastRenderedPageBreak/>
        <w:t>arrests for smoking marijuana in public jumped from 10 per year to 644</w:t>
      </w:r>
      <w:r w:rsidRPr="00F66831">
        <w:rPr>
          <w:rStyle w:val="StyleUnderline"/>
          <w:highlight w:val="cyan"/>
        </w:rPr>
        <w:t>. At only 25% of the city’s population, blacks accounted for over half of the arrests</w:t>
      </w:r>
      <w:r w:rsidRPr="00F66831">
        <w:rPr>
          <w:color w:val="000000"/>
          <w:sz w:val="16"/>
          <w14:ligatures w14:val="standardContextual"/>
        </w:rPr>
        <w:t>. (Sternbenz 2014, para. 12)</w:t>
      </w:r>
    </w:p>
    <w:p w14:paraId="556DCAE7" w14:textId="47BFB9CB" w:rsidR="00AA6B75" w:rsidRDefault="00AA6B75" w:rsidP="00AA6B75">
      <w:pPr>
        <w:pStyle w:val="Heading3"/>
      </w:pPr>
      <w:r>
        <w:lastRenderedPageBreak/>
        <w:t>FW</w:t>
      </w:r>
    </w:p>
    <w:p w14:paraId="5B3FF92A" w14:textId="77777777" w:rsidR="00AA6B75" w:rsidRDefault="00AA6B75" w:rsidP="00AA6B75">
      <w:pPr>
        <w:pStyle w:val="Heading4"/>
      </w:pPr>
      <w:r>
        <w:t>Traditional modes of education restrict Black vernaculars and experiences, causing spirit murder and projecting terror onto Black youth in debate.</w:t>
      </w:r>
    </w:p>
    <w:p w14:paraId="4046B5D2" w14:textId="77777777" w:rsidR="00AA6B75" w:rsidRDefault="00AA6B75" w:rsidP="00AA6B75">
      <w:r>
        <w:rPr>
          <w:rStyle w:val="Style13ptBold"/>
        </w:rPr>
        <w:t xml:space="preserve">Jenkins 21 </w:t>
      </w:r>
      <w:r>
        <w:t>(DeMarcus A. Jenkins, former Assistant Professor at the University of Arizona, current Assistant Professor at the University of Pennsylvania in Social Policy, 2-3-21,</w:t>
      </w:r>
      <w:r w:rsidRPr="00B55F17">
        <w:t xml:space="preserve"> Unspoken Grammar of Place: Anti-Blackness as a Spatial Imaginary in Education. Journal of School Leadership, </w:t>
      </w:r>
      <w:r>
        <w:t xml:space="preserve">Volume </w:t>
      </w:r>
      <w:r w:rsidRPr="00B55F17">
        <w:t>31(</w:t>
      </w:r>
      <w:r>
        <w:t xml:space="preserve">Issue </w:t>
      </w:r>
      <w:r w:rsidRPr="00B55F17">
        <w:t>1-2), 107-126. https://doi.org/10.1177/1052684621992768</w:t>
      </w:r>
      <w:r>
        <w:t>)</w:t>
      </w:r>
    </w:p>
    <w:p w14:paraId="73BA12E7" w14:textId="77777777" w:rsidR="00AA6B75" w:rsidRPr="00221812" w:rsidRDefault="00AA6B75" w:rsidP="00AA6B75">
      <w:pPr>
        <w:rPr>
          <w:sz w:val="16"/>
        </w:rPr>
      </w:pPr>
      <w:r w:rsidRPr="00221812">
        <w:rPr>
          <w:sz w:val="16"/>
        </w:rPr>
        <w:t>Schools as Sites of Spatialized Terror</w:t>
      </w:r>
    </w:p>
    <w:p w14:paraId="44740B0C" w14:textId="77777777" w:rsidR="00AA6B75" w:rsidRPr="00221812" w:rsidRDefault="00AA6B75" w:rsidP="00AA6B75">
      <w:pPr>
        <w:rPr>
          <w:sz w:val="16"/>
        </w:rPr>
      </w:pPr>
      <w:r w:rsidRPr="00221812">
        <w:rPr>
          <w:sz w:val="16"/>
        </w:rPr>
        <w:t xml:space="preserve">Anti-Blackness is the immovable junction that sutures our social and spatial logic in education. In this section, I argue that </w:t>
      </w:r>
      <w:r w:rsidRPr="008E6D6E">
        <w:rPr>
          <w:rStyle w:val="StyleUnderline"/>
          <w:highlight w:val="green"/>
        </w:rPr>
        <w:t>for Black people, schools are sites</w:t>
      </w:r>
      <w:r w:rsidRPr="00221812">
        <w:rPr>
          <w:rStyle w:val="StyleUnderline"/>
        </w:rPr>
        <w:t xml:space="preserve"> </w:t>
      </w:r>
      <w:r w:rsidRPr="008E6D6E">
        <w:rPr>
          <w:rStyle w:val="StyleUnderline"/>
          <w:highlight w:val="green"/>
        </w:rPr>
        <w:t>of</w:t>
      </w:r>
      <w:r w:rsidRPr="00221812">
        <w:rPr>
          <w:rStyle w:val="StyleUnderline"/>
        </w:rPr>
        <w:t xml:space="preserve"> spatialized </w:t>
      </w:r>
      <w:r w:rsidRPr="008E6D6E">
        <w:rPr>
          <w:rStyle w:val="StyleUnderline"/>
          <w:highlight w:val="green"/>
        </w:rPr>
        <w:t>terror where the existence</w:t>
      </w:r>
      <w:r w:rsidRPr="00221812">
        <w:rPr>
          <w:rStyle w:val="StyleUnderline"/>
        </w:rPr>
        <w:t xml:space="preserve"> and consequence </w:t>
      </w:r>
      <w:r w:rsidRPr="008E6D6E">
        <w:rPr>
          <w:rStyle w:val="StyleUnderline"/>
          <w:highlight w:val="green"/>
        </w:rPr>
        <w:t>of the anti-Black spatial imaginary is pervasive</w:t>
      </w:r>
      <w:r w:rsidRPr="00221812">
        <w:rPr>
          <w:sz w:val="16"/>
        </w:rPr>
        <w:t xml:space="preserve">. A central question emerges: How do schools produce and reproduce forms of terror that are manifested in and through space? Calvin Warren (2017) posits that an understanding of terror is necessary to analyze anti-Blackness. The </w:t>
      </w:r>
      <w:r w:rsidRPr="00221812">
        <w:rPr>
          <w:rStyle w:val="StyleUnderline"/>
        </w:rPr>
        <w:t>“</w:t>
      </w:r>
      <w:r w:rsidRPr="008E6D6E">
        <w:rPr>
          <w:rStyle w:val="StyleUnderline"/>
          <w:highlight w:val="green"/>
        </w:rPr>
        <w:t>ontological terror</w:t>
      </w:r>
      <w:r w:rsidRPr="00221812">
        <w:rPr>
          <w:rStyle w:val="StyleUnderline"/>
        </w:rPr>
        <w:t>”</w:t>
      </w:r>
      <w:r w:rsidRPr="00221812">
        <w:rPr>
          <w:sz w:val="16"/>
        </w:rPr>
        <w:t xml:space="preserve"> that he proposes </w:t>
      </w:r>
      <w:r w:rsidRPr="008E6D6E">
        <w:rPr>
          <w:rStyle w:val="StyleUnderline"/>
          <w:highlight w:val="green"/>
        </w:rPr>
        <w:t>foregrounds</w:t>
      </w:r>
      <w:r w:rsidRPr="00221812">
        <w:rPr>
          <w:rStyle w:val="StyleUnderline"/>
        </w:rPr>
        <w:t xml:space="preserve"> not only </w:t>
      </w:r>
      <w:r w:rsidRPr="008E6D6E">
        <w:rPr>
          <w:rStyle w:val="StyleUnderline"/>
          <w:highlight w:val="green"/>
        </w:rPr>
        <w:t>the terror that Black people feel with alack of security, but</w:t>
      </w:r>
      <w:r w:rsidRPr="00221812">
        <w:rPr>
          <w:rStyle w:val="StyleUnderline"/>
        </w:rPr>
        <w:t xml:space="preserve"> also </w:t>
      </w:r>
      <w:r w:rsidRPr="008E6D6E">
        <w:rPr>
          <w:rStyle w:val="StyleUnderline"/>
          <w:highlight w:val="green"/>
        </w:rPr>
        <w:t>how</w:t>
      </w:r>
      <w:r w:rsidRPr="00221812">
        <w:rPr>
          <w:rStyle w:val="StyleUnderline"/>
        </w:rPr>
        <w:t xml:space="preserve"> </w:t>
      </w:r>
      <w:r w:rsidRPr="008E6D6E">
        <w:rPr>
          <w:rStyle w:val="StyleUnderline"/>
          <w:highlight w:val="green"/>
        </w:rPr>
        <w:t>non-Blacks project terror onto Black bodies</w:t>
      </w:r>
      <w:r w:rsidRPr="00221812">
        <w:rPr>
          <w:sz w:val="16"/>
        </w:rPr>
        <w:t xml:space="preserve">. Thus, Blacks become both the terrorized and the alleged source of terror. Returning briefly to that fatal night that Trayvon was murdered, Zimmerman claimed that he feared for his life—marking Martin as the source of his terror—and Zimmerman terrorized Martin by following him, accosting him, and eventually killing him. Fundamentally, terror can be understood as a state of intense or overwhelming fear. </w:t>
      </w:r>
    </w:p>
    <w:p w14:paraId="32D8B130" w14:textId="77777777" w:rsidR="00AA6B75" w:rsidRPr="00221812" w:rsidRDefault="00AA6B75" w:rsidP="00AA6B75">
      <w:pPr>
        <w:rPr>
          <w:sz w:val="16"/>
        </w:rPr>
      </w:pPr>
      <w:r w:rsidRPr="00221812">
        <w:rPr>
          <w:rStyle w:val="StyleUnderline"/>
        </w:rPr>
        <w:t>With the expansion of social media, viral videos have captured Black students’ experiences with terror while attending school.</w:t>
      </w:r>
      <w:r w:rsidRPr="00221812">
        <w:rPr>
          <w:sz w:val="16"/>
        </w:rPr>
        <w:t xml:space="preserve"> A few examples of recent videos include the following: </w:t>
      </w:r>
      <w:r w:rsidRPr="00221812">
        <w:rPr>
          <w:rStyle w:val="StyleUnderline"/>
        </w:rPr>
        <w:t xml:space="preserve">a school resource officer body-slamming a 14-year-old Black girl </w:t>
      </w:r>
      <w:r w:rsidRPr="00221812">
        <w:rPr>
          <w:sz w:val="16"/>
        </w:rPr>
        <w:t>in</w:t>
      </w:r>
      <w:r w:rsidRPr="00221812">
        <w:rPr>
          <w:rStyle w:val="StyleUnderline"/>
        </w:rPr>
        <w:t xml:space="preserve"> </w:t>
      </w:r>
      <w:r w:rsidRPr="00221812">
        <w:rPr>
          <w:sz w:val="16"/>
        </w:rPr>
        <w:t xml:space="preserve">Covington, Georgia; a </w:t>
      </w:r>
      <w:r w:rsidRPr="00221812">
        <w:rPr>
          <w:rStyle w:val="StyleUnderline"/>
        </w:rPr>
        <w:t>15-year old Black girl being punched</w:t>
      </w:r>
      <w:r w:rsidRPr="00221812">
        <w:rPr>
          <w:sz w:val="16"/>
        </w:rPr>
        <w:t xml:space="preserve"> and having her hair pulled by a school security officer in Hazle Township, Pennsylvania; and a </w:t>
      </w:r>
      <w:r w:rsidRPr="00221812">
        <w:rPr>
          <w:rStyle w:val="StyleUnderline"/>
        </w:rPr>
        <w:t>16-year-old girl being thrown out of her desk and across the classroom</w:t>
      </w:r>
      <w:r w:rsidRPr="00221812">
        <w:rPr>
          <w:sz w:val="16"/>
        </w:rPr>
        <w:t xml:space="preserve"> in a high school in Spring Valley, South Carolina. These occurrences demonstrate what is happening to so many Black students in schools across the nation. In addition to these high-profile media accounts, scholars have documented how students encounter terror while navigating the institution of schooling. For instance, Jenkins et al. (2020) document how </w:t>
      </w:r>
      <w:r w:rsidRPr="00221812">
        <w:rPr>
          <w:rStyle w:val="StyleUnderline"/>
        </w:rPr>
        <w:t>Black males in college are surveilled and confronted by campus police officers and forced to prove their legitimate presence on college and university campuses</w:t>
      </w:r>
      <w:r w:rsidRPr="00221812">
        <w:rPr>
          <w:sz w:val="16"/>
        </w:rPr>
        <w:t xml:space="preserve">. Related, Coles and Powell (2019) show how Black students experience school discipline and suspension as a form of expressly anti-Black symbolic violence. Employing the </w:t>
      </w:r>
      <w:r w:rsidRPr="00221812">
        <w:rPr>
          <w:rStyle w:val="StyleUnderline"/>
        </w:rPr>
        <w:t>anti-Black spatial imaginary</w:t>
      </w:r>
      <w:r w:rsidRPr="00221812">
        <w:rPr>
          <w:sz w:val="16"/>
        </w:rPr>
        <w:t xml:space="preserve"> to examine racialized school discipline and the disproportionate number of incidents of violent discipline involving Black children </w:t>
      </w:r>
      <w:r w:rsidRPr="00221812">
        <w:rPr>
          <w:rStyle w:val="StyleUnderline"/>
        </w:rPr>
        <w:t>can illuminate how Black bodies, hairstyles, ways of dress and comportment, and language symbolize danger</w:t>
      </w:r>
      <w:r w:rsidRPr="00221812">
        <w:rPr>
          <w:sz w:val="16"/>
        </w:rPr>
        <w:t xml:space="preserve">; often, these modes of being qualify them for suspicion, surveillance, security, or removal. In contrast to scholarship that is primarily focus on incidents of school shootings and other horrific acts of violence that are situational, an anti-Black spatial imaginary is suited to reveal the mundane, everyday forms of terror that Black students face. </w:t>
      </w:r>
    </w:p>
    <w:p w14:paraId="3E125282" w14:textId="77777777" w:rsidR="00AA6B75" w:rsidRPr="00221812" w:rsidRDefault="00AA6B75" w:rsidP="00AA6B75">
      <w:pPr>
        <w:rPr>
          <w:sz w:val="16"/>
        </w:rPr>
      </w:pPr>
      <w:r w:rsidRPr="008E6D6E">
        <w:rPr>
          <w:rStyle w:val="StyleUnderline"/>
          <w:highlight w:val="green"/>
        </w:rPr>
        <w:t>Terror is spatialized in bodies</w:t>
      </w:r>
      <w:r w:rsidRPr="00221812">
        <w:rPr>
          <w:sz w:val="16"/>
        </w:rPr>
        <w:t>, buildings, minds, classrooms</w:t>
      </w:r>
      <w:r w:rsidRPr="00221812">
        <w:rPr>
          <w:rStyle w:val="StyleUnderline"/>
        </w:rPr>
        <w:t xml:space="preserve">, </w:t>
      </w:r>
      <w:r w:rsidRPr="008E6D6E">
        <w:rPr>
          <w:rStyle w:val="StyleUnderline"/>
          <w:highlight w:val="green"/>
        </w:rPr>
        <w:t>and</w:t>
      </w:r>
      <w:r w:rsidRPr="00221812">
        <w:rPr>
          <w:rStyle w:val="StyleUnderline"/>
        </w:rPr>
        <w:t xml:space="preserve"> other </w:t>
      </w:r>
      <w:r w:rsidRPr="008E6D6E">
        <w:rPr>
          <w:rStyle w:val="StyleUnderline"/>
          <w:highlight w:val="green"/>
        </w:rPr>
        <w:t>physical location</w:t>
      </w:r>
      <w:r w:rsidRPr="00221812">
        <w:rPr>
          <w:rStyle w:val="StyleUnderline"/>
        </w:rPr>
        <w:t xml:space="preserve">s around schools. </w:t>
      </w:r>
      <w:r w:rsidRPr="008E6D6E">
        <w:rPr>
          <w:rStyle w:val="StyleUnderline"/>
          <w:highlight w:val="green"/>
        </w:rPr>
        <w:t>It is experienced in the routinized policies</w:t>
      </w:r>
      <w:r w:rsidRPr="00221812">
        <w:rPr>
          <w:sz w:val="16"/>
        </w:rPr>
        <w:t xml:space="preserve">, practices, arrangements, </w:t>
      </w:r>
      <w:r w:rsidRPr="008E6D6E">
        <w:rPr>
          <w:rStyle w:val="StyleUnderline"/>
          <w:highlight w:val="green"/>
        </w:rPr>
        <w:t>and structures that work</w:t>
      </w:r>
      <w:r w:rsidRPr="00221812">
        <w:rPr>
          <w:rStyle w:val="StyleUnderline"/>
        </w:rPr>
        <w:t xml:space="preserve"> in tandem </w:t>
      </w:r>
      <w:r w:rsidRPr="008E6D6E">
        <w:rPr>
          <w:rStyle w:val="StyleUnderline"/>
          <w:highlight w:val="green"/>
        </w:rPr>
        <w:t>to perform the labor of terror</w:t>
      </w:r>
      <w:r w:rsidRPr="00221812">
        <w:rPr>
          <w:sz w:val="16"/>
        </w:rPr>
        <w:t xml:space="preserve">. A common misconception of terror is that it is only a linear mechanism and therefore can be traced to a singular cause and effect. However, terror is not only found in the shocking and the terrible, but </w:t>
      </w:r>
      <w:r w:rsidRPr="00221812">
        <w:rPr>
          <w:rStyle w:val="StyleUnderline"/>
        </w:rPr>
        <w:t>terror is also experienced in the mundane and quotidian</w:t>
      </w:r>
      <w:r w:rsidRPr="00221812">
        <w:rPr>
          <w:sz w:val="16"/>
        </w:rPr>
        <w:t>(Hartman 1997). Consequently, the spatialized terror that Black youth experience is a permanent condition of schooling that is inseparable from their everyday realities.</w:t>
      </w:r>
    </w:p>
    <w:p w14:paraId="5FF4176C" w14:textId="77777777" w:rsidR="00AA6B75" w:rsidRPr="00221812" w:rsidRDefault="00AA6B75" w:rsidP="00AA6B75">
      <w:pPr>
        <w:rPr>
          <w:sz w:val="16"/>
        </w:rPr>
      </w:pPr>
      <w:r w:rsidRPr="008E6D6E">
        <w:rPr>
          <w:rStyle w:val="StyleUnderline"/>
          <w:highlight w:val="green"/>
        </w:rPr>
        <w:t>For Black people inhabiting school spaces, the everydayness of terror is lived in</w:t>
      </w:r>
      <w:r w:rsidRPr="00221812">
        <w:rPr>
          <w:rStyle w:val="StyleUnderline"/>
        </w:rPr>
        <w:t xml:space="preserve"> the </w:t>
      </w:r>
      <w:r w:rsidRPr="008E6D6E">
        <w:rPr>
          <w:rStyle w:val="StyleUnderline"/>
          <w:highlight w:val="green"/>
        </w:rPr>
        <w:t>witnessing</w:t>
      </w:r>
      <w:r w:rsidRPr="00221812">
        <w:rPr>
          <w:rStyle w:val="StyleUnderline"/>
        </w:rPr>
        <w:t xml:space="preserve"> of </w:t>
      </w:r>
      <w:r w:rsidRPr="008E6D6E">
        <w:rPr>
          <w:rStyle w:val="StyleUnderline"/>
          <w:highlight w:val="green"/>
        </w:rPr>
        <w:t>pain endured by</w:t>
      </w:r>
      <w:r w:rsidRPr="00221812">
        <w:rPr>
          <w:rStyle w:val="StyleUnderline"/>
        </w:rPr>
        <w:t xml:space="preserve"> their </w:t>
      </w:r>
      <w:r w:rsidRPr="008E6D6E">
        <w:rPr>
          <w:rStyle w:val="StyleUnderline"/>
          <w:highlight w:val="green"/>
        </w:rPr>
        <w:t>Black</w:t>
      </w:r>
      <w:r w:rsidRPr="00221812">
        <w:rPr>
          <w:rStyle w:val="StyleUnderline"/>
        </w:rPr>
        <w:t xml:space="preserve"> </w:t>
      </w:r>
      <w:r w:rsidRPr="008E6D6E">
        <w:rPr>
          <w:rStyle w:val="StyleUnderline"/>
          <w:highlight w:val="green"/>
        </w:rPr>
        <w:t>peers</w:t>
      </w:r>
      <w:r w:rsidRPr="00221812">
        <w:rPr>
          <w:sz w:val="16"/>
        </w:rPr>
        <w:t xml:space="preserve">. The exhibitions of terror consist of forcing students to observe other Black bodies being forcibly removed from the classroom and school community; </w:t>
      </w:r>
      <w:r w:rsidRPr="008E6D6E">
        <w:rPr>
          <w:rStyle w:val="StyleUnderline"/>
          <w:highlight w:val="green"/>
        </w:rPr>
        <w:t>the</w:t>
      </w:r>
      <w:r w:rsidRPr="00221812">
        <w:rPr>
          <w:rStyle w:val="StyleUnderline"/>
        </w:rPr>
        <w:t xml:space="preserve"> constant </w:t>
      </w:r>
      <w:r w:rsidRPr="008E6D6E">
        <w:rPr>
          <w:rStyle w:val="StyleUnderline"/>
          <w:highlight w:val="green"/>
        </w:rPr>
        <w:t>rejection of Black language, traditions, music</w:t>
      </w:r>
      <w:r w:rsidRPr="00221812">
        <w:rPr>
          <w:rStyle w:val="StyleUnderline"/>
        </w:rPr>
        <w:t xml:space="preserve"> preferences, </w:t>
      </w:r>
      <w:r w:rsidRPr="008E6D6E">
        <w:rPr>
          <w:rStyle w:val="StyleUnderline"/>
          <w:highlight w:val="green"/>
        </w:rPr>
        <w:t>and</w:t>
      </w:r>
      <w:r w:rsidRPr="00221812">
        <w:rPr>
          <w:rStyle w:val="StyleUnderline"/>
        </w:rPr>
        <w:t xml:space="preserve"> other cultural forms of </w:t>
      </w:r>
      <w:r w:rsidRPr="008E6D6E">
        <w:rPr>
          <w:rStyle w:val="StyleUnderline"/>
          <w:highlight w:val="green"/>
        </w:rPr>
        <w:t>expression</w:t>
      </w:r>
      <w:r w:rsidRPr="00221812">
        <w:rPr>
          <w:rStyle w:val="StyleUnderline"/>
        </w:rPr>
        <w:t>; the obliteration of Black names and by extension Black identities</w:t>
      </w:r>
      <w:r w:rsidRPr="00221812">
        <w:rPr>
          <w:sz w:val="16"/>
        </w:rPr>
        <w:t xml:space="preserve">. </w:t>
      </w:r>
    </w:p>
    <w:p w14:paraId="32336E0A" w14:textId="77777777" w:rsidR="00AA6B75" w:rsidRPr="00221812" w:rsidRDefault="00AA6B75" w:rsidP="00AA6B75">
      <w:pPr>
        <w:rPr>
          <w:sz w:val="16"/>
        </w:rPr>
      </w:pPr>
      <w:r w:rsidRPr="00221812">
        <w:rPr>
          <w:sz w:val="16"/>
        </w:rPr>
        <w:lastRenderedPageBreak/>
        <w:t xml:space="preserve">The anti-Black spatial imaginary constructs the existence of Black people, culture, artifacts, and their movement as inherently problematic. This is demonstrated in the architecture of educational policy, segregated schools, discipline, and many other areas of the U.S. public education system that has worked to “spatialize Blackness”(Shabazz, 2015) through control, capture, and containment. As mentioned above, </w:t>
      </w:r>
      <w:r w:rsidRPr="00221812">
        <w:rPr>
          <w:rStyle w:val="StyleUnderline"/>
        </w:rPr>
        <w:t>school discipline is one exemplary site through which the anti-Black spatial imaginary is inescapable</w:t>
      </w:r>
      <w:r w:rsidRPr="00221812">
        <w:rPr>
          <w:sz w:val="16"/>
        </w:rPr>
        <w:t xml:space="preserve">. But there are many others, such as school curriculum and pedagogical approaches, inequitable distribution of school resources, and the stratification of students due to difference in ability or language. </w:t>
      </w:r>
    </w:p>
    <w:p w14:paraId="7A114D5F" w14:textId="77777777" w:rsidR="00AA6B75" w:rsidRPr="00221812" w:rsidRDefault="00AA6B75" w:rsidP="00AA6B75">
      <w:pPr>
        <w:rPr>
          <w:rStyle w:val="StyleUnderline"/>
        </w:rPr>
      </w:pPr>
      <w:r w:rsidRPr="00221812">
        <w:rPr>
          <w:sz w:val="16"/>
        </w:rPr>
        <w:t xml:space="preserve">For Black children, </w:t>
      </w:r>
      <w:r w:rsidRPr="008E6D6E">
        <w:rPr>
          <w:rStyle w:val="StyleUnderline"/>
          <w:highlight w:val="green"/>
        </w:rPr>
        <w:t>schools and classrooms</w:t>
      </w:r>
      <w:r w:rsidRPr="00221812">
        <w:rPr>
          <w:rStyle w:val="StyleUnderline"/>
        </w:rPr>
        <w:t xml:space="preserve"> have become spaces where they are killed by anti-Black violence and </w:t>
      </w:r>
      <w:r w:rsidRPr="008E6D6E">
        <w:rPr>
          <w:rStyle w:val="StyleUnderline"/>
          <w:highlight w:val="green"/>
        </w:rPr>
        <w:t>live in a constant state of terror</w:t>
      </w:r>
      <w:r w:rsidRPr="00221812">
        <w:rPr>
          <w:sz w:val="16"/>
        </w:rPr>
        <w:t xml:space="preserve">. This killing is different from the violent murdering that claimed the life of Trayvon Martin. </w:t>
      </w:r>
      <w:r w:rsidRPr="008E6D6E">
        <w:rPr>
          <w:rStyle w:val="StyleUnderline"/>
          <w:highlight w:val="green"/>
        </w:rPr>
        <w:t>The murdering that Black youth face in education is</w:t>
      </w:r>
      <w:r w:rsidRPr="00221812">
        <w:rPr>
          <w:rStyle w:val="StyleUnderline"/>
        </w:rPr>
        <w:t xml:space="preserve"> a slow death,</w:t>
      </w:r>
      <w:r w:rsidRPr="00221812">
        <w:rPr>
          <w:sz w:val="16"/>
        </w:rPr>
        <w:t xml:space="preserve"> a death of the spirit, what Bettina Love (2014) refers to as “</w:t>
      </w:r>
      <w:r w:rsidRPr="008E6D6E">
        <w:rPr>
          <w:rStyle w:val="StyleUnderline"/>
          <w:highlight w:val="green"/>
        </w:rPr>
        <w:t>spirit murder</w:t>
      </w:r>
      <w:r w:rsidRPr="00221812">
        <w:rPr>
          <w:rStyle w:val="StyleUnderline"/>
        </w:rPr>
        <w:t xml:space="preserve">,” </w:t>
      </w:r>
      <w:r w:rsidRPr="008E6D6E">
        <w:rPr>
          <w:rStyle w:val="StyleUnderline"/>
          <w:highlight w:val="green"/>
        </w:rPr>
        <w:t>that results in</w:t>
      </w:r>
      <w:r w:rsidRPr="00221812">
        <w:rPr>
          <w:rStyle w:val="StyleUnderline"/>
        </w:rPr>
        <w:t xml:space="preserve"> the </w:t>
      </w:r>
      <w:r w:rsidRPr="008E6D6E">
        <w:rPr>
          <w:rStyle w:val="StyleUnderline"/>
          <w:highlight w:val="green"/>
        </w:rPr>
        <w:t>claiming</w:t>
      </w:r>
      <w:r w:rsidRPr="00221812">
        <w:rPr>
          <w:rStyle w:val="StyleUnderline"/>
        </w:rPr>
        <w:t xml:space="preserve"> of </w:t>
      </w:r>
      <w:r w:rsidRPr="008E6D6E">
        <w:rPr>
          <w:rStyle w:val="StyleUnderline"/>
          <w:highlight w:val="green"/>
        </w:rPr>
        <w:t>the souls of Black children</w:t>
      </w:r>
      <w:r w:rsidRPr="00221812">
        <w:rPr>
          <w:sz w:val="16"/>
        </w:rPr>
        <w:t xml:space="preserve">. Within a school context, </w:t>
      </w:r>
      <w:r w:rsidRPr="008E6D6E">
        <w:rPr>
          <w:rStyle w:val="StyleUnderline"/>
          <w:highlight w:val="green"/>
        </w:rPr>
        <w:t>spirit murdering can be understood as the “denial of inclusion</w:t>
      </w:r>
      <w:r w:rsidRPr="00221812">
        <w:rPr>
          <w:rStyle w:val="StyleUnderline"/>
        </w:rPr>
        <w:t xml:space="preserve">, protection, safety, nurturance, and acceptance </w:t>
      </w:r>
      <w:r w:rsidRPr="008E6D6E">
        <w:rPr>
          <w:rStyle w:val="StyleUnderline"/>
          <w:highlight w:val="green"/>
        </w:rPr>
        <w:t>because of fixed, yet fluid</w:t>
      </w:r>
      <w:r w:rsidRPr="00221812">
        <w:rPr>
          <w:rStyle w:val="StyleUnderline"/>
        </w:rPr>
        <w:t xml:space="preserve"> and moldable </w:t>
      </w:r>
      <w:r w:rsidRPr="008E6D6E">
        <w:rPr>
          <w:rStyle w:val="StyleUnderline"/>
          <w:highlight w:val="green"/>
        </w:rPr>
        <w:t>structures of racism</w:t>
      </w:r>
      <w:r w:rsidRPr="00221812">
        <w:rPr>
          <w:sz w:val="16"/>
        </w:rPr>
        <w:t xml:space="preserve">” (Love, 2014) that are </w:t>
      </w:r>
      <w:r w:rsidRPr="00221812">
        <w:rPr>
          <w:rStyle w:val="StyleUnderline"/>
        </w:rPr>
        <w:t xml:space="preserve">inscribed </w:t>
      </w:r>
      <w:r w:rsidRPr="008E6D6E">
        <w:rPr>
          <w:rStyle w:val="StyleUnderline"/>
          <w:highlight w:val="green"/>
        </w:rPr>
        <w:t>in the anti-Black spatial imaginary</w:t>
      </w:r>
      <w:r w:rsidRPr="00221812">
        <w:rPr>
          <w:sz w:val="16"/>
        </w:rPr>
        <w:t xml:space="preserve">. As sites of spatialized terror, </w:t>
      </w:r>
      <w:r w:rsidRPr="00221812">
        <w:rPr>
          <w:rStyle w:val="StyleUnderline"/>
        </w:rPr>
        <w:t>Black youth are humiliated, invisibilized, dehumanized and destroyed by at least five types of anti-Black violence in schools: (a) physical, (b) symbolic, (c) linguistic, (d) curricular and pedagogical, and (e) systemic.</w:t>
      </w:r>
    </w:p>
    <w:p w14:paraId="04D22A41" w14:textId="77777777" w:rsidR="00AA6B75" w:rsidRPr="00221812" w:rsidRDefault="00AA6B75" w:rsidP="00AA6B75">
      <w:pPr>
        <w:rPr>
          <w:sz w:val="16"/>
        </w:rPr>
      </w:pPr>
      <w:r w:rsidRPr="00221812">
        <w:rPr>
          <w:sz w:val="16"/>
        </w:rPr>
        <w:t xml:space="preserve">Boutte and Bryan (2019) define </w:t>
      </w:r>
      <w:r w:rsidRPr="00221812">
        <w:rPr>
          <w:rStyle w:val="StyleUnderline"/>
        </w:rPr>
        <w:t>physical violence as the abuse and assault that stems from racial discrimination and prejudicial ideologies and beliefs</w:t>
      </w:r>
      <w:r w:rsidRPr="00221812">
        <w:rPr>
          <w:sz w:val="16"/>
        </w:rPr>
        <w:t xml:space="preserve">. They </w:t>
      </w:r>
      <w:r w:rsidRPr="00221812">
        <w:rPr>
          <w:rStyle w:val="StyleUnderline"/>
        </w:rPr>
        <w:t>define symbolic violence as a metaphorical representation of violence</w:t>
      </w:r>
      <w:r w:rsidRPr="00221812">
        <w:rPr>
          <w:sz w:val="16"/>
        </w:rPr>
        <w:t xml:space="preserve"> that stems from racial abuse and suffering against the humanity and spirit of Black people. </w:t>
      </w:r>
      <w:r w:rsidRPr="00221812">
        <w:rPr>
          <w:rStyle w:val="StyleUnderline"/>
        </w:rPr>
        <w:t>Linguistic violence</w:t>
      </w:r>
      <w:r w:rsidRPr="00221812">
        <w:rPr>
          <w:sz w:val="16"/>
        </w:rPr>
        <w:t xml:space="preserve">, they define as </w:t>
      </w:r>
      <w:r w:rsidRPr="008E6D6E">
        <w:rPr>
          <w:rStyle w:val="StyleUnderline"/>
          <w:highlight w:val="green"/>
        </w:rPr>
        <w:t>the policing of African American Language and ways of speech</w:t>
      </w:r>
      <w:r w:rsidRPr="00221812">
        <w:rPr>
          <w:sz w:val="16"/>
        </w:rPr>
        <w:t xml:space="preserve">. Boutte and Bryan define </w:t>
      </w:r>
      <w:r w:rsidRPr="00221812">
        <w:rPr>
          <w:rStyle w:val="StyleUnderline"/>
        </w:rPr>
        <w:t xml:space="preserve">curricular and pedagogical violence as a form of violence that infiltrates school curricular and </w:t>
      </w:r>
      <w:r w:rsidRPr="008E6D6E">
        <w:rPr>
          <w:rStyle w:val="StyleUnderline"/>
          <w:highlight w:val="green"/>
        </w:rPr>
        <w:t>pedagogy that value Eurocentric ways of knowing</w:t>
      </w:r>
      <w:r w:rsidRPr="00221812">
        <w:rPr>
          <w:sz w:val="16"/>
        </w:rPr>
        <w:t xml:space="preserve">. Finally, </w:t>
      </w:r>
      <w:r w:rsidRPr="00221812">
        <w:rPr>
          <w:rStyle w:val="StyleUnderline"/>
        </w:rPr>
        <w:t>systemic violence is deeply ingrained within the structures, processes, and policies of schools</w:t>
      </w:r>
      <w:r w:rsidRPr="00221812">
        <w:rPr>
          <w:sz w:val="16"/>
        </w:rPr>
        <w:t xml:space="preserve">. The aforementioned forms of violence work in tandem to terrorize Black children on a daily basis. </w:t>
      </w:r>
      <w:r w:rsidRPr="008E6D6E">
        <w:rPr>
          <w:rStyle w:val="StyleUnderline"/>
          <w:highlight w:val="green"/>
        </w:rPr>
        <w:t>The</w:t>
      </w:r>
      <w:r w:rsidRPr="00221812">
        <w:rPr>
          <w:sz w:val="16"/>
        </w:rPr>
        <w:t xml:space="preserve"> sheer </w:t>
      </w:r>
      <w:r w:rsidRPr="008E6D6E">
        <w:rPr>
          <w:rStyle w:val="StyleUnderline"/>
          <w:highlight w:val="green"/>
        </w:rPr>
        <w:t>reality for Black students that such violence encodes their educational experiences creates an environment of unrelenting fear</w:t>
      </w:r>
      <w:r w:rsidRPr="00221812">
        <w:rPr>
          <w:rStyle w:val="StyleUnderline"/>
        </w:rPr>
        <w:t>.</w:t>
      </w:r>
    </w:p>
    <w:p w14:paraId="0DABB318" w14:textId="77777777" w:rsidR="00AA6B75" w:rsidRPr="00221812" w:rsidRDefault="00AA6B75" w:rsidP="00AA6B75">
      <w:pPr>
        <w:rPr>
          <w:sz w:val="16"/>
        </w:rPr>
      </w:pPr>
      <w:r w:rsidRPr="008E6D6E">
        <w:rPr>
          <w:rStyle w:val="StyleUnderline"/>
          <w:highlight w:val="green"/>
        </w:rPr>
        <w:t>How do Black children learn</w:t>
      </w:r>
      <w:r w:rsidRPr="00221812">
        <w:rPr>
          <w:rStyle w:val="StyleUnderline"/>
        </w:rPr>
        <w:t xml:space="preserve"> and grow </w:t>
      </w:r>
      <w:r w:rsidRPr="008E6D6E">
        <w:rPr>
          <w:rStyle w:val="StyleUnderline"/>
          <w:highlight w:val="green"/>
        </w:rPr>
        <w:t>when their space of learning is defined by terror</w:t>
      </w:r>
      <w:r w:rsidRPr="00221812">
        <w:rPr>
          <w:rStyle w:val="StyleUnderline"/>
        </w:rPr>
        <w:t>?</w:t>
      </w:r>
      <w:r w:rsidRPr="00221812">
        <w:rPr>
          <w:sz w:val="16"/>
        </w:rPr>
        <w:t xml:space="preserve"> How can a child academically and socially flourish when they know that they are never safe? How can school leaders reconstruct and reimagine schools to reduce (or altogether eliminate) the persistence of terror? Given that schools are sites of spatialized terror, I believe that holistic healing can happen if there is a deliberate focus on centering the possibilities and futures of Black children. Dumas and Nelson (2016) insist that educational researchers and practitioners imagine school spaces as “sites of possibility.” In doing this, Warren and Coles (2020) theorize </w:t>
      </w:r>
      <w:r w:rsidRPr="00221812">
        <w:rPr>
          <w:rStyle w:val="StyleUnderline"/>
        </w:rPr>
        <w:t>Black Education Spaces (BES) as physical locations</w:t>
      </w:r>
      <w:r w:rsidRPr="00221812">
        <w:rPr>
          <w:sz w:val="16"/>
        </w:rPr>
        <w:t xml:space="preserve"> in and around school buildings </w:t>
      </w:r>
      <w:r w:rsidRPr="00221812">
        <w:rPr>
          <w:rStyle w:val="StyleUnderline"/>
        </w:rPr>
        <w:t>or other cultural symbols, practices, and traditions that facilitate Black people’s well-being</w:t>
      </w:r>
      <w:r w:rsidRPr="00221812">
        <w:rPr>
          <w:sz w:val="16"/>
        </w:rPr>
        <w:t xml:space="preserve">. </w:t>
      </w:r>
      <w:r w:rsidRPr="00221812">
        <w:rPr>
          <w:rStyle w:val="StyleUnderline"/>
        </w:rPr>
        <w:t xml:space="preserve">Such </w:t>
      </w:r>
      <w:r w:rsidRPr="008E6D6E">
        <w:rPr>
          <w:rStyle w:val="StyleUnderline"/>
          <w:highlight w:val="green"/>
        </w:rPr>
        <w:t>spaces</w:t>
      </w:r>
      <w:r w:rsidRPr="00221812">
        <w:rPr>
          <w:sz w:val="16"/>
        </w:rPr>
        <w:t xml:space="preserve">, however, </w:t>
      </w:r>
      <w:r w:rsidRPr="008E6D6E">
        <w:rPr>
          <w:rStyle w:val="StyleUnderline"/>
          <w:highlight w:val="green"/>
        </w:rPr>
        <w:t>cannot exist when educators are subjecting Black youth to spirit murder</w:t>
      </w:r>
      <w:r w:rsidRPr="00221812">
        <w:rPr>
          <w:rStyle w:val="StyleUnderline"/>
        </w:rPr>
        <w:t xml:space="preserve"> in the classroom.</w:t>
      </w:r>
      <w:r w:rsidRPr="00221812">
        <w:rPr>
          <w:sz w:val="16"/>
        </w:rPr>
        <w:t xml:space="preserve"> If the curation of BES is to occur and the process of healing is to commence, then school leaders must engage all educators across the school in a process to actively reimagine schools to resist manifestations and imaginations of anti-Blackness. This is essential for Black children since the very foundation of schools is designed against their humanity.</w:t>
      </w:r>
    </w:p>
    <w:p w14:paraId="0F024B08" w14:textId="77777777" w:rsidR="00AA6B75" w:rsidRDefault="00AA6B75" w:rsidP="00AA6B75">
      <w:pPr>
        <w:rPr>
          <w:sz w:val="16"/>
        </w:rPr>
      </w:pPr>
      <w:r w:rsidRPr="00221812">
        <w:rPr>
          <w:rStyle w:val="StyleUnderline"/>
        </w:rPr>
        <w:t>School leaders must develop pedagogies that acknowledge the anti-Black spatial imagination that is stabilized in schools</w:t>
      </w:r>
      <w:r w:rsidRPr="00221812">
        <w:rPr>
          <w:sz w:val="16"/>
        </w:rPr>
        <w:t xml:space="preserve">. To begin, </w:t>
      </w:r>
      <w:r w:rsidRPr="00221812">
        <w:rPr>
          <w:rStyle w:val="StyleUnderline"/>
        </w:rPr>
        <w:t xml:space="preserve">schools must eradicate disciplinary policies that terrorize Black bodies and replace those policies with approaches that affirm and restore Black students’ humanity. </w:t>
      </w:r>
      <w:r w:rsidRPr="008E6D6E">
        <w:rPr>
          <w:rStyle w:val="StyleUnderline"/>
          <w:highlight w:val="green"/>
        </w:rPr>
        <w:t>School</w:t>
      </w:r>
      <w:r w:rsidRPr="00221812">
        <w:rPr>
          <w:rStyle w:val="StyleUnderline"/>
        </w:rPr>
        <w:t xml:space="preserve"> leader</w:t>
      </w:r>
      <w:r w:rsidRPr="008E6D6E">
        <w:rPr>
          <w:rStyle w:val="StyleUnderline"/>
          <w:highlight w:val="green"/>
        </w:rPr>
        <w:t>s</w:t>
      </w:r>
      <w:r w:rsidRPr="00221812">
        <w:rPr>
          <w:rStyle w:val="StyleUnderline"/>
        </w:rPr>
        <w:t xml:space="preserve"> </w:t>
      </w:r>
      <w:r w:rsidRPr="008E6D6E">
        <w:rPr>
          <w:rStyle w:val="StyleUnderline"/>
          <w:highlight w:val="green"/>
        </w:rPr>
        <w:t>must center the revolutionary power and freedom dreams of Black youth</w:t>
      </w:r>
      <w:r w:rsidRPr="00221812">
        <w:rPr>
          <w:sz w:val="16"/>
        </w:rPr>
        <w:t xml:space="preserve">. Black people have long persisted under terrorizing conditions. Yet, unsettling the terror that haunts Black people’s existence can play a critical role in transforming the hostile and assaultive climates of public education. Finally, </w:t>
      </w:r>
      <w:r w:rsidRPr="00221812">
        <w:rPr>
          <w:rStyle w:val="StyleUnderline"/>
        </w:rPr>
        <w:t xml:space="preserve">school leaders must work in collaboration with families and communities in ways that foster the three dimensions of BES: self-determination, self-actualization, and self-efficacy </w:t>
      </w:r>
      <w:r w:rsidRPr="00221812">
        <w:rPr>
          <w:sz w:val="16"/>
        </w:rPr>
        <w:t>(Warren &amp; Coles, 2020).</w:t>
      </w:r>
    </w:p>
    <w:p w14:paraId="21D78E7D" w14:textId="77777777" w:rsidR="00527F7B" w:rsidRPr="00111C30" w:rsidRDefault="00527F7B" w:rsidP="00527F7B">
      <w:pPr>
        <w:pStyle w:val="Heading4"/>
        <w:shd w:val="clear" w:color="auto" w:fill="FFFFFF"/>
        <w:spacing w:before="0" w:line="264" w:lineRule="atLeast"/>
        <w:rPr>
          <w:rFonts w:cs="Calibri"/>
          <w:color w:val="000000"/>
          <w:sz w:val="21"/>
          <w:szCs w:val="21"/>
        </w:rPr>
      </w:pPr>
      <w:r>
        <w:rPr>
          <w:rFonts w:cs="Calibri"/>
        </w:rPr>
        <w:lastRenderedPageBreak/>
        <w:t xml:space="preserve">Debate </w:t>
      </w:r>
      <w:r>
        <w:rPr>
          <w:rFonts w:cs="Calibri"/>
          <w:u w:val="single"/>
        </w:rPr>
        <w:t>oversaturates</w:t>
      </w:r>
      <w:r>
        <w:rPr>
          <w:rFonts w:cs="Calibri"/>
        </w:rPr>
        <w:t xml:space="preserve"> truth – you should overcorrect neg because none of the aff’s truth claims can be confirmed.</w:t>
      </w:r>
    </w:p>
    <w:p w14:paraId="6582064F" w14:textId="77777777" w:rsidR="00527F7B" w:rsidRPr="00945ED1" w:rsidRDefault="00527F7B" w:rsidP="00527F7B">
      <w:pPr>
        <w:rPr>
          <w:sz w:val="16"/>
          <w:szCs w:val="16"/>
        </w:rPr>
      </w:pPr>
      <w:r w:rsidRPr="00945ED1">
        <w:rPr>
          <w:rStyle w:val="Style13ptBold"/>
        </w:rPr>
        <w:t xml:space="preserve">Artrip and Debrix 18 </w:t>
      </w:r>
      <w:r w:rsidRPr="00945ED1">
        <w:rPr>
          <w:sz w:val="16"/>
          <w:szCs w:val="16"/>
        </w:rPr>
        <w:t xml:space="preserve">(Ryan E. Atrip. Teaches in Philosophy and Political Science at Guilford College and Elon University. Francoix Debrix. Director of the ASPECT program and Professor of Political Science at Virginia Tech. (2018). The viral mediation of terror: ISIS, image, implosion. </w:t>
      </w:r>
      <w:r w:rsidRPr="00945ED1">
        <w:rPr>
          <w:i/>
          <w:sz w:val="16"/>
          <w:szCs w:val="16"/>
        </w:rPr>
        <w:t>Critical Studies in Media Communication,</w:t>
      </w:r>
      <w:r w:rsidRPr="00945ED1">
        <w:rPr>
          <w:sz w:val="16"/>
          <w:szCs w:val="16"/>
        </w:rPr>
        <w:t xml:space="preserve"> 35:1, 74-88, DOI:10.1080/15295036.2017.1393099) //Memorial CS</w:t>
      </w:r>
    </w:p>
    <w:p w14:paraId="4838E7AE" w14:textId="77777777" w:rsidR="00527F7B" w:rsidRPr="00945ED1" w:rsidRDefault="00527F7B" w:rsidP="00527F7B">
      <w:pPr>
        <w:rPr>
          <w:sz w:val="12"/>
        </w:rPr>
      </w:pPr>
      <w:r w:rsidRPr="00945ED1">
        <w:rPr>
          <w:rStyle w:val="StyleUnderline"/>
        </w:rPr>
        <w:t>A crucial feature of the contemporary media system (and its</w:t>
      </w:r>
      <w:r w:rsidRPr="00945ED1">
        <w:rPr>
          <w:sz w:val="12"/>
        </w:rPr>
        <w:t xml:space="preserve"> accompanying </w:t>
      </w:r>
      <w:r w:rsidRPr="00945ED1">
        <w:rPr>
          <w:rStyle w:val="StyleUnderline"/>
        </w:rPr>
        <w:t xml:space="preserve">global circulation of images) is </w:t>
      </w:r>
      <w:r w:rsidRPr="00945ED1">
        <w:rPr>
          <w:rStyle w:val="StyleUnderline"/>
          <w:highlight w:val="cyan"/>
        </w:rPr>
        <w:t>oversaturation</w:t>
      </w:r>
      <w:r w:rsidRPr="00945ED1">
        <w:rPr>
          <w:sz w:val="12"/>
        </w:rPr>
        <w:t xml:space="preserve">. </w:t>
      </w:r>
      <w:r w:rsidRPr="00945ED1">
        <w:rPr>
          <w:rStyle w:val="StyleUnderline"/>
        </w:rPr>
        <w:t xml:space="preserve">This oversaturation of media </w:t>
      </w:r>
      <w:r w:rsidRPr="00945ED1">
        <w:rPr>
          <w:rStyle w:val="StyleUnderline"/>
          <w:highlight w:val="cyan"/>
        </w:rPr>
        <w:t>is characterized by</w:t>
      </w:r>
      <w:r w:rsidRPr="00945ED1">
        <w:rPr>
          <w:rStyle w:val="StyleUnderline"/>
        </w:rPr>
        <w:t xml:space="preserve"> so-called </w:t>
      </w:r>
      <w:r w:rsidRPr="00945ED1">
        <w:rPr>
          <w:rStyle w:val="Emphasis"/>
          <w:highlight w:val="cyan"/>
        </w:rPr>
        <w:t>viral</w:t>
      </w:r>
      <w:r w:rsidRPr="00945ED1">
        <w:rPr>
          <w:rStyle w:val="Emphasis"/>
        </w:rPr>
        <w:t xml:space="preserve"> patterns of production, </w:t>
      </w:r>
      <w:r w:rsidRPr="00945ED1">
        <w:rPr>
          <w:rStyle w:val="Emphasis"/>
          <w:highlight w:val="cyan"/>
        </w:rPr>
        <w:t>dissemination, and consumption</w:t>
      </w:r>
      <w:r w:rsidRPr="00945ED1">
        <w:rPr>
          <w:rStyle w:val="Emphasis"/>
        </w:rPr>
        <w:t xml:space="preserve"> of content</w:t>
      </w:r>
      <w:r w:rsidRPr="00945ED1">
        <w:rPr>
          <w:sz w:val="12"/>
        </w:rPr>
        <w:t xml:space="preserve">, </w:t>
      </w:r>
      <w:r w:rsidRPr="00945ED1">
        <w:rPr>
          <w:rStyle w:val="StyleUnderline"/>
        </w:rPr>
        <w:t>often achieved through globally networked digital platforms</w:t>
      </w:r>
      <w:r w:rsidRPr="00945ED1">
        <w:rPr>
          <w:sz w:val="12"/>
        </w:rPr>
        <w:t xml:space="preserve">. Enabled by a seemingly exponential growth of networks and by ever-widened thresholds of social connectivity, digital technologies have ushered in an unprecedented intensity of information production. </w:t>
      </w:r>
      <w:r w:rsidRPr="00945ED1">
        <w:rPr>
          <w:rStyle w:val="StyleUnderline"/>
          <w:highlight w:val="cyan"/>
        </w:rPr>
        <w:t>Today’s</w:t>
      </w:r>
      <w:r w:rsidRPr="00945ED1">
        <w:rPr>
          <w:sz w:val="12"/>
        </w:rPr>
        <w:t xml:space="preserve"> global </w:t>
      </w:r>
      <w:r w:rsidRPr="00945ED1">
        <w:rPr>
          <w:rStyle w:val="StyleUnderline"/>
          <w:highlight w:val="cyan"/>
        </w:rPr>
        <w:t>mediascape is</w:t>
      </w:r>
      <w:r w:rsidRPr="00945ED1">
        <w:rPr>
          <w:rStyle w:val="StyleUnderline"/>
        </w:rPr>
        <w:t xml:space="preserve"> perhaps best </w:t>
      </w:r>
      <w:r w:rsidRPr="00945ED1">
        <w:rPr>
          <w:rStyle w:val="StyleUnderline"/>
          <w:highlight w:val="cyan"/>
        </w:rPr>
        <w:t>defined by</w:t>
      </w:r>
      <w:r w:rsidRPr="00945ED1">
        <w:rPr>
          <w:rStyle w:val="StyleUnderline"/>
        </w:rPr>
        <w:t xml:space="preserve"> its </w:t>
      </w:r>
      <w:r w:rsidRPr="00945ED1">
        <w:rPr>
          <w:rStyle w:val="StyleUnderline"/>
          <w:highlight w:val="cyan"/>
        </w:rPr>
        <w:t>immeasurable</w:t>
      </w:r>
      <w:r w:rsidRPr="00945ED1">
        <w:rPr>
          <w:rStyle w:val="StyleUnderline"/>
        </w:rPr>
        <w:t xml:space="preserve"> volume of </w:t>
      </w:r>
      <w:r w:rsidRPr="00945ED1">
        <w:rPr>
          <w:rStyle w:val="StyleUnderline"/>
          <w:highlight w:val="cyan"/>
        </w:rPr>
        <w:t>communicative activity</w:t>
      </w:r>
      <w:r w:rsidRPr="00945ED1">
        <w:rPr>
          <w:sz w:val="12"/>
        </w:rPr>
        <w:t xml:space="preserve">, </w:t>
      </w:r>
      <w:r w:rsidRPr="00945ED1">
        <w:rPr>
          <w:rStyle w:val="StyleUnderline"/>
        </w:rPr>
        <w:t>constituted by an interminable accumulation/circulation of representational images</w:t>
      </w:r>
      <w:r w:rsidRPr="00945ED1">
        <w:rPr>
          <w:sz w:val="12"/>
        </w:rPr>
        <w:t xml:space="preserve"> (thus, it may be more apt to call it a global media circuitry). In order to theorize the relevance of the accumulative/circulatory effects of representation taking place throughout contemporary media processes, we turn to Jean Baudrillard’s theory of simulation. According to Baudrillard’s theory of simulation, images have a tendency to “exceed” their original or intended function to represent, reflect, or describe some facet of reality. Images eventually overtake, overwhelm, and erase the possibility of originality or referential certainty. For Baudrillard (1983b), this takes place over the course of four “successive phases of the image” (p. 11). The first stage corresponds to the representational function of the image in its most ideal form. It describes a moment in the development of western thought—less likely an actual historical moment than one retroactively imposed on or assumed by western thought itself—whereby any reality can be perfectly reflected by an image. A second stage emerges as a response or opposition to the notion of representational faithfulness. It introduces the possibility of representational malfunction (often deployed intentionally), and it relates to what Baudrillard (1993) refers to in Symbolic Exchange and Death as “the counterfeit,” something that, Baudrillard claims, is “the dominant schema in the ‘classical period’” (p. 50). With the counterfeit, the image does not accurately represent anymore but rather “masks or perverts a basic reality” (Baudrillard, 1983b, p. 11). Representation gives way to distortion. Or, to put it somewhat differently, representation as distortion can now mislead, hide, cheat, dissimulate, or facilitate the production (and valuation) of lies and untruths (or counter-realities). In a third stage, Baudrillard (1983b) theorizes that the image now “masks the absence of a basic reality” (p. 11). The third stage marks a radical break from the first and second stages, and from representation in general. Representation becomes more or less a ruse or a lure; it can no longer be trusted (it cannot even be trusted to spread lies or falsehoods). In the third stage, the image’s “true” function is neither to reflect nor to distort, but rather to mask the impossibility of representation. Baudrillard (1996) conceptualizes that a crater has been left in the wake of a reality whose referentiality/representability has been “murdered” by the image itself, by the lure of representation, and by the desire to over-signify by way of the image. This third stage is marked by an over or hyperactive global (re)production of images and meanings in a panic mode eager to restore reality/referentiality at all costs. The demands that the real always be meaningful are everywhere in excess. “There is a proliferation of myths of origin and signs of reality; of second-hand truth, objectivity and authenticity. […] there is a panic-stricken production of the real and the referential, above and parallel to the panic of material production,” writes Baudrillard (1983b, pp. 12– 13). </w:t>
      </w:r>
      <w:r w:rsidRPr="00945ED1">
        <w:rPr>
          <w:rStyle w:val="StyleUnderline"/>
          <w:highlight w:val="cyan"/>
        </w:rPr>
        <w:t>A panic-driven sense of reality’s</w:t>
      </w:r>
      <w:r w:rsidRPr="00945ED1">
        <w:rPr>
          <w:rStyle w:val="StyleUnderline"/>
        </w:rPr>
        <w:t xml:space="preserve"> radical </w:t>
      </w:r>
      <w:r w:rsidRPr="00945ED1">
        <w:rPr>
          <w:rStyle w:val="StyleUnderline"/>
          <w:highlight w:val="cyan"/>
        </w:rPr>
        <w:t xml:space="preserve">absence </w:t>
      </w:r>
      <w:r w:rsidRPr="00945ED1">
        <w:rPr>
          <w:rStyle w:val="Emphasis"/>
          <w:highlight w:val="cyan"/>
        </w:rPr>
        <w:t>generates</w:t>
      </w:r>
      <w:r w:rsidRPr="00945ED1">
        <w:rPr>
          <w:rStyle w:val="Emphasis"/>
        </w:rPr>
        <w:t xml:space="preserve"> a </w:t>
      </w:r>
      <w:r w:rsidRPr="00945ED1">
        <w:rPr>
          <w:rStyle w:val="Emphasis"/>
          <w:highlight w:val="cyan"/>
        </w:rPr>
        <w:t>crisis about</w:t>
      </w:r>
      <w:r w:rsidRPr="00945ED1">
        <w:rPr>
          <w:rStyle w:val="Emphasis"/>
        </w:rPr>
        <w:t xml:space="preserve"> the </w:t>
      </w:r>
      <w:r w:rsidRPr="00945ED1">
        <w:rPr>
          <w:rStyle w:val="Emphasis"/>
          <w:highlight w:val="cyan"/>
        </w:rPr>
        <w:t>capacity of</w:t>
      </w:r>
      <w:r w:rsidRPr="00945ED1">
        <w:rPr>
          <w:rStyle w:val="Emphasis"/>
        </w:rPr>
        <w:t xml:space="preserve"> verifiable truth and </w:t>
      </w:r>
      <w:r w:rsidRPr="00945ED1">
        <w:rPr>
          <w:rStyle w:val="Emphasis"/>
          <w:highlight w:val="cyan"/>
        </w:rPr>
        <w:t>representable meaning</w:t>
      </w:r>
      <w:r w:rsidRPr="00945ED1">
        <w:rPr>
          <w:sz w:val="12"/>
        </w:rPr>
        <w:t>. Still, according to this (il)logic, it is not enough to say that the absence of the real creates a void of meaning and truth inside which the entirety of western thought and its belief-systems disappear. Frantically, this void also stimulates and simulates reproductive effects driven by disappointment (that the real is no more) but also by desire (that the quest for the real produce more and more reality). Thus, this stage of “representation” or of reality-production also inevitably turns toward proliferation and saturation of all the signs that can stand for the real itself.</w:t>
      </w:r>
      <w:r w:rsidRPr="00945ED1">
        <w:rPr>
          <w:rStyle w:val="StyleUnderline"/>
        </w:rPr>
        <w:t xml:space="preserve"> </w:t>
      </w:r>
      <w:r w:rsidRPr="00945ED1">
        <w:rPr>
          <w:rStyle w:val="StyleUnderline"/>
          <w:highlight w:val="cyan"/>
        </w:rPr>
        <w:t>The less reality is present, the more</w:t>
      </w:r>
      <w:r w:rsidRPr="00945ED1">
        <w:rPr>
          <w:rStyle w:val="StyleUnderline"/>
        </w:rPr>
        <w:t xml:space="preserve"> its </w:t>
      </w:r>
      <w:r w:rsidRPr="00945ED1">
        <w:rPr>
          <w:rStyle w:val="StyleUnderline"/>
          <w:highlight w:val="cyan"/>
        </w:rPr>
        <w:t>signs, as substitutes</w:t>
      </w:r>
      <w:r w:rsidRPr="00945ED1">
        <w:rPr>
          <w:rStyle w:val="StyleUnderline"/>
        </w:rPr>
        <w:t xml:space="preserve"> for the real, </w:t>
      </w:r>
      <w:r w:rsidRPr="00945ED1">
        <w:rPr>
          <w:rStyle w:val="StyleUnderline"/>
          <w:highlight w:val="cyan"/>
        </w:rPr>
        <w:t>proliferate.</w:t>
      </w:r>
      <w:r w:rsidRPr="00945ED1">
        <w:rPr>
          <w:sz w:val="12"/>
        </w:rPr>
        <w:t xml:space="preserve"> As Baudrillard (2005) puts it: </w:t>
      </w:r>
      <w:r w:rsidRPr="00945ED1">
        <w:rPr>
          <w:rStyle w:val="StyleUnderline"/>
        </w:rPr>
        <w:t>“We live in terror both of the excess of meaning and of total meaninglessness”</w:t>
      </w:r>
      <w:r w:rsidRPr="00945ED1">
        <w:rPr>
          <w:sz w:val="12"/>
        </w:rPr>
        <w:t xml:space="preserve"> (p. 134). </w:t>
      </w:r>
      <w:r w:rsidRPr="00945ED1">
        <w:rPr>
          <w:rStyle w:val="StyleUnderline"/>
          <w:highlight w:val="cyan"/>
        </w:rPr>
        <w:t>Demands on reality to be</w:t>
      </w:r>
      <w:r w:rsidRPr="00945ED1">
        <w:rPr>
          <w:rStyle w:val="StyleUnderline"/>
        </w:rPr>
        <w:t xml:space="preserve"> exponentially </w:t>
      </w:r>
      <w:r w:rsidRPr="00945ED1">
        <w:rPr>
          <w:rStyle w:val="StyleUnderline"/>
          <w:highlight w:val="cyan"/>
        </w:rPr>
        <w:t>re-enacted</w:t>
      </w:r>
      <w:r w:rsidRPr="00945ED1">
        <w:rPr>
          <w:rStyle w:val="StyleUnderline"/>
        </w:rPr>
        <w:t>, displayed, and proliferated</w:t>
      </w:r>
      <w:r w:rsidRPr="00945ED1">
        <w:rPr>
          <w:sz w:val="12"/>
        </w:rPr>
        <w:t xml:space="preserve"> (the new modalities of representation in this third phase) </w:t>
      </w:r>
      <w:r w:rsidRPr="00945ED1">
        <w:rPr>
          <w:rStyle w:val="Emphasis"/>
        </w:rPr>
        <w:t xml:space="preserve">further </w:t>
      </w:r>
      <w:r w:rsidRPr="00945ED1">
        <w:rPr>
          <w:rStyle w:val="Emphasis"/>
          <w:highlight w:val="cyan"/>
        </w:rPr>
        <w:t>deepen</w:t>
      </w:r>
      <w:r w:rsidRPr="00945ED1">
        <w:rPr>
          <w:rStyle w:val="Emphasis"/>
        </w:rPr>
        <w:t xml:space="preserve"> the </w:t>
      </w:r>
      <w:r w:rsidRPr="00945ED1">
        <w:rPr>
          <w:rStyle w:val="Emphasis"/>
          <w:highlight w:val="cyan"/>
        </w:rPr>
        <w:t>absence</w:t>
      </w:r>
      <w:r w:rsidRPr="00945ED1">
        <w:rPr>
          <w:rStyle w:val="Emphasis"/>
        </w:rPr>
        <w:t xml:space="preserve"> of the real</w:t>
      </w:r>
      <w:r w:rsidRPr="00945ED1">
        <w:rPr>
          <w:sz w:val="12"/>
        </w:rPr>
        <w:t xml:space="preserve">. Demands for evermore meaning (everything must make sense, be meaningful) exacerbate a general loss of certainty. Meaning, too, is about the exponential production and display of signs, signs that stand for what is meaningful. As Baudrillard (1988) writes, “Everywhere one seeks to produce meaning, to make the world signify, to render it visible. We are not, however, in danger of lacking meaning; quite to the contrary, we are gorged with meaning and it is killing us” (p. 63). Lastly, Baudrillard (1983b) arrives at a fourth stage of the image/simulation. Here, the image, indebted to the effects of absence-proliferation resulting from the third stage, “bears no relation to any reality whatever: it is its own pure simulacrum” (p. 11). This stage of the image relates to a phase of the “real” in which the effects of representation (or what formerly could be called representation) can now be conceptualized as a series of independent operations. Images now circulate and reproduce in more or less complete abstraction from the demands of referentiality. In effect, the “real” has been hollowed out by its own representations (as we saw in the third stage). Nothing is left of the real but its simulacra, its sign-images that circulate and are exchanged indiscriminately throughout a global mediascape. At this stage, </w:t>
      </w:r>
      <w:r w:rsidRPr="00945ED1">
        <w:rPr>
          <w:rStyle w:val="StyleUnderline"/>
          <w:highlight w:val="cyan"/>
        </w:rPr>
        <w:t>when we point to a “real” object</w:t>
      </w:r>
      <w:r w:rsidRPr="00945ED1">
        <w:rPr>
          <w:rStyle w:val="StyleUnderline"/>
        </w:rPr>
        <w:t xml:space="preserve"> in the world, </w:t>
      </w:r>
      <w:r w:rsidRPr="00945ED1">
        <w:rPr>
          <w:rStyle w:val="StyleUnderline"/>
          <w:highlight w:val="cyan"/>
        </w:rPr>
        <w:t>we</w:t>
      </w:r>
      <w:r w:rsidRPr="00945ED1">
        <w:rPr>
          <w:rStyle w:val="StyleUnderline"/>
        </w:rPr>
        <w:t xml:space="preserve"> actually </w:t>
      </w:r>
      <w:r w:rsidRPr="00945ED1">
        <w:rPr>
          <w:rStyle w:val="StyleUnderline"/>
          <w:highlight w:val="cyan"/>
        </w:rPr>
        <w:t>point to a hyper-mediation of the object</w:t>
      </w:r>
      <w:r w:rsidRPr="00945ED1">
        <w:rPr>
          <w:rStyle w:val="StyleUnderline"/>
        </w:rPr>
        <w:t xml:space="preserve"> and of its sign-function</w:t>
      </w:r>
      <w:r w:rsidRPr="00945ED1">
        <w:rPr>
          <w:sz w:val="12"/>
        </w:rPr>
        <w:t xml:space="preserve">, often to manifold images, </w:t>
      </w:r>
      <w:r w:rsidRPr="00945ED1">
        <w:rPr>
          <w:rStyle w:val="StyleUnderline"/>
        </w:rPr>
        <w:t>void of originality by virtue of having been hyper-circulated</w:t>
      </w:r>
      <w:r w:rsidRPr="00945ED1">
        <w:rPr>
          <w:sz w:val="12"/>
        </w:rPr>
        <w:t xml:space="preserve">. </w:t>
      </w:r>
      <w:r w:rsidRPr="00945ED1">
        <w:rPr>
          <w:rStyle w:val="StyleUnderline"/>
        </w:rPr>
        <w:t xml:space="preserve">The </w:t>
      </w:r>
      <w:r w:rsidRPr="00945ED1">
        <w:rPr>
          <w:rStyle w:val="StyleUnderline"/>
          <w:highlight w:val="cyan"/>
        </w:rPr>
        <w:t>mediation</w:t>
      </w:r>
      <w:r w:rsidRPr="00945ED1">
        <w:rPr>
          <w:rStyle w:val="StyleUnderline"/>
        </w:rPr>
        <w:t xml:space="preserve"> of reality has </w:t>
      </w:r>
      <w:r w:rsidRPr="00945ED1">
        <w:rPr>
          <w:rStyle w:val="StyleUnderline"/>
          <w:highlight w:val="cyan"/>
        </w:rPr>
        <w:t>led to</w:t>
      </w:r>
      <w:r w:rsidRPr="00945ED1">
        <w:rPr>
          <w:rStyle w:val="StyleUnderline"/>
        </w:rPr>
        <w:t xml:space="preserve"> the </w:t>
      </w:r>
      <w:r w:rsidRPr="00945ED1">
        <w:rPr>
          <w:rStyle w:val="StyleUnderline"/>
          <w:highlight w:val="cyan"/>
        </w:rPr>
        <w:t>disappearance of the real</w:t>
      </w:r>
      <w:r w:rsidRPr="00945ED1">
        <w:rPr>
          <w:rStyle w:val="StyleUnderline"/>
        </w:rPr>
        <w:t xml:space="preserve"> and representation, and we find instead a hallucinatory complex of “hyperreality” whereby things appear and in fact are “more real than the real”</w:t>
      </w:r>
      <w:r w:rsidRPr="00945ED1">
        <w:rPr>
          <w:sz w:val="12"/>
        </w:rPr>
        <w:t xml:space="preserve"> (Baudrillard, 1983a, p. 99). Baudrillard’s diagnosis about representation, reality, and their fateful (hyper)- mediation is reflected through many of the operations of contemporary media, particularly those that involve the proliferation and saturation of inputs and outputs in the global circuitry. </w:t>
      </w:r>
      <w:r w:rsidRPr="00945ED1">
        <w:rPr>
          <w:rStyle w:val="StyleUnderline"/>
          <w:highlight w:val="cyan"/>
        </w:rPr>
        <w:t>The</w:t>
      </w:r>
      <w:r w:rsidRPr="00945ED1">
        <w:rPr>
          <w:rStyle w:val="StyleUnderline"/>
        </w:rPr>
        <w:t xml:space="preserve"> immeasurable </w:t>
      </w:r>
      <w:r w:rsidRPr="00945ED1">
        <w:rPr>
          <w:rStyle w:val="StyleUnderline"/>
          <w:highlight w:val="cyan"/>
        </w:rPr>
        <w:t>volume of hyper-produced</w:t>
      </w:r>
      <w:r w:rsidRPr="00945ED1">
        <w:rPr>
          <w:rStyle w:val="StyleUnderline"/>
        </w:rPr>
        <w:t xml:space="preserve"> digital </w:t>
      </w:r>
      <w:r w:rsidRPr="00945ED1">
        <w:rPr>
          <w:rStyle w:val="StyleUnderline"/>
          <w:highlight w:val="cyan"/>
        </w:rPr>
        <w:t>contents</w:t>
      </w:r>
      <w:r w:rsidRPr="00945ED1">
        <w:rPr>
          <w:rStyle w:val="StyleUnderline"/>
        </w:rPr>
        <w:t xml:space="preserve"> seems to have </w:t>
      </w:r>
      <w:r w:rsidRPr="00945ED1">
        <w:rPr>
          <w:rStyle w:val="Emphasis"/>
          <w:highlight w:val="cyan"/>
        </w:rPr>
        <w:t>overwhelmed</w:t>
      </w:r>
      <w:r w:rsidRPr="00945ED1">
        <w:rPr>
          <w:rStyle w:val="Emphasis"/>
        </w:rPr>
        <w:t xml:space="preserve"> the </w:t>
      </w:r>
      <w:r w:rsidRPr="00945ED1">
        <w:rPr>
          <w:rStyle w:val="Emphasis"/>
          <w:highlight w:val="cyan"/>
        </w:rPr>
        <w:t>global circuits of</w:t>
      </w:r>
      <w:r w:rsidRPr="00945ED1">
        <w:rPr>
          <w:rStyle w:val="Emphasis"/>
        </w:rPr>
        <w:t xml:space="preserve"> communication</w:t>
      </w:r>
      <w:r w:rsidRPr="00945ED1">
        <w:rPr>
          <w:sz w:val="12"/>
        </w:rPr>
        <w:t xml:space="preserve">, representation, </w:t>
      </w:r>
      <w:r w:rsidRPr="00945ED1">
        <w:rPr>
          <w:rStyle w:val="Emphasis"/>
        </w:rPr>
        <w:t>and meaning/</w:t>
      </w:r>
      <w:r w:rsidRPr="00945ED1">
        <w:rPr>
          <w:rStyle w:val="Emphasis"/>
          <w:highlight w:val="cyan"/>
        </w:rPr>
        <w:t>signification</w:t>
      </w:r>
      <w:r w:rsidRPr="00945ED1">
        <w:rPr>
          <w:sz w:val="12"/>
        </w:rPr>
        <w:t xml:space="preserve">. The globalized world is faced with an irreducible complexity of interdependent transmissions, exchanges, and always expanding and morphing communication channels occurring between a multitude of networked actors/actants, interests, and media across the shifting realms of speculative finance, statecraft, international intelligence, the management of political processes, journalism, news-reporting/making, publishing, academia, or “scientific” expertise, and everyday consumer practices, on and on, ad nauseam. There occurs a widespread hyper-generation, hyper-distribution, and hyper-signification of causality and connectivity that, in turn, become virtually indistinguishable categories, excreted by digitally mediated social exchange, and often emerging as a series of signs or symptoms of the boundless growth of an implosive global system. </w:t>
      </w:r>
      <w:r w:rsidRPr="00945ED1">
        <w:rPr>
          <w:rStyle w:val="StyleUnderline"/>
          <w:highlight w:val="cyan"/>
        </w:rPr>
        <w:t>As the system grows</w:t>
      </w:r>
      <w:r w:rsidRPr="00945ED1">
        <w:rPr>
          <w:sz w:val="12"/>
        </w:rPr>
        <w:t xml:space="preserve">, </w:t>
      </w:r>
      <w:r w:rsidRPr="00945ED1">
        <w:rPr>
          <w:rStyle w:val="StyleUnderline"/>
        </w:rPr>
        <w:t>all meanings</w:t>
      </w:r>
      <w:r w:rsidRPr="00945ED1">
        <w:rPr>
          <w:sz w:val="12"/>
        </w:rPr>
        <w:t xml:space="preserve">, certainties, </w:t>
      </w:r>
      <w:r w:rsidRPr="00945ED1">
        <w:rPr>
          <w:rStyle w:val="StyleUnderline"/>
        </w:rPr>
        <w:t xml:space="preserve">and </w:t>
      </w:r>
      <w:r w:rsidRPr="00945ED1">
        <w:rPr>
          <w:rStyle w:val="StyleUnderline"/>
          <w:highlight w:val="cyan"/>
        </w:rPr>
        <w:t>truth-claims implode</w:t>
      </w:r>
      <w:r w:rsidRPr="00945ED1">
        <w:rPr>
          <w:sz w:val="12"/>
        </w:rPr>
        <w:t xml:space="preserve">. Within this implosive global system, mediation of the true and the real may remain operative, but only according to a logic of functional contradiction. Indeed, the promise of certainty is continually (re)produced concomitantly with its disappointment or deferral. This is perhaps the fateful or fatal strategic extension of the culture industry’s logic of </w:t>
      </w:r>
      <w:r w:rsidRPr="00945ED1">
        <w:rPr>
          <w:sz w:val="12"/>
        </w:rPr>
        <w:lastRenderedPageBreak/>
        <w:t xml:space="preserve">domination and libidinal exploitation that had once been outlined by Horkheimer and Adorno (2002). As Horkheimer and Adorno put it, [t]he culture industry endlessly cheats its consumers out of what it endlessly promises. The promissory note of pleasure issued by plot and packaging is indefinitely prolonged: the promise, which actually comprises the entire show, disdainfully intimates that there is nothing more to come, that the diner must be satisfied with reading the menu. (p. 111) Today, however, the operationalization of promise-disappointment functions beyond the strategic scope of consumer marketing and the culture industry. </w:t>
      </w:r>
      <w:r w:rsidRPr="00945ED1">
        <w:rPr>
          <w:rStyle w:val="StyleUnderline"/>
          <w:highlight w:val="cyan"/>
        </w:rPr>
        <w:t>The mediatized subject is</w:t>
      </w:r>
      <w:r w:rsidRPr="00945ED1">
        <w:rPr>
          <w:rStyle w:val="StyleUnderline"/>
        </w:rPr>
        <w:t xml:space="preserve"> constantly </w:t>
      </w:r>
      <w:r w:rsidRPr="00945ED1">
        <w:rPr>
          <w:rStyle w:val="StyleUnderline"/>
          <w:highlight w:val="cyan"/>
        </w:rPr>
        <w:t>hit by</w:t>
      </w:r>
      <w:r w:rsidRPr="00945ED1">
        <w:rPr>
          <w:rStyle w:val="StyleUnderline"/>
        </w:rPr>
        <w:t xml:space="preserve"> a barrage of direct and indirect </w:t>
      </w:r>
      <w:r w:rsidRPr="00945ED1">
        <w:rPr>
          <w:rStyle w:val="StyleUnderline"/>
          <w:highlight w:val="cyan"/>
        </w:rPr>
        <w:t>promissory notes about</w:t>
      </w:r>
      <w:r w:rsidRPr="00945ED1">
        <w:rPr>
          <w:rStyle w:val="StyleUnderline"/>
        </w:rPr>
        <w:t xml:space="preserve"> various forms and versions of </w:t>
      </w:r>
      <w:r w:rsidRPr="00945ED1">
        <w:rPr>
          <w:rStyle w:val="StyleUnderline"/>
          <w:highlight w:val="cyan"/>
        </w:rPr>
        <w:t>certainty</w:t>
      </w:r>
      <w:r w:rsidRPr="00945ED1">
        <w:rPr>
          <w:rStyle w:val="StyleUnderline"/>
        </w:rPr>
        <w:t xml:space="preserve">, security, </w:t>
      </w:r>
      <w:r w:rsidRPr="00945ED1">
        <w:rPr>
          <w:rStyle w:val="StyleUnderline"/>
          <w:highlight w:val="cyan"/>
        </w:rPr>
        <w:t>and truth</w:t>
      </w:r>
      <w:r w:rsidRPr="00945ED1">
        <w:rPr>
          <w:rStyle w:val="StyleUnderline"/>
        </w:rPr>
        <w:t xml:space="preserve"> emanating from multiple news media pundits, commentators, ideologues, technocrats, politicians, community activists, and fellow “digizens.”</w:t>
      </w:r>
      <w:r w:rsidRPr="00945ED1">
        <w:rPr>
          <w:sz w:val="12"/>
        </w:rPr>
        <w:t xml:space="preserve"> Increasingly, </w:t>
      </w:r>
      <w:r w:rsidRPr="00945ED1">
        <w:rPr>
          <w:rStyle w:val="StyleUnderline"/>
        </w:rPr>
        <w:t xml:space="preserve">the reality of </w:t>
      </w:r>
      <w:r w:rsidRPr="00945ED1">
        <w:rPr>
          <w:rStyle w:val="StyleUnderline"/>
          <w:highlight w:val="cyan"/>
        </w:rPr>
        <w:t>power</w:t>
      </w:r>
      <w:r w:rsidRPr="00945ED1">
        <w:rPr>
          <w:sz w:val="12"/>
        </w:rPr>
        <w:t xml:space="preserve"> (social, political, economic, etc.) </w:t>
      </w:r>
      <w:r w:rsidRPr="00945ED1">
        <w:rPr>
          <w:rStyle w:val="StyleUnderline"/>
          <w:highlight w:val="cyan"/>
        </w:rPr>
        <w:t>is</w:t>
      </w:r>
      <w:r w:rsidRPr="00945ED1">
        <w:rPr>
          <w:rStyle w:val="StyleUnderline"/>
        </w:rPr>
        <w:t xml:space="preserve"> being </w:t>
      </w:r>
      <w:r w:rsidRPr="00945ED1">
        <w:rPr>
          <w:rStyle w:val="Emphasis"/>
          <w:highlight w:val="cyan"/>
        </w:rPr>
        <w:t>scrambled by</w:t>
      </w:r>
      <w:r w:rsidRPr="00945ED1">
        <w:rPr>
          <w:rStyle w:val="Emphasis"/>
        </w:rPr>
        <w:t xml:space="preserve"> a hyper-real </w:t>
      </w:r>
      <w:r w:rsidRPr="00945ED1">
        <w:rPr>
          <w:rStyle w:val="Emphasis"/>
          <w:highlight w:val="cyan"/>
        </w:rPr>
        <w:t>overproduction of conflicting “truths”</w:t>
      </w:r>
      <w:r w:rsidRPr="00945ED1">
        <w:rPr>
          <w:rStyle w:val="StyleUnderline"/>
        </w:rPr>
        <w:t xml:space="preserve"> and “untruths,” “reals” and “unreals,” “facts” and “alternative facts,” or “news” and “fake news” </w:t>
      </w:r>
      <w:r w:rsidRPr="00945ED1">
        <w:rPr>
          <w:rStyle w:val="StyleUnderline"/>
          <w:highlight w:val="cyan"/>
        </w:rPr>
        <w:t>that exacerbate the implosion of</w:t>
      </w:r>
      <w:r w:rsidRPr="00945ED1">
        <w:rPr>
          <w:rStyle w:val="StyleUnderline"/>
        </w:rPr>
        <w:t xml:space="preserve"> ideologically </w:t>
      </w:r>
      <w:r w:rsidRPr="00945ED1">
        <w:rPr>
          <w:rStyle w:val="StyleUnderline"/>
          <w:highlight w:val="cyan"/>
        </w:rPr>
        <w:t>incoherent</w:t>
      </w:r>
      <w:r w:rsidRPr="00945ED1">
        <w:rPr>
          <w:rStyle w:val="StyleUnderline"/>
        </w:rPr>
        <w:t xml:space="preserve"> and semantically fragmented </w:t>
      </w:r>
      <w:r w:rsidRPr="00945ED1">
        <w:rPr>
          <w:rStyle w:val="StyleUnderline"/>
          <w:highlight w:val="cyan"/>
        </w:rPr>
        <w:t>images</w:t>
      </w:r>
      <w:r w:rsidRPr="00945ED1">
        <w:rPr>
          <w:rStyle w:val="StyleUnderline"/>
        </w:rPr>
        <w:t xml:space="preserve"> purporting to represent some sort of</w:t>
      </w:r>
      <w:r w:rsidRPr="00945ED1">
        <w:rPr>
          <w:sz w:val="12"/>
        </w:rPr>
        <w:t xml:space="preserve"> social/ political/economic </w:t>
      </w:r>
      <w:r w:rsidRPr="00945ED1">
        <w:rPr>
          <w:rStyle w:val="StyleUnderline"/>
        </w:rPr>
        <w:t>reality</w:t>
      </w:r>
      <w:r w:rsidRPr="00945ED1">
        <w:rPr>
          <w:sz w:val="12"/>
        </w:rPr>
        <w:t xml:space="preserve"> (Artrip &amp; Debrix, 2014). Put differently, in seeking to diagnose and represent the true and the real, media today often produce a series of “undecidable symptoms, and an assortment of vague and contradictory diagnoses” (Baudrillard, 1995, p. 48). Even mainstream news commentaries today echo a vaguely postmodern concern that we have somehow entered a dangerous “post-truth” era of mediated social and political reality (Davies, 2016; Flood, 2016). One widespread sentiment in response to this “posttruth crisis” is to fetishize “fact-checking” technologies and related epistemic media/ truth policing practices. This sentiment commonly implores that countermeasures be taken in response to “fake news” proliferation. Yet, </w:t>
      </w:r>
      <w:r w:rsidRPr="00945ED1">
        <w:rPr>
          <w:rStyle w:val="StyleUnderline"/>
        </w:rPr>
        <w:t xml:space="preserve">the </w:t>
      </w:r>
      <w:r w:rsidRPr="00945ED1">
        <w:rPr>
          <w:rStyle w:val="StyleUnderline"/>
          <w:highlight w:val="cyan"/>
        </w:rPr>
        <w:t>machineries that produce</w:t>
      </w:r>
      <w:r w:rsidRPr="00945ED1">
        <w:rPr>
          <w:rStyle w:val="StyleUnderline"/>
        </w:rPr>
        <w:t xml:space="preserve"> and disseminate </w:t>
      </w:r>
      <w:r w:rsidRPr="00945ED1">
        <w:rPr>
          <w:rStyle w:val="StyleUnderline"/>
          <w:highlight w:val="cyan"/>
        </w:rPr>
        <w:t xml:space="preserve">the true and the untrue </w:t>
      </w:r>
      <w:r w:rsidRPr="00945ED1">
        <w:rPr>
          <w:rStyle w:val="Emphasis"/>
          <w:highlight w:val="cyan"/>
        </w:rPr>
        <w:t>are</w:t>
      </w:r>
      <w:r w:rsidRPr="00945ED1">
        <w:rPr>
          <w:rStyle w:val="Emphasis"/>
        </w:rPr>
        <w:t xml:space="preserve"> one and </w:t>
      </w:r>
      <w:r w:rsidRPr="00945ED1">
        <w:rPr>
          <w:rStyle w:val="Emphasis"/>
          <w:highlight w:val="cyan"/>
        </w:rPr>
        <w:t>the same</w:t>
      </w:r>
      <w:r w:rsidRPr="00945ED1">
        <w:rPr>
          <w:sz w:val="12"/>
        </w:rPr>
        <w:t xml:space="preserve">. </w:t>
      </w:r>
      <w:r w:rsidRPr="00945ED1">
        <w:rPr>
          <w:rStyle w:val="StyleUnderline"/>
        </w:rPr>
        <w:t xml:space="preserve">Both involve </w:t>
      </w:r>
      <w:r w:rsidRPr="00945ED1">
        <w:rPr>
          <w:rStyle w:val="StyleUnderline"/>
          <w:highlight w:val="cyan"/>
        </w:rPr>
        <w:t>the same conditions of reproduction</w:t>
      </w:r>
      <w:r w:rsidRPr="00945ED1">
        <w:rPr>
          <w:sz w:val="12"/>
        </w:rPr>
        <w:t xml:space="preserve">, </w:t>
      </w:r>
      <w:r w:rsidRPr="00945ED1">
        <w:rPr>
          <w:rStyle w:val="StyleUnderline"/>
        </w:rPr>
        <w:t xml:space="preserve">the same </w:t>
      </w:r>
      <w:r w:rsidRPr="00945ED1">
        <w:rPr>
          <w:rStyle w:val="StyleUnderline"/>
          <w:highlight w:val="cyan"/>
        </w:rPr>
        <w:t>thirst for reality</w:t>
      </w:r>
      <w:r w:rsidRPr="00945ED1">
        <w:rPr>
          <w:sz w:val="12"/>
        </w:rPr>
        <w:t xml:space="preserve">, </w:t>
      </w:r>
      <w:r w:rsidRPr="00945ED1">
        <w:rPr>
          <w:rStyle w:val="StyleUnderline"/>
          <w:highlight w:val="cyan"/>
        </w:rPr>
        <w:t>and</w:t>
      </w:r>
      <w:r w:rsidRPr="00945ED1">
        <w:rPr>
          <w:rStyle w:val="StyleUnderline"/>
        </w:rPr>
        <w:t xml:space="preserve"> the same </w:t>
      </w:r>
      <w:r w:rsidRPr="00945ED1">
        <w:rPr>
          <w:rStyle w:val="StyleUnderline"/>
          <w:highlight w:val="cyan"/>
        </w:rPr>
        <w:t>system of</w:t>
      </w:r>
      <w:r w:rsidRPr="00945ED1">
        <w:rPr>
          <w:rStyle w:val="StyleUnderline"/>
        </w:rPr>
        <w:t xml:space="preserve"> operationalized </w:t>
      </w:r>
      <w:r w:rsidRPr="00945ED1">
        <w:rPr>
          <w:rStyle w:val="StyleUnderline"/>
          <w:highlight w:val="cyan"/>
        </w:rPr>
        <w:t>promise/disappointment</w:t>
      </w:r>
      <w:r w:rsidRPr="00945ED1">
        <w:rPr>
          <w:sz w:val="12"/>
        </w:rPr>
        <w:t xml:space="preserve">. The imperative to “fact-check” suggests that media need to fight against a threat to their own legitimacy and against the endangerment of truth. But journalists and pundits who tout “fact-checking” as some panacean form of political/social resistance appear to do so in complete ignorance or denial of the hyper-real effects of today’s global media. They fail to see that, in the words of Baudrillard (2005), </w:t>
      </w:r>
      <w:r w:rsidRPr="00945ED1">
        <w:rPr>
          <w:rStyle w:val="StyleUnderline"/>
        </w:rPr>
        <w:t xml:space="preserve">“[t]he </w:t>
      </w:r>
      <w:r w:rsidRPr="00945ED1">
        <w:rPr>
          <w:rStyle w:val="StyleUnderline"/>
          <w:highlight w:val="cyan"/>
        </w:rPr>
        <w:t xml:space="preserve">excess of information engenders </w:t>
      </w:r>
      <w:r w:rsidRPr="00945ED1">
        <w:rPr>
          <w:rStyle w:val="Emphasis"/>
          <w:highlight w:val="cyan"/>
        </w:rPr>
        <w:t>undecidability</w:t>
      </w:r>
      <w:r w:rsidRPr="00945ED1">
        <w:rPr>
          <w:rStyle w:val="Emphasis"/>
        </w:rPr>
        <w:t xml:space="preserve"> of facts and confusion of minds</w:t>
      </w:r>
      <w:r w:rsidRPr="00945ED1">
        <w:rPr>
          <w:sz w:val="12"/>
        </w:rPr>
        <w:t xml:space="preserve">. […] The excess of transparency engenders terror” (p. 193). The ethos/pathos of “factchecking” assumes that the immediacy of truth is still possible, or that media can or must remain neutral conduits for the transmission of reality. Thus, </w:t>
      </w:r>
      <w:r w:rsidRPr="00945ED1">
        <w:rPr>
          <w:rStyle w:val="StyleUnderline"/>
        </w:rPr>
        <w:t>the fetishization of “fact-checking” does not care to address</w:t>
      </w:r>
      <w:r w:rsidRPr="00945ED1">
        <w:rPr>
          <w:sz w:val="12"/>
        </w:rPr>
        <w:t xml:space="preserve"> (or cannot make itself address) </w:t>
      </w:r>
      <w:r w:rsidRPr="00945ED1">
        <w:rPr>
          <w:rStyle w:val="StyleUnderline"/>
        </w:rPr>
        <w:t>the more difficult situation</w:t>
      </w:r>
      <w:r w:rsidRPr="00945ED1">
        <w:rPr>
          <w:sz w:val="12"/>
        </w:rPr>
        <w:t xml:space="preserve">, </w:t>
      </w:r>
      <w:r w:rsidRPr="00945ED1">
        <w:rPr>
          <w:rStyle w:val="StyleUnderline"/>
        </w:rPr>
        <w:t xml:space="preserve">but one that is arguably at the root of the so-called post-truth condition: </w:t>
      </w:r>
      <w:r w:rsidRPr="00945ED1">
        <w:rPr>
          <w:rStyle w:val="StyleUnderline"/>
          <w:highlight w:val="cyan"/>
        </w:rPr>
        <w:t xml:space="preserve">truth is </w:t>
      </w:r>
      <w:r w:rsidRPr="00945ED1">
        <w:rPr>
          <w:rStyle w:val="Emphasis"/>
          <w:highlight w:val="cyan"/>
        </w:rPr>
        <w:t>always</w:t>
      </w:r>
      <w:r w:rsidRPr="00945ED1">
        <w:rPr>
          <w:rStyle w:val="Emphasis"/>
        </w:rPr>
        <w:t xml:space="preserve"> already </w:t>
      </w:r>
      <w:r w:rsidRPr="00945ED1">
        <w:rPr>
          <w:rStyle w:val="Emphasis"/>
          <w:highlight w:val="cyan"/>
        </w:rPr>
        <w:t>mediated</w:t>
      </w:r>
      <w:r w:rsidRPr="00945ED1">
        <w:rPr>
          <w:sz w:val="12"/>
        </w:rPr>
        <w:t xml:space="preserve">. </w:t>
      </w:r>
      <w:r w:rsidRPr="00945ED1">
        <w:rPr>
          <w:rStyle w:val="StyleUnderline"/>
        </w:rPr>
        <w:t xml:space="preserve">Truth is always already </w:t>
      </w:r>
      <w:r w:rsidRPr="00945ED1">
        <w:rPr>
          <w:rStyle w:val="StyleUnderline"/>
          <w:highlight w:val="cyan"/>
        </w:rPr>
        <w:t>vulnerable to</w:t>
      </w:r>
      <w:r w:rsidRPr="00945ED1">
        <w:rPr>
          <w:rStyle w:val="StyleUnderline"/>
        </w:rPr>
        <w:t xml:space="preserve"> the challenges of </w:t>
      </w:r>
      <w:r w:rsidRPr="00945ED1">
        <w:rPr>
          <w:rStyle w:val="StyleUnderline"/>
          <w:highlight w:val="cyan"/>
        </w:rPr>
        <w:t>“alternative” forms of reality assessment</w:t>
      </w:r>
      <w:r w:rsidRPr="00945ED1">
        <w:rPr>
          <w:rStyle w:val="StyleUnderline"/>
        </w:rPr>
        <w:t xml:space="preserve"> and representation</w:t>
      </w:r>
      <w:r w:rsidRPr="00945ED1">
        <w:rPr>
          <w:sz w:val="12"/>
        </w:rPr>
        <w:t xml:space="preserve">. The viral form of today’s media simultaneously demands and prohibits a hegemonic instantiation of truth. Perhaps this simultaneous and contradictory demand for and prohibition of epistemological hegemony has always been a central feature of liberal democracies and their quests for truth. The devout faith in the “marketplace of ideas” in (neo)liberal democratic designs—rooted in the virtues of transparency, freedom, and competition—promises that (like the infamous invisible hand of the market, perhaps) it will eventually always be able to sort out fact from fiction. </w:t>
      </w:r>
      <w:r w:rsidRPr="00945ED1">
        <w:rPr>
          <w:rStyle w:val="StyleUnderline"/>
        </w:rPr>
        <w:t xml:space="preserve">But </w:t>
      </w:r>
      <w:r w:rsidRPr="00945ED1">
        <w:rPr>
          <w:rStyle w:val="StyleUnderline"/>
          <w:highlight w:val="cyan"/>
        </w:rPr>
        <w:t>the</w:t>
      </w:r>
      <w:r w:rsidRPr="00945ED1">
        <w:rPr>
          <w:rStyle w:val="StyleUnderline"/>
        </w:rPr>
        <w:t xml:space="preserve"> radical </w:t>
      </w:r>
      <w:r w:rsidRPr="00945ED1">
        <w:rPr>
          <w:rStyle w:val="StyleUnderline"/>
          <w:highlight w:val="cyan"/>
        </w:rPr>
        <w:t>equivalency and</w:t>
      </w:r>
      <w:r w:rsidRPr="00945ED1">
        <w:rPr>
          <w:rStyle w:val="StyleUnderline"/>
        </w:rPr>
        <w:t xml:space="preserve"> universal </w:t>
      </w:r>
      <w:r w:rsidRPr="00945ED1">
        <w:rPr>
          <w:rStyle w:val="StyleUnderline"/>
          <w:highlight w:val="cyan"/>
        </w:rPr>
        <w:t>fungibility of</w:t>
      </w:r>
      <w:r w:rsidRPr="00945ED1">
        <w:rPr>
          <w:rStyle w:val="StyleUnderline"/>
        </w:rPr>
        <w:t xml:space="preserve"> all </w:t>
      </w:r>
      <w:r w:rsidRPr="00945ED1">
        <w:rPr>
          <w:rStyle w:val="StyleUnderline"/>
          <w:highlight w:val="cyan"/>
        </w:rPr>
        <w:t>ideas make it</w:t>
      </w:r>
      <w:r w:rsidRPr="00945ED1">
        <w:rPr>
          <w:rStyle w:val="StyleUnderline"/>
        </w:rPr>
        <w:t xml:space="preserve"> such </w:t>
      </w:r>
      <w:r w:rsidRPr="00945ED1">
        <w:rPr>
          <w:rStyle w:val="StyleUnderline"/>
          <w:highlight w:val="cyan"/>
        </w:rPr>
        <w:t>that each attempt to instantiate</w:t>
      </w:r>
      <w:r w:rsidRPr="00945ED1">
        <w:rPr>
          <w:rStyle w:val="StyleUnderline"/>
        </w:rPr>
        <w:t xml:space="preserve"> a hegemonic </w:t>
      </w:r>
      <w:r w:rsidRPr="00945ED1">
        <w:rPr>
          <w:rStyle w:val="StyleUnderline"/>
          <w:highlight w:val="cyan"/>
        </w:rPr>
        <w:t>truth tends</w:t>
      </w:r>
      <w:r w:rsidRPr="00945ED1">
        <w:rPr>
          <w:rStyle w:val="StyleUnderline"/>
        </w:rPr>
        <w:t xml:space="preserve"> only </w:t>
      </w:r>
      <w:r w:rsidRPr="00945ED1">
        <w:rPr>
          <w:rStyle w:val="StyleUnderline"/>
          <w:highlight w:val="cyan"/>
        </w:rPr>
        <w:t xml:space="preserve">to </w:t>
      </w:r>
      <w:r w:rsidRPr="00945ED1">
        <w:rPr>
          <w:rStyle w:val="Emphasis"/>
          <w:highlight w:val="cyan"/>
        </w:rPr>
        <w:t>energize</w:t>
      </w:r>
      <w:r w:rsidRPr="00945ED1">
        <w:rPr>
          <w:rStyle w:val="Emphasis"/>
        </w:rPr>
        <w:t xml:space="preserve"> an </w:t>
      </w:r>
      <w:r w:rsidRPr="00945ED1">
        <w:rPr>
          <w:rStyle w:val="Emphasis"/>
          <w:highlight w:val="cyan"/>
        </w:rPr>
        <w:t>opposition</w:t>
      </w:r>
      <w:r w:rsidRPr="00945ED1">
        <w:rPr>
          <w:rStyle w:val="Emphasis"/>
        </w:rPr>
        <w:t>al or contradictory attempt</w:t>
      </w:r>
      <w:r w:rsidRPr="00945ED1">
        <w:rPr>
          <w:sz w:val="12"/>
        </w:rPr>
        <w:t xml:space="preserve">. In the domain of news and political media, the user-subject’s search for truth resembles a shell game, the plight of which is perhaps nowhere more evident than with Counselor to President Trump Kellyanne Conway’s insistence on “alternative facts” in opposition to the seemingly more measured, documented, quantitative, and conventional facts reported about public attendance at Trump’s presidential inauguration (Bradner, 2017). </w:t>
      </w:r>
      <w:r w:rsidRPr="00945ED1">
        <w:rPr>
          <w:rStyle w:val="StyleUnderline"/>
        </w:rPr>
        <w:t>The new U.S. executive’s blatant disregard for referential reality</w:t>
      </w:r>
      <w:r w:rsidRPr="00945ED1">
        <w:rPr>
          <w:sz w:val="12"/>
        </w:rPr>
        <w:t xml:space="preserve">, made evident by the continual torrent of images, signs, and contradictory truth-claims disseminated from the state apparatus (or via the president’s Twitter account), </w:t>
      </w:r>
      <w:r w:rsidRPr="00945ED1">
        <w:rPr>
          <w:rStyle w:val="StyleUnderline"/>
        </w:rPr>
        <w:t xml:space="preserve">reflects a stage of simulation in which </w:t>
      </w:r>
      <w:r w:rsidRPr="00945ED1">
        <w:rPr>
          <w:rStyle w:val="StyleUnderline"/>
          <w:highlight w:val="cyan"/>
        </w:rPr>
        <w:t>the lie operates as</w:t>
      </w:r>
      <w:r w:rsidRPr="00945ED1">
        <w:rPr>
          <w:rStyle w:val="StyleUnderline"/>
        </w:rPr>
        <w:t xml:space="preserve"> a </w:t>
      </w:r>
      <w:r w:rsidRPr="00945ED1">
        <w:rPr>
          <w:rStyle w:val="StyleUnderline"/>
          <w:highlight w:val="cyan"/>
        </w:rPr>
        <w:t>self-sustaining simulacrum</w:t>
      </w:r>
      <w:r w:rsidRPr="00945ED1">
        <w:rPr>
          <w:sz w:val="12"/>
        </w:rPr>
        <w:t xml:space="preserve">. The lie is no longer a “counterfeit” (as it was in Baudrillard’s second phase of the image), but rather a free-floating signifier. The lie no longer antagonizes truth or the real. Rather, the lie makes sense only in relation to other lies that do not even care anymore to appear truthful. </w:t>
      </w:r>
      <w:r w:rsidRPr="00945ED1">
        <w:rPr>
          <w:rStyle w:val="StyleUnderline"/>
        </w:rPr>
        <w:t xml:space="preserve">The lie mirrors the hyper-real condition and operations of media because </w:t>
      </w:r>
      <w:r w:rsidRPr="00945ED1">
        <w:rPr>
          <w:rStyle w:val="StyleUnderline"/>
          <w:highlight w:val="cyan"/>
        </w:rPr>
        <w:t>it functions according to a</w:t>
      </w:r>
      <w:r w:rsidRPr="00945ED1">
        <w:rPr>
          <w:rStyle w:val="StyleUnderline"/>
        </w:rPr>
        <w:t xml:space="preserve"> framework of </w:t>
      </w:r>
      <w:r w:rsidRPr="00945ED1">
        <w:rPr>
          <w:rStyle w:val="StyleUnderline"/>
          <w:highlight w:val="cyan"/>
        </w:rPr>
        <w:t xml:space="preserve">“truth” that assumes </w:t>
      </w:r>
      <w:r w:rsidRPr="00945ED1">
        <w:rPr>
          <w:rStyle w:val="Emphasis"/>
          <w:highlight w:val="cyan"/>
        </w:rPr>
        <w:t>no</w:t>
      </w:r>
      <w:r w:rsidRPr="00945ED1">
        <w:rPr>
          <w:rStyle w:val="Emphasis"/>
        </w:rPr>
        <w:t xml:space="preserve"> weight about </w:t>
      </w:r>
      <w:r w:rsidRPr="00945ED1">
        <w:rPr>
          <w:rStyle w:val="Emphasis"/>
          <w:highlight w:val="cyan"/>
        </w:rPr>
        <w:t>reality</w:t>
      </w:r>
      <w:r w:rsidRPr="00945ED1">
        <w:rPr>
          <w:sz w:val="12"/>
        </w:rPr>
        <w:t xml:space="preserve">, </w:t>
      </w:r>
      <w:r w:rsidRPr="00945ED1">
        <w:rPr>
          <w:rStyle w:val="StyleUnderline"/>
        </w:rPr>
        <w:t>assigns no inherent value to the real, and makes no referential claims</w:t>
      </w:r>
      <w:r w:rsidRPr="00945ED1">
        <w:rPr>
          <w:sz w:val="12"/>
        </w:rPr>
        <w:t>. There is no certainty left when it comes to truths and lies. What is left is an unending play of symptoms emanating from the oversaturation (an oversaturation of images, signs, statements, and “realities,” once again) of an undifferentiated global system.</w:t>
      </w:r>
      <w:r w:rsidRPr="00945ED1">
        <w:rPr>
          <w:rStyle w:val="StyleUnderline"/>
        </w:rPr>
        <w:t xml:space="preserve"> Everything becomes uncertain</w:t>
      </w:r>
      <w:r w:rsidRPr="00945ED1">
        <w:rPr>
          <w:sz w:val="12"/>
        </w:rPr>
        <w:t xml:space="preserve"> (Baudrillard might say that it is indifferent), </w:t>
      </w:r>
      <w:r w:rsidRPr="00945ED1">
        <w:rPr>
          <w:rStyle w:val="StyleUnderline"/>
        </w:rPr>
        <w:t>reduced to the universally fungible mode of information</w:t>
      </w:r>
      <w:r w:rsidRPr="00945ED1">
        <w:rPr>
          <w:sz w:val="12"/>
        </w:rPr>
        <w:t xml:space="preserve">/news. As Baudrillard (1995) intimated, </w:t>
      </w:r>
      <w:r w:rsidRPr="00945ED1">
        <w:rPr>
          <w:rStyle w:val="StyleUnderline"/>
        </w:rPr>
        <w:t xml:space="preserve">“everything which is turned into </w:t>
      </w:r>
      <w:r w:rsidRPr="00945ED1">
        <w:rPr>
          <w:rStyle w:val="StyleUnderline"/>
          <w:highlight w:val="cyan"/>
        </w:rPr>
        <w:t>information becomes</w:t>
      </w:r>
      <w:r w:rsidRPr="00945ED1">
        <w:rPr>
          <w:rStyle w:val="StyleUnderline"/>
        </w:rPr>
        <w:t xml:space="preserve"> the object of </w:t>
      </w:r>
      <w:r w:rsidRPr="00945ED1">
        <w:rPr>
          <w:rStyle w:val="StyleUnderline"/>
          <w:highlight w:val="cyan"/>
        </w:rPr>
        <w:t>endless speculation</w:t>
      </w:r>
      <w:r w:rsidRPr="00945ED1">
        <w:rPr>
          <w:sz w:val="12"/>
        </w:rPr>
        <w:t>” (p. 41).</w:t>
      </w:r>
    </w:p>
    <w:p w14:paraId="4A1CD607" w14:textId="77777777" w:rsidR="00527F7B" w:rsidRPr="00945ED1" w:rsidRDefault="00527F7B" w:rsidP="00527F7B">
      <w:pPr>
        <w:pStyle w:val="Heading4"/>
        <w:rPr>
          <w:rFonts w:cs="Calibri"/>
        </w:rPr>
      </w:pPr>
      <w:r w:rsidRPr="00945ED1">
        <w:rPr>
          <w:rFonts w:cs="Calibri"/>
        </w:rPr>
        <w:t>As they inevitably read framework in the 2AC, you must ask yourself, why did they read this in debate, and whether or not their intentions were something a little more insidious.</w:t>
      </w:r>
    </w:p>
    <w:p w14:paraId="4F4B9FE3" w14:textId="77777777" w:rsidR="00527F7B" w:rsidRPr="00945ED1" w:rsidRDefault="00527F7B" w:rsidP="00527F7B">
      <w:pPr>
        <w:tabs>
          <w:tab w:val="left" w:pos="7100"/>
        </w:tabs>
      </w:pPr>
      <w:r w:rsidRPr="00945ED1">
        <w:rPr>
          <w:rStyle w:val="Style13ptBold"/>
        </w:rPr>
        <w:t>Berlant 11.</w:t>
      </w:r>
      <w:r w:rsidRPr="00945ED1">
        <w:t xml:space="preserve"> Lauren, George M. Pullman Professor, Department of English, University of Chicago, </w:t>
      </w:r>
      <w:r w:rsidRPr="00945ED1">
        <w:rPr>
          <w:i/>
        </w:rPr>
        <w:t>Cruel Optimism</w:t>
      </w:r>
      <w:r w:rsidRPr="00945ED1">
        <w:t>, Routledge: Duke University Press, 2011, p. 33-6</w:t>
      </w:r>
    </w:p>
    <w:p w14:paraId="23419D09" w14:textId="77777777" w:rsidR="00527F7B" w:rsidRPr="00945ED1" w:rsidRDefault="00527F7B" w:rsidP="00527F7B">
      <w:pPr>
        <w:rPr>
          <w:sz w:val="10"/>
        </w:rPr>
      </w:pPr>
      <w:r w:rsidRPr="00945ED1">
        <w:rPr>
          <w:rStyle w:val="Emphasis"/>
          <w:highlight w:val="cyan"/>
        </w:rPr>
        <w:lastRenderedPageBreak/>
        <w:t>When we talk about an object of desire, we are really talking about</w:t>
      </w:r>
      <w:r w:rsidRPr="00945ED1">
        <w:rPr>
          <w:rStyle w:val="Emphasis"/>
        </w:rPr>
        <w:t xml:space="preserve"> a cluster of </w:t>
      </w:r>
      <w:r w:rsidRPr="00945ED1">
        <w:rPr>
          <w:rStyle w:val="Emphasis"/>
          <w:highlight w:val="cyan"/>
        </w:rPr>
        <w:t>promises we want someone</w:t>
      </w:r>
      <w:r w:rsidRPr="00945ED1">
        <w:rPr>
          <w:rStyle w:val="Emphasis"/>
        </w:rPr>
        <w:t xml:space="preserve"> or something </w:t>
      </w:r>
      <w:r w:rsidRPr="00945ED1">
        <w:rPr>
          <w:rStyle w:val="Emphasis"/>
          <w:highlight w:val="cyan"/>
        </w:rPr>
        <w:t>to make to us</w:t>
      </w:r>
      <w:r w:rsidRPr="00945ED1">
        <w:rPr>
          <w:rStyle w:val="Emphasis"/>
        </w:rPr>
        <w:t xml:space="preserve"> and make possible for us.</w:t>
      </w:r>
      <w:r w:rsidRPr="00945ED1">
        <w:rPr>
          <w:u w:val="single"/>
        </w:rPr>
        <w:t xml:space="preserve"> This</w:t>
      </w:r>
      <w:r w:rsidRPr="00945ED1">
        <w:rPr>
          <w:sz w:val="10"/>
        </w:rPr>
        <w:t xml:space="preserve"> cluster of promises </w:t>
      </w:r>
      <w:r w:rsidRPr="00945ED1">
        <w:rPr>
          <w:u w:val="single"/>
        </w:rPr>
        <w:t xml:space="preserve">could be embedded in a </w:t>
      </w:r>
      <w:r w:rsidRPr="00945ED1">
        <w:rPr>
          <w:rStyle w:val="Emphasis"/>
        </w:rPr>
        <w:t>person</w:t>
      </w:r>
      <w:r w:rsidRPr="00945ED1">
        <w:rPr>
          <w:u w:val="single"/>
        </w:rPr>
        <w:t xml:space="preserve">, a thing, an </w:t>
      </w:r>
      <w:r w:rsidRPr="00945ED1">
        <w:rPr>
          <w:rStyle w:val="Emphasis"/>
        </w:rPr>
        <w:t>institution</w:t>
      </w:r>
      <w:r w:rsidRPr="00945ED1">
        <w:rPr>
          <w:u w:val="single"/>
        </w:rPr>
        <w:t xml:space="preserve">, a </w:t>
      </w:r>
      <w:r w:rsidRPr="00945ED1">
        <w:rPr>
          <w:rStyle w:val="Emphasis"/>
        </w:rPr>
        <w:t>text</w:t>
      </w:r>
      <w:r w:rsidRPr="00945ED1">
        <w:rPr>
          <w:sz w:val="10"/>
        </w:rPr>
        <w:t xml:space="preserve">, a norm, a bunch of cells, smells, </w:t>
      </w:r>
      <w:r w:rsidRPr="00945ED1">
        <w:rPr>
          <w:u w:val="single"/>
        </w:rPr>
        <w:t xml:space="preserve">a good idea - </w:t>
      </w:r>
      <w:r w:rsidRPr="00945ED1">
        <w:rPr>
          <w:rStyle w:val="Emphasis"/>
        </w:rPr>
        <w:t>whatever</w:t>
      </w:r>
      <w:r w:rsidRPr="00945ED1">
        <w:rPr>
          <w:sz w:val="10"/>
        </w:rPr>
        <w:t xml:space="preserve">. To phrase 'the object of desire' as a cluster of promises is to allow us to encounter what's incoherent or enigmatic in our attachments, not as confirmation of our irrationality but as an explanation for our sense of our endurance in the object, insofar as </w:t>
      </w:r>
      <w:r w:rsidRPr="00945ED1">
        <w:rPr>
          <w:highlight w:val="cyan"/>
          <w:u w:val="single"/>
        </w:rPr>
        <w:t xml:space="preserve">proximity to the object means proximity to </w:t>
      </w:r>
      <w:r w:rsidRPr="00945ED1">
        <w:rPr>
          <w:u w:val="single"/>
        </w:rPr>
        <w:t xml:space="preserve">the cluster of things that the object </w:t>
      </w:r>
      <w:r w:rsidRPr="00945ED1">
        <w:rPr>
          <w:highlight w:val="cyan"/>
          <w:u w:val="single"/>
        </w:rPr>
        <w:t>promises</w:t>
      </w:r>
      <w:r w:rsidRPr="00945ED1">
        <w:rPr>
          <w:sz w:val="10"/>
          <w:highlight w:val="cyan"/>
        </w:rPr>
        <w:t>,</w:t>
      </w:r>
      <w:r w:rsidRPr="00945ED1">
        <w:rPr>
          <w:sz w:val="10"/>
        </w:rPr>
        <w:t xml:space="preserve"> some of which may be clear to us while others not so much. </w:t>
      </w:r>
      <w:r w:rsidRPr="00945ED1">
        <w:rPr>
          <w:rStyle w:val="Emphasis"/>
          <w:highlight w:val="cyan"/>
        </w:rPr>
        <w:t>In other words, all attachments are optimistic</w:t>
      </w:r>
      <w:r w:rsidRPr="00945ED1">
        <w:rPr>
          <w:highlight w:val="cyan"/>
          <w:u w:val="single"/>
        </w:rPr>
        <w:t>. That does not mean</w:t>
      </w:r>
      <w:r w:rsidRPr="00945ED1">
        <w:rPr>
          <w:u w:val="single"/>
        </w:rPr>
        <w:t xml:space="preserve"> that </w:t>
      </w:r>
      <w:r w:rsidRPr="00945ED1">
        <w:rPr>
          <w:highlight w:val="cyan"/>
          <w:u w:val="single"/>
        </w:rPr>
        <w:t>they</w:t>
      </w:r>
      <w:r w:rsidRPr="00945ED1">
        <w:rPr>
          <w:sz w:val="10"/>
          <w:highlight w:val="cyan"/>
        </w:rPr>
        <w:t xml:space="preserve"> </w:t>
      </w:r>
      <w:r w:rsidRPr="00945ED1">
        <w:rPr>
          <w:sz w:val="10"/>
        </w:rPr>
        <w:t xml:space="preserve">all </w:t>
      </w:r>
      <w:r w:rsidRPr="00945ED1">
        <w:rPr>
          <w:highlight w:val="cyan"/>
          <w:u w:val="single"/>
        </w:rPr>
        <w:t>feel optimistic</w:t>
      </w:r>
      <w:r w:rsidRPr="00945ED1">
        <w:rPr>
          <w:sz w:val="10"/>
        </w:rPr>
        <w:t xml:space="preserve">: one might dread, for example, returning to a scene of hunger or longing or the slapstick reiteration of a lover or parent's typical misrecognition. </w:t>
      </w:r>
      <w:r w:rsidRPr="00945ED1">
        <w:rPr>
          <w:highlight w:val="cyan"/>
          <w:u w:val="single"/>
        </w:rPr>
        <w:t>But</w:t>
      </w:r>
      <w:r w:rsidRPr="00945ED1">
        <w:rPr>
          <w:u w:val="single"/>
        </w:rPr>
        <w:t xml:space="preserve"> the surrender to the return to the scene where the object hovers in its potentialities is the operation of optimism as an affective form</w:t>
      </w:r>
      <w:r w:rsidRPr="00945ED1">
        <w:rPr>
          <w:sz w:val="10"/>
        </w:rPr>
        <w:t>. In optimism</w:t>
      </w:r>
      <w:r w:rsidRPr="00945ED1">
        <w:rPr>
          <w:sz w:val="10"/>
          <w:highlight w:val="cyan"/>
        </w:rPr>
        <w:t xml:space="preserve">, </w:t>
      </w:r>
      <w:r w:rsidRPr="00945ED1">
        <w:rPr>
          <w:rStyle w:val="Emphasis"/>
          <w:highlight w:val="cyan"/>
        </w:rPr>
        <w:t xml:space="preserve">the subject leans toward promises contained within the </w:t>
      </w:r>
      <w:r w:rsidRPr="00945ED1">
        <w:rPr>
          <w:sz w:val="10"/>
        </w:rPr>
        <w:t xml:space="preserve">present moment of the </w:t>
      </w:r>
      <w:r w:rsidRPr="00945ED1">
        <w:rPr>
          <w:rStyle w:val="Emphasis"/>
        </w:rPr>
        <w:t xml:space="preserve">encounter with their </w:t>
      </w:r>
      <w:r w:rsidRPr="00945ED1">
        <w:rPr>
          <w:rStyle w:val="Emphasis"/>
          <w:highlight w:val="cyan"/>
        </w:rPr>
        <w:t>object</w:t>
      </w:r>
      <w:r w:rsidRPr="00945ED1">
        <w:rPr>
          <w:rStyle w:val="Emphasis"/>
        </w:rPr>
        <w:t xml:space="preserve">.' </w:t>
      </w:r>
      <w:r w:rsidRPr="00945ED1">
        <w:rPr>
          <w:highlight w:val="cyan"/>
          <w:u w:val="single"/>
        </w:rPr>
        <w:t>'Cruel optimism' names</w:t>
      </w:r>
      <w:r w:rsidRPr="00945ED1">
        <w:rPr>
          <w:u w:val="single"/>
        </w:rPr>
        <w:t xml:space="preserve"> a relation of </w:t>
      </w:r>
      <w:r w:rsidRPr="00945ED1">
        <w:rPr>
          <w:highlight w:val="cyan"/>
          <w:u w:val="single"/>
        </w:rPr>
        <w:t>attachment to</w:t>
      </w:r>
      <w:r w:rsidRPr="00945ED1">
        <w:rPr>
          <w:u w:val="single"/>
        </w:rPr>
        <w:t xml:space="preserve"> compromised </w:t>
      </w:r>
      <w:r w:rsidRPr="00945ED1">
        <w:rPr>
          <w:highlight w:val="cyan"/>
          <w:u w:val="single"/>
        </w:rPr>
        <w:t>conditions of possibility</w:t>
      </w:r>
      <w:r w:rsidRPr="00945ED1">
        <w:rPr>
          <w:u w:val="single"/>
        </w:rPr>
        <w:t xml:space="preserve"> </w:t>
      </w:r>
      <w:r w:rsidRPr="00945ED1">
        <w:rPr>
          <w:rStyle w:val="Emphasis"/>
          <w:highlight w:val="cyan"/>
        </w:rPr>
        <w:t>whose realisation is</w:t>
      </w:r>
      <w:r w:rsidRPr="00945ED1">
        <w:rPr>
          <w:rStyle w:val="Emphasis"/>
        </w:rPr>
        <w:t xml:space="preserve"> discovered either to be </w:t>
      </w:r>
      <w:r w:rsidRPr="00945ED1">
        <w:rPr>
          <w:rStyle w:val="Emphasis"/>
          <w:highlight w:val="cyan"/>
        </w:rPr>
        <w:t>impossible</w:t>
      </w:r>
      <w:r w:rsidRPr="00945ED1">
        <w:rPr>
          <w:sz w:val="10"/>
        </w:rPr>
        <w:t xml:space="preserve">, sheer fantasy, </w:t>
      </w:r>
      <w:r w:rsidRPr="00945ED1">
        <w:rPr>
          <w:rStyle w:val="Emphasis"/>
          <w:highlight w:val="cyan"/>
        </w:rPr>
        <w:t>or</w:t>
      </w:r>
      <w:r w:rsidRPr="00945ED1">
        <w:rPr>
          <w:sz w:val="10"/>
        </w:rPr>
        <w:t xml:space="preserve"> too possible, and </w:t>
      </w:r>
      <w:r w:rsidRPr="00945ED1">
        <w:rPr>
          <w:rStyle w:val="Emphasis"/>
          <w:highlight w:val="cyan"/>
        </w:rPr>
        <w:t>toxic</w:t>
      </w:r>
      <w:r w:rsidRPr="00945ED1">
        <w:rPr>
          <w:rStyle w:val="StyleUnderline"/>
        </w:rPr>
        <w:t xml:space="preserve">. </w:t>
      </w:r>
      <w:r w:rsidRPr="00945ED1">
        <w:rPr>
          <w:rStyle w:val="StyleUnderline"/>
          <w:highlight w:val="cyan"/>
        </w:rPr>
        <w:t>What's cruel</w:t>
      </w:r>
      <w:r w:rsidRPr="00945ED1">
        <w:rPr>
          <w:sz w:val="10"/>
        </w:rPr>
        <w:t xml:space="preserve"> about these attachments, and not merely inconvenient or tragic, </w:t>
      </w:r>
      <w:r w:rsidRPr="00945ED1">
        <w:rPr>
          <w:highlight w:val="cyan"/>
          <w:u w:val="single"/>
        </w:rPr>
        <w:t>is</w:t>
      </w:r>
      <w:r w:rsidRPr="00945ED1">
        <w:rPr>
          <w:u w:val="single"/>
        </w:rPr>
        <w:t xml:space="preserve"> that the </w:t>
      </w:r>
      <w:r w:rsidRPr="00945ED1">
        <w:rPr>
          <w:highlight w:val="cyan"/>
          <w:u w:val="single"/>
        </w:rPr>
        <w:t>subjects</w:t>
      </w:r>
      <w:r w:rsidRPr="00945ED1">
        <w:rPr>
          <w:u w:val="single"/>
        </w:rPr>
        <w:t xml:space="preserve"> who have x in their lives </w:t>
      </w:r>
      <w:r w:rsidRPr="00945ED1">
        <w:rPr>
          <w:highlight w:val="cyan"/>
          <w:u w:val="single"/>
        </w:rPr>
        <w:t>might not well endure the loss of their object</w:t>
      </w:r>
      <w:r w:rsidRPr="00945ED1">
        <w:rPr>
          <w:u w:val="single"/>
        </w:rPr>
        <w:t xml:space="preserve"> or scene of desire, even though </w:t>
      </w:r>
      <w:r w:rsidRPr="00945ED1">
        <w:rPr>
          <w:rStyle w:val="Emphasis"/>
          <w:highlight w:val="cyan"/>
        </w:rPr>
        <w:t>its presence threatens their well-being</w:t>
      </w:r>
      <w:r w:rsidRPr="00945ED1">
        <w:rPr>
          <w:u w:val="single"/>
        </w:rPr>
        <w:t xml:space="preserve">, because whatever the content of the </w:t>
      </w:r>
      <w:r w:rsidRPr="00945ED1">
        <w:rPr>
          <w:rStyle w:val="Emphasis"/>
        </w:rPr>
        <w:t>attachment</w:t>
      </w:r>
      <w:r w:rsidRPr="00945ED1">
        <w:rPr>
          <w:u w:val="single"/>
        </w:rPr>
        <w:t xml:space="preserve"> is, the continuity of the form of it provides something of the continuity of the subject's sense of</w:t>
      </w:r>
      <w:r w:rsidRPr="00945ED1">
        <w:rPr>
          <w:rStyle w:val="StyleUnderline"/>
        </w:rPr>
        <w:t xml:space="preserve"> what it means to keep on living on and to look forward to being in the world</w:t>
      </w:r>
      <w:r w:rsidRPr="00945ED1">
        <w:rPr>
          <w:sz w:val="10"/>
        </w:rPr>
        <w:t xml:space="preserve">. This phrase points to a condition different than that of melancholia, which is enacted in the subject's desire to temporise an experience of the loss of an object/scene with which she has identified her ego continuity. </w:t>
      </w:r>
      <w:r w:rsidRPr="00945ED1">
        <w:rPr>
          <w:rStyle w:val="Emphasis"/>
          <w:highlight w:val="cyan"/>
        </w:rPr>
        <w:t xml:space="preserve">Cruel optimism is </w:t>
      </w:r>
      <w:r w:rsidRPr="00945ED1">
        <w:rPr>
          <w:rStyle w:val="Emphasis"/>
        </w:rPr>
        <w:t xml:space="preserve">the condition of </w:t>
      </w:r>
      <w:r w:rsidRPr="00945ED1">
        <w:rPr>
          <w:rStyle w:val="Emphasis"/>
          <w:highlight w:val="cyan"/>
        </w:rPr>
        <w:t xml:space="preserve">maintaining </w:t>
      </w:r>
      <w:r w:rsidRPr="00945ED1">
        <w:rPr>
          <w:rStyle w:val="Emphasis"/>
        </w:rPr>
        <w:t>an</w:t>
      </w:r>
      <w:r w:rsidRPr="00945ED1">
        <w:rPr>
          <w:rStyle w:val="Emphasis"/>
          <w:highlight w:val="cyan"/>
        </w:rPr>
        <w:t xml:space="preserve"> attachment </w:t>
      </w:r>
      <w:r w:rsidRPr="00945ED1">
        <w:rPr>
          <w:rStyle w:val="Emphasis"/>
        </w:rPr>
        <w:t>to a problematic object</w:t>
      </w:r>
      <w:r w:rsidRPr="00945ED1">
        <w:rPr>
          <w:sz w:val="10"/>
        </w:rPr>
        <w:t xml:space="preserve">. One more thing: </w:t>
      </w:r>
      <w:r w:rsidRPr="00945ED1">
        <w:rPr>
          <w:u w:val="single"/>
        </w:rPr>
        <w:t>the cruelty of an optimistic attachment is</w:t>
      </w:r>
      <w:r w:rsidRPr="00945ED1">
        <w:rPr>
          <w:sz w:val="10"/>
        </w:rPr>
        <w:t xml:space="preserve">, I think, usually </w:t>
      </w:r>
      <w:r w:rsidRPr="00945ED1">
        <w:rPr>
          <w:u w:val="single"/>
        </w:rPr>
        <w:t>something an analyst observes about someone's</w:t>
      </w:r>
      <w:r w:rsidRPr="00945ED1">
        <w:rPr>
          <w:sz w:val="10"/>
        </w:rPr>
        <w:t xml:space="preserve"> or some group's </w:t>
      </w:r>
      <w:r w:rsidRPr="00945ED1">
        <w:rPr>
          <w:u w:val="single"/>
        </w:rPr>
        <w:t>attachment</w:t>
      </w:r>
      <w:r w:rsidRPr="00945ED1">
        <w:rPr>
          <w:sz w:val="10"/>
        </w:rPr>
        <w:t xml:space="preserve"> to x, </w:t>
      </w:r>
      <w:r w:rsidRPr="00945ED1">
        <w:rPr>
          <w:u w:val="single"/>
        </w:rPr>
        <w:t xml:space="preserve">since usually </w:t>
      </w:r>
      <w:r w:rsidRPr="00945ED1">
        <w:rPr>
          <w:rStyle w:val="Emphasis"/>
          <w:highlight w:val="cyan"/>
        </w:rPr>
        <w:t>that attachment</w:t>
      </w:r>
      <w:r w:rsidRPr="00945ED1">
        <w:rPr>
          <w:sz w:val="10"/>
        </w:rPr>
        <w:t xml:space="preserve"> exists without being an event, or even better</w:t>
      </w:r>
      <w:r w:rsidRPr="00945ED1">
        <w:rPr>
          <w:rStyle w:val="Emphasis"/>
        </w:rPr>
        <w:t xml:space="preserve">, </w:t>
      </w:r>
      <w:r w:rsidRPr="00945ED1">
        <w:rPr>
          <w:rStyle w:val="Emphasis"/>
          <w:highlight w:val="cyan"/>
        </w:rPr>
        <w:t>seems to</w:t>
      </w:r>
      <w:r w:rsidRPr="00945ED1">
        <w:rPr>
          <w:rStyle w:val="Emphasis"/>
        </w:rPr>
        <w:t xml:space="preserve"> </w:t>
      </w:r>
      <w:r w:rsidRPr="00945ED1">
        <w:rPr>
          <w:rStyle w:val="Emphasis"/>
          <w:highlight w:val="cyan"/>
        </w:rPr>
        <w:t>lighten the load for someone</w:t>
      </w:r>
      <w:r w:rsidRPr="00945ED1">
        <w:rPr>
          <w:sz w:val="10"/>
        </w:rPr>
        <w:t xml:space="preserve">/some group.^ But </w:t>
      </w:r>
      <w:r w:rsidRPr="00945ED1">
        <w:rPr>
          <w:u w:val="single"/>
        </w:rPr>
        <w:t>if the cruelty of an attachment is experienced by someone</w:t>
      </w:r>
      <w:r w:rsidRPr="00945ED1">
        <w:rPr>
          <w:sz w:val="10"/>
        </w:rPr>
        <w:t xml:space="preserve">/some group, even in disavowed fashion, </w:t>
      </w:r>
      <w:r w:rsidRPr="00945ED1">
        <w:rPr>
          <w:u w:val="single"/>
        </w:rPr>
        <w:t>the fear is that the loss of the object</w:t>
      </w:r>
      <w:r w:rsidRPr="00945ED1">
        <w:rPr>
          <w:sz w:val="10"/>
        </w:rPr>
        <w:t xml:space="preserve">/scene of promising itself </w:t>
      </w:r>
      <w:r w:rsidRPr="00945ED1">
        <w:rPr>
          <w:u w:val="single"/>
        </w:rPr>
        <w:t>will defeat the capacity to have any hope about anything</w:t>
      </w:r>
      <w:r w:rsidRPr="00945ED1">
        <w:rPr>
          <w:sz w:val="10"/>
        </w:rPr>
        <w:t xml:space="preserve">. Often this fear of loss of a scene of optimism as such is unstated and only experienced in a sudden incapacity to manage startling situations, as we will see below. One might point out that all objects/scenes of desire are problematic, in that investments in them and projections onto them are less about them than about what cluster of desires and affects we can manage to keep magnetised to them. I have indeed wondered whether all optimism is cruel, because the experience of loss of the conditions of its reproduction can be so breathtakingly bad, just as the threat of the loss of x in the scope of one's attachment drives can feel like a threat to living on itself. But </w:t>
      </w:r>
      <w:r w:rsidRPr="00945ED1">
        <w:rPr>
          <w:rStyle w:val="Emphasis"/>
        </w:rPr>
        <w:t>some scenes of optimism are clearly crueller than others:</w:t>
      </w:r>
      <w:r w:rsidRPr="00945ED1">
        <w:rPr>
          <w:u w:val="single"/>
        </w:rPr>
        <w:t xml:space="preserve"> where cruel optimism operates, the very vitalising</w:t>
      </w:r>
      <w:r w:rsidRPr="00945ED1">
        <w:rPr>
          <w:sz w:val="10"/>
        </w:rPr>
        <w:t xml:space="preserve"> or animating </w:t>
      </w:r>
      <w:r w:rsidRPr="00945ED1">
        <w:rPr>
          <w:u w:val="single"/>
        </w:rPr>
        <w:t>potency of an object</w:t>
      </w:r>
      <w:r w:rsidRPr="00945ED1">
        <w:rPr>
          <w:sz w:val="10"/>
        </w:rPr>
        <w:t xml:space="preserve">/ scene </w:t>
      </w:r>
      <w:r w:rsidRPr="00945ED1">
        <w:rPr>
          <w:u w:val="single"/>
        </w:rPr>
        <w:t>of desire contributes to the attrition of the very thriving that is supposed to be made possible in the work of attachment in the first place</w:t>
      </w:r>
      <w:r w:rsidRPr="00945ED1">
        <w:rPr>
          <w:sz w:val="10"/>
        </w:rPr>
        <w:t xml:space="preserve">. This might point to something as banal as a scouring love, but it also opens out to obsessive appetites, working for a living, patriotism, all kinds of things. </w:t>
      </w:r>
      <w:r w:rsidRPr="00945ED1">
        <w:rPr>
          <w:u w:val="single"/>
        </w:rPr>
        <w:t>One makes affective bargains about the costliness of one's attachments, usually unconscious ones, most of which keep one in proximity to the scene of desire</w:t>
      </w:r>
      <w:r w:rsidRPr="00945ED1">
        <w:rPr>
          <w:sz w:val="10"/>
        </w:rPr>
        <w:t xml:space="preserve">/attrition. This means that a poetics of attachment always involves some splitting off of the story I can tell about wanting to be near x (as though x has autonomous qualities) from the activity of the emotional habitus I have constructed by having x in my life in order to be able to project out my endurance as proximity to the complex of what x seems to offer and proffer. </w:t>
      </w:r>
      <w:r w:rsidRPr="00945ED1">
        <w:rPr>
          <w:u w:val="single"/>
        </w:rPr>
        <w:t>To understand cruel optimism</w:t>
      </w:r>
      <w:r w:rsidRPr="00945ED1">
        <w:rPr>
          <w:sz w:val="10"/>
        </w:rPr>
        <w:t xml:space="preserve">, therefore, </w:t>
      </w:r>
      <w:r w:rsidRPr="00945ED1">
        <w:rPr>
          <w:u w:val="single"/>
        </w:rPr>
        <w:t>one must embark on</w:t>
      </w:r>
      <w:r w:rsidRPr="00945ED1">
        <w:rPr>
          <w:sz w:val="10"/>
        </w:rPr>
        <w:t xml:space="preserve"> an analysis of rhetorical indirection, as </w:t>
      </w:r>
      <w:r w:rsidRPr="00945ED1">
        <w:rPr>
          <w:u w:val="single"/>
        </w:rPr>
        <w:t xml:space="preserve">a way of thinking about the strange temporalities of projection into </w:t>
      </w:r>
      <w:r w:rsidRPr="00945ED1">
        <w:rPr>
          <w:rStyle w:val="Emphasis"/>
        </w:rPr>
        <w:t>an</w:t>
      </w:r>
      <w:r w:rsidRPr="00945ED1">
        <w:rPr>
          <w:u w:val="single"/>
          <w:bdr w:val="single" w:sz="4" w:space="0" w:color="auto"/>
        </w:rPr>
        <w:t xml:space="preserve"> </w:t>
      </w:r>
      <w:r w:rsidRPr="00945ED1">
        <w:rPr>
          <w:rStyle w:val="Emphasis"/>
        </w:rPr>
        <w:t>enabling object that is also disabling</w:t>
      </w:r>
      <w:r w:rsidRPr="00945ED1">
        <w:rPr>
          <w:sz w:val="10"/>
        </w:rPr>
        <w:t xml:space="preserve">. I learned how to do this from reading Barbara Johnson's work on apostrophe and free indirect discourse. In her poetics of indirection, each of these rhetorical modes is shaped by the ways a writing subjectivity conjures other ones so that, </w:t>
      </w:r>
      <w:r w:rsidRPr="00945ED1">
        <w:rPr>
          <w:u w:val="single"/>
        </w:rPr>
        <w:t>in a performance of fantasmatic intersubjectivity, the writer gains superhuman observational authority, enabling a performance of being made possible by the proximity of the object. Because this object is something like what I am describing in the optimism of attachment, I'll describe a bit the shape of my transference with her thought</w:t>
      </w:r>
      <w:r w:rsidRPr="00945ED1">
        <w:rPr>
          <w:sz w:val="10"/>
        </w:rPr>
        <w:t xml:space="preserve">. In 'Apostrophe, Animation, and Abortion,' which will be my key referent bere, Johnson tracks the political consequences of apostrophe for what has become foetal personhood: a silent, affectively present but physically displaced interlocutor (a lover, a foetus) is animated in speech as distant enough for a conversation but close enough to be imaginable by the speaker in whose head the entire scene is happening.' But </w:t>
      </w:r>
      <w:r w:rsidRPr="00945ED1">
        <w:rPr>
          <w:highlight w:val="cyan"/>
          <w:u w:val="single"/>
        </w:rPr>
        <w:t>the condition of projected possibility</w:t>
      </w:r>
      <w:r w:rsidRPr="00945ED1">
        <w:rPr>
          <w:sz w:val="10"/>
        </w:rPr>
        <w:t xml:space="preserve">, of a hearing that cannot take place in the terms of its enunciation ('you' are not here, 'you' are eternally belated to the conversation with you that I am imagining) </w:t>
      </w:r>
      <w:r w:rsidRPr="00945ED1">
        <w:rPr>
          <w:highlight w:val="cyan"/>
          <w:u w:val="single"/>
        </w:rPr>
        <w:t xml:space="preserve">creates a </w:t>
      </w:r>
      <w:r w:rsidRPr="00945ED1">
        <w:rPr>
          <w:rStyle w:val="Emphasis"/>
          <w:highlight w:val="cyan"/>
        </w:rPr>
        <w:t>fake</w:t>
      </w:r>
      <w:r w:rsidRPr="00945ED1">
        <w:rPr>
          <w:rStyle w:val="Emphasis"/>
        </w:rPr>
        <w:t xml:space="preserve"> present </w:t>
      </w:r>
      <w:r w:rsidRPr="00945ED1">
        <w:rPr>
          <w:rStyle w:val="Emphasis"/>
          <w:highlight w:val="cyan"/>
        </w:rPr>
        <w:t>moment of intersubjectivity</w:t>
      </w:r>
      <w:r w:rsidRPr="00945ED1">
        <w:rPr>
          <w:u w:val="single"/>
        </w:rPr>
        <w:t xml:space="preserve"> in which, nonetheless, a performance of address can take place. The present moment is </w:t>
      </w:r>
      <w:r w:rsidRPr="00945ED1">
        <w:rPr>
          <w:highlight w:val="cyan"/>
          <w:u w:val="single"/>
        </w:rPr>
        <w:t>made possible by the fantasy</w:t>
      </w:r>
      <w:r w:rsidRPr="00945ED1">
        <w:rPr>
          <w:sz w:val="10"/>
          <w:highlight w:val="cyan"/>
        </w:rPr>
        <w:t xml:space="preserve"> </w:t>
      </w:r>
      <w:r w:rsidRPr="00945ED1">
        <w:rPr>
          <w:sz w:val="10"/>
        </w:rPr>
        <w:t xml:space="preserve">of you, </w:t>
      </w:r>
      <w:r w:rsidRPr="00945ED1">
        <w:rPr>
          <w:u w:val="single"/>
        </w:rPr>
        <w:t>laden with the</w:t>
      </w:r>
      <w:r w:rsidRPr="00945ED1">
        <w:rPr>
          <w:sz w:val="10"/>
        </w:rPr>
        <w:t xml:space="preserve"> x </w:t>
      </w:r>
      <w:r w:rsidRPr="00945ED1">
        <w:rPr>
          <w:u w:val="single"/>
        </w:rPr>
        <w:t xml:space="preserve">qualities </w:t>
      </w:r>
      <w:r w:rsidRPr="00945ED1">
        <w:rPr>
          <w:u w:val="single"/>
        </w:rPr>
        <w:lastRenderedPageBreak/>
        <w:t>I can project</w:t>
      </w:r>
      <w:r w:rsidRPr="00945ED1">
        <w:rPr>
          <w:sz w:val="10"/>
        </w:rPr>
        <w:t xml:space="preserve"> onto you, given your convenient absence. Apostrophe therefore appears to be a reaching out to a you, a direct movement from place x to y, but </w:t>
      </w:r>
      <w:r w:rsidRPr="00945ED1">
        <w:rPr>
          <w:rStyle w:val="Emphasis"/>
        </w:rPr>
        <w:t>it is actually a turning back</w:t>
      </w:r>
      <w:r w:rsidRPr="00945ED1">
        <w:rPr>
          <w:u w:val="single"/>
        </w:rPr>
        <w:t>, an animating of a receiver on behalf of the desire to make something happen now that realises something in the speaker</w:t>
      </w:r>
      <w:r w:rsidRPr="00945ED1">
        <w:rPr>
          <w:sz w:val="10"/>
        </w:rPr>
        <w:t xml:space="preserve">, makes the speaker more or differently possible, because she has admitted, in a sense, the importance of speaking for, as, and to, two: but only under </w:t>
      </w:r>
      <w:r w:rsidRPr="00945ED1">
        <w:rPr>
          <w:highlight w:val="cyan"/>
          <w:u w:val="single"/>
        </w:rPr>
        <w:t>the</w:t>
      </w:r>
      <w:r w:rsidRPr="00945ED1">
        <w:rPr>
          <w:sz w:val="10"/>
          <w:highlight w:val="cyan"/>
        </w:rPr>
        <w:t xml:space="preserve"> </w:t>
      </w:r>
      <w:r w:rsidRPr="00945ED1">
        <w:rPr>
          <w:sz w:val="10"/>
        </w:rPr>
        <w:t xml:space="preserve">condition, and </w:t>
      </w:r>
      <w:r w:rsidRPr="00945ED1">
        <w:rPr>
          <w:highlight w:val="cyan"/>
          <w:u w:val="single"/>
        </w:rPr>
        <w:t>illusion</w:t>
      </w:r>
      <w:r w:rsidRPr="00945ED1">
        <w:rPr>
          <w:sz w:val="10"/>
          <w:highlight w:val="cyan"/>
        </w:rPr>
        <w:t>,</w:t>
      </w:r>
      <w:r w:rsidRPr="00945ED1">
        <w:rPr>
          <w:sz w:val="10"/>
        </w:rPr>
        <w:t xml:space="preserve"> that the two is really (in) one. Apostrophe </w:t>
      </w:r>
      <w:r w:rsidRPr="00945ED1">
        <w:rPr>
          <w:highlight w:val="cyan"/>
          <w:u w:val="single"/>
        </w:rPr>
        <w:t>is</w:t>
      </w:r>
      <w:r w:rsidRPr="00945ED1">
        <w:rPr>
          <w:u w:val="single"/>
        </w:rPr>
        <w:t xml:space="preserve"> thus </w:t>
      </w:r>
      <w:r w:rsidRPr="00945ED1">
        <w:rPr>
          <w:highlight w:val="cyan"/>
          <w:u w:val="single"/>
        </w:rPr>
        <w:t>an</w:t>
      </w:r>
      <w:r w:rsidRPr="00945ED1">
        <w:rPr>
          <w:u w:val="single"/>
        </w:rPr>
        <w:t xml:space="preserve"> indirect, unstable, physically </w:t>
      </w:r>
      <w:r w:rsidRPr="00945ED1">
        <w:rPr>
          <w:highlight w:val="cyan"/>
          <w:u w:val="single"/>
        </w:rPr>
        <w:t xml:space="preserve">impossible </w:t>
      </w:r>
      <w:r w:rsidRPr="00945ED1">
        <w:rPr>
          <w:u w:val="single"/>
        </w:rPr>
        <w:t xml:space="preserve">but phenomenologically vitalising </w:t>
      </w:r>
      <w:r w:rsidRPr="00945ED1">
        <w:rPr>
          <w:highlight w:val="cyan"/>
          <w:u w:val="single"/>
        </w:rPr>
        <w:t xml:space="preserve">movement </w:t>
      </w:r>
      <w:r w:rsidRPr="00945ED1">
        <w:rPr>
          <w:u w:val="single"/>
        </w:rPr>
        <w:t xml:space="preserve">of rhetorical animation </w:t>
      </w:r>
      <w:r w:rsidRPr="00945ED1">
        <w:rPr>
          <w:highlight w:val="cyan"/>
          <w:u w:val="single"/>
        </w:rPr>
        <w:t xml:space="preserve">that permits subjects to suspend themselves </w:t>
      </w:r>
      <w:r w:rsidRPr="00945ED1">
        <w:rPr>
          <w:u w:val="single"/>
        </w:rPr>
        <w:t xml:space="preserve">in the </w:t>
      </w:r>
      <w:r w:rsidRPr="00945ED1">
        <w:rPr>
          <w:highlight w:val="cyan"/>
          <w:u w:val="single"/>
        </w:rPr>
        <w:t>optimism of</w:t>
      </w:r>
      <w:r w:rsidRPr="00945ED1">
        <w:rPr>
          <w:u w:val="single"/>
        </w:rPr>
        <w:t xml:space="preserve"> a potential </w:t>
      </w:r>
      <w:r w:rsidRPr="00945ED1">
        <w:rPr>
          <w:highlight w:val="cyan"/>
          <w:u w:val="single"/>
        </w:rPr>
        <w:t>occupation of the same psychic space of others</w:t>
      </w:r>
      <w:r w:rsidRPr="00945ED1">
        <w:rPr>
          <w:u w:val="single"/>
        </w:rPr>
        <w:t>, the objects of desire who make you possible</w:t>
      </w:r>
      <w:r w:rsidRPr="00945ED1">
        <w:rPr>
          <w:sz w:val="10"/>
        </w:rPr>
        <w:t xml:space="preserve"> (by having some promising qualities, but also by not being there).'' Later work, such as on 'Muteness Envy,' elaborates Johnson's description of the gendered rhetorical politics of this projection of voluble intersubjectivity.'^ The paradox remains that </w:t>
      </w:r>
      <w:r w:rsidRPr="00945ED1">
        <w:rPr>
          <w:u w:val="single"/>
        </w:rPr>
        <w:t xml:space="preserve">the conditions of the lush </w:t>
      </w:r>
      <w:r w:rsidRPr="00945ED1">
        <w:rPr>
          <w:highlight w:val="cyan"/>
          <w:u w:val="single"/>
        </w:rPr>
        <w:t xml:space="preserve">submerging </w:t>
      </w:r>
      <w:r w:rsidRPr="00945ED1">
        <w:rPr>
          <w:u w:val="single"/>
        </w:rPr>
        <w:t xml:space="preserve">of </w:t>
      </w:r>
      <w:r w:rsidRPr="00945ED1">
        <w:rPr>
          <w:highlight w:val="cyan"/>
          <w:u w:val="single"/>
        </w:rPr>
        <w:t>one consciousness into another require a double negation: of the speaker's boundaries</w:t>
      </w:r>
      <w:r w:rsidRPr="00945ED1">
        <w:rPr>
          <w:sz w:val="10"/>
        </w:rPr>
        <w:t xml:space="preserve">, so s/he can grow bigger in rhetorical proximity to the object of desire; </w:t>
      </w:r>
      <w:r w:rsidRPr="00945ED1">
        <w:rPr>
          <w:highlight w:val="cyan"/>
          <w:u w:val="single"/>
        </w:rPr>
        <w:t>and of the spoken of, who is</w:t>
      </w:r>
      <w:r w:rsidRPr="00945ED1">
        <w:rPr>
          <w:sz w:val="10"/>
        </w:rPr>
        <w:t xml:space="preserve"> more or less </w:t>
      </w:r>
      <w:r w:rsidRPr="00945ED1">
        <w:rPr>
          <w:u w:val="single"/>
        </w:rPr>
        <w:t>a</w:t>
      </w:r>
      <w:r w:rsidRPr="00945ED1">
        <w:rPr>
          <w:sz w:val="10"/>
        </w:rPr>
        <w:t xml:space="preserve"> powerful mute </w:t>
      </w:r>
      <w:r w:rsidRPr="00945ED1">
        <w:rPr>
          <w:u w:val="single"/>
        </w:rPr>
        <w:t xml:space="preserve">placeholder </w:t>
      </w:r>
      <w:r w:rsidRPr="00945ED1">
        <w:rPr>
          <w:highlight w:val="cyan"/>
          <w:u w:val="single"/>
        </w:rPr>
        <w:t>providing</w:t>
      </w:r>
      <w:r w:rsidRPr="00945ED1">
        <w:rPr>
          <w:u w:val="single"/>
        </w:rPr>
        <w:t xml:space="preserve"> an </w:t>
      </w:r>
      <w:r w:rsidRPr="00945ED1">
        <w:rPr>
          <w:highlight w:val="cyan"/>
          <w:u w:val="single"/>
        </w:rPr>
        <w:t>opportunity for the speaker's imagination</w:t>
      </w:r>
      <w:r w:rsidRPr="00945ED1">
        <w:rPr>
          <w:sz w:val="10"/>
        </w:rPr>
        <w:t xml:space="preserve"> of her/his/their flourishing. Of course </w:t>
      </w:r>
      <w:r w:rsidRPr="00945ED1">
        <w:rPr>
          <w:highlight w:val="cyan"/>
          <w:u w:val="single"/>
        </w:rPr>
        <w:t xml:space="preserve">psychoanalytically speaking </w:t>
      </w:r>
      <w:r w:rsidRPr="00945ED1">
        <w:rPr>
          <w:rStyle w:val="Emphasis"/>
          <w:highlight w:val="cyan"/>
        </w:rPr>
        <w:t>all intersubjectivity is impossible</w:t>
      </w:r>
      <w:r w:rsidRPr="00945ED1">
        <w:rPr>
          <w:highlight w:val="cyan"/>
          <w:u w:val="single"/>
        </w:rPr>
        <w:t>. It is</w:t>
      </w:r>
      <w:r w:rsidRPr="00945ED1">
        <w:rPr>
          <w:u w:val="single"/>
        </w:rPr>
        <w:t xml:space="preserve"> a</w:t>
      </w:r>
      <w:r w:rsidRPr="00945ED1">
        <w:rPr>
          <w:sz w:val="10"/>
        </w:rPr>
        <w:t xml:space="preserve"> wish, a </w:t>
      </w:r>
      <w:r w:rsidRPr="00945ED1">
        <w:rPr>
          <w:u w:val="single"/>
        </w:rPr>
        <w:t>desire</w:t>
      </w:r>
      <w:r w:rsidRPr="00945ED1">
        <w:rPr>
          <w:sz w:val="10"/>
        </w:rPr>
        <w:t xml:space="preserve">, and a demand for an enduring sense of being with and in x, and is related to that big knot </w:t>
      </w:r>
      <w:r w:rsidRPr="00945ED1">
        <w:rPr>
          <w:u w:val="single"/>
        </w:rPr>
        <w:t>that marks the indeterminate relation between a feeling of recognition and misrecognition</w:t>
      </w:r>
      <w:r w:rsidRPr="00945ED1">
        <w:rPr>
          <w:sz w:val="10"/>
        </w:rPr>
        <w:t xml:space="preserve"> - recognition is the misrecognition you can bear, </w:t>
      </w:r>
      <w:r w:rsidRPr="00945ED1">
        <w:rPr>
          <w:highlight w:val="cyan"/>
          <w:u w:val="single"/>
        </w:rPr>
        <w:t xml:space="preserve">a transaction that affirms you </w:t>
      </w:r>
      <w:r w:rsidRPr="00945ED1">
        <w:rPr>
          <w:rStyle w:val="Emphasis"/>
          <w:highlight w:val="cyan"/>
        </w:rPr>
        <w:t>without,</w:t>
      </w:r>
      <w:r w:rsidRPr="00945ED1">
        <w:rPr>
          <w:sz w:val="10"/>
          <w:highlight w:val="cyan"/>
        </w:rPr>
        <w:t xml:space="preserve"> </w:t>
      </w:r>
      <w:r w:rsidRPr="00945ED1">
        <w:rPr>
          <w:sz w:val="10"/>
        </w:rPr>
        <w:t>again</w:t>
      </w:r>
      <w:r w:rsidRPr="00945ED1">
        <w:rPr>
          <w:sz w:val="10"/>
          <w:highlight w:val="cyan"/>
        </w:rPr>
        <w:t xml:space="preserve">, </w:t>
      </w:r>
      <w:r w:rsidRPr="00945ED1">
        <w:rPr>
          <w:rStyle w:val="Emphasis"/>
          <w:highlight w:val="cyan"/>
        </w:rPr>
        <w:t>necessarily feeling good</w:t>
      </w:r>
      <w:r w:rsidRPr="00945ED1">
        <w:rPr>
          <w:sz w:val="10"/>
        </w:rPr>
        <w:t xml:space="preserve"> or accurate (it might idealise, </w:t>
      </w:r>
      <w:r w:rsidRPr="00945ED1">
        <w:rPr>
          <w:highlight w:val="cyan"/>
          <w:u w:val="single"/>
        </w:rPr>
        <w:t>it might affirm</w:t>
      </w:r>
      <w:r w:rsidRPr="00945ED1">
        <w:rPr>
          <w:u w:val="single"/>
        </w:rPr>
        <w:t xml:space="preserve"> your </w:t>
      </w:r>
      <w:r w:rsidRPr="00945ED1">
        <w:rPr>
          <w:highlight w:val="cyan"/>
          <w:u w:val="single"/>
        </w:rPr>
        <w:t>monstrosity</w:t>
      </w:r>
      <w:r w:rsidRPr="00945ED1">
        <w:rPr>
          <w:sz w:val="10"/>
        </w:rPr>
        <w:t xml:space="preserve">, it might mirror your desire to be nothing enough to live under the radar, it might feel just right, and so on).'' Johnson's work on projection shows that scenes of impossible identity, rhetorically rendered, open up meaning and knowledge by mining the negative - projective, boundary dissolving - spaces of attachment to the object of address who must be absent in order for the desiring subject of intersubjectivity to get some traction, to stabilise her proximity to the object/scene of promise. In free indirect discourse, a cognate kind of suspension, the circulation of this kind of merged and submerged observational subjectivity, has less pernicious outcomes, at least when Johnson reads Zora Neale Hurston's practice of it.' In a narrator's part-merging with a character's consciousness, say, free indirect discourse performs the impossibility of locating an observational intelligence in one or any body, and therefore forces the reader to transact a different, more open relation of unfolding to what she is reading, judging, being, and thinking she understands. In Jobnson's work such a transformative transaction through reading/speaking 'unfolds' the subject in a good way, despite whatever desires they may have not to become significantly different." In short, </w:t>
      </w:r>
      <w:r w:rsidRPr="00945ED1">
        <w:rPr>
          <w:u w:val="single"/>
        </w:rPr>
        <w:t>Johnson's work on projection is about the optimism of attachment</w:t>
      </w:r>
      <w:r w:rsidRPr="00945ED1">
        <w:rPr>
          <w:sz w:val="10"/>
        </w:rPr>
        <w:t xml:space="preserve">, and is often itself optimistic about the negations and extensions of personhood that forms of suspended intersubjectivity demand from the reader. What follows is not so buoyant: this is an essay politicising Freud's observation that 'people never willingly abandon a libidinal position, not even, indeed, when a substitute is already beckoning to them'.^ It comes from a longer project about the politics, aesthetics, and projections of political depression. Political depression persists in affective judgments of the world's intractability - evidenced in affectlessness, apathy, coolness, cynicism, and so on - modes of what might be called detachment that are really not detached at all but constitute ongoing relations of sociality.'" The politically depressed position is manifested in the problem of the difficulty of detaching from life-building modalities that can no longer be said to be doing their work, and which indeed make obstacles to the desires that animate them; my archive tracks practices of self-interruption, self-suspension, and self-abeyance that indicate people's struggles to change, but not traumatically, the terms of value in which their life-making activity has been cast." Cruel optimism is, then, like all phases, a deictic, a phrase that points to a proximate location: as an analytic lever it is an incitement to inhabit and to track the affective attachment to what we call 'the good life,' which is for so many a bad life that wears out the subjects who nonetheless, and at the same time, find their conditions of possibility within it. My assumption is that </w:t>
      </w:r>
      <w:r w:rsidRPr="00945ED1">
        <w:rPr>
          <w:u w:val="single"/>
        </w:rPr>
        <w:t>the conditions of ordinary life</w:t>
      </w:r>
      <w:r w:rsidRPr="00945ED1">
        <w:rPr>
          <w:sz w:val="10"/>
        </w:rPr>
        <w:t xml:space="preserve"> in the contemporary world even of relative wealth, as in the US, </w:t>
      </w:r>
      <w:r w:rsidRPr="00945ED1">
        <w:rPr>
          <w:u w:val="single"/>
        </w:rPr>
        <w:t>are conditions of the</w:t>
      </w:r>
      <w:r w:rsidRPr="00945ED1">
        <w:rPr>
          <w:sz w:val="10"/>
        </w:rPr>
        <w:t xml:space="preserve"> attrition or the </w:t>
      </w:r>
      <w:r w:rsidRPr="00945ED1">
        <w:rPr>
          <w:u w:val="single"/>
        </w:rPr>
        <w:t>wearing out of the subject</w:t>
      </w:r>
      <w:r w:rsidRPr="00945ED1">
        <w:rPr>
          <w:sz w:val="10"/>
        </w:rPr>
        <w:t xml:space="preserve">, and that the irony - that the labour of reproducing life in the contemporary world is also the activity of being worn out by it - has specific implications for thinking about the ordinariness of suffering, the violence of normativity, and the 'technologies of patience' or lag that enable a concept of the later to suspend questions of the cruelty of the now.'^ </w:t>
      </w:r>
      <w:r w:rsidRPr="00945ED1">
        <w:rPr>
          <w:highlight w:val="cyan"/>
          <w:u w:val="single"/>
        </w:rPr>
        <w:t>Cruel optimism is</w:t>
      </w:r>
      <w:r w:rsidRPr="00945ED1">
        <w:rPr>
          <w:sz w:val="10"/>
        </w:rPr>
        <w:t xml:space="preserve"> in this sense </w:t>
      </w:r>
      <w:r w:rsidRPr="00945ED1">
        <w:rPr>
          <w:u w:val="single"/>
        </w:rPr>
        <w:t>a concept pointing toward a mode of lived imminence</w:t>
      </w:r>
      <w:r w:rsidRPr="00945ED1">
        <w:rPr>
          <w:sz w:val="10"/>
        </w:rPr>
        <w:t xml:space="preserve">, one that grows from a perception about </w:t>
      </w:r>
      <w:r w:rsidRPr="00945ED1">
        <w:rPr>
          <w:u w:val="single"/>
        </w:rPr>
        <w:t>the reasons people</w:t>
      </w:r>
      <w:r w:rsidRPr="00945ED1">
        <w:rPr>
          <w:sz w:val="10"/>
        </w:rPr>
        <w:t xml:space="preserve"> are not Bartlehy, do not prefer to interfere with varieties of immiseration, but </w:t>
      </w:r>
      <w:r w:rsidRPr="00945ED1">
        <w:rPr>
          <w:u w:val="single"/>
        </w:rPr>
        <w:t xml:space="preserve">choose </w:t>
      </w:r>
      <w:r w:rsidRPr="00945ED1">
        <w:rPr>
          <w:highlight w:val="cyan"/>
          <w:u w:val="single"/>
        </w:rPr>
        <w:t>to ride the wave of the system</w:t>
      </w:r>
      <w:r w:rsidRPr="00945ED1">
        <w:rPr>
          <w:u w:val="single"/>
        </w:rPr>
        <w:t xml:space="preserve"> of attachment that they are used to, to syncopate with it, or to be held in a relation of reciprocity, reconciliation, or resignation that does not mean defeat by it</w:t>
      </w:r>
      <w:r w:rsidRPr="00945ED1">
        <w:rPr>
          <w:sz w:val="10"/>
        </w:rPr>
        <w:t xml:space="preserve">. Or perhaps they move to normative form to get numb with the consensual promise, </w:t>
      </w:r>
      <w:r w:rsidRPr="00945ED1">
        <w:rPr>
          <w:highlight w:val="cyan"/>
          <w:u w:val="single"/>
        </w:rPr>
        <w:t>and</w:t>
      </w:r>
      <w:r w:rsidRPr="00945ED1">
        <w:rPr>
          <w:sz w:val="10"/>
        </w:rPr>
        <w:t xml:space="preserve"> to </w:t>
      </w:r>
      <w:r w:rsidRPr="00945ED1">
        <w:rPr>
          <w:highlight w:val="cyan"/>
          <w:u w:val="single"/>
        </w:rPr>
        <w:t>misrecognise that</w:t>
      </w:r>
      <w:r w:rsidRPr="00945ED1">
        <w:rPr>
          <w:sz w:val="10"/>
        </w:rPr>
        <w:t xml:space="preserve"> promise </w:t>
      </w:r>
      <w:r w:rsidRPr="00945ED1">
        <w:rPr>
          <w:highlight w:val="cyan"/>
          <w:u w:val="single"/>
        </w:rPr>
        <w:t>as</w:t>
      </w:r>
      <w:r w:rsidRPr="00945ED1">
        <w:rPr>
          <w:u w:val="single"/>
        </w:rPr>
        <w:t xml:space="preserve"> an </w:t>
      </w:r>
      <w:r w:rsidRPr="00945ED1">
        <w:rPr>
          <w:highlight w:val="cyan"/>
          <w:u w:val="single"/>
        </w:rPr>
        <w:t>achievement</w:t>
      </w:r>
      <w:r w:rsidRPr="00945ED1">
        <w:rPr>
          <w:sz w:val="10"/>
        </w:rPr>
        <w:t xml:space="preserve">. This essay traverses three episodes of suspension - from John Ashhery, Charles Johnson, and Ceoff Ryman - of the reproduction of habituated or normative life. These suspensions open up revelations about the promises that had clustered as people's objects of desire, stage moments of exuberance in the impasse near the normal, and provide tools for suggesting why </w:t>
      </w:r>
      <w:r w:rsidRPr="00945ED1">
        <w:rPr>
          <w:rStyle w:val="StyleUnderline"/>
        </w:rPr>
        <w:t xml:space="preserve">these exuberant attachments keep ticking not like the time bomb they might be but like a white noise machine that provides assurance that what seems like static really is, after all, a rhythm people can enter into while they're dithering, tottering, bargaining, testing, or otherwise being worn out </w:t>
      </w:r>
      <w:r w:rsidRPr="00945ED1">
        <w:rPr>
          <w:sz w:val="10"/>
        </w:rPr>
        <w:t>by the promises that they have attached to in this world.</w:t>
      </w:r>
    </w:p>
    <w:p w14:paraId="27322662" w14:textId="77777777" w:rsidR="00527F7B" w:rsidRPr="00945ED1" w:rsidRDefault="00527F7B" w:rsidP="00527F7B">
      <w:pPr>
        <w:keepNext/>
        <w:keepLines/>
        <w:spacing w:before="40" w:after="0" w:line="240" w:lineRule="auto"/>
        <w:outlineLvl w:val="3"/>
        <w:rPr>
          <w:rFonts w:eastAsia="SimSun"/>
          <w:b/>
          <w:bCs/>
          <w:iCs/>
          <w:sz w:val="26"/>
        </w:rPr>
      </w:pPr>
      <w:r>
        <w:rPr>
          <w:rFonts w:eastAsia="SimSun"/>
          <w:b/>
          <w:bCs/>
          <w:iCs/>
          <w:sz w:val="26"/>
        </w:rPr>
        <w:t>The nuke will never get off the ground – the Damocles Sword will never fall because it’s tension will keep it afloat.</w:t>
      </w:r>
    </w:p>
    <w:p w14:paraId="49F73559" w14:textId="77777777" w:rsidR="00527F7B" w:rsidRPr="00945ED1" w:rsidRDefault="00527F7B" w:rsidP="00527F7B">
      <w:pPr>
        <w:spacing w:line="240" w:lineRule="auto"/>
        <w:rPr>
          <w:rFonts w:eastAsia="Calibri"/>
        </w:rPr>
      </w:pPr>
      <w:r w:rsidRPr="00945ED1">
        <w:rPr>
          <w:rFonts w:eastAsia="Calibri"/>
          <w:b/>
          <w:bCs/>
          <w:sz w:val="26"/>
        </w:rPr>
        <w:t>Baudrillard 95.</w:t>
      </w:r>
      <w:r w:rsidRPr="00945ED1">
        <w:rPr>
          <w:rFonts w:eastAsia="Calibri"/>
        </w:rPr>
        <w:t xml:space="preserve"> Jean Baudrillard, Simulacra and Simulation: The Precession of Simulacra, pg. 37-40</w:t>
      </w:r>
    </w:p>
    <w:p w14:paraId="2BC67691" w14:textId="77777777" w:rsidR="00527F7B" w:rsidRPr="00945ED1" w:rsidRDefault="00527F7B" w:rsidP="00527F7B">
      <w:pPr>
        <w:spacing w:line="240" w:lineRule="auto"/>
        <w:rPr>
          <w:rFonts w:eastAsia="Calibri"/>
          <w:b/>
          <w:sz w:val="16"/>
          <w:u w:val="single"/>
        </w:rPr>
      </w:pPr>
      <w:r w:rsidRPr="00945ED1">
        <w:rPr>
          <w:rFonts w:eastAsia="Calibri"/>
          <w:sz w:val="16"/>
        </w:rPr>
        <w:t>The simultaneity of two events in the month of July 1975 illustrated this in a striking manner: the linkup in space of the two American and Soviet supersatellites, apotheosis of peaceful coexistence - the suppression by the Chinese of ideogrammatic writing and conversion to the Roman alphabet. The latter signifies</w:t>
      </w:r>
      <w:r w:rsidRPr="00945ED1">
        <w:rPr>
          <w:rFonts w:eastAsia="Calibri"/>
          <w:u w:val="single"/>
        </w:rPr>
        <w:t xml:space="preserve"> the "orbital" instantiation of </w:t>
      </w:r>
      <w:r w:rsidRPr="00945ED1">
        <w:rPr>
          <w:rFonts w:eastAsia="Calibri"/>
          <w:highlight w:val="cyan"/>
          <w:u w:val="single"/>
        </w:rPr>
        <w:t>an</w:t>
      </w:r>
      <w:r w:rsidRPr="00945ED1">
        <w:rPr>
          <w:rFonts w:eastAsia="Calibri"/>
          <w:u w:val="single"/>
        </w:rPr>
        <w:t xml:space="preserve"> </w:t>
      </w:r>
      <w:r w:rsidRPr="00945ED1">
        <w:rPr>
          <w:rFonts w:eastAsia="Calibri"/>
          <w:b/>
          <w:iCs/>
          <w:highlight w:val="cyan"/>
          <w:u w:val="single"/>
        </w:rPr>
        <w:t>abstract</w:t>
      </w:r>
      <w:r w:rsidRPr="00945ED1">
        <w:rPr>
          <w:rFonts w:eastAsia="Calibri"/>
          <w:b/>
          <w:iCs/>
          <w:u w:val="single"/>
        </w:rPr>
        <w:t xml:space="preserve"> and modelized </w:t>
      </w:r>
      <w:r w:rsidRPr="00945ED1">
        <w:rPr>
          <w:rFonts w:eastAsia="Calibri"/>
          <w:b/>
          <w:iCs/>
          <w:highlight w:val="cyan"/>
          <w:u w:val="single"/>
        </w:rPr>
        <w:t>system of signs</w:t>
      </w:r>
      <w:r w:rsidRPr="00945ED1">
        <w:rPr>
          <w:rFonts w:eastAsia="Calibri"/>
          <w:u w:val="single"/>
        </w:rPr>
        <w:t xml:space="preserve">, into whose orbit all the </w:t>
      </w:r>
      <w:r w:rsidRPr="00945ED1">
        <w:rPr>
          <w:rFonts w:eastAsia="Calibri"/>
          <w:b/>
          <w:iCs/>
          <w:u w:val="single"/>
        </w:rPr>
        <w:t>once unique forms of style and writing will be reabsorbed</w:t>
      </w:r>
      <w:r w:rsidRPr="00945ED1">
        <w:rPr>
          <w:rFonts w:eastAsia="Calibri"/>
          <w:u w:val="single"/>
        </w:rPr>
        <w:t xml:space="preserve">. </w:t>
      </w:r>
      <w:r w:rsidRPr="00945ED1">
        <w:rPr>
          <w:rFonts w:eastAsia="Calibri"/>
          <w:b/>
          <w:iCs/>
          <w:u w:val="single"/>
        </w:rPr>
        <w:t>The satellization of language</w:t>
      </w:r>
      <w:r w:rsidRPr="00945ED1">
        <w:rPr>
          <w:rFonts w:eastAsia="Calibri"/>
          <w:u w:val="single"/>
        </w:rPr>
        <w:t>: t</w:t>
      </w:r>
      <w:r w:rsidRPr="00945ED1">
        <w:rPr>
          <w:rFonts w:eastAsia="Calibri"/>
          <w:b/>
          <w:iCs/>
          <w:u w:val="single"/>
        </w:rPr>
        <w:t xml:space="preserve">he </w:t>
      </w:r>
      <w:r w:rsidRPr="00945ED1">
        <w:rPr>
          <w:rFonts w:eastAsia="Calibri"/>
          <w:b/>
          <w:iCs/>
          <w:highlight w:val="cyan"/>
          <w:u w:val="single"/>
        </w:rPr>
        <w:t>means for the Chinese to enter the system of peaceful coexistence,</w:t>
      </w:r>
      <w:r w:rsidRPr="00945ED1">
        <w:rPr>
          <w:rFonts w:eastAsia="Calibri"/>
          <w:b/>
          <w:iCs/>
          <w:u w:val="single"/>
        </w:rPr>
        <w:t xml:space="preserve"> </w:t>
      </w:r>
      <w:r w:rsidRPr="00945ED1">
        <w:rPr>
          <w:rFonts w:eastAsia="Calibri"/>
          <w:u w:val="single"/>
        </w:rPr>
        <w:t xml:space="preserve">which is inscribed in their heavens at precisely the same time by the linkup of the two satellites. </w:t>
      </w:r>
      <w:r w:rsidRPr="00945ED1">
        <w:rPr>
          <w:rFonts w:eastAsia="Calibri"/>
          <w:b/>
          <w:iCs/>
          <w:u w:val="single"/>
        </w:rPr>
        <w:t xml:space="preserve">Orbital flight of the Big Two, </w:t>
      </w:r>
      <w:r w:rsidRPr="00945ED1">
        <w:rPr>
          <w:rFonts w:eastAsia="Calibri"/>
          <w:b/>
          <w:iCs/>
          <w:highlight w:val="cyan"/>
          <w:u w:val="single"/>
        </w:rPr>
        <w:t xml:space="preserve">neutralization and homogenization of everyone else </w:t>
      </w:r>
      <w:r w:rsidRPr="00945ED1">
        <w:rPr>
          <w:rFonts w:eastAsia="Calibri"/>
          <w:b/>
          <w:iCs/>
          <w:u w:val="single"/>
        </w:rPr>
        <w:t>on earth</w:t>
      </w:r>
      <w:r w:rsidRPr="00945ED1">
        <w:rPr>
          <w:rFonts w:eastAsia="Calibri"/>
          <w:u w:val="single"/>
        </w:rPr>
        <w:t xml:space="preserve">. Yet, </w:t>
      </w:r>
      <w:r w:rsidRPr="00945ED1">
        <w:rPr>
          <w:rFonts w:eastAsia="Calibri"/>
          <w:highlight w:val="cyan"/>
          <w:u w:val="single"/>
        </w:rPr>
        <w:t>despite</w:t>
      </w:r>
      <w:r w:rsidRPr="00945ED1">
        <w:rPr>
          <w:rFonts w:eastAsia="Calibri"/>
          <w:u w:val="single"/>
        </w:rPr>
        <w:t xml:space="preserve"> this </w:t>
      </w:r>
      <w:r w:rsidRPr="00945ED1">
        <w:rPr>
          <w:rFonts w:eastAsia="Calibri"/>
          <w:b/>
          <w:iCs/>
          <w:highlight w:val="cyan"/>
          <w:u w:val="single"/>
        </w:rPr>
        <w:t>deterrence</w:t>
      </w:r>
      <w:r w:rsidRPr="00945ED1">
        <w:rPr>
          <w:rFonts w:eastAsia="Calibri"/>
          <w:b/>
          <w:iCs/>
          <w:u w:val="single"/>
        </w:rPr>
        <w:t xml:space="preserve"> by the orbital power</w:t>
      </w:r>
      <w:r w:rsidRPr="00945ED1">
        <w:rPr>
          <w:rFonts w:eastAsia="Calibri"/>
          <w:u w:val="single"/>
        </w:rPr>
        <w:t xml:space="preserve"> - the </w:t>
      </w:r>
      <w:r w:rsidRPr="00945ED1">
        <w:rPr>
          <w:rFonts w:eastAsia="Calibri"/>
          <w:b/>
          <w:iCs/>
          <w:u w:val="single"/>
        </w:rPr>
        <w:t>nuclear or molecular code</w:t>
      </w:r>
      <w:r w:rsidRPr="00945ED1">
        <w:rPr>
          <w:rFonts w:eastAsia="Calibri"/>
          <w:u w:val="single"/>
        </w:rPr>
        <w:t xml:space="preserve"> - </w:t>
      </w:r>
      <w:r w:rsidRPr="00945ED1">
        <w:rPr>
          <w:rFonts w:eastAsia="Calibri"/>
          <w:b/>
          <w:iCs/>
          <w:highlight w:val="cyan"/>
          <w:u w:val="single"/>
        </w:rPr>
        <w:t>events continue at ground level</w:t>
      </w:r>
      <w:r w:rsidRPr="00945ED1">
        <w:rPr>
          <w:rFonts w:eastAsia="Calibri"/>
          <w:u w:val="single"/>
        </w:rPr>
        <w:t xml:space="preserve">, misfortunes are </w:t>
      </w:r>
      <w:r w:rsidRPr="00945ED1">
        <w:rPr>
          <w:rFonts w:eastAsia="Calibri"/>
          <w:b/>
          <w:iCs/>
          <w:u w:val="single"/>
        </w:rPr>
        <w:t xml:space="preserve">even </w:t>
      </w:r>
      <w:r w:rsidRPr="00945ED1">
        <w:rPr>
          <w:rFonts w:eastAsia="Calibri"/>
          <w:b/>
          <w:iCs/>
          <w:u w:val="single"/>
        </w:rPr>
        <w:lastRenderedPageBreak/>
        <w:t>more numerous</w:t>
      </w:r>
      <w:r w:rsidRPr="00945ED1">
        <w:rPr>
          <w:rFonts w:eastAsia="Calibri"/>
          <w:u w:val="single"/>
        </w:rPr>
        <w:t xml:space="preserve">, given the </w:t>
      </w:r>
      <w:r w:rsidRPr="00945ED1">
        <w:rPr>
          <w:rFonts w:eastAsia="Calibri"/>
          <w:b/>
          <w:iCs/>
          <w:u w:val="single"/>
        </w:rPr>
        <w:t>global process of the contiguity and simultaneity of data</w:t>
      </w:r>
      <w:r w:rsidRPr="00945ED1">
        <w:rPr>
          <w:rFonts w:eastAsia="Calibri"/>
          <w:sz w:val="16"/>
        </w:rPr>
        <w:t xml:space="preserve">. </w:t>
      </w:r>
      <w:r w:rsidRPr="00945ED1">
        <w:rPr>
          <w:rFonts w:eastAsia="Calibri"/>
          <w:highlight w:val="cyan"/>
          <w:u w:val="single"/>
        </w:rPr>
        <w:t>But</w:t>
      </w:r>
      <w:r w:rsidRPr="00945ED1">
        <w:rPr>
          <w:rFonts w:eastAsia="Calibri"/>
          <w:sz w:val="16"/>
        </w:rPr>
        <w:t>, subtly,</w:t>
      </w:r>
      <w:r w:rsidRPr="00945ED1">
        <w:rPr>
          <w:rFonts w:eastAsia="Calibri"/>
          <w:u w:val="single"/>
        </w:rPr>
        <w:t xml:space="preserve"> </w:t>
      </w:r>
      <w:r w:rsidRPr="00945ED1">
        <w:rPr>
          <w:rFonts w:eastAsia="Calibri"/>
          <w:b/>
          <w:iCs/>
          <w:highlight w:val="cyan"/>
          <w:u w:val="single"/>
        </w:rPr>
        <w:t>they no longer have any meaning</w:t>
      </w:r>
      <w:r w:rsidRPr="00945ED1">
        <w:rPr>
          <w:rFonts w:eastAsia="Calibri"/>
          <w:u w:val="single"/>
        </w:rPr>
        <w:t>, they are no longer anything but the duplex effect of simulation at the summit</w:t>
      </w:r>
      <w:r w:rsidRPr="00945ED1">
        <w:rPr>
          <w:rFonts w:eastAsia="Calibri"/>
          <w:sz w:val="16"/>
        </w:rPr>
        <w:t xml:space="preserve">. </w:t>
      </w:r>
      <w:r w:rsidRPr="00945ED1">
        <w:rPr>
          <w:rFonts w:eastAsia="Calibri"/>
          <w:u w:val="single"/>
        </w:rPr>
        <w:t>The best example can only be</w:t>
      </w:r>
      <w:r w:rsidRPr="00945ED1">
        <w:rPr>
          <w:rFonts w:eastAsia="Calibri"/>
          <w:sz w:val="16"/>
        </w:rPr>
        <w:t xml:space="preserve"> that of</w:t>
      </w:r>
      <w:r w:rsidRPr="00945ED1">
        <w:rPr>
          <w:rFonts w:eastAsia="Calibri"/>
          <w:sz w:val="16"/>
          <w:szCs w:val="16"/>
          <w:u w:val="single"/>
        </w:rPr>
        <w:t xml:space="preserve"> </w:t>
      </w:r>
      <w:r w:rsidRPr="00945ED1">
        <w:rPr>
          <w:rFonts w:eastAsia="Calibri"/>
          <w:b/>
          <w:iCs/>
          <w:highlight w:val="cyan"/>
          <w:u w:val="single"/>
        </w:rPr>
        <w:t>the war in Vietnam</w:t>
      </w:r>
      <w:r w:rsidRPr="00945ED1">
        <w:rPr>
          <w:rFonts w:eastAsia="Calibri"/>
          <w:u w:val="single"/>
        </w:rPr>
        <w:t>, because it took place at the intersection of a maximum historical and "revolutionary" stake, and of the installation of this deterrent authority</w:t>
      </w:r>
      <w:r w:rsidRPr="00945ED1">
        <w:rPr>
          <w:rFonts w:eastAsia="Calibri"/>
          <w:sz w:val="16"/>
        </w:rPr>
        <w:t>. What meaning did this war have, and wasn't its unfolding a means of sealing the end of history in the decisive and culminating historic event of our era? Why did this war, so hard, so long, so ferocious, vanish from one day to the next as if by magic?</w:t>
      </w:r>
      <w:r w:rsidRPr="00945ED1">
        <w:rPr>
          <w:rFonts w:eastAsia="Calibri"/>
          <w:u w:val="single"/>
        </w:rPr>
        <w:t xml:space="preserve"> Why did </w:t>
      </w:r>
      <w:r w:rsidRPr="00945ED1">
        <w:rPr>
          <w:rFonts w:eastAsia="Calibri"/>
          <w:b/>
          <w:iCs/>
          <w:highlight w:val="cyan"/>
          <w:u w:val="single"/>
        </w:rPr>
        <w:t>this American defeat</w:t>
      </w:r>
      <w:r w:rsidRPr="00945ED1">
        <w:rPr>
          <w:rFonts w:eastAsia="Calibri"/>
          <w:u w:val="single"/>
        </w:rPr>
        <w:t xml:space="preserve"> (the largest reversal in the history of the USA) </w:t>
      </w:r>
      <w:r w:rsidRPr="00945ED1">
        <w:rPr>
          <w:rFonts w:eastAsia="Calibri"/>
          <w:highlight w:val="cyan"/>
          <w:u w:val="single"/>
        </w:rPr>
        <w:t xml:space="preserve">have </w:t>
      </w:r>
      <w:r w:rsidRPr="00945ED1">
        <w:rPr>
          <w:rFonts w:eastAsia="Calibri"/>
          <w:b/>
          <w:iCs/>
          <w:highlight w:val="cyan"/>
          <w:u w:val="single"/>
        </w:rPr>
        <w:t xml:space="preserve">no internal repercussions </w:t>
      </w:r>
      <w:r w:rsidRPr="00945ED1">
        <w:rPr>
          <w:rFonts w:eastAsia="Calibri"/>
          <w:b/>
          <w:iCs/>
          <w:u w:val="single"/>
        </w:rPr>
        <w:t xml:space="preserve">in America? </w:t>
      </w:r>
      <w:r w:rsidRPr="00945ED1">
        <w:rPr>
          <w:rFonts w:eastAsia="Calibri"/>
          <w:u w:val="single"/>
        </w:rPr>
        <w:t xml:space="preserve">If it had </w:t>
      </w:r>
      <w:r w:rsidRPr="00945ED1">
        <w:rPr>
          <w:rFonts w:eastAsia="Calibri"/>
          <w:b/>
          <w:iCs/>
          <w:u w:val="single"/>
        </w:rPr>
        <w:t>really signified</w:t>
      </w:r>
      <w:r w:rsidRPr="00945ED1">
        <w:rPr>
          <w:rFonts w:eastAsia="Calibri"/>
          <w:u w:val="single"/>
        </w:rPr>
        <w:t xml:space="preserve"> the </w:t>
      </w:r>
      <w:r w:rsidRPr="00945ED1">
        <w:rPr>
          <w:rFonts w:eastAsia="Calibri"/>
          <w:b/>
          <w:iCs/>
          <w:u w:val="single"/>
        </w:rPr>
        <w:t>failure</w:t>
      </w:r>
      <w:r w:rsidRPr="00945ED1">
        <w:rPr>
          <w:rFonts w:eastAsia="Calibri"/>
          <w:u w:val="single"/>
        </w:rPr>
        <w:t xml:space="preserve"> of the </w:t>
      </w:r>
      <w:r w:rsidRPr="00945ED1">
        <w:rPr>
          <w:rFonts w:eastAsia="Calibri"/>
          <w:b/>
          <w:iCs/>
          <w:u w:val="single"/>
        </w:rPr>
        <w:t>planetary strategy of the United States</w:t>
      </w:r>
      <w:r w:rsidRPr="00945ED1">
        <w:rPr>
          <w:rFonts w:eastAsia="Calibri"/>
          <w:u w:val="single"/>
        </w:rPr>
        <w:t xml:space="preserve">, it would </w:t>
      </w:r>
      <w:r w:rsidRPr="00945ED1">
        <w:rPr>
          <w:rFonts w:eastAsia="Calibri"/>
          <w:b/>
          <w:iCs/>
          <w:u w:val="single"/>
        </w:rPr>
        <w:t>necessarily have completely disrupted its internal balance</w:t>
      </w:r>
      <w:r w:rsidRPr="00945ED1">
        <w:rPr>
          <w:rFonts w:eastAsia="Calibri"/>
          <w:u w:val="single"/>
        </w:rPr>
        <w:t xml:space="preserve"> and the American political system</w:t>
      </w:r>
      <w:r w:rsidRPr="00945ED1">
        <w:rPr>
          <w:rFonts w:eastAsia="Calibri"/>
          <w:highlight w:val="cyan"/>
          <w:u w:val="single"/>
        </w:rPr>
        <w:t xml:space="preserve">. </w:t>
      </w:r>
      <w:r w:rsidRPr="00945ED1">
        <w:rPr>
          <w:rFonts w:eastAsia="Calibri"/>
          <w:b/>
          <w:iCs/>
          <w:highlight w:val="cyan"/>
          <w:u w:val="single"/>
        </w:rPr>
        <w:t xml:space="preserve">Nothing </w:t>
      </w:r>
      <w:r w:rsidRPr="00945ED1">
        <w:rPr>
          <w:rFonts w:eastAsia="Calibri"/>
          <w:b/>
          <w:iCs/>
          <w:u w:val="single"/>
        </w:rPr>
        <w:t xml:space="preserve">of the sort </w:t>
      </w:r>
      <w:r w:rsidRPr="00945ED1">
        <w:rPr>
          <w:rFonts w:eastAsia="Calibri"/>
          <w:b/>
          <w:iCs/>
          <w:highlight w:val="cyan"/>
          <w:u w:val="single"/>
        </w:rPr>
        <w:t>occurred</w:t>
      </w:r>
      <w:r w:rsidRPr="00945ED1">
        <w:rPr>
          <w:rFonts w:eastAsia="Calibri"/>
          <w:u w:val="single"/>
        </w:rPr>
        <w:t xml:space="preserve">. Something else, then, took place. </w:t>
      </w:r>
      <w:r w:rsidRPr="00945ED1">
        <w:rPr>
          <w:rFonts w:eastAsia="Calibri"/>
          <w:highlight w:val="cyan"/>
          <w:u w:val="single"/>
        </w:rPr>
        <w:t>This war</w:t>
      </w:r>
      <w:r w:rsidRPr="00945ED1">
        <w:rPr>
          <w:rFonts w:eastAsia="Calibri"/>
          <w:u w:val="single"/>
        </w:rPr>
        <w:t xml:space="preserve">, at bottom, was </w:t>
      </w:r>
      <w:r w:rsidRPr="00945ED1">
        <w:rPr>
          <w:rFonts w:eastAsia="Calibri"/>
          <w:b/>
          <w:iCs/>
          <w:u w:val="single"/>
        </w:rPr>
        <w:t>nothing but a crucial episode of peaceful coexistence</w:t>
      </w:r>
      <w:r w:rsidRPr="00945ED1">
        <w:rPr>
          <w:rFonts w:eastAsia="Calibri"/>
          <w:u w:val="single"/>
        </w:rPr>
        <w:t xml:space="preserve">. It </w:t>
      </w:r>
      <w:r w:rsidRPr="00945ED1">
        <w:rPr>
          <w:rFonts w:eastAsia="Calibri"/>
          <w:highlight w:val="cyan"/>
          <w:u w:val="single"/>
        </w:rPr>
        <w:t xml:space="preserve">marked </w:t>
      </w:r>
      <w:r w:rsidRPr="00945ED1">
        <w:rPr>
          <w:rFonts w:eastAsia="Calibri"/>
          <w:b/>
          <w:iCs/>
          <w:highlight w:val="cyan"/>
          <w:u w:val="single"/>
        </w:rPr>
        <w:t>the arrival of China to peaceful coexistence</w:t>
      </w:r>
      <w:r w:rsidRPr="00945ED1">
        <w:rPr>
          <w:rFonts w:eastAsia="Calibri"/>
          <w:u w:val="single"/>
        </w:rPr>
        <w:t xml:space="preserve">. The nonintervention of China obtained and secured after many years, </w:t>
      </w:r>
      <w:r w:rsidRPr="00945ED1">
        <w:rPr>
          <w:rFonts w:eastAsia="Calibri"/>
          <w:b/>
          <w:iCs/>
          <w:u w:val="single"/>
        </w:rPr>
        <w:t>Chinas apprenticeship to a global modus vivendi</w:t>
      </w:r>
      <w:r w:rsidRPr="00945ED1">
        <w:rPr>
          <w:rFonts w:eastAsia="Calibri"/>
          <w:u w:val="single"/>
        </w:rPr>
        <w:t xml:space="preserve">, </w:t>
      </w:r>
      <w:r w:rsidRPr="00945ED1">
        <w:rPr>
          <w:rFonts w:eastAsia="Calibri"/>
          <w:b/>
          <w:iCs/>
          <w:u w:val="single"/>
        </w:rPr>
        <w:t>the shift from a global strategy of revolution</w:t>
      </w:r>
      <w:r w:rsidRPr="00945ED1">
        <w:rPr>
          <w:rFonts w:eastAsia="Calibri"/>
          <w:u w:val="single"/>
        </w:rPr>
        <w:t xml:space="preserve"> to one of </w:t>
      </w:r>
      <w:r w:rsidRPr="00945ED1">
        <w:rPr>
          <w:rFonts w:eastAsia="Calibri"/>
          <w:b/>
          <w:iCs/>
          <w:u w:val="single"/>
        </w:rPr>
        <w:t>shared forces and empires</w:t>
      </w:r>
      <w:r w:rsidRPr="00945ED1">
        <w:rPr>
          <w:rFonts w:eastAsia="Calibri"/>
          <w:u w:val="single"/>
        </w:rPr>
        <w:t xml:space="preserve">, the transition from a </w:t>
      </w:r>
      <w:r w:rsidRPr="00945ED1">
        <w:rPr>
          <w:rFonts w:eastAsia="Calibri"/>
          <w:b/>
          <w:iCs/>
          <w:u w:val="single"/>
        </w:rPr>
        <w:t>radical alternative</w:t>
      </w:r>
      <w:r w:rsidRPr="00945ED1">
        <w:rPr>
          <w:rFonts w:eastAsia="Calibri"/>
          <w:u w:val="single"/>
        </w:rPr>
        <w:t xml:space="preserve"> to </w:t>
      </w:r>
      <w:r w:rsidRPr="00945ED1">
        <w:rPr>
          <w:rFonts w:eastAsia="Calibri"/>
          <w:b/>
          <w:iCs/>
          <w:u w:val="single"/>
        </w:rPr>
        <w:t>political alternation in a system now essentially regulated</w:t>
      </w:r>
      <w:r w:rsidRPr="00945ED1">
        <w:rPr>
          <w:rFonts w:eastAsia="Calibri"/>
          <w:u w:val="single"/>
        </w:rPr>
        <w:t xml:space="preserve"> (</w:t>
      </w:r>
      <w:r w:rsidRPr="00945ED1">
        <w:rPr>
          <w:rFonts w:eastAsia="Calibri"/>
          <w:b/>
          <w:iCs/>
          <w:highlight w:val="cyan"/>
          <w:u w:val="single"/>
        </w:rPr>
        <w:t>the normalization of</w:t>
      </w:r>
      <w:r w:rsidRPr="00945ED1">
        <w:rPr>
          <w:rFonts w:eastAsia="Calibri"/>
          <w:u w:val="single"/>
        </w:rPr>
        <w:t xml:space="preserve"> </w:t>
      </w:r>
      <w:r w:rsidRPr="00945ED1">
        <w:rPr>
          <w:rFonts w:eastAsia="Calibri"/>
          <w:highlight w:val="cyan"/>
          <w:u w:val="single"/>
        </w:rPr>
        <w:t>Peking - Washington</w:t>
      </w:r>
      <w:r w:rsidRPr="00945ED1">
        <w:rPr>
          <w:rFonts w:eastAsia="Calibri"/>
          <w:u w:val="single"/>
        </w:rPr>
        <w:t xml:space="preserve"> </w:t>
      </w:r>
      <w:r w:rsidRPr="00945ED1">
        <w:rPr>
          <w:rFonts w:eastAsia="Calibri"/>
          <w:b/>
          <w:iCs/>
          <w:highlight w:val="cyan"/>
          <w:u w:val="single"/>
        </w:rPr>
        <w:t>relations</w:t>
      </w:r>
      <w:r w:rsidRPr="00945ED1">
        <w:rPr>
          <w:rFonts w:eastAsia="Calibri"/>
          <w:u w:val="single"/>
        </w:rPr>
        <w:t xml:space="preserve">): this was what was at stake in the war in Vietnam, and in this sense, </w:t>
      </w:r>
      <w:r w:rsidRPr="00945ED1">
        <w:rPr>
          <w:rFonts w:eastAsia="Calibri"/>
          <w:b/>
          <w:iCs/>
          <w:highlight w:val="cyan"/>
          <w:u w:val="single"/>
        </w:rPr>
        <w:t>the USA pulled out of Vietnam but won the war</w:t>
      </w:r>
      <w:r w:rsidRPr="00945ED1">
        <w:rPr>
          <w:rFonts w:eastAsia="Calibri"/>
          <w:u w:val="single"/>
        </w:rPr>
        <w:t xml:space="preserve">. And the war </w:t>
      </w:r>
      <w:r w:rsidRPr="00945ED1">
        <w:rPr>
          <w:rFonts w:eastAsia="Calibri"/>
          <w:b/>
          <w:iCs/>
          <w:u w:val="single"/>
        </w:rPr>
        <w:t>ended "spontaneously" when this objective was achieved</w:t>
      </w:r>
      <w:r w:rsidRPr="00945ED1">
        <w:rPr>
          <w:rFonts w:eastAsia="Calibri"/>
          <w:u w:val="single"/>
        </w:rPr>
        <w:t xml:space="preserve">. That is why it was </w:t>
      </w:r>
      <w:r w:rsidRPr="00945ED1">
        <w:rPr>
          <w:rFonts w:eastAsia="Calibri"/>
          <w:b/>
          <w:iCs/>
          <w:u w:val="single"/>
        </w:rPr>
        <w:t>deescalated</w:t>
      </w:r>
      <w:r w:rsidRPr="00945ED1">
        <w:rPr>
          <w:rFonts w:eastAsia="Calibri"/>
          <w:u w:val="single"/>
        </w:rPr>
        <w:t xml:space="preserve">, </w:t>
      </w:r>
      <w:r w:rsidRPr="00945ED1">
        <w:rPr>
          <w:rFonts w:eastAsia="Calibri"/>
          <w:b/>
          <w:iCs/>
          <w:u w:val="single"/>
        </w:rPr>
        <w:t>demobilized</w:t>
      </w:r>
      <w:r w:rsidRPr="00945ED1">
        <w:rPr>
          <w:rFonts w:eastAsia="Calibri"/>
          <w:u w:val="single"/>
        </w:rPr>
        <w:t xml:space="preserve"> so easily. This same reduction of forces can be seen on the field</w:t>
      </w:r>
      <w:r w:rsidRPr="00945ED1">
        <w:rPr>
          <w:rFonts w:eastAsia="Calibri"/>
          <w:sz w:val="16"/>
        </w:rPr>
        <w:t xml:space="preserve">. </w:t>
      </w:r>
      <w:r w:rsidRPr="00945ED1">
        <w:rPr>
          <w:rFonts w:eastAsia="Calibri"/>
          <w:u w:val="single"/>
        </w:rPr>
        <w:t xml:space="preserve">The war lasted as long as elements irreducible to a healthy politics and discipline of power, even a Communist one, remained </w:t>
      </w:r>
      <w:r w:rsidRPr="00945ED1">
        <w:rPr>
          <w:rFonts w:eastAsia="Calibri"/>
          <w:b/>
          <w:iCs/>
          <w:u w:val="single"/>
        </w:rPr>
        <w:t>unliquidated</w:t>
      </w:r>
      <w:r w:rsidRPr="00945ED1">
        <w:rPr>
          <w:rFonts w:eastAsia="Calibri"/>
          <w:sz w:val="16"/>
        </w:rPr>
        <w:t xml:space="preserve">. When at last the war had passed into the hands of regular troops in the North and escaped that of the resistance, the war could stop: it had attained its objective. The stake is thus that of a political relay. </w:t>
      </w:r>
      <w:r w:rsidRPr="00945ED1">
        <w:rPr>
          <w:rFonts w:eastAsia="Calibri"/>
          <w:highlight w:val="cyan"/>
          <w:u w:val="single"/>
        </w:rPr>
        <w:t>As soon as</w:t>
      </w:r>
      <w:r w:rsidRPr="00945ED1">
        <w:rPr>
          <w:rFonts w:eastAsia="Calibri"/>
          <w:u w:val="single"/>
        </w:rPr>
        <w:t xml:space="preserve"> the </w:t>
      </w:r>
      <w:r w:rsidRPr="00945ED1">
        <w:rPr>
          <w:rFonts w:eastAsia="Calibri"/>
          <w:highlight w:val="cyan"/>
          <w:u w:val="single"/>
        </w:rPr>
        <w:t>Vietnamese</w:t>
      </w:r>
      <w:r w:rsidRPr="00945ED1">
        <w:rPr>
          <w:rFonts w:eastAsia="Calibri"/>
          <w:u w:val="single"/>
        </w:rPr>
        <w:t xml:space="preserve"> had </w:t>
      </w:r>
      <w:r w:rsidRPr="00945ED1">
        <w:rPr>
          <w:rFonts w:eastAsia="Calibri"/>
          <w:highlight w:val="cyan"/>
          <w:u w:val="single"/>
        </w:rPr>
        <w:t>proved</w:t>
      </w:r>
      <w:r w:rsidRPr="00945ED1">
        <w:rPr>
          <w:rFonts w:eastAsia="Calibri"/>
          <w:u w:val="single"/>
        </w:rPr>
        <w:t xml:space="preserve"> that </w:t>
      </w:r>
      <w:r w:rsidRPr="00945ED1">
        <w:rPr>
          <w:rFonts w:eastAsia="Calibri"/>
          <w:highlight w:val="cyan"/>
          <w:u w:val="single"/>
        </w:rPr>
        <w:t>they</w:t>
      </w:r>
      <w:r w:rsidRPr="00945ED1">
        <w:rPr>
          <w:rFonts w:eastAsia="Calibri"/>
          <w:u w:val="single"/>
        </w:rPr>
        <w:t xml:space="preserve"> </w:t>
      </w:r>
      <w:r w:rsidRPr="00945ED1">
        <w:rPr>
          <w:rFonts w:eastAsia="Calibri"/>
          <w:highlight w:val="cyan"/>
          <w:u w:val="single"/>
        </w:rPr>
        <w:t>were</w:t>
      </w:r>
      <w:r w:rsidRPr="00945ED1">
        <w:rPr>
          <w:rFonts w:eastAsia="Calibri"/>
          <w:u w:val="single"/>
        </w:rPr>
        <w:t xml:space="preserve"> </w:t>
      </w:r>
      <w:r w:rsidRPr="00945ED1">
        <w:rPr>
          <w:rFonts w:eastAsia="Calibri"/>
          <w:highlight w:val="cyan"/>
          <w:u w:val="single"/>
        </w:rPr>
        <w:t>no longer</w:t>
      </w:r>
      <w:r w:rsidRPr="00945ED1">
        <w:rPr>
          <w:rFonts w:eastAsia="Calibri"/>
          <w:u w:val="single"/>
        </w:rPr>
        <w:t xml:space="preserve"> the </w:t>
      </w:r>
      <w:r w:rsidRPr="00945ED1">
        <w:rPr>
          <w:rFonts w:eastAsia="Calibri"/>
          <w:highlight w:val="cyan"/>
          <w:u w:val="single"/>
        </w:rPr>
        <w:t>carriers</w:t>
      </w:r>
      <w:r w:rsidRPr="00945ED1">
        <w:rPr>
          <w:rFonts w:eastAsia="Calibri"/>
          <w:u w:val="single"/>
        </w:rPr>
        <w:t xml:space="preserve"> </w:t>
      </w:r>
      <w:r w:rsidRPr="00945ED1">
        <w:rPr>
          <w:rFonts w:eastAsia="Calibri"/>
          <w:highlight w:val="cyan"/>
          <w:u w:val="single"/>
        </w:rPr>
        <w:t>of</w:t>
      </w:r>
      <w:r w:rsidRPr="00945ED1">
        <w:rPr>
          <w:rFonts w:eastAsia="Calibri"/>
          <w:u w:val="single"/>
        </w:rPr>
        <w:t xml:space="preserve"> an unpredictable </w:t>
      </w:r>
      <w:r w:rsidRPr="00945ED1">
        <w:rPr>
          <w:rFonts w:eastAsia="Calibri"/>
          <w:highlight w:val="cyan"/>
          <w:u w:val="single"/>
        </w:rPr>
        <w:t>subversion</w:t>
      </w:r>
      <w:r w:rsidRPr="00945ED1">
        <w:rPr>
          <w:rFonts w:eastAsia="Calibri"/>
          <w:u w:val="single"/>
        </w:rPr>
        <w:t xml:space="preserve">, </w:t>
      </w:r>
      <w:r w:rsidRPr="00945ED1">
        <w:rPr>
          <w:rFonts w:eastAsia="Calibri"/>
          <w:b/>
          <w:iCs/>
          <w:highlight w:val="cyan"/>
          <w:u w:val="single"/>
        </w:rPr>
        <w:t>one could let them take over</w:t>
      </w:r>
      <w:r w:rsidRPr="00945ED1">
        <w:rPr>
          <w:rFonts w:eastAsia="Calibri"/>
          <w:sz w:val="16"/>
        </w:rPr>
        <w:t xml:space="preserve">. That theirs is a Communist order is not serious in the end: it had proved itself, it could be trusted. It is even more effective than capitalism in the liquidation of "savage" and archaic precapitalist structures. </w:t>
      </w:r>
      <w:r w:rsidRPr="00945ED1">
        <w:rPr>
          <w:rFonts w:eastAsia="Calibri"/>
          <w:u w:val="single"/>
        </w:rPr>
        <w:t xml:space="preserve">Same </w:t>
      </w:r>
      <w:r w:rsidRPr="00945ED1">
        <w:rPr>
          <w:rFonts w:eastAsia="Calibri"/>
          <w:sz w:val="16"/>
        </w:rPr>
        <w:t>scenario</w:t>
      </w:r>
      <w:r w:rsidRPr="00945ED1">
        <w:rPr>
          <w:rFonts w:eastAsia="Calibri"/>
          <w:u w:val="single"/>
        </w:rPr>
        <w:t xml:space="preserve"> in the Algerian war</w:t>
      </w:r>
      <w:r w:rsidRPr="00945ED1">
        <w:rPr>
          <w:rFonts w:eastAsia="Calibri"/>
          <w:sz w:val="16"/>
        </w:rPr>
        <w:t>.</w:t>
      </w:r>
      <w:r w:rsidRPr="00945ED1">
        <w:rPr>
          <w:rFonts w:eastAsia="Calibri"/>
          <w:u w:val="single"/>
        </w:rPr>
        <w:t xml:space="preserve"> </w:t>
      </w:r>
      <w:r w:rsidRPr="00945ED1">
        <w:rPr>
          <w:rFonts w:eastAsia="Calibri"/>
          <w:b/>
          <w:iCs/>
          <w:u w:val="single"/>
        </w:rPr>
        <w:t>The other aspect of this war and of all wars today</w:t>
      </w:r>
      <w:r w:rsidRPr="00945ED1">
        <w:rPr>
          <w:rFonts w:eastAsia="Calibri"/>
          <w:u w:val="single"/>
        </w:rPr>
        <w:t xml:space="preserve">: behind the </w:t>
      </w:r>
      <w:r w:rsidRPr="00945ED1">
        <w:rPr>
          <w:rFonts w:eastAsia="Calibri"/>
          <w:b/>
          <w:iCs/>
          <w:u w:val="single"/>
        </w:rPr>
        <w:t>armed violence</w:t>
      </w:r>
      <w:r w:rsidRPr="00945ED1">
        <w:rPr>
          <w:rFonts w:eastAsia="Calibri"/>
          <w:u w:val="single"/>
        </w:rPr>
        <w:t xml:space="preserve">, the </w:t>
      </w:r>
      <w:r w:rsidRPr="00945ED1">
        <w:rPr>
          <w:rFonts w:eastAsia="Calibri"/>
          <w:b/>
          <w:iCs/>
          <w:u w:val="single"/>
        </w:rPr>
        <w:t>murderous antagonism of the adversaries</w:t>
      </w:r>
      <w:r w:rsidRPr="00945ED1">
        <w:rPr>
          <w:rFonts w:eastAsia="Calibri"/>
          <w:u w:val="single"/>
        </w:rPr>
        <w:t xml:space="preserve"> - which </w:t>
      </w:r>
      <w:r w:rsidRPr="00945ED1">
        <w:rPr>
          <w:rFonts w:eastAsia="Calibri"/>
          <w:b/>
          <w:iCs/>
          <w:u w:val="single"/>
        </w:rPr>
        <w:t>seems a matter of life and death</w:t>
      </w:r>
      <w:r w:rsidRPr="00945ED1">
        <w:rPr>
          <w:rFonts w:eastAsia="Calibri"/>
          <w:u w:val="single"/>
        </w:rPr>
        <w:t xml:space="preserve">, which is played out as such (or else one could never send people to get themselves killed in this kind of thing), </w:t>
      </w:r>
      <w:r w:rsidRPr="00945ED1">
        <w:rPr>
          <w:rFonts w:eastAsia="Calibri"/>
          <w:b/>
          <w:iCs/>
          <w:highlight w:val="cyan"/>
          <w:u w:val="single"/>
        </w:rPr>
        <w:t>behind this simulacrum of fighting</w:t>
      </w:r>
      <w:r w:rsidRPr="00945ED1">
        <w:rPr>
          <w:rFonts w:eastAsia="Calibri"/>
          <w:b/>
          <w:iCs/>
          <w:u w:val="single"/>
        </w:rPr>
        <w:t xml:space="preserve"> to the death</w:t>
      </w:r>
      <w:r w:rsidRPr="00945ED1">
        <w:rPr>
          <w:rFonts w:eastAsia="Calibri"/>
          <w:u w:val="single"/>
        </w:rPr>
        <w:t xml:space="preserve"> and of </w:t>
      </w:r>
      <w:r w:rsidRPr="00945ED1">
        <w:rPr>
          <w:rFonts w:eastAsia="Calibri"/>
          <w:b/>
          <w:iCs/>
          <w:u w:val="single"/>
        </w:rPr>
        <w:t>ruthless global stakes</w:t>
      </w:r>
      <w:r w:rsidRPr="00945ED1">
        <w:rPr>
          <w:rFonts w:eastAsia="Calibri"/>
          <w:u w:val="single"/>
        </w:rPr>
        <w:t xml:space="preserve"> </w:t>
      </w:r>
      <w:r w:rsidRPr="00945ED1">
        <w:rPr>
          <w:rFonts w:eastAsia="Calibri"/>
          <w:highlight w:val="cyan"/>
          <w:u w:val="single"/>
        </w:rPr>
        <w:t>the</w:t>
      </w:r>
      <w:r w:rsidRPr="00945ED1">
        <w:rPr>
          <w:rFonts w:eastAsia="Calibri"/>
          <w:u w:val="single"/>
        </w:rPr>
        <w:t xml:space="preserve"> two </w:t>
      </w:r>
      <w:r w:rsidRPr="00945ED1">
        <w:rPr>
          <w:rFonts w:eastAsia="Calibri"/>
          <w:highlight w:val="cyan"/>
          <w:u w:val="single"/>
        </w:rPr>
        <w:t xml:space="preserve">adversaries are </w:t>
      </w:r>
      <w:r w:rsidRPr="00945ED1">
        <w:rPr>
          <w:rFonts w:eastAsia="Calibri"/>
          <w:b/>
          <w:iCs/>
          <w:highlight w:val="cyan"/>
          <w:u w:val="single"/>
        </w:rPr>
        <w:t>fundamentally in solidarity against something else</w:t>
      </w:r>
      <w:r w:rsidRPr="00945ED1">
        <w:rPr>
          <w:rFonts w:eastAsia="Calibri"/>
          <w:u w:val="single"/>
        </w:rPr>
        <w:t xml:space="preserve">, </w:t>
      </w:r>
      <w:r w:rsidRPr="00945ED1">
        <w:rPr>
          <w:rFonts w:eastAsia="Calibri"/>
          <w:b/>
          <w:iCs/>
          <w:u w:val="single"/>
        </w:rPr>
        <w:t>unnamed</w:t>
      </w:r>
      <w:r w:rsidRPr="00945ED1">
        <w:rPr>
          <w:rFonts w:eastAsia="Calibri"/>
          <w:u w:val="single"/>
        </w:rPr>
        <w:t xml:space="preserve">, </w:t>
      </w:r>
      <w:r w:rsidRPr="00945ED1">
        <w:rPr>
          <w:rFonts w:eastAsia="Calibri"/>
          <w:b/>
          <w:iCs/>
          <w:u w:val="single"/>
        </w:rPr>
        <w:t>never spoken</w:t>
      </w:r>
      <w:r w:rsidRPr="00945ED1">
        <w:rPr>
          <w:rFonts w:eastAsia="Calibri"/>
          <w:u w:val="single"/>
        </w:rPr>
        <w:t xml:space="preserve">, but whose </w:t>
      </w:r>
      <w:r w:rsidRPr="00945ED1">
        <w:rPr>
          <w:rFonts w:eastAsia="Calibri"/>
          <w:b/>
          <w:iCs/>
          <w:u w:val="single"/>
        </w:rPr>
        <w:t>objective outcome in war</w:t>
      </w:r>
      <w:r w:rsidRPr="00945ED1">
        <w:rPr>
          <w:rFonts w:eastAsia="Calibri"/>
          <w:u w:val="single"/>
        </w:rPr>
        <w:t xml:space="preserve">, with </w:t>
      </w:r>
      <w:r w:rsidRPr="00945ED1">
        <w:rPr>
          <w:rFonts w:eastAsia="Calibri"/>
          <w:b/>
          <w:iCs/>
          <w:u w:val="single"/>
        </w:rPr>
        <w:t>the equal complicity of the two adversaries</w:t>
      </w:r>
      <w:r w:rsidRPr="00945ED1">
        <w:rPr>
          <w:rFonts w:eastAsia="Calibri"/>
          <w:u w:val="single"/>
        </w:rPr>
        <w:t xml:space="preserve">, is </w:t>
      </w:r>
      <w:r w:rsidRPr="00945ED1">
        <w:rPr>
          <w:rFonts w:eastAsia="Calibri"/>
          <w:b/>
          <w:iCs/>
          <w:u w:val="single"/>
        </w:rPr>
        <w:t>total liquidation</w:t>
      </w:r>
      <w:r w:rsidRPr="00945ED1">
        <w:rPr>
          <w:rFonts w:eastAsia="Calibri"/>
          <w:u w:val="single"/>
        </w:rPr>
        <w:t xml:space="preserve">. </w:t>
      </w:r>
      <w:r w:rsidRPr="00945ED1">
        <w:rPr>
          <w:rFonts w:eastAsia="Calibri"/>
          <w:b/>
          <w:iCs/>
          <w:u w:val="single"/>
        </w:rPr>
        <w:t>Tribal, communitarian, precapitalist structures</w:t>
      </w:r>
      <w:r w:rsidRPr="00945ED1">
        <w:rPr>
          <w:rFonts w:eastAsia="Calibri"/>
          <w:b/>
          <w:iCs/>
          <w:highlight w:val="cyan"/>
          <w:u w:val="single"/>
        </w:rPr>
        <w:t xml:space="preserve">, every form of exchange, </w:t>
      </w:r>
      <w:r w:rsidRPr="00945ED1">
        <w:rPr>
          <w:rFonts w:eastAsia="Calibri"/>
          <w:b/>
          <w:iCs/>
          <w:u w:val="single"/>
        </w:rPr>
        <w:t>of language, of symbolic organization</w:t>
      </w:r>
      <w:r w:rsidRPr="00945ED1">
        <w:rPr>
          <w:rFonts w:eastAsia="Calibri"/>
          <w:b/>
          <w:iCs/>
          <w:highlight w:val="cyan"/>
          <w:u w:val="single"/>
        </w:rPr>
        <w:t xml:space="preserve">, that is what must be abolished, </w:t>
      </w:r>
      <w:r w:rsidRPr="00945ED1">
        <w:rPr>
          <w:rFonts w:eastAsia="Calibri"/>
          <w:b/>
          <w:iCs/>
          <w:u w:val="single"/>
        </w:rPr>
        <w:t>that is the object of murder in war</w:t>
      </w:r>
      <w:r w:rsidRPr="00945ED1">
        <w:rPr>
          <w:rFonts w:eastAsia="Calibri"/>
          <w:u w:val="single"/>
        </w:rPr>
        <w:t xml:space="preserve"> - and </w:t>
      </w:r>
      <w:r w:rsidRPr="00945ED1">
        <w:rPr>
          <w:rFonts w:eastAsia="Calibri"/>
          <w:b/>
          <w:iCs/>
          <w:highlight w:val="cyan"/>
          <w:u w:val="single"/>
        </w:rPr>
        <w:t>war itself</w:t>
      </w:r>
      <w:r w:rsidRPr="00945ED1">
        <w:rPr>
          <w:rFonts w:eastAsia="Calibri"/>
          <w:b/>
          <w:iCs/>
          <w:u w:val="single"/>
        </w:rPr>
        <w:t>, in its immense, spectacular death apparatus</w:t>
      </w:r>
      <w:r w:rsidRPr="00945ED1">
        <w:rPr>
          <w:rFonts w:eastAsia="Calibri"/>
          <w:u w:val="single"/>
        </w:rPr>
        <w:t xml:space="preserve">, </w:t>
      </w:r>
      <w:r w:rsidRPr="00945ED1">
        <w:rPr>
          <w:rFonts w:eastAsia="Calibri"/>
          <w:highlight w:val="cyan"/>
          <w:u w:val="single"/>
        </w:rPr>
        <w:t>is</w:t>
      </w:r>
      <w:r w:rsidRPr="00945ED1">
        <w:rPr>
          <w:rFonts w:eastAsia="Calibri"/>
          <w:u w:val="single"/>
        </w:rPr>
        <w:t xml:space="preserve"> nothing but </w:t>
      </w:r>
      <w:r w:rsidRPr="00945ED1">
        <w:rPr>
          <w:rFonts w:eastAsia="Calibri"/>
          <w:b/>
          <w:iCs/>
          <w:highlight w:val="cyan"/>
          <w:u w:val="single"/>
        </w:rPr>
        <w:t xml:space="preserve">the medium of this process </w:t>
      </w:r>
      <w:r w:rsidRPr="00945ED1">
        <w:rPr>
          <w:rFonts w:eastAsia="Calibri"/>
          <w:b/>
          <w:iCs/>
          <w:u w:val="single"/>
        </w:rPr>
        <w:t>of the terrorist rationalization of the social</w:t>
      </w:r>
      <w:r w:rsidRPr="00945ED1">
        <w:rPr>
          <w:rFonts w:eastAsia="Calibri"/>
          <w:u w:val="single"/>
        </w:rPr>
        <w:t xml:space="preserve"> - the </w:t>
      </w:r>
      <w:r w:rsidRPr="00945ED1">
        <w:rPr>
          <w:rFonts w:eastAsia="Calibri"/>
          <w:b/>
          <w:iCs/>
          <w:u w:val="single"/>
        </w:rPr>
        <w:t>murder on which sociality will be founded</w:t>
      </w:r>
      <w:r w:rsidRPr="00945ED1">
        <w:rPr>
          <w:rFonts w:eastAsia="Calibri"/>
          <w:u w:val="single"/>
        </w:rPr>
        <w:t>, whatever its allegiance, Communist or capitalist. Total complicity, or division of labor between two adversaries (who may even consent to enormous sacrifices for it) for the very end of reshaping and domesticating social relations</w:t>
      </w:r>
      <w:r w:rsidRPr="00945ED1">
        <w:rPr>
          <w:rFonts w:eastAsia="Calibri"/>
          <w:sz w:val="16"/>
        </w:rPr>
        <w:t xml:space="preserve">. "The North Vietnamese were advised to countenance a scenario for liquidating the American presence in the course of which, of course, one must save face." This scenario: the extremely harsh bombardments of Hanoi. Their untenable character must not conceal the fact that they were nothing but a simulacrum to enable the Vietnamese to seem to countenance a compromise and for Nixon to make the Americans swallow the withdrawal of their troops. </w:t>
      </w:r>
      <w:r w:rsidRPr="00945ED1">
        <w:rPr>
          <w:rFonts w:eastAsia="Calibri"/>
          <w:b/>
          <w:iCs/>
          <w:u w:val="single"/>
        </w:rPr>
        <w:t>The game was already won</w:t>
      </w:r>
      <w:r w:rsidRPr="00945ED1">
        <w:rPr>
          <w:rFonts w:eastAsia="Calibri"/>
          <w:u w:val="single"/>
        </w:rPr>
        <w:t xml:space="preserve">, </w:t>
      </w:r>
      <w:r w:rsidRPr="00945ED1">
        <w:rPr>
          <w:rFonts w:eastAsia="Calibri"/>
          <w:b/>
          <w:iCs/>
          <w:highlight w:val="cyan"/>
          <w:u w:val="single"/>
        </w:rPr>
        <w:t>nothing</w:t>
      </w:r>
      <w:r w:rsidRPr="00945ED1">
        <w:rPr>
          <w:rFonts w:eastAsia="Calibri"/>
          <w:highlight w:val="cyan"/>
          <w:u w:val="single"/>
        </w:rPr>
        <w:t xml:space="preserve"> was </w:t>
      </w:r>
      <w:r w:rsidRPr="00945ED1">
        <w:rPr>
          <w:rFonts w:eastAsia="Calibri"/>
          <w:b/>
          <w:iCs/>
          <w:highlight w:val="cyan"/>
          <w:u w:val="single"/>
        </w:rPr>
        <w:t>objectively at stake</w:t>
      </w:r>
      <w:r w:rsidRPr="00945ED1">
        <w:rPr>
          <w:rFonts w:eastAsia="Calibri"/>
          <w:u w:val="single"/>
        </w:rPr>
        <w:t xml:space="preserve"> but the verisimilitude of the final montage. The moralists of war, the holders of high wartime values should not be too discouraged: </w:t>
      </w:r>
      <w:r w:rsidRPr="00945ED1">
        <w:rPr>
          <w:rFonts w:eastAsia="Calibri"/>
          <w:b/>
          <w:iCs/>
          <w:highlight w:val="cyan"/>
          <w:u w:val="single"/>
        </w:rPr>
        <w:t>the war is no less atrocious for being only a simulacrum</w:t>
      </w:r>
      <w:r w:rsidRPr="00945ED1">
        <w:rPr>
          <w:rFonts w:eastAsia="Calibri"/>
          <w:u w:val="single"/>
        </w:rPr>
        <w:t xml:space="preserve"> - the </w:t>
      </w:r>
      <w:r w:rsidRPr="00945ED1">
        <w:rPr>
          <w:rFonts w:eastAsia="Calibri"/>
          <w:b/>
          <w:iCs/>
          <w:highlight w:val="cyan"/>
          <w:u w:val="single"/>
        </w:rPr>
        <w:t>flesh suffers just the same</w:t>
      </w:r>
      <w:r w:rsidRPr="00945ED1">
        <w:rPr>
          <w:rFonts w:eastAsia="Calibri"/>
          <w:u w:val="single"/>
        </w:rPr>
        <w:t xml:space="preserve">, and the dead and former combatants are worth the same as in other wars. </w:t>
      </w:r>
      <w:r w:rsidRPr="00945ED1">
        <w:rPr>
          <w:rFonts w:eastAsia="Calibri"/>
          <w:highlight w:val="cyan"/>
          <w:u w:val="single"/>
        </w:rPr>
        <w:t>This objective is always fulfilled</w:t>
      </w:r>
      <w:r w:rsidRPr="00945ED1">
        <w:rPr>
          <w:rFonts w:eastAsia="Calibri"/>
          <w:u w:val="single"/>
        </w:rPr>
        <w:t xml:space="preserve">, just like that of the charting of territories and of disciplinary sociality. </w:t>
      </w:r>
      <w:r w:rsidRPr="00945ED1">
        <w:rPr>
          <w:rFonts w:eastAsia="Calibri"/>
          <w:highlight w:val="cyan"/>
          <w:u w:val="single"/>
        </w:rPr>
        <w:t xml:space="preserve">What no longer exists is </w:t>
      </w:r>
      <w:r w:rsidRPr="00945ED1">
        <w:rPr>
          <w:rFonts w:eastAsia="Calibri"/>
          <w:b/>
          <w:iCs/>
          <w:highlight w:val="cyan"/>
          <w:u w:val="single"/>
        </w:rPr>
        <w:t xml:space="preserve">the adversity </w:t>
      </w:r>
      <w:r w:rsidRPr="00945ED1">
        <w:rPr>
          <w:rFonts w:eastAsia="Calibri"/>
          <w:b/>
          <w:iCs/>
          <w:u w:val="single"/>
        </w:rPr>
        <w:t>of the adversaries</w:t>
      </w:r>
      <w:r w:rsidRPr="00945ED1">
        <w:rPr>
          <w:rFonts w:eastAsia="Calibri"/>
          <w:u w:val="single"/>
        </w:rPr>
        <w:t xml:space="preserve">, the </w:t>
      </w:r>
      <w:r w:rsidRPr="00945ED1">
        <w:rPr>
          <w:rFonts w:eastAsia="Calibri"/>
          <w:b/>
          <w:iCs/>
          <w:u w:val="single"/>
        </w:rPr>
        <w:t>reality of antagonistic causes</w:t>
      </w:r>
      <w:r w:rsidRPr="00945ED1">
        <w:rPr>
          <w:rFonts w:eastAsia="Calibri"/>
          <w:u w:val="single"/>
        </w:rPr>
        <w:t xml:space="preserve">, the </w:t>
      </w:r>
      <w:r w:rsidRPr="00945ED1">
        <w:rPr>
          <w:rFonts w:eastAsia="Calibri"/>
          <w:b/>
          <w:iCs/>
          <w:u w:val="single"/>
        </w:rPr>
        <w:t>ideological seriousness of war</w:t>
      </w:r>
      <w:r w:rsidRPr="00945ED1">
        <w:rPr>
          <w:rFonts w:eastAsia="Calibri"/>
          <w:u w:val="single"/>
        </w:rPr>
        <w:t xml:space="preserve">. And also </w:t>
      </w:r>
      <w:r w:rsidRPr="00945ED1">
        <w:rPr>
          <w:rFonts w:eastAsia="Calibri"/>
          <w:b/>
          <w:iCs/>
          <w:u w:val="single"/>
        </w:rPr>
        <w:t>the reality of victory or defeat</w:t>
      </w:r>
      <w:r w:rsidRPr="00945ED1">
        <w:rPr>
          <w:rFonts w:eastAsia="Calibri"/>
          <w:u w:val="single"/>
        </w:rPr>
        <w:t xml:space="preserve">, war being a process that </w:t>
      </w:r>
      <w:r w:rsidRPr="00945ED1">
        <w:rPr>
          <w:rFonts w:eastAsia="Calibri"/>
          <w:b/>
          <w:iCs/>
          <w:u w:val="single"/>
        </w:rPr>
        <w:t xml:space="preserve">triumphs well beyond these appearances. </w:t>
      </w:r>
      <w:r w:rsidRPr="00945ED1">
        <w:rPr>
          <w:rFonts w:eastAsia="Calibri"/>
          <w:sz w:val="16"/>
        </w:rPr>
        <w:t xml:space="preserve">In any case, the pacification (or </w:t>
      </w:r>
      <w:r w:rsidRPr="00945ED1">
        <w:rPr>
          <w:rFonts w:eastAsia="Calibri"/>
          <w:u w:val="single"/>
        </w:rPr>
        <w:t xml:space="preserve">the </w:t>
      </w:r>
      <w:r w:rsidRPr="00945ED1">
        <w:rPr>
          <w:rFonts w:eastAsia="Calibri"/>
          <w:b/>
          <w:iCs/>
          <w:highlight w:val="cyan"/>
          <w:u w:val="single"/>
        </w:rPr>
        <w:t>deterrence</w:t>
      </w:r>
      <w:r w:rsidRPr="00945ED1">
        <w:rPr>
          <w:rFonts w:eastAsia="Calibri"/>
          <w:highlight w:val="cyan"/>
          <w:u w:val="single"/>
        </w:rPr>
        <w:t>)</w:t>
      </w:r>
      <w:r w:rsidRPr="00945ED1">
        <w:rPr>
          <w:rFonts w:eastAsia="Calibri"/>
          <w:u w:val="single"/>
        </w:rPr>
        <w:t xml:space="preserve"> that dominates us today </w:t>
      </w:r>
      <w:r w:rsidRPr="00945ED1">
        <w:rPr>
          <w:rFonts w:eastAsia="Calibri"/>
          <w:highlight w:val="cyan"/>
          <w:u w:val="single"/>
        </w:rPr>
        <w:t xml:space="preserve">is </w:t>
      </w:r>
      <w:r w:rsidRPr="00945ED1">
        <w:rPr>
          <w:rFonts w:eastAsia="Calibri"/>
          <w:b/>
          <w:iCs/>
          <w:highlight w:val="cyan"/>
          <w:u w:val="single"/>
        </w:rPr>
        <w:t>beyond war and peace</w:t>
      </w:r>
      <w:r w:rsidRPr="00945ED1">
        <w:rPr>
          <w:rFonts w:eastAsia="Calibri"/>
          <w:u w:val="single"/>
        </w:rPr>
        <w:t xml:space="preserve">, it is that </w:t>
      </w:r>
      <w:r w:rsidRPr="00945ED1">
        <w:rPr>
          <w:rFonts w:eastAsia="Calibri"/>
          <w:b/>
          <w:iCs/>
          <w:highlight w:val="cyan"/>
          <w:u w:val="single"/>
        </w:rPr>
        <w:t>at every moment war and peace are equivalent</w:t>
      </w:r>
      <w:r w:rsidRPr="00945ED1">
        <w:rPr>
          <w:rFonts w:eastAsia="Calibri"/>
          <w:highlight w:val="cyan"/>
          <w:u w:val="single"/>
        </w:rPr>
        <w:t>.</w:t>
      </w:r>
      <w:r w:rsidRPr="00945ED1">
        <w:rPr>
          <w:rFonts w:eastAsia="Calibri"/>
          <w:u w:val="single"/>
        </w:rPr>
        <w:t xml:space="preserve"> "War is peace," said Orwell</w:t>
      </w:r>
      <w:r w:rsidRPr="00945ED1">
        <w:rPr>
          <w:rFonts w:eastAsia="Calibri"/>
          <w:sz w:val="16"/>
        </w:rPr>
        <w:t xml:space="preserve">. There also, the </w:t>
      </w:r>
      <w:r w:rsidRPr="00945ED1">
        <w:rPr>
          <w:rFonts w:eastAsia="Calibri"/>
          <w:u w:val="single"/>
        </w:rPr>
        <w:t>two differential poles implode into each other, or recycle one another - a simultaneity of contradictions that is at once the parody and the end of every dialectic</w:t>
      </w:r>
      <w:r w:rsidRPr="00945ED1">
        <w:rPr>
          <w:rFonts w:eastAsia="Calibri"/>
          <w:sz w:val="16"/>
        </w:rPr>
        <w:t xml:space="preserve">. Thus </w:t>
      </w:r>
      <w:r w:rsidRPr="00945ED1">
        <w:rPr>
          <w:rFonts w:eastAsia="Calibri"/>
          <w:u w:val="single"/>
        </w:rPr>
        <w:t xml:space="preserve">one can </w:t>
      </w:r>
      <w:r w:rsidRPr="00945ED1">
        <w:rPr>
          <w:rFonts w:eastAsia="Calibri"/>
          <w:b/>
          <w:iCs/>
          <w:u w:val="single"/>
        </w:rPr>
        <w:t xml:space="preserve">completely miss the </w:t>
      </w:r>
      <w:r w:rsidRPr="00945ED1">
        <w:rPr>
          <w:rFonts w:eastAsia="Calibri"/>
          <w:b/>
          <w:iCs/>
          <w:highlight w:val="cyan"/>
          <w:u w:val="single"/>
        </w:rPr>
        <w:t>truth of a war</w:t>
      </w:r>
      <w:r w:rsidRPr="00945ED1">
        <w:rPr>
          <w:rFonts w:eastAsia="Calibri"/>
          <w:highlight w:val="cyan"/>
          <w:u w:val="single"/>
        </w:rPr>
        <w:t>:</w:t>
      </w:r>
      <w:r w:rsidRPr="00945ED1">
        <w:rPr>
          <w:rFonts w:eastAsia="Calibri"/>
          <w:u w:val="single"/>
        </w:rPr>
        <w:t xml:space="preserve"> </w:t>
      </w:r>
      <w:r w:rsidRPr="00945ED1">
        <w:rPr>
          <w:rFonts w:eastAsia="Calibri"/>
          <w:u w:val="single"/>
        </w:rPr>
        <w:lastRenderedPageBreak/>
        <w:t xml:space="preserve">namely, that </w:t>
      </w:r>
      <w:r w:rsidRPr="00945ED1">
        <w:rPr>
          <w:rFonts w:eastAsia="Calibri"/>
          <w:highlight w:val="cyan"/>
          <w:u w:val="single"/>
        </w:rPr>
        <w:t xml:space="preserve">it was </w:t>
      </w:r>
      <w:r w:rsidRPr="00945ED1">
        <w:rPr>
          <w:rFonts w:eastAsia="Calibri"/>
          <w:b/>
          <w:iCs/>
          <w:highlight w:val="cyan"/>
          <w:u w:val="single"/>
        </w:rPr>
        <w:t>finished well before it started</w:t>
      </w:r>
      <w:r w:rsidRPr="00945ED1">
        <w:rPr>
          <w:rFonts w:eastAsia="Calibri"/>
          <w:u w:val="single"/>
        </w:rPr>
        <w:t xml:space="preserve">, that there was </w:t>
      </w:r>
      <w:r w:rsidRPr="00945ED1">
        <w:rPr>
          <w:rFonts w:eastAsia="Calibri"/>
          <w:b/>
          <w:iCs/>
          <w:u w:val="single"/>
        </w:rPr>
        <w:t>an end to war at the heart of the war itself</w:t>
      </w:r>
      <w:r w:rsidRPr="00945ED1">
        <w:rPr>
          <w:rFonts w:eastAsia="Calibri"/>
          <w:u w:val="single"/>
        </w:rPr>
        <w:t xml:space="preserve">, and that </w:t>
      </w:r>
      <w:r w:rsidRPr="00945ED1">
        <w:rPr>
          <w:rFonts w:eastAsia="Calibri"/>
          <w:b/>
          <w:iCs/>
          <w:u w:val="single"/>
        </w:rPr>
        <w:t>perhaps it never started</w:t>
      </w:r>
      <w:r w:rsidRPr="00945ED1">
        <w:rPr>
          <w:rFonts w:eastAsia="Calibri"/>
          <w:sz w:val="16"/>
        </w:rPr>
        <w:t xml:space="preserve">. </w:t>
      </w:r>
      <w:r w:rsidRPr="00945ED1">
        <w:rPr>
          <w:rFonts w:eastAsia="Calibri"/>
          <w:b/>
          <w:iCs/>
          <w:u w:val="single"/>
        </w:rPr>
        <w:t>Many other events</w:t>
      </w:r>
      <w:r w:rsidRPr="00945ED1">
        <w:rPr>
          <w:rFonts w:eastAsia="Calibri"/>
          <w:u w:val="single"/>
        </w:rPr>
        <w:t xml:space="preserve"> (the oil crisis, etc.) </w:t>
      </w:r>
      <w:r w:rsidRPr="00945ED1">
        <w:rPr>
          <w:rFonts w:eastAsia="Calibri"/>
          <w:b/>
          <w:iCs/>
          <w:u w:val="single"/>
        </w:rPr>
        <w:t>never started, never existed, except as artificial occurrences</w:t>
      </w:r>
      <w:r w:rsidRPr="00945ED1">
        <w:rPr>
          <w:rFonts w:eastAsia="Calibri"/>
          <w:u w:val="single"/>
        </w:rPr>
        <w:t xml:space="preserve"> - </w:t>
      </w:r>
      <w:r w:rsidRPr="00945ED1">
        <w:rPr>
          <w:rFonts w:eastAsia="Calibri"/>
          <w:b/>
          <w:iCs/>
          <w:u w:val="single"/>
        </w:rPr>
        <w:t>abstract</w:t>
      </w:r>
      <w:r w:rsidRPr="00945ED1">
        <w:rPr>
          <w:rFonts w:eastAsia="Calibri"/>
          <w:u w:val="single"/>
        </w:rPr>
        <w:t xml:space="preserve">, </w:t>
      </w:r>
      <w:r w:rsidRPr="00945ED1">
        <w:rPr>
          <w:rFonts w:eastAsia="Calibri"/>
          <w:b/>
          <w:iCs/>
          <w:u w:val="single"/>
        </w:rPr>
        <w:t>ersatz</w:t>
      </w:r>
      <w:r w:rsidRPr="00945ED1">
        <w:rPr>
          <w:rFonts w:eastAsia="Calibri"/>
          <w:u w:val="single"/>
        </w:rPr>
        <w:t xml:space="preserve">, and as </w:t>
      </w:r>
      <w:r w:rsidRPr="00945ED1">
        <w:rPr>
          <w:rFonts w:eastAsia="Calibri"/>
          <w:b/>
          <w:iCs/>
          <w:u w:val="single"/>
        </w:rPr>
        <w:t>artifacts of history</w:t>
      </w:r>
      <w:r w:rsidRPr="00945ED1">
        <w:rPr>
          <w:rFonts w:eastAsia="Calibri"/>
          <w:u w:val="single"/>
        </w:rPr>
        <w:t xml:space="preserve">, </w:t>
      </w:r>
      <w:r w:rsidRPr="00945ED1">
        <w:rPr>
          <w:rFonts w:eastAsia="Calibri"/>
          <w:b/>
          <w:iCs/>
          <w:u w:val="single"/>
        </w:rPr>
        <w:t>catastrophes</w:t>
      </w:r>
      <w:r w:rsidRPr="00945ED1">
        <w:rPr>
          <w:rFonts w:eastAsia="Calibri"/>
          <w:u w:val="single"/>
        </w:rPr>
        <w:t xml:space="preserve"> and </w:t>
      </w:r>
      <w:r w:rsidRPr="00945ED1">
        <w:rPr>
          <w:rFonts w:eastAsia="Calibri"/>
          <w:b/>
          <w:iCs/>
          <w:u w:val="single"/>
        </w:rPr>
        <w:t>crises</w:t>
      </w:r>
      <w:r w:rsidRPr="00945ED1">
        <w:rPr>
          <w:rFonts w:eastAsia="Calibri"/>
          <w:u w:val="single"/>
        </w:rPr>
        <w:t xml:space="preserve"> destined to maintain a </w:t>
      </w:r>
      <w:r w:rsidRPr="00945ED1">
        <w:rPr>
          <w:rFonts w:eastAsia="Calibri"/>
          <w:b/>
          <w:iCs/>
          <w:u w:val="single"/>
        </w:rPr>
        <w:t>historical investment under hypnosis</w:t>
      </w:r>
      <w:r w:rsidRPr="00945ED1">
        <w:rPr>
          <w:rFonts w:eastAsia="Calibri"/>
          <w:u w:val="single"/>
        </w:rPr>
        <w:t xml:space="preserve">. </w:t>
      </w:r>
      <w:r w:rsidRPr="00945ED1">
        <w:rPr>
          <w:rFonts w:eastAsia="Calibri"/>
          <w:highlight w:val="cyan"/>
          <w:u w:val="single"/>
        </w:rPr>
        <w:t>The media</w:t>
      </w:r>
      <w:r w:rsidRPr="00945ED1">
        <w:rPr>
          <w:rFonts w:eastAsia="Calibri"/>
          <w:u w:val="single"/>
        </w:rPr>
        <w:t xml:space="preserve"> and the official news service are </w:t>
      </w:r>
      <w:r w:rsidRPr="00945ED1">
        <w:rPr>
          <w:rFonts w:eastAsia="Calibri"/>
          <w:highlight w:val="cyan"/>
          <w:u w:val="single"/>
        </w:rPr>
        <w:t>only</w:t>
      </w:r>
      <w:r w:rsidRPr="00945ED1">
        <w:rPr>
          <w:rFonts w:eastAsia="Calibri"/>
          <w:u w:val="single"/>
        </w:rPr>
        <w:t xml:space="preserve"> there to </w:t>
      </w:r>
      <w:r w:rsidRPr="00945ED1">
        <w:rPr>
          <w:rFonts w:eastAsia="Calibri"/>
          <w:b/>
          <w:iCs/>
          <w:highlight w:val="cyan"/>
          <w:u w:val="single"/>
        </w:rPr>
        <w:t>maintain the illusion of</w:t>
      </w:r>
      <w:r w:rsidRPr="00945ED1">
        <w:rPr>
          <w:rFonts w:eastAsia="Calibri"/>
          <w:b/>
          <w:iCs/>
          <w:u w:val="single"/>
        </w:rPr>
        <w:t xml:space="preserve"> an actuality, of the reality of the stakes, of </w:t>
      </w:r>
      <w:r w:rsidRPr="00945ED1">
        <w:rPr>
          <w:rFonts w:eastAsia="Calibri"/>
          <w:b/>
          <w:iCs/>
          <w:highlight w:val="cyan"/>
          <w:u w:val="single"/>
        </w:rPr>
        <w:t>the objectivity of facts</w:t>
      </w:r>
      <w:r w:rsidRPr="00945ED1">
        <w:rPr>
          <w:rFonts w:eastAsia="Calibri"/>
          <w:sz w:val="16"/>
        </w:rPr>
        <w:t xml:space="preserve">. </w:t>
      </w:r>
      <w:r w:rsidRPr="00945ED1">
        <w:rPr>
          <w:rFonts w:eastAsia="Calibri"/>
          <w:u w:val="single"/>
        </w:rPr>
        <w:t>All the events are to be read backward, or one becomes aware</w:t>
      </w:r>
      <w:r w:rsidRPr="00945ED1">
        <w:rPr>
          <w:rFonts w:eastAsia="Calibri"/>
          <w:sz w:val="16"/>
        </w:rPr>
        <w:t xml:space="preserve"> (as with the Communists "in power" in Italy the retro, posthumous rediscovery of the gulags and Soviet dissidents like the almost contemporary discovery, by a moribund ethnology, of the lost "difference" of Savages) </w:t>
      </w:r>
      <w:r w:rsidRPr="00945ED1">
        <w:rPr>
          <w:rFonts w:eastAsia="Calibri"/>
          <w:u w:val="single"/>
        </w:rPr>
        <w:t xml:space="preserve">that all these things </w:t>
      </w:r>
      <w:r w:rsidRPr="00945ED1">
        <w:rPr>
          <w:rFonts w:eastAsia="Calibri"/>
          <w:b/>
          <w:iCs/>
          <w:u w:val="single"/>
        </w:rPr>
        <w:t>arrived too late</w:t>
      </w:r>
      <w:r w:rsidRPr="00945ED1">
        <w:rPr>
          <w:rFonts w:eastAsia="Calibri"/>
          <w:u w:val="single"/>
        </w:rPr>
        <w:t xml:space="preserve">, with a history of </w:t>
      </w:r>
      <w:r w:rsidRPr="00945ED1">
        <w:rPr>
          <w:rFonts w:eastAsia="Calibri"/>
          <w:b/>
          <w:iCs/>
          <w:u w:val="single"/>
        </w:rPr>
        <w:t>delay</w:t>
      </w:r>
      <w:r w:rsidRPr="00945ED1">
        <w:rPr>
          <w:rFonts w:eastAsia="Calibri"/>
          <w:u w:val="single"/>
        </w:rPr>
        <w:t xml:space="preserve">, a </w:t>
      </w:r>
      <w:r w:rsidRPr="00945ED1">
        <w:rPr>
          <w:rFonts w:eastAsia="Calibri"/>
          <w:b/>
          <w:iCs/>
          <w:u w:val="single"/>
        </w:rPr>
        <w:t>spiral of delay</w:t>
      </w:r>
      <w:r w:rsidRPr="00945ED1">
        <w:rPr>
          <w:rFonts w:eastAsia="Calibri"/>
          <w:u w:val="single"/>
        </w:rPr>
        <w:t xml:space="preserve">, that they </w:t>
      </w:r>
      <w:r w:rsidRPr="00945ED1">
        <w:rPr>
          <w:rFonts w:eastAsia="Calibri"/>
          <w:b/>
          <w:iCs/>
          <w:u w:val="single"/>
        </w:rPr>
        <w:t>long ago exhausted their meaning</w:t>
      </w:r>
      <w:r w:rsidRPr="00945ED1">
        <w:rPr>
          <w:rFonts w:eastAsia="Calibri"/>
          <w:u w:val="single"/>
        </w:rPr>
        <w:t xml:space="preserve"> and </w:t>
      </w:r>
      <w:r w:rsidRPr="00945ED1">
        <w:rPr>
          <w:rFonts w:eastAsia="Calibri"/>
          <w:b/>
          <w:iCs/>
          <w:u w:val="single"/>
        </w:rPr>
        <w:t>only live from an artificial effervescence of signs</w:t>
      </w:r>
      <w:r w:rsidRPr="00945ED1">
        <w:rPr>
          <w:rFonts w:eastAsia="Calibri"/>
          <w:u w:val="single"/>
        </w:rPr>
        <w:t xml:space="preserve">, that all these events </w:t>
      </w:r>
      <w:r w:rsidRPr="00945ED1">
        <w:rPr>
          <w:rFonts w:eastAsia="Calibri"/>
          <w:b/>
          <w:iCs/>
          <w:u w:val="single"/>
        </w:rPr>
        <w:t>succeed each other without logic</w:t>
      </w:r>
      <w:r w:rsidRPr="00945ED1">
        <w:rPr>
          <w:rFonts w:eastAsia="Calibri"/>
          <w:u w:val="single"/>
        </w:rPr>
        <w:t xml:space="preserve">, in the most contradictory, complete equivalence, in a </w:t>
      </w:r>
      <w:r w:rsidRPr="00945ED1">
        <w:rPr>
          <w:rFonts w:eastAsia="Calibri"/>
          <w:b/>
          <w:iCs/>
          <w:u w:val="single"/>
        </w:rPr>
        <w:t>profound indifference to their consequences</w:t>
      </w:r>
      <w:r w:rsidRPr="00945ED1">
        <w:rPr>
          <w:rFonts w:eastAsia="Calibri"/>
          <w:u w:val="single"/>
        </w:rPr>
        <w:t xml:space="preserve"> (but this is because </w:t>
      </w:r>
      <w:r w:rsidRPr="00945ED1">
        <w:rPr>
          <w:rFonts w:eastAsia="Calibri"/>
          <w:b/>
          <w:iCs/>
          <w:u w:val="single"/>
        </w:rPr>
        <w:t>there are none</w:t>
      </w:r>
      <w:r w:rsidRPr="00945ED1">
        <w:rPr>
          <w:rFonts w:eastAsia="Calibri"/>
          <w:u w:val="single"/>
        </w:rPr>
        <w:t xml:space="preserve">: they </w:t>
      </w:r>
      <w:r w:rsidRPr="00945ED1">
        <w:rPr>
          <w:rFonts w:eastAsia="Calibri"/>
          <w:b/>
          <w:iCs/>
          <w:u w:val="single"/>
        </w:rPr>
        <w:t>exhaust themselves</w:t>
      </w:r>
      <w:r w:rsidRPr="00945ED1">
        <w:rPr>
          <w:rFonts w:eastAsia="Calibri"/>
          <w:u w:val="single"/>
        </w:rPr>
        <w:t xml:space="preserve"> in their spectacular promotion) - all "newsreel" footage thus gives the </w:t>
      </w:r>
      <w:r w:rsidRPr="00945ED1">
        <w:rPr>
          <w:rFonts w:eastAsia="Calibri"/>
          <w:b/>
          <w:iCs/>
          <w:u w:val="single"/>
        </w:rPr>
        <w:t>sinister impression of kitsch, of retro and porno at the same time</w:t>
      </w:r>
      <w:r w:rsidRPr="00945ED1">
        <w:rPr>
          <w:rFonts w:eastAsia="Calibri"/>
          <w:u w:val="single"/>
        </w:rPr>
        <w:t xml:space="preserve"> - doubtless everyone </w:t>
      </w:r>
      <w:r w:rsidRPr="00945ED1">
        <w:rPr>
          <w:rFonts w:eastAsia="Calibri"/>
          <w:b/>
          <w:iCs/>
          <w:u w:val="single"/>
        </w:rPr>
        <w:t>knows this</w:t>
      </w:r>
      <w:r w:rsidRPr="00945ED1">
        <w:rPr>
          <w:rFonts w:eastAsia="Calibri"/>
          <w:u w:val="single"/>
        </w:rPr>
        <w:t xml:space="preserve">, and </w:t>
      </w:r>
      <w:r w:rsidRPr="00945ED1">
        <w:rPr>
          <w:rFonts w:eastAsia="Calibri"/>
          <w:b/>
          <w:iCs/>
          <w:u w:val="single"/>
        </w:rPr>
        <w:t>no one really accepts it</w:t>
      </w:r>
      <w:r w:rsidRPr="00945ED1">
        <w:rPr>
          <w:rFonts w:eastAsia="Calibri"/>
          <w:sz w:val="16"/>
        </w:rPr>
        <w:t xml:space="preserve">. </w:t>
      </w:r>
      <w:r w:rsidRPr="00945ED1">
        <w:rPr>
          <w:rFonts w:eastAsia="Calibri"/>
          <w:b/>
          <w:iCs/>
          <w:u w:val="single"/>
        </w:rPr>
        <w:t>The reality of simulation is unbearable</w:t>
      </w:r>
      <w:r w:rsidRPr="00945ED1">
        <w:rPr>
          <w:rFonts w:eastAsia="Calibri"/>
          <w:u w:val="single"/>
        </w:rPr>
        <w:t xml:space="preserve"> - crueler than Artaud's Theater of Cruelty, which was still an attempt to create a dramaturgy of life, the last gasp of an ideality of the body, of blood, of violence in a system that was already taking it away, toward a reabsorption of all the stakes without a trace of blood</w:t>
      </w:r>
      <w:r w:rsidRPr="00945ED1">
        <w:rPr>
          <w:rFonts w:eastAsia="Calibri"/>
          <w:sz w:val="16"/>
        </w:rPr>
        <w:t xml:space="preserve">. </w:t>
      </w:r>
      <w:r w:rsidRPr="00945ED1">
        <w:rPr>
          <w:rFonts w:eastAsia="Calibri"/>
          <w:b/>
          <w:iCs/>
          <w:u w:val="single"/>
        </w:rPr>
        <w:t xml:space="preserve">For us </w:t>
      </w:r>
      <w:r w:rsidRPr="00945ED1">
        <w:rPr>
          <w:rFonts w:eastAsia="Calibri"/>
          <w:b/>
          <w:iCs/>
          <w:highlight w:val="cyan"/>
          <w:u w:val="single"/>
        </w:rPr>
        <w:t>the trick has been played</w:t>
      </w:r>
      <w:r w:rsidRPr="00945ED1">
        <w:rPr>
          <w:rFonts w:eastAsia="Calibri"/>
          <w:sz w:val="16"/>
        </w:rPr>
        <w:t xml:space="preserve">. </w:t>
      </w:r>
      <w:r w:rsidRPr="00945ED1">
        <w:rPr>
          <w:rFonts w:eastAsia="Calibri"/>
          <w:u w:val="single"/>
        </w:rPr>
        <w:t>All dramaturgy, and even all real writing of cruelty has disappeared</w:t>
      </w:r>
      <w:r w:rsidRPr="00945ED1">
        <w:rPr>
          <w:rFonts w:eastAsia="Calibri"/>
          <w:sz w:val="16"/>
        </w:rPr>
        <w:t xml:space="preserve">. </w:t>
      </w:r>
      <w:r w:rsidRPr="00945ED1">
        <w:rPr>
          <w:rFonts w:eastAsia="Calibri"/>
          <w:b/>
          <w:iCs/>
          <w:u w:val="single"/>
        </w:rPr>
        <w:t>Simulation is the master</w:t>
      </w:r>
      <w:r w:rsidRPr="00945ED1">
        <w:rPr>
          <w:rFonts w:eastAsia="Calibri"/>
          <w:u w:val="single"/>
        </w:rPr>
        <w:t xml:space="preserve">, and we only have a right to the retro, to the phantom, parodic rehabilitation of all lost referentials. Everything still unfolds around us, in the cold light of deterrence (including Artaud, who has the right like everything else to his revival, to a second existence as the referential of cruelty). </w:t>
      </w:r>
      <w:r w:rsidRPr="00945ED1">
        <w:rPr>
          <w:rFonts w:eastAsia="Calibri"/>
          <w:b/>
          <w:iCs/>
          <w:highlight w:val="cyan"/>
          <w:u w:val="single"/>
        </w:rPr>
        <w:t>This is why</w:t>
      </w:r>
      <w:r w:rsidRPr="00945ED1">
        <w:rPr>
          <w:rFonts w:eastAsia="Calibri"/>
          <w:b/>
          <w:iCs/>
          <w:u w:val="single"/>
        </w:rPr>
        <w:t xml:space="preserve"> </w:t>
      </w:r>
      <w:r w:rsidRPr="00945ED1">
        <w:rPr>
          <w:rFonts w:eastAsia="Calibri"/>
          <w:b/>
          <w:iCs/>
          <w:highlight w:val="cyan"/>
          <w:u w:val="single"/>
        </w:rPr>
        <w:t>nuclear proliferation does not increase the risk of either an atomic clash or an accident</w:t>
      </w:r>
      <w:r w:rsidRPr="00945ED1">
        <w:rPr>
          <w:rFonts w:eastAsia="Calibri"/>
          <w:u w:val="single"/>
        </w:rPr>
        <w:t xml:space="preserve"> - save in the interval when the "young" powers could be tempted to make a nondeterrent, "real" use of it (as the Americans did in Hiroshima - but precisely </w:t>
      </w:r>
      <w:r w:rsidRPr="00945ED1">
        <w:rPr>
          <w:rFonts w:eastAsia="Calibri"/>
          <w:highlight w:val="cyan"/>
          <w:u w:val="single"/>
        </w:rPr>
        <w:t xml:space="preserve">only they </w:t>
      </w:r>
      <w:r w:rsidRPr="00945ED1">
        <w:rPr>
          <w:rFonts w:eastAsia="Calibri"/>
          <w:b/>
          <w:iCs/>
          <w:highlight w:val="cyan"/>
          <w:u w:val="single"/>
        </w:rPr>
        <w:t>had a right to this "use value" of the bomb</w:t>
      </w:r>
      <w:r w:rsidRPr="00945ED1">
        <w:rPr>
          <w:rFonts w:eastAsia="Calibri"/>
          <w:highlight w:val="cyan"/>
          <w:u w:val="single"/>
        </w:rPr>
        <w:t>,</w:t>
      </w:r>
      <w:r w:rsidRPr="00945ED1">
        <w:rPr>
          <w:rFonts w:eastAsia="Calibri"/>
          <w:u w:val="single"/>
        </w:rPr>
        <w:t xml:space="preserve"> all of </w:t>
      </w:r>
      <w:r w:rsidRPr="00945ED1">
        <w:rPr>
          <w:rFonts w:eastAsia="Calibri"/>
          <w:highlight w:val="cyan"/>
          <w:u w:val="single"/>
        </w:rPr>
        <w:t xml:space="preserve">those who have acquired it </w:t>
      </w:r>
      <w:r w:rsidRPr="00945ED1">
        <w:rPr>
          <w:rFonts w:eastAsia="Calibri"/>
          <w:u w:val="single"/>
        </w:rPr>
        <w:t xml:space="preserve">since </w:t>
      </w:r>
      <w:r w:rsidRPr="00945ED1">
        <w:rPr>
          <w:rFonts w:eastAsia="Calibri"/>
          <w:highlight w:val="cyan"/>
          <w:u w:val="single"/>
        </w:rPr>
        <w:t xml:space="preserve">will be </w:t>
      </w:r>
      <w:r w:rsidRPr="00945ED1">
        <w:rPr>
          <w:rFonts w:eastAsia="Calibri"/>
          <w:b/>
          <w:iCs/>
          <w:highlight w:val="cyan"/>
          <w:u w:val="single"/>
        </w:rPr>
        <w:t xml:space="preserve">deterred from using </w:t>
      </w:r>
      <w:r w:rsidRPr="00945ED1">
        <w:rPr>
          <w:rFonts w:eastAsia="Calibri"/>
          <w:b/>
          <w:iCs/>
          <w:u w:val="single"/>
        </w:rPr>
        <w:t>it</w:t>
      </w:r>
      <w:r w:rsidRPr="00945ED1">
        <w:rPr>
          <w:rFonts w:eastAsia="Calibri"/>
          <w:u w:val="single"/>
        </w:rPr>
        <w:t xml:space="preserve"> by the very fact of possessing it)</w:t>
      </w:r>
      <w:r w:rsidRPr="00945ED1">
        <w:rPr>
          <w:rFonts w:eastAsia="Calibri"/>
          <w:sz w:val="16"/>
        </w:rPr>
        <w:t xml:space="preserve">. </w:t>
      </w:r>
      <w:r w:rsidRPr="00945ED1">
        <w:rPr>
          <w:rFonts w:eastAsia="Calibri"/>
          <w:b/>
          <w:iCs/>
          <w:highlight w:val="cyan"/>
          <w:u w:val="single"/>
        </w:rPr>
        <w:t>Entry into the atomic club,</w:t>
      </w:r>
      <w:r w:rsidRPr="00945ED1">
        <w:rPr>
          <w:rFonts w:eastAsia="Calibri"/>
          <w:b/>
          <w:iCs/>
          <w:u w:val="single"/>
        </w:rPr>
        <w:t xml:space="preserve"> so prettily named, very </w:t>
      </w:r>
      <w:r w:rsidRPr="00945ED1">
        <w:rPr>
          <w:rFonts w:eastAsia="Calibri"/>
          <w:b/>
          <w:iCs/>
          <w:highlight w:val="cyan"/>
          <w:u w:val="single"/>
        </w:rPr>
        <w:t>quickly effaces</w:t>
      </w:r>
      <w:r w:rsidRPr="00945ED1">
        <w:rPr>
          <w:rFonts w:eastAsia="Calibri"/>
          <w:b/>
          <w:iCs/>
          <w:u w:val="single"/>
        </w:rPr>
        <w:t xml:space="preserve"> (as unionization does in the working world) </w:t>
      </w:r>
      <w:r w:rsidRPr="00945ED1">
        <w:rPr>
          <w:rFonts w:eastAsia="Calibri"/>
          <w:b/>
          <w:iCs/>
          <w:highlight w:val="cyan"/>
          <w:u w:val="single"/>
        </w:rPr>
        <w:t xml:space="preserve">any inclination toward </w:t>
      </w:r>
      <w:r w:rsidRPr="00945ED1">
        <w:rPr>
          <w:rFonts w:eastAsia="Calibri"/>
          <w:b/>
          <w:iCs/>
          <w:u w:val="single"/>
        </w:rPr>
        <w:t xml:space="preserve">violent </w:t>
      </w:r>
      <w:r w:rsidRPr="00945ED1">
        <w:rPr>
          <w:rFonts w:eastAsia="Calibri"/>
          <w:b/>
          <w:iCs/>
          <w:highlight w:val="cyan"/>
          <w:u w:val="single"/>
        </w:rPr>
        <w:t>intervention</w:t>
      </w:r>
      <w:r w:rsidRPr="00945ED1">
        <w:rPr>
          <w:rFonts w:eastAsia="Calibri"/>
          <w:sz w:val="16"/>
        </w:rPr>
        <w:t xml:space="preserve">. </w:t>
      </w:r>
      <w:r w:rsidRPr="00945ED1">
        <w:rPr>
          <w:rFonts w:eastAsia="Calibri"/>
          <w:b/>
          <w:iCs/>
          <w:u w:val="single"/>
        </w:rPr>
        <w:t>Responsibility</w:t>
      </w:r>
      <w:r w:rsidRPr="00945ED1">
        <w:rPr>
          <w:rFonts w:eastAsia="Calibri"/>
          <w:u w:val="single"/>
        </w:rPr>
        <w:t xml:space="preserve">, </w:t>
      </w:r>
      <w:r w:rsidRPr="00945ED1">
        <w:rPr>
          <w:rFonts w:eastAsia="Calibri"/>
          <w:b/>
          <w:iCs/>
          <w:u w:val="single"/>
        </w:rPr>
        <w:t>control</w:t>
      </w:r>
      <w:r w:rsidRPr="00945ED1">
        <w:rPr>
          <w:rFonts w:eastAsia="Calibri"/>
          <w:u w:val="single"/>
        </w:rPr>
        <w:t xml:space="preserve">, </w:t>
      </w:r>
      <w:r w:rsidRPr="00945ED1">
        <w:rPr>
          <w:rFonts w:eastAsia="Calibri"/>
          <w:b/>
          <w:iCs/>
          <w:u w:val="single"/>
        </w:rPr>
        <w:t>censure</w:t>
      </w:r>
      <w:r w:rsidRPr="00945ED1">
        <w:rPr>
          <w:rFonts w:eastAsia="Calibri"/>
          <w:u w:val="single"/>
        </w:rPr>
        <w:t xml:space="preserve">, </w:t>
      </w:r>
      <w:r w:rsidRPr="00945ED1">
        <w:rPr>
          <w:rFonts w:eastAsia="Calibri"/>
          <w:b/>
          <w:iCs/>
          <w:u w:val="single"/>
        </w:rPr>
        <w:t>self-deterrence</w:t>
      </w:r>
      <w:r w:rsidRPr="00945ED1">
        <w:rPr>
          <w:rFonts w:eastAsia="Calibri"/>
          <w:u w:val="single"/>
        </w:rPr>
        <w:t xml:space="preserve"> always grow more rapidly than the forces or the weapons at our disposal: </w:t>
      </w:r>
      <w:r w:rsidRPr="00945ED1">
        <w:rPr>
          <w:rFonts w:eastAsia="Calibri"/>
          <w:b/>
          <w:iCs/>
          <w:u w:val="single"/>
        </w:rPr>
        <w:t>this is the secret of the social order</w:t>
      </w:r>
      <w:r w:rsidRPr="00945ED1">
        <w:rPr>
          <w:rFonts w:eastAsia="Calibri"/>
          <w:sz w:val="16"/>
        </w:rPr>
        <w:t xml:space="preserve">. Thus </w:t>
      </w:r>
      <w:r w:rsidRPr="00945ED1">
        <w:rPr>
          <w:rFonts w:eastAsia="Calibri"/>
          <w:highlight w:val="cyan"/>
          <w:u w:val="single"/>
        </w:rPr>
        <w:t>the very possibility of</w:t>
      </w:r>
      <w:r w:rsidRPr="00945ED1">
        <w:rPr>
          <w:rFonts w:eastAsia="Calibri"/>
          <w:u w:val="single"/>
        </w:rPr>
        <w:t xml:space="preserve"> </w:t>
      </w:r>
      <w:r w:rsidRPr="00945ED1">
        <w:rPr>
          <w:rFonts w:eastAsia="Calibri"/>
          <w:b/>
          <w:iCs/>
          <w:u w:val="single"/>
        </w:rPr>
        <w:t>[</w:t>
      </w:r>
      <w:r w:rsidRPr="00945ED1">
        <w:rPr>
          <w:rFonts w:eastAsia="Calibri"/>
          <w:b/>
          <w:iCs/>
          <w:highlight w:val="cyan"/>
          <w:u w:val="single"/>
        </w:rPr>
        <w:t>eliminating] a whole country by flicking a switch</w:t>
      </w:r>
      <w:r w:rsidRPr="00945ED1">
        <w:rPr>
          <w:rFonts w:eastAsia="Calibri"/>
          <w:u w:val="single"/>
        </w:rPr>
        <w:t xml:space="preserve"> </w:t>
      </w:r>
      <w:r w:rsidRPr="00945ED1">
        <w:rPr>
          <w:rFonts w:eastAsia="Calibri"/>
          <w:highlight w:val="cyan"/>
          <w:u w:val="single"/>
        </w:rPr>
        <w:t>makes it so</w:t>
      </w:r>
      <w:r w:rsidRPr="00945ED1">
        <w:rPr>
          <w:rFonts w:eastAsia="Calibri"/>
          <w:u w:val="single"/>
        </w:rPr>
        <w:t xml:space="preserve"> </w:t>
      </w:r>
      <w:r w:rsidRPr="00945ED1">
        <w:rPr>
          <w:rFonts w:eastAsia="Calibri"/>
          <w:highlight w:val="cyan"/>
          <w:u w:val="single"/>
        </w:rPr>
        <w:t>that</w:t>
      </w:r>
      <w:r w:rsidRPr="00945ED1">
        <w:rPr>
          <w:rFonts w:eastAsia="Calibri"/>
          <w:u w:val="single"/>
        </w:rPr>
        <w:t xml:space="preserve"> the electrical </w:t>
      </w:r>
      <w:r w:rsidRPr="00945ED1">
        <w:rPr>
          <w:rFonts w:eastAsia="Calibri"/>
          <w:highlight w:val="cyan"/>
          <w:u w:val="single"/>
        </w:rPr>
        <w:t xml:space="preserve">engineers </w:t>
      </w:r>
      <w:r w:rsidRPr="00945ED1">
        <w:rPr>
          <w:rFonts w:eastAsia="Calibri"/>
          <w:b/>
          <w:iCs/>
          <w:highlight w:val="cyan"/>
          <w:u w:val="single"/>
        </w:rPr>
        <w:t>will never use this weapon</w:t>
      </w:r>
      <w:r w:rsidRPr="00945ED1">
        <w:rPr>
          <w:rFonts w:eastAsia="Calibri"/>
          <w:u w:val="single"/>
        </w:rPr>
        <w:t xml:space="preserve">: the whole </w:t>
      </w:r>
      <w:r w:rsidRPr="00945ED1">
        <w:rPr>
          <w:rFonts w:eastAsia="Calibri"/>
          <w:b/>
          <w:iCs/>
          <w:u w:val="single"/>
        </w:rPr>
        <w:t>myth of the total and revolutionary strike crumbles</w:t>
      </w:r>
      <w:r w:rsidRPr="00945ED1">
        <w:rPr>
          <w:rFonts w:eastAsia="Calibri"/>
          <w:u w:val="single"/>
        </w:rPr>
        <w:t xml:space="preserve"> at the very moment when </w:t>
      </w:r>
      <w:r w:rsidRPr="00945ED1">
        <w:rPr>
          <w:rFonts w:eastAsia="Calibri"/>
          <w:b/>
          <w:iCs/>
          <w:u w:val="single"/>
        </w:rPr>
        <w:t>the means are available</w:t>
      </w:r>
      <w:r w:rsidRPr="00945ED1">
        <w:rPr>
          <w:rFonts w:eastAsia="Calibri"/>
          <w:u w:val="single"/>
        </w:rPr>
        <w:t xml:space="preserve"> - but alas precisely </w:t>
      </w:r>
      <w:r w:rsidRPr="00945ED1">
        <w:rPr>
          <w:rFonts w:eastAsia="Calibri"/>
          <w:b/>
          <w:iCs/>
          <w:u w:val="single"/>
        </w:rPr>
        <w:t>because those means are available</w:t>
      </w:r>
      <w:r w:rsidRPr="00945ED1">
        <w:rPr>
          <w:rFonts w:eastAsia="Calibri"/>
          <w:sz w:val="16"/>
        </w:rPr>
        <w:t xml:space="preserve">. </w:t>
      </w:r>
      <w:r w:rsidRPr="00945ED1">
        <w:rPr>
          <w:rFonts w:eastAsia="Calibri"/>
          <w:b/>
          <w:iCs/>
          <w:u w:val="single"/>
        </w:rPr>
        <w:t>Therein lies the whole process of deterrence</w:t>
      </w:r>
      <w:r w:rsidRPr="00945ED1">
        <w:rPr>
          <w:rFonts w:eastAsia="Calibri"/>
          <w:sz w:val="16"/>
        </w:rPr>
        <w:t xml:space="preserve">. </w:t>
      </w:r>
      <w:r w:rsidRPr="00945ED1">
        <w:rPr>
          <w:rFonts w:eastAsia="Calibri"/>
          <w:b/>
          <w:iCs/>
          <w:u w:val="single"/>
        </w:rPr>
        <w:t>It is thus perfectly probable that one day we will see nuclear powers export atomic reactors, weapons, and bombs to every latitude</w:t>
      </w:r>
      <w:r w:rsidRPr="00945ED1">
        <w:rPr>
          <w:rFonts w:eastAsia="Calibri"/>
          <w:sz w:val="16"/>
        </w:rPr>
        <w:t xml:space="preserve">. </w:t>
      </w:r>
      <w:r w:rsidRPr="00945ED1">
        <w:rPr>
          <w:rFonts w:eastAsia="Calibri"/>
          <w:b/>
          <w:iCs/>
          <w:u w:val="single"/>
        </w:rPr>
        <w:t>Control by threat</w:t>
      </w:r>
      <w:r w:rsidRPr="00945ED1">
        <w:rPr>
          <w:rFonts w:eastAsia="Calibri"/>
          <w:u w:val="single"/>
        </w:rPr>
        <w:t xml:space="preserve"> will be </w:t>
      </w:r>
      <w:r w:rsidRPr="00945ED1">
        <w:rPr>
          <w:rFonts w:eastAsia="Calibri"/>
          <w:b/>
          <w:iCs/>
          <w:u w:val="single"/>
        </w:rPr>
        <w:t>replaced</w:t>
      </w:r>
      <w:r w:rsidRPr="00945ED1">
        <w:rPr>
          <w:rFonts w:eastAsia="Calibri"/>
          <w:u w:val="single"/>
        </w:rPr>
        <w:t xml:space="preserve"> by the </w:t>
      </w:r>
      <w:r w:rsidRPr="00945ED1">
        <w:rPr>
          <w:rFonts w:eastAsia="Calibri"/>
          <w:b/>
          <w:iCs/>
          <w:u w:val="single"/>
        </w:rPr>
        <w:t xml:space="preserve">more effective strategy of </w:t>
      </w:r>
      <w:r w:rsidRPr="00945ED1">
        <w:rPr>
          <w:rFonts w:eastAsia="Calibri"/>
          <w:b/>
          <w:iCs/>
          <w:highlight w:val="cyan"/>
          <w:u w:val="single"/>
        </w:rPr>
        <w:t>pacification through the bomb</w:t>
      </w:r>
      <w:r w:rsidRPr="00945ED1">
        <w:rPr>
          <w:rFonts w:eastAsia="Calibri"/>
          <w:u w:val="single"/>
        </w:rPr>
        <w:t xml:space="preserve"> and </w:t>
      </w:r>
      <w:r w:rsidRPr="00945ED1">
        <w:rPr>
          <w:rFonts w:eastAsia="Calibri"/>
          <w:highlight w:val="cyan"/>
          <w:u w:val="single"/>
        </w:rPr>
        <w:t>through</w:t>
      </w:r>
      <w:r w:rsidRPr="00945ED1">
        <w:rPr>
          <w:rFonts w:eastAsia="Calibri"/>
          <w:u w:val="single"/>
        </w:rPr>
        <w:t xml:space="preserve"> </w:t>
      </w:r>
      <w:r w:rsidRPr="00945ED1">
        <w:rPr>
          <w:rFonts w:eastAsia="Calibri"/>
          <w:b/>
          <w:iCs/>
          <w:u w:val="single"/>
        </w:rPr>
        <w:t xml:space="preserve">the </w:t>
      </w:r>
      <w:r w:rsidRPr="00945ED1">
        <w:rPr>
          <w:rFonts w:eastAsia="Calibri"/>
          <w:b/>
          <w:iCs/>
          <w:highlight w:val="cyan"/>
          <w:u w:val="single"/>
        </w:rPr>
        <w:t>possession of the bomb</w:t>
      </w:r>
      <w:r w:rsidRPr="00945ED1">
        <w:rPr>
          <w:rFonts w:eastAsia="Calibri"/>
          <w:sz w:val="16"/>
          <w:highlight w:val="cyan"/>
        </w:rPr>
        <w:t>.</w:t>
      </w:r>
      <w:r w:rsidRPr="00945ED1">
        <w:rPr>
          <w:rFonts w:eastAsia="Calibri"/>
          <w:sz w:val="16"/>
        </w:rPr>
        <w:t xml:space="preserve"> </w:t>
      </w:r>
      <w:r w:rsidRPr="00945ED1">
        <w:rPr>
          <w:rFonts w:eastAsia="Calibri"/>
          <w:u w:val="single"/>
        </w:rPr>
        <w:t xml:space="preserve">The "little" powers, believing that they are buying their independent striking force, </w:t>
      </w:r>
      <w:r w:rsidRPr="00945ED1">
        <w:rPr>
          <w:rFonts w:eastAsia="Calibri"/>
          <w:b/>
          <w:iCs/>
          <w:u w:val="single"/>
        </w:rPr>
        <w:t>will buy the virus of deterrence</w:t>
      </w:r>
      <w:r w:rsidRPr="00945ED1">
        <w:rPr>
          <w:rFonts w:eastAsia="Calibri"/>
          <w:u w:val="single"/>
        </w:rPr>
        <w:t xml:space="preserve">, of </w:t>
      </w:r>
      <w:r w:rsidRPr="00945ED1">
        <w:rPr>
          <w:rFonts w:eastAsia="Calibri"/>
          <w:b/>
          <w:iCs/>
          <w:u w:val="single"/>
        </w:rPr>
        <w:t>their own deterrence</w:t>
      </w:r>
      <w:r w:rsidRPr="00945ED1">
        <w:rPr>
          <w:rFonts w:eastAsia="Calibri"/>
          <w:sz w:val="16"/>
        </w:rPr>
        <w:t xml:space="preserve">. The same goes for the atomic reactors that we have already sent them: </w:t>
      </w:r>
      <w:r w:rsidRPr="00945ED1">
        <w:rPr>
          <w:rFonts w:eastAsia="Calibri"/>
          <w:u w:val="single"/>
        </w:rPr>
        <w:t xml:space="preserve">so many neutron bombs knocking out all historical virulence, all risk of explosion. In this sense, the nuclear everywhere inaugurates an </w:t>
      </w:r>
      <w:r w:rsidRPr="00945ED1">
        <w:rPr>
          <w:rFonts w:eastAsia="Calibri"/>
          <w:b/>
          <w:iCs/>
          <w:u w:val="single"/>
        </w:rPr>
        <w:t>accelerated process of implosion</w:t>
      </w:r>
      <w:r w:rsidRPr="00945ED1">
        <w:rPr>
          <w:rFonts w:eastAsia="Calibri"/>
          <w:u w:val="single"/>
        </w:rPr>
        <w:t xml:space="preserve">, it </w:t>
      </w:r>
      <w:r w:rsidRPr="00945ED1">
        <w:rPr>
          <w:rFonts w:eastAsia="Calibri"/>
          <w:b/>
          <w:iCs/>
          <w:u w:val="single"/>
        </w:rPr>
        <w:t>freezes everything</w:t>
      </w:r>
      <w:r w:rsidRPr="00945ED1">
        <w:rPr>
          <w:rFonts w:eastAsia="Calibri"/>
          <w:u w:val="single"/>
        </w:rPr>
        <w:t xml:space="preserve"> around it, </w:t>
      </w:r>
      <w:r w:rsidRPr="00945ED1">
        <w:rPr>
          <w:rFonts w:eastAsia="Calibri"/>
          <w:b/>
          <w:iCs/>
          <w:u w:val="single"/>
        </w:rPr>
        <w:t>it absorbs all living energy</w:t>
      </w:r>
      <w:r w:rsidRPr="00945ED1">
        <w:rPr>
          <w:rFonts w:eastAsia="Calibri"/>
          <w:sz w:val="16"/>
        </w:rPr>
        <w:t xml:space="preserve">. The nuclear is at once the culminating point of available energy and the maximization of energy control systems. Lockdown and control increase in direct proportion to (and undoubtedly even faster than) liberating potentialities. </w:t>
      </w:r>
      <w:r w:rsidRPr="00945ED1">
        <w:rPr>
          <w:rFonts w:eastAsia="Calibri"/>
          <w:u w:val="single"/>
        </w:rPr>
        <w:t xml:space="preserve">This was already the aporia of the modern revolution. It is still the absolute paradox of the nuclear. </w:t>
      </w:r>
      <w:r w:rsidRPr="00945ED1">
        <w:rPr>
          <w:rFonts w:eastAsia="Calibri"/>
          <w:b/>
          <w:iCs/>
          <w:u w:val="single"/>
        </w:rPr>
        <w:t>Energies freeze in their own fire, they deter themselves</w:t>
      </w:r>
      <w:r w:rsidRPr="00945ED1">
        <w:rPr>
          <w:rFonts w:eastAsia="Calibri"/>
          <w:sz w:val="16"/>
        </w:rPr>
        <w:t xml:space="preserve">. </w:t>
      </w:r>
      <w:r w:rsidRPr="00945ED1">
        <w:rPr>
          <w:rFonts w:eastAsia="Calibri"/>
          <w:u w:val="single"/>
        </w:rPr>
        <w:t xml:space="preserve">One can no longer imagine what project, what power, what strategy, what subject could exist </w:t>
      </w:r>
      <w:r w:rsidRPr="00945ED1">
        <w:rPr>
          <w:rFonts w:eastAsia="Calibri"/>
          <w:b/>
          <w:iCs/>
          <w:u w:val="single"/>
        </w:rPr>
        <w:t>behind this enclosure</w:t>
      </w:r>
      <w:r w:rsidRPr="00945ED1">
        <w:rPr>
          <w:rFonts w:eastAsia="Calibri"/>
          <w:u w:val="single"/>
        </w:rPr>
        <w:t xml:space="preserve">, </w:t>
      </w:r>
      <w:r w:rsidRPr="00945ED1">
        <w:rPr>
          <w:rFonts w:eastAsia="Calibri"/>
          <w:highlight w:val="cyan"/>
          <w:u w:val="single"/>
        </w:rPr>
        <w:t xml:space="preserve">this </w:t>
      </w:r>
      <w:r w:rsidRPr="00945ED1">
        <w:rPr>
          <w:rFonts w:eastAsia="Calibri"/>
          <w:b/>
          <w:iCs/>
          <w:highlight w:val="cyan"/>
          <w:u w:val="single"/>
        </w:rPr>
        <w:t>vast saturation of a system</w:t>
      </w:r>
      <w:r w:rsidRPr="00945ED1">
        <w:rPr>
          <w:rFonts w:eastAsia="Calibri"/>
          <w:b/>
          <w:iCs/>
          <w:u w:val="single"/>
        </w:rPr>
        <w:t xml:space="preserve"> by its own forces</w:t>
      </w:r>
      <w:r w:rsidRPr="00945ED1">
        <w:rPr>
          <w:rFonts w:eastAsia="Calibri"/>
          <w:u w:val="single"/>
        </w:rPr>
        <w:t xml:space="preserve">, now </w:t>
      </w:r>
      <w:r w:rsidRPr="00945ED1">
        <w:rPr>
          <w:rFonts w:eastAsia="Calibri"/>
          <w:b/>
          <w:iCs/>
          <w:u w:val="single"/>
        </w:rPr>
        <w:t>neutralized</w:t>
      </w:r>
      <w:r w:rsidRPr="00945ED1">
        <w:rPr>
          <w:rFonts w:eastAsia="Calibri"/>
          <w:u w:val="single"/>
        </w:rPr>
        <w:t xml:space="preserve">, </w:t>
      </w:r>
      <w:r w:rsidRPr="00945ED1">
        <w:rPr>
          <w:rFonts w:eastAsia="Calibri"/>
          <w:b/>
          <w:iCs/>
          <w:u w:val="single"/>
        </w:rPr>
        <w:t>unusable</w:t>
      </w:r>
      <w:r w:rsidRPr="00945ED1">
        <w:rPr>
          <w:rFonts w:eastAsia="Calibri"/>
          <w:u w:val="single"/>
        </w:rPr>
        <w:t xml:space="preserve">, </w:t>
      </w:r>
      <w:r w:rsidRPr="00945ED1">
        <w:rPr>
          <w:rFonts w:eastAsia="Calibri"/>
          <w:b/>
          <w:iCs/>
          <w:u w:val="single"/>
        </w:rPr>
        <w:t>unintelligible</w:t>
      </w:r>
      <w:r w:rsidRPr="00945ED1">
        <w:rPr>
          <w:rFonts w:eastAsia="Calibri"/>
          <w:highlight w:val="cyan"/>
          <w:u w:val="single"/>
        </w:rPr>
        <w:t xml:space="preserve">, </w:t>
      </w:r>
      <w:r w:rsidRPr="00945ED1">
        <w:rPr>
          <w:rFonts w:eastAsia="Calibri"/>
          <w:b/>
          <w:iCs/>
          <w:highlight w:val="cyan"/>
          <w:u w:val="single"/>
        </w:rPr>
        <w:t>nonexplosive</w:t>
      </w:r>
      <w:r w:rsidRPr="00945ED1">
        <w:rPr>
          <w:rFonts w:eastAsia="Calibri"/>
          <w:u w:val="single"/>
        </w:rPr>
        <w:t xml:space="preserve"> - </w:t>
      </w:r>
      <w:r w:rsidRPr="00945ED1">
        <w:rPr>
          <w:rFonts w:eastAsia="Calibri"/>
          <w:highlight w:val="cyan"/>
          <w:u w:val="single"/>
        </w:rPr>
        <w:t>except</w:t>
      </w:r>
      <w:r w:rsidRPr="00945ED1">
        <w:rPr>
          <w:rFonts w:eastAsia="Calibri"/>
          <w:u w:val="single"/>
        </w:rPr>
        <w:t xml:space="preserve"> for the possibility of </w:t>
      </w:r>
      <w:r w:rsidRPr="00945ED1">
        <w:rPr>
          <w:rFonts w:eastAsia="Calibri"/>
          <w:highlight w:val="cyan"/>
          <w:u w:val="single"/>
        </w:rPr>
        <w:t xml:space="preserve">an </w:t>
      </w:r>
      <w:r w:rsidRPr="00945ED1">
        <w:rPr>
          <w:rFonts w:eastAsia="Calibri"/>
          <w:b/>
          <w:iCs/>
          <w:highlight w:val="cyan"/>
          <w:u w:val="single"/>
        </w:rPr>
        <w:t>explosion toward the center</w:t>
      </w:r>
      <w:r w:rsidRPr="00945ED1">
        <w:rPr>
          <w:rFonts w:eastAsia="Calibri"/>
          <w:u w:val="single"/>
        </w:rPr>
        <w:t xml:space="preserve">, of an </w:t>
      </w:r>
      <w:r w:rsidRPr="00945ED1">
        <w:rPr>
          <w:rFonts w:eastAsia="Calibri"/>
          <w:highlight w:val="cyan"/>
          <w:u w:val="single"/>
        </w:rPr>
        <w:t xml:space="preserve">implosion where </w:t>
      </w:r>
      <w:r w:rsidRPr="00945ED1">
        <w:rPr>
          <w:rFonts w:eastAsia="Calibri"/>
          <w:b/>
          <w:iCs/>
          <w:highlight w:val="cyan"/>
          <w:u w:val="single"/>
        </w:rPr>
        <w:t xml:space="preserve">all </w:t>
      </w:r>
      <w:r w:rsidRPr="00945ED1">
        <w:rPr>
          <w:rFonts w:eastAsia="Calibri"/>
          <w:b/>
          <w:iCs/>
          <w:u w:val="single"/>
        </w:rPr>
        <w:t xml:space="preserve">these </w:t>
      </w:r>
      <w:r w:rsidRPr="00945ED1">
        <w:rPr>
          <w:rFonts w:eastAsia="Calibri"/>
          <w:b/>
          <w:iCs/>
          <w:highlight w:val="cyan"/>
          <w:u w:val="single"/>
        </w:rPr>
        <w:t xml:space="preserve">energies would be abolished </w:t>
      </w:r>
      <w:r w:rsidRPr="00945ED1">
        <w:rPr>
          <w:rFonts w:eastAsia="Calibri"/>
          <w:b/>
          <w:iCs/>
          <w:u w:val="single"/>
        </w:rPr>
        <w:t>in a catastrophic process</w:t>
      </w:r>
      <w:r w:rsidRPr="00945ED1">
        <w:rPr>
          <w:rFonts w:eastAsia="Calibri"/>
          <w:u w:val="single"/>
        </w:rPr>
        <w:t xml:space="preserve"> (in the literal sense, that is to say in the sense of a reversion of the whole cycle toward a minimal point, of a reversion of energies toward a minimal threshold</w:t>
      </w:r>
      <w:r w:rsidRPr="00945ED1">
        <w:rPr>
          <w:rFonts w:eastAsia="Calibri"/>
          <w:sz w:val="16"/>
        </w:rPr>
        <w:t xml:space="preserve">). </w:t>
      </w:r>
      <w:r w:rsidRPr="00945ED1">
        <w:rPr>
          <w:rFonts w:eastAsia="Calibri"/>
          <w:u w:val="single"/>
        </w:rPr>
        <w:t xml:space="preserve"> </w:t>
      </w:r>
    </w:p>
    <w:p w14:paraId="77BF6D57" w14:textId="77777777" w:rsidR="00527F7B" w:rsidRPr="00945ED1" w:rsidRDefault="00527F7B" w:rsidP="00527F7B">
      <w:pPr>
        <w:pStyle w:val="Heading4"/>
        <w:rPr>
          <w:rFonts w:eastAsia="MS Gothic" w:cs="Calibri"/>
          <w:szCs w:val="28"/>
        </w:rPr>
      </w:pPr>
      <w:r w:rsidRPr="00945ED1">
        <w:rPr>
          <w:rFonts w:eastAsia="MS Gothic" w:cs="Calibri"/>
          <w:szCs w:val="28"/>
        </w:rPr>
        <w:lastRenderedPageBreak/>
        <w:t xml:space="preserve">You’re up! It doesn’t matter what countries you choose, we will fight all the same – let the war for the world commence! </w:t>
      </w:r>
    </w:p>
    <w:p w14:paraId="05D2AC8D" w14:textId="77777777" w:rsidR="00527F7B" w:rsidRPr="00945ED1" w:rsidRDefault="00527F7B" w:rsidP="00527F7B">
      <w:pPr>
        <w:rPr>
          <w:szCs w:val="28"/>
        </w:rPr>
      </w:pPr>
      <w:r w:rsidRPr="00945ED1">
        <w:rPr>
          <w:b/>
          <w:bCs/>
          <w:szCs w:val="28"/>
          <w:u w:val="single"/>
        </w:rPr>
        <w:t>Öberg 14</w:t>
      </w:r>
      <w:r w:rsidRPr="00945ED1">
        <w:rPr>
          <w:szCs w:val="28"/>
          <w:u w:val="single"/>
        </w:rPr>
        <w:t>,</w:t>
      </w:r>
      <w:r w:rsidRPr="00945ED1">
        <w:rPr>
          <w:szCs w:val="28"/>
        </w:rPr>
        <w:t xml:space="preserve"> </w:t>
      </w:r>
      <w:r w:rsidRPr="00945ED1">
        <w:t>Öberg, D. (2014) Baudrillard and war, International Journal of Baudrillard Studies. Available at: https://baudrillardstudies.ubishops.ca/baudrillard-and-war/</w:t>
      </w:r>
    </w:p>
    <w:p w14:paraId="7E326021" w14:textId="77777777" w:rsidR="00527F7B" w:rsidRPr="00945ED1" w:rsidRDefault="00527F7B" w:rsidP="00527F7B">
      <w:pPr>
        <w:rPr>
          <w:rFonts w:eastAsia="MS Gothic"/>
          <w:sz w:val="16"/>
          <w:szCs w:val="16"/>
        </w:rPr>
      </w:pPr>
      <w:r w:rsidRPr="00945ED1">
        <w:rPr>
          <w:rFonts w:eastAsia="MS Gothic"/>
          <w:sz w:val="12"/>
        </w:rPr>
        <w:t xml:space="preserve">As many have noted Baudrillard is first and foremost a ‘critic’ (Ranciere 2006, Grace 2000: 1). To Baudrillard </w:t>
      </w:r>
      <w:r w:rsidRPr="00945ED1">
        <w:rPr>
          <w:rFonts w:eastAsia="MS Gothic"/>
          <w:b/>
          <w:bCs/>
          <w:highlight w:val="cyan"/>
          <w:u w:val="single"/>
        </w:rPr>
        <w:t>it is not</w:t>
      </w:r>
      <w:r w:rsidRPr="00945ED1">
        <w:rPr>
          <w:rFonts w:eastAsia="MS Gothic"/>
          <w:b/>
          <w:bCs/>
          <w:u w:val="single"/>
        </w:rPr>
        <w:t xml:space="preserve"> so much </w:t>
      </w:r>
      <w:r w:rsidRPr="00945ED1">
        <w:rPr>
          <w:rFonts w:eastAsia="MS Gothic"/>
          <w:b/>
          <w:bCs/>
          <w:highlight w:val="cyan"/>
          <w:u w:val="single"/>
        </w:rPr>
        <w:t>a theory</w:t>
      </w:r>
      <w:r w:rsidRPr="00945ED1">
        <w:rPr>
          <w:rFonts w:eastAsia="MS Gothic"/>
          <w:b/>
          <w:bCs/>
          <w:u w:val="single"/>
        </w:rPr>
        <w:t xml:space="preserve"> of war </w:t>
      </w:r>
      <w:r w:rsidRPr="00945ED1">
        <w:rPr>
          <w:rFonts w:eastAsia="MS Gothic"/>
          <w:b/>
          <w:bCs/>
          <w:highlight w:val="cyan"/>
          <w:u w:val="single"/>
        </w:rPr>
        <w:t>that is lacking but a</w:t>
      </w:r>
      <w:r w:rsidRPr="00945ED1">
        <w:rPr>
          <w:rFonts w:eastAsia="MS Gothic"/>
          <w:b/>
          <w:bCs/>
          <w:u w:val="single"/>
        </w:rPr>
        <w:t xml:space="preserve"> proper </w:t>
      </w:r>
      <w:r w:rsidRPr="00945ED1">
        <w:rPr>
          <w:rFonts w:eastAsia="MS Gothic"/>
          <w:b/>
          <w:bCs/>
          <w:highlight w:val="cyan"/>
          <w:u w:val="single"/>
        </w:rPr>
        <w:t>critique of war’s ontology</w:t>
      </w:r>
      <w:r w:rsidRPr="00945ED1">
        <w:rPr>
          <w:rFonts w:eastAsia="MS Gothic"/>
          <w:sz w:val="12"/>
        </w:rPr>
        <w:t xml:space="preserve">. So what does his critique imply? Arguably he was well ahead of his time with regards to understanding how war related to advertisement, mass media, and the television. More than three decades before Ignatieff wrote about ‘virtual wars’, Baudrillard had already noticed how </w:t>
      </w:r>
      <w:r w:rsidRPr="00945ED1">
        <w:rPr>
          <w:rFonts w:eastAsia="MS Gothic"/>
          <w:b/>
          <w:bCs/>
          <w:u w:val="single"/>
        </w:rPr>
        <w:t>the virtual leaked into the real with regards to the Vietnam War</w:t>
      </w:r>
      <w:r w:rsidRPr="00945ED1">
        <w:rPr>
          <w:rFonts w:eastAsia="MS Gothic"/>
          <w:sz w:val="12"/>
        </w:rPr>
        <w:t xml:space="preserve">. For example, in 1967 he claimed that the </w:t>
      </w:r>
      <w:r w:rsidRPr="00945ED1">
        <w:rPr>
          <w:rFonts w:eastAsia="MS Gothic"/>
          <w:b/>
          <w:bCs/>
          <w:u w:val="single"/>
        </w:rPr>
        <w:t>TV images of the war takes us away from human reality</w:t>
      </w:r>
      <w:r w:rsidRPr="00945ED1">
        <w:rPr>
          <w:rFonts w:eastAsia="MS Gothic"/>
          <w:sz w:val="12"/>
        </w:rPr>
        <w:t xml:space="preserve"> (and classical conceptions of war) </w:t>
      </w:r>
      <w:r w:rsidRPr="00945ED1">
        <w:rPr>
          <w:rFonts w:eastAsia="MS Gothic"/>
          <w:b/>
          <w:bCs/>
          <w:u w:val="single"/>
        </w:rPr>
        <w:t>towards a world of advertising</w:t>
      </w:r>
      <w:r w:rsidRPr="00945ED1">
        <w:rPr>
          <w:rFonts w:eastAsia="MS Gothic"/>
          <w:sz w:val="12"/>
        </w:rPr>
        <w:t xml:space="preserve"> (2001: 42). This was a time when, for Baudrillard, as for Marxism in general, war was mostly seen as an integrated part of the capitalist system (1975: 145 and 1998b: 55, 57, 121). In the beginning of the 1970’s, particularly after the book The Mirror of Production and his definitive break with Marxism, Baudrillard’s view on war changed. So what does this change imply? It might be easy to associate his thinking on war with what took place (or did not take place) in the Gulf in 1991, but to Baudrillard this was merely a symptom of other more complex underlying logics. Perhaps we might say that the most intriguing aspect about the Gulf War was not its build up, conduct, or media-coverage, but what this illustrated about war as such.3 He starts his essay ‘The Gulf War will not take place’, written before ‘the war started’ by stating that: ‘(f)rom the beginning we knew that this war would never happen’ (Baudrillard 1995: 23). </w:t>
      </w:r>
      <w:r w:rsidRPr="00945ED1">
        <w:rPr>
          <w:rFonts w:eastAsia="MS Gothic"/>
          <w:b/>
          <w:bCs/>
          <w:u w:val="single"/>
        </w:rPr>
        <w:t>It is therefore not a matter of whether the US starts bombing en masse or not (after a build-up phase of seven months) but something quite different: the Gulf War is about the ontological status of war itself</w:t>
      </w:r>
      <w:r w:rsidRPr="00945ED1">
        <w:rPr>
          <w:rFonts w:eastAsia="MS Gothic"/>
          <w:sz w:val="12"/>
        </w:rPr>
        <w:t xml:space="preserve"> (Baudrillard 1995: 32). Therefore, the impact of his thinking on war goes well beyond the Gulf. To grasp these logics we need to go back to his writings on the Cold War and particularly the notion of deterrence. Long before the Gulf War, Baudrillard had already identified deterrence as a key factor to understanding war. As he argues, </w:t>
      </w:r>
      <w:r w:rsidRPr="00945ED1">
        <w:rPr>
          <w:rFonts w:eastAsia="MS Gothic"/>
          <w:b/>
          <w:bCs/>
          <w:u w:val="single"/>
        </w:rPr>
        <w:t xml:space="preserve">ever </w:t>
      </w:r>
      <w:r w:rsidRPr="00945ED1">
        <w:rPr>
          <w:rFonts w:eastAsia="MS Gothic"/>
          <w:b/>
          <w:bCs/>
          <w:highlight w:val="cyan"/>
          <w:u w:val="single"/>
        </w:rPr>
        <w:t>since the end of World War II – when politics was</w:t>
      </w:r>
      <w:r w:rsidRPr="00945ED1">
        <w:rPr>
          <w:rFonts w:eastAsia="MS Gothic"/>
          <w:b/>
          <w:bCs/>
          <w:u w:val="single"/>
        </w:rPr>
        <w:t xml:space="preserve"> still </w:t>
      </w:r>
      <w:r w:rsidRPr="00945ED1">
        <w:rPr>
          <w:rFonts w:eastAsia="MS Gothic"/>
          <w:b/>
          <w:bCs/>
          <w:highlight w:val="cyan"/>
          <w:u w:val="single"/>
        </w:rPr>
        <w:t>dependent on the distinction between war and peace – the world had been taken hostage to the logic of deterrence</w:t>
      </w:r>
      <w:r w:rsidRPr="00945ED1">
        <w:rPr>
          <w:rFonts w:eastAsia="MS Gothic"/>
          <w:sz w:val="12"/>
        </w:rPr>
        <w:t xml:space="preserve">. This means that he sees </w:t>
      </w:r>
      <w:r w:rsidRPr="00945ED1">
        <w:rPr>
          <w:rFonts w:eastAsia="MS Gothic"/>
          <w:b/>
          <w:bCs/>
          <w:u w:val="single"/>
        </w:rPr>
        <w:t>deterrence</w:t>
      </w:r>
      <w:r w:rsidRPr="00945ED1">
        <w:rPr>
          <w:rFonts w:eastAsia="MS Gothic"/>
          <w:sz w:val="12"/>
        </w:rPr>
        <w:t xml:space="preserve">, not as simply dictating behavior (through for example coercion or intimidation, as in Schelling 1966) but as something which </w:t>
      </w:r>
      <w:r w:rsidRPr="00945ED1">
        <w:rPr>
          <w:rFonts w:eastAsia="MS Gothic"/>
          <w:b/>
          <w:bCs/>
          <w:u w:val="single"/>
        </w:rPr>
        <w:t>makes the underlying principles of reality disappear</w:t>
      </w:r>
      <w:r w:rsidRPr="00945ED1">
        <w:rPr>
          <w:rFonts w:eastAsia="MS Gothic"/>
          <w:sz w:val="12"/>
        </w:rPr>
        <w:t xml:space="preserve">. While traditional theory around military strategy would think of deterrence as something to manage through bargaining or rational behavior, Baudrillard sees it as </w:t>
      </w:r>
      <w:r w:rsidRPr="00945ED1">
        <w:rPr>
          <w:rFonts w:eastAsia="MS Gothic"/>
          <w:b/>
          <w:bCs/>
          <w:u w:val="single"/>
        </w:rPr>
        <w:t>something which puts an end to the possibility of military strategy</w:t>
      </w:r>
      <w:r w:rsidRPr="00945ED1">
        <w:rPr>
          <w:rFonts w:eastAsia="MS Gothic"/>
          <w:sz w:val="12"/>
        </w:rPr>
        <w:t xml:space="preserve"> and has severe consequences for our understanding of events, history, and politics: </w:t>
      </w:r>
      <w:r w:rsidRPr="00945ED1">
        <w:rPr>
          <w:rFonts w:eastAsia="MS Gothic"/>
          <w:b/>
          <w:bCs/>
          <w:highlight w:val="cyan"/>
          <w:u w:val="single"/>
        </w:rPr>
        <w:t>Deterrence precludes war</w:t>
      </w:r>
      <w:r w:rsidRPr="00945ED1">
        <w:rPr>
          <w:rFonts w:eastAsia="MS Gothic"/>
          <w:sz w:val="12"/>
        </w:rPr>
        <w:t xml:space="preserve"> – the archaic violence of expanding systems. Deterrence itself is </w:t>
      </w:r>
      <w:r w:rsidRPr="00945ED1">
        <w:rPr>
          <w:rFonts w:eastAsia="MS Gothic"/>
          <w:b/>
          <w:bCs/>
          <w:u w:val="single"/>
        </w:rPr>
        <w:t>the neutral, implosive violence of metastable systems</w:t>
      </w:r>
      <w:r w:rsidRPr="00945ED1">
        <w:rPr>
          <w:rFonts w:eastAsia="MS Gothic"/>
          <w:sz w:val="12"/>
        </w:rPr>
        <w:t xml:space="preserve"> or systems in involution. </w:t>
      </w:r>
      <w:r w:rsidRPr="00945ED1">
        <w:rPr>
          <w:rFonts w:eastAsia="MS Gothic"/>
          <w:b/>
          <w:bCs/>
          <w:highlight w:val="cyan"/>
          <w:u w:val="single"/>
        </w:rPr>
        <w:t>There is no longer a subject</w:t>
      </w:r>
      <w:r w:rsidRPr="00945ED1">
        <w:rPr>
          <w:rFonts w:eastAsia="MS Gothic"/>
          <w:b/>
          <w:bCs/>
          <w:u w:val="single"/>
        </w:rPr>
        <w:t xml:space="preserve"> of deterrence, </w:t>
      </w:r>
      <w:r w:rsidRPr="00945ED1">
        <w:rPr>
          <w:rFonts w:eastAsia="MS Gothic"/>
          <w:b/>
          <w:bCs/>
          <w:highlight w:val="cyan"/>
          <w:u w:val="single"/>
        </w:rPr>
        <w:t>nor</w:t>
      </w:r>
      <w:r w:rsidRPr="00945ED1">
        <w:rPr>
          <w:rFonts w:eastAsia="MS Gothic"/>
          <w:b/>
          <w:bCs/>
          <w:u w:val="single"/>
        </w:rPr>
        <w:t xml:space="preserve"> an </w:t>
      </w:r>
      <w:r w:rsidRPr="00945ED1">
        <w:rPr>
          <w:rFonts w:eastAsia="MS Gothic"/>
          <w:b/>
          <w:bCs/>
          <w:highlight w:val="cyan"/>
          <w:u w:val="single"/>
        </w:rPr>
        <w:t>adversary nor</w:t>
      </w:r>
      <w:r w:rsidRPr="00945ED1">
        <w:rPr>
          <w:rFonts w:eastAsia="MS Gothic"/>
          <w:b/>
          <w:bCs/>
          <w:u w:val="single"/>
        </w:rPr>
        <w:t xml:space="preserve"> a </w:t>
      </w:r>
      <w:r w:rsidRPr="00945ED1">
        <w:rPr>
          <w:rFonts w:eastAsia="MS Gothic"/>
          <w:b/>
          <w:bCs/>
          <w:highlight w:val="cyan"/>
          <w:u w:val="single"/>
        </w:rPr>
        <w:t>strategy – it is</w:t>
      </w:r>
      <w:r w:rsidRPr="00945ED1">
        <w:rPr>
          <w:rFonts w:eastAsia="MS Gothic"/>
          <w:b/>
          <w:bCs/>
          <w:u w:val="single"/>
        </w:rPr>
        <w:t xml:space="preserve"> a planetary structure of the </w:t>
      </w:r>
      <w:r w:rsidRPr="00945ED1">
        <w:rPr>
          <w:rFonts w:eastAsia="MS Gothic"/>
          <w:b/>
          <w:bCs/>
          <w:highlight w:val="cyan"/>
          <w:u w:val="single"/>
        </w:rPr>
        <w:t>annihilation of stakes</w:t>
      </w:r>
      <w:r w:rsidRPr="00945ED1">
        <w:rPr>
          <w:rFonts w:eastAsia="MS Gothic"/>
          <w:sz w:val="12"/>
        </w:rPr>
        <w:t xml:space="preserve"> (Baudrillard, 1994a: 32-33, my emphasis)…/…</w:t>
      </w:r>
      <w:r w:rsidRPr="00945ED1">
        <w:rPr>
          <w:rFonts w:eastAsia="MS Gothic"/>
          <w:b/>
          <w:bCs/>
          <w:u w:val="single"/>
        </w:rPr>
        <w:t xml:space="preserve">Everywhere where irreversible apparatuses of control are elaborated, everywhere where </w:t>
      </w:r>
      <w:r w:rsidRPr="00945ED1">
        <w:rPr>
          <w:rFonts w:eastAsia="MS Gothic"/>
          <w:b/>
          <w:bCs/>
          <w:highlight w:val="cyan"/>
          <w:u w:val="single"/>
        </w:rPr>
        <w:t>the notion of security becomes omnipotent</w:t>
      </w:r>
      <w:r w:rsidRPr="00945ED1">
        <w:rPr>
          <w:rFonts w:eastAsia="MS Gothic"/>
          <w:b/>
          <w:bCs/>
          <w:u w:val="single"/>
        </w:rPr>
        <w:t>, everywhere where the norm replaces the old arsenal of laws and violence</w:t>
      </w:r>
      <w:r w:rsidRPr="00945ED1">
        <w:rPr>
          <w:rFonts w:eastAsia="MS Gothic"/>
          <w:sz w:val="12"/>
        </w:rPr>
        <w:t xml:space="preserve"> (including war), it is the system of deterrence that grows, and around it grows the historical, social, and political desert. </w:t>
      </w:r>
      <w:r w:rsidRPr="00945ED1">
        <w:rPr>
          <w:rFonts w:eastAsia="MS Gothic"/>
          <w:b/>
          <w:bCs/>
          <w:u w:val="single"/>
        </w:rPr>
        <w:t xml:space="preserve">A gigantic involution that makes every conflict, every finality, every confrontation contract in proportion to this blackmail that interrupts, neutralizes, freezes them all. </w:t>
      </w:r>
      <w:r w:rsidRPr="00945ED1">
        <w:rPr>
          <w:rFonts w:eastAsia="MS Gothic"/>
          <w:b/>
          <w:bCs/>
          <w:highlight w:val="cyan"/>
          <w:u w:val="single"/>
        </w:rPr>
        <w:t>No longer can any revolt, any story be deployed according to its own logic because it risks annihilation</w:t>
      </w:r>
      <w:r w:rsidRPr="00945ED1">
        <w:rPr>
          <w:rFonts w:eastAsia="MS Gothic"/>
          <w:sz w:val="12"/>
        </w:rPr>
        <w:t xml:space="preserve">. No strategy is possible any longer, and escalation is only a puerile game given over to the military. </w:t>
      </w:r>
      <w:r w:rsidRPr="00945ED1">
        <w:rPr>
          <w:rFonts w:eastAsia="MS Gothic"/>
          <w:b/>
          <w:bCs/>
          <w:u w:val="single"/>
        </w:rPr>
        <w:t xml:space="preserve">The political stake is dead, </w:t>
      </w:r>
      <w:r w:rsidRPr="00945ED1">
        <w:rPr>
          <w:rFonts w:eastAsia="MS Gothic"/>
          <w:b/>
          <w:bCs/>
          <w:highlight w:val="cyan"/>
          <w:u w:val="single"/>
        </w:rPr>
        <w:t>only simulacra of conflicts</w:t>
      </w:r>
      <w:r w:rsidRPr="00945ED1">
        <w:rPr>
          <w:rFonts w:eastAsia="MS Gothic"/>
          <w:b/>
          <w:bCs/>
          <w:u w:val="single"/>
        </w:rPr>
        <w:t xml:space="preserve"> and carefully circumscribed stakes </w:t>
      </w:r>
      <w:r w:rsidRPr="00945ED1">
        <w:rPr>
          <w:rFonts w:eastAsia="MS Gothic"/>
          <w:b/>
          <w:bCs/>
          <w:highlight w:val="cyan"/>
          <w:u w:val="single"/>
        </w:rPr>
        <w:t>remain</w:t>
      </w:r>
      <w:r w:rsidRPr="00945ED1">
        <w:rPr>
          <w:rFonts w:eastAsia="MS Gothic"/>
          <w:sz w:val="12"/>
        </w:rPr>
        <w:t xml:space="preserve"> (Ibid.: 33-34). The consequences for war’s being are therefore severe. These consequences are perhaps best illustrated ‘in reality’ through the way the excess of high-tech weapon systems, so characteristic for the Cold War, participate in making war lose its character (Baudrillard 1989). </w:t>
      </w:r>
      <w:r w:rsidRPr="00945ED1">
        <w:rPr>
          <w:rFonts w:eastAsia="MS Gothic"/>
          <w:b/>
          <w:bCs/>
          <w:u w:val="single"/>
        </w:rPr>
        <w:t xml:space="preserve">During the Cold War countries like the US and the Soviet Union had enough nuclear warheads to destroy the human civilization many times over. </w:t>
      </w:r>
      <w:r w:rsidRPr="00945ED1">
        <w:rPr>
          <w:rFonts w:eastAsia="MS Gothic"/>
          <w:b/>
          <w:bCs/>
          <w:highlight w:val="cyan"/>
          <w:u w:val="single"/>
        </w:rPr>
        <w:t>With</w:t>
      </w:r>
      <w:r w:rsidRPr="00945ED1">
        <w:rPr>
          <w:rFonts w:eastAsia="MS Gothic"/>
          <w:b/>
          <w:bCs/>
          <w:u w:val="single"/>
        </w:rPr>
        <w:t xml:space="preserve"> the introduction of </w:t>
      </w:r>
      <w:r w:rsidRPr="00945ED1">
        <w:rPr>
          <w:rFonts w:eastAsia="MS Gothic"/>
          <w:b/>
          <w:bCs/>
          <w:highlight w:val="cyan"/>
          <w:u w:val="single"/>
        </w:rPr>
        <w:t>i</w:t>
      </w:r>
      <w:r w:rsidRPr="00945ED1">
        <w:rPr>
          <w:rFonts w:eastAsia="MS Gothic"/>
          <w:b/>
          <w:bCs/>
          <w:u w:val="single"/>
        </w:rPr>
        <w:t xml:space="preserve">ntercontinental </w:t>
      </w:r>
      <w:r w:rsidRPr="00945ED1">
        <w:rPr>
          <w:rFonts w:eastAsia="MS Gothic"/>
          <w:b/>
          <w:bCs/>
          <w:highlight w:val="cyan"/>
          <w:u w:val="single"/>
        </w:rPr>
        <w:t>b</w:t>
      </w:r>
      <w:r w:rsidRPr="00945ED1">
        <w:rPr>
          <w:rFonts w:eastAsia="MS Gothic"/>
          <w:b/>
          <w:bCs/>
          <w:u w:val="single"/>
        </w:rPr>
        <w:t xml:space="preserve">allistic </w:t>
      </w:r>
      <w:r w:rsidRPr="00945ED1">
        <w:rPr>
          <w:rFonts w:eastAsia="MS Gothic"/>
          <w:b/>
          <w:bCs/>
          <w:highlight w:val="cyan"/>
          <w:u w:val="single"/>
        </w:rPr>
        <w:t>m</w:t>
      </w:r>
      <w:r w:rsidRPr="00945ED1">
        <w:rPr>
          <w:rFonts w:eastAsia="MS Gothic"/>
          <w:b/>
          <w:bCs/>
          <w:u w:val="single"/>
        </w:rPr>
        <w:t>issile</w:t>
      </w:r>
      <w:r w:rsidRPr="00945ED1">
        <w:rPr>
          <w:rFonts w:eastAsia="MS Gothic"/>
          <w:b/>
          <w:bCs/>
          <w:highlight w:val="cyan"/>
          <w:u w:val="single"/>
        </w:rPr>
        <w:t>s</w:t>
      </w:r>
      <w:r w:rsidRPr="00945ED1">
        <w:rPr>
          <w:rFonts w:eastAsia="MS Gothic"/>
          <w:sz w:val="12"/>
        </w:rPr>
        <w:t xml:space="preserve"> (increasing range and effect) </w:t>
      </w:r>
      <w:r w:rsidRPr="00945ED1">
        <w:rPr>
          <w:rFonts w:eastAsia="MS Gothic"/>
          <w:b/>
          <w:bCs/>
          <w:highlight w:val="cyan"/>
          <w:u w:val="single"/>
        </w:rPr>
        <w:t>and atomic submarines</w:t>
      </w:r>
      <w:r w:rsidRPr="00945ED1">
        <w:rPr>
          <w:rFonts w:eastAsia="MS Gothic"/>
          <w:sz w:val="12"/>
        </w:rPr>
        <w:t xml:space="preserve"> (giving second strike capability), </w:t>
      </w:r>
      <w:r w:rsidRPr="00945ED1">
        <w:rPr>
          <w:rFonts w:eastAsia="MS Gothic"/>
          <w:b/>
          <w:bCs/>
          <w:highlight w:val="cyan"/>
          <w:u w:val="single"/>
        </w:rPr>
        <w:t>nuclear warfare reached a ‘hyperefficiency’ which also made it useless</w:t>
      </w:r>
      <w:r w:rsidRPr="00945ED1">
        <w:rPr>
          <w:rFonts w:eastAsia="MS Gothic"/>
          <w:b/>
          <w:bCs/>
          <w:u w:val="single"/>
        </w:rPr>
        <w:t xml:space="preserve"> for waging war</w:t>
      </w:r>
      <w:r w:rsidRPr="00945ED1">
        <w:rPr>
          <w:rFonts w:eastAsia="MS Gothic"/>
          <w:sz w:val="12"/>
        </w:rPr>
        <w:t xml:space="preserve">. Baudrillard sees </w:t>
      </w:r>
      <w:r w:rsidRPr="00945ED1">
        <w:rPr>
          <w:rFonts w:eastAsia="MS Gothic"/>
          <w:b/>
          <w:bCs/>
          <w:u w:val="single"/>
        </w:rPr>
        <w:t>this uselessness as part of a larger social context which indicates a: ‘disgust for a world that is growing, accumulating, sprawling, sliding into hypertrophy, a world that cannot manage to give birth’</w:t>
      </w:r>
      <w:r w:rsidRPr="00945ED1">
        <w:rPr>
          <w:rFonts w:eastAsia="MS Gothic"/>
          <w:sz w:val="12"/>
        </w:rPr>
        <w:t xml:space="preserve"> (Baudrillard 1989: 31). The Cold war thereby helps to produce a ‘stillborn’ world with an excess of memories, archives, documentation, sophisticated weapon-systems, plans, programs, and decisions that does not lead to either wars or events (1989: 31). Therefore </w:t>
      </w:r>
      <w:r w:rsidRPr="00945ED1">
        <w:rPr>
          <w:rFonts w:eastAsia="MS Gothic"/>
          <w:b/>
          <w:bCs/>
          <w:highlight w:val="cyan"/>
          <w:u w:val="single"/>
        </w:rPr>
        <w:t>any war</w:t>
      </w:r>
      <w:r w:rsidRPr="00945ED1">
        <w:rPr>
          <w:rFonts w:eastAsia="MS Gothic"/>
          <w:b/>
          <w:bCs/>
          <w:u w:val="single"/>
        </w:rPr>
        <w:t xml:space="preserve"> that is being waged as real </w:t>
      </w:r>
      <w:r w:rsidRPr="00945ED1">
        <w:rPr>
          <w:rFonts w:eastAsia="MS Gothic"/>
          <w:b/>
          <w:bCs/>
          <w:highlight w:val="cyan"/>
          <w:u w:val="single"/>
        </w:rPr>
        <w:t>is always circumscribed by the overkill-capacity of nuclear war</w:t>
      </w:r>
      <w:r w:rsidRPr="00945ED1">
        <w:rPr>
          <w:rFonts w:eastAsia="MS Gothic"/>
          <w:b/>
          <w:bCs/>
          <w:u w:val="single"/>
        </w:rPr>
        <w:t xml:space="preserve">, in turn </w:t>
      </w:r>
      <w:r w:rsidRPr="00945ED1">
        <w:rPr>
          <w:rFonts w:eastAsia="MS Gothic"/>
          <w:b/>
          <w:bCs/>
          <w:highlight w:val="cyan"/>
          <w:u w:val="single"/>
        </w:rPr>
        <w:t>becoming</w:t>
      </w:r>
      <w:r w:rsidRPr="00945ED1">
        <w:rPr>
          <w:rFonts w:eastAsia="MS Gothic"/>
          <w:b/>
          <w:bCs/>
          <w:u w:val="single"/>
        </w:rPr>
        <w:t xml:space="preserve"> less and less warlike and more and more </w:t>
      </w:r>
      <w:r w:rsidRPr="00945ED1">
        <w:rPr>
          <w:rFonts w:eastAsia="MS Gothic"/>
          <w:b/>
          <w:bCs/>
          <w:highlight w:val="cyan"/>
          <w:u w:val="single"/>
        </w:rPr>
        <w:t>a simulation</w:t>
      </w:r>
      <w:r w:rsidRPr="00945ED1">
        <w:rPr>
          <w:rFonts w:eastAsia="MS Gothic"/>
          <w:b/>
          <w:bCs/>
          <w:u w:val="single"/>
        </w:rPr>
        <w:t xml:space="preserve"> of war</w:t>
      </w:r>
      <w:r w:rsidRPr="00945ED1">
        <w:rPr>
          <w:rFonts w:eastAsia="MS Gothic"/>
          <w:sz w:val="12"/>
        </w:rPr>
        <w:t xml:space="preserve">. As Baudrillard concludes in Cool Memories V: </w:t>
      </w:r>
      <w:r w:rsidRPr="00945ED1">
        <w:rPr>
          <w:rFonts w:eastAsia="MS Gothic"/>
          <w:b/>
          <w:bCs/>
          <w:highlight w:val="cyan"/>
          <w:u w:val="single"/>
        </w:rPr>
        <w:t>‘(w)ar is impossible, and yet it takes place</w:t>
      </w:r>
      <w:r w:rsidRPr="00945ED1">
        <w:rPr>
          <w:rFonts w:eastAsia="MS Gothic"/>
          <w:b/>
          <w:bCs/>
          <w:u w:val="single"/>
        </w:rPr>
        <w:t>. But the fact that it takes place in no way detracts from its impossibility. The system is absurd and yet it functions. But the fact that it functions in no way detracts from its absurdity’</w:t>
      </w:r>
      <w:r w:rsidRPr="00945ED1">
        <w:rPr>
          <w:rFonts w:eastAsia="MS Gothic"/>
          <w:sz w:val="12"/>
        </w:rPr>
        <w:t xml:space="preserve"> (2006b: 25). War has become absurd, but no less deadly for that matter. To Baudrillard the notion of war has therefore entered into a definitive crisis, best illustrated by how deterrence erases political stakes and supplant them with virtual stakes precluding events </w:t>
      </w:r>
      <w:r w:rsidRPr="00945ED1">
        <w:rPr>
          <w:rFonts w:eastAsia="MS Gothic"/>
          <w:sz w:val="12"/>
        </w:rPr>
        <w:lastRenderedPageBreak/>
        <w:t xml:space="preserve">of war. The end of the Cold War does not put an end to deterrence but rather continues through new means such as drug wars, debt wars, or soft wars (1996: 87): The powerful of this world are gathered in Rome to sign a treaty ‘that puts a final end to the Cold War’. In fact they do not know they are starting a new war, of which they are the first victims: they remained parked on the tarmac, surrounded by armoured cars, barbed wire and helicopters – the whole panoply of this new cold war, the cold war of armed security, of perpetual deterrence and faceless terrorism (2006b: 45-46). Much of Baudrillard’s writings on war after the end of the Cold war grapple with these ‘new characteristics of war’ and its relation to history, politics, events, media, or economy (see for example Baudrillard 1995: 24-26, 65-68). If seen through the prism of real and virtual war we can appreciate the difference between Baudrillard’s account and Marxism. As stated in the previous part Marxism tends to consider war an integrated part of the capitalist system. Baudrillard on the other hand illustrates how </w:t>
      </w:r>
      <w:r w:rsidRPr="00945ED1">
        <w:rPr>
          <w:rFonts w:eastAsia="MS Gothic"/>
          <w:b/>
          <w:bCs/>
          <w:highlight w:val="cyan"/>
          <w:u w:val="single"/>
        </w:rPr>
        <w:t>war is</w:t>
      </w:r>
      <w:r w:rsidRPr="00945ED1">
        <w:rPr>
          <w:rFonts w:eastAsia="MS Gothic"/>
          <w:b/>
          <w:bCs/>
          <w:u w:val="single"/>
        </w:rPr>
        <w:t xml:space="preserve"> the victim of a separation in kind as it is turned into </w:t>
      </w:r>
      <w:r w:rsidRPr="00945ED1">
        <w:rPr>
          <w:rFonts w:eastAsia="MS Gothic"/>
          <w:b/>
          <w:bCs/>
          <w:highlight w:val="cyan"/>
          <w:u w:val="single"/>
        </w:rPr>
        <w:t>an object without use-value</w:t>
      </w:r>
      <w:r w:rsidRPr="00945ED1">
        <w:rPr>
          <w:rFonts w:eastAsia="MS Gothic"/>
          <w:b/>
          <w:bCs/>
          <w:u w:val="single"/>
        </w:rPr>
        <w:t xml:space="preserve"> but </w:t>
      </w:r>
      <w:r w:rsidRPr="00945ED1">
        <w:rPr>
          <w:rFonts w:eastAsia="MS Gothic"/>
          <w:b/>
          <w:bCs/>
          <w:highlight w:val="cyan"/>
          <w:u w:val="single"/>
        </w:rPr>
        <w:t>with simulation-value</w:t>
      </w:r>
      <w:r w:rsidRPr="00945ED1">
        <w:rPr>
          <w:rFonts w:eastAsia="MS Gothic"/>
          <w:b/>
          <w:bCs/>
          <w:u w:val="single"/>
        </w:rPr>
        <w:t xml:space="preserve"> </w:t>
      </w:r>
      <w:r w:rsidRPr="00945ED1">
        <w:rPr>
          <w:rFonts w:eastAsia="MS Gothic"/>
          <w:sz w:val="12"/>
        </w:rPr>
        <w:t xml:space="preserve">(1990:56) something which became all the more obvious during the build up for the war in Iraq 2003 and the WMD debate which was used as a rationale for invasion. If we accept that real war has disintegrated and lost its principles under the virtual catastrophe of total nuclear and orbital war (Baudrillard 1993: 29; 2002b: 21-22) – we are forced to reconsider what a theory of war implies: Traditional theorists of war must be…at a loss before the explosion of their object of study. For, paradoxically, it isn’t the bomb which has exploded, but the war-object, which has exploded into two separate parts – a total, virtual war in orbit and multiple real wars on the ground. The two have neither the same dimensions nor the same rules…(2002b: 22-23). Hence, to Baudrillard, war consists of two inseparable but incompatible forms with two kinds of logic. Moreover, through this virtual, simulated version of war, the ‘real’ war (just like ‘real’ production or ‘real’ economy) is also dislocated (Baudrillard 1993: 31, 1994a). </w:t>
      </w:r>
      <w:r w:rsidRPr="00945ED1">
        <w:rPr>
          <w:rFonts w:eastAsia="MS Gothic"/>
          <w:b/>
          <w:bCs/>
          <w:u w:val="single"/>
        </w:rPr>
        <w:t>The referent changes from being one of battles between armies to one of the simulation of this battle</w:t>
      </w:r>
      <w:r w:rsidRPr="00945ED1">
        <w:rPr>
          <w:rFonts w:eastAsia="MS Gothic"/>
          <w:sz w:val="12"/>
        </w:rPr>
        <w:t xml:space="preserve">. Uncertainty seeps into war (‘is this really a war?’) and what used to be at stake in a war of violence (such as conquest or domination) are no longer the underlying principles of war’s ontology. </w:t>
      </w:r>
      <w:r w:rsidRPr="00945ED1">
        <w:rPr>
          <w:rFonts w:eastAsia="MS Gothic"/>
          <w:b/>
          <w:bCs/>
          <w:u w:val="single"/>
        </w:rPr>
        <w:t xml:space="preserve">This uncertainty spawns </w:t>
      </w:r>
      <w:r w:rsidRPr="00945ED1">
        <w:rPr>
          <w:rFonts w:eastAsia="MS Gothic"/>
          <w:b/>
          <w:bCs/>
          <w:highlight w:val="cyan"/>
          <w:u w:val="single"/>
        </w:rPr>
        <w:t>wars of ‘pure speculation’ waged as advertisement campaigns</w:t>
      </w:r>
      <w:r w:rsidRPr="00945ED1">
        <w:rPr>
          <w:rFonts w:eastAsia="MS Gothic"/>
          <w:b/>
          <w:bCs/>
          <w:u w:val="single"/>
        </w:rPr>
        <w:t xml:space="preserve"> </w:t>
      </w:r>
      <w:r w:rsidRPr="00945ED1">
        <w:rPr>
          <w:rFonts w:eastAsia="MS Gothic"/>
          <w:sz w:val="12"/>
        </w:rPr>
        <w:t xml:space="preserve">(Baudrillard 1995: 28-29). III. Symbolism, simulation, and war-processing In The Gulf War did not take place Baudrillard explicitly states that his take on the war relates to ‘deterrence and the indefinite virtuality of war’ (1995: 49). This helps us appreciate the way in which </w:t>
      </w:r>
      <w:r w:rsidRPr="00945ED1">
        <w:rPr>
          <w:rFonts w:eastAsia="MS Gothic"/>
          <w:b/>
          <w:bCs/>
          <w:u w:val="single"/>
        </w:rPr>
        <w:t>the rules of the game have changed and something new and uncanny has emerged: incidents and events without meaning</w:t>
      </w:r>
      <w:r w:rsidRPr="00945ED1">
        <w:rPr>
          <w:rFonts w:eastAsia="MS Gothic"/>
          <w:sz w:val="12"/>
        </w:rPr>
        <w:t xml:space="preserve"> (Baudrillard 2000: 47-48). To think “war” after the Gulf is, in Rex Butler’s words, to ‘speak against…simulation when there is nothing to which to compare it, when there is nothing outside of it or when that outside can only be imagined in its terms’ (Butler 1999: 24).4 It is within this context we can understand how the Gulf War, ‘a war stripped bare of everything that makes it a war’ (1995: 64) illustrates a change in the ontology of war. Let us look into Baudrillard’s argument on the Gulf War to see precisely what it lacks. William Merrin categorizes Baudrillard’s discussion of the Gulf War as three particular critiques: its lack of symbolic encounter (between friend and enemy), the simulated aspect of war, and war as processing and modelling (Merrin 2005: 83-84). The first aspect goes back to war being considered (in the classic, Clausewitzian sense) as an encounter between two opposing forces. To Baudrillard, this conception of war as a symbolic act is lost in the Gulf. Rather, </w:t>
      </w:r>
      <w:r w:rsidRPr="00945ED1">
        <w:rPr>
          <w:rFonts w:eastAsia="MS Gothic"/>
          <w:b/>
          <w:bCs/>
          <w:highlight w:val="cyan"/>
          <w:u w:val="single"/>
        </w:rPr>
        <w:t>the US wages war as if it is a business strategy</w:t>
      </w:r>
      <w:r w:rsidRPr="00945ED1">
        <w:rPr>
          <w:rFonts w:eastAsia="MS Gothic"/>
          <w:b/>
          <w:bCs/>
          <w:u w:val="single"/>
        </w:rPr>
        <w:t xml:space="preserve">, in a detached manner: ‘(t)his is the rule </w:t>
      </w:r>
      <w:r w:rsidRPr="00945ED1">
        <w:rPr>
          <w:rFonts w:eastAsia="MS Gothic"/>
          <w:b/>
          <w:bCs/>
          <w:highlight w:val="cyan"/>
          <w:u w:val="single"/>
        </w:rPr>
        <w:t>of the</w:t>
      </w:r>
      <w:r w:rsidRPr="00945ED1">
        <w:rPr>
          <w:rFonts w:eastAsia="MS Gothic"/>
          <w:b/>
          <w:bCs/>
          <w:u w:val="single"/>
        </w:rPr>
        <w:t xml:space="preserve"> American </w:t>
      </w:r>
      <w:r w:rsidRPr="00945ED1">
        <w:rPr>
          <w:rFonts w:eastAsia="MS Gothic"/>
          <w:b/>
          <w:bCs/>
          <w:highlight w:val="cyan"/>
          <w:u w:val="single"/>
        </w:rPr>
        <w:t>way of life</w:t>
      </w:r>
      <w:r w:rsidRPr="00945ED1">
        <w:rPr>
          <w:rFonts w:eastAsia="MS Gothic"/>
          <w:b/>
          <w:bCs/>
          <w:u w:val="single"/>
        </w:rPr>
        <w:t>: nothing personal!</w:t>
      </w:r>
      <w:r w:rsidRPr="00945ED1">
        <w:rPr>
          <w:rFonts w:eastAsia="MS Gothic"/>
          <w:sz w:val="12"/>
        </w:rPr>
        <w:t xml:space="preserve"> And they make war in the same manner: pragmatically and not symbolically’ (Baudrillard 1995:39). And </w:t>
      </w:r>
      <w:r w:rsidRPr="00945ED1">
        <w:rPr>
          <w:rFonts w:eastAsia="MS Gothic"/>
          <w:b/>
          <w:bCs/>
          <w:u w:val="single"/>
        </w:rPr>
        <w:t>this is equally true for the war in the media: ’(t)he Americans fought the same war in respect of world opinion – via the media, censorship, CNN, etc – as they fought on the battlefield</w:t>
      </w:r>
      <w:r w:rsidRPr="00945ED1">
        <w:rPr>
          <w:rFonts w:eastAsia="MS Gothic"/>
          <w:sz w:val="12"/>
        </w:rPr>
        <w:t xml:space="preserve"> (Baudrillard 1994b: 63). They thereby miss the insight that traditionally war is a symbolic exchange between two counterparts that have a relationship (and might hate each other but still need each other). </w:t>
      </w:r>
      <w:r w:rsidRPr="00945ED1">
        <w:rPr>
          <w:rFonts w:eastAsia="MS Gothic"/>
          <w:b/>
          <w:bCs/>
          <w:u w:val="single"/>
        </w:rPr>
        <w:t xml:space="preserve">Instead </w:t>
      </w:r>
      <w:r w:rsidRPr="00945ED1">
        <w:rPr>
          <w:rFonts w:eastAsia="MS Gothic"/>
          <w:b/>
          <w:bCs/>
          <w:highlight w:val="cyan"/>
          <w:u w:val="single"/>
        </w:rPr>
        <w:t>the US wages a clean, surgical, mathematical, punctual and efficient war. A war in which the Other is denied</w:t>
      </w:r>
      <w:r w:rsidRPr="00945ED1">
        <w:rPr>
          <w:rFonts w:eastAsia="MS Gothic"/>
          <w:b/>
          <w:bCs/>
          <w:u w:val="single"/>
        </w:rPr>
        <w:t xml:space="preserve"> his status as the Other </w:t>
      </w:r>
      <w:r w:rsidRPr="00945ED1">
        <w:rPr>
          <w:rFonts w:eastAsia="MS Gothic"/>
          <w:b/>
          <w:bCs/>
          <w:highlight w:val="cyan"/>
          <w:u w:val="single"/>
        </w:rPr>
        <w:t>as the U</w:t>
      </w:r>
      <w:r w:rsidRPr="00945ED1">
        <w:rPr>
          <w:rFonts w:eastAsia="MS Gothic"/>
          <w:b/>
          <w:bCs/>
          <w:u w:val="single"/>
        </w:rPr>
        <w:t xml:space="preserve">nited </w:t>
      </w:r>
      <w:r w:rsidRPr="00945ED1">
        <w:rPr>
          <w:rFonts w:eastAsia="MS Gothic"/>
          <w:b/>
          <w:bCs/>
          <w:highlight w:val="cyan"/>
          <w:u w:val="single"/>
        </w:rPr>
        <w:t>S</w:t>
      </w:r>
      <w:r w:rsidRPr="00945ED1">
        <w:rPr>
          <w:rFonts w:eastAsia="MS Gothic"/>
          <w:b/>
          <w:bCs/>
          <w:u w:val="single"/>
        </w:rPr>
        <w:t xml:space="preserve">tates </w:t>
      </w:r>
      <w:r w:rsidRPr="00945ED1">
        <w:rPr>
          <w:rFonts w:eastAsia="MS Gothic"/>
          <w:b/>
          <w:bCs/>
          <w:highlight w:val="cyan"/>
          <w:u w:val="single"/>
        </w:rPr>
        <w:t>refused to engage in a relationship or even recognize its enemy</w:t>
      </w:r>
      <w:r w:rsidRPr="00945ED1">
        <w:rPr>
          <w:rFonts w:eastAsia="MS Gothic"/>
          <w:sz w:val="12"/>
        </w:rPr>
        <w:t xml:space="preserve">. This in turn humiliates and eliminates instead of creating an antagonistic relation (Baudrillard 1995: 40, 44, see also Behnke 2004, Holmqvist 2013b). Baudrillard’s point here is not so much that a war with symbolic aspects is better or more preferable than one without. The point is rather that the American way of waging it changes the underlying parameters for what war is and does. Therefore, it is not only that ‘the Gulf War did not take place’ in the sense that a classical war wasn’t waged. The two opponents (the US-coalition and Iraq) also viewed war differently – so that there was in a sense a war over the definition of war. This became obvious in 2001, when the Twin Towers were attacked through an event that the US could not anticipate, understand or properly respond to. The second aspect, the shift from real to virtual, has already been discussed to some extent in the previous part. So what is meant when one claims that the Gulf War was a ‘virtual war’? Paul Patton, James Der Derian and others have outlined various ways in which the virtual is being associated with how the military employ electronic technology and communication devices. The Gulf War displayed new kinds of virtual technology which not so much displaced actual war as it became an integral part of it. Training through simulators is one example of such a ‘virtualization’ which helps blurring the boundaries between the real and the simulated (Patton 1997: 124-126, Der Derian 2001: 116-117). Baudrillard discuss this with a focus on ‘new media’ such as real-time TV, CNN-effects, high-speed information. Arguably, it is helpful to understand his argument about the Gulf War not as a simple shift from something ‘real’ to something ‘virtual’. Rather, it should be thought of as an overwhelming (to use a term by William Bogard 1994: 319) implosion where the virtual in many ways appropriates the real and becomes ‘more real than the real’. This occurs in the same way as notions like the symbolic are appropriated by the semiotic (as outlined particularly in the ‘early-Baudrillard’) or illusion is appropriated by the transparency of simulation and modelling (as outlined particularly in the ‘later-Baudrillard’). Seen in this way it is possible to think virtual war, not in terms of a shift from one state to the next (as in Ignatieff), but rather as an implosion which severely challenges how we think social reality, as it saturates war with ambivalence and lack of distinction. </w:t>
      </w:r>
      <w:r w:rsidRPr="00945ED1">
        <w:rPr>
          <w:rFonts w:eastAsia="MS Gothic"/>
          <w:b/>
          <w:bCs/>
          <w:highlight w:val="cyan"/>
          <w:u w:val="single"/>
        </w:rPr>
        <w:t>War becomes</w:t>
      </w:r>
      <w:r w:rsidRPr="00945ED1">
        <w:rPr>
          <w:rFonts w:eastAsia="MS Gothic"/>
          <w:b/>
          <w:bCs/>
          <w:u w:val="single"/>
        </w:rPr>
        <w:t xml:space="preserve"> reversible as it might mean </w:t>
      </w:r>
      <w:r w:rsidRPr="00945ED1">
        <w:rPr>
          <w:rFonts w:eastAsia="MS Gothic"/>
          <w:b/>
          <w:bCs/>
          <w:highlight w:val="cyan"/>
          <w:u w:val="single"/>
        </w:rPr>
        <w:t>anything and everything</w:t>
      </w:r>
      <w:r w:rsidRPr="00945ED1">
        <w:rPr>
          <w:rFonts w:eastAsia="MS Gothic"/>
          <w:b/>
          <w:bCs/>
          <w:u w:val="single"/>
        </w:rPr>
        <w:t xml:space="preserve">, evident in notions like (Orwell’s) </w:t>
      </w:r>
      <w:r w:rsidRPr="00945ED1">
        <w:rPr>
          <w:rFonts w:eastAsia="MS Gothic"/>
          <w:b/>
          <w:bCs/>
          <w:highlight w:val="cyan"/>
          <w:u w:val="single"/>
        </w:rPr>
        <w:t>‘war is peace’ but also</w:t>
      </w:r>
      <w:r w:rsidRPr="00945ED1">
        <w:rPr>
          <w:rFonts w:eastAsia="MS Gothic"/>
          <w:b/>
          <w:bCs/>
          <w:u w:val="single"/>
        </w:rPr>
        <w:t xml:space="preserve"> as a general implosion which affects the relationship between war and </w:t>
      </w:r>
      <w:r w:rsidRPr="00945ED1">
        <w:rPr>
          <w:rFonts w:eastAsia="MS Gothic"/>
          <w:b/>
          <w:bCs/>
          <w:highlight w:val="cyan"/>
          <w:u w:val="single"/>
        </w:rPr>
        <w:t>television, technology, advertisement, social media, and the economy</w:t>
      </w:r>
      <w:r w:rsidRPr="00945ED1">
        <w:rPr>
          <w:rFonts w:eastAsia="MS Gothic"/>
          <w:b/>
          <w:bCs/>
          <w:u w:val="single"/>
        </w:rPr>
        <w:t>. This implosion is by no means limited to a particular space (such as the Gulf) or a particular time (such as 1991) but is rather marked by a lack of distinction which also affects other things</w:t>
      </w:r>
      <w:r w:rsidRPr="00945ED1">
        <w:rPr>
          <w:rFonts w:eastAsia="MS Gothic"/>
          <w:sz w:val="12"/>
        </w:rPr>
        <w:t xml:space="preserve">. For example in its relation to cinema, evident in how Baudrillard argues that the motion picture Apocalypse Now and the war in Vietnam were ‘cut from the same cloth’, and that the film is as much part of the war, as war is part of the film (1994a: 60). Or, by drawing upon Francois de Bernard, that </w:t>
      </w:r>
      <w:r w:rsidRPr="00945ED1">
        <w:rPr>
          <w:rFonts w:eastAsia="MS Gothic"/>
          <w:b/>
          <w:bCs/>
          <w:highlight w:val="cyan"/>
          <w:u w:val="single"/>
        </w:rPr>
        <w:t>the Iraq war</w:t>
      </w:r>
      <w:r w:rsidRPr="00945ED1">
        <w:rPr>
          <w:rFonts w:eastAsia="MS Gothic"/>
          <w:b/>
          <w:bCs/>
          <w:u w:val="single"/>
        </w:rPr>
        <w:t xml:space="preserve"> is not so much ‘like a film’ but rather </w:t>
      </w:r>
      <w:r w:rsidRPr="00945ED1">
        <w:rPr>
          <w:rFonts w:eastAsia="MS Gothic"/>
          <w:b/>
          <w:bCs/>
          <w:highlight w:val="cyan"/>
          <w:u w:val="single"/>
        </w:rPr>
        <w:t>is a film</w:t>
      </w:r>
      <w:r w:rsidRPr="00945ED1">
        <w:rPr>
          <w:rFonts w:eastAsia="MS Gothic"/>
          <w:b/>
          <w:bCs/>
          <w:u w:val="single"/>
        </w:rPr>
        <w:t>: ‘with a script, a scenario that has been implemented without diversion’</w:t>
      </w:r>
      <w:r w:rsidRPr="00945ED1">
        <w:rPr>
          <w:rFonts w:eastAsia="MS Gothic"/>
          <w:sz w:val="12"/>
        </w:rPr>
        <w:t xml:space="preserve"> evident in how ‘operational war becomes a gigantic special effect, cinema becomes the paradigm of war, and we imagine the “real” war as if it was only a mirror of its filmic being’ (Baudrillard 2007a: 119). Perhaps we might say that if the Iraq war was a motion picture, Ibrahim Al-Marashi played the lead. In an astonishing auto-biographical piece </w:t>
      </w:r>
      <w:r w:rsidRPr="00945ED1">
        <w:rPr>
          <w:rFonts w:eastAsia="MS Gothic"/>
          <w:b/>
          <w:bCs/>
          <w:highlight w:val="cyan"/>
          <w:u w:val="single"/>
        </w:rPr>
        <w:t>Al-Marashi</w:t>
      </w:r>
      <w:r w:rsidRPr="00945ED1">
        <w:rPr>
          <w:rFonts w:eastAsia="MS Gothic"/>
          <w:sz w:val="12"/>
        </w:rPr>
        <w:t xml:space="preserve"> (2014, this special issue) </w:t>
      </w:r>
      <w:r w:rsidRPr="00945ED1">
        <w:rPr>
          <w:rFonts w:eastAsia="MS Gothic"/>
          <w:b/>
          <w:bCs/>
          <w:u w:val="single"/>
        </w:rPr>
        <w:t xml:space="preserve">outlines how his doctoral </w:t>
      </w:r>
      <w:r w:rsidRPr="00945ED1">
        <w:rPr>
          <w:rFonts w:eastAsia="MS Gothic"/>
          <w:b/>
          <w:bCs/>
          <w:highlight w:val="cyan"/>
          <w:u w:val="single"/>
        </w:rPr>
        <w:t>research on Iraq’s history was plagiarized and used</w:t>
      </w:r>
      <w:r w:rsidRPr="00945ED1">
        <w:rPr>
          <w:rFonts w:eastAsia="MS Gothic"/>
          <w:b/>
          <w:bCs/>
          <w:u w:val="single"/>
        </w:rPr>
        <w:t xml:space="preserve"> as a security dossier by the UK government in order </w:t>
      </w:r>
      <w:r w:rsidRPr="00945ED1">
        <w:rPr>
          <w:rFonts w:eastAsia="MS Gothic"/>
          <w:b/>
          <w:bCs/>
          <w:highlight w:val="cyan"/>
          <w:u w:val="single"/>
        </w:rPr>
        <w:t>to justify the</w:t>
      </w:r>
      <w:r w:rsidRPr="00945ED1">
        <w:rPr>
          <w:rFonts w:eastAsia="MS Gothic"/>
          <w:b/>
          <w:bCs/>
          <w:u w:val="single"/>
        </w:rPr>
        <w:t xml:space="preserve"> 2003 Iraq </w:t>
      </w:r>
      <w:r w:rsidRPr="00945ED1">
        <w:rPr>
          <w:rFonts w:eastAsia="MS Gothic"/>
          <w:b/>
          <w:bCs/>
          <w:highlight w:val="cyan"/>
          <w:u w:val="single"/>
        </w:rPr>
        <w:t>War</w:t>
      </w:r>
      <w:r w:rsidRPr="00945ED1">
        <w:rPr>
          <w:rFonts w:eastAsia="MS Gothic"/>
          <w:sz w:val="12"/>
        </w:rPr>
        <w:t xml:space="preserve">. The simulations of war appropriated him as a mediated persona which seriously affected not only his career but any prospect of having a ‘normal’ life. Untangling these webs of simulation Al-Marashi concludes that not only the 1991 Gulf War but also the 2003 Iraq War did not take place. Both Michał Kłosiński and Alan Shapiro’s articles in this special issue also deal explicitly with the war in the Gulf. The first mentioned asks what it means that particular wars “take, or do not take place” or whether war has, or can find, “a proper place”. He illustrates how Baudrillard plays with the notion of place in order to challenge its degeneration and displace it while </w:t>
      </w:r>
      <w:r w:rsidRPr="00945ED1">
        <w:rPr>
          <w:rFonts w:eastAsia="MS Gothic"/>
          <w:b/>
          <w:bCs/>
          <w:highlight w:val="cyan"/>
          <w:u w:val="single"/>
        </w:rPr>
        <w:t xml:space="preserve">“the place of war” is </w:t>
      </w:r>
      <w:r w:rsidRPr="00945ED1">
        <w:rPr>
          <w:rFonts w:eastAsia="MS Gothic"/>
          <w:b/>
          <w:bCs/>
          <w:highlight w:val="cyan"/>
          <w:u w:val="single"/>
        </w:rPr>
        <w:lastRenderedPageBreak/>
        <w:t>dissolving in favor of a global war</w:t>
      </w:r>
      <w:r w:rsidRPr="00945ED1">
        <w:rPr>
          <w:rFonts w:eastAsia="MS Gothic"/>
          <w:sz w:val="12"/>
        </w:rPr>
        <w:t xml:space="preserve"> (see part three in this introduction). Shapiro on the other hand contextualizes Baudrillard’s thinking on the Gulf War and makes a rare comparison with Albert Camus’ thought on the Algerian war. Shapiro argues that there are several overlaps between the thinkers regarding war suggesting that they might be well worth reading in relation to and against each other. The third point Baudrillard raises is how the (non-)events in the Gulf turns war into ‘war-processing’ (2005a: 30, 2008: 128). This term indicates how </w:t>
      </w:r>
      <w:r w:rsidRPr="00945ED1">
        <w:rPr>
          <w:rFonts w:eastAsia="MS Gothic"/>
          <w:b/>
          <w:bCs/>
          <w:highlight w:val="cyan"/>
          <w:u w:val="single"/>
        </w:rPr>
        <w:t>warfare</w:t>
      </w:r>
      <w:r w:rsidRPr="00945ED1">
        <w:rPr>
          <w:rFonts w:eastAsia="MS Gothic"/>
          <w:b/>
          <w:bCs/>
          <w:u w:val="single"/>
        </w:rPr>
        <w:t xml:space="preserve"> drifts into rationalization and technicalization and </w:t>
      </w:r>
      <w:r w:rsidRPr="00945ED1">
        <w:rPr>
          <w:rFonts w:eastAsia="MS Gothic"/>
          <w:b/>
          <w:bCs/>
          <w:highlight w:val="cyan"/>
          <w:u w:val="single"/>
        </w:rPr>
        <w:t>becomes a force directed, not against adversaries, but abstract operations</w:t>
      </w:r>
      <w:r w:rsidRPr="00945ED1">
        <w:rPr>
          <w:rFonts w:eastAsia="MS Gothic"/>
          <w:sz w:val="12"/>
        </w:rPr>
        <w:t xml:space="preserve"> (Baudrillard 1995: 34, 45). In ‘war-processing’, </w:t>
      </w:r>
      <w:r w:rsidRPr="00945ED1">
        <w:rPr>
          <w:rFonts w:eastAsia="MS Gothic"/>
          <w:b/>
          <w:bCs/>
          <w:u w:val="single"/>
        </w:rPr>
        <w:t xml:space="preserve">warfare has been supplanted for the model of warfare. This turns war into a replica of its own simulated modelling, </w:t>
      </w:r>
      <w:r w:rsidRPr="00945ED1">
        <w:rPr>
          <w:rFonts w:eastAsia="MS Gothic"/>
          <w:b/>
          <w:bCs/>
          <w:highlight w:val="cyan"/>
          <w:u w:val="single"/>
        </w:rPr>
        <w:t>devoid of passions and contingency</w:t>
      </w:r>
      <w:r w:rsidRPr="00945ED1">
        <w:rPr>
          <w:rFonts w:eastAsia="MS Gothic"/>
          <w:b/>
          <w:bCs/>
          <w:u w:val="single"/>
        </w:rPr>
        <w:t>: a war we no longer believe in as it has become purely operational</w:t>
      </w:r>
      <w:r w:rsidRPr="00945ED1">
        <w:rPr>
          <w:rFonts w:eastAsia="MS Gothic"/>
          <w:sz w:val="12"/>
        </w:rPr>
        <w:t xml:space="preserve"> (Baudrillard 1994b: 16, 58; 1995: 61, 73, 77). Baudrillard argues: ‘</w:t>
      </w:r>
      <w:r w:rsidRPr="00945ED1">
        <w:rPr>
          <w:rFonts w:eastAsia="MS Gothic"/>
          <w:b/>
          <w:bCs/>
          <w:u w:val="single"/>
        </w:rPr>
        <w:t>for the Gulf War computers, there were no others, no Iraqis, no enemies</w:t>
      </w:r>
      <w:r w:rsidRPr="00945ED1">
        <w:rPr>
          <w:rFonts w:eastAsia="MS Gothic"/>
          <w:sz w:val="12"/>
        </w:rPr>
        <w:t xml:space="preserve"> (not even any Americans, in the end); </w:t>
      </w:r>
      <w:r w:rsidRPr="00945ED1">
        <w:rPr>
          <w:rFonts w:eastAsia="MS Gothic"/>
          <w:b/>
          <w:bCs/>
          <w:u w:val="single"/>
        </w:rPr>
        <w:t xml:space="preserve">the whole thing was </w:t>
      </w:r>
      <w:r w:rsidRPr="00945ED1">
        <w:rPr>
          <w:rFonts w:eastAsia="MS Gothic"/>
          <w:b/>
          <w:bCs/>
          <w:highlight w:val="cyan"/>
          <w:u w:val="single"/>
        </w:rPr>
        <w:t>played out in a closed circuit on the basis of calculation</w:t>
      </w:r>
      <w:r w:rsidRPr="00945ED1">
        <w:rPr>
          <w:rFonts w:eastAsia="MS Gothic"/>
          <w:b/>
          <w:bCs/>
          <w:u w:val="single"/>
        </w:rPr>
        <w:t>’</w:t>
      </w:r>
      <w:r w:rsidRPr="00945ED1">
        <w:rPr>
          <w:rFonts w:eastAsia="MS Gothic"/>
          <w:sz w:val="12"/>
        </w:rPr>
        <w:t xml:space="preserve"> (Baudrillard 2002b: 162) with the result that ‘war itself is indefinitely postponed [since] it has to be tested first in all its possible consequences’ (Baudrillard 1990: 172). And we might add, in an era in which the military constantly strives to make warfare more comprehensive, networks more seamless and combined, targeting more efficient and effects-based, the notion of ‘war-processing’ might have particular relevance (see Nordin and Öberg, 2013). In conclusion, what might we say about war after its implosion into other modes? With regards to the Gulf the result is a war which becomes its own simulation (Baudrillard 1994b: 60, 65). Baudrillard’s infamous critique of Disneyland as being ‘a deterrence machine set up in order to rejuvenate the fiction of the real’ (1994a: 13) is therefore helpful in order to understand the impact of the Gulf War. </w:t>
      </w:r>
      <w:r w:rsidRPr="00945ED1">
        <w:rPr>
          <w:rFonts w:eastAsia="MS Gothic"/>
          <w:b/>
          <w:bCs/>
          <w:highlight w:val="cyan"/>
          <w:u w:val="single"/>
        </w:rPr>
        <w:t>Just as Disneyland is there to mask that the rest of America is in fact a Disneyland, the Gulf War helps to obscure that it is war as such which has disappeared</w:t>
      </w:r>
      <w:r w:rsidRPr="00945ED1">
        <w:rPr>
          <w:rFonts w:eastAsia="MS Gothic"/>
          <w:sz w:val="12"/>
        </w:rPr>
        <w:t xml:space="preserve">. And, let us give Baudrillard the last word on this as he relates the two: </w:t>
      </w:r>
      <w:r w:rsidRPr="00945ED1">
        <w:rPr>
          <w:rFonts w:eastAsia="MS Gothic"/>
          <w:b/>
          <w:bCs/>
          <w:u w:val="single"/>
        </w:rPr>
        <w:t>(D)o you know how General Schwarzkopf, architect of the US Gulf War strategy, celebrated his “victory”? With a gigantic party at Disneyworld. Such revellings in the mecca of the imagination were surely a worthy conclusion to that virtual war</w:t>
      </w:r>
      <w:r w:rsidRPr="00945ED1">
        <w:rPr>
          <w:rFonts w:eastAsia="MS Gothic"/>
          <w:sz w:val="12"/>
        </w:rPr>
        <w:t xml:space="preserve">…They are even rebuilding an exact replica of Disneyland Los Angeles at Disneyworld in Orlando. Like a kind of second-level attraction, a simulacrum raised to the second power. This is the same job as CNN did on the Gulf War – the prototype of the event which did not take place because it took place in real time, in the instantaneity of CNN. </w:t>
      </w:r>
      <w:r w:rsidRPr="00945ED1">
        <w:rPr>
          <w:rFonts w:eastAsia="MS Gothic"/>
          <w:b/>
          <w:bCs/>
          <w:u w:val="single"/>
        </w:rPr>
        <w:t>Today, Disney might well restage the Gulf War as a global attraction</w:t>
      </w:r>
      <w:r w:rsidRPr="00945ED1">
        <w:rPr>
          <w:rFonts w:eastAsia="MS Gothic"/>
          <w:sz w:val="12"/>
        </w:rPr>
        <w:t xml:space="preserve">. Christmas at Eurodisney was celebrated with the Red Army choirs. Everything is possible, everything can be recycled in the polymorphous world of the virtual (Baudrillard 2002b: 151). IV. Fractal war and global policing Up to now we have seen that Baudrillard’s critique illustrates how the Cold War, due to nuclear arms and deterrence, the changing role of media and IT, and high-tech weaponry force war to split into a real and a virtual mode. One important example of this is the way the Gulf War, waged as a business or advertising campaign, enables simulated models and technological processing to appropriate war’s being. The end of the Cold War therefore signifies how particular aspects of deterrence continue through other means and in so doing give rise to new effects. To Baudrillard, </w:t>
      </w:r>
      <w:r w:rsidRPr="00945ED1">
        <w:rPr>
          <w:rFonts w:eastAsia="MS Gothic"/>
          <w:b/>
          <w:bCs/>
          <w:highlight w:val="cyan"/>
          <w:u w:val="single"/>
        </w:rPr>
        <w:t>one of the most important effects is a constant policing of singularities, events, or any kind of potential political subversion</w:t>
      </w:r>
      <w:r w:rsidRPr="00945ED1">
        <w:rPr>
          <w:rFonts w:eastAsia="MS Gothic"/>
          <w:sz w:val="12"/>
        </w:rPr>
        <w:t xml:space="preserve">. Baudrillard first identified this tendency in the Vietnam War (see below) but a more recent example which is equally relevant is the alleged shift from ‘enemy centric’ to ‘population centric’ counter-insurgency (see Kilcullen 2007). This illustrates an overlap between his thought and recent discussions on policing in critical War Studies. </w:t>
      </w:r>
      <w:r w:rsidRPr="00945ED1">
        <w:rPr>
          <w:rFonts w:eastAsia="MS Gothic"/>
          <w:b/>
          <w:bCs/>
          <w:u w:val="single"/>
        </w:rPr>
        <w:t>This discussion has engaged with the way war and policing intersects in contemporary Western interventions</w:t>
      </w:r>
      <w:r w:rsidRPr="00945ED1">
        <w:rPr>
          <w:rFonts w:eastAsia="MS Gothic"/>
          <w:sz w:val="12"/>
        </w:rPr>
        <w:t xml:space="preserve">. It particularly focuses on understanding </w:t>
      </w:r>
      <w:r w:rsidRPr="00945ED1">
        <w:rPr>
          <w:rFonts w:eastAsia="MS Gothic"/>
          <w:b/>
          <w:bCs/>
          <w:highlight w:val="cyan"/>
          <w:u w:val="single"/>
        </w:rPr>
        <w:t>war as ordering, othering, and spatializing logics which force the distinction between war and policing to break down</w:t>
      </w:r>
      <w:r w:rsidRPr="00945ED1">
        <w:rPr>
          <w:rFonts w:eastAsia="MS Gothic"/>
          <w:sz w:val="12"/>
        </w:rPr>
        <w:t xml:space="preserve"> (Holmqvist 2014 and Bachmann et.al. 2014). So what is Baudrillard’s take on war as policing in relation to this particular debate? Baudrillard identified the Vietnam War as a means to violently reshape the social (a “generative” aspect of war which has also been debated in critical War Studies, see Barkawi and Brighton 2011). To him the Vietnam War was interesting first and foremost in how it masked both a peaceful coexistence between two blocks (East and West) and how it aimed to liquidate ‘savage’ and archaic societal structures. He argues that the war took place as long as there was a wild subversive element to the uprising (illustrated by the Viet Cong). But as soon as Vietnam as a country ‘showed’ the world that it was no longer unpredictable, the war ended (Baudrillard 1994a: 36-37). Therefore, the war in Vietnam masks not only the status quo of the Cold war but also the fact that: </w:t>
      </w:r>
      <w:r w:rsidRPr="00945ED1">
        <w:rPr>
          <w:rFonts w:eastAsia="MS Gothic"/>
          <w:b/>
          <w:bCs/>
          <w:highlight w:val="cyan"/>
          <w:u w:val="single"/>
        </w:rPr>
        <w:t>(B)ehind this simulacrum of fighting to the death</w:t>
      </w:r>
      <w:r w:rsidRPr="00945ED1">
        <w:rPr>
          <w:rFonts w:eastAsia="MS Gothic"/>
          <w:b/>
          <w:bCs/>
          <w:u w:val="single"/>
        </w:rPr>
        <w:t xml:space="preserve"> and of ruthless global stakes, </w:t>
      </w:r>
      <w:r w:rsidRPr="00945ED1">
        <w:rPr>
          <w:rFonts w:eastAsia="MS Gothic"/>
          <w:b/>
          <w:bCs/>
          <w:highlight w:val="cyan"/>
          <w:u w:val="single"/>
        </w:rPr>
        <w:t>the two adversaries are</w:t>
      </w:r>
      <w:r w:rsidRPr="00945ED1">
        <w:rPr>
          <w:rFonts w:eastAsia="MS Gothic"/>
          <w:b/>
          <w:bCs/>
          <w:u w:val="single"/>
        </w:rPr>
        <w:t xml:space="preserve"> fundamentally </w:t>
      </w:r>
      <w:r w:rsidRPr="00945ED1">
        <w:rPr>
          <w:rFonts w:eastAsia="MS Gothic"/>
          <w:b/>
          <w:bCs/>
          <w:highlight w:val="cyan"/>
          <w:u w:val="single"/>
        </w:rPr>
        <w:t>in solidarity</w:t>
      </w:r>
      <w:r w:rsidRPr="00945ED1">
        <w:rPr>
          <w:rFonts w:eastAsia="MS Gothic"/>
          <w:b/>
          <w:bCs/>
          <w:u w:val="single"/>
        </w:rPr>
        <w:t xml:space="preserve"> against something else, unnamed, never spoken, but whose objective outcome in war, with the equal complicity of the two adversaries, is </w:t>
      </w:r>
      <w:r w:rsidRPr="00945ED1">
        <w:rPr>
          <w:rFonts w:eastAsia="MS Gothic"/>
          <w:b/>
          <w:bCs/>
          <w:highlight w:val="cyan"/>
          <w:u w:val="single"/>
        </w:rPr>
        <w:t>total liquidation</w:t>
      </w:r>
      <w:r w:rsidRPr="00945ED1">
        <w:rPr>
          <w:rFonts w:eastAsia="MS Gothic"/>
          <w:sz w:val="12"/>
        </w:rPr>
        <w:t xml:space="preserve">. Tribal, communitarian, precapitalist structures, </w:t>
      </w:r>
      <w:r w:rsidRPr="00945ED1">
        <w:rPr>
          <w:rFonts w:eastAsia="MS Gothic"/>
          <w:b/>
          <w:bCs/>
          <w:u w:val="single"/>
        </w:rPr>
        <w:t xml:space="preserve">every form </w:t>
      </w:r>
      <w:r w:rsidRPr="00945ED1">
        <w:rPr>
          <w:rFonts w:eastAsia="MS Gothic"/>
          <w:b/>
          <w:bCs/>
          <w:highlight w:val="cyan"/>
          <w:u w:val="single"/>
        </w:rPr>
        <w:t>of exchange, of language, of symbolic organization</w:t>
      </w:r>
      <w:r w:rsidRPr="00945ED1">
        <w:rPr>
          <w:rFonts w:eastAsia="MS Gothic"/>
          <w:b/>
          <w:bCs/>
          <w:u w:val="single"/>
        </w:rPr>
        <w:t>, that is what must be abolished, that is the object of murder in war – and war itself, in its immense, spectacular death apparatus, is nothing but the medium of this process of the terrorist rationalization of the social</w:t>
      </w:r>
      <w:r w:rsidRPr="00945ED1">
        <w:rPr>
          <w:rFonts w:eastAsia="MS Gothic"/>
          <w:sz w:val="12"/>
        </w:rPr>
        <w:t xml:space="preserve"> – the murder on which sociality will be founded, whatever its allegiance, Communist or capitalist. Total complicity, or division of labor between two adversaries…for the very end of reshaping and domesticating social relations (Baudrillard 1994a: 37, my emphasis). Baudrillard therefore reads </w:t>
      </w:r>
      <w:r w:rsidRPr="00945ED1">
        <w:rPr>
          <w:rFonts w:eastAsia="MS Gothic"/>
          <w:b/>
          <w:bCs/>
          <w:u w:val="single"/>
        </w:rPr>
        <w:t>the Vietnam War as one illustration of a kind of global policing which not so much revolved around the two adversaries opposing each other but rather on the way in which deterrence enabled liquidating, reshaping, and domesticating social relations</w:t>
      </w:r>
      <w:r w:rsidRPr="00945ED1">
        <w:rPr>
          <w:rFonts w:eastAsia="MS Gothic"/>
          <w:sz w:val="12"/>
        </w:rPr>
        <w:t xml:space="preserve">. This is also evident in the Gulf War as the aim there was to ‘impose a general consensus by deterrence’ (Baudrillard 1995: 83) which is no longer the bipolar deterrence of the Cold War but a monopolistic deterrence ‘under the aegis of American power’ (Ibid.: 84). </w:t>
      </w:r>
      <w:r w:rsidRPr="00945ED1">
        <w:rPr>
          <w:rFonts w:eastAsia="MS Gothic"/>
          <w:b/>
          <w:bCs/>
          <w:u w:val="single"/>
        </w:rPr>
        <w:t xml:space="preserve">Such a </w:t>
      </w:r>
      <w:r w:rsidRPr="00945ED1">
        <w:rPr>
          <w:rFonts w:eastAsia="MS Gothic"/>
          <w:b/>
          <w:bCs/>
          <w:highlight w:val="cyan"/>
          <w:u w:val="single"/>
        </w:rPr>
        <w:t>policing through war works as a way to eradicate the possibility of subversion in everyday life</w:t>
      </w:r>
      <w:r w:rsidRPr="00945ED1">
        <w:rPr>
          <w:rFonts w:eastAsia="MS Gothic"/>
          <w:sz w:val="12"/>
        </w:rPr>
        <w:t xml:space="preserve"> and thereby police not only the Gulf but also the heart of Europe (Ibid.: 52). </w:t>
      </w:r>
      <w:r w:rsidRPr="00945ED1">
        <w:rPr>
          <w:rFonts w:eastAsia="MS Gothic"/>
          <w:b/>
          <w:bCs/>
          <w:u w:val="single"/>
        </w:rPr>
        <w:t>More than anything this is a matter of policing the simulation of democratic consensus as consensus</w:t>
      </w:r>
      <w:r w:rsidRPr="00945ED1">
        <w:rPr>
          <w:rFonts w:eastAsia="MS Gothic"/>
          <w:sz w:val="12"/>
        </w:rPr>
        <w:t xml:space="preserve">. A matter which Baudrillard ominously invokes as a continuation of war through a violent conditioning of the social: </w:t>
      </w:r>
      <w:r w:rsidRPr="00945ED1">
        <w:rPr>
          <w:rFonts w:eastAsia="MS Gothic"/>
          <w:b/>
          <w:bCs/>
          <w:u w:val="single"/>
        </w:rPr>
        <w:t xml:space="preserve">‘…(T)omorrow </w:t>
      </w:r>
      <w:r w:rsidRPr="00945ED1">
        <w:rPr>
          <w:rFonts w:eastAsia="MS Gothic"/>
          <w:b/>
          <w:bCs/>
          <w:highlight w:val="cyan"/>
          <w:u w:val="single"/>
        </w:rPr>
        <w:t>there will be nothing but the virtual violence of consensus</w:t>
      </w:r>
      <w:r w:rsidRPr="00945ED1">
        <w:rPr>
          <w:rFonts w:eastAsia="MS Gothic"/>
          <w:b/>
          <w:bCs/>
          <w:u w:val="single"/>
        </w:rPr>
        <w:t xml:space="preserve">, the simultaneity in real time of the global consensus: this will happen </w:t>
      </w:r>
      <w:r w:rsidRPr="00945ED1">
        <w:rPr>
          <w:rFonts w:eastAsia="MS Gothic"/>
          <w:b/>
          <w:bCs/>
          <w:u w:val="single"/>
        </w:rPr>
        <w:lastRenderedPageBreak/>
        <w:t xml:space="preserve">tomorrow and it will be the beginning of </w:t>
      </w:r>
      <w:r w:rsidRPr="00945ED1">
        <w:rPr>
          <w:rFonts w:eastAsia="MS Gothic"/>
          <w:b/>
          <w:bCs/>
          <w:highlight w:val="cyan"/>
          <w:u w:val="single"/>
        </w:rPr>
        <w:t>a world with no tomorrow</w:t>
      </w:r>
      <w:r w:rsidRPr="00945ED1">
        <w:rPr>
          <w:rFonts w:eastAsia="MS Gothic"/>
          <w:sz w:val="12"/>
          <w:highlight w:val="cyan"/>
        </w:rPr>
        <w:t>’</w:t>
      </w:r>
      <w:r w:rsidRPr="00945ED1">
        <w:rPr>
          <w:rFonts w:eastAsia="MS Gothic"/>
          <w:sz w:val="12"/>
        </w:rPr>
        <w:t xml:space="preserve"> (Ibid.: 84). And here we might pause and ask, </w:t>
      </w:r>
      <w:r w:rsidRPr="00945ED1">
        <w:rPr>
          <w:rFonts w:eastAsia="MS Gothic"/>
          <w:b/>
          <w:bCs/>
          <w:u w:val="single"/>
        </w:rPr>
        <w:t xml:space="preserve">are the Russian wars in Chechnya or Georgia, the second Israeli war in Lebanon or interventions in Gaza, the interventions in Afghanistan (2001-) and Libya in 2011, not possible to see in terms of such policing? This would indicate </w:t>
      </w:r>
      <w:r w:rsidRPr="00945ED1">
        <w:rPr>
          <w:rFonts w:eastAsia="MS Gothic"/>
          <w:b/>
          <w:bCs/>
          <w:highlight w:val="cyan"/>
          <w:u w:val="single"/>
        </w:rPr>
        <w:t>a breakdown of the distinction of peace and war in which the same police-style violence is evident in both</w:t>
      </w:r>
      <w:r w:rsidRPr="00945ED1">
        <w:rPr>
          <w:rFonts w:eastAsia="MS Gothic"/>
          <w:sz w:val="12"/>
        </w:rPr>
        <w:t xml:space="preserve"> (Baudrillard,1998a: 17). But also, it would indicate that these are wars which aim to police the simulacrum of liberal order itself. If seen in this way we might appreciate how Baudrillard outlines a type of policing which goes towards the spatial through controlling a population and an area (linking it to the debate on policing in critical War Studies). But, more importantly, </w:t>
      </w:r>
      <w:r w:rsidRPr="00945ED1">
        <w:rPr>
          <w:rFonts w:eastAsia="MS Gothic"/>
          <w:b/>
          <w:bCs/>
          <w:u w:val="single"/>
        </w:rPr>
        <w:t xml:space="preserve">Baudrillards critique of war as policing points to the way </w:t>
      </w:r>
      <w:r w:rsidRPr="00945ED1">
        <w:rPr>
          <w:rFonts w:eastAsia="MS Gothic"/>
          <w:b/>
          <w:bCs/>
          <w:highlight w:val="cyan"/>
          <w:u w:val="single"/>
        </w:rPr>
        <w:t>interventions attempt to (1) police the past by whitewashing events so as to justify them retrospectively and (2) police the future through policing the consensus</w:t>
      </w:r>
      <w:r w:rsidRPr="00945ED1">
        <w:rPr>
          <w:rFonts w:eastAsia="MS Gothic"/>
          <w:sz w:val="12"/>
        </w:rPr>
        <w:t xml:space="preserve">. Baudrillard reads the </w:t>
      </w:r>
      <w:r w:rsidRPr="00945ED1">
        <w:rPr>
          <w:rFonts w:eastAsia="MS Gothic"/>
          <w:b/>
          <w:bCs/>
          <w:u w:val="single"/>
        </w:rPr>
        <w:t xml:space="preserve">invasions in Iraq and Afghanistan as having 9/11 as focal point and thereby becoming what he calls ‘rituals of exorcism’ which tries to justify the event and the trauma of the past. But also in the sense that interventions aim to police the future through a systematic reprogramming and </w:t>
      </w:r>
      <w:r w:rsidRPr="00945ED1">
        <w:rPr>
          <w:rFonts w:eastAsia="MS Gothic"/>
          <w:b/>
          <w:bCs/>
          <w:highlight w:val="cyan"/>
          <w:u w:val="single"/>
        </w:rPr>
        <w:t>neutralization</w:t>
      </w:r>
      <w:r w:rsidRPr="00945ED1">
        <w:rPr>
          <w:rFonts w:eastAsia="MS Gothic"/>
          <w:b/>
          <w:bCs/>
          <w:u w:val="single"/>
        </w:rPr>
        <w:t xml:space="preserve"> of not only possible crimes (or subversive movements) but of </w:t>
      </w:r>
      <w:r w:rsidRPr="00945ED1">
        <w:rPr>
          <w:rFonts w:eastAsia="MS Gothic"/>
          <w:b/>
          <w:bCs/>
          <w:highlight w:val="cyan"/>
          <w:u w:val="single"/>
        </w:rPr>
        <w:t>every possible future friction that might challenge the order of things</w:t>
      </w:r>
      <w:r w:rsidRPr="00945ED1">
        <w:rPr>
          <w:rFonts w:eastAsia="MS Gothic"/>
          <w:sz w:val="12"/>
        </w:rPr>
        <w:t xml:space="preserve"> (2005a: 118-119; 2007a: 114, 118). If war continues through policing, one of its “side effects” – Abu Ghraib – also, perhaps, suggests that “war as policing” necessarily gives rise to “war as incarceration”. Andreja Zevnik’s ‘War Porn: an image of perversion and desire in modern warfare’ (2014, this special issue) picks up on Baudrillard’s analysis of Abu Ghraib and the images of torture which became overexposed in the media around 2005. She engages with Baudrillard’s essay ‘War Porn’ (2005b: 205-209) by looking at the way underlying ideologies and logics make such simulations possible, as well as help to reproduce them. By coupling notions of porn and obscenity with the Lacanian notions of law and perversion, the article illustrates how war’s violence has a tendency to perpetuate its own principle. And indeed, if we follow Baudrillard’s diagnosis, it is precisely as a mirror and an allergy to the violence perpetuated by this ‘unbearable power’ (Baudrillard, 2002a: 18, 5) that events like 9/11 occur. </w:t>
      </w:r>
      <w:r w:rsidRPr="00945ED1">
        <w:rPr>
          <w:rFonts w:eastAsia="MS Gothic"/>
          <w:b/>
          <w:bCs/>
          <w:u w:val="single"/>
        </w:rPr>
        <w:t xml:space="preserve">Terrorism would thereby be a virus caused by the sickness of globalism, indicating </w:t>
      </w:r>
      <w:r w:rsidRPr="00945ED1">
        <w:rPr>
          <w:rFonts w:eastAsia="MS Gothic"/>
          <w:b/>
          <w:bCs/>
          <w:highlight w:val="cyan"/>
          <w:u w:val="single"/>
        </w:rPr>
        <w:t>a type of war: ‘no longer between peoples, states, systems, and ideologies, but rather, of the human species against itself</w:t>
      </w:r>
      <w:r w:rsidRPr="00945ED1">
        <w:rPr>
          <w:rFonts w:eastAsia="MS Gothic"/>
          <w:sz w:val="12"/>
        </w:rPr>
        <w:t xml:space="preserve"> (Interview with Baudrillard in Der Speigel 2004). Baudrillard argues: With each succeeding war we have always moved close to a single world order. Today that world order, which has virtually reached its end, finds itself grappling, in all the current convulsions, with the antagonistic forces spread throughout the global dimension itself. A fractal war of all cells, of all singularities, rebelling in the form of antibodies. A clash so elusive that the idea of war has to be rescued from time to time by spectacular set-pieces like the Gulf War (Baudrillard 2003: 63, my emphasis).5 The suggestion that contemporary wars function as masquerades to obscure the fractal war against a “globalist” world order might be the most overtly political aspect of Baudrillard’s thought on war. If the appropriation of the real through the virtual indicated a shift in Baudrillard’s thinking from war as a derivative of the capitalist system (the Marxist view) to war as its own simulation (as outlined in part II of this introduction), this would indicate that this simulation hides a war which ‘haunts every world order, all hegemonic domination…for it is the world, the globe itself which resists globalization’ (Baudrillard 2002a: 12).6 Several articles in this special issue engage with this fractalization of war. William Pawlett (2014, this special issue) provides a reading of Baudrillard’s position on complicity and collusion particularly in relation to the notion of (and as a means to defy) hegemonic domination. Samuel Strehle (2014, this special issue) argues for a War Studies that take the undecidability of thinking (and the challenge to theory that this implies) as its founding principle, and in the epilogue Gerry Coulter (2014, this special issue) discusses Baudrillard’s war against cultural homogenization and sameness. Arguably Pawlett, Strehle, and Coulter all elucidate aspects of how to think ‘fractal war’ in relation to global policing of events and singularities. Moreover, Astrid Nordin (2014, this special issue) further investigates the implications of Baudrillard’s challenge as she inquiries into whether his thought might be extended to understanding the wars of “Others”. Engaging with China’s participation in the global “war on terror”, particularly the way contemporary Chinese rhetoric places itself as a (peaceful) alternative to the West and represents itself through war in relation to its neighbors, Nordin shows convincingly that there is no respite from our problems in the thought of ‘the Other’. Following Nordin and Coulter we realize that dividing lines between self and other do not run between the West and China, but rather in relation to the fractal particles at war in each and every one of us. As the texts illustrate, regardless of whether we agree with, or oppose Baudrillard’s critique against western globalism, it is important to notice (Coulter 2014, this special issue) that this critique is not a matter of simple ‘anti-Americanism’. William Merrin argues that Baudrillard in his challenge sets his eyes on a wider target: the entire Western semiotic culture (2005: 106). However, as Nordin convincingly shows this target might be less ‘Western’ than Baudrillard would acknowledge. Baudrillard is often read as being ‘neither for, nor against’ war, as his writing tends to question the possibility of reality rather than how it is conceived (Baudrillard 1995: 58, 67, see also Shapiro 2014 in this special issue). But perhaps </w:t>
      </w:r>
      <w:r w:rsidRPr="00945ED1">
        <w:rPr>
          <w:rFonts w:eastAsia="MS Gothic"/>
          <w:b/>
          <w:bCs/>
          <w:u w:val="single"/>
        </w:rPr>
        <w:t>we can find, in his notion of ‘fractal war’, a ‘deeper No’, not to war as such but to the virtual ordering of past, present and future consensus which contemporary war obscure</w:t>
      </w:r>
      <w:r w:rsidRPr="00945ED1">
        <w:rPr>
          <w:rFonts w:eastAsia="MS Gothic"/>
          <w:sz w:val="12"/>
        </w:rPr>
        <w:t xml:space="preserve">: ‘(t)his no, which comes from the depths, should not be understood as a work of negation or of critical thought. </w:t>
      </w:r>
      <w:r w:rsidRPr="00945ED1">
        <w:rPr>
          <w:rFonts w:eastAsia="MS Gothic"/>
          <w:b/>
          <w:bCs/>
          <w:u w:val="single"/>
        </w:rPr>
        <w:t>It is simply the response of defiance against a hegemonic principle descending indifferently from a great height for the consent of the people’</w:t>
      </w:r>
      <w:r w:rsidRPr="00945ED1">
        <w:rPr>
          <w:rFonts w:eastAsia="MS Gothic"/>
          <w:sz w:val="12"/>
        </w:rPr>
        <w:t xml:space="preserve"> (Baudrillard, 2006a). Where does this ‘no’ take us with regards to war? Perhaps we might say (with the risk of oversimplifying) that war, despite its disappearance as symbolic act due to virtualization and processing, returns as a radical challenge. This would be a war which has little or nothing to do with Clausewitzs’ “war as a continuation by other means” (or the Foucauldian reversal of this) but rather </w:t>
      </w:r>
      <w:r w:rsidRPr="00945ED1">
        <w:rPr>
          <w:rFonts w:eastAsia="MS Gothic"/>
          <w:b/>
          <w:bCs/>
          <w:u w:val="single"/>
        </w:rPr>
        <w:t>refers to a duel between a systematic and technocratic globalist challenge</w:t>
      </w:r>
      <w:r w:rsidRPr="00945ED1">
        <w:rPr>
          <w:rFonts w:eastAsia="MS Gothic"/>
          <w:sz w:val="12"/>
        </w:rPr>
        <w:t xml:space="preserve"> (often exemplified by, but never reducible to, Western interventions) </w:t>
      </w:r>
      <w:r w:rsidRPr="00945ED1">
        <w:rPr>
          <w:rFonts w:eastAsia="MS Gothic"/>
          <w:b/>
          <w:bCs/>
          <w:u w:val="single"/>
        </w:rPr>
        <w:t>and a radical refusal of this expanded as resistance and counter-violence</w:t>
      </w:r>
      <w:r w:rsidRPr="00945ED1">
        <w:rPr>
          <w:rFonts w:eastAsia="MS Gothic"/>
          <w:sz w:val="12"/>
        </w:rPr>
        <w:t xml:space="preserve">. This duel should not be confused with a clash between the West and Islam but is rather one which potentially involves us all (Baudrillard 2010: 68-70): </w:t>
      </w:r>
      <w:r w:rsidRPr="00945ED1">
        <w:rPr>
          <w:rFonts w:eastAsia="MS Gothic"/>
          <w:b/>
          <w:bCs/>
          <w:highlight w:val="cyan"/>
          <w:u w:val="single"/>
        </w:rPr>
        <w:t>a duel beyond the end of war where the past, present and future of events and singularities are constantly at stake</w:t>
      </w:r>
      <w:r w:rsidRPr="00945ED1">
        <w:rPr>
          <w:rFonts w:eastAsia="MS Gothic"/>
          <w:sz w:val="12"/>
        </w:rPr>
        <w:t xml:space="preserve">. </w:t>
      </w:r>
    </w:p>
    <w:p w14:paraId="6D9EDA0E" w14:textId="77777777" w:rsidR="00527F7B" w:rsidRPr="00945ED1" w:rsidRDefault="00527F7B" w:rsidP="00527F7B"/>
    <w:p w14:paraId="0642C5A8" w14:textId="77777777" w:rsidR="00527F7B" w:rsidRPr="000F23A6" w:rsidRDefault="00527F7B" w:rsidP="00527F7B">
      <w:pPr>
        <w:pStyle w:val="Heading4"/>
        <w:rPr>
          <w:u w:val="single"/>
          <w:lang w:eastAsia="zh-CN"/>
        </w:rPr>
      </w:pPr>
      <w:r>
        <w:rPr>
          <w:rFonts w:hint="eastAsia"/>
          <w:lang w:eastAsia="zh-CN"/>
        </w:rPr>
        <w:t xml:space="preserve">What replaces the Real is </w:t>
      </w:r>
      <w:r w:rsidRPr="000F23A6">
        <w:rPr>
          <w:rFonts w:hint="eastAsia"/>
          <w:u w:val="single"/>
          <w:lang w:eastAsia="zh-CN"/>
        </w:rPr>
        <w:t>The Eye of War</w:t>
      </w:r>
      <w:r>
        <w:rPr>
          <w:rFonts w:hint="eastAsia"/>
          <w:lang w:eastAsia="zh-CN"/>
        </w:rPr>
        <w:t xml:space="preserve">, the oppressed live under the </w:t>
      </w:r>
      <w:r>
        <w:rPr>
          <w:rFonts w:hint="eastAsia"/>
          <w:u w:val="single"/>
          <w:lang w:eastAsia="zh-CN"/>
        </w:rPr>
        <w:t>Global Imperium of Targeting</w:t>
      </w:r>
      <w:r>
        <w:rPr>
          <w:rFonts w:hint="eastAsia"/>
          <w:lang w:eastAsia="zh-CN"/>
        </w:rPr>
        <w:t xml:space="preserve"> condemning them to </w:t>
      </w:r>
      <w:r>
        <w:rPr>
          <w:rFonts w:hint="eastAsia"/>
          <w:u w:val="single"/>
          <w:lang w:eastAsia="zh-CN"/>
        </w:rPr>
        <w:t>infinite and pre-planned war.</w:t>
      </w:r>
    </w:p>
    <w:p w14:paraId="4AA57BB3" w14:textId="77777777" w:rsidR="00527F7B" w:rsidRPr="00150860" w:rsidRDefault="00527F7B" w:rsidP="00527F7B">
      <w:pPr>
        <w:rPr>
          <w:rFonts w:eastAsiaTheme="minorEastAsia"/>
          <w:sz w:val="16"/>
          <w:szCs w:val="16"/>
          <w:lang w:eastAsia="zh-CN"/>
        </w:rPr>
      </w:pPr>
      <w:r w:rsidRPr="000F23A6">
        <w:rPr>
          <w:rStyle w:val="Style13ptBold"/>
        </w:rPr>
        <w:t>Öber</w:t>
      </w:r>
      <w:r>
        <w:rPr>
          <w:rStyle w:val="Style13ptBold"/>
          <w:rFonts w:hint="eastAsia"/>
          <w:lang w:eastAsia="zh-CN"/>
        </w:rPr>
        <w:t xml:space="preserve">g 19 </w:t>
      </w:r>
      <w:r>
        <w:rPr>
          <w:rFonts w:hint="eastAsia"/>
          <w:sz w:val="16"/>
          <w:szCs w:val="16"/>
          <w:lang w:eastAsia="zh-CN"/>
        </w:rPr>
        <w:t xml:space="preserve">[Dan </w:t>
      </w:r>
      <w:r>
        <w:rPr>
          <w:sz w:val="16"/>
          <w:szCs w:val="16"/>
          <w:lang w:eastAsia="zh-CN"/>
        </w:rPr>
        <w:t>Öber</w:t>
      </w:r>
      <w:r>
        <w:rPr>
          <w:rFonts w:hint="eastAsia"/>
          <w:sz w:val="16"/>
          <w:szCs w:val="16"/>
          <w:lang w:eastAsia="zh-CN"/>
        </w:rPr>
        <w:t>g</w:t>
      </w:r>
      <w:r>
        <w:rPr>
          <w:sz w:val="16"/>
          <w:szCs w:val="16"/>
          <w:lang w:eastAsia="zh-CN"/>
        </w:rPr>
        <w:t>,</w:t>
      </w:r>
      <w:r>
        <w:rPr>
          <w:rFonts w:hint="eastAsia"/>
          <w:sz w:val="16"/>
          <w:szCs w:val="16"/>
          <w:lang w:eastAsia="zh-CN"/>
        </w:rPr>
        <w:t xml:space="preserve"> </w:t>
      </w:r>
      <w:r>
        <w:rPr>
          <w:sz w:val="16"/>
          <w:szCs w:val="16"/>
          <w:lang w:eastAsia="zh-CN"/>
        </w:rPr>
        <w:t>Associate Professor of War Studies at the Swedish Defence University</w:t>
      </w:r>
      <w:r>
        <w:rPr>
          <w:rFonts w:hint="eastAsia"/>
          <w:sz w:val="16"/>
          <w:szCs w:val="16"/>
          <w:lang w:eastAsia="zh-CN"/>
        </w:rPr>
        <w:t>,</w:t>
      </w:r>
      <w:r>
        <w:rPr>
          <w:sz w:val="16"/>
          <w:szCs w:val="16"/>
          <w:lang w:eastAsia="zh-CN"/>
        </w:rPr>
        <w:t xml:space="preserve"> 1-13-2019, "Requiem for the Battlefield," Disorder Of Things, </w:t>
      </w:r>
      <w:r w:rsidRPr="000F23A6">
        <w:rPr>
          <w:sz w:val="16"/>
          <w:szCs w:val="16"/>
          <w:lang w:eastAsia="zh-CN"/>
        </w:rPr>
        <w:t>https://thedisorderofthings.com/2019/01/13/requiem-for-the-battlefield/</w:t>
      </w:r>
      <w:r w:rsidRPr="000F23A6">
        <w:rPr>
          <w:rFonts w:hint="eastAsia"/>
          <w:sz w:val="16"/>
          <w:szCs w:val="16"/>
          <w:lang w:eastAsia="zh-CN"/>
        </w:rPr>
        <w:t>]/</w:t>
      </w:r>
      <w:r>
        <w:rPr>
          <w:rFonts w:ascii="Microsoft YaHei" w:eastAsia="Microsoft YaHei" w:hAnsi="Microsoft YaHei" w:cs="Microsoft YaHei" w:hint="eastAsia"/>
          <w:sz w:val="16"/>
          <w:szCs w:val="16"/>
          <w:lang w:eastAsia="zh-CN"/>
        </w:rPr>
        <w:t>陈静值</w:t>
      </w:r>
    </w:p>
    <w:p w14:paraId="498756AF" w14:textId="77777777" w:rsidR="00527F7B" w:rsidRPr="008646C1" w:rsidRDefault="00527F7B" w:rsidP="00527F7B">
      <w:pPr>
        <w:rPr>
          <w:sz w:val="16"/>
        </w:rPr>
      </w:pPr>
      <w:r w:rsidRPr="008646C1">
        <w:rPr>
          <w:highlight w:val="cyan"/>
          <w:u w:val="single"/>
        </w:rPr>
        <w:lastRenderedPageBreak/>
        <w:t xml:space="preserve">In </w:t>
      </w:r>
      <w:r w:rsidRPr="008646C1">
        <w:rPr>
          <w:u w:val="single"/>
        </w:rPr>
        <w:t>the</w:t>
      </w:r>
      <w:r w:rsidRPr="00476596">
        <w:rPr>
          <w:u w:val="single"/>
        </w:rPr>
        <w:t xml:space="preserve"> final chapter of </w:t>
      </w:r>
      <w:r w:rsidRPr="00102ED6">
        <w:rPr>
          <w:rStyle w:val="Emphasis"/>
          <w:highlight w:val="cyan"/>
        </w:rPr>
        <w:t>The Eye of War</w:t>
      </w:r>
      <w:r w:rsidRPr="008646C1">
        <w:rPr>
          <w:highlight w:val="cyan"/>
          <w:u w:val="single"/>
        </w:rPr>
        <w:t xml:space="preserve"> we encounter a battlefield that is spatially and temporally boundless</w:t>
      </w:r>
      <w:r w:rsidRPr="008646C1">
        <w:rPr>
          <w:sz w:val="16"/>
        </w:rPr>
        <w:t xml:space="preserve">, what the author calls </w:t>
      </w:r>
      <w:r w:rsidRPr="00102ED6">
        <w:rPr>
          <w:highlight w:val="cyan"/>
          <w:u w:val="single"/>
        </w:rPr>
        <w:t>a</w:t>
      </w:r>
      <w:r w:rsidRPr="008646C1">
        <w:rPr>
          <w:sz w:val="16"/>
        </w:rPr>
        <w:t xml:space="preserve"> “</w:t>
      </w:r>
      <w:r w:rsidRPr="00102ED6">
        <w:rPr>
          <w:rStyle w:val="Emphasis"/>
          <w:highlight w:val="cyan"/>
        </w:rPr>
        <w:t>Global Imperium of Targeting</w:t>
      </w:r>
      <w:r w:rsidRPr="008646C1">
        <w:rPr>
          <w:sz w:val="16"/>
        </w:rPr>
        <w:t>”. What relationship between targeteer and target characterises this limitless battlefield? I will end by briefly introducing two alienating reference points that I have discussed elsewhere: the operational environment and the battle-rhythm as examples of a military modelling of space and time.</w:t>
      </w:r>
    </w:p>
    <w:p w14:paraId="6815444C" w14:textId="77777777" w:rsidR="00527F7B" w:rsidRPr="008646C1" w:rsidRDefault="00527F7B" w:rsidP="00527F7B">
      <w:pPr>
        <w:rPr>
          <w:sz w:val="16"/>
        </w:rPr>
      </w:pPr>
      <w:r w:rsidRPr="008646C1">
        <w:rPr>
          <w:highlight w:val="cyan"/>
          <w:u w:val="single"/>
        </w:rPr>
        <w:t>According to the military imaginary,</w:t>
      </w:r>
      <w:r w:rsidRPr="00102ED6">
        <w:rPr>
          <w:u w:val="single"/>
        </w:rPr>
        <w:t xml:space="preserve"> </w:t>
      </w:r>
      <w:r w:rsidRPr="00102ED6">
        <w:t>the operational environment</w:t>
      </w:r>
      <w:r w:rsidRPr="00822323">
        <w:rPr>
          <w:u w:val="single"/>
        </w:rPr>
        <w:t xml:space="preserve"> </w:t>
      </w:r>
      <w:r w:rsidRPr="008646C1">
        <w:rPr>
          <w:sz w:val="16"/>
        </w:rPr>
        <w:t>consists of: ‘the composite of the conditions, circumstances, and influences that affect the employment of military capabilities’ (see military doctrine). This term</w:t>
      </w:r>
      <w:r w:rsidRPr="00822323">
        <w:rPr>
          <w:u w:val="single"/>
        </w:rPr>
        <w:t xml:space="preserve"> </w:t>
      </w:r>
      <w:r w:rsidRPr="008646C1">
        <w:rPr>
          <w:highlight w:val="cyan"/>
          <w:u w:val="single"/>
        </w:rPr>
        <w:t>imposes a set of spatial relations</w:t>
      </w:r>
      <w:r w:rsidRPr="00822323">
        <w:rPr>
          <w:u w:val="single"/>
        </w:rPr>
        <w:t xml:space="preserve"> that are </w:t>
      </w:r>
      <w:r w:rsidRPr="008646C1">
        <w:rPr>
          <w:highlight w:val="cyan"/>
          <w:u w:val="single"/>
        </w:rPr>
        <w:t>conditioned through</w:t>
      </w:r>
      <w:r w:rsidRPr="00822323">
        <w:rPr>
          <w:u w:val="single"/>
        </w:rPr>
        <w:t xml:space="preserve"> military concepts and functions: logistical routes and lines of communication, the range of weapon-platforms, perceived centres of gravity, the margining of targets, their weaponeering, </w:t>
      </w:r>
      <w:r w:rsidRPr="008646C1">
        <w:rPr>
          <w:sz w:val="16"/>
        </w:rPr>
        <w:t xml:space="preserve">and so forth. </w:t>
      </w:r>
      <w:r w:rsidRPr="00822323">
        <w:rPr>
          <w:u w:val="single"/>
        </w:rPr>
        <w:t xml:space="preserve">This spatial concept transmits relations through </w:t>
      </w:r>
      <w:r w:rsidRPr="008646C1">
        <w:rPr>
          <w:highlight w:val="cyan"/>
          <w:u w:val="single"/>
        </w:rPr>
        <w:t>reductive doctrinal denominators</w:t>
      </w:r>
      <w:r w:rsidRPr="00822323">
        <w:rPr>
          <w:u w:val="single"/>
        </w:rPr>
        <w:t xml:space="preserve"> such as “target-sets”, “undesirable systems” or “future end-states,”</w:t>
      </w:r>
      <w:r w:rsidRPr="008646C1">
        <w:rPr>
          <w:sz w:val="16"/>
        </w:rPr>
        <w:t xml:space="preserve"> often visualised through PowerPoints.</w:t>
      </w:r>
    </w:p>
    <w:p w14:paraId="12EA17D1" w14:textId="77777777" w:rsidR="00527F7B" w:rsidRPr="008646C1" w:rsidRDefault="00527F7B" w:rsidP="00527F7B">
      <w:pPr>
        <w:rPr>
          <w:sz w:val="16"/>
        </w:rPr>
      </w:pPr>
      <w:r w:rsidRPr="008646C1">
        <w:rPr>
          <w:highlight w:val="cyan"/>
          <w:u w:val="single"/>
        </w:rPr>
        <w:t>Corresponding to</w:t>
      </w:r>
      <w:r w:rsidRPr="008646C1">
        <w:rPr>
          <w:sz w:val="16"/>
          <w:szCs w:val="16"/>
        </w:rPr>
        <w:t xml:space="preserve"> the</w:t>
      </w:r>
      <w:r w:rsidRPr="008646C1">
        <w:rPr>
          <w:sz w:val="16"/>
        </w:rPr>
        <w:t xml:space="preserve"> remits of </w:t>
      </w:r>
      <w:r w:rsidRPr="00B44F50">
        <w:rPr>
          <w:u w:val="single"/>
        </w:rPr>
        <w:t xml:space="preserve">the </w:t>
      </w:r>
      <w:r w:rsidRPr="008646C1">
        <w:rPr>
          <w:highlight w:val="cyan"/>
          <w:u w:val="single"/>
        </w:rPr>
        <w:t>operational environment, the ‘battle rhythm’</w:t>
      </w:r>
      <w:r w:rsidRPr="00B44F50">
        <w:rPr>
          <w:u w:val="single"/>
        </w:rPr>
        <w:t xml:space="preserve"> is the ‘combination of procedures, processes, and actions which </w:t>
      </w:r>
      <w:r w:rsidRPr="008646C1">
        <w:rPr>
          <w:highlight w:val="cyan"/>
          <w:u w:val="single"/>
        </w:rPr>
        <w:t>facilitates extended continuous operations’</w:t>
      </w:r>
      <w:r w:rsidRPr="008646C1">
        <w:rPr>
          <w:sz w:val="16"/>
        </w:rPr>
        <w:t xml:space="preserve">. </w:t>
      </w:r>
      <w:r w:rsidRPr="00B44F50">
        <w:rPr>
          <w:u w:val="single"/>
        </w:rPr>
        <w:t>It is</w:t>
      </w:r>
      <w:r w:rsidRPr="008646C1">
        <w:rPr>
          <w:sz w:val="16"/>
        </w:rPr>
        <w:t xml:space="preserve"> synchronised zulu-time: </w:t>
      </w:r>
      <w:r w:rsidRPr="008646C1">
        <w:rPr>
          <w:highlight w:val="cyan"/>
          <w:u w:val="single"/>
        </w:rPr>
        <w:t xml:space="preserve">a </w:t>
      </w:r>
      <w:r w:rsidRPr="000F23A6">
        <w:rPr>
          <w:u w:val="single"/>
        </w:rPr>
        <w:t xml:space="preserve">coordinated </w:t>
      </w:r>
      <w:r w:rsidRPr="008646C1">
        <w:rPr>
          <w:highlight w:val="cyan"/>
          <w:u w:val="single"/>
        </w:rPr>
        <w:t xml:space="preserve">24 hour universal </w:t>
      </w:r>
      <w:r w:rsidRPr="000F23A6">
        <w:rPr>
          <w:highlight w:val="cyan"/>
          <w:u w:val="single"/>
        </w:rPr>
        <w:t xml:space="preserve">clock </w:t>
      </w:r>
      <w:r w:rsidRPr="000F23A6">
        <w:rPr>
          <w:u w:val="single"/>
        </w:rPr>
        <w:t xml:space="preserve">time </w:t>
      </w:r>
      <w:r w:rsidRPr="000F23A6">
        <w:rPr>
          <w:highlight w:val="cyan"/>
          <w:u w:val="single"/>
        </w:rPr>
        <w:t>e</w:t>
      </w:r>
      <w:r w:rsidRPr="008646C1">
        <w:rPr>
          <w:highlight w:val="cyan"/>
          <w:u w:val="single"/>
        </w:rPr>
        <w:t>nabling warfare to endure in</w:t>
      </w:r>
      <w:r w:rsidRPr="00B44F50">
        <w:rPr>
          <w:u w:val="single"/>
        </w:rPr>
        <w:t xml:space="preserve"> real-time</w:t>
      </w:r>
      <w:r w:rsidRPr="008646C1">
        <w:rPr>
          <w:sz w:val="16"/>
        </w:rPr>
        <w:t xml:space="preserve"> and coordinate fires and manoeuvres into tactical effects. </w:t>
      </w:r>
      <w:r w:rsidRPr="008646C1">
        <w:rPr>
          <w:u w:val="single"/>
        </w:rPr>
        <w:t xml:space="preserve">The battle-rhythm is </w:t>
      </w:r>
      <w:r w:rsidRPr="008646C1">
        <w:rPr>
          <w:highlight w:val="cyan"/>
          <w:u w:val="single"/>
        </w:rPr>
        <w:t>anticipatory</w:t>
      </w:r>
      <w:r w:rsidRPr="008646C1">
        <w:rPr>
          <w:u w:val="single"/>
        </w:rPr>
        <w:t>, relating to ideas of dynamic actions</w:t>
      </w:r>
      <w:r w:rsidRPr="008646C1">
        <w:rPr>
          <w:sz w:val="16"/>
        </w:rPr>
        <w:t>, particularly in so called dynamic targeting.</w:t>
      </w:r>
      <w:r w:rsidRPr="008646C1">
        <w:rPr>
          <w:u w:val="single"/>
        </w:rPr>
        <w:t xml:space="preserve"> But it is also </w:t>
      </w:r>
      <w:r w:rsidRPr="008646C1">
        <w:rPr>
          <w:highlight w:val="cyan"/>
          <w:u w:val="single"/>
        </w:rPr>
        <w:t>pre-planned</w:t>
      </w:r>
      <w:r w:rsidRPr="008646C1">
        <w:rPr>
          <w:u w:val="single"/>
        </w:rPr>
        <w:t xml:space="preserve"> as it </w:t>
      </w:r>
      <w:r w:rsidRPr="008646C1">
        <w:rPr>
          <w:highlight w:val="cyan"/>
          <w:u w:val="single"/>
        </w:rPr>
        <w:t xml:space="preserve">forecasts and codes </w:t>
      </w:r>
      <w:r w:rsidRPr="008646C1">
        <w:rPr>
          <w:u w:val="single"/>
        </w:rPr>
        <w:t xml:space="preserve">future </w:t>
      </w:r>
      <w:r w:rsidRPr="008646C1">
        <w:rPr>
          <w:highlight w:val="cyan"/>
          <w:u w:val="single"/>
        </w:rPr>
        <w:t xml:space="preserve">time to shape its unfolding </w:t>
      </w:r>
      <w:r w:rsidRPr="00102ED6">
        <w:rPr>
          <w:u w:val="single"/>
        </w:rPr>
        <w:t xml:space="preserve">and becoming </w:t>
      </w:r>
      <w:r w:rsidRPr="008646C1">
        <w:rPr>
          <w:highlight w:val="cyan"/>
          <w:u w:val="single"/>
        </w:rPr>
        <w:t>in accordance with the preparation and execution of warfare</w:t>
      </w:r>
      <w:r w:rsidRPr="008646C1">
        <w:rPr>
          <w:sz w:val="16"/>
          <w:highlight w:val="cyan"/>
        </w:rPr>
        <w:t>.</w:t>
      </w:r>
    </w:p>
    <w:p w14:paraId="39A0583C" w14:textId="77777777" w:rsidR="00527F7B" w:rsidRDefault="00527F7B" w:rsidP="00527F7B">
      <w:r>
        <w:t>[[IMAGE OMITTED]]</w:t>
      </w:r>
    </w:p>
    <w:p w14:paraId="5765CF2F" w14:textId="77777777" w:rsidR="00527F7B" w:rsidRPr="008646C1" w:rsidRDefault="00527F7B" w:rsidP="00527F7B">
      <w:pPr>
        <w:rPr>
          <w:sz w:val="16"/>
        </w:rPr>
      </w:pPr>
      <w:r w:rsidRPr="008646C1">
        <w:rPr>
          <w:sz w:val="16"/>
        </w:rPr>
        <w:t xml:space="preserve">So, as </w:t>
      </w:r>
      <w:r w:rsidRPr="008646C1">
        <w:rPr>
          <w:highlight w:val="cyan"/>
          <w:u w:val="single"/>
        </w:rPr>
        <w:t>the traditional battlefield and its conceptualisation</w:t>
      </w:r>
      <w:r w:rsidRPr="008646C1">
        <w:rPr>
          <w:sz w:val="16"/>
        </w:rPr>
        <w:t xml:space="preserve"> and contestation by crossbowmen and arquebusiers alike </w:t>
      </w:r>
      <w:r w:rsidRPr="00102ED6">
        <w:rPr>
          <w:rStyle w:val="Emphasis"/>
          <w:highlight w:val="cyan"/>
        </w:rPr>
        <w:t>disappears</w:t>
      </w:r>
      <w:r w:rsidRPr="008646C1">
        <w:rPr>
          <w:u w:val="single"/>
        </w:rPr>
        <w:t xml:space="preserve"> due to the operationalisation of a martial gaze</w:t>
      </w:r>
      <w:r w:rsidRPr="008646C1">
        <w:rPr>
          <w:sz w:val="16"/>
        </w:rPr>
        <w:t xml:space="preserve">, </w:t>
      </w:r>
      <w:r w:rsidRPr="00102ED6">
        <w:rPr>
          <w:rStyle w:val="Emphasis"/>
          <w:highlight w:val="cyan"/>
        </w:rPr>
        <w:t>what reappears is an abstract model of military space/time</w:t>
      </w:r>
      <w:r w:rsidRPr="008646C1">
        <w:rPr>
          <w:sz w:val="16"/>
        </w:rPr>
        <w:t xml:space="preserve">. This model perceives of the battlefield as that which facilitates military capabilities as extended operations as it targets for action. This means, I think, that </w:t>
      </w:r>
      <w:r w:rsidRPr="008646C1">
        <w:rPr>
          <w:highlight w:val="cyan"/>
          <w:u w:val="single"/>
        </w:rPr>
        <w:t xml:space="preserve">in </w:t>
      </w:r>
      <w:r w:rsidRPr="008646C1">
        <w:rPr>
          <w:u w:val="single"/>
        </w:rPr>
        <w:t xml:space="preserve">the Global Imperium of Targeting that </w:t>
      </w:r>
      <w:r w:rsidRPr="008646C1">
        <w:rPr>
          <w:highlight w:val="cyan"/>
          <w:u w:val="single"/>
        </w:rPr>
        <w:t>The Eye of War</w:t>
      </w:r>
      <w:r w:rsidRPr="008646C1">
        <w:rPr>
          <w:u w:val="single"/>
        </w:rPr>
        <w:t xml:space="preserve"> portrays</w:t>
      </w:r>
      <w:r w:rsidRPr="008646C1">
        <w:rPr>
          <w:sz w:val="16"/>
        </w:rPr>
        <w:t xml:space="preserve">, the soldiers embodying the martial gaze assumes the roles of managers over our world as if it were this abstract and homogenous space/time. This points to </w:t>
      </w:r>
      <w:r w:rsidRPr="00102ED6">
        <w:rPr>
          <w:highlight w:val="cyan"/>
          <w:u w:val="single"/>
        </w:rPr>
        <w:t>a world</w:t>
      </w:r>
      <w:r w:rsidRPr="008646C1">
        <w:rPr>
          <w:u w:val="single"/>
        </w:rPr>
        <w:t xml:space="preserve"> that </w:t>
      </w:r>
      <w:r w:rsidRPr="00102ED6">
        <w:rPr>
          <w:highlight w:val="cyan"/>
          <w:u w:val="single"/>
        </w:rPr>
        <w:t>is</w:t>
      </w:r>
      <w:r w:rsidRPr="008646C1">
        <w:rPr>
          <w:u w:val="single"/>
        </w:rPr>
        <w:t xml:space="preserve"> indeed, </w:t>
      </w:r>
      <w:r w:rsidRPr="00102ED6">
        <w:rPr>
          <w:highlight w:val="cyan"/>
          <w:u w:val="single"/>
        </w:rPr>
        <w:t>a ‘</w:t>
      </w:r>
      <w:r w:rsidRPr="00102ED6">
        <w:rPr>
          <w:rStyle w:val="Emphasis"/>
          <w:highlight w:val="cyan"/>
        </w:rPr>
        <w:t>battlespace in potentia</w:t>
      </w:r>
      <w:r w:rsidRPr="00102ED6">
        <w:rPr>
          <w:highlight w:val="cyan"/>
          <w:u w:val="single"/>
        </w:rPr>
        <w:t>’ watched over by ‘</w:t>
      </w:r>
      <w:r w:rsidRPr="00102ED6">
        <w:rPr>
          <w:rStyle w:val="Emphasis"/>
          <w:highlight w:val="cyan"/>
        </w:rPr>
        <w:t>glacially indifferent machines</w:t>
      </w:r>
      <w:r w:rsidRPr="008646C1">
        <w:rPr>
          <w:u w:val="single"/>
        </w:rPr>
        <w:t>’</w:t>
      </w:r>
      <w:r w:rsidRPr="008646C1">
        <w:rPr>
          <w:sz w:val="16"/>
        </w:rPr>
        <w:t>, as the author so eloquently puts it. However, it also points to the role of the military imaginary which oversees this gaze and which refines the modelling of space and time to impose a point of view on that which it sees.</w:t>
      </w:r>
    </w:p>
    <w:p w14:paraId="77CA32A9" w14:textId="77777777" w:rsidR="00527F7B" w:rsidRDefault="00527F7B" w:rsidP="00527F7B">
      <w:pPr>
        <w:rPr>
          <w:rFonts w:eastAsiaTheme="minorEastAsia"/>
          <w:u w:val="single"/>
          <w:lang w:eastAsia="zh-CN"/>
        </w:rPr>
      </w:pPr>
      <w:r w:rsidRPr="008646C1">
        <w:rPr>
          <w:sz w:val="16"/>
        </w:rPr>
        <w:t xml:space="preserve">In short, </w:t>
      </w:r>
      <w:r w:rsidRPr="008646C1">
        <w:rPr>
          <w:u w:val="single"/>
        </w:rPr>
        <w:t xml:space="preserve">the traditional battlefield may be dead, but </w:t>
      </w:r>
      <w:r w:rsidRPr="00102ED6">
        <w:rPr>
          <w:highlight w:val="cyan"/>
          <w:u w:val="single"/>
        </w:rPr>
        <w:t xml:space="preserve">we continue to live under the eye of its operational </w:t>
      </w:r>
      <w:r w:rsidRPr="009874C3">
        <w:rPr>
          <w:highlight w:val="cyan"/>
          <w:u w:val="single"/>
        </w:rPr>
        <w:t>model</w:t>
      </w:r>
      <w:r>
        <w:rPr>
          <w:rFonts w:eastAsiaTheme="minorEastAsia"/>
          <w:u w:val="single"/>
          <w:lang w:eastAsia="zh-CN"/>
        </w:rPr>
        <w:tab/>
      </w:r>
      <w:r w:rsidRPr="008646C1">
        <w:rPr>
          <w:u w:val="single"/>
        </w:rPr>
        <w:t>.</w:t>
      </w:r>
    </w:p>
    <w:p w14:paraId="4F647096" w14:textId="77777777" w:rsidR="00AA6B75" w:rsidRPr="00AA6B75" w:rsidRDefault="00AA6B75" w:rsidP="00AA6B75"/>
    <w:p w14:paraId="350B7BD1" w14:textId="77777777" w:rsidR="00F66831" w:rsidRPr="00F66831" w:rsidRDefault="00F66831" w:rsidP="00F66831">
      <w:pPr>
        <w:rPr>
          <w:sz w:val="16"/>
        </w:rPr>
      </w:pPr>
    </w:p>
    <w:p w14:paraId="0EAFF138" w14:textId="3EC4804B" w:rsidR="00F66831" w:rsidRDefault="00F66831" w:rsidP="00F66831">
      <w:pPr>
        <w:pStyle w:val="Heading3"/>
      </w:pPr>
      <w:r>
        <w:lastRenderedPageBreak/>
        <w:t>Alt</w:t>
      </w:r>
    </w:p>
    <w:p w14:paraId="7974BD9F" w14:textId="77777777" w:rsidR="00F66831" w:rsidRDefault="00F66831" w:rsidP="00F66831">
      <w:pPr>
        <w:pStyle w:val="Heading4"/>
      </w:pPr>
      <w:r>
        <w:t xml:space="preserve">Embrace </w:t>
      </w:r>
      <w:r>
        <w:rPr>
          <w:u w:val="single"/>
        </w:rPr>
        <w:t>Ex Nihilo</w:t>
      </w:r>
      <w:r>
        <w:t xml:space="preserve">, an </w:t>
      </w:r>
      <w:r>
        <w:rPr>
          <w:u w:val="single"/>
        </w:rPr>
        <w:t>anti-humanist</w:t>
      </w:r>
      <w:r>
        <w:t xml:space="preserve"> black praxis that rejects the idea of a solution.</w:t>
      </w:r>
    </w:p>
    <w:p w14:paraId="0E9B6FC8" w14:textId="77777777" w:rsidR="00F66831" w:rsidRPr="00C674BF" w:rsidRDefault="00F66831" w:rsidP="00F66831">
      <w:pPr>
        <w:rPr>
          <w:rStyle w:val="Style13ptBold"/>
          <w:rFonts w:eastAsiaTheme="minorEastAsia"/>
          <w:b w:val="0"/>
          <w:bCs w:val="0"/>
          <w:sz w:val="22"/>
          <w:lang w:eastAsia="zh-CN"/>
        </w:rPr>
      </w:pPr>
      <w:r>
        <w:rPr>
          <w:rStyle w:val="Style13ptBold"/>
        </w:rPr>
        <w:t xml:space="preserve">Gillespie 20 </w:t>
      </w:r>
      <w:r w:rsidRPr="00E36029">
        <w:rPr>
          <w:sz w:val="16"/>
          <w:szCs w:val="16"/>
        </w:rPr>
        <w:t xml:space="preserve">[John Gillespie Jr., 10-9-2020, "Ex nihilo", Mumble Theory, </w:t>
      </w:r>
      <w:hyperlink r:id="rId17" w:history="1">
        <w:r w:rsidRPr="00E36029">
          <w:rPr>
            <w:rStyle w:val="Hyperlink"/>
            <w:sz w:val="16"/>
            <w:szCs w:val="16"/>
          </w:rPr>
          <w:t>https://mumbletheory.com/2020/10/09/ex-nihilo/]//</w:t>
        </w:r>
      </w:hyperlink>
      <w:r w:rsidRPr="00E36029">
        <w:rPr>
          <w:rFonts w:eastAsiaTheme="minorEastAsia" w:hint="eastAsia"/>
          <w:sz w:val="16"/>
          <w:szCs w:val="16"/>
          <w:lang w:eastAsia="zh-CN"/>
        </w:rPr>
        <w:t>陈静植</w:t>
      </w:r>
    </w:p>
    <w:p w14:paraId="7C1BF83C" w14:textId="77777777" w:rsidR="00F66831" w:rsidRPr="00C24F34" w:rsidRDefault="00F66831" w:rsidP="00F66831">
      <w:pPr>
        <w:rPr>
          <w:sz w:val="16"/>
        </w:rPr>
      </w:pPr>
      <w:r w:rsidRPr="00512144">
        <w:rPr>
          <w:u w:val="single"/>
        </w:rPr>
        <w:t xml:space="preserve">Indeed, </w:t>
      </w:r>
      <w:r w:rsidRPr="00C24F34">
        <w:rPr>
          <w:highlight w:val="cyan"/>
          <w:u w:val="single"/>
        </w:rPr>
        <w:t>it was Man</w:t>
      </w:r>
      <w:r w:rsidRPr="00512144">
        <w:rPr>
          <w:u w:val="single"/>
        </w:rPr>
        <w:t xml:space="preserve">, the Rational Man </w:t>
      </w:r>
      <w:r w:rsidRPr="00C24F34">
        <w:rPr>
          <w:highlight w:val="cyan"/>
          <w:u w:val="single"/>
        </w:rPr>
        <w:t>in its genre-specific European construction, that socially instituted as “natural”</w:t>
      </w:r>
      <w:r w:rsidRPr="00C24F34">
        <w:rPr>
          <w:sz w:val="16"/>
        </w:rPr>
        <w:t xml:space="preserve"> the Negro the irrational body void of Being par-excellence, or as systematically placed at the bottommost regions of the new onto-epistemic hierarchy of Being[xxxii]. </w:t>
      </w:r>
      <w:r w:rsidRPr="00512144">
        <w:rPr>
          <w:u w:val="single"/>
        </w:rPr>
        <w:t xml:space="preserve">Therefore, </w:t>
      </w:r>
      <w:r w:rsidRPr="00C24F34">
        <w:rPr>
          <w:highlight w:val="cyan"/>
          <w:u w:val="single"/>
        </w:rPr>
        <w:t>the Black became the signification of</w:t>
      </w:r>
      <w:r w:rsidRPr="00512144">
        <w:rPr>
          <w:u w:val="single"/>
        </w:rPr>
        <w:t xml:space="preserve"> “the </w:t>
      </w:r>
      <w:r w:rsidRPr="00C24F34">
        <w:rPr>
          <w:highlight w:val="cyan"/>
          <w:u w:val="single"/>
        </w:rPr>
        <w:t xml:space="preserve">qualitative discontinuity in the homogeneous </w:t>
      </w:r>
      <w:r w:rsidRPr="00C24F34">
        <w:rPr>
          <w:u w:val="single"/>
        </w:rPr>
        <w:t>universe of</w:t>
      </w:r>
      <w:r w:rsidRPr="00512144">
        <w:rPr>
          <w:u w:val="single"/>
        </w:rPr>
        <w:t xml:space="preserve"> the </w:t>
      </w:r>
      <w:r w:rsidRPr="00C24F34">
        <w:rPr>
          <w:u w:val="single"/>
        </w:rPr>
        <w:t xml:space="preserve">ontological substructure of natural </w:t>
      </w:r>
      <w:r w:rsidRPr="00C24F34">
        <w:rPr>
          <w:highlight w:val="cyan"/>
          <w:u w:val="single"/>
        </w:rPr>
        <w:t>multiples</w:t>
      </w:r>
      <w:r w:rsidRPr="00512144">
        <w:rPr>
          <w:u w:val="single"/>
        </w:rPr>
        <w:t>,”</w:t>
      </w:r>
      <w:r w:rsidRPr="00C24F34">
        <w:rPr>
          <w:sz w:val="16"/>
        </w:rPr>
        <w:t xml:space="preserve">[xxxiii] </w:t>
      </w:r>
      <w:r w:rsidRPr="00512144">
        <w:rPr>
          <w:u w:val="single"/>
        </w:rPr>
        <w:t xml:space="preserve">from </w:t>
      </w:r>
      <w:r w:rsidRPr="00C24F34">
        <w:rPr>
          <w:highlight w:val="cyan"/>
          <w:u w:val="single"/>
        </w:rPr>
        <w:t>within the set of Humanity.</w:t>
      </w:r>
      <w:r w:rsidRPr="00512144">
        <w:rPr>
          <w:u w:val="single"/>
        </w:rPr>
        <w:t xml:space="preserve"> It is </w:t>
      </w:r>
      <w:r w:rsidRPr="00C24F34">
        <w:rPr>
          <w:highlight w:val="cyan"/>
          <w:u w:val="single"/>
        </w:rPr>
        <w:t>this ontological schema of natural multiples</w:t>
      </w:r>
      <w:r w:rsidRPr="00512144">
        <w:rPr>
          <w:u w:val="single"/>
        </w:rPr>
        <w:t xml:space="preserve">, or more simply, the metaphysics produced by Man and the now multicultural milieu of Man’s historically situated naturalism that </w:t>
      </w:r>
      <w:r w:rsidRPr="00C24F34">
        <w:rPr>
          <w:highlight w:val="cyan"/>
          <w:u w:val="single"/>
        </w:rPr>
        <w:t>provides the legitimating apparatus for the gratuitous exploitation of the Black body</w:t>
      </w:r>
      <w:r w:rsidRPr="00C24F34">
        <w:rPr>
          <w:sz w:val="16"/>
        </w:rPr>
        <w:t xml:space="preserve">. The situation as such is such that, </w:t>
      </w:r>
      <w:r w:rsidRPr="00C24F34">
        <w:rPr>
          <w:u w:val="single"/>
        </w:rPr>
        <w:t>“</w:t>
      </w:r>
      <w:r w:rsidRPr="00C674BF">
        <w:rPr>
          <w:rStyle w:val="Emphasis"/>
          <w:highlight w:val="cyan"/>
        </w:rPr>
        <w:t>The wager of infinity turns on this discontinuity</w:t>
      </w:r>
      <w:r w:rsidRPr="00C24F34">
        <w:rPr>
          <w:u w:val="single"/>
        </w:rPr>
        <w:t>,” for “</w:t>
      </w:r>
      <w:r w:rsidRPr="00C674BF">
        <w:rPr>
          <w:rStyle w:val="Emphasis"/>
          <w:highlight w:val="cyan"/>
        </w:rPr>
        <w:t xml:space="preserve">a limit ordinal </w:t>
      </w:r>
      <w:r w:rsidRPr="00C674BF">
        <w:rPr>
          <w:rStyle w:val="Emphasis"/>
        </w:rPr>
        <w:t xml:space="preserve">is the place </w:t>
      </w:r>
      <w:r w:rsidRPr="00C674BF">
        <w:rPr>
          <w:rStyle w:val="Emphasis"/>
          <w:highlight w:val="cyan"/>
        </w:rPr>
        <w:t>of the Other for the succession of same-others which belong to it</w:t>
      </w:r>
      <w:r w:rsidRPr="00C24F34">
        <w:rPr>
          <w:u w:val="single"/>
        </w:rPr>
        <w:t>.”</w:t>
      </w:r>
      <w:r w:rsidRPr="00C24F34">
        <w:rPr>
          <w:sz w:val="16"/>
        </w:rPr>
        <w:t>[xxxiv] Hence, the possibility of an infinite relation to anti-Black violence is imbricated in the actuality of the figure of Human and its successors. Alain Badiou writes:</w:t>
      </w:r>
    </w:p>
    <w:p w14:paraId="580F18EC" w14:textId="77777777" w:rsidR="00F66831" w:rsidRPr="00C24F34" w:rsidRDefault="00F66831" w:rsidP="00F66831">
      <w:pPr>
        <w:rPr>
          <w:sz w:val="16"/>
        </w:rPr>
      </w:pPr>
      <w:r w:rsidRPr="00C24F34">
        <w:rPr>
          <w:highlight w:val="cyan"/>
          <w:u w:val="single"/>
        </w:rPr>
        <w:t>In the limit ordinal, the place of alterity</w:t>
      </w:r>
      <w:r w:rsidRPr="00C24F34">
        <w:rPr>
          <w:u w:val="single"/>
        </w:rPr>
        <w:t xml:space="preserve"> (all the terms of the sequence belong to it) </w:t>
      </w:r>
      <w:r w:rsidRPr="00C24F34">
        <w:rPr>
          <w:highlight w:val="cyan"/>
          <w:u w:val="single"/>
        </w:rPr>
        <w:t>and the</w:t>
      </w:r>
      <w:r w:rsidRPr="00C24F34">
        <w:rPr>
          <w:u w:val="single"/>
        </w:rPr>
        <w:t xml:space="preserve"> point of the </w:t>
      </w:r>
      <w:r w:rsidRPr="00C24F34">
        <w:rPr>
          <w:highlight w:val="cyan"/>
          <w:u w:val="single"/>
        </w:rPr>
        <w:t>Other</w:t>
      </w:r>
      <w:r w:rsidRPr="00C24F34">
        <w:rPr>
          <w:u w:val="single"/>
        </w:rPr>
        <w:t xml:space="preserve"> (its name, a, designates an ordinal situated beyond all those which figure in the sequence) </w:t>
      </w:r>
      <w:r w:rsidRPr="00C24F34">
        <w:rPr>
          <w:highlight w:val="cyan"/>
          <w:u w:val="single"/>
        </w:rPr>
        <w:t>are fused together</w:t>
      </w:r>
      <w:r w:rsidRPr="00C24F34">
        <w:rPr>
          <w:u w:val="single"/>
        </w:rPr>
        <w:t>.</w:t>
      </w:r>
      <w:r w:rsidRPr="00C24F34">
        <w:rPr>
          <w:sz w:val="16"/>
        </w:rPr>
        <w:t xml:space="preserve"> This is why it is quite correct to name it a limit: that which gives a series both its principle of being, the one-cohesion of the multiple that it is, and its ‘ultimate’ term, the one-multiple towards which the series tends without ever reaching nor even approaching it. This fusion, at the limit, between the place of the Other and its one, referred to an initial point of being (here, </w:t>
      </w:r>
      <w:r w:rsidRPr="00C24F34">
        <w:rPr>
          <w:rFonts w:ascii="Cambria Math" w:hAnsi="Cambria Math" w:cs="Cambria Math"/>
          <w:sz w:val="16"/>
        </w:rPr>
        <w:t>∅</w:t>
      </w:r>
      <w:r w:rsidRPr="00C24F34">
        <w:rPr>
          <w:sz w:val="16"/>
        </w:rPr>
        <w:t xml:space="preserve">, the void) and a rule of passage (here, succession) is, literally, the general concept of infinity[xxxv]. </w:t>
      </w:r>
    </w:p>
    <w:p w14:paraId="563BEAC7" w14:textId="77777777" w:rsidR="00F66831" w:rsidRPr="00C24F34" w:rsidRDefault="00F66831" w:rsidP="00F66831">
      <w:pPr>
        <w:rPr>
          <w:sz w:val="16"/>
        </w:rPr>
      </w:pPr>
      <w:r w:rsidRPr="00C24F34">
        <w:rPr>
          <w:sz w:val="16"/>
        </w:rPr>
        <w:t xml:space="preserve">Thus, what we are after here in our abstraction, of the Problem of Negro and the problem of the Problem, is “the founding of [our] mundane inhabitation as a problem to the problematization of [our] own itinerary of existence,” in order to potentially reach “the elaboration of a fundamental questioning of the possible character and order of social and historical being in general.”[xxxvi] </w:t>
      </w:r>
      <w:r w:rsidRPr="00C24F34">
        <w:rPr>
          <w:highlight w:val="cyan"/>
          <w:u w:val="single"/>
        </w:rPr>
        <w:t>Black being is the corporeal embodiment of the negation of Man’s consistent reconfiguration, and the</w:t>
      </w:r>
      <w:r w:rsidRPr="00C24F34">
        <w:rPr>
          <w:u w:val="single"/>
        </w:rPr>
        <w:t xml:space="preserve"> ontological </w:t>
      </w:r>
      <w:r w:rsidRPr="00C24F34">
        <w:rPr>
          <w:highlight w:val="cyan"/>
          <w:u w:val="single"/>
        </w:rPr>
        <w:t>embodiment of the Human’s Idea/Problem parallax</w:t>
      </w:r>
      <w:r w:rsidRPr="00C24F34">
        <w:rPr>
          <w:u w:val="single"/>
        </w:rPr>
        <w:t xml:space="preserve"> – being re-invented over and over again as Problem.</w:t>
      </w:r>
      <w:r w:rsidRPr="00C24F34">
        <w:rPr>
          <w:sz w:val="16"/>
        </w:rPr>
        <w:t xml:space="preserve"> Yet, </w:t>
      </w:r>
      <w:r w:rsidRPr="00C24F34">
        <w:rPr>
          <w:u w:val="single"/>
        </w:rPr>
        <w:t xml:space="preserve">it is through affirming this structural positionality as Negro, as Problem, as Nothingness that a non-standard analysis of the Human becomes possible. </w:t>
      </w:r>
      <w:r w:rsidRPr="00C674BF">
        <w:rPr>
          <w:rStyle w:val="Emphasis"/>
          <w:highlight w:val="cyan"/>
        </w:rPr>
        <w:t>The Black is no-Thing, no-Thing non-representable, no-Thing visible yet invisible that, from within the</w:t>
      </w:r>
      <w:r w:rsidRPr="00C674BF">
        <w:rPr>
          <w:rStyle w:val="Emphasis"/>
        </w:rPr>
        <w:t xml:space="preserve"> set </w:t>
      </w:r>
      <w:r w:rsidRPr="00C674BF">
        <w:rPr>
          <w:rStyle w:val="Emphasis"/>
          <w:highlight w:val="cyan"/>
        </w:rPr>
        <w:t>schematic</w:t>
      </w:r>
      <w:r w:rsidRPr="00C674BF">
        <w:rPr>
          <w:rStyle w:val="Emphasis"/>
        </w:rPr>
        <w:t xml:space="preserve"> that </w:t>
      </w:r>
      <w:r w:rsidRPr="00C674BF">
        <w:rPr>
          <w:rStyle w:val="Emphasis"/>
          <w:highlight w:val="cyan"/>
        </w:rPr>
        <w:t>continues to structure the apparatus of Being/Knowing/Truth/Freedom</w:t>
      </w:r>
      <w:r w:rsidRPr="00C24F34">
        <w:rPr>
          <w:u w:val="single"/>
        </w:rPr>
        <w:t xml:space="preserve">, </w:t>
      </w:r>
      <w:r w:rsidRPr="00B808DE">
        <w:rPr>
          <w:u w:val="single"/>
        </w:rPr>
        <w:t>has</w:t>
      </w:r>
      <w:r w:rsidRPr="00C24F34">
        <w:rPr>
          <w:u w:val="single"/>
        </w:rPr>
        <w:t xml:space="preserve"> been </w:t>
      </w:r>
      <w:r w:rsidRPr="00B808DE">
        <w:rPr>
          <w:highlight w:val="cyan"/>
          <w:u w:val="single"/>
        </w:rPr>
        <w:t>made into Nothing due</w:t>
      </w:r>
      <w:r w:rsidRPr="00C24F34">
        <w:rPr>
          <w:u w:val="single"/>
        </w:rPr>
        <w:t xml:space="preserve"> to its positionality as “</w:t>
      </w:r>
      <w:r w:rsidRPr="00B808DE">
        <w:rPr>
          <w:highlight w:val="cyan"/>
          <w:u w:val="single"/>
        </w:rPr>
        <w:t>the position of absolute dereliction</w:t>
      </w:r>
      <w:r w:rsidRPr="00C24F34">
        <w:rPr>
          <w:u w:val="single"/>
        </w:rPr>
        <w:t>.”</w:t>
      </w:r>
      <w:r w:rsidRPr="00C24F34">
        <w:rPr>
          <w:sz w:val="16"/>
        </w:rPr>
        <w:t>[xxxvii] In this way, Blackness, like the infinite and the infinitesimal, encounters metaphysical violence as an attempt to repress the subversive uncountability of an entity which unveils the nature and madness of ontological decision. A decision which once thought can be unthought in order to rupture “the presentative homogeneity of natural being.”[xxxviii]</w:t>
      </w:r>
    </w:p>
    <w:p w14:paraId="53AAB45A" w14:textId="77777777" w:rsidR="00F66831" w:rsidRPr="00C24F34" w:rsidRDefault="00F66831" w:rsidP="00F66831">
      <w:pPr>
        <w:rPr>
          <w:sz w:val="16"/>
        </w:rPr>
      </w:pPr>
      <w:r w:rsidRPr="00B808DE">
        <w:rPr>
          <w:highlight w:val="cyan"/>
          <w:u w:val="single"/>
        </w:rPr>
        <w:t>In this invention as Nothingness, the Black reveals</w:t>
      </w:r>
      <w:r w:rsidRPr="00C24F34">
        <w:rPr>
          <w:u w:val="single"/>
        </w:rPr>
        <w:t xml:space="preserve"> that </w:t>
      </w:r>
      <w:r w:rsidRPr="00B808DE">
        <w:rPr>
          <w:highlight w:val="cyan"/>
          <w:u w:val="single"/>
        </w:rPr>
        <w:t>this</w:t>
      </w:r>
      <w:r w:rsidRPr="00C24F34">
        <w:rPr>
          <w:u w:val="single"/>
        </w:rPr>
        <w:t xml:space="preserve"> “</w:t>
      </w:r>
      <w:r w:rsidRPr="00B808DE">
        <w:rPr>
          <w:highlight w:val="cyan"/>
          <w:u w:val="single"/>
        </w:rPr>
        <w:t>discontinuity</w:t>
      </w:r>
      <w:r w:rsidRPr="00C24F34">
        <w:rPr>
          <w:u w:val="single"/>
        </w:rPr>
        <w:t xml:space="preserve"> which, founding two distinct species, </w:t>
      </w:r>
      <w:r w:rsidRPr="00B808DE">
        <w:rPr>
          <w:highlight w:val="cyan"/>
          <w:u w:val="single"/>
        </w:rPr>
        <w:t>requires legislation upon their</w:t>
      </w:r>
      <w:r w:rsidRPr="00C24F34">
        <w:rPr>
          <w:u w:val="single"/>
        </w:rPr>
        <w:t xml:space="preserve"> [Black] </w:t>
      </w:r>
      <w:r w:rsidRPr="00B808DE">
        <w:rPr>
          <w:highlight w:val="cyan"/>
          <w:u w:val="single"/>
        </w:rPr>
        <w:t>existence</w:t>
      </w:r>
      <w:r w:rsidRPr="00C24F34">
        <w:rPr>
          <w:u w:val="single"/>
        </w:rPr>
        <w:t xml:space="preserve">.”[xxxix] Furthermore, </w:t>
      </w:r>
      <w:r w:rsidRPr="00B808DE">
        <w:rPr>
          <w:highlight w:val="cyan"/>
          <w:u w:val="single"/>
        </w:rPr>
        <w:t xml:space="preserve">Blackness reveals </w:t>
      </w:r>
      <w:r w:rsidRPr="00B808DE">
        <w:rPr>
          <w:u w:val="single"/>
        </w:rPr>
        <w:t>that</w:t>
      </w:r>
      <w:r w:rsidRPr="00C24F34">
        <w:rPr>
          <w:u w:val="single"/>
        </w:rPr>
        <w:t xml:space="preserve">, under the condition of legislation – </w:t>
      </w:r>
      <w:r w:rsidRPr="00B808DE">
        <w:rPr>
          <w:u w:val="single"/>
        </w:rPr>
        <w:t>the rule and law of Man</w:t>
      </w:r>
      <w:r w:rsidRPr="00C24F34">
        <w:rPr>
          <w:u w:val="single"/>
        </w:rPr>
        <w:t xml:space="preserve"> – </w:t>
      </w:r>
      <w:r w:rsidRPr="00B808DE">
        <w:rPr>
          <w:highlight w:val="cyan"/>
          <w:u w:val="single"/>
        </w:rPr>
        <w:t>an unending, infinite relation to violence categorizes the Black as limit</w:t>
      </w:r>
      <w:r w:rsidRPr="00C24F34">
        <w:rPr>
          <w:u w:val="single"/>
        </w:rPr>
        <w:t>.</w:t>
      </w:r>
      <w:r w:rsidRPr="00C24F34">
        <w:rPr>
          <w:sz w:val="16"/>
        </w:rPr>
        <w:t xml:space="preserve"> Thus, as Sylvia Wynter so poignantly pointed out, “We cannot as a population group of African descent, wholly or partly, expect any other result but our continued degradation and global disempowerment, within the terms of our present conception of the human, Man, and the order of knowledge by means of which this conception is elaborated. As </w:t>
      </w:r>
      <w:r w:rsidRPr="00C24F34">
        <w:rPr>
          <w:u w:val="single"/>
        </w:rPr>
        <w:t>the Other to this conception of the human, the cultural messages of the order of knowledge which elaborates this conception must by necessity be hostile not only to our realization, but to our survival as a population group. It is it or us.”</w:t>
      </w:r>
      <w:r w:rsidRPr="00C24F34">
        <w:rPr>
          <w:sz w:val="16"/>
        </w:rPr>
        <w:t xml:space="preserve">[xl] </w:t>
      </w:r>
      <w:r w:rsidRPr="00B808DE">
        <w:rPr>
          <w:u w:val="single"/>
        </w:rPr>
        <w:t>These</w:t>
      </w:r>
      <w:r w:rsidRPr="00C24F34">
        <w:rPr>
          <w:u w:val="single"/>
        </w:rPr>
        <w:t xml:space="preserve"> contradictions in </w:t>
      </w:r>
      <w:r w:rsidRPr="00B808DE">
        <w:rPr>
          <w:highlight w:val="cyan"/>
          <w:u w:val="single"/>
        </w:rPr>
        <w:t>the axioms of Man makes Blackness function as an eternal paradox in the</w:t>
      </w:r>
      <w:r w:rsidRPr="00C24F34">
        <w:rPr>
          <w:u w:val="single"/>
        </w:rPr>
        <w:t xml:space="preserve"> set of </w:t>
      </w:r>
      <w:r w:rsidRPr="00B808DE">
        <w:rPr>
          <w:highlight w:val="cyan"/>
          <w:u w:val="single"/>
        </w:rPr>
        <w:t>schemata that continues to render Black being as Problem</w:t>
      </w:r>
      <w:r w:rsidRPr="00C24F34">
        <w:rPr>
          <w:u w:val="single"/>
        </w:rPr>
        <w:t>.</w:t>
      </w:r>
      <w:r w:rsidRPr="00C24F34">
        <w:rPr>
          <w:sz w:val="16"/>
        </w:rPr>
        <w:t xml:space="preserve"> </w:t>
      </w:r>
      <w:r w:rsidRPr="00C24F34">
        <w:rPr>
          <w:u w:val="single"/>
        </w:rPr>
        <w:t xml:space="preserve">Therefore </w:t>
      </w:r>
      <w:r w:rsidRPr="00B808DE">
        <w:rPr>
          <w:highlight w:val="cyan"/>
          <w:u w:val="single"/>
        </w:rPr>
        <w:t xml:space="preserve">it is not enough to transform Negative representations into Positive re-presentations </w:t>
      </w:r>
      <w:r w:rsidRPr="00B808DE">
        <w:rPr>
          <w:u w:val="single"/>
        </w:rPr>
        <w:t>in</w:t>
      </w:r>
      <w:r w:rsidRPr="00C24F34">
        <w:rPr>
          <w:u w:val="single"/>
        </w:rPr>
        <w:t xml:space="preserve"> order that the World </w:t>
      </w:r>
      <w:r w:rsidRPr="00C24F34">
        <w:rPr>
          <w:u w:val="single"/>
        </w:rPr>
        <w:lastRenderedPageBreak/>
        <w:t xml:space="preserve">may be undone; it </w:t>
      </w:r>
      <w:r w:rsidRPr="00B808DE">
        <w:rPr>
          <w:highlight w:val="cyan"/>
          <w:u w:val="single"/>
        </w:rPr>
        <w:t>is instead through destroying the entire antagonism</w:t>
      </w:r>
      <w:r w:rsidRPr="00C24F34">
        <w:rPr>
          <w:u w:val="single"/>
        </w:rPr>
        <w:t xml:space="preserve">, </w:t>
      </w:r>
      <w:r w:rsidRPr="00B808DE">
        <w:rPr>
          <w:highlight w:val="cyan"/>
          <w:u w:val="single"/>
        </w:rPr>
        <w:t>or</w:t>
      </w:r>
      <w:r w:rsidRPr="00C24F34">
        <w:rPr>
          <w:u w:val="single"/>
        </w:rPr>
        <w:t xml:space="preserve"> rather “</w:t>
      </w:r>
      <w:r w:rsidRPr="00B808DE">
        <w:rPr>
          <w:highlight w:val="cyan"/>
          <w:u w:val="single"/>
        </w:rPr>
        <w:t>the</w:t>
      </w:r>
      <w:r w:rsidRPr="00B808DE">
        <w:rPr>
          <w:u w:val="single"/>
        </w:rPr>
        <w:t xml:space="preserve"> problematic</w:t>
      </w:r>
      <w:r w:rsidRPr="00C24F34">
        <w:rPr>
          <w:u w:val="single"/>
        </w:rPr>
        <w:t xml:space="preserve"> or </w:t>
      </w:r>
      <w:r w:rsidRPr="00B808DE">
        <w:rPr>
          <w:highlight w:val="cyan"/>
          <w:u w:val="single"/>
        </w:rPr>
        <w:t>dialectical Idea</w:t>
      </w:r>
      <w:r w:rsidRPr="00C24F34">
        <w:rPr>
          <w:u w:val="single"/>
        </w:rPr>
        <w:t xml:space="preserve">”[xli] </w:t>
      </w:r>
      <w:r w:rsidRPr="00B808DE">
        <w:rPr>
          <w:highlight w:val="cyan"/>
          <w:u w:val="single"/>
        </w:rPr>
        <w:t>of Blackness and The Human itself that the World begins anew.</w:t>
      </w:r>
      <w:r w:rsidRPr="00B808DE">
        <w:rPr>
          <w:sz w:val="16"/>
        </w:rPr>
        <w:t xml:space="preserve"> Or rather, it is through returning to the void that was decided to be named as Man, where the count-of-One began within the set of Humanity, that one de-axiomatizes the existence of the paradigm of anti-Blackness. </w:t>
      </w:r>
      <w:r w:rsidRPr="00C674BF">
        <w:rPr>
          <w:highlight w:val="cyan"/>
          <w:u w:val="single"/>
        </w:rPr>
        <w:t xml:space="preserve">There </w:t>
      </w:r>
      <w:r w:rsidRPr="00C674BF">
        <w:rPr>
          <w:rStyle w:val="Emphasis"/>
          <w:highlight w:val="cyan"/>
        </w:rPr>
        <w:t>is no solution for Anti-Blackness within the axioms of Man since</w:t>
      </w:r>
      <w:r w:rsidRPr="00C674BF">
        <w:rPr>
          <w:rStyle w:val="Emphasis"/>
        </w:rPr>
        <w:t xml:space="preserve"> “</w:t>
      </w:r>
      <w:r w:rsidRPr="00C674BF">
        <w:rPr>
          <w:rStyle w:val="Emphasis"/>
          <w:highlight w:val="cyan"/>
        </w:rPr>
        <w:t>every</w:t>
      </w:r>
      <w:r w:rsidRPr="00C674BF">
        <w:rPr>
          <w:rStyle w:val="Emphasis"/>
        </w:rPr>
        <w:t xml:space="preserve"> </w:t>
      </w:r>
      <w:r w:rsidRPr="00C674BF">
        <w:rPr>
          <w:rStyle w:val="Emphasis"/>
          <w:highlight w:val="cyan"/>
        </w:rPr>
        <w:t>solution presupposes a problem</w:t>
      </w:r>
      <w:r w:rsidRPr="00B808DE">
        <w:rPr>
          <w:u w:val="single"/>
        </w:rPr>
        <w:t xml:space="preserve"> – in other words</w:t>
      </w:r>
      <w:r w:rsidRPr="00C24F34">
        <w:rPr>
          <w:u w:val="single"/>
        </w:rPr>
        <w:t>, the constitution of a unitary and systematic field which orientates and subsumes the researches or investigation in such a manner that the answers, in turn, form precisely cases of solution.”</w:t>
      </w:r>
      <w:r w:rsidRPr="00C24F34">
        <w:rPr>
          <w:sz w:val="16"/>
        </w:rPr>
        <w:t xml:space="preserve">[xlii] Frantz Fanon, writing on the Human Sciences notes, “Our only hope of getting out of the situation is to pose the problem correctly, for all these findings and all this research have a single aim: to get man to admit he is nothing, absolutely nothing and get him to eradicate this narcissism whereby he thinks he is different from the other ‘animals.”[xliii] Nevertheless, unlike Fanon and Sylvia Wynter, I have no investment in grasping “narcissism with both hands” as a means to ensure the future of the a New Humanism. </w:t>
      </w:r>
      <w:r w:rsidRPr="00C674BF">
        <w:rPr>
          <w:highlight w:val="cyan"/>
          <w:u w:val="single"/>
        </w:rPr>
        <w:t>If the goal of the Human Sciences is “to get man to admit he is nothing” then it</w:t>
      </w:r>
      <w:r w:rsidRPr="00C24F34">
        <w:rPr>
          <w:u w:val="single"/>
        </w:rPr>
        <w:t xml:space="preserve"> </w:t>
      </w:r>
      <w:r w:rsidRPr="00C674BF">
        <w:rPr>
          <w:highlight w:val="cyan"/>
          <w:u w:val="single"/>
        </w:rPr>
        <w:t>is</w:t>
      </w:r>
      <w:r w:rsidRPr="00C24F34">
        <w:rPr>
          <w:u w:val="single"/>
        </w:rPr>
        <w:t xml:space="preserve"> perhaps </w:t>
      </w:r>
      <w:r w:rsidRPr="00C674BF">
        <w:rPr>
          <w:highlight w:val="cyan"/>
          <w:u w:val="single"/>
        </w:rPr>
        <w:t>better to understand these Sciences as Anti-Human Sciences and</w:t>
      </w:r>
      <w:r w:rsidRPr="00C24F34">
        <w:rPr>
          <w:u w:val="single"/>
        </w:rPr>
        <w:t xml:space="preserve"> Anti-Humanist </w:t>
      </w:r>
      <w:r w:rsidRPr="00C674BF">
        <w:rPr>
          <w:highlight w:val="cyan"/>
          <w:u w:val="single"/>
        </w:rPr>
        <w:t>Black study as the Anti-Human Praxis that seeks to “get man to admit that he is nothing, absolutely nothing” which</w:t>
      </w:r>
      <w:r w:rsidRPr="00C24F34">
        <w:rPr>
          <w:u w:val="single"/>
        </w:rPr>
        <w:t xml:space="preserve"> may perhaps, if </w:t>
      </w:r>
      <w:r w:rsidRPr="00C674BF">
        <w:rPr>
          <w:highlight w:val="cyan"/>
          <w:u w:val="single"/>
        </w:rPr>
        <w:t>combined with</w:t>
      </w:r>
      <w:r w:rsidRPr="00C24F34">
        <w:rPr>
          <w:u w:val="single"/>
        </w:rPr>
        <w:t xml:space="preserve"> the immanent plane of </w:t>
      </w:r>
      <w:r w:rsidRPr="00C674BF">
        <w:rPr>
          <w:highlight w:val="cyan"/>
          <w:u w:val="single"/>
        </w:rPr>
        <w:t>black resistance</w:t>
      </w:r>
      <w:r w:rsidRPr="00C24F34">
        <w:rPr>
          <w:u w:val="single"/>
        </w:rPr>
        <w:t>, help g</w:t>
      </w:r>
      <w:r w:rsidRPr="00C674BF">
        <w:rPr>
          <w:highlight w:val="cyan"/>
          <w:u w:val="single"/>
        </w:rPr>
        <w:t>ive birth to</w:t>
      </w:r>
      <w:r w:rsidRPr="00C24F34">
        <w:rPr>
          <w:u w:val="single"/>
        </w:rPr>
        <w:t xml:space="preserve"> a new everything, </w:t>
      </w:r>
      <w:r w:rsidRPr="00C674BF">
        <w:rPr>
          <w:highlight w:val="cyan"/>
          <w:u w:val="single"/>
        </w:rPr>
        <w:t>an absolutely new, everything</w:t>
      </w:r>
      <w:r w:rsidRPr="00C24F34">
        <w:rPr>
          <w:u w:val="single"/>
        </w:rPr>
        <w:t>.</w:t>
      </w:r>
    </w:p>
    <w:p w14:paraId="56D5B54A" w14:textId="77777777" w:rsidR="00F66831" w:rsidRDefault="00F66831" w:rsidP="00F66831">
      <w:pPr>
        <w:rPr>
          <w:rStyle w:val="Emphasis"/>
        </w:rPr>
      </w:pPr>
      <w:r w:rsidRPr="00C674BF">
        <w:rPr>
          <w:rStyle w:val="Emphasis"/>
          <w:highlight w:val="cyan"/>
        </w:rPr>
        <w:t>Ex nihilo.</w:t>
      </w:r>
    </w:p>
    <w:p w14:paraId="5F98B47E" w14:textId="77777777" w:rsidR="00F66831" w:rsidRDefault="00F66831" w:rsidP="00F66831">
      <w:pPr>
        <w:rPr>
          <w:rStyle w:val="Emphasis"/>
        </w:rPr>
      </w:pPr>
    </w:p>
    <w:p w14:paraId="00513319" w14:textId="77777777" w:rsidR="00F66831" w:rsidRPr="00C674BF" w:rsidRDefault="00F66831" w:rsidP="00F66831">
      <w:pPr>
        <w:rPr>
          <w:rStyle w:val="Emphasis"/>
        </w:rPr>
      </w:pPr>
    </w:p>
    <w:p w14:paraId="6D6C93F3" w14:textId="77777777" w:rsidR="00F66831" w:rsidRPr="00F66831" w:rsidRDefault="00F66831" w:rsidP="00F66831"/>
    <w:p w14:paraId="500E4483" w14:textId="77777777" w:rsidR="00F66831" w:rsidRPr="00F66831" w:rsidRDefault="00F66831" w:rsidP="00F66831"/>
    <w:sectPr w:rsidR="00F66831" w:rsidRPr="00F6683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8CA8E98" w14:textId="77777777" w:rsidR="007F4088" w:rsidRDefault="007F4088" w:rsidP="00066D2C">
      <w:pPr>
        <w:spacing w:after="0" w:line="240" w:lineRule="auto"/>
      </w:pPr>
      <w:r>
        <w:separator/>
      </w:r>
    </w:p>
  </w:endnote>
  <w:endnote w:type="continuationSeparator" w:id="0">
    <w:p w14:paraId="74D74B58" w14:textId="77777777" w:rsidR="007F4088" w:rsidRDefault="007F4088"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icrosoft YaHei">
    <w:panose1 w:val="020B0503020204020204"/>
    <w:charset w:val="86"/>
    <w:family w:val="swiss"/>
    <w:pitch w:val="variable"/>
    <w:sig w:usb0="80000287" w:usb1="2ACF3C50" w:usb2="00000016" w:usb3="00000000" w:csb0="0004001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6FACA13" w14:textId="77777777" w:rsidR="007F4088" w:rsidRDefault="007F4088" w:rsidP="00066D2C">
      <w:pPr>
        <w:spacing w:after="0" w:line="240" w:lineRule="auto"/>
      </w:pPr>
      <w:r>
        <w:separator/>
      </w:r>
    </w:p>
  </w:footnote>
  <w:footnote w:type="continuationSeparator" w:id="0">
    <w:p w14:paraId="7F9AE8EE" w14:textId="77777777" w:rsidR="007F4088" w:rsidRDefault="007F4088"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04"/>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2040139047840"/>
    <w:docVar w:name="VerbatimVersion" w:val="6.0.0"/>
    <w:docVar w:name="WordVersion" w:val="16.0"/>
  </w:docVars>
  <w:rsids>
    <w:rsidRoot w:val="00F66831"/>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27F7B"/>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3EE8"/>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088"/>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13D1"/>
    <w:rsid w:val="008D2F03"/>
    <w:rsid w:val="008D6762"/>
    <w:rsid w:val="008E30D8"/>
    <w:rsid w:val="008E447C"/>
    <w:rsid w:val="008E596E"/>
    <w:rsid w:val="008E6741"/>
    <w:rsid w:val="008F04C5"/>
    <w:rsid w:val="008F125D"/>
    <w:rsid w:val="00901E9C"/>
    <w:rsid w:val="00905000"/>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3C85"/>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A6B75"/>
    <w:rsid w:val="00AB2843"/>
    <w:rsid w:val="00AB3118"/>
    <w:rsid w:val="00AB6F32"/>
    <w:rsid w:val="00AC46C7"/>
    <w:rsid w:val="00AC5B71"/>
    <w:rsid w:val="00AC5F18"/>
    <w:rsid w:val="00AC6ED5"/>
    <w:rsid w:val="00AD7670"/>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35259"/>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A4F"/>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03B"/>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63112"/>
    <w:rsid w:val="00D70E15"/>
    <w:rsid w:val="00D714E5"/>
    <w:rsid w:val="00D7546D"/>
    <w:rsid w:val="00D75C54"/>
    <w:rsid w:val="00D839C5"/>
    <w:rsid w:val="00D84043"/>
    <w:rsid w:val="00D906CB"/>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1EA4"/>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66831"/>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3CD2FA8"/>
  <w15:chartTrackingRefBased/>
  <w15:docId w15:val="{37A94158-2AD2-4A9B-A62B-E3464956EB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6D3EE8"/>
    <w:rPr>
      <w:rFonts w:ascii="Calibri" w:hAnsi="Calibri" w:cs="Calibri"/>
    </w:rPr>
  </w:style>
  <w:style w:type="paragraph" w:styleId="Heading1">
    <w:name w:val="heading 1"/>
    <w:aliases w:val="Pocket"/>
    <w:basedOn w:val="Normal"/>
    <w:next w:val="Normal"/>
    <w:link w:val="Heading1Char"/>
    <w:qFormat/>
    <w:rsid w:val="006D3EE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6D3EE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6D3EE8"/>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qFormat/>
    <w:rsid w:val="006D3EE8"/>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6D3EE8"/>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6D3EE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D3EE8"/>
  </w:style>
  <w:style w:type="character" w:styleId="Emphasis">
    <w:name w:val="Emphasis"/>
    <w:aliases w:val="Minimized,Underlined,Highlighted,Evidence,minimized,tag2,Size 10,emphasis in card,CD Card,ED - Tag,emphasis,Bold Underline,Emphasis!!,small,Qualifications,bold underline,normal card text,Shrunk,qualifications in card,qualifications,Style1,Box,s"/>
    <w:basedOn w:val="DefaultParagraphFont"/>
    <w:uiPriority w:val="8"/>
    <w:qFormat/>
    <w:rsid w:val="006D3EE8"/>
    <w:rPr>
      <w:rFonts w:ascii="Calibri" w:hAnsi="Calibri" w:cs="Calibri"/>
      <w:b/>
      <w:i w:val="0"/>
      <w:iCs/>
      <w:sz w:val="24"/>
      <w:u w:val="single"/>
      <w:bdr w:val="single" w:sz="8" w:space="0" w:color="auto"/>
    </w:rPr>
  </w:style>
  <w:style w:type="character" w:styleId="FollowedHyperlink">
    <w:name w:val="FollowedHyperlink"/>
    <w:basedOn w:val="DefaultParagraphFont"/>
    <w:uiPriority w:val="99"/>
    <w:semiHidden/>
    <w:unhideWhenUsed/>
    <w:rsid w:val="006D3EE8"/>
    <w:rPr>
      <w:color w:val="auto"/>
      <w:u w:val="none"/>
    </w:rPr>
  </w:style>
  <w:style w:type="character" w:customStyle="1" w:styleId="Heading1Char">
    <w:name w:val="Heading 1 Char"/>
    <w:aliases w:val="Pocket Char"/>
    <w:basedOn w:val="DefaultParagraphFont"/>
    <w:link w:val="Heading1"/>
    <w:rsid w:val="006D3EE8"/>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6D3EE8"/>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6D3EE8"/>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6D3EE8"/>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6D3EE8"/>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Style,Underline Char,Bold Cite Char,ci,c,cite,B,9.5 p"/>
    <w:basedOn w:val="DefaultParagraphFont"/>
    <w:uiPriority w:val="7"/>
    <w:qFormat/>
    <w:rsid w:val="006D3EE8"/>
    <w:rPr>
      <w:b w:val="0"/>
      <w:sz w:val="22"/>
      <w:u w:val="single"/>
    </w:rPr>
  </w:style>
  <w:style w:type="character" w:styleId="Strong">
    <w:name w:val="Strong"/>
    <w:basedOn w:val="DefaultParagraphFont"/>
    <w:uiPriority w:val="22"/>
    <w:semiHidden/>
    <w:qFormat/>
    <w:rsid w:val="006D3EE8"/>
    <w:rPr>
      <w:b/>
      <w:bCs/>
    </w:rPr>
  </w:style>
  <w:style w:type="character" w:styleId="BookTitle">
    <w:name w:val="Book Title"/>
    <w:basedOn w:val="DefaultParagraphFont"/>
    <w:uiPriority w:val="33"/>
    <w:semiHidden/>
    <w:qFormat/>
    <w:rsid w:val="006D3EE8"/>
    <w:rPr>
      <w:b/>
      <w:bCs/>
      <w:i/>
      <w:iCs/>
      <w:spacing w:val="5"/>
    </w:rPr>
  </w:style>
  <w:style w:type="character" w:customStyle="1" w:styleId="Heading5Char">
    <w:name w:val="Heading 5 Char"/>
    <w:basedOn w:val="DefaultParagraphFont"/>
    <w:link w:val="Heading5"/>
    <w:uiPriority w:val="9"/>
    <w:semiHidden/>
    <w:rsid w:val="006D3EE8"/>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6D3EE8"/>
  </w:style>
  <w:style w:type="paragraph" w:styleId="Header">
    <w:name w:val="header"/>
    <w:basedOn w:val="Normal"/>
    <w:link w:val="HeaderChar"/>
    <w:uiPriority w:val="99"/>
    <w:semiHidden/>
    <w:rsid w:val="006D3EE8"/>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6D3EE8"/>
    <w:rPr>
      <w:rFonts w:ascii="Calibri" w:hAnsi="Calibri" w:cs="Calibri"/>
    </w:rPr>
  </w:style>
  <w:style w:type="paragraph" w:styleId="Footer">
    <w:name w:val="footer"/>
    <w:basedOn w:val="Normal"/>
    <w:link w:val="FooterChar"/>
    <w:uiPriority w:val="99"/>
    <w:semiHidden/>
    <w:rsid w:val="006D3EE8"/>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6D3EE8"/>
    <w:rPr>
      <w:rFonts w:ascii="Calibri" w:hAnsi="Calibri" w:cs="Calibri"/>
    </w:rPr>
  </w:style>
  <w:style w:type="paragraph" w:styleId="BodyText">
    <w:name w:val="Body Text"/>
    <w:basedOn w:val="Normal"/>
    <w:link w:val="BodyTextChar"/>
    <w:uiPriority w:val="99"/>
    <w:semiHidden/>
    <w:unhideWhenUsed/>
    <w:rsid w:val="006D3EE8"/>
    <w:pPr>
      <w:spacing w:after="120"/>
    </w:pPr>
  </w:style>
  <w:style w:type="character" w:customStyle="1" w:styleId="BodyTextChar">
    <w:name w:val="Body Text Char"/>
    <w:basedOn w:val="DefaultParagraphFont"/>
    <w:link w:val="BodyText"/>
    <w:uiPriority w:val="99"/>
    <w:semiHidden/>
    <w:rsid w:val="006D3EE8"/>
    <w:rPr>
      <w:rFonts w:ascii="Calibri" w:hAnsi="Calibri" w:cs="Calibri"/>
    </w:rPr>
  </w:style>
  <w:style w:type="paragraph" w:styleId="NoSpacing">
    <w:name w:val="No Spacing"/>
    <w:link w:val="NoSpacingChar"/>
    <w:uiPriority w:val="99"/>
    <w:semiHidden/>
    <w:unhideWhenUsed/>
    <w:qFormat/>
    <w:rsid w:val="006D3EE8"/>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6D3EE8"/>
    <w:rPr>
      <w:rFonts w:ascii="Calibri" w:hAnsi="Calibri" w:cs="Calibri"/>
    </w:rPr>
  </w:style>
  <w:style w:type="character" w:styleId="Hyperlink">
    <w:name w:val="Hyperlink"/>
    <w:basedOn w:val="DefaultParagraphFont"/>
    <w:uiPriority w:val="99"/>
    <w:unhideWhenUsed/>
    <w:rsid w:val="006D3EE8"/>
    <w:rPr>
      <w:color w:val="0563C1" w:themeColor="hyperlink"/>
      <w:u w:val="single"/>
    </w:rPr>
  </w:style>
  <w:style w:type="character" w:styleId="UnresolvedMention">
    <w:name w:val="Unresolved Mention"/>
    <w:basedOn w:val="DefaultParagraphFont"/>
    <w:uiPriority w:val="99"/>
    <w:semiHidden/>
    <w:unhideWhenUsed/>
    <w:rsid w:val="006D3EE8"/>
    <w:rPr>
      <w:color w:val="605E5C"/>
      <w:shd w:val="clear" w:color="auto" w:fill="E1DFDD"/>
    </w:rPr>
  </w:style>
  <w:style w:type="paragraph" w:styleId="NormalWeb">
    <w:name w:val="Normal (Web)"/>
    <w:basedOn w:val="Normal"/>
    <w:uiPriority w:val="99"/>
    <w:semiHidden/>
    <w:unhideWhenUsed/>
    <w:rsid w:val="00F66831"/>
    <w:pPr>
      <w:spacing w:before="100" w:beforeAutospacing="1" w:after="100" w:afterAutospacing="1"/>
    </w:pPr>
    <w:rPr>
      <w:rFonts w:ascii="Times New Roman" w:eastAsia="Times New Roman" w:hAnsi="Times New Roman" w:cs="Times New Roman"/>
    </w:rPr>
  </w:style>
  <w:style w:type="paragraph" w:customStyle="1" w:styleId="Analytics">
    <w:name w:val="Analytics"/>
    <w:basedOn w:val="Heading4"/>
    <w:link w:val="AnalyticsChar"/>
    <w:autoRedefine/>
    <w:uiPriority w:val="5"/>
    <w:qFormat/>
    <w:rsid w:val="006D3EE8"/>
    <w:pPr>
      <w:spacing w:after="40"/>
    </w:pPr>
    <w:rPr>
      <w:color w:val="000000" w:themeColor="text1"/>
    </w:rPr>
  </w:style>
  <w:style w:type="character" w:customStyle="1" w:styleId="AnalyticsChar">
    <w:name w:val="Analytics Char"/>
    <w:basedOn w:val="DefaultParagraphFont"/>
    <w:link w:val="Analytics"/>
    <w:uiPriority w:val="5"/>
    <w:rsid w:val="006D3EE8"/>
    <w:rPr>
      <w:rFonts w:ascii="Calibri" w:eastAsiaTheme="majorEastAsia" w:hAnsi="Calibri" w:cstheme="majorBidi"/>
      <w:b/>
      <w:iCs/>
      <w:color w:val="000000" w:themeColor="text1"/>
      <w:sz w:val="26"/>
    </w:rPr>
  </w:style>
  <w:style w:type="paragraph" w:customStyle="1" w:styleId="Analyticss">
    <w:name w:val="Analyticss"/>
    <w:basedOn w:val="Normal"/>
    <w:link w:val="AnalyticssChar"/>
    <w:autoRedefine/>
    <w:uiPriority w:val="5"/>
    <w:qFormat/>
    <w:rsid w:val="006D3EE8"/>
    <w:pPr>
      <w:spacing w:after="0"/>
    </w:pPr>
    <w:rPr>
      <w:b/>
      <w:color w:val="000000" w:themeColor="text1"/>
      <w:sz w:val="26"/>
    </w:rPr>
  </w:style>
  <w:style w:type="character" w:customStyle="1" w:styleId="AnalyticssChar">
    <w:name w:val="Analyticss Char"/>
    <w:basedOn w:val="DefaultParagraphFont"/>
    <w:link w:val="Analyticss"/>
    <w:uiPriority w:val="5"/>
    <w:rsid w:val="006D3EE8"/>
    <w:rPr>
      <w:rFonts w:ascii="Calibri" w:hAnsi="Calibri" w:cs="Calibri"/>
      <w:b/>
      <w:color w:val="000000" w:themeColor="text1"/>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illwilleditions.noblogs.org/files/2015/09/Warren-Black-Nihilism-the-Politics-of-Hope-READ.pdf" TargetMode="External"/><Relationship Id="rId13" Type="http://schemas.openxmlformats.org/officeDocument/2006/relationships/hyperlink" Target="https://www.psychologytoday.com/us/basics/law-and-crime"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psychologytoday.com/us/basics/bias" TargetMode="External"/><Relationship Id="rId17" Type="http://schemas.openxmlformats.org/officeDocument/2006/relationships/hyperlink" Target="https://mumbletheory.com/2020/10/09/ex-nihilo/%5d//" TargetMode="External"/><Relationship Id="rId2" Type="http://schemas.openxmlformats.org/officeDocument/2006/relationships/numbering" Target="numbering.xml"/><Relationship Id="rId16" Type="http://schemas.openxmlformats.org/officeDocument/2006/relationships/hyperlink" Target="https://academicworks.cuny.edu/cgi/viewcontent.cgi?article=6338&amp;context=gc_etd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psychologytoday.com/us/basics/happiness" TargetMode="External"/><Relationship Id="rId5" Type="http://schemas.openxmlformats.org/officeDocument/2006/relationships/webSettings" Target="webSettings.xml"/><Relationship Id="rId15" Type="http://schemas.openxmlformats.org/officeDocument/2006/relationships/hyperlink" Target="http://www.ahienquiry.org/writing-collect/2022/5/19/utilitarianism-is-too-cold-and-calculating" TargetMode="External"/><Relationship Id="rId10" Type="http://schemas.openxmlformats.org/officeDocument/2006/relationships/hyperlink" Target="https://www.psychologytoday.com/us/blog/ethics-everyone/201506/whats-wrong-utilitarianism"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d1wqtxts1xzle7.cloudfront.net/66278180/Time-libre.pdf?1618558189=&amp;response-content-disposition=inline%3B+filename%3DAbandoning_Time_Black_Nihilism_and_the_D.pdf&amp;Expires=1721249429&amp;Signature=Nz62errXy1~ATszjdmwLCiQpQX2PNWnNs24IIxk1WuS5Lk30oqTuFHxlIPFLfFfdCYE6clDI4DXgXWkCEwLineDbz9E5p4zTNV-J0agXsWsSBx0lyYl-fcq1DcgwXNLLn419E0wx2iDZGZHoxUIMYxNue5u3kAzNj6bcqUsmVQy9mzMB5o0VhKA-IEete0cr32R43c~-O94bdVMNJWSAYyOyf9ao~CyOBGglwbyx6-sqk25G8SgZE8SbdZBOSzfLGMi53WQYa35XZBpRwhlP4agaGzkdczim9shDG~ht7ejheBoXQqj5m6WhZcrnHtn16A2Zq549Q0D7wqx5MfwjMQ__&amp;Key-Pair-Id=APKAJLOHF5GGSLRBV4ZA" TargetMode="External"/><Relationship Id="rId14" Type="http://schemas.openxmlformats.org/officeDocument/2006/relationships/hyperlink" Target="https://www.psychologytoday.com/us/basics/ethics-and-morality"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conner.shih/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49</Pages>
  <Words>33354</Words>
  <Characters>190122</Characters>
  <Application>Microsoft Office Word</Application>
  <DocSecurity>0</DocSecurity>
  <Lines>1584</Lines>
  <Paragraphs>446</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223030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Jason Chen</dc:creator>
  <cp:keywords>6.0.0</cp:keywords>
  <dc:description/>
  <cp:lastModifiedBy>shihcl10@hotmail.com</cp:lastModifiedBy>
  <cp:revision>3</cp:revision>
  <dcterms:created xsi:type="dcterms:W3CDTF">2024-07-24T00:45:00Z</dcterms:created>
  <dcterms:modified xsi:type="dcterms:W3CDTF">2024-07-24T00:45:00Z</dcterms:modified>
</cp:coreProperties>
</file>