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5438AC" w14:textId="32E7F296" w:rsidR="00A95652" w:rsidRDefault="00106B54" w:rsidP="00106B54">
      <w:pPr>
        <w:pStyle w:val="Heading1"/>
      </w:pPr>
      <w:r>
        <w:t>Marx Neg Supplement</w:t>
      </w:r>
    </w:p>
    <w:p w14:paraId="2C10A0A7" w14:textId="77777777" w:rsidR="0035736A" w:rsidRPr="00A1768A" w:rsidRDefault="0035736A" w:rsidP="0035736A">
      <w:pPr>
        <w:pStyle w:val="Heading3"/>
      </w:pPr>
      <w:r>
        <w:lastRenderedPageBreak/>
        <w:t>Notes</w:t>
      </w:r>
    </w:p>
    <w:p w14:paraId="14EFF772" w14:textId="2DE92B4F" w:rsidR="0035736A" w:rsidRDefault="0035736A" w:rsidP="0035736A">
      <w:r>
        <w:t xml:space="preserve">This is a negative supplement to help answer the </w:t>
      </w:r>
      <w:r>
        <w:t>Marx aff</w:t>
      </w:r>
      <w:r>
        <w:t xml:space="preserve"> the K lab. It contains some additional evidence that can be used to beat the case, as well as some K links or pics that apply. This should be used in conjunction with the already existing files, such as the K Aff Neg, the k answer updates, and any neg files already put out. </w:t>
      </w:r>
    </w:p>
    <w:p w14:paraId="54F47C8C" w14:textId="77777777" w:rsidR="0035736A" w:rsidRDefault="0035736A" w:rsidP="0035736A"/>
    <w:p w14:paraId="425AE02D" w14:textId="77777777" w:rsidR="0035736A" w:rsidRPr="00DD70DA" w:rsidRDefault="0035736A" w:rsidP="0035736A">
      <w:r>
        <w:t xml:space="preserve">Thanks to Zoe, Sophia, Smaritha, Ryan, Julia, Hermes, Eric, Aidan, Abel, and Aaron for their help with the K neg supplement files. </w:t>
      </w:r>
    </w:p>
    <w:p w14:paraId="7E389880" w14:textId="77777777" w:rsidR="00106B54" w:rsidRDefault="00106B54" w:rsidP="00106B54"/>
    <w:p w14:paraId="175F818F" w14:textId="77777777" w:rsidR="0035736A" w:rsidRDefault="0035736A" w:rsidP="0035736A">
      <w:pPr>
        <w:pStyle w:val="Heading2"/>
      </w:pPr>
      <w:r>
        <w:t>Folk Politics K</w:t>
      </w:r>
    </w:p>
    <w:p w14:paraId="45FA14D4" w14:textId="77777777" w:rsidR="0035736A" w:rsidRDefault="0035736A" w:rsidP="0035736A">
      <w:pPr>
        <w:pStyle w:val="Heading3"/>
      </w:pPr>
      <w:r>
        <w:t xml:space="preserve">1nc </w:t>
      </w:r>
    </w:p>
    <w:p w14:paraId="25FDE69A" w14:textId="77777777" w:rsidR="0035736A" w:rsidRPr="00881981" w:rsidRDefault="0035736A" w:rsidP="0035736A">
      <w:pPr>
        <w:pStyle w:val="Heading4"/>
      </w:pPr>
      <w:r>
        <w:t>The aff’s</w:t>
      </w:r>
      <w:r w:rsidRPr="006E5E41">
        <w:t xml:space="preserve"> </w:t>
      </w:r>
      <w:r w:rsidRPr="006E5E41">
        <w:rPr>
          <w:u w:val="single"/>
        </w:rPr>
        <w:t>opposition</w:t>
      </w:r>
      <w:r w:rsidRPr="006E5E41">
        <w:t xml:space="preserve"> to</w:t>
      </w:r>
      <w:r>
        <w:t xml:space="preserve"> governmentality makes solvency impossible.  Affirmation produces </w:t>
      </w:r>
      <w:r w:rsidRPr="00857321">
        <w:rPr>
          <w:u w:val="single"/>
        </w:rPr>
        <w:t>catharsis</w:t>
      </w:r>
      <w:r>
        <w:t xml:space="preserve">, but </w:t>
      </w:r>
      <w:r w:rsidRPr="0042438A">
        <w:rPr>
          <w:u w:val="single"/>
        </w:rPr>
        <w:t>cements</w:t>
      </w:r>
      <w:r>
        <w:t xml:space="preserve"> inequality---rejection is key</w:t>
      </w:r>
    </w:p>
    <w:p w14:paraId="188476C4" w14:textId="77777777" w:rsidR="0035736A" w:rsidRDefault="0035736A" w:rsidP="0035736A">
      <w:r w:rsidRPr="009A7CED">
        <w:rPr>
          <w:rStyle w:val="Style13ptBold"/>
        </w:rPr>
        <w:t>Smulewicz-Zucker 15</w:t>
      </w:r>
      <w:r>
        <w:t xml:space="preserve"> – Professor of Philosophy @ Baruch College CUNY</w:t>
      </w:r>
    </w:p>
    <w:p w14:paraId="2CCD085C" w14:textId="77777777" w:rsidR="0035736A" w:rsidRPr="009A7CED" w:rsidRDefault="0035736A" w:rsidP="0035736A">
      <w:r>
        <w:t>(Gregory, “The Treason of Intellectual Radicalism and the Collapse of Leftist Politics,” LOGOS, Winter edition)</w:t>
      </w:r>
    </w:p>
    <w:p w14:paraId="50C66C04" w14:textId="77777777" w:rsidR="0035736A" w:rsidRPr="000027B7" w:rsidRDefault="0035736A" w:rsidP="0035736A">
      <w:pPr>
        <w:rPr>
          <w:sz w:val="16"/>
        </w:rPr>
      </w:pPr>
      <w:r w:rsidRPr="00A62A57">
        <w:rPr>
          <w:rStyle w:val="StyleUnderline"/>
          <w:highlight w:val="cyan"/>
        </w:rPr>
        <w:t>Radical politics</w:t>
      </w:r>
      <w:r w:rsidRPr="009A7CED">
        <w:rPr>
          <w:rStyle w:val="StyleUnderline"/>
        </w:rPr>
        <w:t xml:space="preserve"> in contemporary western democracies </w:t>
      </w:r>
      <w:r w:rsidRPr="00A62A57">
        <w:rPr>
          <w:rStyle w:val="StyleUnderline"/>
          <w:highlight w:val="cyan"/>
        </w:rPr>
        <w:t>finds itself in a</w:t>
      </w:r>
      <w:r w:rsidRPr="009A7CED">
        <w:rPr>
          <w:rStyle w:val="StyleUnderline"/>
        </w:rPr>
        <w:t xml:space="preserve"> state of </w:t>
      </w:r>
      <w:r w:rsidRPr="00A62A57">
        <w:rPr>
          <w:rStyle w:val="StyleUnderline"/>
          <w:highlight w:val="cyan"/>
        </w:rPr>
        <w:t>crisis</w:t>
      </w:r>
      <w:r w:rsidRPr="00A62A57">
        <w:rPr>
          <w:sz w:val="16"/>
          <w:highlight w:val="cyan"/>
        </w:rPr>
        <w:t xml:space="preserve">. </w:t>
      </w:r>
      <w:r w:rsidRPr="00A62A57">
        <w:rPr>
          <w:rStyle w:val="StyleUnderline"/>
          <w:highlight w:val="cyan"/>
        </w:rPr>
        <w:t xml:space="preserve">When viewed from </w:t>
      </w:r>
      <w:r w:rsidRPr="00751DF1">
        <w:rPr>
          <w:rStyle w:val="StyleUnderline"/>
        </w:rPr>
        <w:t xml:space="preserve">the vantage point of </w:t>
      </w:r>
      <w:r w:rsidRPr="00A62A57">
        <w:rPr>
          <w:rStyle w:val="StyleUnderline"/>
          <w:highlight w:val="cyan"/>
        </w:rPr>
        <w:t>social</w:t>
      </w:r>
      <w:r w:rsidRPr="009A7CED">
        <w:rPr>
          <w:rStyle w:val="StyleUnderline"/>
        </w:rPr>
        <w:t xml:space="preserve"> change, a progressive </w:t>
      </w:r>
      <w:r w:rsidRPr="00A62A57">
        <w:rPr>
          <w:rStyle w:val="StyleUnderline"/>
          <w:highlight w:val="cyan"/>
        </w:rPr>
        <w:t>transformation</w:t>
      </w:r>
      <w:r w:rsidRPr="009A7CED">
        <w:rPr>
          <w:rStyle w:val="StyleUnderline"/>
        </w:rPr>
        <w:t xml:space="preserve"> of the social order, political </w:t>
      </w:r>
      <w:r w:rsidRPr="00A62A57">
        <w:rPr>
          <w:rStyle w:val="StyleUnderline"/>
          <w:highlight w:val="cyan"/>
        </w:rPr>
        <w:t xml:space="preserve">radicalism is </w:t>
      </w:r>
      <w:r w:rsidRPr="00751DF1">
        <w:rPr>
          <w:rStyle w:val="StyleUnderline"/>
        </w:rPr>
        <w:t xml:space="preserve">found </w:t>
      </w:r>
      <w:r w:rsidRPr="00A62A57">
        <w:rPr>
          <w:rStyle w:val="StyleUnderline"/>
          <w:highlight w:val="cyan"/>
        </w:rPr>
        <w:t>wanting</w:t>
      </w:r>
      <w:r w:rsidRPr="000027B7">
        <w:rPr>
          <w:sz w:val="16"/>
        </w:rPr>
        <w:t xml:space="preserve">. This would seem to go against the grain of perceived wisdom. As an academic enterprise, </w:t>
      </w:r>
      <w:r w:rsidRPr="00A62A57">
        <w:rPr>
          <w:rStyle w:val="StyleUnderline"/>
          <w:highlight w:val="cyan"/>
        </w:rPr>
        <w:t>radical theory has blossomed</w:t>
      </w:r>
      <w:r w:rsidRPr="000027B7">
        <w:rPr>
          <w:sz w:val="16"/>
        </w:rPr>
        <w:t xml:space="preserve">. Figures such as Slavoj Žižek openly discuss Marxism in popular documentaries, new journals have emerged touting a radical “anti-capitalism,” and whole conferences and sub-fields are dominated by questions posed by obscure theoretical texts. </w:t>
      </w:r>
      <w:r w:rsidRPr="00A62A57">
        <w:rPr>
          <w:rStyle w:val="StyleUnderline"/>
          <w:highlight w:val="cyan"/>
        </w:rPr>
        <w:t>Despite this, there is a profound lack in</w:t>
      </w:r>
      <w:r w:rsidRPr="009A7CED">
        <w:rPr>
          <w:rStyle w:val="StyleUnderline"/>
        </w:rPr>
        <w:t xml:space="preserve"> substantive, </w:t>
      </w:r>
      <w:r w:rsidRPr="00A62A57">
        <w:rPr>
          <w:rStyle w:val="StyleUnderline"/>
          <w:highlight w:val="cyan"/>
        </w:rPr>
        <w:t>meaningful political</w:t>
      </w:r>
      <w:r w:rsidRPr="000027B7">
        <w:rPr>
          <w:sz w:val="16"/>
        </w:rPr>
        <w:t xml:space="preserve">, social, and cultural </w:t>
      </w:r>
      <w:r w:rsidRPr="00A62A57">
        <w:rPr>
          <w:rStyle w:val="StyleUnderline"/>
          <w:highlight w:val="cyan"/>
        </w:rPr>
        <w:t>criticism</w:t>
      </w:r>
      <w:r w:rsidRPr="009A7CED">
        <w:rPr>
          <w:rStyle w:val="StyleUnderline"/>
        </w:rPr>
        <w:t xml:space="preserve"> of the kind </w:t>
      </w:r>
      <w:r w:rsidRPr="00A62A57">
        <w:rPr>
          <w:rStyle w:val="StyleUnderline"/>
          <w:highlight w:val="cyan"/>
        </w:rPr>
        <w:t>that once made progressive</w:t>
      </w:r>
      <w:r w:rsidRPr="009A7CED">
        <w:rPr>
          <w:rStyle w:val="StyleUnderline"/>
        </w:rPr>
        <w:t xml:space="preserve"> and rational </w:t>
      </w:r>
      <w:r w:rsidRPr="00751DF1">
        <w:rPr>
          <w:rStyle w:val="StyleUnderline"/>
        </w:rPr>
        <w:t xml:space="preserve">left </w:t>
      </w:r>
      <w:r w:rsidRPr="00A62A57">
        <w:rPr>
          <w:rStyle w:val="StyleUnderline"/>
          <w:highlight w:val="cyan"/>
        </w:rPr>
        <w:t>political discourse relevant to</w:t>
      </w:r>
      <w:r w:rsidRPr="000027B7">
        <w:rPr>
          <w:sz w:val="16"/>
        </w:rPr>
        <w:t xml:space="preserve"> the </w:t>
      </w:r>
      <w:r w:rsidRPr="00751DF1">
        <w:rPr>
          <w:rStyle w:val="StyleUnderline"/>
        </w:rPr>
        <w:t xml:space="preserve">machinations of real </w:t>
      </w:r>
      <w:r w:rsidRPr="00A62A57">
        <w:rPr>
          <w:rStyle w:val="StyleUnderline"/>
          <w:highlight w:val="cyan"/>
        </w:rPr>
        <w:t>politics</w:t>
      </w:r>
      <w:r w:rsidRPr="009A7CED">
        <w:rPr>
          <w:rStyle w:val="StyleUnderline"/>
        </w:rPr>
        <w:t xml:space="preserve"> and the broader culture</w:t>
      </w:r>
      <w:r w:rsidRPr="000027B7">
        <w:rPr>
          <w:sz w:val="16"/>
        </w:rPr>
        <w:t xml:space="preserve">. Today, </w:t>
      </w:r>
      <w:r w:rsidRPr="00A62A57">
        <w:rPr>
          <w:rStyle w:val="StyleUnderline"/>
          <w:highlight w:val="cyan"/>
        </w:rPr>
        <w:t xml:space="preserve">leftist political theory in the academy has fallen under the spell of ideas </w:t>
      </w:r>
      <w:r w:rsidRPr="0042438A">
        <w:rPr>
          <w:rStyle w:val="StyleUnderline"/>
        </w:rPr>
        <w:t xml:space="preserve">so </w:t>
      </w:r>
      <w:r w:rsidRPr="00751DF1">
        <w:rPr>
          <w:rStyle w:val="StyleUnderline"/>
        </w:rPr>
        <w:t>far</w:t>
      </w:r>
      <w:r w:rsidRPr="009A7CED">
        <w:rPr>
          <w:rStyle w:val="StyleUnderline"/>
        </w:rPr>
        <w:t xml:space="preserve"> </w:t>
      </w:r>
      <w:r w:rsidRPr="00A62A57">
        <w:rPr>
          <w:rStyle w:val="StyleUnderline"/>
          <w:highlight w:val="cyan"/>
        </w:rPr>
        <w:t>removed from actual political issues</w:t>
      </w:r>
      <w:r w:rsidRPr="009A7CED">
        <w:rPr>
          <w:rStyle w:val="StyleUnderline"/>
        </w:rPr>
        <w:t xml:space="preserve"> that the question can be posed whether</w:t>
      </w:r>
      <w:r w:rsidRPr="000027B7">
        <w:rPr>
          <w:sz w:val="16"/>
        </w:rPr>
        <w:t xml:space="preserve"> the traditions of </w:t>
      </w:r>
      <w:r w:rsidRPr="009A7CED">
        <w:rPr>
          <w:rStyle w:val="StyleUnderline"/>
        </w:rPr>
        <w:t>left critique</w:t>
      </w:r>
      <w:r w:rsidRPr="000027B7">
        <w:rPr>
          <w:sz w:val="16"/>
        </w:rPr>
        <w:t xml:space="preserve"> that gave intellectual support to the great movements of modernity – from the workers movement to the Civil Rights movement – </w:t>
      </w:r>
      <w:r w:rsidRPr="009A7CED">
        <w:rPr>
          <w:rStyle w:val="StyleUnderline"/>
        </w:rPr>
        <w:t>possess a critical mass to sustain future struggles</w:t>
      </w:r>
      <w:r w:rsidRPr="000027B7">
        <w:rPr>
          <w:sz w:val="16"/>
        </w:rPr>
        <w:t xml:space="preserve">. </w:t>
      </w:r>
      <w:r w:rsidRPr="009A7CED">
        <w:rPr>
          <w:rStyle w:val="StyleUnderline"/>
        </w:rPr>
        <w:t xml:space="preserve">Quite to the contrary, </w:t>
      </w:r>
      <w:r w:rsidRPr="00A62A57">
        <w:rPr>
          <w:rStyle w:val="StyleUnderline"/>
          <w:highlight w:val="cyan"/>
        </w:rPr>
        <w:t>social movements have lost political momentum, they are</w:t>
      </w:r>
      <w:r w:rsidRPr="009A7CED">
        <w:rPr>
          <w:rStyle w:val="StyleUnderline"/>
        </w:rPr>
        <w:t xml:space="preserve"> </w:t>
      </w:r>
      <w:r w:rsidRPr="00A62A57">
        <w:rPr>
          <w:rStyle w:val="StyleUnderline"/>
          <w:highlight w:val="cyan"/>
        </w:rPr>
        <w:t>generally focused on</w:t>
      </w:r>
      <w:r w:rsidRPr="009A7CED">
        <w:rPr>
          <w:rStyle w:val="StyleUnderline"/>
        </w:rPr>
        <w:t xml:space="preserve"> questions of </w:t>
      </w:r>
      <w:r w:rsidRPr="00A62A57">
        <w:rPr>
          <w:rStyle w:val="StyleUnderline"/>
          <w:highlight w:val="cyan"/>
        </w:rPr>
        <w:t>culture</w:t>
      </w:r>
      <w:r w:rsidRPr="009A7CED">
        <w:rPr>
          <w:rStyle w:val="StyleUnderline"/>
        </w:rPr>
        <w:t>,</w:t>
      </w:r>
      <w:r w:rsidRPr="000027B7">
        <w:rPr>
          <w:sz w:val="16"/>
        </w:rPr>
        <w:t xml:space="preserve"> shallow discussions of class, </w:t>
      </w:r>
      <w:r w:rsidRPr="00A62A57">
        <w:rPr>
          <w:rStyle w:val="StyleUnderline"/>
          <w:highlight w:val="cyan"/>
        </w:rPr>
        <w:t>and</w:t>
      </w:r>
      <w:r w:rsidRPr="009A7CED">
        <w:rPr>
          <w:rStyle w:val="StyleUnderline"/>
        </w:rPr>
        <w:t xml:space="preserve"> are generally </w:t>
      </w:r>
      <w:r w:rsidRPr="00A62A57">
        <w:rPr>
          <w:rStyle w:val="StyleUnderline"/>
          <w:highlight w:val="cyan"/>
        </w:rPr>
        <w:t>obsessed with</w:t>
      </w:r>
      <w:r w:rsidRPr="009A7CED">
        <w:rPr>
          <w:rStyle w:val="StyleUnderline"/>
        </w:rPr>
        <w:t xml:space="preserve"> questions of </w:t>
      </w:r>
      <w:r w:rsidRPr="00A62A57">
        <w:rPr>
          <w:rStyle w:val="StyleUnderline"/>
          <w:highlight w:val="cyan"/>
        </w:rPr>
        <w:t xml:space="preserve">identity </w:t>
      </w:r>
      <w:r w:rsidRPr="00A62A57">
        <w:rPr>
          <w:rStyle w:val="Emphasis"/>
          <w:highlight w:val="cyan"/>
        </w:rPr>
        <w:t>divorced from</w:t>
      </w:r>
      <w:r w:rsidRPr="000027B7">
        <w:rPr>
          <w:sz w:val="16"/>
        </w:rPr>
        <w:t xml:space="preserve"> the </w:t>
      </w:r>
      <w:r w:rsidRPr="00A62A57">
        <w:rPr>
          <w:rStyle w:val="Emphasis"/>
          <w:highlight w:val="cyan"/>
        </w:rPr>
        <w:t>questions of</w:t>
      </w:r>
      <w:r w:rsidRPr="000027B7">
        <w:rPr>
          <w:sz w:val="16"/>
        </w:rPr>
        <w:t xml:space="preserve"> material forms of oppression rather than on the great “social question” of unequal distributions of economic and </w:t>
      </w:r>
      <w:r w:rsidRPr="00A62A57">
        <w:rPr>
          <w:rStyle w:val="Emphasis"/>
          <w:highlight w:val="cyan"/>
        </w:rPr>
        <w:t>political</w:t>
      </w:r>
      <w:r w:rsidRPr="009A7CED">
        <w:rPr>
          <w:rStyle w:val="Emphasis"/>
        </w:rPr>
        <w:t xml:space="preserve"> </w:t>
      </w:r>
      <w:r w:rsidRPr="00A62A57">
        <w:rPr>
          <w:rStyle w:val="Emphasis"/>
          <w:highlight w:val="cyan"/>
        </w:rPr>
        <w:t>power</w:t>
      </w:r>
      <w:r w:rsidRPr="00A62A57">
        <w:rPr>
          <w:rStyle w:val="StyleUnderline"/>
          <w:highlight w:val="cyan"/>
        </w:rPr>
        <w:t xml:space="preserve"> which once served as the driving impulse for</w:t>
      </w:r>
      <w:r w:rsidRPr="009A7CED">
        <w:rPr>
          <w:rStyle w:val="StyleUnderline"/>
        </w:rPr>
        <w:t xml:space="preserve"> political, social and cultural </w:t>
      </w:r>
      <w:r w:rsidRPr="00A62A57">
        <w:rPr>
          <w:rStyle w:val="StyleUnderline"/>
          <w:highlight w:val="cyan"/>
        </w:rPr>
        <w:t>transformation. As these</w:t>
      </w:r>
      <w:r w:rsidRPr="00881981">
        <w:rPr>
          <w:rStyle w:val="StyleUnderline"/>
        </w:rPr>
        <w:t xml:space="preserve"> new </w:t>
      </w:r>
      <w:r w:rsidRPr="00A62A57">
        <w:rPr>
          <w:rStyle w:val="StyleUnderline"/>
          <w:highlight w:val="cyan"/>
        </w:rPr>
        <w:t>radical</w:t>
      </w:r>
      <w:r w:rsidRPr="00881981">
        <w:rPr>
          <w:rStyle w:val="StyleUnderline"/>
        </w:rPr>
        <w:t xml:space="preserve"> mandarins spill ink on futile </w:t>
      </w:r>
      <w:r w:rsidRPr="00A62A57">
        <w:rPr>
          <w:rStyle w:val="StyleUnderline"/>
          <w:highlight w:val="cyan"/>
        </w:rPr>
        <w:t>debates over</w:t>
      </w:r>
      <w:r w:rsidRPr="00881981">
        <w:rPr>
          <w:rStyle w:val="StyleUnderline"/>
        </w:rPr>
        <w:t xml:space="preserve"> “</w:t>
      </w:r>
      <w:r w:rsidRPr="00A62A57">
        <w:rPr>
          <w:rStyle w:val="StyleUnderline"/>
          <w:highlight w:val="cyan"/>
        </w:rPr>
        <w:t>desire,” “identity,” and</w:t>
      </w:r>
      <w:r w:rsidRPr="000027B7">
        <w:rPr>
          <w:sz w:val="16"/>
        </w:rPr>
        <w:t xml:space="preserve"> illusory visions of </w:t>
      </w:r>
      <w:r w:rsidRPr="00A62A57">
        <w:rPr>
          <w:rStyle w:val="StyleUnderline"/>
          <w:highlight w:val="cyan"/>
        </w:rPr>
        <w:t>anarchic democracy</w:t>
      </w:r>
      <w:r w:rsidRPr="000027B7">
        <w:rPr>
          <w:sz w:val="16"/>
        </w:rPr>
        <w:t xml:space="preserve">, </w:t>
      </w:r>
      <w:r w:rsidRPr="00881981">
        <w:rPr>
          <w:rStyle w:val="StyleUnderline"/>
        </w:rPr>
        <w:t xml:space="preserve">economic inequality has </w:t>
      </w:r>
      <w:r w:rsidRPr="00A62A57">
        <w:rPr>
          <w:rStyle w:val="StyleUnderline"/>
          <w:highlight w:val="cyan"/>
        </w:rPr>
        <w:t>ballooned</w:t>
      </w:r>
      <w:r w:rsidRPr="000027B7">
        <w:rPr>
          <w:sz w:val="16"/>
        </w:rPr>
        <w:t xml:space="preserve"> into oligarchic proportions, </w:t>
      </w:r>
      <w:r w:rsidRPr="00881981">
        <w:rPr>
          <w:rStyle w:val="StyleUnderline"/>
        </w:rPr>
        <w:t xml:space="preserve">working </w:t>
      </w:r>
      <w:r w:rsidRPr="00A62A57">
        <w:rPr>
          <w:rStyle w:val="StyleUnderline"/>
          <w:highlight w:val="cyan"/>
        </w:rPr>
        <w:t>people have been increasingly</w:t>
      </w:r>
      <w:r w:rsidRPr="00881981">
        <w:rPr>
          <w:rStyle w:val="StyleUnderline"/>
        </w:rPr>
        <w:t xml:space="preserve"> </w:t>
      </w:r>
      <w:r w:rsidRPr="00A62A57">
        <w:rPr>
          <w:rStyle w:val="StyleUnderline"/>
          <w:highlight w:val="cyan"/>
        </w:rPr>
        <w:t>marginalized</w:t>
      </w:r>
      <w:r w:rsidRPr="00881981">
        <w:rPr>
          <w:rStyle w:val="StyleUnderline"/>
        </w:rPr>
        <w:t>, and ethnic minority groups are turned into a modern “coolie” labor force</w:t>
      </w:r>
      <w:r w:rsidRPr="000027B7">
        <w:rPr>
          <w:sz w:val="16"/>
        </w:rPr>
        <w:t xml:space="preserve">. </w:t>
      </w:r>
      <w:r w:rsidRPr="00A62A57">
        <w:rPr>
          <w:rStyle w:val="StyleUnderline"/>
          <w:highlight w:val="cyan"/>
        </w:rPr>
        <w:t>This has been the result</w:t>
      </w:r>
      <w:r w:rsidRPr="000027B7">
        <w:rPr>
          <w:sz w:val="16"/>
        </w:rPr>
        <w:t xml:space="preserve">, we contend, </w:t>
      </w:r>
      <w:r w:rsidRPr="00881981">
        <w:rPr>
          <w:rStyle w:val="StyleUnderline"/>
        </w:rPr>
        <w:t xml:space="preserve">of </w:t>
      </w:r>
      <w:r w:rsidRPr="00A62A57">
        <w:rPr>
          <w:rStyle w:val="StyleUnderline"/>
          <w:highlight w:val="cyan"/>
        </w:rPr>
        <w:t xml:space="preserve">a lack of </w:t>
      </w:r>
      <w:r w:rsidRPr="00A62A57">
        <w:rPr>
          <w:rStyle w:val="Emphasis"/>
          <w:highlight w:val="cyan"/>
        </w:rPr>
        <w:t>concern with real politics</w:t>
      </w:r>
      <w:r w:rsidRPr="00A62A57">
        <w:rPr>
          <w:rStyle w:val="StyleUnderline"/>
          <w:highlight w:val="cyan"/>
        </w:rPr>
        <w:t xml:space="preserve"> in</w:t>
      </w:r>
      <w:r w:rsidRPr="00881981">
        <w:rPr>
          <w:rStyle w:val="StyleUnderline"/>
        </w:rPr>
        <w:t xml:space="preserve"> contemporary </w:t>
      </w:r>
      <w:r w:rsidRPr="00A62A57">
        <w:rPr>
          <w:rStyle w:val="StyleUnderline"/>
          <w:highlight w:val="cyan"/>
        </w:rPr>
        <w:t>radical theory</w:t>
      </w:r>
      <w:r w:rsidRPr="000027B7">
        <w:rPr>
          <w:sz w:val="16"/>
        </w:rPr>
        <w:t xml:space="preserve">. Further, we believe that </w:t>
      </w:r>
      <w:r w:rsidRPr="00881981">
        <w:rPr>
          <w:rStyle w:val="StyleUnderline"/>
        </w:rPr>
        <w:t>this is the result of a transformation of</w:t>
      </w:r>
      <w:r w:rsidRPr="000027B7">
        <w:rPr>
          <w:sz w:val="16"/>
        </w:rPr>
        <w:t xml:space="preserve"> ideas, that contemporary political theory on </w:t>
      </w:r>
      <w:r w:rsidRPr="00881981">
        <w:rPr>
          <w:rStyle w:val="StyleUnderline"/>
        </w:rPr>
        <w:t>the left</w:t>
      </w:r>
      <w:r w:rsidRPr="000027B7">
        <w:rPr>
          <w:sz w:val="16"/>
        </w:rPr>
        <w:t xml:space="preserve"> has witnessed a decisive shift in focus in recent decades – </w:t>
      </w:r>
      <w:r w:rsidRPr="00881981">
        <w:rPr>
          <w:rStyle w:val="StyleUnderline"/>
        </w:rPr>
        <w:t>a shift that has produced nothing less than the incoherence of the tradition of progressive politics in our age</w:t>
      </w:r>
      <w:r w:rsidRPr="000027B7">
        <w:rPr>
          <w:sz w:val="16"/>
        </w:rPr>
        <w:t xml:space="preserve">. At a time when the left is struggling to redefine itself and respond to current political and economic crises, a series of trends in contemporary theory has reshaped the ways that politics is understood and practiced. Older thinkers such as Michel Foucault, Jacques Lacan, and Jacques Derrida, and newer voices like Alain Badiou, Jacques Rancière, David Graeber and Judith Butler, among others, have risen to the status of academic and cultural icons while their ideas have become embedded in the “logics” of new social movements. As some aspects of the recent Occupy Wall Street demonstrations have shown, </w:t>
      </w:r>
      <w:r w:rsidRPr="00A62A57">
        <w:rPr>
          <w:rStyle w:val="StyleUnderline"/>
          <w:highlight w:val="cyan"/>
        </w:rPr>
        <w:t>political discourse has</w:t>
      </w:r>
      <w:r w:rsidRPr="00881981">
        <w:rPr>
          <w:rStyle w:val="StyleUnderline"/>
        </w:rPr>
        <w:t xml:space="preserve"> </w:t>
      </w:r>
      <w:r w:rsidRPr="00A62A57">
        <w:rPr>
          <w:rStyle w:val="StyleUnderline"/>
          <w:highlight w:val="cyan"/>
        </w:rPr>
        <w:t>become</w:t>
      </w:r>
      <w:r w:rsidRPr="00881981">
        <w:rPr>
          <w:rStyle w:val="StyleUnderline"/>
        </w:rPr>
        <w:t xml:space="preserve"> increasingly </w:t>
      </w:r>
      <w:r w:rsidRPr="00A62A57">
        <w:rPr>
          <w:rStyle w:val="StyleUnderline"/>
          <w:highlight w:val="cyan"/>
        </w:rPr>
        <w:t>dominated by</w:t>
      </w:r>
      <w:r w:rsidRPr="00881981">
        <w:rPr>
          <w:rStyle w:val="StyleUnderline"/>
        </w:rPr>
        <w:t xml:space="preserve"> the impulses of </w:t>
      </w:r>
      <w:r w:rsidRPr="00A62A57">
        <w:rPr>
          <w:rStyle w:val="StyleUnderline"/>
          <w:highlight w:val="cyan"/>
        </w:rPr>
        <w:t>neo-anarchism, identity politics, post-colonialism, and other intellectual fads</w:t>
      </w:r>
      <w:r w:rsidRPr="000027B7">
        <w:rPr>
          <w:sz w:val="16"/>
        </w:rPr>
        <w:t xml:space="preserve">. </w:t>
      </w:r>
      <w:r w:rsidRPr="00A62A57">
        <w:rPr>
          <w:rStyle w:val="StyleUnderline"/>
          <w:highlight w:val="cyan"/>
        </w:rPr>
        <w:t>This</w:t>
      </w:r>
      <w:r w:rsidRPr="00881981">
        <w:rPr>
          <w:rStyle w:val="StyleUnderline"/>
        </w:rPr>
        <w:t xml:space="preserve"> new </w:t>
      </w:r>
      <w:r w:rsidRPr="00A62A57">
        <w:rPr>
          <w:rStyle w:val="StyleUnderline"/>
          <w:highlight w:val="cyan"/>
        </w:rPr>
        <w:t>radicalism has made itself</w:t>
      </w:r>
      <w:r w:rsidRPr="00881981">
        <w:rPr>
          <w:rStyle w:val="StyleUnderline"/>
        </w:rPr>
        <w:t xml:space="preserve"> </w:t>
      </w:r>
      <w:r w:rsidRPr="00881981">
        <w:rPr>
          <w:rStyle w:val="Emphasis"/>
        </w:rPr>
        <w:t xml:space="preserve">so </w:t>
      </w:r>
      <w:r w:rsidRPr="00A62A57">
        <w:rPr>
          <w:rStyle w:val="Emphasis"/>
          <w:highlight w:val="cyan"/>
        </w:rPr>
        <w:t>irrelevant</w:t>
      </w:r>
      <w:r w:rsidRPr="00A62A57">
        <w:rPr>
          <w:rStyle w:val="StyleUnderline"/>
          <w:highlight w:val="cyan"/>
        </w:rPr>
        <w:t xml:space="preserve"> with respect to </w:t>
      </w:r>
      <w:r w:rsidRPr="00A62A57">
        <w:rPr>
          <w:rStyle w:val="Emphasis"/>
          <w:highlight w:val="cyan"/>
        </w:rPr>
        <w:t>real politics</w:t>
      </w:r>
      <w:r w:rsidRPr="00881981">
        <w:rPr>
          <w:rStyle w:val="StyleUnderline"/>
        </w:rPr>
        <w:t xml:space="preserve"> that </w:t>
      </w:r>
      <w:r w:rsidRPr="00A62A57">
        <w:rPr>
          <w:rStyle w:val="StyleUnderline"/>
          <w:highlight w:val="cyan"/>
        </w:rPr>
        <w:t xml:space="preserve">it ends up serving as a kind of </w:t>
      </w:r>
      <w:r w:rsidRPr="00A62A57">
        <w:rPr>
          <w:rStyle w:val="Emphasis"/>
          <w:highlight w:val="cyan"/>
        </w:rPr>
        <w:t>cathartic space</w:t>
      </w:r>
      <w:r w:rsidRPr="00A62A57">
        <w:rPr>
          <w:rStyle w:val="StyleUnderline"/>
          <w:highlight w:val="cyan"/>
        </w:rPr>
        <w:t xml:space="preserve"> </w:t>
      </w:r>
      <w:r w:rsidRPr="0042438A">
        <w:rPr>
          <w:rStyle w:val="StyleUnderline"/>
        </w:rPr>
        <w:t>for</w:t>
      </w:r>
      <w:r w:rsidRPr="00881981">
        <w:rPr>
          <w:rStyle w:val="StyleUnderline"/>
        </w:rPr>
        <w:t xml:space="preserve"> the justifiable </w:t>
      </w:r>
      <w:r w:rsidRPr="00A62A57">
        <w:rPr>
          <w:rStyle w:val="StyleUnderline"/>
          <w:highlight w:val="cyan"/>
        </w:rPr>
        <w:t>anxieties</w:t>
      </w:r>
      <w:r w:rsidRPr="00881981">
        <w:rPr>
          <w:rStyle w:val="StyleUnderline"/>
        </w:rPr>
        <w:t xml:space="preserve"> </w:t>
      </w:r>
      <w:r w:rsidRPr="00A62A57">
        <w:rPr>
          <w:rStyle w:val="StyleUnderline"/>
          <w:highlight w:val="cyan"/>
        </w:rPr>
        <w:t>wrought by late capitalism</w:t>
      </w:r>
      <w:r w:rsidRPr="000027B7">
        <w:rPr>
          <w:sz w:val="16"/>
        </w:rPr>
        <w:t xml:space="preserve">, </w:t>
      </w:r>
      <w:r w:rsidRPr="00A62A57">
        <w:rPr>
          <w:rStyle w:val="Emphasis"/>
          <w:highlight w:val="cyan"/>
        </w:rPr>
        <w:t>further stabilizing</w:t>
      </w:r>
      <w:r w:rsidRPr="00881981">
        <w:rPr>
          <w:rStyle w:val="Emphasis"/>
        </w:rPr>
        <w:t xml:space="preserve"> its </w:t>
      </w:r>
      <w:r w:rsidRPr="00A62A57">
        <w:rPr>
          <w:rStyle w:val="Emphasis"/>
          <w:highlight w:val="cyan"/>
        </w:rPr>
        <w:t>systemic and integrative power rather than disrupting</w:t>
      </w:r>
      <w:r w:rsidRPr="00881981">
        <w:rPr>
          <w:rStyle w:val="Emphasis"/>
        </w:rPr>
        <w:t xml:space="preserve"> </w:t>
      </w:r>
      <w:r w:rsidRPr="00A62A57">
        <w:rPr>
          <w:rStyle w:val="Emphasis"/>
          <w:highlight w:val="cyan"/>
        </w:rPr>
        <w:t>it</w:t>
      </w:r>
      <w:r w:rsidRPr="00A62A57">
        <w:rPr>
          <w:sz w:val="16"/>
          <w:highlight w:val="cyan"/>
        </w:rPr>
        <w:t>.</w:t>
      </w:r>
      <w:r w:rsidRPr="000027B7">
        <w:rPr>
          <w:sz w:val="16"/>
        </w:rPr>
        <w:t xml:space="preserve"> </w:t>
      </w:r>
      <w:r w:rsidRPr="00881981">
        <w:rPr>
          <w:rStyle w:val="StyleUnderline"/>
        </w:rPr>
        <w:t>These trends are the products as well as unwitting allies of that which they oppose</w:t>
      </w:r>
      <w:r w:rsidRPr="000027B7">
        <w:rPr>
          <w:sz w:val="16"/>
        </w:rPr>
        <w:t xml:space="preserve">. The transformation of radical and progressive politics throughout the latter half of the twentieth and the early decades of the twenty-first centuries is characterized by both a sociological shift as well as an intellectual one. A core thesis has been that the shift from industrial to post-industrial society has led to the weakening of class politics. But this is unsatisfying. There is no reason why class cannot be seen in the divisions of mental and service labor as it was with an industrial proletariat. There is no reason why political power rooted in unequal property and control over resources, in the capacity for some to command and to control the labor of others as well as the consumption of others ought not to be a basic political imperative. To this end, what </w:t>
      </w:r>
      <w:r w:rsidRPr="00A62A57">
        <w:rPr>
          <w:rStyle w:val="StyleUnderline"/>
          <w:highlight w:val="cyan"/>
        </w:rPr>
        <w:t>we</w:t>
      </w:r>
      <w:r w:rsidRPr="000027B7">
        <w:rPr>
          <w:sz w:val="16"/>
        </w:rPr>
        <w:t xml:space="preserve"> would call a rational radical politics </w:t>
      </w:r>
      <w:r w:rsidRPr="00A62A57">
        <w:rPr>
          <w:rStyle w:val="StyleUnderline"/>
          <w:highlight w:val="cyan"/>
        </w:rPr>
        <w:t>should seek not</w:t>
      </w:r>
      <w:r w:rsidRPr="00881981">
        <w:rPr>
          <w:rStyle w:val="StyleUnderline"/>
        </w:rPr>
        <w:t xml:space="preserve"> the utopian </w:t>
      </w:r>
      <w:r w:rsidRPr="000027B7">
        <w:rPr>
          <w:sz w:val="16"/>
        </w:rPr>
        <w:t>end of a “</w:t>
      </w:r>
      <w:r w:rsidRPr="00A62A57">
        <w:rPr>
          <w:rStyle w:val="StyleUnderline"/>
          <w:highlight w:val="cyan"/>
        </w:rPr>
        <w:t>post-statist” politics, but</w:t>
      </w:r>
      <w:r w:rsidRPr="000027B7">
        <w:rPr>
          <w:sz w:val="16"/>
        </w:rPr>
        <w:t xml:space="preserve"> rather </w:t>
      </w:r>
      <w:r w:rsidRPr="00A62A57">
        <w:rPr>
          <w:rStyle w:val="StyleUnderline"/>
          <w:highlight w:val="cyan"/>
        </w:rPr>
        <w:t>to enrich</w:t>
      </w:r>
      <w:r w:rsidRPr="00881981">
        <w:rPr>
          <w:rStyle w:val="StyleUnderline"/>
        </w:rPr>
        <w:t xml:space="preserve"> common </w:t>
      </w:r>
      <w:r w:rsidRPr="00A62A57">
        <w:rPr>
          <w:rStyle w:val="StyleUnderline"/>
          <w:highlight w:val="cyan"/>
        </w:rPr>
        <w:t>goods, erode</w:t>
      </w:r>
      <w:r w:rsidRPr="00881981">
        <w:rPr>
          <w:rStyle w:val="StyleUnderline"/>
        </w:rPr>
        <w:t xml:space="preserve"> the great </w:t>
      </w:r>
      <w:r w:rsidRPr="00A62A57">
        <w:rPr>
          <w:rStyle w:val="StyleUnderline"/>
          <w:highlight w:val="cyan"/>
        </w:rPr>
        <w:t>divisions of wealth and</w:t>
      </w:r>
      <w:r w:rsidRPr="000027B7">
        <w:rPr>
          <w:sz w:val="16"/>
        </w:rPr>
        <w:t xml:space="preserve"> class, </w:t>
      </w:r>
      <w:r w:rsidRPr="00A62A57">
        <w:rPr>
          <w:rStyle w:val="StyleUnderline"/>
          <w:highlight w:val="cyan"/>
        </w:rPr>
        <w:t>democratize</w:t>
      </w:r>
      <w:r w:rsidRPr="000027B7">
        <w:rPr>
          <w:sz w:val="16"/>
        </w:rPr>
        <w:t xml:space="preserve"> all aspects of </w:t>
      </w:r>
      <w:r w:rsidRPr="00A62A57">
        <w:rPr>
          <w:rStyle w:val="StyleUnderline"/>
          <w:highlight w:val="cyan"/>
        </w:rPr>
        <w:t>society</w:t>
      </w:r>
      <w:r w:rsidRPr="000027B7">
        <w:rPr>
          <w:sz w:val="16"/>
        </w:rPr>
        <w:t xml:space="preserve"> and economy, </w:t>
      </w:r>
      <w:r w:rsidRPr="00A62A57">
        <w:rPr>
          <w:rStyle w:val="StyleUnderline"/>
          <w:highlight w:val="cyan"/>
        </w:rPr>
        <w:t>and</w:t>
      </w:r>
      <w:r w:rsidRPr="00881981">
        <w:rPr>
          <w:rStyle w:val="StyleUnderline"/>
        </w:rPr>
        <w:t xml:space="preserve"> seek to </w:t>
      </w:r>
      <w:r w:rsidRPr="00A62A57">
        <w:rPr>
          <w:rStyle w:val="StyleUnderline"/>
          <w:highlight w:val="cyan"/>
        </w:rPr>
        <w:t>orient the powers of</w:t>
      </w:r>
      <w:r w:rsidRPr="00881981">
        <w:rPr>
          <w:rStyle w:val="StyleUnderline"/>
        </w:rPr>
        <w:t xml:space="preserve"> individuals and the </w:t>
      </w:r>
      <w:r w:rsidRPr="00A62A57">
        <w:rPr>
          <w:rStyle w:val="StyleUnderline"/>
          <w:highlight w:val="cyan"/>
        </w:rPr>
        <w:t>community</w:t>
      </w:r>
      <w:r w:rsidRPr="00881981">
        <w:rPr>
          <w:rStyle w:val="StyleUnderline"/>
        </w:rPr>
        <w:t xml:space="preserve"> toward common ends</w:t>
      </w:r>
      <w:r w:rsidRPr="000027B7">
        <w:rPr>
          <w:sz w:val="16"/>
        </w:rPr>
        <w:t xml:space="preserve">. Indeed, only by widening the struggles of labor and re-thinking the ends of the labor movement – connecting the struggles labor to issues beyond the workplace, to education, the environment, public life, issues of racial and gender equality, culture and the nature of the social order more broadly – can we envision a revitalization of a worker’s movement, one that would have no need of the alienated theory of the new radicals.[1] But this is merely one fringe expression of what we see as a corrupted, simplified and de-politicized “new” radicalism. </w:t>
      </w:r>
      <w:r w:rsidRPr="00A62A57">
        <w:rPr>
          <w:rStyle w:val="StyleUnderline"/>
          <w:highlight w:val="cyan"/>
        </w:rPr>
        <w:t>Once grounded in</w:t>
      </w:r>
      <w:r w:rsidRPr="00881981">
        <w:rPr>
          <w:rStyle w:val="StyleUnderline"/>
        </w:rPr>
        <w:t xml:space="preserve"> the</w:t>
      </w:r>
      <w:r w:rsidRPr="000027B7">
        <w:rPr>
          <w:sz w:val="16"/>
        </w:rPr>
        <w:t xml:space="preserve"> Enlightenment </w:t>
      </w:r>
      <w:r w:rsidRPr="00881981">
        <w:rPr>
          <w:rStyle w:val="StyleUnderline"/>
        </w:rPr>
        <w:t>impulse for</w:t>
      </w:r>
      <w:r w:rsidRPr="000027B7">
        <w:rPr>
          <w:sz w:val="16"/>
        </w:rPr>
        <w:t xml:space="preserve"> progress, </w:t>
      </w:r>
      <w:r w:rsidRPr="00881981">
        <w:rPr>
          <w:rStyle w:val="StyleUnderline"/>
        </w:rPr>
        <w:t xml:space="preserve">equality, rationalism, and the </w:t>
      </w:r>
      <w:r w:rsidRPr="00A62A57">
        <w:rPr>
          <w:rStyle w:val="StyleUnderline"/>
          <w:highlight w:val="cyan"/>
        </w:rPr>
        <w:t>critical confrontation with asymmetrical power relations</w:t>
      </w:r>
      <w:r w:rsidRPr="00881981">
        <w:rPr>
          <w:rStyle w:val="StyleUnderline"/>
        </w:rPr>
        <w:t xml:space="preserve">, the </w:t>
      </w:r>
      <w:r w:rsidRPr="00A62A57">
        <w:rPr>
          <w:rStyle w:val="StyleUnderline"/>
          <w:highlight w:val="cyan"/>
        </w:rPr>
        <w:t>dominant</w:t>
      </w:r>
      <w:r w:rsidRPr="00881981">
        <w:rPr>
          <w:rStyle w:val="StyleUnderline"/>
        </w:rPr>
        <w:t xml:space="preserve"> </w:t>
      </w:r>
      <w:r w:rsidRPr="00A62A57">
        <w:rPr>
          <w:rStyle w:val="StyleUnderline"/>
          <w:highlight w:val="cyan"/>
        </w:rPr>
        <w:t>trends of radical political</w:t>
      </w:r>
      <w:r w:rsidRPr="00881981">
        <w:rPr>
          <w:rStyle w:val="StyleUnderline"/>
        </w:rPr>
        <w:t xml:space="preserve"> thought now </w:t>
      </w:r>
      <w:r w:rsidRPr="00A62A57">
        <w:rPr>
          <w:rStyle w:val="StyleUnderline"/>
          <w:highlight w:val="cyan"/>
        </w:rPr>
        <w:t>evade</w:t>
      </w:r>
      <w:r w:rsidRPr="000027B7">
        <w:rPr>
          <w:sz w:val="16"/>
        </w:rPr>
        <w:t xml:space="preserve"> the concrete nature of </w:t>
      </w:r>
      <w:r w:rsidRPr="00A62A57">
        <w:rPr>
          <w:rStyle w:val="StyleUnderline"/>
          <w:highlight w:val="cyan"/>
        </w:rPr>
        <w:t>these concerns</w:t>
      </w:r>
      <w:r w:rsidRPr="000027B7">
        <w:rPr>
          <w:sz w:val="16"/>
        </w:rPr>
        <w:t xml:space="preserve">. The battles that raged in the 1980s and 1990s between postmodernists and defenders of modernity – while serving as a harbinger of the contemporary split between the radical theorists divorced from reality and those who seek to establish anti-foundationalist conceptions of democratic discourse – were attached to a strong sense that the future of rationalism and radical politics hung in the balance. </w:t>
      </w:r>
      <w:r w:rsidRPr="00881981">
        <w:rPr>
          <w:rStyle w:val="StyleUnderline"/>
        </w:rPr>
        <w:t xml:space="preserve">Today’s radical intellectuals do not feel compelled to defend their arguments or respond to their critics. Their purported radicalism becomes all the more opaque when the coherence of their claims is called into question. </w:t>
      </w:r>
      <w:r w:rsidRPr="00A62A57">
        <w:rPr>
          <w:rStyle w:val="StyleUnderline"/>
          <w:highlight w:val="cyan"/>
        </w:rPr>
        <w:t>A concern for an exaggerated subjectivity, identity politics</w:t>
      </w:r>
      <w:r w:rsidRPr="00881981">
        <w:rPr>
          <w:rStyle w:val="StyleUnderline"/>
        </w:rPr>
        <w:t xml:space="preserve">, </w:t>
      </w:r>
      <w:r w:rsidRPr="00A62A57">
        <w:rPr>
          <w:rStyle w:val="StyleUnderline"/>
          <w:highlight w:val="cyan"/>
        </w:rPr>
        <w:t xml:space="preserve">anti-empirical theories of power, an obsession with “difference” </w:t>
      </w:r>
      <w:r w:rsidRPr="00A62A57">
        <w:rPr>
          <w:sz w:val="16"/>
          <w:highlight w:val="cyan"/>
        </w:rPr>
        <w:t xml:space="preserve">– </w:t>
      </w:r>
      <w:r w:rsidRPr="00A62A57">
        <w:rPr>
          <w:rStyle w:val="StyleUnderline"/>
          <w:highlight w:val="cyan"/>
        </w:rPr>
        <w:t>all serve to</w:t>
      </w:r>
      <w:r w:rsidRPr="00881981">
        <w:rPr>
          <w:rStyle w:val="StyleUnderline"/>
        </w:rPr>
        <w:t xml:space="preserve"> </w:t>
      </w:r>
      <w:r w:rsidRPr="00A62A57">
        <w:rPr>
          <w:rStyle w:val="StyleUnderline"/>
          <w:highlight w:val="cyan"/>
        </w:rPr>
        <w:t>deplete the radical tradition of its potency</w:t>
      </w:r>
      <w:r w:rsidRPr="00A62A57">
        <w:rPr>
          <w:sz w:val="16"/>
          <w:highlight w:val="cyan"/>
        </w:rPr>
        <w:t xml:space="preserve">. </w:t>
      </w:r>
      <w:r w:rsidRPr="00A62A57">
        <w:rPr>
          <w:rStyle w:val="StyleUnderline"/>
          <w:highlight w:val="cyan"/>
        </w:rPr>
        <w:t>Radical intellectuals</w:t>
      </w:r>
      <w:r w:rsidRPr="00881981">
        <w:rPr>
          <w:rStyle w:val="StyleUnderline"/>
        </w:rPr>
        <w:t xml:space="preserve"> now formulate new vocabularies</w:t>
      </w:r>
      <w:r w:rsidRPr="000027B7">
        <w:rPr>
          <w:sz w:val="16"/>
        </w:rPr>
        <w:t xml:space="preserve">, invent new forms of “subjectivity,” </w:t>
      </w:r>
      <w:r w:rsidRPr="00881981">
        <w:rPr>
          <w:rStyle w:val="StyleUnderline"/>
        </w:rPr>
        <w:t xml:space="preserve">and </w:t>
      </w:r>
      <w:r w:rsidRPr="00A62A57">
        <w:rPr>
          <w:rStyle w:val="StyleUnderline"/>
          <w:highlight w:val="cyan"/>
        </w:rPr>
        <w:t>concoct new languages of</w:t>
      </w:r>
      <w:r w:rsidRPr="00881981">
        <w:rPr>
          <w:rStyle w:val="StyleUnderline"/>
        </w:rPr>
        <w:t xml:space="preserve"> </w:t>
      </w:r>
      <w:r w:rsidRPr="00A62A57">
        <w:rPr>
          <w:rStyle w:val="StyleUnderline"/>
          <w:highlight w:val="cyan"/>
        </w:rPr>
        <w:t>discourse that only</w:t>
      </w:r>
      <w:r w:rsidRPr="00881981">
        <w:rPr>
          <w:rStyle w:val="StyleUnderline"/>
        </w:rPr>
        <w:t xml:space="preserve"> serve to </w:t>
      </w:r>
      <w:r w:rsidRPr="00A62A57">
        <w:rPr>
          <w:rStyle w:val="StyleUnderline"/>
          <w:highlight w:val="cyan"/>
        </w:rPr>
        <w:t>splinter</w:t>
      </w:r>
      <w:r w:rsidRPr="00881981">
        <w:rPr>
          <w:rStyle w:val="StyleUnderline"/>
        </w:rPr>
        <w:t xml:space="preserve"> forms of </w:t>
      </w:r>
      <w:r w:rsidRPr="00A62A57">
        <w:rPr>
          <w:rStyle w:val="StyleUnderline"/>
          <w:highlight w:val="cyan"/>
        </w:rPr>
        <w:t>political resistance, consigning</w:t>
      </w:r>
      <w:r w:rsidRPr="00881981">
        <w:rPr>
          <w:rStyle w:val="StyleUnderline"/>
        </w:rPr>
        <w:t xml:space="preserve"> </w:t>
      </w:r>
      <w:r w:rsidRPr="00A62A57">
        <w:rPr>
          <w:rStyle w:val="StyleUnderline"/>
          <w:highlight w:val="cyan"/>
        </w:rPr>
        <w:t xml:space="preserve">radicalism to the depths of </w:t>
      </w:r>
      <w:r w:rsidRPr="00A62A57">
        <w:rPr>
          <w:rStyle w:val="Emphasis"/>
          <w:highlight w:val="cyan"/>
        </w:rPr>
        <w:t>incoherence and</w:t>
      </w:r>
      <w:r w:rsidRPr="000027B7">
        <w:rPr>
          <w:sz w:val="16"/>
        </w:rPr>
        <w:t xml:space="preserve"> (academic success notwithstanding) </w:t>
      </w:r>
      <w:r w:rsidRPr="00A62A57">
        <w:rPr>
          <w:rStyle w:val="Emphasis"/>
          <w:highlight w:val="cyan"/>
        </w:rPr>
        <w:t>political</w:t>
      </w:r>
      <w:r w:rsidRPr="00881981">
        <w:rPr>
          <w:rStyle w:val="Emphasis"/>
        </w:rPr>
        <w:t xml:space="preserve"> </w:t>
      </w:r>
      <w:r w:rsidRPr="00A62A57">
        <w:rPr>
          <w:rStyle w:val="Emphasis"/>
          <w:highlight w:val="cyan"/>
        </w:rPr>
        <w:t>irrelevance</w:t>
      </w:r>
      <w:r w:rsidRPr="000027B7">
        <w:rPr>
          <w:sz w:val="16"/>
        </w:rPr>
        <w:t xml:space="preserve">. Indeed, </w:t>
      </w:r>
      <w:r w:rsidRPr="00A62A57">
        <w:rPr>
          <w:rStyle w:val="StyleUnderline"/>
          <w:highlight w:val="cyan"/>
        </w:rPr>
        <w:t>the disintegration of the great radical movements</w:t>
      </w:r>
      <w:r w:rsidRPr="00881981">
        <w:rPr>
          <w:rStyle w:val="StyleUnderline"/>
        </w:rPr>
        <w:t xml:space="preserve"> of the nineteenth and twentieth centuries – </w:t>
      </w:r>
      <w:r w:rsidRPr="00A62A57">
        <w:rPr>
          <w:rStyle w:val="StyleUnderline"/>
          <w:highlight w:val="cyan"/>
        </w:rPr>
        <w:t>from</w:t>
      </w:r>
      <w:r w:rsidRPr="00881981">
        <w:rPr>
          <w:rStyle w:val="StyleUnderline"/>
        </w:rPr>
        <w:t xml:space="preserve"> the </w:t>
      </w:r>
      <w:r w:rsidRPr="00A62A57">
        <w:rPr>
          <w:rStyle w:val="StyleUnderline"/>
          <w:highlight w:val="cyan"/>
        </w:rPr>
        <w:t>labor</w:t>
      </w:r>
      <w:r w:rsidRPr="00881981">
        <w:rPr>
          <w:rStyle w:val="StyleUnderline"/>
        </w:rPr>
        <w:t xml:space="preserve"> movement </w:t>
      </w:r>
      <w:r w:rsidRPr="00A62A57">
        <w:rPr>
          <w:rStyle w:val="StyleUnderline"/>
          <w:highlight w:val="cyan"/>
        </w:rPr>
        <w:t>to</w:t>
      </w:r>
      <w:r w:rsidRPr="00881981">
        <w:rPr>
          <w:rStyle w:val="StyleUnderline"/>
        </w:rPr>
        <w:t xml:space="preserve"> the </w:t>
      </w:r>
      <w:r w:rsidRPr="00A62A57">
        <w:rPr>
          <w:rStyle w:val="StyleUnderline"/>
          <w:highlight w:val="cyan"/>
        </w:rPr>
        <w:t>Civil Rights</w:t>
      </w:r>
      <w:r w:rsidRPr="00881981">
        <w:rPr>
          <w:rStyle w:val="StyleUnderline"/>
        </w:rPr>
        <w:t xml:space="preserve"> movement – </w:t>
      </w:r>
      <w:r w:rsidRPr="00A62A57">
        <w:rPr>
          <w:rStyle w:val="StyleUnderline"/>
          <w:highlight w:val="cyan"/>
        </w:rPr>
        <w:t>has detached philosophical thinking from</w:t>
      </w:r>
      <w:r w:rsidRPr="00881981">
        <w:rPr>
          <w:rStyle w:val="StyleUnderline"/>
        </w:rPr>
        <w:t xml:space="preserve"> the mechanisms of power and </w:t>
      </w:r>
      <w:r w:rsidRPr="00A62A57">
        <w:rPr>
          <w:rStyle w:val="StyleUnderline"/>
          <w:highlight w:val="cyan"/>
        </w:rPr>
        <w:t>political</w:t>
      </w:r>
      <w:r w:rsidRPr="00881981">
        <w:rPr>
          <w:rStyle w:val="StyleUnderline"/>
        </w:rPr>
        <w:t xml:space="preserve"> </w:t>
      </w:r>
      <w:r w:rsidRPr="00A62A57">
        <w:rPr>
          <w:rStyle w:val="StyleUnderline"/>
          <w:highlight w:val="cyan"/>
        </w:rPr>
        <w:t>reality</w:t>
      </w:r>
      <w:r w:rsidRPr="00881981">
        <w:rPr>
          <w:rStyle w:val="StyleUnderline"/>
        </w:rPr>
        <w:t xml:space="preserve"> more broadly. The result has been</w:t>
      </w:r>
      <w:r w:rsidRPr="000027B7">
        <w:rPr>
          <w:sz w:val="16"/>
        </w:rPr>
        <w:t xml:space="preserve"> – despite the ironic new turn toward “anti-philosophy” – </w:t>
      </w:r>
      <w:r w:rsidRPr="00881981">
        <w:rPr>
          <w:rStyle w:val="StyleUnderline"/>
        </w:rPr>
        <w:t>the conquest of politics by poorly constructed philosophy</w:t>
      </w:r>
      <w:r w:rsidRPr="000027B7">
        <w:rPr>
          <w:sz w:val="16"/>
        </w:rPr>
        <w:t xml:space="preserve">. Abstraction has been the result, as well as a panoply of shibboleths that have only served to sever “radical” thought from its relevance to contemporary politics and society. It seems to us that </w:t>
      </w:r>
      <w:r w:rsidRPr="00A62A57">
        <w:rPr>
          <w:rStyle w:val="StyleUnderline"/>
          <w:highlight w:val="cyan"/>
        </w:rPr>
        <w:t>the survival of</w:t>
      </w:r>
      <w:r w:rsidRPr="00881981">
        <w:rPr>
          <w:rStyle w:val="StyleUnderline"/>
        </w:rPr>
        <w:t xml:space="preserve"> the tradition of rational, </w:t>
      </w:r>
      <w:r w:rsidRPr="00A62A57">
        <w:rPr>
          <w:rStyle w:val="StyleUnderline"/>
          <w:highlight w:val="cyan"/>
        </w:rPr>
        <w:t xml:space="preserve">radical political and social criticism pivots on a </w:t>
      </w:r>
      <w:r w:rsidRPr="00A62A57">
        <w:rPr>
          <w:rStyle w:val="Emphasis"/>
          <w:highlight w:val="cyan"/>
        </w:rPr>
        <w:t>confrontation</w:t>
      </w:r>
      <w:r w:rsidRPr="00A62A57">
        <w:rPr>
          <w:rStyle w:val="StyleUnderline"/>
          <w:highlight w:val="cyan"/>
        </w:rPr>
        <w:t xml:space="preserve"> with </w:t>
      </w:r>
      <w:r w:rsidRPr="00A62A57">
        <w:rPr>
          <w:rStyle w:val="Emphasis"/>
          <w:highlight w:val="cyan"/>
        </w:rPr>
        <w:t>these new academic trends and fads</w:t>
      </w:r>
      <w:r w:rsidRPr="000027B7">
        <w:rPr>
          <w:sz w:val="16"/>
        </w:rPr>
        <w:t>.</w:t>
      </w:r>
    </w:p>
    <w:p w14:paraId="672AB0F0" w14:textId="77777777" w:rsidR="0035736A" w:rsidRDefault="0035736A" w:rsidP="0035736A">
      <w:pPr>
        <w:pStyle w:val="Heading4"/>
      </w:pPr>
      <w:r>
        <w:t>The impact is global existential crises driven by the worst excesses of neoliberal exploitation</w:t>
      </w:r>
    </w:p>
    <w:p w14:paraId="6BD2DF12" w14:textId="77777777" w:rsidR="0035736A" w:rsidRDefault="0035736A" w:rsidP="0035736A">
      <w:r w:rsidRPr="00DB29C6">
        <w:rPr>
          <w:rStyle w:val="Style13ptBold"/>
        </w:rPr>
        <w:t>Srnicek and Williams 15</w:t>
      </w:r>
      <w:r>
        <w:t xml:space="preserve"> – *PhD in IR @ LSE, **PhD student at the University of East London, presently at work on a thesis entitled Hegemony and Complexity </w:t>
      </w:r>
    </w:p>
    <w:p w14:paraId="13C4A75C" w14:textId="77777777" w:rsidR="0035736A" w:rsidRPr="008814FA" w:rsidRDefault="0035736A" w:rsidP="0035736A">
      <w:r>
        <w:t>(Nick and Alex, “Inventing the Future: Postcapitalism and a World Without Work,” Kindle Book)</w:t>
      </w:r>
    </w:p>
    <w:p w14:paraId="7A552499" w14:textId="77777777" w:rsidR="0035736A" w:rsidRPr="000027B7" w:rsidRDefault="0035736A" w:rsidP="0035736A">
      <w:pPr>
        <w:rPr>
          <w:sz w:val="16"/>
        </w:rPr>
      </w:pPr>
      <w:r w:rsidRPr="000027B7">
        <w:rPr>
          <w:sz w:val="16"/>
        </w:rPr>
        <w:t>Less politically radical than horizontalism, though no less ubiquitous, is localism. As an ideology</w:t>
      </w:r>
      <w:r w:rsidRPr="00A62A57">
        <w:rPr>
          <w:sz w:val="16"/>
          <w:highlight w:val="cyan"/>
        </w:rPr>
        <w:t xml:space="preserve">, </w:t>
      </w:r>
      <w:r w:rsidRPr="00A62A57">
        <w:rPr>
          <w:rStyle w:val="StyleUnderline"/>
          <w:highlight w:val="cyan"/>
        </w:rPr>
        <w:t>localism extends far beyond the left</w:t>
      </w:r>
      <w:r w:rsidRPr="009F132F">
        <w:rPr>
          <w:rStyle w:val="StyleUnderline"/>
        </w:rPr>
        <w:t>, inflecting the politics of pro-capitalists, anti-capitalists, radicals and mainstream culture alike, as a new kind of political common sense. Shared between all of these is a belief that</w:t>
      </w:r>
      <w:r w:rsidRPr="000027B7">
        <w:rPr>
          <w:sz w:val="16"/>
        </w:rPr>
        <w:t xml:space="preserve"> the </w:t>
      </w:r>
      <w:r w:rsidRPr="00A62A57">
        <w:rPr>
          <w:rStyle w:val="StyleUnderline"/>
          <w:highlight w:val="cyan"/>
        </w:rPr>
        <w:t>abstraction</w:t>
      </w:r>
      <w:r w:rsidRPr="000027B7">
        <w:rPr>
          <w:sz w:val="16"/>
        </w:rPr>
        <w:t xml:space="preserve"> and sheer scale of the modern world </w:t>
      </w:r>
      <w:r w:rsidRPr="00A62A57">
        <w:rPr>
          <w:rStyle w:val="StyleUnderline"/>
          <w:highlight w:val="cyan"/>
        </w:rPr>
        <w:t xml:space="preserve">is at the root of our present </w:t>
      </w:r>
      <w:r w:rsidRPr="00A62A57">
        <w:rPr>
          <w:rStyle w:val="Emphasis"/>
          <w:highlight w:val="cyan"/>
        </w:rPr>
        <w:t>political, ecological and economic problems</w:t>
      </w:r>
      <w:r w:rsidRPr="009F132F">
        <w:rPr>
          <w:rStyle w:val="StyleUnderline"/>
        </w:rPr>
        <w:t xml:space="preserve">, </w:t>
      </w:r>
      <w:r w:rsidRPr="00A62A57">
        <w:rPr>
          <w:rStyle w:val="StyleUnderline"/>
          <w:highlight w:val="cyan"/>
        </w:rPr>
        <w:t>and that the solution</w:t>
      </w:r>
      <w:r w:rsidRPr="009F132F">
        <w:rPr>
          <w:rStyle w:val="StyleUnderline"/>
        </w:rPr>
        <w:t xml:space="preserve"> therefore </w:t>
      </w:r>
      <w:r w:rsidRPr="00A62A57">
        <w:rPr>
          <w:rStyle w:val="StyleUnderline"/>
          <w:highlight w:val="cyan"/>
        </w:rPr>
        <w:t>lies in adopting a</w:t>
      </w:r>
      <w:r w:rsidRPr="000027B7">
        <w:rPr>
          <w:sz w:val="16"/>
        </w:rPr>
        <w:t xml:space="preserve"> ‘</w:t>
      </w:r>
      <w:r w:rsidRPr="00A62A57">
        <w:rPr>
          <w:rStyle w:val="StyleUnderline"/>
          <w:highlight w:val="cyan"/>
        </w:rPr>
        <w:t>small</w:t>
      </w:r>
      <w:r w:rsidRPr="000027B7">
        <w:rPr>
          <w:sz w:val="16"/>
        </w:rPr>
        <w:t xml:space="preserve"> is beautiful’ </w:t>
      </w:r>
      <w:r w:rsidRPr="00A62A57">
        <w:rPr>
          <w:rStyle w:val="StyleUnderline"/>
          <w:highlight w:val="cyan"/>
        </w:rPr>
        <w:t>approach</w:t>
      </w:r>
      <w:r w:rsidRPr="000027B7">
        <w:rPr>
          <w:sz w:val="16"/>
        </w:rPr>
        <w:t xml:space="preserve"> to the world. 69 </w:t>
      </w:r>
      <w:r w:rsidRPr="009F132F">
        <w:rPr>
          <w:rStyle w:val="StyleUnderline"/>
        </w:rPr>
        <w:t>Small-scale actions</w:t>
      </w:r>
      <w:r w:rsidRPr="000027B7">
        <w:rPr>
          <w:sz w:val="16"/>
        </w:rPr>
        <w:t xml:space="preserve">, local economies, </w:t>
      </w:r>
      <w:r w:rsidRPr="009F132F">
        <w:rPr>
          <w:rStyle w:val="StyleUnderline"/>
        </w:rPr>
        <w:t>immediate communities, face-to-face interaction</w:t>
      </w:r>
      <w:r w:rsidRPr="000027B7">
        <w:rPr>
          <w:sz w:val="16"/>
        </w:rPr>
        <w:t xml:space="preserve"> – all of these responses </w:t>
      </w:r>
      <w:r w:rsidRPr="009F132F">
        <w:rPr>
          <w:rStyle w:val="StyleUnderline"/>
        </w:rPr>
        <w:t>characterise the localist worldview</w:t>
      </w:r>
      <w:r w:rsidRPr="000027B7">
        <w:rPr>
          <w:sz w:val="16"/>
        </w:rPr>
        <w:t xml:space="preserve">. In a time when most of the political strategies and tactics developed in the nineteenth and twentieth centuries appear blunted and ineffectual, </w:t>
      </w:r>
      <w:r w:rsidRPr="009F132F">
        <w:rPr>
          <w:rStyle w:val="StyleUnderline"/>
        </w:rPr>
        <w:t>localism has a seductive logic to it</w:t>
      </w:r>
      <w:r w:rsidRPr="000027B7">
        <w:rPr>
          <w:sz w:val="16"/>
        </w:rPr>
        <w:t xml:space="preserve">. In all its diverse variants, from centre-right communitarianism70 to ethical consumerism, 71 developmental microloans, and </w:t>
      </w:r>
      <w:r w:rsidRPr="009F132F">
        <w:rPr>
          <w:rStyle w:val="StyleUnderline"/>
        </w:rPr>
        <w:t xml:space="preserve">contemporary anarchist practice, </w:t>
      </w:r>
      <w:r w:rsidRPr="000027B7">
        <w:rPr>
          <w:sz w:val="16"/>
        </w:rPr>
        <w:t xml:space="preserve">72 the promise it </w:t>
      </w:r>
      <w:r w:rsidRPr="009F132F">
        <w:rPr>
          <w:rStyle w:val="StyleUnderline"/>
        </w:rPr>
        <w:t>offers to do something concrete</w:t>
      </w:r>
      <w:r w:rsidRPr="000027B7">
        <w:rPr>
          <w:sz w:val="16"/>
        </w:rPr>
        <w:t xml:space="preserve">, </w:t>
      </w:r>
      <w:r w:rsidRPr="009F132F">
        <w:rPr>
          <w:rStyle w:val="StyleUnderline"/>
        </w:rPr>
        <w:t>enabling political action with immediately noticeable effects</w:t>
      </w:r>
      <w:r w:rsidRPr="000027B7">
        <w:rPr>
          <w:sz w:val="16"/>
        </w:rPr>
        <w:t xml:space="preserve">, is empowering on an individual level. </w:t>
      </w:r>
      <w:r w:rsidRPr="009F132F">
        <w:rPr>
          <w:rStyle w:val="Emphasis"/>
        </w:rPr>
        <w:t xml:space="preserve">But </w:t>
      </w:r>
      <w:r w:rsidRPr="00A62A57">
        <w:rPr>
          <w:rStyle w:val="Emphasis"/>
          <w:highlight w:val="cyan"/>
        </w:rPr>
        <w:t>this sense of empowerment can be misleading</w:t>
      </w:r>
      <w:r w:rsidRPr="000027B7">
        <w:rPr>
          <w:sz w:val="16"/>
        </w:rPr>
        <w:t xml:space="preserve">. </w:t>
      </w:r>
      <w:r w:rsidRPr="00A62A57">
        <w:rPr>
          <w:rStyle w:val="StyleUnderline"/>
          <w:highlight w:val="cyan"/>
        </w:rPr>
        <w:t>The problem with localism is that,</w:t>
      </w:r>
      <w:r w:rsidRPr="009F132F">
        <w:rPr>
          <w:rStyle w:val="StyleUnderline"/>
        </w:rPr>
        <w:t xml:space="preserve"> </w:t>
      </w:r>
      <w:r w:rsidRPr="00A62A57">
        <w:rPr>
          <w:rStyle w:val="StyleUnderline"/>
          <w:highlight w:val="cyan"/>
        </w:rPr>
        <w:t xml:space="preserve">in attempting to reduce </w:t>
      </w:r>
      <w:r w:rsidRPr="00A62A57">
        <w:rPr>
          <w:rStyle w:val="Emphasis"/>
          <w:highlight w:val="cyan"/>
        </w:rPr>
        <w:t>large-scale systemic problems</w:t>
      </w:r>
      <w:r w:rsidRPr="009F132F">
        <w:rPr>
          <w:rStyle w:val="StyleUnderline"/>
        </w:rPr>
        <w:t xml:space="preserve"> to the more manageable sphere of the local community, </w:t>
      </w:r>
      <w:r w:rsidRPr="00A62A57">
        <w:rPr>
          <w:rStyle w:val="StyleUnderline"/>
          <w:highlight w:val="cyan"/>
        </w:rPr>
        <w:t>it</w:t>
      </w:r>
      <w:r w:rsidRPr="000027B7">
        <w:rPr>
          <w:sz w:val="16"/>
        </w:rPr>
        <w:t xml:space="preserve"> effectively </w:t>
      </w:r>
      <w:r w:rsidRPr="00A62A57">
        <w:rPr>
          <w:rStyle w:val="StyleUnderline"/>
          <w:highlight w:val="cyan"/>
        </w:rPr>
        <w:t>denies the systemically interconnected nature of today’s world.</w:t>
      </w:r>
      <w:r w:rsidRPr="009F132F">
        <w:rPr>
          <w:rStyle w:val="StyleUnderline"/>
        </w:rPr>
        <w:t xml:space="preserve"> Problems such as </w:t>
      </w:r>
      <w:r w:rsidRPr="00A62A57">
        <w:rPr>
          <w:rStyle w:val="Emphasis"/>
          <w:highlight w:val="cyan"/>
        </w:rPr>
        <w:t>global exploitation</w:t>
      </w:r>
      <w:r w:rsidRPr="00A62A57">
        <w:rPr>
          <w:rStyle w:val="StyleUnderline"/>
          <w:highlight w:val="cyan"/>
        </w:rPr>
        <w:t xml:space="preserve">, planetary </w:t>
      </w:r>
      <w:r w:rsidRPr="00A62A57">
        <w:rPr>
          <w:rStyle w:val="Emphasis"/>
          <w:highlight w:val="cyan"/>
        </w:rPr>
        <w:t>climate change</w:t>
      </w:r>
      <w:r w:rsidRPr="00A62A57">
        <w:rPr>
          <w:rStyle w:val="StyleUnderline"/>
          <w:highlight w:val="cyan"/>
        </w:rPr>
        <w:t xml:space="preserve">, rising </w:t>
      </w:r>
      <w:r w:rsidRPr="00A62A57">
        <w:rPr>
          <w:rStyle w:val="Emphasis"/>
          <w:highlight w:val="cyan"/>
        </w:rPr>
        <w:t>surplus populations</w:t>
      </w:r>
      <w:r w:rsidRPr="00A62A57">
        <w:rPr>
          <w:rStyle w:val="StyleUnderline"/>
          <w:highlight w:val="cyan"/>
        </w:rPr>
        <w:t xml:space="preserve">, and the </w:t>
      </w:r>
      <w:r w:rsidRPr="00A62A57">
        <w:rPr>
          <w:rStyle w:val="Emphasis"/>
          <w:highlight w:val="cyan"/>
        </w:rPr>
        <w:t>repeated crises of capitalism</w:t>
      </w:r>
      <w:r w:rsidRPr="00A62A57">
        <w:rPr>
          <w:rStyle w:val="StyleUnderline"/>
          <w:highlight w:val="cyan"/>
        </w:rPr>
        <w:t xml:space="preserve"> are abstract</w:t>
      </w:r>
      <w:r w:rsidRPr="000027B7">
        <w:rPr>
          <w:sz w:val="16"/>
        </w:rPr>
        <w:t xml:space="preserve"> in appearance, </w:t>
      </w:r>
      <w:r w:rsidRPr="00A62A57">
        <w:rPr>
          <w:rStyle w:val="StyleUnderline"/>
          <w:highlight w:val="cyan"/>
        </w:rPr>
        <w:t>complex</w:t>
      </w:r>
      <w:r w:rsidRPr="000027B7">
        <w:rPr>
          <w:sz w:val="16"/>
        </w:rPr>
        <w:t xml:space="preserve"> in structure, </w:t>
      </w:r>
      <w:r w:rsidRPr="00A62A57">
        <w:rPr>
          <w:rStyle w:val="StyleUnderline"/>
          <w:highlight w:val="cyan"/>
        </w:rPr>
        <w:t>and non-localised</w:t>
      </w:r>
      <w:r w:rsidRPr="009F132F">
        <w:rPr>
          <w:rStyle w:val="StyleUnderline"/>
        </w:rPr>
        <w:t>. Though they touch upon every locality, they are never fully manifested in any particular region</w:t>
      </w:r>
      <w:r w:rsidRPr="000027B7">
        <w:rPr>
          <w:sz w:val="16"/>
        </w:rPr>
        <w:t xml:space="preserve">. Fundamentally, </w:t>
      </w:r>
      <w:r w:rsidRPr="00A62A57">
        <w:rPr>
          <w:rStyle w:val="StyleUnderline"/>
          <w:highlight w:val="cyan"/>
        </w:rPr>
        <w:t>these are systemic and abstract</w:t>
      </w:r>
      <w:r w:rsidRPr="009F132F">
        <w:rPr>
          <w:rStyle w:val="StyleUnderline"/>
        </w:rPr>
        <w:t xml:space="preserve"> problems, </w:t>
      </w:r>
      <w:r w:rsidRPr="00A62A57">
        <w:rPr>
          <w:rStyle w:val="StyleUnderline"/>
          <w:highlight w:val="cyan"/>
        </w:rPr>
        <w:t>requiring systemic and abstract responses</w:t>
      </w:r>
      <w:r w:rsidRPr="000027B7">
        <w:rPr>
          <w:sz w:val="16"/>
        </w:rPr>
        <w:t xml:space="preserve">. While much of the populist localism on the right can easily be dismissed as regressive macho fantasy (for example, secessionist libertarianism), sinister ideological cover for austerity economics (the UK Conservative Party’s ‘Big Society’) or downright racist (the nationalist or fascist blaming of immigrants for structural economic problems), the localism of the left has been less thoroughly scrutinised. </w:t>
      </w:r>
      <w:r w:rsidRPr="009F132F">
        <w:rPr>
          <w:rStyle w:val="StyleUnderline"/>
        </w:rPr>
        <w:t>Though undoubtedly well-meaning, both the radical and mainstream left partake in localist politics and economics to their detriment</w:t>
      </w:r>
      <w:r w:rsidRPr="000027B7">
        <w:rPr>
          <w:sz w:val="16"/>
        </w:rPr>
        <w:t>. In what follows we will critically examine two of the more popular variants – local food and economic localism – which in very different areas exemplify the problematic dynamics of localism in general.</w:t>
      </w:r>
    </w:p>
    <w:p w14:paraId="2F69F9EB" w14:textId="77777777" w:rsidR="0035736A" w:rsidRDefault="0035736A" w:rsidP="0035736A"/>
    <w:p w14:paraId="0FA57B6C" w14:textId="77777777" w:rsidR="0035736A" w:rsidRDefault="0035736A" w:rsidP="0035736A">
      <w:pPr>
        <w:pStyle w:val="Heading4"/>
      </w:pPr>
      <w:r>
        <w:t>The alt is to reject the aff’s localism in favor of a leftist governmentality</w:t>
      </w:r>
    </w:p>
    <w:p w14:paraId="5A7CA9E9" w14:textId="77777777" w:rsidR="0035736A" w:rsidRDefault="0035736A" w:rsidP="0035736A">
      <w:r w:rsidRPr="00FD128A">
        <w:rPr>
          <w:rStyle w:val="Style13ptBold"/>
        </w:rPr>
        <w:t>Smulewicz-Zucker 15</w:t>
      </w:r>
      <w:r>
        <w:t xml:space="preserve"> - Professor of Philosophy @ Baruch College CUNY</w:t>
      </w:r>
    </w:p>
    <w:p w14:paraId="7B8F3B03" w14:textId="77777777" w:rsidR="0035736A" w:rsidRPr="00FD128A" w:rsidRDefault="0035736A" w:rsidP="0035736A">
      <w:r>
        <w:t>(Interview by Devon Douglas-Bowers, “Questioning the Left: An Interview with Gregory Smulewicz-Zucker and Michael J. Thompson,” The Hampton Institution, http://www.hamptoninstitution.org/questioning-the-left.html#.VmTzZN8rJE4)</w:t>
      </w:r>
    </w:p>
    <w:p w14:paraId="40D7ED75" w14:textId="77777777" w:rsidR="0035736A" w:rsidRDefault="0035736A" w:rsidP="0035736A">
      <w:pPr>
        <w:rPr>
          <w:sz w:val="16"/>
        </w:rPr>
      </w:pPr>
      <w:r w:rsidRPr="00EC6C82">
        <w:rPr>
          <w:sz w:val="16"/>
        </w:rPr>
        <w:t xml:space="preserve">You write early in the article that "Today, leftist political theory in the academy has fallen under the spell of ideas so far removed from actual political issues[.]" Do you think that this is a failing that is solely in the academy? It seems that it is a widespread failure by the left as a whole, that they are more focused on the theoretical than anything that is truly concrete. We agree that the problem is not solely with the academy. </w:t>
      </w:r>
      <w:r w:rsidRPr="00AE5E5C">
        <w:rPr>
          <w:rStyle w:val="StyleUnderline"/>
        </w:rPr>
        <w:t xml:space="preserve">It is important to look at the academy </w:t>
      </w:r>
      <w:r w:rsidRPr="000A3DD3">
        <w:rPr>
          <w:rStyle w:val="StyleUnderline"/>
        </w:rPr>
        <w:t>because the kind of work that is done in the academy is</w:t>
      </w:r>
      <w:r w:rsidRPr="00EC6C82">
        <w:rPr>
          <w:sz w:val="16"/>
        </w:rPr>
        <w:t xml:space="preserve">, in part, often </w:t>
      </w:r>
      <w:r w:rsidRPr="000A3DD3">
        <w:rPr>
          <w:rStyle w:val="StyleUnderline"/>
        </w:rPr>
        <w:t>a reflection of what people think they can achieve on the ground</w:t>
      </w:r>
      <w:r w:rsidRPr="00EC6C82">
        <w:rPr>
          <w:sz w:val="16"/>
        </w:rPr>
        <w:t xml:space="preserve">. </w:t>
      </w:r>
      <w:r w:rsidRPr="000A3DD3">
        <w:rPr>
          <w:rStyle w:val="StyleUnderline"/>
        </w:rPr>
        <w:t>The</w:t>
      </w:r>
      <w:r w:rsidRPr="00AE5E5C">
        <w:rPr>
          <w:rStyle w:val="StyleUnderline"/>
        </w:rPr>
        <w:t xml:space="preserve"> main issue seems to be that moral revulsion has supplanted the critique of social mechanisms that produce the problems that outrage people</w:t>
      </w:r>
      <w:r w:rsidRPr="00EC6C82">
        <w:rPr>
          <w:sz w:val="16"/>
        </w:rPr>
        <w:t xml:space="preserve">. It is also important to stress that </w:t>
      </w:r>
      <w:r w:rsidRPr="00A62A57">
        <w:rPr>
          <w:rStyle w:val="Emphasis"/>
          <w:highlight w:val="cyan"/>
        </w:rPr>
        <w:t>moral revulsion is not a substitute for, nor an equivalent of, political action and political strategy</w:t>
      </w:r>
      <w:r w:rsidRPr="00EC6C82">
        <w:rPr>
          <w:sz w:val="16"/>
        </w:rPr>
        <w:t xml:space="preserve">. </w:t>
      </w:r>
      <w:r w:rsidRPr="00A62A57">
        <w:rPr>
          <w:rStyle w:val="StyleUnderline"/>
          <w:highlight w:val="cyan"/>
        </w:rPr>
        <w:t>The key</w:t>
      </w:r>
      <w:r w:rsidRPr="00EC6C82">
        <w:rPr>
          <w:sz w:val="16"/>
        </w:rPr>
        <w:t xml:space="preserve">, as we see it, </w:t>
      </w:r>
      <w:r w:rsidRPr="00A62A57">
        <w:rPr>
          <w:rStyle w:val="StyleUnderline"/>
          <w:highlight w:val="cyan"/>
        </w:rPr>
        <w:t>is to understand</w:t>
      </w:r>
      <w:r w:rsidRPr="00AE5E5C">
        <w:rPr>
          <w:rStyle w:val="StyleUnderline"/>
        </w:rPr>
        <w:t xml:space="preserve"> that </w:t>
      </w:r>
      <w:r w:rsidRPr="00A62A57">
        <w:rPr>
          <w:rStyle w:val="StyleUnderline"/>
          <w:highlight w:val="cyan"/>
        </w:rPr>
        <w:t>politics is about</w:t>
      </w:r>
      <w:r w:rsidRPr="00AE5E5C">
        <w:rPr>
          <w:rStyle w:val="StyleUnderline"/>
        </w:rPr>
        <w:t xml:space="preserve"> shaping not only the mentality of citizens and the norms of culture, but more crucially about </w:t>
      </w:r>
      <w:r w:rsidRPr="00A62A57">
        <w:rPr>
          <w:rStyle w:val="StyleUnderline"/>
          <w:highlight w:val="cyan"/>
        </w:rPr>
        <w:t xml:space="preserve">organizing the legitimate power of the state to enforce laws that </w:t>
      </w:r>
      <w:r w:rsidRPr="00A62A57">
        <w:rPr>
          <w:rStyle w:val="Emphasis"/>
          <w:highlight w:val="cyan"/>
        </w:rPr>
        <w:t>prevent social injustice</w:t>
      </w:r>
      <w:r w:rsidRPr="00A62A57">
        <w:rPr>
          <w:rStyle w:val="StyleUnderline"/>
          <w:highlight w:val="cyan"/>
        </w:rPr>
        <w:t xml:space="preserve"> and </w:t>
      </w:r>
      <w:r w:rsidRPr="00A62A57">
        <w:rPr>
          <w:rStyle w:val="Emphasis"/>
          <w:highlight w:val="cyan"/>
        </w:rPr>
        <w:t>expand the horizon of social justice</w:t>
      </w:r>
      <w:r w:rsidRPr="00EC6C82">
        <w:rPr>
          <w:sz w:val="16"/>
        </w:rPr>
        <w:t xml:space="preserve">. </w:t>
      </w:r>
      <w:r w:rsidRPr="00A62A57">
        <w:rPr>
          <w:rStyle w:val="StyleUnderline"/>
          <w:highlight w:val="cyan"/>
        </w:rPr>
        <w:t>This requires understanding</w:t>
      </w:r>
      <w:r w:rsidRPr="00AE5E5C">
        <w:rPr>
          <w:rStyle w:val="StyleUnderline"/>
        </w:rPr>
        <w:t xml:space="preserve"> the </w:t>
      </w:r>
      <w:r w:rsidRPr="00A62A57">
        <w:rPr>
          <w:rStyle w:val="StyleUnderline"/>
          <w:highlight w:val="cyan"/>
        </w:rPr>
        <w:t>mechanisms of</w:t>
      </w:r>
      <w:r w:rsidRPr="00AE5E5C">
        <w:rPr>
          <w:rStyle w:val="StyleUnderline"/>
        </w:rPr>
        <w:t xml:space="preserve"> politics, </w:t>
      </w:r>
      <w:r w:rsidRPr="004A78F5">
        <w:rPr>
          <w:rStyle w:val="StyleUnderline"/>
        </w:rPr>
        <w:t xml:space="preserve">of </w:t>
      </w:r>
      <w:r w:rsidRPr="00A62A57">
        <w:rPr>
          <w:rStyle w:val="StyleUnderline"/>
          <w:highlight w:val="cyan"/>
        </w:rPr>
        <w:t>elections</w:t>
      </w:r>
      <w:r w:rsidRPr="00AE5E5C">
        <w:rPr>
          <w:rStyle w:val="StyleUnderline"/>
        </w:rPr>
        <w:t xml:space="preserve">, of the </w:t>
      </w:r>
      <w:r w:rsidRPr="00A62A57">
        <w:rPr>
          <w:rStyle w:val="StyleUnderline"/>
          <w:highlight w:val="cyan"/>
        </w:rPr>
        <w:t>law</w:t>
      </w:r>
      <w:r w:rsidRPr="00AE5E5C">
        <w:rPr>
          <w:rStyle w:val="StyleUnderline"/>
        </w:rPr>
        <w:t xml:space="preserve">, of </w:t>
      </w:r>
      <w:r w:rsidRPr="00A62A57">
        <w:rPr>
          <w:rStyle w:val="StyleUnderline"/>
          <w:highlight w:val="cyan"/>
        </w:rPr>
        <w:t>constitutional interpretation</w:t>
      </w:r>
      <w:r w:rsidRPr="00AE5E5C">
        <w:rPr>
          <w:rStyle w:val="StyleUnderline"/>
        </w:rPr>
        <w:t xml:space="preserve">, and so on. </w:t>
      </w:r>
      <w:r w:rsidRPr="00A62A57">
        <w:rPr>
          <w:rStyle w:val="StyleUnderline"/>
          <w:highlight w:val="cyan"/>
        </w:rPr>
        <w:t>The contemporary left has abandoned these concerns</w:t>
      </w:r>
      <w:r w:rsidRPr="00AE5E5C">
        <w:rPr>
          <w:rStyle w:val="StyleUnderline"/>
        </w:rPr>
        <w:t xml:space="preserve"> and has instead decided to view them as attributes of a system that needs to be rejected</w:t>
      </w:r>
      <w:r w:rsidRPr="00EC6C82">
        <w:rPr>
          <w:sz w:val="16"/>
        </w:rPr>
        <w:t xml:space="preserve">. </w:t>
      </w:r>
      <w:r w:rsidRPr="00A62A57">
        <w:rPr>
          <w:rStyle w:val="Emphasis"/>
          <w:highlight w:val="cyan"/>
        </w:rPr>
        <w:t>This is</w:t>
      </w:r>
      <w:r w:rsidRPr="00EC6C82">
        <w:rPr>
          <w:sz w:val="16"/>
        </w:rPr>
        <w:t xml:space="preserve"> simply </w:t>
      </w:r>
      <w:r w:rsidRPr="00A62A57">
        <w:rPr>
          <w:rStyle w:val="Emphasis"/>
          <w:highlight w:val="cyan"/>
        </w:rPr>
        <w:t>absurd and</w:t>
      </w:r>
      <w:r w:rsidRPr="00EC6C82">
        <w:rPr>
          <w:sz w:val="16"/>
        </w:rPr>
        <w:t xml:space="preserve">, in our view, </w:t>
      </w:r>
      <w:r w:rsidRPr="00A62A57">
        <w:rPr>
          <w:rStyle w:val="Emphasis"/>
          <w:highlight w:val="cyan"/>
        </w:rPr>
        <w:t>anti-political</w:t>
      </w:r>
      <w:r w:rsidRPr="00EC6C82">
        <w:rPr>
          <w:sz w:val="16"/>
        </w:rPr>
        <w:t xml:space="preserve">. We also think that </w:t>
      </w:r>
      <w:r w:rsidRPr="00AE5E5C">
        <w:rPr>
          <w:rStyle w:val="StyleUnderline"/>
        </w:rPr>
        <w:t>there is a problem with what theory has become. The only reason that a cleavage has developed between theory and practice is because the function of theory has been abandoned</w:t>
      </w:r>
      <w:r w:rsidRPr="00EC6C82">
        <w:rPr>
          <w:sz w:val="16"/>
        </w:rPr>
        <w:t xml:space="preserve">. It is important to recognize that </w:t>
      </w:r>
      <w:r w:rsidRPr="00AE5E5C">
        <w:rPr>
          <w:rStyle w:val="StyleUnderline"/>
        </w:rPr>
        <w:t>what is now touted as theory is not actually theory. Theory plays a vital role in diagnosing and critiquing concrete political problems</w:t>
      </w:r>
      <w:r w:rsidRPr="00EC6C82">
        <w:rPr>
          <w:sz w:val="16"/>
        </w:rPr>
        <w:t xml:space="preserve">. People like Zizek and Badiou do not have theories. Their work is so convoluted and self-referential that there is no link to the concrete. It masquerades as theory. They are able to create their own fan clubs and say whatever they want because they purposefully construct so-called theories that allow them to evade critical evaluation. </w:t>
      </w:r>
      <w:r w:rsidRPr="00A62A57">
        <w:rPr>
          <w:rStyle w:val="StyleUnderline"/>
          <w:highlight w:val="cyan"/>
        </w:rPr>
        <w:t xml:space="preserve">Esotericism has become a </w:t>
      </w:r>
      <w:r w:rsidRPr="00A62A57">
        <w:rPr>
          <w:rStyle w:val="Emphasis"/>
          <w:highlight w:val="cyan"/>
        </w:rPr>
        <w:t>virtue unto itself</w:t>
      </w:r>
      <w:r w:rsidRPr="00EC6C82">
        <w:rPr>
          <w:sz w:val="16"/>
        </w:rPr>
        <w:t xml:space="preserve">. </w:t>
      </w:r>
      <w:r w:rsidRPr="00AE5E5C">
        <w:rPr>
          <w:rStyle w:val="StyleUnderline"/>
        </w:rPr>
        <w:t>From this standpoint, the aversion to theory is understandable</w:t>
      </w:r>
      <w:r w:rsidRPr="00EC6C82">
        <w:rPr>
          <w:sz w:val="16"/>
        </w:rPr>
        <w:t>. So-called theory has become a world for the initiated. This is a distortion of theory. It is merely the flipside of a society that can dismiss evolution as "only a theory."</w:t>
      </w:r>
    </w:p>
    <w:p w14:paraId="36BD75A6" w14:textId="77777777" w:rsidR="0035736A" w:rsidRDefault="0035736A" w:rsidP="0035736A"/>
    <w:p w14:paraId="1D573A79" w14:textId="77777777" w:rsidR="0035736A" w:rsidRDefault="0035736A" w:rsidP="0035736A">
      <w:pPr>
        <w:pStyle w:val="Heading3"/>
      </w:pPr>
      <w:r>
        <w:t>2nc at: perm/no link</w:t>
      </w:r>
    </w:p>
    <w:p w14:paraId="366AED47" w14:textId="77777777" w:rsidR="0035736A" w:rsidRDefault="0035736A" w:rsidP="0035736A">
      <w:pPr>
        <w:pStyle w:val="Heading4"/>
      </w:pPr>
      <w:r>
        <w:t>We don’t need an alt—critiquing the aff’s individual focus is sufficient</w:t>
      </w:r>
    </w:p>
    <w:p w14:paraId="3F1D94E9" w14:textId="77777777" w:rsidR="0035736A" w:rsidRDefault="0035736A" w:rsidP="0035736A">
      <w:pPr>
        <w:pStyle w:val="ListParagraph"/>
        <w:ind w:left="0"/>
      </w:pPr>
      <w:r w:rsidRPr="009A7CED">
        <w:rPr>
          <w:rStyle w:val="Style13ptBold"/>
        </w:rPr>
        <w:t>Smulewicz-Zucker 15</w:t>
      </w:r>
      <w:r>
        <w:t xml:space="preserve"> – Professor of Philosophy @ Baruch College CUNY</w:t>
      </w:r>
    </w:p>
    <w:p w14:paraId="6CE6797F" w14:textId="77777777" w:rsidR="0035736A" w:rsidRPr="00274BF3" w:rsidRDefault="0035736A" w:rsidP="0035736A">
      <w:pPr>
        <w:pStyle w:val="ListParagraph"/>
        <w:ind w:left="0"/>
      </w:pPr>
      <w:r>
        <w:t>(Gregory, “The Treason of Intellectual Radicalism and the Collapse of Leftist Politics,” LOGOS, Winter edition)</w:t>
      </w:r>
    </w:p>
    <w:p w14:paraId="60CFE895" w14:textId="77777777" w:rsidR="0035736A" w:rsidRDefault="0035736A" w:rsidP="0035736A">
      <w:pPr>
        <w:pStyle w:val="ListParagraph"/>
        <w:ind w:left="0"/>
      </w:pPr>
      <w:r>
        <w:t xml:space="preserve">In many ways this is the very product of the system they shallowly critique. The class basis of the new </w:t>
      </w:r>
      <w:r w:rsidRPr="00F71741">
        <w:t xml:space="preserve">radicalism no longer sounds in key with working people; no longer is it the expression of  organic intellectuals. </w:t>
      </w:r>
      <w:r w:rsidRPr="00F71741">
        <w:rPr>
          <w:rStyle w:val="StyleUnderline"/>
        </w:rPr>
        <w:t>With no</w:t>
      </w:r>
      <w:r w:rsidRPr="00F71741">
        <w:t xml:space="preserve"> movement to attach to, no working class </w:t>
      </w:r>
      <w:r w:rsidRPr="00F71741">
        <w:rPr>
          <w:rStyle w:val="StyleUnderline"/>
        </w:rPr>
        <w:t>politics to inform</w:t>
      </w:r>
      <w:r w:rsidRPr="00F71741">
        <w:t xml:space="preserve"> their political </w:t>
      </w:r>
      <w:r w:rsidRPr="00F71741">
        <w:rPr>
          <w:rStyle w:val="StyleUnderline"/>
        </w:rPr>
        <w:t>sensibilities, theory becomes a fetish.</w:t>
      </w:r>
      <w:r w:rsidRPr="00274BF3">
        <w:rPr>
          <w:rStyle w:val="StyleUnderline"/>
        </w:rPr>
        <w:t xml:space="preserve"> </w:t>
      </w:r>
      <w:r w:rsidRPr="00A62A57">
        <w:rPr>
          <w:rStyle w:val="StyleUnderline"/>
          <w:highlight w:val="cyan"/>
        </w:rPr>
        <w:t xml:space="preserve">Exploitation and domination are real </w:t>
      </w:r>
      <w:r w:rsidRPr="0056240E">
        <w:rPr>
          <w:rStyle w:val="StyleUnderline"/>
        </w:rPr>
        <w:t>problems</w:t>
      </w:r>
      <w:r w:rsidRPr="00274BF3">
        <w:rPr>
          <w:rStyle w:val="StyleUnderline"/>
        </w:rPr>
        <w:t xml:space="preserve">, </w:t>
      </w:r>
      <w:r w:rsidRPr="00A62A57">
        <w:rPr>
          <w:rStyle w:val="StyleUnderline"/>
          <w:highlight w:val="cyan"/>
        </w:rPr>
        <w:t>but</w:t>
      </w:r>
      <w:r w:rsidRPr="00274BF3">
        <w:rPr>
          <w:rStyle w:val="StyleUnderline"/>
        </w:rPr>
        <w:t xml:space="preserve"> the </w:t>
      </w:r>
      <w:r w:rsidRPr="00A62A57">
        <w:rPr>
          <w:rStyle w:val="StyleUnderline"/>
          <w:highlight w:val="cyan"/>
        </w:rPr>
        <w:t>words</w:t>
      </w:r>
      <w:r w:rsidRPr="00274BF3">
        <w:rPr>
          <w:rStyle w:val="StyleUnderline"/>
        </w:rPr>
        <w:t xml:space="preserve"> </w:t>
      </w:r>
      <w:r w:rsidRPr="00A62A57">
        <w:rPr>
          <w:rStyle w:val="StyleUnderline"/>
          <w:highlight w:val="cyan"/>
        </w:rPr>
        <w:t>lose</w:t>
      </w:r>
      <w:r w:rsidRPr="00274BF3">
        <w:rPr>
          <w:rStyle w:val="StyleUnderline"/>
        </w:rPr>
        <w:t xml:space="preserve"> their </w:t>
      </w:r>
      <w:r w:rsidRPr="00A62A57">
        <w:rPr>
          <w:rStyle w:val="StyleUnderline"/>
          <w:highlight w:val="cyan"/>
        </w:rPr>
        <w:t>meaning</w:t>
      </w:r>
      <w:r w:rsidRPr="00274BF3">
        <w:rPr>
          <w:rStyle w:val="StyleUnderline"/>
        </w:rPr>
        <w:t xml:space="preserve"> if they are </w:t>
      </w:r>
      <w:r w:rsidRPr="00A62A57">
        <w:rPr>
          <w:rStyle w:val="StyleUnderline"/>
          <w:highlight w:val="cyan"/>
        </w:rPr>
        <w:t>not attached to concrete referents</w:t>
      </w:r>
      <w:r w:rsidRPr="00274BF3">
        <w:rPr>
          <w:rStyle w:val="StyleUnderline"/>
        </w:rPr>
        <w:t>. This is a disservice to the exploited and dominated</w:t>
      </w:r>
      <w:r>
        <w:t xml:space="preserve">. It is to place them – as Bertolt Brecht wrote at the conclusion of the film version of his Threepenny Opera – back in the dark. </w:t>
      </w:r>
      <w:r w:rsidRPr="00274BF3">
        <w:rPr>
          <w:rStyle w:val="StyleUnderline"/>
        </w:rPr>
        <w:t>They retain their ignominious invisibility.</w:t>
      </w:r>
      <w:r>
        <w:t xml:space="preserve"> Radical theory should illuminate present social relations. Sadly, millennial Marxists only fetishize it. This purported revival of Marxian politics is not a revolt by the generations raised during the conservative Reagan revolution and economic complacency of the Clinton-era’s credit economy. Their Marxism is the product of the sensibilities cultivated by late capitalism. It’s facile and unreflective cant a mere sound-byte radicalism ready-made for and by a cultural consciousness mauled by Facebook and Twitter.</w:t>
      </w:r>
    </w:p>
    <w:p w14:paraId="231A8841" w14:textId="77777777" w:rsidR="0035736A" w:rsidRDefault="0035736A" w:rsidP="0035736A">
      <w:pPr>
        <w:pStyle w:val="ListParagraph"/>
        <w:ind w:left="0"/>
      </w:pPr>
      <w:r w:rsidRPr="00F71741">
        <w:rPr>
          <w:rStyle w:val="StyleUnderline"/>
        </w:rPr>
        <w:t>The</w:t>
      </w:r>
      <w:r w:rsidRPr="00F71741">
        <w:t xml:space="preserve"> thinkers we have mentioned and their </w:t>
      </w:r>
      <w:r w:rsidRPr="00F71741">
        <w:rPr>
          <w:rStyle w:val="StyleUnderline"/>
        </w:rPr>
        <w:t>ideas have had a disintegrating effect on the nature of progressive</w:t>
      </w:r>
      <w:r w:rsidRPr="00F71741">
        <w:t xml:space="preserve"> politics the </w:t>
      </w:r>
      <w:r w:rsidRPr="00F71741">
        <w:rPr>
          <w:rStyle w:val="StyleUnderline"/>
        </w:rPr>
        <w:t>critique</w:t>
      </w:r>
      <w:r w:rsidRPr="00F71741">
        <w:t xml:space="preserve"> of which ought to lead us toward a more lucid, more compelling account of what progressive political and social criticism ought to be able to achieve. The basic</w:t>
      </w:r>
      <w:r>
        <w:t xml:space="preserve"> purpose of this effort should be to indict a style of theory and thinking that has become so esoteric and self-referential that it has divorced itself from the historic concerns of progressive politics: from remedying inequality, confronting forces eroding our public goods, or challenging the entrenched power of political and economic elites. </w:t>
      </w:r>
      <w:r w:rsidRPr="00274BF3">
        <w:rPr>
          <w:rStyle w:val="StyleUnderline"/>
        </w:rPr>
        <w:t>Whether it is</w:t>
      </w:r>
      <w:r>
        <w:t xml:space="preserve"> a rampant irrationalism, a </w:t>
      </w:r>
      <w:r w:rsidRPr="00274BF3">
        <w:rPr>
          <w:rStyle w:val="StyleUnderline"/>
        </w:rPr>
        <w:t>rejection of any sense of</w:t>
      </w:r>
      <w:r>
        <w:t xml:space="preserve"> realism in </w:t>
      </w:r>
      <w:r w:rsidRPr="00274BF3">
        <w:rPr>
          <w:rStyle w:val="StyleUnderline"/>
        </w:rPr>
        <w:t xml:space="preserve">politics, naïve anti-statism, </w:t>
      </w:r>
      <w:r w:rsidRPr="00A62A57">
        <w:rPr>
          <w:rStyle w:val="StyleUnderline"/>
          <w:highlight w:val="cyan"/>
        </w:rPr>
        <w:t xml:space="preserve">theories of power </w:t>
      </w:r>
      <w:r w:rsidRPr="00F71741">
        <w:rPr>
          <w:rStyle w:val="StyleUnderline"/>
        </w:rPr>
        <w:t>and oppression that</w:t>
      </w:r>
      <w:r w:rsidRPr="00A62A57">
        <w:rPr>
          <w:rStyle w:val="StyleUnderline"/>
          <w:highlight w:val="cyan"/>
        </w:rPr>
        <w:t xml:space="preserve"> have no empirical basis, or</w:t>
      </w:r>
      <w:r w:rsidRPr="00274BF3">
        <w:rPr>
          <w:rStyle w:val="StyleUnderline"/>
        </w:rPr>
        <w:t xml:space="preserve"> simply </w:t>
      </w:r>
      <w:r w:rsidRPr="00A62A57">
        <w:rPr>
          <w:rStyle w:val="StyleUnderline"/>
          <w:highlight w:val="cyan"/>
        </w:rPr>
        <w:t xml:space="preserve">an incoherent, </w:t>
      </w:r>
      <w:r w:rsidRPr="00F71741">
        <w:rPr>
          <w:rStyle w:val="StyleUnderline"/>
        </w:rPr>
        <w:t xml:space="preserve">confused </w:t>
      </w:r>
      <w:r w:rsidRPr="00A62A57">
        <w:rPr>
          <w:rStyle w:val="StyleUnderline"/>
          <w:highlight w:val="cyan"/>
        </w:rPr>
        <w:t xml:space="preserve">set of texts upon which one can project </w:t>
      </w:r>
      <w:r w:rsidRPr="00F71741">
        <w:rPr>
          <w:rStyle w:val="StyleUnderline"/>
        </w:rPr>
        <w:t xml:space="preserve">and read whatever one wants, </w:t>
      </w:r>
      <w:r w:rsidRPr="00A62A57">
        <w:rPr>
          <w:rStyle w:val="StyleUnderline"/>
          <w:highlight w:val="cyan"/>
        </w:rPr>
        <w:t>this new radicalism has been able to seduce a generation into an understanding of politics that privileges an abstract, self-regarding “politics</w:t>
      </w:r>
      <w:r w:rsidRPr="00274BF3">
        <w:rPr>
          <w:rStyle w:val="StyleUnderline"/>
        </w:rPr>
        <w:t>” over the concrete analysis of power and a politics based on the public good</w:t>
      </w:r>
      <w:r>
        <w:t>.</w:t>
      </w:r>
    </w:p>
    <w:p w14:paraId="4BE9DD36" w14:textId="77777777" w:rsidR="0035736A" w:rsidRPr="009A7CED" w:rsidRDefault="0035736A" w:rsidP="0035736A">
      <w:pPr>
        <w:pStyle w:val="ListParagraph"/>
        <w:ind w:left="0"/>
      </w:pPr>
      <w:r>
        <w:t xml:space="preserve">We believe that </w:t>
      </w:r>
      <w:r w:rsidRPr="00274BF3">
        <w:rPr>
          <w:rStyle w:val="StyleUnderline"/>
        </w:rPr>
        <w:t>the appeal of these thinkers and ideas is symptomatic of a crisis in progressive politics</w:t>
      </w:r>
      <w:r>
        <w:t xml:space="preserve"> – a crisis that cannot be simply solved. </w:t>
      </w:r>
      <w:r w:rsidRPr="00274BF3">
        <w:rPr>
          <w:rStyle w:val="StyleUnderline"/>
        </w:rPr>
        <w:t xml:space="preserve">We hope that </w:t>
      </w:r>
      <w:r w:rsidRPr="00A62A57">
        <w:rPr>
          <w:rStyle w:val="Emphasis"/>
          <w:highlight w:val="cyan"/>
        </w:rPr>
        <w:t>a new self-critique of the left by the left can lead to a more</w:t>
      </w:r>
      <w:r w:rsidRPr="00A62A57">
        <w:rPr>
          <w:rStyle w:val="StyleUnderline"/>
          <w:highlight w:val="cyan"/>
        </w:rPr>
        <w:t xml:space="preserve"> </w:t>
      </w:r>
      <w:r w:rsidRPr="00F71741">
        <w:rPr>
          <w:rStyle w:val="StyleUnderline"/>
        </w:rPr>
        <w:t xml:space="preserve">rationally </w:t>
      </w:r>
      <w:r w:rsidRPr="00A62A57">
        <w:rPr>
          <w:rStyle w:val="Emphasis"/>
          <w:highlight w:val="cyan"/>
        </w:rPr>
        <w:t>informed, more realistic account of</w:t>
      </w:r>
      <w:r w:rsidRPr="00F71741">
        <w:rPr>
          <w:rStyle w:val="Emphasis"/>
        </w:rPr>
        <w:t xml:space="preserve"> the nature and import of </w:t>
      </w:r>
      <w:r w:rsidRPr="00A62A57">
        <w:rPr>
          <w:rStyle w:val="Emphasis"/>
          <w:highlight w:val="cyan"/>
        </w:rPr>
        <w:t>real politics and radicalism’s role in transforming it</w:t>
      </w:r>
      <w:r>
        <w:t xml:space="preserve">. Our fear is that the proliferation of these theories and the ideas that they make common will penetrate so deeply that an effective, politically relevant left will all but collapse. </w:t>
      </w:r>
      <w:r w:rsidRPr="00A62A57">
        <w:rPr>
          <w:rStyle w:val="StyleUnderline"/>
          <w:highlight w:val="cyan"/>
        </w:rPr>
        <w:t>To renew radical political theory along rational lines</w:t>
      </w:r>
      <w:r>
        <w:t xml:space="preserve"> will require much work, but we believe it </w:t>
      </w:r>
      <w:r w:rsidRPr="00A62A57">
        <w:rPr>
          <w:rStyle w:val="Emphasis"/>
          <w:highlight w:val="cyan"/>
        </w:rPr>
        <w:t>begins with critique</w:t>
      </w:r>
      <w:r>
        <w:t xml:space="preserve">. With this in mind, </w:t>
      </w:r>
      <w:r w:rsidRPr="00274BF3">
        <w:rPr>
          <w:rStyle w:val="StyleUnderline"/>
        </w:rPr>
        <w:t>we hope that those who encounter these new radical mandarins will reflect more critically on the false self-confidence of their ideas and political prescriptions, and realize that another, more satisfying and productive tradition of radicalism once existed and is once again possible</w:t>
      </w:r>
      <w:r>
        <w:t>.</w:t>
      </w:r>
    </w:p>
    <w:p w14:paraId="65D831EA" w14:textId="77777777" w:rsidR="0035736A" w:rsidRDefault="0035736A" w:rsidP="0035736A"/>
    <w:p w14:paraId="31FFBAEC" w14:textId="77777777" w:rsidR="0035736A" w:rsidRPr="00285EAA" w:rsidRDefault="0035736A" w:rsidP="0035736A">
      <w:pPr>
        <w:pStyle w:val="Heading4"/>
      </w:pPr>
      <w:r>
        <w:t>Mutual exclusivity—the aff and alt are 2 distinct, exclusive approaches to politics—</w:t>
      </w:r>
      <w:r w:rsidRPr="00285EAA">
        <w:t>folk localism eschews complex mapping</w:t>
      </w:r>
    </w:p>
    <w:p w14:paraId="3AB2AC34" w14:textId="77777777" w:rsidR="0035736A" w:rsidRPr="00285EAA" w:rsidRDefault="0035736A" w:rsidP="0035736A">
      <w:pPr>
        <w:rPr>
          <w:rStyle w:val="Style13ptBold"/>
        </w:rPr>
      </w:pPr>
      <w:r w:rsidRPr="00285EAA">
        <w:rPr>
          <w:rStyle w:val="Style13ptBold"/>
        </w:rPr>
        <w:t xml:space="preserve">Williams &amp; Srnicek 13 </w:t>
      </w:r>
      <w:r w:rsidRPr="00285EAA">
        <w:t>- PhD student at the University of East London, PhD candidate in International Relations at the London School of Economics</w:t>
      </w:r>
    </w:p>
    <w:p w14:paraId="738510C4" w14:textId="77777777" w:rsidR="0035736A" w:rsidRPr="00285EAA" w:rsidRDefault="0035736A" w:rsidP="0035736A">
      <w:r w:rsidRPr="00285EAA">
        <w:t>(Alex, and Nick, http://criticallegalthinking.com/2013/05/14/accelerate-manifesto-for-an-accelerationist-politics/)</w:t>
      </w:r>
    </w:p>
    <w:p w14:paraId="52E13327" w14:textId="77777777" w:rsidR="0035736A" w:rsidRPr="00285EAA" w:rsidRDefault="0035736A" w:rsidP="0035736A">
      <w:pPr>
        <w:rPr>
          <w:sz w:val="14"/>
        </w:rPr>
      </w:pPr>
      <w:r w:rsidRPr="00285EAA">
        <w:rPr>
          <w:sz w:val="14"/>
        </w:rPr>
        <w:t xml:space="preserve">1. We believe </w:t>
      </w:r>
      <w:r w:rsidRPr="00285EAA">
        <w:rPr>
          <w:rStyle w:val="StyleUnderline"/>
        </w:rPr>
        <w:t xml:space="preserve">the </w:t>
      </w:r>
      <w:r w:rsidRPr="00A62A57">
        <w:rPr>
          <w:rStyle w:val="Emphasis"/>
          <w:highlight w:val="cyan"/>
        </w:rPr>
        <w:t>most important division</w:t>
      </w:r>
      <w:r w:rsidRPr="00A62A57">
        <w:rPr>
          <w:rStyle w:val="StyleUnderline"/>
          <w:highlight w:val="cyan"/>
        </w:rPr>
        <w:t xml:space="preserve"> in today’s left is</w:t>
      </w:r>
      <w:r w:rsidRPr="00285EAA">
        <w:rPr>
          <w:rStyle w:val="StyleUnderline"/>
        </w:rPr>
        <w:t xml:space="preserve"> between those that hold to </w:t>
      </w:r>
      <w:r w:rsidRPr="00A62A57">
        <w:rPr>
          <w:rStyle w:val="StyleUnderline"/>
          <w:highlight w:val="cyan"/>
        </w:rPr>
        <w:t xml:space="preserve">a </w:t>
      </w:r>
      <w:r w:rsidRPr="00A62A57">
        <w:rPr>
          <w:rStyle w:val="Emphasis"/>
          <w:highlight w:val="cyan"/>
        </w:rPr>
        <w:t>folk politics of localism</w:t>
      </w:r>
      <w:r w:rsidRPr="00A62A57">
        <w:rPr>
          <w:sz w:val="14"/>
          <w:highlight w:val="cyan"/>
        </w:rPr>
        <w:t xml:space="preserve">, </w:t>
      </w:r>
      <w:r w:rsidRPr="00A62A57">
        <w:rPr>
          <w:rStyle w:val="StyleUnderline"/>
          <w:highlight w:val="cyan"/>
        </w:rPr>
        <w:t>direct action</w:t>
      </w:r>
      <w:r w:rsidRPr="00A62A57">
        <w:rPr>
          <w:sz w:val="14"/>
          <w:highlight w:val="cyan"/>
        </w:rPr>
        <w:t xml:space="preserve">, </w:t>
      </w:r>
      <w:r w:rsidRPr="00A62A57">
        <w:rPr>
          <w:rStyle w:val="StyleUnderline"/>
          <w:highlight w:val="cyan"/>
        </w:rPr>
        <w:t>and</w:t>
      </w:r>
      <w:r w:rsidRPr="00285EAA">
        <w:rPr>
          <w:sz w:val="14"/>
        </w:rPr>
        <w:t xml:space="preserve"> relentless </w:t>
      </w:r>
      <w:r w:rsidRPr="00A62A57">
        <w:rPr>
          <w:rStyle w:val="StyleUnderline"/>
          <w:highlight w:val="cyan"/>
        </w:rPr>
        <w:t>horizontalism</w:t>
      </w:r>
      <w:r w:rsidRPr="00A62A57">
        <w:rPr>
          <w:sz w:val="14"/>
          <w:highlight w:val="cyan"/>
        </w:rPr>
        <w:t xml:space="preserve">, </w:t>
      </w:r>
      <w:r w:rsidRPr="00A62A57">
        <w:rPr>
          <w:rStyle w:val="StyleUnderline"/>
          <w:highlight w:val="cyan"/>
        </w:rPr>
        <w:t>and</w:t>
      </w:r>
      <w:r w:rsidRPr="00285EAA">
        <w:rPr>
          <w:rStyle w:val="StyleUnderline"/>
        </w:rPr>
        <w:t xml:space="preserve"> those that outline what must become called an accelerationist politics at ease with a modernity of abstraction</w:t>
      </w:r>
      <w:r w:rsidRPr="00285EAA">
        <w:rPr>
          <w:sz w:val="14"/>
        </w:rPr>
        <w:t xml:space="preserve">, </w:t>
      </w:r>
      <w:r w:rsidRPr="00285EAA">
        <w:rPr>
          <w:rStyle w:val="StyleUnderline"/>
        </w:rPr>
        <w:t>complexity</w:t>
      </w:r>
      <w:r w:rsidRPr="00285EAA">
        <w:rPr>
          <w:sz w:val="14"/>
        </w:rPr>
        <w:t xml:space="preserve">, </w:t>
      </w:r>
      <w:r w:rsidRPr="00285EAA">
        <w:rPr>
          <w:rStyle w:val="StyleUnderline"/>
        </w:rPr>
        <w:t>globality</w:t>
      </w:r>
      <w:r w:rsidRPr="00285EAA">
        <w:rPr>
          <w:sz w:val="14"/>
        </w:rPr>
        <w:t xml:space="preserve">, </w:t>
      </w:r>
      <w:r w:rsidRPr="00285EAA">
        <w:rPr>
          <w:rStyle w:val="StyleUnderline"/>
        </w:rPr>
        <w:t>and technology</w:t>
      </w:r>
      <w:r w:rsidRPr="00285EAA">
        <w:rPr>
          <w:sz w:val="14"/>
        </w:rPr>
        <w:t xml:space="preserve">. </w:t>
      </w:r>
      <w:r w:rsidRPr="00A62A57">
        <w:rPr>
          <w:rStyle w:val="StyleUnderline"/>
          <w:highlight w:val="cyan"/>
        </w:rPr>
        <w:t xml:space="preserve">The former remains content with establishing small and temporary spaces of </w:t>
      </w:r>
      <w:r w:rsidRPr="0057775B">
        <w:rPr>
          <w:rStyle w:val="StyleUnderline"/>
        </w:rPr>
        <w:t xml:space="preserve">non-​capitalist </w:t>
      </w:r>
      <w:r w:rsidRPr="00A62A57">
        <w:rPr>
          <w:rStyle w:val="StyleUnderline"/>
          <w:highlight w:val="cyan"/>
        </w:rPr>
        <w:t>social relations</w:t>
      </w:r>
      <w:r w:rsidRPr="00A62A57">
        <w:rPr>
          <w:sz w:val="14"/>
          <w:highlight w:val="cyan"/>
        </w:rPr>
        <w:t xml:space="preserve">, </w:t>
      </w:r>
      <w:r w:rsidRPr="00A62A57">
        <w:rPr>
          <w:rStyle w:val="StyleUnderline"/>
          <w:highlight w:val="cyan"/>
        </w:rPr>
        <w:t xml:space="preserve">eschewing the </w:t>
      </w:r>
      <w:r w:rsidRPr="00A62A57">
        <w:rPr>
          <w:rStyle w:val="Emphasis"/>
          <w:highlight w:val="cyan"/>
        </w:rPr>
        <w:t>real problems</w:t>
      </w:r>
      <w:r w:rsidRPr="00A62A57">
        <w:rPr>
          <w:rStyle w:val="StyleUnderline"/>
          <w:highlight w:val="cyan"/>
        </w:rPr>
        <w:t xml:space="preserve"> </w:t>
      </w:r>
      <w:r w:rsidRPr="0057775B">
        <w:rPr>
          <w:rStyle w:val="StyleUnderline"/>
        </w:rPr>
        <w:t>entailed in facing foes which are intrinsically non-​local</w:t>
      </w:r>
      <w:r w:rsidRPr="0057775B">
        <w:rPr>
          <w:sz w:val="14"/>
        </w:rPr>
        <w:t xml:space="preserve">, </w:t>
      </w:r>
      <w:r w:rsidRPr="0057775B">
        <w:rPr>
          <w:rStyle w:val="StyleUnderline"/>
        </w:rPr>
        <w:t>abstract</w:t>
      </w:r>
      <w:r w:rsidRPr="0057775B">
        <w:rPr>
          <w:sz w:val="14"/>
        </w:rPr>
        <w:t xml:space="preserve">, </w:t>
      </w:r>
      <w:r w:rsidRPr="0057775B">
        <w:rPr>
          <w:rStyle w:val="StyleUnderline"/>
        </w:rPr>
        <w:t>and rooted deep in our everyday</w:t>
      </w:r>
      <w:r w:rsidRPr="00285EAA">
        <w:rPr>
          <w:rStyle w:val="StyleUnderline"/>
        </w:rPr>
        <w:t xml:space="preserve"> infrastructure</w:t>
      </w:r>
      <w:r w:rsidRPr="00A62A57">
        <w:rPr>
          <w:sz w:val="14"/>
          <w:highlight w:val="cyan"/>
        </w:rPr>
        <w:t xml:space="preserve">. </w:t>
      </w:r>
      <w:r w:rsidRPr="00A62A57">
        <w:rPr>
          <w:rStyle w:val="StyleUnderline"/>
          <w:highlight w:val="cyan"/>
        </w:rPr>
        <w:t xml:space="preserve">The failure of such politics has been </w:t>
      </w:r>
      <w:r w:rsidRPr="00A62A57">
        <w:rPr>
          <w:rStyle w:val="Emphasis"/>
          <w:highlight w:val="cyan"/>
        </w:rPr>
        <w:t>built-​in</w:t>
      </w:r>
      <w:r w:rsidRPr="00A62A57">
        <w:rPr>
          <w:rStyle w:val="StyleUnderline"/>
          <w:highlight w:val="cyan"/>
        </w:rPr>
        <w:t xml:space="preserve"> from the very beginning</w:t>
      </w:r>
      <w:r w:rsidRPr="00A62A57">
        <w:rPr>
          <w:sz w:val="14"/>
          <w:highlight w:val="cyan"/>
        </w:rPr>
        <w:t>.</w:t>
      </w:r>
      <w:r w:rsidRPr="00285EAA">
        <w:rPr>
          <w:sz w:val="14"/>
        </w:rPr>
        <w:t xml:space="preserve"> By contrast, an accelerationist politics seeks to preserve the gains of late capitalism while going further than its value system, governance structures, and mass pathologies will allow.</w:t>
      </w:r>
    </w:p>
    <w:p w14:paraId="24743410" w14:textId="77777777" w:rsidR="0035736A" w:rsidRPr="0057775B" w:rsidRDefault="0035736A" w:rsidP="0035736A"/>
    <w:p w14:paraId="18FE1BF0" w14:textId="77777777" w:rsidR="0035736A" w:rsidRDefault="0035736A" w:rsidP="0035736A">
      <w:pPr>
        <w:pStyle w:val="Heading4"/>
      </w:pPr>
      <w:r>
        <w:t xml:space="preserve">Catharsis—the aff is a </w:t>
      </w:r>
      <w:r>
        <w:rPr>
          <w:u w:val="single"/>
        </w:rPr>
        <w:t>performative victory</w:t>
      </w:r>
      <w:r>
        <w:t xml:space="preserve"> that drains energy from broader political movements—proves the perm fails by funneling energy into cathartic individual responses</w:t>
      </w:r>
    </w:p>
    <w:p w14:paraId="67827CA9" w14:textId="77777777" w:rsidR="0035736A" w:rsidRDefault="0035736A" w:rsidP="0035736A">
      <w:r w:rsidRPr="00FD128A">
        <w:rPr>
          <w:rStyle w:val="Style13ptBold"/>
        </w:rPr>
        <w:t>Smulewicz-Zucker 15</w:t>
      </w:r>
      <w:r>
        <w:t xml:space="preserve"> - Professor of Philosophy @ Baruch College CUNY</w:t>
      </w:r>
    </w:p>
    <w:p w14:paraId="13F53B42" w14:textId="77777777" w:rsidR="0035736A" w:rsidRPr="00FD128A" w:rsidRDefault="0035736A" w:rsidP="0035736A">
      <w:r>
        <w:t>(Interview by Devon Douglas-Bowers, “Questioning the Left: An Interview with Gregory Smulewicz-Zucker and Michael J. Thompson,” The Hampton Institution, http://www.hamptoninstitution.org/questioning-the-left.html#.VmTzZN8rJE4)</w:t>
      </w:r>
    </w:p>
    <w:p w14:paraId="41EF20FA" w14:textId="77777777" w:rsidR="0035736A" w:rsidRPr="00891E90" w:rsidRDefault="0035736A" w:rsidP="0035736A">
      <w:pPr>
        <w:rPr>
          <w:sz w:val="16"/>
        </w:rPr>
      </w:pPr>
      <w:r w:rsidRPr="00891E90">
        <w:rPr>
          <w:sz w:val="16"/>
        </w:rPr>
        <w:t xml:space="preserve">Expand upon the statement: "This </w:t>
      </w:r>
      <w:r w:rsidRPr="00A62A57">
        <w:rPr>
          <w:rStyle w:val="StyleUnderline"/>
          <w:highlight w:val="cyan"/>
        </w:rPr>
        <w:t>new radicalism</w:t>
      </w:r>
      <w:r w:rsidRPr="00A67B69">
        <w:rPr>
          <w:rStyle w:val="StyleUnderline"/>
        </w:rPr>
        <w:t xml:space="preserve"> has </w:t>
      </w:r>
      <w:r w:rsidRPr="00A62A57">
        <w:rPr>
          <w:rStyle w:val="StyleUnderline"/>
          <w:highlight w:val="cyan"/>
        </w:rPr>
        <w:t xml:space="preserve">made itself </w:t>
      </w:r>
      <w:r w:rsidRPr="00891E90">
        <w:rPr>
          <w:rStyle w:val="StyleUnderline"/>
        </w:rPr>
        <w:t xml:space="preserve">so </w:t>
      </w:r>
      <w:r w:rsidRPr="00A62A57">
        <w:rPr>
          <w:rStyle w:val="StyleUnderline"/>
          <w:highlight w:val="cyan"/>
        </w:rPr>
        <w:t xml:space="preserve">irrelevant </w:t>
      </w:r>
      <w:r w:rsidRPr="00891E90">
        <w:rPr>
          <w:rStyle w:val="StyleUnderline"/>
        </w:rPr>
        <w:t>with respect to real politics th</w:t>
      </w:r>
      <w:r w:rsidRPr="00A67B69">
        <w:rPr>
          <w:rStyle w:val="StyleUnderline"/>
        </w:rPr>
        <w:t xml:space="preserve">at </w:t>
      </w:r>
      <w:r w:rsidRPr="00A62A57">
        <w:rPr>
          <w:rStyle w:val="StyleUnderline"/>
          <w:highlight w:val="cyan"/>
        </w:rPr>
        <w:t xml:space="preserve">it ends up serving as a </w:t>
      </w:r>
      <w:r w:rsidRPr="00891E90">
        <w:rPr>
          <w:rStyle w:val="StyleUnderline"/>
        </w:rPr>
        <w:t xml:space="preserve">kind of </w:t>
      </w:r>
      <w:r w:rsidRPr="00A62A57">
        <w:rPr>
          <w:rStyle w:val="StyleUnderline"/>
          <w:highlight w:val="cyan"/>
        </w:rPr>
        <w:t>cathartic space</w:t>
      </w:r>
      <w:r w:rsidRPr="00891E90">
        <w:rPr>
          <w:sz w:val="16"/>
        </w:rPr>
        <w:t xml:space="preserve"> for the justifiable </w:t>
      </w:r>
      <w:r w:rsidRPr="00891E90">
        <w:rPr>
          <w:rStyle w:val="StyleUnderline"/>
        </w:rPr>
        <w:t>anxieties</w:t>
      </w:r>
      <w:r w:rsidRPr="00891E90">
        <w:rPr>
          <w:sz w:val="16"/>
        </w:rPr>
        <w:t xml:space="preserve"> wrought by late capitalism further stabilizing its systemic and integrative power rather than disrupting it." What exactly do you mean by this? Also, couldn't some push back and argue that in many ways, this new radicalism is disruptive, as can be seen by the Black Bloc, activists fighting against the Keystone XL pipeline, and those who engage in direct action? This was not meant as a critique of those who participate in direct action. Direct action becomes the only means for combatting injustices when concrete political programs fade away. </w:t>
      </w:r>
      <w:r w:rsidRPr="00A67B69">
        <w:rPr>
          <w:rStyle w:val="StyleUnderline"/>
        </w:rPr>
        <w:t xml:space="preserve">What is worrying is the way direct action has supplanted political strategy much in the same way </w:t>
      </w:r>
      <w:r w:rsidRPr="00891E90">
        <w:rPr>
          <w:rStyle w:val="StyleUnderline"/>
        </w:rPr>
        <w:t xml:space="preserve">that so-called </w:t>
      </w:r>
      <w:r w:rsidRPr="00A62A57">
        <w:rPr>
          <w:rStyle w:val="StyleUnderline"/>
          <w:highlight w:val="cyan"/>
        </w:rPr>
        <w:t xml:space="preserve">theory has become </w:t>
      </w:r>
      <w:r w:rsidRPr="00A62A57">
        <w:rPr>
          <w:rStyle w:val="Emphasis"/>
          <w:highlight w:val="cyan"/>
        </w:rPr>
        <w:t>fetishized in and of itself</w:t>
      </w:r>
      <w:r w:rsidRPr="00891E90">
        <w:rPr>
          <w:sz w:val="16"/>
        </w:rPr>
        <w:t xml:space="preserve">. </w:t>
      </w:r>
      <w:r w:rsidRPr="00A67B69">
        <w:rPr>
          <w:rStyle w:val="StyleUnderline"/>
        </w:rPr>
        <w:t xml:space="preserve">Our critique questions the political salience of these actions as a general political program. </w:t>
      </w:r>
      <w:r w:rsidRPr="00A62A57">
        <w:rPr>
          <w:rStyle w:val="StyleUnderline"/>
          <w:highlight w:val="cyan"/>
        </w:rPr>
        <w:t>Neo-anarchism has become a model for political activity on the left.</w:t>
      </w:r>
      <w:r w:rsidRPr="00A67B69">
        <w:rPr>
          <w:rStyle w:val="StyleUnderline"/>
        </w:rPr>
        <w:t xml:space="preserve"> It has claimed for itself the mantle of engaged politics</w:t>
      </w:r>
      <w:r w:rsidRPr="00891E90">
        <w:rPr>
          <w:sz w:val="16"/>
        </w:rPr>
        <w:t xml:space="preserve">. We think </w:t>
      </w:r>
      <w:r w:rsidRPr="00A62A57">
        <w:rPr>
          <w:rStyle w:val="Emphasis"/>
          <w:highlight w:val="cyan"/>
        </w:rPr>
        <w:t>this is a grave error</w:t>
      </w:r>
      <w:r w:rsidRPr="00891E90">
        <w:rPr>
          <w:sz w:val="16"/>
        </w:rPr>
        <w:t xml:space="preserve">. </w:t>
      </w:r>
      <w:r w:rsidRPr="00891E90">
        <w:rPr>
          <w:rStyle w:val="StyleUnderline"/>
        </w:rPr>
        <w:t xml:space="preserve">When </w:t>
      </w:r>
      <w:r w:rsidRPr="00A62A57">
        <w:rPr>
          <w:rStyle w:val="StyleUnderline"/>
          <w:highlight w:val="cyan"/>
        </w:rPr>
        <w:t xml:space="preserve">demonstrations </w:t>
      </w:r>
      <w:r w:rsidRPr="00891E90">
        <w:rPr>
          <w:rStyle w:val="StyleUnderline"/>
        </w:rPr>
        <w:t xml:space="preserve">occur, they </w:t>
      </w:r>
      <w:r w:rsidRPr="00A62A57">
        <w:rPr>
          <w:rStyle w:val="StyleUnderline"/>
          <w:highlight w:val="cyan"/>
        </w:rPr>
        <w:t xml:space="preserve">are </w:t>
      </w:r>
      <w:r w:rsidRPr="00891E90">
        <w:rPr>
          <w:rStyle w:val="StyleUnderline"/>
        </w:rPr>
        <w:t xml:space="preserve">more often than not </w:t>
      </w:r>
      <w:r w:rsidRPr="00A62A57">
        <w:rPr>
          <w:rStyle w:val="StyleUnderline"/>
          <w:highlight w:val="cyan"/>
        </w:rPr>
        <w:t>spaces for moral rage,</w:t>
      </w:r>
      <w:r w:rsidRPr="00A67B69">
        <w:rPr>
          <w:rStyle w:val="StyleUnderline"/>
        </w:rPr>
        <w:t xml:space="preserve"> not for political programs</w:t>
      </w:r>
      <w:r w:rsidRPr="00777FC2">
        <w:rPr>
          <w:rStyle w:val="StyleUnderline"/>
        </w:rPr>
        <w:t>. Take the Civil Rights movement</w:t>
      </w:r>
      <w:r w:rsidRPr="00891E90">
        <w:rPr>
          <w:sz w:val="16"/>
        </w:rPr>
        <w:t xml:space="preserve">. Yes, there were </w:t>
      </w:r>
      <w:r w:rsidRPr="00777FC2">
        <w:rPr>
          <w:rStyle w:val="StyleUnderline"/>
        </w:rPr>
        <w:t>symbolic acts</w:t>
      </w:r>
      <w:r w:rsidRPr="00891E90">
        <w:rPr>
          <w:sz w:val="16"/>
        </w:rPr>
        <w:t xml:space="preserve"> of direct action, but these were integrated into a more general movement that </w:t>
      </w:r>
      <w:r w:rsidRPr="00777FC2">
        <w:rPr>
          <w:rStyle w:val="StyleUnderline"/>
        </w:rPr>
        <w:t>included a political strategy to influence political elites, crafting ideas for legislation to be enacted, as well as a new cultural understanding of civic rights. To isolate ourselves to direct action</w:t>
      </w:r>
      <w:r w:rsidRPr="00891E90">
        <w:rPr>
          <w:sz w:val="16"/>
        </w:rPr>
        <w:t xml:space="preserve"> without a larger movement</w:t>
      </w:r>
      <w:r w:rsidRPr="00A62A57">
        <w:rPr>
          <w:sz w:val="16"/>
          <w:highlight w:val="cyan"/>
        </w:rPr>
        <w:t xml:space="preserve">, </w:t>
      </w:r>
      <w:r w:rsidRPr="00A62A57">
        <w:rPr>
          <w:rStyle w:val="Emphasis"/>
          <w:highlight w:val="cyan"/>
        </w:rPr>
        <w:t>without</w:t>
      </w:r>
      <w:r w:rsidRPr="00A62A57">
        <w:rPr>
          <w:sz w:val="16"/>
          <w:highlight w:val="cyan"/>
        </w:rPr>
        <w:t xml:space="preserve"> </w:t>
      </w:r>
      <w:r w:rsidRPr="00A62A57">
        <w:rPr>
          <w:rStyle w:val="Emphasis"/>
          <w:highlight w:val="cyan"/>
        </w:rPr>
        <w:t>a</w:t>
      </w:r>
      <w:r w:rsidRPr="00891E90">
        <w:rPr>
          <w:sz w:val="16"/>
        </w:rPr>
        <w:t xml:space="preserve"> more radical </w:t>
      </w:r>
      <w:r w:rsidRPr="00A62A57">
        <w:rPr>
          <w:rStyle w:val="Emphasis"/>
          <w:highlight w:val="cyan"/>
        </w:rPr>
        <w:t>program for action</w:t>
      </w:r>
      <w:r w:rsidRPr="00A62A57">
        <w:rPr>
          <w:sz w:val="16"/>
          <w:highlight w:val="cyan"/>
        </w:rPr>
        <w:t>,</w:t>
      </w:r>
      <w:r w:rsidRPr="00891E90">
        <w:rPr>
          <w:sz w:val="16"/>
        </w:rPr>
        <w:t xml:space="preserve"> </w:t>
      </w:r>
      <w:r w:rsidRPr="00777FC2">
        <w:rPr>
          <w:rStyle w:val="Emphasis"/>
        </w:rPr>
        <w:t xml:space="preserve">for </w:t>
      </w:r>
      <w:r w:rsidRPr="00A62A57">
        <w:rPr>
          <w:rStyle w:val="Emphasis"/>
          <w:highlight w:val="cyan"/>
        </w:rPr>
        <w:t>what you want to implement in a positive way through institutions</w:t>
      </w:r>
      <w:r w:rsidRPr="00A62A57">
        <w:rPr>
          <w:sz w:val="16"/>
          <w:highlight w:val="cyan"/>
        </w:rPr>
        <w:t xml:space="preserve">, </w:t>
      </w:r>
      <w:r w:rsidRPr="00A62A57">
        <w:rPr>
          <w:rStyle w:val="Emphasis"/>
          <w:highlight w:val="cyan"/>
        </w:rPr>
        <w:t>is simply not radical politics</w:t>
      </w:r>
      <w:r w:rsidRPr="00891E90">
        <w:rPr>
          <w:sz w:val="16"/>
        </w:rPr>
        <w:t xml:space="preserve">. </w:t>
      </w:r>
      <w:r w:rsidRPr="00A62A57">
        <w:rPr>
          <w:rStyle w:val="StyleUnderline"/>
          <w:highlight w:val="cyan"/>
        </w:rPr>
        <w:t>This</w:t>
      </w:r>
      <w:r w:rsidRPr="00777FC2">
        <w:rPr>
          <w:rStyle w:val="StyleUnderline"/>
        </w:rPr>
        <w:t xml:space="preserve"> is </w:t>
      </w:r>
      <w:r w:rsidRPr="00891E90">
        <w:rPr>
          <w:sz w:val="16"/>
        </w:rPr>
        <w:t>the "</w:t>
      </w:r>
      <w:r w:rsidRPr="00A62A57">
        <w:rPr>
          <w:rStyle w:val="StyleUnderline"/>
          <w:highlight w:val="cyan"/>
        </w:rPr>
        <w:t>cathartic space</w:t>
      </w:r>
      <w:r w:rsidRPr="00891E90">
        <w:rPr>
          <w:sz w:val="16"/>
        </w:rPr>
        <w:t xml:space="preserve">" we refer to: </w:t>
      </w:r>
      <w:r w:rsidRPr="00777FC2">
        <w:rPr>
          <w:rStyle w:val="StyleUnderline"/>
        </w:rPr>
        <w:t xml:space="preserve">it </w:t>
      </w:r>
      <w:r w:rsidRPr="00A62A57">
        <w:rPr>
          <w:rStyle w:val="StyleUnderline"/>
          <w:highlight w:val="cyan"/>
        </w:rPr>
        <w:t>grants a moral self-righteousness to the individual who has genuine anger</w:t>
      </w:r>
      <w:r w:rsidRPr="00777FC2">
        <w:rPr>
          <w:rStyle w:val="StyleUnderline"/>
        </w:rPr>
        <w:t xml:space="preserve"> against society</w:t>
      </w:r>
      <w:r w:rsidRPr="00891E90">
        <w:rPr>
          <w:sz w:val="16"/>
        </w:rPr>
        <w:t xml:space="preserve">. But </w:t>
      </w:r>
      <w:r w:rsidRPr="00A62A57">
        <w:rPr>
          <w:rStyle w:val="StyleUnderline"/>
          <w:highlight w:val="cyan"/>
        </w:rPr>
        <w:t>we should not confuse this with</w:t>
      </w:r>
      <w:r w:rsidRPr="00777FC2">
        <w:rPr>
          <w:rStyle w:val="StyleUnderline"/>
        </w:rPr>
        <w:t xml:space="preserve"> the </w:t>
      </w:r>
      <w:r w:rsidRPr="00A62A57">
        <w:rPr>
          <w:rStyle w:val="StyleUnderline"/>
          <w:highlight w:val="cyan"/>
        </w:rPr>
        <w:t>hard work of political action</w:t>
      </w:r>
      <w:r w:rsidRPr="00777FC2">
        <w:rPr>
          <w:rStyle w:val="StyleUnderline"/>
        </w:rPr>
        <w:t xml:space="preserve"> that has in view the transformation of society through the shaping of law, winning elections, and so on</w:t>
      </w:r>
      <w:r w:rsidRPr="00891E90">
        <w:rPr>
          <w:sz w:val="16"/>
        </w:rPr>
        <w:t xml:space="preserve">. </w:t>
      </w:r>
      <w:r w:rsidRPr="00777FC2">
        <w:rPr>
          <w:rStyle w:val="StyleUnderline"/>
        </w:rPr>
        <w:t>Look at modern conservatives</w:t>
      </w:r>
      <w:r w:rsidRPr="00891E90">
        <w:rPr>
          <w:sz w:val="16"/>
        </w:rPr>
        <w:t xml:space="preserve"> as an example. During the 1960s, they were a political, cultural and intellectual minority. Their ideas for destroying public schools (Milton Friedman championed the school voucher idea, considered insane at the time), for constitutional interpretation, for economic liberalization and privatization, and so on were policy non-starters. Now </w:t>
      </w:r>
      <w:r w:rsidRPr="00777FC2">
        <w:rPr>
          <w:rStyle w:val="StyleUnderline"/>
        </w:rPr>
        <w:t>they have reframed American political life</w:t>
      </w:r>
      <w:r w:rsidRPr="00891E90">
        <w:rPr>
          <w:sz w:val="16"/>
        </w:rPr>
        <w:t xml:space="preserve">. Look at the last two vice presidential Republican candidates. As patently imbecilic as Sarah Palin and Paul Ryan are, the fact that such people are able to run in national elections and advocate political policies evidences how fringe ideas gained some degree of public approval because there is no rational radical left to oppose them. </w:t>
      </w:r>
      <w:r w:rsidRPr="00A62A57">
        <w:rPr>
          <w:rStyle w:val="StyleUnderline"/>
          <w:highlight w:val="cyan"/>
        </w:rPr>
        <w:t xml:space="preserve">Radicals have no ideas about how to combat </w:t>
      </w:r>
      <w:r w:rsidRPr="006F17F6">
        <w:rPr>
          <w:rStyle w:val="StyleUnderline"/>
        </w:rPr>
        <w:t xml:space="preserve">these </w:t>
      </w:r>
      <w:r w:rsidRPr="00A62A57">
        <w:rPr>
          <w:rStyle w:val="StyleUnderline"/>
          <w:highlight w:val="cyan"/>
        </w:rPr>
        <w:t>policy imperatives</w:t>
      </w:r>
      <w:r w:rsidRPr="00777FC2">
        <w:rPr>
          <w:rStyle w:val="StyleUnderline"/>
        </w:rPr>
        <w:t>, and this is simply absurd.</w:t>
      </w:r>
      <w:r w:rsidRPr="00891E90">
        <w:rPr>
          <w:sz w:val="16"/>
        </w:rPr>
        <w:t xml:space="preserve"> </w:t>
      </w:r>
      <w:r w:rsidRPr="00777FC2">
        <w:rPr>
          <w:rStyle w:val="StyleUnderline"/>
        </w:rPr>
        <w:t xml:space="preserve">How can we talk about radical politics that has any efficacy if we oppose the state, taking law, political parties, and so on seriously as mechanisms for change? Not to do so is to suffer from a kind of infantile disorder. </w:t>
      </w:r>
      <w:r w:rsidRPr="00A62A57">
        <w:rPr>
          <w:rStyle w:val="StyleUnderline"/>
          <w:highlight w:val="cyan"/>
        </w:rPr>
        <w:t xml:space="preserve">This </w:t>
      </w:r>
      <w:r w:rsidRPr="00A62A57">
        <w:rPr>
          <w:rStyle w:val="Emphasis"/>
          <w:highlight w:val="cyan"/>
        </w:rPr>
        <w:t>makes Leftists surrender their place in politics to the right. The dangers are rea</w:t>
      </w:r>
      <w:r w:rsidRPr="00A62A57">
        <w:rPr>
          <w:rStyle w:val="StyleUnderline"/>
          <w:highlight w:val="cyan"/>
        </w:rPr>
        <w:t>l</w:t>
      </w:r>
      <w:r w:rsidRPr="00A62A57">
        <w:rPr>
          <w:sz w:val="16"/>
          <w:highlight w:val="cyan"/>
        </w:rPr>
        <w:t>.</w:t>
      </w:r>
    </w:p>
    <w:p w14:paraId="0DD0F409" w14:textId="77777777" w:rsidR="0035736A" w:rsidRDefault="0035736A" w:rsidP="0035736A">
      <w:pPr>
        <w:pStyle w:val="Heading4"/>
      </w:pPr>
      <w:r>
        <w:t xml:space="preserve">Refusing the state is a concession to neoliberal rationalities that seek to drain the state of </w:t>
      </w:r>
      <w:r>
        <w:rPr>
          <w:u w:val="single"/>
        </w:rPr>
        <w:t>any</w:t>
      </w:r>
      <w:r>
        <w:t xml:space="preserve"> power – radical resistance to authority is just more </w:t>
      </w:r>
      <w:r w:rsidRPr="004F45A2">
        <w:rPr>
          <w:u w:val="single"/>
        </w:rPr>
        <w:t>grist</w:t>
      </w:r>
      <w:r>
        <w:t xml:space="preserve"> for the </w:t>
      </w:r>
      <w:r w:rsidRPr="004F45A2">
        <w:rPr>
          <w:u w:val="single"/>
        </w:rPr>
        <w:t>ideological mill</w:t>
      </w:r>
      <w:r>
        <w:t xml:space="preserve"> of neoliberalism</w:t>
      </w:r>
    </w:p>
    <w:p w14:paraId="242EAF40" w14:textId="77777777" w:rsidR="0035736A" w:rsidRDefault="0035736A" w:rsidP="0035736A">
      <w:r w:rsidRPr="004F45A2">
        <w:rPr>
          <w:rStyle w:val="Style13ptBold"/>
        </w:rPr>
        <w:t>Villadsen and Dean 12</w:t>
      </w:r>
      <w:r w:rsidRPr="004F45A2">
        <w:t xml:space="preserve"> </w:t>
      </w:r>
      <w:r>
        <w:t xml:space="preserve">- </w:t>
      </w:r>
      <w:r w:rsidRPr="004F45A2">
        <w:t>Associate Professor of Sociology at Copenhagen Business School and Research Professo</w:t>
      </w:r>
      <w:r>
        <w:t xml:space="preserve">r of </w:t>
      </w:r>
      <w:r w:rsidRPr="004F45A2">
        <w:t>Sociology at Newcastle University</w:t>
      </w:r>
    </w:p>
    <w:p w14:paraId="2E05E3A6" w14:textId="77777777" w:rsidR="0035736A" w:rsidRPr="004F45A2" w:rsidRDefault="0035736A" w:rsidP="0035736A">
      <w:r>
        <w:t>(Kaspar and Mitchell</w:t>
      </w:r>
      <w:r w:rsidRPr="004F45A2">
        <w:t>, “State-Phobia, Civil Society, and a Certain Vitalism”, Constellations 19.3)</w:t>
      </w:r>
    </w:p>
    <w:p w14:paraId="32FB1007" w14:textId="77777777" w:rsidR="0035736A" w:rsidRPr="00331E35" w:rsidRDefault="0035736A" w:rsidP="0035736A">
      <w:pPr>
        <w:rPr>
          <w:sz w:val="16"/>
        </w:rPr>
      </w:pPr>
      <w:r w:rsidRPr="00331E35">
        <w:rPr>
          <w:sz w:val="16"/>
        </w:rPr>
        <w:t xml:space="preserve">Governmentality, in short, is an analysis of the state and not something that lies beyond it. It shows the conditions of experience of the “state” as that which confronts an external domain – civil society – to which it must grant a measure of free action in order for government to function. It grows out of a diagnosis of the present as one in which </w:t>
      </w:r>
      <w:r w:rsidRPr="00A62A57">
        <w:rPr>
          <w:rStyle w:val="StyleUnderline"/>
          <w:highlight w:val="cyan"/>
        </w:rPr>
        <w:t>the state has come to be regarded as</w:t>
      </w:r>
      <w:r w:rsidRPr="00331E35">
        <w:rPr>
          <w:sz w:val="16"/>
        </w:rPr>
        <w:t xml:space="preserve"> essentially despotic, </w:t>
      </w:r>
      <w:r w:rsidRPr="004F45A2">
        <w:rPr>
          <w:rStyle w:val="StyleUnderline"/>
        </w:rPr>
        <w:t>the source of evil</w:t>
      </w:r>
      <w:r w:rsidRPr="00331E35">
        <w:rPr>
          <w:sz w:val="16"/>
        </w:rPr>
        <w:t xml:space="preserve"> in the world, </w:t>
      </w:r>
      <w:r w:rsidRPr="004F45A2">
        <w:rPr>
          <w:rStyle w:val="StyleUnderline"/>
        </w:rPr>
        <w:t xml:space="preserve">and as </w:t>
      </w:r>
      <w:r w:rsidRPr="00A62A57">
        <w:rPr>
          <w:rStyle w:val="StyleUnderline"/>
          <w:highlight w:val="cyan"/>
        </w:rPr>
        <w:t>a repressive force that deforms our subjectivity</w:t>
      </w:r>
      <w:r w:rsidRPr="00331E35">
        <w:rPr>
          <w:sz w:val="16"/>
        </w:rPr>
        <w:t xml:space="preserve">, from the inside as much as the outside, </w:t>
      </w:r>
      <w:r w:rsidRPr="004F45A2">
        <w:rPr>
          <w:rStyle w:val="StyleUnderline"/>
        </w:rPr>
        <w:t>limiting our potentiality</w:t>
      </w:r>
      <w:r w:rsidRPr="00331E35">
        <w:rPr>
          <w:sz w:val="16"/>
        </w:rPr>
        <w:t xml:space="preserve"> in the world. For Foucault, </w:t>
      </w:r>
      <w:r w:rsidRPr="00A62A57">
        <w:rPr>
          <w:rStyle w:val="StyleUnderline"/>
          <w:highlight w:val="cyan"/>
        </w:rPr>
        <w:t>this is a view shared not only by the ultra-left</w:t>
      </w:r>
      <w:r w:rsidRPr="00331E35">
        <w:rPr>
          <w:sz w:val="16"/>
        </w:rPr>
        <w:t xml:space="preserve"> that seeks a violent overthrow of the state, </w:t>
      </w:r>
      <w:r w:rsidRPr="00A62A57">
        <w:rPr>
          <w:rStyle w:val="StyleUnderline"/>
          <w:highlight w:val="cyan"/>
        </w:rPr>
        <w:t>but also by</w:t>
      </w:r>
      <w:r w:rsidRPr="00331E35">
        <w:rPr>
          <w:sz w:val="16"/>
        </w:rPr>
        <w:t xml:space="preserve"> variants of </w:t>
      </w:r>
      <w:r w:rsidRPr="00A62A57">
        <w:rPr>
          <w:rStyle w:val="Emphasis"/>
          <w:highlight w:val="cyan"/>
        </w:rPr>
        <w:t>neoliberalism</w:t>
      </w:r>
      <w:r w:rsidRPr="00331E35">
        <w:rPr>
          <w:sz w:val="16"/>
        </w:rPr>
        <w:t xml:space="preserve"> in the twentieth century. This view is rooted in the anti-state eschatology of the nineteenth century, which has the notion of civil society at its core.</w:t>
      </w:r>
      <w:r w:rsidRPr="00331E35">
        <w:rPr>
          <w:sz w:val="12"/>
        </w:rPr>
        <w:t>¶</w:t>
      </w:r>
      <w:r w:rsidRPr="00331E35">
        <w:rPr>
          <w:sz w:val="16"/>
        </w:rPr>
        <w:t xml:space="preserve"> In Foucault’s context, to reject a theory of the state was to reject a Marxist theory of the state and to take note of anti-institutional movements in both liberal democracies and those opposed to state socialism. Today, any </w:t>
      </w:r>
      <w:r w:rsidRPr="00A62A57">
        <w:rPr>
          <w:rStyle w:val="StyleUnderline"/>
          <w:highlight w:val="cyan"/>
        </w:rPr>
        <w:t>rejection of</w:t>
      </w:r>
      <w:r w:rsidRPr="00331E35">
        <w:rPr>
          <w:sz w:val="16"/>
        </w:rPr>
        <w:t xml:space="preserve"> analyses conducted in </w:t>
      </w:r>
      <w:r w:rsidRPr="00A62A57">
        <w:rPr>
          <w:rStyle w:val="StyleUnderline"/>
          <w:highlight w:val="cyan"/>
        </w:rPr>
        <w:t>statist terms takes place in a changed context</w:t>
      </w:r>
      <w:r w:rsidRPr="00331E35">
        <w:rPr>
          <w:sz w:val="16"/>
        </w:rPr>
        <w:t>: in the context</w:t>
      </w:r>
      <w:r w:rsidRPr="009E36A9">
        <w:rPr>
          <w:rStyle w:val="StyleUnderline"/>
        </w:rPr>
        <w:t xml:space="preserve"> </w:t>
      </w:r>
      <w:r w:rsidRPr="00A62A57">
        <w:rPr>
          <w:rStyle w:val="StyleUnderline"/>
          <w:highlight w:val="cyan"/>
        </w:rPr>
        <w:t>of</w:t>
      </w:r>
      <w:r w:rsidRPr="00331E35">
        <w:rPr>
          <w:sz w:val="16"/>
        </w:rPr>
        <w:t xml:space="preserve"> the repeated mantra of “governance” theorists who speak of a shift from government to governance and of a “</w:t>
      </w:r>
      <w:r w:rsidRPr="00A62A57">
        <w:rPr>
          <w:rStyle w:val="StyleUnderline"/>
          <w:highlight w:val="cyan"/>
        </w:rPr>
        <w:t>hollowing out the state</w:t>
      </w:r>
      <w:r w:rsidRPr="00331E35">
        <w:rPr>
          <w:sz w:val="16"/>
        </w:rPr>
        <w:t xml:space="preserve">”; against the backdrop of conceptions of globalization that claim that global flows of trade, finance, information, and culture have undone the “container” of the national state39; and in the presence of political analyses that claim that struggles directed toward the state have been displaced by grassroots movements conducting sub-, micro-, and transversal politics underneath, across, and above the territorial state. In short, </w:t>
      </w:r>
      <w:r w:rsidRPr="00A62A57">
        <w:rPr>
          <w:rStyle w:val="StyleUnderline"/>
          <w:highlight w:val="cyan"/>
        </w:rPr>
        <w:t>to reject a theory of the state in favor of</w:t>
      </w:r>
      <w:r w:rsidRPr="009E36A9">
        <w:rPr>
          <w:rStyle w:val="StyleUnderline"/>
        </w:rPr>
        <w:t xml:space="preserve"> a</w:t>
      </w:r>
      <w:r w:rsidRPr="00331E35">
        <w:rPr>
          <w:sz w:val="16"/>
        </w:rPr>
        <w:t xml:space="preserve">n </w:t>
      </w:r>
      <w:r w:rsidRPr="00A62A57">
        <w:rPr>
          <w:rStyle w:val="StyleUnderline"/>
          <w:highlight w:val="cyan"/>
        </w:rPr>
        <w:t>analysis of local struggles</w:t>
      </w:r>
      <w:r w:rsidRPr="00331E35">
        <w:rPr>
          <w:sz w:val="16"/>
        </w:rPr>
        <w:t xml:space="preserve"> in the 1970s marked a break with a prevailing left intellectual problematic and an attempt to open up the discussion of government and state. In our own time, to dissolve the concept of the state has the opposite effect: it merely </w:t>
      </w:r>
      <w:r w:rsidRPr="00A62A57">
        <w:rPr>
          <w:rStyle w:val="Emphasis"/>
          <w:highlight w:val="cyan"/>
        </w:rPr>
        <w:t>reinforces</w:t>
      </w:r>
      <w:r w:rsidRPr="00331E35">
        <w:rPr>
          <w:sz w:val="16"/>
        </w:rPr>
        <w:t xml:space="preserve"> what has become a kind of </w:t>
      </w:r>
      <w:r w:rsidRPr="00A62A57">
        <w:rPr>
          <w:rStyle w:val="Emphasis"/>
          <w:highlight w:val="cyan"/>
        </w:rPr>
        <w:t>anti-political orthodoxy</w:t>
      </w:r>
      <w:r w:rsidRPr="00A62A57">
        <w:rPr>
          <w:rStyle w:val="StyleUnderline"/>
          <w:highlight w:val="cyan"/>
        </w:rPr>
        <w:t xml:space="preserve"> that has rendered </w:t>
      </w:r>
      <w:r w:rsidRPr="00A62A57">
        <w:rPr>
          <w:rStyle w:val="Emphasis"/>
          <w:highlight w:val="cyan"/>
        </w:rPr>
        <w:t>the left</w:t>
      </w:r>
      <w:r w:rsidRPr="004F45A2">
        <w:rPr>
          <w:rStyle w:val="StyleUnderline"/>
        </w:rPr>
        <w:t xml:space="preserve"> </w:t>
      </w:r>
      <w:r w:rsidRPr="00331E35">
        <w:rPr>
          <w:sz w:val="16"/>
        </w:rPr>
        <w:t>a</w:t>
      </w:r>
      <w:r w:rsidRPr="004F45A2">
        <w:rPr>
          <w:rStyle w:val="StyleUnderline"/>
        </w:rPr>
        <w:t xml:space="preserve"> </w:t>
      </w:r>
      <w:r w:rsidRPr="00A62A57">
        <w:rPr>
          <w:rStyle w:val="Emphasis"/>
          <w:highlight w:val="cyan"/>
        </w:rPr>
        <w:t>meaningless</w:t>
      </w:r>
      <w:r w:rsidRPr="00331E35">
        <w:rPr>
          <w:sz w:val="16"/>
        </w:rPr>
        <w:t xml:space="preserve"> term. </w:t>
      </w:r>
      <w:r w:rsidRPr="00A62A57">
        <w:rPr>
          <w:rStyle w:val="StyleUnderline"/>
          <w:highlight w:val="cyan"/>
        </w:rPr>
        <w:t>This</w:t>
      </w:r>
      <w:r w:rsidRPr="00331E35">
        <w:rPr>
          <w:sz w:val="16"/>
        </w:rPr>
        <w:t xml:space="preserve"> dissolution easily </w:t>
      </w:r>
      <w:r w:rsidRPr="00A62A57">
        <w:rPr>
          <w:rStyle w:val="StyleUnderline"/>
          <w:highlight w:val="cyan"/>
        </w:rPr>
        <w:t>makes an accession to political agendas fatally shaped by</w:t>
      </w:r>
      <w:r w:rsidRPr="00331E35">
        <w:rPr>
          <w:sz w:val="16"/>
        </w:rPr>
        <w:t xml:space="preserve"> the militant intellectual and political “thought collective” of which Foucault was an early analyst – to </w:t>
      </w:r>
      <w:r w:rsidRPr="00A62A57">
        <w:rPr>
          <w:rStyle w:val="StyleUnderline"/>
          <w:highlight w:val="cyan"/>
        </w:rPr>
        <w:t>neoliberalism</w:t>
      </w:r>
      <w:r w:rsidRPr="00331E35">
        <w:rPr>
          <w:sz w:val="16"/>
        </w:rPr>
        <w:t>.40</w:t>
      </w:r>
    </w:p>
    <w:p w14:paraId="64A2A346" w14:textId="77777777" w:rsidR="0035736A" w:rsidRPr="005D2B34" w:rsidRDefault="0035736A" w:rsidP="0035736A"/>
    <w:p w14:paraId="4E5EA040" w14:textId="77777777" w:rsidR="0035736A" w:rsidRPr="0041163C" w:rsidRDefault="0035736A" w:rsidP="0035736A">
      <w:pPr>
        <w:pStyle w:val="Heading4"/>
        <w:rPr>
          <w:sz w:val="16"/>
        </w:rPr>
      </w:pPr>
    </w:p>
    <w:p w14:paraId="1F369FB4" w14:textId="77777777" w:rsidR="0035736A" w:rsidRDefault="0035736A" w:rsidP="0035736A"/>
    <w:p w14:paraId="0D9977D0" w14:textId="77777777" w:rsidR="0035736A" w:rsidRDefault="0035736A" w:rsidP="0035736A">
      <w:pPr>
        <w:pStyle w:val="Heading4"/>
        <w:tabs>
          <w:tab w:val="left" w:pos="810"/>
        </w:tabs>
      </w:pPr>
    </w:p>
    <w:p w14:paraId="53961B9C" w14:textId="77777777" w:rsidR="0035736A" w:rsidRDefault="0035736A" w:rsidP="0035736A">
      <w:pPr>
        <w:pStyle w:val="Heading3"/>
      </w:pPr>
      <w:r>
        <w:t>2nc at: state always bad</w:t>
      </w:r>
    </w:p>
    <w:p w14:paraId="40AE2097" w14:textId="77777777" w:rsidR="0035736A" w:rsidRDefault="0035736A" w:rsidP="0035736A">
      <w:pPr>
        <w:pStyle w:val="Heading4"/>
      </w:pPr>
      <w:r>
        <w:t xml:space="preserve">The state fails </w:t>
      </w:r>
      <w:r>
        <w:rPr>
          <w:u w:val="single"/>
        </w:rPr>
        <w:t>often,</w:t>
      </w:r>
      <w:r>
        <w:t xml:space="preserve"> but retreat into subjectivity confuses history with potential---creating an institutional program recaptures progressive potential of the state</w:t>
      </w:r>
    </w:p>
    <w:p w14:paraId="7325106D" w14:textId="77777777" w:rsidR="0035736A" w:rsidRDefault="0035736A" w:rsidP="0035736A">
      <w:r w:rsidRPr="005D2B34">
        <w:rPr>
          <w:rStyle w:val="Style13ptBold"/>
        </w:rPr>
        <w:t>Smulewicz-Zucker 15</w:t>
      </w:r>
      <w:r>
        <w:t xml:space="preserve"> – Professor of Philosophy @ Baruch College CUNY</w:t>
      </w:r>
    </w:p>
    <w:p w14:paraId="6FF4220D" w14:textId="77777777" w:rsidR="0035736A" w:rsidRPr="006C2D0D" w:rsidRDefault="0035736A" w:rsidP="0035736A">
      <w:r>
        <w:t>(Gregory, “Radical Intellectuals and the Subversion of Progressive Politics,” p. 141-143)</w:t>
      </w:r>
    </w:p>
    <w:p w14:paraId="03CB41B1" w14:textId="77777777" w:rsidR="0035736A" w:rsidRPr="006C2D0D" w:rsidRDefault="0035736A" w:rsidP="0035736A">
      <w:r w:rsidRPr="00A62A57">
        <w:rPr>
          <w:rStyle w:val="StyleUnderline"/>
          <w:highlight w:val="cyan"/>
        </w:rPr>
        <w:t>Neo-anarchism</w:t>
      </w:r>
      <w:r>
        <w:t xml:space="preserve"> may not be the primary idiom through which the Left practices politics, but its </w:t>
      </w:r>
      <w:r w:rsidRPr="00A62A57">
        <w:rPr>
          <w:rStyle w:val="StyleUnderline"/>
          <w:highlight w:val="cyan"/>
        </w:rPr>
        <w:t xml:space="preserve">emphasis on </w:t>
      </w:r>
      <w:r w:rsidRPr="00A62A57">
        <w:rPr>
          <w:rStyle w:val="Emphasis"/>
          <w:highlight w:val="cyan"/>
        </w:rPr>
        <w:t>conduct</w:t>
      </w:r>
      <w:r w:rsidRPr="00A62A57">
        <w:rPr>
          <w:rStyle w:val="StyleUnderline"/>
          <w:highlight w:val="cyan"/>
        </w:rPr>
        <w:t xml:space="preserve"> as expressive of freedom is</w:t>
      </w:r>
      <w:r>
        <w:rPr>
          <w:rStyle w:val="StyleUnderline"/>
        </w:rPr>
        <w:t xml:space="preserve"> </w:t>
      </w:r>
      <w:r w:rsidRPr="00E508DB">
        <w:rPr>
          <w:rStyle w:val="StyleUnderline"/>
        </w:rPr>
        <w:t xml:space="preserve">already </w:t>
      </w:r>
      <w:r w:rsidRPr="00A62A57">
        <w:rPr>
          <w:rStyle w:val="StyleUnderline"/>
          <w:highlight w:val="cyan"/>
        </w:rPr>
        <w:t>showing</w:t>
      </w:r>
      <w:r w:rsidRPr="00E508DB">
        <w:rPr>
          <w:rStyle w:val="StyleUnderline"/>
        </w:rPr>
        <w:t xml:space="preserve"> its </w:t>
      </w:r>
      <w:r w:rsidRPr="00A62A57">
        <w:rPr>
          <w:rStyle w:val="StyleUnderline"/>
          <w:highlight w:val="cyan"/>
        </w:rPr>
        <w:t>broader detrimental implications</w:t>
      </w:r>
      <w:r w:rsidRPr="00E508DB">
        <w:rPr>
          <w:rStyle w:val="StyleUnderline"/>
        </w:rPr>
        <w:t xml:space="preserve">. </w:t>
      </w:r>
      <w:r w:rsidRPr="00A62A57">
        <w:rPr>
          <w:rStyle w:val="StyleUnderline"/>
          <w:highlight w:val="cyan"/>
        </w:rPr>
        <w:t>If the broader Left continues to embrace this</w:t>
      </w:r>
      <w:r w:rsidRPr="00E508DB">
        <w:rPr>
          <w:rStyle w:val="StyleUnderline"/>
        </w:rPr>
        <w:t xml:space="preserve"> stance, </w:t>
      </w:r>
      <w:r w:rsidRPr="00A62A57">
        <w:rPr>
          <w:rStyle w:val="StyleUnderline"/>
          <w:highlight w:val="cyan"/>
        </w:rPr>
        <w:t xml:space="preserve">it will </w:t>
      </w:r>
      <w:r w:rsidRPr="00A62A57">
        <w:rPr>
          <w:rStyle w:val="Emphasis"/>
          <w:highlight w:val="cyan"/>
        </w:rPr>
        <w:t>abandon</w:t>
      </w:r>
      <w:r w:rsidRPr="00A62A57">
        <w:rPr>
          <w:rStyle w:val="StyleUnderline"/>
          <w:highlight w:val="cyan"/>
        </w:rPr>
        <w:t xml:space="preserve"> any</w:t>
      </w:r>
      <w:r w:rsidRPr="00E508DB">
        <w:rPr>
          <w:rStyle w:val="StyleUnderline"/>
        </w:rPr>
        <w:t xml:space="preserve"> practical </w:t>
      </w:r>
      <w:r w:rsidRPr="00A62A57">
        <w:rPr>
          <w:rStyle w:val="StyleUnderline"/>
          <w:highlight w:val="cyan"/>
        </w:rPr>
        <w:t>means</w:t>
      </w:r>
      <w:r w:rsidRPr="00E508DB">
        <w:rPr>
          <w:rStyle w:val="StyleUnderline"/>
        </w:rPr>
        <w:t xml:space="preserve"> </w:t>
      </w:r>
      <w:r w:rsidRPr="00A62A57">
        <w:rPr>
          <w:rStyle w:val="StyleUnderline"/>
          <w:highlight w:val="cyan"/>
        </w:rPr>
        <w:t>for establishing goals and,</w:t>
      </w:r>
      <w:r w:rsidRPr="00E508DB">
        <w:rPr>
          <w:rStyle w:val="StyleUnderline"/>
        </w:rPr>
        <w:t xml:space="preserve"> consequently, </w:t>
      </w:r>
      <w:r w:rsidRPr="00A62A57">
        <w:rPr>
          <w:rStyle w:val="Emphasis"/>
          <w:highlight w:val="cyan"/>
        </w:rPr>
        <w:t>debilitate its politics</w:t>
      </w:r>
      <w:r>
        <w:t xml:space="preserve">. </w:t>
      </w:r>
      <w:r w:rsidRPr="00E508DB">
        <w:rPr>
          <w:rStyle w:val="StyleUnderline"/>
        </w:rPr>
        <w:t>Without goals</w:t>
      </w:r>
      <w:r>
        <w:t xml:space="preserve">, </w:t>
      </w:r>
      <w:r w:rsidRPr="00E508DB">
        <w:rPr>
          <w:rStyle w:val="StyleUnderline"/>
        </w:rPr>
        <w:t xml:space="preserve">the Left cannot assess its strength or success. </w:t>
      </w:r>
      <w:r w:rsidRPr="00A62A57">
        <w:rPr>
          <w:rStyle w:val="Emphasis"/>
          <w:highlight w:val="cyan"/>
        </w:rPr>
        <w:t>The only measure becomes how free one</w:t>
      </w:r>
      <w:r w:rsidRPr="00E508DB">
        <w:rPr>
          <w:rStyle w:val="StyleUnderline"/>
        </w:rPr>
        <w:t xml:space="preserve"> subjectively </w:t>
      </w:r>
      <w:r w:rsidRPr="00A62A57">
        <w:rPr>
          <w:rStyle w:val="StyleUnderline"/>
          <w:highlight w:val="cyan"/>
        </w:rPr>
        <w:t>feels</w:t>
      </w:r>
      <w:r w:rsidRPr="00E508DB">
        <w:rPr>
          <w:rStyle w:val="StyleUnderline"/>
        </w:rPr>
        <w:t>. Freedom ceases to be something objective</w:t>
      </w:r>
      <w:r>
        <w:t xml:space="preserve">. Only the subject can determine whether or not she is free. </w:t>
      </w:r>
      <w:r w:rsidRPr="00E508DB">
        <w:rPr>
          <w:rStyle w:val="StyleUnderline"/>
        </w:rPr>
        <w:t>Neo-anarchism</w:t>
      </w:r>
      <w:r>
        <w:t xml:space="preserve"> is not only problematic in theory. It </w:t>
      </w:r>
      <w:r w:rsidRPr="00E508DB">
        <w:rPr>
          <w:rStyle w:val="StyleUnderline"/>
        </w:rPr>
        <w:t>is fatal for political praxis. The historic means by which political change has been achieved, specifically the</w:t>
      </w:r>
      <w:r>
        <w:rPr>
          <w:rStyle w:val="StyleUnderline"/>
        </w:rPr>
        <w:t xml:space="preserve"> </w:t>
      </w:r>
      <w:r w:rsidRPr="00E508DB">
        <w:rPr>
          <w:rStyle w:val="StyleUnderline"/>
        </w:rPr>
        <w:t>mobilization of movements and the formation of parties, are foreclosed</w:t>
      </w:r>
      <w:r>
        <w:rPr>
          <w:rStyle w:val="StyleUnderline"/>
        </w:rPr>
        <w:t xml:space="preserve"> </w:t>
      </w:r>
      <w:r w:rsidRPr="00E508DB">
        <w:rPr>
          <w:rStyle w:val="StyleUnderline"/>
        </w:rPr>
        <w:t xml:space="preserve">because Of their hierarchical Structures. </w:t>
      </w:r>
      <w:r w:rsidRPr="00A62A57">
        <w:rPr>
          <w:rStyle w:val="StyleUnderline"/>
          <w:highlight w:val="cyan"/>
        </w:rPr>
        <w:t>Measurable gains</w:t>
      </w:r>
      <w:r>
        <w:t>—whether in terms of policy or legislative change—</w:t>
      </w:r>
      <w:r w:rsidRPr="00A62A57">
        <w:rPr>
          <w:rStyle w:val="StyleUnderline"/>
          <w:highlight w:val="cyan"/>
        </w:rPr>
        <w:t>lose</w:t>
      </w:r>
      <w:r w:rsidRPr="00E508DB">
        <w:rPr>
          <w:rStyle w:val="StyleUnderline"/>
        </w:rPr>
        <w:t xml:space="preserve"> </w:t>
      </w:r>
      <w:r w:rsidRPr="00A62A57">
        <w:rPr>
          <w:rStyle w:val="StyleUnderline"/>
          <w:highlight w:val="cyan"/>
        </w:rPr>
        <w:t>their historic significance as</w:t>
      </w:r>
      <w:r w:rsidRPr="00A62A57">
        <w:rPr>
          <w:highlight w:val="cyan"/>
        </w:rPr>
        <w:t xml:space="preserve"> </w:t>
      </w:r>
      <w:r w:rsidRPr="00A62A57">
        <w:rPr>
          <w:rStyle w:val="StyleUnderline"/>
          <w:highlight w:val="cyan"/>
        </w:rPr>
        <w:t>exemplifying antiradical reformism</w:t>
      </w:r>
      <w:r>
        <w:t xml:space="preserve">. </w:t>
      </w:r>
      <w:r w:rsidRPr="00E508DB">
        <w:rPr>
          <w:rStyle w:val="StyleUnderline"/>
        </w:rPr>
        <w:t>U</w:t>
      </w:r>
      <w:r>
        <w:rPr>
          <w:rStyle w:val="StyleUnderline"/>
        </w:rPr>
        <w:t>tility o</w:t>
      </w:r>
      <w:r w:rsidRPr="00E508DB">
        <w:rPr>
          <w:rStyle w:val="StyleUnderline"/>
        </w:rPr>
        <w:t>f parties is denigrated</w:t>
      </w:r>
      <w:r>
        <w:t xml:space="preserve"> because they are held to entirely subjective standards. </w:t>
      </w:r>
      <w:r w:rsidRPr="00E508DB">
        <w:rPr>
          <w:rStyle w:val="StyleUnderline"/>
        </w:rPr>
        <w:t>This conception</w:t>
      </w:r>
      <w:r>
        <w:rPr>
          <w:rStyle w:val="StyleUnderline"/>
        </w:rPr>
        <w:t xml:space="preserve"> </w:t>
      </w:r>
      <w:r w:rsidRPr="00E508DB">
        <w:rPr>
          <w:rStyle w:val="StyleUnderline"/>
        </w:rPr>
        <w:t>of politics only allows the policies that the Left has battled against to</w:t>
      </w:r>
      <w:r>
        <w:rPr>
          <w:rStyle w:val="StyleUnderline"/>
        </w:rPr>
        <w:t xml:space="preserve"> </w:t>
      </w:r>
      <w:r w:rsidRPr="00E508DB">
        <w:rPr>
          <w:rStyle w:val="StyleUnderline"/>
        </w:rPr>
        <w:t>flourish</w:t>
      </w:r>
      <w:r>
        <w:t xml:space="preserve">. Ultimately, </w:t>
      </w:r>
      <w:r w:rsidRPr="00A62A57">
        <w:rPr>
          <w:rStyle w:val="Emphasis"/>
          <w:highlight w:val="cyan"/>
        </w:rPr>
        <w:t>neo-anarchism upholds the very politics it claims to oppose</w:t>
      </w:r>
      <w:r>
        <w:t xml:space="preserve">. </w:t>
      </w:r>
      <w:r w:rsidRPr="00E508DB">
        <w:rPr>
          <w:rStyle w:val="StyleUnderline"/>
        </w:rPr>
        <w:t xml:space="preserve">Its </w:t>
      </w:r>
      <w:r w:rsidRPr="00A62A57">
        <w:rPr>
          <w:rStyle w:val="StyleUnderline"/>
          <w:highlight w:val="cyan"/>
        </w:rPr>
        <w:t>emphasis on subjectivity</w:t>
      </w:r>
      <w:r>
        <w:t xml:space="preserve"> and community </w:t>
      </w:r>
      <w:r w:rsidRPr="00E508DB">
        <w:rPr>
          <w:rStyle w:val="StyleUnderline"/>
        </w:rPr>
        <w:t>are</w:t>
      </w:r>
      <w:r>
        <w:t xml:space="preserve"> contemporary </w:t>
      </w:r>
      <w:r w:rsidRPr="00E508DB">
        <w:rPr>
          <w:rStyle w:val="StyleUnderline"/>
        </w:rPr>
        <w:t xml:space="preserve">manifestations of the reactionary antimodernism that has perennially </w:t>
      </w:r>
      <w:r w:rsidRPr="00A62A57">
        <w:rPr>
          <w:rStyle w:val="StyleUnderline"/>
          <w:highlight w:val="cyan"/>
        </w:rPr>
        <w:t>plagued politics</w:t>
      </w:r>
      <w:r w:rsidRPr="00E508DB">
        <w:rPr>
          <w:rStyle w:val="StyleUnderline"/>
        </w:rPr>
        <w:t xml:space="preserve"> on both the Left and the Right for over a century and a half</w:t>
      </w:r>
      <w:r>
        <w:t xml:space="preserve">. </w:t>
      </w:r>
      <w:r w:rsidRPr="00E508DB">
        <w:rPr>
          <w:rStyle w:val="StyleUnderline"/>
        </w:rPr>
        <w:t>The emphasis on subjectivity breeds</w:t>
      </w:r>
      <w:r>
        <w:t xml:space="preserve"> irrationalism, </w:t>
      </w:r>
      <w:r w:rsidRPr="00E508DB">
        <w:rPr>
          <w:rStyle w:val="StyleUnderline"/>
        </w:rPr>
        <w:t>outbursts of anguished</w:t>
      </w:r>
      <w:r>
        <w:rPr>
          <w:rStyle w:val="StyleUnderline"/>
        </w:rPr>
        <w:t xml:space="preserve"> </w:t>
      </w:r>
      <w:r w:rsidRPr="00E508DB">
        <w:rPr>
          <w:rStyle w:val="StyleUnderline"/>
        </w:rPr>
        <w:t xml:space="preserve">populism, mysticism, and vitalism. </w:t>
      </w:r>
      <w:r w:rsidRPr="00A62A57">
        <w:rPr>
          <w:rStyle w:val="StyleUnderline"/>
          <w:highlight w:val="cyan"/>
        </w:rPr>
        <w:t xml:space="preserve">The </w:t>
      </w:r>
      <w:r w:rsidRPr="00A62A57">
        <w:rPr>
          <w:rStyle w:val="Emphasis"/>
          <w:highlight w:val="cyan"/>
        </w:rPr>
        <w:t>retreat from politics</w:t>
      </w:r>
      <w:r w:rsidRPr="00A62A57">
        <w:rPr>
          <w:rStyle w:val="StyleUnderline"/>
          <w:highlight w:val="cyan"/>
        </w:rPr>
        <w:t xml:space="preserve"> into subjectivity </w:t>
      </w:r>
      <w:r w:rsidRPr="00A62A57">
        <w:rPr>
          <w:rStyle w:val="Emphasis"/>
          <w:highlight w:val="cyan"/>
        </w:rPr>
        <w:t>leads to its antipode</w:t>
      </w:r>
      <w:r>
        <w:t xml:space="preserve">. Neo-anarchism's talk about consensus-building leads to either political inaction or, worse, an antiliberal conception of political participation that fails to defend differing views. </w:t>
      </w:r>
      <w:r w:rsidRPr="00E508DB">
        <w:rPr>
          <w:rStyle w:val="StyleUnderline"/>
        </w:rPr>
        <w:t>Its refusal to</w:t>
      </w:r>
      <w:r>
        <w:rPr>
          <w:rStyle w:val="StyleUnderline"/>
        </w:rPr>
        <w:t xml:space="preserve"> </w:t>
      </w:r>
      <w:r w:rsidRPr="00E508DB">
        <w:rPr>
          <w:rStyle w:val="StyleUnderline"/>
        </w:rPr>
        <w:t>distinguish between the illegitimate and legitimate exercise of authority is</w:t>
      </w:r>
      <w:r>
        <w:rPr>
          <w:rStyle w:val="StyleUnderline"/>
        </w:rPr>
        <w:t xml:space="preserve"> </w:t>
      </w:r>
      <w:r w:rsidRPr="00E508DB">
        <w:rPr>
          <w:rStyle w:val="StyleUnderline"/>
        </w:rPr>
        <w:t>prone to a conspiratorial mind-set. Its rejection of intermediary political</w:t>
      </w:r>
      <w:r>
        <w:rPr>
          <w:rStyle w:val="StyleUnderline"/>
        </w:rPr>
        <w:t xml:space="preserve"> </w:t>
      </w:r>
      <w:r w:rsidRPr="00E508DB">
        <w:rPr>
          <w:rStyle w:val="StyleUnderline"/>
        </w:rPr>
        <w:t>bodies abolishes the institutions that mediate political control</w:t>
      </w:r>
      <w:r>
        <w:t xml:space="preserve">. Against all this, the neo-anarchist and other </w:t>
      </w:r>
      <w:r w:rsidRPr="00E508DB">
        <w:rPr>
          <w:rStyle w:val="StyleUnderline"/>
        </w:rPr>
        <w:t>extremist elements on the Left can</w:t>
      </w:r>
      <w:r>
        <w:t xml:space="preserve"> </w:t>
      </w:r>
      <w:r w:rsidRPr="00E508DB">
        <w:rPr>
          <w:rStyle w:val="StyleUnderline"/>
        </w:rPr>
        <w:t>rightly cite myriad</w:t>
      </w:r>
      <w:r>
        <w:rPr>
          <w:rStyle w:val="StyleUnderline"/>
        </w:rPr>
        <w:t xml:space="preserve"> </w:t>
      </w:r>
      <w:r w:rsidRPr="00E508DB">
        <w:rPr>
          <w:rStyle w:val="StyleUnderline"/>
        </w:rPr>
        <w:t>cases in which institutions have acted as instruments</w:t>
      </w:r>
      <w:r>
        <w:rPr>
          <w:rStyle w:val="StyleUnderline"/>
        </w:rPr>
        <w:t xml:space="preserve"> </w:t>
      </w:r>
      <w:r w:rsidRPr="00E508DB">
        <w:rPr>
          <w:rStyle w:val="StyleUnderline"/>
        </w:rPr>
        <w:t xml:space="preserve">of oppression and domination. But this is to </w:t>
      </w:r>
      <w:r w:rsidRPr="00E508DB">
        <w:rPr>
          <w:rStyle w:val="Emphasis"/>
        </w:rPr>
        <w:t>willfully confuse the issues</w:t>
      </w:r>
      <w:r>
        <w:rPr>
          <w:rStyle w:val="Emphasis"/>
        </w:rPr>
        <w:t xml:space="preserve"> </w:t>
      </w:r>
      <w:r w:rsidRPr="00E508DB">
        <w:rPr>
          <w:rStyle w:val="Emphasis"/>
        </w:rPr>
        <w:t>at stake</w:t>
      </w:r>
      <w:r w:rsidRPr="00E508DB">
        <w:rPr>
          <w:rStyle w:val="StyleUnderline"/>
        </w:rPr>
        <w:t>. The point is not that the problems they identify do not exist, but</w:t>
      </w:r>
      <w:r>
        <w:rPr>
          <w:rStyle w:val="StyleUnderline"/>
        </w:rPr>
        <w:t xml:space="preserve"> </w:t>
      </w:r>
      <w:r w:rsidRPr="00E508DB">
        <w:rPr>
          <w:rStyle w:val="StyleUnderline"/>
        </w:rPr>
        <w:t xml:space="preserve">that </w:t>
      </w:r>
      <w:r w:rsidRPr="00E508DB">
        <w:rPr>
          <w:rStyle w:val="Emphasis"/>
        </w:rPr>
        <w:t xml:space="preserve">their </w:t>
      </w:r>
      <w:r w:rsidRPr="00A62A57">
        <w:rPr>
          <w:rStyle w:val="Emphasis"/>
          <w:highlight w:val="cyan"/>
        </w:rPr>
        <w:t>solutions pose serious dangers</w:t>
      </w:r>
      <w:r>
        <w:t xml:space="preserve">. In a critique of Simone Weil, Daniel Bensaid provided a prescient warning about the kind of disengage- ment from politics that has been advocated by the neo-anarchists: </w:t>
      </w:r>
      <w:r w:rsidRPr="00E508DB">
        <w:rPr>
          <w:rStyle w:val="StyleUnderline"/>
        </w:rPr>
        <w:t>The refusal of</w:t>
      </w:r>
      <w:r>
        <w:t xml:space="preserve"> profane </w:t>
      </w:r>
      <w:r w:rsidRPr="00E508DB">
        <w:rPr>
          <w:rStyle w:val="StyleUnderline"/>
        </w:rPr>
        <w:t>politics, with its impurities, uncertainties</w:t>
      </w:r>
      <w:r>
        <w:t xml:space="preserve">, and wobbly conventions, </w:t>
      </w:r>
      <w:r w:rsidRPr="00E508DB">
        <w:rPr>
          <w:rStyle w:val="StyleUnderline"/>
        </w:rPr>
        <w:t>l</w:t>
      </w:r>
      <w:r>
        <w:rPr>
          <w:rStyle w:val="StyleUnderline"/>
        </w:rPr>
        <w:t>eads ineluctably back to theology</w:t>
      </w:r>
      <w:r w:rsidRPr="00E508DB">
        <w:rPr>
          <w:rStyle w:val="StyleUnderline"/>
        </w:rPr>
        <w:t xml:space="preserve"> and its jumble</w:t>
      </w:r>
      <w:r>
        <w:rPr>
          <w:rStyle w:val="StyleUnderline"/>
        </w:rPr>
        <w:t xml:space="preserve"> </w:t>
      </w:r>
      <w:r w:rsidRPr="00E508DB">
        <w:rPr>
          <w:rStyle w:val="StyleUnderline"/>
        </w:rPr>
        <w:t>of graces, miracles, revelations, repentances, and pardons. Illusory flights</w:t>
      </w:r>
      <w:r>
        <w:rPr>
          <w:rStyle w:val="StyleUnderline"/>
        </w:rPr>
        <w:t xml:space="preserve"> </w:t>
      </w:r>
      <w:r w:rsidRPr="00E508DB">
        <w:rPr>
          <w:rStyle w:val="StyleUnderline"/>
        </w:rPr>
        <w:t>from the sordidness of politics actually perpetuate impotence</w:t>
      </w:r>
      <w:r>
        <w:t xml:space="preserve">. Instead Of pretending to write out of the contradictions between unconditional principles and the conditionality of practical living, politics means taking a stand there and working to surmount it without ever suppressing it. Get rid of mediation by political parties and you will have the single party— even the single State—of the "partyless."63 </w:t>
      </w:r>
      <w:r>
        <w:rPr>
          <w:rStyle w:val="StyleUnderline"/>
        </w:rPr>
        <w:t>Neo-anarchism's rejection o</w:t>
      </w:r>
      <w:r w:rsidRPr="00E508DB">
        <w:rPr>
          <w:rStyle w:val="StyleUnderline"/>
        </w:rPr>
        <w:t>f</w:t>
      </w:r>
      <w:r>
        <w:t xml:space="preserve"> "profane </w:t>
      </w:r>
      <w:r w:rsidRPr="00E508DB">
        <w:rPr>
          <w:rStyle w:val="StyleUnderline"/>
        </w:rPr>
        <w:t>politics" carries reactionary impli-</w:t>
      </w:r>
      <w:r>
        <w:rPr>
          <w:rStyle w:val="StyleUnderline"/>
        </w:rPr>
        <w:t xml:space="preserve"> </w:t>
      </w:r>
      <w:r w:rsidRPr="00E508DB">
        <w:rPr>
          <w:rStyle w:val="StyleUnderline"/>
        </w:rPr>
        <w:t>cations. The insistence on the immanence of freedom is an expression of</w:t>
      </w:r>
      <w:r>
        <w:rPr>
          <w:rStyle w:val="StyleUnderline"/>
        </w:rPr>
        <w:t xml:space="preserve"> </w:t>
      </w:r>
      <w:r w:rsidRPr="00E508DB">
        <w:rPr>
          <w:rStyle w:val="StyleUnderline"/>
        </w:rPr>
        <w:t>political impotence, which becomes all the more disconcerting as defenses</w:t>
      </w:r>
      <w:r>
        <w:rPr>
          <w:rStyle w:val="StyleUnderline"/>
        </w:rPr>
        <w:t xml:space="preserve"> </w:t>
      </w:r>
      <w:r w:rsidRPr="00E508DB">
        <w:rPr>
          <w:rStyle w:val="StyleUnderline"/>
        </w:rPr>
        <w:t>of left-wing violence abound</w:t>
      </w:r>
      <w:r>
        <w:t xml:space="preserve">. 64 </w:t>
      </w:r>
      <w:r w:rsidRPr="00E508DB">
        <w:rPr>
          <w:rStyle w:val="StyleUnderline"/>
        </w:rPr>
        <w:t>As the Left copes with a worsening political terrain, it would not only</w:t>
      </w:r>
      <w:r>
        <w:rPr>
          <w:rStyle w:val="StyleUnderline"/>
        </w:rPr>
        <w:t xml:space="preserve"> </w:t>
      </w:r>
      <w:r w:rsidRPr="00E508DB">
        <w:rPr>
          <w:rStyle w:val="StyleUnderline"/>
        </w:rPr>
        <w:t>be ill advised, but also potentially seriously detrimental to the Left's capac-</w:t>
      </w:r>
      <w:r>
        <w:rPr>
          <w:rStyle w:val="StyleUnderline"/>
        </w:rPr>
        <w:t xml:space="preserve"> </w:t>
      </w:r>
      <w:r w:rsidRPr="00E508DB">
        <w:rPr>
          <w:rStyle w:val="StyleUnderline"/>
        </w:rPr>
        <w:t>icy to reassert its relevance, for it to continue on its current trajectory</w:t>
      </w:r>
      <w:r>
        <w:t xml:space="preserve">. </w:t>
      </w:r>
      <w:r w:rsidRPr="00A62A57">
        <w:rPr>
          <w:rStyle w:val="StyleUnderline"/>
          <w:highlight w:val="cyan"/>
        </w:rPr>
        <w:t>The solution does not lie in more abstract principles, but</w:t>
      </w:r>
      <w:r w:rsidRPr="00E508DB">
        <w:rPr>
          <w:rStyle w:val="StyleUnderline"/>
        </w:rPr>
        <w:t xml:space="preserve"> more concrete</w:t>
      </w:r>
      <w:r>
        <w:rPr>
          <w:rStyle w:val="StyleUnderline"/>
        </w:rPr>
        <w:t xml:space="preserve"> </w:t>
      </w:r>
      <w:r w:rsidRPr="00E508DB">
        <w:rPr>
          <w:rStyle w:val="StyleUnderline"/>
        </w:rPr>
        <w:t xml:space="preserve">ones. It does not lie in political disengagement, </w:t>
      </w:r>
      <w:r w:rsidRPr="00E508DB">
        <w:rPr>
          <w:rStyle w:val="Emphasis"/>
        </w:rPr>
        <w:t xml:space="preserve">but </w:t>
      </w:r>
      <w:r w:rsidRPr="00A62A57">
        <w:rPr>
          <w:rStyle w:val="Emphasis"/>
          <w:highlight w:val="cyan"/>
        </w:rPr>
        <w:t>a more active role in real politics</w:t>
      </w:r>
      <w:r>
        <w:t xml:space="preserve">. </w:t>
      </w:r>
      <w:r w:rsidRPr="00E508DB">
        <w:rPr>
          <w:rStyle w:val="StyleUnderline"/>
        </w:rPr>
        <w:t xml:space="preserve">This means organizing </w:t>
      </w:r>
      <w:r w:rsidRPr="00A62A57">
        <w:rPr>
          <w:rStyle w:val="StyleUnderline"/>
          <w:highlight w:val="cyan"/>
        </w:rPr>
        <w:t xml:space="preserve">movements with </w:t>
      </w:r>
      <w:r w:rsidRPr="00A62A57">
        <w:rPr>
          <w:rStyle w:val="Emphasis"/>
          <w:highlight w:val="cyan"/>
        </w:rPr>
        <w:t>clear demands</w:t>
      </w:r>
      <w:r>
        <w:t xml:space="preserve">. </w:t>
      </w:r>
      <w:r w:rsidRPr="00E508DB">
        <w:rPr>
          <w:rStyle w:val="StyleUnderline"/>
        </w:rPr>
        <w:t xml:space="preserve">It means </w:t>
      </w:r>
      <w:r w:rsidRPr="00A62A57">
        <w:rPr>
          <w:rStyle w:val="StyleUnderline"/>
          <w:highlight w:val="cyan"/>
        </w:rPr>
        <w:t>building think tanks</w:t>
      </w:r>
      <w:r w:rsidRPr="00E508DB">
        <w:rPr>
          <w:rStyle w:val="StyleUnderline"/>
        </w:rPr>
        <w:t xml:space="preserve"> to inform policies,</w:t>
      </w:r>
      <w:r>
        <w:t xml:space="preserve"> which, consequently, means more intellectuals not fewer. </w:t>
      </w:r>
      <w:r w:rsidRPr="00E508DB">
        <w:rPr>
          <w:rStyle w:val="StyleUnderline"/>
        </w:rPr>
        <w:t xml:space="preserve">It also means </w:t>
      </w:r>
      <w:r w:rsidRPr="00A62A57">
        <w:rPr>
          <w:rStyle w:val="StyleUnderline"/>
          <w:highlight w:val="cyan"/>
        </w:rPr>
        <w:t>building</w:t>
      </w:r>
      <w:r>
        <w:t xml:space="preserve"> constituencies for </w:t>
      </w:r>
      <w:r w:rsidRPr="00A62A57">
        <w:rPr>
          <w:rStyle w:val="StyleUnderline"/>
          <w:highlight w:val="cyan"/>
        </w:rPr>
        <w:t>political parties</w:t>
      </w:r>
      <w:r>
        <w:t xml:space="preserve"> and </w:t>
      </w:r>
      <w:r w:rsidRPr="00A62A57">
        <w:rPr>
          <w:rStyle w:val="StyleUnderline"/>
          <w:highlight w:val="cyan"/>
        </w:rPr>
        <w:t>cultivating political candidates</w:t>
      </w:r>
      <w:r>
        <w:t xml:space="preserve"> who can be held accountable to their constituents. </w:t>
      </w:r>
      <w:r w:rsidRPr="00E508DB">
        <w:rPr>
          <w:rStyle w:val="StyleUnderline"/>
        </w:rPr>
        <w:t>These are the kinds of measures that</w:t>
      </w:r>
      <w:r>
        <w:rPr>
          <w:rStyle w:val="StyleUnderline"/>
        </w:rPr>
        <w:t xml:space="preserve"> </w:t>
      </w:r>
      <w:r w:rsidRPr="00E508DB">
        <w:rPr>
          <w:rStyle w:val="StyleUnderline"/>
        </w:rPr>
        <w:t>would allow the Left to work progressively within</w:t>
      </w:r>
      <w:r>
        <w:t xml:space="preserve"> the framework Of mod- ern </w:t>
      </w:r>
      <w:r w:rsidRPr="00E508DB">
        <w:rPr>
          <w:rStyle w:val="StyleUnderline"/>
        </w:rPr>
        <w:t xml:space="preserve">politics </w:t>
      </w:r>
      <w:r w:rsidRPr="00A62A57">
        <w:rPr>
          <w:rStyle w:val="StyleUnderline"/>
          <w:highlight w:val="cyan"/>
        </w:rPr>
        <w:t xml:space="preserve">instead of engaging in the kind of </w:t>
      </w:r>
      <w:r w:rsidRPr="00A62A57">
        <w:rPr>
          <w:rStyle w:val="Emphasis"/>
          <w:highlight w:val="cyan"/>
        </w:rPr>
        <w:t>illusory triumphalism</w:t>
      </w:r>
      <w:r w:rsidRPr="00A62A57">
        <w:rPr>
          <w:rStyle w:val="StyleUnderline"/>
          <w:highlight w:val="cyan"/>
        </w:rPr>
        <w:t xml:space="preserve"> that neo-anarchism endorses</w:t>
      </w:r>
      <w:r w:rsidRPr="00E508DB">
        <w:rPr>
          <w:rStyle w:val="StyleUnderline"/>
        </w:rPr>
        <w:t xml:space="preserve">. </w:t>
      </w:r>
      <w:r w:rsidRPr="00A62A57">
        <w:rPr>
          <w:rStyle w:val="StyleUnderline"/>
          <w:highlight w:val="cyan"/>
        </w:rPr>
        <w:t>The work of radical politics is</w:t>
      </w:r>
      <w:r w:rsidRPr="00E508DB">
        <w:rPr>
          <w:rStyle w:val="StyleUnderline"/>
        </w:rPr>
        <w:t xml:space="preserve"> to realize political</w:t>
      </w:r>
      <w:r>
        <w:rPr>
          <w:rStyle w:val="StyleUnderline"/>
        </w:rPr>
        <w:t xml:space="preserve"> </w:t>
      </w:r>
      <w:r w:rsidRPr="00E508DB">
        <w:rPr>
          <w:rStyle w:val="StyleUnderline"/>
        </w:rPr>
        <w:t xml:space="preserve">programs and </w:t>
      </w:r>
      <w:r w:rsidRPr="00A62A57">
        <w:rPr>
          <w:rStyle w:val="StyleUnderline"/>
          <w:highlight w:val="cyan"/>
        </w:rPr>
        <w:t>not to retreat into fantastical worlds of the imagination and exaggerated subjectivity</w:t>
      </w:r>
      <w:r w:rsidRPr="00A62A57">
        <w:rPr>
          <w:highlight w:val="cyan"/>
        </w:rPr>
        <w:t>.</w:t>
      </w:r>
      <w:r>
        <w:t xml:space="preserve"> </w:t>
      </w:r>
    </w:p>
    <w:p w14:paraId="27A3C53F" w14:textId="77777777" w:rsidR="0035736A" w:rsidRDefault="0035736A" w:rsidP="0035736A">
      <w:pPr>
        <w:pStyle w:val="Heading4"/>
      </w:pPr>
      <w:r>
        <w:t>State engagement solves the case better</w:t>
      </w:r>
      <w:r w:rsidRPr="003958C7">
        <w:t xml:space="preserve"> – </w:t>
      </w:r>
      <w:r>
        <w:t>it’s necessary to develop complex legal and institutional knowledge to use the state against neoliberalism—this answers their co-option arguments</w:t>
      </w:r>
    </w:p>
    <w:p w14:paraId="50D2C03A" w14:textId="77777777" w:rsidR="0035736A" w:rsidRPr="005B3EEA" w:rsidRDefault="0035736A" w:rsidP="0035736A">
      <w:pPr>
        <w:rPr>
          <w:rStyle w:val="Style13ptBold"/>
        </w:rPr>
      </w:pPr>
      <w:r w:rsidRPr="005B3EEA">
        <w:rPr>
          <w:rStyle w:val="Style13ptBold"/>
        </w:rPr>
        <w:t>Ferguson, Professor of Anthropology at Stanford</w:t>
      </w:r>
      <w:r>
        <w:rPr>
          <w:rStyle w:val="Style13ptBold"/>
        </w:rPr>
        <w:t xml:space="preserve">, </w:t>
      </w:r>
      <w:r w:rsidRPr="005B3EEA">
        <w:rPr>
          <w:rStyle w:val="Style13ptBold"/>
        </w:rPr>
        <w:t>11</w:t>
      </w:r>
    </w:p>
    <w:p w14:paraId="40254FB4" w14:textId="77777777" w:rsidR="0035736A" w:rsidRPr="005B3EEA" w:rsidRDefault="0035736A" w:rsidP="0035736A">
      <w:r w:rsidRPr="005B3EEA">
        <w:t>(</w:t>
      </w:r>
      <w:r>
        <w:t xml:space="preserve">James, </w:t>
      </w:r>
      <w:r w:rsidRPr="005B3EEA">
        <w:t>The Uses of Neoliberalism, Antipode, Vol. 41, No. S1, pp 166–184)</w:t>
      </w:r>
    </w:p>
    <w:p w14:paraId="726F9609" w14:textId="77777777" w:rsidR="0035736A" w:rsidRPr="0057775B" w:rsidRDefault="0035736A" w:rsidP="0035736A">
      <w:pPr>
        <w:rPr>
          <w:sz w:val="16"/>
        </w:rPr>
      </w:pPr>
      <w:r w:rsidRPr="007A00EC">
        <w:rPr>
          <w:rStyle w:val="StyleUnderline"/>
        </w:rPr>
        <w:t>If we are seeking</w:t>
      </w:r>
      <w:r w:rsidRPr="0057775B">
        <w:rPr>
          <w:sz w:val="16"/>
        </w:rPr>
        <w:t xml:space="preserve">, as this special issue of Antipode aspires to do, </w:t>
      </w:r>
      <w:r w:rsidRPr="007A00EC">
        <w:rPr>
          <w:rStyle w:val="StyleUnderline"/>
        </w:rPr>
        <w:t>to link our critical analyses to the world of grounded political struggle</w:t>
      </w:r>
      <w:r w:rsidRPr="0057775B">
        <w:rPr>
          <w:sz w:val="16"/>
        </w:rPr>
        <w:t>—not only to interpret the world in various ways, but also to change it—</w:t>
      </w:r>
      <w:r w:rsidRPr="007A00EC">
        <w:rPr>
          <w:rStyle w:val="StyleUnderline"/>
        </w:rPr>
        <w:t xml:space="preserve">then </w:t>
      </w:r>
      <w:r w:rsidRPr="00A62A57">
        <w:rPr>
          <w:rStyle w:val="Emphasis"/>
          <w:highlight w:val="cyan"/>
        </w:rPr>
        <w:t>there is much to be said for focusing</w:t>
      </w:r>
      <w:r w:rsidRPr="0057775B">
        <w:rPr>
          <w:sz w:val="16"/>
        </w:rPr>
        <w:t xml:space="preserve">, as I have here, </w:t>
      </w:r>
      <w:r w:rsidRPr="00A62A57">
        <w:rPr>
          <w:rStyle w:val="Emphasis"/>
          <w:highlight w:val="cyan"/>
        </w:rPr>
        <w:t>on mundane, real- world debates around policy</w:t>
      </w:r>
      <w:r w:rsidRPr="00EE2371">
        <w:rPr>
          <w:rStyle w:val="Emphasis"/>
        </w:rPr>
        <w:t xml:space="preserve"> and politics, </w:t>
      </w:r>
      <w:r w:rsidRPr="00A62A57">
        <w:rPr>
          <w:rStyle w:val="Emphasis"/>
          <w:highlight w:val="cyan"/>
        </w:rPr>
        <w:t>even if doing so</w:t>
      </w:r>
      <w:r w:rsidRPr="00EE2371">
        <w:rPr>
          <w:rStyle w:val="Emphasis"/>
        </w:rPr>
        <w:t xml:space="preserve"> inevitably </w:t>
      </w:r>
      <w:r w:rsidRPr="00A62A57">
        <w:rPr>
          <w:rStyle w:val="Emphasis"/>
          <w:highlight w:val="cyan"/>
        </w:rPr>
        <w:t>puts us on</w:t>
      </w:r>
      <w:r w:rsidRPr="00EE2371">
        <w:rPr>
          <w:rStyle w:val="Emphasis"/>
        </w:rPr>
        <w:t xml:space="preserve"> the </w:t>
      </w:r>
      <w:r w:rsidRPr="00A62A57">
        <w:rPr>
          <w:rStyle w:val="Emphasis"/>
          <w:highlight w:val="cyan"/>
        </w:rPr>
        <w:t>compromised and reformist terrain of the possible, rather than the seductive high ground of revolutionary ideals and utopian desires</w:t>
      </w:r>
      <w:r w:rsidRPr="0057775B">
        <w:rPr>
          <w:sz w:val="16"/>
        </w:rPr>
        <w:t xml:space="preserve">. But I would also insist that </w:t>
      </w:r>
      <w:r w:rsidRPr="00EE2371">
        <w:rPr>
          <w:rStyle w:val="StyleUnderline"/>
        </w:rPr>
        <w:t>there is more at stake</w:t>
      </w:r>
      <w:r w:rsidRPr="0057775B">
        <w:rPr>
          <w:sz w:val="16"/>
        </w:rPr>
        <w:t xml:space="preserve"> in the examples I have discussed here </w:t>
      </w:r>
      <w:r w:rsidRPr="00EE2371">
        <w:rPr>
          <w:rStyle w:val="StyleUnderline"/>
        </w:rPr>
        <w:t>than simply a slightly better way to ameliorate the miseries of the chronically poor</w:t>
      </w:r>
      <w:r w:rsidRPr="0057775B">
        <w:rPr>
          <w:sz w:val="16"/>
        </w:rPr>
        <w:t xml:space="preserve">, </w:t>
      </w:r>
      <w:r w:rsidRPr="0057775B">
        <w:rPr>
          <w:sz w:val="16"/>
          <w:szCs w:val="16"/>
        </w:rPr>
        <w:t>or a technically superior method for relieving the suffering of famine victims.</w:t>
      </w:r>
      <w:r w:rsidRPr="0057775B">
        <w:rPr>
          <w:sz w:val="12"/>
          <w:szCs w:val="16"/>
        </w:rPr>
        <w:t>¶</w:t>
      </w:r>
      <w:r w:rsidRPr="0057775B">
        <w:rPr>
          <w:sz w:val="16"/>
          <w:szCs w:val="16"/>
        </w:rPr>
        <w:t xml:space="preserve"> 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w:t>
      </w:r>
      <w:r w:rsidRPr="0057775B">
        <w:rPr>
          <w:sz w:val="12"/>
          <w:szCs w:val="16"/>
        </w:rPr>
        <w:t>¶</w:t>
      </w:r>
      <w:r w:rsidRPr="0057775B">
        <w:rPr>
          <w:sz w:val="16"/>
          <w:szCs w:val="16"/>
        </w:rPr>
        <w:t xml:space="preserve"> 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w:t>
      </w:r>
      <w:r w:rsidRPr="0057775B">
        <w:rPr>
          <w:sz w:val="12"/>
          <w:szCs w:val="16"/>
        </w:rPr>
        <w:t>¶</w:t>
      </w:r>
      <w:r w:rsidRPr="0057775B">
        <w:rPr>
          <w:sz w:val="16"/>
        </w:rPr>
        <w:t xml:space="preserve"> </w:t>
      </w:r>
      <w:r w:rsidRPr="00372D70">
        <w:rPr>
          <w:rStyle w:val="StyleUnderline"/>
        </w:rPr>
        <w:t xml:space="preserve">My real interest in the </w:t>
      </w:r>
      <w:r w:rsidRPr="00A62A57">
        <w:rPr>
          <w:rStyle w:val="StyleUnderline"/>
          <w:highlight w:val="cyan"/>
        </w:rPr>
        <w:t>policy proposals</w:t>
      </w:r>
      <w:r w:rsidRPr="00372D70">
        <w:rPr>
          <w:rStyle w:val="StyleUnderline"/>
        </w:rPr>
        <w:t xml:space="preserve"> discussed here</w:t>
      </w:r>
      <w:r w:rsidRPr="0057775B">
        <w:rPr>
          <w:sz w:val="16"/>
        </w:rPr>
        <w:t xml:space="preserve">, in fact, </w:t>
      </w:r>
      <w:r w:rsidRPr="00372D70">
        <w:rPr>
          <w:rStyle w:val="StyleUnderline"/>
        </w:rPr>
        <w:t>has little to do with</w:t>
      </w:r>
      <w:r w:rsidRPr="0057775B">
        <w:rPr>
          <w:sz w:val="16"/>
        </w:rPr>
        <w:t xml:space="preserve"> the </w:t>
      </w:r>
      <w:r w:rsidRPr="00372D70">
        <w:rPr>
          <w:rStyle w:val="StyleUnderline"/>
        </w:rPr>
        <w:t>narrow policy questions</w:t>
      </w:r>
      <w:r w:rsidRPr="0057775B">
        <w:rPr>
          <w:sz w:val="16"/>
        </w:rPr>
        <w:t xml:space="preserve"> to which they seek to provide answers. For </w:t>
      </w:r>
      <w:r w:rsidRPr="00372D70">
        <w:rPr>
          <w:rStyle w:val="StyleUnderline"/>
        </w:rPr>
        <w:t>what is most significant, for my purposes, is</w:t>
      </w:r>
      <w:r w:rsidRPr="0057775B">
        <w:rPr>
          <w:sz w:val="16"/>
        </w:rPr>
        <w:t xml:space="preserve"> not whether or not these are good policies, but </w:t>
      </w:r>
      <w:r w:rsidRPr="00372D70">
        <w:rPr>
          <w:rStyle w:val="StyleUnderline"/>
        </w:rPr>
        <w:t xml:space="preserve">the way that they </w:t>
      </w:r>
      <w:r w:rsidRPr="00A62A57">
        <w:rPr>
          <w:rStyle w:val="StyleUnderline"/>
          <w:highlight w:val="cyan"/>
        </w:rPr>
        <w:t>illustrate a process through which specific governmental devices</w:t>
      </w:r>
      <w:r w:rsidRPr="00372D70">
        <w:rPr>
          <w:rStyle w:val="StyleUnderline"/>
        </w:rPr>
        <w:t xml:space="preserve"> and modes of reasoning </w:t>
      </w:r>
      <w:r w:rsidRPr="00A62A57">
        <w:rPr>
          <w:rStyle w:val="StyleUnderline"/>
          <w:highlight w:val="cyan"/>
        </w:rPr>
        <w:t>that we have become used to associating with</w:t>
      </w:r>
      <w:r w:rsidRPr="00372D70">
        <w:rPr>
          <w:rStyle w:val="StyleUnderline"/>
        </w:rPr>
        <w:t xml:space="preserve"> a very particular</w:t>
      </w:r>
      <w:r w:rsidRPr="0057775B">
        <w:rPr>
          <w:sz w:val="16"/>
        </w:rPr>
        <w:t xml:space="preserve"> (and </w:t>
      </w:r>
      <w:r w:rsidRPr="00A62A57">
        <w:rPr>
          <w:rStyle w:val="StyleUnderline"/>
          <w:highlight w:val="cyan"/>
        </w:rPr>
        <w:t>conservative</w:t>
      </w:r>
      <w:r w:rsidRPr="0057775B">
        <w:rPr>
          <w:sz w:val="16"/>
        </w:rPr>
        <w:t>) political agenda (“</w:t>
      </w:r>
      <w:r w:rsidRPr="00A62A57">
        <w:rPr>
          <w:rStyle w:val="StyleUnderline"/>
          <w:highlight w:val="cyan"/>
        </w:rPr>
        <w:t>neoliberalism</w:t>
      </w:r>
      <w:r w:rsidRPr="0057775B">
        <w:rPr>
          <w:sz w:val="16"/>
        </w:rPr>
        <w:t xml:space="preserve">”) </w:t>
      </w:r>
      <w:r w:rsidRPr="00A62A57">
        <w:rPr>
          <w:rStyle w:val="Emphasis"/>
          <w:highlight w:val="cyan"/>
        </w:rPr>
        <w:t>may be in the process of</w:t>
      </w:r>
      <w:r w:rsidRPr="00A62A57">
        <w:rPr>
          <w:rStyle w:val="StyleUnderline"/>
          <w:highlight w:val="cyan"/>
        </w:rPr>
        <w:t xml:space="preserve"> </w:t>
      </w:r>
      <w:r w:rsidRPr="00A62A57">
        <w:rPr>
          <w:rStyle w:val="Emphasis"/>
          <w:highlight w:val="cyan"/>
        </w:rPr>
        <w:t>being peeled away from that agenda, and put to</w:t>
      </w:r>
      <w:r w:rsidRPr="00372D70">
        <w:rPr>
          <w:rStyle w:val="Emphasis"/>
        </w:rPr>
        <w:t xml:space="preserve"> very </w:t>
      </w:r>
      <w:r w:rsidRPr="00A62A57">
        <w:rPr>
          <w:rStyle w:val="Emphasis"/>
          <w:highlight w:val="cyan"/>
        </w:rPr>
        <w:t>different uses</w:t>
      </w:r>
      <w:r w:rsidRPr="0057775B">
        <w:rPr>
          <w:sz w:val="16"/>
        </w:rPr>
        <w:t xml:space="preserve">. </w:t>
      </w:r>
      <w:r w:rsidRPr="00372D70">
        <w:rPr>
          <w:rStyle w:val="StyleUnderline"/>
        </w:rPr>
        <w:t>Any progressive who takes seriously</w:t>
      </w:r>
      <w:r w:rsidRPr="0057775B">
        <w:rPr>
          <w:sz w:val="16"/>
        </w:rPr>
        <w:t xml:space="preserve"> the challenge I pointed to at the start of this essay, </w:t>
      </w:r>
      <w:r w:rsidRPr="00372D70">
        <w:rPr>
          <w:rStyle w:val="StyleUnderline"/>
        </w:rPr>
        <w:t>the challenge of developing new progressive arts of government, ought to find this turn of events of considerable interest</w:t>
      </w:r>
      <w:r w:rsidRPr="0057775B">
        <w:rPr>
          <w:sz w:val="16"/>
        </w:rPr>
        <w:t>.</w:t>
      </w:r>
      <w:r w:rsidRPr="0057775B">
        <w:rPr>
          <w:sz w:val="12"/>
        </w:rPr>
        <w:t>¶</w:t>
      </w:r>
      <w:r w:rsidRPr="0057775B">
        <w:rPr>
          <w:sz w:val="16"/>
        </w:rPr>
        <w:t xml:space="preserve"> As Steven Collier (2005) has recently pointed out, </w:t>
      </w:r>
      <w:r w:rsidRPr="00A62A57">
        <w:rPr>
          <w:rStyle w:val="Emphasis"/>
          <w:highlight w:val="cyan"/>
        </w:rPr>
        <w:t>it is important to question the assumption that there is</w:t>
      </w:r>
      <w:r w:rsidRPr="00372D70">
        <w:rPr>
          <w:rStyle w:val="Emphasis"/>
        </w:rPr>
        <w:t xml:space="preserve">, or must be, </w:t>
      </w:r>
      <w:r w:rsidRPr="00A62A57">
        <w:rPr>
          <w:rStyle w:val="Emphasis"/>
          <w:highlight w:val="cyan"/>
        </w:rPr>
        <w:t>a</w:t>
      </w:r>
      <w:r w:rsidRPr="0057775B">
        <w:rPr>
          <w:sz w:val="16"/>
        </w:rPr>
        <w:t xml:space="preserve"> neat or </w:t>
      </w:r>
      <w:r w:rsidRPr="00A62A57">
        <w:rPr>
          <w:rStyle w:val="Emphasis"/>
          <w:highlight w:val="cyan"/>
        </w:rPr>
        <w:t>automatic fit between a hegemonic “neoliberal” political-economic project</w:t>
      </w:r>
      <w:r w:rsidRPr="0057775B">
        <w:rPr>
          <w:sz w:val="16"/>
        </w:rPr>
        <w:t xml:space="preserve"> (however that might be characterized), on the one hand, </w:t>
      </w:r>
      <w:r w:rsidRPr="00A62A57">
        <w:rPr>
          <w:rStyle w:val="Emphasis"/>
          <w:highlight w:val="cyan"/>
        </w:rPr>
        <w:t>and specific “neoliberal” techniques</w:t>
      </w:r>
      <w:r w:rsidRPr="0057775B">
        <w:rPr>
          <w:sz w:val="16"/>
        </w:rPr>
        <w:t xml:space="preserve">, on the other. </w:t>
      </w:r>
      <w:r w:rsidRPr="00372D70">
        <w:rPr>
          <w:rStyle w:val="StyleUnderline"/>
        </w:rPr>
        <w:t>Close attention to particular techniques</w:t>
      </w:r>
      <w:r w:rsidRPr="0057775B">
        <w:rPr>
          <w:sz w:val="16"/>
        </w:rPr>
        <w:t xml:space="preserve"> (such as the use of quantitative calculation, free choice, and price driven by supply and demand) in particular settings (in Collier’s case, fiscal and budgetary reform in post-Soviet Russia) </w:t>
      </w:r>
      <w:r w:rsidRPr="00372D70">
        <w:rPr>
          <w:rStyle w:val="StyleUnderline"/>
        </w:rPr>
        <w:t>shows that the relationship between the technical and the political-economic “is much more polymorphous and unstable than is assumed</w:t>
      </w:r>
      <w:r w:rsidRPr="0057775B">
        <w:rPr>
          <w:sz w:val="16"/>
        </w:rPr>
        <w:t xml:space="preserve"> in much critical geographical work”, and that </w:t>
      </w:r>
      <w:r w:rsidRPr="00372D70">
        <w:rPr>
          <w:rStyle w:val="StyleUnderline"/>
        </w:rPr>
        <w:t>neoliberal technical mechanisms are in fact “deployed in relation to diverse political projects and social norms”</w:t>
      </w:r>
      <w:r w:rsidRPr="0057775B">
        <w:rPr>
          <w:sz w:val="16"/>
        </w:rPr>
        <w:t xml:space="preserve"> (2005:2).</w:t>
      </w:r>
      <w:r w:rsidRPr="0057775B">
        <w:rPr>
          <w:sz w:val="12"/>
        </w:rPr>
        <w:t>¶</w:t>
      </w:r>
      <w:r w:rsidRPr="0057775B">
        <w:rPr>
          <w:sz w:val="16"/>
        </w:rPr>
        <w:t xml:space="preserve"> As I suggested in referencing the role of statistics and techniques for pooling risk in the creation of social democratic welfare states, </w:t>
      </w:r>
      <w:r w:rsidRPr="00A62A57">
        <w:rPr>
          <w:rStyle w:val="Emphasis"/>
          <w:highlight w:val="cyan"/>
        </w:rPr>
        <w:t>social technologies need not have any essential or eternal loyalty to the political formations within which they were first developed</w:t>
      </w:r>
      <w:r w:rsidRPr="0057775B">
        <w:rPr>
          <w:sz w:val="16"/>
        </w:rPr>
        <w:t xml:space="preserve">. </w:t>
      </w:r>
      <w:r w:rsidRPr="00C908E7">
        <w:rPr>
          <w:rStyle w:val="StyleUnderline"/>
        </w:rPr>
        <w:t>Insurance rationality at the end of the nineteenth century had no essential vocation to provide security and solidarity to the working class; it was turned to that purpose</w:t>
      </w:r>
      <w:r w:rsidRPr="0057775B">
        <w:rPr>
          <w:sz w:val="16"/>
        </w:rPr>
        <w:t xml:space="preserve"> (in some substantial measure) </w:t>
      </w:r>
      <w:r w:rsidRPr="00C908E7">
        <w:rPr>
          <w:rStyle w:val="StyleUnderline"/>
        </w:rPr>
        <w:t>because it was available</w:t>
      </w:r>
      <w:r w:rsidRPr="0057775B">
        <w:rPr>
          <w:sz w:val="16"/>
        </w:rPr>
        <w:t xml:space="preserve">, in the right place at the right time, </w:t>
      </w:r>
      <w:r w:rsidRPr="00C908E7">
        <w:rPr>
          <w:rStyle w:val="StyleUnderline"/>
        </w:rPr>
        <w:t>to be appropriated for that use</w:t>
      </w:r>
      <w:r w:rsidRPr="0057775B">
        <w:rPr>
          <w:sz w:val="16"/>
        </w:rPr>
        <w:t xml:space="preserve">. </w:t>
      </w:r>
      <w:r w:rsidRPr="0057775B">
        <w:rPr>
          <w:sz w:val="16"/>
          <w:szCs w:val="12"/>
        </w:rPr>
        <w:t>Specific ways of solving or posing governmental problems, specific institutional and intellectual mechanisms, can be combined in an almost infinite variety of ways, to accomplish different social ends. With social, as with any other sort of technology,</w:t>
      </w:r>
      <w:r w:rsidRPr="0057775B">
        <w:rPr>
          <w:sz w:val="16"/>
        </w:rPr>
        <w:t xml:space="preserve"> </w:t>
      </w:r>
      <w:r w:rsidRPr="001C304A">
        <w:rPr>
          <w:rStyle w:val="Emphasis"/>
        </w:rPr>
        <w:t>it is not the</w:t>
      </w:r>
      <w:r w:rsidRPr="0057775B">
        <w:rPr>
          <w:sz w:val="16"/>
        </w:rPr>
        <w:t xml:space="preserve"> machines or the </w:t>
      </w:r>
      <w:r w:rsidRPr="001C304A">
        <w:rPr>
          <w:rStyle w:val="Emphasis"/>
        </w:rPr>
        <w:t>mechanisms that decide what they will be used to do</w:t>
      </w:r>
      <w:r w:rsidRPr="0057775B">
        <w:rPr>
          <w:sz w:val="16"/>
        </w:rPr>
        <w:t>.</w:t>
      </w:r>
      <w:r w:rsidRPr="0057775B">
        <w:rPr>
          <w:sz w:val="12"/>
        </w:rPr>
        <w:t>¶</w:t>
      </w:r>
      <w:r w:rsidRPr="0057775B">
        <w:rPr>
          <w:sz w:val="16"/>
        </w:rPr>
        <w:t xml:space="preserve"> </w:t>
      </w:r>
      <w:r w:rsidRPr="003D30E7">
        <w:rPr>
          <w:rStyle w:val="StyleUnderline"/>
        </w:rPr>
        <w:t>Foucault</w:t>
      </w:r>
      <w:r w:rsidRPr="0057775B">
        <w:rPr>
          <w:sz w:val="16"/>
        </w:rPr>
        <w:t xml:space="preserve"> (2008:94) </w:t>
      </w:r>
      <w:r w:rsidRPr="003D30E7">
        <w:rPr>
          <w:rStyle w:val="StyleUnderline"/>
        </w:rPr>
        <w:t>concluded</w:t>
      </w:r>
      <w:r w:rsidRPr="0057775B">
        <w:rPr>
          <w:sz w:val="16"/>
        </w:rPr>
        <w:t xml:space="preserve"> </w:t>
      </w:r>
      <w:r w:rsidRPr="0057775B">
        <w:rPr>
          <w:sz w:val="16"/>
          <w:szCs w:val="16"/>
        </w:rPr>
        <w:t>his discussion of socialist government- ality by insisting that the answers to the Left’s governmental problems require not yet another search through our sacred texts, but a process of conceptual and institutional innovation.</w:t>
      </w:r>
      <w:r w:rsidRPr="0057775B">
        <w:rPr>
          <w:sz w:val="16"/>
          <w:szCs w:val="12"/>
        </w:rPr>
        <w:t xml:space="preserve"> “</w:t>
      </w:r>
      <w:r w:rsidRPr="003D30E7">
        <w:rPr>
          <w:rStyle w:val="StyleUnderline"/>
        </w:rPr>
        <w:t>[</w:t>
      </w:r>
      <w:r w:rsidRPr="00A62A57">
        <w:rPr>
          <w:rStyle w:val="StyleUnderline"/>
          <w:highlight w:val="cyan"/>
        </w:rPr>
        <w:t>I]f there is a really socialist governmentality, then it is not hidden within socialism</w:t>
      </w:r>
      <w:r w:rsidRPr="003D30E7">
        <w:rPr>
          <w:rStyle w:val="StyleUnderline"/>
        </w:rPr>
        <w:t xml:space="preserve"> and its texts</w:t>
      </w:r>
      <w:r w:rsidRPr="0057775B">
        <w:rPr>
          <w:sz w:val="16"/>
        </w:rPr>
        <w:t xml:space="preserve">. It cannot be deduced from them. </w:t>
      </w:r>
      <w:r w:rsidRPr="00A62A57">
        <w:rPr>
          <w:rStyle w:val="StyleUnderline"/>
          <w:highlight w:val="cyan"/>
        </w:rPr>
        <w:t>It must be invented</w:t>
      </w:r>
      <w:r w:rsidRPr="0057775B">
        <w:rPr>
          <w:sz w:val="16"/>
        </w:rPr>
        <w:t xml:space="preserve">”. But </w:t>
      </w:r>
      <w:r w:rsidRPr="00A62A57">
        <w:rPr>
          <w:rStyle w:val="StyleUnderline"/>
          <w:highlight w:val="cyan"/>
        </w:rPr>
        <w:t>invention</w:t>
      </w:r>
      <w:r w:rsidRPr="003D30E7">
        <w:rPr>
          <w:rStyle w:val="StyleUnderline"/>
        </w:rPr>
        <w:t xml:space="preserve"> in the domain of governmental technique </w:t>
      </w:r>
      <w:r w:rsidRPr="00A62A57">
        <w:rPr>
          <w:rStyle w:val="StyleUnderline"/>
          <w:highlight w:val="cyan"/>
        </w:rPr>
        <w:t>is rarely</w:t>
      </w:r>
      <w:r w:rsidRPr="003D30E7">
        <w:rPr>
          <w:rStyle w:val="StyleUnderline"/>
        </w:rPr>
        <w:t xml:space="preserve"> something </w:t>
      </w:r>
      <w:r w:rsidRPr="00A62A57">
        <w:rPr>
          <w:rStyle w:val="StyleUnderline"/>
          <w:highlight w:val="cyan"/>
        </w:rPr>
        <w:t>worked up out of whole cloth</w:t>
      </w:r>
      <w:r w:rsidRPr="0057775B">
        <w:rPr>
          <w:sz w:val="16"/>
        </w:rPr>
        <w:t xml:space="preserve">. More often, </w:t>
      </w:r>
      <w:r w:rsidRPr="003D30E7">
        <w:rPr>
          <w:rStyle w:val="StyleUnderline"/>
        </w:rPr>
        <w:t>it involves</w:t>
      </w:r>
      <w:r w:rsidRPr="0057775B">
        <w:rPr>
          <w:sz w:val="16"/>
        </w:rPr>
        <w:t xml:space="preserve"> a kind of bricolage (Le ́vi- Strauss 1966), a </w:t>
      </w:r>
      <w:r w:rsidRPr="003D30E7">
        <w:rPr>
          <w:rStyle w:val="StyleUnderline"/>
        </w:rPr>
        <w:t>piecing together of something new out of scavenged parts originally intended for some other purpose</w:t>
      </w:r>
      <w:r w:rsidRPr="0057775B">
        <w:rPr>
          <w:sz w:val="16"/>
        </w:rPr>
        <w:t xml:space="preserve">. </w:t>
      </w:r>
      <w:r w:rsidRPr="0057775B">
        <w:rPr>
          <w:sz w:val="16"/>
          <w:szCs w:val="16"/>
        </w:rPr>
        <w:t>As we pursue such a process of improvisatory invention, we might begin by making an inventory of the parts available for such tinkering, keeping all the while an open mind about how different mechanisms might be put to work, and what kinds of purposes they might serve.</w:t>
      </w:r>
      <w:r w:rsidRPr="0057775B">
        <w:rPr>
          <w:sz w:val="16"/>
        </w:rPr>
        <w:t xml:space="preserve"> </w:t>
      </w:r>
      <w:r w:rsidRPr="003D30E7">
        <w:rPr>
          <w:rStyle w:val="StyleUnderline"/>
        </w:rPr>
        <w:t>If we can go beyond seeing in “neoliberalism” an evil essence</w:t>
      </w:r>
      <w:r w:rsidRPr="0057775B">
        <w:rPr>
          <w:sz w:val="16"/>
        </w:rPr>
        <w:t xml:space="preserve"> or an automatic unity, </w:t>
      </w:r>
      <w:r w:rsidRPr="003D30E7">
        <w:rPr>
          <w:rStyle w:val="StyleUnderline"/>
        </w:rPr>
        <w:t>and instead learn to see a field of specific governmental techniques, we may be surprised to find</w:t>
      </w:r>
      <w:r w:rsidRPr="0057775B">
        <w:rPr>
          <w:sz w:val="16"/>
        </w:rPr>
        <w:t xml:space="preserve"> that </w:t>
      </w:r>
      <w:r w:rsidRPr="003D30E7">
        <w:rPr>
          <w:rStyle w:val="StyleUnderline"/>
        </w:rPr>
        <w:t>some of them can be repurposed</w:t>
      </w:r>
      <w:r w:rsidRPr="0057775B">
        <w:rPr>
          <w:sz w:val="16"/>
        </w:rPr>
        <w:t xml:space="preserve">, and put to work in the service of political projects very different from those usually associated with that word. If so, </w:t>
      </w:r>
      <w:r w:rsidRPr="00A62A57">
        <w:rPr>
          <w:rStyle w:val="Emphasis"/>
          <w:highlight w:val="cyan"/>
        </w:rPr>
        <w:t>we may find that the cabinet of governmental arts available to us is a bit less bare than first appeared, and that some rather useful little mechanisms may be nearer to hand than we thought.</w:t>
      </w:r>
    </w:p>
    <w:p w14:paraId="3DDBDBD1" w14:textId="77777777" w:rsidR="0035736A" w:rsidRDefault="0035736A" w:rsidP="0035736A"/>
    <w:p w14:paraId="368CC734" w14:textId="77777777" w:rsidR="0035736A" w:rsidRDefault="0035736A" w:rsidP="0035736A">
      <w:pPr>
        <w:pStyle w:val="Heading3"/>
      </w:pPr>
      <w:r>
        <w:t>2nc at: we aren’t the government</w:t>
      </w:r>
    </w:p>
    <w:p w14:paraId="51C2ED68" w14:textId="77777777" w:rsidR="0035736A" w:rsidRDefault="0035736A" w:rsidP="0035736A">
      <w:pPr>
        <w:pStyle w:val="Heading4"/>
      </w:pPr>
      <w:r>
        <w:t>Educational spaces are the necessary starting point to challenging prevailing economic paradigms by focusing on leftist governmentality</w:t>
      </w:r>
    </w:p>
    <w:p w14:paraId="3E1A8E9D" w14:textId="77777777" w:rsidR="0035736A" w:rsidRDefault="0035736A" w:rsidP="0035736A">
      <w:r w:rsidRPr="008B33D7">
        <w:rPr>
          <w:rStyle w:val="Style13ptBold"/>
        </w:rPr>
        <w:t>Srnicek and Williams 15</w:t>
      </w:r>
      <w:r>
        <w:t xml:space="preserve"> – *PhD in IR @ LSE, **PhD student at the University of East London, presently at work on a thesis entitled Hegemony and Complexity </w:t>
      </w:r>
    </w:p>
    <w:p w14:paraId="1BDE0317" w14:textId="77777777" w:rsidR="0035736A" w:rsidRDefault="0035736A" w:rsidP="0035736A">
      <w:r>
        <w:t>(Nick and Alex, “Inventing the Future: Postcapitalism and a World Without Work,” Kindle Book)</w:t>
      </w:r>
    </w:p>
    <w:p w14:paraId="2F294BF8" w14:textId="77777777" w:rsidR="0035736A" w:rsidRPr="0057775B" w:rsidRDefault="0035736A" w:rsidP="0035736A">
      <w:pPr>
        <w:rPr>
          <w:sz w:val="16"/>
        </w:rPr>
      </w:pPr>
      <w:r w:rsidRPr="0057775B">
        <w:rPr>
          <w:sz w:val="16"/>
        </w:rPr>
        <w:t xml:space="preserve">NAVIGATING NEOLIBERALISM </w:t>
      </w:r>
      <w:r w:rsidRPr="00141FB2">
        <w:rPr>
          <w:rStyle w:val="StyleUnderline"/>
        </w:rPr>
        <w:t xml:space="preserve">While utopias seek to transform the cultural hegemony of neoliberalism, </w:t>
      </w:r>
      <w:r w:rsidRPr="00A62A57">
        <w:rPr>
          <w:rStyle w:val="StyleUnderline"/>
          <w:highlight w:val="cyan"/>
        </w:rPr>
        <w:t>education forms a key institution for transforming intellectual hegemony</w:t>
      </w:r>
      <w:r w:rsidRPr="00141FB2">
        <w:rPr>
          <w:rStyle w:val="StyleUnderline"/>
        </w:rPr>
        <w:t>. It is the educational apparatus that indoctrinates new generations in the dominant values of a particular society, reproducing its ideology</w:t>
      </w:r>
      <w:r w:rsidRPr="0057775B">
        <w:rPr>
          <w:sz w:val="16"/>
        </w:rPr>
        <w:t xml:space="preserve"> through the decades. </w:t>
      </w:r>
      <w:r w:rsidRPr="00141FB2">
        <w:rPr>
          <w:rStyle w:val="StyleUnderline"/>
        </w:rPr>
        <w:t>In the education system, children learn the basic ideas of a society, respect for (in fact,</w:t>
      </w:r>
      <w:r w:rsidRPr="0057775B">
        <w:rPr>
          <w:sz w:val="16"/>
        </w:rPr>
        <w:t xml:space="preserve"> </w:t>
      </w:r>
      <w:r w:rsidRPr="00141FB2">
        <w:rPr>
          <w:rStyle w:val="StyleUnderline"/>
        </w:rPr>
        <w:t>submission to) the existing order, and the skills necessary to distribute them along different segments of the labour market</w:t>
      </w:r>
      <w:r w:rsidRPr="0057775B">
        <w:rPr>
          <w:sz w:val="16"/>
        </w:rPr>
        <w:t xml:space="preserve">. 58 </w:t>
      </w:r>
      <w:r w:rsidRPr="00A62A57">
        <w:rPr>
          <w:rStyle w:val="StyleUnderline"/>
          <w:highlight w:val="cyan"/>
        </w:rPr>
        <w:t>Transforming the educational system</w:t>
      </w:r>
      <w:r w:rsidRPr="0057775B">
        <w:rPr>
          <w:sz w:val="16"/>
        </w:rPr>
        <w:t xml:space="preserve"> of intellectuals </w:t>
      </w:r>
      <w:r w:rsidRPr="00A62A57">
        <w:rPr>
          <w:rStyle w:val="StyleUnderline"/>
          <w:highlight w:val="cyan"/>
        </w:rPr>
        <w:t>is therefore a key task</w:t>
      </w:r>
      <w:r w:rsidRPr="00141FB2">
        <w:rPr>
          <w:rStyle w:val="StyleUnderline"/>
        </w:rPr>
        <w:t xml:space="preserve"> in building a new hegemony</w:t>
      </w:r>
      <w:r w:rsidRPr="0057775B">
        <w:rPr>
          <w:sz w:val="16"/>
        </w:rPr>
        <w:t xml:space="preserve">. 59 It is not for nothing that the Nobel Prize– winning economist Paul Samuelson wrote that: ‘I don’t care who writes a nation’s laws, or crafts its advanced treatises, if I can write its economics textbooks.’ </w:t>
      </w:r>
      <w:r w:rsidRPr="00A62A57">
        <w:rPr>
          <w:rStyle w:val="StyleUnderline"/>
          <w:highlight w:val="cyan"/>
        </w:rPr>
        <w:t>Projects focused on changing</w:t>
      </w:r>
      <w:r w:rsidRPr="0057775B">
        <w:rPr>
          <w:sz w:val="16"/>
        </w:rPr>
        <w:t xml:space="preserve"> this institutional element of </w:t>
      </w:r>
      <w:r w:rsidRPr="00A62A57">
        <w:rPr>
          <w:rStyle w:val="StyleUnderline"/>
          <w:highlight w:val="cyan"/>
        </w:rPr>
        <w:t>society could focus on</w:t>
      </w:r>
      <w:r w:rsidRPr="0057775B">
        <w:rPr>
          <w:sz w:val="16"/>
        </w:rPr>
        <w:t xml:space="preserve"> three broad goals: pluralising the teaching of economics, </w:t>
      </w:r>
      <w:r w:rsidRPr="00A62A57">
        <w:rPr>
          <w:rStyle w:val="StyleUnderline"/>
          <w:highlight w:val="cyan"/>
        </w:rPr>
        <w:t>reinvigorating the study of leftist economics</w:t>
      </w:r>
      <w:r w:rsidRPr="00141FB2">
        <w:rPr>
          <w:rStyle w:val="StyleUnderline"/>
        </w:rPr>
        <w:t xml:space="preserve"> and expanding popular economic literacy</w:t>
      </w:r>
      <w:r w:rsidRPr="0057775B">
        <w:rPr>
          <w:sz w:val="16"/>
        </w:rPr>
        <w:t xml:space="preserve">. It is often forgotten, so deeply are we embedded in neoliberalism, that </w:t>
      </w:r>
      <w:r w:rsidRPr="00141FB2">
        <w:rPr>
          <w:rStyle w:val="StyleUnderline"/>
        </w:rPr>
        <w:t>economics was once a relatively pluralist discipline</w:t>
      </w:r>
      <w:r w:rsidRPr="0057775B">
        <w:rPr>
          <w:sz w:val="16"/>
        </w:rPr>
        <w:t xml:space="preserve">. The interwar period was a time of healthy competition between a variety of formalist and non-formalist approaches. 60 In academic journals, it was not unusual to see discussions of economic planning, the tendency for the rate of profit to fall, and other standard categories of Marxist economics. In the 1960s, the Cambridge capital controversy brought together heterodox and mainstream thinkers in a seminal debate about the foundations of the discipline – one that everyone admits the heterodox thinkers won. 61 As late as the 1970s, one of the founders of modern economics was discussing exploitation, the labour theory of value and the transformation problem in a leading economics journal. 62 </w:t>
      </w:r>
      <w:r w:rsidRPr="00141FB2">
        <w:rPr>
          <w:rStyle w:val="StyleUnderline"/>
        </w:rPr>
        <w:t>Such an event is difficult to imagine today</w:t>
      </w:r>
      <w:r w:rsidRPr="0057775B">
        <w:rPr>
          <w:sz w:val="16"/>
        </w:rPr>
        <w:t xml:space="preserve">. While </w:t>
      </w:r>
      <w:r w:rsidRPr="00A62A57">
        <w:rPr>
          <w:rStyle w:val="StyleUnderline"/>
          <w:highlight w:val="cyan"/>
        </w:rPr>
        <w:t>neoclassical</w:t>
      </w:r>
      <w:r w:rsidRPr="0057775B">
        <w:rPr>
          <w:sz w:val="16"/>
        </w:rPr>
        <w:t xml:space="preserve"> </w:t>
      </w:r>
      <w:r w:rsidRPr="00A62A57">
        <w:rPr>
          <w:rStyle w:val="StyleUnderline"/>
          <w:highlight w:val="cyan"/>
        </w:rPr>
        <w:t>economics</w:t>
      </w:r>
      <w:r w:rsidRPr="0057775B">
        <w:rPr>
          <w:sz w:val="16"/>
        </w:rPr>
        <w:t xml:space="preserve"> is a large tent that contains a variety of approaches, it </w:t>
      </w:r>
      <w:r w:rsidRPr="00A62A57">
        <w:rPr>
          <w:rStyle w:val="StyleUnderline"/>
          <w:highlight w:val="cyan"/>
        </w:rPr>
        <w:t>is</w:t>
      </w:r>
      <w:r w:rsidRPr="0057775B">
        <w:rPr>
          <w:sz w:val="16"/>
        </w:rPr>
        <w:t xml:space="preserve"> nevertheless a </w:t>
      </w:r>
      <w:r w:rsidRPr="00A62A57">
        <w:rPr>
          <w:rStyle w:val="StyleUnderline"/>
          <w:highlight w:val="cyan"/>
        </w:rPr>
        <w:t>fundamentally limited perspective on what counts as real economic knowledge.</w:t>
      </w:r>
      <w:r w:rsidRPr="00141FB2">
        <w:rPr>
          <w:rStyle w:val="StyleUnderline"/>
        </w:rPr>
        <w:t xml:space="preserve"> This problem is compounded by</w:t>
      </w:r>
      <w:r w:rsidRPr="0057775B">
        <w:rPr>
          <w:sz w:val="16"/>
        </w:rPr>
        <w:t xml:space="preserve"> the particular </w:t>
      </w:r>
      <w:r w:rsidRPr="00141FB2">
        <w:rPr>
          <w:rStyle w:val="StyleUnderline"/>
        </w:rPr>
        <w:t xml:space="preserve">methodological demands of the most preeminent journals, with formal modelling taking precedence over more sociological analyses and qualitative understandings. </w:t>
      </w:r>
      <w:r w:rsidRPr="00A62A57">
        <w:rPr>
          <w:rStyle w:val="StyleUnderline"/>
          <w:highlight w:val="cyan"/>
        </w:rPr>
        <w:t>If the broad cultural and academic ideas of how to run economies are to change</w:t>
      </w:r>
      <w:r w:rsidRPr="0057775B">
        <w:rPr>
          <w:sz w:val="16"/>
        </w:rPr>
        <w:t xml:space="preserve">, at a minimum </w:t>
      </w:r>
      <w:r w:rsidRPr="00A62A57">
        <w:rPr>
          <w:rStyle w:val="StyleUnderline"/>
          <w:highlight w:val="cyan"/>
        </w:rPr>
        <w:t xml:space="preserve">it will require more pluralism in </w:t>
      </w:r>
      <w:r w:rsidRPr="00DC10DC">
        <w:rPr>
          <w:rStyle w:val="StyleUnderline"/>
        </w:rPr>
        <w:t xml:space="preserve">the </w:t>
      </w:r>
      <w:r w:rsidRPr="00A62A57">
        <w:rPr>
          <w:rStyle w:val="StyleUnderline"/>
          <w:highlight w:val="cyan"/>
        </w:rPr>
        <w:t>education of students</w:t>
      </w:r>
      <w:r w:rsidRPr="0057775B">
        <w:rPr>
          <w:sz w:val="16"/>
        </w:rPr>
        <w:t xml:space="preserve">. Here, there are glimmers of hope for a pluralist revival. Work is being done across the world to bring alternative economics to mainstream universities, and groups of students and professionals alike are beginning to mobilise around this issue. Since 2000, numerous universities have seen students vocally demand pluralism in their economics education. 63 More recent years have seen students openly protesting the defenders of mainstream economics, and the emergence of groups like the Post-Crash Economic Society and Rethinking Economics that are making concerted efforts to change the curriculum. 64 Essential to a project of pluralising economics, however, is the development of a research programme and textbooks. Part of the reason for the rise of formalist approaches is precisely their fit with programme and textbooks. Part of the reason for the rise of formalist approaches is precisely their fit with institutional requirements of higher education: they provided theories for researchers to spend time testing, textbooks and PhDs to continue a lineage of thought, and clear and transmissible 65 principles. Today, the field has come to be dominated by neoclassical textbooks, and the result is that, even if professors want to pluralise the discipline, they do not have many accessible resources to hand. Indications that this might be changing include the creation of a heterodox textbook by two proponents of modem monetary theory.67 But </w:t>
      </w:r>
      <w:r w:rsidRPr="008B33D7">
        <w:rPr>
          <w:rStyle w:val="StyleUnderline"/>
        </w:rPr>
        <w:t>more work needs to be done</w:t>
      </w:r>
      <w:r>
        <w:rPr>
          <w:rStyle w:val="StyleUnderline"/>
        </w:rPr>
        <w:t xml:space="preserve"> </w:t>
      </w:r>
      <w:r w:rsidRPr="008B33D7">
        <w:rPr>
          <w:rStyle w:val="StyleUnderline"/>
        </w:rPr>
        <w:t>on this front in order to broaden the parochial horizons of</w:t>
      </w:r>
      <w:r>
        <w:rPr>
          <w:rStyle w:val="StyleUnderline"/>
        </w:rPr>
        <w:t xml:space="preserve"> </w:t>
      </w:r>
      <w:r w:rsidRPr="008B33D7">
        <w:rPr>
          <w:rStyle w:val="StyleUnderline"/>
        </w:rPr>
        <w:t>mainstream economics</w:t>
      </w:r>
      <w:r w:rsidRPr="0057775B">
        <w:rPr>
          <w:sz w:val="16"/>
        </w:rPr>
        <w:t>.</w:t>
      </w:r>
    </w:p>
    <w:p w14:paraId="5E542EED" w14:textId="77777777" w:rsidR="0035736A" w:rsidRDefault="0035736A" w:rsidP="0035736A">
      <w:pPr>
        <w:pStyle w:val="Heading4"/>
      </w:pPr>
      <w:r>
        <w:t>The academy can challenge state phobia—vote negative as a way of registering your affirmation of the common good over and against neoliberalism’s hermeneutic of suspicion with regard to the state</w:t>
      </w:r>
    </w:p>
    <w:p w14:paraId="5E991F06" w14:textId="77777777" w:rsidR="0035736A" w:rsidRDefault="0035736A" w:rsidP="0035736A">
      <w:r w:rsidRPr="00064963">
        <w:rPr>
          <w:rStyle w:val="Style13ptBold"/>
        </w:rPr>
        <w:t>Giroux 4</w:t>
      </w:r>
      <w:r>
        <w:t xml:space="preserve"> – Professor of Communication @ McMaster</w:t>
      </w:r>
    </w:p>
    <w:p w14:paraId="33481CB8" w14:textId="77777777" w:rsidR="0035736A" w:rsidRPr="00FF7D80" w:rsidRDefault="0035736A" w:rsidP="0035736A">
      <w:r w:rsidRPr="00064963">
        <w:t xml:space="preserve">(Henry, </w:t>
      </w:r>
      <w:r>
        <w:t>“</w:t>
      </w:r>
      <w:r w:rsidRPr="00064963">
        <w:t>The Terror of Neoliberalism</w:t>
      </w:r>
      <w:r>
        <w:t>,” p. 52-53)</w:t>
      </w:r>
    </w:p>
    <w:p w14:paraId="70829C20" w14:textId="77777777" w:rsidR="0035736A" w:rsidRPr="00586678" w:rsidRDefault="0035736A" w:rsidP="0035736A">
      <w:pPr>
        <w:rPr>
          <w:rStyle w:val="StyleUnderline"/>
        </w:rPr>
      </w:pPr>
      <w:r w:rsidRPr="00586678">
        <w:rPr>
          <w:sz w:val="12"/>
        </w:rPr>
        <w:t xml:space="preserve">Neoliberalism is not simply an economic policy designed to cut government spending, pursue free-trade policies, and free market forces from government regulations; it is also a political philosophy and ideology that affects every dimension of social life. Indeed, neoliberalism has heralded a radical economic, political, and experiential shift that now largely defines the citizen as a consumer, disbands the social contract in the interests of privatized considerations, and separates capital from the context of place. Within this discourse, as Jean and John Comaroff have argued, “the personal is the only politics there is, the only politics with a tangible referent or emotional valence. It is in these privatized terms that action is organized, that the experience of inequity and antagonism takes meaningful shape.”96 Under such circumstances, </w:t>
      </w:r>
      <w:r w:rsidRPr="00A62A57">
        <w:rPr>
          <w:rStyle w:val="StyleUnderline"/>
          <w:highlight w:val="cyan"/>
        </w:rPr>
        <w:t>neoliberalism portends the death of</w:t>
      </w:r>
      <w:r w:rsidRPr="00586678">
        <w:rPr>
          <w:rStyle w:val="StyleUnderline"/>
        </w:rPr>
        <w:t xml:space="preserve"> politics as we know it, strips the social of its democratic values, reconstructs </w:t>
      </w:r>
      <w:r w:rsidRPr="00A62A57">
        <w:rPr>
          <w:rStyle w:val="StyleUnderline"/>
          <w:highlight w:val="cyan"/>
        </w:rPr>
        <w:t>agency</w:t>
      </w:r>
      <w:r w:rsidRPr="00586678">
        <w:rPr>
          <w:rStyle w:val="StyleUnderline"/>
        </w:rPr>
        <w:t xml:space="preserve"> in terms that are utterly privatized, </w:t>
      </w:r>
      <w:r w:rsidRPr="00A62A57">
        <w:rPr>
          <w:rStyle w:val="StyleUnderline"/>
          <w:highlight w:val="cyan"/>
        </w:rPr>
        <w:t>and provides the conditions for</w:t>
      </w:r>
      <w:r w:rsidRPr="00586678">
        <w:rPr>
          <w:rStyle w:val="StyleUnderline"/>
        </w:rPr>
        <w:t xml:space="preserve"> an emerging form of </w:t>
      </w:r>
      <w:r w:rsidRPr="00A62A57">
        <w:rPr>
          <w:rStyle w:val="StyleUnderline"/>
          <w:highlight w:val="cyan"/>
        </w:rPr>
        <w:t>proto-fascism that must be resisted at all costs</w:t>
      </w:r>
      <w:r w:rsidRPr="00586678">
        <w:rPr>
          <w:sz w:val="12"/>
        </w:rPr>
        <w:t>. Neoliberalism not only enshrines unbridled individualism as a central feature of proto-fascism, as Herbert Marcuse reminds us,’97 it also destroys any vestige of democratic society by undercutting its “moral, material, and regulatory moorings;”98 and in doing so it offers no language for understanding how the future might be grasped outside of the narrow logic of the market. But there is even more at stake here than the obliteration of public concerns, the death of the social, the emergence of a market-based fundamentalism that undercuts the ability of people to understand how to translate the privately experienced misery into collective action, and the elimination of the gains of the welfare state:</w:t>
      </w:r>
      <w:r w:rsidRPr="0086739F">
        <w:rPr>
          <w:b/>
          <w:u w:val="single"/>
        </w:rPr>
        <w:t xml:space="preserve"> </w:t>
      </w:r>
      <w:r w:rsidRPr="00A62A57">
        <w:rPr>
          <w:rStyle w:val="StyleUnderline"/>
          <w:highlight w:val="cyan"/>
        </w:rPr>
        <w:t>There is</w:t>
      </w:r>
      <w:r w:rsidRPr="00586678">
        <w:rPr>
          <w:rStyle w:val="StyleUnderline"/>
        </w:rPr>
        <w:t xml:space="preserve"> also </w:t>
      </w:r>
      <w:r w:rsidRPr="00A62A57">
        <w:rPr>
          <w:rStyle w:val="StyleUnderline"/>
          <w:highlight w:val="cyan"/>
        </w:rPr>
        <w:t>the</w:t>
      </w:r>
      <w:r w:rsidRPr="00586678">
        <w:rPr>
          <w:rStyle w:val="StyleUnderline"/>
        </w:rPr>
        <w:t xml:space="preserve"> growing </w:t>
      </w:r>
      <w:r w:rsidRPr="00A62A57">
        <w:rPr>
          <w:rStyle w:val="StyleUnderline"/>
          <w:highlight w:val="cyan"/>
        </w:rPr>
        <w:t>threat of displacing “political sovereignty with</w:t>
      </w:r>
      <w:r w:rsidRPr="00586678">
        <w:rPr>
          <w:rStyle w:val="StyleUnderline"/>
        </w:rPr>
        <w:t xml:space="preserve"> the </w:t>
      </w:r>
      <w:r w:rsidRPr="00A62A57">
        <w:rPr>
          <w:rStyle w:val="StyleUnderline"/>
          <w:highlight w:val="cyan"/>
        </w:rPr>
        <w:t>sovereignty of the market</w:t>
      </w:r>
      <w:r w:rsidRPr="00586678">
        <w:rPr>
          <w:rStyle w:val="StyleUnderline"/>
        </w:rPr>
        <w:t xml:space="preserve">, as if the latter has a mind and morality of its own.”99 As </w:t>
      </w:r>
      <w:r w:rsidRPr="00A62A57">
        <w:rPr>
          <w:rStyle w:val="StyleUnderline"/>
          <w:highlight w:val="cyan"/>
        </w:rPr>
        <w:t>democracy becomes a burden under the reign of neoliberalism, civic discourse</w:t>
      </w:r>
      <w:r w:rsidRPr="00586678">
        <w:rPr>
          <w:rStyle w:val="StyleUnderline"/>
        </w:rPr>
        <w:t xml:space="preserve"> </w:t>
      </w:r>
      <w:r w:rsidRPr="00A62A57">
        <w:rPr>
          <w:rStyle w:val="StyleUnderline"/>
          <w:highlight w:val="cyan"/>
        </w:rPr>
        <w:t>disappears and the reign of unfettered social Darwinism with its survival-of-the-slickest philosophy emerges</w:t>
      </w:r>
      <w:r w:rsidRPr="0086739F">
        <w:rPr>
          <w:b/>
          <w:u w:val="single"/>
        </w:rPr>
        <w:t xml:space="preserve"> </w:t>
      </w:r>
      <w:r w:rsidRPr="00586678">
        <w:rPr>
          <w:sz w:val="12"/>
        </w:rPr>
        <w:t xml:space="preserve">as the template for a new form of proto-fascism. None of this will happen in the face of sufficient resistance, nor is the increasing move toward protofascism inevitable; but the conditions exist for democracy to lose all semblance of meaning in the United States. Against this encroaching form of fascism, </w:t>
      </w:r>
      <w:r w:rsidRPr="00A62A57">
        <w:rPr>
          <w:rStyle w:val="StyleUnderline"/>
          <w:highlight w:val="cyan"/>
        </w:rPr>
        <w:t>a</w:t>
      </w:r>
      <w:r w:rsidRPr="00A62A57">
        <w:rPr>
          <w:b/>
          <w:highlight w:val="cyan"/>
          <w:u w:val="single"/>
        </w:rPr>
        <w:t xml:space="preserve"> </w:t>
      </w:r>
      <w:r w:rsidRPr="00A62A57">
        <w:rPr>
          <w:rStyle w:val="Emphasis"/>
          <w:highlight w:val="cyan"/>
        </w:rPr>
        <w:t>new language</w:t>
      </w:r>
      <w:r w:rsidRPr="00A62A57">
        <w:rPr>
          <w:b/>
          <w:highlight w:val="cyan"/>
          <w:u w:val="single"/>
        </w:rPr>
        <w:t xml:space="preserve"> </w:t>
      </w:r>
      <w:r w:rsidRPr="00A62A57">
        <w:rPr>
          <w:rStyle w:val="StyleUnderline"/>
          <w:highlight w:val="cyan"/>
        </w:rPr>
        <w:t>is needed for redefining the meaning of politics</w:t>
      </w:r>
      <w:r w:rsidRPr="00586678">
        <w:rPr>
          <w:rStyle w:val="StyleUnderline"/>
        </w:rPr>
        <w:t xml:space="preserve"> and the importance of public life.</w:t>
      </w:r>
      <w:r w:rsidRPr="00586678">
        <w:rPr>
          <w:rStyle w:val="StyleUnderline"/>
          <w:sz w:val="12"/>
        </w:rPr>
        <w:t xml:space="preserve">¶ </w:t>
      </w:r>
      <w:r w:rsidRPr="00A62A57">
        <w:rPr>
          <w:rStyle w:val="StyleUnderline"/>
          <w:highlight w:val="cyan"/>
        </w:rPr>
        <w:t>Educators,</w:t>
      </w:r>
      <w:r w:rsidRPr="00586678">
        <w:rPr>
          <w:rStyle w:val="StyleUnderline"/>
        </w:rPr>
        <w:t xml:space="preserve"> parents, </w:t>
      </w:r>
      <w:r w:rsidRPr="00A62A57">
        <w:rPr>
          <w:rStyle w:val="StyleUnderline"/>
          <w:highlight w:val="cyan"/>
        </w:rPr>
        <w:t>activists,</w:t>
      </w:r>
      <w:r w:rsidRPr="00586678">
        <w:rPr>
          <w:rStyle w:val="StyleUnderline"/>
        </w:rPr>
        <w:t xml:space="preserve"> workers, </w:t>
      </w:r>
      <w:r w:rsidRPr="00A62A57">
        <w:rPr>
          <w:rStyle w:val="StyleUnderline"/>
          <w:highlight w:val="cyan"/>
        </w:rPr>
        <w:t>and others can address this challenge by building</w:t>
      </w:r>
      <w:r w:rsidRPr="00586678">
        <w:rPr>
          <w:rStyle w:val="StyleUnderline"/>
        </w:rPr>
        <w:t xml:space="preserve"> local and global </w:t>
      </w:r>
      <w:r w:rsidRPr="00A62A57">
        <w:rPr>
          <w:rStyle w:val="StyleUnderline"/>
          <w:highlight w:val="cyan"/>
        </w:rPr>
        <w:t>alliances and engaging in struggles that acknowledge and</w:t>
      </w:r>
      <w:r w:rsidRPr="00586678">
        <w:rPr>
          <w:rStyle w:val="StyleUnderline"/>
        </w:rPr>
        <w:t xml:space="preserve"> transcend national boundaries, but also </w:t>
      </w:r>
      <w:r w:rsidRPr="00A62A57">
        <w:rPr>
          <w:rStyle w:val="StyleUnderline"/>
          <w:highlight w:val="cyan"/>
        </w:rPr>
        <w:t>engage in modes of politics</w:t>
      </w:r>
      <w:r w:rsidRPr="00586678">
        <w:rPr>
          <w:rStyle w:val="StyleUnderline"/>
        </w:rPr>
        <w:t xml:space="preserve"> that connect with people’s everyday lives. Democratic struggles cannot underplay the special responsibility of intellectuals </w:t>
      </w:r>
      <w:r w:rsidRPr="00A62A57">
        <w:rPr>
          <w:rStyle w:val="StyleUnderline"/>
          <w:highlight w:val="cyan"/>
        </w:rPr>
        <w:t>to shatter</w:t>
      </w:r>
      <w:r w:rsidRPr="00586678">
        <w:rPr>
          <w:rStyle w:val="StyleUnderline"/>
        </w:rPr>
        <w:t xml:space="preserve"> the conventional wisdom and </w:t>
      </w:r>
      <w:r w:rsidRPr="00A62A57">
        <w:rPr>
          <w:rStyle w:val="StyleUnderline"/>
          <w:highlight w:val="cyan"/>
        </w:rPr>
        <w:t>myths of neoliberalism with</w:t>
      </w:r>
      <w:r w:rsidRPr="00586678">
        <w:rPr>
          <w:rStyle w:val="StyleUnderline"/>
        </w:rPr>
        <w:t xml:space="preserve"> its stunted definition of freedom and </w:t>
      </w:r>
      <w:r w:rsidRPr="00A62A57">
        <w:rPr>
          <w:rStyle w:val="StyleUnderline"/>
          <w:highlight w:val="cyan"/>
        </w:rPr>
        <w:t>its depoliticized</w:t>
      </w:r>
      <w:r w:rsidRPr="00586678">
        <w:rPr>
          <w:rStyle w:val="StyleUnderline"/>
        </w:rPr>
        <w:t xml:space="preserve"> and dehistoricized </w:t>
      </w:r>
      <w:r w:rsidRPr="00A62A57">
        <w:rPr>
          <w:rStyle w:val="StyleUnderline"/>
          <w:highlight w:val="cyan"/>
        </w:rPr>
        <w:t>definition of</w:t>
      </w:r>
      <w:r w:rsidRPr="00586678">
        <w:rPr>
          <w:rStyle w:val="StyleUnderline"/>
        </w:rPr>
        <w:t xml:space="preserve"> its own alleged </w:t>
      </w:r>
      <w:r w:rsidRPr="00A62A57">
        <w:rPr>
          <w:rStyle w:val="StyleUnderline"/>
          <w:highlight w:val="cyan"/>
        </w:rPr>
        <w:t>universality</w:t>
      </w:r>
      <w:r w:rsidRPr="00586678">
        <w:rPr>
          <w:sz w:val="12"/>
        </w:rPr>
        <w:t xml:space="preserve">. As Bourdieu argued, </w:t>
      </w:r>
      <w:r w:rsidRPr="00A62A57">
        <w:rPr>
          <w:rStyle w:val="Emphasis"/>
          <w:highlight w:val="cyan"/>
        </w:rPr>
        <w:t>any</w:t>
      </w:r>
      <w:r w:rsidRPr="00A62A57">
        <w:rPr>
          <w:b/>
          <w:highlight w:val="cyan"/>
          <w:u w:val="single"/>
        </w:rPr>
        <w:t xml:space="preserve"> </w:t>
      </w:r>
      <w:r w:rsidRPr="00A62A57">
        <w:rPr>
          <w:rStyle w:val="StyleUnderline"/>
          <w:highlight w:val="cyan"/>
        </w:rPr>
        <w:t>viable politics that challenges neoliberalism</w:t>
      </w:r>
      <w:r w:rsidRPr="00A62A57">
        <w:rPr>
          <w:b/>
          <w:highlight w:val="cyan"/>
          <w:u w:val="single"/>
        </w:rPr>
        <w:t xml:space="preserve"> </w:t>
      </w:r>
      <w:r w:rsidRPr="00A62A57">
        <w:rPr>
          <w:rStyle w:val="Emphasis"/>
          <w:highlight w:val="cyan"/>
        </w:rPr>
        <w:t>must</w:t>
      </w:r>
      <w:r w:rsidRPr="00A62A57">
        <w:rPr>
          <w:b/>
          <w:highlight w:val="cyan"/>
          <w:u w:val="single"/>
        </w:rPr>
        <w:t xml:space="preserve"> </w:t>
      </w:r>
      <w:r w:rsidRPr="00A62A57">
        <w:rPr>
          <w:rStyle w:val="Emphasis"/>
          <w:highlight w:val="cyan"/>
        </w:rPr>
        <w:t>refigure the role of the state</w:t>
      </w:r>
      <w:r w:rsidRPr="0086739F">
        <w:rPr>
          <w:b/>
          <w:u w:val="single"/>
        </w:rPr>
        <w:t xml:space="preserve"> </w:t>
      </w:r>
      <w:r w:rsidRPr="00A62A57">
        <w:rPr>
          <w:rStyle w:val="StyleUnderline"/>
          <w:highlight w:val="cyan"/>
        </w:rPr>
        <w:t>in</w:t>
      </w:r>
      <w:r w:rsidRPr="00A62A57">
        <w:rPr>
          <w:b/>
          <w:highlight w:val="cyan"/>
          <w:u w:val="single"/>
        </w:rPr>
        <w:t xml:space="preserve"> </w:t>
      </w:r>
      <w:r w:rsidRPr="00A62A57">
        <w:rPr>
          <w:rStyle w:val="Emphasis"/>
          <w:highlight w:val="cyan"/>
        </w:rPr>
        <w:t>limiting</w:t>
      </w:r>
      <w:r w:rsidRPr="00A62A57">
        <w:rPr>
          <w:b/>
          <w:highlight w:val="cyan"/>
          <w:u w:val="single"/>
        </w:rPr>
        <w:t xml:space="preserve"> </w:t>
      </w:r>
      <w:r w:rsidRPr="00A62A57">
        <w:rPr>
          <w:rStyle w:val="StyleUnderline"/>
          <w:highlight w:val="cyan"/>
        </w:rPr>
        <w:t>the excesses of capital and providing important social provisions</w:t>
      </w:r>
      <w:r w:rsidRPr="00586678">
        <w:rPr>
          <w:rStyle w:val="StyleUnderline"/>
        </w:rPr>
        <w:t>.</w:t>
      </w:r>
      <w:r w:rsidRPr="00586678">
        <w:rPr>
          <w:sz w:val="12"/>
        </w:rPr>
        <w:t xml:space="preserve">200 At the same time, social movements must address the crucial issue of education as it develops throughout the cultural sphere because the “power of the dominant order is not just economic, but intellectual—lying in the realm of beliefs,” and it is precisely within the domain of ideas that a sense of utopian possibility can be restored to the public realm.20’ Most specifically, democracy necessitates forms of education that provide a new ethic of freedom and a reassertion of collective identity as central preoccupations of a vibrant democratic culture and society. Such a task, in part, suggests addressing the crucial pedagogical challenge of educating individuals and groups as social actors while refusing to allow them to be portrayed simply as victims. Pondering the devastation following decades of European fascism, the theorist Theodor Adorno once wrote that “the premier demand upon all education is that Auschwitz not happen again.”202 While recognizing that the particularity of Auschwitz as a specific historical event should never be generalized, I believe that Adorno’s comment extends beyond the reality of Auschwitz and speaks to the need to grasp the deeper meaning of education as a political and ethical intervention into what it means to shape the future. </w:t>
      </w:r>
      <w:r w:rsidRPr="00A62A57">
        <w:rPr>
          <w:rStyle w:val="Emphasis"/>
          <w:highlight w:val="cyan"/>
        </w:rPr>
        <w:t>Every debate</w:t>
      </w:r>
      <w:r w:rsidRPr="00586678">
        <w:rPr>
          <w:rStyle w:val="StyleUnderline"/>
        </w:rPr>
        <w:t xml:space="preserve"> about education </w:t>
      </w:r>
      <w:r w:rsidRPr="00A62A57">
        <w:rPr>
          <w:rStyle w:val="Emphasis"/>
          <w:highlight w:val="cyan"/>
        </w:rPr>
        <w:t>should address</w:t>
      </w:r>
      <w:r w:rsidRPr="00A62A57">
        <w:rPr>
          <w:rStyle w:val="StyleUnderline"/>
          <w:highlight w:val="cyan"/>
        </w:rPr>
        <w:t xml:space="preserve"> the </w:t>
      </w:r>
      <w:r w:rsidRPr="00A62A57">
        <w:rPr>
          <w:rStyle w:val="Emphasis"/>
          <w:highlight w:val="cyan"/>
        </w:rPr>
        <w:t>important responsibility</w:t>
      </w:r>
      <w:r w:rsidRPr="00A62A57">
        <w:rPr>
          <w:rStyle w:val="StyleUnderline"/>
          <w:highlight w:val="cyan"/>
        </w:rPr>
        <w:t xml:space="preserve"> it has in preventing any relapse into barbarism</w:t>
      </w:r>
      <w:r w:rsidRPr="00586678">
        <w:rPr>
          <w:rStyle w:val="StyleUnderline"/>
        </w:rPr>
        <w:t xml:space="preserve"> from happening again. </w:t>
      </w:r>
      <w:r w:rsidRPr="00A62A57">
        <w:rPr>
          <w:rStyle w:val="StyleUnderline"/>
          <w:highlight w:val="cyan"/>
        </w:rPr>
        <w:t>The time to act is now</w:t>
      </w:r>
      <w:r w:rsidRPr="00586678">
        <w:rPr>
          <w:rStyle w:val="StyleUnderline"/>
        </w:rPr>
        <w:t xml:space="preserve"> because </w:t>
      </w:r>
      <w:r w:rsidRPr="00A62A57">
        <w:rPr>
          <w:rStyle w:val="StyleUnderline"/>
          <w:highlight w:val="cyan"/>
        </w:rPr>
        <w:t xml:space="preserve">the stakes have never been so high </w:t>
      </w:r>
      <w:r w:rsidRPr="00586678">
        <w:rPr>
          <w:sz w:val="12"/>
        </w:rPr>
        <w:t>and the future so dark.</w:t>
      </w:r>
    </w:p>
    <w:p w14:paraId="5DAC7D4C" w14:textId="77777777" w:rsidR="0035736A" w:rsidRDefault="0035736A" w:rsidP="0035736A">
      <w:pPr>
        <w:pStyle w:val="Heading3"/>
      </w:pPr>
      <w:r>
        <w:t>2nc at: alt gets co-opted</w:t>
      </w:r>
    </w:p>
    <w:p w14:paraId="3D4FA83F" w14:textId="77777777" w:rsidR="0035736A" w:rsidRDefault="0035736A" w:rsidP="0035736A">
      <w:pPr>
        <w:pStyle w:val="Heading4"/>
      </w:pPr>
      <w:r>
        <w:t xml:space="preserve">The aff is </w:t>
      </w:r>
      <w:r w:rsidRPr="0057775B">
        <w:rPr>
          <w:u w:val="single"/>
        </w:rPr>
        <w:t>way more likely</w:t>
      </w:r>
      <w:r>
        <w:t xml:space="preserve"> to be coopted by neoliberal market forces than the alt—that’s 1nc Carpenter and…</w:t>
      </w:r>
    </w:p>
    <w:p w14:paraId="33F65859" w14:textId="77777777" w:rsidR="0035736A" w:rsidRDefault="0035736A" w:rsidP="0035736A">
      <w:r w:rsidRPr="00FD128A">
        <w:rPr>
          <w:rStyle w:val="Style13ptBold"/>
        </w:rPr>
        <w:t>Smulewicz-Zucker 15</w:t>
      </w:r>
      <w:r>
        <w:t xml:space="preserve"> - Professor of Philosophy @ Baruch College CUNY</w:t>
      </w:r>
    </w:p>
    <w:p w14:paraId="0CA8118C" w14:textId="77777777" w:rsidR="0035736A" w:rsidRPr="00FD128A" w:rsidRDefault="0035736A" w:rsidP="0035736A">
      <w:r>
        <w:t>(Interview by Devon Douglas-Bowers, “Questioning the Left: An Interview with Gregory Smulewicz-Zucker and Michael J. Thompson,” The Hampton Institution, http://www.hamptoninstitution.org/questioning-the-left.html#.VmTzZN8rJE4)</w:t>
      </w:r>
    </w:p>
    <w:p w14:paraId="26B5D8B7" w14:textId="77777777" w:rsidR="0035736A" w:rsidRDefault="0035736A" w:rsidP="0035736A">
      <w:r w:rsidRPr="00102B37">
        <w:rPr>
          <w:rStyle w:val="StyleUnderline"/>
        </w:rPr>
        <w:t xml:space="preserve">Do you think that there is any way </w:t>
      </w:r>
      <w:r w:rsidRPr="00A62A57">
        <w:rPr>
          <w:rStyle w:val="StyleUnderline"/>
          <w:highlight w:val="cyan"/>
        </w:rPr>
        <w:t>to reverse this trend of the Left falling further and further into the abyss of political irrelevancy</w:t>
      </w:r>
      <w:r>
        <w:t>?</w:t>
      </w:r>
    </w:p>
    <w:p w14:paraId="2947A871" w14:textId="77777777" w:rsidR="0035736A" w:rsidRDefault="0035736A" w:rsidP="0035736A">
      <w:r w:rsidRPr="00102B37">
        <w:rPr>
          <w:rStyle w:val="Emphasis"/>
        </w:rPr>
        <w:t>Yes</w:t>
      </w:r>
      <w:r>
        <w:t xml:space="preserve">, there is a way. </w:t>
      </w:r>
      <w:r w:rsidRPr="00A62A57">
        <w:rPr>
          <w:rStyle w:val="Emphasis"/>
          <w:highlight w:val="cyan"/>
        </w:rPr>
        <w:t>Rediscover what politics actually is</w:t>
      </w:r>
      <w:r w:rsidRPr="00A62A57">
        <w:rPr>
          <w:highlight w:val="cyan"/>
        </w:rPr>
        <w:t xml:space="preserve">. </w:t>
      </w:r>
      <w:r w:rsidRPr="00A62A57">
        <w:rPr>
          <w:rStyle w:val="StyleUnderline"/>
          <w:highlight w:val="cyan"/>
        </w:rPr>
        <w:t>It is not a path to utopia</w:t>
      </w:r>
      <w:r w:rsidRPr="00102B37">
        <w:rPr>
          <w:rStyle w:val="StyleUnderline"/>
        </w:rPr>
        <w:t xml:space="preserve">. It should not be a means </w:t>
      </w:r>
      <w:r w:rsidRPr="00A62A57">
        <w:rPr>
          <w:rStyle w:val="StyleUnderline"/>
          <w:highlight w:val="cyan"/>
        </w:rPr>
        <w:t>to</w:t>
      </w:r>
      <w:r w:rsidRPr="00102B37">
        <w:rPr>
          <w:rStyle w:val="StyleUnderline"/>
        </w:rPr>
        <w:t xml:space="preserve"> only </w:t>
      </w:r>
      <w:r w:rsidRPr="00A62A57">
        <w:rPr>
          <w:rStyle w:val="StyleUnderline"/>
          <w:highlight w:val="cyan"/>
        </w:rPr>
        <w:t>vent frustrations.</w:t>
      </w:r>
      <w:r w:rsidRPr="00102B37">
        <w:rPr>
          <w:rStyle w:val="StyleUnderline"/>
        </w:rPr>
        <w:t xml:space="preserve"> These are the qualities of a dogmatic and fractured left. </w:t>
      </w:r>
      <w:r w:rsidRPr="00A62A57">
        <w:rPr>
          <w:rStyle w:val="StyleUnderline"/>
          <w:highlight w:val="cyan"/>
        </w:rPr>
        <w:t>Concrete political engagement</w:t>
      </w:r>
      <w:r>
        <w:t xml:space="preserve"> through social movements </w:t>
      </w:r>
      <w:r w:rsidRPr="00A62A57">
        <w:rPr>
          <w:rStyle w:val="StyleUnderline"/>
          <w:highlight w:val="cyan"/>
        </w:rPr>
        <w:t>directed at concrete aims forges solidarity</w:t>
      </w:r>
      <w:r>
        <w:t xml:space="preserve">. Part of why </w:t>
      </w:r>
      <w:r w:rsidRPr="00102B37">
        <w:rPr>
          <w:rStyle w:val="StyleUnderline"/>
        </w:rPr>
        <w:t>Occupy</w:t>
      </w:r>
      <w:r>
        <w:t xml:space="preserve"> Wall Street </w:t>
      </w:r>
      <w:r w:rsidRPr="00102B37">
        <w:rPr>
          <w:rStyle w:val="StyleUnderline"/>
        </w:rPr>
        <w:t>was initially</w:t>
      </w:r>
      <w:r>
        <w:t xml:space="preserve"> so </w:t>
      </w:r>
      <w:r w:rsidRPr="00102B37">
        <w:rPr>
          <w:rStyle w:val="StyleUnderline"/>
        </w:rPr>
        <w:t>successful</w:t>
      </w:r>
      <w:r>
        <w:t xml:space="preserve"> was because it seemed to create solidarity around the issue of economic inequality. It got people out onto the streets. </w:t>
      </w:r>
      <w:r w:rsidRPr="00102B37">
        <w:rPr>
          <w:rStyle w:val="StyleUnderline"/>
        </w:rPr>
        <w:t>Part of why it failed was because, in its rejection of demands, it did not show how protests could lead to meaningful change. This was not true of the civil rights movement or the labor movement. In the midst of the AIDs crisis, gay rights activists protested to demand government action. Feminist activists mobilized to try to get the Equal Rights Amendment passed</w:t>
      </w:r>
      <w:r>
        <w:t>. These examples of movements were inspired by liberalism, but they attest to the fact that movements need an object</w:t>
      </w:r>
      <w:r w:rsidRPr="00A62A57">
        <w:rPr>
          <w:highlight w:val="cyan"/>
        </w:rPr>
        <w:t xml:space="preserve">. </w:t>
      </w:r>
      <w:r w:rsidRPr="00A62A57">
        <w:rPr>
          <w:rStyle w:val="StyleUnderline"/>
          <w:highlight w:val="cyan"/>
        </w:rPr>
        <w:t>Recognizing that the state is an institution that can be used to serve the public good and</w:t>
      </w:r>
      <w:r w:rsidRPr="00102B37">
        <w:rPr>
          <w:rStyle w:val="StyleUnderline"/>
        </w:rPr>
        <w:t xml:space="preserve"> is </w:t>
      </w:r>
      <w:r w:rsidRPr="00A62A57">
        <w:rPr>
          <w:rStyle w:val="StyleUnderline"/>
          <w:highlight w:val="cyan"/>
        </w:rPr>
        <w:t>not some abstract apparatus gives the radical left a concrete object</w:t>
      </w:r>
      <w:r w:rsidRPr="00A62A57">
        <w:rPr>
          <w:highlight w:val="cyan"/>
        </w:rPr>
        <w:t>.</w:t>
      </w:r>
    </w:p>
    <w:p w14:paraId="3D15C739" w14:textId="77777777" w:rsidR="0035736A" w:rsidRPr="00FD128A" w:rsidRDefault="0035736A" w:rsidP="0035736A">
      <w:r w:rsidRPr="00A62A57">
        <w:rPr>
          <w:rStyle w:val="StyleUnderline"/>
          <w:highlight w:val="cyan"/>
        </w:rPr>
        <w:t>A rational radical politics would</w:t>
      </w:r>
      <w:r>
        <w:t xml:space="preserve"> have the effect of exposing the irrelevance of anti-modern and irrational theories. It would </w:t>
      </w:r>
      <w:r w:rsidRPr="00A62A57">
        <w:rPr>
          <w:rStyle w:val="StyleUnderline"/>
          <w:highlight w:val="cyan"/>
        </w:rPr>
        <w:t>marginalize self-righteous rebelliousness. A</w:t>
      </w:r>
      <w:r w:rsidRPr="00102B37">
        <w:rPr>
          <w:rStyle w:val="StyleUnderline"/>
        </w:rPr>
        <w:t xml:space="preserve"> left that is concerned with realizing the public good has no use for self-indulgent flights from reality</w:t>
      </w:r>
      <w:r>
        <w:t>. It was in response to these dangerous and alarmingly prevalent distractions that we wrote our essay</w:t>
      </w:r>
      <w:r w:rsidRPr="00102B37">
        <w:rPr>
          <w:rStyle w:val="StyleUnderline"/>
        </w:rPr>
        <w:t xml:space="preserve">. </w:t>
      </w:r>
      <w:r w:rsidRPr="00A62A57">
        <w:rPr>
          <w:rStyle w:val="StyleUnderline"/>
          <w:highlight w:val="cyan"/>
        </w:rPr>
        <w:t>A left that has nothing to say about</w:t>
      </w:r>
      <w:r>
        <w:t xml:space="preserve"> the real world, material interests, mechanisms of exploitation, </w:t>
      </w:r>
      <w:r w:rsidRPr="00102B37">
        <w:rPr>
          <w:rStyle w:val="StyleUnderline"/>
        </w:rPr>
        <w:t>political policy, or</w:t>
      </w:r>
      <w:r>
        <w:t xml:space="preserve"> the function of </w:t>
      </w:r>
      <w:r w:rsidRPr="00A62A57">
        <w:rPr>
          <w:rStyle w:val="StyleUnderline"/>
          <w:highlight w:val="cyan"/>
        </w:rPr>
        <w:t xml:space="preserve">institutions in serving the public good will </w:t>
      </w:r>
      <w:r w:rsidRPr="00A62A57">
        <w:rPr>
          <w:rStyle w:val="Emphasis"/>
          <w:highlight w:val="cyan"/>
        </w:rPr>
        <w:t>fall into</w:t>
      </w:r>
      <w:r w:rsidRPr="00A62A57">
        <w:rPr>
          <w:rStyle w:val="StyleUnderline"/>
          <w:highlight w:val="cyan"/>
        </w:rPr>
        <w:t xml:space="preserve"> the </w:t>
      </w:r>
      <w:r w:rsidRPr="00A62A57">
        <w:rPr>
          <w:rStyle w:val="Emphasis"/>
          <w:highlight w:val="cyan"/>
        </w:rPr>
        <w:t>abyss</w:t>
      </w:r>
      <w:r w:rsidRPr="00A62A57">
        <w:rPr>
          <w:rStyle w:val="StyleUnderline"/>
          <w:highlight w:val="cyan"/>
        </w:rPr>
        <w:t xml:space="preserve"> of </w:t>
      </w:r>
      <w:r w:rsidRPr="00A62A57">
        <w:rPr>
          <w:rStyle w:val="Emphasis"/>
          <w:highlight w:val="cyan"/>
        </w:rPr>
        <w:t>political irrelevance</w:t>
      </w:r>
      <w:r w:rsidRPr="00A62A57">
        <w:rPr>
          <w:highlight w:val="cyan"/>
        </w:rPr>
        <w:t>.</w:t>
      </w:r>
      <w:r>
        <w:t xml:space="preserve"> But these are tendencies on the left that have come to prominence over the last forty years. </w:t>
      </w:r>
      <w:r w:rsidRPr="00102B37">
        <w:rPr>
          <w:rStyle w:val="Emphasis"/>
        </w:rPr>
        <w:t>I</w:t>
      </w:r>
      <w:r w:rsidRPr="00A62A57">
        <w:rPr>
          <w:rStyle w:val="Emphasis"/>
          <w:highlight w:val="cyan"/>
        </w:rPr>
        <w:t>t is not an accident that these tendencies occurred in tandem with the revitalization of capitalism</w:t>
      </w:r>
      <w:r w:rsidRPr="00A62A57">
        <w:rPr>
          <w:highlight w:val="cyan"/>
        </w:rPr>
        <w:t>.</w:t>
      </w:r>
      <w:r>
        <w:t xml:space="preserve"> Yet, we believe that </w:t>
      </w:r>
      <w:r w:rsidRPr="00102B37">
        <w:rPr>
          <w:rStyle w:val="StyleUnderline"/>
        </w:rPr>
        <w:t>the current morass can and should serve as an impetus for making people articulate a rational radical politics, rather than encourage people to retreat into the kinds of theoretical incoherence, chic radicalism and cynicism, and romanticized rebelliousness that simply uphold the status quo</w:t>
      </w:r>
      <w:r>
        <w:t>.</w:t>
      </w:r>
    </w:p>
    <w:p w14:paraId="0788BD30" w14:textId="77777777" w:rsidR="0035736A" w:rsidRDefault="0035736A" w:rsidP="0035736A">
      <w:pPr>
        <w:pStyle w:val="Heading3"/>
      </w:pPr>
      <w:r>
        <w:t>2nc at: the 1ac accounted for systems</w:t>
      </w:r>
    </w:p>
    <w:p w14:paraId="23CE87FF" w14:textId="77777777" w:rsidR="0035736A" w:rsidRPr="004D0F39" w:rsidRDefault="0035736A" w:rsidP="0035736A">
      <w:pPr>
        <w:pStyle w:val="Heading4"/>
      </w:pPr>
      <w:r>
        <w:t>Even if they paid lip-service to the idea of global systems in the 1AC, their emphasis on individual-level action undermines our ability to analyze system-level oppression—that makes the Left toothless</w:t>
      </w:r>
    </w:p>
    <w:p w14:paraId="454405E5" w14:textId="77777777" w:rsidR="0035736A" w:rsidRDefault="0035736A" w:rsidP="0035736A">
      <w:r w:rsidRPr="004D0F39">
        <w:rPr>
          <w:rStyle w:val="Style13ptBold"/>
        </w:rPr>
        <w:t>Darcy, 14</w:t>
      </w:r>
      <w:r w:rsidRPr="004D0F39">
        <w:t xml:space="preserve"> [</w:t>
      </w:r>
      <w:r>
        <w:t xml:space="preserve">Steve, </w:t>
      </w:r>
      <w:r w:rsidRPr="004D0F39">
        <w:t xml:space="preserve">Department of Philosophy, Huron University College, London, Ontario, Canada. </w:t>
      </w:r>
      <w:r>
        <w:t>“</w:t>
      </w:r>
      <w:r w:rsidRPr="004D0F39">
        <w:t>The Rise of the Post-New Left Political Vocabulary</w:t>
      </w:r>
      <w:r>
        <w:t>”,</w:t>
      </w:r>
      <w:r w:rsidRPr="004D0F39">
        <w:t xml:space="preserve"> publicautonomy.org/2014/01/27/the-rise-of-the-post-new-left-political-vocabulary/</w:t>
      </w:r>
      <w:r>
        <w:t>]</w:t>
      </w:r>
    </w:p>
    <w:p w14:paraId="5DA30E3D" w14:textId="77777777" w:rsidR="0035736A" w:rsidRDefault="0035736A" w:rsidP="0035736A"/>
    <w:p w14:paraId="53661127" w14:textId="77777777" w:rsidR="0035736A" w:rsidRPr="00F1378F" w:rsidRDefault="0035736A" w:rsidP="0035736A">
      <w:pPr>
        <w:rPr>
          <w:sz w:val="16"/>
        </w:rPr>
      </w:pPr>
      <w:r w:rsidRPr="00F1378F">
        <w:rPr>
          <w:sz w:val="16"/>
        </w:rPr>
        <w:t xml:space="preserve">Second, however, it is also true that the series of shifts from the old vocabulary to the new one has entailed certain losses. In particular, the relative </w:t>
      </w:r>
      <w:r w:rsidRPr="00A62A57">
        <w:rPr>
          <w:rStyle w:val="StyleUnderline"/>
          <w:highlight w:val="cyan"/>
        </w:rPr>
        <w:t>de-emphasizing</w:t>
      </w:r>
      <w:r w:rsidRPr="00F1378F">
        <w:rPr>
          <w:sz w:val="16"/>
        </w:rPr>
        <w:t xml:space="preserve"> of </w:t>
      </w:r>
      <w:r w:rsidRPr="00A62A57">
        <w:rPr>
          <w:rStyle w:val="StyleUnderline"/>
          <w:highlight w:val="cyan"/>
        </w:rPr>
        <w:t>system-level causation, in favour of</w:t>
      </w:r>
      <w:r w:rsidRPr="000636D3">
        <w:rPr>
          <w:rStyle w:val="StyleUnderline"/>
        </w:rPr>
        <w:t xml:space="preserve"> a new </w:t>
      </w:r>
      <w:r w:rsidRPr="00A62A57">
        <w:rPr>
          <w:rStyle w:val="StyleUnderline"/>
          <w:highlight w:val="cyan"/>
        </w:rPr>
        <w:t>emphasis on</w:t>
      </w:r>
      <w:r w:rsidRPr="000636D3">
        <w:rPr>
          <w:rStyle w:val="StyleUnderline"/>
        </w:rPr>
        <w:t xml:space="preserve"> the importance of </w:t>
      </w:r>
      <w:r w:rsidRPr="00A62A57">
        <w:rPr>
          <w:rStyle w:val="StyleUnderline"/>
          <w:highlight w:val="cyan"/>
        </w:rPr>
        <w:t>individual</w:t>
      </w:r>
      <w:r w:rsidRPr="00A62A57">
        <w:rPr>
          <w:sz w:val="16"/>
          <w:highlight w:val="cyan"/>
        </w:rPr>
        <w:t xml:space="preserve"> </w:t>
      </w:r>
      <w:r w:rsidRPr="00A62A57">
        <w:rPr>
          <w:rStyle w:val="StyleUnderline"/>
          <w:highlight w:val="cyan"/>
        </w:rPr>
        <w:t>action</w:t>
      </w:r>
      <w:r w:rsidRPr="00F1378F">
        <w:rPr>
          <w:sz w:val="16"/>
        </w:rPr>
        <w:t xml:space="preserve"> or inaction, </w:t>
      </w:r>
      <w:r w:rsidRPr="00A62A57">
        <w:rPr>
          <w:rStyle w:val="StyleUnderline"/>
          <w:highlight w:val="cyan"/>
        </w:rPr>
        <w:t>tends to weaken</w:t>
      </w:r>
      <w:r w:rsidRPr="000636D3">
        <w:rPr>
          <w:rStyle w:val="StyleUnderline"/>
        </w:rPr>
        <w:t xml:space="preserve"> </w:t>
      </w:r>
      <w:r w:rsidRPr="00F1378F">
        <w:rPr>
          <w:sz w:val="16"/>
        </w:rPr>
        <w:t>the integration of everyday Left discourse with the</w:t>
      </w:r>
      <w:r w:rsidRPr="000636D3">
        <w:rPr>
          <w:rStyle w:val="StyleUnderline"/>
        </w:rPr>
        <w:t xml:space="preserve"> </w:t>
      </w:r>
      <w:r w:rsidRPr="00A62A57">
        <w:rPr>
          <w:rStyle w:val="StyleUnderline"/>
          <w:highlight w:val="cyan"/>
        </w:rPr>
        <w:t xml:space="preserve">theoretical analysis </w:t>
      </w:r>
      <w:r w:rsidRPr="004D0F39">
        <w:rPr>
          <w:rStyle w:val="StyleUnderline"/>
        </w:rPr>
        <w:t>of systems</w:t>
      </w:r>
      <w:r w:rsidRPr="000636D3">
        <w:rPr>
          <w:rStyle w:val="StyleUnderline"/>
        </w:rPr>
        <w:t xml:space="preserve"> </w:t>
      </w:r>
      <w:r w:rsidRPr="00F1378F">
        <w:rPr>
          <w:sz w:val="16"/>
        </w:rPr>
        <w:t xml:space="preserve">like capitalism and colonialism. It is true that, in exchange, we have a vocabulary that better enables us to focus on class privilege and settler privilege. But </w:t>
      </w:r>
      <w:r w:rsidRPr="00F1378F">
        <w:rPr>
          <w:rStyle w:val="StyleUnderline"/>
        </w:rPr>
        <w:t xml:space="preserve">if we are to defeat colonialism </w:t>
      </w:r>
      <w:r w:rsidRPr="00F1378F">
        <w:rPr>
          <w:sz w:val="16"/>
        </w:rPr>
        <w:t>and capitalism</w:t>
      </w:r>
      <w:r w:rsidRPr="00F1378F">
        <w:rPr>
          <w:rStyle w:val="StyleUnderline"/>
        </w:rPr>
        <w:t>,</w:t>
      </w:r>
      <w:r w:rsidRPr="00F1378F">
        <w:rPr>
          <w:sz w:val="16"/>
        </w:rPr>
        <w:t xml:space="preserve"> </w:t>
      </w:r>
      <w:r w:rsidRPr="00F1378F">
        <w:rPr>
          <w:rStyle w:val="StyleUnderline"/>
        </w:rPr>
        <w:t>we cannot do so one person at a time, or one interaction</w:t>
      </w:r>
      <w:r w:rsidRPr="00F1378F">
        <w:rPr>
          <w:b/>
          <w:sz w:val="16"/>
        </w:rPr>
        <w:t xml:space="preserve"> </w:t>
      </w:r>
      <w:r w:rsidRPr="00F1378F">
        <w:rPr>
          <w:sz w:val="16"/>
        </w:rPr>
        <w:t xml:space="preserve">or relationship </w:t>
      </w:r>
      <w:r w:rsidRPr="00F1378F">
        <w:rPr>
          <w:rStyle w:val="StyleUnderline"/>
        </w:rPr>
        <w:t>at a time</w:t>
      </w:r>
      <w:r w:rsidRPr="00F1378F">
        <w:rPr>
          <w:sz w:val="16"/>
        </w:rPr>
        <w:t xml:space="preserve">. </w:t>
      </w:r>
      <w:r w:rsidRPr="00F1378F">
        <w:rPr>
          <w:rStyle w:val="StyleUnderline"/>
        </w:rPr>
        <w:t xml:space="preserve">The systems </w:t>
      </w:r>
      <w:r w:rsidRPr="00F1378F">
        <w:rPr>
          <w:sz w:val="16"/>
        </w:rPr>
        <w:t>themselves</w:t>
      </w:r>
      <w:r w:rsidRPr="00F1378F">
        <w:rPr>
          <w:rStyle w:val="StyleUnderline"/>
        </w:rPr>
        <w:t xml:space="preserve"> have to be </w:t>
      </w:r>
      <w:r w:rsidRPr="00F1378F">
        <w:rPr>
          <w:sz w:val="16"/>
        </w:rPr>
        <w:t>named</w:t>
      </w:r>
      <w:r w:rsidRPr="00F1378F">
        <w:rPr>
          <w:rStyle w:val="StyleUnderline"/>
        </w:rPr>
        <w:t xml:space="preserve">, understood, </w:t>
      </w:r>
      <w:r w:rsidRPr="00F1378F">
        <w:rPr>
          <w:sz w:val="16"/>
        </w:rPr>
        <w:t xml:space="preserve">attacked and overthrown. This issue is, obviously, closely connected to the loss of a focus on liberation. A liberation focus and a systems focus share a common understanding: that </w:t>
      </w:r>
      <w:r w:rsidRPr="00A62A57">
        <w:rPr>
          <w:rStyle w:val="StyleUnderline"/>
          <w:highlight w:val="cyan"/>
        </w:rPr>
        <w:t>the purpose of the Left is to defeat systems of</w:t>
      </w:r>
      <w:r w:rsidRPr="000636D3">
        <w:rPr>
          <w:rStyle w:val="StyleUnderline"/>
        </w:rPr>
        <w:t xml:space="preserve"> </w:t>
      </w:r>
      <w:r w:rsidRPr="00F1378F">
        <w:rPr>
          <w:sz w:val="16"/>
        </w:rPr>
        <w:t>exploitation and</w:t>
      </w:r>
      <w:r w:rsidRPr="000636D3">
        <w:rPr>
          <w:rStyle w:val="StyleUnderline"/>
        </w:rPr>
        <w:t xml:space="preserve"> </w:t>
      </w:r>
      <w:r w:rsidRPr="00A62A57">
        <w:rPr>
          <w:rStyle w:val="StyleUnderline"/>
          <w:highlight w:val="cyan"/>
        </w:rPr>
        <w:t>oppression</w:t>
      </w:r>
      <w:r w:rsidRPr="00A62A57">
        <w:rPr>
          <w:sz w:val="16"/>
          <w:highlight w:val="cyan"/>
        </w:rPr>
        <w:t xml:space="preserve">. </w:t>
      </w:r>
      <w:r w:rsidRPr="00A62A57">
        <w:rPr>
          <w:rStyle w:val="StyleUnderline"/>
          <w:highlight w:val="cyan"/>
        </w:rPr>
        <w:t>Challenging immediate</w:t>
      </w:r>
      <w:r w:rsidRPr="00A62A57">
        <w:rPr>
          <w:sz w:val="16"/>
          <w:highlight w:val="cyan"/>
        </w:rPr>
        <w:t xml:space="preserve"> </w:t>
      </w:r>
      <w:r w:rsidRPr="00A62A57">
        <w:rPr>
          <w:rStyle w:val="StyleUnderline"/>
          <w:highlight w:val="cyan"/>
        </w:rPr>
        <w:t xml:space="preserve">impacts is </w:t>
      </w:r>
      <w:r w:rsidRPr="00F1378F">
        <w:rPr>
          <w:rStyle w:val="StyleUnderline"/>
        </w:rPr>
        <w:t>important</w:t>
      </w:r>
      <w:r w:rsidRPr="00F1378F">
        <w:rPr>
          <w:sz w:val="16"/>
        </w:rPr>
        <w:t xml:space="preserve">, </w:t>
      </w:r>
      <w:r w:rsidRPr="00F1378F">
        <w:rPr>
          <w:rStyle w:val="StyleUnderline"/>
        </w:rPr>
        <w:t xml:space="preserve">but </w:t>
      </w:r>
      <w:r w:rsidRPr="00A62A57">
        <w:rPr>
          <w:rStyle w:val="StyleUnderline"/>
          <w:highlight w:val="cyan"/>
        </w:rPr>
        <w:t>not enough</w:t>
      </w:r>
      <w:r w:rsidRPr="00A62A57">
        <w:rPr>
          <w:sz w:val="16"/>
          <w:highlight w:val="cyan"/>
        </w:rPr>
        <w:t xml:space="preserve">. </w:t>
      </w:r>
      <w:r w:rsidRPr="00F1378F">
        <w:rPr>
          <w:sz w:val="16"/>
        </w:rPr>
        <w:t xml:space="preserve">It is necessary, but by no means sufficient. Moreover, </w:t>
      </w:r>
      <w:r w:rsidRPr="00A62A57">
        <w:rPr>
          <w:rStyle w:val="StyleUnderline"/>
          <w:highlight w:val="cyan"/>
        </w:rPr>
        <w:t>the way we challenge</w:t>
      </w:r>
      <w:r w:rsidRPr="000636D3">
        <w:rPr>
          <w:rStyle w:val="StyleUnderline"/>
        </w:rPr>
        <w:t xml:space="preserve"> everyday </w:t>
      </w:r>
      <w:r w:rsidRPr="00A62A57">
        <w:rPr>
          <w:rStyle w:val="StyleUnderline"/>
          <w:highlight w:val="cyan"/>
        </w:rPr>
        <w:t xml:space="preserve">impacts should be informed by our understanding </w:t>
      </w:r>
      <w:r w:rsidRPr="00A62A57">
        <w:rPr>
          <w:rStyle w:val="Emphasis"/>
          <w:highlight w:val="cyan"/>
        </w:rPr>
        <w:t>that they are not produced simply by individual actions, but by the operation of large-scale systems. The Left needs a vocabulary</w:t>
      </w:r>
      <w:r w:rsidRPr="00F1378F">
        <w:rPr>
          <w:rStyle w:val="Emphasis"/>
        </w:rPr>
        <w:t>, and a self-understanding, that</w:t>
      </w:r>
      <w:r w:rsidRPr="00F1378F">
        <w:rPr>
          <w:sz w:val="16"/>
        </w:rPr>
        <w:t xml:space="preserve"> highlights and </w:t>
      </w:r>
      <w:r w:rsidRPr="00A62A57">
        <w:rPr>
          <w:rStyle w:val="Emphasis"/>
          <w:highlight w:val="cyan"/>
        </w:rPr>
        <w:t>foregrounds the importance of constructing and expanding</w:t>
      </w:r>
      <w:r w:rsidRPr="000636D3">
        <w:rPr>
          <w:rStyle w:val="Emphasis"/>
        </w:rPr>
        <w:t xml:space="preserve"> anti-systemic </w:t>
      </w:r>
      <w:r w:rsidRPr="00A62A57">
        <w:rPr>
          <w:rStyle w:val="Emphasis"/>
          <w:highlight w:val="cyan"/>
        </w:rPr>
        <w:t>movements that aim to defeat systems of oppressive</w:t>
      </w:r>
      <w:r w:rsidRPr="000636D3">
        <w:rPr>
          <w:rStyle w:val="Emphasis"/>
        </w:rPr>
        <w:t xml:space="preserve"> and exploitative </w:t>
      </w:r>
      <w:r w:rsidRPr="00A62A57">
        <w:rPr>
          <w:rStyle w:val="Emphasis"/>
          <w:highlight w:val="cyan"/>
        </w:rPr>
        <w:t>power</w:t>
      </w:r>
      <w:r w:rsidRPr="00F1378F">
        <w:rPr>
          <w:sz w:val="16"/>
        </w:rPr>
        <w:t>. It is hard not to think that the older vocabulary better expresses this insight, even as it obstructs our access to other critical insights that are also indispensable.</w:t>
      </w:r>
    </w:p>
    <w:p w14:paraId="0DACDA97" w14:textId="77777777" w:rsidR="0035736A" w:rsidRDefault="0035736A" w:rsidP="0035736A">
      <w:pPr>
        <w:pStyle w:val="Heading3"/>
      </w:pPr>
      <w:r>
        <w:t xml:space="preserve">Link – anti-statism </w:t>
      </w:r>
    </w:p>
    <w:p w14:paraId="3B4A8907" w14:textId="77777777" w:rsidR="0035736A" w:rsidRPr="00ED249D" w:rsidRDefault="0035736A" w:rsidP="0035736A">
      <w:pPr>
        <w:pStyle w:val="Heading4"/>
      </w:pPr>
      <w:r>
        <w:t xml:space="preserve">refusal to utilize experience for state-based political change allows the politically savvy far-right to </w:t>
      </w:r>
      <w:r>
        <w:rPr>
          <w:u w:val="single"/>
        </w:rPr>
        <w:t>eradicate</w:t>
      </w:r>
      <w:r>
        <w:t xml:space="preserve"> any chance of progress or reduction in violence</w:t>
      </w:r>
    </w:p>
    <w:p w14:paraId="3577B7E5" w14:textId="77777777" w:rsidR="0035736A" w:rsidRDefault="0035736A" w:rsidP="0035736A">
      <w:r w:rsidRPr="009A7CED">
        <w:rPr>
          <w:rStyle w:val="Style13ptBold"/>
        </w:rPr>
        <w:t>Smulewicz-Zucker 15</w:t>
      </w:r>
      <w:r>
        <w:t xml:space="preserve"> – Professor of Philosophy @ Baruch College CUNY</w:t>
      </w:r>
    </w:p>
    <w:p w14:paraId="4CD6AAAD" w14:textId="77777777" w:rsidR="0035736A" w:rsidRPr="00C51C33" w:rsidRDefault="0035736A" w:rsidP="0035736A">
      <w:r>
        <w:t>(Gregory, “The Treason of Intellectual Radicalism and the Collapse of Leftist Politics,” LOGOS, Winter edition)</w:t>
      </w:r>
    </w:p>
    <w:p w14:paraId="625E8A8F" w14:textId="77777777" w:rsidR="0035736A" w:rsidRPr="00ED249D" w:rsidRDefault="0035736A" w:rsidP="0035736A">
      <w:pPr>
        <w:rPr>
          <w:sz w:val="16"/>
        </w:rPr>
      </w:pPr>
      <w:r w:rsidRPr="00DA673C">
        <w:rPr>
          <w:rStyle w:val="StyleUnderline"/>
        </w:rPr>
        <w:t xml:space="preserve">What we are calling here </w:t>
      </w:r>
      <w:r w:rsidRPr="00FF54F8">
        <w:rPr>
          <w:rStyle w:val="StyleUnderline"/>
        </w:rPr>
        <w:t>a “treason of intellectual radicalism”</w:t>
      </w:r>
      <w:r w:rsidRPr="00DA673C">
        <w:rPr>
          <w:rStyle w:val="StyleUnderline"/>
        </w:rPr>
        <w:t xml:space="preserve"> can be seen to consist of several impulses that have had a deep and debilitating effect on progressive politics. First has been a shift toward a radical</w:t>
      </w:r>
      <w:r w:rsidRPr="00ED249D">
        <w:rPr>
          <w:sz w:val="16"/>
        </w:rPr>
        <w:t xml:space="preserve"> “non-foundational” or even “</w:t>
      </w:r>
      <w:r w:rsidRPr="00DA673C">
        <w:rPr>
          <w:rStyle w:val="StyleUnderline"/>
        </w:rPr>
        <w:t>anti-foundational” thought</w:t>
      </w:r>
      <w:r w:rsidRPr="00ED249D">
        <w:rPr>
          <w:sz w:val="16"/>
        </w:rPr>
        <w:t>. According to this philosophical view, in its more radical forms, the social world (and even the natural world) is constructed by subjects no longer possessing any kind of foundations for knowledge. The “myth of the given,” or th</w:t>
      </w:r>
      <w:r w:rsidRPr="00DA673C">
        <w:rPr>
          <w:rStyle w:val="StyleUnderline"/>
        </w:rPr>
        <w:t>e proposition that the social world is essentially constructed by subjects and discourse, is a basic starting point</w:t>
      </w:r>
      <w:r w:rsidRPr="00ED249D">
        <w:rPr>
          <w:sz w:val="16"/>
        </w:rPr>
        <w:t xml:space="preserve">. There is no longer a need to rely on foundations for knowledge nor need we possess universal or rational justifications for political or ethical propositions and ideas. </w:t>
      </w:r>
      <w:r w:rsidRPr="00DA673C">
        <w:rPr>
          <w:rStyle w:val="StyleUnderline"/>
        </w:rPr>
        <w:t>Political reality is the product not of concrete mechanisms of resource control and the organization of social structure, but instead the product of discourse</w:t>
      </w:r>
      <w:r w:rsidRPr="00ED249D">
        <w:rPr>
          <w:sz w:val="16"/>
        </w:rPr>
        <w:t xml:space="preserve">. On this view, </w:t>
      </w:r>
      <w:r w:rsidRPr="00A62A57">
        <w:rPr>
          <w:rStyle w:val="StyleUnderline"/>
          <w:highlight w:val="cyan"/>
        </w:rPr>
        <w:t>the site of politics becomes the struggle between and over the discursive narratives of the political and social.</w:t>
      </w:r>
      <w:r w:rsidRPr="0079638F">
        <w:rPr>
          <w:rStyle w:val="StyleUnderline"/>
        </w:rPr>
        <w:t xml:space="preserve"> Now, </w:t>
      </w:r>
      <w:r w:rsidRPr="00A62A57">
        <w:rPr>
          <w:rStyle w:val="StyleUnderline"/>
          <w:highlight w:val="cyan"/>
        </w:rPr>
        <w:t>political subjectivity is to be</w:t>
      </w:r>
      <w:r w:rsidRPr="0079638F">
        <w:rPr>
          <w:rStyle w:val="StyleUnderline"/>
        </w:rPr>
        <w:t xml:space="preserve"> </w:t>
      </w:r>
      <w:r w:rsidRPr="00ED249D">
        <w:rPr>
          <w:sz w:val="16"/>
        </w:rPr>
        <w:t xml:space="preserve">created, indeed, even “invented” and </w:t>
      </w:r>
      <w:r w:rsidRPr="00A62A57">
        <w:rPr>
          <w:rStyle w:val="StyleUnderline"/>
          <w:highlight w:val="cyan"/>
        </w:rPr>
        <w:t>pushed against the state</w:t>
      </w:r>
      <w:r w:rsidRPr="00A62A57">
        <w:rPr>
          <w:sz w:val="16"/>
          <w:highlight w:val="cyan"/>
        </w:rPr>
        <w:t>.</w:t>
      </w:r>
      <w:r w:rsidRPr="00ED249D">
        <w:rPr>
          <w:sz w:val="16"/>
        </w:rPr>
        <w:t xml:space="preserve"> The constructivist epistemology adopted by these thinkers is seen as liberating politics from the “realities” of class and social structure. As one advocate of this thesis argues, political subject-formation “cannot be articulated in relation to a pre-given socio-economic identity like that of the proletarian, but has to be invented or aggregated from the various social struggles of the present.”[4] These discourses and subjectivities are particularist in nature, even as they assert themselves as universals. This kind of thinking “is bound to discourse, literally narratives about the world that are admittedly partial.”[5] The politics that follows from this necessarily eschews formal political institutions, even as it becomes an increasingly abstract affair for academics only. Even more, it no longer sees exploitation and domination in concrete, material terms. As Robert Meister has insightfully argued, “</w:t>
      </w:r>
      <w:r w:rsidRPr="0079638F">
        <w:rPr>
          <w:rStyle w:val="StyleUnderline"/>
        </w:rPr>
        <w:t>As soon as the paradigm of language supplants the model of production, exploitation appears as merely another way of being misunderstood</w:t>
      </w:r>
      <w:r w:rsidRPr="00ED249D">
        <w:rPr>
          <w:sz w:val="16"/>
        </w:rPr>
        <w:t xml:space="preserve">.”[6] </w:t>
      </w:r>
      <w:r w:rsidRPr="00A62A57">
        <w:rPr>
          <w:rStyle w:val="StyleUnderline"/>
          <w:highlight w:val="cyan"/>
        </w:rPr>
        <w:t xml:space="preserve">The result </w:t>
      </w:r>
      <w:r w:rsidRPr="00A62A57">
        <w:rPr>
          <w:rStyle w:val="Emphasis"/>
          <w:highlight w:val="cyan"/>
        </w:rPr>
        <w:t>is not political resistance</w:t>
      </w:r>
      <w:r w:rsidRPr="00A62A57">
        <w:rPr>
          <w:rStyle w:val="StyleUnderline"/>
          <w:highlight w:val="cyan"/>
        </w:rPr>
        <w:t xml:space="preserve"> in any meaningful sense</w:t>
      </w:r>
      <w:r w:rsidRPr="0079638F">
        <w:rPr>
          <w:rStyle w:val="StyleUnderline"/>
        </w:rPr>
        <w:t xml:space="preserve"> of the term, </w:t>
      </w:r>
      <w:r w:rsidRPr="00A62A57">
        <w:rPr>
          <w:rStyle w:val="StyleUnderline"/>
          <w:highlight w:val="cyan"/>
        </w:rPr>
        <w:t>but</w:t>
      </w:r>
      <w:r w:rsidRPr="0079638F">
        <w:rPr>
          <w:rStyle w:val="StyleUnderline"/>
        </w:rPr>
        <w:t xml:space="preserve"> the “spectacle” of a political demonstration or some puerile display of </w:t>
      </w:r>
      <w:r w:rsidRPr="00A62A57">
        <w:rPr>
          <w:rStyle w:val="StyleUnderline"/>
          <w:highlight w:val="cyan"/>
        </w:rPr>
        <w:t>public “art.”</w:t>
      </w:r>
      <w:r w:rsidRPr="00A62A57">
        <w:rPr>
          <w:sz w:val="16"/>
          <w:highlight w:val="cyan"/>
        </w:rPr>
        <w:t>[</w:t>
      </w:r>
      <w:r w:rsidRPr="00ED249D">
        <w:rPr>
          <w:sz w:val="16"/>
        </w:rPr>
        <w:t xml:space="preserve">7] </w:t>
      </w:r>
      <w:r w:rsidRPr="0079638F">
        <w:rPr>
          <w:rStyle w:val="StyleUnderline"/>
        </w:rPr>
        <w:t>In the meantime, m</w:t>
      </w:r>
      <w:r w:rsidRPr="00A62A57">
        <w:rPr>
          <w:rStyle w:val="StyleUnderline"/>
          <w:highlight w:val="cyan"/>
        </w:rPr>
        <w:t xml:space="preserve">ore politically mature and reactionary forces have been able to </w:t>
      </w:r>
      <w:r w:rsidRPr="00A62A57">
        <w:rPr>
          <w:rStyle w:val="Emphasis"/>
          <w:highlight w:val="cyan"/>
        </w:rPr>
        <w:t>roll back the welfare state</w:t>
      </w:r>
      <w:r w:rsidRPr="0079638F">
        <w:rPr>
          <w:rStyle w:val="StyleUnderline"/>
        </w:rPr>
        <w:t xml:space="preserve">, consolidate economic and political power, </w:t>
      </w:r>
      <w:r w:rsidRPr="00A62A57">
        <w:rPr>
          <w:rStyle w:val="StyleUnderline"/>
          <w:highlight w:val="cyan"/>
        </w:rPr>
        <w:t xml:space="preserve">and </w:t>
      </w:r>
      <w:r w:rsidRPr="00A62A57">
        <w:rPr>
          <w:rStyle w:val="Emphasis"/>
          <w:highlight w:val="cyan"/>
        </w:rPr>
        <w:t>help craft a neoliberal social order</w:t>
      </w:r>
      <w:r w:rsidRPr="00A62A57">
        <w:rPr>
          <w:sz w:val="16"/>
          <w:highlight w:val="cyan"/>
        </w:rPr>
        <w:t>.</w:t>
      </w:r>
      <w:r w:rsidRPr="00ED249D">
        <w:rPr>
          <w:sz w:val="16"/>
        </w:rPr>
        <w:t xml:space="preserve">[8] </w:t>
      </w:r>
      <w:r w:rsidRPr="00DA673C">
        <w:rPr>
          <w:rStyle w:val="StyleUnderline"/>
        </w:rPr>
        <w:t>A second feature of alienated theory is its emphasis on anti-rational, anti-Enlightenment and anti-science as an epistemological and political stance. Knowledge, now seen as inherently braided with power, is recast as an interpretive activity</w:t>
      </w:r>
      <w:r w:rsidRPr="00ED249D">
        <w:rPr>
          <w:sz w:val="16"/>
        </w:rPr>
        <w:t xml:space="preserve">; impartiality is a myth of scientific rationality, one premised on the power of exclusion. </w:t>
      </w:r>
      <w:r w:rsidRPr="00A62A57">
        <w:rPr>
          <w:rStyle w:val="StyleUnderline"/>
          <w:highlight w:val="cyan"/>
        </w:rPr>
        <w:t>The perspective of the marginalized</w:t>
      </w:r>
      <w:r w:rsidRPr="00DA673C">
        <w:rPr>
          <w:rStyle w:val="StyleUnderline"/>
        </w:rPr>
        <w:t xml:space="preserve"> now </w:t>
      </w:r>
      <w:r w:rsidRPr="00A62A57">
        <w:rPr>
          <w:rStyle w:val="StyleUnderline"/>
          <w:highlight w:val="cyan"/>
        </w:rPr>
        <w:t xml:space="preserve">becomes the central focus of </w:t>
      </w:r>
      <w:r w:rsidRPr="00ED249D">
        <w:rPr>
          <w:rStyle w:val="StyleUnderline"/>
        </w:rPr>
        <w:t xml:space="preserve">how </w:t>
      </w:r>
      <w:r w:rsidRPr="00A62A57">
        <w:rPr>
          <w:rStyle w:val="StyleUnderline"/>
          <w:highlight w:val="cyan"/>
        </w:rPr>
        <w:t>knowledge</w:t>
      </w:r>
      <w:r w:rsidRPr="00DA673C">
        <w:rPr>
          <w:rStyle w:val="StyleUnderline"/>
        </w:rPr>
        <w:t xml:space="preserve"> ought to be constructed. Dispensing with objectivity, theorists are now able to transform theory</w:t>
      </w:r>
      <w:r w:rsidRPr="00ED249D">
        <w:rPr>
          <w:sz w:val="16"/>
        </w:rPr>
        <w:t xml:space="preserve">, properly understood as the search for the explanation of facts, </w:t>
      </w:r>
      <w:r w:rsidRPr="00A62A57">
        <w:rPr>
          <w:rStyle w:val="StyleUnderline"/>
          <w:highlight w:val="cyan"/>
        </w:rPr>
        <w:t>into a kind of aesthetic enterprise where the boundaries between politics and culture blur</w:t>
      </w:r>
      <w:r w:rsidRPr="00A62A57">
        <w:rPr>
          <w:sz w:val="16"/>
          <w:highlight w:val="cyan"/>
        </w:rPr>
        <w:t>.[</w:t>
      </w:r>
      <w:r w:rsidRPr="00ED249D">
        <w:rPr>
          <w:sz w:val="16"/>
        </w:rPr>
        <w:t xml:space="preserve">9] </w:t>
      </w:r>
      <w:r w:rsidRPr="00DA673C">
        <w:rPr>
          <w:rStyle w:val="StyleUnderline"/>
        </w:rPr>
        <w:t>New theoretical languages and vocabularies have been invented where the aim is not</w:t>
      </w:r>
      <w:r w:rsidRPr="00ED249D">
        <w:rPr>
          <w:sz w:val="16"/>
        </w:rPr>
        <w:t xml:space="preserve"> the explanation of reality or the construction of rational </w:t>
      </w:r>
      <w:r w:rsidRPr="00DA673C">
        <w:rPr>
          <w:rStyle w:val="StyleUnderline"/>
        </w:rPr>
        <w:t>argument, but the exploration of some alternative perspective that has been repressed</w:t>
      </w:r>
      <w:r w:rsidRPr="00ED249D">
        <w:rPr>
          <w:sz w:val="16"/>
        </w:rPr>
        <w:t xml:space="preserve">. Universalist principles and categories are anathema, on this view, to radical politics because of their tendency to crush difference and privilege exclusion. Now, </w:t>
      </w:r>
      <w:r w:rsidRPr="00A62A57">
        <w:rPr>
          <w:rStyle w:val="StyleUnderline"/>
          <w:highlight w:val="cyan"/>
        </w:rPr>
        <w:t>we are told to privilege experience</w:t>
      </w:r>
      <w:r w:rsidRPr="00ED249D">
        <w:rPr>
          <w:sz w:val="16"/>
        </w:rPr>
        <w:t xml:space="preserve">, the phenomenological dimensions of power over its structural causes. </w:t>
      </w:r>
      <w:r w:rsidRPr="00A62A57">
        <w:rPr>
          <w:rStyle w:val="StyleUnderline"/>
          <w:highlight w:val="cyan"/>
        </w:rPr>
        <w:t>This results in a collapse of politics into culture.</w:t>
      </w:r>
      <w:r w:rsidRPr="00DA673C">
        <w:rPr>
          <w:rStyle w:val="StyleUnderline"/>
        </w:rPr>
        <w:t xml:space="preserve"> It displaces politics in its “dirty hands” manifestation where realizable ends are sought and fought for and instead insists on the “utopian” as an impossible goal</w:t>
      </w:r>
      <w:r w:rsidRPr="00ED249D">
        <w:rPr>
          <w:sz w:val="16"/>
        </w:rPr>
        <w:t xml:space="preserve">. As Stanley Aronowitz argues, “utopian thought seeks to transform the present by articulating an alternative future, its power lies in its lack of respect for politics as the art of the possible, in its insistence that realism consists in the demand for the impossible.”[10] Power is now to be grasped through the elusive terrain of culture, the non-empirical sources of which can no longer be located and are hence “overdetermined.”[11] No longer can we look to class, to the power of privilege, but rather to the ways that power and knowledge are entwined. </w:t>
      </w:r>
      <w:r w:rsidRPr="00DA673C">
        <w:rPr>
          <w:rStyle w:val="StyleUnderline"/>
        </w:rPr>
        <w:t>All objective points of reference have been abandoned. With the academic victory privileging the discourse of identity, the “unreal” has taken precedence over the real</w:t>
      </w:r>
      <w:r w:rsidRPr="00ED249D">
        <w:rPr>
          <w:sz w:val="16"/>
        </w:rPr>
        <w:t xml:space="preserve">.[12] </w:t>
      </w:r>
      <w:r w:rsidRPr="00DA673C">
        <w:rPr>
          <w:rStyle w:val="StyleUnderline"/>
        </w:rPr>
        <w:t>A third salient feature of this nouveau radicalism is its emphasis on spontaneous, disruptive and localized struggle as the means of politics. Taking their cues from the legacy of anarchism and</w:t>
      </w:r>
      <w:r w:rsidRPr="00ED249D">
        <w:rPr>
          <w:sz w:val="16"/>
        </w:rPr>
        <w:t xml:space="preserve"> third-world indigenous struggles such as the </w:t>
      </w:r>
      <w:r w:rsidRPr="00DA673C">
        <w:rPr>
          <w:rStyle w:val="StyleUnderline"/>
        </w:rPr>
        <w:t>Zapatistas</w:t>
      </w:r>
      <w:r w:rsidRPr="00ED249D">
        <w:rPr>
          <w:sz w:val="16"/>
        </w:rPr>
        <w:t xml:space="preserve">, </w:t>
      </w:r>
      <w:r w:rsidRPr="00DA673C">
        <w:rPr>
          <w:rStyle w:val="StyleUnderline"/>
        </w:rPr>
        <w:t xml:space="preserve">these </w:t>
      </w:r>
      <w:r w:rsidRPr="00A62A57">
        <w:rPr>
          <w:rStyle w:val="StyleUnderline"/>
          <w:highlight w:val="cyan"/>
        </w:rPr>
        <w:t>tactics are seen as the essence of a democratic politics of resistance.</w:t>
      </w:r>
      <w:r w:rsidRPr="00DA673C">
        <w:rPr>
          <w:rStyle w:val="StyleUnderline"/>
        </w:rPr>
        <w:t xml:space="preserve"> </w:t>
      </w:r>
      <w:r w:rsidRPr="00ED249D">
        <w:rPr>
          <w:sz w:val="16"/>
        </w:rPr>
        <w:t xml:space="preserve">The basis for new movements is now seen to be the emergence of new identities, themselves created from the exaggerated subjectivity of the modern, narcissistic self.[13] </w:t>
      </w:r>
      <w:r w:rsidRPr="00A62A57">
        <w:rPr>
          <w:rStyle w:val="StyleUnderline"/>
          <w:highlight w:val="cyan"/>
        </w:rPr>
        <w:t>Rejecting the state and conceiving of a post-state politics is now a central dogma</w:t>
      </w:r>
      <w:r w:rsidRPr="00DA673C">
        <w:rPr>
          <w:rStyle w:val="StyleUnderline"/>
        </w:rPr>
        <w:t xml:space="preserve"> of the new “radical” theorists. Since the state is seen to be inherently despotic</w:t>
      </w:r>
      <w:r w:rsidRPr="00ED249D">
        <w:rPr>
          <w:sz w:val="16"/>
        </w:rPr>
        <w:t xml:space="preserve">, </w:t>
      </w:r>
      <w:r w:rsidRPr="00DA673C">
        <w:rPr>
          <w:rStyle w:val="StyleUnderline"/>
        </w:rPr>
        <w:t>only</w:t>
      </w:r>
      <w:r w:rsidRPr="00ED249D">
        <w:rPr>
          <w:sz w:val="16"/>
        </w:rPr>
        <w:t xml:space="preserve"> </w:t>
      </w:r>
      <w:r w:rsidRPr="00DA673C">
        <w:rPr>
          <w:rStyle w:val="StyleUnderline"/>
        </w:rPr>
        <w:t>the</w:t>
      </w:r>
      <w:r w:rsidRPr="00ED249D">
        <w:rPr>
          <w:sz w:val="16"/>
        </w:rPr>
        <w:t xml:space="preserve"> spontaneous, </w:t>
      </w:r>
      <w:r w:rsidRPr="00DA673C">
        <w:rPr>
          <w:rStyle w:val="StyleUnderline"/>
        </w:rPr>
        <w:t>autonomous collection of groups who act against the state and outside of it are viewed as vehicles of political change. The absence of domination is now cast as the freedom to explore narcissistic lifestyles as well as expand an already exaggerated subjectivity where participatory and direct democracy become the political ideal</w:t>
      </w:r>
      <w:r w:rsidRPr="00ED249D">
        <w:rPr>
          <w:sz w:val="16"/>
        </w:rPr>
        <w:t xml:space="preserve">. In the end, </w:t>
      </w:r>
      <w:r w:rsidRPr="00DA673C">
        <w:rPr>
          <w:rStyle w:val="StyleUnderline"/>
        </w:rPr>
        <w:t>they valorize the individual’s resistance to the state and the power of localism</w:t>
      </w:r>
      <w:r w:rsidRPr="00ED249D">
        <w:rPr>
          <w:sz w:val="16"/>
        </w:rPr>
        <w:t>.</w:t>
      </w:r>
      <w:r>
        <w:rPr>
          <w:u w:val="single"/>
        </w:rPr>
        <w:t xml:space="preserve"> </w:t>
      </w:r>
      <w:r w:rsidRPr="00A62A57">
        <w:rPr>
          <w:rStyle w:val="StyleUnderline"/>
          <w:highlight w:val="cyan"/>
        </w:rPr>
        <w:t xml:space="preserve">Here left and right </w:t>
      </w:r>
      <w:r w:rsidRPr="00A62A57">
        <w:rPr>
          <w:rStyle w:val="Emphasis"/>
          <w:highlight w:val="cyan"/>
        </w:rPr>
        <w:t>touch in their extremes:</w:t>
      </w:r>
      <w:r w:rsidRPr="00A62A57">
        <w:rPr>
          <w:rStyle w:val="StyleUnderline"/>
          <w:highlight w:val="cyan"/>
        </w:rPr>
        <w:t xml:space="preserve"> it is precisely a </w:t>
      </w:r>
      <w:r w:rsidRPr="00A62A57">
        <w:rPr>
          <w:rStyle w:val="Emphasis"/>
          <w:highlight w:val="cyan"/>
        </w:rPr>
        <w:t>libertarian ethos of freedom</w:t>
      </w:r>
      <w:r w:rsidRPr="00A62A57">
        <w:rPr>
          <w:rStyle w:val="StyleUnderline"/>
          <w:highlight w:val="cyan"/>
        </w:rPr>
        <w:t xml:space="preserve"> that dominates their vision</w:t>
      </w:r>
      <w:r w:rsidRPr="00ED249D">
        <w:rPr>
          <w:sz w:val="16"/>
        </w:rPr>
        <w:t>, as David Harvey has insightfully pointed out: “</w:t>
      </w:r>
      <w:r w:rsidRPr="00DA673C">
        <w:rPr>
          <w:rStyle w:val="StyleUnderline"/>
        </w:rPr>
        <w:t>This is the world that libertarian Republicans construct. It is also the view of individual liberty and freedom embraced by much of the anarchist and autonomist left, even as the capitalist version of the free market is roundly condemned.</w:t>
      </w:r>
      <w:r w:rsidRPr="00ED249D">
        <w:rPr>
          <w:sz w:val="16"/>
        </w:rPr>
        <w:t xml:space="preserve">”[14] Now, it is a “multitude,” a disruptive demos, that commands the political imaginary of the new radicals. </w:t>
      </w:r>
      <w:r w:rsidRPr="00DA673C">
        <w:rPr>
          <w:rStyle w:val="StyleUnderline"/>
        </w:rPr>
        <w:t xml:space="preserve">Instead of a rational radical position which seeks to democratize the state and its powers and to transform it in order to enhance and protect public goods, </w:t>
      </w:r>
      <w:r w:rsidRPr="00A62A57">
        <w:rPr>
          <w:rStyle w:val="StyleUnderline"/>
          <w:highlight w:val="cyan"/>
        </w:rPr>
        <w:t>the new interpretation of radical democracy “is only intelligible once it is thought as being against the state</w:t>
      </w:r>
      <w:r w:rsidRPr="00ED249D">
        <w:rPr>
          <w:sz w:val="16"/>
        </w:rPr>
        <w:t xml:space="preserve"> – and once the term ‘democratic State,’ which appeared so naturally from Tocqueville’s pen, is by the same stroke rejected.”[15] In turn, claims like these have been used to legitimize the use of violence; to pit the violence of the state against “emancipatory violence.”[16] Further, it has been used as a pretext for reviving left-wing totalitarian traditions, such as Jacobinism, Leninism, and Maoism, and reconsidering their significance for the modern left.[17] Of course, these claims are made cautiously and a modern Maoist like Alain Badiou easily slips into patent misapplication of mathematics to obscure his politics.[18] Finally, </w:t>
      </w:r>
      <w:r w:rsidRPr="00DA673C">
        <w:rPr>
          <w:rStyle w:val="StyleUnderline"/>
        </w:rPr>
        <w:t>in opposition to the universal and the concrete, the new radical politics and its advocates in the academy have come to celebrate the uncertain and unstable as a principle both for conducting politics and pursuing research.</w:t>
      </w:r>
      <w:r w:rsidRPr="00ED249D">
        <w:rPr>
          <w:sz w:val="16"/>
        </w:rPr>
        <w:t xml:space="preserve"> Hence, for example, the history of feminist thought has “only paradoxes to offer.”[19] The effort to understand mechanisms of domination and oppression is itself a manifestation of ideology.[20] Any recourse to normative judgments or empirical claims is hopeless. “In vain do we try to break out of the ideological dream by ‘opening our eyes and trying to see reality as it is,’ by throwing away the ideological spectacles: as the subjects of such a post-ideological, objective, sober look, free of so-called ideological prejudices, as the subjects of a look which views the facts as they are, we remain throughout ‘the consciousness of our ideological dream.’”[21] </w:t>
      </w:r>
      <w:r w:rsidRPr="00A62A57">
        <w:rPr>
          <w:rStyle w:val="StyleUnderline"/>
          <w:highlight w:val="cyan"/>
        </w:rPr>
        <w:t>Ultimately,</w:t>
      </w:r>
      <w:r w:rsidRPr="00DA673C">
        <w:rPr>
          <w:rStyle w:val="StyleUnderline"/>
        </w:rPr>
        <w:t xml:space="preserve"> for the new radical intellectual, </w:t>
      </w:r>
      <w:r w:rsidRPr="00A62A57">
        <w:rPr>
          <w:rStyle w:val="StyleUnderline"/>
          <w:highlight w:val="cyan"/>
        </w:rPr>
        <w:t>everything is a form of ideology</w:t>
      </w:r>
      <w:r w:rsidRPr="00ED249D">
        <w:rPr>
          <w:sz w:val="16"/>
        </w:rPr>
        <w:t xml:space="preserve">. This does not mean that critique should become more rigorous, but, rather, that we should celebrate indeterminacy. </w:t>
      </w:r>
      <w:r w:rsidRPr="00DA673C">
        <w:rPr>
          <w:rStyle w:val="StyleUnderline"/>
        </w:rPr>
        <w:t xml:space="preserve">Au courant </w:t>
      </w:r>
      <w:r w:rsidRPr="00A62A57">
        <w:rPr>
          <w:rStyle w:val="StyleUnderline"/>
          <w:highlight w:val="cyan"/>
        </w:rPr>
        <w:t>theories</w:t>
      </w:r>
      <w:r w:rsidRPr="00DA673C">
        <w:rPr>
          <w:rStyle w:val="StyleUnderline"/>
        </w:rPr>
        <w:t xml:space="preserve"> of emancipation </w:t>
      </w:r>
      <w:r w:rsidRPr="00A62A57">
        <w:rPr>
          <w:rStyle w:val="StyleUnderline"/>
          <w:highlight w:val="cyan"/>
        </w:rPr>
        <w:t>start with the premise that there is no “real</w:t>
      </w:r>
      <w:r w:rsidRPr="00DA673C">
        <w:rPr>
          <w:rStyle w:val="StyleUnderline"/>
        </w:rPr>
        <w:t>.” We become free when we are disabused of the notion that critique can reveal truths</w:t>
      </w:r>
      <w:r w:rsidRPr="00ED249D">
        <w:rPr>
          <w:sz w:val="16"/>
        </w:rPr>
        <w:t xml:space="preserve"> that are obfuscated by social relations. We are liberated from definitions and categorizations. Such thinking has had its strongest effect among radical theorists discussing race and gender. Racial and gendered oppression is supposedly combatted when we recognize these categories as ideological constructions. However, </w:t>
      </w:r>
      <w:r w:rsidRPr="00A62A57">
        <w:rPr>
          <w:rStyle w:val="StyleUnderline"/>
          <w:highlight w:val="cyan"/>
        </w:rPr>
        <w:t>the consequence of such thinking leaves the systemic and institutionalized forces that perpetuate oppression unaddressed. Both</w:t>
      </w:r>
      <w:r w:rsidRPr="00DA673C">
        <w:rPr>
          <w:rStyle w:val="StyleUnderline"/>
        </w:rPr>
        <w:t xml:space="preserve"> society and individual are constructed by incommensurables. This means that </w:t>
      </w:r>
      <w:r w:rsidRPr="00A62A57">
        <w:rPr>
          <w:rStyle w:val="StyleUnderline"/>
          <w:highlight w:val="cyan"/>
        </w:rPr>
        <w:t>any political struggle that would seek to establish a freer, more just society would fall prey to merely creating new ideologies</w:t>
      </w:r>
      <w:r w:rsidRPr="00A62A57">
        <w:rPr>
          <w:sz w:val="16"/>
          <w:highlight w:val="cyan"/>
        </w:rPr>
        <w:t>.</w:t>
      </w:r>
    </w:p>
    <w:p w14:paraId="5FF67660" w14:textId="77777777" w:rsidR="0035736A" w:rsidRDefault="0035736A" w:rsidP="0035736A">
      <w:pPr>
        <w:pStyle w:val="Heading3"/>
      </w:pPr>
      <w:r>
        <w:t>Link – anti-politics</w:t>
      </w:r>
    </w:p>
    <w:p w14:paraId="0D282655" w14:textId="77777777" w:rsidR="0035736A" w:rsidRDefault="0035736A" w:rsidP="0035736A">
      <w:pPr>
        <w:pStyle w:val="Heading4"/>
      </w:pPr>
      <w:r>
        <w:t>The aff devastates any progressive potential for the left: 1-it rejects institutions, 2-it assumes power can be transformed exteriorly, 3-it assumes strength comes through representation (like a ballot) instead of meaningful political restrictions on neoliberal excesses</w:t>
      </w:r>
    </w:p>
    <w:p w14:paraId="58533C1B" w14:textId="77777777" w:rsidR="0035736A" w:rsidRDefault="0035736A" w:rsidP="0035736A">
      <w:r w:rsidRPr="005D2B34">
        <w:rPr>
          <w:rStyle w:val="Style13ptBold"/>
        </w:rPr>
        <w:t>Smulewicz-Zucker 15</w:t>
      </w:r>
      <w:r>
        <w:t xml:space="preserve"> – Professor of Philosophy @ Baruch College CUNY</w:t>
      </w:r>
    </w:p>
    <w:p w14:paraId="0C35BE9D" w14:textId="77777777" w:rsidR="0035736A" w:rsidRPr="005D2B34" w:rsidRDefault="0035736A" w:rsidP="0035736A">
      <w:r>
        <w:t>(Gregory, “Radical Intellectuals and the Subversion of Progressive Politics,” p. 139-141)</w:t>
      </w:r>
    </w:p>
    <w:p w14:paraId="04DE489B" w14:textId="77777777" w:rsidR="0035736A" w:rsidRDefault="0035736A" w:rsidP="0035736A">
      <w:r w:rsidRPr="005B0FD5">
        <w:rPr>
          <w:rStyle w:val="StyleUnderline"/>
        </w:rPr>
        <w:t>It is in the notion of</w:t>
      </w:r>
      <w:r>
        <w:t xml:space="preserve"> </w:t>
      </w:r>
      <w:r w:rsidRPr="00A62A57">
        <w:rPr>
          <w:rStyle w:val="StyleUnderline"/>
          <w:highlight w:val="cyan"/>
        </w:rPr>
        <w:t>the immanence of freedom through the expres</w:t>
      </w:r>
      <w:r w:rsidRPr="00A62A57">
        <w:rPr>
          <w:highlight w:val="cyan"/>
        </w:rPr>
        <w:t xml:space="preserve">- </w:t>
      </w:r>
      <w:r w:rsidRPr="00A62A57">
        <w:rPr>
          <w:rStyle w:val="StyleUnderline"/>
          <w:highlight w:val="cyan"/>
        </w:rPr>
        <w:t xml:space="preserve">sion of subjectivity that neo-anarchism is </w:t>
      </w:r>
      <w:r w:rsidRPr="00A62A57">
        <w:rPr>
          <w:rStyle w:val="Emphasis"/>
          <w:highlight w:val="cyan"/>
        </w:rPr>
        <w:t>fundamentally antipolitical</w:t>
      </w:r>
      <w:r>
        <w:t xml:space="preserve">. If </w:t>
      </w:r>
      <w:r w:rsidRPr="005B0FD5">
        <w:rPr>
          <w:rStyle w:val="StyleUnderline"/>
        </w:rPr>
        <w:t>one engages the neo-anarchist in debate over the necessity of political</w:t>
      </w:r>
      <w:r>
        <w:rPr>
          <w:rStyle w:val="StyleUnderline"/>
        </w:rPr>
        <w:t xml:space="preserve"> </w:t>
      </w:r>
      <w:r w:rsidRPr="005B0FD5">
        <w:rPr>
          <w:rStyle w:val="StyleUnderline"/>
        </w:rPr>
        <w:t>institutions, the viability of the alternatives they propose, or the content</w:t>
      </w:r>
      <w:r>
        <w:rPr>
          <w:rStyle w:val="StyleUnderline"/>
        </w:rPr>
        <w:t xml:space="preserve"> </w:t>
      </w:r>
      <w:r w:rsidRPr="005B0FD5">
        <w:rPr>
          <w:rStyle w:val="StyleUnderline"/>
        </w:rPr>
        <w:t>of their politics, they have ready answers by drawing the debate into</w:t>
      </w:r>
      <w:r>
        <w:rPr>
          <w:rStyle w:val="StyleUnderline"/>
        </w:rPr>
        <w:t xml:space="preserve"> </w:t>
      </w:r>
      <w:r w:rsidRPr="005B0FD5">
        <w:rPr>
          <w:rStyle w:val="StyleUnderline"/>
        </w:rPr>
        <w:t>either the extreme Of highly specific evidence of unique cases or entirely</w:t>
      </w:r>
      <w:r>
        <w:rPr>
          <w:rStyle w:val="StyleUnderline"/>
        </w:rPr>
        <w:t xml:space="preserve"> </w:t>
      </w:r>
      <w:r w:rsidRPr="005B0FD5">
        <w:rPr>
          <w:rStyle w:val="StyleUnderline"/>
        </w:rPr>
        <w:t>unsubstantiated abstract categories. The interlocutor's questions are manifestations of the thought processes that h</w:t>
      </w:r>
      <w:r>
        <w:rPr>
          <w:rStyle w:val="StyleUnderline"/>
        </w:rPr>
        <w:t>ave already bought into the cat</w:t>
      </w:r>
      <w:r w:rsidRPr="005B0FD5">
        <w:rPr>
          <w:rStyle w:val="StyleUnderline"/>
        </w:rPr>
        <w:t>egories produced by ideologies of domination. The mystical and evasive</w:t>
      </w:r>
      <w:r>
        <w:rPr>
          <w:rStyle w:val="StyleUnderline"/>
        </w:rPr>
        <w:t xml:space="preserve"> </w:t>
      </w:r>
      <w:r w:rsidRPr="005B0FD5">
        <w:rPr>
          <w:rStyle w:val="StyleUnderline"/>
        </w:rPr>
        <w:t>language of neo-anarchism itself becomes a defense of its bona fide revo-</w:t>
      </w:r>
      <w:r>
        <w:rPr>
          <w:rStyle w:val="StyleUnderline"/>
        </w:rPr>
        <w:t xml:space="preserve"> </w:t>
      </w:r>
      <w:r w:rsidRPr="005B0FD5">
        <w:rPr>
          <w:rStyle w:val="StyleUnderline"/>
        </w:rPr>
        <w:t>lutionary radicalism</w:t>
      </w:r>
      <w:r>
        <w:t xml:space="preserve">. </w:t>
      </w:r>
      <w:r w:rsidRPr="005B0FD5">
        <w:rPr>
          <w:rStyle w:val="Emphasis"/>
        </w:rPr>
        <w:t>However</w:t>
      </w:r>
      <w:r>
        <w:t xml:space="preserve">, </w:t>
      </w:r>
      <w:r w:rsidRPr="00A62A57">
        <w:rPr>
          <w:rStyle w:val="Emphasis"/>
          <w:highlight w:val="cyan"/>
        </w:rPr>
        <w:t>the question that must be posed</w:t>
      </w:r>
      <w:r>
        <w:t xml:space="preserve"> against the neo-anarchist is whether or not people are already free and what the substance of that freedom is. Neo-anarchism relies entirely on a concep- tion of political means, but not political ends. </w:t>
      </w:r>
      <w:r w:rsidRPr="005A71F3">
        <w:rPr>
          <w:rStyle w:val="StyleUnderline"/>
        </w:rPr>
        <w:t xml:space="preserve">Establishing ends </w:t>
      </w:r>
      <w:r w:rsidRPr="00A62A57">
        <w:rPr>
          <w:rStyle w:val="StyleUnderline"/>
          <w:highlight w:val="cyan"/>
        </w:rPr>
        <w:t>requires</w:t>
      </w:r>
      <w:r>
        <w:t xml:space="preserve"> </w:t>
      </w:r>
      <w:r w:rsidRPr="00A62A57">
        <w:rPr>
          <w:rStyle w:val="Emphasis"/>
          <w:highlight w:val="cyan"/>
        </w:rPr>
        <w:t>implementing a program</w:t>
      </w:r>
      <w:r w:rsidRPr="00A62A57">
        <w:rPr>
          <w:highlight w:val="cyan"/>
        </w:rPr>
        <w:t xml:space="preserve">, </w:t>
      </w:r>
      <w:r w:rsidRPr="00A62A57">
        <w:rPr>
          <w:rStyle w:val="Emphasis"/>
          <w:highlight w:val="cyan"/>
        </w:rPr>
        <w:t>setting goals</w:t>
      </w:r>
      <w:r w:rsidRPr="00A62A57">
        <w:rPr>
          <w:highlight w:val="cyan"/>
        </w:rPr>
        <w:t xml:space="preserve">, </w:t>
      </w:r>
      <w:r w:rsidRPr="00A62A57">
        <w:rPr>
          <w:rStyle w:val="Emphasis"/>
          <w:highlight w:val="cyan"/>
        </w:rPr>
        <w:t>evaluating the desirability and efficacy of these goals</w:t>
      </w:r>
      <w:r>
        <w:t xml:space="preserve">. </w:t>
      </w:r>
      <w:r w:rsidRPr="005B0FD5">
        <w:rPr>
          <w:rStyle w:val="StyleUnderline"/>
        </w:rPr>
        <w:t>But neo-anarchism is entirely based on a subjective</w:t>
      </w:r>
      <w:r>
        <w:rPr>
          <w:rStyle w:val="StyleUnderline"/>
        </w:rPr>
        <w:t xml:space="preserve"> </w:t>
      </w:r>
      <w:r w:rsidRPr="005B0FD5">
        <w:rPr>
          <w:rStyle w:val="StyleUnderline"/>
        </w:rPr>
        <w:t>attitude toward the world</w:t>
      </w:r>
      <w:r>
        <w:t xml:space="preserve">. It is concerned with the means by which one leads a free life, but not the ends that such means seek to achieve. </w:t>
      </w:r>
      <w:r w:rsidRPr="00A62A57">
        <w:rPr>
          <w:rStyle w:val="StyleUnderline"/>
          <w:highlight w:val="cyan"/>
        </w:rPr>
        <w:t>Political institutions</w:t>
      </w:r>
      <w:r>
        <w:t xml:space="preserve"> serve the function of realizing political ends. These ends </w:t>
      </w:r>
      <w:r w:rsidRPr="00A62A57">
        <w:rPr>
          <w:rStyle w:val="StyleUnderline"/>
          <w:highlight w:val="cyan"/>
        </w:rPr>
        <w:t>can</w:t>
      </w:r>
      <w:r>
        <w:t xml:space="preserve"> either </w:t>
      </w:r>
      <w:r w:rsidRPr="00A62A57">
        <w:rPr>
          <w:rStyle w:val="StyleUnderline"/>
          <w:highlight w:val="cyan"/>
        </w:rPr>
        <w:t>be conservative or progressive, repressive or emancipatory. Neo-anarchists deny this</w:t>
      </w:r>
      <w:r w:rsidRPr="005B0FD5">
        <w:rPr>
          <w:rStyle w:val="StyleUnderline"/>
        </w:rPr>
        <w:t xml:space="preserve">. They assert a politics of radical rejection. </w:t>
      </w:r>
      <w:r w:rsidRPr="00A62A57">
        <w:rPr>
          <w:rStyle w:val="StyleUnderline"/>
          <w:highlight w:val="cyan"/>
        </w:rPr>
        <w:t>Such a politics</w:t>
      </w:r>
      <w:r>
        <w:t xml:space="preserve">, however, </w:t>
      </w:r>
      <w:r w:rsidRPr="00A62A57">
        <w:rPr>
          <w:rStyle w:val="Emphasis"/>
          <w:highlight w:val="cyan"/>
        </w:rPr>
        <w:t>is not a solution to the problems of economic inequality or political domination</w:t>
      </w:r>
      <w:r w:rsidRPr="00A62A57">
        <w:rPr>
          <w:highlight w:val="cyan"/>
        </w:rPr>
        <w:t xml:space="preserve">. </w:t>
      </w:r>
      <w:r w:rsidRPr="00A62A57">
        <w:rPr>
          <w:rStyle w:val="Emphasis"/>
          <w:highlight w:val="cyan"/>
        </w:rPr>
        <w:t>It does not reinvigorate a Left</w:t>
      </w:r>
      <w:r>
        <w:t xml:space="preserve"> </w:t>
      </w:r>
      <w:r w:rsidRPr="005B0FD5">
        <w:rPr>
          <w:rStyle w:val="StyleUnderline"/>
        </w:rPr>
        <w:t>that has become</w:t>
      </w:r>
      <w:r>
        <w:rPr>
          <w:rStyle w:val="StyleUnderline"/>
        </w:rPr>
        <w:t xml:space="preserve"> </w:t>
      </w:r>
      <w:r w:rsidRPr="005B0FD5">
        <w:rPr>
          <w:rStyle w:val="StyleUnderline"/>
        </w:rPr>
        <w:t>increasingly politically powerless. Rather, it is symptomatic of the very</w:t>
      </w:r>
      <w:r>
        <w:rPr>
          <w:rStyle w:val="StyleUnderline"/>
        </w:rPr>
        <w:t xml:space="preserve"> </w:t>
      </w:r>
      <w:r w:rsidRPr="005B0FD5">
        <w:rPr>
          <w:rStyle w:val="StyleUnderline"/>
        </w:rPr>
        <w:t xml:space="preserve">malaise of neoliberalism that it pretends to fight against. </w:t>
      </w:r>
      <w:r w:rsidRPr="00A62A57">
        <w:rPr>
          <w:rStyle w:val="StyleUnderline"/>
          <w:highlight w:val="cyan"/>
        </w:rPr>
        <w:t xml:space="preserve">There is </w:t>
      </w:r>
      <w:r w:rsidRPr="00A62A57">
        <w:rPr>
          <w:rStyle w:val="Emphasis"/>
          <w:highlight w:val="cyan"/>
        </w:rPr>
        <w:t>nothing</w:t>
      </w:r>
      <w:r w:rsidRPr="00A62A57">
        <w:rPr>
          <w:rStyle w:val="StyleUnderline"/>
          <w:highlight w:val="cyan"/>
        </w:rPr>
        <w:t xml:space="preserve"> </w:t>
      </w:r>
      <w:r w:rsidRPr="00A62A57">
        <w:rPr>
          <w:rStyle w:val="Emphasis"/>
          <w:highlight w:val="cyan"/>
        </w:rPr>
        <w:t>emancipatory</w:t>
      </w:r>
      <w:r w:rsidRPr="00A62A57">
        <w:rPr>
          <w:rStyle w:val="StyleUnderline"/>
          <w:highlight w:val="cyan"/>
        </w:rPr>
        <w:t xml:space="preserve"> about the retreat inward into the self</w:t>
      </w:r>
      <w:r w:rsidRPr="005B0FD5">
        <w:rPr>
          <w:rStyle w:val="StyleUnderline"/>
        </w:rPr>
        <w:t xml:space="preserve"> or an insulated com-</w:t>
      </w:r>
      <w:r>
        <w:rPr>
          <w:rStyle w:val="StyleUnderline"/>
        </w:rPr>
        <w:t xml:space="preserve"> </w:t>
      </w:r>
      <w:r w:rsidRPr="005B0FD5">
        <w:rPr>
          <w:rStyle w:val="StyleUnderline"/>
        </w:rPr>
        <w:t>munity</w:t>
      </w:r>
      <w:r>
        <w:t xml:space="preserve">. The </w:t>
      </w:r>
      <w:r w:rsidRPr="005B0FD5">
        <w:rPr>
          <w:rStyle w:val="StyleUnderline"/>
        </w:rPr>
        <w:t>neo-anarchists</w:t>
      </w:r>
      <w:r>
        <w:t xml:space="preserve"> try to </w:t>
      </w:r>
      <w:r w:rsidRPr="005B0FD5">
        <w:rPr>
          <w:rStyle w:val="StyleUnderline"/>
        </w:rPr>
        <w:t>valorize a politics of helplessness. In a</w:t>
      </w:r>
      <w:r>
        <w:rPr>
          <w:rStyle w:val="StyleUnderline"/>
        </w:rPr>
        <w:t xml:space="preserve"> </w:t>
      </w:r>
      <w:r w:rsidRPr="005B0FD5">
        <w:rPr>
          <w:rStyle w:val="StyleUnderline"/>
        </w:rPr>
        <w:t>society that has becom</w:t>
      </w:r>
      <w:r>
        <w:t xml:space="preserve">e increasingly </w:t>
      </w:r>
      <w:r w:rsidRPr="005B0FD5">
        <w:rPr>
          <w:rStyle w:val="StyleUnderline"/>
        </w:rPr>
        <w:t>unequal because the economic imper-</w:t>
      </w:r>
      <w:r>
        <w:rPr>
          <w:rStyle w:val="StyleUnderline"/>
        </w:rPr>
        <w:t xml:space="preserve"> </w:t>
      </w:r>
      <w:r w:rsidRPr="005B0FD5">
        <w:rPr>
          <w:rStyle w:val="StyleUnderline"/>
        </w:rPr>
        <w:t>atives of unconstrained capital have co-opted politics, neo-anarchists urge</w:t>
      </w:r>
      <w:r>
        <w:rPr>
          <w:rStyle w:val="StyleUnderline"/>
        </w:rPr>
        <w:t xml:space="preserve"> </w:t>
      </w:r>
      <w:r w:rsidRPr="005B0FD5">
        <w:rPr>
          <w:rStyle w:val="StyleUnderline"/>
        </w:rPr>
        <w:t>people to ignore these realities. Neo-anarchism is no less pernicious than</w:t>
      </w:r>
      <w:r>
        <w:rPr>
          <w:rStyle w:val="StyleUnderline"/>
        </w:rPr>
        <w:t xml:space="preserve"> </w:t>
      </w:r>
      <w:r>
        <w:t xml:space="preserve">the rampant </w:t>
      </w:r>
      <w:r w:rsidRPr="005B0FD5">
        <w:rPr>
          <w:rStyle w:val="StyleUnderline"/>
        </w:rPr>
        <w:t xml:space="preserve">irrationalism and mysticism that pervades our culture. </w:t>
      </w:r>
      <w:r w:rsidRPr="00A62A57">
        <w:rPr>
          <w:rStyle w:val="StyleUnderline"/>
          <w:highlight w:val="cyan"/>
        </w:rPr>
        <w:t xml:space="preserve">It is the </w:t>
      </w:r>
      <w:r w:rsidRPr="00A62A57">
        <w:rPr>
          <w:rStyle w:val="Emphasis"/>
          <w:highlight w:val="cyan"/>
        </w:rPr>
        <w:t>political equivalent of the abundance of self-help manuals</w:t>
      </w:r>
      <w:r>
        <w:t xml:space="preserve">. The works of the </w:t>
      </w:r>
      <w:r w:rsidRPr="005B0FD5">
        <w:rPr>
          <w:rStyle w:val="StyleUnderline"/>
        </w:rPr>
        <w:t>neo-anarchists</w:t>
      </w:r>
      <w:r>
        <w:t xml:space="preserve"> endlessly invoke the bogeyman of neoliberalism, but they </w:t>
      </w:r>
      <w:r w:rsidRPr="005B0FD5">
        <w:rPr>
          <w:rStyle w:val="StyleUnderline"/>
        </w:rPr>
        <w:t>offer no analysis of what neoliberalism actually is or how it operates</w:t>
      </w:r>
      <w:r>
        <w:rPr>
          <w:rStyle w:val="StyleUnderline"/>
        </w:rPr>
        <w:t xml:space="preserve"> </w:t>
      </w:r>
      <w:r w:rsidRPr="005B0FD5">
        <w:rPr>
          <w:rStyle w:val="StyleUnderline"/>
        </w:rPr>
        <w:t>to lead to oppression. Political structures and economic systems do not</w:t>
      </w:r>
      <w:r>
        <w:rPr>
          <w:rStyle w:val="StyleUnderline"/>
        </w:rPr>
        <w:t xml:space="preserve"> </w:t>
      </w:r>
      <w:r w:rsidRPr="005B0FD5">
        <w:rPr>
          <w:rStyle w:val="StyleUnderline"/>
        </w:rPr>
        <w:t>need to be understood so long as one can reject them</w:t>
      </w:r>
      <w:r>
        <w:t xml:space="preserve"> and live outside their influence. </w:t>
      </w:r>
      <w:r w:rsidRPr="00A62A57">
        <w:rPr>
          <w:rStyle w:val="StyleUnderline"/>
          <w:highlight w:val="cyan"/>
        </w:rPr>
        <w:t>Neo-anarchism's antipolitics tells us that institutions do not matter</w:t>
      </w:r>
      <w:r w:rsidRPr="00A62A57">
        <w:rPr>
          <w:highlight w:val="cyan"/>
        </w:rPr>
        <w:t>;</w:t>
      </w:r>
      <w:r>
        <w:t xml:space="preserve"> </w:t>
      </w:r>
      <w:r w:rsidRPr="005B0FD5">
        <w:rPr>
          <w:rStyle w:val="StyleUnderline"/>
        </w:rPr>
        <w:t>that the influence they exert in Our everyday lives is exaggerated</w:t>
      </w:r>
      <w:r>
        <w:t xml:space="preserve">. Tra- ditional politics "attributes to the State an autonomy of action that it just does not have. In reality, </w:t>
      </w:r>
      <w:r w:rsidRPr="005B0FD5">
        <w:rPr>
          <w:rStyle w:val="StyleUnderline"/>
        </w:rPr>
        <w:t>what the state does is limited and shaped</w:t>
      </w:r>
      <w:r>
        <w:rPr>
          <w:rStyle w:val="StyleUnderline"/>
        </w:rPr>
        <w:t xml:space="preserve"> </w:t>
      </w:r>
      <w:r w:rsidRPr="005B0FD5">
        <w:rPr>
          <w:rStyle w:val="StyleUnderline"/>
        </w:rPr>
        <w:t xml:space="preserve">by </w:t>
      </w:r>
      <w:r>
        <w:t xml:space="preserve">the fact that it exists as just one node in a web of </w:t>
      </w:r>
      <w:r w:rsidRPr="005B0FD5">
        <w:rPr>
          <w:rStyle w:val="StyleUnderline"/>
        </w:rPr>
        <w:t>social relations</w:t>
      </w:r>
      <w:r>
        <w:t xml:space="preserve">." 57 </w:t>
      </w:r>
      <w:r w:rsidRPr="00A62A57">
        <w:rPr>
          <w:rStyle w:val="Emphasis"/>
          <w:highlight w:val="cyan"/>
        </w:rPr>
        <w:t>Such assertions</w:t>
      </w:r>
      <w:r>
        <w:t xml:space="preserve"> </w:t>
      </w:r>
      <w:r w:rsidRPr="00A62A57">
        <w:rPr>
          <w:rStyle w:val="Emphasis"/>
          <w:highlight w:val="cyan"/>
        </w:rPr>
        <w:t>are</w:t>
      </w:r>
      <w:r>
        <w:t xml:space="preserve"> left </w:t>
      </w:r>
      <w:r w:rsidRPr="00A62A57">
        <w:rPr>
          <w:rStyle w:val="Emphasis"/>
          <w:highlight w:val="cyan"/>
        </w:rPr>
        <w:t>unsubstantiated</w:t>
      </w:r>
      <w:r w:rsidRPr="00A62A57">
        <w:rPr>
          <w:highlight w:val="cyan"/>
        </w:rPr>
        <w:t>.</w:t>
      </w:r>
      <w:r>
        <w:t xml:space="preserve"> They also render critique point- less because they are presented more as observations and musings than as concrete theoretical claims.58 </w:t>
      </w:r>
      <w:r w:rsidRPr="003649E9">
        <w:rPr>
          <w:rStyle w:val="StyleUnderline"/>
        </w:rPr>
        <w:t>Neo-anarchism is more revealed religion</w:t>
      </w:r>
      <w:r>
        <w:rPr>
          <w:rStyle w:val="StyleUnderline"/>
        </w:rPr>
        <w:t xml:space="preserve"> </w:t>
      </w:r>
      <w:r w:rsidRPr="003649E9">
        <w:rPr>
          <w:rStyle w:val="StyleUnderline"/>
        </w:rPr>
        <w:t>than politics. Only those who recognize that political institutions do not</w:t>
      </w:r>
      <w:r>
        <w:rPr>
          <w:rStyle w:val="StyleUnderline"/>
        </w:rPr>
        <w:t xml:space="preserve"> </w:t>
      </w:r>
      <w:r w:rsidRPr="003649E9">
        <w:rPr>
          <w:rStyle w:val="StyleUnderline"/>
        </w:rPr>
        <w:t>matter are admitted. This is the politics of illusions. So long as individuals</w:t>
      </w:r>
      <w:r>
        <w:rPr>
          <w:rStyle w:val="StyleUnderline"/>
        </w:rPr>
        <w:t xml:space="preserve"> </w:t>
      </w:r>
      <w:r w:rsidRPr="003649E9">
        <w:rPr>
          <w:rStyle w:val="StyleUnderline"/>
        </w:rPr>
        <w:t>conduct themselves as if institutions do not matter, neo-anarchism can</w:t>
      </w:r>
      <w:r>
        <w:rPr>
          <w:rStyle w:val="StyleUnderline"/>
        </w:rPr>
        <w:t xml:space="preserve"> </w:t>
      </w:r>
      <w:r w:rsidRPr="003649E9">
        <w:rPr>
          <w:rStyle w:val="StyleUnderline"/>
        </w:rPr>
        <w:t>claim victories</w:t>
      </w:r>
      <w:r>
        <w:t xml:space="preserve"> for itself. </w:t>
      </w:r>
      <w:r w:rsidRPr="003649E9">
        <w:rPr>
          <w:rStyle w:val="StyleUnderline"/>
        </w:rPr>
        <w:t>The neo-anarchist can never fail in her political</w:t>
      </w:r>
      <w:r>
        <w:rPr>
          <w:rStyle w:val="StyleUnderline"/>
        </w:rPr>
        <w:t xml:space="preserve"> </w:t>
      </w:r>
      <w:r w:rsidRPr="003649E9">
        <w:rPr>
          <w:rStyle w:val="StyleUnderline"/>
        </w:rPr>
        <w:t>aims because she has already achieved them by virtue of the kind of life</w:t>
      </w:r>
      <w:r>
        <w:rPr>
          <w:rStyle w:val="StyleUnderline"/>
        </w:rPr>
        <w:t xml:space="preserve"> </w:t>
      </w:r>
      <w:r w:rsidRPr="003649E9">
        <w:rPr>
          <w:rStyle w:val="StyleUnderline"/>
        </w:rPr>
        <w:t xml:space="preserve">she leads. </w:t>
      </w:r>
      <w:r w:rsidRPr="00A62A57">
        <w:rPr>
          <w:rStyle w:val="StyleUnderline"/>
          <w:highlight w:val="cyan"/>
        </w:rPr>
        <w:t>If power does not affect her because</w:t>
      </w:r>
      <w:r w:rsidRPr="003649E9">
        <w:rPr>
          <w:rStyle w:val="StyleUnderline"/>
        </w:rPr>
        <w:t xml:space="preserve"> </w:t>
      </w:r>
      <w:r w:rsidRPr="00A62A57">
        <w:rPr>
          <w:rStyle w:val="StyleUnderline"/>
          <w:highlight w:val="cyan"/>
        </w:rPr>
        <w:t>she has chosen to conduct herself as though it is an illusion, then she has no real way to measure the extent to which she is actually oppressed</w:t>
      </w:r>
      <w:r>
        <w:t xml:space="preserve">. Denying the power of institu- tions means rejecting any rubric for evaluating her freedom because She can never acknowledge that She is oppressed. </w:t>
      </w:r>
      <w:r w:rsidRPr="003649E9">
        <w:rPr>
          <w:rStyle w:val="StyleUnderline"/>
        </w:rPr>
        <w:t>If the existence of power is</w:t>
      </w:r>
      <w:r>
        <w:rPr>
          <w:rStyle w:val="StyleUnderline"/>
        </w:rPr>
        <w:t xml:space="preserve"> </w:t>
      </w:r>
      <w:r w:rsidRPr="003649E9">
        <w:rPr>
          <w:rStyle w:val="StyleUnderline"/>
        </w:rPr>
        <w:t>denied, then all the tools for combating injustice are equally irrelevant.</w:t>
      </w:r>
      <w:r>
        <w:rPr>
          <w:rStyle w:val="StyleUnderline"/>
        </w:rPr>
        <w:t xml:space="preserve"> </w:t>
      </w:r>
      <w:r>
        <w:t>"</w:t>
      </w:r>
      <w:r w:rsidRPr="003649E9">
        <w:rPr>
          <w:rStyle w:val="StyleUnderline"/>
        </w:rPr>
        <w:t>The emancipatory promise of political engagement loses all legitimacy</w:t>
      </w:r>
      <w:r>
        <w:rPr>
          <w:rStyle w:val="StyleUnderline"/>
        </w:rPr>
        <w:t xml:space="preserve"> </w:t>
      </w:r>
      <w:r w:rsidRPr="003649E9">
        <w:rPr>
          <w:rStyle w:val="StyleUnderline"/>
        </w:rPr>
        <w:t>because emancipation comes from disengagement. The antipolitics</w:t>
      </w:r>
      <w:r>
        <w:t xml:space="preserve"> of the neo-anarchists </w:t>
      </w:r>
      <w:r w:rsidRPr="003649E9">
        <w:rPr>
          <w:rStyle w:val="StyleUnderline"/>
        </w:rPr>
        <w:t>runs far deeper than the charge that they ignore</w:t>
      </w:r>
      <w:r>
        <w:t xml:space="preserve"> the reality of </w:t>
      </w:r>
      <w:r w:rsidRPr="003649E9">
        <w:rPr>
          <w:rStyle w:val="StyleUnderline"/>
        </w:rPr>
        <w:t>institutions. Rather, they believe that power can cease to exert</w:t>
      </w:r>
      <w:r>
        <w:t xml:space="preserve"> </w:t>
      </w:r>
      <w:r w:rsidRPr="003649E9">
        <w:rPr>
          <w:rStyle w:val="StyleUnderline"/>
        </w:rPr>
        <w:t>influence on us in the present. Rejecting</w:t>
      </w:r>
      <w:r>
        <w:t xml:space="preserve"> the existence of </w:t>
      </w:r>
      <w:r w:rsidRPr="003649E9">
        <w:rPr>
          <w:rStyle w:val="StyleUnderline"/>
        </w:rPr>
        <w:t>power relations</w:t>
      </w:r>
      <w:r>
        <w:t xml:space="preserve"> </w:t>
      </w:r>
      <w:r w:rsidRPr="003649E9">
        <w:rPr>
          <w:rStyle w:val="StyleUnderline"/>
        </w:rPr>
        <w:t>leads to the rejection of</w:t>
      </w:r>
      <w:r>
        <w:t xml:space="preserve"> politics. One need only take the leap: "To begin to think about power and changing the world without taking power (or indeed anything else), we need to start from doing."" Triumphalism, Insurrection, and Apolitical Reactionaries60 </w:t>
      </w:r>
      <w:r w:rsidRPr="00A62A57">
        <w:rPr>
          <w:rStyle w:val="StyleUnderline"/>
          <w:highlight w:val="cyan"/>
        </w:rPr>
        <w:t>Neo-anarchism</w:t>
      </w:r>
      <w:r>
        <w:t xml:space="preserve"> would not warrant analysis or critique if it were not for the fact that elements of its </w:t>
      </w:r>
      <w:r w:rsidRPr="00A62A57">
        <w:rPr>
          <w:rStyle w:val="StyleUnderline"/>
          <w:highlight w:val="cyan"/>
        </w:rPr>
        <w:t>doctrines were becoming more prevalent in the ways the Left practices politics</w:t>
      </w:r>
      <w:r>
        <w:t xml:space="preserve">. Increasingly, </w:t>
      </w:r>
      <w:r w:rsidRPr="003649E9">
        <w:rPr>
          <w:rStyle w:val="StyleUnderline"/>
        </w:rPr>
        <w:t>the Left has been mea-</w:t>
      </w:r>
      <w:r>
        <w:rPr>
          <w:rStyle w:val="StyleUnderline"/>
        </w:rPr>
        <w:t xml:space="preserve"> </w:t>
      </w:r>
      <w:r w:rsidRPr="003649E9">
        <w:rPr>
          <w:rStyle w:val="StyleUnderline"/>
        </w:rPr>
        <w:t>Suring its relevanc</w:t>
      </w:r>
      <w:r>
        <w:rPr>
          <w:rStyle w:val="StyleUnderline"/>
        </w:rPr>
        <w:t>e and success on the incidence o</w:t>
      </w:r>
      <w:r w:rsidRPr="003649E9">
        <w:rPr>
          <w:rStyle w:val="StyleUnderline"/>
        </w:rPr>
        <w:t>f political action instead</w:t>
      </w:r>
      <w:r>
        <w:rPr>
          <w:rStyle w:val="StyleUnderline"/>
        </w:rPr>
        <w:t xml:space="preserve"> </w:t>
      </w:r>
      <w:r w:rsidRPr="003649E9">
        <w:rPr>
          <w:rStyle w:val="StyleUnderline"/>
        </w:rPr>
        <w:t>of the realization of goals</w:t>
      </w:r>
      <w:r>
        <w:t xml:space="preserve">. </w:t>
      </w:r>
      <w:r w:rsidRPr="00A62A57">
        <w:rPr>
          <w:rStyle w:val="Emphasis"/>
          <w:highlight w:val="cyan"/>
        </w:rPr>
        <w:t>Protest</w:t>
      </w:r>
      <w:r>
        <w:t xml:space="preserve"> for its own sake </w:t>
      </w:r>
      <w:r w:rsidRPr="00A62A57">
        <w:rPr>
          <w:rStyle w:val="Emphasis"/>
          <w:highlight w:val="cyan"/>
        </w:rPr>
        <w:t>has been taken as a testament to the resurgence of the Left</w:t>
      </w:r>
      <w:r w:rsidRPr="00A62A57">
        <w:rPr>
          <w:highlight w:val="cyan"/>
        </w:rPr>
        <w:t>.</w:t>
      </w:r>
      <w:r>
        <w:t xml:space="preserve"> </w:t>
      </w:r>
      <w:r w:rsidRPr="003649E9">
        <w:rPr>
          <w:rStyle w:val="StyleUnderline"/>
        </w:rPr>
        <w:t>These protests need not make</w:t>
      </w:r>
      <w:r>
        <w:rPr>
          <w:rStyle w:val="StyleUnderline"/>
        </w:rPr>
        <w:t xml:space="preserve"> </w:t>
      </w:r>
      <w:r w:rsidRPr="003649E9">
        <w:rPr>
          <w:rStyle w:val="StyleUnderline"/>
        </w:rPr>
        <w:t>specific demands, articulate policies, or lead to any reforms. Their suc-</w:t>
      </w:r>
      <w:r>
        <w:rPr>
          <w:rStyle w:val="StyleUnderline"/>
        </w:rPr>
        <w:t xml:space="preserve"> </w:t>
      </w:r>
      <w:r w:rsidRPr="003649E9">
        <w:rPr>
          <w:rStyle w:val="StyleUnderline"/>
        </w:rPr>
        <w:t>cess is evaluated through their bare occurrence. Even</w:t>
      </w:r>
      <w:r>
        <w:t xml:space="preserve"> obviously </w:t>
      </w:r>
      <w:r w:rsidRPr="003649E9">
        <w:rPr>
          <w:rStyle w:val="StyleUnderline"/>
        </w:rPr>
        <w:t>failed</w:t>
      </w:r>
      <w:r>
        <w:t xml:space="preserve"> </w:t>
      </w:r>
      <w:r w:rsidRPr="003649E9">
        <w:rPr>
          <w:rStyle w:val="StyleUnderline"/>
        </w:rPr>
        <w:t>political actions become cause for celebration</w:t>
      </w:r>
      <w:r>
        <w:t xml:space="preserve">. It remains unclear what, if anything, Occupy Wall Street actually achieved. The labor movement Suffered a dramatic setback in its failure to oppose the program of Gov- ernor Scott Walker in Wisconsin. Though the Chicago Teachers Union was more successful in its confrontation with Mayor Rahm Emmanuel, it was still forced to make concessions. Much of the </w:t>
      </w:r>
      <w:r w:rsidRPr="003649E9">
        <w:rPr>
          <w:rStyle w:val="StyleUnderline"/>
        </w:rPr>
        <w:t>enthusiasm</w:t>
      </w:r>
      <w:r>
        <w:t xml:space="preserve"> for the CTU strike </w:t>
      </w:r>
      <w:r w:rsidRPr="003649E9">
        <w:rPr>
          <w:rStyle w:val="StyleUnderline"/>
        </w:rPr>
        <w:t>focused more on its ability to mobilize people than on the</w:t>
      </w:r>
      <w:r>
        <w:rPr>
          <w:rStyle w:val="StyleUnderline"/>
        </w:rPr>
        <w:t xml:space="preserve"> </w:t>
      </w:r>
      <w:r w:rsidRPr="003649E9">
        <w:rPr>
          <w:rStyle w:val="StyleUnderline"/>
        </w:rPr>
        <w:t>realization of their demands</w:t>
      </w:r>
      <w:r>
        <w:t xml:space="preserve">. These actions sought to defend rights that the unions already had. At the same time, </w:t>
      </w:r>
      <w:r w:rsidRPr="003649E9">
        <w:rPr>
          <w:rStyle w:val="StyleUnderline"/>
        </w:rPr>
        <w:t>the number of "right to work"</w:t>
      </w:r>
      <w:r>
        <w:rPr>
          <w:rStyle w:val="StyleUnderline"/>
        </w:rPr>
        <w:t xml:space="preserve"> </w:t>
      </w:r>
      <w:r w:rsidRPr="003649E9">
        <w:rPr>
          <w:rStyle w:val="StyleUnderline"/>
        </w:rPr>
        <w:t>States continues to grow. Such attacks on labor are a mark that the Left</w:t>
      </w:r>
      <w:r>
        <w:rPr>
          <w:rStyle w:val="StyleUnderline"/>
        </w:rPr>
        <w:t xml:space="preserve"> </w:t>
      </w:r>
      <w:r w:rsidRPr="003649E9">
        <w:rPr>
          <w:rStyle w:val="StyleUnderline"/>
        </w:rPr>
        <w:t>is weakening, not strengthening. These are opportunities for the Left to</w:t>
      </w:r>
      <w:r>
        <w:rPr>
          <w:rStyle w:val="StyleUnderline"/>
        </w:rPr>
        <w:t xml:space="preserve"> </w:t>
      </w:r>
      <w:r w:rsidRPr="003649E9">
        <w:rPr>
          <w:rStyle w:val="StyleUnderline"/>
        </w:rPr>
        <w:t>engage in self-evaluation. Such actions show the necessity of confronting</w:t>
      </w:r>
      <w:r>
        <w:rPr>
          <w:rStyle w:val="StyleUnderline"/>
        </w:rPr>
        <w:t xml:space="preserve"> </w:t>
      </w:r>
      <w:r w:rsidRPr="003649E9">
        <w:rPr>
          <w:rStyle w:val="StyleUnderline"/>
        </w:rPr>
        <w:t>political realities, but the Left's new infituation with action regardless of</w:t>
      </w:r>
      <w:r>
        <w:rPr>
          <w:rStyle w:val="StyleUnderline"/>
        </w:rPr>
        <w:t xml:space="preserve"> </w:t>
      </w:r>
      <w:r w:rsidRPr="003649E9">
        <w:rPr>
          <w:rStyle w:val="StyleUnderline"/>
        </w:rPr>
        <w:t>efficacy displays the ways neo-anarchist understandings of politics have</w:t>
      </w:r>
      <w:r>
        <w:rPr>
          <w:rStyle w:val="StyleUnderline"/>
        </w:rPr>
        <w:t xml:space="preserve"> </w:t>
      </w:r>
      <w:r w:rsidRPr="003649E9">
        <w:rPr>
          <w:rStyle w:val="StyleUnderline"/>
        </w:rPr>
        <w:t>infected the Left's ability to assess its gains and losses</w:t>
      </w:r>
      <w:r>
        <w:t>.</w:t>
      </w:r>
    </w:p>
    <w:p w14:paraId="5E94254B" w14:textId="77777777" w:rsidR="0035736A" w:rsidRDefault="0035736A" w:rsidP="0035736A">
      <w:pPr>
        <w:pStyle w:val="Heading4"/>
      </w:pPr>
      <w:r>
        <w:t xml:space="preserve">Refusing the state is a concession to neoliberal rationalities that seek to drain the state of </w:t>
      </w:r>
      <w:r>
        <w:rPr>
          <w:u w:val="single"/>
        </w:rPr>
        <w:t>any</w:t>
      </w:r>
      <w:r>
        <w:t xml:space="preserve"> power – radical resistance to authority is just more </w:t>
      </w:r>
      <w:r w:rsidRPr="004F45A2">
        <w:rPr>
          <w:u w:val="single"/>
        </w:rPr>
        <w:t>grist</w:t>
      </w:r>
      <w:r>
        <w:t xml:space="preserve"> for the </w:t>
      </w:r>
      <w:r w:rsidRPr="004F45A2">
        <w:rPr>
          <w:u w:val="single"/>
        </w:rPr>
        <w:t>ideological mill</w:t>
      </w:r>
      <w:r>
        <w:t xml:space="preserve"> of neoliberalism</w:t>
      </w:r>
    </w:p>
    <w:p w14:paraId="746796EB" w14:textId="77777777" w:rsidR="0035736A" w:rsidRDefault="0035736A" w:rsidP="0035736A">
      <w:r w:rsidRPr="004F45A2">
        <w:rPr>
          <w:rStyle w:val="Style13ptBold"/>
        </w:rPr>
        <w:t>Villadsen and Dean 12</w:t>
      </w:r>
      <w:r w:rsidRPr="004F45A2">
        <w:t xml:space="preserve"> </w:t>
      </w:r>
      <w:r>
        <w:t xml:space="preserve">- </w:t>
      </w:r>
      <w:r w:rsidRPr="004F45A2">
        <w:t>Associate Professor of Sociology at Copenhagen Business School and Research Professo</w:t>
      </w:r>
      <w:r>
        <w:t xml:space="preserve">r of </w:t>
      </w:r>
      <w:r w:rsidRPr="004F45A2">
        <w:t>Sociology at Newcastle University</w:t>
      </w:r>
    </w:p>
    <w:p w14:paraId="4515AC0F" w14:textId="77777777" w:rsidR="0035736A" w:rsidRPr="004F45A2" w:rsidRDefault="0035736A" w:rsidP="0035736A">
      <w:r>
        <w:t>(Kaspar and Mitchell</w:t>
      </w:r>
      <w:r w:rsidRPr="004F45A2">
        <w:t>, “State-Phobia, Civil Society, and a Certain Vitalism”, Constellations 19.3)</w:t>
      </w:r>
    </w:p>
    <w:p w14:paraId="6B768A7F" w14:textId="77777777" w:rsidR="0035736A" w:rsidRPr="009E36A9" w:rsidRDefault="0035736A" w:rsidP="0035736A">
      <w:r w:rsidRPr="009E36A9">
        <w:t xml:space="preserve">Governmentality, in short, is an analysis of the state and not something that lies beyond it. It shows the conditions of experience of the “state” as that which confronts an external domain – civil society – to which it must grant a measure of free action in order for government to function. It grows out of a diagnosis of the present as one in which </w:t>
      </w:r>
      <w:r w:rsidRPr="00A62A57">
        <w:rPr>
          <w:rStyle w:val="StyleUnderline"/>
          <w:highlight w:val="cyan"/>
        </w:rPr>
        <w:t>the state has come to be regarded as</w:t>
      </w:r>
      <w:r w:rsidRPr="009E36A9">
        <w:t xml:space="preserve"> essentially despotic, </w:t>
      </w:r>
      <w:r w:rsidRPr="004F45A2">
        <w:rPr>
          <w:rStyle w:val="StyleUnderline"/>
        </w:rPr>
        <w:t>the source of evil</w:t>
      </w:r>
      <w:r w:rsidRPr="009E36A9">
        <w:t xml:space="preserve"> in the world, </w:t>
      </w:r>
      <w:r w:rsidRPr="004F45A2">
        <w:rPr>
          <w:rStyle w:val="StyleUnderline"/>
        </w:rPr>
        <w:t xml:space="preserve">and as </w:t>
      </w:r>
      <w:r w:rsidRPr="00A62A57">
        <w:rPr>
          <w:rStyle w:val="StyleUnderline"/>
          <w:highlight w:val="cyan"/>
        </w:rPr>
        <w:t>a repressive force that deforms our subjectivity</w:t>
      </w:r>
      <w:r w:rsidRPr="009E36A9">
        <w:t xml:space="preserve">, from the inside as much as the outside, </w:t>
      </w:r>
      <w:r w:rsidRPr="004F45A2">
        <w:rPr>
          <w:rStyle w:val="StyleUnderline"/>
        </w:rPr>
        <w:t>limiting our potentiality</w:t>
      </w:r>
      <w:r w:rsidRPr="009E36A9">
        <w:t xml:space="preserve"> in the world. For Foucault, </w:t>
      </w:r>
      <w:r w:rsidRPr="00A62A57">
        <w:rPr>
          <w:rStyle w:val="StyleUnderline"/>
          <w:highlight w:val="cyan"/>
        </w:rPr>
        <w:t>this is a view shared not only by the ultra-left</w:t>
      </w:r>
      <w:r w:rsidRPr="009E36A9">
        <w:t xml:space="preserve"> that seeks a violent overthrow of the state, </w:t>
      </w:r>
      <w:r w:rsidRPr="00A62A57">
        <w:rPr>
          <w:rStyle w:val="StyleUnderline"/>
          <w:highlight w:val="cyan"/>
        </w:rPr>
        <w:t>but also by</w:t>
      </w:r>
      <w:r w:rsidRPr="009E36A9">
        <w:t xml:space="preserve"> variants of </w:t>
      </w:r>
      <w:r w:rsidRPr="00A62A57">
        <w:rPr>
          <w:rStyle w:val="Emphasis"/>
          <w:highlight w:val="cyan"/>
        </w:rPr>
        <w:t>neoliberalism</w:t>
      </w:r>
      <w:r w:rsidRPr="009E36A9">
        <w:t xml:space="preserve"> in the twentieth century. This view is rooted in the anti-state eschatology of the nineteenth century, which has the notion of civil society at its core.</w:t>
      </w:r>
      <w:r w:rsidRPr="009E36A9">
        <w:rPr>
          <w:sz w:val="12"/>
        </w:rPr>
        <w:t>¶</w:t>
      </w:r>
      <w:r w:rsidRPr="009E36A9">
        <w:t xml:space="preserve"> In Foucault’s context, to reject a theory of the state was to reject a Marxist theory of the state and to take note of anti-institutional movements in both liberal democracies and those opposed to state socialism. Today, any </w:t>
      </w:r>
      <w:r w:rsidRPr="00A62A57">
        <w:rPr>
          <w:rStyle w:val="StyleUnderline"/>
          <w:highlight w:val="cyan"/>
        </w:rPr>
        <w:t>rejection of</w:t>
      </w:r>
      <w:r w:rsidRPr="009E36A9">
        <w:t xml:space="preserve"> analyses conducted in </w:t>
      </w:r>
      <w:r w:rsidRPr="00A62A57">
        <w:rPr>
          <w:rStyle w:val="StyleUnderline"/>
          <w:highlight w:val="cyan"/>
        </w:rPr>
        <w:t>statist terms takes place in a changed context</w:t>
      </w:r>
      <w:r w:rsidRPr="009E36A9">
        <w:t>: in the context</w:t>
      </w:r>
      <w:r w:rsidRPr="009E36A9">
        <w:rPr>
          <w:rStyle w:val="StyleUnderline"/>
        </w:rPr>
        <w:t xml:space="preserve"> </w:t>
      </w:r>
      <w:r w:rsidRPr="00A62A57">
        <w:rPr>
          <w:rStyle w:val="StyleUnderline"/>
          <w:highlight w:val="cyan"/>
        </w:rPr>
        <w:t>of</w:t>
      </w:r>
      <w:r w:rsidRPr="009E36A9">
        <w:t xml:space="preserve"> the repeated mantra of “governance” theorists who speak of a shift from government to governance and of a “</w:t>
      </w:r>
      <w:r w:rsidRPr="00A62A57">
        <w:rPr>
          <w:rStyle w:val="StyleUnderline"/>
          <w:highlight w:val="cyan"/>
        </w:rPr>
        <w:t>hollowing out the state</w:t>
      </w:r>
      <w:r w:rsidRPr="009E36A9">
        <w:t xml:space="preserve">”; against the backdrop of conceptions of globalization that claim that global flows of trade, finance, information, and culture have undone the “container” of the national state39; and in the presence of political analyses that claim that struggles directed toward the state have been displaced by grassroots movements conducting sub-, micro-, and transversal politics underneath, across, and above the territorial state. In short, </w:t>
      </w:r>
      <w:r w:rsidRPr="00A62A57">
        <w:rPr>
          <w:rStyle w:val="StyleUnderline"/>
          <w:highlight w:val="cyan"/>
        </w:rPr>
        <w:t>to reject a theory of the state in favor of</w:t>
      </w:r>
      <w:r w:rsidRPr="009E36A9">
        <w:rPr>
          <w:rStyle w:val="StyleUnderline"/>
        </w:rPr>
        <w:t xml:space="preserve"> a</w:t>
      </w:r>
      <w:r w:rsidRPr="009E36A9">
        <w:t xml:space="preserve">n </w:t>
      </w:r>
      <w:r w:rsidRPr="00A62A57">
        <w:rPr>
          <w:rStyle w:val="StyleUnderline"/>
          <w:highlight w:val="cyan"/>
        </w:rPr>
        <w:t>analysis of local struggles</w:t>
      </w:r>
      <w:r w:rsidRPr="009E36A9">
        <w:t xml:space="preserve"> in the 1970s marked a break with a prevailing left intellectual problematic and an attempt to open up the discussion of government and state. In our own time, to dissolve the concept of the state has the opposite effect: it merely </w:t>
      </w:r>
      <w:r w:rsidRPr="00A62A57">
        <w:rPr>
          <w:rStyle w:val="Emphasis"/>
          <w:highlight w:val="cyan"/>
        </w:rPr>
        <w:t>reinforces</w:t>
      </w:r>
      <w:r w:rsidRPr="009E36A9">
        <w:t xml:space="preserve"> what has become a kind of </w:t>
      </w:r>
      <w:r w:rsidRPr="00A62A57">
        <w:rPr>
          <w:rStyle w:val="Emphasis"/>
          <w:highlight w:val="cyan"/>
        </w:rPr>
        <w:t>anti-political orthodoxy</w:t>
      </w:r>
      <w:r w:rsidRPr="00A62A57">
        <w:rPr>
          <w:rStyle w:val="StyleUnderline"/>
          <w:highlight w:val="cyan"/>
        </w:rPr>
        <w:t xml:space="preserve"> that has rendered </w:t>
      </w:r>
      <w:r w:rsidRPr="00A62A57">
        <w:rPr>
          <w:rStyle w:val="Emphasis"/>
          <w:highlight w:val="cyan"/>
        </w:rPr>
        <w:t>the left</w:t>
      </w:r>
      <w:r w:rsidRPr="004F45A2">
        <w:rPr>
          <w:rStyle w:val="StyleUnderline"/>
        </w:rPr>
        <w:t xml:space="preserve"> </w:t>
      </w:r>
      <w:r w:rsidRPr="009E36A9">
        <w:t>a</w:t>
      </w:r>
      <w:r w:rsidRPr="004F45A2">
        <w:rPr>
          <w:rStyle w:val="StyleUnderline"/>
        </w:rPr>
        <w:t xml:space="preserve"> </w:t>
      </w:r>
      <w:r w:rsidRPr="00A62A57">
        <w:rPr>
          <w:rStyle w:val="Emphasis"/>
          <w:highlight w:val="cyan"/>
        </w:rPr>
        <w:t>meaningless</w:t>
      </w:r>
      <w:r w:rsidRPr="009E36A9">
        <w:t xml:space="preserve"> term. </w:t>
      </w:r>
      <w:r w:rsidRPr="00A62A57">
        <w:rPr>
          <w:rStyle w:val="StyleUnderline"/>
          <w:highlight w:val="cyan"/>
        </w:rPr>
        <w:t>This</w:t>
      </w:r>
      <w:r w:rsidRPr="009E36A9">
        <w:t xml:space="preserve"> dissolution easily </w:t>
      </w:r>
      <w:r w:rsidRPr="00A62A57">
        <w:rPr>
          <w:rStyle w:val="StyleUnderline"/>
          <w:highlight w:val="cyan"/>
        </w:rPr>
        <w:t>makes an accession to political agendas fatally shaped by</w:t>
      </w:r>
      <w:r w:rsidRPr="009E36A9">
        <w:t xml:space="preserve"> the militant intellectual and political “thought collective” of which Foucault was an early analyst – to </w:t>
      </w:r>
      <w:r w:rsidRPr="00A62A57">
        <w:rPr>
          <w:rStyle w:val="StyleUnderline"/>
          <w:highlight w:val="cyan"/>
        </w:rPr>
        <w:t>neoliberalism</w:t>
      </w:r>
      <w:r w:rsidRPr="009E36A9">
        <w:t>.40</w:t>
      </w:r>
    </w:p>
    <w:p w14:paraId="3DAC1C2E" w14:textId="77777777" w:rsidR="0035736A" w:rsidRPr="005D2B34" w:rsidRDefault="0035736A" w:rsidP="0035736A"/>
    <w:p w14:paraId="0EC1D5E0" w14:textId="77777777" w:rsidR="0035736A" w:rsidRPr="003649E9" w:rsidRDefault="0035736A" w:rsidP="0035736A"/>
    <w:p w14:paraId="3D369897" w14:textId="77777777" w:rsidR="0035736A" w:rsidRDefault="0035736A" w:rsidP="0035736A">
      <w:pPr>
        <w:pStyle w:val="Heading3"/>
      </w:pPr>
      <w:r>
        <w:t>Link – withdrawal</w:t>
      </w:r>
    </w:p>
    <w:p w14:paraId="7288A4C1" w14:textId="77777777" w:rsidR="0035736A" w:rsidRDefault="0035736A" w:rsidP="0035736A">
      <w:pPr>
        <w:pStyle w:val="Heading4"/>
      </w:pPr>
      <w:bookmarkStart w:id="0" w:name="_Hlk528951382"/>
      <w:r>
        <w:t>Withdrawal from the state cedes terrain to power---it’s unsustainable and inevitably co-opted</w:t>
      </w:r>
    </w:p>
    <w:p w14:paraId="7F258063" w14:textId="77777777" w:rsidR="0035736A" w:rsidRDefault="0035736A" w:rsidP="0035736A">
      <w:r w:rsidRPr="00DB29C6">
        <w:rPr>
          <w:rStyle w:val="Style13ptBold"/>
        </w:rPr>
        <w:t>Srnicek and Williams 15</w:t>
      </w:r>
      <w:r>
        <w:t xml:space="preserve"> – *PhD in IR @ LSE, **PhD student at the University of East London, presently at work on a thesis entitled Hegemony and Complexity </w:t>
      </w:r>
    </w:p>
    <w:p w14:paraId="5CBB54F8" w14:textId="77777777" w:rsidR="0035736A" w:rsidRPr="008814FA" w:rsidRDefault="0035736A" w:rsidP="0035736A">
      <w:r>
        <w:t>(Nick and Alex, “Inventing the Future: Postcapitalism and a World Without Work,” Kindle Book)</w:t>
      </w:r>
    </w:p>
    <w:p w14:paraId="19B78371" w14:textId="77777777" w:rsidR="0035736A" w:rsidRPr="00535085" w:rsidRDefault="0035736A" w:rsidP="0035736A">
      <w:pPr>
        <w:rPr>
          <w:sz w:val="16"/>
        </w:rPr>
      </w:pPr>
      <w:r w:rsidRPr="009F132F">
        <w:rPr>
          <w:rStyle w:val="StyleUnderline"/>
        </w:rPr>
        <w:t xml:space="preserve">Other </w:t>
      </w:r>
      <w:r w:rsidRPr="00A62A57">
        <w:rPr>
          <w:rStyle w:val="StyleUnderline"/>
          <w:highlight w:val="cyan"/>
        </w:rPr>
        <w:t>movements argue for</w:t>
      </w:r>
      <w:r w:rsidRPr="009F132F">
        <w:rPr>
          <w:rStyle w:val="StyleUnderline"/>
        </w:rPr>
        <w:t xml:space="preserve"> </w:t>
      </w:r>
      <w:r w:rsidRPr="00535085">
        <w:rPr>
          <w:sz w:val="16"/>
        </w:rPr>
        <w:t xml:space="preserve">an approach of </w:t>
      </w:r>
      <w:r w:rsidRPr="00A62A57">
        <w:rPr>
          <w:rStyle w:val="StyleUnderline"/>
          <w:highlight w:val="cyan"/>
        </w:rPr>
        <w:t>withdrawal</w:t>
      </w:r>
      <w:r w:rsidRPr="009F132F">
        <w:rPr>
          <w:rStyle w:val="StyleUnderline"/>
        </w:rPr>
        <w:t xml:space="preserve">, whereby </w:t>
      </w:r>
      <w:r w:rsidRPr="00A62A57">
        <w:rPr>
          <w:rStyle w:val="StyleUnderline"/>
          <w:highlight w:val="cyan"/>
        </w:rPr>
        <w:t>individuals exit from existing social institutions</w:t>
      </w:r>
      <w:r w:rsidRPr="00A62A57">
        <w:rPr>
          <w:sz w:val="16"/>
          <w:highlight w:val="cyan"/>
        </w:rPr>
        <w:t>.</w:t>
      </w:r>
      <w:r w:rsidRPr="00535085">
        <w:rPr>
          <w:sz w:val="16"/>
        </w:rPr>
        <w:t xml:space="preserve"> Horizontalism is closely linked to this approach, being predicated on the rejection of existing institutions </w:t>
      </w:r>
      <w:r w:rsidRPr="009F132F">
        <w:rPr>
          <w:rStyle w:val="StyleUnderline"/>
        </w:rPr>
        <w:t>and</w:t>
      </w:r>
      <w:r w:rsidRPr="00535085">
        <w:rPr>
          <w:sz w:val="16"/>
        </w:rPr>
        <w:t xml:space="preserve"> the </w:t>
      </w:r>
      <w:r w:rsidRPr="009F132F">
        <w:rPr>
          <w:rStyle w:val="StyleUnderline"/>
        </w:rPr>
        <w:t>creation of</w:t>
      </w:r>
      <w:r w:rsidRPr="00535085">
        <w:rPr>
          <w:sz w:val="16"/>
        </w:rPr>
        <w:t xml:space="preserve"> </w:t>
      </w:r>
      <w:r w:rsidRPr="009F132F">
        <w:rPr>
          <w:rStyle w:val="StyleUnderline"/>
        </w:rPr>
        <w:t>autonomous forms of community.</w:t>
      </w:r>
      <w:r w:rsidRPr="00535085">
        <w:rPr>
          <w:sz w:val="16"/>
        </w:rPr>
        <w:t xml:space="preserve"> Indeed, </w:t>
      </w:r>
      <w:r w:rsidRPr="009F132F">
        <w:rPr>
          <w:rStyle w:val="StyleUnderline"/>
        </w:rPr>
        <w:t>the recent history of activism has tended towards such approaches</w:t>
      </w:r>
      <w:r w:rsidRPr="00535085">
        <w:rPr>
          <w:sz w:val="16"/>
        </w:rPr>
        <w:t xml:space="preserve">. 95 Often these </w:t>
      </w:r>
      <w:r w:rsidRPr="009F132F">
        <w:rPr>
          <w:rStyle w:val="StyleUnderline"/>
        </w:rPr>
        <w:t>approaches</w:t>
      </w:r>
      <w:r w:rsidRPr="00535085">
        <w:rPr>
          <w:sz w:val="16"/>
        </w:rPr>
        <w:t xml:space="preserve"> are explicitly opposed to complex societies, meaning that the ultimate implied destination is some form of communitarianism or anarcho-primitivism. 96 Others </w:t>
      </w:r>
      <w:r w:rsidRPr="00A62A57">
        <w:rPr>
          <w:rStyle w:val="StyleUnderline"/>
          <w:highlight w:val="cyan"/>
        </w:rPr>
        <w:t>suggest making oneself invisible in order to evade detection and repression by the state</w:t>
      </w:r>
      <w:r w:rsidRPr="00A62A57">
        <w:rPr>
          <w:sz w:val="16"/>
          <w:highlight w:val="cyan"/>
        </w:rPr>
        <w:t>.</w:t>
      </w:r>
      <w:r w:rsidRPr="00535085">
        <w:rPr>
          <w:sz w:val="16"/>
        </w:rPr>
        <w:t xml:space="preserve"> 97 At the extreme, </w:t>
      </w:r>
      <w:r w:rsidRPr="00141FB2">
        <w:rPr>
          <w:rStyle w:val="StyleUnderline"/>
        </w:rPr>
        <w:t>some argue</w:t>
      </w:r>
      <w:r w:rsidRPr="00535085">
        <w:rPr>
          <w:sz w:val="16"/>
        </w:rPr>
        <w:t xml:space="preserve"> for what amounts to a left-wing survivalism: civilisation is in catastrophe, 98 and </w:t>
      </w:r>
      <w:r w:rsidRPr="00141FB2">
        <w:rPr>
          <w:rStyle w:val="StyleUnderline"/>
        </w:rPr>
        <w:t>we should</w:t>
      </w:r>
      <w:r w:rsidRPr="00535085">
        <w:rPr>
          <w:sz w:val="16"/>
        </w:rPr>
        <w:t xml:space="preserve"> therefore </w:t>
      </w:r>
      <w:r w:rsidRPr="00141FB2">
        <w:rPr>
          <w:rStyle w:val="StyleUnderline"/>
        </w:rPr>
        <w:t>become invisible</w:t>
      </w:r>
      <w:r w:rsidRPr="00535085">
        <w:rPr>
          <w:sz w:val="16"/>
        </w:rPr>
        <w:t xml:space="preserve">, 99 retreat to small communes, 100 and learn how to grow food, hunt, heal and defend ourselves. 101 If left at the level of survivalism, these kinds of positions, while perhaps unappealing, would at least have some consistency. They at least have the virtue of being open about their implications. However, </w:t>
      </w:r>
      <w:r w:rsidRPr="00A62A57">
        <w:rPr>
          <w:rStyle w:val="StyleUnderline"/>
          <w:highlight w:val="cyan"/>
        </w:rPr>
        <w:t>arguments for withdrawal and exit</w:t>
      </w:r>
      <w:r w:rsidRPr="00141FB2">
        <w:rPr>
          <w:rStyle w:val="StyleUnderline"/>
        </w:rPr>
        <w:t xml:space="preserve"> too easily </w:t>
      </w:r>
      <w:r w:rsidRPr="00A62A57">
        <w:rPr>
          <w:rStyle w:val="StyleUnderline"/>
          <w:highlight w:val="cyan"/>
        </w:rPr>
        <w:t>confuse the idea of a social logic separate from capitalism</w:t>
      </w:r>
      <w:r w:rsidRPr="00141FB2">
        <w:rPr>
          <w:rStyle w:val="StyleUnderline"/>
        </w:rPr>
        <w:t xml:space="preserve"> with a social logic that is antagonistic to capitalism</w:t>
      </w:r>
      <w:r w:rsidRPr="00535085">
        <w:rPr>
          <w:sz w:val="16"/>
        </w:rPr>
        <w:t xml:space="preserve"> </w:t>
      </w:r>
      <w:r w:rsidRPr="00141FB2">
        <w:rPr>
          <w:rStyle w:val="StyleUnderline"/>
        </w:rPr>
        <w:t>– or, in an even stronger claim, that poses a threat to capitalist logics.</w:t>
      </w:r>
      <w:r w:rsidRPr="00535085">
        <w:rPr>
          <w:sz w:val="16"/>
        </w:rPr>
        <w:t xml:space="preserve"> 102 </w:t>
      </w:r>
      <w:r w:rsidRPr="00141FB2">
        <w:rPr>
          <w:rStyle w:val="StyleUnderline"/>
        </w:rPr>
        <w:t xml:space="preserve">Yet </w:t>
      </w:r>
      <w:r w:rsidRPr="00A62A57">
        <w:rPr>
          <w:rStyle w:val="StyleUnderline"/>
          <w:highlight w:val="cyan"/>
        </w:rPr>
        <w:t>capitalism has been and will continue to be compatible with a wide range of different practices</w:t>
      </w:r>
      <w:r w:rsidRPr="00141FB2">
        <w:rPr>
          <w:rStyle w:val="StyleUnderline"/>
        </w:rPr>
        <w:t xml:space="preserve"> and autonomous spaces</w:t>
      </w:r>
      <w:r w:rsidRPr="00535085">
        <w:rPr>
          <w:sz w:val="16"/>
        </w:rPr>
        <w:t xml:space="preserve">. The Spanish town of Marinaleda offers a useful example of this. Over the course of three decades, this small community (pop. 2,700) has built up a ‘communist utopia’ that has expropriated land, built its own housing and co-operatives, kept living costs low, and provided work for everyone. Yet the limits of such an approach for transforming capitalism are quickly revealed: housing materials are provided by the regional government, agricultural subsidies come from the European Union, jobs are sustained by the rejection of labour-saving devices, income still comes from selling goods on wider capitalist markets, and businesses remain subjected to capitalist competition and the global financial crisis. 103 Marinaleda is but one example of how </w:t>
      </w:r>
      <w:r w:rsidRPr="00141FB2">
        <w:rPr>
          <w:rStyle w:val="StyleUnderline"/>
        </w:rPr>
        <w:t xml:space="preserve">the project of withdrawing, </w:t>
      </w:r>
      <w:r w:rsidRPr="00A62A57">
        <w:rPr>
          <w:rStyle w:val="StyleUnderline"/>
          <w:highlight w:val="cyan"/>
        </w:rPr>
        <w:t>escaping or exiting from capitalism</w:t>
      </w:r>
      <w:r w:rsidRPr="00141FB2">
        <w:rPr>
          <w:rStyle w:val="StyleUnderline"/>
        </w:rPr>
        <w:t xml:space="preserve"> </w:t>
      </w:r>
      <w:r w:rsidRPr="00A62A57">
        <w:rPr>
          <w:rStyle w:val="StyleUnderline"/>
          <w:highlight w:val="cyan"/>
        </w:rPr>
        <w:t>is still contained within a folk-political horizon,</w:t>
      </w:r>
      <w:r w:rsidRPr="00141FB2">
        <w:rPr>
          <w:rStyle w:val="StyleUnderline"/>
        </w:rPr>
        <w:t xml:space="preserve"> within which defending small bunkers of autonomy against the onslaught of capitalism is the best that can be hoped for.</w:t>
      </w:r>
      <w:r w:rsidRPr="00535085">
        <w:rPr>
          <w:sz w:val="16"/>
        </w:rPr>
        <w:t xml:space="preserve"> Yet we would argue not only that more can be hoped for (and achieved), but that</w:t>
      </w:r>
      <w:r w:rsidRPr="00A62A57">
        <w:rPr>
          <w:rStyle w:val="StyleUnderline"/>
          <w:highlight w:val="cyan"/>
        </w:rPr>
        <w:t>, in the absence of broad and systematic contention</w:t>
      </w:r>
      <w:r w:rsidRPr="00535085">
        <w:rPr>
          <w:sz w:val="16"/>
        </w:rPr>
        <w:t xml:space="preserve">, even </w:t>
      </w:r>
      <w:r w:rsidRPr="00141FB2">
        <w:rPr>
          <w:rStyle w:val="StyleUnderline"/>
        </w:rPr>
        <w:t xml:space="preserve">those </w:t>
      </w:r>
      <w:r w:rsidRPr="00A62A57">
        <w:rPr>
          <w:rStyle w:val="StyleUnderline"/>
          <w:highlight w:val="cyan"/>
        </w:rPr>
        <w:t xml:space="preserve">small pockets of resistance are likely to be </w:t>
      </w:r>
      <w:r w:rsidRPr="00A62A57">
        <w:rPr>
          <w:rStyle w:val="Emphasis"/>
          <w:highlight w:val="cyan"/>
        </w:rPr>
        <w:t>swiftly eradicated</w:t>
      </w:r>
      <w:r w:rsidRPr="00A62A57">
        <w:rPr>
          <w:sz w:val="16"/>
          <w:highlight w:val="cyan"/>
        </w:rPr>
        <w:t>.</w:t>
      </w:r>
    </w:p>
    <w:bookmarkEnd w:id="0"/>
    <w:p w14:paraId="303A3542" w14:textId="77777777" w:rsidR="0035736A" w:rsidRDefault="0035736A" w:rsidP="0035736A">
      <w:pPr>
        <w:pStyle w:val="Heading3"/>
      </w:pPr>
      <w:r>
        <w:t>Link – political relativism</w:t>
      </w:r>
    </w:p>
    <w:p w14:paraId="4419E916" w14:textId="77777777" w:rsidR="0035736A" w:rsidRDefault="0035736A" w:rsidP="0035736A">
      <w:pPr>
        <w:pStyle w:val="Heading4"/>
      </w:pPr>
      <w:r>
        <w:t xml:space="preserve">Apolitical ‘direct action’ creates </w:t>
      </w:r>
      <w:r w:rsidRPr="005B46DB">
        <w:rPr>
          <w:u w:val="single"/>
        </w:rPr>
        <w:t>political relativism</w:t>
      </w:r>
      <w:r>
        <w:t>---it conflates Bernie and Trump and can’t meaningfully distinguish between slavery and abolition because all are tainted by ideologies of power.</w:t>
      </w:r>
    </w:p>
    <w:p w14:paraId="310FCF1A" w14:textId="77777777" w:rsidR="0035736A" w:rsidRDefault="0035736A" w:rsidP="0035736A">
      <w:r w:rsidRPr="005D2B34">
        <w:rPr>
          <w:rStyle w:val="Style13ptBold"/>
        </w:rPr>
        <w:t>Smulewicz-Zucker 15</w:t>
      </w:r>
      <w:r>
        <w:t xml:space="preserve"> – Professor of Philosophy @ Baruch College CUNY</w:t>
      </w:r>
    </w:p>
    <w:p w14:paraId="4688F7AE" w14:textId="77777777" w:rsidR="0035736A" w:rsidRPr="005D2B34" w:rsidRDefault="0035736A" w:rsidP="0035736A">
      <w:r>
        <w:t>(Gregory, “Radical Intellectuals and the Subversion of Progressive Politics,” p. 134-137)</w:t>
      </w:r>
    </w:p>
    <w:p w14:paraId="0F92A2E2" w14:textId="77777777" w:rsidR="0035736A" w:rsidRDefault="0035736A" w:rsidP="0035736A">
      <w:r w:rsidRPr="00BD46BF">
        <w:rPr>
          <w:rStyle w:val="StyleUnderline"/>
        </w:rPr>
        <w:t>For the neo-anarchist, the object of critique is not an opposing political ideology. Neo-anarchists try to "supersede" ideology in the name of</w:t>
      </w:r>
      <w:r>
        <w:rPr>
          <w:rStyle w:val="StyleUnderline"/>
        </w:rPr>
        <w:t xml:space="preserve"> </w:t>
      </w:r>
      <w:r w:rsidRPr="00BD46BF">
        <w:rPr>
          <w:rStyle w:val="StyleUnderline"/>
        </w:rPr>
        <w:t>alternatives</w:t>
      </w:r>
      <w:r>
        <w:t xml:space="preserve">. Rather, </w:t>
      </w:r>
      <w:r w:rsidRPr="00BD46BF">
        <w:rPr>
          <w:rStyle w:val="StyleUnderline"/>
        </w:rPr>
        <w:t>their enemy is institutions: the economy, the state,</w:t>
      </w:r>
      <w:r>
        <w:rPr>
          <w:rStyle w:val="StyleUnderline"/>
        </w:rPr>
        <w:t xml:space="preserve"> </w:t>
      </w:r>
      <w:r>
        <w:t xml:space="preserve">representative </w:t>
      </w:r>
      <w:r w:rsidRPr="00BD46BF">
        <w:rPr>
          <w:rStyle w:val="StyleUnderline"/>
        </w:rPr>
        <w:t>government, etc.</w:t>
      </w:r>
      <w:r>
        <w:t xml:space="preserve"> Aside from references to neoliberalism, </w:t>
      </w:r>
      <w:r w:rsidRPr="00BD46BF">
        <w:rPr>
          <w:rStyle w:val="StyleUnderline"/>
        </w:rPr>
        <w:t>little is actually said about political ideologies and</w:t>
      </w:r>
      <w:r>
        <w:t xml:space="preserve"> their influence in </w:t>
      </w:r>
      <w:r w:rsidRPr="00BD46BF">
        <w:rPr>
          <w:rStyle w:val="StyleUnderline"/>
        </w:rPr>
        <w:t>shap</w:t>
      </w:r>
      <w:r>
        <w:t xml:space="preserve">- </w:t>
      </w:r>
      <w:r w:rsidRPr="00BD46BF">
        <w:rPr>
          <w:rStyle w:val="StyleUnderline"/>
        </w:rPr>
        <w:t>ing institutions</w:t>
      </w:r>
      <w:r>
        <w:t xml:space="preserve">. The rhetoric is mainly that of a populist and "inclusive middle." </w:t>
      </w:r>
      <w:r w:rsidRPr="00BD46BF">
        <w:rPr>
          <w:rStyle w:val="StyleUnderline"/>
        </w:rPr>
        <w:t>New anarchism focuses on</w:t>
      </w:r>
      <w:r>
        <w:t xml:space="preserve"> the creation of some authentic form of democracy. True democracy, according to the new anarchist, relies on </w:t>
      </w:r>
      <w:r w:rsidRPr="00BD46BF">
        <w:rPr>
          <w:rStyle w:val="StyleUnderline"/>
        </w:rPr>
        <w:t>direct participation</w:t>
      </w:r>
      <w:r>
        <w:t xml:space="preserve">. State and representative democracy stand in the way of its realization. </w:t>
      </w:r>
      <w:r w:rsidRPr="00BD46BF">
        <w:rPr>
          <w:rStyle w:val="StyleUnderline"/>
        </w:rPr>
        <w:t>Political actions</w:t>
      </w:r>
      <w:r>
        <w:t>—</w:t>
      </w:r>
      <w:r w:rsidRPr="00BD46BF">
        <w:rPr>
          <w:rStyle w:val="StyleUnderline"/>
        </w:rPr>
        <w:t>whether Occupy</w:t>
      </w:r>
      <w:r>
        <w:t xml:space="preserve"> Wall Street, the </w:t>
      </w:r>
      <w:r w:rsidRPr="00BD46BF">
        <w:rPr>
          <w:rStyle w:val="StyleUnderline"/>
        </w:rPr>
        <w:t>Zapatistas</w:t>
      </w:r>
      <w:r>
        <w:t xml:space="preserve"> in Mexico, </w:t>
      </w:r>
      <w:r w:rsidRPr="00BD46BF">
        <w:rPr>
          <w:rStyle w:val="StyleUnderline"/>
        </w:rPr>
        <w:t>or</w:t>
      </w:r>
      <w:r>
        <w:t xml:space="preserve"> the </w:t>
      </w:r>
      <w:r w:rsidRPr="00BD46BF">
        <w:rPr>
          <w:rStyle w:val="StyleUnderline"/>
        </w:rPr>
        <w:t>assemblies in Argentina</w:t>
      </w:r>
      <w:r>
        <w:t>—</w:t>
      </w:r>
      <w:r w:rsidRPr="00BD46BF">
        <w:rPr>
          <w:rStyle w:val="StyleUnderline"/>
        </w:rPr>
        <w:t>are supposed to</w:t>
      </w:r>
      <w:r>
        <w:rPr>
          <w:rStyle w:val="StyleUnderline"/>
        </w:rPr>
        <w:t xml:space="preserve"> </w:t>
      </w:r>
      <w:r w:rsidRPr="00BD46BF">
        <w:rPr>
          <w:rStyle w:val="StyleUnderline"/>
        </w:rPr>
        <w:t>be expressions of</w:t>
      </w:r>
      <w:r>
        <w:t xml:space="preserve"> this </w:t>
      </w:r>
      <w:r w:rsidRPr="00BD46BF">
        <w:rPr>
          <w:rStyle w:val="StyleUnderline"/>
        </w:rPr>
        <w:t>true</w:t>
      </w:r>
      <w:r>
        <w:t xml:space="preserve"> form of </w:t>
      </w:r>
      <w:r w:rsidRPr="00BD46BF">
        <w:rPr>
          <w:rStyle w:val="StyleUnderline"/>
        </w:rPr>
        <w:t>democracy</w:t>
      </w:r>
      <w:r>
        <w:t xml:space="preserve">: "The organization of these actions was meant to be a living illustration of what a truly democratic world might be like, from the festive puppets to the careful organization of affnity groups and spokescouncils, all operating without a leadership structure, always based on principles of consensus-based direct democ- racy." 42 The emphasis on consensus building is seen as a way of over- coming ideological differences and, hence, rendering them irrelevant.43 Consensus building "requires the ability to listen well enough to under- stand perspectives that are fundamentally different from one's own, and then try to find pragmatic common ground without attempting to con- vert one's interlocutors completely to one's own perspective. "44 </w:t>
      </w:r>
      <w:r w:rsidRPr="00BD46BF">
        <w:rPr>
          <w:rStyle w:val="StyleUnderline"/>
        </w:rPr>
        <w:t>Despite</w:t>
      </w:r>
      <w:r>
        <w:t xml:space="preserve"> </w:t>
      </w:r>
      <w:r w:rsidRPr="00BD46BF">
        <w:rPr>
          <w:rStyle w:val="StyleUnderline"/>
        </w:rPr>
        <w:t>the mainly left-leaning orientation of the new anarchism, its point is that</w:t>
      </w:r>
      <w:r>
        <w:rPr>
          <w:rStyle w:val="StyleUnderline"/>
        </w:rPr>
        <w:t xml:space="preserve"> </w:t>
      </w:r>
      <w:r w:rsidRPr="00BD46BF">
        <w:rPr>
          <w:rStyle w:val="StyleUnderline"/>
        </w:rPr>
        <w:t>political differences do not really matter</w:t>
      </w:r>
      <w:r>
        <w:t xml:space="preserve">. Much as the social scientific and analytic work of the intellectual is, by its nature, elitist and complicit with power, political ideologies are manufactured by divisive elites. The </w:t>
      </w:r>
      <w:r w:rsidRPr="00BD46BF">
        <w:rPr>
          <w:rStyle w:val="StyleUnderline"/>
        </w:rPr>
        <w:t>new anarchists</w:t>
      </w:r>
      <w:r>
        <w:t xml:space="preserve">, in effect, </w:t>
      </w:r>
      <w:r w:rsidRPr="00BD46BF">
        <w:rPr>
          <w:rStyle w:val="StyleUnderline"/>
        </w:rPr>
        <w:t>present themselves as beyond political</w:t>
      </w:r>
      <w:r>
        <w:rPr>
          <w:rStyle w:val="StyleUnderline"/>
        </w:rPr>
        <w:t xml:space="preserve"> </w:t>
      </w:r>
      <w:r w:rsidRPr="00BD46BF">
        <w:rPr>
          <w:rStyle w:val="StyleUnderline"/>
        </w:rPr>
        <w:t>differences</w:t>
      </w:r>
      <w:r>
        <w:t xml:space="preserve">. "This point is crucial because it is an essential complement of the other three characteristics I have discussed. </w:t>
      </w:r>
      <w:r w:rsidRPr="00BD46BF">
        <w:rPr>
          <w:rStyle w:val="StyleUnderline"/>
        </w:rPr>
        <w:t>It is the emotions and</w:t>
      </w:r>
      <w:r>
        <w:t xml:space="preserve"> </w:t>
      </w:r>
      <w:r w:rsidRPr="00BD46BF">
        <w:rPr>
          <w:rStyle w:val="StyleUnderline"/>
        </w:rPr>
        <w:t>feelings of the individuals that matter. As such, each has to be given an</w:t>
      </w:r>
      <w:r>
        <w:t xml:space="preserve"> </w:t>
      </w:r>
      <w:r w:rsidRPr="00BD46BF">
        <w:rPr>
          <w:rStyle w:val="StyleUnderline"/>
        </w:rPr>
        <w:t>equal hearing and their views are equally important</w:t>
      </w:r>
      <w:r>
        <w:t xml:space="preserve">. If the true nature of individuals is to cooperate, then political distinctions do not matter. If political distinctions are categories created by academics, utilizing them is a form of subjugation. It is taken for granted that all individuals have a shared and common commitment to some form of direct democracy. </w:t>
      </w:r>
      <w:r w:rsidRPr="00BD46BF">
        <w:rPr>
          <w:rStyle w:val="StyleUnderline"/>
        </w:rPr>
        <w:t>Political distinctions, as much as the state</w:t>
      </w:r>
      <w:r>
        <w:t xml:space="preserve">, the economy, representative democracy, and the academy, </w:t>
      </w:r>
      <w:r w:rsidRPr="00BD46BF">
        <w:rPr>
          <w:rStyle w:val="StyleUnderline"/>
        </w:rPr>
        <w:t>only serve to distort this purported fundamental commitment to direct, cooperative democracy</w:t>
      </w:r>
      <w:r>
        <w:t xml:space="preserve">. The Left— running the spectrum from welfare liberals to Communists—participates in the stifling of this democracy by participating in the creation of a hier- archical and bureaucratic society. "The reformist, cerebral Progressives in early twentieth-century American and, oddly enough, Lenin as well believed that objective scientific knowledge would allow the 'administra- don Of things' to largely replace politics." 45 While there is truth to the critique of technocratic society, </w:t>
      </w:r>
      <w:r w:rsidRPr="00BD46BF">
        <w:rPr>
          <w:rStyle w:val="StyleUnderline"/>
        </w:rPr>
        <w:t xml:space="preserve">this view becomes </w:t>
      </w:r>
      <w:r w:rsidRPr="005B46DB">
        <w:rPr>
          <w:rStyle w:val="Emphasis"/>
        </w:rPr>
        <w:t>overly</w:t>
      </w:r>
      <w:r w:rsidRPr="00BD46BF">
        <w:rPr>
          <w:rStyle w:val="StyleUnderline"/>
        </w:rPr>
        <w:t xml:space="preserve"> </w:t>
      </w:r>
      <w:r w:rsidRPr="005B46DB">
        <w:rPr>
          <w:rStyle w:val="Emphasis"/>
        </w:rPr>
        <w:t>simplistic</w:t>
      </w:r>
      <w:r w:rsidRPr="00BD46BF">
        <w:rPr>
          <w:rStyle w:val="StyleUnderline"/>
        </w:rPr>
        <w:t xml:space="preserve"> when</w:t>
      </w:r>
      <w:r>
        <w:t xml:space="preserve"> </w:t>
      </w:r>
      <w:r w:rsidRPr="00BD46BF">
        <w:rPr>
          <w:rStyle w:val="StyleUnderline"/>
        </w:rPr>
        <w:t>it divorces technocratic politics from the more nuanced question of who</w:t>
      </w:r>
      <w:r>
        <w:t xml:space="preserve"> </w:t>
      </w:r>
      <w:r w:rsidRPr="00BD46BF">
        <w:rPr>
          <w:rStyle w:val="StyleUnderline"/>
        </w:rPr>
        <w:t xml:space="preserve">is governing. </w:t>
      </w:r>
      <w:r w:rsidRPr="00BD46BF">
        <w:rPr>
          <w:rStyle w:val="Emphasis"/>
        </w:rPr>
        <w:t>There is a difference</w:t>
      </w:r>
      <w:r w:rsidRPr="00BD46BF">
        <w:rPr>
          <w:rStyle w:val="StyleUnderline"/>
        </w:rPr>
        <w:t xml:space="preserve"> between a right-wing technocracy and</w:t>
      </w:r>
      <w:r>
        <w:rPr>
          <w:rStyle w:val="StyleUnderline"/>
        </w:rPr>
        <w:t xml:space="preserve"> a left-wing o</w:t>
      </w:r>
      <w:r w:rsidRPr="00BD46BF">
        <w:rPr>
          <w:rStyle w:val="StyleUnderline"/>
        </w:rPr>
        <w:t>ne</w:t>
      </w:r>
      <w:r>
        <w:t xml:space="preserve">. </w:t>
      </w:r>
      <w:r w:rsidRPr="00BD46BF">
        <w:rPr>
          <w:rStyle w:val="StyleUnderline"/>
        </w:rPr>
        <w:t>They set different agendas and policies that affect the lives</w:t>
      </w:r>
      <w:r>
        <w:rPr>
          <w:rStyle w:val="StyleUnderline"/>
        </w:rPr>
        <w:t xml:space="preserve"> </w:t>
      </w:r>
      <w:r w:rsidRPr="00BD46BF">
        <w:rPr>
          <w:rStyle w:val="StyleUnderline"/>
        </w:rPr>
        <w:t xml:space="preserve">of citizens. These differences are </w:t>
      </w:r>
      <w:r w:rsidRPr="00BD46BF">
        <w:rPr>
          <w:rStyle w:val="Emphasis"/>
        </w:rPr>
        <w:t>glossed over</w:t>
      </w:r>
      <w:r>
        <w:t xml:space="preserve">. </w:t>
      </w:r>
      <w:r w:rsidRPr="00BD46BF">
        <w:rPr>
          <w:rStyle w:val="StyleUnderline"/>
        </w:rPr>
        <w:t>Given that the new anarchists pit themselves against all</w:t>
      </w:r>
      <w:r>
        <w:t xml:space="preserve"> forms of politi- cal </w:t>
      </w:r>
      <w:r w:rsidRPr="00BD46BF">
        <w:rPr>
          <w:rStyle w:val="StyleUnderline"/>
        </w:rPr>
        <w:t>institutions</w:t>
      </w:r>
      <w:r>
        <w:t xml:space="preserve"> regardless of the political ideologies that govern, </w:t>
      </w:r>
      <w:r w:rsidRPr="00BD46BF">
        <w:rPr>
          <w:rStyle w:val="StyleUnderline"/>
        </w:rPr>
        <w:t>they</w:t>
      </w:r>
      <w:r>
        <w:t xml:space="preserve"> can </w:t>
      </w:r>
      <w:r w:rsidRPr="00BD46BF">
        <w:rPr>
          <w:rStyle w:val="StyleUnderline"/>
        </w:rPr>
        <w:t>present themselves as beyond Left or Right</w:t>
      </w:r>
      <w:r>
        <w:t xml:space="preserve">. They are, to adopt a phrase from the historian of fascism Zeev Sternhell, "neither right nor left." 46 The influential Italian political theorist Noberto Bobbio asserted that </w:t>
      </w:r>
      <w:r w:rsidRPr="005B46DB">
        <w:rPr>
          <w:rStyle w:val="Emphasis"/>
        </w:rPr>
        <w:t>such</w:t>
      </w:r>
      <w:r>
        <w:t xml:space="preserve"> </w:t>
      </w:r>
      <w:r w:rsidRPr="005B46DB">
        <w:rPr>
          <w:rStyle w:val="Emphasis"/>
        </w:rPr>
        <w:t>distinctions matter</w:t>
      </w:r>
      <w:r>
        <w:t xml:space="preserve"> precisely </w:t>
      </w:r>
      <w:r w:rsidRPr="005B46DB">
        <w:rPr>
          <w:rStyle w:val="Emphasis"/>
        </w:rPr>
        <w:t>because of their real-world implications</w:t>
      </w:r>
      <w:r>
        <w:t xml:space="preserve">. But the </w:t>
      </w:r>
      <w:r w:rsidRPr="005B46DB">
        <w:rPr>
          <w:rStyle w:val="StyleUnderline"/>
        </w:rPr>
        <w:t>new anarchists write as though such distinctions are the creation of</w:t>
      </w:r>
      <w:r>
        <w:t xml:space="preserve"> </w:t>
      </w:r>
      <w:r w:rsidRPr="005B46DB">
        <w:rPr>
          <w:rStyle w:val="StyleUnderline"/>
        </w:rPr>
        <w:t>elites</w:t>
      </w:r>
      <w:r>
        <w:t xml:space="preserve">. Graeber asserts as much when he states, "The church of liberals is the university, where philosophers and 'radical' social theorists take the place of theologians." 47 Political ideologies are the creation of elites. These elites are disconnected from reality and serve their own interests. In this vein, the anonymous French radical group, the Invisible Committee, has stated, "The sphere of political representation has come to a close. From left to right, it's the same nothingness striking the pose of an emperor or a savior, the same sales assistants adjusting their discourse according to the findings of the latest surveys."" Parties are sectarian and close off the possibility of creating a new form of cooperative society. Speaking of different strains of Marxism, Graeber claims, "We see all the same sectar- ian habits: of reducing other positions into hostile caricatures so as to be able to plug them into some prefab set of categories, each representing a type of ideological error; of treating minor differences as if they were moral chasms." 49 Political theoretical positions are the enemy of the kind of democracy the new anarchists envision because democracy is about unity through consensus and not about the conflict between contending ideologies. </w:t>
      </w:r>
      <w:r w:rsidRPr="005B46DB">
        <w:rPr>
          <w:rStyle w:val="StyleUnderline"/>
        </w:rPr>
        <w:t>New anarchists write as though ideologies are irrelevant</w:t>
      </w:r>
      <w:r>
        <w:t xml:space="preserve"> to the lives of those who are not in the university or in positions of political or economic power. Whatever differences exist can be overcome through consensus-building. Part of why ideological differences cease to matter is because the new anarchists insist that a political and social rupture has occurred. "The very presence of the movements that Graeber and Sitrin continually reference is meant to emphasize that a new form of politics that forms a new kind of individual is on the rise. Certainly, they have an old pedigree insofar as Graeber identifies communities in Madagas- car and Sitrin and Dario Azzelini write, "Many of the 'new' practices wc describe . . . in fact have long histories, especially in Latin America."" Rather, what marks the "new" is the fact that such practices are purport- edly spreading across the globe. The "new" is now a global phenomenon. </w:t>
      </w:r>
      <w:r w:rsidRPr="005B46DB">
        <w:rPr>
          <w:rStyle w:val="StyleUnderline"/>
        </w:rPr>
        <w:t>The "new" kind of politics that the neo-anarchists write about is entirely</w:t>
      </w:r>
      <w:r>
        <w:rPr>
          <w:rStyle w:val="StyleUnderline"/>
        </w:rPr>
        <w:t xml:space="preserve"> </w:t>
      </w:r>
      <w:r w:rsidRPr="005B46DB">
        <w:rPr>
          <w:rStyle w:val="StyleUnderline"/>
        </w:rPr>
        <w:t>about conduct and not content. This is why Occupy did not</w:t>
      </w:r>
      <w:r>
        <w:t xml:space="preserve"> have to </w:t>
      </w:r>
      <w:r w:rsidRPr="005B46DB">
        <w:rPr>
          <w:rStyle w:val="StyleUnderline"/>
        </w:rPr>
        <w:t>make</w:t>
      </w:r>
      <w:r>
        <w:t xml:space="preserve"> any political </w:t>
      </w:r>
      <w:r w:rsidRPr="005B46DB">
        <w:rPr>
          <w:rStyle w:val="StyleUnderline"/>
        </w:rPr>
        <w:t>demands</w:t>
      </w:r>
      <w:r>
        <w:t xml:space="preserve"> on the state. </w:t>
      </w:r>
      <w:r w:rsidRPr="005B46DB">
        <w:rPr>
          <w:rStyle w:val="StyleUnderline"/>
        </w:rPr>
        <w:t>Purely by virtue of the fact that tents</w:t>
      </w:r>
      <w:r>
        <w:rPr>
          <w:rStyle w:val="StyleUnderline"/>
        </w:rPr>
        <w:t xml:space="preserve"> </w:t>
      </w:r>
      <w:r w:rsidRPr="005B46DB">
        <w:rPr>
          <w:rStyle w:val="StyleUnderline"/>
        </w:rPr>
        <w:t>were set up</w:t>
      </w:r>
      <w:r>
        <w:t xml:space="preserve"> in Zuccotti Park and elsewhere in the United States, </w:t>
      </w:r>
      <w:r w:rsidRPr="005B46DB">
        <w:rPr>
          <w:rStyle w:val="StyleUnderline"/>
        </w:rPr>
        <w:t>Occupy</w:t>
      </w:r>
      <w:r>
        <w:t xml:space="preserve"> </w:t>
      </w:r>
      <w:r w:rsidRPr="005B46DB">
        <w:rPr>
          <w:rStyle w:val="StyleUnderline"/>
        </w:rPr>
        <w:t>had its political legitimacy</w:t>
      </w:r>
      <w:r>
        <w:t xml:space="preserve">. "new" was a "new togetherness."51 </w:t>
      </w:r>
      <w:r w:rsidRPr="005B46DB">
        <w:rPr>
          <w:rStyle w:val="StyleUnderline"/>
        </w:rPr>
        <w:t>Legitimacy came entirely from the practice and not from any kind of con-</w:t>
      </w:r>
      <w:r>
        <w:rPr>
          <w:rStyle w:val="StyleUnderline"/>
        </w:rPr>
        <w:t xml:space="preserve"> </w:t>
      </w:r>
      <w:r w:rsidRPr="005B46DB">
        <w:rPr>
          <w:rStyle w:val="StyleUnderline"/>
        </w:rPr>
        <w:t>crete political motivations.</w:t>
      </w:r>
      <w:r>
        <w:t xml:space="preserve"> </w:t>
      </w:r>
      <w:r w:rsidRPr="005B46DB">
        <w:rPr>
          <w:rStyle w:val="StyleUnderline"/>
        </w:rPr>
        <w:t>Emphasis on practice and conduct is</w:t>
      </w:r>
      <w:r>
        <w:t xml:space="preserve">, in part, </w:t>
      </w:r>
      <w:r w:rsidRPr="005B46DB">
        <w:rPr>
          <w:rStyle w:val="StyleUnderline"/>
        </w:rPr>
        <w:t>what shields neo-</w:t>
      </w:r>
      <w:r>
        <w:rPr>
          <w:rStyle w:val="StyleUnderline"/>
        </w:rPr>
        <w:t xml:space="preserve"> </w:t>
      </w:r>
      <w:r w:rsidRPr="005B46DB">
        <w:rPr>
          <w:rStyle w:val="StyleUnderline"/>
        </w:rPr>
        <w:t>anarchism from having to articulate political positions</w:t>
      </w:r>
      <w:r>
        <w:t xml:space="preserve">. Establishing political positions poses the threat of alienating supporters, but, for the neo-anarchist, what is worse is that it seems to bestowoOne set of politi- cal positions, desires, or aims with greater authority than others. This means buying into the traditional way of doing politics in which distinc- tions between ideologies matter. Writing of Occupy's slogan, "We are the 99%," Jodi Dean argues that it "erases the multiplicity of individuated, partial, and divided interests that fragment and weaken the people as the rest of us."52 Neo-anarchism is beyond the divisions fomented by politi- cal interests. The conflict of interests is manufactured by representative democracy. </w:t>
      </w:r>
      <w:r w:rsidRPr="005B46DB">
        <w:rPr>
          <w:rStyle w:val="StyleUnderline"/>
        </w:rPr>
        <w:t>For the neo-anarchists, the enemy is structure</w:t>
      </w:r>
      <w:r>
        <w:t xml:space="preserve">. Structure creates divi- siveness. state and capital are not opposed because they are expres- sions Of political interests, whether based on ideology or class, but because they are structures in themselves. Something beyond structure has to be established and this is what the neo-anarchists mean when they rely on vague conceptions of "newness." The "new" is a rupture with the past way of doing politics as the representative democracy of elites. It promises to do away with political difference. At the same time, neo-anarchists, like Scott, talk about the way the state homogenizes individuals. So, the "new" has the dual task of abolishing sectarian differences as well as individ- ual and cultural homogenization. Both are the consequence of political structure. Both are the consequences of representative democracy. Neo- anarchism, therefore, cannot reconcile its tendencies to look forward to some postideological future as well as look backward to forms of political organization that evade the modern institution of the state and represen- tative democracy. </w:t>
      </w:r>
      <w:r w:rsidRPr="005B46DB">
        <w:rPr>
          <w:rStyle w:val="StyleUnderline"/>
        </w:rPr>
        <w:t>It simultaneously promises freedom through consensus</w:t>
      </w:r>
      <w:r>
        <w:rPr>
          <w:rStyle w:val="StyleUnderline"/>
        </w:rPr>
        <w:t xml:space="preserve"> </w:t>
      </w:r>
      <w:r w:rsidRPr="005B46DB">
        <w:rPr>
          <w:rStyle w:val="StyleUnderline"/>
        </w:rPr>
        <w:t>and through uncompromising individualism. The purported solution</w:t>
      </w:r>
      <w:r>
        <w:t xml:space="preserve"> to </w:t>
      </w:r>
      <w:r w:rsidRPr="005B46DB">
        <w:t>resolving this contradiction is a new society that does away with conten-</w:t>
      </w:r>
      <w:r>
        <w:t xml:space="preserve"> </w:t>
      </w:r>
      <w:r w:rsidRPr="005B46DB">
        <w:t xml:space="preserve">tious democracy. In place of the old contentious democracy, there </w:t>
      </w:r>
      <w:r w:rsidRPr="005B46DB">
        <w:rPr>
          <w:rStyle w:val="StyleUnderline"/>
        </w:rPr>
        <w:t>is the</w:t>
      </w:r>
      <w:r>
        <w:rPr>
          <w:rStyle w:val="StyleUnderline"/>
        </w:rPr>
        <w:t xml:space="preserve"> </w:t>
      </w:r>
      <w:r w:rsidRPr="005B46DB">
        <w:rPr>
          <w:rStyle w:val="StyleUnderline"/>
        </w:rPr>
        <w:t>utopian promise of democracy through consensus</w:t>
      </w:r>
      <w:r>
        <w:t xml:space="preserve">, reconciliation, and unity, </w:t>
      </w:r>
      <w:r w:rsidRPr="005B46DB">
        <w:rPr>
          <w:rStyle w:val="StyleUnderline"/>
        </w:rPr>
        <w:t>which</w:t>
      </w:r>
      <w:r>
        <w:t xml:space="preserve">, at the same time, </w:t>
      </w:r>
      <w:r w:rsidRPr="005B46DB">
        <w:rPr>
          <w:rStyle w:val="StyleUnderline"/>
        </w:rPr>
        <w:t>affirms a role for unsullied self-expression</w:t>
      </w:r>
      <w:r>
        <w:rPr>
          <w:rStyle w:val="StyleUnderline"/>
        </w:rPr>
        <w:t xml:space="preserve"> </w:t>
      </w:r>
      <w:r w:rsidRPr="005B46DB">
        <w:rPr>
          <w:rStyle w:val="StyleUnderline"/>
        </w:rPr>
        <w:t>and emotion in political discourse</w:t>
      </w:r>
      <w:r>
        <w:t>.</w:t>
      </w:r>
    </w:p>
    <w:p w14:paraId="077F7552" w14:textId="77777777" w:rsidR="0035736A" w:rsidRDefault="0035736A" w:rsidP="0035736A">
      <w:pPr>
        <w:pStyle w:val="Heading3"/>
      </w:pPr>
      <w:r>
        <w:t>Link – post-structural anti-state theories</w:t>
      </w:r>
    </w:p>
    <w:p w14:paraId="3FC48DA0" w14:textId="77777777" w:rsidR="0035736A" w:rsidRDefault="0035736A" w:rsidP="0035736A">
      <w:pPr>
        <w:pStyle w:val="Heading4"/>
      </w:pPr>
      <w:r>
        <w:t>Post-structural theorizing precludes a positive vision for state-centered liberation</w:t>
      </w:r>
    </w:p>
    <w:p w14:paraId="727A0DDC" w14:textId="77777777" w:rsidR="0035736A" w:rsidRDefault="0035736A" w:rsidP="0035736A">
      <w:r w:rsidRPr="005D6913">
        <w:rPr>
          <w:rStyle w:val="Style13ptBold"/>
        </w:rPr>
        <w:t>Sanbonmatsu 15</w:t>
      </w:r>
      <w:r>
        <w:t xml:space="preserve"> – PhD, Associate Professor of Philosophy at Worcester Polytechnic Institute</w:t>
      </w:r>
    </w:p>
    <w:p w14:paraId="4F72AFDA" w14:textId="77777777" w:rsidR="0035736A" w:rsidRPr="00AF05DE" w:rsidRDefault="0035736A" w:rsidP="0035736A">
      <w:r>
        <w:t>(John, “Radical Intellectuals and the Subversion of Progressive Politics,” p. 59-61)</w:t>
      </w:r>
    </w:p>
    <w:p w14:paraId="7DD10CA4" w14:textId="77777777" w:rsidR="0035736A" w:rsidRDefault="0035736A" w:rsidP="0035736A">
      <w:r>
        <w:t xml:space="preserve">All this said, it would be a mistake to hold that no </w:t>
      </w:r>
      <w:r w:rsidRPr="00A62A57">
        <w:rPr>
          <w:rStyle w:val="StyleUnderline"/>
          <w:highlight w:val="cyan"/>
        </w:rPr>
        <w:t>post-structuralist</w:t>
      </w:r>
      <w:r>
        <w:t xml:space="preserve"> has ever contributed anything valuable to the history Of ideas. Our think- ing has been improved by Foucault's insights into disciplinary appara- tuses and the epistemic preconditions for knowledge in the humanities, by Lyotard's prescient depiction of the postmodern condition of knowl- edge, and by the late Derrida critique of human violence against other animals. Yet such </w:t>
      </w:r>
      <w:r w:rsidRPr="00A62A57">
        <w:rPr>
          <w:rStyle w:val="StyleUnderline"/>
          <w:highlight w:val="cyan"/>
        </w:rPr>
        <w:t>contributions</w:t>
      </w:r>
      <w:r w:rsidRPr="00400089">
        <w:rPr>
          <w:rStyle w:val="StyleUnderline"/>
        </w:rPr>
        <w:t>, taken as a whole, have been quite modest</w:t>
      </w:r>
      <w:r>
        <w:t xml:space="preserve">. Moreover, they have come to us almost exclusively from "first wave" of post-structuralist thinkers, not their subsequent, mediocre </w:t>
      </w:r>
      <w:r w:rsidRPr="00400089">
        <w:rPr>
          <w:rStyle w:val="StyleUnderline"/>
        </w:rPr>
        <w:t>epigones</w:t>
      </w:r>
      <w:r>
        <w:t xml:space="preserve">. The latter </w:t>
      </w:r>
      <w:r w:rsidRPr="00A62A57">
        <w:rPr>
          <w:rStyle w:val="StyleUnderline"/>
          <w:highlight w:val="cyan"/>
        </w:rPr>
        <w:t>have for years "playfully" maligned truth</w:t>
      </w:r>
      <w:r>
        <w:t xml:space="preserve">, all the while sol- emnly </w:t>
      </w:r>
      <w:r w:rsidRPr="00A62A57">
        <w:rPr>
          <w:rStyle w:val="StyleUnderline"/>
          <w:highlight w:val="cyan"/>
        </w:rPr>
        <w:t>discussing</w:t>
      </w:r>
      <w:r>
        <w:t xml:space="preserve"> such </w:t>
      </w:r>
      <w:r w:rsidRPr="00A62A57">
        <w:rPr>
          <w:rStyle w:val="StyleUnderline"/>
          <w:highlight w:val="cyan"/>
        </w:rPr>
        <w:t>weightless metaphysical conceits</w:t>
      </w:r>
      <w:r w:rsidRPr="00400089">
        <w:rPr>
          <w:rStyle w:val="StyleUnderline"/>
        </w:rPr>
        <w:t xml:space="preserve"> as</w:t>
      </w:r>
      <w:r>
        <w:t xml:space="preserve"> the Multitude, </w:t>
      </w:r>
      <w:r w:rsidRPr="00400089">
        <w:rPr>
          <w:rStyle w:val="StyleUnderline"/>
        </w:rPr>
        <w:t>phallologocentrism, diffrance, cyborgs, rhizomes, "the lack,"</w:t>
      </w:r>
      <w:r>
        <w:t xml:space="preserve"> etc.—the contemporary theorist's version of ectoplasm and ether. Undoubtedly, </w:t>
      </w:r>
      <w:r w:rsidRPr="00400089">
        <w:rPr>
          <w:rStyle w:val="StyleUnderline"/>
        </w:rPr>
        <w:t>post-structuralist theorists have craved</w:t>
      </w:r>
      <w:r>
        <w:t xml:space="preserve"> connection and a sense of </w:t>
      </w:r>
      <w:r w:rsidRPr="00400089">
        <w:rPr>
          <w:rStyle w:val="StyleUnderline"/>
        </w:rPr>
        <w:t>rele</w:t>
      </w:r>
      <w:r>
        <w:t xml:space="preserve">- </w:t>
      </w:r>
      <w:r w:rsidRPr="00400089">
        <w:rPr>
          <w:rStyle w:val="StyleUnderline"/>
        </w:rPr>
        <w:t xml:space="preserve">vance. They </w:t>
      </w:r>
      <w:r>
        <w:t xml:space="preserve">too </w:t>
      </w:r>
      <w:r w:rsidRPr="00400089">
        <w:rPr>
          <w:rStyle w:val="StyleUnderline"/>
        </w:rPr>
        <w:t>have wanted to "make a difference</w:t>
      </w:r>
      <w:r>
        <w:t xml:space="preserve">" in a world where paths to effectual political and social struggle have been occluded or blocked. </w:t>
      </w:r>
      <w:r w:rsidRPr="00400089">
        <w:rPr>
          <w:rStyle w:val="StyleUnderline"/>
        </w:rPr>
        <w:t>Alas, when it has come to helping the Left develop a more effectual praxis,</w:t>
      </w:r>
      <w:r>
        <w:rPr>
          <w:rStyle w:val="StyleUnderline"/>
        </w:rPr>
        <w:t xml:space="preserve"> </w:t>
      </w:r>
      <w:r w:rsidRPr="00A62A57">
        <w:rPr>
          <w:rStyle w:val="StyleUnderline"/>
          <w:highlight w:val="cyan"/>
        </w:rPr>
        <w:t xml:space="preserve">their doctrine has been </w:t>
      </w:r>
      <w:r w:rsidRPr="00A62A57">
        <w:rPr>
          <w:rStyle w:val="Emphasis"/>
          <w:highlight w:val="cyan"/>
        </w:rPr>
        <w:t>abysmally unhelpful</w:t>
      </w:r>
      <w:r>
        <w:t>—</w:t>
      </w:r>
      <w:r w:rsidRPr="00A62A57">
        <w:rPr>
          <w:rStyle w:val="StyleUnderline"/>
          <w:highlight w:val="cyan"/>
        </w:rPr>
        <w:t>maddeningly vague where it ought to be most explicit</w:t>
      </w:r>
      <w:r>
        <w:t>—</w:t>
      </w:r>
      <w:r w:rsidRPr="00400089">
        <w:rPr>
          <w:rStyle w:val="StyleUnderline"/>
        </w:rPr>
        <w:t xml:space="preserve">e.g., </w:t>
      </w:r>
      <w:r w:rsidRPr="00A62A57">
        <w:rPr>
          <w:rStyle w:val="StyleUnderline"/>
          <w:highlight w:val="cyan"/>
        </w:rPr>
        <w:t>on the matter of</w:t>
      </w:r>
      <w:r>
        <w:t xml:space="preserve"> ethical values </w:t>
      </w:r>
      <w:r w:rsidRPr="00FF54F8">
        <w:t xml:space="preserve">and </w:t>
      </w:r>
      <w:r w:rsidRPr="00A62A57">
        <w:rPr>
          <w:rStyle w:val="StyleUnderline"/>
          <w:highlight w:val="cyan"/>
        </w:rPr>
        <w:t>strategic goals</w:t>
      </w:r>
      <w:r>
        <w:t xml:space="preserve"> 91—</w:t>
      </w:r>
      <w:r w:rsidRPr="00400089">
        <w:rPr>
          <w:rStyle w:val="StyleUnderline"/>
        </w:rPr>
        <w:t>and exasperatingly proscriptive and confining</w:t>
      </w:r>
      <w:r>
        <w:t xml:space="preserve"> where it should be most open-ended—</w:t>
      </w:r>
      <w:r w:rsidRPr="00400089">
        <w:rPr>
          <w:rStyle w:val="StyleUnderline"/>
        </w:rPr>
        <w:t>e.g.,</w:t>
      </w:r>
      <w:r>
        <w:t xml:space="preserve"> on concrete matters of praxis, where </w:t>
      </w:r>
      <w:r w:rsidRPr="00400089">
        <w:rPr>
          <w:rStyle w:val="StyleUnderline"/>
        </w:rPr>
        <w:t>perpetually warns us away from organizational and ideological unity in</w:t>
      </w:r>
      <w:r>
        <w:rPr>
          <w:rStyle w:val="StyleUnderline"/>
        </w:rPr>
        <w:t xml:space="preserve"> </w:t>
      </w:r>
      <w:r w:rsidRPr="00400089">
        <w:rPr>
          <w:rStyle w:val="StyleUnderline"/>
        </w:rPr>
        <w:t>favor of dispersion and anti-strategicism</w:t>
      </w:r>
      <w:r>
        <w:t xml:space="preserve">—regardless of historical context of need. </w:t>
      </w:r>
      <w:r w:rsidRPr="00400089">
        <w:rPr>
          <w:rStyle w:val="StyleUnderline"/>
        </w:rPr>
        <w:t>In the face of the vast social, ecological, and political problems of</w:t>
      </w:r>
      <w:r>
        <w:rPr>
          <w:rStyle w:val="StyleUnderline"/>
        </w:rPr>
        <w:t xml:space="preserve"> </w:t>
      </w:r>
      <w:r w:rsidRPr="00400089">
        <w:rPr>
          <w:rStyle w:val="StyleUnderline"/>
        </w:rPr>
        <w:t xml:space="preserve">day, </w:t>
      </w:r>
      <w:r w:rsidRPr="00A62A57">
        <w:rPr>
          <w:rStyle w:val="StyleUnderline"/>
          <w:highlight w:val="cyan"/>
        </w:rPr>
        <w:t xml:space="preserve">postmodernism </w:t>
      </w:r>
      <w:r w:rsidRPr="00A62A57">
        <w:rPr>
          <w:rStyle w:val="Emphasis"/>
          <w:highlight w:val="cyan"/>
        </w:rPr>
        <w:t>has virtually nothing of interest to say</w:t>
      </w:r>
      <w:r>
        <w:t xml:space="preserve">. And here, our the doctrine truly does distinguish itself: </w:t>
      </w:r>
      <w:r w:rsidRPr="00A62A57">
        <w:rPr>
          <w:rStyle w:val="StyleUnderline"/>
          <w:highlight w:val="cyan"/>
        </w:rPr>
        <w:t>for unlike every other political ideology</w:t>
      </w:r>
      <w:r w:rsidRPr="00400089">
        <w:rPr>
          <w:rStyle w:val="StyleUnderline"/>
        </w:rPr>
        <w:t xml:space="preserve"> of the modern era, </w:t>
      </w:r>
      <w:r w:rsidRPr="00A62A57">
        <w:rPr>
          <w:rStyle w:val="StyleUnderline"/>
          <w:highlight w:val="cyan"/>
        </w:rPr>
        <w:t xml:space="preserve">post-structuralism offers a </w:t>
      </w:r>
      <w:r w:rsidRPr="00A62A57">
        <w:rPr>
          <w:rStyle w:val="Emphasis"/>
          <w:highlight w:val="cyan"/>
        </w:rPr>
        <w:t>coherent theory</w:t>
      </w:r>
      <w:r w:rsidRPr="00A62A57">
        <w:rPr>
          <w:rStyle w:val="StyleUnderline"/>
          <w:highlight w:val="cyan"/>
        </w:rPr>
        <w:t xml:space="preserve"> </w:t>
      </w:r>
      <w:r w:rsidRPr="00A62A57">
        <w:rPr>
          <w:rStyle w:val="Emphasis"/>
          <w:highlight w:val="cyan"/>
        </w:rPr>
        <w:t>neither of civil society nor of the state</w:t>
      </w:r>
      <w:r w:rsidRPr="00A62A57">
        <w:rPr>
          <w:highlight w:val="cyan"/>
        </w:rPr>
        <w:t>.</w:t>
      </w:r>
      <w:r>
        <w:t xml:space="preserve"> The crisis of Marxist socialism after the end of the Cold War, coupled with the broad decline of left social movements in the same period, left a gaping hole in theories of praxis, one that post-structuralists were happy to fill. Confronted with the waning of the socialist tradition and work- ers' movements, on the one hand, and the rise of the political right and religious fundamentalism on the other, a generation of younger leftists understandably sought solace in theories that had at least the appearance of the new. In retrospect, though, </w:t>
      </w:r>
      <w:r w:rsidRPr="00400089">
        <w:rPr>
          <w:rStyle w:val="StyleUnderline"/>
        </w:rPr>
        <w:t>post-structuralism may have been a</w:t>
      </w:r>
      <w:r>
        <w:rPr>
          <w:rStyle w:val="StyleUnderline"/>
        </w:rPr>
        <w:t xml:space="preserve"> </w:t>
      </w:r>
      <w:r w:rsidRPr="00400089">
        <w:rPr>
          <w:rStyle w:val="StyleUnderline"/>
        </w:rPr>
        <w:t>form of collective psychic and affective flight from</w:t>
      </w:r>
      <w:r>
        <w:t xml:space="preserve"> the </w:t>
      </w:r>
      <w:r w:rsidRPr="00400089">
        <w:rPr>
          <w:rStyle w:val="StyleUnderline"/>
        </w:rPr>
        <w:t>despair and anxiety</w:t>
      </w:r>
      <w:r>
        <w:t xml:space="preserve"> and denial generated by the loss of the dream of 1968. As Isaac Balbus observes: "Both the longing for (an idealized version of) what has been lost and the (seemingly) sober message that nothing valuable was ever really lost ward off the sorrow—and the guilt—that would inevitably accompany a fully embodied awareness Of the magnitude Of our loss. Both serve, in other words, to defend against the deeply difficult but absolutely indispensable task of mourning (what we used to call) the Movement." </w:t>
      </w:r>
      <w:r w:rsidRPr="00400089">
        <w:t>According to Balbus, then, "the atrophy of our imagination is a symptom</w:t>
      </w:r>
      <w:r>
        <w:t xml:space="preserve"> of our political depression. "92 If Balbus is right, then </w:t>
      </w:r>
      <w:r w:rsidRPr="00A62A57">
        <w:rPr>
          <w:rStyle w:val="StyleUnderline"/>
          <w:highlight w:val="cyan"/>
        </w:rPr>
        <w:t>postmodernism can perhaps be seen as a maladaptive response by critical intellectuals to</w:t>
      </w:r>
      <w:r>
        <w:t xml:space="preserve"> their </w:t>
      </w:r>
      <w:r w:rsidRPr="00A62A57">
        <w:rPr>
          <w:rStyle w:val="StyleUnderline"/>
          <w:highlight w:val="cyan"/>
        </w:rPr>
        <w:t>political obsolescence</w:t>
      </w:r>
      <w:r>
        <w:t>—an expression of what Herbert Marcuse termed "repressive desublimation," or the release of instincts that, in another con- text, would be life-affirming, but in a context of pervasive domination become socially destructive</w:t>
      </w:r>
      <w:r w:rsidRPr="00A62A57">
        <w:rPr>
          <w:highlight w:val="cyan"/>
        </w:rPr>
        <w:t xml:space="preserve">. </w:t>
      </w:r>
      <w:r w:rsidRPr="00A62A57">
        <w:rPr>
          <w:rStyle w:val="StyleUnderline"/>
          <w:highlight w:val="cyan"/>
        </w:rPr>
        <w:t>If Marxists</w:t>
      </w:r>
      <w:r>
        <w:t xml:space="preserve"> in the nineteenth and twentieth centuries </w:t>
      </w:r>
      <w:r w:rsidRPr="00A62A57">
        <w:rPr>
          <w:rStyle w:val="StyleUnderline"/>
          <w:highlight w:val="cyan"/>
        </w:rPr>
        <w:t>were overly con- fident about the power of thought</w:t>
      </w:r>
      <w:r>
        <w:t xml:space="preserve"> to arrive at mastery of the totality— and they often were—</w:t>
      </w:r>
      <w:r w:rsidRPr="00A62A57">
        <w:rPr>
          <w:rStyle w:val="StyleUnderline"/>
          <w:highlight w:val="cyan"/>
        </w:rPr>
        <w:t>the present generation of theorists committed the opposite mistake</w:t>
      </w:r>
      <w:r w:rsidRPr="00400089">
        <w:rPr>
          <w:rStyle w:val="StyleUnderline"/>
        </w:rPr>
        <w:t xml:space="preserve">, </w:t>
      </w:r>
      <w:r w:rsidRPr="00A62A57">
        <w:rPr>
          <w:rStyle w:val="StyleUnderline"/>
          <w:highlight w:val="cyan"/>
        </w:rPr>
        <w:t>stripping critical thought of its ability to know the world</w:t>
      </w:r>
      <w:r w:rsidRPr="00400089">
        <w:rPr>
          <w:rStyle w:val="StyleUnderline"/>
        </w:rPr>
        <w:t>. Postmodernism is a doctrine at war with intelligibility. Conceptual</w:t>
      </w:r>
      <w:r>
        <w:rPr>
          <w:rStyle w:val="StyleUnderline"/>
        </w:rPr>
        <w:t xml:space="preserve"> </w:t>
      </w:r>
      <w:r w:rsidRPr="00400089">
        <w:rPr>
          <w:rStyle w:val="StyleUnderline"/>
        </w:rPr>
        <w:t>confusion is both its message and its method</w:t>
      </w:r>
      <w:r>
        <w:t xml:space="preserve">. Knowing and not-knowing, liberation and oppression, truth and untruth—such elementary and cru- cial distinctions are treated as naive constructs by the post-structuralist. In place of intelligibility, </w:t>
      </w:r>
      <w:r w:rsidRPr="00400089">
        <w:rPr>
          <w:rStyle w:val="StyleUnderline"/>
        </w:rPr>
        <w:t>postmodernists celebrate cognitive confusion</w:t>
      </w:r>
      <w:r>
        <w:t xml:space="preserve">, "paralogy," </w:t>
      </w:r>
      <w:r w:rsidRPr="00400089">
        <w:rPr>
          <w:rStyle w:val="StyleUnderline"/>
        </w:rPr>
        <w:t>and an aesthetics of fragmentation," seeking to muddy rather</w:t>
      </w:r>
      <w:r>
        <w:rPr>
          <w:rStyle w:val="StyleUnderline"/>
        </w:rPr>
        <w:t xml:space="preserve"> than clarify</w:t>
      </w:r>
      <w:r w:rsidRPr="00400089">
        <w:rPr>
          <w:rStyle w:val="StyleUnderline"/>
        </w:rPr>
        <w:t xml:space="preserve"> history</w:t>
      </w:r>
      <w:r>
        <w:t>.94 Like the cruder Marxism that post-structuralism in fact developed in reaction against—but also, in part, arose out of—</w:t>
      </w:r>
      <w:r w:rsidRPr="00A62A57">
        <w:rPr>
          <w:rStyle w:val="StyleUnderline"/>
          <w:highlight w:val="cyan"/>
        </w:rPr>
        <w:t>its doctrines have reduced complex social and historical problems to a cat- echism of</w:t>
      </w:r>
      <w:r>
        <w:t xml:space="preserve"> predigested formulas, mechanistic banalities, and unexamined and frequently </w:t>
      </w:r>
      <w:r w:rsidRPr="00A62A57">
        <w:rPr>
          <w:rStyle w:val="StyleUnderline"/>
          <w:highlight w:val="cyan"/>
        </w:rPr>
        <w:t>tautological propositions concerning the nature of society, power, and the subject</w:t>
      </w:r>
      <w:r w:rsidRPr="00A62A57">
        <w:rPr>
          <w:highlight w:val="cyan"/>
        </w:rPr>
        <w:t>.</w:t>
      </w:r>
      <w:r>
        <w:t xml:space="preserve"> But theory is on the contrary at its best when it serves as a paradigm of knowing, in the Kuhnian sense of a perceptual framework providing the scientist or observer with a means to discern patterns of meaning or order amid the chaos. As Kuhn argued, "Neither scientists nor laymen learn to see the world piece-meal or item by item ... Rather both scientists and laymen sort out whole areas together from the flux of experience."" What paradigmatic theories do, then, is to provide the engaged observer with a means for discriminating between useful and unuseful data. As Antonio Gramsci wrote in his prison notebooks: Reality is teeming with the most bizarre coincidences, and it is the theo- retician's task to find in this bizarreness new evidence for his theory, to "translate" the elements of historical life into theoretical language, but not vice versa, making reality conform to an abstract schema. (Leonardo knew how to discover number in all the manifestations of cosmic life, even when the eyes of the ignorant saw only change and disorder.)96 In Gramsci's view, then, the proper role of the "critical" intellectual, the revolutionary, is to discern patterns of significance in history and culture, to identifr more or less promising lines of action, and to build the basis for an alternative form of popular consent. Effective political knowl- edge must be rooted in perception of the totality or Gestalt of historical probabilities—in the complex interplay of economic and cultural factors, class interests, and human passion and will, through time. Only by inquir- ing closely into the empirical determinations of power, are we also able to perceive active historical possibilities—lines of force, strategic openings and opportunities, and areas of contradiction in the system. It is not a question o four being able to predict the future "scientifically," but ofcom- prehending as best we can the subtle combination of forces that structure the field of meaning and give rise to social phenomena. It is meanwhile the normative commitments of the critical intellectual—the subjective will to know the world in order to change it—that enable this way of seeing. </w:t>
      </w:r>
      <w:r w:rsidRPr="00A62A57">
        <w:rPr>
          <w:rStyle w:val="StyleUnderline"/>
          <w:highlight w:val="cyan"/>
        </w:rPr>
        <w:t>It is this ability to see the world properly</w:t>
      </w:r>
      <w:r w:rsidRPr="00400089">
        <w:rPr>
          <w:rStyle w:val="StyleUnderline"/>
        </w:rPr>
        <w:t>, in order to transform it,</w:t>
      </w:r>
      <w:r>
        <w:rPr>
          <w:rStyle w:val="StyleUnderline"/>
        </w:rPr>
        <w:t xml:space="preserve"> </w:t>
      </w:r>
      <w:r w:rsidRPr="00A62A57">
        <w:rPr>
          <w:rStyle w:val="StyleUnderline"/>
          <w:highlight w:val="cyan"/>
        </w:rPr>
        <w:t xml:space="preserve">that post-structuralism has </w:t>
      </w:r>
      <w:r w:rsidRPr="00A62A57">
        <w:rPr>
          <w:rStyle w:val="Emphasis"/>
          <w:highlight w:val="cyan"/>
        </w:rPr>
        <w:t>stripped</w:t>
      </w:r>
      <w:r w:rsidRPr="00A62A57">
        <w:rPr>
          <w:rStyle w:val="StyleUnderline"/>
          <w:highlight w:val="cyan"/>
        </w:rPr>
        <w:t xml:space="preserve"> us of. What we need</w:t>
      </w:r>
      <w:r>
        <w:t xml:space="preserve">, and </w:t>
      </w:r>
      <w:r w:rsidRPr="00400089">
        <w:rPr>
          <w:rStyle w:val="StyleUnderline"/>
        </w:rPr>
        <w:t>urgently</w:t>
      </w:r>
      <w:r>
        <w:t xml:space="preserve">, </w:t>
      </w:r>
      <w:r w:rsidRPr="00A62A57">
        <w:rPr>
          <w:rStyle w:val="StyleUnderline"/>
          <w:highlight w:val="cyan"/>
        </w:rPr>
        <w:t xml:space="preserve">is </w:t>
      </w:r>
      <w:r w:rsidRPr="00A62A57">
        <w:rPr>
          <w:rStyle w:val="Emphasis"/>
          <w:highlight w:val="cyan"/>
        </w:rPr>
        <w:t>not merely a repudiation</w:t>
      </w:r>
      <w:r w:rsidRPr="00A62A57">
        <w:rPr>
          <w:rStyle w:val="StyleUnderline"/>
          <w:highlight w:val="cyan"/>
        </w:rPr>
        <w:t xml:space="preserve"> of the post-structuralist canon, but a </w:t>
      </w:r>
      <w:r w:rsidRPr="00A62A57">
        <w:rPr>
          <w:rStyle w:val="Emphasis"/>
          <w:highlight w:val="cyan"/>
        </w:rPr>
        <w:t>bold new theoretical project</w:t>
      </w:r>
      <w:r w:rsidRPr="00A62A57">
        <w:rPr>
          <w:rStyle w:val="StyleUnderline"/>
          <w:highlight w:val="cyan"/>
        </w:rPr>
        <w:t xml:space="preserve">—a paradigmatic </w:t>
      </w:r>
      <w:r w:rsidRPr="00A62A57">
        <w:rPr>
          <w:rStyle w:val="Emphasis"/>
          <w:highlight w:val="cyan"/>
        </w:rPr>
        <w:t>theory of action</w:t>
      </w:r>
      <w:r w:rsidRPr="00A62A57">
        <w:rPr>
          <w:rStyle w:val="StyleUnderline"/>
          <w:highlight w:val="cyan"/>
        </w:rPr>
        <w:t xml:space="preserve"> t</w:t>
      </w:r>
      <w:r w:rsidRPr="00400089">
        <w:rPr>
          <w:rStyle w:val="StyleUnderline"/>
        </w:rPr>
        <w:t>hat yokes materi-</w:t>
      </w:r>
      <w:r>
        <w:rPr>
          <w:rStyle w:val="StyleUnderline"/>
        </w:rPr>
        <w:t xml:space="preserve"> </w:t>
      </w:r>
      <w:r w:rsidRPr="00400089">
        <w:rPr>
          <w:rStyle w:val="StyleUnderline"/>
        </w:rPr>
        <w:t>alist analysis to an unabashedly moral, utopian, ecological vision. Such</w:t>
      </w:r>
      <w:r>
        <w:rPr>
          <w:rStyle w:val="StyleUnderline"/>
        </w:rPr>
        <w:t xml:space="preserve"> </w:t>
      </w:r>
      <w:r w:rsidRPr="00400089">
        <w:rPr>
          <w:rStyle w:val="StyleUnderline"/>
        </w:rPr>
        <w:t>a project, closely interwoven with practice, would</w:t>
      </w:r>
      <w:r>
        <w:t xml:space="preserve"> both take up and go well beyond the lost thread of Marxist—humanist and socialist—feminist thought. 'The work of our combined intellects must be to map the totality of oppression and liberation—not by seeking the Holy Grail Of a sci- entific theory of everything, but by </w:t>
      </w:r>
      <w:r w:rsidRPr="00400089">
        <w:rPr>
          <w:rStyle w:val="StyleUnderline"/>
        </w:rPr>
        <w:t>establish</w:t>
      </w:r>
      <w:r>
        <w:t xml:space="preserve">ing </w:t>
      </w:r>
      <w:r w:rsidRPr="00400089">
        <w:rPr>
          <w:rStyle w:val="StyleUnderline"/>
        </w:rPr>
        <w:t>an ethical horizon for</w:t>
      </w:r>
      <w:r>
        <w:rPr>
          <w:rStyle w:val="StyleUnderline"/>
        </w:rPr>
        <w:t xml:space="preserve"> </w:t>
      </w:r>
      <w:r w:rsidRPr="00400089">
        <w:rPr>
          <w:rStyle w:val="StyleUnderline"/>
        </w:rPr>
        <w:t>liberatory practice as such. Only by returning</w:t>
      </w:r>
      <w:r>
        <w:t xml:space="preserve">, in this way, </w:t>
      </w:r>
      <w:r w:rsidRPr="00400089">
        <w:rPr>
          <w:rStyle w:val="StyleUnderline"/>
        </w:rPr>
        <w:t>to holism in</w:t>
      </w:r>
      <w:r>
        <w:rPr>
          <w:rStyle w:val="StyleUnderline"/>
        </w:rPr>
        <w:t xml:space="preserve"> </w:t>
      </w:r>
      <w:r w:rsidRPr="00400089">
        <w:rPr>
          <w:rStyle w:val="StyleUnderline"/>
        </w:rPr>
        <w:t>theory and practice might we begin to undo the terrible damage inflicted</w:t>
      </w:r>
      <w:r>
        <w:rPr>
          <w:rStyle w:val="StyleUnderline"/>
        </w:rPr>
        <w:t xml:space="preserve"> </w:t>
      </w:r>
      <w:r w:rsidRPr="00400089">
        <w:rPr>
          <w:rStyle w:val="StyleUnderline"/>
        </w:rPr>
        <w:t>by nihilism on our praxis, and on truth</w:t>
      </w:r>
      <w:r>
        <w:t xml:space="preserve">. </w:t>
      </w:r>
    </w:p>
    <w:p w14:paraId="57DEF699" w14:textId="77777777" w:rsidR="0035736A" w:rsidRDefault="0035736A" w:rsidP="0035736A">
      <w:pPr>
        <w:pStyle w:val="Heading4"/>
      </w:pPr>
      <w:r>
        <w:t>Ev</w:t>
      </w:r>
    </w:p>
    <w:p w14:paraId="1FA731B6" w14:textId="77777777" w:rsidR="0035736A" w:rsidRDefault="0035736A" w:rsidP="0035736A">
      <w:r>
        <w:rPr>
          <w:rStyle w:val="Style13ptBold"/>
        </w:rPr>
        <w:t>Thompson</w:t>
      </w:r>
      <w:r w:rsidRPr="005D6913">
        <w:rPr>
          <w:rStyle w:val="Style13ptBold"/>
        </w:rPr>
        <w:t xml:space="preserve"> 15</w:t>
      </w:r>
      <w:r>
        <w:t xml:space="preserve"> – PhD, Associate Professor of Political Science at William Paterson University</w:t>
      </w:r>
    </w:p>
    <w:p w14:paraId="6C2ADCB2" w14:textId="77777777" w:rsidR="0035736A" w:rsidRPr="00C85B78" w:rsidRDefault="0035736A" w:rsidP="0035736A">
      <w:r>
        <w:t>(Michael, “Radical Intellectuals and the Subversion of Progressive Politics,” p. 85-87)</w:t>
      </w:r>
    </w:p>
    <w:p w14:paraId="436180BD" w14:textId="77777777" w:rsidR="0035736A" w:rsidRDefault="0035736A" w:rsidP="0035736A">
      <w:r>
        <w:t>But political power construed as Arendt does masks its true nature and its capacity for control and domination—again, concepts foreign to all of Arendt's musings. There is little point of emphasizing the ways that coun- cils or the wards could act as "disruptive" spaces—the reality of the matter is that without establishing some protective covering by the state, there is no way to guarantee the security and the protection of those within decentralized locales.</w:t>
      </w:r>
    </w:p>
    <w:p w14:paraId="0E94B80B" w14:textId="77777777" w:rsidR="0035736A" w:rsidRDefault="0035736A" w:rsidP="0035736A">
      <w:r>
        <w:t>***start footnote 30***</w:t>
      </w:r>
    </w:p>
    <w:p w14:paraId="7A652841" w14:textId="77777777" w:rsidR="0035736A" w:rsidRDefault="0035736A" w:rsidP="0035736A">
      <w:r>
        <w:t xml:space="preserve">This leads to a more contentious question in democratic theory: Specifi- cally, does the council and ward System provide a populist-conservative or a disruptive-progressive force? There seems no answer to this question among her intellectual supporters, who instead seem to simply repeat it uncritically without noting its obvious diGculties. Patchen Markell, for instance, argues that "from the point of view Of mainstream accounts of democracy as a form of rule, Arendt's invocation of the ward system and council movement would look like a call—perhaps nostalgic and unrealistic—for a return to direct popular decision-making. For much radical democratic theory, the wards would seem instead to be mechanisms of popular unruliness." "The Rule Of the People: Arendt, Arc", and Democracy." American Political Sci- ence Review, vol. 100, no. I (2006): 1—14, 13. "lhis kind Of reasoning is deeply unrealistic and highly detached from the historical and the sociologi- cal realities of how power operates in societies. Once we consider that Arendt welds this political-institutional argument with her thesis about the nature of opinion and judgment. With enhanced "popular unruliness" comes any number of political forces: conservative as well as progressive. The key must be—and this is something Arendt and her supporters do not face—how to prevent the kind Of localism that can threaten personal interests as well truly common goods. Without appeal to a common power, the as secure local can all too easily succumb to particularist interests rather than general interests and welfare. Indeed, the real issue is that the council movement as well as the ward System were conceived as alternatives to the State, not simply as counterweights to it. Indeed, in American political history, it is most often particularist interests that have sought to go against federal state power for particular ends, not progressive ones. Obvious exceptions would be the attempts Of Northern states before the Civil War to pass laws protect- ing fugitive slaves and the like. However, the California Alien Land Law Of 1913 (passed by referendum), the attempts to Stave off civil rights legisla tion in Southern states, and corporate interests everywhere have consistently used local and State level political power to advance their interests. Viewed historically, localism can scarcely be seen as a secure sphere for enhanced democratic-progressive politics. </w:t>
      </w:r>
    </w:p>
    <w:p w14:paraId="15C6308A" w14:textId="77777777" w:rsidR="0035736A" w:rsidRDefault="0035736A" w:rsidP="0035736A">
      <w:r>
        <w:t>***End footnote 30***</w:t>
      </w:r>
    </w:p>
    <w:p w14:paraId="6F40D966" w14:textId="77777777" w:rsidR="0035736A" w:rsidRPr="00C85B78" w:rsidRDefault="0035736A" w:rsidP="0035736A">
      <w:r>
        <w:t xml:space="preserve">Most recently, the Occupy Wall Street demon- strations strove for just these kinds of local places Of engagement and Isonomic deliberation, and its failure was largely due to the fact that no common purpose, aim, or political goal could be articulated. More espe- cially in the age of industrial and postindustrial societies, the more we localize politics, the less likely it will be to challenge corruption and erful sociopolitical actors. Her privileging of the Jeffersonian model dis- plays a penchant for unrealism. Indeed, Hamilton's argument in Federalist 70—73 is still salient: that the more local, the smaller the unit of political power, the less likely that individual freedoms can be protected. To this should be added Madison's thesis that decentralized political power leads only to more centralized private power, a view well defended by Grant McConnell in the 1960s: lhe cult of decentralization is based upon a desire to abolish power. Nev- ertheless, the local elites are readily brought together on a federal basis and their differences are easily reconciled, since these differences are usu- ally only that and not conflicts. Within each sphere of policy, power is not abolished but rather enhanced by decentralization. At the same time, decentralization means weakness of public oficers in contests with private organizations and the elites they represent.31 "Power" of the people is therefore not enhanced by Arendt's schemes. Power of elites is, however, and it is here that Arendt's weaknesses as a political thinker have made her influence problematic. For now, politi- cal theory, touched by her influential writings, distracts the main, core concern of politics away from view. It detaches its ideas from the insights of the social sciences even as it ignores the ways that politics is braided with other facets Of social life, culture and economics making it an inher- ently thick phenomenon. What kind of world would it be if politics were localized around the so-called political concerns Arendt prizes? In a world of corporate dominance, de ficto racial exclusion, reified consciousness, and involuted social networks, lacking an active state to protect rights and to constrain the powerful would mean a bleak world indeed. To be sure, concrete power, the capacity for certain members of the community to dominate others, to control them and their life courses and their ability to shape the public good for their own ends—none of this can be cap- tured in any satisfring or sufficient way through Arendt' narrow view of politics. twin pillars of her political theory—the reconstructed polis-ideal and an existentialist phenomenology of consciousness—disable her from dealing with these problems. 'fre Greeks did not deal with this problem explicitly or in any satisfactory sense, their reliance on the institution of slavery dulling their conception of domination; and the influence of Jaspers and Heidegger shape a concept of freedom that is overly philo- sophical and nonrealist. Rights, law, justice—none of these concepts achieve any concrete meaning outside of the power of the state to insti- tute them. Without question, the anarchic and communitarian implica- tions of her thought need to be challenged and we must accept that the post-Hobbesian concept of the state still possesses real validity. The need to rejuvenate politics through more citizen participation is indeed an impor- tant goal; but the structural form it takes also needs to be kept in view. Arendt's dismissal of the modern state places her ideas in an even more precarious relation to the needs of real politics. She views the state as one of modernity's assaults on the "political." The state mitigates against the kind of freedom that she sees as essential to the public, agora-like spaces of the polis. It is within those spaces that power is created, solidar- ity formed, and true equality and freedom are able to have sway. But any realist theory of politics will lead us to the conclusion that democracy requires the state.32 It requires the state because it is the only institution that can be used to counterbalance the kinds of inequalities and injustice that inevitably spring up in societies that have even the slightest degree of inequality in social power, whether based on property, privilege, capital, tradition, or whatever. aim of radical politics must therefore be to democratize the state and to democratize state power, i.e., to orient it toward common, public ends. To be sure, justice cannot be fostered by friendship alone; and it is doubtful that the kind of friendship that Arendt sees at the core of her conception of the "political" has any real basis historically or sociologically. lhis does not, Of course, minimize the view that social movements are a crucial vehicle for social change, but it does categorically invalidate the view that councils and wards are the proper institutional ends of any kind of modern politics. e </w:t>
      </w:r>
    </w:p>
    <w:p w14:paraId="25E111E5" w14:textId="77777777" w:rsidR="0035736A" w:rsidRDefault="0035736A" w:rsidP="0035736A">
      <w:pPr>
        <w:pStyle w:val="Heading4"/>
      </w:pPr>
      <w:r>
        <w:t>Anti-state link</w:t>
      </w:r>
    </w:p>
    <w:p w14:paraId="46785123" w14:textId="77777777" w:rsidR="0035736A" w:rsidRDefault="0035736A" w:rsidP="0035736A">
      <w:r w:rsidRPr="00080636">
        <w:rPr>
          <w:rStyle w:val="Style13ptBold"/>
        </w:rPr>
        <w:t>Schwartz 15</w:t>
      </w:r>
      <w:r>
        <w:t xml:space="preserve"> – Professor of Political Science @ Temple</w:t>
      </w:r>
    </w:p>
    <w:p w14:paraId="10CD887B" w14:textId="77777777" w:rsidR="0035736A" w:rsidRPr="00BE0C10" w:rsidRDefault="0035736A" w:rsidP="0035736A">
      <w:r>
        <w:t>(Joseph, “Radical Intellectuals and the Subversion of Progressive Politics,” p. 183-185)</w:t>
      </w:r>
    </w:p>
    <w:p w14:paraId="37F98537" w14:textId="77777777" w:rsidR="0035736A" w:rsidRPr="00080636" w:rsidRDefault="0035736A" w:rsidP="0035736A">
      <w:r>
        <w:t xml:space="preserve">Contrary to the fears of "difference theorists" that "universal" concepts  such as citizenship suppress diversity, a politics of social solidarity con-  tends that "difference" can only be empowering if the particular com-  munities of a polity share a sufficient sense of common membership so as  to sustain a strong complement of social rights. Public provision of basic  human needs might, at times, be most effectively provided by decentral-  ized voluntary associations within civil society (e.g., nonprofit day care  centers, community-governed health clinics). But to ensure social equal-  ity, the state would still play a central role in equitably financing such  programs and in setting minimal standards of provision. In their hostil-  ity to a bureaucratic, paternalistic welfare state, both post-structuralist  feminists and communitarians forget that the power of the democratic  state is the only means for rectifying the inegalitarian distribution of a  market capitalist economy. Contemporary radical theory's hostility (or, at  best, indifference) to the state perhaps derives from an unwillingness to  consider strategies for influencing the state in an era when the center and  right largely govern. But to cede state power to procorporate forces is to  abandon the project of democratic equality.  It is time for radical democratic and socialist theorists to ask "post-  structuralist" and "difference" scholars to make clear their political—  rather than solely ontological and metaphysical—commitments. While  culturally sustaining identities of "difference" contribute to a pluralist  democracy, so too does the solidarity derived from a common sense of  citizenship. Citizenship need not be a "homogenizing" category that  reduces all to the pursuit of the same needs and interests. If our public  understanding of "citizenship" fails to embody a nonmarket conception  of human worth then "difference" will not be built on a terrain of demo-  cratic equality. "Difference" is not empowering if affluent suburbanites  feel no common bonds with residents of the inner city, with the immi-  grants who care for their children, or with deindustrialized workers expe-  riencing economic and social dislocation. The extreme example of the  breakdown of social solidarity in the United States is the absence of any  coherent plan to rehabilitate and reintegrate into American society the  2.3 million citizens in jail and prison and another 4 million on parole or  probation.  Radical academics only have to interrogate the inegalitarian policies of  the neoliberal university to comprehend the continuing relevance of the  value of equality of standing to a democratic society. The value of equal-  ity of standing often falls by the wayside under the self-interested logrc  of neoliberal capitalism. Many tenure-track and tenured faculty refuse  to express active solidarity with hyper-exploited lecturers, adjuncts, and  graduate students who get paid infinitely less for the exact same teaching  labor that tenurable labor performs. But unless tenured faculty use their  limited leverage to fight for improved working conditions for exploited  academic labor, their PhD students will face dismal futures, as tenure-  track jobs will soon be as few and far between in America as are unionized  industrial jobs.  For several decades now the Right has taken seriously the role of higher  education in generating public ideas. The corporate community and their  think tanks fund and "discipline" business schools and economic depart-  ments to prescribe "free market" ideology. Such market fundamentalism  has had disastrous effects on economic policy both before and during the  Great Recession. Progressive faculty in the humanities and soft social SCI-  ences, in contrast, have done a fairly good job of popularizing among their  students concepts of tolerance, diversity, and even transgression. But we  have done a poorer job ofexplaining how rampant social inequality thwarts  the lives of millions of our fellow human beings. Despite the Right's claim  that Marxists abound in the academy, the concept of class is fairly alien to  most college classrooms. Students know why corporate boardrooms should  be more diverse; but few question the concept of corporate rule itself.  Radical democratic theorists must subject to democratic critique insti-  tutions that are created by interdependent human efforts, but which arc  governed undemocratically, such as corporations and the neoliberal uni-  versity. Otherwise, why should not the "different" or "agonal" interests  of corporations be treated as persons with full rights to spend unlimited  frnds on campaigns and lobbying? Democratic theorists also need to  revisit arguments as to why labor rights are an essential part of the right to  freedom of association, as well as a crucial means for redressing capitalist  inequality. We should remind our students that skyrocketing tuition and  their resulting indebtedness stem from neoliberal tax giveaways to the rich  and corporations. Politicians of both mainstream parties have used the  resulting revenue shortfalls to justify drastic cuts in public provision. How  many of our students—or colleagues—know that per capital state fund-  ing for higher education has declined by 40 percent over the past 30 years?  Not that a simple revisiting of traditional radical democratic values  will suffce. Social and political movements still fight largely on the terrain  of the nation-state, but to regulate global capital these movements will  have to build both transnational solidarity and new forms of democratic  transnational regulatory institutions. That is, international social solidar-  ity must go beyond a moral imperative and take on concrete institutional  forms. Such new practices must enable working people to raise up, rather  than level-down, global labor, environmental, and human rights stan-  dards. This task will take both theoretical and political creativity beyond  our existing political imaginary.  The questions addressed in this essay are not purely normative or theo-  retical. Theorists must reflect a pessimism of the intellect by rigorously  analyzing present realities. But theorists must also have the optimism of  the Will to search for the cracks in the dominant power structure. Iheir  work should remind us of the historical reality that no social order is  completely stable or devoid of possibilities for democratic transforma-  rion. And it is precisely in times of social crisis that "epochal theory ' has  contributed to democratic social transformation. Thus, work in demo-  cratic political theory should not avoid analysis of contemporary politics,  political economy, and policy debates. In short, political theorists who are  committed to democratic critique must reengage with politics.  A new majoritarian Left will not be reconstructed through anachro-  niscic appeal to a never-realized golden age of leftist solidarity, which in  reality excluded women, gays and lesbians, and people of color. But the  defense of the rights of marginalized communities cannot succeed absent  the revitalization of majoritarian democratic theory and practice. Whether  the understanding of social solidarity and democratic equality explored  in th1S essay is latent in our atomized and fragmented culture can only be  answered through intellectual and political contestation over the meaning  of democracy. The outcome of such contestation will influence the future  of our common politics; if not, what is the purpose of political theory? </w:t>
      </w:r>
    </w:p>
    <w:p w14:paraId="7A786119" w14:textId="77777777" w:rsidR="0035736A" w:rsidRDefault="0035736A" w:rsidP="0035736A">
      <w:pPr>
        <w:pStyle w:val="Heading3"/>
      </w:pPr>
      <w:r>
        <w:t>Link – anti-futurity</w:t>
      </w:r>
    </w:p>
    <w:p w14:paraId="7731FF47" w14:textId="77777777" w:rsidR="0035736A" w:rsidRDefault="0035736A" w:rsidP="0035736A">
      <w:pPr>
        <w:pStyle w:val="Heading4"/>
      </w:pPr>
      <w:r>
        <w:t>Abandoning futurity cements capitalist oppression---pathways for liberation require future orientation</w:t>
      </w:r>
    </w:p>
    <w:p w14:paraId="541B4918" w14:textId="77777777" w:rsidR="0035736A" w:rsidRDefault="0035736A" w:rsidP="0035736A">
      <w:r w:rsidRPr="00DB29C6">
        <w:rPr>
          <w:rStyle w:val="Style13ptBold"/>
        </w:rPr>
        <w:t>Srnicek and Williams 15</w:t>
      </w:r>
      <w:r>
        <w:t xml:space="preserve"> – *PhD in IR @ LSE, **PhD student at the University of East London, presently at work on a thesis entitled Hegemony and Complexity </w:t>
      </w:r>
    </w:p>
    <w:p w14:paraId="35CFF2C3" w14:textId="77777777" w:rsidR="0035736A" w:rsidRPr="002A72FE" w:rsidRDefault="0035736A" w:rsidP="0035736A">
      <w:r>
        <w:t>(Nick and Alex, “Inventing the Future: Postcapitalism and a World Without Work,” Kindle Book)</w:t>
      </w:r>
    </w:p>
    <w:p w14:paraId="05A102E7" w14:textId="77777777" w:rsidR="0035736A" w:rsidRDefault="0035736A" w:rsidP="0035736A">
      <w:r w:rsidRPr="00E33D91">
        <w:rPr>
          <w:rStyle w:val="StyleUnderline"/>
        </w:rPr>
        <w:t>From the standpoint of</w:t>
      </w:r>
      <w:r>
        <w:t xml:space="preserve"> their philosophical </w:t>
      </w:r>
      <w:r w:rsidRPr="00E33D91">
        <w:rPr>
          <w:rStyle w:val="StyleUnderline"/>
        </w:rPr>
        <w:t>critics</w:t>
      </w:r>
      <w:r>
        <w:t xml:space="preserve">, these </w:t>
      </w:r>
      <w:r w:rsidRPr="00A62A57">
        <w:rPr>
          <w:rStyle w:val="StyleUnderline"/>
          <w:highlight w:val="cyan"/>
        </w:rPr>
        <w:t>notions of progress were disparaged</w:t>
      </w:r>
      <w:r>
        <w:t xml:space="preserve"> precisely for their belief in preconceived destinations – whether in the liberal progression towards capitalist democracy or in the Marxist progression towards communism. </w:t>
      </w:r>
      <w:r w:rsidRPr="005B46FC">
        <w:rPr>
          <w:rStyle w:val="StyleUnderline"/>
        </w:rPr>
        <w:t>The</w:t>
      </w:r>
      <w:r>
        <w:t xml:space="preserve"> complex and </w:t>
      </w:r>
      <w:r w:rsidRPr="005B46FC">
        <w:rPr>
          <w:rStyle w:val="StyleUnderline"/>
        </w:rPr>
        <w:t>often</w:t>
      </w:r>
      <w:r>
        <w:t xml:space="preserve"> </w:t>
      </w:r>
      <w:r w:rsidRPr="005B46FC">
        <w:rPr>
          <w:rStyle w:val="StyleUnderline"/>
        </w:rPr>
        <w:t xml:space="preserve">disastrous record of the twentieth century demonstrated conclusively that </w:t>
      </w:r>
      <w:r w:rsidRPr="00A62A57">
        <w:rPr>
          <w:rStyle w:val="StyleUnderline"/>
          <w:highlight w:val="cyan"/>
        </w:rPr>
        <w:t>history could not be relied upon</w:t>
      </w:r>
      <w:r>
        <w:t xml:space="preserve"> to follow any predetermined course. 22 Regression was as likely as progress, genocide as possible as democratisation. 23 In other words, there was nothing inherent in the nature of history, the development of economic systems, or sequences of political struggle that could guarantee any particular outcome. From a broadly left perspective, for example, even those limited but not insignificant political gains that have been achieved – such as welfare provision, women’s rights and worker protections – can be rolled back. Moreover, even in states where nominally communist governments took power, it proved far more difficult than expected to transition from a capitalist system of production to a fully communist one. 24 This series of historical experiences fuelled an internal critique of European modernity by way of psychoanalysis, critical theory and poststructuralism. For the thinkers of postmodernism, modernity came to be associated with a credulous naivety. 25 In Jean-François Lyotard’s epochal definition, postmodernity was identified as the era that has grown to be suspicious of the grand metanarrative. 26 On this account, postmodernity is a cultural condition of disillusionment with the kinds of grandiose narratives represented by capitalist, liberal and communist accounts of progress. To be sure, these critiques capture something important about the chronological texture of our time. And yet, the announcement of the end of grand narratives has often been viewed by those outside Europe as being absolutely of a piece with modernity. 27 Further, with the benefit of thirty years’ hindsight, the broader impact of the cultural condition diagnosed by Lyotard has not been the decline of belief in metanarratives per se, but rather a broad disenchantment with those offered by the left. The association between capitalism and modernization remains, while properly progressive notions of the future have wilted under postmodern critique and been quashed beneath the social wreckage of neoliberalism. Most significantly, with the collapse of the Soviet Union and the rise of globalisation, history does appear to have a grand narrative. 28 Throughout the world, markets, wage labour, commodities and productivity-enhancing technologies have all expanded under the systemic imperative to accumulate. Capitalism has become the destiny of contemporary societies, happily coexisting with national differences and paying little heed to clashes between civilisations.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path of capitalist modernisation is therefore instantiated in different cultures, following different trajectories and with different rhythms of development. 29 Uneven and combined development is the order of the day. 30 </w:t>
      </w:r>
      <w:r w:rsidRPr="00A62A57">
        <w:rPr>
          <w:rStyle w:val="StyleUnderline"/>
          <w:highlight w:val="cyan"/>
        </w:rPr>
        <w:t>Progress is</w:t>
      </w:r>
      <w:r>
        <w:t xml:space="preserve"> therefore </w:t>
      </w:r>
      <w:r w:rsidRPr="005B46FC">
        <w:rPr>
          <w:rStyle w:val="StyleUnderline"/>
        </w:rPr>
        <w:t xml:space="preserve">not bound to a single European path, but is instead </w:t>
      </w:r>
      <w:r w:rsidRPr="00A62A57">
        <w:rPr>
          <w:rStyle w:val="StyleUnderline"/>
          <w:highlight w:val="cyan"/>
        </w:rPr>
        <w:t>filtered through a variety of political and cultural constellations</w:t>
      </w:r>
      <w:r>
        <w:t xml:space="preserve">, all directed towards instantiating capitalist relations. </w:t>
      </w:r>
      <w:r w:rsidRPr="005B46FC">
        <w:rPr>
          <w:rStyle w:val="StyleUnderline"/>
        </w:rPr>
        <w:t>Today, modernisers simply fight over which variant of capitalism to install</w:t>
      </w:r>
      <w:r>
        <w:t xml:space="preserve">. Recuperating the idea of progress under such circumstances means, first and foremost, contesting the dogma of this inevitable endpoint. </w:t>
      </w:r>
      <w:r w:rsidRPr="00A62A57">
        <w:rPr>
          <w:rStyle w:val="StyleUnderline"/>
          <w:highlight w:val="cyan"/>
        </w:rPr>
        <w:t>Capitalist modernity was never a necessary outcome, but instead a successful project driven by various classes and a systemic imperative towards accumulation and expansion.</w:t>
      </w:r>
      <w:r w:rsidRPr="00A62A57">
        <w:rPr>
          <w:highlight w:val="cyan"/>
        </w:rPr>
        <w:t xml:space="preserve"> </w:t>
      </w:r>
      <w:r w:rsidRPr="003B39D9">
        <w:rPr>
          <w:rStyle w:val="StyleUnderline"/>
        </w:rPr>
        <w:t>Various modernities</w:t>
      </w:r>
      <w:r w:rsidRPr="005B46FC">
        <w:rPr>
          <w:rStyle w:val="StyleUnderline"/>
        </w:rPr>
        <w:t xml:space="preserve"> are possible</w:t>
      </w:r>
      <w:r w:rsidRPr="003B39D9">
        <w:rPr>
          <w:rStyle w:val="StyleUnderline"/>
        </w:rPr>
        <w:t xml:space="preserve">, and </w:t>
      </w:r>
      <w:r w:rsidRPr="00A62A57">
        <w:rPr>
          <w:rStyle w:val="Emphasis"/>
          <w:highlight w:val="cyan"/>
        </w:rPr>
        <w:t>new visions of the future</w:t>
      </w:r>
      <w:r w:rsidRPr="00A62A57">
        <w:rPr>
          <w:rStyle w:val="StyleUnderline"/>
          <w:highlight w:val="cyan"/>
        </w:rPr>
        <w:t xml:space="preserve"> are </w:t>
      </w:r>
      <w:r w:rsidRPr="00A62A57">
        <w:rPr>
          <w:rStyle w:val="Emphasis"/>
          <w:highlight w:val="cyan"/>
        </w:rPr>
        <w:t>essential for the left</w:t>
      </w:r>
      <w:r w:rsidRPr="00A62A57">
        <w:rPr>
          <w:rStyle w:val="StyleUnderline"/>
          <w:highlight w:val="cyan"/>
        </w:rPr>
        <w:t>.</w:t>
      </w:r>
      <w:r>
        <w:t xml:space="preserve"> </w:t>
      </w:r>
      <w:r w:rsidRPr="005B46FC">
        <w:rPr>
          <w:rStyle w:val="StyleUnderline"/>
        </w:rPr>
        <w:t xml:space="preserve">Such images are a necessary supplement </w:t>
      </w:r>
      <w:r w:rsidRPr="00A62A57">
        <w:rPr>
          <w:rStyle w:val="StyleUnderline"/>
          <w:highlight w:val="cyan"/>
        </w:rPr>
        <w:t>to any transformative political project</w:t>
      </w:r>
      <w:r w:rsidRPr="005B46FC">
        <w:rPr>
          <w:rStyle w:val="StyleUnderline"/>
        </w:rPr>
        <w:t xml:space="preserve">. They give a direction to political struggles and generate a set of criteria to adjudicate which struggles to support, which movements to resist, what to invent, and so on. In the absence of images of progress, </w:t>
      </w:r>
      <w:r w:rsidRPr="00A62A57">
        <w:rPr>
          <w:rStyle w:val="StyleUnderline"/>
          <w:highlight w:val="cyan"/>
        </w:rPr>
        <w:t xml:space="preserve">there can </w:t>
      </w:r>
      <w:r w:rsidRPr="00A62A57">
        <w:rPr>
          <w:rStyle w:val="Emphasis"/>
          <w:highlight w:val="cyan"/>
        </w:rPr>
        <w:t>only</w:t>
      </w:r>
      <w:r w:rsidRPr="00A62A57">
        <w:rPr>
          <w:rStyle w:val="StyleUnderline"/>
          <w:highlight w:val="cyan"/>
        </w:rPr>
        <w:t xml:space="preserve"> be reactivity</w:t>
      </w:r>
      <w:r w:rsidRPr="005B46FC">
        <w:rPr>
          <w:rStyle w:val="StyleUnderline"/>
        </w:rPr>
        <w:t>, defensive battles, local resistance and a bunker mentality</w:t>
      </w:r>
      <w:r>
        <w:t xml:space="preserve"> – what we have characterised as folk politics. </w:t>
      </w:r>
      <w:r w:rsidRPr="00A62A57">
        <w:rPr>
          <w:rStyle w:val="StyleUnderline"/>
          <w:highlight w:val="cyan"/>
        </w:rPr>
        <w:t xml:space="preserve">Visions of the future are therefore </w:t>
      </w:r>
      <w:r w:rsidRPr="00A62A57">
        <w:rPr>
          <w:rStyle w:val="Emphasis"/>
          <w:highlight w:val="cyan"/>
        </w:rPr>
        <w:t>indispensable</w:t>
      </w:r>
      <w:r w:rsidRPr="005B46FC">
        <w:rPr>
          <w:rStyle w:val="StyleUnderline"/>
        </w:rPr>
        <w:t xml:space="preserve"> for elaborating a movement against capitalism</w:t>
      </w:r>
      <w:r>
        <w:t xml:space="preserve">. Contra the earlier thinkers of modernity, there is no necessity to progress, nor a singular pathway from which to adjudicate the extent of development. Instead, progress must be understood as hyperstitional: as a kind of fiction, but one that aims to transform itself into a truth. Hyperstitions operate by catalysing dispersed sentiment into a historical force that brings the future into existence. They have the temporal form of ‘will have been’. Such hyperstitions of progress form orienting narratives with which to navigate forward, rather than being an established or necessary property of the world. Progress is a matter of political struggle, following no pre-plotted trajectory or natural tendency, and with no guarantee of success. If the </w:t>
      </w:r>
      <w:r w:rsidRPr="005B46FC">
        <w:rPr>
          <w:rStyle w:val="StyleUnderline"/>
        </w:rPr>
        <w:t>supplanting of capitalism is impossible from the standpoint of</w:t>
      </w:r>
      <w:r>
        <w:t xml:space="preserve"> one or even many </w:t>
      </w:r>
      <w:r w:rsidRPr="005B46FC">
        <w:rPr>
          <w:rStyle w:val="StyleUnderline"/>
        </w:rPr>
        <w:t>defensive stances</w:t>
      </w:r>
      <w:r>
        <w:t xml:space="preserve">, it is because </w:t>
      </w:r>
      <w:r w:rsidRPr="00A62A57">
        <w:rPr>
          <w:rStyle w:val="StyleUnderline"/>
          <w:highlight w:val="cyan"/>
        </w:rPr>
        <w:t xml:space="preserve">any form of prospective politics must set out to </w:t>
      </w:r>
      <w:r w:rsidRPr="00A62A57">
        <w:rPr>
          <w:rStyle w:val="Emphasis"/>
          <w:highlight w:val="cyan"/>
        </w:rPr>
        <w:t>construct the new</w:t>
      </w:r>
      <w:r w:rsidRPr="00A62A57">
        <w:rPr>
          <w:highlight w:val="cyan"/>
        </w:rPr>
        <w:t>.</w:t>
      </w:r>
      <w:r>
        <w:t xml:space="preserve"> </w:t>
      </w:r>
      <w:r w:rsidRPr="00A62A57">
        <w:rPr>
          <w:rStyle w:val="StyleUnderline"/>
          <w:highlight w:val="cyan"/>
        </w:rPr>
        <w:t xml:space="preserve">Pathways of progress must be </w:t>
      </w:r>
      <w:r w:rsidRPr="00A62A57">
        <w:rPr>
          <w:rStyle w:val="Emphasis"/>
          <w:highlight w:val="cyan"/>
        </w:rPr>
        <w:t>cut and paved</w:t>
      </w:r>
      <w:r w:rsidRPr="00A62A57">
        <w:rPr>
          <w:rStyle w:val="StyleUnderline"/>
          <w:highlight w:val="cyan"/>
        </w:rPr>
        <w:t xml:space="preserve">, </w:t>
      </w:r>
      <w:r w:rsidRPr="00A62A57">
        <w:rPr>
          <w:rStyle w:val="Emphasis"/>
          <w:highlight w:val="cyan"/>
        </w:rPr>
        <w:t xml:space="preserve">not merely travelled along </w:t>
      </w:r>
      <w:r w:rsidRPr="003B39D9">
        <w:t>in</w:t>
      </w:r>
      <w:r>
        <w:t xml:space="preserve"> some pre-ordained fashion; </w:t>
      </w:r>
      <w:r w:rsidRPr="00A62A57">
        <w:rPr>
          <w:rStyle w:val="StyleUnderline"/>
          <w:highlight w:val="cyan"/>
        </w:rPr>
        <w:t xml:space="preserve">they are a matter of </w:t>
      </w:r>
      <w:r w:rsidRPr="00A62A57">
        <w:rPr>
          <w:rStyle w:val="Emphasis"/>
          <w:highlight w:val="cyan"/>
        </w:rPr>
        <w:t>political achievement</w:t>
      </w:r>
      <w:r w:rsidRPr="00A62A57">
        <w:rPr>
          <w:rStyle w:val="StyleUnderline"/>
          <w:highlight w:val="cyan"/>
        </w:rPr>
        <w:t xml:space="preserve"> rather than divine or earthly providence</w:t>
      </w:r>
      <w:r w:rsidRPr="00A62A57">
        <w:rPr>
          <w:highlight w:val="cyan"/>
        </w:rPr>
        <w:t>.</w:t>
      </w:r>
    </w:p>
    <w:p w14:paraId="0CF90627" w14:textId="77777777" w:rsidR="0035736A" w:rsidRDefault="0035736A" w:rsidP="0035736A">
      <w:pPr>
        <w:pStyle w:val="Heading4"/>
        <w:tabs>
          <w:tab w:val="left" w:pos="2028"/>
        </w:tabs>
      </w:pPr>
      <w:r>
        <w:t>Anti-futurity limits politics to defensive reactions---every productive emancipatory project has relied on futuristic constructions for liberation</w:t>
      </w:r>
    </w:p>
    <w:p w14:paraId="486DBC6A" w14:textId="77777777" w:rsidR="0035736A" w:rsidRDefault="0035736A" w:rsidP="0035736A">
      <w:r w:rsidRPr="00DB29C6">
        <w:rPr>
          <w:rStyle w:val="Style13ptBold"/>
        </w:rPr>
        <w:t>Srnicek and Williams 15</w:t>
      </w:r>
      <w:r>
        <w:t xml:space="preserve"> – *PhD in IR @ LSE, **PhD student at the University of East London, presently at work on a thesis entitled Hegemony and Complexity </w:t>
      </w:r>
    </w:p>
    <w:p w14:paraId="34E21BD4" w14:textId="77777777" w:rsidR="0035736A" w:rsidRPr="002A72FE" w:rsidRDefault="0035736A" w:rsidP="0035736A">
      <w:r>
        <w:t>(Nick and Alex, “Inventing the Future: Postcapitalism and a World Without Work,” Kindle Book)</w:t>
      </w:r>
    </w:p>
    <w:p w14:paraId="61526E61" w14:textId="77777777" w:rsidR="0035736A" w:rsidRDefault="0035736A" w:rsidP="0035736A">
      <w:r>
        <w:t xml:space="preserve">We have seen that, </w:t>
      </w:r>
      <w:r w:rsidRPr="00A62A57">
        <w:rPr>
          <w:rStyle w:val="StyleUnderline"/>
          <w:highlight w:val="cyan"/>
        </w:rPr>
        <w:t>without a conception of the future, the left becomes bound to a defence of tradition,</w:t>
      </w:r>
      <w:r w:rsidRPr="005B46FC">
        <w:rPr>
          <w:rStyle w:val="StyleUnderline"/>
        </w:rPr>
        <w:t xml:space="preserve"> </w:t>
      </w:r>
      <w:r w:rsidRPr="00A62A57">
        <w:rPr>
          <w:rStyle w:val="StyleUnderline"/>
          <w:highlight w:val="cyan"/>
        </w:rPr>
        <w:t xml:space="preserve">and to protecting </w:t>
      </w:r>
      <w:r w:rsidRPr="00A62A57">
        <w:rPr>
          <w:rStyle w:val="Emphasis"/>
          <w:highlight w:val="cyan"/>
        </w:rPr>
        <w:t>bunkers of resistance</w:t>
      </w:r>
      <w:r>
        <w:t xml:space="preserve">. What, then, would </w:t>
      </w:r>
      <w:r w:rsidRPr="00A62A57">
        <w:rPr>
          <w:rStyle w:val="StyleUnderline"/>
          <w:highlight w:val="cyan"/>
        </w:rPr>
        <w:t>a left</w:t>
      </w:r>
      <w:r w:rsidRPr="00A62A57">
        <w:rPr>
          <w:highlight w:val="cyan"/>
        </w:rPr>
        <w:t xml:space="preserve"> </w:t>
      </w:r>
      <w:r w:rsidRPr="00A62A57">
        <w:rPr>
          <w:rStyle w:val="StyleUnderline"/>
          <w:highlight w:val="cyan"/>
        </w:rPr>
        <w:t>modernity</w:t>
      </w:r>
      <w:r>
        <w:t xml:space="preserve"> look like? It </w:t>
      </w:r>
      <w:r w:rsidRPr="00A62A57">
        <w:rPr>
          <w:rStyle w:val="StyleUnderline"/>
          <w:highlight w:val="cyan"/>
        </w:rPr>
        <w:t>would be one that offered enticing and expansive visions of a better future</w:t>
      </w:r>
      <w:r w:rsidRPr="005B46FC">
        <w:rPr>
          <w:rStyle w:val="StyleUnderline"/>
        </w:rPr>
        <w:t>. It would operate with a universal horizon, mobilise</w:t>
      </w:r>
      <w:r>
        <w:t xml:space="preserve"> a substantial concept of </w:t>
      </w:r>
      <w:r w:rsidRPr="005B46FC">
        <w:rPr>
          <w:rStyle w:val="StyleUnderline"/>
        </w:rPr>
        <w:t>freedom, and make use of the most advanced technologies in order to achieve its emancipatory goals</w:t>
      </w:r>
      <w:r>
        <w:t xml:space="preserve">. Rather than a Eurocentric view of the future, it </w:t>
      </w:r>
      <w:r w:rsidRPr="00A62A57">
        <w:rPr>
          <w:rStyle w:val="StyleUnderline"/>
          <w:highlight w:val="cyan"/>
        </w:rPr>
        <w:t>would rely upon a</w:t>
      </w:r>
      <w:r>
        <w:t xml:space="preserve"> global set of voices articulating and negotiating in practice what </w:t>
      </w:r>
      <w:r w:rsidRPr="00A62A57">
        <w:rPr>
          <w:highlight w:val="cyan"/>
        </w:rPr>
        <w:t xml:space="preserve">a </w:t>
      </w:r>
      <w:r w:rsidRPr="00A62A57">
        <w:rPr>
          <w:rStyle w:val="StyleUnderline"/>
          <w:highlight w:val="cyan"/>
        </w:rPr>
        <w:t>common and plural future</w:t>
      </w:r>
      <w:r>
        <w:t xml:space="preserve"> might be. </w:t>
      </w:r>
      <w:r w:rsidRPr="005B46FC">
        <w:t>Whether operating through</w:t>
      </w:r>
      <w:r w:rsidRPr="005B46FC">
        <w:rPr>
          <w:rStyle w:val="StyleUnderline"/>
        </w:rPr>
        <w:t xml:space="preserve"> </w:t>
      </w:r>
      <w:r w:rsidRPr="00A62A57">
        <w:rPr>
          <w:rStyle w:val="StyleUnderline"/>
          <w:highlight w:val="cyan"/>
        </w:rPr>
        <w:t>slave revolts, workers’ struggles, anti-colonial uprisings or women’s movements</w:t>
      </w:r>
      <w:r w:rsidRPr="00A62A57">
        <w:rPr>
          <w:highlight w:val="cyan"/>
        </w:rPr>
        <w:t>,</w:t>
      </w:r>
      <w:r>
        <w:t xml:space="preserve"> the critics of sedimented universalisms </w:t>
      </w:r>
      <w:r w:rsidRPr="00A62A57">
        <w:rPr>
          <w:rStyle w:val="StyleUnderline"/>
          <w:highlight w:val="cyan"/>
        </w:rPr>
        <w:t>have always been essential agents in</w:t>
      </w:r>
      <w:r>
        <w:t xml:space="preserve"> modernity’s </w:t>
      </w:r>
      <w:r w:rsidRPr="00A62A57">
        <w:rPr>
          <w:rStyle w:val="StyleUnderline"/>
          <w:highlight w:val="cyan"/>
        </w:rPr>
        <w:t>construction of the future</w:t>
      </w:r>
      <w:r>
        <w:t xml:space="preserve">; they are the ones who have continually revised, revolted and created a ‘universalism from below’. 77 </w:t>
      </w:r>
      <w:r w:rsidRPr="005B46FC">
        <w:rPr>
          <w:rStyle w:val="StyleUnderline"/>
        </w:rPr>
        <w:t xml:space="preserve">Yet </w:t>
      </w:r>
      <w:r w:rsidRPr="00A62A57">
        <w:rPr>
          <w:rStyle w:val="StyleUnderline"/>
          <w:highlight w:val="cyan"/>
        </w:rPr>
        <w:t>to truly enable the liberation of futures</w:t>
      </w:r>
      <w:r>
        <w:t xml:space="preserve"> in the plural, </w:t>
      </w:r>
      <w:r w:rsidRPr="00A62A57">
        <w:rPr>
          <w:rStyle w:val="StyleUnderline"/>
          <w:highlight w:val="cyan"/>
        </w:rPr>
        <w:t>the current global order</w:t>
      </w:r>
      <w:r>
        <w:t xml:space="preserve"> premised on waged labour and capitalist accumulation </w:t>
      </w:r>
      <w:r w:rsidRPr="00A62A57">
        <w:rPr>
          <w:rStyle w:val="StyleUnderline"/>
          <w:highlight w:val="cyan"/>
        </w:rPr>
        <w:t>will need to be transcended</w:t>
      </w:r>
      <w:r w:rsidRPr="00A62A57">
        <w:rPr>
          <w:highlight w:val="cyan"/>
        </w:rPr>
        <w:t xml:space="preserve"> </w:t>
      </w:r>
      <w:r w:rsidRPr="006D17AF">
        <w:t>first</w:t>
      </w:r>
      <w:r>
        <w:t>. A left modernity will, in other words, require building a postcapitalist and post-work platform upon which multiple ways of living could emerge and flourish. The next two chapters will set out both the necessity and desirability of this particular vision of the future.</w:t>
      </w:r>
    </w:p>
    <w:p w14:paraId="32615B54" w14:textId="77777777" w:rsidR="0035736A" w:rsidRDefault="0035736A" w:rsidP="0035736A">
      <w:pPr>
        <w:pStyle w:val="Heading3"/>
      </w:pPr>
      <w:r>
        <w:t>Link – horizontalism</w:t>
      </w:r>
    </w:p>
    <w:p w14:paraId="5BF9620E" w14:textId="77777777" w:rsidR="0035736A" w:rsidRPr="004B126C" w:rsidRDefault="0035736A" w:rsidP="0035736A">
      <w:pPr>
        <w:pStyle w:val="Heading4"/>
        <w:rPr>
          <w:b w:val="0"/>
        </w:rPr>
      </w:pPr>
      <w:r w:rsidRPr="004B126C">
        <w:t xml:space="preserve">Their concept of agency rests on an organic vision for the local—this non-institutional democracy lapses into </w:t>
      </w:r>
      <w:r w:rsidRPr="002353C8">
        <w:rPr>
          <w:u w:val="single"/>
        </w:rPr>
        <w:t>provincialism</w:t>
      </w:r>
      <w:r w:rsidRPr="004B126C">
        <w:t xml:space="preserve"> and </w:t>
      </w:r>
      <w:r w:rsidRPr="002353C8">
        <w:rPr>
          <w:u w:val="single"/>
        </w:rPr>
        <w:t>libertarianism</w:t>
      </w:r>
      <w:r w:rsidRPr="004B126C">
        <w:t>—they entrench everything they criticize at the local level</w:t>
      </w:r>
    </w:p>
    <w:p w14:paraId="0933AA4D" w14:textId="77777777" w:rsidR="0035736A" w:rsidRDefault="0035736A" w:rsidP="0035736A">
      <w:r>
        <w:rPr>
          <w:rStyle w:val="Style13ptBold"/>
        </w:rPr>
        <w:t xml:space="preserve">Marcus </w:t>
      </w:r>
      <w:r w:rsidRPr="004B126C">
        <w:rPr>
          <w:rStyle w:val="Style13ptBold"/>
        </w:rPr>
        <w:t>12</w:t>
      </w:r>
      <w:r w:rsidRPr="004B126C">
        <w:t xml:space="preserve"> </w:t>
      </w:r>
      <w:r>
        <w:t xml:space="preserve">- </w:t>
      </w:r>
      <w:r w:rsidRPr="002353C8">
        <w:t>associate book editor at Dissent</w:t>
      </w:r>
    </w:p>
    <w:p w14:paraId="1E18FF13" w14:textId="77777777" w:rsidR="0035736A" w:rsidRPr="004B126C" w:rsidRDefault="0035736A" w:rsidP="0035736A">
      <w:r>
        <w:t>(</w:t>
      </w:r>
      <w:r w:rsidRPr="004B126C">
        <w:t>David, "The Horizontalists</w:t>
      </w:r>
      <w:r>
        <w:t>,</w:t>
      </w:r>
      <w:r w:rsidRPr="004B126C">
        <w:t xml:space="preserve">" Fall, </w:t>
      </w:r>
      <w:r w:rsidRPr="002353C8">
        <w:t>http://www.dissentmagazine.org/article/the-horizontalists</w:t>
      </w:r>
      <w:r>
        <w:t>)</w:t>
      </w:r>
    </w:p>
    <w:p w14:paraId="3FFE5119" w14:textId="77777777" w:rsidR="0035736A" w:rsidRPr="002353C8" w:rsidRDefault="0035736A" w:rsidP="0035736A">
      <w:r w:rsidRPr="002353C8">
        <w:t xml:space="preserve">There is a much-recycled and certainly apocryphal tale told of an ethnographer traveling in India. Journeying up and down the Ganges Delta, he encounters a fisherman who claims to know the source of all truth. “The world,” the fisherman explains, “rests upon the back of an elephant.” “But what does the elephant stand on?” the ethnographer asks. “A turtle.” “And the turtle?” “Another turtle.” “And it?” “Ah, friend,” smiles the fisherman, “it is turtles all the way down.” As with most well-circulated apocrypha, it is a parable that lacks a clear provenance, but has a clear moral: that despite our ever-dialectical minds, we will never get to the bottom of things; that, in fact, there is nothing at the bottom of things. What we define as society is nothing more than a set of locally constructed practices and norms, and what we define as history is nothing more than the passage of one set to the next. Although we might “find the picture of our universe as an infinite tower of tortoises rather ridiculous,” as one reteller admitted, it only raises the question, “Why do we think we know better?” Since the early 1970s we have wondered—with increasing anxiety—why and if we know better. Social scientists, literary critics, philosophers, and jurists have all begun to turn from their particular disciplines to the more general question of interpretation. There has been an increasing uneasiness with universal categories of thought; a whispered suspicion and then a commonly held belief that the sum—societies, histories, identities—never amounts to more than its parts. New analytical frameworks have begun to emerge, sensitive to both the pluralities and localities of life. “What we need,” as Clifford Geertz argued, “are not enormous ideas” but “ways of thinking that are responsive to particularities, to individualities, oddities, discontinuities, contrasts, and singularities.” This growing anxiety over the precision of our interpretive powers has translated into a variety of political as well as epistemological concerns. Many have become uneasy with universal concepts of justice and equality. Simultaneous to—and in part because of—the ascendance of human rights, </w:t>
      </w:r>
      <w:r w:rsidRPr="00A62A57">
        <w:rPr>
          <w:rStyle w:val="StyleUnderline"/>
          <w:highlight w:val="cyan"/>
        </w:rPr>
        <w:t>freedom h</w:t>
      </w:r>
      <w:r w:rsidRPr="002353C8">
        <w:rPr>
          <w:rStyle w:val="StyleUnderline"/>
        </w:rPr>
        <w:t>as</w:t>
      </w:r>
      <w:r w:rsidRPr="002353C8">
        <w:t xml:space="preserve"> increasingly </w:t>
      </w:r>
      <w:r w:rsidRPr="00A62A57">
        <w:rPr>
          <w:rStyle w:val="StyleUnderline"/>
          <w:highlight w:val="cyan"/>
        </w:rPr>
        <w:t>become</w:t>
      </w:r>
      <w:r w:rsidRPr="002353C8">
        <w:t xml:space="preserve"> understood as </w:t>
      </w:r>
      <w:r w:rsidRPr="00A62A57">
        <w:rPr>
          <w:rStyle w:val="StyleUnderline"/>
          <w:highlight w:val="cyan"/>
        </w:rPr>
        <w:t>an individual entitlement instead of a collective possibility</w:t>
      </w:r>
      <w:r w:rsidRPr="002353C8">
        <w:rPr>
          <w:rStyle w:val="StyleUnderline"/>
        </w:rPr>
        <w:t xml:space="preserve">. The once prevalent conviction that </w:t>
      </w:r>
      <w:r w:rsidRPr="002353C8">
        <w:t xml:space="preserve">a handful of </w:t>
      </w:r>
      <w:r w:rsidRPr="002353C8">
        <w:rPr>
          <w:rStyle w:val="StyleUnderline"/>
        </w:rPr>
        <w:t>centripetal values could bind society</w:t>
      </w:r>
      <w:r w:rsidRPr="002353C8">
        <w:t xml:space="preserve"> together </w:t>
      </w:r>
      <w:r w:rsidRPr="002353C8">
        <w:rPr>
          <w:rStyle w:val="StyleUnderline"/>
        </w:rPr>
        <w:t>has transformed into a deeply skeptical attitude toward general statements of value</w:t>
      </w:r>
      <w:r w:rsidRPr="002353C8">
        <w:t xml:space="preserve">. If it is, indeed, turtles all the way down, then decisions can take place only on a local scale and on a horizontal plane. </w:t>
      </w:r>
      <w:r w:rsidRPr="002353C8">
        <w:rPr>
          <w:rStyle w:val="StyleUnderline"/>
        </w:rPr>
        <w:t xml:space="preserve">There is no </w:t>
      </w:r>
      <w:r w:rsidRPr="002353C8">
        <w:t xml:space="preserve">overarching </w:t>
      </w:r>
      <w:r w:rsidRPr="002353C8">
        <w:rPr>
          <w:rStyle w:val="StyleUnderline"/>
        </w:rPr>
        <w:t>platform from which to legislate; only a “local knowledge.”</w:t>
      </w:r>
      <w:r w:rsidRPr="002353C8">
        <w:t xml:space="preserve"> As Michael Walzer argued in a 1985 lecture on social criticism, “We have to start from where we are,” we can only ask, “what is the right thing for us to do?” This shift in scale has had a significant impact on the Left over the past twenty to thirty years. Socialism, once the “name of our desire,” has all but disappeared; new desires have emerged in its place: situationism, autonomism, localism, communitarianism, environmentalism, anti-globalism. Often spatial in metaphor, they have been more concerned with where and how politics happen rather than at what pace and to what end. Often local in theory and in practice, they have come to represent a shift in scale: from the large to the small, from the vertical to the horizontal, and from—what Geertz has called—the “thin” to the “thick.” Class, race, and gender—those classic left themes—are, to be sure, still potent categories. But they have often been imagined as spectrums rather than binaries, varying shades rather than static lines of solidarity. Instead of society, there is now talk of communities and actor networks; </w:t>
      </w:r>
      <w:r w:rsidRPr="002353C8">
        <w:rPr>
          <w:rStyle w:val="StyleUnderline"/>
        </w:rPr>
        <w:t>i</w:t>
      </w:r>
      <w:r w:rsidRPr="00A62A57">
        <w:rPr>
          <w:rStyle w:val="StyleUnderline"/>
          <w:highlight w:val="cyan"/>
        </w:rPr>
        <w:t>nstead of</w:t>
      </w:r>
      <w:r w:rsidRPr="002353C8">
        <w:rPr>
          <w:rStyle w:val="StyleUnderline"/>
        </w:rPr>
        <w:t xml:space="preserve"> </w:t>
      </w:r>
      <w:r w:rsidRPr="002353C8">
        <w:t xml:space="preserve">radical schemes to rework </w:t>
      </w:r>
      <w:r w:rsidRPr="002353C8">
        <w:rPr>
          <w:rStyle w:val="StyleUnderline"/>
        </w:rPr>
        <w:t xml:space="preserve">economic and political </w:t>
      </w:r>
      <w:r w:rsidRPr="00A62A57">
        <w:rPr>
          <w:rStyle w:val="StyleUnderline"/>
          <w:highlight w:val="cyan"/>
        </w:rPr>
        <w:t>institutions</w:t>
      </w:r>
      <w:r w:rsidRPr="002353C8">
        <w:rPr>
          <w:rStyle w:val="StyleUnderline"/>
        </w:rPr>
        <w:t xml:space="preserve">, </w:t>
      </w:r>
      <w:r w:rsidRPr="00A62A57">
        <w:rPr>
          <w:rStyle w:val="StyleUnderline"/>
          <w:highlight w:val="cyan"/>
        </w:rPr>
        <w:t>there is an emphasis on</w:t>
      </w:r>
      <w:r w:rsidRPr="002353C8">
        <w:t xml:space="preserve"> localized campaigns and </w:t>
      </w:r>
      <w:r w:rsidRPr="00A62A57">
        <w:rPr>
          <w:rStyle w:val="StyleUnderline"/>
          <w:highlight w:val="cyan"/>
        </w:rPr>
        <w:t>everyday practices</w:t>
      </w:r>
      <w:r w:rsidRPr="002353C8">
        <w:t xml:space="preserve">. The critique of capitalism—once heavily informed by intricate historical and social theories—has narrowed. The “ruthless criticism of all,” as Karl Marx once put it, has turned away from exploitative world systems to the pathologies of an over-regulated life. As post-Marxists Ernesto Laclau and Chantal Mouffe declared in 1985, Left-wing thought today stands at a crossroads. The “evident truths” of the past—the classical forms of analysis and political calculation, the nature of the forces in conflict, the very meaning of the Left’s struggles and objectives—have been seriously challenged….From Budapest to Prague and the Polish coup d’état, from Kabul to the sequels of Communist victory in Vietnam and Cambodia, a question-mark has fallen more and more heavily over the whole way of conceiving both socialism and the roads that should lead to it. In many ways, the Left has just been keeping up with the times. Over the last quarter-century, </w:t>
      </w:r>
      <w:r w:rsidRPr="002353C8">
        <w:rPr>
          <w:rStyle w:val="StyleUnderline"/>
        </w:rPr>
        <w:t>there has been a</w:t>
      </w:r>
      <w:r w:rsidRPr="002353C8">
        <w:t xml:space="preserve"> general </w:t>
      </w:r>
      <w:r w:rsidRPr="002353C8">
        <w:rPr>
          <w:rStyle w:val="StyleUnderline"/>
        </w:rPr>
        <w:t>fracturing of our social and economic relations</w:t>
      </w:r>
      <w:r w:rsidRPr="002353C8">
        <w:t xml:space="preserve">, a “multiplication of,” what one sociologist has called, “partial societies—grouped by age, sex, ethnicity, and proximity.” This has not necessarily been a bad thing. Even as the old Left—the vertical Left—frequently bemoaned the growing differentiation and individuation, these new categories did, in fact, open the door for marginalized voices and communities. They created a space for more diversity, tolerance, and inclusion. They signaled a turn toward the language of recognition: a politics more sensitive to difference. But this turn was also not without its disadvantages. Gone was the Left’s hope for an emerging class consciousness, a movement of the “people” seeking greater realms of freedom. Instead of challenging the top-down structures of late capitalism, radicals now aspired to create—what post-Marxists were frequently calling—“spaces of freedom.” If one of the explicit targets of the global justice movement of the late 1990s was the exploitative trade policies of the World Trade Organization, then its underlying critique was the alienating patterns of its bureaucracy: the erosion of spaces for self-determination and expression. The crisis of globalization was that it stripped individuals of their rights to participate, to act as free agents in a society that was increasingly becoming shaped by a set of global institutions. What most troubled leftists over the past three or four decades was not the increasingly unequal distribution of goods and services in capitalist societies but the increasingly unequal distribution of power. As one frequently sighted placard from the 1999 Seattle protests read, “No globalization without participation!” Occupy Wall Street has come to represent the latest turn in this movement toward local and more horizontal spaces of freedom. Occupation was, itself, a matter of recovering local space: a way to repoliticize the square. And in a moment characterized by foreclosure, it was also symbolically, and sometimes literally, an attempt to reclaim lost homes and abandoned properties. But there was also a deeper notion of space at work. Occupy Wall Street sought out not only new political spaces but also new ways to relate to them. By resisting the top-down management of representative democracy as well as the bottom-up ideals of labor movements, Occupiers hoped to create a new politics in which decisions moved neither up nor down but horizontally. While embracing the new reach of globalization—linking arms and webcams with their encamped comrades in Madrid, Tel Aviv, Cairo, and Santiago—they were also rejecting its patterns of consolidation, its limits on personal freedom, its vertical and bureaucratic structures of decision-making. Time was also to be transformed. The general assemblies and general strikes were efforts to reconstruct, and make more autonomous, our experience of time as well as space. Seeking to escape from the Taylorist demands of productivity, the assemblies insisted that decision-making was an endless process. Who we are, what we do, what we want to be are categories of flexibility, and consensus is as much about repairing this sense of open-endedness as it is about agreeing on a particular set of demands. Life is a mystery, as one pop star fashionista has insisted, and Occupiers wanted to keep it that way. Likewise, general strikes were imagined as ways in which workers could take back time—regain those parts of life that had become routinized by work. Rather than attempts to achieve large-scale reforms, general strikes were improvisations, escapes from the daily calculations of production that demonstrated that we can still be happy, creative, even productive individuals without jobs. As one unfurled banner along New York’s Broadway read during this spring’s May Day protests, “Why work? Be happy.” In many ways, the Occupy movement was a rebellion against the institutionalized nature of twenty-first century capitalism and democracy. Equally skeptical of corporate monopolies as it was of the technocratic tendencies of the state, it was ultimately an insurgency against control, against the ways in which organized power and capital deprived the individual of the time and space needed to control his or her life. Just as the vertically inclined leftists of the twentieth century leveraged the public corporation—the welfare state—against the increasingly powerful number of private ones, so too were Occupy and, more generally, the horizontalist Left to embrace the age of the market: at the center of their politics was the anthropological “man” in both his forms—homo faber and homo ludens—who was capable of negotiating his interests outside the state. For this reason, the movement did not fit neatly into right or left, conservative or liberal, revolutionary or reformist categories. On the one hand, it was sympathetic to the most classic of left aspirations: to dismantle governing hierarchies. On the other, </w:t>
      </w:r>
      <w:r w:rsidRPr="00A62A57">
        <w:rPr>
          <w:rStyle w:val="StyleUnderline"/>
          <w:highlight w:val="cyan"/>
        </w:rPr>
        <w:t>its language was imbued with</w:t>
      </w:r>
      <w:r w:rsidRPr="002353C8">
        <w:rPr>
          <w:rStyle w:val="StyleUnderline"/>
        </w:rPr>
        <w:t xml:space="preserve"> a strident </w:t>
      </w:r>
      <w:r w:rsidRPr="00A62A57">
        <w:rPr>
          <w:rStyle w:val="StyleUnderline"/>
          <w:highlight w:val="cyan"/>
        </w:rPr>
        <w:t>individualism</w:t>
      </w:r>
      <w:r w:rsidRPr="002353C8">
        <w:rPr>
          <w:rStyle w:val="StyleUnderline"/>
        </w:rPr>
        <w:t xml:space="preserve">: </w:t>
      </w:r>
      <w:r w:rsidRPr="00A62A57">
        <w:rPr>
          <w:rStyle w:val="StyleUnderline"/>
          <w:highlight w:val="cyan"/>
        </w:rPr>
        <w:t>a politics</w:t>
      </w:r>
      <w:r w:rsidRPr="002353C8">
        <w:rPr>
          <w:rStyle w:val="StyleUnderline"/>
        </w:rPr>
        <w:t xml:space="preserve"> of anti-institutionalism and personal freedom that has </w:t>
      </w:r>
      <w:r w:rsidRPr="002353C8">
        <w:rPr>
          <w:rStyle w:val="Emphasis"/>
        </w:rPr>
        <w:t xml:space="preserve">most often been </w:t>
      </w:r>
      <w:r w:rsidRPr="00A62A57">
        <w:rPr>
          <w:rStyle w:val="Emphasis"/>
          <w:highlight w:val="cyan"/>
        </w:rPr>
        <w:t>affiliated with the Right</w:t>
      </w:r>
      <w:r w:rsidRPr="002353C8">
        <w:t xml:space="preserve">. Seeking an alternative to the bureaucratic tendencies of capitalism and socialism, Occupiers were to frequently invoke the image of autonomy: of a world in which social and economic relations exist outside the institutions of the state. Their aspiration was a society based on organic, decentralized circuits of exchange and deliberation—on voluntary associations, on local debate, on loose networks of affinity groups. If political and economic life had become abstracted in the age of globalization and financialization, then Occupy activists wanted to re-politicize our everyday choices. As David Graeber, one of Occupy’s chief theoretical architects, explained two days after Zuccotti Park was occupied, “The idea is essentially that “the system is not going to save us,” so “we’re going to have to save ourselves.” Borrowing from the anarchist tradition, Graeber has called this work “direct action”: the practice of circumventing, even on occasion subverting, hierarchies through practical projects. Instead of attempting “to pressure the government to institute reforms” or “seize state power,” direct actions seek to “build a new society in the shell of the old.” By creating spaces in which individuals take control over their lives, it is a strategy of acting and thinking “as if one is already free.” Marina Sitrin, another prominent Occupier, has offered another name for this politics—“horizontalism”: “the use of direct democracy, the striving for consensus” and “processes in which everyone is heard and new relationships are created.” It is a politics that not only refuses institutionalization but also imagines a new subjectivity from which one can project the future into the present. Direct action and horizontal democracy are new names, of course, for old ideas. They descend—most directly—from the ideas and tactics of the global justice movement of the 1990s and 2000s. Direct Action Network was founded in 1999 to help coordinate the anti-WTO protests in Seattle; horizontalidad, as it was called in Argentina, emerged as a way for often unemployed workers to organize during the financial crisis of 2001. Both emerged out of the theories and practices of a movement that was learning as it went along. The ad hoc working groups, the all-night bull sessions, the daylong actions, the decentralized planning were all as much by necessity as they were by design. They were not necessarily intended at first. But what emerged out of anti-globalization was a new vision of globalization. Local and horizontal in practice, direct action and democracy were to become catchphrases for a movement that was attempting to resist the often autocratic tendencies of a fast-globalizing capitalism. But direct action and horizontal democracy also tap into a longer, if often neglected, tradition on the left: the anarchism, syndicalism, and autonomist Marxism that stretch from Peter Kropotkin, Emma Goldman, and Rosa Luxemburg to C.L.R. James, Cornelius Castoriadis, and Antonio Negri. If revolutionary socialism was a theory about ideal possibilities, then anarchism and autonomism often focused on the revolutionary practices themselves. The way in which the revolution was organized was the primary act of revolution. Autonomy, as the Greco-French Castoriadis told Le Monde in 1977, demands not only “the elimination of dominant groups and of the institutions embodying and orchestrating that domination” but also new modes of what he calls “self-management and organization.” With direct action and horizontal democracy, the Occupy movement not only developed a set of new tactics but also a governing ideology, a theory of time and space that runs counter to many of the practices of earlier leftist movements. Unlike revolutionary socialism or evolutionary social democracy—Marx’s Esau and Jacob—Occupiers conceived of time as more cyclical than developmental, its understanding of space more local and horizontal than structural and vertical. The revolution was to come but only through everyday acts. It was to occur only through—what Castoriadis obliquely referred to as—“the self-institution of society.” The seemingly spontaneous movement that emerged after the first general assemblies in Zuccotti Park was not, then, sui generis but an elaboration of a much larger turn by the Left. As occupations spread across the country and as activists begin to exchange organizational tactics, it was easy to forget that what was happening was, in fact, a part of a much larger shift in the scale and plane of Western politics: a turn toward more local and horizontal patterns of life, a growing skepticism toward the institutions of the state, and an increasing desire to seek out greater realms of personal freedom. And although its hibernation over the summer has, perhaps, marked the end of the Occupy movement, OWS has also come to represent an important—and perhaps more lasting—break. In both its ideas and tactics, it has given us a new set of desires—autonomy, radical democracy, direct action—that look well beyond the ideological and tactical tropes of socialism. Its occupations and general assemblies, its flash mobs and street performances, its loose network of activists all suggest a bold new set of possibilities for the Left: a horizontalist ethos that believes that revolution will begin by transforming our everyday lives. It can be argued that </w:t>
      </w:r>
      <w:r w:rsidRPr="00A62A57">
        <w:rPr>
          <w:rStyle w:val="StyleUnderline"/>
          <w:highlight w:val="cyan"/>
        </w:rPr>
        <w:t>horizontalism is,</w:t>
      </w:r>
      <w:r w:rsidRPr="002353C8">
        <w:t xml:space="preserve"> in many ways</w:t>
      </w:r>
      <w:r w:rsidRPr="00A62A57">
        <w:rPr>
          <w:highlight w:val="cyan"/>
        </w:rPr>
        <w:t xml:space="preserve">, </w:t>
      </w:r>
      <w:r w:rsidRPr="00A62A57">
        <w:rPr>
          <w:rStyle w:val="StyleUnderline"/>
          <w:highlight w:val="cyan"/>
        </w:rPr>
        <w:t>a</w:t>
      </w:r>
      <w:r w:rsidRPr="002353C8">
        <w:t xml:space="preserve"> product of the growing disaggregation and individuation of Western society; that it is </w:t>
      </w:r>
      <w:r w:rsidRPr="002353C8">
        <w:rPr>
          <w:rStyle w:val="StyleUnderline"/>
        </w:rPr>
        <w:t xml:space="preserve">a kind of </w:t>
      </w:r>
      <w:r w:rsidRPr="00A62A57">
        <w:rPr>
          <w:rStyle w:val="StyleUnderline"/>
          <w:highlight w:val="cyan"/>
        </w:rPr>
        <w:t>free-market leftism</w:t>
      </w:r>
      <w:r w:rsidRPr="002353C8">
        <w:rPr>
          <w:rStyle w:val="StyleUnderline"/>
        </w:rPr>
        <w:t>: a politics jury-rigged out of the very culture it hopes to resist.</w:t>
      </w:r>
      <w:r w:rsidRPr="002353C8">
        <w:t xml:space="preserve"> For </w:t>
      </w:r>
      <w:r w:rsidRPr="002353C8">
        <w:rPr>
          <w:rStyle w:val="StyleUnderline"/>
        </w:rPr>
        <w:t xml:space="preserve">not only does </w:t>
      </w:r>
      <w:r w:rsidRPr="00A62A57">
        <w:rPr>
          <w:rStyle w:val="StyleUnderline"/>
          <w:highlight w:val="cyan"/>
        </w:rPr>
        <w:t>it emphasize the agency of the individual, but it draws</w:t>
      </w:r>
      <w:r w:rsidRPr="002353C8">
        <w:t xml:space="preserve"> one of its central inspirations from a </w:t>
      </w:r>
      <w:r w:rsidRPr="00A62A57">
        <w:rPr>
          <w:rStyle w:val="Emphasis"/>
          <w:highlight w:val="cyan"/>
        </w:rPr>
        <w:t>neoclassical image</w:t>
      </w:r>
      <w:r w:rsidRPr="002353C8">
        <w:t xml:space="preserve">: that </w:t>
      </w:r>
      <w:r w:rsidRPr="00A62A57">
        <w:rPr>
          <w:rStyle w:val="Emphasis"/>
          <w:highlight w:val="cyan"/>
        </w:rPr>
        <w:t>of</w:t>
      </w:r>
      <w:r w:rsidRPr="002353C8">
        <w:t xml:space="preserve"> the </w:t>
      </w:r>
      <w:r w:rsidRPr="00A62A57">
        <w:rPr>
          <w:rStyle w:val="Emphasis"/>
          <w:highlight w:val="cyan"/>
        </w:rPr>
        <w:t>self-managing</w:t>
      </w:r>
      <w:r w:rsidRPr="00A62A57">
        <w:rPr>
          <w:highlight w:val="cyan"/>
        </w:rPr>
        <w:t xml:space="preserve"> </w:t>
      </w:r>
      <w:r w:rsidRPr="00CC4F07">
        <w:t>society</w:t>
      </w:r>
      <w:r w:rsidRPr="002353C8">
        <w:t xml:space="preserve">—the polity that functions best </w:t>
      </w:r>
      <w:r w:rsidRPr="00A62A57">
        <w:rPr>
          <w:rStyle w:val="StyleUnderline"/>
          <w:highlight w:val="cyan"/>
        </w:rPr>
        <w:t xml:space="preserve">when the </w:t>
      </w:r>
      <w:r w:rsidRPr="00A62A57">
        <w:rPr>
          <w:rStyle w:val="Emphasis"/>
          <w:highlight w:val="cyan"/>
        </w:rPr>
        <w:t>state is absent</w:t>
      </w:r>
      <w:r w:rsidRPr="00A62A57">
        <w:rPr>
          <w:rStyle w:val="StyleUnderline"/>
          <w:highlight w:val="cyan"/>
        </w:rPr>
        <w:t xml:space="preserve"> from </w:t>
      </w:r>
      <w:r w:rsidRPr="00CC4F07">
        <w:rPr>
          <w:rStyle w:val="StyleUnderline"/>
        </w:rPr>
        <w:t>e</w:t>
      </w:r>
      <w:r w:rsidRPr="002353C8">
        <w:rPr>
          <w:rStyle w:val="StyleUnderline"/>
        </w:rPr>
        <w:t xml:space="preserve">veryday </w:t>
      </w:r>
      <w:r w:rsidRPr="00A62A57">
        <w:rPr>
          <w:rStyle w:val="StyleUnderline"/>
          <w:highlight w:val="cyan"/>
        </w:rPr>
        <w:t>decisions</w:t>
      </w:r>
      <w:r w:rsidRPr="002353C8">
        <w:t xml:space="preserve">. But one can also find in its anti-institutionalism an attempt to speak in today’s language for yesterday’s goals. If we must live in a society that neither trusts nor feels compelled by collectivist visions, then horizontalism offers us a leftism that attempts to be, at once, both individualist and egalitarian, anti-institutional and democratic, open to the possibilities of self-management and yet also concerned with the casualties born out of an age that has let capital manage itself for far too long. Horizontalism has absorbed the crisis of knowledge—what we often call “postmodernism”—and the crisis of collectivism—what we often call “neoliberalism.” But instead of seeking to return to some golden age before our current moment of fracture, it seeks—for better and worse—to find a way to make leftist politics conform to our current age of anti-foundationalism and institutionalism. As Graeber argued in the prescriptive last pages of his anthropological epic, Debt: The First 5,000 Years,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 But herein lies the problem. Not all possible forms of human existence and social interaction, no matter how removed they are from the institutions of power and capital, are good forms of social organization. Although it is easy to look enthusiastically to those societies—ancient or modern, Western or non-Western—that exist beyond the structures of the state, they, too, have their own patterns of hierarchy, their own embittered lines of inequality and injustice. More important, to select one form of social organization over the other is always an act of exclusion. Instituting and then </w:t>
      </w:r>
      <w:r w:rsidRPr="002353C8">
        <w:rPr>
          <w:rStyle w:val="StyleUnderline"/>
        </w:rPr>
        <w:t>protecting a</w:t>
      </w:r>
      <w:r w:rsidRPr="002353C8">
        <w:t xml:space="preserve"> particular </w:t>
      </w:r>
      <w:r w:rsidRPr="002353C8">
        <w:rPr>
          <w:rStyle w:val="StyleUnderline"/>
        </w:rPr>
        <w:t>way of life will always require a normative commitment in which not every value system is respected</w:t>
      </w:r>
      <w:r w:rsidRPr="002353C8">
        <w:t xml:space="preserve">—in which, in other words, there is a moral hierarchy. More problematically, by working outside structures of power one may circumvent coercive systems but one does not necessarily subvert them. </w:t>
      </w:r>
      <w:r w:rsidRPr="00A62A57">
        <w:rPr>
          <w:rStyle w:val="Emphasis"/>
          <w:highlight w:val="cyan"/>
        </w:rPr>
        <w:t>Localizing</w:t>
      </w:r>
      <w:r w:rsidRPr="002353C8">
        <w:rPr>
          <w:rStyle w:val="Emphasis"/>
        </w:rPr>
        <w:t xml:space="preserve"> politics</w:t>
      </w:r>
      <w:r w:rsidRPr="002353C8">
        <w:t>—</w:t>
      </w:r>
      <w:r w:rsidRPr="002353C8">
        <w:rPr>
          <w:rStyle w:val="StyleUnderline"/>
        </w:rPr>
        <w:t>stripping it of its larger institutional ambitions</w:t>
      </w:r>
      <w:r w:rsidRPr="002353C8">
        <w:t xml:space="preserve">—has, to be sure, its advantages. But without a larger structural vision, it </w:t>
      </w:r>
      <w:r w:rsidRPr="00A62A57">
        <w:rPr>
          <w:rStyle w:val="Emphasis"/>
          <w:highlight w:val="cyan"/>
        </w:rPr>
        <w:t>does not go far enough</w:t>
      </w:r>
      <w:r w:rsidRPr="002353C8">
        <w:t xml:space="preserve">. “Bubbles of freedom,” as Graeber calls them, may create a larger variety of non-institutional life. But they will always neglect other crucial avenues of freedom: in particular, those social and economic rights that can only be protected from the top down. In this way, the anti-institutionalism of </w:t>
      </w:r>
      <w:r w:rsidRPr="00A62A57">
        <w:rPr>
          <w:rStyle w:val="StyleUnderline"/>
          <w:highlight w:val="cyan"/>
        </w:rPr>
        <w:t xml:space="preserve">horizontalism comes </w:t>
      </w:r>
      <w:r w:rsidRPr="00A62A57">
        <w:rPr>
          <w:rStyle w:val="Emphasis"/>
          <w:highlight w:val="cyan"/>
        </w:rPr>
        <w:t>dangerously close</w:t>
      </w:r>
      <w:r w:rsidRPr="00A62A57">
        <w:rPr>
          <w:rStyle w:val="StyleUnderline"/>
          <w:highlight w:val="cyan"/>
        </w:rPr>
        <w:t xml:space="preserve"> to</w:t>
      </w:r>
      <w:r w:rsidRPr="002353C8">
        <w:rPr>
          <w:rStyle w:val="StyleUnderline"/>
        </w:rPr>
        <w:t xml:space="preserve"> that of </w:t>
      </w:r>
      <w:r w:rsidRPr="00A62A57">
        <w:rPr>
          <w:rStyle w:val="StyleUnderline"/>
          <w:highlight w:val="cyan"/>
        </w:rPr>
        <w:t>the</w:t>
      </w:r>
      <w:r w:rsidRPr="002353C8">
        <w:rPr>
          <w:rStyle w:val="StyleUnderline"/>
        </w:rPr>
        <w:t xml:space="preserve"> </w:t>
      </w:r>
      <w:r w:rsidRPr="00A62A57">
        <w:rPr>
          <w:rStyle w:val="StyleUnderline"/>
          <w:highlight w:val="cyan"/>
        </w:rPr>
        <w:t>libertarian Right</w:t>
      </w:r>
      <w:r w:rsidRPr="002353C8">
        <w:t xml:space="preserve">. The turn to previous eras of social organization, the desire to locate and confine politics to a particular regional space, </w:t>
      </w:r>
      <w:r w:rsidRPr="002353C8">
        <w:rPr>
          <w:rStyle w:val="StyleUnderline"/>
        </w:rPr>
        <w:t xml:space="preserve">the deep skepticism toward all forms of institutional life not only mirror the aspirations of libertarianism but help cloak those hierarchies spawned from non-institutional forms of power </w:t>
      </w:r>
      <w:r w:rsidRPr="002353C8">
        <w:t xml:space="preserve">and capital. </w:t>
      </w:r>
      <w:r w:rsidRPr="002353C8">
        <w:rPr>
          <w:rStyle w:val="StyleUnderline"/>
        </w:rPr>
        <w:t xml:space="preserve">This is a particularly pointed irony for a </w:t>
      </w:r>
      <w:r w:rsidRPr="002353C8">
        <w:t xml:space="preserve">political </w:t>
      </w:r>
      <w:r w:rsidRPr="002353C8">
        <w:rPr>
          <w:rStyle w:val="StyleUnderline"/>
        </w:rPr>
        <w:t>ideology that claims to be opposed to</w:t>
      </w:r>
      <w:r w:rsidRPr="002353C8">
        <w:t xml:space="preserve"> the many </w:t>
      </w:r>
      <w:r w:rsidRPr="002353C8">
        <w:rPr>
          <w:rStyle w:val="StyleUnderline"/>
        </w:rPr>
        <w:t>injustices of a non-institutional market</w:t>
      </w:r>
      <w:r w:rsidRPr="002353C8">
        <w:t xml:space="preserve">—in particular, its unregulated financial schemes. Perhaps this is an irony deeply woven into the theoretical quilt of autonomy: a vision that, as a result of its anti-institutionalism, is drawn to all sites of individual liberation—even those that are to be found in the marketplace. As Graeber concludes in Debt, “Markets, when allowed to drift entirely free from their violent origins, invariably begin to grow into something different, into networks of honor, trust, and mutual connectedness,” whereas “the maintenance of systems of coercion constantly do the opposite: turn the products of human cooperation, creativity, devotion, love and trust back into numbers once again.” In many ways, this is the result of a set of political ideas that have lost touch with their origins. The desire for autonomy was born out of the socialist—if not also often the Marxist—tradition and there was always a guarded sympathy for the structures needed to oppose organized systems of capital and power. Large-scale institutions were, for thinkers such as Castoriadis, Negri, and C.L.R. James, still essential if every cook was truly to govern. To only “try to create ‘spaces of freedom’ ‘alongside’ of the State” meant, as Castoriadis was to argue later in his life, to back “down from the problem of politics.” In fact, this was, he believed, the failure of 1968: “the inability to set up new, different institutions” and recognize that “there is no such thing as a society without institutions.” </w:t>
      </w:r>
      <w:r w:rsidRPr="00A62A57">
        <w:rPr>
          <w:rStyle w:val="Emphasis"/>
          <w:highlight w:val="cyan"/>
        </w:rPr>
        <w:t>This is</w:t>
      </w:r>
      <w:r w:rsidRPr="002353C8">
        <w:t>—and will be—</w:t>
      </w:r>
      <w:r w:rsidRPr="00A62A57">
        <w:rPr>
          <w:rStyle w:val="Emphasis"/>
          <w:highlight w:val="cyan"/>
        </w:rPr>
        <w:t>a problem</w:t>
      </w:r>
      <w:r w:rsidRPr="002353C8">
        <w:t xml:space="preserve"> for the horizontalist Left as it moves forward. As a leftism ready-made for an age in which all sides of the political spectrum are arrayed against the regulatory state, </w:t>
      </w:r>
      <w:r w:rsidRPr="00A62A57">
        <w:rPr>
          <w:rStyle w:val="StyleUnderline"/>
          <w:highlight w:val="cyan"/>
        </w:rPr>
        <w:t>it</w:t>
      </w:r>
      <w:r w:rsidRPr="002353C8">
        <w:rPr>
          <w:rStyle w:val="StyleUnderline"/>
        </w:rPr>
        <w:t xml:space="preserve"> </w:t>
      </w:r>
      <w:r w:rsidRPr="00A62A57">
        <w:rPr>
          <w:rStyle w:val="StyleUnderline"/>
          <w:highlight w:val="cyan"/>
        </w:rPr>
        <w:t>is</w:t>
      </w:r>
      <w:r w:rsidRPr="002353C8">
        <w:rPr>
          <w:rStyle w:val="StyleUnderline"/>
        </w:rPr>
        <w:t xml:space="preserve"> always </w:t>
      </w:r>
      <w:r w:rsidRPr="00A62A57">
        <w:rPr>
          <w:rStyle w:val="StyleUnderline"/>
          <w:highlight w:val="cyan"/>
        </w:rPr>
        <w:t>in danger of becoming absorbed into the</w:t>
      </w:r>
      <w:r w:rsidRPr="002353C8">
        <w:rPr>
          <w:rStyle w:val="StyleUnderline"/>
        </w:rPr>
        <w:t xml:space="preserve"> very ideological </w:t>
      </w:r>
      <w:r w:rsidRPr="00A62A57">
        <w:rPr>
          <w:rStyle w:val="StyleUnderline"/>
          <w:highlight w:val="cyan"/>
        </w:rPr>
        <w:t>apparatus it seeks to dismantle</w:t>
      </w:r>
      <w:r w:rsidRPr="002353C8">
        <w:rPr>
          <w:rStyle w:val="StyleUnderline"/>
        </w:rPr>
        <w:t>. For it aspires to a decentralized and organic politics that, in both principle and practice, shares a lot in common with its central target.</w:t>
      </w:r>
      <w:r w:rsidRPr="002353C8">
        <w:t xml:space="preserve"> Both it and the “free market” are anti-institutional. And the latter will remain so without larger vertical measures. Structures, not only everyday practices, need to be reformed. The revolution cannot happen only on the ground; it must also happen from above. A direct democracy still needs its indirect structures, individual freedoms still need to be measured by their collective consequences, and notions of social and economic equality still need to stand next to the desire for greater political participation. Deregulation is another regulatory regime, and to replace it requires new regulations: institutions that will limit the excesses of the market. As Castoriadis insisted in the years after 1968, the Left’s task is not only to abolish old institutions but to discover “new kinds of relationship between society and its institutions.” Horizontalism has come to serve as an important break from the static strategies and categories of analysis that have slowed an aging and vertically inclined Left. OWS was to represent its fullest expression yet, though it has a much longer back story and still—one hopes—a promising future. But horizontalists such as Graeber and Sitrin will struggle to establish spaces of freedom if they cannot formulate a larger vision for a society. Their vision is not—as several on the vertical left have suggested—too utopian but not utopian enough: </w:t>
      </w:r>
      <w:r w:rsidRPr="002353C8">
        <w:rPr>
          <w:rStyle w:val="StyleUnderline"/>
        </w:rPr>
        <w:t>in seeking out local spaces of freedom, they have confined their ambitions; they have, in fact, come, at times, to mirror the very ideology they hope to resist.</w:t>
      </w:r>
      <w:r w:rsidRPr="002353C8">
        <w:t xml:space="preserve"> In his famous retelling of the turtle parable, Clifford Geertz warned that in “the search of all-too-deep-lying turtles,” we have to be careful to not “lose touch with the hard surfaces of life—with the political, economic, stratificatory realities within which men are everywhere contained.” This is an ever-present temptation, and one that, in our age of ever more stratification, we must resist.</w:t>
      </w:r>
    </w:p>
    <w:p w14:paraId="1A79F3B7" w14:textId="77777777" w:rsidR="0035736A" w:rsidRPr="00B41FFD" w:rsidRDefault="0035736A" w:rsidP="0035736A"/>
    <w:p w14:paraId="53877FD5" w14:textId="77777777" w:rsidR="0035736A" w:rsidRDefault="0035736A" w:rsidP="0035736A">
      <w:pPr>
        <w:pStyle w:val="Heading3"/>
      </w:pPr>
      <w:r>
        <w:t>Link – race</w:t>
      </w:r>
    </w:p>
    <w:p w14:paraId="103FEBBE" w14:textId="77777777" w:rsidR="0035736A" w:rsidRPr="00586784" w:rsidRDefault="0035736A" w:rsidP="0035736A">
      <w:pPr>
        <w:pStyle w:val="Heading4"/>
      </w:pPr>
      <w:r>
        <w:t>D</w:t>
      </w:r>
      <w:r w:rsidRPr="00586784">
        <w:t>egradation of the black body and anti-institutional black politics have been rehashed in debate and</w:t>
      </w:r>
      <w:r>
        <w:t xml:space="preserve"> the public sphere for decades, assuming</w:t>
      </w:r>
      <w:r w:rsidRPr="00586784">
        <w:t xml:space="preserve"> proprietorship over institutions</w:t>
      </w:r>
      <w:r>
        <w:t xml:space="preserve"> is necessary</w:t>
      </w:r>
    </w:p>
    <w:p w14:paraId="7F4397EF" w14:textId="77777777" w:rsidR="0035736A" w:rsidRPr="00680761" w:rsidRDefault="0035736A" w:rsidP="0035736A">
      <w:r w:rsidRPr="00680761">
        <w:rPr>
          <w:rStyle w:val="Style13ptBold"/>
        </w:rPr>
        <w:t>Reed 95</w:t>
      </w:r>
      <w:r w:rsidRPr="00680761">
        <w:t xml:space="preserve"> – PhD, Professor of Political Science @ U Penn</w:t>
      </w:r>
    </w:p>
    <w:p w14:paraId="5F28A9B4" w14:textId="77777777" w:rsidR="0035736A" w:rsidRPr="00680761" w:rsidRDefault="0035736A" w:rsidP="0035736A">
      <w:r w:rsidRPr="00680761">
        <w:t xml:space="preserve"> (Adolph, "What are the Drums Saying, Booker?": The Curious Role of the Black Public Intellectual, The Village Voice)</w:t>
      </w:r>
    </w:p>
    <w:p w14:paraId="36033E3A" w14:textId="77777777" w:rsidR="0035736A" w:rsidRPr="00B41FFD" w:rsidRDefault="0035736A" w:rsidP="0035736A">
      <w:pPr>
        <w:rPr>
          <w:sz w:val="12"/>
        </w:rPr>
      </w:pPr>
      <w:r w:rsidRPr="00E11FE2">
        <w:rPr>
          <w:sz w:val="12"/>
        </w:rPr>
        <w:t xml:space="preserve">More significantly, the public intellectuals’ style has baleful effects on the scholarly examination of black American life. </w:t>
      </w:r>
      <w:r w:rsidRPr="00A62A57">
        <w:rPr>
          <w:rStyle w:val="StyleUnderline"/>
          <w:highlight w:val="cyan"/>
        </w:rPr>
        <w:t>In rejecting</w:t>
      </w:r>
      <w:r w:rsidRPr="00680761">
        <w:rPr>
          <w:rStyle w:val="StyleUnderline"/>
        </w:rPr>
        <w:t xml:space="preserve"> all considerations of standards of evidence and </w:t>
      </w:r>
      <w:r w:rsidRPr="00A62A57">
        <w:rPr>
          <w:rStyle w:val="StyleUnderline"/>
          <w:highlight w:val="cyan"/>
        </w:rPr>
        <w:t>argument</w:t>
      </w:r>
      <w:r w:rsidRPr="00680761">
        <w:rPr>
          <w:rStyle w:val="StyleUnderline"/>
        </w:rPr>
        <w:t xml:space="preserve"> as expressions of naive positivism, </w:t>
      </w:r>
      <w:r w:rsidRPr="00A62A57">
        <w:rPr>
          <w:rStyle w:val="StyleUnderline"/>
          <w:highlight w:val="cyan"/>
        </w:rPr>
        <w:t>the cultural politicians get to make the story up as they go</w:t>
      </w:r>
      <w:r w:rsidRPr="00680761">
        <w:rPr>
          <w:rStyle w:val="StyleUnderline"/>
        </w:rPr>
        <w:t xml:space="preserve"> along. Graduate students can figure out that this gambit has two very attractive features: it drastically reduces the quantity of digging and thinking one has to do, and it clears the path to public visibility and academic recognition.</w:t>
      </w:r>
      <w:r w:rsidRPr="00E11FE2">
        <w:rPr>
          <w:sz w:val="12"/>
        </w:rPr>
        <w:t xml:space="preserve"> Of course, it’s not as if black public intellectuals were the only hustlers in an academic world largely defined by the politics of reputation; and all in all it’s good that black people are getting paid, too. So why should anyone be concerned? </w:t>
      </w:r>
      <w:r w:rsidRPr="00680761">
        <w:rPr>
          <w:rStyle w:val="StyleUnderline"/>
        </w:rPr>
        <w:t xml:space="preserve">The answer is that the </w:t>
      </w:r>
      <w:r w:rsidRPr="00A62A57">
        <w:rPr>
          <w:rStyle w:val="StyleUnderline"/>
          <w:highlight w:val="cyan"/>
        </w:rPr>
        <w:t>public intellectuals cohere around a</w:t>
      </w:r>
      <w:r w:rsidRPr="00680761">
        <w:rPr>
          <w:rStyle w:val="StyleUnderline"/>
        </w:rPr>
        <w:t xml:space="preserve"> more or less </w:t>
      </w:r>
      <w:r w:rsidRPr="00A62A57">
        <w:rPr>
          <w:rStyle w:val="Emphasis"/>
          <w:highlight w:val="cyan"/>
        </w:rPr>
        <w:t>deceptively conservative politics</w:t>
      </w:r>
      <w:r w:rsidRPr="00A62A57">
        <w:rPr>
          <w:rStyle w:val="StyleUnderline"/>
          <w:highlight w:val="cyan"/>
        </w:rPr>
        <w:t xml:space="preserve"> that is</w:t>
      </w:r>
      <w:r w:rsidRPr="00680761">
        <w:rPr>
          <w:rStyle w:val="StyleUnderline"/>
        </w:rPr>
        <w:t xml:space="preserve"> particularly </w:t>
      </w:r>
      <w:r w:rsidRPr="00A62A57">
        <w:rPr>
          <w:rStyle w:val="StyleUnderline"/>
          <w:highlight w:val="cyan"/>
        </w:rPr>
        <w:t>dangerous</w:t>
      </w:r>
      <w:r w:rsidRPr="00680761">
        <w:rPr>
          <w:rStyle w:val="StyleUnderline"/>
        </w:rPr>
        <w:t xml:space="preserve"> at this moment in our history.</w:t>
      </w:r>
      <w:r w:rsidRPr="00E11FE2">
        <w:rPr>
          <w:sz w:val="12"/>
        </w:rPr>
        <w:t xml:space="preserve"> Political conservatism is fundamental to the Black Voice busi-ness now no less than in 1895, and Stanley Crouch and Shelby Steele have shown that it is sometimes the sole requirement. One can qualify for the job only by giving white opinion makers a heavy dose of what they want to hear. Gates didn’t get to be a world- class Black Voice until he denounced the bogey of “black anti- Semitism” all over the op-ed page of The Mew York Times and went on to reassure Forbes's readership, that “yes, there is a culture of poverty,” calling up the image of a “sixteen-year-old mother, a thirty-two-year-old grandmother and a forty-eight-year-old greatgrandmother,” noting for good measure that “It’s also true that not everyone in any society wants to work, that not all people are equally motivated. There! Was that so hard to say?” He has since secured his public intellectuality in a series of essays in The New Republic and elsewhere whose main point is to endorse the “vital center,” and he extols the lost Jim Crow world in Colored People, a memoir that could have been tided Up From Slavery on Lake Wobegon. West’s conservative moralism and victim blaming has made him Bill Bradley’s favorite conduit to the Mind of the Negro and a hit on the business school lecture circuit. </w:t>
      </w:r>
      <w:r w:rsidRPr="00680761">
        <w:rPr>
          <w:rStyle w:val="StyleUnderline"/>
        </w:rPr>
        <w:t>Most insidious</w:t>
      </w:r>
      <w:r w:rsidRPr="00E11FE2">
        <w:rPr>
          <w:sz w:val="12"/>
        </w:rPr>
        <w:t xml:space="preserve">, though, </w:t>
      </w:r>
      <w:r w:rsidRPr="00680761">
        <w:rPr>
          <w:rStyle w:val="StyleUnderline"/>
        </w:rPr>
        <w:t>is the retrograde sham that masquerades as a leftist “cultural politics</w:t>
      </w:r>
      <w:r w:rsidRPr="00E11FE2">
        <w:rPr>
          <w:sz w:val="12"/>
        </w:rPr>
        <w:t xml:space="preserve">.” Rather than an alternative, deep structural “infra” politics, as Kelley and others contend, </w:t>
      </w:r>
      <w:r w:rsidRPr="00A62A57">
        <w:rPr>
          <w:rStyle w:val="StyleUnderline"/>
          <w:highlight w:val="cyan"/>
        </w:rPr>
        <w:t xml:space="preserve">the cultural politics focus is a </w:t>
      </w:r>
      <w:r w:rsidRPr="00A62A57">
        <w:rPr>
          <w:rStyle w:val="Emphasis"/>
          <w:highlight w:val="cyan"/>
        </w:rPr>
        <w:t>quietistic</w:t>
      </w:r>
      <w:r w:rsidRPr="00A62A57">
        <w:rPr>
          <w:rStyle w:val="StyleUnderline"/>
          <w:highlight w:val="cyan"/>
        </w:rPr>
        <w:t xml:space="preserve"> </w:t>
      </w:r>
      <w:r w:rsidRPr="00A62A57">
        <w:rPr>
          <w:rStyle w:val="Emphasis"/>
          <w:highlight w:val="cyan"/>
        </w:rPr>
        <w:t>alternative to real political analysis</w:t>
      </w:r>
      <w:r w:rsidRPr="00A62A57">
        <w:rPr>
          <w:rStyle w:val="StyleUnderline"/>
          <w:highlight w:val="cyan"/>
        </w:rPr>
        <w:t>. It boils down to</w:t>
      </w:r>
      <w:r w:rsidRPr="00680761">
        <w:rPr>
          <w:rStyle w:val="StyleUnderline"/>
        </w:rPr>
        <w:t xml:space="preserve"> nothing more than </w:t>
      </w:r>
      <w:r w:rsidRPr="00A62A57">
        <w:rPr>
          <w:rStyle w:val="StyleUnderline"/>
          <w:highlight w:val="cyan"/>
        </w:rPr>
        <w:t>an insistence that</w:t>
      </w:r>
      <w:r w:rsidRPr="00680761">
        <w:rPr>
          <w:rStyle w:val="StyleUnderline"/>
        </w:rPr>
        <w:t xml:space="preserve"> authentic, meaningful political </w:t>
      </w:r>
      <w:r w:rsidRPr="00A62A57">
        <w:rPr>
          <w:rStyle w:val="StyleUnderline"/>
          <w:highlight w:val="cyan"/>
        </w:rPr>
        <w:t>engagement for black Americans is expressed not in relation to the institutions of</w:t>
      </w:r>
      <w:r w:rsidRPr="00680761">
        <w:rPr>
          <w:rStyle w:val="StyleUnderline"/>
        </w:rPr>
        <w:t xml:space="preserve"> public authority—</w:t>
      </w:r>
      <w:r w:rsidRPr="00A62A57">
        <w:rPr>
          <w:rStyle w:val="StyleUnderline"/>
          <w:highlight w:val="cyan"/>
        </w:rPr>
        <w:t>the state</w:t>
      </w:r>
      <w:r w:rsidRPr="00680761">
        <w:rPr>
          <w:rStyle w:val="StyleUnderline"/>
        </w:rPr>
        <w:t>—</w:t>
      </w:r>
      <w:r w:rsidRPr="00E11FE2">
        <w:rPr>
          <w:sz w:val="12"/>
        </w:rPr>
        <w:t>or the workplace—</w:t>
      </w:r>
      <w:r w:rsidRPr="00A62A57">
        <w:rPr>
          <w:rStyle w:val="StyleUnderline"/>
          <w:highlight w:val="cyan"/>
        </w:rPr>
        <w:t xml:space="preserve">but in the </w:t>
      </w:r>
      <w:r w:rsidRPr="00A62A57">
        <w:rPr>
          <w:rStyle w:val="Emphasis"/>
          <w:highlight w:val="cyan"/>
        </w:rPr>
        <w:t>clandestine significance</w:t>
      </w:r>
      <w:r w:rsidRPr="00A62A57">
        <w:rPr>
          <w:rStyle w:val="StyleUnderline"/>
          <w:highlight w:val="cyan"/>
        </w:rPr>
        <w:t xml:space="preserve"> assigned to apparently </w:t>
      </w:r>
      <w:r w:rsidRPr="00A62A57">
        <w:rPr>
          <w:rStyle w:val="Emphasis"/>
          <w:highlight w:val="cyan"/>
        </w:rPr>
        <w:t>apolitical rituals</w:t>
      </w:r>
      <w:r w:rsidRPr="00680761">
        <w:rPr>
          <w:rStyle w:val="StyleUnderline"/>
        </w:rPr>
        <w:t>.</w:t>
      </w:r>
      <w:r w:rsidRPr="00E11FE2">
        <w:rPr>
          <w:b/>
          <w:sz w:val="12"/>
        </w:rPr>
        <w:t xml:space="preserve"> </w:t>
      </w:r>
      <w:r w:rsidRPr="00680761">
        <w:rPr>
          <w:rStyle w:val="StyleUnderline"/>
        </w:rPr>
        <w:t>Black people, according to this logic, don’t mobilize through overt collective action</w:t>
      </w:r>
      <w:r w:rsidRPr="00E11FE2">
        <w:rPr>
          <w:sz w:val="12"/>
        </w:rPr>
        <w:t xml:space="preserve">. They do it surreptitiously when they look like they’re just dancing, or as a colleague of mine ironically described it, “dressing for resistance.” In a Journal of American History article, supposedly about black working- class opposition, Kelley asks rhetorically: “If a worker turns to a root doctor or prayer rather than to a labor union to make an employer less evil, is that ‘false consciousness’?” He compares a conjuror’s power favorably to that of the CIO, the Populists, and theNAACP. This is don’t-worry, be-happy politics. Resistance flows from life by definition. There is no need to try to create it because it’s all around us; all we have to do is change the way we define things. Then we can just celebrate the people’s spontaneous infrapolitics and show white people how to find it and point out to them that Gramscianism is an African survival. </w:t>
      </w:r>
      <w:r w:rsidRPr="00680761">
        <w:rPr>
          <w:rStyle w:val="StyleUnderline"/>
        </w:rPr>
        <w:t>We can make radical politics by</w:t>
      </w:r>
      <w:r w:rsidRPr="00E11FE2">
        <w:rPr>
          <w:sz w:val="12"/>
        </w:rPr>
        <w:t xml:space="preserve"> climbing the tenure ladder and </w:t>
      </w:r>
      <w:r w:rsidRPr="00680761">
        <w:rPr>
          <w:rStyle w:val="StyleUnderline"/>
        </w:rPr>
        <w:t>feeling good about our collective black selves through</w:t>
      </w:r>
      <w:r w:rsidRPr="00E11FE2">
        <w:rPr>
          <w:sz w:val="12"/>
        </w:rPr>
        <w:t xml:space="preserve"> the pride of vicarious identification with the embedded theoretical sophistication of </w:t>
      </w:r>
      <w:r w:rsidRPr="00680761">
        <w:rPr>
          <w:rStyle w:val="StyleUnderline"/>
        </w:rPr>
        <w:t>the folk</w:t>
      </w:r>
      <w:r w:rsidRPr="00E11FE2">
        <w:rPr>
          <w:sz w:val="12"/>
        </w:rPr>
        <w:t xml:space="preserve">. Worst of all, though, </w:t>
      </w:r>
      <w:r w:rsidRPr="00A62A57">
        <w:rPr>
          <w:rStyle w:val="StyleUnderline"/>
          <w:highlight w:val="cyan"/>
        </w:rPr>
        <w:t xml:space="preserve">the </w:t>
      </w:r>
      <w:r w:rsidRPr="00CF0831">
        <w:rPr>
          <w:rStyle w:val="StyleUnderline"/>
        </w:rPr>
        <w:t xml:space="preserve">black public intellectual </w:t>
      </w:r>
      <w:r w:rsidRPr="00A62A57">
        <w:rPr>
          <w:rStyle w:val="StyleUnderline"/>
          <w:highlight w:val="cyan"/>
        </w:rPr>
        <w:t xml:space="preserve">stance </w:t>
      </w:r>
      <w:r w:rsidRPr="00CF0831">
        <w:rPr>
          <w:rStyle w:val="StyleUnderline"/>
        </w:rPr>
        <w:t xml:space="preserve">derives from and </w:t>
      </w:r>
      <w:r w:rsidRPr="00A62A57">
        <w:rPr>
          <w:rStyle w:val="StyleUnderline"/>
          <w:highlight w:val="cyan"/>
        </w:rPr>
        <w:t xml:space="preserve">presumes a condition of </w:t>
      </w:r>
      <w:r w:rsidRPr="00A62A57">
        <w:rPr>
          <w:rStyle w:val="Emphasis"/>
          <w:highlight w:val="cyan"/>
        </w:rPr>
        <w:t>political demobilization</w:t>
      </w:r>
      <w:r w:rsidRPr="00680761">
        <w:rPr>
          <w:rStyle w:val="StyleUnderline"/>
        </w:rPr>
        <w:t>.</w:t>
      </w:r>
      <w:r w:rsidRPr="00E11FE2">
        <w:rPr>
          <w:sz w:val="12"/>
        </w:rPr>
        <w:t xml:space="preserve"> And for good reason. The posture of the Racial Voice requires—and, as the centennial of Washington’s perfidy should remind us, helps to produce—a black population that is disfranchised and incapable of articulating its own agendas as a citizenry. </w:t>
      </w:r>
      <w:r w:rsidRPr="00680761">
        <w:rPr>
          <w:rStyle w:val="StyleUnderline"/>
        </w:rPr>
        <w:t xml:space="preserve">Thus </w:t>
      </w:r>
      <w:r w:rsidRPr="00A62A57">
        <w:rPr>
          <w:rStyle w:val="StyleUnderline"/>
          <w:highlight w:val="cyan"/>
        </w:rPr>
        <w:t>the</w:t>
      </w:r>
      <w:r w:rsidRPr="00680761">
        <w:rPr>
          <w:rStyle w:val="StyleUnderline"/>
        </w:rPr>
        <w:t xml:space="preserve"> black intellectuals’ </w:t>
      </w:r>
      <w:r w:rsidRPr="00A62A57">
        <w:rPr>
          <w:rStyle w:val="StyleUnderline"/>
          <w:highlight w:val="cyan"/>
        </w:rPr>
        <w:t>insistence</w:t>
      </w:r>
      <w:r w:rsidRPr="00680761">
        <w:rPr>
          <w:rStyle w:val="StyleUnderline"/>
        </w:rPr>
        <w:t xml:space="preserve"> on defining politics centered in the exercise of state power as inauthentic</w:t>
      </w:r>
      <w:r w:rsidRPr="00E11FE2">
        <w:rPr>
          <w:sz w:val="12"/>
        </w:rPr>
        <w:t xml:space="preserve">, which in turn </w:t>
      </w:r>
      <w:r w:rsidRPr="00A62A57">
        <w:rPr>
          <w:rStyle w:val="StyleUnderline"/>
          <w:highlight w:val="cyan"/>
        </w:rPr>
        <w:t>underwrites all</w:t>
      </w:r>
      <w:r w:rsidRPr="00680761">
        <w:rPr>
          <w:rStyle w:val="StyleUnderline"/>
        </w:rPr>
        <w:t xml:space="preserve"> the Aesopian interpretive </w:t>
      </w:r>
      <w:r w:rsidRPr="00A62A57">
        <w:rPr>
          <w:rStyle w:val="StyleUnderline"/>
          <w:highlight w:val="cyan"/>
        </w:rPr>
        <w:t>twaddle in black cultural studies</w:t>
      </w:r>
      <w:r w:rsidRPr="00A62A57">
        <w:rPr>
          <w:sz w:val="12"/>
          <w:highlight w:val="cyan"/>
        </w:rPr>
        <w:t>.</w:t>
      </w:r>
      <w:r w:rsidRPr="00E11FE2">
        <w:rPr>
          <w:sz w:val="12"/>
        </w:rPr>
        <w:t xml:space="preserve"> (Interestingly, in chastising proponents of codes prohibiting hate speech, Gates has complained self-righteously about an identity politics that pays no attention to public policy. His point would go down better if it came with a little self-criticism from one whose scholarly reputation— supposedly the source of his prominence—is based on precisely the view that he disparages.) </w:t>
      </w:r>
      <w:r w:rsidRPr="00A62A57">
        <w:rPr>
          <w:rStyle w:val="StyleUnderline"/>
          <w:highlight w:val="cyan"/>
        </w:rPr>
        <w:t>Before disfranchisement in the South black people</w:t>
      </w:r>
      <w:r w:rsidRPr="00680761">
        <w:rPr>
          <w:rStyle w:val="StyleUnderline"/>
        </w:rPr>
        <w:t xml:space="preserve"> didn’t have to express their politics surreptitiously; they crafted and </w:t>
      </w:r>
      <w:r w:rsidRPr="00A62A57">
        <w:rPr>
          <w:rStyle w:val="StyleUnderline"/>
          <w:highlight w:val="cyan"/>
        </w:rPr>
        <w:t>fought to realize their agendas through public policy,</w:t>
      </w:r>
      <w:r w:rsidRPr="00680761">
        <w:rPr>
          <w:rStyle w:val="StyleUnderline"/>
        </w:rPr>
        <w:t xml:space="preserve"> and after disfranchisement they fought for sixty years to be reenfranchised so they could do it again</w:t>
      </w:r>
      <w:r w:rsidRPr="00E11FE2">
        <w:rPr>
          <w:sz w:val="12"/>
        </w:rPr>
        <w:t xml:space="preserve">. And the record of overt black political action outside the South is unbroken. </w:t>
      </w:r>
      <w:r w:rsidRPr="00680761">
        <w:rPr>
          <w:rStyle w:val="StyleUnderline"/>
        </w:rPr>
        <w:t xml:space="preserve">What </w:t>
      </w:r>
      <w:r w:rsidRPr="00A62A57">
        <w:rPr>
          <w:rStyle w:val="StyleUnderline"/>
          <w:highlight w:val="cyan"/>
        </w:rPr>
        <w:t>the current environment</w:t>
      </w:r>
      <w:r w:rsidRPr="00680761">
        <w:rPr>
          <w:rStyle w:val="StyleUnderline"/>
        </w:rPr>
        <w:t xml:space="preserve"> </w:t>
      </w:r>
      <w:r w:rsidRPr="00A62A57">
        <w:rPr>
          <w:rStyle w:val="StyleUnderline"/>
          <w:highlight w:val="cyan"/>
        </w:rPr>
        <w:t>demands from black intellectuals</w:t>
      </w:r>
      <w:r w:rsidRPr="00680761">
        <w:rPr>
          <w:rStyle w:val="StyleUnderline"/>
        </w:rPr>
        <w:t xml:space="preserve"> who would comment on public affairs </w:t>
      </w:r>
      <w:r w:rsidRPr="00A62A57">
        <w:rPr>
          <w:rStyle w:val="StyleUnderline"/>
          <w:highlight w:val="cyan"/>
        </w:rPr>
        <w:t xml:space="preserve">is </w:t>
      </w:r>
      <w:r w:rsidRPr="00A62A57">
        <w:rPr>
          <w:rStyle w:val="Emphasis"/>
          <w:highlight w:val="cyan"/>
        </w:rPr>
        <w:t>not more whining about disparagement of the “black body”</w:t>
      </w:r>
      <w:r w:rsidRPr="00680761">
        <w:rPr>
          <w:rStyle w:val="StyleUnderline"/>
        </w:rPr>
        <w:t xml:space="preserve"> in Western culture (as if that were news) or examination of representations of representations</w:t>
      </w:r>
      <w:r w:rsidRPr="00E11FE2">
        <w:rPr>
          <w:sz w:val="12"/>
        </w:rPr>
        <w:t xml:space="preserve"> or noodling about how, if we apply the right spin, everything black people do is resistance to oppression. And most of </w:t>
      </w:r>
      <w:r w:rsidRPr="00680761">
        <w:rPr>
          <w:rStyle w:val="StyleUnderline"/>
        </w:rPr>
        <w:t>all there is no need for interpretations that presume a</w:t>
      </w:r>
      <w:r w:rsidRPr="00E11FE2">
        <w:rPr>
          <w:sz w:val="12"/>
        </w:rPr>
        <w:t xml:space="preserve">n uncomplicated, conveniently mute </w:t>
      </w:r>
      <w:r w:rsidRPr="00680761">
        <w:rPr>
          <w:rStyle w:val="StyleUnderline"/>
        </w:rPr>
        <w:t>black reality</w:t>
      </w:r>
      <w:r w:rsidRPr="00E11FE2">
        <w:rPr>
          <w:sz w:val="12"/>
        </w:rPr>
        <w:t xml:space="preserve">; </w:t>
      </w:r>
      <w:r w:rsidRPr="00680761">
        <w:rPr>
          <w:rStyle w:val="StyleUnderline"/>
        </w:rPr>
        <w:t>there’s already a surfeit of analysis propelled by the collective black subject</w:t>
      </w:r>
      <w:r w:rsidRPr="00E11FE2">
        <w:rPr>
          <w:sz w:val="12"/>
        </w:rPr>
        <w:t xml:space="preserve">—“black people want, feel, etc.” </w:t>
      </w:r>
      <w:r w:rsidRPr="00680761">
        <w:rPr>
          <w:rStyle w:val="StyleUnderline"/>
        </w:rPr>
        <w:t xml:space="preserve">As is true on the left generally, </w:t>
      </w:r>
      <w:r w:rsidRPr="00A62A57">
        <w:rPr>
          <w:rStyle w:val="StyleUnderline"/>
          <w:highlight w:val="cyan"/>
        </w:rPr>
        <w:t xml:space="preserve">what is desperately called for is stimulation of informed discussion among black Americans, and between blacks and others, that </w:t>
      </w:r>
      <w:r w:rsidRPr="00A62A57">
        <w:rPr>
          <w:rStyle w:val="Emphasis"/>
          <w:highlight w:val="cyan"/>
        </w:rPr>
        <w:t>presumes proprietorship of the institutions</w:t>
      </w:r>
      <w:r w:rsidRPr="00680761">
        <w:rPr>
          <w:rStyle w:val="StyleUnderline"/>
        </w:rPr>
        <w:t xml:space="preserve"> of governance and policy processes </w:t>
      </w:r>
      <w:r w:rsidRPr="00E11FE2">
        <w:rPr>
          <w:sz w:val="12"/>
        </w:rPr>
        <w:t xml:space="preserve">on an identical basis with other citizens </w:t>
      </w:r>
      <w:r w:rsidRPr="00680761">
        <w:rPr>
          <w:rStyle w:val="StyleUnderline"/>
        </w:rPr>
        <w:t>and</w:t>
      </w:r>
      <w:r w:rsidRPr="00E11FE2">
        <w:rPr>
          <w:sz w:val="12"/>
        </w:rPr>
        <w:t xml:space="preserve"> aims at </w:t>
      </w:r>
      <w:r w:rsidRPr="00680761">
        <w:rPr>
          <w:rStyle w:val="StyleUnderline"/>
        </w:rPr>
        <w:t>crafting agendas that define and realize black interests accordingly. We should be in the forefront of the fight against ratification of the balanced budget amendment, crafting responses to so-called tort reform, fighting corporate globalization, and finding ways to counter the assault on the Bill of Rights</w:t>
      </w:r>
      <w:r w:rsidRPr="00E11FE2">
        <w:rPr>
          <w:sz w:val="12"/>
        </w:rPr>
        <w:t>. The cultural politicians1 fixation on youth definitively illustrates their bankruptcy. Not only are young people the least connected, the most alienated, and the least politically attentive cohort of the black population, they’re also the ones whites are most interested in. “Willie, why do they have those welfare babies? What must we do so that they won’t take my car stereo?” What a felicitous coincidence. (85-90)</w:t>
      </w:r>
    </w:p>
    <w:p w14:paraId="3576F6C3" w14:textId="77777777" w:rsidR="0035736A" w:rsidRDefault="0035736A" w:rsidP="0035736A">
      <w:pPr>
        <w:pStyle w:val="Heading3"/>
      </w:pPr>
      <w:r>
        <w:t>Alt – tactics good</w:t>
      </w:r>
    </w:p>
    <w:p w14:paraId="2FE55974" w14:textId="77777777" w:rsidR="0035736A" w:rsidRDefault="0035736A" w:rsidP="0035736A">
      <w:pPr>
        <w:pStyle w:val="Heading4"/>
      </w:pPr>
      <w:r>
        <w:t>Tactical advances good---revolution is just tactical accumulation and rejection is mere self-isolation from potentially productive actions</w:t>
      </w:r>
    </w:p>
    <w:p w14:paraId="0CA57CFA" w14:textId="77777777" w:rsidR="0035736A" w:rsidRDefault="0035736A" w:rsidP="0035736A">
      <w:r w:rsidRPr="00A4615F">
        <w:rPr>
          <w:rStyle w:val="Style13ptBold"/>
        </w:rPr>
        <w:t>Kaufman 15</w:t>
      </w:r>
      <w:r>
        <w:t xml:space="preserve"> – educational writer who lives in New York City</w:t>
      </w:r>
    </w:p>
    <w:p w14:paraId="43B84163" w14:textId="77777777" w:rsidR="0035736A" w:rsidRPr="00A4615F" w:rsidRDefault="0035736A" w:rsidP="0035736A">
      <w:r>
        <w:t>(William, “Why Radical Leftists Need To Stop Worrying and Back Bernie Sanders,” http://inthesetimes.com/article/18425/why-the-radical-left-really-really-needs-to-quit-whining-about-bernie-sande)</w:t>
      </w:r>
    </w:p>
    <w:p w14:paraId="0EB14025" w14:textId="77777777" w:rsidR="0035736A" w:rsidRPr="00A4615F" w:rsidRDefault="0035736A" w:rsidP="0035736A">
      <w:r w:rsidRPr="00102B37">
        <w:rPr>
          <w:rStyle w:val="StyleUnderline"/>
        </w:rPr>
        <w:t>Lest some radical critics feel sullied by the intrusion of the word tactical</w:t>
      </w:r>
      <w:r>
        <w:t xml:space="preserve">, I must insist that </w:t>
      </w:r>
      <w:r w:rsidRPr="00A62A57">
        <w:rPr>
          <w:rStyle w:val="StyleUnderline"/>
          <w:highlight w:val="cyan"/>
        </w:rPr>
        <w:t>there is no shame in leftists’ thinking tactically</w:t>
      </w:r>
      <w:r>
        <w:t xml:space="preserve"> at times—</w:t>
      </w:r>
      <w:r w:rsidRPr="00102B37">
        <w:rPr>
          <w:rStyle w:val="StyleUnderline"/>
        </w:rPr>
        <w:t xml:space="preserve">in fact, </w:t>
      </w:r>
      <w:r w:rsidRPr="00A62A57">
        <w:rPr>
          <w:rStyle w:val="StyleUnderline"/>
          <w:highlight w:val="cyan"/>
        </w:rPr>
        <w:t xml:space="preserve">it is a </w:t>
      </w:r>
      <w:r w:rsidRPr="00A62A57">
        <w:rPr>
          <w:rStyle w:val="Emphasis"/>
          <w:highlight w:val="cyan"/>
        </w:rPr>
        <w:t>necessity</w:t>
      </w:r>
      <w:r w:rsidRPr="00102B37">
        <w:rPr>
          <w:rStyle w:val="StyleUnderline"/>
        </w:rPr>
        <w:t xml:space="preserve"> if we are to stay attuned to masses of people in a way that gives heft </w:t>
      </w:r>
      <w:r w:rsidRPr="00A62A57">
        <w:rPr>
          <w:rStyle w:val="StyleUnderline"/>
          <w:highlight w:val="cyan"/>
        </w:rPr>
        <w:t>impact to any conceivable movement against the status quo</w:t>
      </w:r>
      <w:r w:rsidRPr="00A62A57">
        <w:rPr>
          <w:highlight w:val="cyan"/>
        </w:rPr>
        <w:t xml:space="preserve">. </w:t>
      </w:r>
      <w:r w:rsidRPr="00FF54F8">
        <w:t>Here’s an example of such a critical tactical consideration: At the height of the anti-Vietnam War movement</w:t>
      </w:r>
      <w:r>
        <w:t xml:space="preserve"> in the late 1960s and early 1970s, I was part of a coalition that was mobilizing hundreds of thousands of people in the streets around the concrete (and principled!) slogan, “Out Now!”, peaking in the April 1971 march on Washington DC that brought 1 million people to the nation’s capital to demand an immediate end to the war. At that time a chorus of very “principled” far leftists scorned these powerful outpourings—which materially aided the besieged Vietnamese workers and peasants—because the key demand did not, in their view, go far enough or did not address an array of other issues: they argued that we should declaim “Victory to the NLF” or “Smash Imperialism” or “Defend the Rights of Palestinians” and so on. Now the tactical consideration was that pinning the actions to these </w:t>
      </w:r>
      <w:r w:rsidRPr="00A62A57">
        <w:rPr>
          <w:rStyle w:val="StyleUnderline"/>
          <w:highlight w:val="cyan"/>
        </w:rPr>
        <w:t>far-flung ultimatist, simon-pure demands would</w:t>
      </w:r>
      <w:r>
        <w:t xml:space="preserve"> have </w:t>
      </w:r>
      <w:r w:rsidRPr="00A62A57">
        <w:rPr>
          <w:rStyle w:val="StyleUnderline"/>
          <w:highlight w:val="cyan"/>
        </w:rPr>
        <w:t>winnow</w:t>
      </w:r>
      <w:r>
        <w:t xml:space="preserve">ed the million </w:t>
      </w:r>
      <w:r w:rsidRPr="00A62A57">
        <w:rPr>
          <w:rStyle w:val="StyleUnderline"/>
          <w:highlight w:val="cyan"/>
        </w:rPr>
        <w:t>marchers</w:t>
      </w:r>
      <w:r>
        <w:t xml:space="preserve"> to maybe five thousand, </w:t>
      </w:r>
      <w:r w:rsidRPr="00102B37">
        <w:rPr>
          <w:rStyle w:val="StyleUnderline"/>
        </w:rPr>
        <w:t>thus depriving the action of all material impact</w:t>
      </w:r>
      <w:r>
        <w:t xml:space="preserve"> on the war </w:t>
      </w:r>
      <w:r w:rsidRPr="00A62A57">
        <w:rPr>
          <w:rStyle w:val="StyleUnderline"/>
          <w:highlight w:val="cyan"/>
        </w:rPr>
        <w:t>while deepening the delusional self-regard of a few enraged middle-class radicals</w:t>
      </w:r>
      <w:r>
        <w:t xml:space="preserve">—and damn the Vietnamese workers and peasants in the process. So much for the general considerations that make at least some degree of critical support for the Sanders campaign a no-brainer for radicals hoping to make even minimal headway against the headwinds of mass ignorance and indifference. Now let’s tick off a checklist of some of the most common far-left complaints about the Sanders campaign, along with brief rebuttals: Sanders is “sheepdogging” for the Democrats: This is self-fulfilling prophecy that presupposes that the mass of Americans are indeed sheep that can be easily herded into to this or that politician’s pen. This argument would carry more weight if Sanders were merely feinting left, with vague Obama-esque marketing slogans. But clearly he is propounding a refreshingly frank and specific policies to reverse the ever-intensifying inequalities and injustices of the status quo, slashing with finely honed specifics against the abuses of the billionaire elite. Even if Sanders loses the nomination, the progressive issues and solutions he is purveying to a mass audience will embed firmly in popular political thought and action, making a future breakaway into political independence easier, not harder. Sanders has vowed to support whoever is nominated by the Democratic Party: This is really a corollary of the “sheepdogging” thesis, and the answer to it is simple: So what? A rumpled 73-year-old is commanding a mass audience not for sex appeal but for his passion and clarity on substance; he is galvanizing a huge groundswell of issue-focused voters and activists who would otherwise not be engaged in politics at all. A whole generation of voters will be more receptive to any future left campaigns—including independent ones—thanks to his exertions, notwithstanding any personal endorsements he makes a year from now. Sanders is not a “true” socialist: This is another “so what?” coupled to a “who cares?” Any of the 5,757 varieties of socialists ranging from Bernie Sanders to the Spartacists will tell you that they alone are the true socialists and that all the others are frauds. The Fox News Channel considers Obama a socialist; the Democratic Socialists of America would ridicule this foolishness, but they in turn would be called out as faux socialists by Trotskyist groups like the ISO and Socialist Alternative, who would in their turn be denounced as fraudulent by the ultra-Trot World Socialist Web Site (Socialist Equality Party), who would in yet another turn be reviled as mountebanks by the Mad Hatter-Trot Spartacists. Who, then, has unearthed the Holy Grail of “true” socialism? It’s a hopeless, absurd quest, on a par with defining “God” or the meaning of being. We need only recall that the Bolsheviks, socialists who actually made a revolution rather than merely bloviating about it, deployed as their main agitational slogan not “socialism now” or “nationalize the means of production”—they reached the masses by advancing the very concrete “land, bread and peace,” sensibly grasping that desperate workers and peasants were more interested in tangibles than abstractions. This is a lesson well worth pondering for the armchair revolutionaries leading the charge against Sanders. Elections are a trap and diversion from real organizing: See once again the Bolsheviks, who regularly ran in election campaigns as a means of purveying their ideas—it worked pretty well for them. As long as elections are viewed as a tactic in a broader movement-building strategy, it is simply foolish to abstain from the reachout opportunities they afford. This leads to the next point: The Sanders campaign subtracts energy and resources from independent parties like the Greens: Supporting the Sanders campaign right now vs. building an independent party and movement is not a zero-sum game in which every dollar or ounce of energy devoted to the former is necessarily subtracted from the latter. Sanders is posing progressive and class-based issues with a boldness and bluntness and honesty that set him apart from past progressive Democratic primary aspirants. And no recent left-leaning Democratic presidential aspirant has sparked anything close to the firestorms of enthusiasm springing up around the Sanders campaign. This combination of mass momentum and programmatic boldness make the Sanders campaign a uniquely explosive force in American politics right now. If Sanders cannot win the nomination and endorses Clinton (or whomever) with the usual less-evil incantations, he will, by dint of the power of his campaign, have unleashed energies and insights into the political sphere that will have a life of their own well beyond his campaign and will redound to the benefit of future independent organizing efforts. Sanders cannot win the nomination or the general election: This is the most curious of the far-left objections to the Sanders campaign. Arun Gupta wrote a whole article for CounterPunch on just this issue. The entire essay traffics in mainstream media horse-race probabilities rather than political substance, as though Gupta were a hedge-fund manager assessing a possible investment rather than a radical seeking the most favorable vehicle for spreading his ideas. He adduces from various sources that 1) Sanders cannot win the nomination and 2) he cannot win the general election—a point that would seem to be moot in view of point 1. He prophesies, “Simply put, you have a better chance of Jennifer Lawrence or Idris Elba calling you up and saying they want to be your friend with benefits than Bernie Sanders has of becoming the next president.” But many of those who deride Sanders’s chances will be supporting Jill Stein of the Green Party, whose likelihood of winning the general election is on a par with any of those critics winning both Powerball and Mega-Millions on the same day. Yet Jill Stein’s statistical-hopelessness-unto absurdity will not deter the Bernie contras from touting Stein or some other quixotic lefty independent in the general election. So it appears the far-left deriders of Sanders’s steep odds are not so averse to lost causes after all—purists in this as well, they simply prefer causes that are lost unto near-invisibility. And let’s pose this question to those who argue from probability: What if the long shot Sanders comes through and wins the nomination and/or general election? Then what would you do? Sanders will not be able to implement his proposals even if elected because he will face opposition in the Congress and the Courts: Sanders himself is the first to acknowledge this point, which is based on a misunderstanding of his purpose in running—he is not presenting himself as a personal savior and cure-all for the world’s ills; he expressly states his intention of using his campaign—and his nomination and election should they come to pass—of spurring the American people to organize to win these goals for themselves. As he stated in a campaign speech in Iowa last month, Let me tell you something that no other candidate for president will tell you. And that is [that] no matter who is elected to be president, that person will not be able to address the enormous problems facing the working families of our country. They will not be able to succeed because the power of corporate America, the power of Wall Street, the power of campaign donors is so great that no president alone can stand up to them. That is the truth. People may be uncomfortable about hearing it, but that is the reality. And that is why what this campaign is about is saying loudly and clearly: It is not just about electing Bernie Sanders for president, it is about creating a grassroots political movement in this country. The case for radical support for Sanders amounts to this: </w:t>
      </w:r>
      <w:r w:rsidRPr="00102B37">
        <w:rPr>
          <w:rStyle w:val="StyleUnderline"/>
        </w:rPr>
        <w:t xml:space="preserve">before we can arrive at point omega from point alpha, we have to traverse points beta, gamma, delta and so on. </w:t>
      </w:r>
      <w:r w:rsidRPr="00A62A57">
        <w:rPr>
          <w:rStyle w:val="StyleUnderline"/>
          <w:highlight w:val="cyan"/>
        </w:rPr>
        <w:t>There are no magic superleft flying machines that will propel us</w:t>
      </w:r>
      <w:r w:rsidRPr="00102B37">
        <w:rPr>
          <w:rStyle w:val="StyleUnderline"/>
        </w:rPr>
        <w:t xml:space="preserve"> nonstop </w:t>
      </w:r>
      <w:r w:rsidRPr="00A62A57">
        <w:rPr>
          <w:rStyle w:val="StyleUnderline"/>
          <w:highlight w:val="cyan"/>
        </w:rPr>
        <w:t>over</w:t>
      </w:r>
      <w:r w:rsidRPr="00102B37">
        <w:rPr>
          <w:rStyle w:val="StyleUnderline"/>
        </w:rPr>
        <w:t xml:space="preserve"> all those </w:t>
      </w:r>
      <w:r w:rsidRPr="00A62A57">
        <w:rPr>
          <w:rStyle w:val="StyleUnderline"/>
          <w:highlight w:val="cyan"/>
        </w:rPr>
        <w:t>intermediate steps from neoliberal despotism to radical democracy</w:t>
      </w:r>
      <w:r>
        <w:t>—</w:t>
      </w:r>
      <w:r w:rsidRPr="00102B37">
        <w:rPr>
          <w:rStyle w:val="StyleUnderline"/>
        </w:rPr>
        <w:t>we know this if we are organizing on the ground rather than theorizing in the clouds. The tempo of that journey will depend chiefly on advances in the consciousness of the masses, not advances in the vehemence of far-left declamation</w:t>
      </w:r>
      <w:r>
        <w:t xml:space="preserve">. </w:t>
      </w:r>
      <w:r w:rsidRPr="00102B37">
        <w:rPr>
          <w:rStyle w:val="StyleUnderline"/>
        </w:rPr>
        <w:t xml:space="preserve">Some </w:t>
      </w:r>
      <w:r w:rsidRPr="00A62A57">
        <w:rPr>
          <w:rStyle w:val="StyleUnderline"/>
          <w:highlight w:val="cyan"/>
        </w:rPr>
        <w:t>leftists can fantasize that they are doing a great service to humanity by scoffing at the tactical tradeoffs that are essential to building a truly massive, powerful grassroots movement</w:t>
      </w:r>
      <w:r w:rsidRPr="00102B37">
        <w:rPr>
          <w:rStyle w:val="StyleUnderline"/>
        </w:rPr>
        <w:t>—</w:t>
      </w:r>
      <w:r w:rsidRPr="00A62A57">
        <w:rPr>
          <w:rStyle w:val="StyleUnderline"/>
          <w:highlight w:val="cyan"/>
        </w:rPr>
        <w:t>but</w:t>
      </w:r>
      <w:r w:rsidRPr="00102B37">
        <w:rPr>
          <w:rStyle w:val="StyleUnderline"/>
        </w:rPr>
        <w:t xml:space="preserve"> in so doing, </w:t>
      </w:r>
      <w:r w:rsidRPr="00A62A57">
        <w:rPr>
          <w:rStyle w:val="StyleUnderline"/>
          <w:highlight w:val="cyan"/>
        </w:rPr>
        <w:t xml:space="preserve">they’re </w:t>
      </w:r>
      <w:r w:rsidRPr="00A62A57">
        <w:rPr>
          <w:rStyle w:val="Emphasis"/>
          <w:highlight w:val="cyan"/>
        </w:rPr>
        <w:t>merely isolating themselves</w:t>
      </w:r>
      <w:r w:rsidRPr="00102B37">
        <w:rPr>
          <w:rStyle w:val="StyleUnderline"/>
        </w:rPr>
        <w:t xml:space="preserve"> even further </w:t>
      </w:r>
      <w:r w:rsidRPr="00A62A57">
        <w:rPr>
          <w:rStyle w:val="StyleUnderline"/>
          <w:highlight w:val="cyan"/>
        </w:rPr>
        <w:t>from</w:t>
      </w:r>
      <w:r w:rsidRPr="00102B37">
        <w:rPr>
          <w:rStyle w:val="StyleUnderline"/>
        </w:rPr>
        <w:t xml:space="preserve"> the </w:t>
      </w:r>
      <w:r w:rsidRPr="00A62A57">
        <w:rPr>
          <w:rStyle w:val="StyleUnderline"/>
          <w:highlight w:val="cyan"/>
        </w:rPr>
        <w:t>arenas of real political work and potential mass outreach</w:t>
      </w:r>
      <w:r>
        <w:t xml:space="preserve">, like a swami meditating in a cave. Such radicals remind me of the holy men described by Swami Vivekananda: The highest men are calm, silent and unknown. They are the men who really know the power of thought; they are sure that, even if they go into a cave and close the door and simply think five true thoughts and then pass away, these five thoughts of their will live through eternity. … These Sâttvika men are too near the Lord to be active and to fight, to be working, struggling, preaching and doing good, as they say, here on earth to humanity. The hour is late. </w:t>
      </w:r>
      <w:r w:rsidRPr="00A62A57">
        <w:rPr>
          <w:rStyle w:val="StyleUnderline"/>
          <w:highlight w:val="cyan"/>
        </w:rPr>
        <w:t>We face planetary emergencies of unprecedented gravity</w:t>
      </w:r>
      <w:r>
        <w:t xml:space="preserve">. Some reputable scientists say that it might be too late to avert them. Plato’s vision of humanity trapped in the dark cave—our cave of collective ignorance—is no mere parable: it a prophecy turned all too real. </w:t>
      </w:r>
      <w:r w:rsidRPr="00FF54F8">
        <w:rPr>
          <w:rStyle w:val="StyleUnderline"/>
        </w:rPr>
        <w:t>We must</w:t>
      </w:r>
      <w:r>
        <w:t xml:space="preserve"> nevertheless </w:t>
      </w:r>
      <w:r w:rsidRPr="00102B37">
        <w:rPr>
          <w:rStyle w:val="StyleUnderline"/>
        </w:rPr>
        <w:t xml:space="preserve">choose to act as though </w:t>
      </w:r>
      <w:r w:rsidRPr="00A62A57">
        <w:rPr>
          <w:rStyle w:val="StyleUnderline"/>
          <w:highlight w:val="cyan"/>
        </w:rPr>
        <w:t>there is a way out</w:t>
      </w:r>
      <w:r>
        <w:t>, even if we suspect that our choice is more an affirmation of faith than of reason. The Sanders campaign has mustered enough of an audience to bolster that fragile belief. It is not a panacea—it is a tentative first step of hope that Americans can be roused in sufficient numbers to help save humanity from itself. No person of conscience should refuse to join in that step and push it as far as it can go.</w:t>
      </w:r>
    </w:p>
    <w:p w14:paraId="40F6825D" w14:textId="77777777" w:rsidR="0035736A" w:rsidRPr="00B55AD5" w:rsidRDefault="0035736A" w:rsidP="0035736A"/>
    <w:p w14:paraId="082B6F84" w14:textId="77777777" w:rsidR="00106B54" w:rsidRDefault="00106B54" w:rsidP="00106B54"/>
    <w:p w14:paraId="5278E3C5" w14:textId="5E803BDA" w:rsidR="00106B54" w:rsidRDefault="00106B54" w:rsidP="00106B54">
      <w:pPr>
        <w:pStyle w:val="Heading2"/>
      </w:pPr>
      <w:r>
        <w:t>Solvency</w:t>
      </w:r>
    </w:p>
    <w:p w14:paraId="49DDC13B" w14:textId="52896998" w:rsidR="00106B54" w:rsidRDefault="00106B54" w:rsidP="00106B54">
      <w:pPr>
        <w:pStyle w:val="Heading3"/>
      </w:pPr>
      <w:r>
        <w:t>AT: Hacking---1NC</w:t>
      </w:r>
    </w:p>
    <w:p w14:paraId="5B4AE294" w14:textId="77777777" w:rsidR="00106B54" w:rsidRPr="00904019" w:rsidRDefault="00106B54" w:rsidP="00106B54">
      <w:pPr>
        <w:pStyle w:val="Heading4"/>
      </w:pPr>
      <w:r>
        <w:t>Hacktivism doesn’t solve anything or change institutional behavior</w:t>
      </w:r>
    </w:p>
    <w:p w14:paraId="62E3220D" w14:textId="77777777" w:rsidR="00106B54" w:rsidRPr="00904019" w:rsidRDefault="00106B54" w:rsidP="00106B54">
      <w:pPr>
        <w:rPr>
          <w:rStyle w:val="Style13ptBold"/>
        </w:rPr>
      </w:pPr>
      <w:r w:rsidRPr="00904019">
        <w:rPr>
          <w:rStyle w:val="Style13ptBold"/>
        </w:rPr>
        <w:t>Armerding 12</w:t>
      </w:r>
    </w:p>
    <w:p w14:paraId="3E9E4834" w14:textId="77777777" w:rsidR="00106B54" w:rsidRPr="00904019" w:rsidRDefault="00106B54" w:rsidP="00106B54">
      <w:r>
        <w:t>Taylor, “Hacktivism gets attention, but not much long-term change” [</w:t>
      </w:r>
      <w:r w:rsidRPr="00904019">
        <w:t>http://www.csoonline.com/article/722694/hacktivism-gets-attention-but-not-much-long-term-change</w:t>
      </w:r>
      <w:r>
        <w:t>] November 29 //mtc</w:t>
      </w:r>
    </w:p>
    <w:p w14:paraId="5944D9EA" w14:textId="77777777" w:rsidR="00106B54" w:rsidRPr="00F04D69" w:rsidRDefault="00106B54" w:rsidP="00106B54">
      <w:pPr>
        <w:pStyle w:val="card"/>
        <w:ind w:left="0"/>
        <w:rPr>
          <w:rStyle w:val="StyleUnderline"/>
        </w:rPr>
      </w:pPr>
      <w:r w:rsidRPr="00904C0A">
        <w:rPr>
          <w:sz w:val="16"/>
        </w:rPr>
        <w:t xml:space="preserve">November 29, 2012 — CSO — </w:t>
      </w:r>
      <w:r w:rsidRPr="00904019">
        <w:rPr>
          <w:rStyle w:val="StyleUnderline"/>
        </w:rPr>
        <w:t>Another hacktivist group struck</w:t>
      </w:r>
      <w:r w:rsidRPr="00904C0A">
        <w:rPr>
          <w:sz w:val="16"/>
        </w:rPr>
        <w:t xml:space="preserve"> this week </w:t>
      </w:r>
      <w:r w:rsidRPr="00904019">
        <w:rPr>
          <w:rStyle w:val="StyleUnderline"/>
        </w:rPr>
        <w:t>for yet another "good cause."</w:t>
      </w:r>
      <w:r w:rsidRPr="00904C0A">
        <w:rPr>
          <w:rStyle w:val="StyleUnderline"/>
          <w:b w:val="0"/>
          <w:sz w:val="12"/>
          <w:u w:val="none"/>
        </w:rPr>
        <w:t>¶</w:t>
      </w:r>
      <w:r w:rsidRPr="00904C0A">
        <w:rPr>
          <w:sz w:val="16"/>
        </w:rPr>
        <w:t xml:space="preserve"> </w:t>
      </w:r>
      <w:r w:rsidRPr="006369CB">
        <w:rPr>
          <w:rStyle w:val="StyleUnderline"/>
          <w:highlight w:val="cyan"/>
        </w:rPr>
        <w:t>Parastoo</w:t>
      </w:r>
      <w:r w:rsidRPr="00904C0A">
        <w:rPr>
          <w:sz w:val="16"/>
        </w:rPr>
        <w:t xml:space="preserve">, which </w:t>
      </w:r>
      <w:r w:rsidRPr="006369CB">
        <w:rPr>
          <w:rStyle w:val="StyleUnderline"/>
          <w:highlight w:val="cyan"/>
        </w:rPr>
        <w:t>broke into</w:t>
      </w:r>
      <w:r w:rsidRPr="00904019">
        <w:rPr>
          <w:rStyle w:val="StyleUnderline"/>
        </w:rPr>
        <w:t xml:space="preserve"> a server of </w:t>
      </w:r>
      <w:r w:rsidRPr="006369CB">
        <w:rPr>
          <w:rStyle w:val="StyleUnderline"/>
          <w:highlight w:val="cyan"/>
        </w:rPr>
        <w:t>the</w:t>
      </w:r>
      <w:r w:rsidRPr="00904C0A">
        <w:rPr>
          <w:sz w:val="16"/>
        </w:rPr>
        <w:t xml:space="preserve"> International Atomic Energy Agency (</w:t>
      </w:r>
      <w:r w:rsidRPr="006369CB">
        <w:rPr>
          <w:rStyle w:val="StyleUnderline"/>
          <w:highlight w:val="cyan"/>
        </w:rPr>
        <w:t>IAEA</w:t>
      </w:r>
      <w:r w:rsidRPr="00904C0A">
        <w:rPr>
          <w:sz w:val="16"/>
        </w:rPr>
        <w:t xml:space="preserve">) </w:t>
      </w:r>
      <w:r w:rsidRPr="006369CB">
        <w:rPr>
          <w:rStyle w:val="StyleUnderline"/>
          <w:highlight w:val="cyan"/>
        </w:rPr>
        <w:t>and</w:t>
      </w:r>
      <w:r w:rsidRPr="00904019">
        <w:rPr>
          <w:rStyle w:val="StyleUnderline"/>
        </w:rPr>
        <w:t xml:space="preserve"> </w:t>
      </w:r>
      <w:r w:rsidRPr="006369CB">
        <w:rPr>
          <w:rStyle w:val="StyleUnderline"/>
          <w:highlight w:val="cyan"/>
        </w:rPr>
        <w:t>leaked</w:t>
      </w:r>
      <w:r w:rsidRPr="00904019">
        <w:rPr>
          <w:rStyle w:val="StyleUnderline"/>
        </w:rPr>
        <w:t xml:space="preserve"> the </w:t>
      </w:r>
      <w:r w:rsidRPr="006369CB">
        <w:rPr>
          <w:rStyle w:val="StyleUnderline"/>
          <w:highlight w:val="cyan"/>
        </w:rPr>
        <w:t>email addresses of</w:t>
      </w:r>
      <w:r w:rsidRPr="006369CB">
        <w:rPr>
          <w:sz w:val="16"/>
          <w:highlight w:val="cyan"/>
        </w:rPr>
        <w:t xml:space="preserve"> </w:t>
      </w:r>
      <w:r w:rsidRPr="006369CB">
        <w:rPr>
          <w:rStyle w:val="StyleUnderline"/>
          <w:highlight w:val="cyan"/>
        </w:rPr>
        <w:t>167 experts</w:t>
      </w:r>
      <w:r w:rsidRPr="00904C0A">
        <w:rPr>
          <w:sz w:val="16"/>
        </w:rPr>
        <w:t xml:space="preserve"> working with the agency, </w:t>
      </w:r>
      <w:r w:rsidRPr="006369CB">
        <w:rPr>
          <w:rStyle w:val="StyleUnderline"/>
          <w:highlight w:val="cyan"/>
        </w:rPr>
        <w:t>declared</w:t>
      </w:r>
      <w:r w:rsidRPr="00904C0A">
        <w:rPr>
          <w:sz w:val="16"/>
        </w:rPr>
        <w:t xml:space="preserve"> that </w:t>
      </w:r>
      <w:r w:rsidRPr="006369CB">
        <w:rPr>
          <w:rStyle w:val="StyleUnderline"/>
          <w:highlight w:val="cyan"/>
        </w:rPr>
        <w:t>its goal was to</w:t>
      </w:r>
      <w:r w:rsidRPr="00904019">
        <w:rPr>
          <w:rStyle w:val="StyleUnderline"/>
        </w:rPr>
        <w:t xml:space="preserve"> </w:t>
      </w:r>
      <w:r w:rsidRPr="006369CB">
        <w:rPr>
          <w:rStyle w:val="StyleUnderline"/>
          <w:highlight w:val="cyan"/>
        </w:rPr>
        <w:t>expose</w:t>
      </w:r>
      <w:r w:rsidRPr="00904C0A">
        <w:rPr>
          <w:sz w:val="16"/>
        </w:rPr>
        <w:t xml:space="preserve"> "</w:t>
      </w:r>
      <w:r w:rsidRPr="00904019">
        <w:rPr>
          <w:rStyle w:val="StyleUnderline"/>
        </w:rPr>
        <w:t>beyond-</w:t>
      </w:r>
      <w:r w:rsidRPr="006369CB">
        <w:rPr>
          <w:rStyle w:val="StyleUnderline"/>
          <w:highlight w:val="cyan"/>
        </w:rPr>
        <w:t>harmful</w:t>
      </w:r>
      <w:r w:rsidRPr="006369CB">
        <w:rPr>
          <w:sz w:val="16"/>
          <w:highlight w:val="cyan"/>
        </w:rPr>
        <w:t xml:space="preserve"> </w:t>
      </w:r>
      <w:r w:rsidRPr="006369CB">
        <w:rPr>
          <w:rStyle w:val="StyleUnderline"/>
          <w:highlight w:val="cyan"/>
        </w:rPr>
        <w:t>operations</w:t>
      </w:r>
      <w:r w:rsidRPr="00904C0A">
        <w:rPr>
          <w:sz w:val="16"/>
        </w:rPr>
        <w:t xml:space="preserve">" </w:t>
      </w:r>
      <w:r w:rsidRPr="006369CB">
        <w:rPr>
          <w:rStyle w:val="StyleUnderline"/>
          <w:highlight w:val="cyan"/>
        </w:rPr>
        <w:t>at Israel's</w:t>
      </w:r>
      <w:r w:rsidRPr="00904019">
        <w:rPr>
          <w:rStyle w:val="StyleUnderline"/>
        </w:rPr>
        <w:t xml:space="preserve"> Negev </w:t>
      </w:r>
      <w:r w:rsidRPr="006369CB">
        <w:rPr>
          <w:rStyle w:val="StyleUnderline"/>
          <w:highlight w:val="cyan"/>
        </w:rPr>
        <w:t>Nuclear Research Center</w:t>
      </w:r>
      <w:r w:rsidRPr="00904019">
        <w:rPr>
          <w:rStyle w:val="StyleUnderline"/>
        </w:rPr>
        <w:t>.</w:t>
      </w:r>
      <w:r w:rsidRPr="00904C0A">
        <w:rPr>
          <w:rStyle w:val="StyleUnderline"/>
          <w:b w:val="0"/>
          <w:sz w:val="12"/>
          <w:u w:val="none"/>
        </w:rPr>
        <w:t>¶</w:t>
      </w:r>
      <w:r w:rsidRPr="00904C0A">
        <w:rPr>
          <w:sz w:val="16"/>
        </w:rPr>
        <w:t xml:space="preserve"> In a statement posted on Pastebin, the group demanded that those experts petition the IAEA to investigate the Negev site, and threatened to expose the locations and other personal and professional information of those experts if they don't.</w:t>
      </w:r>
      <w:r w:rsidRPr="00904C0A">
        <w:rPr>
          <w:sz w:val="12"/>
        </w:rPr>
        <w:t>¶</w:t>
      </w:r>
      <w:r w:rsidRPr="00904C0A">
        <w:rPr>
          <w:sz w:val="16"/>
        </w:rPr>
        <w:t xml:space="preserve"> </w:t>
      </w:r>
      <w:r w:rsidRPr="00904019">
        <w:rPr>
          <w:rStyle w:val="StyleUnderline"/>
        </w:rPr>
        <w:t>The group sought to show that its motives were noble</w:t>
      </w:r>
      <w:r w:rsidRPr="00904C0A">
        <w:rPr>
          <w:sz w:val="16"/>
        </w:rPr>
        <w:t>. "We are reassuring IAEA that their critical information is safe with us, as we are brothers." But it said its brotherly connection did not extend to any "Western-flavored elements."</w:t>
      </w:r>
      <w:r w:rsidRPr="00904C0A">
        <w:rPr>
          <w:sz w:val="12"/>
        </w:rPr>
        <w:t>¶</w:t>
      </w:r>
      <w:r w:rsidRPr="00904C0A">
        <w:rPr>
          <w:sz w:val="16"/>
        </w:rPr>
        <w:t xml:space="preserve"> </w:t>
      </w:r>
      <w:r w:rsidRPr="00904019">
        <w:rPr>
          <w:rStyle w:val="StyleUnderline"/>
        </w:rPr>
        <w:t>This</w:t>
      </w:r>
      <w:r w:rsidRPr="00904C0A">
        <w:rPr>
          <w:sz w:val="16"/>
        </w:rPr>
        <w:t xml:space="preserve"> latest break-</w:t>
      </w:r>
      <w:r w:rsidRPr="00904019">
        <w:rPr>
          <w:rStyle w:val="StyleUnderline"/>
        </w:rPr>
        <w:t xml:space="preserve">in is yet another example of </w:t>
      </w:r>
      <w:r w:rsidRPr="006369CB">
        <w:rPr>
          <w:rStyle w:val="StyleUnderline"/>
          <w:highlight w:val="cyan"/>
        </w:rPr>
        <w:t>hacktivists</w:t>
      </w:r>
      <w:r w:rsidRPr="00904019">
        <w:rPr>
          <w:rStyle w:val="StyleUnderline"/>
        </w:rPr>
        <w:t xml:space="preserve"> viewing themselves as the good guys</w:t>
      </w:r>
      <w:r w:rsidRPr="00904C0A">
        <w:rPr>
          <w:sz w:val="16"/>
        </w:rPr>
        <w:t xml:space="preserve">. </w:t>
      </w:r>
      <w:r w:rsidRPr="00904019">
        <w:rPr>
          <w:rStyle w:val="StyleUnderline"/>
        </w:rPr>
        <w:t>They</w:t>
      </w:r>
      <w:r w:rsidRPr="00904C0A">
        <w:rPr>
          <w:sz w:val="16"/>
        </w:rPr>
        <w:t xml:space="preserve"> have </w:t>
      </w:r>
      <w:r w:rsidRPr="006369CB">
        <w:rPr>
          <w:rStyle w:val="StyleUnderline"/>
          <w:highlight w:val="cyan"/>
        </w:rPr>
        <w:t>regularly described themselves as freedom fighters who strike blows in behalf of the</w:t>
      </w:r>
      <w:r w:rsidRPr="00904019">
        <w:rPr>
          <w:rStyle w:val="StyleUnderline"/>
        </w:rPr>
        <w:t xml:space="preserve"> </w:t>
      </w:r>
      <w:r w:rsidRPr="006369CB">
        <w:rPr>
          <w:rStyle w:val="StyleUnderline"/>
          <w:highlight w:val="cyan"/>
        </w:rPr>
        <w:t>common people against the evils of</w:t>
      </w:r>
      <w:r w:rsidRPr="00904C0A">
        <w:rPr>
          <w:sz w:val="16"/>
        </w:rPr>
        <w:t xml:space="preserve"> corporations and </w:t>
      </w:r>
      <w:r w:rsidRPr="006369CB">
        <w:rPr>
          <w:rStyle w:val="StyleUnderline"/>
          <w:highlight w:val="cyan"/>
        </w:rPr>
        <w:t>governments</w:t>
      </w:r>
      <w:r w:rsidRPr="00904C0A">
        <w:rPr>
          <w:sz w:val="16"/>
        </w:rPr>
        <w:t>.</w:t>
      </w:r>
      <w:r w:rsidRPr="00904C0A">
        <w:rPr>
          <w:sz w:val="12"/>
        </w:rPr>
        <w:t>¶</w:t>
      </w:r>
      <w:r w:rsidRPr="00904C0A">
        <w:rPr>
          <w:sz w:val="16"/>
        </w:rPr>
        <w:t xml:space="preserve"> </w:t>
      </w:r>
      <w:r w:rsidRPr="006369CB">
        <w:rPr>
          <w:rStyle w:val="StyleUnderline"/>
          <w:highlight w:val="cyan"/>
        </w:rPr>
        <w:t>But security experts say the</w:t>
      </w:r>
      <w:r w:rsidRPr="00904019">
        <w:rPr>
          <w:rStyle w:val="StyleUnderline"/>
        </w:rPr>
        <w:t xml:space="preserve"> </w:t>
      </w:r>
      <w:r w:rsidRPr="006369CB">
        <w:rPr>
          <w:rStyle w:val="StyleUnderline"/>
          <w:highlight w:val="cyan"/>
        </w:rPr>
        <w:t>reality is that</w:t>
      </w:r>
      <w:r w:rsidRPr="00904019">
        <w:rPr>
          <w:rStyle w:val="StyleUnderline"/>
        </w:rPr>
        <w:t xml:space="preserve"> while</w:t>
      </w:r>
      <w:r w:rsidRPr="00904C0A">
        <w:rPr>
          <w:sz w:val="16"/>
        </w:rPr>
        <w:t xml:space="preserve"> </w:t>
      </w:r>
      <w:r w:rsidRPr="006369CB">
        <w:rPr>
          <w:rStyle w:val="StyleUnderline"/>
          <w:highlight w:val="cyan"/>
        </w:rPr>
        <w:t>they</w:t>
      </w:r>
      <w:r w:rsidRPr="006369CB">
        <w:rPr>
          <w:sz w:val="16"/>
          <w:highlight w:val="cyan"/>
        </w:rPr>
        <w:t xml:space="preserve"> </w:t>
      </w:r>
      <w:r w:rsidRPr="006369CB">
        <w:rPr>
          <w:rStyle w:val="StyleUnderline"/>
          <w:highlight w:val="cyan"/>
        </w:rPr>
        <w:t>can make life miserable in some cases for their targets</w:t>
      </w:r>
      <w:r w:rsidRPr="00904C0A">
        <w:rPr>
          <w:sz w:val="16"/>
        </w:rPr>
        <w:t xml:space="preserve">, </w:t>
      </w:r>
      <w:r w:rsidRPr="006369CB">
        <w:rPr>
          <w:rStyle w:val="StyleUnderline"/>
          <w:highlight w:val="cyan"/>
        </w:rPr>
        <w:t>they</w:t>
      </w:r>
      <w:r w:rsidRPr="00904C0A">
        <w:rPr>
          <w:sz w:val="16"/>
        </w:rPr>
        <w:t xml:space="preserve"> generally </w:t>
      </w:r>
      <w:r w:rsidRPr="006369CB">
        <w:rPr>
          <w:rStyle w:val="StyleUnderline"/>
          <w:highlight w:val="cyan"/>
        </w:rPr>
        <w:t>have little more long-term impact than other</w:t>
      </w:r>
      <w:r w:rsidRPr="006369CB">
        <w:rPr>
          <w:sz w:val="16"/>
          <w:highlight w:val="cyan"/>
        </w:rPr>
        <w:t>,</w:t>
      </w:r>
      <w:r w:rsidRPr="00904C0A">
        <w:rPr>
          <w:sz w:val="16"/>
        </w:rPr>
        <w:t xml:space="preserve"> more traditional, </w:t>
      </w:r>
      <w:r w:rsidRPr="00904019">
        <w:rPr>
          <w:rStyle w:val="StyleUnderline"/>
        </w:rPr>
        <w:t xml:space="preserve">activist </w:t>
      </w:r>
      <w:r w:rsidRPr="006369CB">
        <w:rPr>
          <w:rStyle w:val="StyleUnderline"/>
          <w:highlight w:val="cyan"/>
        </w:rPr>
        <w:t>movements</w:t>
      </w:r>
      <w:r w:rsidRPr="006369CB">
        <w:rPr>
          <w:sz w:val="16"/>
          <w:highlight w:val="cyan"/>
        </w:rPr>
        <w:t xml:space="preserve"> </w:t>
      </w:r>
      <w:r w:rsidRPr="006369CB">
        <w:rPr>
          <w:rStyle w:val="StyleUnderline"/>
          <w:highlight w:val="cyan"/>
        </w:rPr>
        <w:t xml:space="preserve">like </w:t>
      </w:r>
      <w:r w:rsidRPr="008343B9">
        <w:rPr>
          <w:rStyle w:val="StyleUnderline"/>
        </w:rPr>
        <w:t>the Tea</w:t>
      </w:r>
      <w:r w:rsidRPr="00904019">
        <w:rPr>
          <w:rStyle w:val="StyleUnderline"/>
        </w:rPr>
        <w:t xml:space="preserve"> Party or </w:t>
      </w:r>
      <w:r w:rsidRPr="006369CB">
        <w:rPr>
          <w:rStyle w:val="StyleUnderline"/>
          <w:highlight w:val="cyan"/>
        </w:rPr>
        <w:t>Occupy Wall Street</w:t>
      </w:r>
      <w:r w:rsidRPr="00904C0A">
        <w:rPr>
          <w:sz w:val="16"/>
        </w:rPr>
        <w:t xml:space="preserve"> (which did have a major online element). </w:t>
      </w:r>
      <w:r w:rsidRPr="006369CB">
        <w:rPr>
          <w:rStyle w:val="StyleUnderline"/>
          <w:highlight w:val="cyan"/>
        </w:rPr>
        <w:t>Hacktivists gain</w:t>
      </w:r>
      <w:r w:rsidRPr="00904019">
        <w:rPr>
          <w:rStyle w:val="StyleUnderline"/>
        </w:rPr>
        <w:t xml:space="preserve"> a measure of </w:t>
      </w:r>
      <w:r w:rsidRPr="006369CB">
        <w:rPr>
          <w:rStyle w:val="StyleUnderline"/>
          <w:highlight w:val="cyan"/>
        </w:rPr>
        <w:t>short-term publicity</w:t>
      </w:r>
      <w:r w:rsidRPr="00904019">
        <w:rPr>
          <w:rStyle w:val="StyleUnderline"/>
        </w:rPr>
        <w:t xml:space="preserve"> and influence, </w:t>
      </w:r>
      <w:r w:rsidRPr="006369CB">
        <w:rPr>
          <w:rStyle w:val="StyleUnderline"/>
          <w:highlight w:val="cyan"/>
        </w:rPr>
        <w:t>but are</w:t>
      </w:r>
      <w:r w:rsidRPr="00904019">
        <w:rPr>
          <w:rStyle w:val="StyleUnderline"/>
        </w:rPr>
        <w:t xml:space="preserve"> now </w:t>
      </w:r>
      <w:r w:rsidRPr="006369CB">
        <w:rPr>
          <w:rStyle w:val="StyleUnderline"/>
          <w:highlight w:val="cyan"/>
        </w:rPr>
        <w:t>essentially irrelevant</w:t>
      </w:r>
      <w:r w:rsidRPr="00904019">
        <w:rPr>
          <w:rStyle w:val="StyleUnderline"/>
        </w:rPr>
        <w:t>.</w:t>
      </w:r>
      <w:r w:rsidRPr="00904C0A">
        <w:rPr>
          <w:rStyle w:val="StyleUnderline"/>
          <w:b w:val="0"/>
          <w:sz w:val="12"/>
          <w:u w:val="none"/>
        </w:rPr>
        <w:t>¶</w:t>
      </w:r>
      <w:r w:rsidRPr="00904C0A">
        <w:rPr>
          <w:sz w:val="16"/>
        </w:rPr>
        <w:t xml:space="preserve"> </w:t>
      </w:r>
      <w:r w:rsidRPr="006A4290">
        <w:rPr>
          <w:sz w:val="16"/>
        </w:rPr>
        <w:t xml:space="preserve">Michael </w:t>
      </w:r>
      <w:r w:rsidRPr="006A4290">
        <w:rPr>
          <w:rStyle w:val="StyleUnderline"/>
        </w:rPr>
        <w:t>Murray</w:t>
      </w:r>
      <w:r w:rsidRPr="006A4290">
        <w:rPr>
          <w:sz w:val="16"/>
        </w:rPr>
        <w:t xml:space="preserve">, </w:t>
      </w:r>
      <w:r w:rsidRPr="006A4290">
        <w:rPr>
          <w:rStyle w:val="StyleUnderline"/>
        </w:rPr>
        <w:t>managing partner of MAD Security and</w:t>
      </w:r>
      <w:r w:rsidRPr="006A4290">
        <w:rPr>
          <w:sz w:val="16"/>
        </w:rPr>
        <w:t xml:space="preserve"> also of </w:t>
      </w:r>
      <w:r w:rsidRPr="006A4290">
        <w:rPr>
          <w:rStyle w:val="StyleUnderline"/>
        </w:rPr>
        <w:t>the Hacker Academy</w:t>
      </w:r>
      <w:r w:rsidRPr="006A4290">
        <w:rPr>
          <w:sz w:val="16"/>
        </w:rPr>
        <w:t xml:space="preserve">, </w:t>
      </w:r>
      <w:r w:rsidRPr="006A4290">
        <w:rPr>
          <w:rStyle w:val="StyleUnderline"/>
        </w:rPr>
        <w:t>said t</w:t>
      </w:r>
      <w:r w:rsidRPr="00904019">
        <w:rPr>
          <w:rStyle w:val="StyleUnderline"/>
        </w:rPr>
        <w:t xml:space="preserve">he </w:t>
      </w:r>
      <w:r w:rsidRPr="006369CB">
        <w:rPr>
          <w:rStyle w:val="StyleUnderline"/>
          <w:highlight w:val="cyan"/>
        </w:rPr>
        <w:t>targets of</w:t>
      </w:r>
      <w:r w:rsidRPr="00904019">
        <w:rPr>
          <w:rStyle w:val="StyleUnderline"/>
        </w:rPr>
        <w:t xml:space="preserve"> </w:t>
      </w:r>
      <w:r w:rsidRPr="006369CB">
        <w:rPr>
          <w:rStyle w:val="StyleUnderline"/>
          <w:highlight w:val="cyan"/>
        </w:rPr>
        <w:t>attacks "hardly ever</w:t>
      </w:r>
      <w:r w:rsidRPr="00904019">
        <w:rPr>
          <w:rStyle w:val="StyleUnderline"/>
        </w:rPr>
        <w:t xml:space="preserve">" </w:t>
      </w:r>
      <w:r w:rsidRPr="006369CB">
        <w:rPr>
          <w:rStyle w:val="StyleUnderline"/>
          <w:highlight w:val="cyan"/>
        </w:rPr>
        <w:t>comply with</w:t>
      </w:r>
      <w:r w:rsidRPr="00904019">
        <w:rPr>
          <w:rStyle w:val="StyleUnderline"/>
        </w:rPr>
        <w:t xml:space="preserve"> the </w:t>
      </w:r>
      <w:r w:rsidRPr="008343B9">
        <w:rPr>
          <w:rStyle w:val="StyleUnderline"/>
        </w:rPr>
        <w:t xml:space="preserve">demands or threats of </w:t>
      </w:r>
      <w:r w:rsidRPr="006369CB">
        <w:rPr>
          <w:rStyle w:val="StyleUnderline"/>
          <w:highlight w:val="cyan"/>
        </w:rPr>
        <w:t>hacktivists</w:t>
      </w:r>
      <w:r w:rsidRPr="00904C0A">
        <w:rPr>
          <w:sz w:val="16"/>
        </w:rPr>
        <w:t xml:space="preserve">. "I know of a couple of off-the-record types of deals," he said. "But </w:t>
      </w:r>
      <w:r w:rsidRPr="00904019">
        <w:rPr>
          <w:rStyle w:val="StyleUnderline"/>
        </w:rPr>
        <w:t>most often</w:t>
      </w:r>
      <w:r w:rsidRPr="00904C0A">
        <w:rPr>
          <w:sz w:val="16"/>
        </w:rPr>
        <w:t xml:space="preserve">, </w:t>
      </w:r>
      <w:r w:rsidRPr="006369CB">
        <w:rPr>
          <w:rStyle w:val="StyleUnderline"/>
          <w:highlight w:val="cyan"/>
        </w:rPr>
        <w:t>the target plays along only so long as it takes to</w:t>
      </w:r>
      <w:r w:rsidRPr="00904019">
        <w:rPr>
          <w:rStyle w:val="StyleUnderline"/>
        </w:rPr>
        <w:t xml:space="preserve"> </w:t>
      </w:r>
      <w:r w:rsidRPr="006369CB">
        <w:rPr>
          <w:rStyle w:val="StyleUnderline"/>
          <w:highlight w:val="cyan"/>
        </w:rPr>
        <w:t>either prosecute the hacktivist</w:t>
      </w:r>
      <w:r w:rsidRPr="00904019">
        <w:rPr>
          <w:rStyle w:val="StyleUnderline"/>
        </w:rPr>
        <w:t>s</w:t>
      </w:r>
      <w:r w:rsidRPr="00904C0A">
        <w:rPr>
          <w:sz w:val="16"/>
        </w:rPr>
        <w:t xml:space="preserve">, </w:t>
      </w:r>
      <w:r w:rsidRPr="00904019">
        <w:rPr>
          <w:rStyle w:val="StyleUnderline"/>
        </w:rPr>
        <w:t>usually with the assistance of law enforcement</w:t>
      </w:r>
      <w:r w:rsidRPr="00904C0A">
        <w:rPr>
          <w:sz w:val="16"/>
        </w:rPr>
        <w:t xml:space="preserve">, </w:t>
      </w:r>
      <w:r w:rsidRPr="006369CB">
        <w:rPr>
          <w:rStyle w:val="StyleUnderline"/>
          <w:highlight w:val="cyan"/>
        </w:rPr>
        <w:t>or</w:t>
      </w:r>
      <w:r w:rsidRPr="00904C0A">
        <w:rPr>
          <w:sz w:val="16"/>
        </w:rPr>
        <w:t xml:space="preserve"> to </w:t>
      </w:r>
      <w:r w:rsidRPr="006369CB">
        <w:rPr>
          <w:rStyle w:val="StyleUnderline"/>
          <w:highlight w:val="cyan"/>
        </w:rPr>
        <w:t>buy</w:t>
      </w:r>
      <w:r w:rsidRPr="00904019">
        <w:rPr>
          <w:rStyle w:val="StyleUnderline"/>
        </w:rPr>
        <w:t xml:space="preserve"> </w:t>
      </w:r>
      <w:r w:rsidRPr="006369CB">
        <w:rPr>
          <w:rStyle w:val="StyleUnderline"/>
          <w:highlight w:val="cyan"/>
        </w:rPr>
        <w:t>time to figure out how to stop the attacks</w:t>
      </w:r>
      <w:r w:rsidRPr="00904019">
        <w:rPr>
          <w:rStyle w:val="StyleUnderline"/>
        </w:rPr>
        <w:t>.</w:t>
      </w:r>
      <w:r w:rsidRPr="00904C0A">
        <w:rPr>
          <w:sz w:val="16"/>
        </w:rPr>
        <w:t>"</w:t>
      </w:r>
      <w:r w:rsidRPr="00904C0A">
        <w:rPr>
          <w:sz w:val="12"/>
        </w:rPr>
        <w:t>¶</w:t>
      </w:r>
      <w:r w:rsidRPr="00904C0A">
        <w:rPr>
          <w:sz w:val="16"/>
        </w:rPr>
        <w:t xml:space="preserve"> Chester Wisniewski, a senior security adviser at Sophos, said online activism can have an effect on public policy. "That's one of the reasons SOPA (Stop Online Piracy Act) got shut down," he said. "But that's not hacking ... That's just making yourself heard.</w:t>
      </w:r>
      <w:r w:rsidRPr="00904C0A">
        <w:rPr>
          <w:sz w:val="12"/>
        </w:rPr>
        <w:t>¶</w:t>
      </w:r>
      <w:r w:rsidRPr="00904C0A">
        <w:rPr>
          <w:sz w:val="16"/>
        </w:rPr>
        <w:t xml:space="preserve"> "</w:t>
      </w:r>
      <w:r w:rsidRPr="00904019">
        <w:rPr>
          <w:rStyle w:val="StyleUnderline"/>
        </w:rPr>
        <w:t>When they start breaking the law</w:t>
      </w:r>
      <w:r w:rsidRPr="00904C0A">
        <w:rPr>
          <w:sz w:val="16"/>
        </w:rPr>
        <w:t xml:space="preserve">, no, </w:t>
      </w:r>
      <w:r w:rsidRPr="00904019">
        <w:rPr>
          <w:rStyle w:val="StyleUnderline"/>
        </w:rPr>
        <w:t>they don't really change things</w:t>
      </w:r>
      <w:r w:rsidRPr="00904C0A">
        <w:rPr>
          <w:sz w:val="16"/>
        </w:rPr>
        <w:t xml:space="preserve">. </w:t>
      </w:r>
      <w:r w:rsidRPr="006369CB">
        <w:rPr>
          <w:rStyle w:val="StyleUnderline"/>
          <w:highlight w:val="cyan"/>
        </w:rPr>
        <w:t>How many times did Sony get hacked</w:t>
      </w:r>
      <w:r w:rsidRPr="00904C0A">
        <w:rPr>
          <w:sz w:val="16"/>
        </w:rPr>
        <w:t xml:space="preserve"> -- </w:t>
      </w:r>
      <w:r w:rsidRPr="006369CB">
        <w:rPr>
          <w:rStyle w:val="StyleUnderline"/>
          <w:highlight w:val="cyan"/>
        </w:rPr>
        <w:t>49</w:t>
      </w:r>
      <w:r w:rsidRPr="00904019">
        <w:rPr>
          <w:rStyle w:val="StyleUnderline"/>
        </w:rPr>
        <w:t xml:space="preserve"> or so</w:t>
      </w:r>
      <w:r w:rsidRPr="00904C0A">
        <w:rPr>
          <w:sz w:val="16"/>
        </w:rPr>
        <w:t xml:space="preserve">? -- and </w:t>
      </w:r>
      <w:r w:rsidRPr="006369CB">
        <w:rPr>
          <w:rStyle w:val="StyleUnderline"/>
          <w:highlight w:val="cyan"/>
        </w:rPr>
        <w:t>they never changed their minds</w:t>
      </w:r>
      <w:r w:rsidRPr="00904019">
        <w:rPr>
          <w:rStyle w:val="StyleUnderline"/>
        </w:rPr>
        <w:t xml:space="preserve"> about anything</w:t>
      </w:r>
      <w:r w:rsidRPr="00904C0A">
        <w:rPr>
          <w:sz w:val="16"/>
        </w:rPr>
        <w:t>," Wisniewski said. "</w:t>
      </w:r>
      <w:r w:rsidRPr="006369CB">
        <w:rPr>
          <w:rStyle w:val="StyleUnderline"/>
          <w:highlight w:val="cyan"/>
        </w:rPr>
        <w:t>Stratfor</w:t>
      </w:r>
      <w:r w:rsidRPr="00904C0A">
        <w:rPr>
          <w:sz w:val="16"/>
        </w:rPr>
        <w:t xml:space="preserve"> (an Austin, Texas-based international intelligence broker) </w:t>
      </w:r>
      <w:r w:rsidRPr="006369CB">
        <w:rPr>
          <w:rStyle w:val="StyleUnderline"/>
          <w:highlight w:val="cyan"/>
        </w:rPr>
        <w:t>is not going to back down</w:t>
      </w:r>
      <w:r w:rsidRPr="00F04D69">
        <w:rPr>
          <w:rStyle w:val="StyleUnderline"/>
        </w:rPr>
        <w:t xml:space="preserve"> from what they do because they got hacked</w:t>
      </w:r>
      <w:r w:rsidRPr="00904C0A">
        <w:rPr>
          <w:sz w:val="16"/>
        </w:rPr>
        <w:t>. Most of those types of actions are really misguided."</w:t>
      </w:r>
      <w:r w:rsidRPr="00904C0A">
        <w:rPr>
          <w:sz w:val="12"/>
        </w:rPr>
        <w:t>¶</w:t>
      </w:r>
      <w:r w:rsidRPr="00904C0A">
        <w:rPr>
          <w:sz w:val="16"/>
        </w:rPr>
        <w:t xml:space="preserve"> The IAEA did not respond to multiple requests over two days for comment about how it might respond to the demand. But in a statement to Computerworld, spokeswoman Gill Tudor said only that the agency was working to make sure that no further information was vulnerable.</w:t>
      </w:r>
      <w:r w:rsidRPr="00904C0A">
        <w:rPr>
          <w:sz w:val="12"/>
        </w:rPr>
        <w:t>¶</w:t>
      </w:r>
      <w:r w:rsidRPr="00904C0A">
        <w:rPr>
          <w:sz w:val="16"/>
        </w:rPr>
        <w:t xml:space="preserve"> [Slide show: Anonymous and LulzSec -- 10 greatest hits]</w:t>
      </w:r>
      <w:r w:rsidRPr="00904C0A">
        <w:rPr>
          <w:sz w:val="12"/>
        </w:rPr>
        <w:t>¶</w:t>
      </w:r>
      <w:r w:rsidRPr="00904C0A">
        <w:rPr>
          <w:sz w:val="16"/>
        </w:rPr>
        <w:t xml:space="preserve"> This doesn't mean hacktivism never has any impact. As a Business Insider post on the hacktivist collective Anonymous noted, "Following allegations of vote rigging after the results of the June 2009 Iranian presidential election were announced, declaring Iran's incumbent President Mahmoud Ahmadinejad as the winner, thousands of Iranians participated in demonstrations."</w:t>
      </w:r>
      <w:r w:rsidRPr="00904C0A">
        <w:rPr>
          <w:sz w:val="12"/>
        </w:rPr>
        <w:t>¶</w:t>
      </w:r>
      <w:r w:rsidRPr="00904C0A">
        <w:rPr>
          <w:sz w:val="16"/>
        </w:rPr>
        <w:t xml:space="preserve"> "Anonymous, together with The Pirate Bay and various Iranian hackers, launched an Iranian Green Party Support site called Anonymous Iran. The site has drawn over 22,000 supporters worldwide and allows for information exchange between the world and Iran, despite attempts by the Iranian government to censor news about the riots on the Internet," the report said.</w:t>
      </w:r>
      <w:r w:rsidRPr="00904C0A">
        <w:rPr>
          <w:sz w:val="12"/>
        </w:rPr>
        <w:t>¶</w:t>
      </w:r>
      <w:r w:rsidRPr="00904C0A">
        <w:rPr>
          <w:sz w:val="16"/>
        </w:rPr>
        <w:t xml:space="preserve"> Wisniewski said one of the quieter impacts of hacktivism is intimidation that may have the beneficial effect of improving security. He said the Sony hacks woke people up. "I must have talked to 100 companies who were saying, 'What's preventing us from being the next Sony? 'We don't want to be on the front page.' That's the real impact I see -- but it's good that it has them thinking about security."</w:t>
      </w:r>
      <w:r w:rsidRPr="00904C0A">
        <w:rPr>
          <w:sz w:val="12"/>
        </w:rPr>
        <w:t>¶</w:t>
      </w:r>
      <w:r w:rsidRPr="00904C0A">
        <w:rPr>
          <w:sz w:val="16"/>
        </w:rPr>
        <w:t xml:space="preserve"> Murray adds: "Anonymous did a good job of bringing attention to some of the abuses of the Church of Scientology, but this was as much predicated on their real-world efforts as their online ones."</w:t>
      </w:r>
      <w:r w:rsidRPr="00904C0A">
        <w:rPr>
          <w:sz w:val="12"/>
        </w:rPr>
        <w:t>¶</w:t>
      </w:r>
      <w:r w:rsidRPr="00904C0A">
        <w:rPr>
          <w:sz w:val="16"/>
        </w:rPr>
        <w:t xml:space="preserve"> But, Murray and Wisniewski agree that </w:t>
      </w:r>
      <w:r w:rsidRPr="00F04D69">
        <w:rPr>
          <w:rStyle w:val="StyleUnderline"/>
        </w:rPr>
        <w:t>most of the time, the public does not buy the claim that "hacktivists are not criminals</w:t>
      </w:r>
      <w:r w:rsidRPr="00904C0A">
        <w:rPr>
          <w:sz w:val="16"/>
        </w:rPr>
        <w:t>."</w:t>
      </w:r>
      <w:r w:rsidRPr="00904C0A">
        <w:rPr>
          <w:sz w:val="12"/>
        </w:rPr>
        <w:t>¶</w:t>
      </w:r>
      <w:r w:rsidRPr="00904C0A">
        <w:rPr>
          <w:sz w:val="16"/>
        </w:rPr>
        <w:t xml:space="preserve"> "</w:t>
      </w:r>
      <w:r w:rsidRPr="006369CB">
        <w:rPr>
          <w:rStyle w:val="StyleUnderline"/>
          <w:highlight w:val="cyan"/>
        </w:rPr>
        <w:t>In the mind of the</w:t>
      </w:r>
      <w:r w:rsidRPr="00F04D69">
        <w:rPr>
          <w:rStyle w:val="StyleUnderline"/>
        </w:rPr>
        <w:t xml:space="preserve"> general </w:t>
      </w:r>
      <w:r w:rsidRPr="006369CB">
        <w:rPr>
          <w:rStyle w:val="StyleUnderline"/>
          <w:highlight w:val="cyan"/>
        </w:rPr>
        <w:t>public</w:t>
      </w:r>
      <w:r w:rsidRPr="00904C0A">
        <w:rPr>
          <w:sz w:val="16"/>
        </w:rPr>
        <w:t xml:space="preserve">, </w:t>
      </w:r>
      <w:r w:rsidRPr="006369CB">
        <w:rPr>
          <w:rStyle w:val="StyleUnderline"/>
          <w:highlight w:val="cyan"/>
        </w:rPr>
        <w:t>hackers are criminals</w:t>
      </w:r>
      <w:r w:rsidRPr="00F04D69">
        <w:rPr>
          <w:rStyle w:val="StyleUnderline"/>
        </w:rPr>
        <w:t xml:space="preserve"> whether they're trying to be activists or not</w:t>
      </w:r>
      <w:r w:rsidRPr="00904C0A">
        <w:rPr>
          <w:sz w:val="16"/>
        </w:rPr>
        <w:t>," Murray said. "</w:t>
      </w:r>
      <w:r w:rsidRPr="006369CB">
        <w:rPr>
          <w:rStyle w:val="StyleUnderline"/>
          <w:highlight w:val="cyan"/>
        </w:rPr>
        <w:t>One can rob</w:t>
      </w:r>
      <w:r w:rsidRPr="00F04D69">
        <w:rPr>
          <w:rStyle w:val="StyleUnderline"/>
        </w:rPr>
        <w:t xml:space="preserve"> </w:t>
      </w:r>
      <w:r w:rsidRPr="006369CB">
        <w:rPr>
          <w:rStyle w:val="StyleUnderline"/>
          <w:highlight w:val="cyan"/>
        </w:rPr>
        <w:t>banks and give</w:t>
      </w:r>
      <w:r w:rsidRPr="00F04D69">
        <w:rPr>
          <w:rStyle w:val="StyleUnderline"/>
        </w:rPr>
        <w:t xml:space="preserve"> </w:t>
      </w:r>
      <w:r w:rsidRPr="006369CB">
        <w:rPr>
          <w:rStyle w:val="StyleUnderline"/>
          <w:highlight w:val="cyan"/>
        </w:rPr>
        <w:t>the money to charity</w:t>
      </w:r>
      <w:r w:rsidRPr="00F04D69">
        <w:rPr>
          <w:rStyle w:val="StyleUnderline"/>
        </w:rPr>
        <w:t xml:space="preserve">, </w:t>
      </w:r>
      <w:r w:rsidRPr="006369CB">
        <w:rPr>
          <w:rStyle w:val="StyleUnderline"/>
          <w:highlight w:val="cyan"/>
        </w:rPr>
        <w:t>but it doesn't mean that the</w:t>
      </w:r>
      <w:r w:rsidRPr="00F04D69">
        <w:rPr>
          <w:rStyle w:val="StyleUnderline"/>
        </w:rPr>
        <w:t xml:space="preserve"> </w:t>
      </w:r>
      <w:r w:rsidRPr="006369CB">
        <w:rPr>
          <w:rStyle w:val="StyleUnderline"/>
          <w:highlight w:val="cyan"/>
        </w:rPr>
        <w:t>public</w:t>
      </w:r>
      <w:r w:rsidRPr="00F04D69">
        <w:rPr>
          <w:rStyle w:val="StyleUnderline"/>
        </w:rPr>
        <w:t xml:space="preserve"> and law enforcement </w:t>
      </w:r>
      <w:r w:rsidRPr="006369CB">
        <w:rPr>
          <w:rStyle w:val="StyleUnderline"/>
          <w:highlight w:val="cyan"/>
        </w:rPr>
        <w:t>won't consider them</w:t>
      </w:r>
      <w:r w:rsidRPr="00F04D69">
        <w:rPr>
          <w:rStyle w:val="StyleUnderline"/>
        </w:rPr>
        <w:t xml:space="preserve"> bank </w:t>
      </w:r>
      <w:r w:rsidRPr="006369CB">
        <w:rPr>
          <w:rStyle w:val="StyleUnderline"/>
          <w:highlight w:val="cyan"/>
        </w:rPr>
        <w:t>robbers</w:t>
      </w:r>
      <w:r w:rsidRPr="00904C0A">
        <w:rPr>
          <w:sz w:val="16"/>
        </w:rPr>
        <w:t>."</w:t>
      </w:r>
      <w:r w:rsidRPr="00904C0A">
        <w:rPr>
          <w:sz w:val="12"/>
        </w:rPr>
        <w:t>¶</w:t>
      </w:r>
      <w:r w:rsidRPr="00904C0A">
        <w:rPr>
          <w:sz w:val="16"/>
        </w:rPr>
        <w:t xml:space="preserve"> </w:t>
      </w:r>
      <w:r w:rsidRPr="00F04D69">
        <w:rPr>
          <w:rStyle w:val="StyleUnderline"/>
        </w:rPr>
        <w:t>Another thing that tends to undermine</w:t>
      </w:r>
      <w:r w:rsidRPr="00904C0A">
        <w:rPr>
          <w:sz w:val="16"/>
        </w:rPr>
        <w:t xml:space="preserve"> general </w:t>
      </w:r>
      <w:r w:rsidRPr="00F04D69">
        <w:rPr>
          <w:rStyle w:val="StyleUnderline"/>
        </w:rPr>
        <w:t>public support for hacktivists is that they frequently</w:t>
      </w:r>
      <w:r w:rsidRPr="00904C0A">
        <w:rPr>
          <w:sz w:val="16"/>
        </w:rPr>
        <w:t xml:space="preserve"> </w:t>
      </w:r>
      <w:r w:rsidRPr="00F04D69">
        <w:rPr>
          <w:rStyle w:val="StyleUnderline"/>
        </w:rPr>
        <w:t>acknowledge that their exploits are "for the lulz</w:t>
      </w:r>
      <w:r w:rsidRPr="00904C0A">
        <w:rPr>
          <w:sz w:val="16"/>
        </w:rPr>
        <w:t xml:space="preserve">," </w:t>
      </w:r>
      <w:r w:rsidRPr="00F04D69">
        <w:rPr>
          <w:rStyle w:val="StyleUnderline"/>
        </w:rPr>
        <w:t>which</w:t>
      </w:r>
      <w:r w:rsidRPr="00904C0A">
        <w:rPr>
          <w:sz w:val="16"/>
        </w:rPr>
        <w:t xml:space="preserve"> generally means for personal enjoyment, but </w:t>
      </w:r>
      <w:r w:rsidRPr="00F04D69">
        <w:rPr>
          <w:rStyle w:val="StyleUnderline"/>
        </w:rPr>
        <w:t>is</w:t>
      </w:r>
      <w:r w:rsidRPr="00904C0A">
        <w:rPr>
          <w:sz w:val="16"/>
        </w:rPr>
        <w:t xml:space="preserve"> also </w:t>
      </w:r>
      <w:r w:rsidRPr="00F04D69">
        <w:rPr>
          <w:rStyle w:val="StyleUnderline"/>
        </w:rPr>
        <w:t>seen as craving attention.</w:t>
      </w:r>
    </w:p>
    <w:p w14:paraId="4168DCD8" w14:textId="7FB539B2" w:rsidR="00106B54" w:rsidRDefault="00106B54" w:rsidP="00106B54">
      <w:pPr>
        <w:pStyle w:val="Heading3"/>
      </w:pPr>
      <w:r>
        <w:t>AT: Hacking---</w:t>
      </w:r>
      <w:r w:rsidR="006C6DB6">
        <w:t>2NC</w:t>
      </w:r>
    </w:p>
    <w:p w14:paraId="1B0F76F1" w14:textId="77777777" w:rsidR="00106B54" w:rsidRPr="0061560B" w:rsidRDefault="00106B54" w:rsidP="00106B54">
      <w:pPr>
        <w:pStyle w:val="Heading4"/>
      </w:pPr>
      <w:r>
        <w:t xml:space="preserve">At best the aff creates an online echo-chamber for activists to curse capitalism, distracting the Left from developing the critical mass necessary to change actual power structures </w:t>
      </w:r>
    </w:p>
    <w:p w14:paraId="3B52C14F" w14:textId="77777777" w:rsidR="00106B54" w:rsidRPr="00CE2089" w:rsidRDefault="00106B54" w:rsidP="00106B54">
      <w:pPr>
        <w:rPr>
          <w:rStyle w:val="Style13ptBold"/>
        </w:rPr>
      </w:pPr>
      <w:r w:rsidRPr="00CE2089">
        <w:rPr>
          <w:rStyle w:val="Style13ptBold"/>
        </w:rPr>
        <w:t>Dean 5</w:t>
      </w:r>
    </w:p>
    <w:p w14:paraId="70CED1A8" w14:textId="77777777" w:rsidR="00106B54" w:rsidRPr="00197ECD" w:rsidRDefault="00106B54" w:rsidP="00106B54">
      <w:pPr>
        <w:rPr>
          <w:rStyle w:val="Heading1Char"/>
          <w:rFonts w:cs="Times New Roman"/>
        </w:rPr>
      </w:pPr>
      <w:r w:rsidRPr="00F03713">
        <w:t xml:space="preserve">(Jodi, Professor of Political Science, </w:t>
      </w:r>
      <w:r>
        <w:t>“Communicative Capitalism</w:t>
      </w:r>
      <w:r w:rsidRPr="00197ECD">
        <w:t xml:space="preserve">: </w:t>
      </w:r>
      <w:r>
        <w:t>Circulation and the</w:t>
      </w:r>
      <w:r w:rsidRPr="00197ECD">
        <w:t xml:space="preserve"> </w:t>
      </w:r>
      <w:r>
        <w:t>Foreclosure</w:t>
      </w:r>
      <w:r w:rsidRPr="00197ECD">
        <w:t xml:space="preserve"> </w:t>
      </w:r>
      <w:r>
        <w:t xml:space="preserve">of Politics”, </w:t>
      </w:r>
      <w:r>
        <w:rPr>
          <w:i/>
        </w:rPr>
        <w:t>Cultural Politics</w:t>
      </w:r>
      <w:r>
        <w:t>, Volume</w:t>
      </w:r>
      <w:r w:rsidRPr="00197ECD">
        <w:t xml:space="preserve"> 1, </w:t>
      </w:r>
      <w:r>
        <w:t>Issue</w:t>
      </w:r>
      <w:r w:rsidRPr="00197ECD">
        <w:t xml:space="preserve"> 1 PP 51–74</w:t>
      </w:r>
      <w:r>
        <w:t xml:space="preserve">, </w:t>
      </w:r>
      <w:r w:rsidRPr="00197ECD">
        <w:t>http://commonconf.files.wordpress.com/2010/09/proofs-of-tech-fetish.pdf</w:t>
      </w:r>
      <w:r>
        <w:t>)</w:t>
      </w:r>
    </w:p>
    <w:p w14:paraId="494E11B1" w14:textId="77777777" w:rsidR="00106B54" w:rsidRPr="00F03713" w:rsidRDefault="00106B54" w:rsidP="00106B54"/>
    <w:p w14:paraId="53099049" w14:textId="77777777" w:rsidR="00106B54" w:rsidRPr="00904C0A" w:rsidRDefault="00106B54" w:rsidP="00106B54">
      <w:pPr>
        <w:pStyle w:val="card"/>
        <w:ind w:left="0"/>
        <w:rPr>
          <w:sz w:val="16"/>
        </w:rPr>
      </w:pPr>
      <w:r w:rsidRPr="006369CB">
        <w:rPr>
          <w:rStyle w:val="StyleUnderline"/>
          <w:highlight w:val="cyan"/>
        </w:rPr>
        <w:t>Although</w:t>
      </w:r>
      <w:r w:rsidRPr="00130145">
        <w:rPr>
          <w:rStyle w:val="StyleUnderline"/>
        </w:rPr>
        <w:t xml:space="preserve"> mainstream </w:t>
      </w:r>
      <w:r w:rsidRPr="006369CB">
        <w:rPr>
          <w:rStyle w:val="StyleUnderline"/>
          <w:highlight w:val="cyan"/>
        </w:rPr>
        <w:t>US</w:t>
      </w:r>
      <w:r w:rsidRPr="00130145">
        <w:rPr>
          <w:rStyle w:val="StyleUnderline"/>
        </w:rPr>
        <w:t xml:space="preserve"> </w:t>
      </w:r>
      <w:r w:rsidRPr="006369CB">
        <w:rPr>
          <w:rStyle w:val="StyleUnderline"/>
          <w:highlight w:val="cyan"/>
        </w:rPr>
        <w:t>media</w:t>
      </w:r>
      <w:r w:rsidRPr="00130145">
        <w:rPr>
          <w:rStyle w:val="StyleUnderline"/>
        </w:rPr>
        <w:t xml:space="preserve"> outlets </w:t>
      </w:r>
      <w:r w:rsidRPr="006369CB">
        <w:rPr>
          <w:rStyle w:val="StyleUnderline"/>
          <w:highlight w:val="cyan"/>
        </w:rPr>
        <w:t>provided</w:t>
      </w:r>
      <w:r w:rsidRPr="00904C0A">
        <w:rPr>
          <w:sz w:val="16"/>
        </w:rPr>
        <w:t xml:space="preserve"> the </w:t>
      </w:r>
      <w:r w:rsidRPr="006369CB">
        <w:rPr>
          <w:rStyle w:val="StyleUnderline"/>
          <w:highlight w:val="cyan"/>
        </w:rPr>
        <w:t>Bush</w:t>
      </w:r>
      <w:r w:rsidRPr="00904C0A">
        <w:rPr>
          <w:sz w:val="16"/>
        </w:rPr>
        <w:t xml:space="preserve"> administration </w:t>
      </w:r>
      <w:r w:rsidRPr="006369CB">
        <w:rPr>
          <w:rStyle w:val="StyleUnderline"/>
          <w:highlight w:val="cyan"/>
        </w:rPr>
        <w:t>with supportive</w:t>
      </w:r>
      <w:r w:rsidRPr="00904C0A">
        <w:rPr>
          <w:sz w:val="16"/>
        </w:rPr>
        <w:t xml:space="preserve">, non-critical and even encouraging </w:t>
      </w:r>
      <w:r w:rsidRPr="006369CB">
        <w:rPr>
          <w:rStyle w:val="StyleUnderline"/>
          <w:highlight w:val="cyan"/>
        </w:rPr>
        <w:t>platforms</w:t>
      </w:r>
      <w:r w:rsidRPr="00130145">
        <w:rPr>
          <w:rStyle w:val="StyleUnderline"/>
        </w:rPr>
        <w:t xml:space="preserve"> for</w:t>
      </w:r>
      <w:r w:rsidRPr="00904C0A">
        <w:rPr>
          <w:sz w:val="16"/>
        </w:rPr>
        <w:t xml:space="preserve"> making </w:t>
      </w:r>
      <w:r w:rsidRPr="00130145">
        <w:rPr>
          <w:rStyle w:val="StyleUnderline"/>
        </w:rPr>
        <w:t xml:space="preserve">his case </w:t>
      </w:r>
      <w:r w:rsidRPr="006369CB">
        <w:rPr>
          <w:rStyle w:val="StyleUnderline"/>
          <w:highlight w:val="cyan"/>
        </w:rPr>
        <w:t>for</w:t>
      </w:r>
      <w:r w:rsidRPr="00130145">
        <w:rPr>
          <w:rStyle w:val="StyleUnderline"/>
        </w:rPr>
        <w:t xml:space="preserve"> invading </w:t>
      </w:r>
      <w:r w:rsidRPr="006369CB">
        <w:rPr>
          <w:rStyle w:val="StyleUnderline"/>
          <w:highlight w:val="cyan"/>
        </w:rPr>
        <w:t>Iraq,</w:t>
      </w:r>
      <w:r w:rsidRPr="00904C0A">
        <w:rPr>
          <w:rStyle w:val="StyleUnderline"/>
          <w:b w:val="0"/>
          <w:sz w:val="12"/>
          <w:u w:val="none"/>
        </w:rPr>
        <w:t>¶</w:t>
      </w:r>
      <w:r w:rsidRPr="00130145">
        <w:rPr>
          <w:rStyle w:val="StyleUnderline"/>
        </w:rPr>
        <w:t xml:space="preserve"> </w:t>
      </w:r>
      <w:r w:rsidRPr="006369CB">
        <w:rPr>
          <w:rStyle w:val="StyleUnderline"/>
          <w:highlight w:val="cyan"/>
        </w:rPr>
        <w:t>critical perspectives were</w:t>
      </w:r>
      <w:r w:rsidRPr="00130145">
        <w:rPr>
          <w:rStyle w:val="StyleUnderline"/>
        </w:rPr>
        <w:t xml:space="preserve"> nonetheless </w:t>
      </w:r>
      <w:r w:rsidRPr="006369CB">
        <w:rPr>
          <w:rStyle w:val="StyleUnderline"/>
          <w:highlight w:val="cyan"/>
        </w:rPr>
        <w:t>well represented</w:t>
      </w:r>
      <w:r w:rsidRPr="00130145">
        <w:rPr>
          <w:rStyle w:val="StyleUnderline"/>
        </w:rPr>
        <w:t xml:space="preserve"> in the communications flow</w:t>
      </w:r>
      <w:r w:rsidRPr="00904C0A">
        <w:rPr>
          <w:sz w:val="16"/>
        </w:rPr>
        <w:t xml:space="preserve"> of mediated global capitalist technoculture. </w:t>
      </w:r>
      <w:r w:rsidRPr="00130145">
        <w:rPr>
          <w:rStyle w:val="StyleUnderline"/>
        </w:rPr>
        <w:t>Alternative media</w:t>
      </w:r>
      <w:r w:rsidRPr="00904C0A">
        <w:rPr>
          <w:sz w:val="16"/>
        </w:rPr>
        <w:t xml:space="preserve">, independent media </w:t>
      </w:r>
      <w:r w:rsidRPr="00130145">
        <w:rPr>
          <w:rStyle w:val="StyleUnderline"/>
        </w:rPr>
        <w:t>and non-US media provided</w:t>
      </w:r>
      <w:r w:rsidRPr="00904C0A">
        <w:rPr>
          <w:sz w:val="16"/>
        </w:rPr>
        <w:t xml:space="preserve"> thoughtful reports, insightful commentary and </w:t>
      </w:r>
      <w:r w:rsidRPr="00130145">
        <w:rPr>
          <w:rStyle w:val="StyleUnderline"/>
        </w:rPr>
        <w:t xml:space="preserve">critical evaluations </w:t>
      </w:r>
      <w:r w:rsidRPr="00904C0A">
        <w:rPr>
          <w:sz w:val="16"/>
        </w:rPr>
        <w:t xml:space="preserve">of the “evidence” of “weapons of mass destruction” in Iraq. Amy Goodman’s syndicated </w:t>
      </w:r>
      <w:r w:rsidRPr="009F6D19">
        <w:rPr>
          <w:sz w:val="16"/>
        </w:rPr>
        <w:t>radio program, “</w:t>
      </w:r>
      <w:r w:rsidRPr="009F6D19">
        <w:rPr>
          <w:rStyle w:val="StyleUnderline"/>
        </w:rPr>
        <w:t>Democracy Now</w:t>
      </w:r>
      <w:r w:rsidRPr="009F6D19">
        <w:rPr>
          <w:sz w:val="16"/>
        </w:rPr>
        <w:t xml:space="preserve">,” </w:t>
      </w:r>
      <w:r w:rsidRPr="009F6D19">
        <w:rPr>
          <w:rStyle w:val="StyleUnderline"/>
        </w:rPr>
        <w:t>regularly broadcast shows intensely opposed to</w:t>
      </w:r>
      <w:r w:rsidRPr="009F6D19">
        <w:rPr>
          <w:sz w:val="16"/>
        </w:rPr>
        <w:t xml:space="preserve"> the </w:t>
      </w:r>
      <w:r w:rsidRPr="009F6D19">
        <w:rPr>
          <w:rStyle w:val="StyleUnderline"/>
        </w:rPr>
        <w:t>militarism</w:t>
      </w:r>
      <w:r w:rsidRPr="009F6D19">
        <w:rPr>
          <w:sz w:val="16"/>
        </w:rPr>
        <w:t xml:space="preserve"> and unilateralism of the Bush administration’s national security policy. </w:t>
      </w:r>
      <w:r w:rsidRPr="009F6D19">
        <w:rPr>
          <w:rStyle w:val="StyleUnderline"/>
        </w:rPr>
        <w:t>The Nation magazine offered detailed and nuanced critiques of various reasons introduced for attacking Iraq</w:t>
      </w:r>
      <w:r w:rsidRPr="009F6D19">
        <w:rPr>
          <w:sz w:val="16"/>
        </w:rPr>
        <w:t xml:space="preserve">. Circulating on the Internet were lists with congressional phone and fax numbers, petitions and announcements for marches, protests and direct-action training sessions. As the march to war proceeded, </w:t>
      </w:r>
      <w:r w:rsidRPr="009F6D19">
        <w:rPr>
          <w:rStyle w:val="StyleUnderline"/>
        </w:rPr>
        <w:t>thousands of bloggers commented on each step</w:t>
      </w:r>
      <w:r w:rsidRPr="009F6D19">
        <w:rPr>
          <w:sz w:val="16"/>
        </w:rPr>
        <w:t xml:space="preserve">, referencing other media supporting their positions. </w:t>
      </w:r>
      <w:r w:rsidRPr="009F6D19">
        <w:rPr>
          <w:rStyle w:val="StyleUnderline"/>
        </w:rPr>
        <w:t>When mainstream US news outlets failed to cover demonstrations such as the</w:t>
      </w:r>
      <w:r w:rsidRPr="009F6D19">
        <w:rPr>
          <w:sz w:val="16"/>
        </w:rPr>
        <w:t xml:space="preserve"> September </w:t>
      </w:r>
      <w:r w:rsidRPr="009F6D19">
        <w:rPr>
          <w:rStyle w:val="StyleUnderline"/>
        </w:rPr>
        <w:t>protest of 400,000</w:t>
      </w:r>
      <w:r w:rsidRPr="00130145">
        <w:rPr>
          <w:rStyle w:val="StyleUnderline"/>
        </w:rPr>
        <w:t xml:space="preserve"> people in London or</w:t>
      </w:r>
      <w:r w:rsidRPr="00904C0A">
        <w:rPr>
          <w:sz w:val="16"/>
        </w:rPr>
        <w:t xml:space="preserve"> the October </w:t>
      </w:r>
      <w:r w:rsidRPr="00130145">
        <w:rPr>
          <w:rStyle w:val="StyleUnderline"/>
        </w:rPr>
        <w:t>march on Washington</w:t>
      </w:r>
      <w:r w:rsidRPr="00904C0A">
        <w:rPr>
          <w:sz w:val="16"/>
        </w:rPr>
        <w:t xml:space="preserve"> when 250,000 people surrounded the White House, </w:t>
      </w:r>
      <w:r w:rsidRPr="00130145">
        <w:rPr>
          <w:rStyle w:val="StyleUnderline"/>
        </w:rPr>
        <w:t>myriad progressive</w:t>
      </w:r>
      <w:r w:rsidRPr="00904C0A">
        <w:rPr>
          <w:sz w:val="16"/>
        </w:rPr>
        <w:t xml:space="preserve">, alternative and critical left </w:t>
      </w:r>
      <w:r w:rsidRPr="006369CB">
        <w:rPr>
          <w:rStyle w:val="StyleUnderline"/>
          <w:highlight w:val="cyan"/>
        </w:rPr>
        <w:t>news outlets supplied</w:t>
      </w:r>
      <w:r w:rsidRPr="00130145">
        <w:rPr>
          <w:rStyle w:val="StyleUnderline"/>
        </w:rPr>
        <w:t xml:space="preserve"> frequent and </w:t>
      </w:r>
      <w:r w:rsidRPr="006369CB">
        <w:rPr>
          <w:rStyle w:val="StyleUnderline"/>
          <w:highlight w:val="cyan"/>
        </w:rPr>
        <w:t>reliable information</w:t>
      </w:r>
      <w:r w:rsidRPr="00904C0A">
        <w:rPr>
          <w:sz w:val="16"/>
        </w:rPr>
        <w:t xml:space="preserve"> about the action on the ground. All in all, </w:t>
      </w:r>
      <w:r w:rsidRPr="006369CB">
        <w:rPr>
          <w:rStyle w:val="Emphasis"/>
          <w:rFonts w:eastAsiaTheme="majorEastAsia"/>
          <w:highlight w:val="cyan"/>
        </w:rPr>
        <w:t>a strong anti-war message was out there.</w:t>
      </w:r>
      <w:r w:rsidRPr="006369CB">
        <w:rPr>
          <w:rStyle w:val="Emphasis"/>
          <w:rFonts w:eastAsiaTheme="majorEastAsia"/>
          <w:b w:val="0"/>
          <w:sz w:val="12"/>
          <w:highlight w:val="cyan"/>
          <w:u w:val="none"/>
        </w:rPr>
        <w:t>¶</w:t>
      </w:r>
      <w:r w:rsidRPr="00130145">
        <w:rPr>
          <w:rStyle w:val="Emphasis"/>
          <w:rFonts w:eastAsiaTheme="majorEastAsia"/>
        </w:rPr>
        <w:t xml:space="preserve"> But, </w:t>
      </w:r>
      <w:r w:rsidRPr="006369CB">
        <w:rPr>
          <w:rStyle w:val="Emphasis"/>
          <w:rFonts w:eastAsiaTheme="majorEastAsia"/>
          <w:highlight w:val="cyan"/>
        </w:rPr>
        <w:t>the message was not received</w:t>
      </w:r>
      <w:r w:rsidRPr="00130145">
        <w:rPr>
          <w:rStyle w:val="Emphasis"/>
          <w:rFonts w:eastAsiaTheme="majorEastAsia"/>
        </w:rPr>
        <w:t xml:space="preserve">. </w:t>
      </w:r>
      <w:r w:rsidRPr="006369CB">
        <w:rPr>
          <w:rStyle w:val="Emphasis"/>
          <w:rFonts w:eastAsiaTheme="majorEastAsia"/>
          <w:highlight w:val="cyan"/>
        </w:rPr>
        <w:t>It circulated, reduced to the medium</w:t>
      </w:r>
      <w:r w:rsidRPr="00904C0A">
        <w:rPr>
          <w:sz w:val="16"/>
        </w:rPr>
        <w:t xml:space="preserve">. Even when the White House acknowledged the massive worldwide demonstrations of February 15, 2003, </w:t>
      </w:r>
      <w:r w:rsidRPr="006369CB">
        <w:rPr>
          <w:rStyle w:val="StyleUnderline"/>
          <w:highlight w:val="cyan"/>
        </w:rPr>
        <w:t>Bush</w:t>
      </w:r>
      <w:r w:rsidRPr="00130145">
        <w:rPr>
          <w:rStyle w:val="StyleUnderline"/>
        </w:rPr>
        <w:t xml:space="preserve"> simply </w:t>
      </w:r>
      <w:r w:rsidRPr="006369CB">
        <w:rPr>
          <w:rStyle w:val="StyleUnderline"/>
          <w:highlight w:val="cyan"/>
        </w:rPr>
        <w:t>re- iterated</w:t>
      </w:r>
      <w:r w:rsidRPr="00130145">
        <w:rPr>
          <w:rStyle w:val="StyleUnderline"/>
        </w:rPr>
        <w:t xml:space="preserve"> the fact that </w:t>
      </w:r>
      <w:r w:rsidRPr="006369CB">
        <w:rPr>
          <w:rStyle w:val="StyleUnderline"/>
          <w:highlight w:val="cyan"/>
        </w:rPr>
        <w:t>a message was out there</w:t>
      </w:r>
      <w:r w:rsidRPr="00130145">
        <w:rPr>
          <w:rStyle w:val="StyleUnderline"/>
        </w:rPr>
        <w:t>, circulating</w:t>
      </w:r>
      <w:r w:rsidRPr="00904C0A">
        <w:rPr>
          <w:sz w:val="16"/>
        </w:rPr>
        <w:t xml:space="preserve"> – the protestors had the right to express their opinions. </w:t>
      </w:r>
      <w:r w:rsidRPr="006369CB">
        <w:rPr>
          <w:rStyle w:val="Emphasis"/>
          <w:rFonts w:eastAsiaTheme="majorEastAsia"/>
          <w:highlight w:val="cyan"/>
        </w:rPr>
        <w:t>He didn’t actually respond</w:t>
      </w:r>
      <w:r w:rsidRPr="00904C0A">
        <w:rPr>
          <w:sz w:val="16"/>
        </w:rPr>
        <w:t xml:space="preserve"> to their message. He didn’t treat the words and actions of the protestors as sending a message to him to which he was in some sense obligated to respond. Rather, he acknowledged that there existed views different from his own. There were his views and there were other views; all had the right to exist, to be expressed – but that in no way meant, or so Bush made it seem, that these views were involved with each other. So, </w:t>
      </w:r>
      <w:r w:rsidRPr="006369CB">
        <w:rPr>
          <w:rStyle w:val="StyleUnderline"/>
          <w:highlight w:val="cyan"/>
        </w:rPr>
        <w:t>despite</w:t>
      </w:r>
      <w:r w:rsidRPr="00130145">
        <w:rPr>
          <w:rStyle w:val="StyleUnderline"/>
        </w:rPr>
        <w:t xml:space="preserve"> the </w:t>
      </w:r>
      <w:r w:rsidRPr="006369CB">
        <w:rPr>
          <w:rStyle w:val="StyleUnderline"/>
          <w:highlight w:val="cyan"/>
        </w:rPr>
        <w:t>terabytes of</w:t>
      </w:r>
      <w:r w:rsidRPr="00130145">
        <w:rPr>
          <w:rStyle w:val="StyleUnderline"/>
        </w:rPr>
        <w:t xml:space="preserve"> commentary and </w:t>
      </w:r>
      <w:r w:rsidRPr="006369CB">
        <w:rPr>
          <w:rStyle w:val="StyleUnderline"/>
          <w:highlight w:val="cyan"/>
        </w:rPr>
        <w:t>information, there wasn’t</w:t>
      </w:r>
      <w:r w:rsidRPr="00130145">
        <w:rPr>
          <w:rStyle w:val="StyleUnderline"/>
        </w:rPr>
        <w:t xml:space="preserve"> exactly </w:t>
      </w:r>
      <w:r w:rsidRPr="006369CB">
        <w:rPr>
          <w:rStyle w:val="StyleUnderline"/>
          <w:highlight w:val="cyan"/>
        </w:rPr>
        <w:t>a debate</w:t>
      </w:r>
      <w:r w:rsidRPr="00130145">
        <w:rPr>
          <w:rStyle w:val="StyleUnderline"/>
        </w:rPr>
        <w:t xml:space="preserve"> over the war</w:t>
      </w:r>
      <w:r w:rsidRPr="00904C0A">
        <w:rPr>
          <w:sz w:val="16"/>
        </w:rPr>
        <w:t xml:space="preserve">. On the contrary, in the days and weeks prior to the US invasion of Iraq, </w:t>
      </w:r>
      <w:r w:rsidRPr="00130145">
        <w:rPr>
          <w:rStyle w:val="StyleUnderline"/>
        </w:rPr>
        <w:t>the anti-war messages morphed into so much circulating content</w:t>
      </w:r>
      <w:r w:rsidRPr="00904C0A">
        <w:rPr>
          <w:sz w:val="16"/>
        </w:rPr>
        <w:t>, just like all the other cultural effluvia wafting through cyberia.</w:t>
      </w:r>
      <w:r w:rsidRPr="00904C0A">
        <w:rPr>
          <w:sz w:val="12"/>
        </w:rPr>
        <w:t>¶</w:t>
      </w:r>
      <w:r w:rsidRPr="00904C0A">
        <w:rPr>
          <w:sz w:val="16"/>
        </w:rPr>
        <w:t xml:space="preserve"> </w:t>
      </w:r>
      <w:r w:rsidRPr="00130145">
        <w:rPr>
          <w:rStyle w:val="StyleUnderline"/>
        </w:rPr>
        <w:t>We might express this disconnect</w:t>
      </w:r>
      <w:r w:rsidRPr="00904C0A">
        <w:rPr>
          <w:sz w:val="16"/>
        </w:rPr>
        <w:t xml:space="preserve"> between engaged criticism and national strategy </w:t>
      </w:r>
      <w:r w:rsidRPr="00130145">
        <w:rPr>
          <w:rStyle w:val="StyleUnderline"/>
        </w:rPr>
        <w:t xml:space="preserve">in terms of a distinction between </w:t>
      </w:r>
      <w:r w:rsidRPr="006369CB">
        <w:rPr>
          <w:rStyle w:val="Emphasis"/>
          <w:rFonts w:eastAsiaTheme="majorEastAsia"/>
          <w:highlight w:val="cyan"/>
        </w:rPr>
        <w:t>politics as the circulation of content</w:t>
      </w:r>
      <w:r w:rsidRPr="006369CB">
        <w:rPr>
          <w:rStyle w:val="StyleUnderline"/>
          <w:highlight w:val="cyan"/>
        </w:rPr>
        <w:t xml:space="preserve"> and </w:t>
      </w:r>
      <w:r w:rsidRPr="006369CB">
        <w:rPr>
          <w:rStyle w:val="Emphasis"/>
          <w:rFonts w:eastAsiaTheme="majorEastAsia"/>
          <w:highlight w:val="cyan"/>
        </w:rPr>
        <w:t>politics as official policy</w:t>
      </w:r>
      <w:r w:rsidRPr="00904C0A">
        <w:rPr>
          <w:sz w:val="16"/>
        </w:rPr>
        <w:t xml:space="preserve">. </w:t>
      </w:r>
      <w:r w:rsidRPr="006369CB">
        <w:rPr>
          <w:rStyle w:val="StyleUnderline"/>
          <w:highlight w:val="cyan"/>
        </w:rPr>
        <w:t>On</w:t>
      </w:r>
      <w:r w:rsidRPr="00CE41D6">
        <w:rPr>
          <w:rStyle w:val="StyleUnderline"/>
        </w:rPr>
        <w:t xml:space="preserve"> the </w:t>
      </w:r>
      <w:r w:rsidRPr="006369CB">
        <w:rPr>
          <w:rStyle w:val="StyleUnderline"/>
          <w:highlight w:val="cyan"/>
        </w:rPr>
        <w:t>one hand there is media</w:t>
      </w:r>
      <w:r w:rsidRPr="00CE41D6">
        <w:rPr>
          <w:rStyle w:val="StyleUnderline"/>
        </w:rPr>
        <w:t xml:space="preserve"> chatter of various kinds</w:t>
      </w:r>
      <w:r w:rsidRPr="00904C0A">
        <w:rPr>
          <w:sz w:val="16"/>
        </w:rPr>
        <w:t xml:space="preserve"> – from television talking heads, radio shock jocks, and the gamut of print media to websites with RSS (Real Simple Syndication) feeds, blogs, e-mail lists and the proliferating versions of instant text messaging. In this dimension, politicians, governments and activists struggle for visibility, currency and, in the now quaint term from the dot.com years, mindshare. </w:t>
      </w:r>
      <w:r w:rsidRPr="009F6D19">
        <w:rPr>
          <w:rStyle w:val="StyleUnderline"/>
        </w:rPr>
        <w:t>On the other hand</w:t>
      </w:r>
      <w:r w:rsidRPr="00CE41D6">
        <w:rPr>
          <w:rStyle w:val="StyleUnderline"/>
        </w:rPr>
        <w:t xml:space="preserve"> are </w:t>
      </w:r>
      <w:r w:rsidRPr="006369CB">
        <w:rPr>
          <w:rStyle w:val="StyleUnderline"/>
          <w:highlight w:val="cyan"/>
        </w:rPr>
        <w:t>institutional politics, the day-to-day activities of</w:t>
      </w:r>
      <w:r w:rsidRPr="00CE41D6">
        <w:rPr>
          <w:rStyle w:val="StyleUnderline"/>
        </w:rPr>
        <w:t xml:space="preserve"> </w:t>
      </w:r>
      <w:r w:rsidRPr="006369CB">
        <w:rPr>
          <w:rStyle w:val="StyleUnderline"/>
          <w:highlight w:val="cyan"/>
        </w:rPr>
        <w:t>bureaucracies</w:t>
      </w:r>
      <w:r w:rsidRPr="00CE41D6">
        <w:rPr>
          <w:rStyle w:val="StyleUnderline"/>
        </w:rPr>
        <w:t>, lawmakers, judges and the apparatuses of the police and national security states</w:t>
      </w:r>
      <w:r w:rsidRPr="00904C0A">
        <w:rPr>
          <w:sz w:val="16"/>
        </w:rPr>
        <w:t xml:space="preserve">. </w:t>
      </w:r>
      <w:r w:rsidRPr="006369CB">
        <w:rPr>
          <w:rStyle w:val="StyleUnderline"/>
          <w:highlight w:val="cyan"/>
        </w:rPr>
        <w:t>These components of the political system</w:t>
      </w:r>
      <w:r w:rsidRPr="00904C0A">
        <w:rPr>
          <w:sz w:val="16"/>
        </w:rPr>
        <w:t xml:space="preserve"> seem to </w:t>
      </w:r>
      <w:r w:rsidRPr="006369CB">
        <w:rPr>
          <w:rStyle w:val="Emphasis"/>
          <w:rFonts w:eastAsiaTheme="majorEastAsia"/>
          <w:highlight w:val="cyan"/>
        </w:rPr>
        <w:t>run independently of the politics that circulates as content</w:t>
      </w:r>
      <w:r w:rsidRPr="00904C0A">
        <w:rPr>
          <w:sz w:val="16"/>
        </w:rPr>
        <w:t>.</w:t>
      </w:r>
      <w:r w:rsidRPr="00904C0A">
        <w:rPr>
          <w:sz w:val="12"/>
        </w:rPr>
        <w:t>¶</w:t>
      </w:r>
      <w:r w:rsidRPr="00904C0A">
        <w:rPr>
          <w:sz w:val="16"/>
        </w:rPr>
        <w:t xml:space="preserve"> At first glance, this distinction between politics as the circulation of content and politics as the activity of officials makes no sense. After all, the very premise of liberal democracy is the sovereignty of the people. And, governance by the people has generally been thought in terms of communicative freedoms of speech, assembly and the press, norms of publicity that emphasize transparency and accountability, and the deliberative practices of the public sphere. </w:t>
      </w:r>
      <w:r w:rsidRPr="009F79B6">
        <w:rPr>
          <w:rStyle w:val="StyleUnderline"/>
        </w:rPr>
        <w:t>Ideally, the communicative interactions of the public sphere</w:t>
      </w:r>
      <w:r w:rsidRPr="00904C0A">
        <w:rPr>
          <w:sz w:val="16"/>
        </w:rPr>
        <w:t xml:space="preserve">, what I’ve been referring to as the circulation of content and media chatter, </w:t>
      </w:r>
      <w:r w:rsidRPr="009F79B6">
        <w:rPr>
          <w:rStyle w:val="StyleUnderline"/>
        </w:rPr>
        <w:t>are supposed to impact official politics</w:t>
      </w:r>
      <w:r w:rsidRPr="00904C0A">
        <w:rPr>
          <w:sz w:val="16"/>
        </w:rPr>
        <w:t>.</w:t>
      </w:r>
      <w:r w:rsidRPr="00904C0A">
        <w:rPr>
          <w:sz w:val="12"/>
        </w:rPr>
        <w:t>¶</w:t>
      </w:r>
      <w:r w:rsidRPr="00904C0A">
        <w:rPr>
          <w:sz w:val="16"/>
        </w:rPr>
        <w:t xml:space="preserve"> In the United States </w:t>
      </w:r>
      <w:r w:rsidRPr="009F79B6">
        <w:rPr>
          <w:rStyle w:val="StyleUnderline"/>
        </w:rPr>
        <w:t>today, however, they don’t</w:t>
      </w:r>
      <w:r w:rsidRPr="00904C0A">
        <w:rPr>
          <w:sz w:val="16"/>
        </w:rPr>
        <w:t xml:space="preserve">, or, less bluntly put, </w:t>
      </w:r>
      <w:r w:rsidRPr="006369CB">
        <w:rPr>
          <w:rStyle w:val="Emphasis"/>
          <w:rFonts w:eastAsiaTheme="majorEastAsia"/>
          <w:highlight w:val="cyan"/>
        </w:rPr>
        <w:t>there is a significant disconnect between politics circulating as content and official politics</w:t>
      </w:r>
      <w:r w:rsidRPr="00904C0A">
        <w:rPr>
          <w:sz w:val="16"/>
        </w:rPr>
        <w:t xml:space="preserve">. Today, the circulation of content in the dense, intensive networks of global communications relieves top-level actors (corporate, institutional and governmental) from the obligation to respond. Rather than responding to messages sent by activists and critics, they counter with their own contributions to the circulating flow of communications, hoping that sufficient volume (whether in terms of number of contributions or the spectacular nature of a contribu- tion) will give their contributions dominance or stickiness. </w:t>
      </w:r>
      <w:r w:rsidRPr="006369CB">
        <w:rPr>
          <w:rStyle w:val="Emphasis"/>
          <w:rFonts w:eastAsiaTheme="majorEastAsia"/>
          <w:highlight w:val="cyan"/>
        </w:rPr>
        <w:t>Instead of engaged debates</w:t>
      </w:r>
      <w:r w:rsidRPr="00904C0A">
        <w:rPr>
          <w:sz w:val="16"/>
        </w:rPr>
        <w:t xml:space="preserve">, instead of contestations employing common terms, points of reference or demarcated frontiers, </w:t>
      </w:r>
      <w:r w:rsidRPr="006369CB">
        <w:rPr>
          <w:rStyle w:val="Emphasis"/>
          <w:rFonts w:eastAsiaTheme="majorEastAsia"/>
          <w:highlight w:val="cyan"/>
        </w:rPr>
        <w:t>we confront a multiplication of resistances and assertions</w:t>
      </w:r>
      <w:r w:rsidRPr="009F79B6">
        <w:rPr>
          <w:rStyle w:val="Emphasis"/>
          <w:rFonts w:eastAsiaTheme="majorEastAsia"/>
        </w:rPr>
        <w:t xml:space="preserve"> so extensive </w:t>
      </w:r>
      <w:r w:rsidRPr="006369CB">
        <w:rPr>
          <w:rStyle w:val="Emphasis"/>
          <w:rFonts w:eastAsiaTheme="majorEastAsia"/>
          <w:highlight w:val="cyan"/>
        </w:rPr>
        <w:t>that it hinders the formation of strong counterhegemonies</w:t>
      </w:r>
      <w:r w:rsidRPr="00904C0A">
        <w:rPr>
          <w:sz w:val="16"/>
        </w:rPr>
        <w:t xml:space="preserve">. </w:t>
      </w:r>
      <w:r w:rsidRPr="006369CB">
        <w:rPr>
          <w:rStyle w:val="StyleUnderline"/>
          <w:highlight w:val="cyan"/>
        </w:rPr>
        <w:t>The prolifera- tion</w:t>
      </w:r>
      <w:r w:rsidRPr="00456D95">
        <w:rPr>
          <w:rStyle w:val="StyleUnderline"/>
        </w:rPr>
        <w:t xml:space="preserve">, distribution, acceleration and intensification </w:t>
      </w:r>
      <w:r w:rsidRPr="006369CB">
        <w:rPr>
          <w:rStyle w:val="StyleUnderline"/>
          <w:highlight w:val="cyan"/>
        </w:rPr>
        <w:t>of communicative access</w:t>
      </w:r>
      <w:r w:rsidRPr="00456D95">
        <w:rPr>
          <w:rStyle w:val="StyleUnderline"/>
        </w:rPr>
        <w:t xml:space="preserve"> and opportunity, far from enhancing democratic governance</w:t>
      </w:r>
      <w:r w:rsidRPr="00904C0A">
        <w:rPr>
          <w:sz w:val="16"/>
        </w:rPr>
        <w:t xml:space="preserve"> or resistance, </w:t>
      </w:r>
      <w:r w:rsidRPr="006369CB">
        <w:rPr>
          <w:rStyle w:val="StyleUnderline"/>
          <w:highlight w:val="cyan"/>
        </w:rPr>
        <w:t xml:space="preserve">results in </w:t>
      </w:r>
      <w:r w:rsidRPr="00E72C6A">
        <w:rPr>
          <w:rStyle w:val="StyleUnderline"/>
        </w:rPr>
        <w:t>precisely the opposite</w:t>
      </w:r>
      <w:r w:rsidRPr="00904C0A">
        <w:rPr>
          <w:sz w:val="16"/>
        </w:rPr>
        <w:t xml:space="preserve"> – </w:t>
      </w:r>
      <w:r w:rsidRPr="006369CB">
        <w:rPr>
          <w:rStyle w:val="Emphasis"/>
          <w:rFonts w:eastAsiaTheme="majorEastAsia"/>
          <w:highlight w:val="cyan"/>
        </w:rPr>
        <w:t>the post-political formation of communicative capitalism</w:t>
      </w:r>
      <w:r w:rsidRPr="00904C0A">
        <w:rPr>
          <w:sz w:val="16"/>
        </w:rPr>
        <w:t>.</w:t>
      </w:r>
      <w:r w:rsidRPr="00904C0A">
        <w:rPr>
          <w:sz w:val="12"/>
        </w:rPr>
        <w:t>¶</w:t>
      </w:r>
      <w:r w:rsidRPr="00904C0A">
        <w:rPr>
          <w:sz w:val="16"/>
        </w:rPr>
        <w:t xml:space="preserve"> Needless to say, I am not claiming that networked communications never facilitate political resistance. One of the most visible of the numerous examples to the contrary is perhaps the experience of B92 in Serbia. Radio B92 used the Internet to circumvent governmental censorship and disseminate news of massive demonstrations against the Milosevic regime (Matic and Pantic 1999). My point is that the political efficacy of networked media depends on its context. </w:t>
      </w:r>
      <w:r w:rsidRPr="009F6D19">
        <w:rPr>
          <w:rStyle w:val="StyleUnderline"/>
        </w:rPr>
        <w:t>Under conditions of the intensive and extensive proliferation of media, messages are more likely to get lost as mere</w:t>
      </w:r>
      <w:r w:rsidRPr="00361E29">
        <w:rPr>
          <w:rStyle w:val="StyleUnderline"/>
        </w:rPr>
        <w:t xml:space="preserve"> contributions to the circulation of content</w:t>
      </w:r>
      <w:r w:rsidRPr="00904C0A">
        <w:rPr>
          <w:sz w:val="16"/>
        </w:rPr>
        <w:t xml:space="preserve">. What enhances democracy in one context be- comes a new form of hegemony in another. Or, </w:t>
      </w:r>
      <w:r w:rsidRPr="006369CB">
        <w:rPr>
          <w:rStyle w:val="Emphasis"/>
          <w:rFonts w:eastAsiaTheme="majorEastAsia"/>
          <w:highlight w:val="cyan"/>
        </w:rPr>
        <w:t>the intense circulation of content in communicative capitalism forecloses the antagonism necessary for politics</w:t>
      </w:r>
      <w:r w:rsidRPr="00904C0A">
        <w:rPr>
          <w:sz w:val="16"/>
        </w:rPr>
        <w:t>. In relatively closed societies, that antagonism is not only already there but also apparent at and as the very frontier between open and closed.</w:t>
      </w:r>
    </w:p>
    <w:p w14:paraId="4DB0F601" w14:textId="0DBCBA36" w:rsidR="006C6DB6" w:rsidRDefault="006C6DB6" w:rsidP="006C6DB6">
      <w:pPr>
        <w:pStyle w:val="Heading3"/>
        <w:tabs>
          <w:tab w:val="left" w:pos="3510"/>
        </w:tabs>
      </w:pPr>
      <w:r>
        <w:t>AT: Individual Resistance---1NC</w:t>
      </w:r>
    </w:p>
    <w:p w14:paraId="18DA6A91" w14:textId="77777777" w:rsidR="006C6DB6" w:rsidRDefault="006C6DB6" w:rsidP="006C6DB6">
      <w:pPr>
        <w:pStyle w:val="Heading4"/>
      </w:pPr>
      <w:r>
        <w:t>Insurrectionary violence doesn’t produce socio-political organization --- their ‘new autonomous worlds’ are left indefinitely waiting</w:t>
      </w:r>
    </w:p>
    <w:p w14:paraId="0E370D3A" w14:textId="77777777" w:rsidR="006C6DB6" w:rsidRPr="007616FA" w:rsidRDefault="006C6DB6" w:rsidP="006C6DB6">
      <w:r w:rsidRPr="007616FA">
        <w:rPr>
          <w:rStyle w:val="Style13ptBold"/>
        </w:rPr>
        <w:t>Harvey 15</w:t>
      </w:r>
      <w:r w:rsidRPr="007616FA">
        <w:t xml:space="preserve"> – PhD, Anthropology @ CUNY (David, ““Listen, Anarchist!” by David Harvey,” http://davidharvey.org/2015/06/listen-anarchist-by-david-harvey/)</w:t>
      </w:r>
    </w:p>
    <w:p w14:paraId="710327A9" w14:textId="77777777" w:rsidR="006C6DB6" w:rsidRPr="00861180" w:rsidRDefault="006C6DB6" w:rsidP="006C6DB6">
      <w:pPr>
        <w:rPr>
          <w:sz w:val="16"/>
        </w:rPr>
      </w:pPr>
      <w:r w:rsidRPr="00861180">
        <w:rPr>
          <w:sz w:val="16"/>
        </w:rPr>
        <w:t xml:space="preserve">So </w:t>
      </w:r>
      <w:r w:rsidRPr="00173D2F">
        <w:rPr>
          <w:rStyle w:val="StyleUnderline"/>
        </w:rPr>
        <w:t>what</w:t>
      </w:r>
      <w:r w:rsidRPr="00861180">
        <w:rPr>
          <w:sz w:val="16"/>
        </w:rPr>
        <w:t xml:space="preserve">, then, </w:t>
      </w:r>
      <w:r w:rsidRPr="00173D2F">
        <w:rPr>
          <w:rStyle w:val="StyleUnderline"/>
        </w:rPr>
        <w:t xml:space="preserve">is </w:t>
      </w:r>
      <w:r w:rsidRPr="00861180">
        <w:rPr>
          <w:rStyle w:val="StyleUnderline"/>
          <w:highlight w:val="cyan"/>
        </w:rPr>
        <w:t>the central problem</w:t>
      </w:r>
      <w:r w:rsidRPr="00861180">
        <w:rPr>
          <w:sz w:val="16"/>
        </w:rPr>
        <w:t xml:space="preserve"> in the midst of all this positive feeling about the social anarchist approach to daily life questions? </w:t>
      </w:r>
      <w:r w:rsidRPr="00173D2F">
        <w:rPr>
          <w:rStyle w:val="StyleUnderline"/>
        </w:rPr>
        <w:t>The answer</w:t>
      </w:r>
      <w:r w:rsidRPr="00861180">
        <w:rPr>
          <w:sz w:val="16"/>
        </w:rPr>
        <w:t xml:space="preserve"> for me </w:t>
      </w:r>
      <w:r w:rsidRPr="00861180">
        <w:rPr>
          <w:rStyle w:val="StyleUnderline"/>
          <w:highlight w:val="cyan"/>
        </w:rPr>
        <w:t xml:space="preserve">lies in </w:t>
      </w:r>
      <w:r w:rsidRPr="00861180">
        <w:rPr>
          <w:rStyle w:val="StyleUnderline"/>
        </w:rPr>
        <w:t>what</w:t>
      </w:r>
      <w:r w:rsidRPr="00173D2F">
        <w:rPr>
          <w:rStyle w:val="StyleUnderline"/>
        </w:rPr>
        <w:t xml:space="preserve"> Bookchin calls “</w:t>
      </w:r>
      <w:r w:rsidRPr="00861180">
        <w:rPr>
          <w:rStyle w:val="StyleUnderline"/>
          <w:highlight w:val="cyan"/>
        </w:rPr>
        <w:t xml:space="preserve">the </w:t>
      </w:r>
      <w:r w:rsidRPr="00861180">
        <w:rPr>
          <w:rStyle w:val="Emphasis"/>
          <w:highlight w:val="cyan"/>
        </w:rPr>
        <w:t>anarchist disdain for power</w:t>
      </w:r>
      <w:r w:rsidRPr="00861180">
        <w:rPr>
          <w:sz w:val="16"/>
        </w:rPr>
        <w:t xml:space="preserve">” (2014: 139; as represented, for example, in John Holloway’s Change the World Without Taking Power (2010)). And </w:t>
      </w:r>
      <w:r w:rsidRPr="00173D2F">
        <w:rPr>
          <w:rStyle w:val="StyleUnderline"/>
        </w:rPr>
        <w:t>behind this</w:t>
      </w:r>
      <w:r w:rsidRPr="00861180">
        <w:rPr>
          <w:sz w:val="16"/>
        </w:rPr>
        <w:t xml:space="preserve">, of course, </w:t>
      </w:r>
      <w:r w:rsidRPr="00173D2F">
        <w:rPr>
          <w:rStyle w:val="StyleUnderline"/>
        </w:rPr>
        <w:t>lies the thorny problem of how to approach the question of the state in general</w:t>
      </w:r>
      <w:r w:rsidRPr="00861180">
        <w:rPr>
          <w:sz w:val="16"/>
        </w:rPr>
        <w:t xml:space="preserve"> and the capitalist state in particular. </w:t>
      </w:r>
      <w:r w:rsidRPr="00995C09">
        <w:rPr>
          <w:rStyle w:val="StyleUnderline"/>
        </w:rPr>
        <w:t>The best I can do</w:t>
      </w:r>
      <w:r w:rsidRPr="00861180">
        <w:rPr>
          <w:sz w:val="16"/>
        </w:rPr>
        <w:t xml:space="preserve"> here </w:t>
      </w:r>
      <w:r w:rsidRPr="00995C09">
        <w:rPr>
          <w:rStyle w:val="StyleUnderline"/>
        </w:rPr>
        <w:t>is</w:t>
      </w:r>
      <w:r w:rsidRPr="00861180">
        <w:rPr>
          <w:sz w:val="16"/>
        </w:rPr>
        <w:t xml:space="preserve"> to </w:t>
      </w:r>
      <w:r w:rsidRPr="00995C09">
        <w:rPr>
          <w:rStyle w:val="StyleUnderline"/>
        </w:rPr>
        <w:t>take up the most compelling historical example</w:t>
      </w:r>
      <w:r w:rsidRPr="00861180">
        <w:rPr>
          <w:sz w:val="16"/>
        </w:rPr>
        <w:t xml:space="preserve"> I have come across of the failure of an amazingly well-developed anarchist movement to mobilize collective power and to take the state when it clearly had the opportunity to do so. I rely here on Ealham’s (2010) detailed and sympathetic account of the anarchist movement </w:t>
      </w:r>
      <w:r w:rsidRPr="009F1442">
        <w:rPr>
          <w:rStyle w:val="StyleUnderline"/>
        </w:rPr>
        <w:t xml:space="preserve">in </w:t>
      </w:r>
      <w:r w:rsidRPr="00861180">
        <w:rPr>
          <w:rStyle w:val="StyleUnderline"/>
          <w:highlight w:val="cyan"/>
        </w:rPr>
        <w:t>Barcelona</w:t>
      </w:r>
      <w:r w:rsidRPr="00861180">
        <w:rPr>
          <w:sz w:val="16"/>
        </w:rPr>
        <w:t xml:space="preserve"> from 1898-1937 and </w:t>
      </w:r>
      <w:r w:rsidRPr="009F1442">
        <w:rPr>
          <w:rStyle w:val="StyleUnderline"/>
        </w:rPr>
        <w:t>in particular on its failure to consolidate the power of a mass movement in 1936-7</w:t>
      </w:r>
      <w:r w:rsidRPr="00861180">
        <w:rPr>
          <w:sz w:val="16"/>
        </w:rPr>
        <w:t xml:space="preserve">. I propose to use this example to illustrate what seems to be a general problem with anarchist practices, including those that Springer advocates. </w:t>
      </w:r>
      <w:r w:rsidRPr="00A61F48">
        <w:rPr>
          <w:rStyle w:val="StyleUnderline"/>
        </w:rPr>
        <w:t>The</w:t>
      </w:r>
      <w:r w:rsidRPr="00861180">
        <w:rPr>
          <w:sz w:val="16"/>
        </w:rPr>
        <w:t xml:space="preserve"> Barcelona </w:t>
      </w:r>
      <w:r w:rsidRPr="00861180">
        <w:rPr>
          <w:rStyle w:val="StyleUnderline"/>
          <w:highlight w:val="cyan"/>
        </w:rPr>
        <w:t>movement was based on</w:t>
      </w:r>
      <w:r w:rsidRPr="00861180">
        <w:rPr>
          <w:sz w:val="16"/>
          <w:highlight w:val="cyan"/>
        </w:rPr>
        <w:t xml:space="preserve"> </w:t>
      </w:r>
      <w:r w:rsidRPr="00861180">
        <w:rPr>
          <w:rStyle w:val="StyleUnderline"/>
          <w:highlight w:val="cyan"/>
        </w:rPr>
        <w:t>the instinctive collective organizations</w:t>
      </w:r>
      <w:r w:rsidRPr="00861180">
        <w:rPr>
          <w:sz w:val="16"/>
        </w:rPr>
        <w:t xml:space="preserve"> of working class populations in the barris (neighborhoods) of the city along the lines of integrated social networks and mutual aid, coupled </w:t>
      </w:r>
      <w:r w:rsidRPr="00861180">
        <w:rPr>
          <w:rStyle w:val="StyleUnderline"/>
          <w:highlight w:val="cyan"/>
        </w:rPr>
        <w:t>with deep distrust of a state apparatus</w:t>
      </w:r>
      <w:r w:rsidRPr="00861180">
        <w:rPr>
          <w:sz w:val="16"/>
        </w:rPr>
        <w:t xml:space="preserve"> that neglected their social needs and essentially criminalized, marginalized, and merely sought to police and repress their aspirations. Given these conditions, </w:t>
      </w:r>
      <w:r w:rsidRPr="00A61F48">
        <w:rPr>
          <w:rStyle w:val="StyleUnderline"/>
        </w:rPr>
        <w:t>large segments of the working class fell in line with anarcho-syndicalist forms of organization</w:t>
      </w:r>
      <w:r w:rsidRPr="00861180">
        <w:rPr>
          <w:sz w:val="16"/>
        </w:rPr>
        <w:t xml:space="preserve"> as represented by the National Confederation of Labor (CNT), which at its height had over a million adherents throughout Catalonia. </w:t>
      </w:r>
      <w:r w:rsidRPr="00A61F48">
        <w:rPr>
          <w:rStyle w:val="StyleUnderline"/>
        </w:rPr>
        <w:t>There were, however, other anarchist currents</w:t>
      </w:r>
      <w:r w:rsidRPr="00861180">
        <w:rPr>
          <w:sz w:val="16"/>
        </w:rPr>
        <w:t xml:space="preserve"> – the radical anarchists in particular – </w:t>
      </w:r>
      <w:r w:rsidRPr="00A61F48">
        <w:rPr>
          <w:rStyle w:val="StyleUnderline"/>
        </w:rPr>
        <w:t>that often opposed the syndicalists and organized themselves</w:t>
      </w:r>
      <w:r w:rsidRPr="00861180">
        <w:rPr>
          <w:sz w:val="16"/>
        </w:rPr>
        <w:t xml:space="preserve"> (often clandestinely) </w:t>
      </w:r>
      <w:r w:rsidRPr="00A61F48">
        <w:rPr>
          <w:rStyle w:val="StyleUnderline"/>
        </w:rPr>
        <w:t>through affinity groups</w:t>
      </w:r>
      <w:r w:rsidRPr="00861180">
        <w:rPr>
          <w:sz w:val="16"/>
        </w:rPr>
        <w:t xml:space="preserve"> and neighborhood committees to pursue their aims. But </w:t>
      </w:r>
      <w:r w:rsidRPr="00861180">
        <w:rPr>
          <w:rStyle w:val="StyleUnderline"/>
          <w:highlight w:val="cyan"/>
        </w:rPr>
        <w:t>the</w:t>
      </w:r>
      <w:r w:rsidRPr="00A61F48">
        <w:rPr>
          <w:rStyle w:val="StyleUnderline"/>
        </w:rPr>
        <w:t xml:space="preserve"> overall </w:t>
      </w:r>
      <w:r w:rsidRPr="00861180">
        <w:rPr>
          <w:rStyle w:val="StyleUnderline"/>
          <w:highlight w:val="cyan"/>
        </w:rPr>
        <w:t>structure</w:t>
      </w:r>
      <w:r w:rsidRPr="00861180">
        <w:rPr>
          <w:sz w:val="16"/>
        </w:rPr>
        <w:t xml:space="preserve"> of this working class movement </w:t>
      </w:r>
      <w:r w:rsidRPr="00861180">
        <w:rPr>
          <w:rStyle w:val="StyleUnderline"/>
          <w:highlight w:val="cyan"/>
        </w:rPr>
        <w:t>was neighborhood based and territorially segregated</w:t>
      </w:r>
      <w:r w:rsidRPr="00861180">
        <w:rPr>
          <w:sz w:val="16"/>
        </w:rPr>
        <w:t xml:space="preserve">. The CNT was “very much a product of local space and the social relations within it; its unions made the barris feel powerful, and workers felt ownership over what they regarded as ‘our’ union” (Ealham, 2010: 39). But </w:t>
      </w:r>
      <w:r w:rsidRPr="00861180">
        <w:rPr>
          <w:rStyle w:val="StyleUnderline"/>
        </w:rPr>
        <w:t>it had great difficulty in thinking the city as a whole rather than in terms of those separate territories it did control</w:t>
      </w:r>
      <w:r w:rsidRPr="00861180">
        <w:rPr>
          <w:sz w:val="16"/>
        </w:rPr>
        <w:t xml:space="preserve">. The </w:t>
      </w:r>
      <w:r w:rsidRPr="00861180">
        <w:rPr>
          <w:rStyle w:val="StyleUnderline"/>
          <w:highlight w:val="cyan"/>
        </w:rPr>
        <w:t>militant affinity groups</w:t>
      </w:r>
      <w:r w:rsidRPr="00861180">
        <w:rPr>
          <w:sz w:val="16"/>
        </w:rPr>
        <w:t>, for example, “</w:t>
      </w:r>
      <w:r w:rsidRPr="00861180">
        <w:rPr>
          <w:rStyle w:val="StyleUnderline"/>
          <w:highlight w:val="cyan"/>
        </w:rPr>
        <w:t>were incapable of converting isolated local actions into a more offensive action that could lead to a powerful transformation at regional or state level</w:t>
      </w:r>
      <w:r w:rsidRPr="00A61F48">
        <w:rPr>
          <w:rStyle w:val="StyleUnderline"/>
        </w:rPr>
        <w:t>”</w:t>
      </w:r>
      <w:r w:rsidRPr="00861180">
        <w:rPr>
          <w:sz w:val="16"/>
        </w:rPr>
        <w:t xml:space="preserve"> (2010: 122). </w:t>
      </w:r>
      <w:r w:rsidRPr="00861180">
        <w:rPr>
          <w:rStyle w:val="StyleUnderline"/>
          <w:highlight w:val="cyan"/>
        </w:rPr>
        <w:t>The movement’s central weakness</w:t>
      </w:r>
      <w:r w:rsidRPr="00861180">
        <w:rPr>
          <w:sz w:val="16"/>
        </w:rPr>
        <w:t xml:space="preserve"> in the run-up to the civil war, Ealham argues, “</w:t>
      </w:r>
      <w:r w:rsidRPr="00861180">
        <w:rPr>
          <w:rStyle w:val="StyleUnderline"/>
          <w:highlight w:val="cyan"/>
        </w:rPr>
        <w:t>was its failure to generate</w:t>
      </w:r>
      <w:r w:rsidRPr="00A61F48">
        <w:rPr>
          <w:rStyle w:val="StyleUnderline"/>
        </w:rPr>
        <w:t xml:space="preserve"> an overarching </w:t>
      </w:r>
      <w:r w:rsidRPr="00861180">
        <w:rPr>
          <w:rStyle w:val="StyleUnderline"/>
          <w:highlight w:val="cyan"/>
        </w:rPr>
        <w:t>institutional structure capable of coordinating the war effort</w:t>
      </w:r>
      <w:r w:rsidRPr="00861180">
        <w:rPr>
          <w:sz w:val="16"/>
        </w:rPr>
        <w:t xml:space="preserve"> and simultaneously harmonizing the activities of the myriad workers’ collectives. </w:t>
      </w:r>
      <w:r w:rsidRPr="00A61F48">
        <w:rPr>
          <w:rStyle w:val="StyleUnderline"/>
        </w:rPr>
        <w:t xml:space="preserve">In political terms, </w:t>
      </w:r>
      <w:r w:rsidRPr="00861180">
        <w:rPr>
          <w:rStyle w:val="StyleUnderline"/>
          <w:highlight w:val="cyan"/>
        </w:rPr>
        <w:t>the revolution was underdeveloped and inchoate</w:t>
      </w:r>
      <w:r w:rsidRPr="00861180">
        <w:rPr>
          <w:sz w:val="16"/>
        </w:rPr>
        <w:t>…..the revolution in Barcelona failed to generate any revolutionary institution……</w:t>
      </w:r>
      <w:r w:rsidRPr="00A61F48">
        <w:rPr>
          <w:rStyle w:val="StyleUnderline"/>
        </w:rPr>
        <w:t>workers’ power remained fragmented and atomised on the streets</w:t>
      </w:r>
      <w:r w:rsidRPr="00861180">
        <w:rPr>
          <w:sz w:val="16"/>
        </w:rPr>
        <w:t xml:space="preserve">, dispersed among a multitude of comités without any coordination at regional or national level” (2010: 168; also Bookchin, 2014: Chapter 8). The </w:t>
      </w:r>
      <w:r w:rsidRPr="00861180">
        <w:rPr>
          <w:rStyle w:val="StyleUnderline"/>
          <w:highlight w:val="cyan"/>
        </w:rPr>
        <w:t>reluctance of the anarchists</w:t>
      </w:r>
      <w:r w:rsidRPr="00861180">
        <w:rPr>
          <w:sz w:val="16"/>
        </w:rPr>
        <w:t xml:space="preserve"> of whatever sort </w:t>
      </w:r>
      <w:r w:rsidRPr="00861180">
        <w:rPr>
          <w:rStyle w:val="StyleUnderline"/>
          <w:highlight w:val="cyan"/>
        </w:rPr>
        <w:t>to take state power</w:t>
      </w:r>
      <w:r w:rsidRPr="00861180">
        <w:rPr>
          <w:sz w:val="16"/>
        </w:rPr>
        <w:t xml:space="preserve"> for ideological reasons when it clearly had the power to do so </w:t>
      </w:r>
      <w:r w:rsidRPr="00861180">
        <w:rPr>
          <w:rStyle w:val="Emphasis"/>
          <w:highlight w:val="cyan"/>
        </w:rPr>
        <w:t>left the state in the hands of the bourgeois republicans</w:t>
      </w:r>
      <w:r w:rsidRPr="00861180">
        <w:rPr>
          <w:sz w:val="16"/>
        </w:rPr>
        <w:t xml:space="preserve"> and their Stalinist/communist allies </w:t>
      </w:r>
      <w:r w:rsidRPr="00A61F48">
        <w:rPr>
          <w:rStyle w:val="StyleUnderline"/>
        </w:rPr>
        <w:t>who bided their time until they were well-organized enough to violently crush the CNT movement</w:t>
      </w:r>
      <w:r w:rsidRPr="00861180">
        <w:rPr>
          <w:sz w:val="16"/>
        </w:rPr>
        <w:t xml:space="preserve"> in the name of republican law and order. Even worse, the movement largely betrayed its own principles by practices that ignored the will of the people. The radical affinity groups pursued insurrectionary tactics that produced a “growing disquiet” about their “elitism” and the undemocratic ways in which they would launch continuous insurrectionary actions. </w:t>
      </w:r>
      <w:r w:rsidRPr="00A61F48">
        <w:rPr>
          <w:rStyle w:val="StyleUnderline"/>
        </w:rPr>
        <w:t>They depicted their actions as “catalytic” rather than “vanguardist”, but most people recognized this was anarchist vanguardism under another name</w:t>
      </w:r>
      <w:r w:rsidRPr="00861180">
        <w:rPr>
          <w:sz w:val="16"/>
        </w:rPr>
        <w:t xml:space="preserve">. The insurrectionists expected and appealed for mass support (which rarely materialized) for actions decided upon by no more than at most a hundred but in many instances just a dozen or so members of a particular affinity group. </w:t>
      </w:r>
      <w:r w:rsidRPr="00A61F48">
        <w:rPr>
          <w:rStyle w:val="StyleUnderline"/>
        </w:rPr>
        <w:t>This created problems for everyone else. The anarcho-syndicalists of Madrid and Asturias complained that the cascading insurrectionary actions of the radical anarchist “grupistas” in Barcelona were disruptive rather than constructive</w:t>
      </w:r>
      <w:r w:rsidRPr="00861180">
        <w:rPr>
          <w:sz w:val="16"/>
        </w:rPr>
        <w:t>. “Our revolution” they wrote in their daily paper, “requires more than an attack on a Civil Guard barracks or an army post. That is not revolutionary. We will call an insurrectionary general strike when the situation is right; when we can seize the factories, mines, power plants, transportation and the means of production” (quoted in Ealham, 2010: 144). What is the point of insurrectionary action, they said, if there is no idea let alone concrete plan to re-organize the world the day after?</w:t>
      </w:r>
    </w:p>
    <w:p w14:paraId="21156413" w14:textId="7DF8F433" w:rsidR="006C6DB6" w:rsidRDefault="006C6DB6" w:rsidP="006C6DB6">
      <w:pPr>
        <w:pStyle w:val="Heading3"/>
      </w:pPr>
      <w:r>
        <w:t>AT: Individual Resistance---2NC</w:t>
      </w:r>
    </w:p>
    <w:p w14:paraId="4CACF31C" w14:textId="5468A047" w:rsidR="006C6DB6" w:rsidRPr="00861180" w:rsidRDefault="006C6DB6" w:rsidP="006C6DB6">
      <w:pPr>
        <w:pStyle w:val="Heading4"/>
      </w:pPr>
      <w:r>
        <w:t>The aff’s bottom-up movements fail—it localizes solutions to global problems, has no basis for movement linkages, and causes more state fill-in—that’s Harvey—prefer it—every empirical example of communist revolutions goes neg—don’t have faith that the aff’s revolution will be better</w:t>
      </w:r>
    </w:p>
    <w:p w14:paraId="21F75A95" w14:textId="77777777" w:rsidR="006C6DB6" w:rsidRPr="006E1FE0" w:rsidRDefault="006C6DB6" w:rsidP="006C6DB6">
      <w:pPr>
        <w:pStyle w:val="Heading4"/>
      </w:pPr>
      <w:r>
        <w:t xml:space="preserve"> ‘New autonomous zones’ promote libertarian inequality</w:t>
      </w:r>
    </w:p>
    <w:p w14:paraId="295ABEB4" w14:textId="77777777" w:rsidR="006C6DB6" w:rsidRPr="007616FA" w:rsidRDefault="006C6DB6" w:rsidP="006C6DB6">
      <w:r w:rsidRPr="007616FA">
        <w:rPr>
          <w:rStyle w:val="Style13ptBold"/>
        </w:rPr>
        <w:t>Harvey 15</w:t>
      </w:r>
      <w:r w:rsidRPr="007616FA">
        <w:t xml:space="preserve"> – PhD, Anthropology @ CUNY (David, ““Listen, Anarchist!” by David Harvey,” http://davidharvey.org/2015/06/listen-anarchist-by-david-harvey/)</w:t>
      </w:r>
    </w:p>
    <w:p w14:paraId="1952B830" w14:textId="77777777" w:rsidR="006C6DB6" w:rsidRPr="00CB53D0" w:rsidRDefault="006C6DB6" w:rsidP="006C6DB6">
      <w:pPr>
        <w:rPr>
          <w:sz w:val="16"/>
        </w:rPr>
      </w:pPr>
      <w:r w:rsidRPr="00CB53D0">
        <w:rPr>
          <w:sz w:val="16"/>
        </w:rPr>
        <w:t xml:space="preserve">The </w:t>
      </w:r>
      <w:r w:rsidRPr="00CB53D0">
        <w:rPr>
          <w:rStyle w:val="StyleUnderline"/>
          <w:highlight w:val="cyan"/>
        </w:rPr>
        <w:t>anarchist and autonomista reluctance to take</w:t>
      </w:r>
      <w:r w:rsidRPr="00CB53D0">
        <w:rPr>
          <w:sz w:val="16"/>
        </w:rPr>
        <w:t xml:space="preserve"> and consolidate </w:t>
      </w:r>
      <w:r w:rsidRPr="00CB53D0">
        <w:rPr>
          <w:rStyle w:val="StyleUnderline"/>
          <w:highlight w:val="cyan"/>
        </w:rPr>
        <w:t>power is rooted</w:t>
      </w:r>
      <w:r w:rsidRPr="00F917D8">
        <w:rPr>
          <w:rStyle w:val="StyleUnderline"/>
        </w:rPr>
        <w:t>,</w:t>
      </w:r>
      <w:r w:rsidRPr="00CB53D0">
        <w:rPr>
          <w:sz w:val="16"/>
        </w:rPr>
        <w:t xml:space="preserve"> I suspect, </w:t>
      </w:r>
      <w:r w:rsidRPr="00CB53D0">
        <w:rPr>
          <w:rStyle w:val="StyleUnderline"/>
          <w:highlight w:val="cyan"/>
        </w:rPr>
        <w:t>in the</w:t>
      </w:r>
      <w:r w:rsidRPr="00F917D8">
        <w:rPr>
          <w:rStyle w:val="StyleUnderline"/>
        </w:rPr>
        <w:t xml:space="preserve"> concept of the “</w:t>
      </w:r>
      <w:r w:rsidRPr="00CB53D0">
        <w:rPr>
          <w:rStyle w:val="StyleUnderline"/>
          <w:highlight w:val="cyan"/>
        </w:rPr>
        <w:t>free individual</w:t>
      </w:r>
      <w:r w:rsidRPr="00F917D8">
        <w:rPr>
          <w:rStyle w:val="StyleUnderline"/>
        </w:rPr>
        <w:t>”</w:t>
      </w:r>
      <w:r w:rsidRPr="00CB53D0">
        <w:rPr>
          <w:sz w:val="16"/>
        </w:rPr>
        <w:t xml:space="preserve"> upon which much anarchist and autonomista thinking rests. The critique of radical individualism runs as follows. The concept of the free individual bears the mark of liberal legal institutions (even of private property in the body and the self) spiced with a hefty dose of that personalized protestant religion which Weber associated with the rise of capitalism. To say, as Reclus did with great pride, that he had gone through life as a free individual, was to place himself firmly in the liberal and protestant tradition (Reclus’ father was a protestant minister and for a while Reclus trained for the ministry; see Chardak, 1997). His sort of anarchism has its roots in liberal theory and the Judeo- Christian tradition even as it constructs its anti-capitalism through the negation of the market and a critique of the class and environmental consequences of liberal theory and capitalist practices. There is nothing wrong with this (Marx also constructs largely by way of negation of classical political economy and its liberal and Judeo-Christian roots). But </w:t>
      </w:r>
      <w:r w:rsidRPr="00CB53D0">
        <w:rPr>
          <w:rStyle w:val="StyleUnderline"/>
          <w:highlight w:val="cyan"/>
        </w:rPr>
        <w:t>the result is</w:t>
      </w:r>
      <w:r w:rsidRPr="00F917D8">
        <w:rPr>
          <w:rStyle w:val="StyleUnderline"/>
        </w:rPr>
        <w:t xml:space="preserve"> an </w:t>
      </w:r>
      <w:r w:rsidRPr="00CB53D0">
        <w:rPr>
          <w:rStyle w:val="StyleUnderline"/>
          <w:highlight w:val="cyan"/>
        </w:rPr>
        <w:t>awkward</w:t>
      </w:r>
      <w:r w:rsidRPr="00F917D8">
        <w:rPr>
          <w:rStyle w:val="StyleUnderline"/>
        </w:rPr>
        <w:t xml:space="preserve"> overlap at times</w:t>
      </w:r>
      <w:r w:rsidRPr="00CB53D0">
        <w:rPr>
          <w:sz w:val="16"/>
        </w:rPr>
        <w:t xml:space="preserve"> (which exists in both Marx and Proudhon) </w:t>
      </w:r>
      <w:r w:rsidRPr="00F917D8">
        <w:rPr>
          <w:rStyle w:val="StyleUnderline"/>
        </w:rPr>
        <w:t xml:space="preserve">in which </w:t>
      </w:r>
      <w:r w:rsidRPr="00CB53D0">
        <w:rPr>
          <w:rStyle w:val="StyleUnderline"/>
          <w:highlight w:val="cyan"/>
        </w:rPr>
        <w:t xml:space="preserve">the critique </w:t>
      </w:r>
      <w:r w:rsidRPr="00CB53D0">
        <w:rPr>
          <w:rStyle w:val="Emphasis"/>
          <w:highlight w:val="cyan"/>
        </w:rPr>
        <w:t>incorporates and mirrors</w:t>
      </w:r>
      <w:r w:rsidRPr="00F917D8">
        <w:rPr>
          <w:rStyle w:val="StyleUnderline"/>
        </w:rPr>
        <w:t xml:space="preserve"> far </w:t>
      </w:r>
      <w:r w:rsidRPr="00CB53D0">
        <w:rPr>
          <w:rStyle w:val="StyleUnderline"/>
          <w:highlight w:val="cyan"/>
        </w:rPr>
        <w:t>too much of that which it criticizes</w:t>
      </w:r>
      <w:r w:rsidRPr="00CB53D0">
        <w:rPr>
          <w:sz w:val="16"/>
        </w:rPr>
        <w:t xml:space="preserve">. </w:t>
      </w:r>
      <w:r w:rsidRPr="00F917D8">
        <w:rPr>
          <w:rStyle w:val="StyleUnderline"/>
        </w:rPr>
        <w:t>There is a real problem here</w:t>
      </w:r>
      <w:r w:rsidRPr="00CB53D0">
        <w:rPr>
          <w:sz w:val="16"/>
        </w:rPr>
        <w:t xml:space="preserve"> which Springer evades by denouncing as “oxymoronic” anyone that places anarchist thinking too close to its liberal (and by extension neoliberal) roots as defined, for example, in Nozick’s Anarchy, State, and Utopia (1974). </w:t>
      </w:r>
      <w:r w:rsidRPr="00F917D8">
        <w:rPr>
          <w:rStyle w:val="StyleUnderline"/>
        </w:rPr>
        <w:t xml:space="preserve">This is an issue that has to be rationally unpacked because it has had and potentially will continue to have </w:t>
      </w:r>
      <w:r w:rsidRPr="00F917D8">
        <w:rPr>
          <w:rStyle w:val="Emphasis"/>
        </w:rPr>
        <w:t>real consequences.</w:t>
      </w:r>
      <w:r>
        <w:rPr>
          <w:rStyle w:val="StyleUnderline"/>
        </w:rPr>
        <w:t xml:space="preserve"> </w:t>
      </w:r>
      <w:r w:rsidRPr="00CB53D0">
        <w:rPr>
          <w:sz w:val="16"/>
        </w:rPr>
        <w:t xml:space="preserve">In 1984 two MIT professors, Michael Piore and Charles Sabel, for example, published a book called The Second Industrial Divide (1984). Back in 1848, they argued, industrial capitalism faced a moment of technological possibility in its organization in which it could either move towards mass factory production of the sort that Marx predicted and embraced or take the path that Proudhon advocated, which was the linking together of small, independent workshops in which associated laborers could democratically control their work and their lives. The wrong choice was made after 1848, they claim, and thereafter mass factory production, with all of its evils, dominated industrial capitalism. But in the 1970s new technologies and organizational forms were emerging which posed that same choice anew. With flexible specialization and small batch and niche production, Proudhon’s dream was once more a possibility. Piore and Sabel became fierce advocates for the new forms of industrial organization – termed “flexible specialization” – most classically represented at that time by the emerging industrial districts of the Third Italy. Both Piore and Sabel, armed with their reputations, their MacArthur grants and supported by so-called progressive thinkers and institutions of the time, set out to persuade the unions to embrace the Proudhonian vision rather than oppose the new technologies. Sabel became an influential advisor to the International Labour Organization. Many of us on the Marxist left were deeply troubled by this turn. I added my voice to the critics by arguing in The Condition of Postmodernity (1989; as well as at the AAG in Baltimore in 1987 when Sabel and I clashed fiercely), that flexible specialization was nothing other than a tactic of flexible accumulation for capital. The campaign to persuade or cajole (via the International Monetary Fund) countries to adopt policies for the flexibilization of labor was a sign of this intent (and it still goes on through IMF mandates, as now in Greece). In retrospect it is clear that this scheme, supported by Piore and Sabel and given an aura of progressive radicalism in the name of Proudhon, was a core element of neoliberalization, with all the consequences that flowed for the disempowerment of labor and labor’s declining share of gains from productivity. This left nearly all of the newly produced wealth in the hands of the one percent. We badly need to disabuse ourselves of what Bookchin calls the “Proudhonist myth that small associations of producers….can slowly eat away at capitalism” (2014: 59). The autonomistas, along with Luc Boltanski and Eve Chiapelin in The New Spirit of Capitalism (2007), even go so far as to suggest that it was the working class practices of the autonomistas and the anarchists that were taken over by capital to create new forms of control and new networked organizational forms during the 1970s. </w:t>
      </w:r>
      <w:r w:rsidRPr="00CB53D0">
        <w:rPr>
          <w:rStyle w:val="StyleUnderline"/>
          <w:highlight w:val="cyan"/>
        </w:rPr>
        <w:t>Capitalist anarchism is a real problem</w:t>
      </w:r>
      <w:r w:rsidRPr="00CB53D0">
        <w:rPr>
          <w:sz w:val="16"/>
        </w:rPr>
        <w:t xml:space="preserve">. It has its coherent central theory as set out by Nozick, Hayek and others, and a doctrine of market freedoms. </w:t>
      </w:r>
      <w:r w:rsidRPr="00CB53D0">
        <w:rPr>
          <w:rStyle w:val="StyleUnderline"/>
          <w:highlight w:val="cyan"/>
        </w:rPr>
        <w:t>It has turned out</w:t>
      </w:r>
      <w:r w:rsidRPr="00F917D8">
        <w:rPr>
          <w:rStyle w:val="StyleUnderline"/>
        </w:rPr>
        <w:t xml:space="preserve"> not only </w:t>
      </w:r>
      <w:r w:rsidRPr="00CB53D0">
        <w:rPr>
          <w:rStyle w:val="StyleUnderline"/>
          <w:highlight w:val="cyan"/>
        </w:rPr>
        <w:t>to be</w:t>
      </w:r>
      <w:r w:rsidRPr="00F917D8">
        <w:rPr>
          <w:rStyle w:val="StyleUnderline"/>
        </w:rPr>
        <w:t xml:space="preserve"> the most successful form of decentralized decision making ever invented</w:t>
      </w:r>
      <w:r w:rsidRPr="00CB53D0">
        <w:rPr>
          <w:sz w:val="16"/>
        </w:rPr>
        <w:t xml:space="preserve"> – as Marx so elegantly demonstrated in Capital </w:t>
      </w:r>
      <w:r w:rsidRPr="00F917D8">
        <w:rPr>
          <w:rStyle w:val="StyleUnderline"/>
        </w:rPr>
        <w:t xml:space="preserve">– but also </w:t>
      </w:r>
      <w:r w:rsidRPr="00CB53D0">
        <w:rPr>
          <w:rStyle w:val="StyleUnderline"/>
          <w:highlight w:val="cyan"/>
        </w:rPr>
        <w:t>a force for an immense centralization of wealth and power</w:t>
      </w:r>
      <w:r w:rsidRPr="00F917D8">
        <w:rPr>
          <w:rStyle w:val="StyleUnderline"/>
        </w:rPr>
        <w:t xml:space="preserve"> in the hands of an increasingly powerful oligarchy</w:t>
      </w:r>
      <w:r w:rsidRPr="00CB53D0">
        <w:rPr>
          <w:sz w:val="16"/>
        </w:rPr>
        <w:t xml:space="preserve">. </w:t>
      </w:r>
      <w:r w:rsidRPr="00F917D8">
        <w:rPr>
          <w:rStyle w:val="StyleUnderline"/>
        </w:rPr>
        <w:t>This dialectic between decentralization and centralization is one of the most important contradictions within capital</w:t>
      </w:r>
      <w:r w:rsidRPr="00CB53D0">
        <w:rPr>
          <w:sz w:val="16"/>
        </w:rPr>
        <w:t xml:space="preserve"> (see my Seventeen Contradictions and the End of Capitalism) and </w:t>
      </w:r>
      <w:r w:rsidRPr="00CB53D0">
        <w:rPr>
          <w:rStyle w:val="StyleUnderline"/>
          <w:highlight w:val="cyan"/>
        </w:rPr>
        <w:t>I wish all those</w:t>
      </w:r>
      <w:r w:rsidRPr="00F917D8">
        <w:rPr>
          <w:rStyle w:val="StyleUnderline"/>
        </w:rPr>
        <w:t xml:space="preserve">, like Springer, </w:t>
      </w:r>
      <w:r w:rsidRPr="00CB53D0">
        <w:rPr>
          <w:rStyle w:val="StyleUnderline"/>
          <w:highlight w:val="cyan"/>
        </w:rPr>
        <w:t xml:space="preserve">who advocate decentralization as if it is an </w:t>
      </w:r>
      <w:r w:rsidRPr="00CB53D0">
        <w:rPr>
          <w:rStyle w:val="Emphasis"/>
          <w:highlight w:val="cyan"/>
        </w:rPr>
        <w:t>unalloyed good would look more closely at its consequences and contradictions</w:t>
      </w:r>
      <w:r w:rsidRPr="00F917D8">
        <w:rPr>
          <w:rStyle w:val="StyleUnderline"/>
        </w:rPr>
        <w:t>.</w:t>
      </w:r>
      <w:r w:rsidRPr="00CB53D0">
        <w:rPr>
          <w:sz w:val="16"/>
        </w:rPr>
        <w:t xml:space="preserve"> As I argued in Rebel Cities (2013a), </w:t>
      </w:r>
      <w:r w:rsidRPr="00CB53D0">
        <w:rPr>
          <w:rStyle w:val="StyleUnderline"/>
          <w:highlight w:val="cyan"/>
        </w:rPr>
        <w:t>decentralization and autonomy are primary vehicles for producing greater inequality and centralization of power</w:t>
      </w:r>
      <w:r w:rsidRPr="00CB53D0">
        <w:rPr>
          <w:sz w:val="16"/>
        </w:rPr>
        <w:t>. Once again, Bookchin sort of agrees: “at the risk of seeming contrary, I feel obliged to emphasize that decentralization, localism, self-sufficiency, and even confederation, each taken singly, do not constitute a guarantee that we will achieve a rational ecological society. In fact all of them have at one time or another supported parochial communities, oligarchies, and even despotic regimes” (2014: 73-74</w:t>
      </w:r>
      <w:r w:rsidRPr="00984015">
        <w:rPr>
          <w:rStyle w:val="StyleUnderline"/>
        </w:rPr>
        <w:t>). This was</w:t>
      </w:r>
      <w:r w:rsidRPr="00CB53D0">
        <w:rPr>
          <w:sz w:val="16"/>
        </w:rPr>
        <w:t xml:space="preserve">, by the way, </w:t>
      </w:r>
      <w:r w:rsidRPr="00984015">
        <w:rPr>
          <w:rStyle w:val="StyleUnderline"/>
        </w:rPr>
        <w:t>my main problem with the stance taken by Gibson-Graham</w:t>
      </w:r>
      <w:r w:rsidRPr="00CB53D0">
        <w:rPr>
          <w:sz w:val="16"/>
        </w:rPr>
        <w:t xml:space="preserve"> in their pursuit of totally decentralized anti- capitalist alternatives.</w:t>
      </w:r>
    </w:p>
    <w:p w14:paraId="1570D724" w14:textId="77777777" w:rsidR="006C6DB6" w:rsidRDefault="006C6DB6" w:rsidP="006C6DB6">
      <w:pPr>
        <w:pStyle w:val="Heading4"/>
      </w:pPr>
      <w:r>
        <w:t>Refusal to take power means they get crushed by elite backlash</w:t>
      </w:r>
    </w:p>
    <w:p w14:paraId="24FA416B" w14:textId="77777777" w:rsidR="006C6DB6" w:rsidRPr="007616FA" w:rsidRDefault="006C6DB6" w:rsidP="006C6DB6">
      <w:r w:rsidRPr="007616FA">
        <w:rPr>
          <w:rStyle w:val="Style13ptBold"/>
        </w:rPr>
        <w:t>Harvey 15</w:t>
      </w:r>
      <w:r w:rsidRPr="007616FA">
        <w:t xml:space="preserve"> – PhD, Anthropology @ CUNY (David, ““Listen, Anarchist!” by David Harvey,” http://davidharvey.org/2015/06/listen-anarchist-by-david-harvey/)</w:t>
      </w:r>
    </w:p>
    <w:p w14:paraId="2FAC6855" w14:textId="77777777" w:rsidR="006C6DB6" w:rsidRDefault="006C6DB6" w:rsidP="006C6DB6">
      <w:r w:rsidRPr="00F917D8">
        <w:t xml:space="preserve">I find </w:t>
      </w:r>
      <w:r w:rsidRPr="0083274A">
        <w:rPr>
          <w:rStyle w:val="StyleUnderline"/>
        </w:rPr>
        <w:t>Bookchin</w:t>
      </w:r>
      <w:r w:rsidRPr="00F917D8">
        <w:t xml:space="preserve">’s line on all of this interesting, even if incomplete. Resolutely opposed as he was to the state and hierarchies as unreformable instruments of oppression and denial of human freedom, he </w:t>
      </w:r>
      <w:r w:rsidRPr="0083274A">
        <w:rPr>
          <w:rStyle w:val="StyleUnderline"/>
        </w:rPr>
        <w:t>was not naïve about the necessity of taking power</w:t>
      </w:r>
      <w:r w:rsidRPr="00F917D8">
        <w:t xml:space="preserve">: </w:t>
      </w:r>
      <w:r w:rsidRPr="00CB53D0">
        <w:rPr>
          <w:rStyle w:val="StyleUnderline"/>
          <w:highlight w:val="cyan"/>
        </w:rPr>
        <w:t>Every revolution</w:t>
      </w:r>
      <w:r w:rsidRPr="00F917D8">
        <w:t xml:space="preserve">, indeed, </w:t>
      </w:r>
      <w:r w:rsidRPr="00CB53D0">
        <w:rPr>
          <w:rStyle w:val="Emphasis"/>
          <w:highlight w:val="cyan"/>
        </w:rPr>
        <w:t>even every attempt to achieve basic change</w:t>
      </w:r>
      <w:r w:rsidRPr="00CB53D0">
        <w:rPr>
          <w:highlight w:val="cyan"/>
        </w:rPr>
        <w:t xml:space="preserve">, </w:t>
      </w:r>
      <w:r w:rsidRPr="00CB53D0">
        <w:rPr>
          <w:rStyle w:val="StyleUnderline"/>
          <w:highlight w:val="cyan"/>
        </w:rPr>
        <w:t>will always meet with resistance from elites</w:t>
      </w:r>
      <w:r w:rsidRPr="00F917D8">
        <w:t xml:space="preserve"> in power. </w:t>
      </w:r>
      <w:r w:rsidRPr="00CB53D0">
        <w:rPr>
          <w:rStyle w:val="StyleUnderline"/>
          <w:highlight w:val="cyan"/>
        </w:rPr>
        <w:t>Every effort to defend a revolution</w:t>
      </w:r>
      <w:r w:rsidRPr="0083274A">
        <w:rPr>
          <w:rStyle w:val="StyleUnderline"/>
        </w:rPr>
        <w:t xml:space="preserve"> </w:t>
      </w:r>
      <w:r w:rsidRPr="00CB53D0">
        <w:rPr>
          <w:rStyle w:val="StyleUnderline"/>
          <w:highlight w:val="cyan"/>
        </w:rPr>
        <w:t>will require</w:t>
      </w:r>
      <w:r w:rsidRPr="0083274A">
        <w:rPr>
          <w:rStyle w:val="StyleUnderline"/>
        </w:rPr>
        <w:t xml:space="preserve"> the amassing of </w:t>
      </w:r>
      <w:r w:rsidRPr="00CB53D0">
        <w:rPr>
          <w:rStyle w:val="StyleUnderline"/>
          <w:highlight w:val="cyan"/>
        </w:rPr>
        <w:t>power</w:t>
      </w:r>
      <w:r w:rsidRPr="00F917D8">
        <w:t xml:space="preserve"> – </w:t>
      </w:r>
      <w:r w:rsidRPr="00CB53D0">
        <w:rPr>
          <w:rStyle w:val="Emphasis"/>
          <w:highlight w:val="cyan"/>
        </w:rPr>
        <w:t>physical as well as institutional and administrative</w:t>
      </w:r>
      <w:r w:rsidRPr="00F917D8">
        <w:t xml:space="preserve"> – which is to say, the creation of government. </w:t>
      </w:r>
      <w:r w:rsidRPr="00CB53D0">
        <w:rPr>
          <w:rStyle w:val="StyleUnderline"/>
          <w:highlight w:val="cyan"/>
        </w:rPr>
        <w:t xml:space="preserve">Anarchists may call for the abolition of the state, but </w:t>
      </w:r>
      <w:r w:rsidRPr="00CB53D0">
        <w:rPr>
          <w:rStyle w:val="Emphasis"/>
          <w:highlight w:val="cyan"/>
        </w:rPr>
        <w:t>coercion of some kind will be necessary to prevent the bourgeois state from returning in full force with unbridled terror</w:t>
      </w:r>
      <w:r w:rsidRPr="0083274A">
        <w:rPr>
          <w:rStyle w:val="Emphasis"/>
        </w:rPr>
        <w:t xml:space="preserve">. </w:t>
      </w:r>
      <w:r w:rsidRPr="0083274A">
        <w:rPr>
          <w:rStyle w:val="StyleUnderline"/>
        </w:rPr>
        <w:t>For a libertarian organization to eschew, out of misplaced fear of creating a “state”, taking power when it can do so with the support of the revolutionary masses is confusion at best and a total failure of nerve at worst</w:t>
      </w:r>
      <w:r w:rsidRPr="00F917D8">
        <w:t xml:space="preserve"> (Bookchin, 2014: 183). </w:t>
      </w:r>
      <w:r w:rsidRPr="0083274A">
        <w:rPr>
          <w:rStyle w:val="StyleUnderline"/>
        </w:rPr>
        <w:t>Graeber’s response is to insist that anarchist strategy “is less about seizing state power than about exposing</w:t>
      </w:r>
      <w:r w:rsidRPr="00F917D8">
        <w:t xml:space="preserve">, delegitimizing and dismantling mechanisms of rule while winning ever-larger spaces of autonomy from it” (2002: 73). Only within such autonomous spaces can true democratic practices become possible. </w:t>
      </w:r>
      <w:r w:rsidRPr="0083274A">
        <w:rPr>
          <w:rStyle w:val="StyleUnderline"/>
        </w:rPr>
        <w:t xml:space="preserve">From my perspective this means </w:t>
      </w:r>
      <w:r w:rsidRPr="00137659">
        <w:rPr>
          <w:rStyle w:val="StyleUnderline"/>
          <w:highlight w:val="cyan"/>
        </w:rPr>
        <w:t>creating a parallel state</w:t>
      </w:r>
      <w:r w:rsidRPr="00F917D8">
        <w:t xml:space="preserve"> (like the Zapatistas) </w:t>
      </w:r>
      <w:r w:rsidRPr="0083274A">
        <w:rPr>
          <w:rStyle w:val="StyleUnderline"/>
        </w:rPr>
        <w:t xml:space="preserve">within the capitalist state. Such experiments </w:t>
      </w:r>
      <w:r w:rsidRPr="00137659">
        <w:rPr>
          <w:rStyle w:val="Emphasis"/>
          <w:highlight w:val="cyan"/>
        </w:rPr>
        <w:t>rarely work</w:t>
      </w:r>
      <w:r w:rsidRPr="0083274A">
        <w:rPr>
          <w:rStyle w:val="StyleUnderline"/>
        </w:rPr>
        <w:t xml:space="preserve"> and when they do,</w:t>
      </w:r>
      <w:r w:rsidRPr="00F917D8">
        <w:t xml:space="preserve"> </w:t>
      </w:r>
      <w:r w:rsidRPr="0083274A">
        <w:rPr>
          <w:rStyle w:val="StyleUnderline"/>
        </w:rPr>
        <w:t>as in the</w:t>
      </w:r>
      <w:r w:rsidRPr="00F917D8">
        <w:t xml:space="preserve"> case of the </w:t>
      </w:r>
      <w:r w:rsidRPr="0083274A">
        <w:rPr>
          <w:rStyle w:val="StyleUnderline"/>
        </w:rPr>
        <w:t>paramilitary forms</w:t>
      </w:r>
      <w:r w:rsidRPr="00F917D8">
        <w:t xml:space="preserve"> of organization that dominate in Colombia or the various mafia like organizations that exist around the world (e.g. in Italy), </w:t>
      </w:r>
      <w:r w:rsidRPr="00137659">
        <w:rPr>
          <w:rStyle w:val="Emphasis"/>
          <w:highlight w:val="cyan"/>
        </w:rPr>
        <w:t>they are rarely benign</w:t>
      </w:r>
      <w:r w:rsidRPr="00F917D8">
        <w:t xml:space="preserve"> (in fact </w:t>
      </w:r>
      <w:r w:rsidRPr="00137659">
        <w:rPr>
          <w:rStyle w:val="Emphasis"/>
          <w:highlight w:val="cyan"/>
        </w:rPr>
        <w:t>they are typically hornet’s nests of extortion, violence and corruption</w:t>
      </w:r>
      <w:r w:rsidRPr="00F917D8">
        <w:t xml:space="preserve">). </w:t>
      </w:r>
      <w:r w:rsidRPr="0083274A">
        <w:rPr>
          <w:rStyle w:val="StyleUnderline"/>
        </w:rPr>
        <w:t>Even left revolutionary guerilla movements</w:t>
      </w:r>
      <w:r w:rsidRPr="00F917D8">
        <w:t xml:space="preserve"> (such as the FARC in Colombia</w:t>
      </w:r>
      <w:r w:rsidRPr="0083274A">
        <w:rPr>
          <w:rStyle w:val="StyleUnderline"/>
        </w:rPr>
        <w:t>) experienced defaults of this kind and there is no guarantee that any parallel power structure devised by anarchists will not suffer from similar problems.</w:t>
      </w:r>
      <w:r w:rsidRPr="00F917D8">
        <w:t xml:space="preserve"> In any case, </w:t>
      </w:r>
      <w:r w:rsidRPr="0083274A">
        <w:rPr>
          <w:rStyle w:val="StyleUnderline"/>
        </w:rPr>
        <w:t>the present penchant for ‘government by NGO’ provides a classic example of how ruling powers can co-opt and de-fang the radical idea of autonomy for their own purposes</w:t>
      </w:r>
      <w:r w:rsidRPr="00F917D8">
        <w:t>.</w:t>
      </w:r>
    </w:p>
    <w:p w14:paraId="042B6325" w14:textId="77777777" w:rsidR="006C6DB6" w:rsidRPr="00175FE5" w:rsidRDefault="006C6DB6" w:rsidP="006C6DB6"/>
    <w:p w14:paraId="22D46970" w14:textId="77777777" w:rsidR="00106B54" w:rsidRPr="00106B54" w:rsidRDefault="00106B54" w:rsidP="00106B54"/>
    <w:sectPr w:rsidR="00106B54" w:rsidRPr="00106B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487D49"/>
    <w:multiLevelType w:val="hybridMultilevel"/>
    <w:tmpl w:val="4CF6F7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BC63C9"/>
    <w:multiLevelType w:val="hybridMultilevel"/>
    <w:tmpl w:val="F8EC131E"/>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15:restartNumberingAfterBreak="0">
    <w:nsid w:val="1BED06C5"/>
    <w:multiLevelType w:val="hybridMultilevel"/>
    <w:tmpl w:val="C220F112"/>
    <w:lvl w:ilvl="0" w:tplc="000F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4" w15:restartNumberingAfterBreak="0">
    <w:nsid w:val="1C552FB7"/>
    <w:multiLevelType w:val="hybridMultilevel"/>
    <w:tmpl w:val="05C00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4A329A"/>
    <w:multiLevelType w:val="hybridMultilevel"/>
    <w:tmpl w:val="39D05724"/>
    <w:lvl w:ilvl="0" w:tplc="000F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6" w15:restartNumberingAfterBreak="0">
    <w:nsid w:val="26165488"/>
    <w:multiLevelType w:val="hybridMultilevel"/>
    <w:tmpl w:val="6F92AC22"/>
    <w:lvl w:ilvl="0" w:tplc="000F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7" w15:restartNumberingAfterBreak="0">
    <w:nsid w:val="30C47DD5"/>
    <w:multiLevelType w:val="hybridMultilevel"/>
    <w:tmpl w:val="354C19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0F633F"/>
    <w:multiLevelType w:val="hybridMultilevel"/>
    <w:tmpl w:val="C1B025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A60EE8"/>
    <w:multiLevelType w:val="hybridMultilevel"/>
    <w:tmpl w:val="22E05CE8"/>
    <w:lvl w:ilvl="0" w:tplc="26E0C522">
      <w:start w:val="181"/>
      <w:numFmt w:val="bullet"/>
      <w:lvlText w:val="-"/>
      <w:lvlJc w:val="left"/>
      <w:pPr>
        <w:ind w:left="420" w:hanging="360"/>
      </w:pPr>
      <w:rPr>
        <w:rFonts w:ascii="Calibri" w:eastAsiaTheme="majorEastAsia" w:hAnsi="Calibri" w:cstheme="maj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0"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767FE5"/>
    <w:multiLevelType w:val="hybridMultilevel"/>
    <w:tmpl w:val="73726B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B541C9"/>
    <w:multiLevelType w:val="hybridMultilevel"/>
    <w:tmpl w:val="5E3A74A8"/>
    <w:lvl w:ilvl="0" w:tplc="000F0409">
      <w:start w:val="1"/>
      <w:numFmt w:val="decimal"/>
      <w:lvlText w:val="%1."/>
      <w:lvlJc w:val="left"/>
      <w:pPr>
        <w:tabs>
          <w:tab w:val="num" w:pos="720"/>
        </w:tabs>
        <w:ind w:left="720" w:hanging="360"/>
      </w:pPr>
      <w:rPr>
        <w:rFonts w:hint="default"/>
      </w:rPr>
    </w:lvl>
    <w:lvl w:ilvl="1" w:tplc="4C5EEA9E">
      <w:start w:val="1"/>
      <w:numFmt w:val="upperLetter"/>
      <w:lvlText w:val="%2."/>
      <w:lvlJc w:val="left"/>
      <w:pPr>
        <w:tabs>
          <w:tab w:val="num" w:pos="1440"/>
        </w:tabs>
        <w:ind w:left="1440" w:hanging="360"/>
      </w:pPr>
      <w:rPr>
        <w:rFonts w:hint="default"/>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3" w15:restartNumberingAfterBreak="0">
    <w:nsid w:val="6980294E"/>
    <w:multiLevelType w:val="hybridMultilevel"/>
    <w:tmpl w:val="93161E38"/>
    <w:lvl w:ilvl="0" w:tplc="000F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859007972">
    <w:abstractNumId w:val="9"/>
  </w:num>
  <w:num w:numId="2" w16cid:durableId="990060701">
    <w:abstractNumId w:val="7"/>
  </w:num>
  <w:num w:numId="3" w16cid:durableId="1825273985">
    <w:abstractNumId w:val="6"/>
  </w:num>
  <w:num w:numId="4" w16cid:durableId="1588728230">
    <w:abstractNumId w:val="5"/>
  </w:num>
  <w:num w:numId="5" w16cid:durableId="347950227">
    <w:abstractNumId w:val="4"/>
  </w:num>
  <w:num w:numId="6" w16cid:durableId="832449927">
    <w:abstractNumId w:val="8"/>
  </w:num>
  <w:num w:numId="7" w16cid:durableId="721027595">
    <w:abstractNumId w:val="3"/>
  </w:num>
  <w:num w:numId="8" w16cid:durableId="1561863453">
    <w:abstractNumId w:val="2"/>
  </w:num>
  <w:num w:numId="9" w16cid:durableId="1511600610">
    <w:abstractNumId w:val="1"/>
  </w:num>
  <w:num w:numId="10" w16cid:durableId="1987931007">
    <w:abstractNumId w:val="0"/>
  </w:num>
  <w:num w:numId="11" w16cid:durableId="138423325">
    <w:abstractNumId w:val="14"/>
  </w:num>
  <w:num w:numId="12" w16cid:durableId="328749520">
    <w:abstractNumId w:val="18"/>
  </w:num>
  <w:num w:numId="13" w16cid:durableId="9722695">
    <w:abstractNumId w:val="20"/>
  </w:num>
  <w:num w:numId="14" w16cid:durableId="347172841">
    <w:abstractNumId w:val="10"/>
  </w:num>
  <w:num w:numId="15" w16cid:durableId="11928060">
    <w:abstractNumId w:val="12"/>
  </w:num>
  <w:num w:numId="16" w16cid:durableId="1938516570">
    <w:abstractNumId w:val="22"/>
  </w:num>
  <w:num w:numId="17" w16cid:durableId="677580486">
    <w:abstractNumId w:val="13"/>
  </w:num>
  <w:num w:numId="18" w16cid:durableId="2113667997">
    <w:abstractNumId w:val="23"/>
  </w:num>
  <w:num w:numId="19" w16cid:durableId="68774893">
    <w:abstractNumId w:val="16"/>
  </w:num>
  <w:num w:numId="20" w16cid:durableId="1506096660">
    <w:abstractNumId w:val="15"/>
  </w:num>
  <w:num w:numId="21" w16cid:durableId="1809518234">
    <w:abstractNumId w:val="19"/>
  </w:num>
  <w:num w:numId="22" w16cid:durableId="1149518659">
    <w:abstractNumId w:val="21"/>
  </w:num>
  <w:num w:numId="23" w16cid:durableId="1426338166">
    <w:abstractNumId w:val="11"/>
  </w:num>
  <w:num w:numId="24" w16cid:durableId="16561056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05196180304"/>
    <w:docVar w:name="VerbatimVersion" w:val="5.1"/>
  </w:docVars>
  <w:rsids>
    <w:rsidRoot w:val="00B0671A"/>
    <w:rsid w:val="000139A3"/>
    <w:rsid w:val="000E4F99"/>
    <w:rsid w:val="000E6A3C"/>
    <w:rsid w:val="00100833"/>
    <w:rsid w:val="00104529"/>
    <w:rsid w:val="00105942"/>
    <w:rsid w:val="00106B54"/>
    <w:rsid w:val="00107396"/>
    <w:rsid w:val="00113F6F"/>
    <w:rsid w:val="00144A4C"/>
    <w:rsid w:val="00145076"/>
    <w:rsid w:val="00176AB0"/>
    <w:rsid w:val="00177B7D"/>
    <w:rsid w:val="0018322D"/>
    <w:rsid w:val="001858E6"/>
    <w:rsid w:val="001B21BF"/>
    <w:rsid w:val="001B5776"/>
    <w:rsid w:val="001D782F"/>
    <w:rsid w:val="001E295F"/>
    <w:rsid w:val="001E527A"/>
    <w:rsid w:val="001F78CE"/>
    <w:rsid w:val="00251FC7"/>
    <w:rsid w:val="00265624"/>
    <w:rsid w:val="002855A7"/>
    <w:rsid w:val="002B146A"/>
    <w:rsid w:val="002B5E17"/>
    <w:rsid w:val="00315690"/>
    <w:rsid w:val="00316B75"/>
    <w:rsid w:val="00325646"/>
    <w:rsid w:val="00332C1A"/>
    <w:rsid w:val="003460F2"/>
    <w:rsid w:val="0035736A"/>
    <w:rsid w:val="0038158C"/>
    <w:rsid w:val="003902BA"/>
    <w:rsid w:val="003A09E2"/>
    <w:rsid w:val="003B4889"/>
    <w:rsid w:val="00407037"/>
    <w:rsid w:val="0043290B"/>
    <w:rsid w:val="004605D6"/>
    <w:rsid w:val="004717A4"/>
    <w:rsid w:val="004929EA"/>
    <w:rsid w:val="004B33A4"/>
    <w:rsid w:val="004C5419"/>
    <w:rsid w:val="004C60E8"/>
    <w:rsid w:val="004E3579"/>
    <w:rsid w:val="004E728B"/>
    <w:rsid w:val="004F39E0"/>
    <w:rsid w:val="00511762"/>
    <w:rsid w:val="0051472D"/>
    <w:rsid w:val="00537BD5"/>
    <w:rsid w:val="0057268A"/>
    <w:rsid w:val="0057314A"/>
    <w:rsid w:val="00594878"/>
    <w:rsid w:val="005D2912"/>
    <w:rsid w:val="005E7750"/>
    <w:rsid w:val="00602805"/>
    <w:rsid w:val="00603D18"/>
    <w:rsid w:val="006065BD"/>
    <w:rsid w:val="00645FA9"/>
    <w:rsid w:val="00647866"/>
    <w:rsid w:val="00665003"/>
    <w:rsid w:val="00696F5F"/>
    <w:rsid w:val="006A2926"/>
    <w:rsid w:val="006A2AD0"/>
    <w:rsid w:val="006B2827"/>
    <w:rsid w:val="006C2375"/>
    <w:rsid w:val="006C6DB6"/>
    <w:rsid w:val="006D4ECC"/>
    <w:rsid w:val="006F2E65"/>
    <w:rsid w:val="0072167A"/>
    <w:rsid w:val="00722258"/>
    <w:rsid w:val="007243E5"/>
    <w:rsid w:val="007458F1"/>
    <w:rsid w:val="00766EA0"/>
    <w:rsid w:val="007A2226"/>
    <w:rsid w:val="007D14CD"/>
    <w:rsid w:val="007F0EB1"/>
    <w:rsid w:val="007F5B66"/>
    <w:rsid w:val="00823A1C"/>
    <w:rsid w:val="00845B9D"/>
    <w:rsid w:val="00860984"/>
    <w:rsid w:val="00890F61"/>
    <w:rsid w:val="008B3ECB"/>
    <w:rsid w:val="008B4E85"/>
    <w:rsid w:val="008C1B2E"/>
    <w:rsid w:val="00900D47"/>
    <w:rsid w:val="0091627E"/>
    <w:rsid w:val="009363FA"/>
    <w:rsid w:val="0097032B"/>
    <w:rsid w:val="009D1D1A"/>
    <w:rsid w:val="009D2EAD"/>
    <w:rsid w:val="009D54B2"/>
    <w:rsid w:val="009E1922"/>
    <w:rsid w:val="009F7D0D"/>
    <w:rsid w:val="009F7ED2"/>
    <w:rsid w:val="00A44D7B"/>
    <w:rsid w:val="00A93661"/>
    <w:rsid w:val="00A95652"/>
    <w:rsid w:val="00AB44FD"/>
    <w:rsid w:val="00AB7FEA"/>
    <w:rsid w:val="00AC0AB8"/>
    <w:rsid w:val="00B0671A"/>
    <w:rsid w:val="00B33C6D"/>
    <w:rsid w:val="00B4508F"/>
    <w:rsid w:val="00B55AD5"/>
    <w:rsid w:val="00B8057C"/>
    <w:rsid w:val="00BA4715"/>
    <w:rsid w:val="00BB47E4"/>
    <w:rsid w:val="00BD6238"/>
    <w:rsid w:val="00BE78C5"/>
    <w:rsid w:val="00BF593B"/>
    <w:rsid w:val="00BF773A"/>
    <w:rsid w:val="00BF7E81"/>
    <w:rsid w:val="00C05415"/>
    <w:rsid w:val="00C13773"/>
    <w:rsid w:val="00C17CC8"/>
    <w:rsid w:val="00C2210F"/>
    <w:rsid w:val="00C83417"/>
    <w:rsid w:val="00C86F94"/>
    <w:rsid w:val="00C9604F"/>
    <w:rsid w:val="00CA19AA"/>
    <w:rsid w:val="00CC5298"/>
    <w:rsid w:val="00CD736E"/>
    <w:rsid w:val="00CD798D"/>
    <w:rsid w:val="00CE161E"/>
    <w:rsid w:val="00CF05E7"/>
    <w:rsid w:val="00CF59A8"/>
    <w:rsid w:val="00D02780"/>
    <w:rsid w:val="00D325A9"/>
    <w:rsid w:val="00D36A8A"/>
    <w:rsid w:val="00D52000"/>
    <w:rsid w:val="00D61409"/>
    <w:rsid w:val="00D6615D"/>
    <w:rsid w:val="00D6691E"/>
    <w:rsid w:val="00D71170"/>
    <w:rsid w:val="00D8344A"/>
    <w:rsid w:val="00DA1C92"/>
    <w:rsid w:val="00DA25D4"/>
    <w:rsid w:val="00DA6538"/>
    <w:rsid w:val="00DF2037"/>
    <w:rsid w:val="00E15E75"/>
    <w:rsid w:val="00E349C5"/>
    <w:rsid w:val="00E5262C"/>
    <w:rsid w:val="00E811EA"/>
    <w:rsid w:val="00EC7DC4"/>
    <w:rsid w:val="00ED30CF"/>
    <w:rsid w:val="00F176EF"/>
    <w:rsid w:val="00F45E10"/>
    <w:rsid w:val="00F6364A"/>
    <w:rsid w:val="00F9113A"/>
    <w:rsid w:val="00FD33F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BFF6F"/>
  <w15:chartTrackingRefBased/>
  <w15:docId w15:val="{F1C100E6-C098-4556-8D16-FB67407C0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5736A"/>
    <w:rPr>
      <w:rFonts w:ascii="Calibri" w:hAnsi="Calibri" w:cs="Calibri"/>
    </w:rPr>
  </w:style>
  <w:style w:type="paragraph" w:styleId="Heading1">
    <w:name w:val="heading 1"/>
    <w:aliases w:val="Pocket"/>
    <w:basedOn w:val="Normal"/>
    <w:next w:val="Normal"/>
    <w:link w:val="Heading1Char"/>
    <w:qFormat/>
    <w:rsid w:val="003573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Cha,TagStyle,Char Char Char Char Char Char,Tag of Card,1,2,Heading 2 Char1 Char1,BlockText,Heading 2 Char Char,Heading 21,Char2"/>
    <w:basedOn w:val="Normal"/>
    <w:next w:val="Normal"/>
    <w:link w:val="Heading2Char"/>
    <w:uiPriority w:val="1"/>
    <w:unhideWhenUsed/>
    <w:qFormat/>
    <w:rsid w:val="003573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no"/>
    <w:basedOn w:val="Normal"/>
    <w:next w:val="Normal"/>
    <w:link w:val="Heading3Char"/>
    <w:uiPriority w:val="2"/>
    <w:unhideWhenUsed/>
    <w:qFormat/>
    <w:rsid w:val="003573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t"/>
    <w:basedOn w:val="Normal"/>
    <w:next w:val="Normal"/>
    <w:link w:val="Heading4Char"/>
    <w:uiPriority w:val="3"/>
    <w:unhideWhenUsed/>
    <w:qFormat/>
    <w:rsid w:val="0035736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573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736A"/>
  </w:style>
  <w:style w:type="character" w:customStyle="1" w:styleId="Heading1Char">
    <w:name w:val="Heading 1 Char"/>
    <w:aliases w:val="Pocket Char"/>
    <w:basedOn w:val="DefaultParagraphFont"/>
    <w:link w:val="Heading1"/>
    <w:rsid w:val="0035736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Cha Char,TagStyle Char,Char Char Char Char Char Char Char1,Tag of Card Char,1 Char,2 Char"/>
    <w:basedOn w:val="DefaultParagraphFont"/>
    <w:link w:val="Heading2"/>
    <w:uiPriority w:val="1"/>
    <w:rsid w:val="0035736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35736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35736A"/>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s"/>
    <w:basedOn w:val="DefaultParagraphFont"/>
    <w:link w:val="Emphasis1"/>
    <w:uiPriority w:val="7"/>
    <w:qFormat/>
    <w:rsid w:val="0035736A"/>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5736A"/>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Bo"/>
    <w:basedOn w:val="DefaultParagraphFont"/>
    <w:link w:val="CardsFont12pt"/>
    <w:uiPriority w:val="6"/>
    <w:qFormat/>
    <w:rsid w:val="0035736A"/>
    <w:rPr>
      <w:b/>
      <w:sz w:val="22"/>
      <w:u w:val="single"/>
    </w:rPr>
  </w:style>
  <w:style w:type="character" w:styleId="Hyperlink">
    <w:name w:val="Hyperlink"/>
    <w:aliases w:val="No Spacing Char,Card Format Char,ClearFormatting Char,Clear Char,DDI Tag Char,Tag Title Char,No Spacing51 Char,Very Small Text Char,Note Level 2 Char,Small Text Char,Tag and Cite Char,nonunderlined Char,No Spacing111112 Char,Note Level 21 Char"/>
    <w:basedOn w:val="DefaultParagraphFont"/>
    <w:link w:val="NoSpacing"/>
    <w:uiPriority w:val="99"/>
    <w:unhideWhenUsed/>
    <w:rsid w:val="0035736A"/>
    <w:rPr>
      <w:color w:val="auto"/>
      <w:u w:val="none"/>
    </w:rPr>
  </w:style>
  <w:style w:type="character" w:styleId="FollowedHyperlink">
    <w:name w:val="FollowedHyperlink"/>
    <w:basedOn w:val="DefaultParagraphFont"/>
    <w:uiPriority w:val="99"/>
    <w:semiHidden/>
    <w:unhideWhenUsed/>
    <w:rsid w:val="0035736A"/>
    <w:rPr>
      <w:color w:val="auto"/>
      <w:u w: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6"/>
    <w:qFormat/>
    <w:rsid w:val="00106B54"/>
    <w:pPr>
      <w:pBdr>
        <w:top w:val="single" w:sz="12" w:space="1" w:color="auto"/>
        <w:left w:val="single" w:sz="12" w:space="4" w:color="auto"/>
        <w:bottom w:val="single" w:sz="12" w:space="1" w:color="auto"/>
        <w:right w:val="single" w:sz="12" w:space="4" w:color="auto"/>
      </w:pBdr>
      <w:spacing w:after="0" w:line="240" w:lineRule="auto"/>
    </w:pPr>
    <w:rPr>
      <w:b/>
      <w:u w:val="single"/>
    </w:rPr>
  </w:style>
  <w:style w:type="paragraph" w:customStyle="1" w:styleId="Emphasis1">
    <w:name w:val="Emphasis1"/>
    <w:basedOn w:val="Normal"/>
    <w:link w:val="Emphasis"/>
    <w:autoRedefine/>
    <w:uiPriority w:val="7"/>
    <w:qFormat/>
    <w:rsid w:val="00106B54"/>
    <w:pPr>
      <w:pBdr>
        <w:top w:val="single" w:sz="8" w:space="1" w:color="auto"/>
        <w:left w:val="single" w:sz="8" w:space="4" w:color="auto"/>
        <w:bottom w:val="single" w:sz="8" w:space="1" w:color="auto"/>
        <w:right w:val="single" w:sz="8" w:space="4" w:color="auto"/>
      </w:pBdr>
      <w:ind w:left="720"/>
      <w:jc w:val="both"/>
    </w:pPr>
    <w:rPr>
      <w:b/>
      <w:iCs/>
      <w:sz w:val="24"/>
      <w:u w:val="single"/>
    </w:rPr>
  </w:style>
  <w:style w:type="paragraph" w:customStyle="1" w:styleId="card">
    <w:name w:val="card"/>
    <w:basedOn w:val="Normal"/>
    <w:next w:val="Normal"/>
    <w:link w:val="cardChar"/>
    <w:uiPriority w:val="6"/>
    <w:qFormat/>
    <w:rsid w:val="00106B54"/>
    <w:pPr>
      <w:ind w:left="288" w:right="288"/>
    </w:pPr>
    <w:rPr>
      <w:rFonts w:eastAsia="Times New Roman" w:cs="Times New Roman"/>
    </w:rPr>
  </w:style>
  <w:style w:type="character" w:customStyle="1" w:styleId="cardChar">
    <w:name w:val="card Char"/>
    <w:link w:val="card"/>
    <w:rsid w:val="00106B54"/>
    <w:rPr>
      <w:rFonts w:ascii="Calibri" w:eastAsia="Times New Roman" w:hAnsi="Calibri" w:cs="Times New Roman"/>
    </w:rPr>
  </w:style>
  <w:style w:type="character" w:styleId="UnresolvedMention">
    <w:name w:val="Unresolved Mention"/>
    <w:basedOn w:val="DefaultParagraphFont"/>
    <w:uiPriority w:val="99"/>
    <w:semiHidden/>
    <w:unhideWhenUsed/>
    <w:rsid w:val="006F2E65"/>
    <w:rPr>
      <w:color w:val="605E5C"/>
      <w:shd w:val="clear" w:color="auto" w:fill="E1DFDD"/>
    </w:rPr>
  </w:style>
  <w:style w:type="paragraph" w:customStyle="1" w:styleId="textbold">
    <w:name w:val="text bold"/>
    <w:basedOn w:val="Normal"/>
    <w:autoRedefine/>
    <w:uiPriority w:val="7"/>
    <w:qFormat/>
    <w:rsid w:val="0035736A"/>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rPr>
  </w:style>
  <w:style w:type="paragraph" w:styleId="NoSpacing">
    <w:name w:val="No Spacing"/>
    <w:aliases w:val="Card Format,ClearFormatting,Clear,DDI Tag,Tag Title,No Spacing51,Very Small Text,Note Level 2,Small Text,Tag and Cite,nonunderlined,No Spacing111112,Note Level 21,Tag and Ci,No Spacing11211,Debate Text,No Spacing31,No Spacing6,Tags"/>
    <w:basedOn w:val="Heading1"/>
    <w:link w:val="Hyperlink"/>
    <w:autoRedefine/>
    <w:uiPriority w:val="99"/>
    <w:qFormat/>
    <w:rsid w:val="0035736A"/>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 w:type="paragraph" w:customStyle="1" w:styleId="UnderlinePara">
    <w:name w:val="Underline Para"/>
    <w:basedOn w:val="Normal"/>
    <w:uiPriority w:val="6"/>
    <w:qFormat/>
    <w:rsid w:val="0035736A"/>
    <w:pPr>
      <w:widowControl w:val="0"/>
      <w:suppressAutoHyphens/>
      <w:spacing w:after="200"/>
      <w:contextualSpacing/>
    </w:pPr>
    <w:rPr>
      <w:rFonts w:asciiTheme="minorHAnsi" w:hAnsiTheme="minorHAnsi" w:cstheme="minorBidi"/>
      <w:b/>
      <w:u w:val="single"/>
    </w:rPr>
  </w:style>
  <w:style w:type="character" w:customStyle="1" w:styleId="underline">
    <w:name w:val="underline"/>
    <w:basedOn w:val="DefaultParagraphFont"/>
    <w:qFormat/>
    <w:rsid w:val="0035736A"/>
    <w:rPr>
      <w:rFonts w:ascii="Times New Roman" w:hAnsi="Times New Roman"/>
      <w:sz w:val="22"/>
      <w:u w:val="single"/>
    </w:rPr>
  </w:style>
  <w:style w:type="paragraph" w:styleId="ListParagraph">
    <w:name w:val="List Paragraph"/>
    <w:aliases w:val="6 font,Colorful List - Accent 11,List Paragraph1,List Paragraph2"/>
    <w:basedOn w:val="Normal"/>
    <w:uiPriority w:val="99"/>
    <w:qFormat/>
    <w:rsid w:val="0035736A"/>
    <w:pPr>
      <w:ind w:left="720"/>
      <w:contextualSpacing/>
    </w:pPr>
  </w:style>
  <w:style w:type="paragraph" w:customStyle="1" w:styleId="cardtext">
    <w:name w:val="card text"/>
    <w:basedOn w:val="Normal"/>
    <w:link w:val="cardtextChar"/>
    <w:qFormat/>
    <w:rsid w:val="0035736A"/>
    <w:pPr>
      <w:ind w:left="288" w:right="288"/>
    </w:pPr>
  </w:style>
  <w:style w:type="character" w:customStyle="1" w:styleId="cardtextChar">
    <w:name w:val="card text Char"/>
    <w:basedOn w:val="DefaultParagraphFont"/>
    <w:link w:val="cardtext"/>
    <w:rsid w:val="0035736A"/>
    <w:rPr>
      <w:rFonts w:ascii="Calibri" w:hAnsi="Calibri" w:cs="Calibri"/>
    </w:rPr>
  </w:style>
  <w:style w:type="paragraph" w:customStyle="1" w:styleId="Emphasize">
    <w:name w:val="Emphasize"/>
    <w:basedOn w:val="Normal"/>
    <w:uiPriority w:val="7"/>
    <w:qFormat/>
    <w:rsid w:val="0035736A"/>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UnderlineBold">
    <w:name w:val="Underline + Bold"/>
    <w:uiPriority w:val="1"/>
    <w:qFormat/>
    <w:rsid w:val="0035736A"/>
    <w:rPr>
      <w:rFonts w:ascii="Georgia" w:hAnsi="Georgia"/>
      <w:sz w:val="22"/>
      <w:u w:val="single"/>
    </w:rPr>
  </w:style>
  <w:style w:type="character" w:customStyle="1" w:styleId="Style1Char">
    <w:name w:val="Style1 Char"/>
    <w:basedOn w:val="DefaultParagraphFont"/>
    <w:rsid w:val="0035736A"/>
    <w:rPr>
      <w:rFonts w:ascii="Times New Roman" w:eastAsia="SimSun" w:hAnsi="Times New Roman" w:cs="Times New Roman"/>
      <w:sz w:val="20"/>
      <w:szCs w:val="24"/>
      <w:u w:val="single"/>
      <w:lang w:eastAsia="zh-CN"/>
    </w:rPr>
  </w:style>
  <w:style w:type="character" w:customStyle="1" w:styleId="Style11ptUnderline">
    <w:name w:val="Style 11 pt Underline"/>
    <w:basedOn w:val="DefaultParagraphFont"/>
    <w:rsid w:val="0035736A"/>
    <w:rPr>
      <w:sz w:val="20"/>
      <w:u w:val="single"/>
    </w:rPr>
  </w:style>
  <w:style w:type="character" w:customStyle="1" w:styleId="Style11pt">
    <w:name w:val="Style 11 pt"/>
    <w:basedOn w:val="DefaultParagraphFont"/>
    <w:rsid w:val="0035736A"/>
    <w:rPr>
      <w:sz w:val="20"/>
    </w:rPr>
  </w:style>
  <w:style w:type="character" w:customStyle="1" w:styleId="m6663086381910119435gmail-style13ptbold">
    <w:name w:val="m_6663086381910119435gmail-style13ptbold"/>
    <w:basedOn w:val="DefaultParagraphFont"/>
    <w:rsid w:val="0035736A"/>
  </w:style>
  <w:style w:type="paragraph" w:customStyle="1" w:styleId="Cites">
    <w:name w:val="Cites"/>
    <w:rsid w:val="0035736A"/>
    <w:pPr>
      <w:spacing w:after="0" w:line="240" w:lineRule="auto"/>
    </w:pPr>
    <w:rPr>
      <w:rFonts w:ascii="Times New Roman" w:eastAsia="Times New Roman" w:hAnsi="Times New Roman" w:cs="Times New Roman"/>
      <w:noProof/>
      <w:sz w:val="20"/>
      <w:szCs w:val="20"/>
    </w:rPr>
  </w:style>
  <w:style w:type="character" w:customStyle="1" w:styleId="Style11ptBoldUnderline">
    <w:name w:val="Style 11 pt Bold Underline"/>
    <w:basedOn w:val="DefaultParagraphFont"/>
    <w:rsid w:val="0035736A"/>
    <w:rPr>
      <w:b/>
      <w:bCs/>
      <w:sz w:val="20"/>
      <w:u w:val="single"/>
    </w:rPr>
  </w:style>
  <w:style w:type="character" w:customStyle="1" w:styleId="Style11ptUnderlineBorderSinglesolidlineAuto05pt">
    <w:name w:val="Style 11 pt Underline Border: : (Single solid line Auto  0.5 pt..."/>
    <w:basedOn w:val="DefaultParagraphFont"/>
    <w:rsid w:val="0035736A"/>
    <w:rPr>
      <w:sz w:val="20"/>
      <w:u w:val="single"/>
      <w:bdr w:val="single" w:sz="4" w:space="0" w:color="auto"/>
    </w:rPr>
  </w:style>
  <w:style w:type="paragraph" w:customStyle="1" w:styleId="Cards">
    <w:name w:val="Cards"/>
    <w:next w:val="Normal"/>
    <w:link w:val="CardsChar"/>
    <w:rsid w:val="0035736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basedOn w:val="DefaultParagraphFont"/>
    <w:link w:val="Cards"/>
    <w:rsid w:val="0035736A"/>
    <w:rPr>
      <w:rFonts w:ascii="Times New Roman" w:eastAsia="Times New Roman" w:hAnsi="Times New Roman" w:cs="Times New Roman"/>
      <w:sz w:val="20"/>
      <w:szCs w:val="24"/>
    </w:rPr>
  </w:style>
  <w:style w:type="character" w:styleId="Strong">
    <w:name w:val="Strong"/>
    <w:aliases w:val="Small 1,Cut"/>
    <w:uiPriority w:val="22"/>
    <w:qFormat/>
    <w:rsid w:val="0035736A"/>
    <w:rPr>
      <w:b/>
      <w:bCs/>
    </w:rPr>
  </w:style>
  <w:style w:type="paragraph" w:customStyle="1" w:styleId="Tag2">
    <w:name w:val="Tag2"/>
    <w:basedOn w:val="Normal"/>
    <w:qFormat/>
    <w:rsid w:val="0035736A"/>
    <w:rPr>
      <w:b/>
      <w:sz w:val="24"/>
    </w:rPr>
  </w:style>
  <w:style w:type="paragraph" w:customStyle="1" w:styleId="Author">
    <w:name w:val="Author"/>
    <w:basedOn w:val="Normal"/>
    <w:next w:val="Normal"/>
    <w:rsid w:val="0035736A"/>
    <w:pPr>
      <w:widowControl w:val="0"/>
      <w:suppressAutoHyphens/>
    </w:pPr>
    <w:rPr>
      <w:rFonts w:ascii="Georgia" w:eastAsia="Calibri" w:hAnsi="Georgia"/>
      <w:b/>
      <w:szCs w:val="20"/>
    </w:rPr>
  </w:style>
  <w:style w:type="paragraph" w:styleId="NormalWeb">
    <w:name w:val="Normal (Web)"/>
    <w:basedOn w:val="Normal"/>
    <w:uiPriority w:val="99"/>
    <w:semiHidden/>
    <w:unhideWhenUsed/>
    <w:rsid w:val="0035736A"/>
    <w:pPr>
      <w:spacing w:before="100" w:beforeAutospacing="1" w:after="100" w:afterAutospacing="1"/>
    </w:pPr>
    <w:rPr>
      <w:rFonts w:eastAsia="Times New Roman"/>
      <w:sz w:val="24"/>
      <w:szCs w:val="24"/>
    </w:rPr>
  </w:style>
  <w:style w:type="paragraph" w:styleId="Title">
    <w:name w:val="Title"/>
    <w:aliases w:val="Cites and Cards,UNDERLINE,Bold Underlined"/>
    <w:basedOn w:val="Normal"/>
    <w:next w:val="BodyText"/>
    <w:link w:val="TitleChar1"/>
    <w:uiPriority w:val="6"/>
    <w:qFormat/>
    <w:rsid w:val="0035736A"/>
    <w:pPr>
      <w:keepNext/>
      <w:keepLines/>
      <w:spacing w:after="240"/>
      <w:jc w:val="center"/>
      <w:outlineLvl w:val="0"/>
    </w:pPr>
    <w:rPr>
      <w:rFonts w:asciiTheme="minorHAnsi" w:hAnsiTheme="minorHAnsi"/>
      <w:bCs/>
      <w:sz w:val="24"/>
      <w:u w:val="single"/>
    </w:rPr>
  </w:style>
  <w:style w:type="character" w:customStyle="1" w:styleId="TitleChar">
    <w:name w:val="Title Char"/>
    <w:basedOn w:val="DefaultParagraphFont"/>
    <w:uiPriority w:val="99"/>
    <w:semiHidden/>
    <w:rsid w:val="0035736A"/>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
    <w:basedOn w:val="DefaultParagraphFont"/>
    <w:link w:val="Title"/>
    <w:uiPriority w:val="6"/>
    <w:rsid w:val="0035736A"/>
    <w:rPr>
      <w:rFonts w:cs="Calibri"/>
      <w:bCs/>
      <w:sz w:val="24"/>
      <w:u w:val="single"/>
    </w:rPr>
  </w:style>
  <w:style w:type="paragraph" w:styleId="BodyText">
    <w:name w:val="Body Text"/>
    <w:basedOn w:val="Normal"/>
    <w:link w:val="BodyTextChar"/>
    <w:uiPriority w:val="99"/>
    <w:semiHidden/>
    <w:unhideWhenUsed/>
    <w:rsid w:val="0035736A"/>
    <w:pPr>
      <w:spacing w:after="120"/>
    </w:pPr>
  </w:style>
  <w:style w:type="character" w:customStyle="1" w:styleId="BodyTextChar">
    <w:name w:val="Body Text Char"/>
    <w:basedOn w:val="DefaultParagraphFont"/>
    <w:link w:val="BodyText"/>
    <w:uiPriority w:val="99"/>
    <w:semiHidden/>
    <w:rsid w:val="0035736A"/>
    <w:rPr>
      <w:rFonts w:ascii="Calibri" w:hAnsi="Calibri" w:cs="Calibri"/>
    </w:rPr>
  </w:style>
  <w:style w:type="character" w:customStyle="1" w:styleId="BoldUnderlineChar">
    <w:name w:val="Bold Underline Char"/>
    <w:basedOn w:val="DefaultParagraphFont"/>
    <w:rsid w:val="0035736A"/>
    <w:rPr>
      <w:rFonts w:ascii="Arial Narrow" w:eastAsia="Calibri" w:hAnsi="Arial Narrow" w:cs="Times New Roman"/>
      <w:b/>
      <w:sz w:val="20"/>
      <w:u w:val="thick"/>
    </w:rPr>
  </w:style>
  <w:style w:type="paragraph" w:customStyle="1" w:styleId="cards0">
    <w:name w:val="cards"/>
    <w:basedOn w:val="Normal"/>
    <w:qFormat/>
    <w:rsid w:val="0035736A"/>
    <w:rPr>
      <w:rFonts w:eastAsia="Times New Roman"/>
    </w:rPr>
  </w:style>
  <w:style w:type="paragraph" w:customStyle="1" w:styleId="NoSpacing61">
    <w:name w:val="No Spacing61"/>
    <w:basedOn w:val="Heading1"/>
    <w:next w:val="NoSpacing"/>
    <w:autoRedefine/>
    <w:uiPriority w:val="99"/>
    <w:qFormat/>
    <w:rsid w:val="0035736A"/>
    <w:pPr>
      <w:keepNext w:val="0"/>
      <w:keepLines w:val="0"/>
      <w:spacing w:before="0" w:line="254" w:lineRule="auto"/>
      <w:outlineLvl w:val="9"/>
    </w:pPr>
    <w:rPr>
      <w:rFonts w:asciiTheme="minorHAnsi" w:eastAsiaTheme="minorEastAsia" w:hAnsiTheme="minorHAnsi" w:cstheme="minorBidi"/>
      <w:b w:val="0"/>
      <w:kern w:val="2"/>
      <w:sz w:val="24"/>
      <w:szCs w:val="24"/>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Kat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7</Pages>
  <Words>27400</Words>
  <Characters>156182</Characters>
  <Application>Microsoft Office Word</Application>
  <DocSecurity>0</DocSecurity>
  <Lines>1301</Lines>
  <Paragraphs>366</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Cutting</vt:lpstr>
      <vt:lpstr>Marx Neg Supplement</vt:lpstr>
      <vt:lpstr>        Notes</vt:lpstr>
      <vt:lpstr>    Solvency</vt:lpstr>
      <vt:lpstr>        AT: Hacking---1NC</vt:lpstr>
      <vt:lpstr>        AT: Hacking---2NC</vt:lpstr>
      <vt:lpstr>        AT: Individual Resistance---1NC</vt:lpstr>
      <vt:lpstr>        AT: Individual Resistance---2NC</vt:lpstr>
    </vt:vector>
  </TitlesOfParts>
  <Company/>
  <LinksUpToDate>false</LinksUpToDate>
  <CharactersWithSpaces>183216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Katz, William</dc:creator>
  <cp:keywords>5.1.1</cp:keywords>
  <dc:description/>
  <cp:lastModifiedBy>Katz, William</cp:lastModifiedBy>
  <cp:revision>8</cp:revision>
  <dcterms:created xsi:type="dcterms:W3CDTF">2024-07-20T19:42:00Z</dcterms:created>
  <dcterms:modified xsi:type="dcterms:W3CDTF">2024-07-28T18:36:00Z</dcterms:modified>
</cp:coreProperties>
</file>