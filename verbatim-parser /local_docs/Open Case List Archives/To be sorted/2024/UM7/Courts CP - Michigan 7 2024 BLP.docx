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5D2B4" w14:textId="36FAE284" w:rsidR="001457F5" w:rsidRPr="00C77E38" w:rsidRDefault="001457F5" w:rsidP="001457F5">
      <w:pPr>
        <w:pStyle w:val="Heading1"/>
      </w:pPr>
      <w:r w:rsidRPr="00C77E38">
        <w:t>Courts CP---BLP</w:t>
      </w:r>
    </w:p>
    <w:p w14:paraId="07A0F48C" w14:textId="77777777" w:rsidR="001457F5" w:rsidRPr="009E592E" w:rsidRDefault="001457F5" w:rsidP="001457F5">
      <w:pPr>
        <w:pStyle w:val="Heading3"/>
      </w:pPr>
      <w:r w:rsidRPr="00C77E38">
        <w:t>Notes</w:t>
      </w:r>
    </w:p>
    <w:p w14:paraId="44D25854" w14:textId="77777777" w:rsidR="001457F5" w:rsidRDefault="001457F5" w:rsidP="001457F5">
      <w:r>
        <w:t>Thank you to Aaron, Cayli, Dylan, Hanbo, Jack, Kate, Reyha, Rohan, Valeria, and Wendy! Y’all did great on the file!</w:t>
      </w:r>
    </w:p>
    <w:p w14:paraId="54937491" w14:textId="77777777" w:rsidR="001457F5" w:rsidRDefault="001457F5" w:rsidP="001457F5"/>
    <w:p w14:paraId="37EBC7A7" w14:textId="51D0A7B6" w:rsidR="001457F5" w:rsidRDefault="001457F5" w:rsidP="001457F5">
      <w:r>
        <w:t xml:space="preserve">Neg side of things. This counterplan is a courts CP that competes (and generates an internal net benefit) by not being statutory interpretation. Statutory law is law based off a specific legislative work, so like if the court cites an act, they are doing statutory interpretation. The counterplan, while it maybe has some remote basis in statutes, is primarily court-driven lawmaking, which here is called “common law.” </w:t>
      </w:r>
    </w:p>
    <w:p w14:paraId="6B571780" w14:textId="77777777" w:rsidR="001457F5" w:rsidRDefault="001457F5" w:rsidP="001457F5">
      <w:r>
        <w:t>The internal net benefit is about why common law creates effective climate change regulations. Other, external net benefits to the counterplan are elections, politics, and maybe federalism, but I think the internal is probably a bit better.</w:t>
      </w:r>
    </w:p>
    <w:p w14:paraId="072D6E6F" w14:textId="77777777" w:rsidR="001457F5" w:rsidRDefault="001457F5" w:rsidP="001457F5"/>
    <w:p w14:paraId="74F23F36" w14:textId="77777777" w:rsidR="001457F5" w:rsidRDefault="001457F5" w:rsidP="001457F5">
      <w:r>
        <w:t xml:space="preserve">Aff answers. I think perm do the counterplan should be the A strat, since the negative competition argument hinges on either A) the awful argument that “the” and “USFG” means 3 branches, and the counterplan is a pic (ew and not included in this file for moral reasons) or B) slightly better push of “IPR” is statutory, as opposed to common law (also in the T starter packet file).  </w:t>
      </w:r>
    </w:p>
    <w:p w14:paraId="0C6FDEE0" w14:textId="77777777" w:rsidR="001457F5" w:rsidRDefault="001457F5" w:rsidP="001457F5">
      <w:r>
        <w:t>Outside of that, the democracy solvency deficit is pretty good offense.</w:t>
      </w:r>
    </w:p>
    <w:p w14:paraId="3AC5EC5A" w14:textId="77777777" w:rsidR="001457F5" w:rsidRDefault="001457F5" w:rsidP="001457F5"/>
    <w:p w14:paraId="5608FC48" w14:textId="77777777" w:rsidR="001457F5" w:rsidRDefault="001457F5" w:rsidP="001457F5">
      <w:r>
        <w:t xml:space="preserve">For questions, feel free to contact </w:t>
      </w:r>
      <w:hyperlink r:id="rId8" w:history="1">
        <w:r w:rsidRPr="00B40E50">
          <w:rPr>
            <w:rStyle w:val="Hyperlink"/>
          </w:rPr>
          <w:t>donpierc@umich.edu</w:t>
        </w:r>
      </w:hyperlink>
      <w:r>
        <w:t xml:space="preserve"> </w:t>
      </w:r>
    </w:p>
    <w:p w14:paraId="31C329DA" w14:textId="77777777" w:rsidR="001457F5" w:rsidRDefault="001457F5" w:rsidP="001457F5">
      <w:r>
        <w:t>Happy debating!</w:t>
      </w:r>
    </w:p>
    <w:p w14:paraId="272965EA" w14:textId="77777777" w:rsidR="001457F5" w:rsidRPr="00C77E38" w:rsidRDefault="001457F5" w:rsidP="001457F5">
      <w:r>
        <w:t>Don</w:t>
      </w:r>
    </w:p>
    <w:p w14:paraId="7A37940D" w14:textId="77777777" w:rsidR="001457F5" w:rsidRPr="00C77E38" w:rsidRDefault="001457F5" w:rsidP="001457F5">
      <w:pPr>
        <w:pStyle w:val="Heading1"/>
      </w:pPr>
      <w:r w:rsidRPr="00C77E38">
        <w:t>Negative</w:t>
      </w:r>
    </w:p>
    <w:p w14:paraId="4137B2F4" w14:textId="77777777" w:rsidR="001457F5" w:rsidRPr="00C77E38" w:rsidRDefault="001457F5" w:rsidP="001457F5">
      <w:pPr>
        <w:pStyle w:val="Heading2"/>
      </w:pPr>
      <w:r w:rsidRPr="00C77E38">
        <w:t>1NCs</w:t>
      </w:r>
    </w:p>
    <w:p w14:paraId="10D91AC7" w14:textId="77777777" w:rsidR="001457F5" w:rsidRDefault="001457F5" w:rsidP="001457F5">
      <w:pPr>
        <w:pStyle w:val="Heading3"/>
      </w:pPr>
      <w:r w:rsidRPr="00C77E38">
        <w:t>1NC---Courts CP---IPR</w:t>
      </w:r>
    </w:p>
    <w:p w14:paraId="73E4F97D" w14:textId="77777777" w:rsidR="001457F5" w:rsidRDefault="001457F5" w:rsidP="001457F5">
      <w:pPr>
        <w:pStyle w:val="Heading4"/>
      </w:pPr>
      <w:r>
        <w:t>The federal judiciary should use common law to interpret [plan].</w:t>
      </w:r>
    </w:p>
    <w:p w14:paraId="32442F44" w14:textId="77777777" w:rsidR="001457F5" w:rsidRPr="00DC2C4A" w:rsidRDefault="001457F5" w:rsidP="001457F5"/>
    <w:p w14:paraId="7CD60B1B" w14:textId="77777777" w:rsidR="001457F5" w:rsidRPr="00C77E38" w:rsidRDefault="001457F5" w:rsidP="001457F5">
      <w:pPr>
        <w:pStyle w:val="Heading4"/>
      </w:pPr>
      <w:r w:rsidRPr="00C77E38">
        <w:t xml:space="preserve">Counterplan solves </w:t>
      </w:r>
      <w:r w:rsidRPr="00C77E38">
        <w:rPr>
          <w:u w:val="single"/>
        </w:rPr>
        <w:t>better</w:t>
      </w:r>
      <w:r w:rsidRPr="00C77E38">
        <w:t xml:space="preserve">, </w:t>
      </w:r>
      <w:r w:rsidRPr="00C77E38">
        <w:rPr>
          <w:u w:val="single"/>
        </w:rPr>
        <w:t>competes</w:t>
      </w:r>
      <w:r w:rsidRPr="00C77E38">
        <w:t xml:space="preserve">, and </w:t>
      </w:r>
      <w:r w:rsidRPr="00C77E38">
        <w:rPr>
          <w:u w:val="single"/>
        </w:rPr>
        <w:t>establishes</w:t>
      </w:r>
      <w:r w:rsidRPr="00C77E38">
        <w:t xml:space="preserve"> federal </w:t>
      </w:r>
      <w:r w:rsidRPr="00C77E38">
        <w:rPr>
          <w:u w:val="single"/>
        </w:rPr>
        <w:t>common law</w:t>
      </w:r>
      <w:r w:rsidRPr="00C77E38">
        <w:t xml:space="preserve"> </w:t>
      </w:r>
      <w:r w:rsidRPr="00C77E38">
        <w:rPr>
          <w:u w:val="single"/>
        </w:rPr>
        <w:t>incrementalism</w:t>
      </w:r>
      <w:r w:rsidRPr="00C77E38">
        <w:t xml:space="preserve"> in </w:t>
      </w:r>
      <w:r w:rsidRPr="00C77E38">
        <w:rPr>
          <w:u w:val="single"/>
        </w:rPr>
        <w:t>intellectual property</w:t>
      </w:r>
      <w:r w:rsidRPr="00C77E38">
        <w:t xml:space="preserve">---that’s </w:t>
      </w:r>
      <w:r w:rsidRPr="00C77E38">
        <w:rPr>
          <w:u w:val="single"/>
        </w:rPr>
        <w:t>fundamentally distinct</w:t>
      </w:r>
      <w:r w:rsidRPr="00C77E38">
        <w:t xml:space="preserve"> from the </w:t>
      </w:r>
      <w:r w:rsidRPr="00C77E38">
        <w:rPr>
          <w:u w:val="single"/>
        </w:rPr>
        <w:t>AFF’s</w:t>
      </w:r>
      <w:r w:rsidRPr="00C77E38">
        <w:t xml:space="preserve"> statutory policy, and </w:t>
      </w:r>
      <w:r w:rsidRPr="00C77E38">
        <w:rPr>
          <w:u w:val="single"/>
        </w:rPr>
        <w:t>tailors</w:t>
      </w:r>
      <w:r w:rsidRPr="00C77E38">
        <w:t xml:space="preserve"> the law </w:t>
      </w:r>
      <w:r w:rsidRPr="00C77E38">
        <w:rPr>
          <w:u w:val="single"/>
        </w:rPr>
        <w:t>case</w:t>
      </w:r>
      <w:r w:rsidRPr="00C77E38">
        <w:t>-</w:t>
      </w:r>
      <w:r w:rsidRPr="00C77E38">
        <w:rPr>
          <w:u w:val="single"/>
        </w:rPr>
        <w:t>by</w:t>
      </w:r>
      <w:r w:rsidRPr="00C77E38">
        <w:t>-</w:t>
      </w:r>
      <w:r w:rsidRPr="00C77E38">
        <w:rPr>
          <w:u w:val="single"/>
        </w:rPr>
        <w:t>case</w:t>
      </w:r>
      <w:r w:rsidRPr="00C77E38">
        <w:t>.</w:t>
      </w:r>
    </w:p>
    <w:p w14:paraId="3A750EFC" w14:textId="77777777" w:rsidR="001457F5" w:rsidRPr="00C77E38" w:rsidRDefault="001457F5" w:rsidP="001457F5">
      <w:r w:rsidRPr="00C77E38">
        <w:t xml:space="preserve">Shyamkrishna </w:t>
      </w:r>
      <w:r w:rsidRPr="00C77E38">
        <w:rPr>
          <w:rStyle w:val="Style13ptBold"/>
        </w:rPr>
        <w:t>Balganesh 10</w:t>
      </w:r>
      <w:r w:rsidRPr="00C77E38">
        <w:t xml:space="preserve">. [Assistant Professor of Law, University of Pennsylvania Law School. “The Pragmatic Incrementalism of Common Law Intellectual Property” </w:t>
      </w:r>
      <w:r w:rsidRPr="00C77E38">
        <w:rPr>
          <w:i/>
          <w:iCs/>
        </w:rPr>
        <w:t>Vanderbilt Law Review</w:t>
      </w:r>
      <w:r w:rsidRPr="00C77E38">
        <w:t>, volume 63, issue 6. November 2010. https://scholarship.law.upenn.edu/faculty_scholarship/305/]//dawn</w:t>
      </w:r>
    </w:p>
    <w:p w14:paraId="37CC9CE9" w14:textId="77777777" w:rsidR="001457F5" w:rsidRPr="00C77E38" w:rsidRDefault="001457F5" w:rsidP="001457F5">
      <w:r w:rsidRPr="00C77E38">
        <w:rPr>
          <w:rStyle w:val="Emphasis"/>
        </w:rPr>
        <w:t>Intellectual property is</w:t>
      </w:r>
      <w:r w:rsidRPr="00C77E38">
        <w:t xml:space="preserve"> </w:t>
      </w:r>
      <w:r w:rsidRPr="00C77E38">
        <w:rPr>
          <w:rStyle w:val="StyleUnderline"/>
        </w:rPr>
        <w:t>today</w:t>
      </w:r>
      <w:r w:rsidRPr="00C77E38">
        <w:t xml:space="preserve"> </w:t>
      </w:r>
      <w:r w:rsidRPr="00C77E38">
        <w:rPr>
          <w:rStyle w:val="StyleUnderline"/>
        </w:rPr>
        <w:t xml:space="preserve">thought to be </w:t>
      </w:r>
      <w:r w:rsidRPr="00C77E38">
        <w:rPr>
          <w:rStyle w:val="Emphasis"/>
        </w:rPr>
        <w:t>principally</w:t>
      </w:r>
      <w:r w:rsidRPr="00C77E38">
        <w:t xml:space="preserve"> of </w:t>
      </w:r>
      <w:r w:rsidRPr="00C77E38">
        <w:rPr>
          <w:rStyle w:val="Emphasis"/>
        </w:rPr>
        <w:t>statutory</w:t>
      </w:r>
      <w:r w:rsidRPr="00C77E38">
        <w:t xml:space="preserve"> origin. </w:t>
      </w:r>
      <w:r w:rsidRPr="00C77E38">
        <w:rPr>
          <w:rStyle w:val="StyleUnderline"/>
        </w:rPr>
        <w:t>Discussions of</w:t>
      </w:r>
      <w:r w:rsidRPr="00C77E38">
        <w:t xml:space="preserve"> </w:t>
      </w:r>
      <w:r w:rsidRPr="00C77E38">
        <w:rPr>
          <w:rStyle w:val="StyleUnderline"/>
        </w:rPr>
        <w:t>the subject</w:t>
      </w:r>
      <w:r w:rsidRPr="00C77E38">
        <w:t xml:space="preserve"> invariably </w:t>
      </w:r>
      <w:r w:rsidRPr="00C77E38">
        <w:rPr>
          <w:rStyle w:val="StyleUnderline"/>
        </w:rPr>
        <w:t>revolve around</w:t>
      </w:r>
      <w:r w:rsidRPr="00C77E38">
        <w:t xml:space="preserve"> a close </w:t>
      </w:r>
      <w:r w:rsidRPr="00C77E38">
        <w:rPr>
          <w:rStyle w:val="StyleUnderline"/>
        </w:rPr>
        <w:t>scrutiny of</w:t>
      </w:r>
      <w:r w:rsidRPr="00C77E38">
        <w:t xml:space="preserve"> the </w:t>
      </w:r>
      <w:r w:rsidRPr="00C77E38">
        <w:rPr>
          <w:rStyle w:val="StyleUnderline"/>
        </w:rPr>
        <w:t>federal statutes</w:t>
      </w:r>
      <w:r w:rsidRPr="00C77E38">
        <w:t xml:space="preserve"> involved. Indeed, </w:t>
      </w:r>
      <w:r w:rsidRPr="00C77E38">
        <w:rPr>
          <w:rStyle w:val="StyleUnderline"/>
        </w:rPr>
        <w:t>the frequency with which Congress amends</w:t>
      </w:r>
      <w:r w:rsidRPr="00C77E38">
        <w:t xml:space="preserve"> the </w:t>
      </w:r>
      <w:r w:rsidRPr="00C77E38">
        <w:rPr>
          <w:rStyle w:val="StyleUnderline"/>
        </w:rPr>
        <w:t>patent and copyright statutes</w:t>
      </w:r>
      <w:r w:rsidRPr="00C77E38">
        <w:t xml:space="preserve"> </w:t>
      </w:r>
      <w:r w:rsidRPr="00C77E38">
        <w:rPr>
          <w:rStyle w:val="StyleUnderline"/>
        </w:rPr>
        <w:t>seems to leave little doubt</w:t>
      </w:r>
      <w:r w:rsidRPr="00C77E38">
        <w:t xml:space="preserve"> that </w:t>
      </w:r>
      <w:r w:rsidRPr="00C77E38">
        <w:rPr>
          <w:rStyle w:val="StyleUnderline"/>
        </w:rPr>
        <w:t>it alone determines intellectual property’s</w:t>
      </w:r>
      <w:r w:rsidRPr="00C77E38">
        <w:t xml:space="preserve"> precise </w:t>
      </w:r>
      <w:r w:rsidRPr="00C77E38">
        <w:rPr>
          <w:rStyle w:val="StyleUnderline"/>
        </w:rPr>
        <w:t>content and coverage</w:t>
      </w:r>
      <w:r w:rsidRPr="00C77E38">
        <w:t xml:space="preserve">.1 </w:t>
      </w:r>
      <w:r w:rsidRPr="00C77E38">
        <w:rPr>
          <w:rStyle w:val="Emphasis"/>
        </w:rPr>
        <w:t>Nevertheless</w:t>
      </w:r>
      <w:r w:rsidRPr="00C77E38">
        <w:t xml:space="preserve">, </w:t>
      </w:r>
      <w:r w:rsidRPr="00C77E38">
        <w:rPr>
          <w:rStyle w:val="Emphasis"/>
        </w:rPr>
        <w:t>there exists</w:t>
      </w:r>
      <w:r w:rsidRPr="00C77E38">
        <w:t xml:space="preserve"> a rather </w:t>
      </w:r>
      <w:r w:rsidRPr="00C77E38">
        <w:rPr>
          <w:rStyle w:val="Emphasis"/>
        </w:rPr>
        <w:t>robust</w:t>
      </w:r>
      <w:r w:rsidRPr="00C77E38">
        <w:t xml:space="preserve"> body of </w:t>
      </w:r>
      <w:r w:rsidRPr="00C77E38">
        <w:rPr>
          <w:rStyle w:val="Emphasis"/>
        </w:rPr>
        <w:t>state law</w:t>
      </w:r>
      <w:r w:rsidRPr="00C77E38">
        <w:rPr>
          <w:rStyle w:val="StyleUnderline"/>
        </w:rPr>
        <w:t xml:space="preserve"> that is almost entirely </w:t>
      </w:r>
      <w:r w:rsidRPr="00C77E38">
        <w:rPr>
          <w:rStyle w:val="Emphasis"/>
        </w:rPr>
        <w:t>the creation of state courts</w:t>
      </w:r>
      <w:r w:rsidRPr="00C77E38">
        <w:t xml:space="preserve"> </w:t>
      </w:r>
      <w:r w:rsidRPr="00C77E38">
        <w:rPr>
          <w:rStyle w:val="StyleUnderline"/>
        </w:rPr>
        <w:t>and is directed at creating entitlements in</w:t>
      </w:r>
      <w:r w:rsidRPr="00C77E38">
        <w:t xml:space="preserve"> information, ideas, expression, goodwill, one’s image, and other related </w:t>
      </w:r>
      <w:r w:rsidRPr="00C77E38">
        <w:rPr>
          <w:rStyle w:val="StyleUnderline"/>
        </w:rPr>
        <w:t>intangibles</w:t>
      </w:r>
      <w:r w:rsidRPr="00C77E38">
        <w:t xml:space="preserve">. </w:t>
      </w:r>
      <w:r w:rsidRPr="00C77E38">
        <w:rPr>
          <w:rStyle w:val="Emphasis"/>
        </w:rPr>
        <w:t>These rights regimes are</w:t>
      </w:r>
      <w:r w:rsidRPr="00C77E38">
        <w:t xml:space="preserve"> in turn collectively referred to as “</w:t>
      </w:r>
      <w:r w:rsidRPr="00C77E38">
        <w:rPr>
          <w:rStyle w:val="Emphasis"/>
        </w:rPr>
        <w:t>common law intellectual property</w:t>
      </w:r>
      <w:r w:rsidRPr="00C77E38">
        <w:t xml:space="preserve">.”2 </w:t>
      </w:r>
      <w:r w:rsidRPr="00C77E38">
        <w:rPr>
          <w:rStyle w:val="StyleUnderline"/>
        </w:rPr>
        <w:t>Examples include</w:t>
      </w:r>
      <w:r w:rsidRPr="00C77E38">
        <w:t xml:space="preserve"> </w:t>
      </w:r>
      <w:r w:rsidRPr="00C77E38">
        <w:rPr>
          <w:rStyle w:val="StyleUnderline"/>
        </w:rPr>
        <w:t>the right of publicity</w:t>
      </w:r>
      <w:r w:rsidRPr="00C77E38">
        <w:t xml:space="preserve">, </w:t>
      </w:r>
      <w:r w:rsidRPr="00C77E38">
        <w:rPr>
          <w:rStyle w:val="StyleUnderline"/>
        </w:rPr>
        <w:t>unfair competition</w:t>
      </w:r>
      <w:r w:rsidRPr="00C77E38">
        <w:t xml:space="preserve">, </w:t>
      </w:r>
      <w:r w:rsidRPr="00C77E38">
        <w:rPr>
          <w:rStyle w:val="StyleUnderline"/>
        </w:rPr>
        <w:t>common law copyright</w:t>
      </w:r>
      <w:r w:rsidRPr="00C77E38">
        <w:t xml:space="preserve">, </w:t>
      </w:r>
      <w:r w:rsidRPr="00C77E38">
        <w:rPr>
          <w:rStyle w:val="StyleUnderline"/>
        </w:rPr>
        <w:t>trade secrets</w:t>
      </w:r>
      <w:r w:rsidRPr="00C77E38">
        <w:t xml:space="preserve">, </w:t>
      </w:r>
      <w:r w:rsidRPr="00C77E38">
        <w:rPr>
          <w:rStyle w:val="StyleUnderline"/>
        </w:rPr>
        <w:t>misappropriation, common law idea protection</w:t>
      </w:r>
      <w:r w:rsidRPr="00C77E38">
        <w:t xml:space="preserve">, </w:t>
      </w:r>
      <w:r w:rsidRPr="00C77E38">
        <w:rPr>
          <w:rStyle w:val="StyleUnderline"/>
        </w:rPr>
        <w:t>and passing off.</w:t>
      </w:r>
    </w:p>
    <w:p w14:paraId="3FAC556F" w14:textId="77777777" w:rsidR="001457F5" w:rsidRPr="00C77E38" w:rsidRDefault="001457F5" w:rsidP="001457F5">
      <w:r w:rsidRPr="00C77E38">
        <w:rPr>
          <w:rStyle w:val="StyleUnderline"/>
        </w:rPr>
        <w:t>While each of these regimes covers a distinct intangible</w:t>
      </w:r>
      <w:r w:rsidRPr="00C77E38">
        <w:t xml:space="preserve">, </w:t>
      </w:r>
      <w:r w:rsidRPr="00C77E38">
        <w:rPr>
          <w:rStyle w:val="StyleUnderline"/>
        </w:rPr>
        <w:t>they all share</w:t>
      </w:r>
      <w:r w:rsidRPr="00C77E38">
        <w:t xml:space="preserve"> the same </w:t>
      </w:r>
      <w:r w:rsidRPr="00C77E38">
        <w:rPr>
          <w:rStyle w:val="StyleUnderline"/>
        </w:rPr>
        <w:t>structural characteristics.3</w:t>
      </w:r>
      <w:r w:rsidRPr="00C77E38">
        <w:t xml:space="preserve"> </w:t>
      </w:r>
      <w:r w:rsidRPr="00C77E38">
        <w:rPr>
          <w:rStyle w:val="StyleUnderline"/>
        </w:rPr>
        <w:t>Each originates in a cause of action</w:t>
      </w:r>
      <w:r w:rsidRPr="00C77E38">
        <w:t xml:space="preserve"> that is </w:t>
      </w:r>
      <w:r w:rsidRPr="00C77E38">
        <w:rPr>
          <w:rStyle w:val="StyleUnderline"/>
        </w:rPr>
        <w:t>grounded in tort, contract, or unjust enrichment</w:t>
      </w:r>
      <w:r w:rsidRPr="00C77E38">
        <w:t xml:space="preserve"> and is </w:t>
      </w:r>
      <w:r w:rsidRPr="00C77E38">
        <w:rPr>
          <w:rStyle w:val="Emphasis"/>
        </w:rPr>
        <w:t>tailored to the circumstances</w:t>
      </w:r>
      <w:r w:rsidRPr="00C77E38">
        <w:t xml:space="preserve"> </w:t>
      </w:r>
      <w:r w:rsidRPr="00C77E38">
        <w:rPr>
          <w:rStyle w:val="StyleUnderline"/>
        </w:rPr>
        <w:t>under which protection is deemed necessary</w:t>
      </w:r>
      <w:r w:rsidRPr="00C77E38">
        <w:t xml:space="preserve">. </w:t>
      </w:r>
      <w:r w:rsidRPr="00C77E38">
        <w:rPr>
          <w:rStyle w:val="StyleUnderline"/>
        </w:rPr>
        <w:t>Unlike the one-size-fits-all federal copyright and patent statutes</w:t>
      </w:r>
      <w:r w:rsidRPr="00C77E38">
        <w:t xml:space="preserve">, </w:t>
      </w:r>
      <w:r w:rsidRPr="00C77E38">
        <w:rPr>
          <w:rStyle w:val="StyleUnderline"/>
        </w:rPr>
        <w:t xml:space="preserve">these regimes allow </w:t>
      </w:r>
      <w:r w:rsidRPr="00C77E38">
        <w:rPr>
          <w:rStyle w:val="Emphasis"/>
        </w:rPr>
        <w:t>courts</w:t>
      </w:r>
      <w:r w:rsidRPr="00C77E38">
        <w:rPr>
          <w:rStyle w:val="StyleUnderline"/>
        </w:rPr>
        <w:t xml:space="preserve"> to </w:t>
      </w:r>
      <w:r w:rsidRPr="00C77E38">
        <w:rPr>
          <w:rStyle w:val="Emphasis"/>
        </w:rPr>
        <w:t>adopt</w:t>
      </w:r>
      <w:r w:rsidRPr="00C77E38">
        <w:rPr>
          <w:rStyle w:val="StyleUnderline"/>
        </w:rPr>
        <w:t xml:space="preserve"> a</w:t>
      </w:r>
      <w:r w:rsidRPr="00C77E38">
        <w:rPr>
          <w:rStyle w:val="Emphasis"/>
        </w:rPr>
        <w:t xml:space="preserve"> </w:t>
      </w:r>
      <w:r w:rsidRPr="00C77E38">
        <w:rPr>
          <w:rStyle w:val="StyleUnderline"/>
        </w:rPr>
        <w:t>far</w:t>
      </w:r>
      <w:r w:rsidRPr="00C77E38">
        <w:t xml:space="preserve"> </w:t>
      </w:r>
      <w:r w:rsidRPr="00C77E38">
        <w:rPr>
          <w:rStyle w:val="Emphasis"/>
        </w:rPr>
        <w:t>more nuanced approach</w:t>
      </w:r>
      <w:r w:rsidRPr="00C77E38">
        <w:t xml:space="preserve"> </w:t>
      </w:r>
      <w:r w:rsidRPr="00C77E38">
        <w:rPr>
          <w:rStyle w:val="StyleUnderline"/>
        </w:rPr>
        <w:t>to intellectual property protection</w:t>
      </w:r>
      <w:r w:rsidRPr="00C77E38">
        <w:t xml:space="preserve">. </w:t>
      </w:r>
      <w:r w:rsidRPr="00C77E38">
        <w:rPr>
          <w:rStyle w:val="StyleUnderline"/>
        </w:rPr>
        <w:t>Instead of</w:t>
      </w:r>
      <w:r w:rsidRPr="00C77E38">
        <w:t xml:space="preserve"> relying on </w:t>
      </w:r>
      <w:r w:rsidRPr="00C77E38">
        <w:rPr>
          <w:rStyle w:val="StyleUnderline"/>
        </w:rPr>
        <w:t>a single overarching theory to justify protection</w:t>
      </w:r>
      <w:r w:rsidRPr="00C77E38">
        <w:t xml:space="preserve">, </w:t>
      </w:r>
      <w:r w:rsidRPr="00C77E38">
        <w:rPr>
          <w:rStyle w:val="Emphasis"/>
        </w:rPr>
        <w:t>courts look to the practical needs of a particular area,</w:t>
      </w:r>
      <w:r w:rsidRPr="00C77E38">
        <w:t xml:space="preserve"> recognize multiple values as relevant for consideration there, </w:t>
      </w:r>
      <w:r w:rsidRPr="00C77E38">
        <w:rPr>
          <w:rStyle w:val="StyleUnderline"/>
        </w:rPr>
        <w:t>and then adopt a highly contextual approach to protection</w:t>
      </w:r>
      <w:r w:rsidRPr="00C77E38">
        <w:t xml:space="preserve">, one best described </w:t>
      </w:r>
      <w:r w:rsidRPr="00C77E38">
        <w:rPr>
          <w:rStyle w:val="StyleUnderline"/>
        </w:rPr>
        <w:t>as “antifoundational.”</w:t>
      </w:r>
      <w:r w:rsidRPr="00C77E38">
        <w:t xml:space="preserve"> Additionally, </w:t>
      </w:r>
      <w:r w:rsidRPr="00C77E38">
        <w:rPr>
          <w:rStyle w:val="StyleUnderline"/>
        </w:rPr>
        <w:t>the common law method</w:t>
      </w:r>
      <w:r w:rsidRPr="00C77E38">
        <w:t xml:space="preserve"> that they employ </w:t>
      </w:r>
      <w:r w:rsidRPr="00C77E38">
        <w:rPr>
          <w:rStyle w:val="StyleUnderline"/>
        </w:rPr>
        <w:t>develops the law incrementally</w:t>
      </w:r>
      <w:r w:rsidRPr="00C77E38">
        <w:t xml:space="preserve">, </w:t>
      </w:r>
      <w:r w:rsidRPr="00C77E38">
        <w:rPr>
          <w:rStyle w:val="Emphasis"/>
        </w:rPr>
        <w:t>recognizing</w:t>
      </w:r>
      <w:r w:rsidRPr="00C77E38">
        <w:rPr>
          <w:rStyle w:val="StyleUnderline"/>
        </w:rPr>
        <w:t xml:space="preserve"> the </w:t>
      </w:r>
      <w:r w:rsidRPr="00C77E38">
        <w:rPr>
          <w:rStyle w:val="Emphasis"/>
        </w:rPr>
        <w:t>need for caution</w:t>
      </w:r>
      <w:r w:rsidRPr="00C77E38">
        <w:t xml:space="preserve"> </w:t>
      </w:r>
      <w:r w:rsidRPr="00C77E38">
        <w:rPr>
          <w:rStyle w:val="StyleUnderline"/>
        </w:rPr>
        <w:t>in a rapidly changing social and technological environment</w:t>
      </w:r>
      <w:r w:rsidRPr="00C77E38">
        <w:t xml:space="preserve">, </w:t>
      </w:r>
      <w:r w:rsidRPr="00C77E38">
        <w:rPr>
          <w:rStyle w:val="StyleUnderline"/>
        </w:rPr>
        <w:t>and allowing future courts to extend, limit, or at times altogether deny protection when circumstance and context change</w:t>
      </w:r>
      <w:r w:rsidRPr="00C77E38">
        <w:t xml:space="preserve">. I call this method of adjudication and rule development “pragmatic incrementalism,” in that </w:t>
      </w:r>
      <w:r w:rsidRPr="00C77E38">
        <w:rPr>
          <w:rStyle w:val="StyleUnderline"/>
        </w:rPr>
        <w:t>it exhibits</w:t>
      </w:r>
      <w:r w:rsidRPr="00C77E38">
        <w:t xml:space="preserve"> the characteristics of both </w:t>
      </w:r>
      <w:r w:rsidRPr="00C77E38">
        <w:rPr>
          <w:rStyle w:val="Emphasis"/>
        </w:rPr>
        <w:t>legal pragmatism</w:t>
      </w:r>
      <w:r w:rsidRPr="00C77E38">
        <w:t xml:space="preserve"> </w:t>
      </w:r>
      <w:r w:rsidRPr="00C77E38">
        <w:rPr>
          <w:rStyle w:val="StyleUnderline"/>
        </w:rPr>
        <w:t>and</w:t>
      </w:r>
      <w:r w:rsidRPr="00C77E38">
        <w:t xml:space="preserve"> </w:t>
      </w:r>
      <w:r w:rsidRPr="00C77E38">
        <w:rPr>
          <w:rStyle w:val="Emphasis"/>
        </w:rPr>
        <w:t>common law incrementalism</w:t>
      </w:r>
      <w:r w:rsidRPr="00C77E38">
        <w:t>.</w:t>
      </w:r>
    </w:p>
    <w:p w14:paraId="51566568" w14:textId="77777777" w:rsidR="001457F5" w:rsidRPr="00C77E38" w:rsidRDefault="001457F5" w:rsidP="001457F5">
      <w:r w:rsidRPr="00C77E38">
        <w:rPr>
          <w:rStyle w:val="Emphasis"/>
        </w:rPr>
        <w:t>Several</w:t>
      </w:r>
      <w:r w:rsidRPr="00C77E38">
        <w:t xml:space="preserve"> of these </w:t>
      </w:r>
      <w:r w:rsidRPr="00C77E38">
        <w:rPr>
          <w:rStyle w:val="Emphasis"/>
        </w:rPr>
        <w:t>common law regimes are</w:t>
      </w:r>
      <w:r w:rsidRPr="00C77E38">
        <w:rPr>
          <w:rStyle w:val="StyleUnderline"/>
        </w:rPr>
        <w:t xml:space="preserve"> almost </w:t>
      </w:r>
      <w:r w:rsidRPr="00C77E38">
        <w:rPr>
          <w:rStyle w:val="Emphasis"/>
        </w:rPr>
        <w:t>as old as</w:t>
      </w:r>
      <w:r w:rsidRPr="00C77E38">
        <w:rPr>
          <w:rStyle w:val="StyleUnderline"/>
        </w:rPr>
        <w:t xml:space="preserve"> their </w:t>
      </w:r>
      <w:r w:rsidRPr="00C77E38">
        <w:rPr>
          <w:rStyle w:val="Emphasis"/>
        </w:rPr>
        <w:t>statutory counterparts</w:t>
      </w:r>
      <w:r w:rsidRPr="00C77E38">
        <w:t xml:space="preserve">, </w:t>
      </w:r>
      <w:r w:rsidRPr="00C77E38">
        <w:rPr>
          <w:rStyle w:val="StyleUnderline"/>
        </w:rPr>
        <w:t>if not older</w:t>
      </w:r>
      <w:r w:rsidRPr="00C77E38">
        <w:t xml:space="preserve">.4 Yet, </w:t>
      </w:r>
      <w:r w:rsidRPr="00C77E38">
        <w:rPr>
          <w:rStyle w:val="StyleUnderline"/>
        </w:rPr>
        <w:t>for decades</w:t>
      </w:r>
      <w:r w:rsidRPr="00C77E38">
        <w:t xml:space="preserve"> now, </w:t>
      </w:r>
      <w:r w:rsidRPr="00C77E38">
        <w:rPr>
          <w:rStyle w:val="StyleUnderline"/>
        </w:rPr>
        <w:t>many have voiced their skepticism about the usefulness of</w:t>
      </w:r>
      <w:r w:rsidRPr="00C77E38">
        <w:t xml:space="preserve"> these </w:t>
      </w:r>
      <w:r w:rsidRPr="00C77E38">
        <w:rPr>
          <w:rStyle w:val="StyleUnderline"/>
        </w:rPr>
        <w:t>rights</w:t>
      </w:r>
      <w:r w:rsidRPr="00C77E38">
        <w:t xml:space="preserve">, especially </w:t>
      </w:r>
      <w:r w:rsidRPr="00C77E38">
        <w:rPr>
          <w:rStyle w:val="StyleUnderline"/>
        </w:rPr>
        <w:t>in light of congressional activity</w:t>
      </w:r>
      <w:r w:rsidRPr="00C77E38">
        <w:t xml:space="preserve"> in the area.5 Justice Louis Brandeis and Judge Learned Hand, both outspoken champions of the common law in other contexts, were well-known skeptics of common law intellectual property.6 They feared that allowing courts to create and develop intellectual property rights would result in the overprotection of information, thereby impeding free speech and allied interests. More recently, Douglas Baird has argued that, while common law intellectual property has done little to impede the free flow of information, its deep flaw nonetheless lies in having courts choose among competing analogies to develop the law.7 Since each analogy emphasizes a different value, Baird argues that courts are hardpressed to choose effectively among them.</w:t>
      </w:r>
    </w:p>
    <w:p w14:paraId="7A7D17B3" w14:textId="77777777" w:rsidR="001457F5" w:rsidRPr="00C77E38" w:rsidRDefault="001457F5" w:rsidP="001457F5">
      <w:r w:rsidRPr="00C77E38">
        <w:t xml:space="preserve">On closer examination, however, </w:t>
      </w:r>
      <w:r w:rsidRPr="00C77E38">
        <w:rPr>
          <w:rStyle w:val="Emphasis"/>
        </w:rPr>
        <w:t>these objections are myopic</w:t>
      </w:r>
      <w:r w:rsidRPr="00C77E38">
        <w:t xml:space="preserve">. </w:t>
      </w:r>
      <w:r w:rsidRPr="00C77E38">
        <w:rPr>
          <w:rStyle w:val="StyleUnderline"/>
        </w:rPr>
        <w:t>In focusing</w:t>
      </w:r>
      <w:r w:rsidRPr="00C77E38">
        <w:t xml:space="preserve"> entirely </w:t>
      </w:r>
      <w:r w:rsidRPr="00C77E38">
        <w:rPr>
          <w:rStyle w:val="StyleUnderline"/>
        </w:rPr>
        <w:t>on</w:t>
      </w:r>
      <w:r w:rsidRPr="00C77E38">
        <w:t xml:space="preserve"> the issue of </w:t>
      </w:r>
      <w:r w:rsidRPr="00C77E38">
        <w:rPr>
          <w:rStyle w:val="StyleUnderline"/>
        </w:rPr>
        <w:t>judicial competence</w:t>
      </w:r>
      <w:r w:rsidRPr="00C77E38">
        <w:t xml:space="preserve">, </w:t>
      </w:r>
      <w:r w:rsidRPr="00C77E38">
        <w:rPr>
          <w:rStyle w:val="StyleUnderline"/>
        </w:rPr>
        <w:t>they disregard the structural and substantive advantages that accompany common law rulemaking in intellectual property</w:t>
      </w:r>
      <w:r w:rsidRPr="00C77E38">
        <w:t xml:space="preserve">, all of which are borne out by the continuing vitality of these regimes. </w:t>
      </w:r>
      <w:r w:rsidRPr="00C77E38">
        <w:rPr>
          <w:rStyle w:val="StyleUnderline"/>
        </w:rPr>
        <w:t>The method of pragmatic incrementalism</w:t>
      </w:r>
      <w:r w:rsidRPr="00C77E38">
        <w:t xml:space="preserve"> </w:t>
      </w:r>
      <w:r w:rsidRPr="00C77E38">
        <w:rPr>
          <w:rStyle w:val="StyleUnderline"/>
        </w:rPr>
        <w:t xml:space="preserve">that courts have come to employ emphasizes a </w:t>
      </w:r>
      <w:r w:rsidRPr="00C77E38">
        <w:rPr>
          <w:rStyle w:val="Emphasis"/>
        </w:rPr>
        <w:t>cautionary, context-sensitive approach</w:t>
      </w:r>
      <w:r w:rsidRPr="00C77E38">
        <w:rPr>
          <w:rStyle w:val="StyleUnderline"/>
        </w:rPr>
        <w:t xml:space="preserve"> to intellectual property development</w:t>
      </w:r>
      <w:r w:rsidRPr="00C77E38">
        <w:t xml:space="preserve">. </w:t>
      </w:r>
      <w:r w:rsidRPr="00C77E38">
        <w:rPr>
          <w:rStyle w:val="Emphasis"/>
        </w:rPr>
        <w:t>The extensive situational tailoring and modification</w:t>
      </w:r>
      <w:r w:rsidRPr="00C77E38">
        <w:t xml:space="preserve"> that this incrementalism </w:t>
      </w:r>
      <w:r w:rsidRPr="00C77E38">
        <w:rPr>
          <w:rStyle w:val="StyleUnderline"/>
        </w:rPr>
        <w:t>brings about adequately safeguards the process against the possibility of overprotection.</w:t>
      </w:r>
      <w:r w:rsidRPr="00C77E38">
        <w:t xml:space="preserve"> Besides, </w:t>
      </w:r>
      <w:r w:rsidRPr="00C77E38">
        <w:rPr>
          <w:rStyle w:val="StyleUnderline"/>
        </w:rPr>
        <w:t>recent developments in the federal arena have also cast serious doubt on claims of legislatures’ superior competence in intellectual property lawmaking</w:t>
      </w:r>
      <w:r w:rsidRPr="00C77E38">
        <w:t xml:space="preserve">. In particular, the </w:t>
      </w:r>
      <w:r w:rsidRPr="00C77E38">
        <w:rPr>
          <w:rStyle w:val="Emphasis"/>
        </w:rPr>
        <w:t>federal copyright and patent systems are in a state of crisis.</w:t>
      </w:r>
      <w:r w:rsidRPr="00C77E38">
        <w:t xml:space="preserve"> </w:t>
      </w:r>
      <w:r w:rsidRPr="00C77E38">
        <w:rPr>
          <w:rStyle w:val="StyleUnderline"/>
        </w:rPr>
        <w:t>Congress</w:t>
      </w:r>
      <w:r w:rsidRPr="00C77E38">
        <w:t xml:space="preserve"> has </w:t>
      </w:r>
      <w:r w:rsidRPr="00C77E38">
        <w:rPr>
          <w:rStyle w:val="StyleUnderline"/>
        </w:rPr>
        <w:t>repeatedly extended the term and coverage of copyright protection</w:t>
      </w:r>
      <w:r w:rsidRPr="00C77E38">
        <w:t xml:space="preserve">, </w:t>
      </w:r>
      <w:r w:rsidRPr="00C77E38">
        <w:rPr>
          <w:rStyle w:val="StyleUnderline"/>
        </w:rPr>
        <w:t>often bereft of any reason other than pure industry rent seeking, prompting calls for radical reform.</w:t>
      </w:r>
      <w:r w:rsidRPr="00C77E38">
        <w:t xml:space="preserve">8 So too, the patent system seems to be stifling rather than stimulating innovation in a variety of different areas.9 </w:t>
      </w:r>
      <w:r w:rsidRPr="00C77E38">
        <w:rPr>
          <w:rStyle w:val="StyleUnderline"/>
        </w:rPr>
        <w:t>Unsurprisingly, scholars have begun calling for fundamental changes to the patent system as well</w:t>
      </w:r>
      <w:r w:rsidRPr="00C77E38">
        <w:t xml:space="preserve">.10 Despite all of this, </w:t>
      </w:r>
      <w:r w:rsidRPr="00C77E38">
        <w:rPr>
          <w:rStyle w:val="StyleUnderline"/>
        </w:rPr>
        <w:t>reform efforts have met with little success as a consequence of the interest group gridlock that is endemic to</w:t>
      </w:r>
      <w:r w:rsidRPr="00C77E38">
        <w:t xml:space="preserve"> most </w:t>
      </w:r>
      <w:r w:rsidRPr="00C77E38">
        <w:rPr>
          <w:rStyle w:val="StyleUnderline"/>
        </w:rPr>
        <w:t>congressional efforts</w:t>
      </w:r>
      <w:r w:rsidRPr="00C77E38">
        <w:t>. Few, if any, have turned to courts and the common law for solutions in recent times.11</w:t>
      </w:r>
    </w:p>
    <w:p w14:paraId="2C0334D3" w14:textId="77777777" w:rsidR="001457F5" w:rsidRPr="00C77E38" w:rsidRDefault="001457F5" w:rsidP="001457F5">
      <w:r w:rsidRPr="00C77E38">
        <w:t>Baird’s concern that courts are hard-pressed to choose between different analogies also underappreciates the significance of antifoundational decisionmaking, a core feature of pragmatic incrementalism. Rather than relying on a single foundational theory for the regime, the process requires courts to balance several competing values as they relate to a particular context. In other words, the very selection of an “appropriate” analogy from among several options forces courts to confront and recognize as legitimate a multiplicity of goals and interests for the institution12—a strong virtue of analogical reasoning in the law.13</w:t>
      </w:r>
    </w:p>
    <w:p w14:paraId="120E53CE" w14:textId="77777777" w:rsidR="001457F5" w:rsidRPr="00C77E38" w:rsidRDefault="001457F5" w:rsidP="001457F5">
      <w:r w:rsidRPr="00C77E38">
        <w:rPr>
          <w:rStyle w:val="StyleUnderline"/>
        </w:rPr>
        <w:t>What</w:t>
      </w:r>
      <w:r w:rsidRPr="00C77E38">
        <w:t xml:space="preserve"> exactly </w:t>
      </w:r>
      <w:r w:rsidRPr="00C77E38">
        <w:rPr>
          <w:rStyle w:val="StyleUnderline"/>
        </w:rPr>
        <w:t>is intellectual property law trying to achieve</w:t>
      </w:r>
      <w:r w:rsidRPr="00C77E38">
        <w:t xml:space="preserve">? For decades now, </w:t>
      </w:r>
      <w:r w:rsidRPr="00C77E38">
        <w:rPr>
          <w:rStyle w:val="Emphasis"/>
        </w:rPr>
        <w:t>courts, scholars, and legislators</w:t>
      </w:r>
      <w:r w:rsidRPr="00C77E38">
        <w:rPr>
          <w:rStyle w:val="StyleUnderline"/>
        </w:rPr>
        <w:t xml:space="preserve"> have </w:t>
      </w:r>
      <w:r w:rsidRPr="00C77E38">
        <w:rPr>
          <w:rStyle w:val="Emphasis"/>
        </w:rPr>
        <w:t>struggle</w:t>
      </w:r>
      <w:r w:rsidRPr="00C77E38">
        <w:rPr>
          <w:rStyle w:val="StyleUnderline"/>
        </w:rPr>
        <w:t xml:space="preserve">d </w:t>
      </w:r>
      <w:r w:rsidRPr="00C77E38">
        <w:rPr>
          <w:rStyle w:val="Emphasis"/>
        </w:rPr>
        <w:t>to articulate a coherent theory of intellectual property</w:t>
      </w:r>
      <w:r w:rsidRPr="00C77E38">
        <w:rPr>
          <w:rStyle w:val="StyleUnderline"/>
        </w:rPr>
        <w:t>.</w:t>
      </w:r>
      <w:r w:rsidRPr="00C77E38">
        <w:t xml:space="preserve">14 </w:t>
      </w:r>
      <w:r w:rsidRPr="00C77E38">
        <w:rPr>
          <w:rStyle w:val="StyleUnderline"/>
        </w:rPr>
        <w:t>These theories</w:t>
      </w:r>
      <w:r w:rsidRPr="00C77E38">
        <w:sym w:font="Symbol" w:char="F0BE"/>
      </w:r>
      <w:r w:rsidRPr="00C77E38">
        <w:rPr>
          <w:rStyle w:val="Emphasis"/>
        </w:rPr>
        <w:t>principally normative in orientation</w:t>
      </w:r>
      <w:r w:rsidRPr="00C77E38">
        <w:sym w:font="Symbol" w:char="F0BE"/>
      </w:r>
      <w:r w:rsidRPr="00C77E38">
        <w:rPr>
          <w:rStyle w:val="StyleUnderline"/>
        </w:rPr>
        <w:t>propose a unifying principle for a regime</w:t>
      </w:r>
      <w:r w:rsidRPr="00C77E38">
        <w:t xml:space="preserve"> </w:t>
      </w:r>
      <w:r w:rsidRPr="00C77E38">
        <w:rPr>
          <w:rStyle w:val="StyleUnderline"/>
        </w:rPr>
        <w:t>and then explicate that principle in different parts of the law</w:t>
      </w:r>
      <w:r w:rsidRPr="00C77E38">
        <w:t xml:space="preserve">. </w:t>
      </w:r>
      <w:r w:rsidRPr="00C77E38">
        <w:rPr>
          <w:rStyle w:val="StyleUnderline"/>
        </w:rPr>
        <w:t>They prize consistency and coherence</w:t>
      </w:r>
      <w:r w:rsidRPr="00C77E38">
        <w:t xml:space="preserve"> across time and context</w:t>
      </w:r>
      <w:r w:rsidRPr="00C77E38">
        <w:rPr>
          <w:rStyle w:val="StyleUnderline"/>
        </w:rPr>
        <w:t>. In the process though, they either classify deviations as anomalies or creatively reinterpret them</w:t>
      </w:r>
      <w:r w:rsidRPr="00C77E38">
        <w:t xml:space="preserve"> as being driven indirectly by the same unifying principle. The diversity of scholarship that follows this pattern captures the pervasiveness of this phenomenon. </w:t>
      </w:r>
      <w:r w:rsidRPr="00C77E38">
        <w:rPr>
          <w:rStyle w:val="StyleUnderline"/>
        </w:rPr>
        <w:t>To law and economics scholars</w:t>
      </w:r>
      <w:r w:rsidRPr="00C77E38">
        <w:t xml:space="preserve">, such as William Landes and Richard Posner, </w:t>
      </w:r>
      <w:r w:rsidRPr="00C77E38">
        <w:rPr>
          <w:rStyle w:val="StyleUnderline"/>
        </w:rPr>
        <w:t>the entire field of intellectual property law is driven by a core concern for promoting economic efficiency</w:t>
      </w:r>
      <w:r w:rsidRPr="00C77E38">
        <w:t xml:space="preserve">, minimizing transaction costs, and providing creators with an incentive to create.15 </w:t>
      </w:r>
      <w:r w:rsidRPr="00C77E38">
        <w:rPr>
          <w:rStyle w:val="StyleUnderline"/>
        </w:rPr>
        <w:t>To libertarians</w:t>
      </w:r>
      <w:r w:rsidRPr="00C77E38">
        <w:t xml:space="preserve">, such as Richard Epstein, </w:t>
      </w:r>
      <w:r w:rsidRPr="00C77E38">
        <w:rPr>
          <w:rStyle w:val="StyleUnderline"/>
        </w:rPr>
        <w:t>intellectual property law is in the end about “property” and therefore imbued with classical liberal values</w:t>
      </w:r>
      <w:r w:rsidRPr="00C77E38">
        <w:t>.16 Others have made similar claims about specific types of intellectual property. Jane Ginsburg, for instance, has long argued that copyright law is about “authorship” and the centrality of authorial control over creative works.17 In a similar vein, Roberta Kwall has argued that copyright law should be understood as a mechanism to protect the intrinsic dimension of creativity—the morality of authorship.18 Regardless of ideology, the search for a grand theory continues to dominate the intellectual property landscape.19</w:t>
      </w:r>
    </w:p>
    <w:p w14:paraId="4AB1AE72" w14:textId="77777777" w:rsidR="001457F5" w:rsidRPr="00C77E38" w:rsidRDefault="001457F5" w:rsidP="001457F5">
      <w:r w:rsidRPr="00C77E38">
        <w:rPr>
          <w:rStyle w:val="Emphasis"/>
        </w:rPr>
        <w:t>Normative coherence</w:t>
      </w:r>
      <w:r w:rsidRPr="00C77E38">
        <w:rPr>
          <w:rStyle w:val="StyleUnderline"/>
        </w:rPr>
        <w:t xml:space="preserve">, however, </w:t>
      </w:r>
      <w:r w:rsidRPr="00C77E38">
        <w:rPr>
          <w:rStyle w:val="Emphasis"/>
        </w:rPr>
        <w:t>does not require a single overarching value</w:t>
      </w:r>
      <w:r w:rsidRPr="00C77E38">
        <w:t xml:space="preserve">, </w:t>
      </w:r>
      <w:r w:rsidRPr="00C77E38">
        <w:rPr>
          <w:rStyle w:val="StyleUnderline"/>
        </w:rPr>
        <w:t>or indeed even a finite set of values</w:t>
      </w:r>
      <w:r w:rsidRPr="00C77E38">
        <w:t xml:space="preserve">. </w:t>
      </w:r>
      <w:r w:rsidRPr="00C77E38">
        <w:rPr>
          <w:rStyle w:val="StyleUnderline"/>
        </w:rPr>
        <w:t>It can at once acknowledge the incommensurability of the various values involved and strive to accommodate them institutionally</w:t>
      </w:r>
      <w:r w:rsidRPr="00C77E38">
        <w:t xml:space="preserve">. For centuries now, the </w:t>
      </w:r>
      <w:r w:rsidRPr="00C77E38">
        <w:rPr>
          <w:rStyle w:val="Emphasis"/>
        </w:rPr>
        <w:t>common law</w:t>
      </w:r>
      <w:r w:rsidRPr="00C77E38">
        <w:t xml:space="preserve"> method </w:t>
      </w:r>
      <w:r w:rsidRPr="00C77E38">
        <w:rPr>
          <w:rStyle w:val="Emphasis"/>
        </w:rPr>
        <w:t>has done just this</w:t>
      </w:r>
      <w:r w:rsidRPr="00C77E38">
        <w:t xml:space="preserve">, </w:t>
      </w:r>
      <w:r w:rsidRPr="00C77E38">
        <w:rPr>
          <w:rStyle w:val="StyleUnderline"/>
        </w:rPr>
        <w:t>enabling it to accommodate and affirm a host of otherwise conflicting values through a process of practical reasoning</w:t>
      </w:r>
      <w:r w:rsidRPr="00C77E38">
        <w:t xml:space="preserve">. And indeed </w:t>
      </w:r>
      <w:r w:rsidRPr="00C77E38">
        <w:rPr>
          <w:rStyle w:val="StyleUnderline"/>
        </w:rPr>
        <w:t>common law intellectual property regimes build on this basic feature of the common law</w:t>
      </w:r>
      <w:r w:rsidRPr="00C77E38">
        <w:t>, an attribute that its detractors ignore.</w:t>
      </w:r>
    </w:p>
    <w:p w14:paraId="1D7E367D" w14:textId="77777777" w:rsidR="001457F5" w:rsidRPr="00C77E38" w:rsidRDefault="001457F5" w:rsidP="001457F5"/>
    <w:p w14:paraId="0DFD228B" w14:textId="77777777" w:rsidR="001457F5" w:rsidRDefault="001457F5" w:rsidP="001457F5">
      <w:pPr>
        <w:pStyle w:val="Heading3"/>
      </w:pPr>
      <w:r w:rsidRPr="00C77E38">
        <w:t>1NC---Courts CP---Trademark</w:t>
      </w:r>
    </w:p>
    <w:p w14:paraId="4322ECC3" w14:textId="77777777" w:rsidR="001457F5" w:rsidRDefault="001457F5" w:rsidP="001457F5">
      <w:pPr>
        <w:pStyle w:val="Heading4"/>
      </w:pPr>
      <w:r>
        <w:t>Supreme Court can effectively strengthen trademark enforcement---recent cases prove.</w:t>
      </w:r>
    </w:p>
    <w:p w14:paraId="2DE1CC82" w14:textId="77777777" w:rsidR="001457F5" w:rsidRPr="00BF303C" w:rsidRDefault="001457F5" w:rsidP="001457F5">
      <w:r>
        <w:t xml:space="preserve">Richard M. </w:t>
      </w:r>
      <w:r w:rsidRPr="004677E1">
        <w:rPr>
          <w:rStyle w:val="Style13ptBold"/>
        </w:rPr>
        <w:t>Assmus et. al. 23</w:t>
      </w:r>
      <w:r>
        <w:t>,</w:t>
      </w:r>
      <w:r w:rsidRPr="002735F0">
        <w:t xml:space="preserve"> </w:t>
      </w:r>
      <w:r>
        <w:t>Leader of Chicago Office Intellectual Property</w:t>
      </w:r>
      <w:r w:rsidRPr="002735F0">
        <w:t>, “</w:t>
      </w:r>
      <w:r>
        <w:t>Supreme Court Decision Strengthens Brand Holders’ Ability to Protect Their Trademarks Against Alleged Parodies</w:t>
      </w:r>
      <w:r w:rsidRPr="002735F0">
        <w:t xml:space="preserve">”, </w:t>
      </w:r>
      <w:r>
        <w:t>June 9</w:t>
      </w:r>
      <w:r w:rsidRPr="002735F0">
        <w:t xml:space="preserve">, </w:t>
      </w:r>
      <w:r>
        <w:rPr>
          <w:i/>
          <w:iCs/>
        </w:rPr>
        <w:t>Mayer Brown</w:t>
      </w:r>
      <w:r w:rsidRPr="002735F0">
        <w:t xml:space="preserve">, </w:t>
      </w:r>
      <w:hyperlink r:id="rId9" w:history="1">
        <w:r w:rsidRPr="00CB3701">
          <w:rPr>
            <w:rStyle w:val="Hyperlink"/>
          </w:rPr>
          <w:t>https://www.mayerbrown.com/en/insights/publications/2023/06/supreme-court-decision-strengthens-brand-holdersability-to-protect-their-trademarks-against-alleged-parodies</w:t>
        </w:r>
      </w:hyperlink>
      <w:r>
        <w:t>//WS</w:t>
      </w:r>
    </w:p>
    <w:p w14:paraId="4A6F5EA2" w14:textId="77777777" w:rsidR="001457F5" w:rsidRPr="003C5716" w:rsidRDefault="001457F5" w:rsidP="001457F5">
      <w:pPr>
        <w:rPr>
          <w:rStyle w:val="StyleUnderline"/>
        </w:rPr>
      </w:pPr>
      <w:r w:rsidRPr="003C5716">
        <w:rPr>
          <w:rStyle w:val="StyleUnderline"/>
        </w:rPr>
        <w:t>In a unanimous decision, the Supreme Court issued an important ruling</w:t>
      </w:r>
      <w:r w:rsidRPr="003C5716">
        <w:t xml:space="preserve"> on June 8, 2023 </w:t>
      </w:r>
      <w:r w:rsidRPr="003C5716">
        <w:rPr>
          <w:rStyle w:val="StyleUnderline"/>
        </w:rPr>
        <w:t>that will strengthen brand holders’ ability to enforce their trademark rights</w:t>
      </w:r>
      <w:r w:rsidRPr="003C5716">
        <w:t xml:space="preserve"> against unauthorized commercial uses claiming protection under the First Amendment. </w:t>
      </w:r>
      <w:r w:rsidRPr="003C5716">
        <w:rPr>
          <w:i/>
          <w:iCs/>
        </w:rPr>
        <w:t>Jack Daniel’s Properties v. VIP Products,</w:t>
      </w:r>
      <w:r w:rsidRPr="003C5716">
        <w:t xml:space="preserve"> No. 22-148. In particular, the Supreme Court </w:t>
      </w:r>
      <w:r w:rsidRPr="003C5716">
        <w:rPr>
          <w:rStyle w:val="StyleUnderline"/>
        </w:rPr>
        <w:t>reversed a 9th Circuit decision permitting an allegedly parodic dog toy sold as “Bad Spaniels”—a play on the whiskey brand “Jack Daniel’s”—to escape any Lanham Act liability under theories of infringement or dilution.</w:t>
      </w:r>
    </w:p>
    <w:p w14:paraId="2D8E4AAA" w14:textId="77777777" w:rsidR="001457F5" w:rsidRPr="003C5716" w:rsidRDefault="001457F5" w:rsidP="001457F5">
      <w:pPr>
        <w:rPr>
          <w:rStyle w:val="StyleUnderline"/>
        </w:rPr>
      </w:pPr>
      <w:r w:rsidRPr="003C5716">
        <w:rPr>
          <w:rStyle w:val="StyleUnderline"/>
        </w:rPr>
        <w:t>The Lanham Act creates causes of action for trademark infringement and dilution.</w:t>
      </w:r>
      <w:r w:rsidRPr="003C5716">
        <w:t xml:space="preserve"> In a typical infringement case, a court asks whether the defendant’s use of a mark is “likely to cause confusion, or to cause mistake, or to deceive.” 15 U. S. C. §§ 1114(1)(A), 1125(a)(1)(A). Where “expressive works” that use a trademark are involved, the Second Circuit created the “</w:t>
      </w:r>
      <w:r w:rsidRPr="003C5716">
        <w:rPr>
          <w:i/>
          <w:iCs/>
        </w:rPr>
        <w:t>Rogers </w:t>
      </w:r>
      <w:r w:rsidRPr="003C5716">
        <w:t>test” to protect First Amendment values of free speech. </w:t>
      </w:r>
      <w:r w:rsidRPr="003C5716">
        <w:rPr>
          <w:i/>
          <w:iCs/>
        </w:rPr>
        <w:t>See Rogers v. Grimaldi, </w:t>
      </w:r>
      <w:r w:rsidRPr="003C5716">
        <w:t>875 F. 2d 994, 999 (2d. Cir. 1989) (Newman, J.).</w:t>
      </w:r>
      <w:r w:rsidRPr="003C5716">
        <w:rPr>
          <w:rStyle w:val="StyleUnderline"/>
        </w:rPr>
        <w:t>To apply the Rogers test, the court asks whether the trademark holder seeking to enjoin the trademark use can demonstrate (1) that the challenged use of a mark “has no artistic relevance to the underlying work” or (2) that it “explicitly misleads as to the source or the content of the work.” Id. at 999.</w:t>
      </w:r>
    </w:p>
    <w:p w14:paraId="46D31F1E" w14:textId="77777777" w:rsidR="001457F5" w:rsidRPr="003C5716" w:rsidRDefault="001457F5" w:rsidP="001457F5">
      <w:r w:rsidRPr="003C5716">
        <w:t>Trademark dilution generally exists where a party uses another’s famous trademark in a way that “harms the reputation” of the trademark via blurring and/or tarnishment. 15 U.S.C. §§ 1125(c)(2)(A), (C). However, the Lanham Act excluded “noncommercial use of a mark” from dilution liability. </w:t>
      </w:r>
      <w:r w:rsidRPr="003C5716">
        <w:rPr>
          <w:i/>
          <w:iCs/>
        </w:rPr>
        <w:t>Id</w:t>
      </w:r>
      <w:r w:rsidRPr="003C5716">
        <w:t>. at § 1125(c)(3)(C). This is a form of “fair use” that protects parody, criticism, and commentary on a famous trademark from dilution liability.</w:t>
      </w:r>
    </w:p>
    <w:p w14:paraId="2C5DA70E" w14:textId="77777777" w:rsidR="001457F5" w:rsidRPr="003C5716" w:rsidRDefault="001457F5" w:rsidP="001457F5">
      <w:r w:rsidRPr="003C5716">
        <w:t>In the case of </w:t>
      </w:r>
      <w:r w:rsidRPr="003C5716">
        <w:rPr>
          <w:i/>
          <w:iCs/>
        </w:rPr>
        <w:t>Jack Daniel’s Properties v. VIP Products</w:t>
      </w:r>
      <w:r w:rsidRPr="003C5716">
        <w:t>, VIP Products (“VIP”) makes a squeaky, chewable dog toy designed to “parody” the look of a Jack Daniel’s-brand whiskey bottle. For example, the words “Jack Daniel’s” become “Bad Spaniels,” and “Old No. 7 Brand Tennessee Sour Mash Whiskey” turns into “The Old No. 2 On Your Tennessee Carpet.” Jack Daniel’s demanded VIP stop marketing the product.</w:t>
      </w:r>
    </w:p>
    <w:p w14:paraId="1FDE7FCE" w14:textId="77777777" w:rsidR="001457F5" w:rsidRPr="003C5716" w:rsidRDefault="001457F5" w:rsidP="001457F5">
      <w:r>
        <w:t xml:space="preserve">[picture omitted] </w:t>
      </w:r>
      <w:r w:rsidRPr="003C5716">
        <w:br/>
      </w:r>
      <w:r w:rsidRPr="003C5716">
        <w:br/>
        <w:t>VIP responded to Jack Daniels’ demand by filing a declaratory judgment lawsuit, asking a court to declare that its “Bad Spaniels” dog toy did not infringe the famous Jack Daniel’s trademark. Jack Daniel’s counterclaimed, arguing that VIP’s use infringed and diluted its famous JACK DANIEL’S trademark. VIP argued that Jack Daniel’s infringement claim failed under the </w:t>
      </w:r>
      <w:r w:rsidRPr="003C5716">
        <w:rPr>
          <w:i/>
          <w:iCs/>
        </w:rPr>
        <w:t>Rogers</w:t>
      </w:r>
      <w:r w:rsidRPr="003C5716">
        <w:t> test and that its parodic use was protected fair use under the Lanham Act.</w:t>
      </w:r>
    </w:p>
    <w:p w14:paraId="35D9D2C2" w14:textId="77777777" w:rsidR="001457F5" w:rsidRPr="003C5716" w:rsidRDefault="001457F5" w:rsidP="001457F5">
      <w:r w:rsidRPr="003C5716">
        <w:t>The District Court rejected VIP’s contentions because VIP used the Jack Daniel’s trademark to identify the source of VIP’s own products, not to parody, criticize, or comment on the JACK DANIEL’S brand or whiskey bottle. The District Court explained that when another’s trademark is used for “source identification,” </w:t>
      </w:r>
      <w:r w:rsidRPr="003C5716">
        <w:rPr>
          <w:i/>
          <w:iCs/>
        </w:rPr>
        <w:t>Rogers</w:t>
      </w:r>
      <w:r w:rsidRPr="003C5716">
        <w:t> and fair use do not apply. At trial, the District Court found that consumers were likely to be confused about the source of the Bad Spaniels toy and that the toy’s negative associations with dog excrement (e.g., “The Old No. 2”) would harm Jack Daniel’s reputation. The Ninth Circuit reversed, holding that since VIP’s use is “expressive,” the </w:t>
      </w:r>
      <w:r w:rsidRPr="003C5716">
        <w:rPr>
          <w:i/>
          <w:iCs/>
        </w:rPr>
        <w:t>Rogers</w:t>
      </w:r>
      <w:r w:rsidRPr="003C5716">
        <w:t> test is the threshold question. If Jack Daniel’s cannot satisfy the </w:t>
      </w:r>
      <w:r w:rsidRPr="003C5716">
        <w:rPr>
          <w:i/>
          <w:iCs/>
        </w:rPr>
        <w:t>Rogers</w:t>
      </w:r>
      <w:r w:rsidRPr="003C5716">
        <w:t> test, the trademark infringement claim fails. The Ninth Circuit also held that VIP’s use was protected under the Lanham Act’s “noncommercial use” exclusion to dilution liability.</w:t>
      </w:r>
    </w:p>
    <w:p w14:paraId="00773CEA" w14:textId="77777777" w:rsidR="001457F5" w:rsidRPr="003C5716" w:rsidRDefault="001457F5" w:rsidP="001457F5">
      <w:pPr>
        <w:rPr>
          <w:rStyle w:val="StyleUnderline"/>
        </w:rPr>
      </w:pPr>
      <w:r w:rsidRPr="003C5716">
        <w:t>The Ninth Circuit remanded the case to the District Court to decide whether Jack Daniel’s could satisfy the </w:t>
      </w:r>
      <w:r w:rsidRPr="003C5716">
        <w:rPr>
          <w:i/>
          <w:iCs/>
        </w:rPr>
        <w:t>Rogers</w:t>
      </w:r>
      <w:r w:rsidRPr="003C5716">
        <w:t> test. The District Court found that Jack Daniel’s could not, and granted summary judgment to VIP on infringement. The Court of Appeals affirmed. Jack Daniel’s appealed to the Supreme Court.</w:t>
      </w:r>
      <w:r w:rsidRPr="003C5716">
        <w:br/>
      </w:r>
      <w:r w:rsidRPr="003C5716">
        <w:rPr>
          <w:rStyle w:val="StyleUnderline"/>
        </w:rPr>
        <w:t>The Supreme Court overturned the Ninth Circuit’s decision, and held that when an alleged infringer uses a trademark as a designation of source for the infringer’s own goods, the court should analyze whether the infringer’s use is likely to confuse consumers into believing the use is associated with the trademark holder. The Court explained that the Rogers test “is not appropriate when the accused infringer has used a trademark to designate the source of its own goods—in other words, has used a trademark as a trademark. That kind of use falls within the heartland of trademark law, and does not receive special First Amendment protection.”</w:t>
      </w:r>
    </w:p>
    <w:p w14:paraId="796887B7" w14:textId="77777777" w:rsidR="001457F5" w:rsidRPr="003C5716" w:rsidRDefault="001457F5" w:rsidP="001457F5">
      <w:r w:rsidRPr="003C5716">
        <w:t>Although the Supreme Court made it clear that it took no position on the propriety of the </w:t>
      </w:r>
      <w:r w:rsidRPr="003C5716">
        <w:rPr>
          <w:i/>
          <w:iCs/>
        </w:rPr>
        <w:t>Rogers</w:t>
      </w:r>
      <w:r w:rsidRPr="003C5716">
        <w:t> test, the Court explained that the </w:t>
      </w:r>
      <w:r w:rsidRPr="003C5716">
        <w:rPr>
          <w:i/>
          <w:iCs/>
        </w:rPr>
        <w:t>Rogers</w:t>
      </w:r>
      <w:r w:rsidRPr="003C5716">
        <w:t> test may be appropriate where a trademark is used solely to perform some other expressive function, not to designate a work’s source. See, e.g., </w:t>
      </w:r>
      <w:r w:rsidRPr="003C5716">
        <w:rPr>
          <w:i/>
          <w:iCs/>
        </w:rPr>
        <w:t>Mattel, Inc. v. MCA Records, Inc.,</w:t>
      </w:r>
      <w:r w:rsidRPr="003C5716">
        <w:t xml:space="preserve"> 296 F. 3d 894, 901 (2002) (use of the Barbie name in band’s song “Barbie Girl” was “not [as] a source identifier”). By contrast, </w:t>
      </w:r>
      <w:r w:rsidRPr="003C5716">
        <w:rPr>
          <w:rStyle w:val="StyleUnderline"/>
        </w:rPr>
        <w:t>the Court explained that the traditional likelihood-of-confusion analysis, not the Rogers test, should be applied in cases where trademarks are used as trademarks—i.e., to designate source</w:t>
      </w:r>
      <w:r w:rsidRPr="003C5716">
        <w:t>. See, e.g.,</w:t>
      </w:r>
      <w:r w:rsidRPr="003C5716">
        <w:rPr>
          <w:i/>
          <w:iCs/>
        </w:rPr>
        <w:t> Tommy Hilfiger Licensing, Inc. v. Nature Labs, LLC, </w:t>
      </w:r>
      <w:r w:rsidRPr="003C5716">
        <w:t>221 F. Supp. 2d 410, 412 (SDNY 2002) (Mukasey, J.)(parodic pet perfumes did not trigger </w:t>
      </w:r>
      <w:r w:rsidRPr="003C5716">
        <w:rPr>
          <w:i/>
          <w:iCs/>
        </w:rPr>
        <w:t>Rogers</w:t>
      </w:r>
      <w:r w:rsidRPr="003C5716">
        <w:t> because defendant’s use of Tommy Hilfiger’s mark was “at least in part” for “source identification”).</w:t>
      </w:r>
    </w:p>
    <w:p w14:paraId="3A2B65DA" w14:textId="77777777" w:rsidR="001457F5" w:rsidRPr="003C5716" w:rsidRDefault="001457F5" w:rsidP="001457F5">
      <w:pPr>
        <w:rPr>
          <w:rStyle w:val="StyleUnderline"/>
        </w:rPr>
      </w:pPr>
      <w:r w:rsidRPr="003C5716">
        <w:rPr>
          <w:rStyle w:val="StyleUnderline"/>
        </w:rPr>
        <w:t>The Supreme Court also held that the Lanham Act’s exclusion from dilution liability for “noncommercial use of a mark” does not apply when an alleged diluter uses a mark as a source identifier for its own goods. The Court explained that the use of a mark “does not count as noncommercial just because it parodies, or otherwise comments on, another’s products.” The Lanham Act specifically states that the exclusion of liability for “noncommercial use” does not apply when the alleged diluter uses the trademark “as a designation of source for the person’s own goods or services.” 15 U.S.C. § 1125(c)(3)(A). The Court stated that “the Ninth Circuit’s holding to the contrary put the noncommercial exclusion in conflict with the statute’s fair-use exclusion.”</w:t>
      </w:r>
    </w:p>
    <w:p w14:paraId="2DEF30A4" w14:textId="77777777" w:rsidR="001457F5" w:rsidRPr="003C5716" w:rsidRDefault="001457F5" w:rsidP="001457F5">
      <w:r w:rsidRPr="003C5716">
        <w:t>This decision has important takeaways for brand owners who wish to enforce their trademark rights against unauthorized commercial uses claiming protection under the First Amendment:</w:t>
      </w:r>
    </w:p>
    <w:p w14:paraId="4C29D241" w14:textId="77777777" w:rsidR="001457F5" w:rsidRPr="003C5716" w:rsidRDefault="001457F5" w:rsidP="001457F5">
      <w:pPr>
        <w:numPr>
          <w:ilvl w:val="0"/>
          <w:numId w:val="47"/>
        </w:numPr>
        <w:rPr>
          <w:rStyle w:val="StyleUnderline"/>
        </w:rPr>
      </w:pPr>
      <w:r w:rsidRPr="003C5716">
        <w:rPr>
          <w:rStyle w:val="StyleUnderline"/>
        </w:rPr>
        <w:t>The holding provides brand holders more control over their trademarks.</w:t>
      </w:r>
      <w:r w:rsidRPr="003C5716">
        <w:t xml:space="preserve"> Using another’s trademark as a source identifier (e.g., on commercial goods) can infringe, despite having an expressive quality. </w:t>
      </w:r>
      <w:r w:rsidRPr="003C5716">
        <w:rPr>
          <w:rStyle w:val="StyleUnderline"/>
        </w:rPr>
        <w:t>Trademark owners will now have an easier time preventing unauthorized uses of their marks on consumer goods that parody or criticize their brand.</w:t>
      </w:r>
    </w:p>
    <w:p w14:paraId="7B73D6CF" w14:textId="77777777" w:rsidR="001457F5" w:rsidRPr="003C5716" w:rsidRDefault="001457F5" w:rsidP="001457F5">
      <w:pPr>
        <w:numPr>
          <w:ilvl w:val="0"/>
          <w:numId w:val="47"/>
        </w:numPr>
      </w:pPr>
      <w:r w:rsidRPr="003C5716">
        <w:t xml:space="preserve">Businesses must be careful not to use another brand’s trademark in a way that may confuse consumers. </w:t>
      </w:r>
      <w:r w:rsidRPr="003C5716">
        <w:rPr>
          <w:rStyle w:val="StyleUnderline"/>
        </w:rPr>
        <w:t>Businesses that market goods in a way that suggests to consumers that their brand is affiliated with the trademark owner could infringe the trademark holder’s trademark.</w:t>
      </w:r>
      <w:r w:rsidRPr="003C5716">
        <w:t xml:space="preserve"> This is true even if the use is meant to poke fun at the trademark.</w:t>
      </w:r>
    </w:p>
    <w:p w14:paraId="2604C32E" w14:textId="77777777" w:rsidR="001457F5" w:rsidRPr="003C5716" w:rsidRDefault="001457F5" w:rsidP="001457F5">
      <w:pPr>
        <w:numPr>
          <w:ilvl w:val="0"/>
          <w:numId w:val="47"/>
        </w:numPr>
        <w:rPr>
          <w:rStyle w:val="StyleUnderline"/>
        </w:rPr>
      </w:pPr>
      <w:r w:rsidRPr="003C5716">
        <w:t xml:space="preserve">Content creators should be careful when parodying or commenting on another brand’s trademarks in a commercial way. A content creator that criticizes another’s trademark on a commercial product (e.g., posters or video games) can still be liable for dilution. </w:t>
      </w:r>
      <w:r w:rsidRPr="003C5716">
        <w:rPr>
          <w:rStyle w:val="StyleUnderline"/>
        </w:rPr>
        <w:t>The use of a mark does not count as noncommercial just because it parodies or otherwise comments on another’s products.</w:t>
      </w:r>
    </w:p>
    <w:p w14:paraId="1FC0787B" w14:textId="77777777" w:rsidR="001457F5" w:rsidRPr="003C5716" w:rsidRDefault="001457F5" w:rsidP="001457F5"/>
    <w:p w14:paraId="35DAC613" w14:textId="77777777" w:rsidR="001457F5" w:rsidRPr="004677E1" w:rsidRDefault="001457F5" w:rsidP="001457F5"/>
    <w:p w14:paraId="24ED9401" w14:textId="77777777" w:rsidR="001457F5" w:rsidRDefault="001457F5" w:rsidP="001457F5">
      <w:pPr>
        <w:pStyle w:val="Heading3"/>
      </w:pPr>
      <w:r w:rsidRPr="00C77E38">
        <w:t>1NC---Courts CP---Patents</w:t>
      </w:r>
    </w:p>
    <w:p w14:paraId="4953C0AE" w14:textId="77777777" w:rsidR="001457F5" w:rsidRDefault="001457F5" w:rsidP="001457F5">
      <w:pPr>
        <w:pStyle w:val="Heading4"/>
      </w:pPr>
      <w:r>
        <w:t>CP solves - current patent eligibilities contain too much uncertainty, but Federal and Circuit Court Judges show concern.</w:t>
      </w:r>
    </w:p>
    <w:p w14:paraId="2D13B6A4" w14:textId="77777777" w:rsidR="001457F5" w:rsidRDefault="001457F5" w:rsidP="001457F5">
      <w:r>
        <w:t xml:space="preserve">Kristen </w:t>
      </w:r>
      <w:r>
        <w:rPr>
          <w:b/>
          <w:bCs/>
        </w:rPr>
        <w:t xml:space="preserve">Osenga </w:t>
      </w:r>
      <w:r>
        <w:t>20</w:t>
      </w:r>
      <w:r>
        <w:rPr>
          <w:b/>
          <w:bCs/>
        </w:rPr>
        <w:t>19</w:t>
      </w:r>
      <w:r>
        <w:t xml:space="preserve"> - </w:t>
      </w:r>
      <w:r w:rsidRPr="00E41DB3">
        <w:t>Professor of Law, University of Richmond School of Law; Senior Scholar, Center for the Protection of Intellectual Property</w:t>
      </w:r>
      <w:r>
        <w:t xml:space="preserve"> (“</w:t>
      </w:r>
      <w:r w:rsidRPr="00E41DB3">
        <w:t>Institutional Design for Innovation: A Radical Proposal for Addressing § 101 Patent-Eligible Subject Matter</w:t>
      </w:r>
      <w:r>
        <w:t xml:space="preserve">”, American University Law Review [68:1191], 2019, </w:t>
      </w:r>
      <w:r w:rsidRPr="00E41DB3">
        <w:t>https://aulawreview.org/blog/institutional-design-for-innovation-a-radical-proposal-for-addressing-%C2%A7-101-patent-eligible-subject-matter/</w:t>
      </w:r>
      <w:r>
        <w:t>, Accessed 7/26/24) // HS</w:t>
      </w:r>
    </w:p>
    <w:p w14:paraId="68528CD7" w14:textId="77777777" w:rsidR="001457F5" w:rsidRPr="00E41DB3" w:rsidRDefault="001457F5" w:rsidP="001457F5"/>
    <w:p w14:paraId="41F1F716" w14:textId="77777777" w:rsidR="001457F5" w:rsidRPr="00E41DB3" w:rsidRDefault="001457F5" w:rsidP="001457F5">
      <w:pPr>
        <w:rPr>
          <w:sz w:val="16"/>
        </w:rPr>
      </w:pPr>
      <w:r w:rsidRPr="00E41DB3">
        <w:rPr>
          <w:sz w:val="16"/>
        </w:rPr>
        <w:t>The United States—the land of innovation—has an innovation problem. Two reports recently published announced that the country has fallen from its previous position as a leader in innovation. One report, the 2018 Bloomberg Innovation Index, stated that the United States dropped out of the top ten innovative countries for the first time in the six-year history of the index.1 The other report, the United States Chamber of Commerce’s Global IP Index for 2018, stated that the country remained atop the list generally but fell significantly with respect to patent protection.2 In fact, in the Chamber’s index, the United States dropped completely out of the top ten with respect to countries offering strong patent protection to innovators, falling to a tie for twelfth with Italy.3 Additional reports indicate innovative firms are leaving the United States and shifting their operations overseas to Europe and China.4</w:t>
      </w:r>
    </w:p>
    <w:p w14:paraId="7AA0DECE" w14:textId="77777777" w:rsidR="001457F5" w:rsidRPr="002C1D11" w:rsidRDefault="001457F5" w:rsidP="001457F5">
      <w:pPr>
        <w:rPr>
          <w:u w:val="single"/>
        </w:rPr>
      </w:pPr>
      <w:r w:rsidRPr="002C1D11">
        <w:rPr>
          <w:sz w:val="16"/>
        </w:rPr>
        <w:t xml:space="preserve">What is behind the collapse of the United States as an innovation leader? In part, it is due to the erosion of effective and reliable patent protection available to inventors and innovators.5 There is a strong correlation between effective patent rights and growing innovation economies, including investment in new ideas.6 One particular area of patent law that has contributed to the erosion of reliable patent rights is patent-eligible subject matter—or what types of inventions can be patented. Patent-eligible subject matter, as others have recognized, is a “real mess.”7 It is chaotic,8 “a foggy standard cloaked as a rule,”9 “rife with indeterminacy,”10 and in a “state of crisis.”11 </w:t>
      </w:r>
      <w:r w:rsidRPr="00A11686">
        <w:rPr>
          <w:highlight w:val="cyan"/>
          <w:u w:val="single"/>
        </w:rPr>
        <w:t>Even</w:t>
      </w:r>
      <w:r w:rsidRPr="002C1D11">
        <w:rPr>
          <w:u w:val="single"/>
        </w:rPr>
        <w:t xml:space="preserve"> U.S. Court of Appeals for the </w:t>
      </w:r>
      <w:r w:rsidRPr="00A11686">
        <w:rPr>
          <w:highlight w:val="cyan"/>
          <w:u w:val="single"/>
        </w:rPr>
        <w:t>Federal Circuit</w:t>
      </w:r>
      <w:r w:rsidRPr="002C1D11">
        <w:rPr>
          <w:u w:val="single"/>
        </w:rPr>
        <w:t xml:space="preserve"> (Federal Circuit) </w:t>
      </w:r>
      <w:r w:rsidRPr="00A11686">
        <w:rPr>
          <w:highlight w:val="cyan"/>
          <w:u w:val="single"/>
        </w:rPr>
        <w:t>judges</w:t>
      </w:r>
      <w:r w:rsidRPr="002C1D11">
        <w:rPr>
          <w:u w:val="single"/>
        </w:rPr>
        <w:t xml:space="preserve">, who are partially responsible for the state of the doctrine, </w:t>
      </w:r>
      <w:r w:rsidRPr="00A11686">
        <w:rPr>
          <w:highlight w:val="cyan"/>
          <w:u w:val="single"/>
        </w:rPr>
        <w:t xml:space="preserve">have expressed concern about the level of confusion surrounding </w:t>
      </w:r>
      <w:r w:rsidRPr="00A11686">
        <w:rPr>
          <w:u w:val="single"/>
        </w:rPr>
        <w:t>the doctrine</w:t>
      </w:r>
      <w:r w:rsidRPr="002C1D11">
        <w:rPr>
          <w:u w:val="single"/>
        </w:rPr>
        <w:t xml:space="preserve">.12 Importantly, the issue of </w:t>
      </w:r>
      <w:r w:rsidRPr="00A11686">
        <w:rPr>
          <w:highlight w:val="cyan"/>
          <w:u w:val="single"/>
        </w:rPr>
        <w:t>patent-eligible subject matter</w:t>
      </w:r>
      <w:r w:rsidRPr="002C1D11">
        <w:rPr>
          <w:u w:val="single"/>
        </w:rPr>
        <w:t xml:space="preserve"> disproportionately affects two industries that represent a substantial sector of the United States economic and innovation base: biotechnology and computer-related inventions.13</w:t>
      </w:r>
    </w:p>
    <w:p w14:paraId="0890808C" w14:textId="77777777" w:rsidR="001457F5" w:rsidRPr="002C1D11" w:rsidRDefault="001457F5" w:rsidP="001457F5">
      <w:pPr>
        <w:rPr>
          <w:sz w:val="16"/>
        </w:rPr>
      </w:pPr>
      <w:r w:rsidRPr="002C1D11">
        <w:rPr>
          <w:u w:val="single"/>
        </w:rPr>
        <w:t xml:space="preserve">The </w:t>
      </w:r>
      <w:r w:rsidRPr="00A11686">
        <w:rPr>
          <w:highlight w:val="cyan"/>
          <w:u w:val="single"/>
        </w:rPr>
        <w:t>current chaos</w:t>
      </w:r>
      <w:r w:rsidRPr="002C1D11">
        <w:rPr>
          <w:u w:val="single"/>
        </w:rPr>
        <w:t xml:space="preserve"> that </w:t>
      </w:r>
      <w:r w:rsidRPr="00A11686">
        <w:rPr>
          <w:highlight w:val="cyan"/>
          <w:u w:val="single"/>
        </w:rPr>
        <w:t>is patent-eligible subject matter arose largely from a series of cases decided by the U.S. Supreme Court between 2010 and 2014</w:t>
      </w:r>
      <w:r w:rsidRPr="002C1D11">
        <w:rPr>
          <w:u w:val="single"/>
        </w:rPr>
        <w:t>, followed by aftershocks driven by the lower courts and the United States Patent and Trademark Office (Patent Office) as these institutions tried to figure out what the Supreme Court had actually decided.</w:t>
      </w:r>
      <w:r w:rsidRPr="002C1D11">
        <w:rPr>
          <w:sz w:val="16"/>
        </w:rPr>
        <w:t xml:space="preserve"> This rapidly developing (or perhaps devolving depending on your perspective) jurisprudence had two destabilizing effects on patent law and on innovation more broadly. </w:t>
      </w:r>
      <w:r w:rsidRPr="002C1D11">
        <w:rPr>
          <w:u w:val="single"/>
        </w:rPr>
        <w:t xml:space="preserve">First, </w:t>
      </w:r>
      <w:r w:rsidRPr="00A11686">
        <w:rPr>
          <w:highlight w:val="cyan"/>
          <w:u w:val="single"/>
        </w:rPr>
        <w:t>there is immense confusion about precisely what the test for patent-eligible subject matter is and how it should be applied</w:t>
      </w:r>
      <w:r w:rsidRPr="002C1D11">
        <w:rPr>
          <w:u w:val="single"/>
        </w:rPr>
        <w:t>.14 Second, a number of previously-issued patents have been invalidated for lack of patent-eligible subject matter, raising questions about the viability of extant patent rights in many important industries.</w:t>
      </w:r>
      <w:r w:rsidRPr="002C1D11">
        <w:rPr>
          <w:sz w:val="16"/>
        </w:rPr>
        <w:t>15 These two issues are having negative effects on the certainty, reliability, and strength of patent rights in this country.16</w:t>
      </w:r>
    </w:p>
    <w:p w14:paraId="2AA02A24" w14:textId="77777777" w:rsidR="001457F5" w:rsidRPr="002C1D11" w:rsidRDefault="001457F5" w:rsidP="001457F5">
      <w:pPr>
        <w:rPr>
          <w:sz w:val="16"/>
        </w:rPr>
      </w:pPr>
      <w:r w:rsidRPr="002C1D11">
        <w:rPr>
          <w:sz w:val="16"/>
        </w:rPr>
        <w:t>The first issue—uncertainty as to the test for patent-eligible subject matter and how it is to be applied—should come as no surprise given the nebulous test that has been imposed by the Supreme Court. Specifically, the current test comprises two parts. The first part of the test asks whether the claims are directed to an ineligible concept, including laws of nature, natural phenomena, and abstract ideas.17 If the first question is answered in the affirmative, the second part asks whether the claim’s other elements transform that claim into a patent-eligible practical application of an otherwise ineligible concept.18</w:t>
      </w:r>
    </w:p>
    <w:p w14:paraId="5D7D7228" w14:textId="77777777" w:rsidR="001457F5" w:rsidRPr="002C1D11" w:rsidRDefault="001457F5" w:rsidP="001457F5">
      <w:pPr>
        <w:rPr>
          <w:sz w:val="16"/>
        </w:rPr>
      </w:pPr>
      <w:r w:rsidRPr="002C1D11">
        <w:rPr>
          <w:sz w:val="16"/>
        </w:rPr>
        <w:t>Sadly, the Supreme Court intended to clarify the doctrine of patent-eligible subject matter when it announced the current two-step inquiry, but this test and how it is to be applied is anything but clear. While the question of part one invokes uncertainty about what these three categories of ineligible concepts include, the question of part two is indeterminate in even what it is seeking. A former Chief Judge of the Federal Circuit described the test as “too vague, too subjective, too unpredictable and impossible to administer in a coherent consistent way.”19 Not surprisingly, others have likened the two-part test to Justice Stewart’s test for obscenity: “I know it when I see it.”20 Courts have offered little guidance for implementing these two questions, beyond stating that routine or conventional steps will be insufficient to render a claim patent eligible.21</w:t>
      </w:r>
    </w:p>
    <w:p w14:paraId="30914285" w14:textId="77777777" w:rsidR="001457F5" w:rsidRPr="002C1D11" w:rsidRDefault="001457F5" w:rsidP="001457F5">
      <w:pPr>
        <w:rPr>
          <w:sz w:val="16"/>
        </w:rPr>
      </w:pPr>
      <w:r w:rsidRPr="002C1D11">
        <w:rPr>
          <w:sz w:val="16"/>
        </w:rPr>
        <w:t>The second type of uncertainty, resulting from the invalidation of many existing patents, is a different matter altogether. Based on the Supreme Court’s quadrilogy of patent-eligible subject matter opinions decided in the last decade, the Patent Office and all levels of courts have been invalidating many patents as directed to ineligible subject matter.22 Patents are property rights,23 but are also legal rights that businesses use for a variety of purposes, including to prevent others from copying their innovative technology, to signal technological competence or market strength to investors and the public, to defend against infringement lawsuits, and to increase cross-licensing negotiation power.24 In fact, there is a demonstrated relationship between a start-up company having a patent and a higher probability of it receiving venture capital funding and ultimately succeeding as a business.25 Whether a start-up company or an established firm, patents are extremely important to many firms’ existence. To the extent that firms fear that granted patents will be taken away from them, the patents then lose their value for the various purposes for which they are being used. This in turn may hamper a business’s ability to commercialize its technology and deter investment in additional innovation, or may even spell the end of the firm itself.</w:t>
      </w:r>
    </w:p>
    <w:p w14:paraId="4FB1C7ED" w14:textId="77777777" w:rsidR="001457F5" w:rsidRPr="00A11686" w:rsidRDefault="001457F5" w:rsidP="001457F5">
      <w:pPr>
        <w:rPr>
          <w:sz w:val="16"/>
        </w:rPr>
      </w:pPr>
      <w:r w:rsidRPr="00A11686">
        <w:rPr>
          <w:highlight w:val="cyan"/>
          <w:u w:val="single"/>
        </w:rPr>
        <w:t>The uncertainties surrounding patent-eligible subject matter have led to multiple calls—from academia, from the bar, from industry, and more—to fix this doctrine</w:t>
      </w:r>
      <w:r w:rsidRPr="00A11686">
        <w:rPr>
          <w:u w:val="single"/>
        </w:rPr>
        <w:t>.</w:t>
      </w:r>
      <w:r w:rsidRPr="00A11686">
        <w:rPr>
          <w:sz w:val="16"/>
        </w:rPr>
        <w:t>26 However, the various proposals aimed at fixing patent-eligible subject matter are doomed to fail. Specifically, the current proposals generally add more words to the current statute and are likely to result in tests just as vague and unworkable as the current statute, with additional words to be misinterpreted.27 More importantly, however, is that none of the proposals have examined which institution or institutions would be best suited for determining patent-eligible subject matter. Even if a clear and appropriate test could be drafted, if the wrong institution is wielding it, the problem is unlikely to be resolved.</w:t>
      </w:r>
    </w:p>
    <w:p w14:paraId="724FA03E" w14:textId="77777777" w:rsidR="001457F5" w:rsidRPr="00A11686" w:rsidRDefault="001457F5" w:rsidP="001457F5">
      <w:pPr>
        <w:rPr>
          <w:sz w:val="16"/>
        </w:rPr>
      </w:pPr>
      <w:r w:rsidRPr="00A11686">
        <w:rPr>
          <w:highlight w:val="cyan"/>
          <w:u w:val="single"/>
        </w:rPr>
        <w:t>Instead of simply adding to the cacophony</w:t>
      </w:r>
      <w:r w:rsidRPr="00A11686">
        <w:rPr>
          <w:u w:val="single"/>
        </w:rPr>
        <w:t xml:space="preserve"> of ineffective reform proposals, this ar</w:t>
      </w:r>
      <w:r w:rsidRPr="00A11686">
        <w:rPr>
          <w:highlight w:val="cyan"/>
          <w:u w:val="single"/>
        </w:rPr>
        <w:t>ticle advances a radical solution that calls for situating patent-eligible subject matter inquiries</w:t>
      </w:r>
      <w:r w:rsidRPr="00A11686">
        <w:rPr>
          <w:u w:val="single"/>
        </w:rPr>
        <w:t xml:space="preserve"> with the institution best suited for the task and in a way that also may enhance and incentivize innovation. </w:t>
      </w:r>
      <w:r w:rsidRPr="00A11686">
        <w:rPr>
          <w:highlight w:val="cyan"/>
          <w:u w:val="single"/>
        </w:rPr>
        <w:t>Specifically, this article argues patent eligibility inquiries should not be undertaken by the Patent Office</w:t>
      </w:r>
      <w:r w:rsidRPr="00A11686">
        <w:rPr>
          <w:u w:val="single"/>
        </w:rPr>
        <w:t>.</w:t>
      </w:r>
      <w:r w:rsidRPr="00A11686">
        <w:rPr>
          <w:sz w:val="16"/>
        </w:rPr>
        <w:t xml:space="preserve"> This means two things: before a patent is issued, the question of patent eligibility should not be considered by the examiner or by the Patent Trial and Appeals Board (PTAB or Board), and after a patent is issued, patent-eligible subject matter should not be the basis for any post-grant review at the Patent Office. Instead, to the extent patent-eligible subject matter is in question, these decisions must be made by the courts.</w:t>
      </w:r>
    </w:p>
    <w:p w14:paraId="73C35FDC" w14:textId="77777777" w:rsidR="001457F5" w:rsidRDefault="001457F5" w:rsidP="001457F5">
      <w:r w:rsidRPr="002C1D11">
        <w:rPr>
          <w:u w:val="single"/>
        </w:rPr>
        <w:t xml:space="preserve">It may seem incongruous to situate patent-eligible subject matter with the courts, especially as the courts have created a large portion of the mess associated with the doctrine. However, </w:t>
      </w:r>
      <w:r w:rsidRPr="00A11686">
        <w:rPr>
          <w:highlight w:val="cyan"/>
          <w:u w:val="single"/>
        </w:rPr>
        <w:t xml:space="preserve">in looking at how to best fix an uncertain doctrine to align with the purpose of patent law and applying various tenets of institutional design, </w:t>
      </w:r>
      <w:r w:rsidRPr="00A11686">
        <w:rPr>
          <w:b/>
          <w:bCs/>
          <w:highlight w:val="cyan"/>
          <w:u w:val="single"/>
        </w:rPr>
        <w:t>the courts become the optimal choice for this undertaking</w:t>
      </w:r>
      <w:r w:rsidRPr="00A11686">
        <w:rPr>
          <w:highlight w:val="cyan"/>
          <w:u w:val="single"/>
        </w:rPr>
        <w:t>.</w:t>
      </w:r>
      <w:r w:rsidRPr="002C1D11">
        <w:rPr>
          <w:u w:val="single"/>
        </w:rPr>
        <w:t xml:space="preserve"> </w:t>
      </w:r>
      <w:r>
        <w:t>Administrative law provides additional support for courts to take on this task as well. Vesting the decision-making power with the courts ensures that the issue is before the best institution for the task. Furthermore, this should incentivize courts to craft a more workable and certain test for patent-eligible subject matter, strengthen patent rights, and ultimately, enhance innovation.</w:t>
      </w:r>
    </w:p>
    <w:p w14:paraId="29416625" w14:textId="77777777" w:rsidR="001457F5" w:rsidRPr="00FB5FAE" w:rsidRDefault="001457F5" w:rsidP="001457F5">
      <w:pPr>
        <w:rPr>
          <w:sz w:val="16"/>
        </w:rPr>
      </w:pPr>
      <w:r w:rsidRPr="002C1D11">
        <w:rPr>
          <w:sz w:val="16"/>
        </w:rPr>
        <w:t>This Article proceeds in three parts. Part I provides a background of patent-eligible subject matter, including what the doctrine entails, which institutions currently address the question of subject matter eligibility, and what sort of mess the doctrine is in. Part II explains recently proposed reform efforts for patent-eligible subject matter and why these reforms are unlikely to make a difference for the disastrous doctrine. Part III describes a radical solution—that determinations of patent-eligible subject matter should not be made at the Patent Office—as well as why this solution makes a lot of sense. This Part also explains why taking this radical step, and taking patent eligibility decisions away from the Patent Office, is more likely to provide more clarity to the doctrine than the other proposed reforms, is apt to strengthen patent law, and will put the United States back at the top of the list of innovative countries. Finally, this Article ends with a discussion of recent changes at the Patent Office, and how these changes could ultimately be used to operationalize the solution proposed in this Article.</w:t>
      </w:r>
    </w:p>
    <w:p w14:paraId="4CF87095" w14:textId="77777777" w:rsidR="001457F5" w:rsidRDefault="001457F5" w:rsidP="001457F5"/>
    <w:p w14:paraId="7203E77B" w14:textId="77777777" w:rsidR="001457F5" w:rsidRPr="00462EEA" w:rsidRDefault="001457F5" w:rsidP="001457F5"/>
    <w:p w14:paraId="1AD45458" w14:textId="77777777" w:rsidR="001457F5" w:rsidRPr="00C77E38" w:rsidRDefault="001457F5" w:rsidP="001457F5">
      <w:pPr>
        <w:pStyle w:val="Heading3"/>
      </w:pPr>
      <w:r w:rsidRPr="00C77E38">
        <w:t>1NC---Courts CP---Copyright</w:t>
      </w:r>
    </w:p>
    <w:p w14:paraId="5EB474C8" w14:textId="77777777" w:rsidR="001457F5" w:rsidRPr="00C77E38" w:rsidRDefault="001457F5" w:rsidP="001457F5"/>
    <w:p w14:paraId="4BF0FB11" w14:textId="77777777" w:rsidR="001457F5" w:rsidRPr="00CA4FE7" w:rsidRDefault="001457F5" w:rsidP="001457F5">
      <w:pPr>
        <w:pStyle w:val="Heading4"/>
      </w:pPr>
      <w:r>
        <w:t xml:space="preserve">The Supreme Court </w:t>
      </w:r>
      <w:r>
        <w:rPr>
          <w:u w:val="single"/>
        </w:rPr>
        <w:t>can</w:t>
      </w:r>
      <w:r>
        <w:t xml:space="preserve"> solve for copyright issues---the Authors Guild proves.</w:t>
      </w:r>
    </w:p>
    <w:p w14:paraId="76DC8FEB" w14:textId="77777777" w:rsidR="001457F5" w:rsidRPr="00C77E38" w:rsidRDefault="001457F5" w:rsidP="001457F5">
      <w:pPr>
        <w:rPr>
          <w:rFonts w:eastAsia="Calibri"/>
        </w:rPr>
      </w:pPr>
      <w:r w:rsidRPr="00C77E38">
        <w:rPr>
          <w:rFonts w:eastAsia="Calibri"/>
          <w:b/>
          <w:sz w:val="24"/>
          <w:szCs w:val="24"/>
        </w:rPr>
        <w:t xml:space="preserve">The Authors Guild, 24 --- </w:t>
      </w:r>
      <w:r w:rsidRPr="00C77E38">
        <w:rPr>
          <w:rFonts w:eastAsia="Calibri"/>
        </w:rPr>
        <w:t>The Authors Guild, “Supreme Court Agrees with Authors Guild on Strengthened Copyright Protections”, 5/20, https://authorsguild.org/news/supreme-court-strengthens-copyright-protections-for-authors/</w:t>
      </w:r>
    </w:p>
    <w:p w14:paraId="068A14EC" w14:textId="77777777" w:rsidR="001457F5" w:rsidRPr="00C77E38" w:rsidRDefault="001457F5" w:rsidP="001457F5">
      <w:pPr>
        <w:rPr>
          <w:rFonts w:eastAsia="Calibri"/>
          <w:sz w:val="24"/>
          <w:szCs w:val="24"/>
          <w:u w:val="single"/>
        </w:rPr>
      </w:pPr>
      <w:r w:rsidRPr="00C77E38">
        <w:rPr>
          <w:rFonts w:eastAsia="Calibri"/>
          <w:sz w:val="24"/>
          <w:szCs w:val="24"/>
        </w:rPr>
        <w:t xml:space="preserve">The U.S. Supreme </w:t>
      </w:r>
      <w:r w:rsidRPr="00C77E38">
        <w:rPr>
          <w:rStyle w:val="StyleUnderline"/>
          <w:highlight w:val="cyan"/>
        </w:rPr>
        <w:t>Court’s</w:t>
      </w:r>
      <w:r w:rsidRPr="00C77E38">
        <w:rPr>
          <w:rFonts w:eastAsia="Calibri"/>
          <w:sz w:val="24"/>
          <w:szCs w:val="24"/>
        </w:rPr>
        <w:t xml:space="preserve"> recent </w:t>
      </w:r>
      <w:r w:rsidRPr="00C77E38">
        <w:rPr>
          <w:rStyle w:val="StyleUnderline"/>
          <w:highlight w:val="cyan"/>
        </w:rPr>
        <w:t>decision in</w:t>
      </w:r>
      <w:r w:rsidRPr="00C77E38">
        <w:rPr>
          <w:rFonts w:eastAsia="Calibri"/>
          <w:sz w:val="24"/>
          <w:szCs w:val="24"/>
          <w:highlight w:val="cyan"/>
        </w:rPr>
        <w:t xml:space="preserve"> </w:t>
      </w:r>
      <w:r w:rsidRPr="00C77E38">
        <w:rPr>
          <w:rFonts w:eastAsia="Calibri"/>
          <w:b/>
          <w:sz w:val="24"/>
          <w:szCs w:val="24"/>
          <w:highlight w:val="cyan"/>
          <w:u w:val="single"/>
        </w:rPr>
        <w:t>Warner Chappell Music, Inc. v. Nealy</w:t>
      </w:r>
      <w:r w:rsidRPr="00C77E38">
        <w:rPr>
          <w:rFonts w:eastAsia="Calibri"/>
          <w:sz w:val="24"/>
          <w:szCs w:val="24"/>
          <w:highlight w:val="cyan"/>
        </w:rPr>
        <w:t xml:space="preserve"> </w:t>
      </w:r>
      <w:r w:rsidRPr="00C77E38">
        <w:rPr>
          <w:rStyle w:val="StyleUnderline"/>
          <w:highlight w:val="cyan"/>
        </w:rPr>
        <w:t>is a</w:t>
      </w:r>
      <w:r w:rsidRPr="00C77E38">
        <w:rPr>
          <w:rFonts w:eastAsia="Calibri"/>
          <w:sz w:val="24"/>
          <w:szCs w:val="24"/>
        </w:rPr>
        <w:t xml:space="preserve"> significant </w:t>
      </w:r>
      <w:r w:rsidRPr="00C77E38">
        <w:rPr>
          <w:rStyle w:val="StyleUnderline"/>
          <w:highlight w:val="cyan"/>
        </w:rPr>
        <w:t>victory for</w:t>
      </w:r>
      <w:r w:rsidRPr="00C77E38">
        <w:rPr>
          <w:rFonts w:eastAsia="Calibri"/>
          <w:sz w:val="24"/>
          <w:szCs w:val="24"/>
        </w:rPr>
        <w:t xml:space="preserve"> writers and other </w:t>
      </w:r>
      <w:r w:rsidRPr="00C77E38">
        <w:rPr>
          <w:rStyle w:val="StyleUnderline"/>
          <w:highlight w:val="cyan"/>
        </w:rPr>
        <w:t>copyright holders</w:t>
      </w:r>
      <w:r w:rsidRPr="00C77E38">
        <w:rPr>
          <w:rFonts w:eastAsia="Calibri"/>
          <w:sz w:val="24"/>
          <w:szCs w:val="24"/>
        </w:rPr>
        <w:t xml:space="preserve">. </w:t>
      </w:r>
      <w:r w:rsidRPr="00C77E38">
        <w:rPr>
          <w:rFonts w:eastAsia="Calibri"/>
          <w:sz w:val="24"/>
          <w:szCs w:val="24"/>
          <w:u w:val="single"/>
        </w:rPr>
        <w:t xml:space="preserve">The court held that </w:t>
      </w:r>
      <w:r w:rsidRPr="00C77E38">
        <w:rPr>
          <w:rFonts w:eastAsia="Calibri"/>
          <w:sz w:val="24"/>
          <w:szCs w:val="24"/>
          <w:highlight w:val="cyan"/>
          <w:u w:val="single"/>
        </w:rPr>
        <w:t>a copyright owner who files a</w:t>
      </w:r>
      <w:r w:rsidRPr="00C77E38">
        <w:rPr>
          <w:rFonts w:eastAsia="Calibri"/>
          <w:sz w:val="24"/>
          <w:szCs w:val="24"/>
          <w:u w:val="single"/>
        </w:rPr>
        <w:t xml:space="preserve"> timely </w:t>
      </w:r>
      <w:r w:rsidRPr="00C77E38">
        <w:rPr>
          <w:rFonts w:eastAsia="Calibri"/>
          <w:sz w:val="24"/>
          <w:szCs w:val="24"/>
          <w:highlight w:val="cyan"/>
          <w:u w:val="single"/>
        </w:rPr>
        <w:t>claim</w:t>
      </w:r>
      <w:r w:rsidRPr="00C77E38">
        <w:rPr>
          <w:rFonts w:eastAsia="Calibri"/>
          <w:sz w:val="24"/>
          <w:szCs w:val="24"/>
          <w:u w:val="single"/>
        </w:rPr>
        <w:t xml:space="preserve"> </w:t>
      </w:r>
      <w:r w:rsidRPr="00C77E38">
        <w:rPr>
          <w:rFonts w:eastAsia="Calibri"/>
          <w:sz w:val="24"/>
          <w:szCs w:val="24"/>
          <w:highlight w:val="cyan"/>
          <w:u w:val="single"/>
        </w:rPr>
        <w:t>for infringement is entitled to damages</w:t>
      </w:r>
      <w:r w:rsidRPr="00C77E38">
        <w:rPr>
          <w:rFonts w:eastAsia="Calibri"/>
          <w:sz w:val="24"/>
          <w:szCs w:val="24"/>
          <w:u w:val="single"/>
        </w:rPr>
        <w:t xml:space="preserve"> for the entire period of infringement</w:t>
      </w:r>
      <w:r w:rsidRPr="00C77E38">
        <w:rPr>
          <w:rFonts w:eastAsia="Calibri"/>
          <w:sz w:val="24"/>
          <w:szCs w:val="24"/>
          <w:highlight w:val="cyan"/>
          <w:u w:val="single"/>
        </w:rPr>
        <w:t xml:space="preserve">, even if it began </w:t>
      </w:r>
      <w:r w:rsidRPr="00C77E38">
        <w:rPr>
          <w:rFonts w:eastAsia="Calibri"/>
          <w:b/>
          <w:sz w:val="24"/>
          <w:szCs w:val="24"/>
          <w:highlight w:val="cyan"/>
          <w:u w:val="single"/>
        </w:rPr>
        <w:t>more than three years</w:t>
      </w:r>
      <w:r w:rsidRPr="00C77E38">
        <w:rPr>
          <w:rFonts w:eastAsia="Calibri"/>
          <w:sz w:val="24"/>
          <w:szCs w:val="24"/>
          <w:highlight w:val="cyan"/>
          <w:u w:val="single"/>
        </w:rPr>
        <w:t xml:space="preserve"> before the lawsuit.</w:t>
      </w:r>
      <w:r w:rsidRPr="00C77E38">
        <w:rPr>
          <w:rFonts w:eastAsia="Calibri"/>
          <w:sz w:val="24"/>
          <w:szCs w:val="24"/>
          <w:u w:val="single"/>
        </w:rPr>
        <w:t xml:space="preserve"> This decision strengthens the protections provided by copyright law and ensures that writers can </w:t>
      </w:r>
      <w:r w:rsidRPr="00C77E38">
        <w:rPr>
          <w:rFonts w:eastAsia="Calibri"/>
          <w:sz w:val="24"/>
          <w:szCs w:val="24"/>
          <w:highlight w:val="cyan"/>
          <w:u w:val="single"/>
        </w:rPr>
        <w:t>effectively defend</w:t>
      </w:r>
      <w:r w:rsidRPr="00C77E38">
        <w:rPr>
          <w:rFonts w:eastAsia="Calibri"/>
          <w:sz w:val="24"/>
          <w:szCs w:val="24"/>
          <w:u w:val="single"/>
        </w:rPr>
        <w:t xml:space="preserve"> their </w:t>
      </w:r>
      <w:r w:rsidRPr="00C77E38">
        <w:rPr>
          <w:rFonts w:eastAsia="Calibri"/>
          <w:sz w:val="24"/>
          <w:szCs w:val="24"/>
          <w:highlight w:val="cyan"/>
          <w:u w:val="single"/>
        </w:rPr>
        <w:t>livelihoods</w:t>
      </w:r>
      <w:r w:rsidRPr="00C77E38">
        <w:rPr>
          <w:rFonts w:eastAsia="Calibri"/>
          <w:sz w:val="24"/>
          <w:szCs w:val="24"/>
          <w:u w:val="single"/>
        </w:rPr>
        <w:t xml:space="preserve"> by recovering damages that better approximate the harm done by infringement.</w:t>
      </w:r>
    </w:p>
    <w:p w14:paraId="7A516099" w14:textId="77777777" w:rsidR="001457F5" w:rsidRPr="00C77E38" w:rsidRDefault="001457F5" w:rsidP="001457F5">
      <w:pPr>
        <w:rPr>
          <w:rFonts w:eastAsia="Calibri"/>
          <w:sz w:val="18"/>
          <w:szCs w:val="18"/>
        </w:rPr>
      </w:pPr>
      <w:r w:rsidRPr="00C77E38">
        <w:rPr>
          <w:rFonts w:eastAsia="Calibri"/>
          <w:sz w:val="18"/>
          <w:szCs w:val="18"/>
        </w:rPr>
        <w:t xml:space="preserve">On January 12, 2024, the Authors Guild submitted an amicus curiae (or “friend of the court”) brief to the Supreme Court, urging the Court to uphold a lower court decision allowing copyright holders to recover damages for infringements that occurred more than three years before the lawsuit was filed. The Dramatists Legal Defense Fund, the Graphic Artists Guild, Romance Writers of America, the Songwriters Guild of America, and the Textbook &amp; Academic Authors Association joined the Authors Guild in the brief.  </w:t>
      </w:r>
    </w:p>
    <w:p w14:paraId="1EF3B6A2" w14:textId="77777777" w:rsidR="001457F5" w:rsidRPr="00C77E38" w:rsidRDefault="001457F5" w:rsidP="001457F5">
      <w:pPr>
        <w:rPr>
          <w:rFonts w:eastAsia="Calibri"/>
          <w:sz w:val="24"/>
          <w:szCs w:val="24"/>
        </w:rPr>
      </w:pPr>
      <w:r w:rsidRPr="00C77E38">
        <w:rPr>
          <w:rFonts w:eastAsia="Calibri"/>
          <w:sz w:val="24"/>
          <w:szCs w:val="24"/>
        </w:rPr>
        <w:t>The copyright law provides for a three-year statute of limitations, meaning that an infringement lawsuit must be brought within three years of any infringing activity or from the time the plaintiff reasonably knew (or had reason to know) of the infringement; the latter situation is referred to as the “discovery rule.” Where copyright infringement is ongoing, courts allow suits to be brought within three years of the discovery of any continuing acts of infringement.</w:t>
      </w:r>
    </w:p>
    <w:p w14:paraId="06B231CF" w14:textId="77777777" w:rsidR="001457F5" w:rsidRPr="00C77E38" w:rsidRDefault="001457F5" w:rsidP="001457F5">
      <w:pPr>
        <w:rPr>
          <w:rFonts w:eastAsia="Calibri"/>
          <w:sz w:val="18"/>
          <w:szCs w:val="18"/>
        </w:rPr>
      </w:pPr>
      <w:r w:rsidRPr="00C77E38">
        <w:rPr>
          <w:rFonts w:eastAsia="Calibri"/>
          <w:sz w:val="24"/>
          <w:szCs w:val="24"/>
        </w:rPr>
        <w:t xml:space="preserve">In this case, the defendants had argued that even if plaintiffs could avail themselves of the discovery rule, they should not be allowed damages for infringement that occurred more than three years before the suit was filed. </w:t>
      </w:r>
      <w:r w:rsidRPr="00C77E38">
        <w:rPr>
          <w:rFonts w:eastAsia="Calibri"/>
          <w:sz w:val="24"/>
          <w:szCs w:val="24"/>
          <w:u w:val="single"/>
        </w:rPr>
        <w:t xml:space="preserve">That was the question before the Supreme Court: whether a copyright plaintiff can recover damages for infringing activity that occurred more than three years before a suit is filed. </w:t>
      </w:r>
      <w:r w:rsidRPr="00C77E38">
        <w:rPr>
          <w:rFonts w:eastAsia="Calibri"/>
          <w:sz w:val="24"/>
          <w:szCs w:val="24"/>
        </w:rPr>
        <w:t xml:space="preserve">Our amicus brief argued that the answer should be a strong yes. </w:t>
      </w:r>
      <w:r w:rsidRPr="00C77E38">
        <w:rPr>
          <w:rFonts w:eastAsia="Calibri"/>
          <w:sz w:val="18"/>
          <w:szCs w:val="18"/>
        </w:rPr>
        <w:t>Otherwise, the discovery rule would be meaningless.</w:t>
      </w:r>
    </w:p>
    <w:p w14:paraId="7D2D7437" w14:textId="77777777" w:rsidR="001457F5" w:rsidRPr="00C77E38" w:rsidRDefault="001457F5" w:rsidP="001457F5">
      <w:pPr>
        <w:rPr>
          <w:rFonts w:eastAsia="Calibri"/>
          <w:sz w:val="24"/>
          <w:szCs w:val="24"/>
          <w:highlight w:val="cyan"/>
          <w:u w:val="single"/>
        </w:rPr>
      </w:pPr>
      <w:r w:rsidRPr="00C77E38">
        <w:rPr>
          <w:rFonts w:eastAsia="Calibri"/>
          <w:sz w:val="24"/>
          <w:szCs w:val="24"/>
        </w:rPr>
        <w:t xml:space="preserve">Extremely few creators can afford to bring a lawsuit without the ability to receive damages from which to pay their lawyers. Our brief pointed to the </w:t>
      </w:r>
      <w:r w:rsidRPr="00C77E38">
        <w:rPr>
          <w:rStyle w:val="StyleUnderline"/>
          <w:highlight w:val="cyan"/>
        </w:rPr>
        <w:t>Guild’s</w:t>
      </w:r>
      <w:r w:rsidRPr="00C77E38">
        <w:rPr>
          <w:rFonts w:eastAsia="Calibri"/>
          <w:sz w:val="24"/>
          <w:szCs w:val="24"/>
        </w:rPr>
        <w:t xml:space="preserve"> recent author income </w:t>
      </w:r>
      <w:r w:rsidRPr="00C77E38">
        <w:rPr>
          <w:rStyle w:val="StyleUnderline"/>
          <w:highlight w:val="cyan"/>
        </w:rPr>
        <w:t>survey</w:t>
      </w:r>
      <w:r w:rsidRPr="00C77E38">
        <w:rPr>
          <w:rFonts w:eastAsia="Calibri"/>
          <w:sz w:val="24"/>
          <w:szCs w:val="24"/>
        </w:rPr>
        <w:t xml:space="preserve">, which </w:t>
      </w:r>
      <w:r w:rsidRPr="00C77E38">
        <w:rPr>
          <w:rStyle w:val="StyleUnderline"/>
          <w:highlight w:val="cyan"/>
        </w:rPr>
        <w:t>shows</w:t>
      </w:r>
      <w:r w:rsidRPr="00C77E38">
        <w:rPr>
          <w:rFonts w:eastAsia="Calibri"/>
          <w:sz w:val="24"/>
          <w:szCs w:val="24"/>
        </w:rPr>
        <w:t xml:space="preserve"> that </w:t>
      </w:r>
      <w:r w:rsidRPr="00C77E38">
        <w:rPr>
          <w:rFonts w:eastAsia="Calibri"/>
          <w:sz w:val="24"/>
          <w:szCs w:val="24"/>
          <w:highlight w:val="cyan"/>
          <w:u w:val="single"/>
        </w:rPr>
        <w:t>half</w:t>
      </w:r>
      <w:r w:rsidRPr="00C77E38">
        <w:rPr>
          <w:rFonts w:eastAsia="Calibri"/>
          <w:sz w:val="24"/>
          <w:szCs w:val="24"/>
          <w:u w:val="single"/>
        </w:rPr>
        <w:t xml:space="preserve"> </w:t>
      </w:r>
      <w:r w:rsidRPr="00C77E38">
        <w:rPr>
          <w:rFonts w:eastAsia="Calibri"/>
          <w:sz w:val="24"/>
          <w:szCs w:val="24"/>
          <w:highlight w:val="cyan"/>
          <w:u w:val="single"/>
        </w:rPr>
        <w:t>of all full-time authors</w:t>
      </w:r>
      <w:r w:rsidRPr="00C77E38">
        <w:rPr>
          <w:rFonts w:eastAsia="Calibri"/>
          <w:sz w:val="24"/>
          <w:szCs w:val="24"/>
          <w:u w:val="single"/>
        </w:rPr>
        <w:t xml:space="preserve"> continue to </w:t>
      </w:r>
      <w:r w:rsidRPr="00C77E38">
        <w:rPr>
          <w:rFonts w:eastAsia="Calibri"/>
          <w:sz w:val="24"/>
          <w:szCs w:val="24"/>
          <w:highlight w:val="cyan"/>
          <w:u w:val="single"/>
        </w:rPr>
        <w:t>earn</w:t>
      </w:r>
      <w:r w:rsidRPr="00C77E38">
        <w:rPr>
          <w:rFonts w:eastAsia="Calibri"/>
          <w:sz w:val="24"/>
          <w:szCs w:val="24"/>
          <w:u w:val="single"/>
        </w:rPr>
        <w:t xml:space="preserve"> well </w:t>
      </w:r>
      <w:r w:rsidRPr="00C77E38">
        <w:rPr>
          <w:rFonts w:eastAsia="Calibri"/>
          <w:sz w:val="24"/>
          <w:szCs w:val="24"/>
          <w:highlight w:val="cyan"/>
          <w:u w:val="single"/>
        </w:rPr>
        <w:t>below minimum wage</w:t>
      </w:r>
      <w:r w:rsidRPr="00C77E38">
        <w:rPr>
          <w:rFonts w:eastAsia="Calibri"/>
          <w:sz w:val="24"/>
          <w:szCs w:val="24"/>
          <w:u w:val="single"/>
        </w:rPr>
        <w:t>.</w:t>
      </w:r>
      <w:r w:rsidRPr="00C77E38">
        <w:rPr>
          <w:rFonts w:eastAsia="Calibri"/>
          <w:sz w:val="24"/>
          <w:szCs w:val="24"/>
        </w:rPr>
        <w:t xml:space="preserve"> </w:t>
      </w:r>
      <w:r w:rsidRPr="00C77E38">
        <w:rPr>
          <w:rFonts w:eastAsia="Calibri"/>
          <w:sz w:val="24"/>
          <w:szCs w:val="24"/>
          <w:u w:val="single"/>
        </w:rPr>
        <w:t xml:space="preserve">Copyright protection and </w:t>
      </w:r>
      <w:r w:rsidRPr="00C77E38">
        <w:rPr>
          <w:rFonts w:eastAsia="Calibri"/>
          <w:sz w:val="24"/>
          <w:szCs w:val="24"/>
          <w:highlight w:val="cyan"/>
          <w:u w:val="single"/>
        </w:rPr>
        <w:t xml:space="preserve">the ability to recover </w:t>
      </w:r>
      <w:r w:rsidRPr="00C77E38">
        <w:rPr>
          <w:rFonts w:eastAsia="Calibri"/>
          <w:sz w:val="24"/>
          <w:szCs w:val="24"/>
          <w:u w:val="single"/>
        </w:rPr>
        <w:t xml:space="preserve">an adequate level of </w:t>
      </w:r>
      <w:r w:rsidRPr="00C77E38">
        <w:rPr>
          <w:rFonts w:eastAsia="Calibri"/>
          <w:sz w:val="24"/>
          <w:szCs w:val="24"/>
          <w:highlight w:val="cyan"/>
          <w:u w:val="single"/>
        </w:rPr>
        <w:t>damages are</w:t>
      </w:r>
      <w:r w:rsidRPr="00C77E38">
        <w:rPr>
          <w:rFonts w:eastAsia="Calibri"/>
          <w:sz w:val="24"/>
          <w:szCs w:val="24"/>
          <w:u w:val="single"/>
        </w:rPr>
        <w:t xml:space="preserve"> exceedingly </w:t>
      </w:r>
      <w:r w:rsidRPr="00C77E38">
        <w:rPr>
          <w:rFonts w:eastAsia="Calibri"/>
          <w:sz w:val="24"/>
          <w:szCs w:val="24"/>
          <w:highlight w:val="cyan"/>
          <w:u w:val="single"/>
        </w:rPr>
        <w:t>important to</w:t>
      </w:r>
      <w:r w:rsidRPr="00C77E38">
        <w:rPr>
          <w:rFonts w:eastAsia="Calibri"/>
          <w:sz w:val="24"/>
          <w:szCs w:val="24"/>
          <w:u w:val="single"/>
        </w:rPr>
        <w:t xml:space="preserve"> an </w:t>
      </w:r>
      <w:r w:rsidRPr="00C77E38">
        <w:rPr>
          <w:rFonts w:eastAsia="Calibri"/>
          <w:sz w:val="24"/>
          <w:szCs w:val="24"/>
          <w:highlight w:val="cyan"/>
          <w:u w:val="single"/>
        </w:rPr>
        <w:t>author’s ability to defend their livelihood.</w:t>
      </w:r>
    </w:p>
    <w:p w14:paraId="53D04DA7" w14:textId="77777777" w:rsidR="001457F5" w:rsidRPr="00C77E38" w:rsidRDefault="001457F5" w:rsidP="001457F5">
      <w:pPr>
        <w:rPr>
          <w:rFonts w:eastAsia="Calibri"/>
          <w:sz w:val="24"/>
          <w:szCs w:val="24"/>
          <w:u w:val="single"/>
        </w:rPr>
      </w:pPr>
      <w:r w:rsidRPr="00C77E38">
        <w:rPr>
          <w:rFonts w:eastAsia="Calibri"/>
          <w:sz w:val="24"/>
          <w:szCs w:val="24"/>
        </w:rPr>
        <w:t xml:space="preserve">The Court heard oral argument in the case on February 21. </w:t>
      </w:r>
      <w:r w:rsidRPr="00C77E38">
        <w:rPr>
          <w:rFonts w:eastAsia="Calibri"/>
          <w:sz w:val="24"/>
          <w:szCs w:val="24"/>
          <w:u w:val="single"/>
        </w:rPr>
        <w:t xml:space="preserve">We are delighted that the </w:t>
      </w:r>
      <w:r w:rsidRPr="00C77E38">
        <w:rPr>
          <w:rFonts w:eastAsia="Calibri"/>
          <w:sz w:val="24"/>
          <w:szCs w:val="24"/>
          <w:highlight w:val="cyan"/>
          <w:u w:val="single"/>
        </w:rPr>
        <w:t>Court’s decision</w:t>
      </w:r>
      <w:r w:rsidRPr="00C77E38">
        <w:rPr>
          <w:rFonts w:eastAsia="Calibri"/>
          <w:sz w:val="24"/>
          <w:szCs w:val="24"/>
          <w:u w:val="single"/>
        </w:rPr>
        <w:t xml:space="preserve">, issued on May 9, agreed with the Authors Guild’s position that damages should not be limited to the three-year period, </w:t>
      </w:r>
      <w:r w:rsidRPr="00C77E38">
        <w:rPr>
          <w:rFonts w:eastAsia="Calibri"/>
          <w:b/>
          <w:sz w:val="24"/>
          <w:szCs w:val="24"/>
          <w:highlight w:val="cyan"/>
          <w:u w:val="single"/>
        </w:rPr>
        <w:t>strengthen</w:t>
      </w:r>
      <w:r w:rsidRPr="00C77E38">
        <w:rPr>
          <w:rFonts w:eastAsia="Calibri"/>
          <w:b/>
          <w:sz w:val="24"/>
          <w:szCs w:val="24"/>
          <w:u w:val="single"/>
        </w:rPr>
        <w:t>ing</w:t>
      </w:r>
      <w:r w:rsidRPr="00C77E38">
        <w:rPr>
          <w:rFonts w:eastAsia="Calibri"/>
          <w:sz w:val="24"/>
          <w:szCs w:val="24"/>
          <w:u w:val="single"/>
        </w:rPr>
        <w:t xml:space="preserve"> </w:t>
      </w:r>
      <w:r w:rsidRPr="00C77E38">
        <w:rPr>
          <w:rFonts w:eastAsia="Calibri"/>
          <w:sz w:val="24"/>
          <w:szCs w:val="24"/>
          <w:highlight w:val="cyan"/>
          <w:u w:val="single"/>
        </w:rPr>
        <w:t>copyright protections for writers and other creators</w:t>
      </w:r>
      <w:r w:rsidRPr="00C77E38">
        <w:rPr>
          <w:rFonts w:eastAsia="Calibri"/>
          <w:sz w:val="24"/>
          <w:szCs w:val="24"/>
          <w:u w:val="single"/>
        </w:rPr>
        <w:t>.</w:t>
      </w:r>
    </w:p>
    <w:p w14:paraId="793FDA41" w14:textId="77777777" w:rsidR="001457F5" w:rsidRPr="00C77E38" w:rsidRDefault="001457F5" w:rsidP="001457F5"/>
    <w:p w14:paraId="21A4E09B" w14:textId="77777777" w:rsidR="001457F5" w:rsidRPr="00C77E38" w:rsidRDefault="001457F5" w:rsidP="001457F5">
      <w:pPr>
        <w:rPr>
          <w:rFonts w:eastAsia="Calibri"/>
          <w:sz w:val="24"/>
          <w:szCs w:val="24"/>
        </w:rPr>
      </w:pPr>
    </w:p>
    <w:p w14:paraId="4D4970DA" w14:textId="77777777" w:rsidR="001457F5" w:rsidRPr="00C77E38" w:rsidRDefault="001457F5" w:rsidP="001457F5">
      <w:pPr>
        <w:pStyle w:val="Heading2"/>
      </w:pPr>
      <w:r w:rsidRPr="00C77E38">
        <w:t>Solvency</w:t>
      </w:r>
    </w:p>
    <w:p w14:paraId="157B2D2B" w14:textId="77777777" w:rsidR="001457F5" w:rsidRPr="00C77E38" w:rsidRDefault="001457F5" w:rsidP="001457F5">
      <w:pPr>
        <w:pStyle w:val="Heading3"/>
      </w:pPr>
      <w:r w:rsidRPr="00C77E38">
        <w:t>2NC---Solvency---IPR</w:t>
      </w:r>
    </w:p>
    <w:p w14:paraId="31809986" w14:textId="77777777" w:rsidR="001457F5" w:rsidRPr="00C77E38" w:rsidRDefault="001457F5" w:rsidP="001457F5">
      <w:pPr>
        <w:pStyle w:val="Heading4"/>
      </w:pPr>
      <w:r w:rsidRPr="00C77E38">
        <w:rPr>
          <w:u w:val="single"/>
        </w:rPr>
        <w:t>Common law</w:t>
      </w:r>
      <w:r w:rsidRPr="00C77E38">
        <w:t xml:space="preserve"> judicial action more closely </w:t>
      </w:r>
      <w:r w:rsidRPr="00C77E38">
        <w:rPr>
          <w:u w:val="single"/>
        </w:rPr>
        <w:t>harmonizes</w:t>
      </w:r>
      <w:r w:rsidRPr="00C77E38">
        <w:t xml:space="preserve"> and </w:t>
      </w:r>
      <w:r w:rsidRPr="00C77E38">
        <w:rPr>
          <w:u w:val="single"/>
        </w:rPr>
        <w:t>tailors</w:t>
      </w:r>
      <w:r w:rsidRPr="00C77E38">
        <w:t xml:space="preserve"> law for industries---</w:t>
      </w:r>
      <w:r w:rsidRPr="00C77E38">
        <w:rPr>
          <w:u w:val="single"/>
        </w:rPr>
        <w:t>state courts</w:t>
      </w:r>
      <w:r w:rsidRPr="00C77E38">
        <w:t xml:space="preserve"> on </w:t>
      </w:r>
      <w:r w:rsidRPr="00C77E38">
        <w:rPr>
          <w:u w:val="single"/>
        </w:rPr>
        <w:t>trade secrets</w:t>
      </w:r>
      <w:r w:rsidRPr="00C77E38">
        <w:t xml:space="preserve"> prove.</w:t>
      </w:r>
    </w:p>
    <w:p w14:paraId="2D8E676C" w14:textId="77777777" w:rsidR="001457F5" w:rsidRPr="00C77E38" w:rsidRDefault="001457F5" w:rsidP="001457F5">
      <w:r w:rsidRPr="00C77E38">
        <w:t xml:space="preserve">Shyamkrishna </w:t>
      </w:r>
      <w:r w:rsidRPr="00C77E38">
        <w:rPr>
          <w:rStyle w:val="Style13ptBold"/>
        </w:rPr>
        <w:t>Balganesh 10</w:t>
      </w:r>
      <w:r w:rsidRPr="00C77E38">
        <w:t xml:space="preserve">. [Assistant Professor of Law, University of Pennsylvania Law School. “The Pragmatic Incrementalism of Common Law Intellectual Property” </w:t>
      </w:r>
      <w:r w:rsidRPr="00C77E38">
        <w:rPr>
          <w:i/>
          <w:iCs/>
        </w:rPr>
        <w:t>Vanderbilt Law Review</w:t>
      </w:r>
      <w:r w:rsidRPr="00C77E38">
        <w:t>, volume 63, issue 6. November 2010. https://scholarship.law.upenn.edu/faculty_scholarship/305/]//dawn</w:t>
      </w:r>
    </w:p>
    <w:p w14:paraId="4B22677C" w14:textId="77777777" w:rsidR="001457F5" w:rsidRPr="00C77E38" w:rsidRDefault="001457F5" w:rsidP="001457F5">
      <w:r w:rsidRPr="00C77E38">
        <w:t xml:space="preserve">In an effort </w:t>
      </w:r>
      <w:r w:rsidRPr="00C77E38">
        <w:rPr>
          <w:rStyle w:val="StyleUnderline"/>
        </w:rPr>
        <w:t xml:space="preserve">to harmonize </w:t>
      </w:r>
      <w:r w:rsidRPr="00C77E38">
        <w:t xml:space="preserve">the </w:t>
      </w:r>
      <w:r w:rsidRPr="00C77E38">
        <w:rPr>
          <w:rStyle w:val="StyleUnderline"/>
        </w:rPr>
        <w:t>law across different states, some state legislatures</w:t>
      </w:r>
      <w:r w:rsidRPr="00C77E38">
        <w:t xml:space="preserve"> have </w:t>
      </w:r>
      <w:r w:rsidRPr="00C77E38">
        <w:rPr>
          <w:rStyle w:val="StyleUnderline"/>
        </w:rPr>
        <w:t>codified</w:t>
      </w:r>
      <w:r w:rsidRPr="00C77E38">
        <w:t xml:space="preserve"> these </w:t>
      </w:r>
      <w:r w:rsidRPr="00C77E38">
        <w:rPr>
          <w:rStyle w:val="StyleUnderline"/>
        </w:rPr>
        <w:t>common law intellectual property regimes.</w:t>
      </w:r>
      <w:r w:rsidRPr="00C77E38">
        <w:t xml:space="preserve">26 </w:t>
      </w:r>
      <w:r w:rsidRPr="00C77E38">
        <w:rPr>
          <w:rStyle w:val="StyleUnderline"/>
        </w:rPr>
        <w:t>This process</w:t>
      </w:r>
      <w:r w:rsidRPr="00C77E38">
        <w:t xml:space="preserve"> has </w:t>
      </w:r>
      <w:r w:rsidRPr="00C77E38">
        <w:rPr>
          <w:rStyle w:val="StyleUnderline"/>
        </w:rPr>
        <w:t>impeded courts' ability to rely exclusively on case law as their source of rules</w:t>
      </w:r>
      <w:r w:rsidRPr="00C77E38">
        <w:t xml:space="preserve">. Nonetheless, </w:t>
      </w:r>
      <w:r w:rsidRPr="00C77E38">
        <w:rPr>
          <w:rStyle w:val="StyleUnderline"/>
        </w:rPr>
        <w:t>courts continue to develop the law as needed</w:t>
      </w:r>
      <w:r w:rsidRPr="00C77E38">
        <w:t xml:space="preserve">, often </w:t>
      </w:r>
      <w:r w:rsidRPr="00C77E38">
        <w:rPr>
          <w:rStyle w:val="StyleUnderline"/>
        </w:rPr>
        <w:t>independent of the statutes</w:t>
      </w:r>
      <w:r w:rsidRPr="00C77E38">
        <w:t>, and in the traditional, if somewhat attenuated, common law method. Courts work in tandem with legislatures in these contexts, retaining a secondary, but significant, role.</w:t>
      </w:r>
    </w:p>
    <w:p w14:paraId="01E8E44E" w14:textId="77777777" w:rsidR="001457F5" w:rsidRPr="00C77E38" w:rsidRDefault="001457F5" w:rsidP="001457F5">
      <w:pPr>
        <w:rPr>
          <w:rStyle w:val="StyleUnderline"/>
        </w:rPr>
      </w:pPr>
      <w:r w:rsidRPr="00C77E38">
        <w:t xml:space="preserve">Second, </w:t>
      </w:r>
      <w:r w:rsidRPr="00C77E38">
        <w:rPr>
          <w:rStyle w:val="StyleUnderline"/>
        </w:rPr>
        <w:t>the idea of intellectual property</w:t>
      </w:r>
      <w:r w:rsidRPr="00C77E38">
        <w:t xml:space="preserve"> in these regimes </w:t>
      </w:r>
      <w:r w:rsidRPr="00C77E38">
        <w:rPr>
          <w:rStyle w:val="Emphasis"/>
        </w:rPr>
        <w:t>is intricately</w:t>
      </w:r>
      <w:r w:rsidRPr="00C77E38">
        <w:t xml:space="preserve"> </w:t>
      </w:r>
      <w:r w:rsidRPr="00C77E38">
        <w:rPr>
          <w:rStyle w:val="Emphasis"/>
        </w:rPr>
        <w:t>connected</w:t>
      </w:r>
      <w:r w:rsidRPr="00C77E38">
        <w:t xml:space="preserve"> </w:t>
      </w:r>
      <w:r w:rsidRPr="00C77E38">
        <w:rPr>
          <w:rStyle w:val="StyleUnderline"/>
        </w:rPr>
        <w:t>to</w:t>
      </w:r>
      <w:r w:rsidRPr="00C77E38">
        <w:t xml:space="preserve"> the concept of </w:t>
      </w:r>
      <w:r w:rsidRPr="00C77E38">
        <w:rPr>
          <w:rStyle w:val="StyleUnderline"/>
        </w:rPr>
        <w:t>common law</w:t>
      </w:r>
      <w:r w:rsidRPr="00C77E38">
        <w:t xml:space="preserve"> property. </w:t>
      </w:r>
      <w:r w:rsidRPr="00C77E38">
        <w:rPr>
          <w:rStyle w:val="StyleUnderline"/>
        </w:rPr>
        <w:t>Common law property interests revolve around</w:t>
      </w:r>
      <w:r w:rsidRPr="00C77E38">
        <w:t xml:space="preserve"> the idea of </w:t>
      </w:r>
      <w:r w:rsidRPr="00C77E38">
        <w:rPr>
          <w:rStyle w:val="StyleUnderline"/>
        </w:rPr>
        <w:t>exclusion</w:t>
      </w:r>
      <w:r w:rsidRPr="00C77E38">
        <w:t xml:space="preserve"> </w:t>
      </w:r>
      <w:r w:rsidRPr="00C77E38">
        <w:rPr>
          <w:rStyle w:val="StyleUnderline"/>
        </w:rPr>
        <w:t>and use a variety of mechanisms to render it operational</w:t>
      </w:r>
      <w:r w:rsidRPr="00C77E38">
        <w:t xml:space="preserve">. 27 </w:t>
      </w:r>
      <w:r w:rsidRPr="00C77E38">
        <w:rPr>
          <w:rStyle w:val="StyleUnderline"/>
        </w:rPr>
        <w:t>Since</w:t>
      </w:r>
      <w:r w:rsidRPr="00C77E38">
        <w:t xml:space="preserve"> the </w:t>
      </w:r>
      <w:r w:rsidRPr="00C77E38">
        <w:rPr>
          <w:rStyle w:val="StyleUnderline"/>
        </w:rPr>
        <w:t>common law</w:t>
      </w:r>
      <w:r w:rsidRPr="00C77E38">
        <w:t xml:space="preserve"> process </w:t>
      </w:r>
      <w:r w:rsidRPr="00C77E38">
        <w:rPr>
          <w:rStyle w:val="StyleUnderline"/>
        </w:rPr>
        <w:t>involves a bilateral dispute</w:t>
      </w:r>
      <w:r w:rsidRPr="00C77E38">
        <w:t>, comm</w:t>
      </w:r>
      <w:r w:rsidRPr="00C77E38">
        <w:rPr>
          <w:rStyle w:val="StyleUnderline"/>
        </w:rPr>
        <w:t>on law property interests are ordinarily relational</w:t>
      </w:r>
      <w:r w:rsidRPr="00C77E38">
        <w:t xml:space="preserve">. </w:t>
      </w:r>
      <w:r w:rsidRPr="00C77E38">
        <w:rPr>
          <w:rStyle w:val="StyleUnderline"/>
        </w:rPr>
        <w:t>In other words</w:t>
      </w:r>
      <w:r w:rsidRPr="00C77E38">
        <w:t xml:space="preserve">, </w:t>
      </w:r>
      <w:r w:rsidRPr="00C77E38">
        <w:rPr>
          <w:rStyle w:val="StyleUnderline"/>
        </w:rPr>
        <w:t>they originate in actions</w:t>
      </w:r>
      <w:r w:rsidRPr="00C77E38">
        <w:t xml:space="preserve"> </w:t>
      </w:r>
      <w:r w:rsidRPr="00C77E38">
        <w:rPr>
          <w:rStyle w:val="StyleUnderline"/>
        </w:rPr>
        <w:t>alleging an interference with a pre-existing interest</w:t>
      </w:r>
      <w:r w:rsidRPr="00C77E38">
        <w:t xml:space="preserve">, and in adjudicating the interference, </w:t>
      </w:r>
      <w:r w:rsidRPr="00C77E38">
        <w:rPr>
          <w:rStyle w:val="StyleUnderline"/>
        </w:rPr>
        <w:t>courts determine the nature and existence of the interest alleged to have been interfered with.</w:t>
      </w:r>
    </w:p>
    <w:p w14:paraId="5E8B3929" w14:textId="77777777" w:rsidR="001457F5" w:rsidRPr="00C77E38" w:rsidRDefault="001457F5" w:rsidP="001457F5">
      <w:r w:rsidRPr="00C77E38">
        <w:t xml:space="preserve">For long, the only reason the distinction between property and nonproperty interests mattered was that courts refused to grant injunctions for nonproprietary interests. 28 Once equity relaxed this rule, the distinction ceased to be of much significance. Many of what are today termed "common law property interests" originated in tortious, contractual, or quasi-contractual settings.29 They continue to be called "property" interests because they convey an ex ante possibility of exclusion in certain situations. Thus, trespassory action is ordinarily referred to as a property action even though exclusion is tied to a defendant's actions (that is, the wrong); the same is true of common law intellectual property regimes. The idea of "property" here is subsidiary to the context within which the interest originates, which tends to be either contractual (where rights and duties are determined by parties themselves) or tortious (where rights and duties are prescribed by law). </w:t>
      </w:r>
      <w:r w:rsidRPr="00C77E38">
        <w:rPr>
          <w:rStyle w:val="StyleUnderline"/>
        </w:rPr>
        <w:t>In relation to trade, secrets, perhaps the most robust common law intellectual property form today</w:t>
      </w:r>
      <w:r w:rsidRPr="00C77E38">
        <w:t xml:space="preserve">, Justice </w:t>
      </w:r>
      <w:r w:rsidRPr="00C77E38">
        <w:rPr>
          <w:rStyle w:val="StyleUnderline"/>
        </w:rPr>
        <w:t>Holmes</w:t>
      </w:r>
      <w:r w:rsidRPr="00C77E38">
        <w:t xml:space="preserve"> famously </w:t>
      </w:r>
      <w:r w:rsidRPr="00C77E38">
        <w:rPr>
          <w:rStyle w:val="StyleUnderline"/>
        </w:rPr>
        <w:t>remarked</w:t>
      </w:r>
      <w:r w:rsidRPr="00C77E38">
        <w:t>:</w:t>
      </w:r>
    </w:p>
    <w:p w14:paraId="1E1CB5E9" w14:textId="77777777" w:rsidR="001457F5" w:rsidRPr="00C77E38" w:rsidRDefault="001457F5" w:rsidP="001457F5">
      <w:pPr>
        <w:ind w:left="720"/>
      </w:pPr>
      <w:r w:rsidRPr="00C77E38">
        <w:t>The word "</w:t>
      </w:r>
      <w:r w:rsidRPr="00C77E38">
        <w:rPr>
          <w:rStyle w:val="StyleUnderline"/>
        </w:rPr>
        <w:t>property</w:t>
      </w:r>
      <w:r w:rsidRPr="00C77E38">
        <w:t xml:space="preserve">" . . . </w:t>
      </w:r>
      <w:r w:rsidRPr="00C77E38">
        <w:rPr>
          <w:rStyle w:val="StyleUnderline"/>
        </w:rPr>
        <w:t>is</w:t>
      </w:r>
      <w:r w:rsidRPr="00C77E38">
        <w:t xml:space="preserve"> an </w:t>
      </w:r>
      <w:r w:rsidRPr="00C77E38">
        <w:rPr>
          <w:rStyle w:val="StyleUnderline"/>
        </w:rPr>
        <w:t>unanalyzed</w:t>
      </w:r>
      <w:r w:rsidRPr="00C77E38">
        <w:t xml:space="preserve"> expression of certain secondary consequences of the primary fact that the law makes some rudimentary requirements of good faith. </w:t>
      </w:r>
      <w:r w:rsidRPr="00C77E38">
        <w:rPr>
          <w:rStyle w:val="StyleUnderline"/>
        </w:rPr>
        <w:t>Whether the plaintiffs have any valuable secret or not the defendant knows the facts</w:t>
      </w:r>
      <w:r w:rsidRPr="00C77E38">
        <w:t xml:space="preserve">, whatever they are, </w:t>
      </w:r>
      <w:r w:rsidRPr="00C77E38">
        <w:rPr>
          <w:rStyle w:val="StyleUnderline"/>
        </w:rPr>
        <w:t>through</w:t>
      </w:r>
      <w:r w:rsidRPr="00C77E38">
        <w:t xml:space="preserve"> a </w:t>
      </w:r>
      <w:r w:rsidRPr="00C77E38">
        <w:rPr>
          <w:rStyle w:val="StyleUnderline"/>
        </w:rPr>
        <w:t>special confidence</w:t>
      </w:r>
      <w:r w:rsidRPr="00C77E38">
        <w:t xml:space="preserve"> that he accepted. </w:t>
      </w:r>
      <w:r w:rsidRPr="00C77E38">
        <w:rPr>
          <w:rStyle w:val="StyleUnderline"/>
        </w:rPr>
        <w:t>The property may be denied, but the confidence cannot be</w:t>
      </w:r>
      <w:r w:rsidRPr="00C77E38">
        <w:t xml:space="preserve">. </w:t>
      </w:r>
      <w:r w:rsidRPr="00C77E38">
        <w:rPr>
          <w:rStyle w:val="StyleUnderline"/>
        </w:rPr>
        <w:t>Therefore</w:t>
      </w:r>
      <w:r w:rsidRPr="00C77E38">
        <w:t xml:space="preserve">, </w:t>
      </w:r>
      <w:r w:rsidRPr="00C77E38">
        <w:rPr>
          <w:rStyle w:val="StyleUnderline"/>
        </w:rPr>
        <w:t>the starting point</w:t>
      </w:r>
      <w:r w:rsidRPr="00C77E38">
        <w:t xml:space="preserve"> of the present matter is </w:t>
      </w:r>
      <w:r w:rsidRPr="00C77E38">
        <w:rPr>
          <w:rStyle w:val="StyleUnderline"/>
        </w:rPr>
        <w:t>not property</w:t>
      </w:r>
      <w:r w:rsidRPr="00C77E38">
        <w:t xml:space="preserve"> . . . </w:t>
      </w:r>
      <w:r w:rsidRPr="00C77E38">
        <w:rPr>
          <w:rStyle w:val="StyleUnderline"/>
        </w:rPr>
        <w:t>but</w:t>
      </w:r>
      <w:r w:rsidRPr="00C77E38">
        <w:t xml:space="preserve"> that the defendant stood in </w:t>
      </w:r>
      <w:r w:rsidRPr="00C77E38">
        <w:rPr>
          <w:rStyle w:val="StyleUnderline"/>
        </w:rPr>
        <w:t>confidential relations</w:t>
      </w:r>
      <w:r w:rsidRPr="00C77E38">
        <w:t xml:space="preserve"> with the plaintiffs .... 30</w:t>
      </w:r>
    </w:p>
    <w:p w14:paraId="4E7B7838" w14:textId="77777777" w:rsidR="001457F5" w:rsidRPr="00C77E38" w:rsidRDefault="001457F5" w:rsidP="001457F5">
      <w:r w:rsidRPr="00C77E38">
        <w:t xml:space="preserve">In other words, </w:t>
      </w:r>
      <w:r w:rsidRPr="00C77E38">
        <w:rPr>
          <w:rStyle w:val="StyleUnderline"/>
        </w:rPr>
        <w:t>the idea of property</w:t>
      </w:r>
      <w:r w:rsidRPr="00C77E38">
        <w:t xml:space="preserve"> as used </w:t>
      </w:r>
      <w:r w:rsidRPr="00C77E38">
        <w:rPr>
          <w:rStyle w:val="StyleUnderline"/>
        </w:rPr>
        <w:t>in the context of trade secrets is largely relational</w:t>
      </w:r>
      <w:r w:rsidRPr="00C77E38">
        <w:t xml:space="preserve">. </w:t>
      </w:r>
      <w:r w:rsidRPr="00C77E38">
        <w:rPr>
          <w:rStyle w:val="StyleUnderline"/>
        </w:rPr>
        <w:t>The right to exclude originates in</w:t>
      </w:r>
      <w:r w:rsidRPr="00C77E38">
        <w:t xml:space="preserve"> a very </w:t>
      </w:r>
      <w:r w:rsidRPr="00C77E38">
        <w:rPr>
          <w:rStyle w:val="StyleUnderline"/>
        </w:rPr>
        <w:t>specific</w:t>
      </w:r>
      <w:r w:rsidRPr="00C77E38">
        <w:t xml:space="preserve"> set of </w:t>
      </w:r>
      <w:r w:rsidRPr="00C77E38">
        <w:rPr>
          <w:rStyle w:val="StyleUnderline"/>
        </w:rPr>
        <w:t>circumstances</w:t>
      </w:r>
      <w:r w:rsidRPr="00C77E38">
        <w:t xml:space="preserve">, and identifying these unique circumstances remains the law's principal concern. </w:t>
      </w:r>
      <w:r w:rsidRPr="00C77E38">
        <w:rPr>
          <w:rStyle w:val="StyleUnderline"/>
        </w:rPr>
        <w:t>The same is true</w:t>
      </w:r>
      <w:r w:rsidRPr="00C77E38">
        <w:t xml:space="preserve">, in various shades, </w:t>
      </w:r>
      <w:r w:rsidRPr="00C77E38">
        <w:rPr>
          <w:rStyle w:val="StyleUnderline"/>
        </w:rPr>
        <w:t>of almost all forms of common law intellectual property</w:t>
      </w:r>
      <w:r w:rsidRPr="00C77E38">
        <w:t xml:space="preserve">, often bringing into question their very classification as "property." The relational nature of these interests also reduces the social costs associated with exclusionary (that is, monopoly) control. </w:t>
      </w:r>
      <w:r w:rsidRPr="00C77E38">
        <w:rPr>
          <w:rStyle w:val="Emphasis"/>
        </w:rPr>
        <w:t>Since exclusion operates</w:t>
      </w:r>
      <w:r w:rsidRPr="00C77E38">
        <w:t xml:space="preserve"> only </w:t>
      </w:r>
      <w:r w:rsidRPr="00C77E38">
        <w:rPr>
          <w:rStyle w:val="Emphasis"/>
        </w:rPr>
        <w:t>in</w:t>
      </w:r>
      <w:r w:rsidRPr="00C77E38">
        <w:rPr>
          <w:rStyle w:val="StyleUnderline"/>
        </w:rPr>
        <w:t xml:space="preserve"> a very </w:t>
      </w:r>
      <w:r w:rsidRPr="00C77E38">
        <w:rPr>
          <w:rStyle w:val="Emphasis"/>
        </w:rPr>
        <w:t>limited</w:t>
      </w:r>
      <w:r w:rsidRPr="00C77E38">
        <w:rPr>
          <w:rStyle w:val="StyleUnderline"/>
        </w:rPr>
        <w:t xml:space="preserve"> set of </w:t>
      </w:r>
      <w:r w:rsidRPr="00C77E38">
        <w:rPr>
          <w:rStyle w:val="Emphasis"/>
        </w:rPr>
        <w:t>circumstances</w:t>
      </w:r>
      <w:r w:rsidRPr="00C77E38">
        <w:t xml:space="preserve">, </w:t>
      </w:r>
      <w:r w:rsidRPr="00C77E38">
        <w:rPr>
          <w:rStyle w:val="StyleUnderline"/>
        </w:rPr>
        <w:t>these</w:t>
      </w:r>
      <w:r w:rsidRPr="00C77E38">
        <w:rPr>
          <w:rStyle w:val="Emphasis"/>
        </w:rPr>
        <w:t xml:space="preserve"> regimes effectively minimize</w:t>
      </w:r>
      <w:r w:rsidRPr="00C77E38">
        <w:t xml:space="preserve"> </w:t>
      </w:r>
      <w:r w:rsidRPr="00C77E38">
        <w:rPr>
          <w:rStyle w:val="StyleUnderline"/>
        </w:rPr>
        <w:t>the</w:t>
      </w:r>
      <w:r w:rsidRPr="00C77E38">
        <w:t xml:space="preserve"> </w:t>
      </w:r>
      <w:r w:rsidRPr="00C77E38">
        <w:rPr>
          <w:rStyle w:val="Emphasis"/>
        </w:rPr>
        <w:t xml:space="preserve">static </w:t>
      </w:r>
      <w:r w:rsidRPr="00C77E38">
        <w:rPr>
          <w:rStyle w:val="StyleUnderline"/>
        </w:rPr>
        <w:t>and</w:t>
      </w:r>
      <w:r w:rsidRPr="00C77E38">
        <w:rPr>
          <w:rStyle w:val="Emphasis"/>
        </w:rPr>
        <w:t xml:space="preserve"> dynamic inefficiencies</w:t>
      </w:r>
      <w:r w:rsidRPr="00C77E38">
        <w:t xml:space="preserve"> </w:t>
      </w:r>
      <w:r w:rsidRPr="00C77E38">
        <w:rPr>
          <w:rStyle w:val="StyleUnderline"/>
        </w:rPr>
        <w:t>traditionally associated with property rights in nonrivalrous and nonexcludable resources.</w:t>
      </w:r>
      <w:r w:rsidRPr="00C77E38">
        <w:t xml:space="preserve"> 31</w:t>
      </w:r>
    </w:p>
    <w:p w14:paraId="71BFEE9B" w14:textId="77777777" w:rsidR="001457F5" w:rsidRPr="00C77E38" w:rsidRDefault="001457F5" w:rsidP="001457F5">
      <w:pPr>
        <w:pStyle w:val="Heading3"/>
      </w:pPr>
      <w:r w:rsidRPr="00C77E38">
        <w:t>2NC---Solvency---</w:t>
      </w:r>
      <w:r>
        <w:t>Trademark/E-Commerce</w:t>
      </w:r>
    </w:p>
    <w:p w14:paraId="6B31B095" w14:textId="77777777" w:rsidR="001457F5" w:rsidRDefault="001457F5" w:rsidP="001457F5">
      <w:pPr>
        <w:pStyle w:val="Heading4"/>
      </w:pPr>
      <w:r>
        <w:t xml:space="preserve">CP solves. The courts will make progress towards increasing trademark infringement liability on e-commerce platforms following their </w:t>
      </w:r>
      <w:r>
        <w:rPr>
          <w:i/>
          <w:iCs w:val="0"/>
        </w:rPr>
        <w:t xml:space="preserve">US v. Frison </w:t>
      </w:r>
      <w:r>
        <w:t>ruling for brick-and-mortar shops – it’s easy, empirics prove.</w:t>
      </w:r>
    </w:p>
    <w:p w14:paraId="6C504321" w14:textId="77777777" w:rsidR="001457F5" w:rsidRDefault="001457F5" w:rsidP="001457F5">
      <w:r>
        <w:t xml:space="preserve">Karl </w:t>
      </w:r>
      <w:r>
        <w:rPr>
          <w:b/>
          <w:bCs/>
        </w:rPr>
        <w:t>Kammel et al</w:t>
      </w:r>
      <w:r>
        <w:t xml:space="preserve"> 20</w:t>
      </w:r>
      <w:r>
        <w:rPr>
          <w:b/>
          <w:bCs/>
        </w:rPr>
        <w:t>21 -</w:t>
      </w:r>
      <w:r>
        <w:t xml:space="preserve"> (“Responsibility for the sale of trademark counterfeits online: Striking a balance in secondary liability while protecting consumers”, </w:t>
      </w:r>
      <w:r w:rsidRPr="00E8245E">
        <w:t>Center for Anti-Counterfeiting and Product Protection</w:t>
      </w:r>
      <w:r>
        <w:t xml:space="preserve">, 2/xx/21, </w:t>
      </w:r>
      <w:r w:rsidRPr="00E8245E">
        <w:t>https://a-capp.msu.edu/wp-content/uploads/2021/02/E-Commerce-Secondary-Liability-Working-Paper-Feb-2021.pdf</w:t>
      </w:r>
      <w:r>
        <w:t>, Accessed 7/26/24) // HS</w:t>
      </w:r>
    </w:p>
    <w:p w14:paraId="5E2C44B2" w14:textId="77777777" w:rsidR="001457F5" w:rsidRDefault="001457F5" w:rsidP="001457F5"/>
    <w:p w14:paraId="6354364E" w14:textId="77777777" w:rsidR="001457F5" w:rsidRPr="00C75224" w:rsidRDefault="001457F5" w:rsidP="001457F5">
      <w:pPr>
        <w:rPr>
          <w:sz w:val="16"/>
        </w:rPr>
      </w:pPr>
      <w:r w:rsidRPr="00C75224">
        <w:rPr>
          <w:highlight w:val="cyan"/>
          <w:u w:val="single"/>
        </w:rPr>
        <w:t xml:space="preserve">Although the courts have not yet applied aiding and abetting statutes to </w:t>
      </w:r>
      <w:r w:rsidRPr="00182C68">
        <w:rPr>
          <w:u w:val="single"/>
        </w:rPr>
        <w:t xml:space="preserve">the </w:t>
      </w:r>
      <w:r w:rsidRPr="00C75224">
        <w:rPr>
          <w:highlight w:val="cyan"/>
          <w:u w:val="single"/>
        </w:rPr>
        <w:t>e-</w:t>
      </w:r>
      <w:r w:rsidRPr="00182C68">
        <w:rPr>
          <w:highlight w:val="cyan"/>
          <w:u w:val="single"/>
        </w:rPr>
        <w:t>commerce</w:t>
      </w:r>
      <w:r w:rsidRPr="00E8245E">
        <w:rPr>
          <w:u w:val="single"/>
        </w:rPr>
        <w:t xml:space="preserve"> world, </w:t>
      </w:r>
      <w:r w:rsidRPr="00C75224">
        <w:rPr>
          <w:highlight w:val="cyan"/>
          <w:u w:val="single"/>
        </w:rPr>
        <w:t xml:space="preserve">they </w:t>
      </w:r>
      <w:r w:rsidRPr="00182C68">
        <w:rPr>
          <w:b/>
          <w:bCs/>
          <w:highlight w:val="cyan"/>
          <w:u w:val="single"/>
        </w:rPr>
        <w:t>have</w:t>
      </w:r>
      <w:r w:rsidRPr="00E8245E">
        <w:rPr>
          <w:u w:val="single"/>
        </w:rPr>
        <w:t xml:space="preserve"> not </w:t>
      </w:r>
      <w:r w:rsidRPr="00C75224">
        <w:rPr>
          <w:u w:val="single"/>
        </w:rPr>
        <w:t>been</w:t>
      </w:r>
      <w:r w:rsidRPr="00E8245E">
        <w:rPr>
          <w:u w:val="single"/>
        </w:rPr>
        <w:t xml:space="preserve"> afraid to </w:t>
      </w:r>
      <w:r w:rsidRPr="00182C68">
        <w:rPr>
          <w:b/>
          <w:bCs/>
          <w:highlight w:val="cyan"/>
          <w:u w:val="single"/>
        </w:rPr>
        <w:t>apply</w:t>
      </w:r>
      <w:r w:rsidRPr="00C75224">
        <w:rPr>
          <w:highlight w:val="cyan"/>
          <w:u w:val="single"/>
        </w:rPr>
        <w:t xml:space="preserve"> </w:t>
      </w:r>
      <w:r w:rsidRPr="00C75224">
        <w:rPr>
          <w:u w:val="single"/>
        </w:rPr>
        <w:t xml:space="preserve">the </w:t>
      </w:r>
      <w:r w:rsidRPr="00182C68">
        <w:rPr>
          <w:b/>
          <w:bCs/>
          <w:highlight w:val="cyan"/>
          <w:u w:val="single"/>
        </w:rPr>
        <w:t>standard to brick and mortar institutions</w:t>
      </w:r>
      <w:r w:rsidRPr="00E8245E">
        <w:rPr>
          <w:u w:val="single"/>
        </w:rPr>
        <w:t>.172</w:t>
      </w:r>
      <w:r w:rsidRPr="00C75224">
        <w:rPr>
          <w:sz w:val="16"/>
        </w:rPr>
        <w:t xml:space="preserve"> In 2016, the 8th Circuit affirmed a district court decision holding that brick and mortar marketplaces, such as the flea market in the case, could be held accountable for the aiding and abetting of trafficking in counterfeit goods.173</w:t>
      </w:r>
    </w:p>
    <w:p w14:paraId="30B43FC7" w14:textId="77777777" w:rsidR="001457F5" w:rsidRPr="00C75224" w:rsidRDefault="001457F5" w:rsidP="001457F5">
      <w:pPr>
        <w:rPr>
          <w:sz w:val="16"/>
        </w:rPr>
      </w:pPr>
      <w:r w:rsidRPr="00C75224">
        <w:rPr>
          <w:highlight w:val="cyan"/>
          <w:u w:val="single"/>
        </w:rPr>
        <w:t>In United States v. Frison</w:t>
      </w:r>
      <w:r w:rsidRPr="00C75224">
        <w:rPr>
          <w:u w:val="single"/>
        </w:rPr>
        <w:t xml:space="preserve">, Jack </w:t>
      </w:r>
      <w:r w:rsidRPr="00C75224">
        <w:rPr>
          <w:highlight w:val="cyan"/>
          <w:u w:val="single"/>
        </w:rPr>
        <w:t>Frison</w:t>
      </w:r>
      <w:r w:rsidRPr="00C75224">
        <w:rPr>
          <w:u w:val="single"/>
        </w:rPr>
        <w:t xml:space="preserve">, the owner of Frison Flea Market, </w:t>
      </w:r>
      <w:r w:rsidRPr="00C75224">
        <w:rPr>
          <w:highlight w:val="cyan"/>
          <w:u w:val="single"/>
        </w:rPr>
        <w:t>challenged a conviction of aiding and abetting the trafficking of counterfeit goods</w:t>
      </w:r>
      <w:r w:rsidRPr="00C75224">
        <w:rPr>
          <w:u w:val="single"/>
        </w:rPr>
        <w:t>.174 Frison’s market operated three days a week under his supervision, and Frison’s income came from vendor rental fees, and admission charges to customers.</w:t>
      </w:r>
      <w:r w:rsidRPr="00C75224">
        <w:rPr>
          <w:sz w:val="16"/>
        </w:rPr>
        <w:t xml:space="preserve">175 The rental fees allowed vendors certain privileges, such as the ability to leave their inventory in the brick and mortar marketplace while it was closed.176 Among the other goods that were sold at the flea market, many of the vendors sold counterfeit clothing, footwear, purses, and accessories.177 Naturally, the sale of counterfeit goods at the Frison Flea Market did not go unnoticed.178 Frison and his market received warnings from police officers that he needed to prevent the sale of counterfeit goods because he was responsible for everything in his flea market, notices from the Record Industry Association of America warning off the sale of bootleg music, cease and desist notices from Coach, Inc. and Coach Services regarding the sale of counterfeit goods, complaints from the Better Business Bureau, and was the subject of warrants and seizures by the Department of Homeland Security, Immigration and Customs, and other federal officers.179 </w:t>
      </w:r>
      <w:r w:rsidRPr="00C75224">
        <w:rPr>
          <w:u w:val="single"/>
        </w:rPr>
        <w:t xml:space="preserve">However, these </w:t>
      </w:r>
      <w:r w:rsidRPr="00C75224">
        <w:rPr>
          <w:highlight w:val="cyan"/>
          <w:u w:val="single"/>
        </w:rPr>
        <w:t>punitive measures did little to deter the sale of counterfeit goods in the Frison Flea Market</w:t>
      </w:r>
      <w:r w:rsidRPr="00C75224">
        <w:rPr>
          <w:u w:val="single"/>
        </w:rPr>
        <w:t>.180 In fact, the only major change was the Frison’s implementation of a $500 fine to vendors who were caught selling counterfeit goods.181</w:t>
      </w:r>
    </w:p>
    <w:p w14:paraId="0DFF8F49" w14:textId="77777777" w:rsidR="001457F5" w:rsidRPr="00C75224" w:rsidRDefault="001457F5" w:rsidP="001457F5">
      <w:pPr>
        <w:rPr>
          <w:sz w:val="16"/>
        </w:rPr>
      </w:pPr>
      <w:r w:rsidRPr="00C75224">
        <w:rPr>
          <w:sz w:val="16"/>
        </w:rPr>
        <w:t>Despite the evidence gathered against him, Frison argued on appeal that the statute as applied to him, aiding and abetting in the trafficking of counterfeit goods, was unconstitutionally vague, and therefore void.182 Specifically, he claimed that he “did not have fair notice that his behavior was criminal; [and] it was unclear what he should have done to avoid liability.”183 Frison’s main argument with regards to the notice, was that he did not have notice that a “passive landlord who [was] merely renting his property could be held responsible for the actions of his tenants.” However, the court found that Frison was far from a passive landlord.184 In fact, he was extremely active in his market, inducing fines on vendors, establishing his dominance and his position “in charge,” among other things.</w:t>
      </w:r>
      <w:r w:rsidRPr="00C75224">
        <w:rPr>
          <w:u w:val="single"/>
        </w:rPr>
        <w:t xml:space="preserve">185 However, even if he had been a less active landlord the </w:t>
      </w:r>
      <w:r w:rsidRPr="00C75224">
        <w:rPr>
          <w:highlight w:val="cyan"/>
          <w:u w:val="single"/>
        </w:rPr>
        <w:t>court believed that a person of ordinary intelligence would have realized that aiding and abetting individuals</w:t>
      </w:r>
      <w:r w:rsidRPr="00C75224">
        <w:rPr>
          <w:u w:val="single"/>
        </w:rPr>
        <w:t xml:space="preserve"> that were committing willful infringement or </w:t>
      </w:r>
      <w:r w:rsidRPr="00C75224">
        <w:rPr>
          <w:highlight w:val="cyan"/>
          <w:u w:val="single"/>
        </w:rPr>
        <w:t>trafficking</w:t>
      </w:r>
      <w:r w:rsidRPr="00C75224">
        <w:rPr>
          <w:u w:val="single"/>
        </w:rPr>
        <w:t xml:space="preserve"> of </w:t>
      </w:r>
      <w:r w:rsidRPr="00C75224">
        <w:rPr>
          <w:highlight w:val="cyan"/>
          <w:u w:val="single"/>
        </w:rPr>
        <w:t>counterfeit goods</w:t>
      </w:r>
      <w:r w:rsidRPr="00C75224">
        <w:rPr>
          <w:u w:val="single"/>
        </w:rPr>
        <w:t xml:space="preserve"> should have known that they </w:t>
      </w:r>
      <w:r w:rsidRPr="00C75224">
        <w:rPr>
          <w:highlight w:val="cyan"/>
          <w:u w:val="single"/>
        </w:rPr>
        <w:t>would be held liable for the same illegal conduct</w:t>
      </w:r>
      <w:r w:rsidRPr="00C75224">
        <w:rPr>
          <w:u w:val="single"/>
        </w:rPr>
        <w:t>.186 If this was not enough, the court noted that Frison received multiple warnings and notices that his conduct as the owner and operator of the flea market was unlawful.187</w:t>
      </w:r>
    </w:p>
    <w:p w14:paraId="20289CC4" w14:textId="77777777" w:rsidR="001457F5" w:rsidRPr="00C75224" w:rsidRDefault="001457F5" w:rsidP="001457F5">
      <w:pPr>
        <w:rPr>
          <w:sz w:val="16"/>
        </w:rPr>
      </w:pPr>
      <w:r w:rsidRPr="00C75224">
        <w:rPr>
          <w:sz w:val="16"/>
        </w:rPr>
        <w:t>Although Frison attempted to assert that he thought he did all he could do to comply with the law, posting signs telling vendors not to sell counterfeit goods and fining vendors that did, the court found this “lip service” to the law unconvincing.188 The court looked instead to the facts that Frison did not evict violators from the premises, and the fact that Frison actually benefited from fining the vendors.189 By failing to evict infringers and continuously fining them for their misbehavior, Frison indicated that he both knew the fake merchandise existed, and failed to shut it down, instead choosing to profit monetarily from their illegal activity.190</w:t>
      </w:r>
    </w:p>
    <w:p w14:paraId="5112DC5A" w14:textId="77777777" w:rsidR="001457F5" w:rsidRPr="00C75224" w:rsidRDefault="001457F5" w:rsidP="001457F5">
      <w:pPr>
        <w:rPr>
          <w:u w:val="single"/>
        </w:rPr>
      </w:pPr>
      <w:r w:rsidRPr="00C75224">
        <w:rPr>
          <w:u w:val="single"/>
        </w:rPr>
        <w:t>Looking at these facts, the court determined that Frison, and his brick-and-mortar flea market, was correctly convicted for aiding and abetting for the actions of the vendors in his market despite the arguments to the contrary.191</w:t>
      </w:r>
    </w:p>
    <w:p w14:paraId="5B9C37AB" w14:textId="77777777" w:rsidR="001457F5" w:rsidRDefault="001457F5" w:rsidP="001457F5">
      <w:r>
        <w:t>3. Applying Brick and Mortar Laws to E-Commerce Platforms</w:t>
      </w:r>
    </w:p>
    <w:p w14:paraId="13108632" w14:textId="77777777" w:rsidR="001457F5" w:rsidRPr="00C75224" w:rsidRDefault="001457F5" w:rsidP="001457F5">
      <w:pPr>
        <w:rPr>
          <w:sz w:val="16"/>
        </w:rPr>
      </w:pPr>
      <w:r w:rsidRPr="00C75224">
        <w:rPr>
          <w:highlight w:val="cyan"/>
          <w:u w:val="single"/>
        </w:rPr>
        <w:t xml:space="preserve">The </w:t>
      </w:r>
      <w:r w:rsidRPr="00182C68">
        <w:rPr>
          <w:b/>
          <w:bCs/>
          <w:highlight w:val="cyan"/>
          <w:u w:val="single"/>
        </w:rPr>
        <w:t>similarities between Frison and</w:t>
      </w:r>
      <w:r w:rsidRPr="00182C68">
        <w:rPr>
          <w:b/>
          <w:bCs/>
          <w:u w:val="single"/>
        </w:rPr>
        <w:t xml:space="preserve"> the arguments of </w:t>
      </w:r>
      <w:r w:rsidRPr="00182C68">
        <w:rPr>
          <w:b/>
          <w:bCs/>
          <w:highlight w:val="cyan"/>
          <w:u w:val="single"/>
        </w:rPr>
        <w:t>e-commerce platforms is plain</w:t>
      </w:r>
      <w:r w:rsidRPr="00C75224">
        <w:rPr>
          <w:u w:val="single"/>
        </w:rPr>
        <w:t xml:space="preserve">, in a similar way that </w:t>
      </w:r>
      <w:r w:rsidRPr="00C75224">
        <w:rPr>
          <w:highlight w:val="cyan"/>
          <w:u w:val="single"/>
        </w:rPr>
        <w:t>secondary trademark liability for</w:t>
      </w:r>
      <w:r w:rsidRPr="00C75224">
        <w:rPr>
          <w:u w:val="single"/>
        </w:rPr>
        <w:t xml:space="preserve"> a </w:t>
      </w:r>
      <w:r w:rsidRPr="00C75224">
        <w:rPr>
          <w:highlight w:val="cyan"/>
          <w:u w:val="single"/>
        </w:rPr>
        <w:t>flea market</w:t>
      </w:r>
      <w:r w:rsidRPr="00C75224">
        <w:rPr>
          <w:u w:val="single"/>
        </w:rPr>
        <w:t xml:space="preserve"> owner </w:t>
      </w:r>
      <w:r w:rsidRPr="00C75224">
        <w:rPr>
          <w:highlight w:val="cyan"/>
          <w:u w:val="single"/>
        </w:rPr>
        <w:t>can be analogized to</w:t>
      </w:r>
      <w:r w:rsidRPr="00C75224">
        <w:rPr>
          <w:u w:val="single"/>
        </w:rPr>
        <w:t xml:space="preserve"> an </w:t>
      </w:r>
      <w:r w:rsidRPr="00C75224">
        <w:rPr>
          <w:highlight w:val="cyan"/>
          <w:u w:val="single"/>
        </w:rPr>
        <w:t>ecommerce</w:t>
      </w:r>
      <w:r w:rsidRPr="00C75224">
        <w:rPr>
          <w:u w:val="single"/>
        </w:rPr>
        <w:t xml:space="preserve"> platform.</w:t>
      </w:r>
      <w:r w:rsidRPr="00C75224">
        <w:rPr>
          <w:sz w:val="16"/>
        </w:rPr>
        <w:t xml:space="preserve"> Using the crime triangle as discussed above, Frison stated that he was not responsible for the actions of the vendors that made use of his marketplace192 but was found to be complicit in aiding and abetting. </w:t>
      </w:r>
      <w:r w:rsidRPr="00C75224">
        <w:rPr>
          <w:u w:val="single"/>
        </w:rPr>
        <w:t xml:space="preserve">A </w:t>
      </w:r>
      <w:r w:rsidRPr="00C75224">
        <w:rPr>
          <w:highlight w:val="cyan"/>
          <w:u w:val="single"/>
        </w:rPr>
        <w:t>similarity is</w:t>
      </w:r>
      <w:r w:rsidRPr="00C75224">
        <w:rPr>
          <w:u w:val="single"/>
        </w:rPr>
        <w:t xml:space="preserve"> found with </w:t>
      </w:r>
      <w:r w:rsidRPr="00C75224">
        <w:rPr>
          <w:highlight w:val="cyan"/>
          <w:u w:val="single"/>
        </w:rPr>
        <w:t>e-commerce</w:t>
      </w:r>
      <w:r w:rsidRPr="00C75224">
        <w:rPr>
          <w:u w:val="single"/>
        </w:rPr>
        <w:t xml:space="preserve"> platforms </w:t>
      </w:r>
      <w:r w:rsidRPr="00C75224">
        <w:rPr>
          <w:highlight w:val="cyan"/>
          <w:u w:val="single"/>
        </w:rPr>
        <w:t>claim</w:t>
      </w:r>
      <w:r w:rsidRPr="00C75224">
        <w:rPr>
          <w:u w:val="single"/>
        </w:rPr>
        <w:t xml:space="preserve">ing </w:t>
      </w:r>
      <w:r w:rsidRPr="00C75224">
        <w:rPr>
          <w:highlight w:val="cyan"/>
          <w:u w:val="single"/>
        </w:rPr>
        <w:t>no responsibility for criminal activity on their sites</w:t>
      </w:r>
      <w:r w:rsidRPr="00C75224">
        <w:rPr>
          <w:u w:val="single"/>
        </w:rPr>
        <w:t xml:space="preserve">. </w:t>
      </w:r>
      <w:r w:rsidRPr="00C75224">
        <w:rPr>
          <w:highlight w:val="cyan"/>
          <w:u w:val="single"/>
        </w:rPr>
        <w:t>Additionally</w:t>
      </w:r>
      <w:r w:rsidRPr="00C75224">
        <w:rPr>
          <w:u w:val="single"/>
        </w:rPr>
        <w:t xml:space="preserve">, e-commerce </w:t>
      </w:r>
      <w:r w:rsidRPr="00C75224">
        <w:rPr>
          <w:highlight w:val="cyan"/>
          <w:u w:val="single"/>
        </w:rPr>
        <w:t>platforms</w:t>
      </w:r>
      <w:r w:rsidRPr="00C75224">
        <w:rPr>
          <w:u w:val="single"/>
        </w:rPr>
        <w:t xml:space="preserve">, similar to Frison, </w:t>
      </w:r>
      <w:r w:rsidRPr="00C75224">
        <w:rPr>
          <w:highlight w:val="cyan"/>
          <w:u w:val="single"/>
        </w:rPr>
        <w:t>take some sort of monetary benefit from the sales of counterfeit</w:t>
      </w:r>
      <w:r w:rsidRPr="00C75224">
        <w:rPr>
          <w:u w:val="single"/>
        </w:rPr>
        <w:t xml:space="preserve"> goods on their platforms, even if done unwittingly.193</w:t>
      </w:r>
    </w:p>
    <w:p w14:paraId="7BF8F54A" w14:textId="77777777" w:rsidR="001457F5" w:rsidRPr="00C75224" w:rsidRDefault="001457F5" w:rsidP="001457F5">
      <w:pPr>
        <w:rPr>
          <w:sz w:val="16"/>
        </w:rPr>
      </w:pPr>
      <w:r w:rsidRPr="00C75224">
        <w:rPr>
          <w:sz w:val="16"/>
        </w:rPr>
        <w:t xml:space="preserve">It is easy to assert that not all of the factors that the court applied in Frison are relevant in the e-commerce space. First and foremost, e-commerce spaces typically attempt to comply with the law in order to avoid later, and more grand liability.194 Additionally, e-commerce platforms will often shut down the accounts of individuals found to be selling counterfeit goods.195 </w:t>
      </w:r>
      <w:r w:rsidRPr="00C75224">
        <w:rPr>
          <w:u w:val="single"/>
        </w:rPr>
        <w:t xml:space="preserve">However, these differences may not transcend the overall concept purported by Frison: that </w:t>
      </w:r>
      <w:r w:rsidRPr="00182C68">
        <w:rPr>
          <w:b/>
          <w:bCs/>
          <w:highlight w:val="cyan"/>
          <w:u w:val="single"/>
        </w:rPr>
        <w:t>marketplace owners should be held accountable for the illegal activity that occurs on its premises</w:t>
      </w:r>
      <w:r w:rsidRPr="00C75224">
        <w:rPr>
          <w:u w:val="single"/>
        </w:rPr>
        <w:t>, especially when they have an active role in the maintenance of the marketplace and sufficient control over the vendors.</w:t>
      </w:r>
      <w:r w:rsidRPr="00C75224">
        <w:rPr>
          <w:sz w:val="16"/>
        </w:rPr>
        <w:t>196 Just as the Frison court looked at an abundance of statutes collectively and in light of the conduct that occurred at the Frison flea market, so too should we look at an abundance of statutes in light of the conduct occurring online in the ecommerce space.197</w:t>
      </w:r>
    </w:p>
    <w:p w14:paraId="18E722E1" w14:textId="77777777" w:rsidR="001457F5" w:rsidRPr="00C75224" w:rsidRDefault="001457F5" w:rsidP="001457F5">
      <w:pPr>
        <w:rPr>
          <w:rStyle w:val="StyleUnderline"/>
        </w:rPr>
      </w:pPr>
      <w:r w:rsidRPr="00C75224">
        <w:rPr>
          <w:rStyle w:val="StyleUnderline"/>
          <w:highlight w:val="cyan"/>
        </w:rPr>
        <w:t>The application of the crime triangle here is relevant</w:t>
      </w:r>
      <w:r w:rsidRPr="00C75224">
        <w:rPr>
          <w:rStyle w:val="StyleUnderline"/>
        </w:rPr>
        <w:t>.</w:t>
      </w:r>
      <w:r w:rsidRPr="00C75224">
        <w:rPr>
          <w:sz w:val="16"/>
        </w:rPr>
        <w:t xml:space="preserve"> Specifically with regard to the three behaviors that we suggest above as e-commerce platforms can engage with sellers and consumers in ways that ensure they have an active role in the maintenance of the marketplace and sufficient control over vendors. </w:t>
      </w:r>
      <w:r w:rsidRPr="00C75224">
        <w:rPr>
          <w:rStyle w:val="StyleUnderline"/>
          <w:highlight w:val="cyan"/>
        </w:rPr>
        <w:t>If</w:t>
      </w:r>
      <w:r w:rsidRPr="00C75224">
        <w:rPr>
          <w:rStyle w:val="StyleUnderline"/>
        </w:rPr>
        <w:t xml:space="preserve"> they </w:t>
      </w:r>
      <w:r w:rsidRPr="00C75224">
        <w:rPr>
          <w:rStyle w:val="StyleUnderline"/>
          <w:highlight w:val="cyan"/>
        </w:rPr>
        <w:t>fail to</w:t>
      </w:r>
      <w:r w:rsidRPr="00C75224">
        <w:rPr>
          <w:rStyle w:val="StyleUnderline"/>
        </w:rPr>
        <w:t xml:space="preserve"> 1) </w:t>
      </w:r>
      <w:r w:rsidRPr="00C75224">
        <w:rPr>
          <w:rStyle w:val="StyleUnderline"/>
          <w:highlight w:val="cyan"/>
        </w:rPr>
        <w:t>take active steps to protect consumers</w:t>
      </w:r>
      <w:r w:rsidRPr="00C75224">
        <w:rPr>
          <w:rStyle w:val="StyleUnderline"/>
        </w:rPr>
        <w:t xml:space="preserve"> on their sites, 2) </w:t>
      </w:r>
      <w:r w:rsidRPr="00C75224">
        <w:rPr>
          <w:rStyle w:val="StyleUnderline"/>
          <w:highlight w:val="cyan"/>
        </w:rPr>
        <w:t>engage in place management strategies</w:t>
      </w:r>
      <w:r w:rsidRPr="00C75224">
        <w:rPr>
          <w:rStyle w:val="StyleUnderline"/>
        </w:rPr>
        <w:t xml:space="preserve"> that are designed to make their sites less conducive to counterfeit trade, </w:t>
      </w:r>
      <w:r w:rsidRPr="00C75224">
        <w:rPr>
          <w:rStyle w:val="StyleUnderline"/>
          <w:highlight w:val="cyan"/>
        </w:rPr>
        <w:t>and</w:t>
      </w:r>
      <w:r w:rsidRPr="00C75224">
        <w:rPr>
          <w:rStyle w:val="StyleUnderline"/>
        </w:rPr>
        <w:t xml:space="preserve"> 3) </w:t>
      </w:r>
      <w:r w:rsidRPr="00C75224">
        <w:rPr>
          <w:rStyle w:val="StyleUnderline"/>
          <w:highlight w:val="cyan"/>
        </w:rPr>
        <w:t>remain aware and ahead o</w:t>
      </w:r>
      <w:r w:rsidRPr="00C75224">
        <w:rPr>
          <w:rStyle w:val="StyleUnderline"/>
        </w:rPr>
        <w:t xml:space="preserve">f the ever-changing curve set by trademark </w:t>
      </w:r>
      <w:r w:rsidRPr="00C75224">
        <w:rPr>
          <w:rStyle w:val="StyleUnderline"/>
          <w:highlight w:val="cyan"/>
        </w:rPr>
        <w:t>counterfeiters198</w:t>
      </w:r>
      <w:r w:rsidRPr="00C75224">
        <w:rPr>
          <w:rStyle w:val="StyleUnderline"/>
        </w:rPr>
        <w:t xml:space="preserve"> </w:t>
      </w:r>
      <w:r w:rsidRPr="00C75224">
        <w:rPr>
          <w:rStyle w:val="StyleUnderline"/>
          <w:highlight w:val="cyan"/>
        </w:rPr>
        <w:t xml:space="preserve">then </w:t>
      </w:r>
      <w:r w:rsidRPr="00182C68">
        <w:rPr>
          <w:rStyle w:val="StyleUnderline"/>
          <w:bCs/>
          <w:highlight w:val="cyan"/>
        </w:rPr>
        <w:t>these factors could potentially influence whether or not they are aiding and abetting</w:t>
      </w:r>
      <w:r w:rsidRPr="00C75224">
        <w:rPr>
          <w:rStyle w:val="StyleUnderline"/>
        </w:rPr>
        <w:t>.</w:t>
      </w:r>
    </w:p>
    <w:p w14:paraId="7631C31D" w14:textId="77777777" w:rsidR="001457F5" w:rsidRDefault="001457F5" w:rsidP="001457F5"/>
    <w:p w14:paraId="6E172445" w14:textId="77777777" w:rsidR="001457F5" w:rsidRPr="00C77E38" w:rsidRDefault="001457F5" w:rsidP="001457F5"/>
    <w:p w14:paraId="08D76B46" w14:textId="77777777" w:rsidR="001457F5" w:rsidRPr="00C77E38" w:rsidRDefault="001457F5" w:rsidP="001457F5">
      <w:pPr>
        <w:pStyle w:val="Heading3"/>
      </w:pPr>
      <w:r w:rsidRPr="00C77E38">
        <w:t>2NC---Solvency---Patents</w:t>
      </w:r>
    </w:p>
    <w:p w14:paraId="4B3B07D0" w14:textId="77777777" w:rsidR="001457F5" w:rsidRPr="00C77E38" w:rsidRDefault="001457F5" w:rsidP="001457F5">
      <w:pPr>
        <w:pStyle w:val="Heading4"/>
      </w:pPr>
      <w:r w:rsidRPr="00C77E38">
        <w:t>Courts have discretion to reshape the patent landscape.</w:t>
      </w:r>
    </w:p>
    <w:p w14:paraId="32A796EC" w14:textId="77777777" w:rsidR="001457F5" w:rsidRPr="00C77E38" w:rsidRDefault="001457F5" w:rsidP="001457F5">
      <w:r w:rsidRPr="00C77E38">
        <w:rPr>
          <w:b/>
          <w:bCs/>
        </w:rPr>
        <w:t xml:space="preserve">Brough 7/19 </w:t>
      </w:r>
      <w:r w:rsidRPr="00C77E38">
        <w:t xml:space="preserve">[Wayne B.; Resident Senior Fellow on R Street’s Technology and Innovation team, focuses his research on antitrust, competition policy, intellectual property, and patent law. Ph.D. and master’s degree in economics from George Mason University, B.A. in international affairs and economics from Jacksonville University. 7/19/24 “The U.S. Supreme Court vs. the U.S. Congress: A Public-Choice Perspective on the Divergence in Patent Reform” https://www.rstreet.org/commentary/the-u-s-supreme-court-vs-the-u-s-congress-a-public-choice-perspective-on-the-divergence-in-patent-reform/ </w:t>
      </w:r>
    </w:p>
    <w:p w14:paraId="6255A5D6" w14:textId="77777777" w:rsidR="001457F5" w:rsidRPr="00C77E38" w:rsidRDefault="001457F5" w:rsidP="001457F5">
      <w:pPr>
        <w:rPr>
          <w:u w:val="single"/>
        </w:rPr>
      </w:pPr>
      <w:r w:rsidRPr="00C77E38">
        <w:rPr>
          <w:u w:val="single"/>
        </w:rPr>
        <w:t xml:space="preserve">Following the surge of litigation inspired by the State Street decision, the U.S. </w:t>
      </w:r>
      <w:r w:rsidRPr="00C77E38">
        <w:rPr>
          <w:b/>
          <w:bCs/>
          <w:highlight w:val="cyan"/>
          <w:u w:val="single"/>
        </w:rPr>
        <w:t>Supreme Court</w:t>
      </w:r>
      <w:r w:rsidRPr="00C77E38">
        <w:rPr>
          <w:highlight w:val="cyan"/>
          <w:u w:val="single"/>
        </w:rPr>
        <w:t xml:space="preserve"> issued several</w:t>
      </w:r>
      <w:r w:rsidRPr="00C77E38">
        <w:rPr>
          <w:u w:val="single"/>
        </w:rPr>
        <w:t xml:space="preserve"> landmark </w:t>
      </w:r>
      <w:r w:rsidRPr="00C77E38">
        <w:rPr>
          <w:highlight w:val="cyan"/>
          <w:u w:val="single"/>
        </w:rPr>
        <w:t xml:space="preserve">decisions that have </w:t>
      </w:r>
      <w:r w:rsidRPr="00C77E38">
        <w:rPr>
          <w:b/>
          <w:bCs/>
          <w:highlight w:val="cyan"/>
          <w:u w:val="single"/>
        </w:rPr>
        <w:t>reshaped</w:t>
      </w:r>
      <w:r w:rsidRPr="00C77E38">
        <w:rPr>
          <w:highlight w:val="cyan"/>
          <w:u w:val="single"/>
        </w:rPr>
        <w:t xml:space="preserve"> the patent landscape</w:t>
      </w:r>
      <w:r w:rsidRPr="00C77E38">
        <w:rPr>
          <w:u w:val="single"/>
        </w:rPr>
        <w:t xml:space="preserve">, generally </w:t>
      </w:r>
      <w:r w:rsidRPr="00C77E38">
        <w:rPr>
          <w:highlight w:val="cyan"/>
          <w:u w:val="single"/>
        </w:rPr>
        <w:t xml:space="preserve">favoring reforms that </w:t>
      </w:r>
      <w:r w:rsidRPr="00C77E38">
        <w:rPr>
          <w:b/>
          <w:bCs/>
          <w:highlight w:val="cyan"/>
          <w:u w:val="single"/>
        </w:rPr>
        <w:t>improve patent quality</w:t>
      </w:r>
      <w:r w:rsidRPr="00C77E38">
        <w:rPr>
          <w:highlight w:val="cyan"/>
          <w:u w:val="single"/>
        </w:rPr>
        <w:t xml:space="preserve"> and</w:t>
      </w:r>
      <w:r w:rsidRPr="00C77E38">
        <w:rPr>
          <w:u w:val="single"/>
        </w:rPr>
        <w:t xml:space="preserve"> </w:t>
      </w:r>
      <w:r w:rsidRPr="00C77E38">
        <w:rPr>
          <w:b/>
          <w:bCs/>
          <w:highlight w:val="cyan"/>
          <w:u w:val="single"/>
        </w:rPr>
        <w:t>minimize</w:t>
      </w:r>
      <w:r w:rsidRPr="00C77E38">
        <w:rPr>
          <w:u w:val="single"/>
        </w:rPr>
        <w:t xml:space="preserve"> </w:t>
      </w:r>
      <w:r w:rsidRPr="00C77E38">
        <w:rPr>
          <w:highlight w:val="cyan"/>
          <w:u w:val="single"/>
        </w:rPr>
        <w:t xml:space="preserve">opportunities for </w:t>
      </w:r>
      <w:r w:rsidRPr="00C77E38">
        <w:rPr>
          <w:b/>
          <w:bCs/>
          <w:highlight w:val="cyan"/>
          <w:u w:val="single"/>
        </w:rPr>
        <w:t>abuse</w:t>
      </w:r>
      <w:r w:rsidRPr="00C77E38">
        <w:rPr>
          <w:u w:val="single"/>
        </w:rPr>
        <w:t xml:space="preserve"> or gamesmanship </w:t>
      </w:r>
      <w:r w:rsidRPr="00C77E38">
        <w:rPr>
          <w:highlight w:val="cyan"/>
          <w:u w:val="single"/>
        </w:rPr>
        <w:t>by patent holders</w:t>
      </w:r>
      <w:r w:rsidRPr="00C77E38">
        <w:rPr>
          <w:u w:val="single"/>
        </w:rPr>
        <w:t>.</w:t>
      </w:r>
    </w:p>
    <w:p w14:paraId="0AC7F53C" w14:textId="77777777" w:rsidR="001457F5" w:rsidRPr="00C77E38" w:rsidRDefault="001457F5" w:rsidP="001457F5">
      <w:pPr>
        <w:rPr>
          <w:u w:val="single"/>
        </w:rPr>
      </w:pPr>
      <w:r w:rsidRPr="00C77E38">
        <w:rPr>
          <w:highlight w:val="cyan"/>
          <w:u w:val="single"/>
        </w:rPr>
        <w:t>Bilski v. Kappos (2010).</w:t>
      </w:r>
      <w:r w:rsidRPr="00C77E38">
        <w:t xml:space="preserve"> This decision narrowed the scope of patent eligibility, effectively closing the door on the problematic business-method and software patents permissible under the State Street decision</w:t>
      </w:r>
      <w:r w:rsidRPr="00C77E38">
        <w:rPr>
          <w:u w:val="single"/>
        </w:rPr>
        <w:t xml:space="preserve">. The Supreme </w:t>
      </w:r>
      <w:r w:rsidRPr="00C77E38">
        <w:rPr>
          <w:highlight w:val="cyan"/>
          <w:u w:val="single"/>
        </w:rPr>
        <w:t>Court ruled that</w:t>
      </w:r>
      <w:r w:rsidRPr="00C77E38">
        <w:rPr>
          <w:u w:val="single"/>
        </w:rPr>
        <w:t xml:space="preserve"> the machine-or-transformation test (under which a patent claim qualifies for consideration if the process either is implemented by a particular machine in a non-conventional and non-trivial manner or else transforms an article from one state to another) is not the sole test for determining patentability and that </w:t>
      </w:r>
      <w:r w:rsidRPr="00C77E38">
        <w:rPr>
          <w:highlight w:val="cyan"/>
          <w:u w:val="single"/>
        </w:rPr>
        <w:t>abstract ideas are not patentable.</w:t>
      </w:r>
    </w:p>
    <w:p w14:paraId="3417C741" w14:textId="77777777" w:rsidR="001457F5" w:rsidRPr="00C77E38" w:rsidRDefault="001457F5" w:rsidP="001457F5">
      <w:r w:rsidRPr="00C77E38">
        <w:rPr>
          <w:highlight w:val="cyan"/>
          <w:u w:val="single"/>
        </w:rPr>
        <w:t>Mayo</w:t>
      </w:r>
      <w:r w:rsidRPr="00C77E38">
        <w:rPr>
          <w:u w:val="single"/>
        </w:rPr>
        <w:t xml:space="preserve"> Collaborative Services </w:t>
      </w:r>
      <w:r w:rsidRPr="00C77E38">
        <w:rPr>
          <w:highlight w:val="cyan"/>
          <w:u w:val="single"/>
        </w:rPr>
        <w:t>v. Prometheus</w:t>
      </w:r>
      <w:r w:rsidRPr="00C77E38">
        <w:rPr>
          <w:u w:val="single"/>
        </w:rPr>
        <w:t xml:space="preserve"> Laboratories, Inc. (</w:t>
      </w:r>
      <w:r w:rsidRPr="00C77E38">
        <w:rPr>
          <w:highlight w:val="cyan"/>
          <w:u w:val="single"/>
        </w:rPr>
        <w:t>2012</w:t>
      </w:r>
      <w:r w:rsidRPr="00C77E38">
        <w:t xml:space="preserve">). This case involved a patent on a method for determining the optimal dosage of a drug. The Supreme </w:t>
      </w:r>
      <w:r w:rsidRPr="00C77E38">
        <w:rPr>
          <w:highlight w:val="cyan"/>
          <w:u w:val="single"/>
        </w:rPr>
        <w:t>Court ruled</w:t>
      </w:r>
      <w:r w:rsidRPr="00C77E38">
        <w:rPr>
          <w:u w:val="single"/>
        </w:rPr>
        <w:t xml:space="preserve"> unanimously that the patent was invalid because it effectively claimed patentability for a law of nature (the body’s reaction to a particular drug). This is not patentable subject matter; rather, </w:t>
      </w:r>
      <w:r w:rsidRPr="00C77E38">
        <w:rPr>
          <w:highlight w:val="cyan"/>
          <w:u w:val="single"/>
        </w:rPr>
        <w:t xml:space="preserve">any patent application centered on a law of nature must include additional elements </w:t>
      </w:r>
      <w:r w:rsidRPr="00C77E38">
        <w:rPr>
          <w:u w:val="single"/>
        </w:rPr>
        <w:t xml:space="preserve">in order </w:t>
      </w:r>
      <w:r w:rsidRPr="00C77E38">
        <w:rPr>
          <w:highlight w:val="cyan"/>
          <w:u w:val="single"/>
        </w:rPr>
        <w:t>to establish a patentable claim.</w:t>
      </w:r>
    </w:p>
    <w:p w14:paraId="0F43D4E5" w14:textId="77777777" w:rsidR="001457F5" w:rsidRPr="00C77E38" w:rsidRDefault="001457F5" w:rsidP="001457F5">
      <w:r w:rsidRPr="00C77E38">
        <w:rPr>
          <w:u w:val="single"/>
        </w:rPr>
        <w:t xml:space="preserve">Association for Molecular Pathology v. </w:t>
      </w:r>
      <w:r w:rsidRPr="00C77E38">
        <w:rPr>
          <w:highlight w:val="cyan"/>
          <w:u w:val="single"/>
        </w:rPr>
        <w:t>Myriad</w:t>
      </w:r>
      <w:r w:rsidRPr="00C77E38">
        <w:rPr>
          <w:u w:val="single"/>
        </w:rPr>
        <w:t xml:space="preserve"> Genetics, Inc. (</w:t>
      </w:r>
      <w:r w:rsidRPr="00C77E38">
        <w:rPr>
          <w:highlight w:val="cyan"/>
          <w:u w:val="single"/>
        </w:rPr>
        <w:t>2013</w:t>
      </w:r>
      <w:r w:rsidRPr="00C77E38">
        <w:rPr>
          <w:u w:val="single"/>
        </w:rPr>
        <w:t>).</w:t>
      </w:r>
      <w:r w:rsidRPr="00C77E38">
        <w:t xml:space="preserve"> </w:t>
      </w:r>
      <w:r w:rsidRPr="00C77E38">
        <w:rPr>
          <w:u w:val="single"/>
        </w:rPr>
        <w:t xml:space="preserve">In a unanimous decision with significant impacts on both biotechnology and genetic research, the </w:t>
      </w:r>
      <w:r w:rsidRPr="00C77E38">
        <w:rPr>
          <w:highlight w:val="cyan"/>
          <w:u w:val="single"/>
        </w:rPr>
        <w:t>Court ruled that human</w:t>
      </w:r>
      <w:r w:rsidRPr="00C77E38">
        <w:rPr>
          <w:u w:val="single"/>
        </w:rPr>
        <w:t xml:space="preserve"> and other naturally occurring </w:t>
      </w:r>
      <w:r w:rsidRPr="00C77E38">
        <w:rPr>
          <w:highlight w:val="cyan"/>
          <w:u w:val="single"/>
        </w:rPr>
        <w:t>gene sequences are not patentable</w:t>
      </w:r>
      <w:r w:rsidRPr="00C77E38">
        <w:rPr>
          <w:u w:val="single"/>
        </w:rPr>
        <w:t xml:space="preserve">, even when isolated from the genome. </w:t>
      </w:r>
      <w:r w:rsidRPr="00C77E38">
        <w:t>Again, concerned about potentially adverse impacts on innovation and discovery, the Court asserted that, absent additional human intervention, neither laws of nature nor natural phenomena are eligible for patents.</w:t>
      </w:r>
    </w:p>
    <w:p w14:paraId="384B0539" w14:textId="77777777" w:rsidR="001457F5" w:rsidRPr="00C77E38" w:rsidRDefault="001457F5" w:rsidP="001457F5">
      <w:pPr>
        <w:rPr>
          <w:sz w:val="18"/>
          <w:szCs w:val="18"/>
        </w:rPr>
      </w:pPr>
      <w:r w:rsidRPr="00C77E38">
        <w:rPr>
          <w:sz w:val="18"/>
          <w:szCs w:val="18"/>
          <w:u w:val="single"/>
        </w:rPr>
        <w:t>Alice Corp. v. CLS Bank International (2014</w:t>
      </w:r>
      <w:r w:rsidRPr="00C77E38">
        <w:rPr>
          <w:sz w:val="18"/>
          <w:szCs w:val="18"/>
        </w:rPr>
        <w:t>). This case further refined and narrowed the scope of patent-eligible subject matter, particularly for business-method and software patents, which, as noted, had become problematic after the State Street decision. The Court established a two-step test that determines whether a patent application’s claims relate to an abstract idea and whether the patent application’s claims transform that abstract idea into a patent-eligible invention.</w:t>
      </w:r>
    </w:p>
    <w:p w14:paraId="31141FBE" w14:textId="77777777" w:rsidR="001457F5" w:rsidRPr="00C77E38" w:rsidRDefault="001457F5" w:rsidP="001457F5">
      <w:r w:rsidRPr="00C77E38">
        <w:rPr>
          <w:u w:val="single"/>
        </w:rPr>
        <w:t>Nautilus, Inc. v. Biosig Instruments, Inc. (2014</w:t>
      </w:r>
      <w:r w:rsidRPr="00C77E38">
        <w:t xml:space="preserve">). </w:t>
      </w:r>
      <w:r w:rsidRPr="00C77E38">
        <w:rPr>
          <w:u w:val="single"/>
        </w:rPr>
        <w:t xml:space="preserve">Here, the </w:t>
      </w:r>
      <w:r w:rsidRPr="00C77E38">
        <w:rPr>
          <w:highlight w:val="cyan"/>
          <w:u w:val="single"/>
        </w:rPr>
        <w:t>Court addressed the problem of</w:t>
      </w:r>
      <w:r w:rsidRPr="00C77E38">
        <w:rPr>
          <w:u w:val="single"/>
        </w:rPr>
        <w:t xml:space="preserve"> overly </w:t>
      </w:r>
      <w:r w:rsidRPr="00C77E38">
        <w:rPr>
          <w:highlight w:val="cyan"/>
          <w:u w:val="single"/>
        </w:rPr>
        <w:t>broad or ambiguous patent claims</w:t>
      </w:r>
      <w:r w:rsidRPr="00C77E38">
        <w:rPr>
          <w:u w:val="single"/>
        </w:rPr>
        <w:t xml:space="preserve">. Patent claims must be clear enough for experts in the field to understand what the invention covers; otherwise, the patent may be held invalid for reasons of indefiniteness. Specifically, Section 112 of the U.S. Patent Act requires that patent claims be definite. </w:t>
      </w:r>
      <w:r w:rsidRPr="00C77E38">
        <w:rPr>
          <w:highlight w:val="cyan"/>
          <w:u w:val="single"/>
        </w:rPr>
        <w:t>This decision elevated the standard for clarity when filing for a patent</w:t>
      </w:r>
      <w:r w:rsidRPr="00C77E38">
        <w:rPr>
          <w:u w:val="single"/>
        </w:rPr>
        <w:t>.</w:t>
      </w:r>
      <w:r w:rsidRPr="00C77E38">
        <w:t xml:space="preserve"> </w:t>
      </w:r>
      <w:r w:rsidRPr="00C77E38">
        <w:rPr>
          <w:sz w:val="18"/>
          <w:szCs w:val="18"/>
        </w:rPr>
        <w:t>In other words, a patent is granted with the expectation that it will contribute to the intellectual commons, and a lack of clarity with respect to the scope of the invention impedes this expansion of knowledge.</w:t>
      </w:r>
    </w:p>
    <w:p w14:paraId="6C12932A" w14:textId="77777777" w:rsidR="001457F5" w:rsidRPr="00C77E38" w:rsidRDefault="001457F5" w:rsidP="001457F5">
      <w:r w:rsidRPr="00C77E38">
        <w:rPr>
          <w:u w:val="single"/>
        </w:rPr>
        <w:t>Octane Fitness, LLC v. ICON Health &amp; Fitness, Inc. (2014).</w:t>
      </w:r>
      <w:r w:rsidRPr="00C77E38">
        <w:t xml:space="preserve"> This decision lowered the bar for “fee shifting,” or awarding attorney fees to the prevailing party in patent cases. </w:t>
      </w:r>
      <w:r w:rsidRPr="00C77E38">
        <w:rPr>
          <w:u w:val="single"/>
        </w:rPr>
        <w:t xml:space="preserve">The </w:t>
      </w:r>
      <w:r w:rsidRPr="00C77E38">
        <w:rPr>
          <w:highlight w:val="cyan"/>
          <w:u w:val="single"/>
        </w:rPr>
        <w:t>Court</w:t>
      </w:r>
      <w:r w:rsidRPr="00C77E38">
        <w:rPr>
          <w:u w:val="single"/>
        </w:rPr>
        <w:t xml:space="preserve"> found that an “exceptional” case (which justifies fee shifting) can include considerations like whether a party’s case is especially weak or unreasonable. The </w:t>
      </w:r>
      <w:r w:rsidRPr="00C77E38">
        <w:rPr>
          <w:highlight w:val="cyan"/>
          <w:u w:val="single"/>
        </w:rPr>
        <w:t>goal was to discourage litigation brought by</w:t>
      </w:r>
      <w:r w:rsidRPr="00C77E38">
        <w:rPr>
          <w:u w:val="single"/>
        </w:rPr>
        <w:t xml:space="preserve"> patent assertion entities (the “</w:t>
      </w:r>
      <w:r w:rsidRPr="00C77E38">
        <w:rPr>
          <w:highlight w:val="cyan"/>
          <w:u w:val="single"/>
        </w:rPr>
        <w:t>patent trolls</w:t>
      </w:r>
      <w:r w:rsidRPr="00C77E38">
        <w:rPr>
          <w:u w:val="single"/>
        </w:rPr>
        <w:t>” from earlier) using frivolous or unreasonable litigation tactics.</w:t>
      </w:r>
      <w:r w:rsidRPr="00C77E38">
        <w:t xml:space="preserve"> The decision was motivated by a desire to combat perceived abuses and excessive litigation in the patent system.</w:t>
      </w:r>
    </w:p>
    <w:p w14:paraId="1FA4959D" w14:textId="77777777" w:rsidR="001457F5" w:rsidRPr="00C77E38" w:rsidRDefault="001457F5" w:rsidP="001457F5">
      <w:r w:rsidRPr="00C77E38">
        <w:rPr>
          <w:u w:val="single"/>
        </w:rPr>
        <w:t>Highmark Inc. v. Allcare Health Management Systems, Inc. (2014)</w:t>
      </w:r>
      <w:r w:rsidRPr="00C77E38">
        <w:t xml:space="preserve">. Released in conjunction with its Octane Fitness decision, the Supreme </w:t>
      </w:r>
      <w:r w:rsidRPr="00C77E38">
        <w:rPr>
          <w:highlight w:val="cyan"/>
          <w:u w:val="single"/>
        </w:rPr>
        <w:t>Court</w:t>
      </w:r>
      <w:r w:rsidRPr="00C77E38">
        <w:t xml:space="preserve"> held that appeals courts should defer to district courts’ determinations as to whether to award attorney fees in patent cases. This </w:t>
      </w:r>
      <w:r w:rsidRPr="00C77E38">
        <w:rPr>
          <w:highlight w:val="cyan"/>
          <w:u w:val="single"/>
        </w:rPr>
        <w:t>decision</w:t>
      </w:r>
      <w:r w:rsidRPr="00C77E38">
        <w:t xml:space="preserve"> was a clear attempt to address the issue of frivolous patent litigation by </w:t>
      </w:r>
      <w:r w:rsidRPr="00C77E38">
        <w:rPr>
          <w:highlight w:val="cyan"/>
        </w:rPr>
        <w:t>grant</w:t>
      </w:r>
      <w:r w:rsidRPr="00C77E38">
        <w:t xml:space="preserve">ing </w:t>
      </w:r>
      <w:r w:rsidRPr="00C77E38">
        <w:rPr>
          <w:highlight w:val="cyan"/>
        </w:rPr>
        <w:t>more authority to district courts</w:t>
      </w:r>
      <w:r w:rsidRPr="00C77E38">
        <w:t xml:space="preserve"> when considering fee shifting in instances of unreasonable or weak patent litigation.</w:t>
      </w:r>
    </w:p>
    <w:p w14:paraId="080C7C7C" w14:textId="77777777" w:rsidR="001457F5" w:rsidRPr="00C77E38" w:rsidRDefault="001457F5" w:rsidP="001457F5">
      <w:pPr>
        <w:rPr>
          <w:sz w:val="18"/>
          <w:szCs w:val="18"/>
        </w:rPr>
      </w:pPr>
      <w:r w:rsidRPr="00C77E38">
        <w:rPr>
          <w:sz w:val="18"/>
          <w:szCs w:val="18"/>
        </w:rPr>
        <w:t>Teva Pharmaceuticals USA, Inc. v. Sandoz, Inc. (2015). In this case, the Supreme Court held that a district court decision about claim construction in a patent case must be viewed as fact rather than as law and, therefore, should receive substantial deference when reviewed by the Federal Circuit Court. In other words, when reviewing a decision, the higher court should defer to the lower court with respect to findings of fact and technical details, such as the specific language in a patent claim. According to the decision, the higher court also should focus more on the application of the law rather than a review of the facts. By increasing deference to the factual findings of the lower court, this decision aimed to improve the ability of lower courts to resolve patent litigation decisively.</w:t>
      </w:r>
    </w:p>
    <w:p w14:paraId="6210495B" w14:textId="77777777" w:rsidR="001457F5" w:rsidRPr="00C77E38" w:rsidRDefault="001457F5" w:rsidP="001457F5">
      <w:pPr>
        <w:rPr>
          <w:sz w:val="18"/>
          <w:szCs w:val="18"/>
        </w:rPr>
      </w:pPr>
      <w:r w:rsidRPr="00C77E38">
        <w:rPr>
          <w:sz w:val="18"/>
          <w:szCs w:val="18"/>
        </w:rPr>
        <w:t>TC Heartland LLC v. Kraft Foods Group Brands LLC (2017). This case significantly restricted the locations where patent infringement lawsuits can be filed, effectively ending the practice of forum shopping in patent cases—particularly in the Eastern District of Texas, where a single judge in a town of 24,000 was handling 25 percent of the nation’s patent litigation. This decision continued the broader trend of U.S. Supreme Court rulings aimed at reining in perceived abuses in patent litigation.</w:t>
      </w:r>
    </w:p>
    <w:p w14:paraId="25DB1D9F" w14:textId="77777777" w:rsidR="001457F5" w:rsidRPr="00C77E38" w:rsidRDefault="001457F5" w:rsidP="001457F5">
      <w:r w:rsidRPr="00C77E38">
        <w:rPr>
          <w:highlight w:val="cyan"/>
          <w:u w:val="single"/>
        </w:rPr>
        <w:t>Oil States Energy Services</w:t>
      </w:r>
      <w:r w:rsidRPr="00C77E38">
        <w:rPr>
          <w:u w:val="single"/>
        </w:rPr>
        <w:t xml:space="preserve">, LLC </w:t>
      </w:r>
      <w:r w:rsidRPr="00C77E38">
        <w:rPr>
          <w:highlight w:val="cyan"/>
          <w:u w:val="single"/>
        </w:rPr>
        <w:t>v. Greene’s Energy Group</w:t>
      </w:r>
      <w:r w:rsidRPr="00C77E38">
        <w:rPr>
          <w:u w:val="single"/>
        </w:rPr>
        <w:t>, LLC (</w:t>
      </w:r>
      <w:r w:rsidRPr="00C77E38">
        <w:rPr>
          <w:highlight w:val="cyan"/>
          <w:u w:val="single"/>
        </w:rPr>
        <w:t>2018</w:t>
      </w:r>
      <w:r w:rsidRPr="00C77E38">
        <w:rPr>
          <w:u w:val="single"/>
        </w:rPr>
        <w:t>)</w:t>
      </w:r>
      <w:r w:rsidRPr="00C77E38">
        <w:t xml:space="preserve">. In this case, the Supreme Court upheld the constitutionality of the inter partes review (IPR) process, the administrative process for challenging the validity of patents before the USPTO’s Patent Trial and Appeal Board (PTAB). The </w:t>
      </w:r>
      <w:r w:rsidRPr="00C77E38">
        <w:rPr>
          <w:highlight w:val="cyan"/>
          <w:u w:val="single"/>
        </w:rPr>
        <w:t>Court made the important distinction that patents are a public right granted by the government and are legally different from tangible, physical property rights</w:t>
      </w:r>
      <w:r w:rsidRPr="00C77E38">
        <w:rPr>
          <w:highlight w:val="cyan"/>
        </w:rPr>
        <w:t>.</w:t>
      </w:r>
      <w:r w:rsidRPr="00C77E38">
        <w:t xml:space="preserve"> Accordingly, a non-Article III tribunal can review patents outside of the regular court system. In addition to upholding the IPR process established under the AIA, this decision highlighted the differences between physical property rights and the rights imbued in a patent.</w:t>
      </w:r>
    </w:p>
    <w:p w14:paraId="620C3660" w14:textId="77777777" w:rsidR="001457F5" w:rsidRPr="00C77E38" w:rsidRDefault="001457F5" w:rsidP="001457F5">
      <w:pPr>
        <w:rPr>
          <w:u w:val="single"/>
        </w:rPr>
      </w:pPr>
      <w:r w:rsidRPr="00C77E38">
        <w:t xml:space="preserve">In summary, these 10 rulings reflect a growing concern within the U.S. Supreme Court about the economic costs of overly broad patent protections. In general, the Supreme Court has pursued a more balanced patent system while taking steps to combat gamesmanship and frivolous litigation. </w:t>
      </w:r>
      <w:r w:rsidRPr="00C77E38">
        <w:rPr>
          <w:u w:val="single"/>
        </w:rPr>
        <w:t xml:space="preserve">As a result, </w:t>
      </w:r>
      <w:r w:rsidRPr="00C77E38">
        <w:rPr>
          <w:highlight w:val="cyan"/>
          <w:u w:val="single"/>
        </w:rPr>
        <w:t>the Court has narrowed the scope of patent eligibility</w:t>
      </w:r>
      <w:r w:rsidRPr="00C77E38">
        <w:rPr>
          <w:u w:val="single"/>
        </w:rPr>
        <w:t>—particularly for abstract ideas, business methods, and software—</w:t>
      </w:r>
      <w:r w:rsidRPr="00C77E38">
        <w:rPr>
          <w:highlight w:val="cyan"/>
          <w:u w:val="single"/>
        </w:rPr>
        <w:t xml:space="preserve">while </w:t>
      </w:r>
      <w:r w:rsidRPr="00C77E38">
        <w:rPr>
          <w:b/>
          <w:bCs/>
          <w:highlight w:val="cyan"/>
          <w:u w:val="single"/>
        </w:rPr>
        <w:t>emphasizing</w:t>
      </w:r>
      <w:r w:rsidRPr="00C77E38">
        <w:rPr>
          <w:highlight w:val="cyan"/>
          <w:u w:val="single"/>
        </w:rPr>
        <w:t xml:space="preserve"> the need for </w:t>
      </w:r>
      <w:r w:rsidRPr="00C77E38">
        <w:rPr>
          <w:b/>
          <w:bCs/>
          <w:highlight w:val="cyan"/>
          <w:u w:val="single"/>
        </w:rPr>
        <w:t>clearer</w:t>
      </w:r>
      <w:r w:rsidRPr="00C77E38">
        <w:rPr>
          <w:highlight w:val="cyan"/>
          <w:u w:val="single"/>
        </w:rPr>
        <w:t xml:space="preserve">, more </w:t>
      </w:r>
      <w:r w:rsidRPr="00C77E38">
        <w:rPr>
          <w:b/>
          <w:bCs/>
          <w:highlight w:val="cyan"/>
          <w:u w:val="single"/>
        </w:rPr>
        <w:t>precise</w:t>
      </w:r>
      <w:r w:rsidRPr="00C77E38">
        <w:rPr>
          <w:highlight w:val="cyan"/>
          <w:u w:val="single"/>
        </w:rPr>
        <w:t xml:space="preserve"> </w:t>
      </w:r>
      <w:r w:rsidRPr="00C77E38">
        <w:rPr>
          <w:b/>
          <w:bCs/>
          <w:highlight w:val="cyan"/>
          <w:u w:val="single"/>
        </w:rPr>
        <w:t>patent claims</w:t>
      </w:r>
      <w:r w:rsidRPr="00C77E38">
        <w:rPr>
          <w:highlight w:val="cyan"/>
          <w:u w:val="single"/>
        </w:rPr>
        <w:t>. This</w:t>
      </w:r>
      <w:r w:rsidRPr="00C77E38">
        <w:rPr>
          <w:u w:val="single"/>
        </w:rPr>
        <w:t xml:space="preserve"> trend </w:t>
      </w:r>
      <w:r w:rsidRPr="00C77E38">
        <w:rPr>
          <w:highlight w:val="cyan"/>
          <w:u w:val="single"/>
        </w:rPr>
        <w:t xml:space="preserve">aims to </w:t>
      </w:r>
      <w:r w:rsidRPr="00C77E38">
        <w:rPr>
          <w:b/>
          <w:bCs/>
          <w:highlight w:val="cyan"/>
          <w:u w:val="single"/>
        </w:rPr>
        <w:t>improve patent quality</w:t>
      </w:r>
      <w:r w:rsidRPr="00C77E38">
        <w:rPr>
          <w:highlight w:val="cyan"/>
          <w:u w:val="single"/>
        </w:rPr>
        <w:t xml:space="preserve"> and prevent</w:t>
      </w:r>
      <w:r w:rsidRPr="00C77E38">
        <w:rPr>
          <w:u w:val="single"/>
        </w:rPr>
        <w:t xml:space="preserve"> overly </w:t>
      </w:r>
      <w:r w:rsidRPr="00C77E38">
        <w:rPr>
          <w:highlight w:val="cyan"/>
          <w:u w:val="single"/>
        </w:rPr>
        <w:t xml:space="preserve">broad and low-quality patents from </w:t>
      </w:r>
      <w:r w:rsidRPr="00C77E38">
        <w:rPr>
          <w:b/>
          <w:bCs/>
          <w:highlight w:val="cyan"/>
          <w:u w:val="single"/>
        </w:rPr>
        <w:t>stifling innovation</w:t>
      </w:r>
      <w:r w:rsidRPr="00C77E38">
        <w:rPr>
          <w:highlight w:val="cyan"/>
          <w:u w:val="single"/>
        </w:rPr>
        <w:t>.</w:t>
      </w:r>
    </w:p>
    <w:p w14:paraId="098EE402" w14:textId="77777777" w:rsidR="001457F5" w:rsidRPr="00870A77" w:rsidRDefault="001457F5" w:rsidP="001457F5">
      <w:pPr>
        <w:pStyle w:val="Heading4"/>
      </w:pPr>
      <w:r>
        <w:t xml:space="preserve">Previous congressional delegation proves Court action is </w:t>
      </w:r>
      <w:r>
        <w:rPr>
          <w:u w:val="single"/>
        </w:rPr>
        <w:t>predictable</w:t>
      </w:r>
      <w:r>
        <w:t xml:space="preserve"> and </w:t>
      </w:r>
      <w:r>
        <w:rPr>
          <w:u w:val="single"/>
        </w:rPr>
        <w:t>reliable</w:t>
      </w:r>
      <w:r>
        <w:t>.</w:t>
      </w:r>
    </w:p>
    <w:p w14:paraId="49CDE01E" w14:textId="77777777" w:rsidR="001457F5" w:rsidRPr="00951736" w:rsidRDefault="001457F5" w:rsidP="001457F5">
      <w:r>
        <w:t xml:space="preserve">Gregory </w:t>
      </w:r>
      <w:r w:rsidRPr="00143AF3">
        <w:rPr>
          <w:b/>
          <w:bCs/>
          <w:sz w:val="28"/>
          <w:szCs w:val="28"/>
        </w:rPr>
        <w:t>Reilly 17</w:t>
      </w:r>
      <w:r>
        <w:t xml:space="preserve"> , How Can the Supreme Court Not “Understand” Patent Law?, 16 Chi. -Kent J. Intell. Prop. 292 (2017)</w:t>
      </w:r>
      <w:r w:rsidRPr="00951736">
        <w:t xml:space="preserve"> https://scholarship.kentlaw.iit.edu/cgi/viewcontent.cgi?article=1178&amp;context=ckjip</w:t>
      </w:r>
    </w:p>
    <w:p w14:paraId="7A1BABFF" w14:textId="77777777" w:rsidR="001457F5" w:rsidRDefault="001457F5" w:rsidP="001457F5">
      <w:r>
        <w:t xml:space="preserve">For these reasons, “the patent code, much like the Sherman Act, is a common law enabling statute, leaving ample room for courts to fill in the interstices or to create doctrine emanating solely from Article III’s province.”15 Indeed, “a significant portion of U.S. patent law, including some of the most important and controversial patent law doctrines, is either built upon judicial interpretation of elliptical statutory phrases, or is devoid of any statutory basis whatsoever. Thus, while Congress and the courts each have a hand in constructing the latticework of patent law, judges . . . are the principal architects.”16 Even if patent law is a complex and intricate area of law, it should be comparatively easier for the Supreme Court to understand than the complex statutory and regulatory schemes on the Supreme Court’s docket because patent law features judge-made complexity and intricacy. In fact, many of the patent law doctrines that critics charge the Supreme Court with misunderstanding are the creation of the Supreme Court itself (even if not necessarily this particular composition of the Court).17 It defies reason to conclude that the Supreme Court – the top judges in the country – is incapable of understanding an area of law of which they, and their colleagues on the federal bench, are the principal authors. Perhaps the critique is more muted. Perhaps the criticism is not that the Supreme Court is incapable in theory of understanding, or has always misunderstood, the law of patents. Rather, perhaps the critique is that the Supreme Court does not understand the current body of doctrines and legal principles that govern patent law. Since 1982, patent law has been. As an initial matter, </w:t>
      </w:r>
      <w:r w:rsidRPr="00951736">
        <w:rPr>
          <w:highlight w:val="cyan"/>
          <w:u w:val="single"/>
        </w:rPr>
        <w:t>it is implausible that the Supreme Court is incapable of understanding</w:t>
      </w:r>
      <w:r w:rsidRPr="00951736">
        <w:rPr>
          <w:u w:val="single"/>
        </w:rPr>
        <w:t xml:space="preserve"> the legal doctrines and principles crafted by the Federal Circuit.</w:t>
      </w:r>
      <w:r>
        <w:t xml:space="preserve"> To be sure, the Federal Circuit has more knowledge of, and experience with, its version of </w:t>
      </w:r>
      <w:r w:rsidRPr="00951736">
        <w:rPr>
          <w:highlight w:val="cyan"/>
          <w:u w:val="single"/>
        </w:rPr>
        <w:t>patent law</w:t>
      </w:r>
      <w:r>
        <w:t xml:space="preserve"> than the Supreme Court. </w:t>
      </w:r>
      <w:r w:rsidRPr="00951736">
        <w:rPr>
          <w:u w:val="single"/>
        </w:rPr>
        <w:t>The Supreme Court is a generalist court that handles, at most, a couple of patent cases a year, whereas the Federal Circuit is a specialized court that handles hundreds of patent cases a year</w:t>
      </w:r>
      <w:r>
        <w:t xml:space="preserve">.20 But </w:t>
      </w:r>
      <w:r w:rsidRPr="00951736">
        <w:rPr>
          <w:highlight w:val="cyan"/>
          <w:u w:val="single"/>
        </w:rPr>
        <w:t>that does not mean that the Supreme Court is incapable of understanding the patent law</w:t>
      </w:r>
      <w:r>
        <w:t xml:space="preserve"> principles that do come before it. As a generalist court with a limited docket, the Supreme Court frequently has less experience with legal doctrines than the lower courts it reviews, whether the issue be criminal sentencing, administrative law, or bankruptcy. </w:t>
      </w:r>
      <w:r w:rsidRPr="00951736">
        <w:rPr>
          <w:u w:val="single"/>
        </w:rPr>
        <w:t xml:space="preserve">But </w:t>
      </w:r>
      <w:r w:rsidRPr="00951736">
        <w:rPr>
          <w:highlight w:val="cyan"/>
          <w:u w:val="single"/>
        </w:rPr>
        <w:t>the Supreme Court Justices (</w:t>
      </w:r>
      <w:r w:rsidRPr="00951736">
        <w:rPr>
          <w:u w:val="single"/>
        </w:rPr>
        <w:t xml:space="preserve">and their clerks) </w:t>
      </w:r>
      <w:r w:rsidRPr="00951736">
        <w:rPr>
          <w:highlight w:val="cyan"/>
          <w:u w:val="single"/>
        </w:rPr>
        <w:t>are highly intelligent</w:t>
      </w:r>
      <w:r w:rsidRPr="00951736">
        <w:rPr>
          <w:u w:val="single"/>
        </w:rPr>
        <w:t xml:space="preserve"> </w:t>
      </w:r>
      <w:r w:rsidRPr="00951736">
        <w:rPr>
          <w:highlight w:val="cyan"/>
          <w:u w:val="single"/>
        </w:rPr>
        <w:t>and</w:t>
      </w:r>
      <w:r w:rsidRPr="00951736">
        <w:rPr>
          <w:u w:val="single"/>
        </w:rPr>
        <w:t xml:space="preserve"> skilled legal minds who are </w:t>
      </w:r>
      <w:r w:rsidRPr="00951736">
        <w:rPr>
          <w:highlight w:val="cyan"/>
          <w:u w:val="single"/>
        </w:rPr>
        <w:t>perfectly capable of learning the legal doctrines</w:t>
      </w:r>
      <w:r w:rsidRPr="00951736">
        <w:rPr>
          <w:u w:val="single"/>
        </w:rPr>
        <w:t xml:space="preserve"> and principles relevant to the cases on their docket, and </w:t>
      </w:r>
      <w:r w:rsidRPr="00951736">
        <w:rPr>
          <w:highlight w:val="cyan"/>
          <w:u w:val="single"/>
        </w:rPr>
        <w:t>there is no reason to think this is less true with patent law</w:t>
      </w:r>
      <w:r w:rsidRPr="00951736">
        <w:rPr>
          <w:u w:val="single"/>
        </w:rPr>
        <w:t xml:space="preserve"> principles originally crafted by the Federal Circuit.</w:t>
      </w:r>
      <w:r>
        <w:t xml:space="preserve"> After all, these principles were crafted by other judges not much different than the Supreme Court Justices – the majority of Federal Circuit judges lack a scientific background and had limited experience with patent law before joining the bench.21 </w:t>
      </w:r>
      <w:r w:rsidRPr="00951736">
        <w:rPr>
          <w:u w:val="single"/>
        </w:rPr>
        <w:t>Moreover, the contention that the Supreme Court does not understand the Federal Circuit’s version of patent law treats the Federal Circuit’s version as the “correct” or “true” version of patent law</w:t>
      </w:r>
      <w:r>
        <w:t xml:space="preserve"> and the Supreme Court’s departure from it as a misunderstanding, mistake, or error.22 </w:t>
      </w:r>
      <w:r w:rsidRPr="00951736">
        <w:rPr>
          <w:u w:val="single"/>
        </w:rPr>
        <w:t xml:space="preserve">But </w:t>
      </w:r>
      <w:r w:rsidRPr="00143AF3">
        <w:rPr>
          <w:rStyle w:val="Emphasis"/>
          <w:highlight w:val="cyan"/>
        </w:rPr>
        <w:t>the Fed</w:t>
      </w:r>
      <w:r w:rsidRPr="00951736">
        <w:rPr>
          <w:u w:val="single"/>
        </w:rPr>
        <w:t xml:space="preserve">eral </w:t>
      </w:r>
      <w:r w:rsidRPr="00143AF3">
        <w:rPr>
          <w:rStyle w:val="Emphasis"/>
          <w:highlight w:val="cyan"/>
        </w:rPr>
        <w:t>Circuit is an inferior</w:t>
      </w:r>
      <w:r w:rsidRPr="00951736">
        <w:rPr>
          <w:u w:val="single"/>
        </w:rPr>
        <w:t xml:space="preserve"> federal </w:t>
      </w:r>
      <w:r w:rsidRPr="00143AF3">
        <w:rPr>
          <w:rStyle w:val="Emphasis"/>
          <w:highlight w:val="cyan"/>
        </w:rPr>
        <w:t>court</w:t>
      </w:r>
      <w:r w:rsidRPr="00951736">
        <w:rPr>
          <w:u w:val="single"/>
        </w:rPr>
        <w:t>, and “[t]he Supreme Court is the ultimate judicial authority on patent law</w:t>
      </w:r>
      <w:r>
        <w:t xml:space="preserve">.”23 </w:t>
      </w:r>
      <w:r w:rsidRPr="00951736">
        <w:rPr>
          <w:u w:val="single"/>
        </w:rPr>
        <w:t xml:space="preserve">Given the significant discretion Congress has given to federal courts to craft patent law, and </w:t>
      </w:r>
      <w:r w:rsidRPr="00951736">
        <w:rPr>
          <w:highlight w:val="cyan"/>
          <w:u w:val="single"/>
        </w:rPr>
        <w:t xml:space="preserve">the Supreme Court’s position at the top of the federal court system, for the most part, </w:t>
      </w:r>
      <w:r w:rsidRPr="00143AF3">
        <w:rPr>
          <w:rStyle w:val="Emphasis"/>
          <w:highlight w:val="cyan"/>
        </w:rPr>
        <w:t>the Supreme Court cannot misunderstand patent law</w:t>
      </w:r>
      <w:r w:rsidRPr="00951736">
        <w:rPr>
          <w:highlight w:val="cyan"/>
          <w:u w:val="single"/>
        </w:rPr>
        <w:t xml:space="preserve"> because Congress has delegated</w:t>
      </w:r>
      <w:r w:rsidRPr="00951736">
        <w:rPr>
          <w:u w:val="single"/>
        </w:rPr>
        <w:t xml:space="preserve"> </w:t>
      </w:r>
      <w:r w:rsidRPr="00951736">
        <w:rPr>
          <w:highlight w:val="cyan"/>
          <w:u w:val="single"/>
        </w:rPr>
        <w:t xml:space="preserve">to the </w:t>
      </w:r>
      <w:r w:rsidRPr="00143AF3">
        <w:rPr>
          <w:rStyle w:val="Emphasis"/>
          <w:highlight w:val="cyan"/>
        </w:rPr>
        <w:t>Supreme Court primary responsibility to define what patent law is</w:t>
      </w:r>
      <w:r w:rsidRPr="00951736">
        <w:rPr>
          <w:highlight w:val="cyan"/>
        </w:rPr>
        <w:t>,</w:t>
      </w:r>
      <w:r>
        <w:t xml:space="preserve"> at least within the broad and unrestrictive boundaries of the statute and subject to normal constraints on common law decision making like stare decisis.24 In truth, critics contending that the Supreme Court does not understand the Federal Circuit’s version of patent law really mean that they prefer the public policy choices made in the Federal Circuit case law to those made in the Supreme Court decisions, a point I return to in Part III</w:t>
      </w:r>
    </w:p>
    <w:p w14:paraId="12A25252" w14:textId="77777777" w:rsidR="001457F5" w:rsidRPr="00C77E38" w:rsidRDefault="001457F5" w:rsidP="001457F5"/>
    <w:p w14:paraId="783CD0DA" w14:textId="77777777" w:rsidR="001457F5" w:rsidRPr="00C77E38" w:rsidRDefault="001457F5" w:rsidP="001457F5">
      <w:pPr>
        <w:pStyle w:val="Heading3"/>
      </w:pPr>
      <w:r w:rsidRPr="00C77E38">
        <w:t>2NC---Solvency---Copyright</w:t>
      </w:r>
    </w:p>
    <w:p w14:paraId="50253CD2" w14:textId="77777777" w:rsidR="001457F5" w:rsidRPr="00C77E38" w:rsidRDefault="001457F5" w:rsidP="001457F5">
      <w:pPr>
        <w:rPr>
          <w:rFonts w:eastAsia="Calibri"/>
          <w:sz w:val="24"/>
          <w:szCs w:val="24"/>
        </w:rPr>
      </w:pPr>
    </w:p>
    <w:p w14:paraId="3F9B276B" w14:textId="77777777" w:rsidR="001457F5" w:rsidRDefault="001457F5" w:rsidP="001457F5">
      <w:pPr>
        <w:pStyle w:val="Heading4"/>
      </w:pPr>
      <w:r>
        <w:t>CP solves –</w:t>
      </w:r>
      <w:r>
        <w:rPr>
          <w:i/>
          <w:iCs w:val="0"/>
        </w:rPr>
        <w:t xml:space="preserve">Warhol v. Goldsmith </w:t>
      </w:r>
      <w:r>
        <w:t>muddies court ruling of fair use on gen AI, courts beginning to rule against AI fair use of copyrights.</w:t>
      </w:r>
    </w:p>
    <w:p w14:paraId="3E4419A0" w14:textId="77777777" w:rsidR="001457F5" w:rsidRPr="00A3023E" w:rsidRDefault="001457F5" w:rsidP="001457F5">
      <w:r w:rsidRPr="00A3023E">
        <w:t xml:space="preserve">Will </w:t>
      </w:r>
      <w:r w:rsidRPr="00A3023E">
        <w:rPr>
          <w:b/>
          <w:bCs/>
        </w:rPr>
        <w:t>Oremus</w:t>
      </w:r>
      <w:r w:rsidRPr="00A3023E">
        <w:t xml:space="preserve"> and Elahe </w:t>
      </w:r>
      <w:r w:rsidRPr="00A3023E">
        <w:rPr>
          <w:b/>
          <w:bCs/>
        </w:rPr>
        <w:t>Izadi</w:t>
      </w:r>
      <w:r>
        <w:rPr>
          <w:b/>
          <w:bCs/>
        </w:rPr>
        <w:t xml:space="preserve"> </w:t>
      </w:r>
      <w:r>
        <w:t>20</w:t>
      </w:r>
      <w:r>
        <w:rPr>
          <w:b/>
          <w:bCs/>
        </w:rPr>
        <w:t xml:space="preserve">24 </w:t>
      </w:r>
      <w:r>
        <w:t xml:space="preserve">- </w:t>
      </w:r>
      <w:r w:rsidRPr="00A3023E">
        <w:t>Stanford University, BA in Philosophy; Columbia Journalism School, MA in Political Journalism</w:t>
      </w:r>
      <w:r>
        <w:t xml:space="preserve">; </w:t>
      </w:r>
      <w:r w:rsidRPr="00A3023E">
        <w:t>University of Maryland, Bachelor of Arts degrees in journalism and history</w:t>
      </w:r>
      <w:r>
        <w:t xml:space="preserve"> (“</w:t>
      </w:r>
      <w:r w:rsidRPr="00A3023E">
        <w:t>AI’s future could hinge on one thorny legal question</w:t>
      </w:r>
      <w:r>
        <w:t xml:space="preserve">”, The Washington Post, 1/4/24, </w:t>
      </w:r>
      <w:r w:rsidRPr="00A3023E">
        <w:t>https://www.washingtonpost.com/technology/2024/01/04/nyt-ai-copyright-lawsuit-fair-use/</w:t>
      </w:r>
      <w:r>
        <w:t>, Accessed 7/29/24) // HS</w:t>
      </w:r>
    </w:p>
    <w:p w14:paraId="5597DC3A" w14:textId="77777777" w:rsidR="001457F5" w:rsidRPr="00A3023E" w:rsidRDefault="001457F5" w:rsidP="001457F5">
      <w:pPr>
        <w:rPr>
          <w:sz w:val="16"/>
        </w:rPr>
      </w:pPr>
      <w:r w:rsidRPr="00A3023E">
        <w:rPr>
          <w:u w:val="single"/>
        </w:rPr>
        <w:t xml:space="preserve">Because the </w:t>
      </w:r>
      <w:r w:rsidRPr="00A3023E">
        <w:rPr>
          <w:highlight w:val="cyan"/>
          <w:u w:val="single"/>
        </w:rPr>
        <w:t>AI cases represent new terrain in copyright law, it is not clear how judges and juries will ultimately rule</w:t>
      </w:r>
      <w:r w:rsidRPr="00A3023E">
        <w:rPr>
          <w:sz w:val="16"/>
        </w:rPr>
        <w:t>, several legal experts agreed.</w:t>
      </w:r>
    </w:p>
    <w:p w14:paraId="3DE87363" w14:textId="77777777" w:rsidR="001457F5" w:rsidRPr="00A3023E" w:rsidRDefault="001457F5" w:rsidP="001457F5">
      <w:pPr>
        <w:rPr>
          <w:sz w:val="16"/>
        </w:rPr>
      </w:pPr>
      <w:r w:rsidRPr="00A3023E">
        <w:rPr>
          <w:sz w:val="16"/>
        </w:rPr>
        <w:t xml:space="preserve">While the Google Books case might work in the tech firms’ favor, </w:t>
      </w:r>
      <w:r w:rsidRPr="00A3023E">
        <w:rPr>
          <w:u w:val="single"/>
        </w:rPr>
        <w:t xml:space="preserve">the </w:t>
      </w:r>
      <w:r w:rsidRPr="00A3023E">
        <w:rPr>
          <w:highlight w:val="cyan"/>
          <w:u w:val="single"/>
        </w:rPr>
        <w:t>fair-use picture was muddied by the Supreme Court’s recent decision in</w:t>
      </w:r>
      <w:r w:rsidRPr="00A3023E">
        <w:rPr>
          <w:u w:val="single"/>
        </w:rPr>
        <w:t xml:space="preserve"> a case involving artist Andy </w:t>
      </w:r>
      <w:r w:rsidRPr="00A3023E">
        <w:rPr>
          <w:highlight w:val="cyan"/>
          <w:u w:val="single"/>
        </w:rPr>
        <w:t>Warhol</w:t>
      </w:r>
      <w:r w:rsidRPr="00A3023E">
        <w:rPr>
          <w:u w:val="single"/>
        </w:rPr>
        <w:t>’s use of a photograph of the rock star Prince</w:t>
      </w:r>
      <w:r w:rsidRPr="00A3023E">
        <w:rPr>
          <w:sz w:val="16"/>
        </w:rPr>
        <w:t xml:space="preserve">, said Daniel Gervais, a professor at Vanderbilt Law and director of its intellectual property program. </w:t>
      </w:r>
      <w:r w:rsidRPr="00A3023E">
        <w:rPr>
          <w:u w:val="single"/>
        </w:rPr>
        <w:t>The court found that if the copying is done to compete with the original work, “that weighs against fair use” as a defense. So the Times’s case may hinge in part on its ability to show that products like ChatGPT and Bing compete with and harm its business</w:t>
      </w:r>
      <w:r w:rsidRPr="00A3023E">
        <w:rPr>
          <w:sz w:val="16"/>
        </w:rPr>
        <w:t>.</w:t>
      </w:r>
    </w:p>
    <w:p w14:paraId="199F8066" w14:textId="77777777" w:rsidR="001457F5" w:rsidRPr="00A3023E" w:rsidRDefault="001457F5" w:rsidP="001457F5">
      <w:pPr>
        <w:rPr>
          <w:sz w:val="16"/>
        </w:rPr>
      </w:pPr>
      <w:r w:rsidRPr="00A3023E">
        <w:rPr>
          <w:sz w:val="16"/>
        </w:rPr>
        <w:t xml:space="preserve">“Anyone who’s predicting the outcome is taking a big risk here,” Gervais said. </w:t>
      </w:r>
      <w:r w:rsidRPr="00A3023E">
        <w:rPr>
          <w:u w:val="single"/>
        </w:rPr>
        <w:t xml:space="preserve">He said for </w:t>
      </w:r>
      <w:r w:rsidRPr="00A3023E">
        <w:rPr>
          <w:highlight w:val="cyan"/>
          <w:u w:val="single"/>
        </w:rPr>
        <w:t>business plaintiffs like</w:t>
      </w:r>
      <w:r w:rsidRPr="00A3023E">
        <w:rPr>
          <w:u w:val="single"/>
        </w:rPr>
        <w:t xml:space="preserve"> the </w:t>
      </w:r>
      <w:r w:rsidRPr="00A3023E">
        <w:rPr>
          <w:highlight w:val="cyan"/>
          <w:u w:val="single"/>
        </w:rPr>
        <w:t>New York Times</w:t>
      </w:r>
      <w:r w:rsidRPr="00A3023E">
        <w:rPr>
          <w:u w:val="single"/>
        </w:rPr>
        <w:t xml:space="preserve">, </w:t>
      </w:r>
      <w:r w:rsidRPr="00A3023E">
        <w:rPr>
          <w:highlight w:val="cyan"/>
          <w:u w:val="single"/>
        </w:rPr>
        <w:t>one</w:t>
      </w:r>
      <w:r w:rsidRPr="00A3023E">
        <w:rPr>
          <w:u w:val="single"/>
        </w:rPr>
        <w:t xml:space="preserve"> likely </w:t>
      </w:r>
      <w:r w:rsidRPr="00A3023E">
        <w:rPr>
          <w:highlight w:val="cyan"/>
          <w:u w:val="single"/>
        </w:rPr>
        <w:t>outcome might be</w:t>
      </w:r>
      <w:r w:rsidRPr="00A3023E">
        <w:rPr>
          <w:u w:val="single"/>
        </w:rPr>
        <w:t xml:space="preserve"> a </w:t>
      </w:r>
      <w:r w:rsidRPr="00A3023E">
        <w:rPr>
          <w:highlight w:val="cyan"/>
          <w:u w:val="single"/>
        </w:rPr>
        <w:t>settlement that grants the tech firms a license to the content in exchange for payment</w:t>
      </w:r>
      <w:r w:rsidRPr="00A3023E">
        <w:rPr>
          <w:u w:val="single"/>
        </w:rPr>
        <w:t>.</w:t>
      </w:r>
      <w:r w:rsidRPr="00A3023E">
        <w:rPr>
          <w:sz w:val="16"/>
        </w:rPr>
        <w:t xml:space="preserve"> The Times spent months in talks with OpenAI and Microsoft, which holds a major stake in OpenAI, before the newspaper sued, the Times disclosed in its lawsuit.</w:t>
      </w:r>
    </w:p>
    <w:p w14:paraId="170D7DF5" w14:textId="77777777" w:rsidR="001457F5" w:rsidRPr="00A3023E" w:rsidRDefault="001457F5" w:rsidP="001457F5">
      <w:pPr>
        <w:rPr>
          <w:sz w:val="16"/>
        </w:rPr>
      </w:pPr>
      <w:r w:rsidRPr="00A3023E">
        <w:rPr>
          <w:highlight w:val="cyan"/>
          <w:u w:val="single"/>
        </w:rPr>
        <w:t>Some media companies have already struck arrangements over the use of their content</w:t>
      </w:r>
      <w:r w:rsidRPr="00A3023E">
        <w:rPr>
          <w:sz w:val="16"/>
        </w:rPr>
        <w:t>. Last month, OpenAI agreed to pay German media conglomerate Axel Springer, which publishes Business Insider and Politico, to show parts of articles in ChatGPT responses. The tech company has also struck a deal with the Associated Press for access to the news service’s archives.</w:t>
      </w:r>
    </w:p>
    <w:p w14:paraId="7BA5DC9E" w14:textId="77777777" w:rsidR="001457F5" w:rsidRPr="00A3023E" w:rsidRDefault="001457F5" w:rsidP="001457F5">
      <w:pPr>
        <w:rPr>
          <w:sz w:val="16"/>
        </w:rPr>
      </w:pPr>
      <w:r w:rsidRPr="00A3023E">
        <w:rPr>
          <w:u w:val="single"/>
        </w:rPr>
        <w:t xml:space="preserve">A </w:t>
      </w:r>
      <w:r w:rsidRPr="00A3023E">
        <w:rPr>
          <w:highlight w:val="cyan"/>
          <w:u w:val="single"/>
        </w:rPr>
        <w:t>Times victory could have major consequences for the news industry, which has been in crisis</w:t>
      </w:r>
      <w:r w:rsidRPr="00A3023E">
        <w:rPr>
          <w:u w:val="single"/>
        </w:rPr>
        <w:t xml:space="preserve"> since the internet began to supplant newspapers and magazines nearly 20 years ago.</w:t>
      </w:r>
      <w:r w:rsidRPr="00A3023E">
        <w:rPr>
          <w:sz w:val="16"/>
        </w:rPr>
        <w:t xml:space="preserve"> Since then, newspaper advertising revenue has been in steady decline, the number of working journalists has dropped dramatically and hundreds of communities across the country no longer have local newspapers.</w:t>
      </w:r>
    </w:p>
    <w:p w14:paraId="250D9794" w14:textId="77777777" w:rsidR="001457F5" w:rsidRPr="00A3023E" w:rsidRDefault="001457F5" w:rsidP="001457F5">
      <w:pPr>
        <w:rPr>
          <w:sz w:val="16"/>
        </w:rPr>
      </w:pPr>
      <w:r w:rsidRPr="00A3023E">
        <w:rPr>
          <w:sz w:val="16"/>
        </w:rPr>
        <w:t>But even as publishers seek payment for the use of their human-generated materials to train AI, some also are publishing works produced by AI — which has prompted both backlash and embarrassment when those machine-created articles are riddled with errors.</w:t>
      </w:r>
    </w:p>
    <w:p w14:paraId="157CDE1D" w14:textId="77777777" w:rsidR="001457F5" w:rsidRPr="00D818EB" w:rsidRDefault="001457F5" w:rsidP="001457F5"/>
    <w:p w14:paraId="7261ADBD" w14:textId="77777777" w:rsidR="001457F5" w:rsidRPr="00B142A4" w:rsidRDefault="001457F5" w:rsidP="001457F5">
      <w:r>
        <w:t>Not good D:</w:t>
      </w:r>
    </w:p>
    <w:p w14:paraId="28531623" w14:textId="77777777" w:rsidR="001457F5" w:rsidRDefault="001457F5" w:rsidP="001457F5">
      <w:pPr>
        <w:pStyle w:val="Heading4"/>
      </w:pPr>
      <w:r>
        <w:t xml:space="preserve">CP solves – studies and research shows that Judges are deciding generative AI’s usage of materials is </w:t>
      </w:r>
      <w:r>
        <w:rPr>
          <w:u w:val="single"/>
        </w:rPr>
        <w:t>not fair use</w:t>
      </w:r>
      <w:r>
        <w:t>. Check graph for better info.</w:t>
      </w:r>
    </w:p>
    <w:p w14:paraId="1684F48A" w14:textId="77777777" w:rsidR="001457F5" w:rsidRDefault="001457F5" w:rsidP="001457F5">
      <w:r w:rsidRPr="00B142A4">
        <w:t xml:space="preserve">Golriz </w:t>
      </w:r>
      <w:r w:rsidRPr="00B142A4">
        <w:rPr>
          <w:b/>
          <w:bCs/>
        </w:rPr>
        <w:t>Chrostowski</w:t>
      </w:r>
      <w:r>
        <w:rPr>
          <w:b/>
          <w:bCs/>
        </w:rPr>
        <w:t xml:space="preserve"> </w:t>
      </w:r>
      <w:r>
        <w:t>20</w:t>
      </w:r>
      <w:r>
        <w:rPr>
          <w:b/>
          <w:bCs/>
        </w:rPr>
        <w:t>24</w:t>
      </w:r>
      <w:r>
        <w:t xml:space="preserve"> - </w:t>
      </w:r>
      <w:r w:rsidRPr="00B142A4">
        <w:t>Litigation Legal Analyst</w:t>
      </w:r>
      <w:r>
        <w:t xml:space="preserve">, </w:t>
      </w:r>
      <w:r w:rsidRPr="00B142A4">
        <w:t>Former litigator</w:t>
      </w:r>
      <w:r>
        <w:t xml:space="preserve">, </w:t>
      </w:r>
      <w:r w:rsidRPr="00B142A4">
        <w:t>Suffolk University Law School</w:t>
      </w:r>
      <w:r>
        <w:t xml:space="preserve"> and Georgetown University Graduate (“</w:t>
      </w:r>
      <w:r w:rsidRPr="00B142A4">
        <w:t>Judges in Gen AI Cases Favor Summary Judgment on Copyright (1)</w:t>
      </w:r>
      <w:r>
        <w:t xml:space="preserve">”, Bloomberg News, 5/28/24, </w:t>
      </w:r>
      <w:r w:rsidRPr="00B142A4">
        <w:t>https://news.bloomberglaw.com/bloomberg-law-analysis/genai-judges-favor-summary-judgment-on-copyright-not-fair-use</w:t>
      </w:r>
      <w:r>
        <w:t>, Accessed 7/29/24) // HS</w:t>
      </w:r>
    </w:p>
    <w:p w14:paraId="05A611FA" w14:textId="77777777" w:rsidR="001457F5" w:rsidRPr="00B142A4" w:rsidRDefault="001457F5" w:rsidP="001457F5">
      <w:pPr>
        <w:rPr>
          <w:sz w:val="16"/>
        </w:rPr>
      </w:pPr>
      <w:r w:rsidRPr="00D818EB">
        <w:rPr>
          <w:highlight w:val="cyan"/>
          <w:u w:val="single"/>
        </w:rPr>
        <w:t>Developers of gen</w:t>
      </w:r>
      <w:r w:rsidRPr="00B142A4">
        <w:rPr>
          <w:u w:val="single"/>
        </w:rPr>
        <w:t xml:space="preserve">erative </w:t>
      </w:r>
      <w:r w:rsidRPr="00D818EB">
        <w:rPr>
          <w:highlight w:val="cyan"/>
          <w:u w:val="single"/>
        </w:rPr>
        <w:t>a</w:t>
      </w:r>
      <w:r w:rsidRPr="00B142A4">
        <w:rPr>
          <w:u w:val="single"/>
        </w:rPr>
        <w:t xml:space="preserve">rtificial </w:t>
      </w:r>
      <w:r w:rsidRPr="00D818EB">
        <w:rPr>
          <w:highlight w:val="cyan"/>
          <w:u w:val="single"/>
        </w:rPr>
        <w:t>i</w:t>
      </w:r>
      <w:r w:rsidRPr="00B142A4">
        <w:rPr>
          <w:u w:val="single"/>
        </w:rPr>
        <w:t xml:space="preserve">ntelligence models </w:t>
      </w:r>
      <w:r w:rsidRPr="00D818EB">
        <w:rPr>
          <w:highlight w:val="cyan"/>
          <w:u w:val="single"/>
        </w:rPr>
        <w:t>are facing claims of</w:t>
      </w:r>
      <w:r w:rsidRPr="00B142A4">
        <w:rPr>
          <w:u w:val="single"/>
        </w:rPr>
        <w:t xml:space="preserve"> direct </w:t>
      </w:r>
      <w:r w:rsidRPr="00D818EB">
        <w:rPr>
          <w:highlight w:val="cyan"/>
          <w:u w:val="single"/>
        </w:rPr>
        <w:t>copyright infringement</w:t>
      </w:r>
      <w:r w:rsidRPr="00B142A4">
        <w:rPr>
          <w:u w:val="single"/>
        </w:rPr>
        <w:t xml:space="preserve"> </w:t>
      </w:r>
      <w:r w:rsidRPr="00D818EB">
        <w:rPr>
          <w:highlight w:val="cyan"/>
          <w:u w:val="single"/>
        </w:rPr>
        <w:t>in</w:t>
      </w:r>
      <w:r w:rsidRPr="00B142A4">
        <w:rPr>
          <w:u w:val="single"/>
        </w:rPr>
        <w:t xml:space="preserve"> federal district </w:t>
      </w:r>
      <w:r w:rsidRPr="00D818EB">
        <w:rPr>
          <w:highlight w:val="cyan"/>
          <w:u w:val="single"/>
        </w:rPr>
        <w:t>courts</w:t>
      </w:r>
      <w:r w:rsidRPr="00B142A4">
        <w:rPr>
          <w:u w:val="single"/>
        </w:rPr>
        <w:t xml:space="preserve"> around the country.</w:t>
      </w:r>
      <w:r w:rsidRPr="00B142A4">
        <w:rPr>
          <w:sz w:val="16"/>
        </w:rPr>
        <w:t xml:space="preserve"> In these cases, where so much is riding on the affirmative defense of fair use, many of the generative AI defendants are hoping for a favorable ruling on summary judgment.</w:t>
      </w:r>
    </w:p>
    <w:p w14:paraId="4F0C4E01" w14:textId="77777777" w:rsidR="001457F5" w:rsidRPr="00B142A4" w:rsidRDefault="001457F5" w:rsidP="001457F5">
      <w:pPr>
        <w:rPr>
          <w:sz w:val="16"/>
        </w:rPr>
      </w:pPr>
      <w:r w:rsidRPr="00B142A4">
        <w:rPr>
          <w:u w:val="single"/>
        </w:rPr>
        <w:t xml:space="preserve">Bloomberg Law dockets research found 19 </w:t>
      </w:r>
      <w:r w:rsidRPr="00D818EB">
        <w:rPr>
          <w:highlight w:val="cyan"/>
          <w:u w:val="single"/>
        </w:rPr>
        <w:t>copyright lawsuits against generative AI</w:t>
      </w:r>
      <w:r w:rsidRPr="00B142A4">
        <w:rPr>
          <w:u w:val="single"/>
        </w:rPr>
        <w:t xml:space="preserve"> defendants that are </w:t>
      </w:r>
      <w:r w:rsidRPr="00D818EB">
        <w:rPr>
          <w:highlight w:val="cyan"/>
          <w:u w:val="single"/>
        </w:rPr>
        <w:t>currently pending</w:t>
      </w:r>
      <w:r w:rsidRPr="00B142A4">
        <w:rPr>
          <w:u w:val="single"/>
        </w:rPr>
        <w:t xml:space="preserve"> in federal district courts.</w:t>
      </w:r>
      <w:r w:rsidRPr="00B142A4">
        <w:rPr>
          <w:sz w:val="16"/>
        </w:rPr>
        <w:t xml:space="preserve"> These 19 cases are filed in four jurisdictions: the Northern District of California, the District of Delaware, the Southern District of New York, and the Middle District of Tennessee. The 11 judges overseeing these cases have varying degrees of experience deciding summary judgment motions involving copyright law, according to Bloomberg Law’s Litigation Analytics tool.</w:t>
      </w:r>
    </w:p>
    <w:p w14:paraId="26196052" w14:textId="77777777" w:rsidR="001457F5" w:rsidRPr="00B142A4" w:rsidRDefault="001457F5" w:rsidP="001457F5">
      <w:pPr>
        <w:rPr>
          <w:sz w:val="16"/>
        </w:rPr>
      </w:pPr>
      <w:r w:rsidRPr="00B142A4">
        <w:rPr>
          <w:sz w:val="16"/>
        </w:rPr>
        <w:t>Judges Jed Saul Rakoff and Colleen McMahon, from the Southern District of New York, have each decided more than 20 summary judgment motions involving copyright law, making them the most experienced of the 11.</w:t>
      </w:r>
    </w:p>
    <w:p w14:paraId="3690E91B" w14:textId="77777777" w:rsidR="001457F5" w:rsidRDefault="001457F5" w:rsidP="001457F5">
      <w:r>
        <w:rPr>
          <w:noProof/>
        </w:rPr>
        <w:drawing>
          <wp:inline distT="0" distB="0" distL="0" distR="0" wp14:anchorId="4A765AFD" wp14:editId="398D87BC">
            <wp:extent cx="4013200" cy="3378200"/>
            <wp:effectExtent l="0" t="0" r="0" b="0"/>
            <wp:docPr id="4" name="Picture 4"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different colored bar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013200" cy="3378200"/>
                    </a:xfrm>
                    <a:prstGeom prst="rect">
                      <a:avLst/>
                    </a:prstGeom>
                  </pic:spPr>
                </pic:pic>
              </a:graphicData>
            </a:graphic>
          </wp:inline>
        </w:drawing>
      </w:r>
    </w:p>
    <w:p w14:paraId="704B76F0" w14:textId="77777777" w:rsidR="001457F5" w:rsidRPr="00B142A4" w:rsidRDefault="001457F5" w:rsidP="001457F5">
      <w:pPr>
        <w:rPr>
          <w:sz w:val="16"/>
        </w:rPr>
      </w:pPr>
      <w:r w:rsidRPr="00B142A4">
        <w:rPr>
          <w:sz w:val="16"/>
        </w:rPr>
        <w:t>Some judges have little to no experience deciding summary judgment motions on copyright issues. For example, Judge Araceili Martinez-Olguin, who was appointed to the Northern District of California only a few months before the filing of the first of her OpenAI cases, has limited experience deciding summary judgment motions, with none involving copyright law, thus far. Likewise, Judge Margaret M. Garnett, who was appointed to the Southern District of New York in November 2023, hasn’t penned a summary judgment decision yet.</w:t>
      </w:r>
    </w:p>
    <w:p w14:paraId="1A1ED5FE" w14:textId="77777777" w:rsidR="001457F5" w:rsidRPr="00B142A4" w:rsidRDefault="001457F5" w:rsidP="001457F5">
      <w:pPr>
        <w:rPr>
          <w:u w:val="single"/>
        </w:rPr>
      </w:pPr>
      <w:r w:rsidRPr="00D818EB">
        <w:rPr>
          <w:highlight w:val="cyan"/>
          <w:u w:val="single"/>
        </w:rPr>
        <w:t>Despite</w:t>
      </w:r>
      <w:r w:rsidRPr="00B142A4">
        <w:rPr>
          <w:u w:val="single"/>
        </w:rPr>
        <w:t xml:space="preserve"> their </w:t>
      </w:r>
      <w:r w:rsidRPr="00D818EB">
        <w:rPr>
          <w:highlight w:val="cyan"/>
          <w:u w:val="single"/>
        </w:rPr>
        <w:t>varying amounts of experience</w:t>
      </w:r>
      <w:r w:rsidRPr="00B142A4">
        <w:rPr>
          <w:u w:val="single"/>
        </w:rPr>
        <w:t xml:space="preserve">, it appears that the majority of the </w:t>
      </w:r>
      <w:r w:rsidRPr="00D818EB">
        <w:rPr>
          <w:highlight w:val="cyan"/>
          <w:u w:val="single"/>
        </w:rPr>
        <w:t>gen</w:t>
      </w:r>
      <w:r w:rsidRPr="00B142A4">
        <w:rPr>
          <w:u w:val="single"/>
        </w:rPr>
        <w:t xml:space="preserve">erative </w:t>
      </w:r>
      <w:r w:rsidRPr="00D818EB">
        <w:rPr>
          <w:highlight w:val="cyan"/>
          <w:u w:val="single"/>
        </w:rPr>
        <w:t>AI judges</w:t>
      </w:r>
      <w:r w:rsidRPr="00B142A4">
        <w:rPr>
          <w:u w:val="single"/>
        </w:rPr>
        <w:t xml:space="preserve"> are </w:t>
      </w:r>
      <w:r w:rsidRPr="00D818EB">
        <w:rPr>
          <w:highlight w:val="cyan"/>
          <w:u w:val="single"/>
        </w:rPr>
        <w:t>willing to grant in whole or in part motions for summary judgment involving copyright law</w:t>
      </w:r>
      <w:r w:rsidRPr="00B142A4">
        <w:rPr>
          <w:u w:val="single"/>
        </w:rPr>
        <w:t>.</w:t>
      </w:r>
      <w:r w:rsidRPr="00B142A4">
        <w:rPr>
          <w:sz w:val="16"/>
        </w:rPr>
        <w:t xml:space="preserve"> However, only Judges Sidney H. Stein, Jon S. Tigar, Waverly D. Crenshaw, Jr., Rakoff, and McMahon have decided motions for summary judgment involving the affirmative defense of fair use. </w:t>
      </w:r>
      <w:r w:rsidRPr="00D818EB">
        <w:rPr>
          <w:highlight w:val="cyan"/>
          <w:u w:val="single"/>
        </w:rPr>
        <w:t>Only three found in favor of fair use, forecasting an uphill battle for generative AI defendants</w:t>
      </w:r>
      <w:r w:rsidRPr="00B142A4">
        <w:rPr>
          <w:u w:val="single"/>
        </w:rPr>
        <w:t>.</w:t>
      </w:r>
    </w:p>
    <w:p w14:paraId="2C042E0B" w14:textId="77777777" w:rsidR="001457F5" w:rsidRPr="00D818EB" w:rsidRDefault="001457F5" w:rsidP="001457F5">
      <w:pPr>
        <w:rPr>
          <w:sz w:val="16"/>
        </w:rPr>
      </w:pPr>
      <w:r w:rsidRPr="00D818EB">
        <w:rPr>
          <w:sz w:val="16"/>
        </w:rPr>
        <w:t>Armed with this kind of knowledge about a judge’s experience with copyright law, practitioners can determine how much information they may need to provide the judge presiding over their case.</w:t>
      </w:r>
    </w:p>
    <w:p w14:paraId="37671B63" w14:textId="77777777" w:rsidR="001457F5" w:rsidRDefault="001457F5" w:rsidP="001457F5">
      <w:pPr>
        <w:pStyle w:val="Heading4"/>
      </w:pPr>
      <w:r>
        <w:t>Supreme Court is able to govern copyright and trademark law</w:t>
      </w:r>
    </w:p>
    <w:p w14:paraId="09927212" w14:textId="77777777" w:rsidR="001457F5" w:rsidRPr="00EA2925" w:rsidRDefault="001457F5" w:rsidP="001457F5">
      <w:r w:rsidRPr="00EA2925">
        <w:rPr>
          <w:b/>
          <w:bCs/>
        </w:rPr>
        <w:t xml:space="preserve">Jones </w:t>
      </w:r>
      <w:r>
        <w:rPr>
          <w:b/>
          <w:bCs/>
        </w:rPr>
        <w:t>D</w:t>
      </w:r>
      <w:r w:rsidRPr="00EA2925">
        <w:rPr>
          <w:b/>
          <w:bCs/>
        </w:rPr>
        <w:t>ay,</w:t>
      </w:r>
      <w:r>
        <w:t xml:space="preserve"> 20</w:t>
      </w:r>
      <w:r w:rsidRPr="00EA2925">
        <w:rPr>
          <w:b/>
          <w:bCs/>
        </w:rPr>
        <w:t xml:space="preserve">14 </w:t>
      </w:r>
      <w:r>
        <w:t xml:space="preserve">– Multinational law firm; </w:t>
      </w:r>
      <w:r w:rsidRPr="00EA2925">
        <w:t>"Ten Supreme Court Opinions Reshaping Intellectual Property"</w:t>
      </w:r>
      <w:r>
        <w:t>;</w:t>
      </w:r>
      <w:r w:rsidRPr="00EA2925">
        <w:t xml:space="preserve"> https://www.jonesday.com/en/insights/2014/08/ten-new-supreme-court-opinions-reshaping-the-intellectual-property-landscape</w:t>
      </w:r>
    </w:p>
    <w:p w14:paraId="522ECC7E" w14:textId="77777777" w:rsidR="001457F5" w:rsidRPr="00EA2925" w:rsidRDefault="001457F5" w:rsidP="001457F5">
      <w:pPr>
        <w:rPr>
          <w:u w:val="single"/>
        </w:rPr>
      </w:pPr>
      <w:r w:rsidRPr="00EA2925">
        <w:rPr>
          <w:highlight w:val="cyan"/>
          <w:u w:val="single"/>
        </w:rPr>
        <w:t xml:space="preserve">The Supreme Court was also </w:t>
      </w:r>
      <w:r w:rsidRPr="00EA2925">
        <w:rPr>
          <w:b/>
          <w:bCs/>
          <w:highlight w:val="cyan"/>
          <w:u w:val="single"/>
        </w:rPr>
        <w:t>unusually active</w:t>
      </w:r>
      <w:r w:rsidRPr="00EA2925">
        <w:rPr>
          <w:highlight w:val="cyan"/>
          <w:u w:val="single"/>
        </w:rPr>
        <w:t xml:space="preserve"> in the area of copyrights this past Term.</w:t>
      </w:r>
      <w:r w:rsidRPr="00EA2925">
        <w:rPr>
          <w:u w:val="single"/>
        </w:rPr>
        <w:t xml:space="preserve"> In the widely publicized American Broadcasting Companies v. Aereo case, the Court held that Aereo's unusual antenna-based television subscription service violated the Copyright Act's Transmit Clause. And in Petrella v. MGM,</w:t>
      </w:r>
      <w:r w:rsidRPr="00EA2925">
        <w:rPr>
          <w:sz w:val="16"/>
        </w:rPr>
        <w:t xml:space="preserve"> a case alleging that the 1980 movie Raging Bull copied the plaintiff's 1969 screenplay, </w:t>
      </w:r>
      <w:r w:rsidRPr="00EA2925">
        <w:rPr>
          <w:highlight w:val="cyan"/>
          <w:u w:val="single"/>
        </w:rPr>
        <w:t>the Court concluded that the equitable doctrine of laches cannot be used to bar a claim for copyright infringement damages that is brought within the three-year limitations period of Section 507(b) of the Copyright Act.</w:t>
      </w:r>
    </w:p>
    <w:p w14:paraId="6867E133" w14:textId="77777777" w:rsidR="001457F5" w:rsidRPr="00EA2925" w:rsidRDefault="001457F5" w:rsidP="001457F5">
      <w:pPr>
        <w:rPr>
          <w:u w:val="single"/>
        </w:rPr>
      </w:pPr>
      <w:r w:rsidRPr="00EA2925">
        <w:rPr>
          <w:u w:val="single"/>
        </w:rPr>
        <w:t xml:space="preserve">Finally, </w:t>
      </w:r>
      <w:r w:rsidRPr="00EA2925">
        <w:rPr>
          <w:highlight w:val="cyan"/>
          <w:u w:val="single"/>
        </w:rPr>
        <w:t xml:space="preserve">the Court also decided </w:t>
      </w:r>
      <w:r w:rsidRPr="00EA2925">
        <w:rPr>
          <w:b/>
          <w:bCs/>
          <w:highlight w:val="cyan"/>
          <w:u w:val="single"/>
        </w:rPr>
        <w:t>two important Lanham Act cases in</w:t>
      </w:r>
      <w:r w:rsidRPr="00EA2925">
        <w:rPr>
          <w:highlight w:val="cyan"/>
          <w:u w:val="single"/>
        </w:rPr>
        <w:t xml:space="preserve"> its recent Term.</w:t>
      </w:r>
      <w:r w:rsidRPr="00EA2925">
        <w:rPr>
          <w:u w:val="single"/>
        </w:rPr>
        <w:t xml:space="preserve"> In Lexmark International v. Static Control Components, the Court held that Static Control had adequately pleaded the requirements of a Lanham Act false-advertising claim </w:t>
      </w:r>
      <w:r w:rsidRPr="00EA2925">
        <w:rPr>
          <w:sz w:val="16"/>
        </w:rPr>
        <w:t xml:space="preserve">by alleging an injury to a commercial interest in sales or business reputation proximately caused by the defendant's misrepresentation. </w:t>
      </w:r>
      <w:r w:rsidRPr="00EA2925">
        <w:rPr>
          <w:u w:val="single"/>
        </w:rPr>
        <w:t xml:space="preserve">And in POM Wonderful v. Coca-Cola, </w:t>
      </w:r>
      <w:r w:rsidRPr="00EA2925">
        <w:rPr>
          <w:highlight w:val="cyan"/>
          <w:u w:val="single"/>
        </w:rPr>
        <w:t>the Court ruled that a competitor was entitled to sue under the Lanham Act for unfair competition by alleging false or misleading descriptions on product labeling, even where the labeling is regulated by the FDA.[2]</w:t>
      </w:r>
    </w:p>
    <w:p w14:paraId="74376327" w14:textId="77777777" w:rsidR="001457F5" w:rsidRPr="00EA2925" w:rsidRDefault="001457F5" w:rsidP="001457F5">
      <w:pPr>
        <w:rPr>
          <w:sz w:val="16"/>
        </w:rPr>
      </w:pPr>
    </w:p>
    <w:p w14:paraId="0BE3B227" w14:textId="77777777" w:rsidR="001457F5" w:rsidRPr="00EA2925" w:rsidRDefault="001457F5" w:rsidP="001457F5">
      <w:pPr>
        <w:rPr>
          <w:sz w:val="16"/>
        </w:rPr>
      </w:pPr>
    </w:p>
    <w:p w14:paraId="393633B2" w14:textId="77777777" w:rsidR="001457F5" w:rsidRDefault="001457F5" w:rsidP="001457F5">
      <w:pPr>
        <w:pStyle w:val="Heading4"/>
      </w:pPr>
      <w:r>
        <w:t xml:space="preserve">Courts can solve trademark laws; Reforms are needed to properly apply trademark law. </w:t>
      </w:r>
    </w:p>
    <w:p w14:paraId="6F6A0FF9" w14:textId="77777777" w:rsidR="001457F5" w:rsidRDefault="001457F5" w:rsidP="001457F5">
      <w:r>
        <w:t xml:space="preserve">Cao </w:t>
      </w:r>
      <w:r w:rsidRPr="003D4B09">
        <w:rPr>
          <w:rStyle w:val="Style13ptBold"/>
        </w:rPr>
        <w:t>Jianming</w:t>
      </w:r>
      <w:r>
        <w:t xml:space="preserve"> </w:t>
      </w:r>
      <w:r w:rsidRPr="003D4B09">
        <w:rPr>
          <w:rStyle w:val="Style13ptBold"/>
        </w:rPr>
        <w:t>&amp;</w:t>
      </w:r>
      <w:r>
        <w:t xml:space="preserve"> Josef </w:t>
      </w:r>
      <w:r w:rsidRPr="003D4B09">
        <w:rPr>
          <w:rStyle w:val="Style13ptBold"/>
        </w:rPr>
        <w:t>Rawert</w:t>
      </w:r>
      <w:r>
        <w:t xml:space="preserve">, </w:t>
      </w:r>
      <w:r w:rsidRPr="003D4B09">
        <w:rPr>
          <w:rStyle w:val="Style13ptBold"/>
        </w:rPr>
        <w:t>9</w:t>
      </w:r>
      <w:r>
        <w:t>, Washington International Law Journal, “Comprehensive Strengthening of Intellectual Property Adjudication Will Provide Powerful Judicial Guarantees for Constructing an Innovation-Based Country and Harmonious Society”, 18 Pac. Rim L &amp; Pol'y J. 97, https://digitalcommons.law.uw.edu/cgi/viewcontent.cgi?article=1519&amp;context=wilj  //DHY</w:t>
      </w:r>
    </w:p>
    <w:p w14:paraId="52F3BB44" w14:textId="77777777" w:rsidR="001457F5" w:rsidRDefault="001457F5" w:rsidP="001457F5">
      <w:pPr>
        <w:rPr>
          <w:color w:val="000000"/>
          <w:u w:val="single"/>
        </w:rPr>
      </w:pPr>
      <w:r>
        <w:t xml:space="preserve">Well-known trademarks have a marked influence on our economy, our society, and our daily lives; the recognition of well-known trademarks is a topic of great concern for relevant industries and all circles of society. In recent years, </w:t>
      </w:r>
      <w:r w:rsidRPr="003D4B09">
        <w:rPr>
          <w:rStyle w:val="StyleUnderline"/>
        </w:rPr>
        <w:t xml:space="preserve">courts across the land have recognized a good number of wellknown trademarks and protected the well-known trademark owners’ legal rights, resulting </w:t>
      </w:r>
      <w:r w:rsidRPr="003D4B09">
        <w:rPr>
          <w:rStyle w:val="StyleUnderline"/>
          <w:b/>
        </w:rPr>
        <w:t>in a favorable societal effect</w:t>
      </w:r>
      <w:r w:rsidRPr="003D4B09">
        <w:rPr>
          <w:rStyle w:val="StyleUnderline"/>
        </w:rPr>
        <w:t>.</w:t>
      </w:r>
      <w:r>
        <w:t xml:space="preserve"> Of course, a few new situations—new problems—have emerged over the course of adjudicating well-known trademark recognition. These problems require further research and standardization; </w:t>
      </w:r>
      <w:r w:rsidRPr="003D4B09">
        <w:rPr>
          <w:rStyle w:val="StyleUnderline"/>
        </w:rPr>
        <w:t>judicial standards need to be refined and unified; the law needs to be correctly applied</w:t>
      </w:r>
      <w:r>
        <w:t xml:space="preserve">. </w:t>
      </w:r>
      <w:r w:rsidRPr="003D4B09">
        <w:rPr>
          <w:rStyle w:val="StyleUnderline"/>
        </w:rPr>
        <w:t>Courts must grasp the proper guidance for determining well-known trademarks</w:t>
      </w:r>
      <w:r>
        <w:t xml:space="preserve">. The determination of “well-known trademark” status for trademarks reaching a degree of fame is only a prerequisite fact for bestowing special legal protection; it is a factual determination. Deviating from a determination of the facts of the case in accordance with the established law to pursue honorary titles, the effectiveness of advertising, and other commercial valuations would cause a change in the well-known trademark determination system. It would give rise to a series of unhealthy effects and negative influences. </w:t>
      </w:r>
      <w:r w:rsidRPr="003D4B09">
        <w:rPr>
          <w:rStyle w:val="StyleUnderline"/>
        </w:rPr>
        <w:t>Courts at every level must accurately understand the original meaning of the established law when determining well-known trademarks; they must grasp the correct direction and ensure the correctness and public acceptance of judicial determinations</w:t>
      </w:r>
      <w:r>
        <w:t xml:space="preserve">. </w:t>
      </w:r>
      <w:r w:rsidRPr="003D4B09">
        <w:rPr>
          <w:rStyle w:val="StyleUnderline"/>
        </w:rPr>
        <w:t>They must guide and protect the healthy development of the well-known trademark determination system and earnestly safeguard the positive image of the people’s court in making legal determinations of well-known trademarks</w:t>
      </w:r>
      <w:r>
        <w:t>. Co</w:t>
      </w:r>
      <w:r w:rsidRPr="003D4B09">
        <w:rPr>
          <w:rStyle w:val="StyleUnderline"/>
        </w:rPr>
        <w:t>urts must strengthen their focus on strict application of the law in judicial determination of well-known trademarks</w:t>
      </w:r>
      <w:r>
        <w:t>. First</w:t>
      </w:r>
      <w:r w:rsidRPr="003D4B09">
        <w:rPr>
          <w:rStyle w:val="StyleUnderline"/>
        </w:rPr>
        <w:t>, courts must grasp the scope of judicial determination of well-known trademarks</w:t>
      </w:r>
      <w:r>
        <w:t xml:space="preserve">. A </w:t>
      </w:r>
      <w:r w:rsidRPr="003D4B09">
        <w:rPr>
          <w:rStyle w:val="StyleUnderline"/>
        </w:rPr>
        <w:t xml:space="preserve">determination of a well-known trademark must have </w:t>
      </w:r>
      <w:r w:rsidRPr="003D4B09">
        <w:rPr>
          <w:rStyle w:val="StyleUnderline"/>
          <w:b/>
        </w:rPr>
        <w:t>support in the text of the law</w:t>
      </w:r>
      <w:r>
        <w:t>—</w:t>
      </w:r>
      <w:r w:rsidRPr="003D4B09">
        <w:rPr>
          <w:rStyle w:val="StyleUnderline"/>
        </w:rPr>
        <w:t>it must be based on trademark law and the relevant judicial interpretations</w:t>
      </w:r>
      <w:r>
        <w:t xml:space="preserve">. A court may only determine a well-known trademark in adjudication of cases involving protection of registered well-known trademarks across categories, requests to enjoin infringement of unregistered well-known trademarks, and trademark infringement and unfair competition civil disputes relating to domain name and well-known trademark conflicts. </w:t>
      </w:r>
      <w:r w:rsidRPr="003D4B09">
        <w:rPr>
          <w:rStyle w:val="StyleUnderline"/>
        </w:rPr>
        <w:t>Courts must carry out a strict investigation in accordance with the law of whether the parties have a trademark infringement dispute and make sure that case adjudication requires the determination of a well-known trademark</w:t>
      </w:r>
      <w:r>
        <w:t xml:space="preserve">. Courts may not make determinations of well-known trademarks when the case is outside the scope of a determination or if the plaintiff fails to make a prima facie case, even if a determination is within the scope the infringement complaint. Second, courts must maintain the principles of passive determination and case-bycase determination. Determining a well-known trademark must occur after the plaintiff has already alleged a clear interpretation of the facts as a basis for suing the defendant for infringement; </w:t>
      </w:r>
      <w:r w:rsidRPr="003D4B09">
        <w:rPr>
          <w:rStyle w:val="StyleUnderline"/>
        </w:rPr>
        <w:t>the</w:t>
      </w:r>
      <w:r>
        <w:t xml:space="preserve"> </w:t>
      </w:r>
      <w:r w:rsidRPr="003D4B09">
        <w:rPr>
          <w:rStyle w:val="StyleUnderline"/>
        </w:rPr>
        <w:t>court may not rely on its own authority to independently make a determination.</w:t>
      </w:r>
      <w:r>
        <w:t xml:space="preserve"> A determination made would only be binding as to the disposition of the particular case. Third, </w:t>
      </w:r>
      <w:r w:rsidRPr="003D4B09">
        <w:rPr>
          <w:rStyle w:val="StyleUnderline"/>
        </w:rPr>
        <w:t>courts must reasonably determine the scope of protection for well-known trademarks</w:t>
      </w:r>
      <w:r>
        <w:t xml:space="preserve">. As for the scope of protection for well-known trademarks across categories, courts should make reasonable determinations based on the specific situation of the case; they should consider factors such as the trademark’s degree of fame and distinctiveness and the misleading consequences of the defendant’s behavior. Protection cannot turn into unprincipled protection covering all categories. Unregistered trademarks seeking determination as well-known should first conform to the regulations of the trademark law governing the requirements of trademark creation. </w:t>
      </w:r>
      <w:r w:rsidRPr="003D4B09">
        <w:rPr>
          <w:rStyle w:val="StyleUnderline"/>
        </w:rPr>
        <w:t>Courts must strengthen their focus on the facts governing judicial determination of well-known trademarks</w:t>
      </w:r>
      <w:r>
        <w:t xml:space="preserve">. First, </w:t>
      </w:r>
      <w:r w:rsidRPr="003D4B09">
        <w:rPr>
          <w:rStyle w:val="StyleUnderline"/>
        </w:rPr>
        <w:t>courts should be strict in determining whether a true dispute exist</w:t>
      </w:r>
      <w:r>
        <w:t xml:space="preserve">s. An adjudicating court should conscientiously verify the defendant’s status and relevant behavior; it should prevent sedulous efforts to create disputes for the purpose of gaining wellknown trademark status. Second, courts should correctly apply determination standards for well-known trademarks. Article 14 of the trademark law stipulates the relevant factors to be considered when determining a well-known trademark. </w:t>
      </w:r>
      <w:r w:rsidRPr="003D4B09">
        <w:rPr>
          <w:rStyle w:val="StyleUnderline"/>
        </w:rPr>
        <w:t>When a court determines a wellknown trademark, it must proceed according to the facts of the case and carry out a comprehensive examination as to whether the request to designate a trademark well-known is in accord with legal requirements</w:t>
      </w:r>
      <w:r>
        <w:t xml:space="preserve">; it should avoid isolated, one-sided considerations of the relevant factors. A recognized well-known trademark at the very least should have a relatively high degree of market recognition in most regions in the domestic market; it should be familiar to the relevant public. Courts may appropriately lighten a party’s burden of producing evidence when its trademark’s degree of recognition has truly reached universal recognition. Third, </w:t>
      </w:r>
      <w:r w:rsidRPr="003D4B09">
        <w:rPr>
          <w:rStyle w:val="StyleUnderline"/>
        </w:rPr>
        <w:t>courts should carry out a case-by-case examination in accordance with the law for trademarks that have already been designated as well-known</w:t>
      </w:r>
      <w:r>
        <w:t xml:space="preserve">. If parties dispute over a trademark that has been determined well-known by an administrative supervising body or by a court, they should produce relevant evidence; further, the court should evaluate and determine in accordance with the law whether the trademark conforms to well-known trademark qualifications. </w:t>
      </w:r>
      <w:r w:rsidRPr="003D4B09">
        <w:rPr>
          <w:rStyle w:val="StyleUnderline"/>
        </w:rPr>
        <w:t>Courts must strengthen supervision and guidance for determining well-known trademarks</w:t>
      </w:r>
      <w:r>
        <w:t xml:space="preserve">. </w:t>
      </w:r>
      <w:r w:rsidRPr="003D4B09">
        <w:rPr>
          <w:rStyle w:val="StyleUnderline"/>
        </w:rPr>
        <w:t>Courts must strictly carry out the system of filing and recordation for well-known trademark recognition</w:t>
      </w:r>
      <w:r>
        <w:t xml:space="preserve">. The court granting recognition should timely and in accordance with relevant regulations provide a record for review by the Supreme Court after the judgment goes into effect. </w:t>
      </w:r>
      <w:r w:rsidRPr="003D4B09">
        <w:rPr>
          <w:rStyle w:val="StyleUnderline"/>
        </w:rPr>
        <w:t>Every higher-level court must take up the responsibility of providing overall guidance for well-known mark recognition and supervision of specific cases</w:t>
      </w:r>
      <w:r>
        <w:t xml:space="preserve">. </w:t>
      </w:r>
      <w:r w:rsidRPr="003D4B09">
        <w:rPr>
          <w:rStyle w:val="StyleUnderline"/>
        </w:rPr>
        <w:t>They must conscientiously research, compile, and timely report on problems and situations that arise.</w:t>
      </w:r>
      <w:r>
        <w:t xml:space="preserve"> They must rectify improper ways of doing things in strict accordance with the law and avoid deviations in work. As for cases where disputes were intentionally created to obtain well-known trademark recognition, those cases that can be discovered should be treated according to Article 102 of the Civil Procedure Law,28 which governs harmful litigation behavior, and previous rulings and recognition of well-known trademark status should be withdrawn in accordance with the law.</w:t>
      </w:r>
      <w:r w:rsidRPr="00875DC8">
        <w:rPr>
          <w:color w:val="000000"/>
          <w:u w:val="single"/>
        </w:rPr>
        <w:br/>
      </w:r>
    </w:p>
    <w:p w14:paraId="6B640AA0" w14:textId="77777777" w:rsidR="001457F5" w:rsidRDefault="001457F5" w:rsidP="001457F5">
      <w:pPr>
        <w:rPr>
          <w:color w:val="000000"/>
          <w:u w:val="single"/>
        </w:rPr>
      </w:pPr>
    </w:p>
    <w:p w14:paraId="77F87DAE" w14:textId="77777777" w:rsidR="001457F5" w:rsidRDefault="001457F5" w:rsidP="001457F5">
      <w:pPr>
        <w:pStyle w:val="Heading4"/>
      </w:pPr>
      <w:r>
        <w:t>Courts are key to trademark reform; they understand more than Congress</w:t>
      </w:r>
    </w:p>
    <w:p w14:paraId="12FA693C" w14:textId="77777777" w:rsidR="001457F5" w:rsidRPr="003A0193" w:rsidRDefault="001457F5" w:rsidP="001457F5">
      <w:r w:rsidRPr="00924699">
        <w:rPr>
          <w:rStyle w:val="Style13ptBold"/>
        </w:rPr>
        <w:t>Carter</w:t>
      </w:r>
      <w:r>
        <w:rPr>
          <w:rStyle w:val="Style13ptBold"/>
        </w:rPr>
        <w:t xml:space="preserve">, </w:t>
      </w:r>
      <w:r w:rsidRPr="00924699">
        <w:rPr>
          <w:rStyle w:val="Style13ptBold"/>
        </w:rPr>
        <w:t>89</w:t>
      </w:r>
      <w:r>
        <w:t>, Stephen L. Carter is the William Nelson Cromwell Professor of Law at Yale Law School, where he has been a member of the faculty since 1982. "The Trouble with Trademark ", The Yale Law Journal, https://openyls.law.yale.edu/bitstream/handle/20.500.13051/1537/Trouble_with_Trademark__The.pdf?sequence=2 //DHY</w:t>
      </w:r>
    </w:p>
    <w:p w14:paraId="2BA3E15D" w14:textId="77777777" w:rsidR="001457F5" w:rsidRDefault="001457F5" w:rsidP="001457F5">
      <w:r w:rsidRPr="003A0193">
        <w:rPr>
          <w:rStyle w:val="StyleUnderline"/>
        </w:rPr>
        <w:t xml:space="preserve">The </w:t>
      </w:r>
      <w:r w:rsidRPr="00924699">
        <w:rPr>
          <w:rStyle w:val="StyleUnderline"/>
          <w:b/>
        </w:rPr>
        <w:t>courts have understood what the Congress</w:t>
      </w:r>
      <w:r w:rsidRPr="003A0193">
        <w:rPr>
          <w:rStyle w:val="StyleUnderline"/>
        </w:rPr>
        <w:t>-and, evidently, many of the theorists-</w:t>
      </w:r>
      <w:r w:rsidRPr="00924699">
        <w:rPr>
          <w:rStyle w:val="StyleUnderline"/>
          <w:b/>
        </w:rPr>
        <w:t>have not</w:t>
      </w:r>
      <w:r>
        <w:t xml:space="preserve">: If, as seems likely, MIM rather than IM correctly describes the universe of available and appropriate trademarks, then </w:t>
      </w:r>
      <w:r w:rsidRPr="003A0193">
        <w:rPr>
          <w:rStyle w:val="StyleUnderline"/>
        </w:rPr>
        <w:t xml:space="preserve">the economic argument that trademarks ought to be protected because they are information-economizing devices justifies only the common law system of rights that flow from, and are coextensive with, use of the mark. But the economic argument cannot easily justify nationwide exclusive rights upon registration, and cannot justify at all the shift from a use-first system to one that permits application upon a showing of intent-to-use. </w:t>
      </w:r>
      <w:r>
        <w:t xml:space="preserve">I do not say that these provisions cannot be justified on any ground; I say only that if MIM rather than IM is true, they cannot be justified on the ground that trademarks lower consumer search costs. Thus, </w:t>
      </w:r>
      <w:r w:rsidRPr="003A0193">
        <w:rPr>
          <w:rStyle w:val="StyleUnderline"/>
        </w:rPr>
        <w:t>the courts were right to do what they did in curbing the excesses of the Lanham Act</w:t>
      </w:r>
      <w:r>
        <w:t xml:space="preserve">. Not until the would-be proprietor of a mark enters a market should it ever be permitted to exclude others from using the mark in that market. Until that time, the mark should remain a part of that market's language, free for others to use as they wish. The concern about building national markets is hardly frustrated by this rule: As a firm prepares to take its mark national, as through an expanded advertising campaign, it can then gain its nationwide rights. But as long as its use is purely local in character, its protection should be local too. And if the firm has never used the mark at all, then its protection should not exist. IV. PROPOSALS FOR REFORM </w:t>
      </w:r>
      <w:r w:rsidRPr="003A0193">
        <w:rPr>
          <w:rStyle w:val="StyleUnderline"/>
        </w:rPr>
        <w:t>The trouble with trademark is clear.</w:t>
      </w:r>
      <w:r>
        <w:t xml:space="preserve"> </w:t>
      </w:r>
      <w:r w:rsidRPr="003A0193">
        <w:rPr>
          <w:rStyle w:val="StyleUnderline"/>
        </w:rPr>
        <w:t>The question</w:t>
      </w:r>
      <w:r>
        <w:t xml:space="preserve"> for those who are troubled </w:t>
      </w:r>
      <w:r w:rsidRPr="003A0193">
        <w:rPr>
          <w:rStyle w:val="StyleUnderline"/>
        </w:rPr>
        <w:t>is what can be done about it</w:t>
      </w:r>
      <w:r>
        <w:t xml:space="preserve"> in the wonderful world of the TMRA. After all, the Revision Act was passed just over a year ago, and the pressures to conform to the practices of the rest of the world are of course quite substantial. </w:t>
      </w:r>
      <w:r w:rsidRPr="003A0193">
        <w:rPr>
          <w:rStyle w:val="StyleUnderline"/>
        </w:rPr>
        <w:t>So it would be foolish to suggest what seems the obvious solution, that the intent-to-use system be repealed</w:t>
      </w:r>
      <w:r>
        <w:t xml:space="preserve">. More practical advice is needed to harmonize the certainty of the TMRA with the plausibility of the notion that MIM rather than IM is true. The practical advice that I offer is of two kinds-advice for the courts, and advice for the Commissioner. To understand the advice, it is first necessary to go back over some ground. The economic model of trademark law as lowering search costs is consistent only with a regime in which negative uses are not permitted. </w:t>
      </w:r>
      <w:r w:rsidRPr="003A0193">
        <w:rPr>
          <w:rStyle w:val="StyleUnderline"/>
        </w:rPr>
        <w:t>The Lanham Act by its terms did permit purely negative uses-the registrant could restrain junior users in separate markets-but the courts properly put a stop to that</w:t>
      </w:r>
      <w:r>
        <w:t>. The principal theoretical variation between the TMRA and the previous law is that the new Act permits what are in effect purely negative uses of a mark upon application for registration. F</w:t>
      </w:r>
      <w:r w:rsidRPr="003A0193">
        <w:rPr>
          <w:rStyle w:val="StyleUnderline"/>
        </w:rPr>
        <w:t>inding a judicial solution to the problems of the Revision Act will not be easy, partly because the new statute is so slippery (no injunctions, just an admonition, a word to the wise) and partly because it is so clear (a bona fide intent to use is enough)</w:t>
      </w:r>
      <w:r>
        <w:t xml:space="preserve">. Indeed, the TMRA's unfortunate combination of clear assurances and vague restrictions creates a dangerous instability. The instability is reflected in the examples that I have already discussed, the seeming erosion of the doctrine of abandonment and the potential eradication of the prohibition of assignments of marks in gross-two cornerstones of the trademark law under the ancien regime, when rights flowed from use. Also endangered is the rule that injunctive relief is available only in markets that the proprietor of the mark has actually entered. </w:t>
      </w:r>
      <w:r w:rsidRPr="003A0193">
        <w:rPr>
          <w:rStyle w:val="Emphasis"/>
        </w:rPr>
        <w:t>Only the courts</w:t>
      </w:r>
      <w:r>
        <w:t>-and perhaps the good sense of the Patent and Trademark Office-</w:t>
      </w:r>
      <w:r w:rsidRPr="003A0193">
        <w:rPr>
          <w:rStyle w:val="Emphasis"/>
        </w:rPr>
        <w:t>can prevent trademark law from tumbling further down</w:t>
      </w:r>
      <w:r>
        <w:t xml:space="preserve"> </w:t>
      </w:r>
      <w:r w:rsidRPr="003A0193">
        <w:rPr>
          <w:rStyle w:val="StyleUnderline"/>
        </w:rPr>
        <w:t>the slippery slope from economizing on information toward warehousing trademarks</w:t>
      </w:r>
      <w:r>
        <w:t>. Along that line, I have three somewhat modest proposals, which I here sketch lightly, recognizing that they deserve more detailed consideration than I offer.</w:t>
      </w:r>
      <w:r w:rsidRPr="00875DC8">
        <w:rPr>
          <w:color w:val="000000"/>
          <w:u w:val="single"/>
        </w:rPr>
        <w:br/>
      </w:r>
    </w:p>
    <w:p w14:paraId="490979F6" w14:textId="77777777" w:rsidR="001457F5" w:rsidRPr="005D388F" w:rsidRDefault="001457F5" w:rsidP="001457F5"/>
    <w:p w14:paraId="0B98AFA8" w14:textId="77777777" w:rsidR="001457F5" w:rsidRPr="00C77E38" w:rsidRDefault="001457F5" w:rsidP="001457F5"/>
    <w:p w14:paraId="7B9778F9" w14:textId="77777777" w:rsidR="001457F5" w:rsidRPr="00C77E38" w:rsidRDefault="001457F5" w:rsidP="001457F5">
      <w:pPr>
        <w:pStyle w:val="Heading3"/>
      </w:pPr>
    </w:p>
    <w:p w14:paraId="7D08EA74" w14:textId="77777777" w:rsidR="001457F5" w:rsidRPr="00C77E38" w:rsidRDefault="001457F5" w:rsidP="001457F5">
      <w:pPr>
        <w:pStyle w:val="Heading3"/>
      </w:pPr>
      <w:r w:rsidRPr="00C77E38">
        <w:t>2NC---Solvency---Follow On</w:t>
      </w:r>
    </w:p>
    <w:p w14:paraId="5A176A09" w14:textId="77777777" w:rsidR="001457F5" w:rsidRPr="00C77E38" w:rsidRDefault="001457F5" w:rsidP="001457F5"/>
    <w:p w14:paraId="4F4BCBE3" w14:textId="77777777" w:rsidR="001457F5" w:rsidRPr="00C77E38" w:rsidRDefault="001457F5" w:rsidP="001457F5">
      <w:pPr>
        <w:pStyle w:val="Heading4"/>
      </w:pPr>
      <w:r w:rsidRPr="00C77E38">
        <w:t xml:space="preserve">Congress follows on to court action---patent law is </w:t>
      </w:r>
      <w:r w:rsidRPr="00C77E38">
        <w:rPr>
          <w:u w:val="single"/>
        </w:rPr>
        <w:t>replete</w:t>
      </w:r>
      <w:r w:rsidRPr="00C77E38">
        <w:t xml:space="preserve"> with examples of codification.</w:t>
      </w:r>
    </w:p>
    <w:p w14:paraId="29D99D88" w14:textId="77777777" w:rsidR="001457F5" w:rsidRPr="00C77E38" w:rsidRDefault="001457F5" w:rsidP="001457F5">
      <w:r w:rsidRPr="00C77E38">
        <w:t xml:space="preserve">Adam </w:t>
      </w:r>
      <w:r w:rsidRPr="00C77E38">
        <w:rPr>
          <w:rStyle w:val="Style13ptBold"/>
        </w:rPr>
        <w:t>Mossoff 19</w:t>
      </w:r>
      <w:r w:rsidRPr="00C77E38">
        <w:t xml:space="preserve">. [Professor of Law, Antonin Scalia Law School, George Mason University. “Statutes, Common Law Rights, and the Mistaken Classification of Patents as Public Rights” </w:t>
      </w:r>
      <w:r w:rsidRPr="00C77E38">
        <w:rPr>
          <w:i/>
          <w:iCs/>
        </w:rPr>
        <w:t>Iowa Law Review</w:t>
      </w:r>
      <w:r w:rsidRPr="00C77E38">
        <w:t>, vol. 104, issue 5. https://ssrn.com/abstract=3289338]//dawn</w:t>
      </w:r>
    </w:p>
    <w:p w14:paraId="1C7D2A9F" w14:textId="77777777" w:rsidR="001457F5" w:rsidRPr="00C77E38" w:rsidRDefault="001457F5" w:rsidP="001457F5">
      <w:pPr>
        <w:rPr>
          <w:rStyle w:val="StyleUnderline"/>
        </w:rPr>
      </w:pPr>
      <w:r w:rsidRPr="00C77E38">
        <w:t xml:space="preserve">Second, </w:t>
      </w:r>
      <w:r w:rsidRPr="00C77E38">
        <w:rPr>
          <w:rStyle w:val="StyleUnderline"/>
        </w:rPr>
        <w:t>in addition to</w:t>
      </w:r>
      <w:r w:rsidRPr="00C77E38">
        <w:t xml:space="preserve"> this </w:t>
      </w:r>
      <w:r w:rsidRPr="00C77E38">
        <w:rPr>
          <w:rStyle w:val="StyleUnderline"/>
        </w:rPr>
        <w:t>wide-ranging "common law" creation of patent doctrines</w:t>
      </w:r>
      <w:r w:rsidRPr="00C77E38">
        <w:t xml:space="preserve">, </w:t>
      </w:r>
      <w:r w:rsidRPr="00C77E38">
        <w:rPr>
          <w:rStyle w:val="Emphasis"/>
        </w:rPr>
        <w:t>courts</w:t>
      </w:r>
      <w:r w:rsidRPr="00C77E38">
        <w:rPr>
          <w:rStyle w:val="StyleUnderline"/>
        </w:rPr>
        <w:t xml:space="preserve"> have </w:t>
      </w:r>
      <w:r w:rsidRPr="00C77E38">
        <w:rPr>
          <w:rStyle w:val="Emphasis"/>
        </w:rPr>
        <w:t>created substantive doctrines</w:t>
      </w:r>
      <w:r w:rsidRPr="00C77E38">
        <w:t xml:space="preserve"> </w:t>
      </w:r>
      <w:r w:rsidRPr="00C77E38">
        <w:rPr>
          <w:rStyle w:val="StyleUnderline"/>
        </w:rPr>
        <w:t>in interpreting and applying statutory provisions</w:t>
      </w:r>
      <w:r w:rsidRPr="00C77E38">
        <w:t xml:space="preserve"> in the Patent Act. </w:t>
      </w:r>
      <w:r w:rsidRPr="00C77E38">
        <w:rPr>
          <w:rStyle w:val="StyleUnderline"/>
        </w:rPr>
        <w:t>These judicially-created doctrines become "the law" that is subsequently applied by courts</w:t>
      </w:r>
      <w:r w:rsidRPr="00C77E38">
        <w:t xml:space="preserve">. </w:t>
      </w:r>
      <w:r w:rsidRPr="00C77E38">
        <w:rPr>
          <w:rStyle w:val="Emphasis"/>
        </w:rPr>
        <w:t>Patent law is replete with them</w:t>
      </w:r>
      <w:r w:rsidRPr="00C77E38">
        <w:t xml:space="preserve">. For example, </w:t>
      </w:r>
      <w:r w:rsidRPr="00C77E38">
        <w:rPr>
          <w:rStyle w:val="StyleUnderline"/>
        </w:rPr>
        <w:t>the "all elements rule" in comparing a patent to a product or process in finding either literal or equivalents infringement is found nowhere in § 271</w:t>
      </w:r>
      <w:r w:rsidRPr="00C77E38">
        <w:t xml:space="preserve">; </w:t>
      </w:r>
      <w:r w:rsidRPr="00C77E38">
        <w:rPr>
          <w:rStyle w:val="StyleUnderline"/>
        </w:rPr>
        <w:t>it is derived from a judicial construction of the phrase "patented invention"</w:t>
      </w:r>
      <w:r w:rsidRPr="00C77E38">
        <w:t xml:space="preserve"> in this statutory provision.'12 Once liability has been determined in an infringement action, </w:t>
      </w:r>
      <w:r w:rsidRPr="00C77E38">
        <w:rPr>
          <w:rStyle w:val="StyleUnderline"/>
        </w:rPr>
        <w:t xml:space="preserve">courts have similarly construed § 284's mandate that a "reasonable royalty" </w:t>
      </w:r>
      <w:r w:rsidRPr="00C77E38">
        <w:t xml:space="preserve">be paid to patent owners, creating the competing legal rules of full market value" or the smallest saleable patent practicing unit."4 Neither of these phrases is in the statute. Additionally, there is the Georgia-Pacific test,"s the infamous fourteen-factor test for assessing a reasonable royalty that Judge Richard Posner has characterized as "baloney."" 6 In court opinions for the past four decades, the Georgia-Pacific test reigns supreme as the substantive doctrine for awarding a reasonable royalty under § 284-"7 Yet one will search in vain for any multi-factor tests set forth in the otherwise generalized language in § 284. </w:t>
      </w:r>
      <w:r w:rsidRPr="00C77E38">
        <w:rPr>
          <w:rStyle w:val="StyleUnderline"/>
        </w:rPr>
        <w:t xml:space="preserve">These are but a few examples of what is an </w:t>
      </w:r>
      <w:r w:rsidRPr="00C77E38">
        <w:rPr>
          <w:rStyle w:val="Emphasis"/>
        </w:rPr>
        <w:t>otherwise ubiquitous legal fact</w:t>
      </w:r>
      <w:r w:rsidRPr="00C77E38">
        <w:rPr>
          <w:rStyle w:val="StyleUnderline"/>
        </w:rPr>
        <w:t xml:space="preserve"> in U.S. patent la</w:t>
      </w:r>
      <w:r w:rsidRPr="00C77E38">
        <w:t xml:space="preserve">w-it </w:t>
      </w:r>
      <w:r w:rsidRPr="00C77E38">
        <w:rPr>
          <w:rStyle w:val="Emphasis"/>
        </w:rPr>
        <w:t>is judicial opinions</w:t>
      </w:r>
      <w:r w:rsidRPr="00C77E38">
        <w:t xml:space="preserve">, </w:t>
      </w:r>
      <w:r w:rsidRPr="00C77E38">
        <w:rPr>
          <w:rStyle w:val="Emphasis"/>
          <w:sz w:val="26"/>
          <w:szCs w:val="26"/>
        </w:rPr>
        <w:t>not statutory provisions</w:t>
      </w:r>
      <w:r w:rsidRPr="00C77E38">
        <w:t xml:space="preserve">, </w:t>
      </w:r>
      <w:r w:rsidRPr="00C77E38">
        <w:rPr>
          <w:rStyle w:val="StyleUnderline"/>
        </w:rPr>
        <w:t>that are the reference point for judges</w:t>
      </w:r>
      <w:r w:rsidRPr="00C77E38">
        <w:t xml:space="preserve">, </w:t>
      </w:r>
      <w:r w:rsidRPr="00C77E38">
        <w:rPr>
          <w:rStyle w:val="StyleUnderline"/>
        </w:rPr>
        <w:t>lawyers and scholars in identifying and applying "patent law."</w:t>
      </w:r>
    </w:p>
    <w:p w14:paraId="08D8E2CB" w14:textId="77777777" w:rsidR="001457F5" w:rsidRPr="00C77E38" w:rsidRDefault="001457F5" w:rsidP="001457F5">
      <w:pPr>
        <w:rPr>
          <w:rStyle w:val="StyleUnderline"/>
        </w:rPr>
      </w:pPr>
      <w:r w:rsidRPr="00C77E38">
        <w:t xml:space="preserve">Another well-known example is the four-factor test created by the Supreme Court in 2oo6 in </w:t>
      </w:r>
      <w:r w:rsidRPr="00C77E38">
        <w:rPr>
          <w:rStyle w:val="StyleUnderline"/>
        </w:rPr>
        <w:t>eBay Inc v. MercExchange</w:t>
      </w:r>
      <w:r w:rsidRPr="00C77E38">
        <w:t>, L.L.C. for determining the propriety of issuing an injunction under § 28318 Similar to the multifactor test derived from the judicial "interpretation" of § 284 in awarding a reasonable royalty, one will search in vain for any multi-factor test set forth in the otherwise generalized language in § 283, which provides that patent owners "may" obtain an injunction on a finding of infringement. Moreover, despite the eBay Court's assertion that it was only applying a well-established, "historical" four-factor test for issuing a permanent injunction,"9 remedies scholars have noted that there was no four-factor test used by equity courts in issuing permanent injunctions.-o Thus, eBay</w:t>
      </w:r>
      <w:r w:rsidRPr="00C77E38">
        <w:rPr>
          <w:rStyle w:val="StyleUnderline"/>
        </w:rPr>
        <w:t xml:space="preserve"> is another example of the judiciary creating a new rule in patent law entirely out of whole cloth</w:t>
      </w:r>
      <w:r w:rsidRPr="00C77E38">
        <w:t xml:space="preserve">. </w:t>
      </w:r>
      <w:r w:rsidRPr="00C77E38">
        <w:rPr>
          <w:rStyle w:val="StyleUnderline"/>
        </w:rPr>
        <w:t>These are just a few highlights of untold examples in patent law of "common law"- style judicial construction of the Patent Act in the creation and application of non-statutory legal doctrines.</w:t>
      </w:r>
    </w:p>
    <w:p w14:paraId="03812EBC" w14:textId="77777777" w:rsidR="001457F5" w:rsidRPr="00C77E38" w:rsidRDefault="001457F5" w:rsidP="001457F5">
      <w:r w:rsidRPr="00C77E38">
        <w:rPr>
          <w:rStyle w:val="Emphasis"/>
        </w:rPr>
        <w:t>Congress</w:t>
      </w:r>
      <w:r w:rsidRPr="00C77E38">
        <w:t xml:space="preserve"> sometimes </w:t>
      </w:r>
      <w:r w:rsidRPr="00C77E38">
        <w:rPr>
          <w:rStyle w:val="Emphasis"/>
        </w:rPr>
        <w:t>has subsequently codified these judicially created doctrines</w:t>
      </w:r>
      <w:r w:rsidRPr="00C77E38">
        <w:t xml:space="preserve">, </w:t>
      </w:r>
      <w:r w:rsidRPr="00C77E38">
        <w:rPr>
          <w:rStyle w:val="StyleUnderline"/>
        </w:rPr>
        <w:t>although these declaratory acts of legislation are unnecessary</w:t>
      </w:r>
      <w:r w:rsidRPr="00C77E38">
        <w:t xml:space="preserve">, </w:t>
      </w:r>
      <w:r w:rsidRPr="00C77E38">
        <w:rPr>
          <w:rStyle w:val="StyleUnderline"/>
        </w:rPr>
        <w:t>as best evidenced by the fact that Congress often leaves many of these judicially crafted doctrines alone</w:t>
      </w:r>
      <w:r w:rsidRPr="00C77E38">
        <w:t xml:space="preserve">. </w:t>
      </w:r>
      <w:r w:rsidRPr="00C77E38">
        <w:rPr>
          <w:rStyle w:val="StyleUnderline"/>
        </w:rPr>
        <w:t>One such codification of a judge-made doctrine occurred in the 1830s</w:t>
      </w:r>
      <w:r w:rsidRPr="00C77E38">
        <w:t xml:space="preserve"> when Congress codified what has become known as the "on-sale statutory bar" that was first created by Justice Story in 1829 in Pennock v. Dialogue.m In the patent statutes enacted in 1836 and 1870, Congress codified the increasingly common practice of inventors drafting "claims" in their patents to identify more precisely the "principle" of their invention that is secured by the property right granted to them by the Patent Office.122 </w:t>
      </w:r>
      <w:r w:rsidRPr="00C77E38">
        <w:rPr>
          <w:rStyle w:val="StyleUnderline"/>
        </w:rPr>
        <w:t>In the Patent Act of 1952, Congress codified numerous judicially created doctrines</w:t>
      </w:r>
      <w:r w:rsidRPr="00C77E38">
        <w:t xml:space="preserve"> in patent law over the prior 162 years, </w:t>
      </w:r>
      <w:r w:rsidRPr="00C77E38">
        <w:rPr>
          <w:rStyle w:val="StyleUnderline"/>
        </w:rPr>
        <w:t>including</w:t>
      </w:r>
      <w:r w:rsidRPr="00C77E38">
        <w:t xml:space="preserve">, </w:t>
      </w:r>
      <w:r w:rsidRPr="00C77E38">
        <w:rPr>
          <w:rStyle w:val="Emphasis"/>
        </w:rPr>
        <w:t>nonobviousness</w:t>
      </w:r>
      <w:r w:rsidRPr="00C77E38">
        <w:t xml:space="preserve">,123 </w:t>
      </w:r>
      <w:r w:rsidRPr="00C77E38">
        <w:rPr>
          <w:rStyle w:val="Emphasis"/>
        </w:rPr>
        <w:t>patent misuse</w:t>
      </w:r>
      <w:r w:rsidRPr="00C77E38">
        <w:t xml:space="preserve">,124 </w:t>
      </w:r>
      <w:r w:rsidRPr="00C77E38">
        <w:rPr>
          <w:rStyle w:val="Emphasis"/>
        </w:rPr>
        <w:t>continuation application practice</w:t>
      </w:r>
      <w:r w:rsidRPr="00C77E38">
        <w:t xml:space="preserve">,12 5 </w:t>
      </w:r>
      <w:r w:rsidRPr="00C77E38">
        <w:rPr>
          <w:rStyle w:val="StyleUnderline"/>
        </w:rPr>
        <w:t>and</w:t>
      </w:r>
      <w:r w:rsidRPr="00C77E38">
        <w:t xml:space="preserve"> </w:t>
      </w:r>
      <w:r w:rsidRPr="00C77E38">
        <w:rPr>
          <w:rStyle w:val="Emphasis"/>
        </w:rPr>
        <w:t>secondary liability</w:t>
      </w:r>
      <w:r w:rsidRPr="00C77E38">
        <w:t xml:space="preserve">,126 </w:t>
      </w:r>
      <w:r w:rsidRPr="00C77E38">
        <w:rPr>
          <w:rStyle w:val="StyleUnderline"/>
        </w:rPr>
        <w:t>among many others.</w:t>
      </w:r>
    </w:p>
    <w:p w14:paraId="0DEAA37D" w14:textId="77777777" w:rsidR="001457F5" w:rsidRPr="00C77E38" w:rsidRDefault="001457F5" w:rsidP="001457F5">
      <w:r w:rsidRPr="00C77E38">
        <w:rPr>
          <w:rStyle w:val="StyleUnderline"/>
        </w:rPr>
        <w:t>Conversely, Congress has abrogated judicially-created legal tests or doctrines as well</w:t>
      </w:r>
      <w:r w:rsidRPr="00C77E38">
        <w:t xml:space="preserve">. </w:t>
      </w:r>
      <w:r w:rsidRPr="00C77E38">
        <w:rPr>
          <w:rStyle w:val="StyleUnderline"/>
        </w:rPr>
        <w:t>The most famous example is § 103 of the 1952 Patent Act, which was enacted in part to reverse the "flash of creative genius" test</w:t>
      </w:r>
      <w:r w:rsidRPr="00C77E38">
        <w:t xml:space="preserve"> created by the Supreme Court in 1941 127 for assessing whether an invention represented an inventive act worthy of being patented. 128 </w:t>
      </w:r>
      <w:r w:rsidRPr="00C77E38">
        <w:rPr>
          <w:rStyle w:val="StyleUnderline"/>
        </w:rPr>
        <w:t>In the 1952 Patent Act, Congress also abrogated the judicially created, non-statutory rule prohibiting patents on "new uses"</w:t>
      </w:r>
      <w:r w:rsidRPr="00C77E38">
        <w:t>129 of inventions and the judicial doctrine prohibiting functional claiming,13o among others.</w:t>
      </w:r>
    </w:p>
    <w:p w14:paraId="7D8EA6EE" w14:textId="77777777" w:rsidR="001457F5" w:rsidRPr="00C77E38" w:rsidRDefault="001457F5" w:rsidP="001457F5">
      <w:r w:rsidRPr="00C77E38">
        <w:t xml:space="preserve">In sum, </w:t>
      </w:r>
      <w:r w:rsidRPr="00C77E38">
        <w:rPr>
          <w:rStyle w:val="Emphasis"/>
        </w:rPr>
        <w:t>it is deeply mistaken</w:t>
      </w:r>
      <w:r w:rsidRPr="00C77E38">
        <w:t xml:space="preserve"> </w:t>
      </w:r>
      <w:r w:rsidRPr="00C77E38">
        <w:rPr>
          <w:rStyle w:val="StyleUnderline"/>
        </w:rPr>
        <w:t>to assert</w:t>
      </w:r>
      <w:r w:rsidRPr="00C77E38">
        <w:t xml:space="preserve"> that </w:t>
      </w:r>
      <w:r w:rsidRPr="00C77E38">
        <w:rPr>
          <w:rStyle w:val="Emphasis"/>
        </w:rPr>
        <w:t>patent rights are based solely in legislation</w:t>
      </w:r>
      <w:r w:rsidRPr="00C77E38">
        <w:t>, just as it is equally wrong to say that property rights in real estate are based solely in judicial common law decisions. Merely identifying that property rights in inventions are first born from legislation and are vested in their owners by grants of patents issued by the U.S. Patent &amp; Trademark Office is neither necessary nor sufficient to classify these legal rights as public rights. The legislative provenance of patents does not legally differentiate these property rights from other property rights, especially private property rights in land. Legal property rights in land and in inventions are born of both legislation and judicial common law decisions.</w:t>
      </w:r>
    </w:p>
    <w:p w14:paraId="64A70553" w14:textId="77777777" w:rsidR="001457F5" w:rsidRPr="00C77E38" w:rsidRDefault="001457F5" w:rsidP="001457F5"/>
    <w:p w14:paraId="76842D92" w14:textId="77777777" w:rsidR="001457F5" w:rsidRPr="00C77E38" w:rsidRDefault="001457F5" w:rsidP="001457F5">
      <w:pPr>
        <w:pStyle w:val="Heading3"/>
      </w:pPr>
      <w:r w:rsidRPr="00C77E38">
        <w:t>2NC---Solvency---AT: Certainty Deficit</w:t>
      </w:r>
    </w:p>
    <w:p w14:paraId="47D533DF" w14:textId="77777777" w:rsidR="001457F5" w:rsidRPr="00C77E38" w:rsidRDefault="001457F5" w:rsidP="001457F5"/>
    <w:p w14:paraId="5933D956" w14:textId="77777777" w:rsidR="001457F5" w:rsidRPr="00C77E38" w:rsidRDefault="001457F5" w:rsidP="001457F5">
      <w:pPr>
        <w:pStyle w:val="Heading4"/>
      </w:pPr>
      <w:r w:rsidRPr="00C77E38">
        <w:t xml:space="preserve">There’s no certainty deficit---courts are </w:t>
      </w:r>
      <w:r w:rsidRPr="00C77E38">
        <w:rPr>
          <w:u w:val="single"/>
        </w:rPr>
        <w:t>pragmatically incremental</w:t>
      </w:r>
      <w:r w:rsidRPr="00C77E38">
        <w:t xml:space="preserve"> and exercise </w:t>
      </w:r>
      <w:r w:rsidRPr="00C77E38">
        <w:rPr>
          <w:u w:val="single"/>
        </w:rPr>
        <w:t>caution</w:t>
      </w:r>
      <w:r w:rsidRPr="00C77E38">
        <w:t xml:space="preserve"> to </w:t>
      </w:r>
      <w:r w:rsidRPr="00C77E38">
        <w:rPr>
          <w:u w:val="single"/>
        </w:rPr>
        <w:t>best benefit growth</w:t>
      </w:r>
      <w:r w:rsidRPr="00C77E38">
        <w:t xml:space="preserve"> and </w:t>
      </w:r>
      <w:r w:rsidRPr="00C77E38">
        <w:rPr>
          <w:u w:val="single"/>
        </w:rPr>
        <w:t>development</w:t>
      </w:r>
      <w:r w:rsidRPr="00C77E38">
        <w:t>---</w:t>
      </w:r>
      <w:r w:rsidRPr="00C77E38">
        <w:rPr>
          <w:u w:val="single"/>
        </w:rPr>
        <w:t>statutory</w:t>
      </w:r>
      <w:r w:rsidRPr="00C77E38">
        <w:t xml:space="preserve"> approaches are </w:t>
      </w:r>
      <w:r w:rsidRPr="00C77E38">
        <w:rPr>
          <w:u w:val="single"/>
        </w:rPr>
        <w:t>worse</w:t>
      </w:r>
      <w:r w:rsidRPr="00C77E38">
        <w:t xml:space="preserve">, since they are </w:t>
      </w:r>
      <w:r w:rsidRPr="00C77E38">
        <w:rPr>
          <w:u w:val="single"/>
        </w:rPr>
        <w:t>one-size-fits-all</w:t>
      </w:r>
      <w:r w:rsidRPr="00C77E38">
        <w:t>.</w:t>
      </w:r>
    </w:p>
    <w:p w14:paraId="3525A497" w14:textId="77777777" w:rsidR="001457F5" w:rsidRPr="00C77E38" w:rsidRDefault="001457F5" w:rsidP="001457F5">
      <w:r w:rsidRPr="00C77E38">
        <w:t xml:space="preserve">Shyamkrishna </w:t>
      </w:r>
      <w:r w:rsidRPr="00C77E38">
        <w:rPr>
          <w:rStyle w:val="Style13ptBold"/>
        </w:rPr>
        <w:t>Balganesh 10</w:t>
      </w:r>
      <w:r w:rsidRPr="00C77E38">
        <w:t xml:space="preserve">. [Assistant Professor of Law, University of Pennsylvania Law School. “The Pragmatic Incrementalism of Common Law Intellectual Property” </w:t>
      </w:r>
      <w:r w:rsidRPr="00C77E38">
        <w:rPr>
          <w:i/>
          <w:iCs/>
        </w:rPr>
        <w:t>Vanderbilt Law Review</w:t>
      </w:r>
      <w:r w:rsidRPr="00C77E38">
        <w:t>, volume 63, issue 6. November 2010. https://scholarship.law.upenn.edu/faculty_scholarship/305/]//dawn</w:t>
      </w:r>
    </w:p>
    <w:p w14:paraId="0028015D" w14:textId="77777777" w:rsidR="001457F5" w:rsidRPr="00C77E38" w:rsidRDefault="001457F5" w:rsidP="001457F5">
      <w:pPr>
        <w:rPr>
          <w:rStyle w:val="Emphasis"/>
        </w:rPr>
      </w:pPr>
      <w:r w:rsidRPr="00C77E38">
        <w:t xml:space="preserve">A. </w:t>
      </w:r>
      <w:r w:rsidRPr="00C77E38">
        <w:rPr>
          <w:rStyle w:val="Emphasis"/>
        </w:rPr>
        <w:t>Caution in the Face of Uncertainty</w:t>
      </w:r>
    </w:p>
    <w:p w14:paraId="19C8EB5C" w14:textId="77777777" w:rsidR="001457F5" w:rsidRPr="00C77E38" w:rsidRDefault="001457F5" w:rsidP="001457F5">
      <w:r w:rsidRPr="00C77E38">
        <w:rPr>
          <w:rStyle w:val="Emphasis"/>
        </w:rPr>
        <w:t>The first practical attribute</w:t>
      </w:r>
      <w:r w:rsidRPr="00C77E38">
        <w:rPr>
          <w:rStyle w:val="StyleUnderline"/>
        </w:rPr>
        <w:t xml:space="preserve"> of pragmatic incrementalism </w:t>
      </w:r>
      <w:r w:rsidRPr="00C77E38">
        <w:rPr>
          <w:rStyle w:val="Emphasis"/>
        </w:rPr>
        <w:t>is courts’ concern with errors</w:t>
      </w:r>
      <w:r w:rsidRPr="00C77E38">
        <w:rPr>
          <w:rStyle w:val="StyleUnderline"/>
        </w:rPr>
        <w:t>.</w:t>
      </w:r>
      <w:r w:rsidRPr="00C77E38">
        <w:t xml:space="preserve"> </w:t>
      </w:r>
      <w:r w:rsidRPr="00C77E38">
        <w:rPr>
          <w:rStyle w:val="StyleUnderline"/>
        </w:rPr>
        <w:t>In dealing with an activity</w:t>
      </w:r>
      <w:r w:rsidRPr="00C77E38">
        <w:t xml:space="preserve"> that is </w:t>
      </w:r>
      <w:r w:rsidRPr="00C77E38">
        <w:rPr>
          <w:rStyle w:val="StyleUnderline"/>
        </w:rPr>
        <w:t>prone to change</w:t>
      </w:r>
      <w:r w:rsidRPr="00C77E38">
        <w:t xml:space="preserve">, </w:t>
      </w:r>
      <w:r w:rsidRPr="00C77E38">
        <w:rPr>
          <w:rStyle w:val="StyleUnderline"/>
        </w:rPr>
        <w:t>courts often</w:t>
      </w:r>
      <w:r w:rsidRPr="00C77E38">
        <w:t xml:space="preserve"> try to </w:t>
      </w:r>
      <w:r w:rsidRPr="00C77E38">
        <w:rPr>
          <w:rStyle w:val="StyleUnderline"/>
        </w:rPr>
        <w:t>cabin the scope</w:t>
      </w:r>
      <w:r w:rsidRPr="00C77E38">
        <w:t xml:space="preserve"> of their decisions, thereby </w:t>
      </w:r>
      <w:r w:rsidRPr="00C77E38">
        <w:rPr>
          <w:rStyle w:val="StyleUnderline"/>
        </w:rPr>
        <w:t>enhancing the law’s ability to address future developments</w:t>
      </w:r>
      <w:r w:rsidRPr="00C77E38">
        <w:t xml:space="preserve"> with fewer constraints when needed. Some term this as the concern with “error costs”—the concern that either a high number of small mistakes or a small number of large mistakes will seriously harm the legal system and society.109 </w:t>
      </w:r>
      <w:r w:rsidRPr="00C77E38">
        <w:rPr>
          <w:rStyle w:val="StyleUnderline"/>
        </w:rPr>
        <w:t xml:space="preserve">This concern with mistakes that are likely to flow from the inadequacy of information about a law’s consequences results in </w:t>
      </w:r>
      <w:r w:rsidRPr="00C77E38">
        <w:rPr>
          <w:rStyle w:val="Emphasis"/>
        </w:rPr>
        <w:t>courts exercis</w:t>
      </w:r>
      <w:r w:rsidRPr="00C77E38">
        <w:rPr>
          <w:rStyle w:val="StyleUnderline"/>
        </w:rPr>
        <w:t xml:space="preserve">ing </w:t>
      </w:r>
      <w:r w:rsidRPr="00C77E38">
        <w:rPr>
          <w:rStyle w:val="Emphasis"/>
        </w:rPr>
        <w:t>a good degree of caution</w:t>
      </w:r>
      <w:r w:rsidRPr="00C77E38">
        <w:t xml:space="preserve"> </w:t>
      </w:r>
      <w:r w:rsidRPr="00C77E38">
        <w:rPr>
          <w:rStyle w:val="StyleUnderline"/>
        </w:rPr>
        <w:t>in their development of the law</w:t>
      </w:r>
      <w:r w:rsidRPr="00C77E38">
        <w:t>.</w:t>
      </w:r>
    </w:p>
    <w:p w14:paraId="4BF9E018" w14:textId="77777777" w:rsidR="001457F5" w:rsidRPr="00C77E38" w:rsidRDefault="001457F5" w:rsidP="001457F5">
      <w:r w:rsidRPr="00C77E38">
        <w:rPr>
          <w:rStyle w:val="Emphasis"/>
        </w:rPr>
        <w:t>Caution</w:t>
      </w:r>
      <w:r w:rsidRPr="00C77E38">
        <w:t xml:space="preserve"> of this nature </w:t>
      </w:r>
      <w:r w:rsidRPr="00C77E38">
        <w:rPr>
          <w:rStyle w:val="Emphasis"/>
        </w:rPr>
        <w:t>is</w:t>
      </w:r>
      <w:r w:rsidRPr="00C77E38">
        <w:rPr>
          <w:rStyle w:val="StyleUnderline"/>
        </w:rPr>
        <w:t xml:space="preserve"> particularly </w:t>
      </w:r>
      <w:r w:rsidRPr="00C77E38">
        <w:rPr>
          <w:rStyle w:val="Emphasis"/>
        </w:rPr>
        <w:t>common</w:t>
      </w:r>
      <w:r w:rsidRPr="00C77E38">
        <w:rPr>
          <w:rStyle w:val="StyleUnderline"/>
        </w:rPr>
        <w:t xml:space="preserve"> in situations where</w:t>
      </w:r>
      <w:r w:rsidRPr="00C77E38">
        <w:t xml:space="preserve"> the </w:t>
      </w:r>
      <w:r w:rsidRPr="00C77E38">
        <w:rPr>
          <w:rStyle w:val="StyleUnderline"/>
        </w:rPr>
        <w:t xml:space="preserve">consequences of a rule </w:t>
      </w:r>
      <w:r w:rsidRPr="00C77E38">
        <w:rPr>
          <w:rStyle w:val="Emphasis"/>
        </w:rPr>
        <w:t>remain uncertain</w:t>
      </w:r>
      <w:r w:rsidRPr="00C77E38">
        <w:t>. Again, this derives from pragmatism’s insistence that decision- and rulemaking pay close attention to their context and consequences.110 Caution may be seen during the early stages of a rule’s development, when its impact remains altogether unknown.111 Sometimes, however, it may also bear no connection to the stage of doctrinal development in an area. This is seen most prominently in areas that remain inherently susceptible to change, due either to technological developments or other sociocultural factors. Cass Sunstein, for instance, argues that the Supreme Court’s opinions dealing with the application of the First Amendment to new communications technologies are characterized by a significant amount of caution.112</w:t>
      </w:r>
    </w:p>
    <w:p w14:paraId="4C16DF5A" w14:textId="77777777" w:rsidR="001457F5" w:rsidRPr="00C77E38" w:rsidRDefault="001457F5" w:rsidP="001457F5">
      <w:r w:rsidRPr="00C77E38">
        <w:t xml:space="preserve">Another good example of the </w:t>
      </w:r>
      <w:r w:rsidRPr="00C77E38">
        <w:rPr>
          <w:rStyle w:val="StyleUnderline"/>
        </w:rPr>
        <w:t>common law’s emphasis on caution</w:t>
      </w:r>
      <w:r w:rsidRPr="00C77E38">
        <w:t xml:space="preserve"> is </w:t>
      </w:r>
      <w:r w:rsidRPr="00C77E38">
        <w:rPr>
          <w:rStyle w:val="Emphasis"/>
        </w:rPr>
        <w:t>stare decisis’s</w:t>
      </w:r>
      <w:r w:rsidRPr="00C77E38">
        <w:t xml:space="preserve"> useful </w:t>
      </w:r>
      <w:r w:rsidRPr="00C77E38">
        <w:rPr>
          <w:rStyle w:val="StyleUnderline"/>
        </w:rPr>
        <w:t>differentiation between the holding and dicta of a case</w:t>
      </w:r>
      <w:r w:rsidRPr="00C77E38">
        <w:t xml:space="preserve">.113 </w:t>
      </w:r>
      <w:r w:rsidRPr="00C77E38">
        <w:rPr>
          <w:rStyle w:val="StyleUnderline"/>
        </w:rPr>
        <w:t>The traditional principle</w:t>
      </w:r>
      <w:r w:rsidRPr="00C77E38">
        <w:t xml:space="preserve"> </w:t>
      </w:r>
      <w:r w:rsidRPr="00C77E38">
        <w:rPr>
          <w:rStyle w:val="StyleUnderline"/>
        </w:rPr>
        <w:t>emphasizes that it is only a court’s holding in a case that binds a future court</w:t>
      </w:r>
      <w:r w:rsidRPr="00C77E38">
        <w:t xml:space="preserve">, with a holding understood as the court’s application of the rule it formulates to the facts of the dispute before it. </w:t>
      </w:r>
      <w:r w:rsidRPr="00C77E38">
        <w:rPr>
          <w:rStyle w:val="StyleUnderline"/>
        </w:rPr>
        <w:t>Extensions or variations of the rule</w:t>
      </w:r>
      <w:r w:rsidRPr="00C77E38">
        <w:t xml:space="preserve"> that the court </w:t>
      </w:r>
      <w:r w:rsidRPr="00C77E38">
        <w:rPr>
          <w:rStyle w:val="StyleUnderline"/>
        </w:rPr>
        <w:t>doesn’t itself apply to the case are loosely classified as dicta and not binding on future courts</w:t>
      </w:r>
      <w:r w:rsidRPr="00C77E38">
        <w:t>.114 To be sure, the distinction is not watertight, and courts certainly never adhere to it with any rigidity. Yet, it originated in the common law’s desire to force courts to limit their formulations to the case at hand, leaving later courts free to modify earlier precedents as circumstances demand.</w:t>
      </w:r>
    </w:p>
    <w:p w14:paraId="24835B8F" w14:textId="77777777" w:rsidR="001457F5" w:rsidRPr="00C77E38" w:rsidRDefault="001457F5" w:rsidP="001457F5">
      <w:r w:rsidRPr="00C77E38">
        <w:rPr>
          <w:rStyle w:val="StyleUnderline"/>
        </w:rPr>
        <w:t>In developing common law intellectual property, courts have long proceeded cautiously</w:t>
      </w:r>
      <w:r w:rsidRPr="00C77E38">
        <w:t xml:space="preserve"> for two reasons. </w:t>
      </w:r>
      <w:r w:rsidRPr="00C77E38">
        <w:rPr>
          <w:rStyle w:val="StyleUnderline"/>
        </w:rPr>
        <w:t>First is</w:t>
      </w:r>
      <w:r w:rsidRPr="00C77E38">
        <w:t xml:space="preserve"> </w:t>
      </w:r>
      <w:r w:rsidRPr="00C77E38">
        <w:rPr>
          <w:rStyle w:val="Emphasis"/>
        </w:rPr>
        <w:t>the uncertainty accompanying</w:t>
      </w:r>
      <w:r w:rsidRPr="00C77E38">
        <w:t xml:space="preserve"> </w:t>
      </w:r>
      <w:r w:rsidRPr="00C77E38">
        <w:rPr>
          <w:rStyle w:val="StyleUnderline"/>
        </w:rPr>
        <w:t>the area of</w:t>
      </w:r>
      <w:r w:rsidRPr="00C77E38">
        <w:t xml:space="preserve"> </w:t>
      </w:r>
      <w:r w:rsidRPr="00C77E38">
        <w:rPr>
          <w:rStyle w:val="Emphasis"/>
        </w:rPr>
        <w:t>information production. Common law courts lack expertise</w:t>
      </w:r>
      <w:r w:rsidRPr="00C77E38">
        <w:t xml:space="preserve"> </w:t>
      </w:r>
      <w:r w:rsidRPr="00C77E38">
        <w:rPr>
          <w:rStyle w:val="StyleUnderline"/>
        </w:rPr>
        <w:t xml:space="preserve">on the nuances of the industry under consideration, especially </w:t>
      </w:r>
      <w:r w:rsidRPr="00C77E38">
        <w:rPr>
          <w:rStyle w:val="Emphasis"/>
        </w:rPr>
        <w:t>when it involves new technologies</w:t>
      </w:r>
      <w:r w:rsidRPr="00C77E38">
        <w:rPr>
          <w:rStyle w:val="StyleUnderline"/>
        </w:rPr>
        <w:t xml:space="preserve"> and when future developments remain unclear</w:t>
      </w:r>
      <w:r w:rsidRPr="00C77E38">
        <w:t xml:space="preserve">.115 </w:t>
      </w:r>
      <w:r w:rsidRPr="00C77E38">
        <w:rPr>
          <w:rStyle w:val="StyleUnderline"/>
        </w:rPr>
        <w:t>Second is the uncertainty about the costs and benefits of free riding</w:t>
      </w:r>
      <w:r w:rsidRPr="00C77E38">
        <w:t xml:space="preserve">. </w:t>
      </w:r>
      <w:r w:rsidRPr="00C77E38">
        <w:rPr>
          <w:rStyle w:val="Emphasis"/>
        </w:rPr>
        <w:t>It might be beneficial to allow some free riding</w:t>
      </w:r>
      <w:r w:rsidRPr="00C77E38">
        <w:rPr>
          <w:rStyle w:val="StyleUnderline"/>
        </w:rPr>
        <w:t xml:space="preserve"> under limited circumstances</w:t>
      </w:r>
      <w:r w:rsidRPr="00C77E38">
        <w:t xml:space="preserve">, </w:t>
      </w:r>
      <w:r w:rsidRPr="00C77E38">
        <w:rPr>
          <w:rStyle w:val="StyleUnderline"/>
        </w:rPr>
        <w:t>and broad property-like exclusionary regimes may have a chilling effect on certain kinds of socially beneficial activities</w:t>
      </w:r>
      <w:r w:rsidRPr="00C77E38">
        <w:t>.116</w:t>
      </w:r>
    </w:p>
    <w:p w14:paraId="5E5C4AF3" w14:textId="77777777" w:rsidR="001457F5" w:rsidRPr="00C77E38" w:rsidRDefault="001457F5" w:rsidP="001457F5">
      <w:pPr>
        <w:rPr>
          <w:rStyle w:val="StyleUnderline"/>
        </w:rPr>
      </w:pPr>
      <w:r w:rsidRPr="00C77E38">
        <w:rPr>
          <w:rStyle w:val="StyleUnderline"/>
        </w:rPr>
        <w:t>A cautious approach leaves open the possibility that an exclusionary regime may prove to be unnecessary as an industry develops</w:t>
      </w:r>
      <w:r w:rsidRPr="00C77E38">
        <w:t xml:space="preserve">, </w:t>
      </w:r>
      <w:r w:rsidRPr="00C77E38">
        <w:rPr>
          <w:rStyle w:val="Emphasis"/>
        </w:rPr>
        <w:t>or that strong public interest concerns may outweigh the need for protection</w:t>
      </w:r>
      <w:r w:rsidRPr="00C77E38">
        <w:t xml:space="preserve">.117 </w:t>
      </w:r>
      <w:r w:rsidRPr="00C77E38">
        <w:rPr>
          <w:rStyle w:val="StyleUnderline"/>
        </w:rPr>
        <w:t>It also allows courts to take the law in new directions</w:t>
      </w:r>
      <w:r w:rsidRPr="00C77E38">
        <w:t xml:space="preserve">, </w:t>
      </w:r>
      <w:r w:rsidRPr="00C77E38">
        <w:rPr>
          <w:rStyle w:val="Emphasis"/>
        </w:rPr>
        <w:t>should technology or other socioeconomic realities change dramatically</w:t>
      </w:r>
      <w:r w:rsidRPr="00C77E38">
        <w:t xml:space="preserve">. Recall that one of the issues with all forms of intellectual property protection is that it impacts not just outputs, but also inputs. </w:t>
      </w:r>
      <w:r w:rsidRPr="00C77E38">
        <w:rPr>
          <w:rStyle w:val="StyleUnderline"/>
        </w:rPr>
        <w:t>Outputs protected under an exclusionary regime form inputs into future production, often of the same kind that the regime is seeking to encourage</w:t>
      </w:r>
      <w:r w:rsidRPr="00C77E38">
        <w:t xml:space="preserve">.118 </w:t>
      </w:r>
      <w:r w:rsidRPr="00C77E38">
        <w:rPr>
          <w:rStyle w:val="Emphasis"/>
        </w:rPr>
        <w:t>The magnitude</w:t>
      </w:r>
      <w:r w:rsidRPr="00C77E38">
        <w:rPr>
          <w:rStyle w:val="StyleUnderline"/>
        </w:rPr>
        <w:t xml:space="preserve"> and </w:t>
      </w:r>
      <w:r w:rsidRPr="00C77E38">
        <w:rPr>
          <w:rStyle w:val="Emphasis"/>
        </w:rPr>
        <w:t>precise</w:t>
      </w:r>
      <w:r w:rsidRPr="00C77E38">
        <w:rPr>
          <w:rStyle w:val="StyleUnderline"/>
        </w:rPr>
        <w:t xml:space="preserve"> nature of this </w:t>
      </w:r>
      <w:r w:rsidRPr="00C77E38">
        <w:rPr>
          <w:rStyle w:val="Emphasis"/>
        </w:rPr>
        <w:t>dynamic inefficiency</w:t>
      </w:r>
      <w:r w:rsidRPr="00C77E38">
        <w:rPr>
          <w:rStyle w:val="StyleUnderline"/>
        </w:rPr>
        <w:t xml:space="preserve"> </w:t>
      </w:r>
      <w:r w:rsidRPr="00C77E38">
        <w:rPr>
          <w:rStyle w:val="Emphasis"/>
        </w:rPr>
        <w:t>is impossible to predict</w:t>
      </w:r>
      <w:r w:rsidRPr="00C77E38">
        <w:t xml:space="preserve">, </w:t>
      </w:r>
      <w:r w:rsidRPr="00C77E38">
        <w:rPr>
          <w:rStyle w:val="StyleUnderline"/>
        </w:rPr>
        <w:t>and a cautious approach leaves courts free to drastically reduce their impact</w:t>
      </w:r>
      <w:r w:rsidRPr="00C77E38">
        <w:t xml:space="preserve"> on the system </w:t>
      </w:r>
      <w:r w:rsidRPr="00C77E38">
        <w:rPr>
          <w:rStyle w:val="StyleUnderline"/>
        </w:rPr>
        <w:t>by building the system up incrementally, eliminating such inefficiencies when they arise</w:t>
      </w:r>
      <w:r w:rsidRPr="00C77E38">
        <w:t xml:space="preserve">. </w:t>
      </w:r>
      <w:r w:rsidRPr="00C77E38">
        <w:rPr>
          <w:rStyle w:val="StyleUnderline"/>
        </w:rPr>
        <w:t>Were courts to adopt an expansive, context-neutral approach to protecting common law intellectual property, they would be forced to retrench the system later on by carving out limitations and exceptions, thereby undermining any reliance placed on earlier rules.</w:t>
      </w:r>
    </w:p>
    <w:p w14:paraId="15B4297E" w14:textId="77777777" w:rsidR="001457F5" w:rsidRDefault="001457F5" w:rsidP="001457F5">
      <w:pPr>
        <w:pStyle w:val="Heading4"/>
      </w:pPr>
      <w:r>
        <w:t>The Courts have been able to develop internal mechanisms to address inconsistencies in trademark law.</w:t>
      </w:r>
    </w:p>
    <w:p w14:paraId="3BA878C0" w14:textId="77777777" w:rsidR="001457F5" w:rsidRDefault="001457F5" w:rsidP="001457F5">
      <w:r>
        <w:t xml:space="preserve">Anthony </w:t>
      </w:r>
      <w:r w:rsidRPr="00591FE0">
        <w:rPr>
          <w:rStyle w:val="Style13ptBold"/>
        </w:rPr>
        <w:t>Zangrillo 17</w:t>
      </w:r>
      <w:r w:rsidRPr="00591FE0">
        <w:t xml:space="preserve">. </w:t>
      </w:r>
      <w:r>
        <w:t>A</w:t>
      </w:r>
      <w:r w:rsidRPr="00591FE0">
        <w:t xml:space="preserve"> corporate partner in the office of Kirkland &amp; Ellis LLP. Anthony has a transactional practice, including capital markets, mergers &amp; acquisitions and corporate governance matters. “</w:t>
      </w:r>
      <w:r>
        <w:t>The Split on the Rogers v. Grimaldi Gridiron: An Analysis of Unauthorized Trademark Use in Artistic Mediums</w:t>
      </w:r>
      <w:r w:rsidRPr="00591FE0">
        <w:t xml:space="preserve">.” </w:t>
      </w:r>
      <w:r w:rsidRPr="00591FE0">
        <w:rPr>
          <w:i/>
          <w:iCs/>
        </w:rPr>
        <w:t>Fordham Intellectual Property, Media and Entertainment Law Journal</w:t>
      </w:r>
      <w:r w:rsidRPr="00591FE0">
        <w:t xml:space="preserve">. </w:t>
      </w:r>
      <w:r>
        <w:t>2017</w:t>
      </w:r>
      <w:r w:rsidRPr="00591FE0">
        <w:t xml:space="preserve">. </w:t>
      </w:r>
      <w:r>
        <w:t xml:space="preserve">Volume 27, Number 2, Article 5. </w:t>
      </w:r>
      <w:r w:rsidRPr="00591FE0">
        <w:t>https://ir.lawnet.fordham.edu/cgi/viewcontent.cgi?article=1660&amp;context=iplj //rr</w:t>
      </w:r>
    </w:p>
    <w:p w14:paraId="492D3D82" w14:textId="77777777" w:rsidR="001457F5" w:rsidRPr="0090023F" w:rsidRDefault="001457F5" w:rsidP="001457F5">
      <w:pPr>
        <w:rPr>
          <w:sz w:val="16"/>
        </w:rPr>
      </w:pPr>
      <w:r w:rsidRPr="00B956F3">
        <w:rPr>
          <w:rStyle w:val="StyleUnderline"/>
        </w:rPr>
        <w:t>The need to artistically discuss and present famous marks has led courts to develop different schemes to balance the competing interests of the artist and mark holder</w:t>
      </w:r>
      <w:r w:rsidRPr="0090023F">
        <w:rPr>
          <w:sz w:val="16"/>
        </w:rPr>
        <w:t xml:space="preserve">. </w:t>
      </w:r>
      <w:r w:rsidRPr="00B956F3">
        <w:rPr>
          <w:rStyle w:val="StyleUnderline"/>
        </w:rPr>
        <w:t xml:space="preserve">While inconsistencies exist </w:t>
      </w:r>
      <w:r w:rsidRPr="0090023F">
        <w:rPr>
          <w:sz w:val="16"/>
        </w:rPr>
        <w:t xml:space="preserve">between the circuits, modern </w:t>
      </w:r>
      <w:r w:rsidRPr="00B956F3">
        <w:rPr>
          <w:rStyle w:val="StyleUnderline"/>
        </w:rPr>
        <w:t>courts have adopted several “</w:t>
      </w:r>
      <w:r w:rsidRPr="00591FE0">
        <w:rPr>
          <w:rStyle w:val="Emphasis"/>
        </w:rPr>
        <w:t>internal mechanisms</w:t>
      </w:r>
      <w:r w:rsidRPr="00B956F3">
        <w:rPr>
          <w:rStyle w:val="StyleUnderline"/>
        </w:rPr>
        <w:t xml:space="preserve"> to address issues</w:t>
      </w:r>
      <w:r w:rsidRPr="0090023F">
        <w:rPr>
          <w:sz w:val="16"/>
        </w:rPr>
        <w:t xml:space="preserve"> of free expression [in trademark infringement and unfair competition claims].” This Note recognizes the Rogers test as the most equitable solution, but this Section also explores </w:t>
      </w:r>
      <w:r w:rsidRPr="00591FE0">
        <w:rPr>
          <w:rStyle w:val="Emphasis"/>
        </w:rPr>
        <w:t>other methods</w:t>
      </w:r>
      <w:r w:rsidRPr="00D0233E">
        <w:rPr>
          <w:rStyle w:val="StyleUnderline"/>
        </w:rPr>
        <w:t xml:space="preserve"> of granting First Amendment protections in the trademark realm. Some courts have gravitated to an </w:t>
      </w:r>
      <w:r w:rsidRPr="00591FE0">
        <w:rPr>
          <w:rStyle w:val="Emphasis"/>
        </w:rPr>
        <w:t>alternative avenues</w:t>
      </w:r>
      <w:r w:rsidRPr="00D0233E">
        <w:rPr>
          <w:rStyle w:val="StyleUnderline"/>
        </w:rPr>
        <w:t xml:space="preserve"> approach, analyzing whether there is a way to comment on a trademark without infringing on the mark</w:t>
      </w:r>
      <w:r w:rsidRPr="0090023F">
        <w:rPr>
          <w:sz w:val="16"/>
        </w:rPr>
        <w:t xml:space="preserve">. Other </w:t>
      </w:r>
      <w:r w:rsidRPr="00D0233E">
        <w:rPr>
          <w:rStyle w:val="StyleUnderline"/>
        </w:rPr>
        <w:t>courts restrict their analysis</w:t>
      </w:r>
      <w:r w:rsidRPr="0090023F">
        <w:rPr>
          <w:sz w:val="16"/>
        </w:rPr>
        <w:t xml:space="preserve"> to likelihood of confusion test alone. </w:t>
      </w:r>
      <w:r w:rsidRPr="00D0233E">
        <w:rPr>
          <w:rStyle w:val="StyleUnderline"/>
        </w:rPr>
        <w:t xml:space="preserve">Additionally, some courts have adopted the </w:t>
      </w:r>
      <w:r w:rsidRPr="00591FE0">
        <w:rPr>
          <w:rStyle w:val="Emphasis"/>
        </w:rPr>
        <w:t xml:space="preserve">transformative use test </w:t>
      </w:r>
      <w:r w:rsidRPr="00D0233E">
        <w:rPr>
          <w:rStyle w:val="StyleUnderline"/>
        </w:rPr>
        <w:t>from right of publicity precedent.</w:t>
      </w:r>
      <w:r w:rsidRPr="0090023F">
        <w:rPr>
          <w:sz w:val="16"/>
        </w:rPr>
        <w:t xml:space="preserve"> In Dallas Cowboys Cheerleaders, Inc. v. Pussycat Cinemas, Ltd., the plaintiff sued for trademark infringement when the Dallas Cowboys Cheerleaders service mark and uniform were used in a sexually explicit film, “Debbie Does Dallas.” The defendants argued for an extension of the fair use doctrine in copyright law to the trademark context. However, the Dallas Cowboys court found that the fair use doctrine was inapplicable to trademark claims. Conversely, in L.L. Bean, Inc. v. Drake Publishers, Inc., the court refused to apply the Lanham Act to noncommercial speech. This approach has a basis in the Lanham Act’s “use in commerce” requirement. Yet </w:t>
      </w:r>
      <w:r w:rsidRPr="00591FE0">
        <w:rPr>
          <w:rStyle w:val="StyleUnderline"/>
        </w:rPr>
        <w:t>recent court interpretations of the “use in commerce” standard have rendered its application “beyond recognition</w:t>
      </w:r>
      <w:r w:rsidRPr="0090023F">
        <w:rPr>
          <w:sz w:val="16"/>
        </w:rPr>
        <w:t>.” While commercial speech should do “no more than propose a commercial transaction,” mixed artistic and commercial speech reside in a hybrid area of First Amendment protection. In effect</w:t>
      </w:r>
      <w:r w:rsidRPr="00591FE0">
        <w:rPr>
          <w:rStyle w:val="StyleUnderline"/>
        </w:rPr>
        <w:t>, some courts have found a use in commerce where the plaintiff’s sales have been affected or the plaintiff can prove the defendant acted with the intent to injure the plaintiff</w:t>
      </w:r>
      <w:r w:rsidRPr="0090023F">
        <w:rPr>
          <w:sz w:val="16"/>
        </w:rPr>
        <w:t xml:space="preserve">. However, a website that promotes a movie, while expanding upon the cinematically created universe, may fall in a protected area of artistic speech. Disregarding the confusion among commercial and noncommercial speech, the U.S. Court of Appeals for the Second Circuit found the use in commerce approach inadequate in protecting the “public against flagrant deception.” Instead, the Second Circuit found it necessary for courts to strike a balance between the “public interest in avoiding consumer confusion [and] the public interest in free expression.” </w:t>
      </w:r>
      <w:r w:rsidRPr="0090023F">
        <w:rPr>
          <w:rStyle w:val="StyleUnderline"/>
        </w:rPr>
        <w:t>Parsing the difference between commercial and expressive uses becomes quite challenging in practice.</w:t>
      </w:r>
      <w:r w:rsidRPr="0090023F">
        <w:rPr>
          <w:sz w:val="16"/>
        </w:rPr>
        <w:t xml:space="preserve"> Product placement is a common occurrence in popular films and television shows, but sometimes its inclusion can be vital to plot and characterization. For example, the Netflix series Daredevil uses a Fordham Law sweatshirt to change audience perceptions of a cynical district attorney. On the other end of the commercial-expressive spectrum, the blockbuster film Batman v Superman: Dawn of Justice includes a blatant commercial for Turkish Airlines that does not add any relevant artistic value to the film. Oliver Stone’s World Trade Center falls somewhere in the middle of the spectrum: Stone’s final cut included “the shadow of American Airlines Flight 11 pass[ing] across a Zoolander billboard as it plummet[ed] toward the North Tower.” While Stone considered this a veiled attack at “launching such a silly movie in the direct wake of an American tragedy,” many saw Zoolander’s inclusion as an advertisement because Paramount released both movies. As these examples suggest, directors utilize marks for artistic relevance and social messages in unclear ways that may not always be apparent to judges. </w:t>
      </w:r>
      <w:r w:rsidRPr="00591FE0">
        <w:rPr>
          <w:rStyle w:val="StyleUnderline"/>
        </w:rPr>
        <w:t>Ambiguous, creative expression creates a subjective standard that forces courts to weigh the artistic views of the creator, audience, parties to a lawsuit, and even the judges themselves. Some courts have chosen to rely on a descriptive or nominative fair use defense in cases in which the unauthorized use has resulted in a likelihood of confusion. Under descriptive fair use, an artist may use a mark in a non-trademark descriptive category.</w:t>
      </w:r>
      <w:r w:rsidRPr="0090023F">
        <w:rPr>
          <w:sz w:val="16"/>
        </w:rPr>
        <w:t xml:space="preserve"> To avoid a constitutional question, </w:t>
      </w:r>
      <w:r w:rsidRPr="00591FE0">
        <w:rPr>
          <w:rStyle w:val="StyleUnderline"/>
        </w:rPr>
        <w:t xml:space="preserve">some courts have chosen to drudge through the nominative fair use defense. </w:t>
      </w:r>
      <w:r w:rsidRPr="0090023F">
        <w:rPr>
          <w:sz w:val="16"/>
        </w:rPr>
        <w:t>Nominative fair use protects a referential use that strictly identifies a mark owner or an owner’s product or services. In these cases, there is “no descriptive substitute . . . [as] many goods and services are effectively identifiable only by their trademarks.”</w:t>
      </w:r>
    </w:p>
    <w:p w14:paraId="679D834F" w14:textId="77777777" w:rsidR="001457F5" w:rsidRPr="005D388F" w:rsidRDefault="001457F5" w:rsidP="001457F5"/>
    <w:p w14:paraId="20C35ACC" w14:textId="77777777" w:rsidR="001457F5" w:rsidRDefault="001457F5" w:rsidP="001457F5"/>
    <w:p w14:paraId="017F0992" w14:textId="77777777" w:rsidR="001457F5" w:rsidRPr="00C77E38" w:rsidRDefault="001457F5" w:rsidP="001457F5">
      <w:pPr>
        <w:pStyle w:val="Heading3"/>
      </w:pPr>
      <w:r w:rsidRPr="00C77E38">
        <w:t>2NC---Solvency---AT: Expertism Deficit</w:t>
      </w:r>
    </w:p>
    <w:p w14:paraId="019EE821" w14:textId="77777777" w:rsidR="001457F5" w:rsidRPr="00C77E38" w:rsidRDefault="001457F5" w:rsidP="001457F5">
      <w:pPr>
        <w:pStyle w:val="Heading4"/>
      </w:pPr>
      <w:r w:rsidRPr="00C77E38">
        <w:t>Supreme Court understands IP law – they simply don’t engage in it</w:t>
      </w:r>
    </w:p>
    <w:p w14:paraId="483BF568" w14:textId="77777777" w:rsidR="001457F5" w:rsidRPr="00C77E38" w:rsidRDefault="001457F5" w:rsidP="001457F5">
      <w:r w:rsidRPr="00C77E38">
        <w:t xml:space="preserve">Gregory </w:t>
      </w:r>
      <w:r w:rsidRPr="00C77E38">
        <w:rPr>
          <w:b/>
          <w:bCs/>
        </w:rPr>
        <w:t>Reilly,</w:t>
      </w:r>
      <w:r w:rsidRPr="00C77E38">
        <w:t xml:space="preserve"> 20</w:t>
      </w:r>
      <w:r w:rsidRPr="00C77E38">
        <w:rPr>
          <w:b/>
          <w:bCs/>
        </w:rPr>
        <w:t>17</w:t>
      </w:r>
      <w:r w:rsidRPr="00C77E38">
        <w:t xml:space="preserve"> – Co-director of intellectual property law at Chicago-Kent College of Law; “How Can the Supreme Court Not “Understand” Patent Law?”; https://scholarship.kentlaw.iit.edu/cgi/viewcontent.cgi?article=1178&amp;context=ckjip</w:t>
      </w:r>
    </w:p>
    <w:p w14:paraId="3F427DB1" w14:textId="77777777" w:rsidR="001457F5" w:rsidRPr="00C77E38" w:rsidRDefault="001457F5" w:rsidP="001457F5">
      <w:pPr>
        <w:rPr>
          <w:rStyle w:val="StyleUnderline"/>
        </w:rPr>
      </w:pPr>
      <w:r w:rsidRPr="00C77E38">
        <w:rPr>
          <w:sz w:val="16"/>
        </w:rPr>
        <w:t xml:space="preserve">On the whole, </w:t>
      </w:r>
      <w:r w:rsidRPr="00C77E38">
        <w:rPr>
          <w:rStyle w:val="StyleUnderline"/>
          <w:highlight w:val="cyan"/>
        </w:rPr>
        <w:t>there is no reasonable basis to contend that the Supreme Court does not understand patent law</w:t>
      </w:r>
      <w:r w:rsidRPr="00C77E38">
        <w:rPr>
          <w:sz w:val="16"/>
        </w:rPr>
        <w:t xml:space="preserve">. Rather, </w:t>
      </w:r>
      <w:r w:rsidRPr="00C77E38">
        <w:rPr>
          <w:rStyle w:val="StyleUnderline"/>
          <w:highlight w:val="cyan"/>
        </w:rPr>
        <w:t>the segments in the patent community pushing this contention seem to mistake policy disagreements for misunderstanding</w:t>
      </w:r>
      <w:r w:rsidRPr="00C77E38">
        <w:rPr>
          <w:b/>
          <w:bCs/>
          <w:sz w:val="16"/>
        </w:rPr>
        <w:t xml:space="preserve"> </w:t>
      </w:r>
      <w:r w:rsidRPr="00C77E38">
        <w:rPr>
          <w:sz w:val="16"/>
        </w:rPr>
        <w:t>by the Supreme Court</w:t>
      </w:r>
      <w:r w:rsidRPr="00C77E38">
        <w:rPr>
          <w:rStyle w:val="StyleUnderline"/>
        </w:rPr>
        <w:t xml:space="preserve">. </w:t>
      </w:r>
      <w:r w:rsidRPr="00C77E38">
        <w:rPr>
          <w:rStyle w:val="StyleUnderline"/>
          <w:highlight w:val="cyan"/>
        </w:rPr>
        <w:t>This mistake</w:t>
      </w:r>
      <w:r w:rsidRPr="00C77E38">
        <w:rPr>
          <w:sz w:val="16"/>
        </w:rPr>
        <w:t xml:space="preserve">, even if one primarily of rhetoric, </w:t>
      </w:r>
      <w:r w:rsidRPr="00C77E38">
        <w:rPr>
          <w:rStyle w:val="StyleUnderline"/>
          <w:highlight w:val="cyan"/>
        </w:rPr>
        <w:t>has potentially negative consequences for understanding the role of patent law</w:t>
      </w:r>
      <w:r w:rsidRPr="00C77E38">
        <w:rPr>
          <w:sz w:val="16"/>
        </w:rPr>
        <w:t xml:space="preserve">, promoting productive debates about patent law and policy, and preserving the Supreme Court’s legitimacy in patent law </w:t>
      </w:r>
      <w:r w:rsidRPr="00C77E38">
        <w:rPr>
          <w:rStyle w:val="StyleUnderline"/>
          <w:highlight w:val="cyan"/>
        </w:rPr>
        <w:t>and patent law’s (perhaps limited) contribution to the constraints imposed by legal authority.</w:t>
      </w:r>
    </w:p>
    <w:p w14:paraId="74DCD7E6" w14:textId="77777777" w:rsidR="001457F5" w:rsidRPr="00C77E38" w:rsidRDefault="001457F5" w:rsidP="001457F5">
      <w:pPr>
        <w:pStyle w:val="Heading3"/>
      </w:pPr>
      <w:r w:rsidRPr="00C77E38">
        <w:t>2NC---Solvency---AT: Democracy Deficit</w:t>
      </w:r>
    </w:p>
    <w:p w14:paraId="57538246" w14:textId="77777777" w:rsidR="001457F5" w:rsidRPr="00C77E38" w:rsidRDefault="001457F5" w:rsidP="001457F5">
      <w:pPr>
        <w:pStyle w:val="Heading4"/>
      </w:pPr>
      <w:r w:rsidRPr="00C77E38">
        <w:t xml:space="preserve">Courts have always played an </w:t>
      </w:r>
      <w:r w:rsidRPr="00C77E38">
        <w:rPr>
          <w:u w:val="single"/>
        </w:rPr>
        <w:t>active role</w:t>
      </w:r>
      <w:r w:rsidRPr="00C77E38">
        <w:t xml:space="preserve"> in determining IPR Law---they provide </w:t>
      </w:r>
      <w:r w:rsidRPr="00C77E38">
        <w:rPr>
          <w:u w:val="single"/>
        </w:rPr>
        <w:t>quick</w:t>
      </w:r>
      <w:r w:rsidRPr="00C77E38">
        <w:t xml:space="preserve"> and </w:t>
      </w:r>
      <w:r w:rsidRPr="00C77E38">
        <w:rPr>
          <w:u w:val="single"/>
        </w:rPr>
        <w:t>insulated</w:t>
      </w:r>
      <w:r w:rsidRPr="00C77E38">
        <w:t xml:space="preserve"> interpretations.</w:t>
      </w:r>
    </w:p>
    <w:p w14:paraId="39B98AAD" w14:textId="77777777" w:rsidR="001457F5" w:rsidRPr="00C77E38" w:rsidRDefault="001457F5" w:rsidP="001457F5">
      <w:r w:rsidRPr="00C77E38">
        <w:t xml:space="preserve">Nari </w:t>
      </w:r>
      <w:r w:rsidRPr="00C77E38">
        <w:rPr>
          <w:rFonts w:eastAsiaTheme="majorEastAsia" w:cstheme="majorBidi"/>
          <w:b/>
          <w:iCs/>
          <w:sz w:val="26"/>
        </w:rPr>
        <w:t>Lee and</w:t>
      </w:r>
      <w:r w:rsidRPr="00C77E38">
        <w:t xml:space="preserve"> Liguo </w:t>
      </w:r>
      <w:r w:rsidRPr="00C77E38">
        <w:rPr>
          <w:rFonts w:eastAsiaTheme="majorEastAsia" w:cstheme="majorBidi"/>
          <w:b/>
          <w:iCs/>
          <w:sz w:val="26"/>
        </w:rPr>
        <w:t>Zhang 17</w:t>
      </w:r>
      <w:r w:rsidRPr="00C77E38">
        <w:t xml:space="preserve">. Professor of Intellectual Property Law, Dept of Accounting and Commercial Law, Hanken School of Economics and Postdoctoral researcher, Doctor of Laws, University of Helsinki, Faculty of Law. “Specialized IP Courts in China - Judicial Governance of Intellectual Property Rights.” </w:t>
      </w:r>
      <w:r w:rsidRPr="00C77E38">
        <w:rPr>
          <w:i/>
          <w:iCs/>
        </w:rPr>
        <w:t>IIC - International Review of Intellectual Property and Competition Law</w:t>
      </w:r>
      <w:r w:rsidRPr="00C77E38">
        <w:t xml:space="preserve">. 11-06-2017. https://helda.helsinki.fi/server/api/core/bitstreams/ceed412b-101e-437b-8938-3f0a52d6bd73/content //rr </w:t>
      </w:r>
    </w:p>
    <w:p w14:paraId="1E09E11F" w14:textId="77777777" w:rsidR="001457F5" w:rsidRPr="00C77E38" w:rsidRDefault="001457F5" w:rsidP="001457F5">
      <w:pPr>
        <w:rPr>
          <w:sz w:val="16"/>
        </w:rPr>
      </w:pPr>
      <w:r w:rsidRPr="00C77E38">
        <w:rPr>
          <w:sz w:val="16"/>
        </w:rPr>
        <w:t xml:space="preserve">When institutions are compared, </w:t>
      </w:r>
      <w:r w:rsidRPr="00C77E38">
        <w:rPr>
          <w:rStyle w:val="Emphasis"/>
          <w:highlight w:val="cyan"/>
        </w:rPr>
        <w:t>judicial decision making</w:t>
      </w:r>
      <w:r w:rsidRPr="00C77E38">
        <w:rPr>
          <w:rStyle w:val="StyleUnderline"/>
          <w:highlight w:val="cyan"/>
        </w:rPr>
        <w:t xml:space="preserve"> seems </w:t>
      </w:r>
      <w:r w:rsidRPr="00C77E38">
        <w:rPr>
          <w:rStyle w:val="Emphasis"/>
          <w:highlight w:val="cyan"/>
        </w:rPr>
        <w:t>neutral</w:t>
      </w:r>
      <w:r w:rsidRPr="00C77E38">
        <w:rPr>
          <w:rStyle w:val="StyleUnderline"/>
          <w:highlight w:val="cyan"/>
        </w:rPr>
        <w:t xml:space="preserve">, </w:t>
      </w:r>
      <w:r w:rsidRPr="00C77E38">
        <w:rPr>
          <w:rStyle w:val="Emphasis"/>
          <w:highlight w:val="cyan"/>
        </w:rPr>
        <w:t>less prone to</w:t>
      </w:r>
      <w:r w:rsidRPr="00C77E38">
        <w:rPr>
          <w:rStyle w:val="StyleUnderline"/>
          <w:highlight w:val="cyan"/>
        </w:rPr>
        <w:t xml:space="preserve"> </w:t>
      </w:r>
      <w:r w:rsidRPr="00C77E38">
        <w:rPr>
          <w:rStyle w:val="StyleUnderline"/>
        </w:rPr>
        <w:t xml:space="preserve">the </w:t>
      </w:r>
      <w:r w:rsidRPr="00C77E38">
        <w:rPr>
          <w:rStyle w:val="Emphasis"/>
          <w:highlight w:val="cyan"/>
        </w:rPr>
        <w:t>bias</w:t>
      </w:r>
      <w:r w:rsidRPr="00C77E38">
        <w:rPr>
          <w:rStyle w:val="StyleUnderline"/>
        </w:rPr>
        <w:t xml:space="preserve">es </w:t>
      </w:r>
      <w:r w:rsidRPr="00C77E38">
        <w:rPr>
          <w:rStyle w:val="Emphasis"/>
          <w:highlight w:val="cyan"/>
        </w:rPr>
        <w:t>and</w:t>
      </w:r>
      <w:r w:rsidRPr="00C77E38">
        <w:rPr>
          <w:rStyle w:val="StyleUnderline"/>
          <w:highlight w:val="cyan"/>
        </w:rPr>
        <w:t xml:space="preserve"> </w:t>
      </w:r>
      <w:r w:rsidRPr="00C77E38">
        <w:rPr>
          <w:rStyle w:val="StyleUnderline"/>
        </w:rPr>
        <w:t xml:space="preserve">capture of </w:t>
      </w:r>
      <w:r w:rsidRPr="00C77E38">
        <w:rPr>
          <w:rStyle w:val="Emphasis"/>
          <w:highlight w:val="cyan"/>
        </w:rPr>
        <w:t>the political processes of the legislation</w:t>
      </w:r>
      <w:r w:rsidRPr="00C77E38">
        <w:rPr>
          <w:rStyle w:val="StyleUnderline"/>
        </w:rPr>
        <w:t xml:space="preserve"> </w:t>
      </w:r>
      <w:r w:rsidRPr="00C77E38">
        <w:rPr>
          <w:rStyle w:val="StyleUnderline"/>
          <w:highlight w:val="cyan"/>
        </w:rPr>
        <w:t>and</w:t>
      </w:r>
      <w:r w:rsidRPr="00C77E38">
        <w:rPr>
          <w:rStyle w:val="StyleUnderline"/>
        </w:rPr>
        <w:t xml:space="preserve"> administration, and representative of the </w:t>
      </w:r>
      <w:r w:rsidRPr="00C77E38">
        <w:rPr>
          <w:rStyle w:val="Emphasis"/>
          <w:highlight w:val="cyan"/>
        </w:rPr>
        <w:t>rule of law</w:t>
      </w:r>
      <w:r w:rsidRPr="00C77E38">
        <w:rPr>
          <w:rStyle w:val="StyleUnderline"/>
        </w:rPr>
        <w:t>.</w:t>
      </w:r>
      <w:r w:rsidRPr="00C77E38">
        <w:rPr>
          <w:sz w:val="16"/>
        </w:rPr>
        <w:t xml:space="preserve"> At the same time, </w:t>
      </w:r>
      <w:r w:rsidRPr="00C77E38">
        <w:rPr>
          <w:rStyle w:val="StyleUnderline"/>
          <w:highlight w:val="cyan"/>
        </w:rPr>
        <w:t xml:space="preserve">courts </w:t>
      </w:r>
      <w:r w:rsidRPr="00C77E38">
        <w:rPr>
          <w:rStyle w:val="StyleUnderline"/>
        </w:rPr>
        <w:t>are</w:t>
      </w:r>
      <w:r w:rsidRPr="00C77E38">
        <w:rPr>
          <w:rStyle w:val="StyleUnderline"/>
          <w:highlight w:val="cyan"/>
        </w:rPr>
        <w:t xml:space="preserve"> often </w:t>
      </w:r>
      <w:r w:rsidRPr="00C77E38">
        <w:rPr>
          <w:rStyle w:val="StyleUnderline"/>
        </w:rPr>
        <w:t xml:space="preserve">requested to </w:t>
      </w:r>
      <w:r w:rsidRPr="00C77E38">
        <w:rPr>
          <w:rStyle w:val="Emphasis"/>
          <w:highlight w:val="cyan"/>
        </w:rPr>
        <w:t>make or interpret</w:t>
      </w:r>
      <w:r w:rsidRPr="00C77E38">
        <w:rPr>
          <w:rStyle w:val="StyleUnderline"/>
          <w:highlight w:val="cyan"/>
        </w:rPr>
        <w:t xml:space="preserve"> </w:t>
      </w:r>
      <w:r w:rsidRPr="00C77E38">
        <w:rPr>
          <w:rStyle w:val="StyleUnderline"/>
        </w:rPr>
        <w:t>the</w:t>
      </w:r>
      <w:r w:rsidRPr="00C77E38">
        <w:rPr>
          <w:rStyle w:val="StyleUnderline"/>
          <w:highlight w:val="cyan"/>
        </w:rPr>
        <w:t xml:space="preserve"> law </w:t>
      </w:r>
      <w:r w:rsidRPr="00C77E38">
        <w:rPr>
          <w:rStyle w:val="StyleUnderline"/>
        </w:rPr>
        <w:t>using the facts of the disputes at hand</w:t>
      </w:r>
      <w:r w:rsidRPr="00C77E38">
        <w:rPr>
          <w:sz w:val="16"/>
        </w:rPr>
        <w:t xml:space="preserve">. As a result, </w:t>
      </w:r>
      <w:r w:rsidRPr="00C77E38">
        <w:rPr>
          <w:rStyle w:val="StyleUnderline"/>
        </w:rPr>
        <w:t xml:space="preserve">they are </w:t>
      </w:r>
      <w:r w:rsidRPr="00C77E38">
        <w:rPr>
          <w:rStyle w:val="StyleUnderline"/>
          <w:highlight w:val="cyan"/>
        </w:rPr>
        <w:t xml:space="preserve">likely to respond </w:t>
      </w:r>
      <w:r w:rsidRPr="00C77E38">
        <w:rPr>
          <w:rStyle w:val="StyleUnderline"/>
        </w:rPr>
        <w:t xml:space="preserve">to the technological facts </w:t>
      </w:r>
      <w:r w:rsidRPr="00C77E38">
        <w:rPr>
          <w:rStyle w:val="Emphasis"/>
          <w:highlight w:val="cyan"/>
        </w:rPr>
        <w:t>more quickly</w:t>
      </w:r>
      <w:r w:rsidRPr="00C77E38">
        <w:rPr>
          <w:rStyle w:val="StyleUnderline"/>
          <w:highlight w:val="cyan"/>
        </w:rPr>
        <w:t xml:space="preserve"> than </w:t>
      </w:r>
      <w:r w:rsidRPr="00C77E38">
        <w:rPr>
          <w:rStyle w:val="StyleUnderline"/>
        </w:rPr>
        <w:t>the</w:t>
      </w:r>
      <w:r w:rsidRPr="00C77E38">
        <w:rPr>
          <w:rStyle w:val="StyleUnderline"/>
          <w:highlight w:val="cyan"/>
        </w:rPr>
        <w:t xml:space="preserve"> legislative</w:t>
      </w:r>
      <w:r w:rsidRPr="00C77E38">
        <w:rPr>
          <w:rStyle w:val="StyleUnderline"/>
        </w:rPr>
        <w:t>. In comparison to the opportunism of the self-interested actors</w:t>
      </w:r>
      <w:r w:rsidRPr="00C77E38">
        <w:rPr>
          <w:sz w:val="16"/>
        </w:rPr>
        <w:t xml:space="preserve">, and the contestability of the market, </w:t>
      </w:r>
      <w:r w:rsidRPr="00C77E38">
        <w:rPr>
          <w:rStyle w:val="StyleUnderline"/>
        </w:rPr>
        <w:t xml:space="preserve">courts seem to provide neutrality and impartiality. Courts, when insulated from undue outside interferences, </w:t>
      </w:r>
      <w:r w:rsidRPr="00C77E38">
        <w:rPr>
          <w:rStyle w:val="StyleUnderline"/>
          <w:highlight w:val="cyan"/>
        </w:rPr>
        <w:t xml:space="preserve">are </w:t>
      </w:r>
      <w:r w:rsidRPr="00C77E38">
        <w:rPr>
          <w:rStyle w:val="Emphasis"/>
          <w:highlight w:val="cyan"/>
        </w:rPr>
        <w:t xml:space="preserve">independent </w:t>
      </w:r>
      <w:r w:rsidRPr="00C77E38">
        <w:rPr>
          <w:rStyle w:val="StyleUnderline"/>
          <w:highlight w:val="cyan"/>
        </w:rPr>
        <w:t xml:space="preserve">from biases </w:t>
      </w:r>
      <w:r w:rsidRPr="00C77E38">
        <w:rPr>
          <w:rStyle w:val="StyleUnderline"/>
        </w:rPr>
        <w:t>to which p</w:t>
      </w:r>
      <w:r w:rsidRPr="00C77E38">
        <w:rPr>
          <w:rStyle w:val="StyleUnderline"/>
          <w:highlight w:val="cyan"/>
        </w:rPr>
        <w:t xml:space="preserve">olitical processes </w:t>
      </w:r>
      <w:r w:rsidRPr="00C77E38">
        <w:rPr>
          <w:rStyle w:val="StyleUnderline"/>
        </w:rPr>
        <w:t>are often subject</w:t>
      </w:r>
      <w:r w:rsidRPr="00C77E38">
        <w:rPr>
          <w:sz w:val="16"/>
        </w:rPr>
        <w:t xml:space="preserve">. </w:t>
      </w:r>
      <w:r w:rsidRPr="00C77E38">
        <w:rPr>
          <w:rStyle w:val="StyleUnderline"/>
        </w:rPr>
        <w:t xml:space="preserve">Independent courts thus </w:t>
      </w:r>
      <w:r w:rsidRPr="00C77E38">
        <w:rPr>
          <w:rStyle w:val="StyleUnderline"/>
          <w:highlight w:val="cyan"/>
        </w:rPr>
        <w:t xml:space="preserve">play a </w:t>
      </w:r>
      <w:r w:rsidRPr="00C77E38">
        <w:rPr>
          <w:rStyle w:val="Emphasis"/>
          <w:highlight w:val="cyan"/>
        </w:rPr>
        <w:t>central role</w:t>
      </w:r>
      <w:r w:rsidRPr="00C77E38">
        <w:rPr>
          <w:rStyle w:val="StyleUnderline"/>
          <w:highlight w:val="cyan"/>
        </w:rPr>
        <w:t xml:space="preserve"> in </w:t>
      </w:r>
      <w:r w:rsidRPr="00C77E38">
        <w:rPr>
          <w:rStyle w:val="StyleUnderline"/>
        </w:rPr>
        <w:t xml:space="preserve">the classic understanding of the </w:t>
      </w:r>
      <w:r w:rsidRPr="00C77E38">
        <w:rPr>
          <w:rStyle w:val="StyleUnderline"/>
          <w:highlight w:val="cyan"/>
        </w:rPr>
        <w:t>rule of law</w:t>
      </w:r>
      <w:r w:rsidRPr="00C77E38">
        <w:rPr>
          <w:sz w:val="16"/>
        </w:rPr>
        <w:t xml:space="preserve">. It is often claimed that courts </w:t>
      </w:r>
      <w:r w:rsidRPr="00C77E38">
        <w:rPr>
          <w:rStyle w:val="StyleUnderline"/>
        </w:rPr>
        <w:t xml:space="preserve">will either </w:t>
      </w:r>
      <w:r w:rsidRPr="00C77E38">
        <w:rPr>
          <w:rStyle w:val="StyleUnderline"/>
          <w:highlight w:val="cyan"/>
        </w:rPr>
        <w:t>apply clear</w:t>
      </w:r>
      <w:r w:rsidRPr="00C77E38">
        <w:rPr>
          <w:rStyle w:val="StyleUnderline"/>
        </w:rPr>
        <w:t xml:space="preserve"> and well-articulated </w:t>
      </w:r>
      <w:r w:rsidRPr="00C77E38">
        <w:rPr>
          <w:rStyle w:val="StyleUnderline"/>
          <w:highlight w:val="cyan"/>
        </w:rPr>
        <w:t>rules</w:t>
      </w:r>
      <w:r w:rsidRPr="00C77E38">
        <w:rPr>
          <w:rStyle w:val="StyleUnderline"/>
        </w:rPr>
        <w:t xml:space="preserve"> or standards, </w:t>
      </w:r>
      <w:r w:rsidRPr="00C77E38">
        <w:rPr>
          <w:rStyle w:val="StyleUnderline"/>
          <w:highlight w:val="cyan"/>
        </w:rPr>
        <w:t>provide</w:t>
      </w:r>
      <w:r w:rsidRPr="00C77E38">
        <w:rPr>
          <w:rStyle w:val="StyleUnderline"/>
        </w:rPr>
        <w:t xml:space="preserve"> authoritative </w:t>
      </w:r>
      <w:r w:rsidRPr="00C77E38">
        <w:rPr>
          <w:rStyle w:val="StyleUnderline"/>
          <w:highlight w:val="cyan"/>
        </w:rPr>
        <w:t xml:space="preserve">interpretations, or make law </w:t>
      </w:r>
      <w:r w:rsidRPr="00C77E38">
        <w:rPr>
          <w:rStyle w:val="StyleUnderline"/>
        </w:rPr>
        <w:t>to fill the gaps in the law</w:t>
      </w:r>
      <w:r w:rsidRPr="00C77E38">
        <w:rPr>
          <w:sz w:val="16"/>
        </w:rPr>
        <w:t xml:space="preserve">. While, formally, courts in civil law countries do not make law, </w:t>
      </w:r>
      <w:r w:rsidRPr="00C77E38">
        <w:rPr>
          <w:rStyle w:val="StyleUnderline"/>
        </w:rPr>
        <w:t xml:space="preserve">courts and </w:t>
      </w:r>
      <w:r w:rsidRPr="00C77E38">
        <w:rPr>
          <w:rStyle w:val="Emphasis"/>
          <w:highlight w:val="cyan"/>
        </w:rPr>
        <w:t>judicially-crafted norms</w:t>
      </w:r>
      <w:r w:rsidRPr="00C77E38">
        <w:rPr>
          <w:rStyle w:val="StyleUnderline"/>
          <w:highlight w:val="cyan"/>
        </w:rPr>
        <w:t xml:space="preserve"> form an important part of </w:t>
      </w:r>
      <w:r w:rsidRPr="00C77E38">
        <w:rPr>
          <w:rStyle w:val="StyleUnderline"/>
        </w:rPr>
        <w:t xml:space="preserve">the evolution </w:t>
      </w:r>
      <w:r w:rsidRPr="00C77E38">
        <w:rPr>
          <w:rStyle w:val="StyleUnderline"/>
          <w:highlight w:val="cyan"/>
        </w:rPr>
        <w:t>of IP law</w:t>
      </w:r>
      <w:r w:rsidRPr="00C77E38">
        <w:rPr>
          <w:sz w:val="16"/>
        </w:rPr>
        <w:t xml:space="preserve">. Although statutory definition and grants of rights are important sources of authorities, </w:t>
      </w:r>
      <w:r w:rsidRPr="00C77E38">
        <w:rPr>
          <w:rStyle w:val="StyleUnderline"/>
        </w:rPr>
        <w:t>doctrines created by courts have dominated IP law</w:t>
      </w:r>
      <w:r w:rsidRPr="00C77E38">
        <w:rPr>
          <w:sz w:val="16"/>
        </w:rPr>
        <w:t xml:space="preserve">. IP law tends to include open clauses and technologically-neutral statutory expression. Such </w:t>
      </w:r>
      <w:r w:rsidRPr="00C77E38">
        <w:rPr>
          <w:rStyle w:val="StyleUnderline"/>
        </w:rPr>
        <w:t>generality of regulation is demanded by the nature of IP law</w:t>
      </w:r>
      <w:r w:rsidRPr="00C77E38">
        <w:rPr>
          <w:sz w:val="16"/>
        </w:rPr>
        <w:t xml:space="preserve"> as the regulation of technology has to deal with obsolescence </w:t>
      </w:r>
      <w:r w:rsidRPr="00C77E38">
        <w:rPr>
          <w:rStyle w:val="StyleUnderline"/>
        </w:rPr>
        <w:t>over time</w:t>
      </w:r>
      <w:r w:rsidRPr="00C77E38">
        <w:rPr>
          <w:sz w:val="16"/>
        </w:rPr>
        <w:t xml:space="preserve">. One frequently employed legislative technique is to include open or general norms to future-proof the text of the law.  As a result, </w:t>
      </w:r>
      <w:r w:rsidRPr="00C77E38">
        <w:rPr>
          <w:rStyle w:val="StyleUnderline"/>
          <w:highlight w:val="cyan"/>
        </w:rPr>
        <w:t xml:space="preserve">courts are </w:t>
      </w:r>
      <w:r w:rsidRPr="00C77E38">
        <w:rPr>
          <w:rStyle w:val="StyleUnderline"/>
        </w:rPr>
        <w:t xml:space="preserve">often </w:t>
      </w:r>
      <w:r w:rsidRPr="00C77E38">
        <w:rPr>
          <w:rStyle w:val="StyleUnderline"/>
          <w:highlight w:val="cyan"/>
        </w:rPr>
        <w:t xml:space="preserve">given the task of </w:t>
      </w:r>
      <w:r w:rsidRPr="00C77E38">
        <w:rPr>
          <w:rStyle w:val="StyleUnderline"/>
        </w:rPr>
        <w:t xml:space="preserve">creating specific </w:t>
      </w:r>
      <w:r w:rsidRPr="00C77E38">
        <w:rPr>
          <w:rStyle w:val="StyleUnderline"/>
          <w:highlight w:val="cyan"/>
        </w:rPr>
        <w:t>meanings</w:t>
      </w:r>
      <w:r w:rsidRPr="00C77E38">
        <w:rPr>
          <w:sz w:val="16"/>
        </w:rPr>
        <w:t xml:space="preserve">. In common law countries, </w:t>
      </w:r>
      <w:r w:rsidRPr="00C77E38">
        <w:rPr>
          <w:rStyle w:val="StyleUnderline"/>
          <w:highlight w:val="cyan"/>
        </w:rPr>
        <w:t>a courts’ discovery of law is almost expected,</w:t>
      </w:r>
      <w:r w:rsidRPr="00C77E38">
        <w:rPr>
          <w:sz w:val="16"/>
        </w:rPr>
        <w:t xml:space="preserve"> although the scope may vary. One result of the tendency to rely on courts to articulate specific meanings of general law norms is the potential for judicial activism. In the EU, this has been a source of controversy where the structure of referral of questions about the interpretation of EU law leads to the CJEU actively making the law and creating autonomous EU IP norms</w:t>
      </w:r>
    </w:p>
    <w:p w14:paraId="7C0E26AB" w14:textId="77777777" w:rsidR="001457F5" w:rsidRPr="00C77E38" w:rsidRDefault="001457F5" w:rsidP="001457F5"/>
    <w:p w14:paraId="45EE681B" w14:textId="77777777" w:rsidR="001457F5" w:rsidRPr="00C77E38" w:rsidRDefault="001457F5" w:rsidP="001457F5"/>
    <w:p w14:paraId="661CA28E" w14:textId="77777777" w:rsidR="001457F5" w:rsidRPr="00C77E38" w:rsidRDefault="001457F5" w:rsidP="001457F5">
      <w:pPr>
        <w:pStyle w:val="Heading2"/>
      </w:pPr>
      <w:r w:rsidRPr="00C77E38">
        <w:t>Permutations</w:t>
      </w:r>
    </w:p>
    <w:p w14:paraId="73951E1D" w14:textId="77777777" w:rsidR="001457F5" w:rsidRPr="00C77E38" w:rsidRDefault="001457F5" w:rsidP="001457F5">
      <w:pPr>
        <w:pStyle w:val="Heading3"/>
      </w:pPr>
      <w:r w:rsidRPr="00C77E38">
        <w:t>2NC---PDCP---“IPR”</w:t>
      </w:r>
    </w:p>
    <w:p w14:paraId="3AB13A64" w14:textId="77777777" w:rsidR="001457F5" w:rsidRPr="00E22E1B" w:rsidRDefault="001457F5" w:rsidP="001457F5">
      <w:pPr>
        <w:pStyle w:val="Heading4"/>
      </w:pPr>
      <w:r w:rsidRPr="00C77E38">
        <w:t xml:space="preserve">Courts place </w:t>
      </w:r>
      <w:r w:rsidRPr="00E22E1B">
        <w:rPr>
          <w:u w:val="single"/>
        </w:rPr>
        <w:t>non-statutory</w:t>
      </w:r>
      <w:r>
        <w:t xml:space="preserve"> </w:t>
      </w:r>
      <w:r w:rsidRPr="00C77E38">
        <w:rPr>
          <w:u w:val="single"/>
        </w:rPr>
        <w:t>limitations</w:t>
      </w:r>
      <w:r w:rsidRPr="00C77E38">
        <w:t xml:space="preserve"> on intellectual property, </w:t>
      </w:r>
      <w:r>
        <w:t xml:space="preserve">as opposed to </w:t>
      </w:r>
      <w:r>
        <w:rPr>
          <w:u w:val="single"/>
        </w:rPr>
        <w:t>statutory</w:t>
      </w:r>
      <w:r w:rsidRPr="00E22E1B">
        <w:t xml:space="preserve"> </w:t>
      </w:r>
      <w:r>
        <w:t>enforcement of rights.</w:t>
      </w:r>
    </w:p>
    <w:p w14:paraId="3C19F1E9" w14:textId="77777777" w:rsidR="001457F5" w:rsidRPr="00C77E38" w:rsidRDefault="001457F5" w:rsidP="001457F5">
      <w:r>
        <w:t xml:space="preserve">Ruth L. </w:t>
      </w:r>
      <w:r w:rsidRPr="00E22E1B">
        <w:rPr>
          <w:rStyle w:val="Style13ptBold"/>
        </w:rPr>
        <w:t>Okediji 6</w:t>
      </w:r>
      <w:r>
        <w:t>. [Professor of Law, University of Minnesota Law School. “The International Copyright System: Limitations, Exceptions and Public Interest Considerations, for Developing Countries.” UNCTAD - ICTSD Project on IPRs and Sustainable Development. May 2006. https://citeseerx.ist.psu.edu/document?repid=rep1&amp;type=pdf&amp;doi=3ba023b93da9cf41c38111af5e9c9939652eb8c1]//dawn</w:t>
      </w:r>
    </w:p>
    <w:p w14:paraId="4A623A7B" w14:textId="77777777" w:rsidR="001457F5" w:rsidRDefault="001457F5" w:rsidP="001457F5">
      <w:r>
        <w:t>6.1.5 Apply enforcement efforts both to infringement of copyright and to violations of limitations and exceptions.</w:t>
      </w:r>
    </w:p>
    <w:p w14:paraId="356A5B6C" w14:textId="77777777" w:rsidR="001457F5" w:rsidRPr="002E0C64" w:rsidRDefault="001457F5" w:rsidP="001457F5">
      <w:pPr>
        <w:rPr>
          <w:rStyle w:val="StyleUnderline"/>
        </w:rPr>
      </w:pPr>
      <w:r w:rsidRPr="002E0C64">
        <w:rPr>
          <w:rStyle w:val="StyleUnderline"/>
        </w:rPr>
        <w:t>While penalties for intellectual property infringement are mandatory under the TRIPS Agreement,</w:t>
      </w:r>
      <w:r>
        <w:t xml:space="preserve"> and </w:t>
      </w:r>
      <w:r w:rsidRPr="002E0C64">
        <w:rPr>
          <w:rStyle w:val="StyleUnderline"/>
        </w:rPr>
        <w:t>most developing countries have implemented</w:t>
      </w:r>
      <w:r>
        <w:t xml:space="preserve"> in their </w:t>
      </w:r>
      <w:r w:rsidRPr="002E0C64">
        <w:rPr>
          <w:rStyle w:val="StyleUnderline"/>
        </w:rPr>
        <w:t>domestic laws</w:t>
      </w:r>
      <w:r>
        <w:t xml:space="preserve"> such penalties, including criminal penalties, </w:t>
      </w:r>
      <w:r w:rsidRPr="002E0C64">
        <w:rPr>
          <w:rStyle w:val="StyleUnderline"/>
        </w:rPr>
        <w:t>it is unheard of in most developing countries to penalize a copyright owner who asserts a copyright claim that exceeds the scope of the right</w:t>
      </w:r>
      <w:r>
        <w:t xml:space="preserve">, or that clearly violates a limitation or exception. </w:t>
      </w:r>
      <w:r w:rsidRPr="002E0C64">
        <w:rPr>
          <w:rStyle w:val="StyleUnderline"/>
        </w:rPr>
        <w:t>In some developed countries</w:t>
      </w:r>
      <w:r>
        <w:t xml:space="preserve">, </w:t>
      </w:r>
      <w:r w:rsidRPr="002E0C64">
        <w:rPr>
          <w:rStyle w:val="StyleUnderline"/>
        </w:rPr>
        <w:t>courts have recognized a doctrine of “copyright misuse,”</w:t>
      </w:r>
      <w:r>
        <w:t xml:space="preserve"> </w:t>
      </w:r>
      <w:r w:rsidRPr="002E0C64">
        <w:rPr>
          <w:rStyle w:val="StyleUnderline"/>
        </w:rPr>
        <w:t>where a copyright owner who abuses the copyright privilege is precluded from enforcing the copyright until the abusive conduct has been stopped.</w:t>
      </w:r>
      <w:r>
        <w:t xml:space="preserve">168 </w:t>
      </w:r>
      <w:r w:rsidRPr="002E0C64">
        <w:rPr>
          <w:rStyle w:val="StyleUnderline"/>
        </w:rPr>
        <w:t xml:space="preserve">Developing </w:t>
      </w:r>
      <w:r w:rsidRPr="002E0C64">
        <w:rPr>
          <w:rStyle w:val="Emphasis"/>
        </w:rPr>
        <w:t xml:space="preserve">countries may lack the strong </w:t>
      </w:r>
      <w:r w:rsidRPr="00312B86">
        <w:rPr>
          <w:rStyle w:val="Emphasis"/>
          <w:sz w:val="26"/>
          <w:szCs w:val="26"/>
        </w:rPr>
        <w:t>judicial systems</w:t>
      </w:r>
      <w:r w:rsidRPr="002E0C64">
        <w:rPr>
          <w:rStyle w:val="Emphasis"/>
        </w:rPr>
        <w:t xml:space="preserve"> to </w:t>
      </w:r>
      <w:r w:rsidRPr="00312B86">
        <w:rPr>
          <w:rStyle w:val="Emphasis"/>
          <w:sz w:val="26"/>
          <w:szCs w:val="26"/>
        </w:rPr>
        <w:t>create</w:t>
      </w:r>
      <w:r w:rsidRPr="002E0C64">
        <w:rPr>
          <w:rStyle w:val="Emphasis"/>
        </w:rPr>
        <w:t xml:space="preserve"> and apply</w:t>
      </w:r>
      <w:r>
        <w:t xml:space="preserve"> </w:t>
      </w:r>
      <w:r w:rsidRPr="002E0C64">
        <w:rPr>
          <w:rStyle w:val="StyleUnderline"/>
        </w:rPr>
        <w:t>such</w:t>
      </w:r>
      <w:r>
        <w:t xml:space="preserve"> </w:t>
      </w:r>
      <w:r w:rsidRPr="00312B86">
        <w:rPr>
          <w:rStyle w:val="Emphasis"/>
          <w:sz w:val="26"/>
          <w:szCs w:val="26"/>
        </w:rPr>
        <w:t>non-statutory limits</w:t>
      </w:r>
      <w:r w:rsidRPr="002E0C64">
        <w:rPr>
          <w:rStyle w:val="Emphasis"/>
        </w:rPr>
        <w:t xml:space="preserve"> on a copyright owner</w:t>
      </w:r>
      <w:r>
        <w:t xml:space="preserve">, </w:t>
      </w:r>
      <w:r w:rsidRPr="00312B86">
        <w:rPr>
          <w:rStyle w:val="Emphasis"/>
        </w:rPr>
        <w:t>but</w:t>
      </w:r>
      <w:r w:rsidRPr="002E0C64">
        <w:rPr>
          <w:rStyle w:val="StyleUnderline"/>
        </w:rPr>
        <w:t xml:space="preserve"> </w:t>
      </w:r>
      <w:r w:rsidRPr="002E0C64">
        <w:rPr>
          <w:rStyle w:val="Emphasis"/>
        </w:rPr>
        <w:t xml:space="preserve">they do have </w:t>
      </w:r>
      <w:r w:rsidRPr="002E0C64">
        <w:rPr>
          <w:rStyle w:val="Emphasis"/>
          <w:sz w:val="26"/>
          <w:szCs w:val="26"/>
        </w:rPr>
        <w:t xml:space="preserve">administrative </w:t>
      </w:r>
      <w:r w:rsidRPr="00312B86">
        <w:rPr>
          <w:rStyle w:val="Emphasis"/>
          <w:sz w:val="26"/>
          <w:szCs w:val="26"/>
        </w:rPr>
        <w:t>agencies</w:t>
      </w:r>
      <w:r>
        <w:t xml:space="preserve"> </w:t>
      </w:r>
      <w:r w:rsidRPr="002E0C64">
        <w:rPr>
          <w:rStyle w:val="StyleUnderline"/>
        </w:rPr>
        <w:t xml:space="preserve">that could </w:t>
      </w:r>
      <w:r w:rsidRPr="002E0C64">
        <w:rPr>
          <w:rStyle w:val="Emphasis"/>
        </w:rPr>
        <w:t>devise</w:t>
      </w:r>
      <w:r w:rsidRPr="002E0C64">
        <w:rPr>
          <w:rStyle w:val="StyleUnderline"/>
        </w:rPr>
        <w:t xml:space="preserve"> simple </w:t>
      </w:r>
      <w:r w:rsidRPr="002E0C64">
        <w:rPr>
          <w:rStyle w:val="Emphasis"/>
        </w:rPr>
        <w:t>rules to ensure</w:t>
      </w:r>
      <w:r w:rsidRPr="002E0C64">
        <w:rPr>
          <w:rStyle w:val="StyleUnderline"/>
        </w:rPr>
        <w:t xml:space="preserve"> that </w:t>
      </w:r>
      <w:r w:rsidRPr="002E0C64">
        <w:rPr>
          <w:rStyle w:val="Emphasis"/>
        </w:rPr>
        <w:t>enforcement</w:t>
      </w:r>
      <w:r w:rsidRPr="002E0C64">
        <w:rPr>
          <w:rStyle w:val="StyleUnderline"/>
        </w:rPr>
        <w:t xml:space="preserve"> efforts apply </w:t>
      </w:r>
      <w:r w:rsidRPr="002E0C64">
        <w:rPr>
          <w:rStyle w:val="Emphasis"/>
          <w:sz w:val="26"/>
          <w:szCs w:val="26"/>
        </w:rPr>
        <w:t>to both the rights and the limitations</w:t>
      </w:r>
      <w:r w:rsidRPr="002E0C64">
        <w:rPr>
          <w:rStyle w:val="StyleUnderline"/>
        </w:rPr>
        <w:t xml:space="preserve"> on copyright.</w:t>
      </w:r>
    </w:p>
    <w:p w14:paraId="4C4216CD" w14:textId="77777777" w:rsidR="001457F5" w:rsidRPr="00C71D0C" w:rsidRDefault="001457F5" w:rsidP="001457F5">
      <w:pPr>
        <w:pStyle w:val="Heading4"/>
      </w:pPr>
      <w:r>
        <w:t xml:space="preserve">Federal intellectual property rights are </w:t>
      </w:r>
      <w:r>
        <w:rPr>
          <w:u w:val="single"/>
        </w:rPr>
        <w:t>Congressional</w:t>
      </w:r>
      <w:r>
        <w:t xml:space="preserve">, </w:t>
      </w:r>
      <w:r>
        <w:rPr>
          <w:u w:val="single"/>
        </w:rPr>
        <w:t>not judicial</w:t>
      </w:r>
      <w:r>
        <w:t>.</w:t>
      </w:r>
    </w:p>
    <w:p w14:paraId="1E7184C6" w14:textId="77777777" w:rsidR="001457F5" w:rsidRPr="00C77E38" w:rsidRDefault="001457F5" w:rsidP="001457F5">
      <w:r>
        <w:t xml:space="preserve">Jim </w:t>
      </w:r>
      <w:r w:rsidRPr="00C71D0C">
        <w:rPr>
          <w:rStyle w:val="Style13ptBold"/>
        </w:rPr>
        <w:t>Chen 5</w:t>
      </w:r>
      <w:r>
        <w:t xml:space="preserve">. [Associate Dean for Faculty and James L. Krusemark Professor of Law, University of Minnesota Law School. “The Parable of the Seeds: Interpreting the Plant Variety Protection Act in Furtherance of Innovation Policy” </w:t>
      </w:r>
      <w:r>
        <w:rPr>
          <w:i/>
          <w:iCs/>
        </w:rPr>
        <w:t>Notre Dame Law Review</w:t>
      </w:r>
      <w:r>
        <w:t xml:space="preserve">, vol. 81, issue 1. 11-1-2005. </w:t>
      </w:r>
      <w:r w:rsidRPr="00C77E38">
        <w:t>https://scholarship.law.nd.edu/cgi/viewcontent.cgi?article=1325&amp;context=ndlr</w:t>
      </w:r>
      <w:r>
        <w:t>]//dawn</w:t>
      </w:r>
    </w:p>
    <w:p w14:paraId="03FF72A8" w14:textId="77777777" w:rsidR="001457F5" w:rsidRPr="00C77E38" w:rsidRDefault="001457F5" w:rsidP="001457F5">
      <w:r w:rsidRPr="00C77E38">
        <w:t xml:space="preserve">To be sure, </w:t>
      </w:r>
      <w:r w:rsidRPr="00C71D0C">
        <w:rPr>
          <w:rStyle w:val="StyleUnderline"/>
        </w:rPr>
        <w:t>substantive canons of statutory interpretation do have their drawbacks</w:t>
      </w:r>
      <w:r w:rsidRPr="00C77E38">
        <w:t xml:space="preserve">. Especially when they draw upon the Constitution as a source of inspiration or authority, </w:t>
      </w:r>
      <w:r w:rsidRPr="00C71D0C">
        <w:rPr>
          <w:rStyle w:val="StyleUnderline"/>
        </w:rPr>
        <w:t xml:space="preserve">substantive canons represent a form of </w:t>
      </w:r>
      <w:r w:rsidRPr="00C71D0C">
        <w:rPr>
          <w:rStyle w:val="Emphasis"/>
        </w:rPr>
        <w:t>stealth constitutional law</w:t>
      </w:r>
      <w:r w:rsidRPr="00C77E38">
        <w:t xml:space="preserve">.8 5 </w:t>
      </w:r>
      <w:r w:rsidRPr="00C71D0C">
        <w:rPr>
          <w:rStyle w:val="Emphasis"/>
        </w:rPr>
        <w:t>Aggressive interpretation</w:t>
      </w:r>
      <w:r w:rsidRPr="00C71D0C">
        <w:rPr>
          <w:rStyle w:val="StyleUnderline"/>
        </w:rPr>
        <w:t xml:space="preserve"> of intellectual property statutes may open a back door to the very sort of active intervention that courts routinely forswear when they are asked to pass on the </w:t>
      </w:r>
      <w:r w:rsidRPr="00C71D0C">
        <w:rPr>
          <w:rStyle w:val="Emphasis"/>
        </w:rPr>
        <w:t xml:space="preserve">constitutionality of </w:t>
      </w:r>
      <w:r w:rsidRPr="00C71D0C">
        <w:rPr>
          <w:rStyle w:val="StyleUnderline"/>
        </w:rPr>
        <w:t xml:space="preserve">these </w:t>
      </w:r>
      <w:r w:rsidRPr="00C71D0C">
        <w:rPr>
          <w:rStyle w:val="Emphasis"/>
        </w:rPr>
        <w:t>enactments</w:t>
      </w:r>
      <w:r w:rsidRPr="00C77E38">
        <w:t xml:space="preserve">. After all, </w:t>
      </w:r>
      <w:r w:rsidRPr="00C71D0C">
        <w:rPr>
          <w:rStyle w:val="Emphasis"/>
        </w:rPr>
        <w:t xml:space="preserve">the very existence of federal intellectual property rights means that Congress has seen fit to grant some measure of "exclusive Rights," </w:t>
      </w:r>
      <w:r w:rsidRPr="00C71D0C">
        <w:rPr>
          <w:rStyle w:val="StyleUnderline"/>
        </w:rPr>
        <w:t xml:space="preserve">and </w:t>
      </w:r>
      <w:r w:rsidRPr="00C71D0C">
        <w:rPr>
          <w:rStyle w:val="Emphasis"/>
        </w:rPr>
        <w:t>courts</w:t>
      </w:r>
      <w:r w:rsidRPr="00C71D0C">
        <w:rPr>
          <w:rStyle w:val="StyleUnderline"/>
        </w:rPr>
        <w:t xml:space="preserve"> must respect the </w:t>
      </w:r>
      <w:r w:rsidRPr="00C71D0C">
        <w:rPr>
          <w:rStyle w:val="Emphasis"/>
        </w:rPr>
        <w:t>exercise</w:t>
      </w:r>
      <w:r w:rsidRPr="00C71D0C">
        <w:rPr>
          <w:rStyle w:val="StyleUnderline"/>
        </w:rPr>
        <w:t xml:space="preserve"> of </w:t>
      </w:r>
      <w:r w:rsidRPr="00C71D0C">
        <w:rPr>
          <w:rStyle w:val="Emphasis"/>
        </w:rPr>
        <w:t>legitimate legislative prerogative.</w:t>
      </w:r>
      <w:r w:rsidRPr="00C77E38">
        <w:t xml:space="preserve"> </w:t>
      </w:r>
      <w:r w:rsidRPr="00C71D0C">
        <w:rPr>
          <w:rStyle w:val="StyleUnderline"/>
        </w:rPr>
        <w:t>Even</w:t>
      </w:r>
      <w:r w:rsidRPr="00C77E38">
        <w:t xml:space="preserve"> the </w:t>
      </w:r>
      <w:r w:rsidRPr="00C71D0C">
        <w:rPr>
          <w:rStyle w:val="StyleUnderline"/>
        </w:rPr>
        <w:t>substantive canon prescribing narrow construction of public grants by the government to private parties</w:t>
      </w:r>
      <w:r w:rsidRPr="00C77E38">
        <w:t xml:space="preserve">,8 6 the traditional canon that most closely resembles the intellectual property canon I am proposing, is not an inexorable command to foreclose private access to public lands and other government-owned resources. Public grants can sometimes be liberally interpreted when private benefits have been given in order to expedite some sort of great public purpose, such as the construction of the transcontinental railroad.8 7 Similarly, </w:t>
      </w:r>
      <w:r w:rsidRPr="00C71D0C">
        <w:rPr>
          <w:rStyle w:val="StyleUnderline"/>
        </w:rPr>
        <w:t>the intellectual property canon should not uniformly constrict proprietary grants or facilitate the reckless award or extension of rights in intangible propert</w:t>
      </w:r>
      <w:r w:rsidRPr="00C77E38">
        <w:t>y,8s but rather should be flexible enough to counsel either the enhancement or reduction of proprietary protection, as the societal interest in the creation and dissemination of inventions warrants.</w:t>
      </w:r>
    </w:p>
    <w:p w14:paraId="79DE3885" w14:textId="77777777" w:rsidR="001457F5" w:rsidRPr="00C77E38" w:rsidRDefault="001457F5" w:rsidP="001457F5">
      <w:pPr>
        <w:pStyle w:val="Heading4"/>
      </w:pPr>
      <w:r w:rsidRPr="00C77E38">
        <w:t xml:space="preserve">Common law is </w:t>
      </w:r>
      <w:r w:rsidRPr="00C77E38">
        <w:rPr>
          <w:u w:val="single"/>
        </w:rPr>
        <w:t>functionally distinct</w:t>
      </w:r>
      <w:r w:rsidRPr="00C77E38">
        <w:t xml:space="preserve"> from legislative intellectual property law.</w:t>
      </w:r>
    </w:p>
    <w:p w14:paraId="5D2B4DEF" w14:textId="77777777" w:rsidR="001457F5" w:rsidRPr="00C77E38" w:rsidRDefault="001457F5" w:rsidP="001457F5">
      <w:r w:rsidRPr="00C77E38">
        <w:t xml:space="preserve">Shyamkrishna </w:t>
      </w:r>
      <w:r w:rsidRPr="00C77E38">
        <w:rPr>
          <w:rStyle w:val="Style13ptBold"/>
        </w:rPr>
        <w:t>Balganesh 10</w:t>
      </w:r>
      <w:r w:rsidRPr="00C77E38">
        <w:t xml:space="preserve">. [Assistant Professor of Law, University of Pennsylvania Law School. “The Pragmatic Incrementalism of Common Law Intellectual Property” </w:t>
      </w:r>
      <w:r w:rsidRPr="00C77E38">
        <w:rPr>
          <w:i/>
          <w:iCs/>
        </w:rPr>
        <w:t>Vanderbilt Law Review</w:t>
      </w:r>
      <w:r w:rsidRPr="00C77E38">
        <w:t>, volume 63, issue 6. November 2010. https://scholarship.law.upenn.edu/faculty_scholarship/305/]//dawn</w:t>
      </w:r>
    </w:p>
    <w:p w14:paraId="6159C155" w14:textId="77777777" w:rsidR="001457F5" w:rsidRPr="00C77E38" w:rsidRDefault="001457F5" w:rsidP="001457F5">
      <w:pPr>
        <w:rPr>
          <w:rStyle w:val="StyleUnderline"/>
        </w:rPr>
      </w:pPr>
      <w:r w:rsidRPr="00C77E38">
        <w:rPr>
          <w:rStyle w:val="StyleUnderline"/>
        </w:rPr>
        <w:t>Common law intellectual property has</w:t>
      </w:r>
      <w:r w:rsidRPr="00C77E38">
        <w:t xml:space="preserve"> thus far </w:t>
      </w:r>
      <w:r w:rsidRPr="00C77E38">
        <w:rPr>
          <w:rStyle w:val="StyleUnderline"/>
        </w:rPr>
        <w:t>received little systematic analysis.</w:t>
      </w:r>
      <w:r w:rsidRPr="00C77E38">
        <w:t xml:space="preserve"> While </w:t>
      </w:r>
      <w:r w:rsidRPr="00C77E38">
        <w:rPr>
          <w:rStyle w:val="StyleUnderline"/>
        </w:rPr>
        <w:t>scholars have</w:t>
      </w:r>
      <w:r w:rsidRPr="00C77E38">
        <w:t xml:space="preserve"> long </w:t>
      </w:r>
      <w:r w:rsidRPr="00C77E38">
        <w:rPr>
          <w:rStyle w:val="StyleUnderline"/>
        </w:rPr>
        <w:t>studied individual common law regimes to</w:t>
      </w:r>
      <w:r w:rsidRPr="00C77E38">
        <w:t xml:space="preserve"> </w:t>
      </w:r>
      <w:r w:rsidRPr="00C77E38">
        <w:rPr>
          <w:rStyle w:val="StyleUnderline"/>
        </w:rPr>
        <w:t>understand their place in the overall intellectual property framework</w:t>
      </w:r>
      <w:r w:rsidRPr="00C77E38">
        <w:t xml:space="preserve">, 23 </w:t>
      </w:r>
      <w:r w:rsidRPr="00C77E38">
        <w:rPr>
          <w:rStyle w:val="StyleUnderline"/>
        </w:rPr>
        <w:t>hardly anyone</w:t>
      </w:r>
      <w:r w:rsidRPr="00C77E38">
        <w:t xml:space="preserve"> has </w:t>
      </w:r>
      <w:r w:rsidRPr="00C77E38">
        <w:rPr>
          <w:rStyle w:val="StyleUnderline"/>
        </w:rPr>
        <w:t xml:space="preserve">sought to examine </w:t>
      </w:r>
      <w:r w:rsidRPr="00C77E38">
        <w:rPr>
          <w:rStyle w:val="Emphasis"/>
        </w:rPr>
        <w:t>the</w:t>
      </w:r>
      <w:r w:rsidRPr="00C77E38">
        <w:t xml:space="preserve"> one </w:t>
      </w:r>
      <w:r w:rsidRPr="00C77E38">
        <w:rPr>
          <w:rStyle w:val="Emphasis"/>
        </w:rPr>
        <w:t>unifying factor</w:t>
      </w:r>
      <w:r w:rsidRPr="00C77E38">
        <w:rPr>
          <w:rStyle w:val="StyleUnderline"/>
        </w:rPr>
        <w:t xml:space="preserve"> that connects</w:t>
      </w:r>
      <w:r w:rsidRPr="00C77E38">
        <w:t xml:space="preserve"> </w:t>
      </w:r>
      <w:r w:rsidRPr="00C77E38">
        <w:rPr>
          <w:rStyle w:val="StyleUnderline"/>
        </w:rPr>
        <w:t>these different regimes</w:t>
      </w:r>
      <w:r w:rsidRPr="00C77E38">
        <w:t>-</w:t>
      </w:r>
      <w:r w:rsidRPr="00C77E38">
        <w:rPr>
          <w:rStyle w:val="Emphasis"/>
        </w:rPr>
        <w:t>their genesis in the common law</w:t>
      </w:r>
      <w:r w:rsidRPr="00C77E38">
        <w:t xml:space="preserve">. </w:t>
      </w:r>
      <w:r w:rsidRPr="00C77E38">
        <w:rPr>
          <w:rStyle w:val="StyleUnderline"/>
        </w:rPr>
        <w:t>What does it</w:t>
      </w:r>
      <w:r w:rsidRPr="00C77E38">
        <w:t xml:space="preserve"> </w:t>
      </w:r>
      <w:r w:rsidRPr="00C77E38">
        <w:rPr>
          <w:rStyle w:val="StyleUnderline"/>
        </w:rPr>
        <w:t>mean for an intellectual property regime to have originated in the common law?</w:t>
      </w:r>
    </w:p>
    <w:p w14:paraId="4B5ACF37" w14:textId="77777777" w:rsidR="001457F5" w:rsidRPr="00C77E38" w:rsidRDefault="001457F5" w:rsidP="001457F5">
      <w:r w:rsidRPr="00C77E38">
        <w:t xml:space="preserve">First, </w:t>
      </w:r>
      <w:r w:rsidRPr="00C77E38">
        <w:rPr>
          <w:rStyle w:val="StyleUnderline"/>
        </w:rPr>
        <w:t>it implies</w:t>
      </w:r>
      <w:r w:rsidRPr="00C77E38">
        <w:t xml:space="preserve"> that </w:t>
      </w:r>
      <w:r w:rsidRPr="00C77E38">
        <w:rPr>
          <w:rStyle w:val="Emphasis"/>
        </w:rPr>
        <w:t>judicial decisions</w:t>
      </w:r>
      <w:r w:rsidRPr="00C77E38">
        <w:rPr>
          <w:rStyle w:val="StyleUnderline"/>
        </w:rPr>
        <w:t xml:space="preserve"> are the </w:t>
      </w:r>
      <w:r w:rsidRPr="00C77E38">
        <w:rPr>
          <w:rStyle w:val="Emphasis"/>
        </w:rPr>
        <w:t>principal source</w:t>
      </w:r>
      <w:r w:rsidRPr="00C77E38">
        <w:t xml:space="preserve"> </w:t>
      </w:r>
      <w:r w:rsidRPr="00C77E38">
        <w:rPr>
          <w:rStyle w:val="StyleUnderline"/>
        </w:rPr>
        <w:t>of legal rules</w:t>
      </w:r>
      <w:r w:rsidRPr="00C77E38">
        <w:t xml:space="preserve"> </w:t>
      </w:r>
      <w:r w:rsidRPr="00C77E38">
        <w:rPr>
          <w:rStyle w:val="StyleUnderline"/>
        </w:rPr>
        <w:t>for the regime</w:t>
      </w:r>
      <w:r w:rsidRPr="00C77E38">
        <w:t xml:space="preserve">. The common law is judge-made law.2 4 </w:t>
      </w:r>
      <w:r w:rsidRPr="00C77E38">
        <w:rPr>
          <w:rStyle w:val="Emphasis"/>
        </w:rPr>
        <w:t>This is not the same as statutory interpretation</w:t>
      </w:r>
      <w:r w:rsidRPr="00C77E38">
        <w:t xml:space="preserve">, </w:t>
      </w:r>
      <w:r w:rsidRPr="00C77E38">
        <w:rPr>
          <w:rStyle w:val="StyleUnderline"/>
        </w:rPr>
        <w:t>where judges fill gaps in a statutory enactment.</w:t>
      </w:r>
      <w:r w:rsidRPr="00C77E38">
        <w:t xml:space="preserve"> </w:t>
      </w:r>
      <w:r w:rsidRPr="00C77E38">
        <w:rPr>
          <w:rStyle w:val="Emphasis"/>
        </w:rPr>
        <w:t>In</w:t>
      </w:r>
      <w:r w:rsidRPr="00C77E38">
        <w:rPr>
          <w:rStyle w:val="StyleUnderline"/>
        </w:rPr>
        <w:t xml:space="preserve"> the </w:t>
      </w:r>
      <w:r w:rsidRPr="00C77E38">
        <w:rPr>
          <w:rStyle w:val="Emphasis"/>
        </w:rPr>
        <w:t>common law</w:t>
      </w:r>
      <w:r w:rsidRPr="00C77E38">
        <w:t xml:space="preserve">, </w:t>
      </w:r>
      <w:r w:rsidRPr="00C77E38">
        <w:rPr>
          <w:rStyle w:val="Emphasis"/>
        </w:rPr>
        <w:t>the absence of legislation is</w:t>
      </w:r>
      <w:r w:rsidRPr="00C77E38">
        <w:t xml:space="preserve"> </w:t>
      </w:r>
      <w:r w:rsidRPr="00C77E38">
        <w:rPr>
          <w:rStyle w:val="StyleUnderline"/>
        </w:rPr>
        <w:t xml:space="preserve">seen as </w:t>
      </w:r>
      <w:r w:rsidRPr="00C77E38">
        <w:rPr>
          <w:rStyle w:val="Emphasis"/>
        </w:rPr>
        <w:t>an active delegation of lawmaking power</w:t>
      </w:r>
      <w:r w:rsidRPr="00C77E38">
        <w:t xml:space="preserve"> </w:t>
      </w:r>
      <w:r w:rsidRPr="00C77E38">
        <w:rPr>
          <w:rStyle w:val="StyleUnderline"/>
        </w:rPr>
        <w:t>to courts</w:t>
      </w:r>
      <w:r w:rsidRPr="00C77E38">
        <w:t xml:space="preserve">. </w:t>
      </w:r>
      <w:r w:rsidRPr="00C77E38">
        <w:rPr>
          <w:rStyle w:val="StyleUnderline"/>
        </w:rPr>
        <w:t>Courts extrapolate rules and principles from</w:t>
      </w:r>
      <w:r w:rsidRPr="00C77E38">
        <w:t xml:space="preserve"> their </w:t>
      </w:r>
      <w:r w:rsidRPr="00C77E38">
        <w:rPr>
          <w:rStyle w:val="StyleUnderline"/>
        </w:rPr>
        <w:t>prior decisions</w:t>
      </w:r>
      <w:r w:rsidRPr="00C77E38">
        <w:t xml:space="preserve">, applying them to the specific dispute at hand. </w:t>
      </w:r>
      <w:r w:rsidRPr="00C77E38">
        <w:rPr>
          <w:rStyle w:val="StyleUnderline"/>
        </w:rPr>
        <w:t>In the process, the court fashions a new rule</w:t>
      </w:r>
      <w:r w:rsidRPr="00C77E38">
        <w:t xml:space="preserve"> or exception </w:t>
      </w:r>
      <w:r w:rsidRPr="00C77E38">
        <w:rPr>
          <w:rStyle w:val="StyleUnderline"/>
        </w:rPr>
        <w:t>by drawing from disparate areas of tort, contract, restitution, and property law relying</w:t>
      </w:r>
      <w:r w:rsidRPr="00C77E38">
        <w:t xml:space="preserve"> </w:t>
      </w:r>
      <w:r w:rsidRPr="00C77E38">
        <w:rPr>
          <w:rStyle w:val="StyleUnderline"/>
        </w:rPr>
        <w:t>entirely on logic and experience</w:t>
      </w:r>
      <w:r w:rsidRPr="00C77E38">
        <w:t>. 25</w:t>
      </w:r>
    </w:p>
    <w:p w14:paraId="75CC5C0D" w14:textId="77777777" w:rsidR="001457F5" w:rsidRPr="00D133A0" w:rsidRDefault="001457F5" w:rsidP="001457F5">
      <w:pPr>
        <w:pStyle w:val="Heading4"/>
      </w:pPr>
      <w:r>
        <w:t xml:space="preserve">IPR is statutory law, as opposed to judicial </w:t>
      </w:r>
      <w:r>
        <w:rPr>
          <w:u w:val="single"/>
        </w:rPr>
        <w:t>lawmaking</w:t>
      </w:r>
      <w:r>
        <w:t>.</w:t>
      </w:r>
    </w:p>
    <w:p w14:paraId="3BF44E37" w14:textId="77777777" w:rsidR="001457F5" w:rsidRPr="00C77E38" w:rsidRDefault="001457F5" w:rsidP="001457F5">
      <w:r w:rsidRPr="00C77E38">
        <w:t xml:space="preserve">Shyamkrishna </w:t>
      </w:r>
      <w:r w:rsidRPr="00C77E38">
        <w:rPr>
          <w:rStyle w:val="Style13ptBold"/>
        </w:rPr>
        <w:t>Balganesh 13</w:t>
      </w:r>
      <w:r w:rsidRPr="00C77E38">
        <w:t>. Assistant Professor of Law, University of Pennsylvania Law School.  “Intellectual Property and the Common Law” Cambridge University Press, 2013. https://books.google.com/books?hl=en&amp;lr=&amp;id=xVZsAAAAQBAJ&amp;oi=fnd&amp;pg=PR9&amp;dq=common+law+intellectual+property&amp;ots=FE_tDro9Z3&amp;sig=w3TsHsS06PEM00UaicmIASAlCRw#v=onepage&amp;q=common%20law%20intellectual%20property&amp;f=false. JL</w:t>
      </w:r>
    </w:p>
    <w:p w14:paraId="2669789C" w14:textId="77777777" w:rsidR="001457F5" w:rsidRPr="00C77E38" w:rsidRDefault="001457F5" w:rsidP="001457F5">
      <w:pPr>
        <w:rPr>
          <w:rStyle w:val="StyleUnderline"/>
        </w:rPr>
      </w:pPr>
      <w:r w:rsidRPr="00C77E38">
        <w:rPr>
          <w:rStyle w:val="StyleUnderline"/>
          <w:highlight w:val="cyan"/>
        </w:rPr>
        <w:t>Most i</w:t>
      </w:r>
      <w:r w:rsidRPr="00C77E38">
        <w:rPr>
          <w:rStyle w:val="StyleUnderline"/>
        </w:rPr>
        <w:t xml:space="preserve">ntellectual </w:t>
      </w:r>
      <w:r w:rsidRPr="00C77E38">
        <w:rPr>
          <w:rStyle w:val="StyleUnderline"/>
          <w:highlight w:val="cyan"/>
        </w:rPr>
        <w:t>p</w:t>
      </w:r>
      <w:r w:rsidRPr="00C77E38">
        <w:rPr>
          <w:rStyle w:val="StyleUnderline"/>
        </w:rPr>
        <w:t xml:space="preserve">roperty </w:t>
      </w:r>
      <w:r w:rsidRPr="00C77E38">
        <w:rPr>
          <w:rStyle w:val="StyleUnderline"/>
          <w:highlight w:val="cyan"/>
        </w:rPr>
        <w:t>law today is statutory</w:t>
      </w:r>
      <w:r w:rsidRPr="00C77E38">
        <w:rPr>
          <w:rStyle w:val="StyleUnderline"/>
        </w:rPr>
        <w:t>.</w:t>
      </w:r>
      <w:r w:rsidRPr="00C77E38">
        <w:t xml:space="preserve"> Patent, copyright, and trademark law in the United States are today codified at the federal level.' </w:t>
      </w:r>
      <w:r w:rsidRPr="00C77E38">
        <w:rPr>
          <w:rStyle w:val="StyleUnderline"/>
        </w:rPr>
        <w:t>Nonetheless, an unappreciated reality of U.S. intellectual property, across different regimes, is the fact that, despite this codification, courts continue to play an extremely important role in developing the law gradually</w:t>
      </w:r>
      <w:r w:rsidRPr="00C77E38">
        <w:t xml:space="preserve">. This process is seen in a variety of contexts: when the statute is silent and consciously delegates the development of a rule to courts, when the statute is ambiguous and necessitates judicial creativity to give it meaning and purpose, when the statute does not cover all of the doctrine in an area, or indeed when a regime is developed by state courts, completely independent of both federal and state legislative enactments. </w:t>
      </w:r>
      <w:r w:rsidRPr="00C77E38">
        <w:rPr>
          <w:rStyle w:val="StyleUnderline"/>
        </w:rPr>
        <w:t>Each of these realities gives the lie to the idea that intellectual property (IP) lawmaking is within the exclusive purview of legislatures, and several chapters in this volume explore different dimensions of</w:t>
      </w:r>
    </w:p>
    <w:p w14:paraId="3744D057" w14:textId="77777777" w:rsidR="001457F5" w:rsidRPr="00C77E38" w:rsidRDefault="001457F5" w:rsidP="001457F5">
      <w:r w:rsidRPr="00C77E38">
        <w:t>"judge-made" IP law.</w:t>
      </w:r>
    </w:p>
    <w:p w14:paraId="65F96103" w14:textId="77777777" w:rsidR="001457F5" w:rsidRPr="00C77E38" w:rsidRDefault="001457F5" w:rsidP="001457F5">
      <w:r w:rsidRPr="00C77E38">
        <w:t xml:space="preserve">In his contribution to the volume, Hanoch Dagan argues that there is nothing distinctive (or "exceptional") about property institutions that necessitates a heightened passivity among judges in relation to lawmaking." </w:t>
      </w:r>
      <w:r w:rsidRPr="00C77E38">
        <w:rPr>
          <w:u w:val="single"/>
        </w:rPr>
        <w:t xml:space="preserve">Indeed </w:t>
      </w:r>
      <w:r w:rsidRPr="00C77E38">
        <w:rPr>
          <w:highlight w:val="cyan"/>
          <w:u w:val="single"/>
        </w:rPr>
        <w:t>there</w:t>
      </w:r>
      <w:r w:rsidRPr="00C77E38">
        <w:rPr>
          <w:u w:val="single"/>
        </w:rPr>
        <w:t xml:space="preserve"> might - and indeed </w:t>
      </w:r>
      <w:r w:rsidRPr="00C77E38">
        <w:rPr>
          <w:highlight w:val="cyan"/>
          <w:u w:val="single"/>
        </w:rPr>
        <w:t>are</w:t>
      </w:r>
      <w:r w:rsidRPr="00C77E38">
        <w:rPr>
          <w:u w:val="single"/>
        </w:rPr>
        <w:t xml:space="preserve"> - si</w:t>
      </w:r>
      <w:r w:rsidRPr="00C77E38">
        <w:rPr>
          <w:highlight w:val="cyan"/>
          <w:u w:val="single"/>
        </w:rPr>
        <w:t xml:space="preserve">tuations where </w:t>
      </w:r>
      <w:r w:rsidRPr="00C77E38">
        <w:rPr>
          <w:rStyle w:val="Emphasis"/>
          <w:highlight w:val="cyan"/>
        </w:rPr>
        <w:t>courts have</w:t>
      </w:r>
      <w:r w:rsidRPr="00C77E38">
        <w:rPr>
          <w:u w:val="single"/>
        </w:rPr>
        <w:t xml:space="preserve"> distinct institutional </w:t>
      </w:r>
      <w:r w:rsidRPr="00C77E38">
        <w:rPr>
          <w:rStyle w:val="Emphasis"/>
          <w:highlight w:val="cyan"/>
        </w:rPr>
        <w:t>advantages over legislatures</w:t>
      </w:r>
      <w:r w:rsidRPr="00C77E38">
        <w:rPr>
          <w:u w:val="single"/>
        </w:rPr>
        <w:t xml:space="preserve"> and ought to exercise their lawmaking abilities within these contexts. Although he does not suggest </w:t>
      </w:r>
      <w:r w:rsidRPr="00C77E38">
        <w:rPr>
          <w:rStyle w:val="Emphasis"/>
          <w:highlight w:val="cyan"/>
        </w:rPr>
        <w:t>that judicial lawmaking is to be preferred in the context of property</w:t>
      </w:r>
      <w:r w:rsidRPr="00C77E38">
        <w:rPr>
          <w:highlight w:val="cyan"/>
        </w:rPr>
        <w:t>,</w:t>
      </w:r>
      <w:r w:rsidRPr="00C77E38">
        <w:t xml:space="preserve"> he remains equally skeptical of "property exceptionalism," which asks judges to refrain from lawmaking in the areas of property and intellectual property. In Chapter</w:t>
      </w:r>
    </w:p>
    <w:p w14:paraId="2B0B8DE7" w14:textId="77777777" w:rsidR="001457F5" w:rsidRPr="00C77E38" w:rsidRDefault="001457F5" w:rsidP="001457F5"/>
    <w:p w14:paraId="754F9A47" w14:textId="77777777" w:rsidR="001457F5" w:rsidRPr="00C77E38" w:rsidRDefault="001457F5" w:rsidP="001457F5"/>
    <w:p w14:paraId="09DE7AF3" w14:textId="77777777" w:rsidR="001457F5" w:rsidRPr="00C77E38" w:rsidRDefault="001457F5" w:rsidP="001457F5">
      <w:pPr>
        <w:pStyle w:val="Heading2"/>
      </w:pPr>
      <w:r w:rsidRPr="00C77E38">
        <w:t>Theory</w:t>
      </w:r>
    </w:p>
    <w:p w14:paraId="371F7825" w14:textId="77777777" w:rsidR="001457F5" w:rsidRPr="00C77E38" w:rsidRDefault="001457F5" w:rsidP="001457F5">
      <w:pPr>
        <w:pStyle w:val="Heading3"/>
      </w:pPr>
      <w:r w:rsidRPr="00C77E38">
        <w:t>2NC---AT: Courts/Agents CPs Bad</w:t>
      </w:r>
    </w:p>
    <w:p w14:paraId="4D51024D" w14:textId="77777777" w:rsidR="001457F5" w:rsidRPr="00C77E38" w:rsidRDefault="001457F5" w:rsidP="001457F5">
      <w:pPr>
        <w:pStyle w:val="Heading4"/>
      </w:pPr>
      <w:r w:rsidRPr="00C77E38">
        <w:t>The Courts have empirically played a principal role in developing Intellectual Property Law.</w:t>
      </w:r>
    </w:p>
    <w:p w14:paraId="37D21C2A" w14:textId="77777777" w:rsidR="001457F5" w:rsidRPr="00C77E38" w:rsidRDefault="001457F5" w:rsidP="001457F5">
      <w:r w:rsidRPr="00C77E38">
        <w:t xml:space="preserve">Peter </w:t>
      </w:r>
      <w:r w:rsidRPr="00C77E38">
        <w:rPr>
          <w:rStyle w:val="Style13ptBold"/>
        </w:rPr>
        <w:t>Menell and</w:t>
      </w:r>
      <w:r w:rsidRPr="00C77E38">
        <w:t xml:space="preserve"> Shyamkrishna </w:t>
      </w:r>
      <w:r w:rsidRPr="00C77E38">
        <w:rPr>
          <w:rStyle w:val="Style13ptBold"/>
        </w:rPr>
        <w:t>Balganesh 13</w:t>
      </w:r>
      <w:r w:rsidRPr="00C77E38">
        <w:t>. Koret Professor of Law and Director, Berkeley Center for Law &amp; Technology and A Columbia Professor of Copyright Law, Intellectual Property, and Legal Theory. “Intellectual Property and the Common Law.” Cambridge University Press. 09-05-2013. https://fordhamipinstitute.com/wp-content/uploads/2018/04/Menell-Mixed-Heritage-of-IP-Final.pdf //rr</w:t>
      </w:r>
    </w:p>
    <w:p w14:paraId="128F4915" w14:textId="77777777" w:rsidR="001457F5" w:rsidRPr="00C77E38" w:rsidRDefault="001457F5" w:rsidP="001457F5">
      <w:pPr>
        <w:rPr>
          <w:sz w:val="16"/>
        </w:rPr>
      </w:pPr>
      <w:r w:rsidRPr="00C77E38">
        <w:rPr>
          <w:rStyle w:val="StyleUnderline"/>
        </w:rPr>
        <w:t xml:space="preserve">The reality of modern </w:t>
      </w:r>
      <w:r w:rsidRPr="00C77E38">
        <w:rPr>
          <w:rStyle w:val="StyleUnderline"/>
          <w:highlight w:val="cyan"/>
        </w:rPr>
        <w:t>IP law</w:t>
      </w:r>
      <w:r w:rsidRPr="00C77E38">
        <w:rPr>
          <w:rStyle w:val="StyleUnderline"/>
        </w:rPr>
        <w:t xml:space="preserve"> thus </w:t>
      </w:r>
      <w:r w:rsidRPr="00C77E38">
        <w:rPr>
          <w:rStyle w:val="Emphasis"/>
          <w:highlight w:val="cyan"/>
        </w:rPr>
        <w:t>diverges</w:t>
      </w:r>
      <w:r w:rsidRPr="00C77E38">
        <w:rPr>
          <w:rStyle w:val="StyleUnderline"/>
          <w:highlight w:val="cyan"/>
        </w:rPr>
        <w:t xml:space="preserve"> from</w:t>
      </w:r>
      <w:r w:rsidRPr="00C77E38">
        <w:rPr>
          <w:rStyle w:val="StyleUnderline"/>
        </w:rPr>
        <w:t xml:space="preserve"> the </w:t>
      </w:r>
      <w:r w:rsidRPr="00C77E38">
        <w:rPr>
          <w:rStyle w:val="StyleUnderline"/>
          <w:highlight w:val="cyan"/>
        </w:rPr>
        <w:t>conventional</w:t>
      </w:r>
      <w:r w:rsidRPr="00C77E38">
        <w:rPr>
          <w:rStyle w:val="StyleUnderline"/>
        </w:rPr>
        <w:t xml:space="preserve"> constitutional allocation of </w:t>
      </w:r>
      <w:r w:rsidRPr="00C77E38">
        <w:rPr>
          <w:rStyle w:val="StyleUnderline"/>
          <w:highlight w:val="cyan"/>
        </w:rPr>
        <w:t>lawmaking</w:t>
      </w:r>
      <w:r w:rsidRPr="00C77E38">
        <w:rPr>
          <w:rStyle w:val="StyleUnderline"/>
        </w:rPr>
        <w:t xml:space="preserve"> </w:t>
      </w:r>
      <w:r w:rsidRPr="00C77E38">
        <w:rPr>
          <w:sz w:val="16"/>
        </w:rPr>
        <w:t xml:space="preserve">authority: Congress passes statutes, the executive branch implements them, and the federal judiciary interprets them in adjudicating cases and controversies. </w:t>
      </w:r>
      <w:r w:rsidRPr="00C77E38">
        <w:rPr>
          <w:rStyle w:val="StyleUnderline"/>
        </w:rPr>
        <w:t xml:space="preserve">By contrast, </w:t>
      </w:r>
      <w:r w:rsidRPr="00C77E38">
        <w:rPr>
          <w:rStyle w:val="StyleUnderline"/>
          <w:highlight w:val="cyan"/>
        </w:rPr>
        <w:t>intellectual property reflects a</w:t>
      </w:r>
      <w:r w:rsidRPr="00C77E38">
        <w:rPr>
          <w:rStyle w:val="StyleUnderline"/>
        </w:rPr>
        <w:t xml:space="preserve"> mixed </w:t>
      </w:r>
      <w:r w:rsidRPr="00C77E38">
        <w:rPr>
          <w:rStyle w:val="StyleUnderline"/>
          <w:highlight w:val="cyan"/>
        </w:rPr>
        <w:t xml:space="preserve">heritage in which </w:t>
      </w:r>
      <w:r w:rsidRPr="00C77E38">
        <w:rPr>
          <w:rStyle w:val="Emphasis"/>
          <w:highlight w:val="cyan"/>
        </w:rPr>
        <w:t>courts</w:t>
      </w:r>
      <w:r w:rsidRPr="00C77E38">
        <w:rPr>
          <w:rStyle w:val="StyleUnderline"/>
        </w:rPr>
        <w:t xml:space="preserve">, operating </w:t>
      </w:r>
      <w:r w:rsidRPr="00C77E38">
        <w:rPr>
          <w:rStyle w:val="StyleUnderline"/>
          <w:highlight w:val="cyan"/>
        </w:rPr>
        <w:t xml:space="preserve">in </w:t>
      </w:r>
      <w:r w:rsidRPr="00C77E38">
        <w:rPr>
          <w:rStyle w:val="StyleUnderline"/>
        </w:rPr>
        <w:t xml:space="preserve">what can most aptly be characterized as a </w:t>
      </w:r>
      <w:r w:rsidRPr="00C77E38">
        <w:rPr>
          <w:rStyle w:val="StyleUnderline"/>
          <w:highlight w:val="cyan"/>
        </w:rPr>
        <w:t>common law mode</w:t>
      </w:r>
      <w:r w:rsidRPr="00C77E38">
        <w:rPr>
          <w:rStyle w:val="StyleUnderline"/>
        </w:rPr>
        <w:t xml:space="preserve">, came to </w:t>
      </w:r>
      <w:r w:rsidRPr="00C77E38">
        <w:rPr>
          <w:rStyle w:val="Emphasis"/>
          <w:highlight w:val="cyan"/>
        </w:rPr>
        <w:t>play a principal role</w:t>
      </w:r>
      <w:r w:rsidRPr="00C77E38">
        <w:rPr>
          <w:rStyle w:val="StyleUnderline"/>
          <w:highlight w:val="cyan"/>
        </w:rPr>
        <w:t xml:space="preserve"> in fleshing out </w:t>
      </w:r>
      <w:r w:rsidRPr="00C77E38">
        <w:rPr>
          <w:rStyle w:val="StyleUnderline"/>
        </w:rPr>
        <w:t xml:space="preserve">and evolving terse </w:t>
      </w:r>
      <w:r w:rsidRPr="00C77E38">
        <w:rPr>
          <w:rStyle w:val="StyleUnderline"/>
          <w:highlight w:val="cyan"/>
        </w:rPr>
        <w:t xml:space="preserve">early </w:t>
      </w:r>
      <w:r w:rsidRPr="00C77E38">
        <w:rPr>
          <w:rStyle w:val="StyleUnderline"/>
        </w:rPr>
        <w:t xml:space="preserve">legislative </w:t>
      </w:r>
      <w:r w:rsidRPr="00C77E38">
        <w:rPr>
          <w:rStyle w:val="StyleUnderline"/>
          <w:highlight w:val="cyan"/>
        </w:rPr>
        <w:t>enactments</w:t>
      </w:r>
      <w:r w:rsidRPr="00C77E38">
        <w:rPr>
          <w:rStyle w:val="StyleUnderline"/>
        </w:rPr>
        <w:t>.</w:t>
      </w:r>
      <w:r w:rsidRPr="00C77E38">
        <w:rPr>
          <w:sz w:val="16"/>
        </w:rPr>
        <w:t xml:space="preserve"> Although Congress has partially codified several of these judicial doctrines, </w:t>
      </w:r>
      <w:r w:rsidRPr="00C77E38">
        <w:rPr>
          <w:rStyle w:val="StyleUnderline"/>
          <w:highlight w:val="cyan"/>
        </w:rPr>
        <w:t>the courts continue to play a central</w:t>
      </w:r>
      <w:r w:rsidRPr="00C77E38">
        <w:rPr>
          <w:rStyle w:val="StyleUnderline"/>
        </w:rPr>
        <w:t xml:space="preserve">, although contextually variable, </w:t>
      </w:r>
      <w:r w:rsidRPr="00C77E38">
        <w:rPr>
          <w:rStyle w:val="StyleUnderline"/>
          <w:highlight w:val="cyan"/>
        </w:rPr>
        <w:t>role in the evolution of IP law.</w:t>
      </w:r>
      <w:r w:rsidRPr="00C77E38">
        <w:rPr>
          <w:rStyle w:val="StyleUnderline"/>
        </w:rPr>
        <w:t xml:space="preserve"> </w:t>
      </w:r>
      <w:r w:rsidRPr="00C77E38">
        <w:rPr>
          <w:sz w:val="16"/>
        </w:rPr>
        <w:t xml:space="preserve">As newer aspects of patent and copyright law have taken on greater legislative specificity, </w:t>
      </w:r>
      <w:r w:rsidRPr="00C77E38">
        <w:rPr>
          <w:rStyle w:val="StyleUnderline"/>
        </w:rPr>
        <w:t>the mix between common law and statutory interpretation has shifted</w:t>
      </w:r>
      <w:r w:rsidRPr="00C77E38">
        <w:rPr>
          <w:sz w:val="16"/>
        </w:rPr>
        <w:t xml:space="preserve">. Nonetheless, </w:t>
      </w:r>
      <w:r w:rsidRPr="00C77E38">
        <w:rPr>
          <w:rStyle w:val="StyleUnderline"/>
        </w:rPr>
        <w:t>it would be a mistake to presume that legislative directive has supplanted the judiciary’s “common law” role in many important areas of federal IP law.</w:t>
      </w:r>
      <w:r w:rsidRPr="00C77E38">
        <w:rPr>
          <w:sz w:val="16"/>
        </w:rPr>
        <w:t xml:space="preserve"> This chapter traces the development and evolution of federal IP law. The history can usefully be broken out into three principal, although somewhat overlapping, phases: (I) the formative period, during which </w:t>
      </w:r>
      <w:r w:rsidRPr="00C77E38">
        <w:rPr>
          <w:rStyle w:val="StyleUnderline"/>
        </w:rPr>
        <w:t>the courts fleshed out the early formulations with relatively broad and deep strokes</w:t>
      </w:r>
      <w:r w:rsidRPr="00C77E38">
        <w:rPr>
          <w:sz w:val="16"/>
        </w:rPr>
        <w:t xml:space="preserve">; (II) the codification period, in which Congress integrated jurisprudence into statutory text while leaving more limited room for </w:t>
      </w:r>
      <w:r w:rsidRPr="00C77E38">
        <w:rPr>
          <w:rStyle w:val="StyleUnderline"/>
        </w:rPr>
        <w:t>judicial innovation</w:t>
      </w:r>
      <w:r w:rsidRPr="00C77E38">
        <w:rPr>
          <w:sz w:val="16"/>
        </w:rPr>
        <w:t>; and (III) the modern period, in which interest group politics has generated some highly detailed provisions. The final section of this chapter sketches some of the ramifications of this history for statutory interpretation.</w:t>
      </w:r>
    </w:p>
    <w:p w14:paraId="1DF36B98" w14:textId="77777777" w:rsidR="001457F5" w:rsidRPr="00C77E38" w:rsidRDefault="001457F5" w:rsidP="001457F5">
      <w:pPr>
        <w:pStyle w:val="Heading4"/>
      </w:pPr>
      <w:r w:rsidRPr="00C77E38">
        <w:t xml:space="preserve">The debate is </w:t>
      </w:r>
      <w:r w:rsidRPr="00C77E38">
        <w:rPr>
          <w:u w:val="single"/>
        </w:rPr>
        <w:t>fundamental</w:t>
      </w:r>
      <w:r w:rsidRPr="00C77E38">
        <w:t xml:space="preserve"> to understanding “rights” in the resolution.</w:t>
      </w:r>
    </w:p>
    <w:p w14:paraId="1E736C34" w14:textId="77777777" w:rsidR="001457F5" w:rsidRPr="00C77E38" w:rsidRDefault="001457F5" w:rsidP="001457F5">
      <w:r w:rsidRPr="00C77E38">
        <w:t xml:space="preserve">Adam </w:t>
      </w:r>
      <w:r w:rsidRPr="00C77E38">
        <w:rPr>
          <w:rStyle w:val="Style13ptBold"/>
        </w:rPr>
        <w:t>Mossoff 19</w:t>
      </w:r>
      <w:r w:rsidRPr="00C77E38">
        <w:t xml:space="preserve">. [Professor of Law, Antonin Scalia Law School, George Mason University. “Statutes, Common Law Rights, and the Mistaken Classification of Patents as Public Rights” </w:t>
      </w:r>
      <w:r w:rsidRPr="00C77E38">
        <w:rPr>
          <w:i/>
          <w:iCs/>
        </w:rPr>
        <w:t>Iowa Law Review</w:t>
      </w:r>
      <w:r w:rsidRPr="00C77E38">
        <w:t>, vol. 104, issue 5. https://ssrn.com/abstract=3289338]//dawn</w:t>
      </w:r>
    </w:p>
    <w:p w14:paraId="4D0AD364" w14:textId="77777777" w:rsidR="001457F5" w:rsidRPr="00C77E38" w:rsidRDefault="001457F5" w:rsidP="001457F5">
      <w:r w:rsidRPr="00C77E38">
        <w:rPr>
          <w:rStyle w:val="StyleUnderline"/>
        </w:rPr>
        <w:t>Given the legal, administrative, and constitutional implications in classifying a patent as a public right</w:t>
      </w:r>
      <w:r w:rsidRPr="00C77E38">
        <w:t xml:space="preserve">, </w:t>
      </w:r>
      <w:r w:rsidRPr="00C77E38">
        <w:rPr>
          <w:rStyle w:val="Emphasis"/>
        </w:rPr>
        <w:t>the distinction between public</w:t>
      </w:r>
      <w:r w:rsidRPr="00C77E38">
        <w:rPr>
          <w:rStyle w:val="StyleUnderline"/>
        </w:rPr>
        <w:t xml:space="preserve"> rights </w:t>
      </w:r>
      <w:r w:rsidRPr="00C77E38">
        <w:rPr>
          <w:rStyle w:val="Emphasis"/>
        </w:rPr>
        <w:t>and private rights is not</w:t>
      </w:r>
      <w:r w:rsidRPr="00C77E38">
        <w:rPr>
          <w:rStyle w:val="StyleUnderline"/>
        </w:rPr>
        <w:t xml:space="preserve"> a hoary </w:t>
      </w:r>
      <w:r w:rsidRPr="00C77E38">
        <w:rPr>
          <w:rStyle w:val="Emphasis"/>
        </w:rPr>
        <w:t>formalism</w:t>
      </w:r>
      <w:r w:rsidRPr="00C77E38">
        <w:rPr>
          <w:rStyle w:val="StyleUnderline"/>
        </w:rPr>
        <w:t xml:space="preserve"> that is merely haunting twenty-first-century court cases</w:t>
      </w:r>
      <w:r w:rsidRPr="00C77E38">
        <w:t xml:space="preserve">. In fact, </w:t>
      </w:r>
      <w:r w:rsidRPr="00C77E38">
        <w:rPr>
          <w:rStyle w:val="Emphasis"/>
        </w:rPr>
        <w:t xml:space="preserve">the dichotomy </w:t>
      </w:r>
      <w:r w:rsidRPr="00C77E38">
        <w:rPr>
          <w:rStyle w:val="StyleUnderline"/>
        </w:rPr>
        <w:t>between public rights and private rights</w:t>
      </w:r>
      <w:r w:rsidRPr="00C77E38">
        <w:t xml:space="preserve"> </w:t>
      </w:r>
      <w:r w:rsidRPr="00C77E38">
        <w:rPr>
          <w:rStyle w:val="StyleUnderline"/>
        </w:rPr>
        <w:t>will continue to be a highly contested issue in the coming years</w:t>
      </w:r>
      <w:r w:rsidRPr="00C77E38">
        <w:t xml:space="preserve"> as more cases arrive at the Supreme Court from the PTAB. Oil States guarantees this by limiting its holding only to the legal determination of a vested patent's validity under the separation of powers and Seventh Amendment doctrines.131 In fact, Oil States concludes by expressly refraining from deciding any Due Process or Takings Clause challenges against the PTAB,132 which is the legal equivalent of an open invitation for future lawsuits raising these issues. </w:t>
      </w:r>
    </w:p>
    <w:p w14:paraId="335C8EA0" w14:textId="77777777" w:rsidR="001457F5" w:rsidRPr="00C77E38" w:rsidRDefault="001457F5" w:rsidP="001457F5">
      <w:r w:rsidRPr="00C77E38">
        <w:rPr>
          <w:rStyle w:val="Emphasis"/>
        </w:rPr>
        <w:t>An active debate about the legal status of patents</w:t>
      </w:r>
      <w:r w:rsidRPr="00C77E38">
        <w:t xml:space="preserve"> </w:t>
      </w:r>
      <w:r w:rsidRPr="00C77E38">
        <w:rPr>
          <w:rStyle w:val="StyleUnderline"/>
        </w:rPr>
        <w:t>has existed since the first Patent Act of 1790.</w:t>
      </w:r>
      <w:r w:rsidRPr="00C77E38">
        <w:t xml:space="preserve"> </w:t>
      </w:r>
      <w:r w:rsidRPr="00C77E38">
        <w:rPr>
          <w:rStyle w:val="StyleUnderline"/>
        </w:rPr>
        <w:t>Since Congress enacts the patent statutes as one of its many delegated powers</w:t>
      </w:r>
      <w:r w:rsidRPr="00C77E38">
        <w:t xml:space="preserve">, </w:t>
      </w:r>
      <w:r w:rsidRPr="00C77E38">
        <w:rPr>
          <w:rStyle w:val="StyleUnderline"/>
        </w:rPr>
        <w:t>the public right versus private right distinction</w:t>
      </w:r>
      <w:r w:rsidRPr="00C77E38">
        <w:t xml:space="preserve"> -framed usually in terms of a privilege or property right-</w:t>
      </w:r>
      <w:r w:rsidRPr="00C77E38">
        <w:rPr>
          <w:rStyle w:val="Emphasis"/>
        </w:rPr>
        <w:t>has been</w:t>
      </w:r>
      <w:r w:rsidRPr="00C77E38">
        <w:rPr>
          <w:rStyle w:val="StyleUnderline"/>
        </w:rPr>
        <w:t xml:space="preserve"> a </w:t>
      </w:r>
      <w:r w:rsidRPr="00C77E38">
        <w:rPr>
          <w:rStyle w:val="Emphasis"/>
        </w:rPr>
        <w:t>hotly contested</w:t>
      </w:r>
      <w:r w:rsidRPr="00C77E38">
        <w:rPr>
          <w:rStyle w:val="StyleUnderline"/>
        </w:rPr>
        <w:t xml:space="preserve"> issue </w:t>
      </w:r>
      <w:r w:rsidRPr="00C77E38">
        <w:rPr>
          <w:rStyle w:val="Emphasis"/>
        </w:rPr>
        <w:t>in</w:t>
      </w:r>
      <w:r w:rsidRPr="00C77E38">
        <w:rPr>
          <w:rStyle w:val="StyleUnderline"/>
        </w:rPr>
        <w:t xml:space="preserve"> the </w:t>
      </w:r>
      <w:r w:rsidRPr="00C77E38">
        <w:rPr>
          <w:rStyle w:val="Emphasis"/>
        </w:rPr>
        <w:t>policy debates</w:t>
      </w:r>
      <w:r w:rsidRPr="00C77E38">
        <w:rPr>
          <w:rStyle w:val="StyleUnderline"/>
        </w:rPr>
        <w:t xml:space="preserve"> about the nature of patents from the early American Republic</w:t>
      </w:r>
      <w:r w:rsidRPr="00C77E38">
        <w:t xml:space="preserve">.133 </w:t>
      </w:r>
      <w:r w:rsidRPr="00C77E38">
        <w:rPr>
          <w:rStyle w:val="StyleUnderline"/>
        </w:rPr>
        <w:t xml:space="preserve">This policy and legal debate is an </w:t>
      </w:r>
      <w:r w:rsidRPr="00C77E38">
        <w:rPr>
          <w:rStyle w:val="Emphasis"/>
        </w:rPr>
        <w:t>undeniable fact</w:t>
      </w:r>
      <w:r w:rsidRPr="00C77E38">
        <w:rPr>
          <w:rStyle w:val="StyleUnderline"/>
        </w:rPr>
        <w:t xml:space="preserve"> of the </w:t>
      </w:r>
      <w:r w:rsidRPr="00C77E38">
        <w:rPr>
          <w:rStyle w:val="Emphasis"/>
        </w:rPr>
        <w:t>historical record</w:t>
      </w:r>
      <w:r w:rsidRPr="00C77E38">
        <w:t xml:space="preserve">, </w:t>
      </w:r>
      <w:r w:rsidRPr="00C77E38">
        <w:rPr>
          <w:rStyle w:val="StyleUnderline"/>
        </w:rPr>
        <w:t>and it continues to this day</w:t>
      </w:r>
      <w:r w:rsidRPr="00C77E38">
        <w:t xml:space="preserve">.134 </w:t>
      </w:r>
      <w:r w:rsidRPr="00C77E38">
        <w:rPr>
          <w:rStyle w:val="StyleUnderline"/>
        </w:rPr>
        <w:t>Yet, it is equally undeniable that the dominant approach by Congress and by courts</w:t>
      </w:r>
      <w:r w:rsidRPr="00C77E38">
        <w:t xml:space="preserve">, at least until recently, </w:t>
      </w:r>
      <w:r w:rsidRPr="00C77E38">
        <w:rPr>
          <w:rStyle w:val="StyleUnderline"/>
        </w:rPr>
        <w:t>has been a private law model for the U.S. patent system</w:t>
      </w:r>
      <w:r w:rsidRPr="00C77E38">
        <w:t>, securing patents as private property rights.135</w:t>
      </w:r>
    </w:p>
    <w:p w14:paraId="00D86E2A" w14:textId="77777777" w:rsidR="001457F5" w:rsidRPr="00C77E38" w:rsidRDefault="001457F5" w:rsidP="001457F5">
      <w:r w:rsidRPr="00C77E38">
        <w:t xml:space="preserve">This further confirms the historical and doctrinal evidence reviewed in this Essay that </w:t>
      </w:r>
      <w:r w:rsidRPr="00C77E38">
        <w:rPr>
          <w:rStyle w:val="StyleUnderline"/>
        </w:rPr>
        <w:t>the originating source of a legal right</w:t>
      </w:r>
      <w:r w:rsidRPr="00C77E38">
        <w:t>-</w:t>
      </w:r>
      <w:r w:rsidRPr="00C77E38">
        <w:rPr>
          <w:rStyle w:val="StyleUnderline"/>
        </w:rPr>
        <w:t>whether in a statute or in a court decision</w:t>
      </w:r>
      <w:r w:rsidRPr="00C77E38">
        <w:t>-</w:t>
      </w:r>
      <w:r w:rsidRPr="00C77E38">
        <w:rPr>
          <w:rStyle w:val="StyleUnderline"/>
        </w:rPr>
        <w:t xml:space="preserve">has never been the sole test in classifying </w:t>
      </w:r>
      <w:r w:rsidRPr="00C77E38">
        <w:t xml:space="preserve">it as </w:t>
      </w:r>
      <w:r w:rsidRPr="00C77E38">
        <w:rPr>
          <w:rStyle w:val="StyleUnderline"/>
        </w:rPr>
        <w:t>a public right or private right</w:t>
      </w:r>
      <w:r w:rsidRPr="00C77E38">
        <w:t xml:space="preserve">. </w:t>
      </w:r>
      <w:r w:rsidRPr="00C77E38">
        <w:rPr>
          <w:rStyle w:val="Emphasis"/>
        </w:rPr>
        <w:t>Both</w:t>
      </w:r>
      <w:r w:rsidRPr="00C77E38">
        <w:rPr>
          <w:rStyle w:val="StyleUnderline"/>
        </w:rPr>
        <w:t xml:space="preserve"> categories of legal rights have </w:t>
      </w:r>
      <w:r w:rsidRPr="00C77E38">
        <w:rPr>
          <w:rStyle w:val="Emphasis"/>
        </w:rPr>
        <w:t>shared origins in statutes and judicial decisions alike</w:t>
      </w:r>
      <w:r w:rsidRPr="00C77E38">
        <w:t xml:space="preserve">-both institutions create and sustain the myriad of doctrines in public law and private law. </w:t>
      </w:r>
      <w:r w:rsidRPr="00C77E38">
        <w:rPr>
          <w:rStyle w:val="StyleUnderline"/>
        </w:rPr>
        <w:t>The reduction of the public right and private right categories to a mere distinction between statutes and judicial decisions is deeply mistaken</w:t>
      </w:r>
      <w:r w:rsidRPr="00C77E38">
        <w:t xml:space="preserve">, both historically and legally.136 </w:t>
      </w:r>
      <w:r w:rsidRPr="00C77E38">
        <w:rPr>
          <w:rStyle w:val="StyleUnderline"/>
        </w:rPr>
        <w:t>As the institutional and doctrinal interplay between patent law and modern administrative law continues to grow-both in size and importance</w:t>
      </w:r>
      <w:r w:rsidRPr="00C77E38">
        <w:t xml:space="preserve"> -distinguishing between legal rights on false historical narratives merely creates more indeterminacy and chaos in a fundamental doctrinal distinction that is already accused by the same commentators and courts of being indeterminate and chaotic.</w:t>
      </w:r>
    </w:p>
    <w:p w14:paraId="0A06F32A" w14:textId="77777777" w:rsidR="001457F5" w:rsidRPr="00C77E38" w:rsidRDefault="001457F5" w:rsidP="001457F5"/>
    <w:p w14:paraId="47AB44B0" w14:textId="77777777" w:rsidR="001457F5" w:rsidRPr="00C77E38" w:rsidRDefault="001457F5" w:rsidP="001457F5">
      <w:pPr>
        <w:pStyle w:val="Heading2"/>
      </w:pPr>
      <w:r w:rsidRPr="00C77E38">
        <w:t>Internal Net Benefit</w:t>
      </w:r>
    </w:p>
    <w:p w14:paraId="1076DC49" w14:textId="77777777" w:rsidR="001457F5" w:rsidRPr="00C77E38" w:rsidRDefault="001457F5" w:rsidP="001457F5">
      <w:pPr>
        <w:pStyle w:val="Heading3"/>
      </w:pPr>
      <w:r w:rsidRPr="00C77E38">
        <w:t>1NC---Internal NB---Common Law</w:t>
      </w:r>
    </w:p>
    <w:p w14:paraId="3AED8B20" w14:textId="77777777" w:rsidR="001457F5" w:rsidRPr="00C77E38" w:rsidRDefault="001457F5" w:rsidP="001457F5">
      <w:pPr>
        <w:pStyle w:val="Heading4"/>
      </w:pPr>
      <w:r w:rsidRPr="00C77E38">
        <w:t xml:space="preserve">That’s key to reigniting </w:t>
      </w:r>
      <w:r w:rsidRPr="00C77E38">
        <w:rPr>
          <w:u w:val="single"/>
        </w:rPr>
        <w:t>judicial common law</w:t>
      </w:r>
      <w:r w:rsidRPr="00C77E38">
        <w:t xml:space="preserve">---intellectual property rights are </w:t>
      </w:r>
      <w:r w:rsidRPr="00C77E38">
        <w:rPr>
          <w:u w:val="single"/>
        </w:rPr>
        <w:t>the core area</w:t>
      </w:r>
      <w:r w:rsidRPr="00C77E38">
        <w:t xml:space="preserve"> where </w:t>
      </w:r>
      <w:r w:rsidRPr="00C77E38">
        <w:rPr>
          <w:u w:val="single"/>
        </w:rPr>
        <w:t>case</w:t>
      </w:r>
      <w:r w:rsidRPr="00C77E38">
        <w:t>-</w:t>
      </w:r>
      <w:r w:rsidRPr="00C77E38">
        <w:rPr>
          <w:u w:val="single"/>
        </w:rPr>
        <w:t>by</w:t>
      </w:r>
      <w:r w:rsidRPr="00C77E38">
        <w:t>-</w:t>
      </w:r>
      <w:r w:rsidRPr="00C77E38">
        <w:rPr>
          <w:u w:val="single"/>
        </w:rPr>
        <w:t>case</w:t>
      </w:r>
      <w:r w:rsidRPr="00C77E38">
        <w:t xml:space="preserve"> is </w:t>
      </w:r>
      <w:r w:rsidRPr="00C77E38">
        <w:rPr>
          <w:u w:val="single"/>
        </w:rPr>
        <w:t>obviously</w:t>
      </w:r>
      <w:r w:rsidRPr="00C77E38">
        <w:t xml:space="preserve"> better, but </w:t>
      </w:r>
      <w:r w:rsidRPr="00C77E38">
        <w:rPr>
          <w:u w:val="single"/>
        </w:rPr>
        <w:t>Congressional overreach</w:t>
      </w:r>
      <w:r w:rsidRPr="00C77E38">
        <w:t xml:space="preserve"> historically reigns---</w:t>
      </w:r>
      <w:r w:rsidRPr="00C77E38">
        <w:rPr>
          <w:u w:val="single"/>
        </w:rPr>
        <w:t>the counterplan solves</w:t>
      </w:r>
      <w:r w:rsidRPr="00C77E38">
        <w:t>.</w:t>
      </w:r>
    </w:p>
    <w:p w14:paraId="45FF23B7" w14:textId="77777777" w:rsidR="001457F5" w:rsidRPr="00C77E38" w:rsidRDefault="001457F5" w:rsidP="001457F5">
      <w:r w:rsidRPr="00C77E38">
        <w:t xml:space="preserve">Shyamkrishna </w:t>
      </w:r>
      <w:r w:rsidRPr="00C77E38">
        <w:rPr>
          <w:rStyle w:val="Style13ptBold"/>
        </w:rPr>
        <w:t>Balganesh 10</w:t>
      </w:r>
      <w:r w:rsidRPr="00C77E38">
        <w:t xml:space="preserve">. [Assistant Professor of Law, University of Pennsylvania Law School. “The Pragmatic Incrementalism of Common Law Intellectual Property” </w:t>
      </w:r>
      <w:r w:rsidRPr="00C77E38">
        <w:rPr>
          <w:i/>
          <w:iCs/>
        </w:rPr>
        <w:t>Vanderbilt Law Review</w:t>
      </w:r>
      <w:r w:rsidRPr="00C77E38">
        <w:t>, volume 63, issue 6. November 2010. https://scholarship.law.upenn.edu/faculty_scholarship/305/]//dawn</w:t>
      </w:r>
    </w:p>
    <w:p w14:paraId="6809FC32" w14:textId="77777777" w:rsidR="001457F5" w:rsidRPr="00C77E38" w:rsidRDefault="001457F5" w:rsidP="001457F5">
      <w:r w:rsidRPr="00C77E38">
        <w:t xml:space="preserve">In describing the virtues of the </w:t>
      </w:r>
      <w:r w:rsidRPr="00C77E38">
        <w:rPr>
          <w:rStyle w:val="Emphasis"/>
        </w:rPr>
        <w:t>common law’s</w:t>
      </w:r>
      <w:r w:rsidRPr="00C77E38">
        <w:rPr>
          <w:rStyle w:val="StyleUnderline"/>
        </w:rPr>
        <w:t xml:space="preserve"> method of </w:t>
      </w:r>
      <w:r w:rsidRPr="00C77E38">
        <w:rPr>
          <w:rStyle w:val="Emphasis"/>
        </w:rPr>
        <w:t>incremental rule development</w:t>
      </w:r>
      <w:r w:rsidRPr="00C77E38">
        <w:t>, Richard Epstein once noted that it “</w:t>
      </w:r>
      <w:r w:rsidRPr="00C77E38">
        <w:rPr>
          <w:rStyle w:val="Emphasis"/>
        </w:rPr>
        <w:t>has hidden resources</w:t>
      </w:r>
      <w:r w:rsidRPr="00C77E38">
        <w:rPr>
          <w:rStyle w:val="StyleUnderline"/>
        </w:rPr>
        <w:t xml:space="preserve"> that are</w:t>
      </w:r>
      <w:r w:rsidRPr="00C77E38">
        <w:t xml:space="preserve"> all </w:t>
      </w:r>
      <w:r w:rsidRPr="00C77E38">
        <w:rPr>
          <w:rStyle w:val="Emphasis"/>
        </w:rPr>
        <w:t>too easily overlooked</w:t>
      </w:r>
      <w:r w:rsidRPr="00C77E38">
        <w:t xml:space="preserve"> </w:t>
      </w:r>
      <w:r w:rsidRPr="00C77E38">
        <w:rPr>
          <w:rStyle w:val="StyleUnderline"/>
        </w:rPr>
        <w:t>by scholars who start with some grand claim” for the institution</w:t>
      </w:r>
      <w:r w:rsidRPr="00C77E38">
        <w:t xml:space="preserve">.287 </w:t>
      </w:r>
      <w:r w:rsidRPr="00C77E38">
        <w:rPr>
          <w:rStyle w:val="Emphasis"/>
        </w:rPr>
        <w:t>Nowhere is this</w:t>
      </w:r>
      <w:r w:rsidRPr="00C77E38">
        <w:t xml:space="preserve"> phenomenon </w:t>
      </w:r>
      <w:r w:rsidRPr="00C77E38">
        <w:rPr>
          <w:rStyle w:val="Emphasis"/>
        </w:rPr>
        <w:t>more apparent than</w:t>
      </w:r>
      <w:r w:rsidRPr="00C77E38">
        <w:t xml:space="preserve"> in the world of </w:t>
      </w:r>
      <w:r w:rsidRPr="00C77E38">
        <w:rPr>
          <w:rStyle w:val="Emphasis"/>
        </w:rPr>
        <w:t>intellectual property</w:t>
      </w:r>
      <w:r w:rsidRPr="00C77E38">
        <w:rPr>
          <w:rStyle w:val="StyleUnderline"/>
        </w:rPr>
        <w:t xml:space="preserve"> law</w:t>
      </w:r>
      <w:r w:rsidRPr="00C77E38">
        <w:t xml:space="preserve">, </w:t>
      </w:r>
      <w:r w:rsidRPr="00C77E38">
        <w:rPr>
          <w:rStyle w:val="StyleUnderline"/>
        </w:rPr>
        <w:t>long thought to be entirely about</w:t>
      </w:r>
      <w:r w:rsidRPr="00C77E38">
        <w:t xml:space="preserve"> </w:t>
      </w:r>
      <w:r w:rsidRPr="00C77E38">
        <w:rPr>
          <w:rStyle w:val="StyleUnderline"/>
        </w:rPr>
        <w:t>federal statutory regimes that center around</w:t>
      </w:r>
      <w:r w:rsidRPr="00C77E38">
        <w:t xml:space="preserve"> one or more </w:t>
      </w:r>
      <w:r w:rsidRPr="00C77E38">
        <w:rPr>
          <w:rStyle w:val="StyleUnderline"/>
        </w:rPr>
        <w:t>core values</w:t>
      </w:r>
      <w:r w:rsidRPr="00C77E38">
        <w:t xml:space="preserve">. In their focus on these regimes, </w:t>
      </w:r>
      <w:r w:rsidRPr="00C77E38">
        <w:rPr>
          <w:rStyle w:val="StyleUnderline"/>
        </w:rPr>
        <w:t>discussions of the subject have altogether</w:t>
      </w:r>
      <w:r w:rsidRPr="00C77E38">
        <w:t xml:space="preserve"> </w:t>
      </w:r>
      <w:r w:rsidRPr="00C77E38">
        <w:rPr>
          <w:rStyle w:val="StyleUnderline"/>
        </w:rPr>
        <w:t>ignored the utility and significance of common law intellectual property</w:t>
      </w:r>
      <w:r w:rsidRPr="00C77E38">
        <w:sym w:font="Symbol" w:char="F0BE"/>
      </w:r>
      <w:r w:rsidRPr="00C77E38">
        <w:t xml:space="preserve">and, as I have argued, </w:t>
      </w:r>
      <w:r w:rsidRPr="00C77E38">
        <w:rPr>
          <w:rStyle w:val="StyleUnderline"/>
        </w:rPr>
        <w:t>without sufficient justification</w:t>
      </w:r>
      <w:r w:rsidRPr="00C77E38">
        <w:t>.</w:t>
      </w:r>
    </w:p>
    <w:p w14:paraId="621CE666" w14:textId="77777777" w:rsidR="001457F5" w:rsidRPr="00C77E38" w:rsidRDefault="001457F5" w:rsidP="001457F5">
      <w:pPr>
        <w:rPr>
          <w:rStyle w:val="StyleUnderline"/>
        </w:rPr>
      </w:pPr>
      <w:r w:rsidRPr="00C77E38">
        <w:rPr>
          <w:rStyle w:val="Emphasis"/>
        </w:rPr>
        <w:t>Pragmatic incrementalism</w:t>
      </w:r>
      <w:r w:rsidRPr="00C77E38">
        <w:t xml:space="preserve">, </w:t>
      </w:r>
      <w:r w:rsidRPr="00C77E38">
        <w:rPr>
          <w:rStyle w:val="StyleUnderline"/>
        </w:rPr>
        <w:t>the method of lawmaking</w:t>
      </w:r>
      <w:r w:rsidRPr="00C77E38">
        <w:t xml:space="preserve"> that </w:t>
      </w:r>
      <w:r w:rsidRPr="00C77E38">
        <w:rPr>
          <w:rStyle w:val="StyleUnderline"/>
        </w:rPr>
        <w:t>common law</w:t>
      </w:r>
      <w:r w:rsidRPr="00C77E38">
        <w:t xml:space="preserve"> </w:t>
      </w:r>
      <w:r w:rsidRPr="00C77E38">
        <w:rPr>
          <w:rStyle w:val="StyleUnderline"/>
        </w:rPr>
        <w:t>intellectual property regimes employ</w:t>
      </w:r>
      <w:r w:rsidRPr="00C77E38">
        <w:t xml:space="preserve">, </w:t>
      </w:r>
      <w:r w:rsidRPr="00C77E38">
        <w:rPr>
          <w:rStyle w:val="Emphasis"/>
        </w:rPr>
        <w:t>influences</w:t>
      </w:r>
      <w:r w:rsidRPr="00C77E38">
        <w:rPr>
          <w:rStyle w:val="StyleUnderline"/>
        </w:rPr>
        <w:t xml:space="preserve"> both </w:t>
      </w:r>
      <w:r w:rsidRPr="00C77E38">
        <w:rPr>
          <w:rStyle w:val="Emphasis"/>
        </w:rPr>
        <w:t>the structure and content of</w:t>
      </w:r>
      <w:r w:rsidRPr="00C77E38">
        <w:rPr>
          <w:rStyle w:val="StyleUnderline"/>
        </w:rPr>
        <w:t xml:space="preserve"> the </w:t>
      </w:r>
      <w:r w:rsidRPr="00C77E38">
        <w:rPr>
          <w:rStyle w:val="Emphasis"/>
        </w:rPr>
        <w:t>law</w:t>
      </w:r>
      <w:r w:rsidRPr="00C77E38">
        <w:t xml:space="preserve">. </w:t>
      </w:r>
      <w:r w:rsidRPr="00C77E38">
        <w:rPr>
          <w:rStyle w:val="StyleUnderline"/>
        </w:rPr>
        <w:t>As a form of common law rule development</w:t>
      </w:r>
      <w:r w:rsidRPr="00C77E38">
        <w:t xml:space="preserve">, </w:t>
      </w:r>
      <w:r w:rsidRPr="00C77E38">
        <w:rPr>
          <w:rStyle w:val="StyleUnderline"/>
        </w:rPr>
        <w:t>it generates rules and principles from within the reality of a bilateral dispute presented to a court.</w:t>
      </w:r>
      <w:r w:rsidRPr="00C77E38">
        <w:t xml:space="preserve"> Additionally, </w:t>
      </w:r>
      <w:r w:rsidRPr="00C77E38">
        <w:rPr>
          <w:rStyle w:val="StyleUnderline"/>
        </w:rPr>
        <w:t>it emphasizes</w:t>
      </w:r>
      <w:r w:rsidRPr="00C77E38">
        <w:t xml:space="preserve"> the virtues of beginning </w:t>
      </w:r>
      <w:r w:rsidRPr="00C77E38">
        <w:rPr>
          <w:rStyle w:val="StyleUnderline"/>
        </w:rPr>
        <w:t>the process</w:t>
      </w:r>
      <w:r w:rsidRPr="00C77E38">
        <w:t xml:space="preserve"> </w:t>
      </w:r>
      <w:r w:rsidRPr="00C77E38">
        <w:rPr>
          <w:rStyle w:val="StyleUnderline"/>
        </w:rPr>
        <w:t>without looking to an abstract theory</w:t>
      </w:r>
      <w:r w:rsidRPr="00C77E38">
        <w:t xml:space="preserve"> to justify the outcome, of focusing on the context for a rule, </w:t>
      </w:r>
      <w:r w:rsidRPr="00C77E38">
        <w:rPr>
          <w:rStyle w:val="StyleUnderline"/>
        </w:rPr>
        <w:t>of understanding the short- and long-term consequences of a rule</w:t>
      </w:r>
      <w:r w:rsidRPr="00C77E38">
        <w:t xml:space="preserve">, </w:t>
      </w:r>
      <w:r w:rsidRPr="00C77E38">
        <w:rPr>
          <w:rStyle w:val="StyleUnderline"/>
        </w:rPr>
        <w:t>and of proceeding with caution</w:t>
      </w:r>
      <w:r w:rsidRPr="00C77E38">
        <w:t xml:space="preserve">, one case at a time. These virtues can indeed be identified with several techniques that courts routinely adopt when applying and developing common law intellectual property rules. </w:t>
      </w:r>
      <w:r w:rsidRPr="00C77E38">
        <w:rPr>
          <w:rStyle w:val="Emphasis"/>
        </w:rPr>
        <w:t>The</w:t>
      </w:r>
      <w:r w:rsidRPr="00C77E38">
        <w:rPr>
          <w:rStyle w:val="StyleUnderline"/>
        </w:rPr>
        <w:t xml:space="preserve"> continued </w:t>
      </w:r>
      <w:r w:rsidRPr="00C77E38">
        <w:rPr>
          <w:rStyle w:val="Emphasis"/>
        </w:rPr>
        <w:t>vitality and robustness of these</w:t>
      </w:r>
      <w:r w:rsidRPr="00C77E38">
        <w:rPr>
          <w:rStyle w:val="StyleUnderline"/>
        </w:rPr>
        <w:t xml:space="preserve"> regimes </w:t>
      </w:r>
      <w:r w:rsidRPr="00C77E38">
        <w:rPr>
          <w:rStyle w:val="Emphasis"/>
        </w:rPr>
        <w:t>under state law is</w:t>
      </w:r>
      <w:r w:rsidRPr="00C77E38">
        <w:t xml:space="preserve"> in many ways </w:t>
      </w:r>
      <w:r w:rsidRPr="00C77E38">
        <w:rPr>
          <w:rStyle w:val="Emphasis"/>
        </w:rPr>
        <w:t>a result of courts’ use of</w:t>
      </w:r>
      <w:r w:rsidRPr="00C77E38">
        <w:rPr>
          <w:rStyle w:val="StyleUnderline"/>
        </w:rPr>
        <w:t xml:space="preserve"> these </w:t>
      </w:r>
      <w:r w:rsidRPr="00C77E38">
        <w:rPr>
          <w:rStyle w:val="Emphasis"/>
        </w:rPr>
        <w:t>techniques</w:t>
      </w:r>
      <w:r w:rsidRPr="00C77E38">
        <w:rPr>
          <w:rStyle w:val="StyleUnderline"/>
        </w:rPr>
        <w:t xml:space="preserve"> to address</w:t>
      </w:r>
      <w:r w:rsidRPr="00C77E38">
        <w:t xml:space="preserve"> many of the </w:t>
      </w:r>
      <w:r w:rsidRPr="00C77E38">
        <w:rPr>
          <w:rStyle w:val="Emphasis"/>
        </w:rPr>
        <w:t>substantive and structural issues</w:t>
      </w:r>
      <w:r w:rsidRPr="00C77E38">
        <w:t xml:space="preserve"> </w:t>
      </w:r>
      <w:r w:rsidRPr="00C77E38">
        <w:rPr>
          <w:rStyle w:val="StyleUnderline"/>
        </w:rPr>
        <w:t>that continue to haunt traditional intellectual property.</w:t>
      </w:r>
    </w:p>
    <w:p w14:paraId="09BFC7E6" w14:textId="77777777" w:rsidR="001457F5" w:rsidRPr="00C77E38" w:rsidRDefault="001457F5" w:rsidP="001457F5">
      <w:r w:rsidRPr="00C77E38">
        <w:rPr>
          <w:rStyle w:val="StyleUnderline"/>
        </w:rPr>
        <w:t>The working of pragmatic incrementalism in common law intellectual property</w:t>
      </w:r>
      <w:r w:rsidRPr="00C77E38">
        <w:t xml:space="preserve"> also </w:t>
      </w:r>
      <w:r w:rsidRPr="00C77E38">
        <w:rPr>
          <w:rStyle w:val="StyleUnderline"/>
        </w:rPr>
        <w:t xml:space="preserve">serves to highlight </w:t>
      </w:r>
      <w:r w:rsidRPr="00C77E38">
        <w:t xml:space="preserve">the reality </w:t>
      </w:r>
      <w:r w:rsidRPr="00C77E38">
        <w:rPr>
          <w:rStyle w:val="StyleUnderline"/>
        </w:rPr>
        <w:t>that some</w:t>
      </w:r>
      <w:r w:rsidRPr="00C77E38">
        <w:t xml:space="preserve"> areas of </w:t>
      </w:r>
      <w:r w:rsidRPr="00C77E38">
        <w:rPr>
          <w:rStyle w:val="StyleUnderline"/>
        </w:rPr>
        <w:t>law</w:t>
      </w:r>
      <w:r w:rsidRPr="00C77E38">
        <w:t>—such as intellectual property—</w:t>
      </w:r>
      <w:r w:rsidRPr="00C77E38">
        <w:rPr>
          <w:rStyle w:val="StyleUnderline"/>
        </w:rPr>
        <w:t>may stand to benefit</w:t>
      </w:r>
      <w:r w:rsidRPr="00C77E38">
        <w:t xml:space="preserve"> more </w:t>
      </w:r>
      <w:r w:rsidRPr="00C77E38">
        <w:rPr>
          <w:rStyle w:val="StyleUnderline"/>
        </w:rPr>
        <w:t>from</w:t>
      </w:r>
      <w:r w:rsidRPr="00C77E38">
        <w:t xml:space="preserve"> attempts to develop theories of </w:t>
      </w:r>
      <w:r w:rsidRPr="00C77E38">
        <w:rPr>
          <w:rStyle w:val="Emphasis"/>
        </w:rPr>
        <w:t>lawmaking rather than just law</w:t>
      </w:r>
      <w:r w:rsidRPr="00C77E38">
        <w:t xml:space="preserve">. </w:t>
      </w:r>
      <w:r w:rsidRPr="00C77E38">
        <w:rPr>
          <w:rStyle w:val="StyleUnderline"/>
        </w:rPr>
        <w:t xml:space="preserve">Focusing on </w:t>
      </w:r>
      <w:r w:rsidRPr="00C77E38">
        <w:t xml:space="preserve">the </w:t>
      </w:r>
      <w:r w:rsidRPr="00C77E38">
        <w:rPr>
          <w:rStyle w:val="StyleUnderline"/>
        </w:rPr>
        <w:t>lawmaking</w:t>
      </w:r>
      <w:r w:rsidRPr="00C77E38">
        <w:t xml:space="preserve"> process </w:t>
      </w:r>
      <w:r w:rsidRPr="00C77E38">
        <w:rPr>
          <w:rStyle w:val="StyleUnderline"/>
        </w:rPr>
        <w:t>is more than just</w:t>
      </w:r>
      <w:r w:rsidRPr="00C77E38">
        <w:t xml:space="preserve"> a </w:t>
      </w:r>
      <w:r w:rsidRPr="00C77E38">
        <w:rPr>
          <w:rStyle w:val="StyleUnderline"/>
        </w:rPr>
        <w:t>procedural</w:t>
      </w:r>
      <w:r w:rsidRPr="00C77E38">
        <w:t xml:space="preserve"> concern, </w:t>
      </w:r>
      <w:r w:rsidRPr="00C77E38">
        <w:rPr>
          <w:rStyle w:val="StyleUnderline"/>
        </w:rPr>
        <w:t>for</w:t>
      </w:r>
      <w:r w:rsidRPr="00C77E38">
        <w:t xml:space="preserve">, as we have seen, the </w:t>
      </w:r>
      <w:r w:rsidRPr="00C77E38">
        <w:rPr>
          <w:rStyle w:val="StyleUnderline"/>
        </w:rPr>
        <w:t>common law’s structure of lawmaking</w:t>
      </w:r>
      <w:r w:rsidRPr="00C77E38">
        <w:t xml:space="preserve"> greatly </w:t>
      </w:r>
      <w:r w:rsidRPr="00C77E38">
        <w:rPr>
          <w:rStyle w:val="StyleUnderline"/>
        </w:rPr>
        <w:t>influences the substantive</w:t>
      </w:r>
      <w:r w:rsidRPr="00C77E38">
        <w:t xml:space="preserve"> </w:t>
      </w:r>
      <w:r w:rsidRPr="00C77E38">
        <w:rPr>
          <w:rStyle w:val="StyleUnderline"/>
        </w:rPr>
        <w:t>content</w:t>
      </w:r>
      <w:r w:rsidRPr="00C77E38">
        <w:t xml:space="preserve"> of the law that </w:t>
      </w:r>
      <w:r w:rsidRPr="00C77E38">
        <w:rPr>
          <w:rStyle w:val="StyleUnderline"/>
        </w:rPr>
        <w:t>courts develop and apply</w:t>
      </w:r>
      <w:r w:rsidRPr="00C77E38">
        <w:t xml:space="preserve">. Discussions and debate in intellectual property law would perhaps gain considerably from greater attention to the institutional process by which its entitlements are created and enforced in practice. </w:t>
      </w:r>
    </w:p>
    <w:p w14:paraId="1D648B2A" w14:textId="77777777" w:rsidR="001457F5" w:rsidRDefault="001457F5" w:rsidP="001457F5">
      <w:r w:rsidRPr="00C77E38">
        <w:rPr>
          <w:rStyle w:val="Emphasis"/>
        </w:rPr>
        <w:t>For centuries</w:t>
      </w:r>
      <w:r w:rsidRPr="00C77E38">
        <w:t xml:space="preserve"> now, </w:t>
      </w:r>
      <w:r w:rsidRPr="00C77E38">
        <w:rPr>
          <w:rStyle w:val="Emphasis"/>
        </w:rPr>
        <w:t>courts, policymakers, and scholars</w:t>
      </w:r>
      <w:r w:rsidRPr="00C77E38">
        <w:t xml:space="preserve"> from a multitude of disciplines </w:t>
      </w:r>
      <w:r w:rsidRPr="00C77E38">
        <w:rPr>
          <w:rStyle w:val="StyleUnderline"/>
        </w:rPr>
        <w:t xml:space="preserve">have </w:t>
      </w:r>
      <w:r w:rsidRPr="00C77E38">
        <w:rPr>
          <w:rStyle w:val="Emphasis"/>
        </w:rPr>
        <w:t>struggled</w:t>
      </w:r>
      <w:r w:rsidRPr="00C77E38">
        <w:t xml:space="preserve">, </w:t>
      </w:r>
      <w:r w:rsidRPr="00C77E38">
        <w:rPr>
          <w:rStyle w:val="StyleUnderline"/>
        </w:rPr>
        <w:t xml:space="preserve">without success, </w:t>
      </w:r>
      <w:r w:rsidRPr="00C77E38">
        <w:rPr>
          <w:rStyle w:val="Emphasis"/>
        </w:rPr>
        <w:t>to articulate a</w:t>
      </w:r>
      <w:r w:rsidRPr="00C77E38">
        <w:rPr>
          <w:rStyle w:val="StyleUnderline"/>
        </w:rPr>
        <w:t xml:space="preserve"> coherent</w:t>
      </w:r>
      <w:r w:rsidRPr="00C77E38">
        <w:t xml:space="preserve"> theoretical </w:t>
      </w:r>
      <w:r w:rsidRPr="00C77E38">
        <w:rPr>
          <w:rStyle w:val="Emphasis"/>
        </w:rPr>
        <w:t>justification for intellectual property</w:t>
      </w:r>
      <w:r w:rsidRPr="00C77E38">
        <w:t>—</w:t>
      </w:r>
      <w:r w:rsidRPr="00C77E38">
        <w:rPr>
          <w:rStyle w:val="StyleUnderline"/>
        </w:rPr>
        <w:t>one that does justice to the myriad interests</w:t>
      </w:r>
      <w:r w:rsidRPr="00C77E38">
        <w:t xml:space="preserve"> and values that are central to it. </w:t>
      </w:r>
      <w:r w:rsidRPr="00C77E38">
        <w:rPr>
          <w:rStyle w:val="StyleUnderline"/>
        </w:rPr>
        <w:t>This</w:t>
      </w:r>
      <w:r w:rsidRPr="00C77E38">
        <w:t xml:space="preserve"> reality </w:t>
      </w:r>
      <w:r w:rsidRPr="00C77E38">
        <w:rPr>
          <w:rStyle w:val="StyleUnderline"/>
        </w:rPr>
        <w:t>has long been taken to represent a fundamental failing</w:t>
      </w:r>
      <w:r w:rsidRPr="00C77E38">
        <w:t xml:space="preserve"> of the subject. Yet, as I have argued, </w:t>
      </w:r>
      <w:r w:rsidRPr="00C77E38">
        <w:rPr>
          <w:rStyle w:val="Emphasis"/>
        </w:rPr>
        <w:t>this</w:t>
      </w:r>
      <w:r w:rsidRPr="00C77E38">
        <w:rPr>
          <w:rStyle w:val="StyleUnderline"/>
        </w:rPr>
        <w:t xml:space="preserve"> theoretical </w:t>
      </w:r>
      <w:r w:rsidRPr="00C77E38">
        <w:rPr>
          <w:rStyle w:val="Emphasis"/>
        </w:rPr>
        <w:t>incoherence ought to be</w:t>
      </w:r>
      <w:r w:rsidRPr="00C77E38">
        <w:rPr>
          <w:rStyle w:val="StyleUnderline"/>
        </w:rPr>
        <w:t xml:space="preserve"> seen instead as </w:t>
      </w:r>
      <w:r w:rsidRPr="00C77E38">
        <w:rPr>
          <w:rStyle w:val="Emphasis"/>
        </w:rPr>
        <w:t>a starting</w:t>
      </w:r>
      <w:r w:rsidRPr="00C77E38">
        <w:rPr>
          <w:rStyle w:val="StyleUnderline"/>
        </w:rPr>
        <w:t xml:space="preserve"> point </w:t>
      </w:r>
      <w:r w:rsidRPr="00C77E38">
        <w:rPr>
          <w:rStyle w:val="Emphasis"/>
        </w:rPr>
        <w:t>for</w:t>
      </w:r>
      <w:r w:rsidRPr="00C77E38">
        <w:rPr>
          <w:rStyle w:val="StyleUnderline"/>
        </w:rPr>
        <w:t xml:space="preserve"> a </w:t>
      </w:r>
      <w:r w:rsidRPr="00C77E38">
        <w:rPr>
          <w:rStyle w:val="Emphasis"/>
        </w:rPr>
        <w:t>common law</w:t>
      </w:r>
      <w:r w:rsidRPr="00C77E38">
        <w:rPr>
          <w:rStyle w:val="StyleUnderline"/>
        </w:rPr>
        <w:t xml:space="preserve"> analysis</w:t>
      </w:r>
      <w:r w:rsidRPr="00C77E38">
        <w:t xml:space="preserve"> of the subject, </w:t>
      </w:r>
      <w:r w:rsidRPr="00C77E38">
        <w:rPr>
          <w:rStyle w:val="StyleUnderline"/>
        </w:rPr>
        <w:t>one that focuses on what parties affected</w:t>
      </w:r>
      <w:r w:rsidRPr="00C77E38">
        <w:t xml:space="preserve"> by the law </w:t>
      </w:r>
      <w:r w:rsidRPr="00C77E38">
        <w:rPr>
          <w:rStyle w:val="Emphasis"/>
        </w:rPr>
        <w:t>seek in practice</w:t>
      </w:r>
      <w:r w:rsidRPr="00C77E38">
        <w:t xml:space="preserve">, </w:t>
      </w:r>
      <w:r w:rsidRPr="00C77E38">
        <w:rPr>
          <w:rStyle w:val="StyleUnderline"/>
        </w:rPr>
        <w:t>and the multi-faceted ways in which courts balance, limit, and help realize these needs on a nuanced basis over time</w:t>
      </w:r>
      <w:r w:rsidRPr="00C77E38">
        <w:t>, allowing the area of law as a whole to “work itself pure.”288</w:t>
      </w:r>
    </w:p>
    <w:p w14:paraId="353B7E1C" w14:textId="77777777" w:rsidR="001457F5" w:rsidRPr="006F1886" w:rsidRDefault="001457F5" w:rsidP="001457F5">
      <w:pPr>
        <w:pStyle w:val="Heading4"/>
      </w:pPr>
      <w:r>
        <w:t xml:space="preserve">Reinvigorated </w:t>
      </w:r>
      <w:r>
        <w:rPr>
          <w:u w:val="single"/>
        </w:rPr>
        <w:t>judicial common law</w:t>
      </w:r>
      <w:r>
        <w:t xml:space="preserve"> is the </w:t>
      </w:r>
      <w:r>
        <w:rPr>
          <w:u w:val="single"/>
        </w:rPr>
        <w:t>only</w:t>
      </w:r>
      <w:r>
        <w:t xml:space="preserve"> effective prod for regulations that solve existential warming. </w:t>
      </w:r>
    </w:p>
    <w:p w14:paraId="4661C652" w14:textId="77777777" w:rsidR="001457F5" w:rsidRPr="00C77E38" w:rsidRDefault="001457F5" w:rsidP="001457F5">
      <w:r w:rsidRPr="00C77E38">
        <w:rPr>
          <w:rStyle w:val="Style13ptBold"/>
        </w:rPr>
        <w:t>Nevitt &amp; Percival 18</w:t>
      </w:r>
      <w:r w:rsidRPr="00C77E38">
        <w:t xml:space="preserve">. [Mark Nevitt is a Fellow at the University of Pennsylvania Law School and a former active duty Navy Judge Advocate General (JAG) officer who served in the rank of commander. Robert Percival is a Professor of Law &amp; Director of the Environmental Law Program, University of Maryland Francis King Carey School of Law. “Could Official Climate Denial Revive The Common Law As A Regulatory Backstop?” </w:t>
      </w:r>
      <w:r w:rsidRPr="00C77E38">
        <w:rPr>
          <w:i/>
          <w:iCs/>
        </w:rPr>
        <w:t>Washington University Law Review</w:t>
      </w:r>
      <w:r w:rsidRPr="00C77E38">
        <w:t>, vol. 96, number 3. 2018. https://openscholarship.wustl.edu/law_lawreview/vol96/iss3/1/]//dawn</w:t>
      </w:r>
    </w:p>
    <w:p w14:paraId="300222F0" w14:textId="77777777" w:rsidR="001457F5" w:rsidRPr="00C77E38" w:rsidRDefault="001457F5" w:rsidP="001457F5">
      <w:pPr>
        <w:ind w:left="720"/>
      </w:pPr>
      <w:r w:rsidRPr="00C77E38">
        <w:t>“</w:t>
      </w:r>
      <w:r w:rsidRPr="00C77E38">
        <w:rPr>
          <w:rStyle w:val="Emphasis"/>
        </w:rPr>
        <w:t>Global warming</w:t>
      </w:r>
      <w:r w:rsidRPr="00C77E38">
        <w:t xml:space="preserve"> </w:t>
      </w:r>
      <w:r w:rsidRPr="00C77E38">
        <w:rPr>
          <w:rStyle w:val="StyleUnderline"/>
        </w:rPr>
        <w:t>may be a ‘crisis</w:t>
      </w:r>
      <w:r w:rsidRPr="00C77E38">
        <w:t>,’ even ‘</w:t>
      </w:r>
      <w:r w:rsidRPr="00C77E38">
        <w:rPr>
          <w:rStyle w:val="StyleUnderline"/>
        </w:rPr>
        <w:t>the most pressing environmental problem of our time</w:t>
      </w:r>
      <w:r w:rsidRPr="00C77E38">
        <w:t xml:space="preserve">.’ Indeed, </w:t>
      </w:r>
      <w:r w:rsidRPr="00C77E38">
        <w:rPr>
          <w:rStyle w:val="StyleUnderline"/>
        </w:rPr>
        <w:t xml:space="preserve">it may ultimately affect nearly </w:t>
      </w:r>
      <w:r w:rsidRPr="00C77E38">
        <w:rPr>
          <w:rStyle w:val="Emphasis"/>
        </w:rPr>
        <w:t>everyone on the planet</w:t>
      </w:r>
      <w:r w:rsidRPr="00C77E38">
        <w:rPr>
          <w:rStyle w:val="StyleUnderline"/>
        </w:rPr>
        <w:t xml:space="preserve"> in some potentially adverse way</w:t>
      </w:r>
      <w:r w:rsidRPr="00C77E38">
        <w:t>, and it may be that governments have done too little to address it. It is not a problem, however, that has escaped the attention of policymakers in the Executive and Legislative Branches of our Government, who continue to consider regulatory, legislative, and treaty-based means of addressing global climate change.”</w:t>
      </w:r>
    </w:p>
    <w:p w14:paraId="5D032149" w14:textId="77777777" w:rsidR="001457F5" w:rsidRPr="00C77E38" w:rsidRDefault="001457F5" w:rsidP="001457F5">
      <w:r w:rsidRPr="00C77E38">
        <w:tab/>
        <w:t>— Chief Justice John Roberts, dissenting in Massachusetts v. EPA (2007)1</w:t>
      </w:r>
    </w:p>
    <w:p w14:paraId="5C20CE07" w14:textId="77777777" w:rsidR="001457F5" w:rsidRPr="00C77E38" w:rsidRDefault="001457F5" w:rsidP="001457F5">
      <w:pPr>
        <w:ind w:left="720"/>
      </w:pPr>
      <w:r w:rsidRPr="00C77E38">
        <w:t>“The concept of global warming was created by and for the Chinese in order to make U.S. manufacturing non-competitive.”</w:t>
      </w:r>
    </w:p>
    <w:p w14:paraId="718CBA95" w14:textId="77777777" w:rsidR="001457F5" w:rsidRPr="00C77E38" w:rsidRDefault="001457F5" w:rsidP="001457F5">
      <w:pPr>
        <w:ind w:left="720"/>
      </w:pPr>
      <w:r w:rsidRPr="00C77E38">
        <w:t>— Donald J. Trump, Nov. 6, 20122</w:t>
      </w:r>
    </w:p>
    <w:p w14:paraId="3EDED061" w14:textId="77777777" w:rsidR="001457F5" w:rsidRPr="00C77E38" w:rsidRDefault="001457F5" w:rsidP="001457F5">
      <w:r w:rsidRPr="00C77E38">
        <w:t>INTRODUCTION</w:t>
      </w:r>
    </w:p>
    <w:p w14:paraId="04ECE299" w14:textId="77777777" w:rsidR="001457F5" w:rsidRPr="00C77E38" w:rsidRDefault="001457F5" w:rsidP="001457F5">
      <w:r w:rsidRPr="00C77E38">
        <w:rPr>
          <w:rStyle w:val="Emphasis"/>
        </w:rPr>
        <w:t>Prior to</w:t>
      </w:r>
      <w:r w:rsidRPr="00C77E38">
        <w:t xml:space="preserve"> the advent of </w:t>
      </w:r>
      <w:r w:rsidRPr="00C77E38">
        <w:rPr>
          <w:rStyle w:val="StyleUnderline"/>
        </w:rPr>
        <w:t>comprehensive</w:t>
      </w:r>
      <w:r w:rsidRPr="00C77E38">
        <w:rPr>
          <w:rStyle w:val="Emphasis"/>
        </w:rPr>
        <w:t xml:space="preserve"> regulatory programs</w:t>
      </w:r>
      <w:r w:rsidRPr="00C77E38">
        <w:rPr>
          <w:rStyle w:val="StyleUnderline"/>
        </w:rPr>
        <w:t xml:space="preserve"> to protect the environment</w:t>
      </w:r>
      <w:r w:rsidRPr="00C77E38">
        <w:t xml:space="preserve">, </w:t>
      </w:r>
      <w:r w:rsidRPr="00C77E38">
        <w:rPr>
          <w:rStyle w:val="Emphasis"/>
        </w:rPr>
        <w:t>the common law</w:t>
      </w:r>
      <w:r w:rsidRPr="00C77E38">
        <w:t xml:space="preserve"> </w:t>
      </w:r>
      <w:r w:rsidRPr="00C77E38">
        <w:rPr>
          <w:rStyle w:val="StyleUnderline"/>
        </w:rPr>
        <w:t xml:space="preserve">served as </w:t>
      </w:r>
      <w:r w:rsidRPr="00C77E38">
        <w:rPr>
          <w:rStyle w:val="Emphasis"/>
        </w:rPr>
        <w:t>the primary vehicle</w:t>
      </w:r>
      <w:r w:rsidRPr="00C77E38">
        <w:t xml:space="preserve"> </w:t>
      </w:r>
      <w:r w:rsidRPr="00C77E38">
        <w:rPr>
          <w:rStyle w:val="StyleUnderline"/>
        </w:rPr>
        <w:t>for redressing environmental harm</w:t>
      </w:r>
      <w:r w:rsidRPr="00C77E38">
        <w:t xml:space="preserve">. More than a century ago, </w:t>
      </w:r>
      <w:r w:rsidRPr="00C77E38">
        <w:rPr>
          <w:rStyle w:val="StyleUnderline"/>
        </w:rPr>
        <w:t>states used the common law of interstate nuisance to seek redress for the most serious transboundary pollution problems.</w:t>
      </w:r>
      <w:r w:rsidRPr="00C77E38">
        <w:t xml:space="preserve">3 </w:t>
      </w:r>
      <w:r w:rsidRPr="00C77E38">
        <w:rPr>
          <w:rStyle w:val="StyleUnderline"/>
        </w:rPr>
        <w:t>Exercising</w:t>
      </w:r>
      <w:r w:rsidRPr="00C77E38">
        <w:t xml:space="preserve"> its </w:t>
      </w:r>
      <w:r w:rsidRPr="00C77E38">
        <w:rPr>
          <w:rStyle w:val="StyleUnderline"/>
        </w:rPr>
        <w:t>original jurisdiction over disputes between states, the</w:t>
      </w:r>
      <w:r w:rsidRPr="00C77E38">
        <w:t xml:space="preserve"> U.S. </w:t>
      </w:r>
      <w:r w:rsidRPr="00C77E38">
        <w:rPr>
          <w:rStyle w:val="StyleUnderline"/>
        </w:rPr>
        <w:t>Supreme Court issued injunctions limiting smelter emissions</w:t>
      </w:r>
      <w:r w:rsidRPr="00C77E38">
        <w:t xml:space="preserve">4 </w:t>
      </w:r>
      <w:r w:rsidRPr="00C77E38">
        <w:rPr>
          <w:rStyle w:val="StyleUnderline"/>
        </w:rPr>
        <w:t>and requiring cities to build sewage treatment plants</w:t>
      </w:r>
      <w:r w:rsidRPr="00C77E38">
        <w:t xml:space="preserve">5 </w:t>
      </w:r>
      <w:r w:rsidRPr="00C77E38">
        <w:rPr>
          <w:rStyle w:val="StyleUnderline"/>
        </w:rPr>
        <w:t>and</w:t>
      </w:r>
      <w:r w:rsidRPr="00C77E38">
        <w:t xml:space="preserve"> </w:t>
      </w:r>
      <w:r w:rsidRPr="00C77E38">
        <w:rPr>
          <w:rStyle w:val="StyleUnderline"/>
        </w:rPr>
        <w:t>garbage incinerators</w:t>
      </w:r>
      <w:r w:rsidRPr="00C77E38">
        <w:t>.6</w:t>
      </w:r>
    </w:p>
    <w:p w14:paraId="0EBDB464" w14:textId="77777777" w:rsidR="001457F5" w:rsidRPr="00C77E38" w:rsidRDefault="001457F5" w:rsidP="001457F5">
      <w:r w:rsidRPr="00C77E38">
        <w:rPr>
          <w:rStyle w:val="Emphasis"/>
        </w:rPr>
        <w:t>Today</w:t>
      </w:r>
      <w:r w:rsidRPr="00C77E38">
        <w:t xml:space="preserve"> the </w:t>
      </w:r>
      <w:r w:rsidRPr="00C77E38">
        <w:rPr>
          <w:rStyle w:val="Emphasis"/>
        </w:rPr>
        <w:t>common law has been eclipsed by</w:t>
      </w:r>
      <w:r w:rsidRPr="00C77E38">
        <w:rPr>
          <w:rStyle w:val="StyleUnderline"/>
        </w:rPr>
        <w:t xml:space="preserve"> the enactment of </w:t>
      </w:r>
      <w:r w:rsidRPr="00C77E38">
        <w:rPr>
          <w:rStyle w:val="Emphasis"/>
        </w:rPr>
        <w:t>federal legislation</w:t>
      </w:r>
      <w:r w:rsidRPr="00C77E38">
        <w:rPr>
          <w:rStyle w:val="StyleUnderline"/>
        </w:rPr>
        <w:t xml:space="preserve"> requiring agencies to regulate sources of pollution</w:t>
      </w:r>
      <w:r w:rsidRPr="00C77E38">
        <w:t xml:space="preserve">. </w:t>
      </w:r>
      <w:r w:rsidRPr="00C77E38">
        <w:rPr>
          <w:rStyle w:val="StyleUnderline"/>
        </w:rPr>
        <w:t>These statutes</w:t>
      </w:r>
      <w:r w:rsidRPr="00C77E38">
        <w:t xml:space="preserve"> have been interpreted </w:t>
      </w:r>
      <w:r w:rsidRPr="00C77E38">
        <w:rPr>
          <w:rStyle w:val="StyleUnderline"/>
        </w:rPr>
        <w:t>broadly</w:t>
      </w:r>
      <w:r w:rsidRPr="00C77E38">
        <w:t xml:space="preserve"> to </w:t>
      </w:r>
      <w:r w:rsidRPr="00C77E38">
        <w:rPr>
          <w:rStyle w:val="StyleUnderline"/>
        </w:rPr>
        <w:t>give agencies great power to respond to emerging problems</w:t>
      </w:r>
      <w:r w:rsidRPr="00C77E38">
        <w:t xml:space="preserve">. For example, in Massachusetts v. EPA the U.S. Supreme Court held that the Clean Air Act (CAA) gives the U.S. Environmental Protection Agency (EPA) the authority to regulate greenhouse gas (GHG) emissions if they “endanger public health or welfare”7 by contributing to global warming and climate change.8 The Court rejected not only the claim that EPA lacked such authority, but also the agency’s other rationales for refusing to take action. 9 </w:t>
      </w:r>
      <w:r w:rsidRPr="00C77E38">
        <w:rPr>
          <w:rStyle w:val="StyleUnderline"/>
        </w:rPr>
        <w:t>Following the ruling, EPA had to decide “whether sufficient information exist[ed] to make an endangerment finding</w:t>
      </w:r>
      <w:r w:rsidRPr="00C77E38">
        <w:t>.”10 It made the endangerment finding two years later.11</w:t>
      </w:r>
    </w:p>
    <w:p w14:paraId="1EBE2BA2" w14:textId="77777777" w:rsidR="001457F5" w:rsidRPr="00C77E38" w:rsidRDefault="001457F5" w:rsidP="001457F5">
      <w:r w:rsidRPr="00C77E38">
        <w:t xml:space="preserve">In a series of cases beginning in the 1970s, the Court has held that the comprehensive regulatory programs erected by the Clean Water Act (CWA) and the CAA displace federal common law nuisance claims.12 </w:t>
      </w:r>
      <w:r w:rsidRPr="00C77E38">
        <w:rPr>
          <w:rStyle w:val="StyleUnderline"/>
        </w:rPr>
        <w:t>When states sought to use public nuisance law to address the threats posed by climate change</w:t>
      </w:r>
      <w:r w:rsidRPr="00C77E38">
        <w:t xml:space="preserve">, </w:t>
      </w:r>
      <w:r w:rsidRPr="00C77E38">
        <w:rPr>
          <w:rStyle w:val="StyleUnderline"/>
        </w:rPr>
        <w:t>industry groups urged the Court to bar such actions on constitutional grounds</w:t>
      </w:r>
      <w:r w:rsidRPr="00C77E38">
        <w:t xml:space="preserve">. 13 Instead, in June 2011 </w:t>
      </w:r>
      <w:r w:rsidRPr="00C77E38">
        <w:rPr>
          <w:rStyle w:val="StyleUnderline"/>
        </w:rPr>
        <w:t>the Court held</w:t>
      </w:r>
      <w:r w:rsidRPr="00C77E38">
        <w:t xml:space="preserve"> in American Electric Power Co., Inc. v. Connecticut (AEP) </w:t>
      </w:r>
      <w:r w:rsidRPr="00C77E38">
        <w:rPr>
          <w:rStyle w:val="StyleUnderline"/>
        </w:rPr>
        <w:t>that the CAA displaced federal common law nuisance claims in the context of regulating GHG emissions</w:t>
      </w:r>
      <w:r w:rsidRPr="00C77E38">
        <w:t>. At the time of the ruling, the Obama Administration EPA was moving aggressively to regulate GHG emissions. But, writing for a unanimous Court, Justice Ginsburg warned that a decision by the EPA not to regulate greenhouse gas emissions would invite litigation and would be subject to judicial review.14</w:t>
      </w:r>
    </w:p>
    <w:p w14:paraId="009CAE63" w14:textId="77777777" w:rsidR="001457F5" w:rsidRPr="00C77E38" w:rsidRDefault="001457F5" w:rsidP="001457F5">
      <w:r w:rsidRPr="00C77E38">
        <w:rPr>
          <w:rStyle w:val="StyleUnderline"/>
        </w:rPr>
        <w:t>With the election of</w:t>
      </w:r>
      <w:r w:rsidRPr="00C77E38">
        <w:t xml:space="preserve"> President </w:t>
      </w:r>
      <w:r w:rsidRPr="00C77E38">
        <w:rPr>
          <w:rStyle w:val="StyleUnderline"/>
        </w:rPr>
        <w:t>Trump</w:t>
      </w:r>
      <w:r w:rsidRPr="00C77E38">
        <w:t xml:space="preserve">, </w:t>
      </w:r>
      <w:r w:rsidRPr="00C77E38">
        <w:rPr>
          <w:rStyle w:val="StyleUnderline"/>
        </w:rPr>
        <w:t>federal environmental policy has sharply shifted</w:t>
      </w:r>
      <w:r w:rsidRPr="00C77E38">
        <w:t>. The President has announced his intent to withdraw the U.S. from the Paris Agreement that every other country in the world has accepted as a global response to climate change.15 EPA is moving aggressively to repeal the Obama Administration’s Clean Power Plan, 16 roll back Corporate Average Fuel Economy (CAFE) standards, and attempt to preempt state programs to reduce GHG emissions. 17 Many Trump supporters want EPA to reverse its finding that GHG emissions endanger public health and welfare by contributing to climate change.18</w:t>
      </w:r>
    </w:p>
    <w:p w14:paraId="15DAB8DA" w14:textId="77777777" w:rsidR="001457F5" w:rsidRPr="00C77E38" w:rsidRDefault="001457F5" w:rsidP="001457F5">
      <w:r w:rsidRPr="00C77E38">
        <w:t xml:space="preserve">If the Trump EPA reverses the 2009 endangerment finding, this would foreclose the EPA’s ability to use the CAA to regulate GHG emissions. This Article considers whether such </w:t>
      </w:r>
      <w:r w:rsidRPr="00C77E38">
        <w:rPr>
          <w:rStyle w:val="Emphasis"/>
        </w:rPr>
        <w:t>an action</w:t>
      </w:r>
      <w:r w:rsidRPr="00C77E38">
        <w:t xml:space="preserve"> </w:t>
      </w:r>
      <w:r w:rsidRPr="00C77E38">
        <w:rPr>
          <w:rStyle w:val="StyleUnderline"/>
        </w:rPr>
        <w:t xml:space="preserve">unwittingly </w:t>
      </w:r>
      <w:r w:rsidRPr="00C77E38">
        <w:rPr>
          <w:rStyle w:val="Emphasis"/>
        </w:rPr>
        <w:t>could revive</w:t>
      </w:r>
      <w:r w:rsidRPr="00C77E38">
        <w:rPr>
          <w:rStyle w:val="StyleUnderline"/>
        </w:rPr>
        <w:t xml:space="preserve"> the </w:t>
      </w:r>
      <w:r w:rsidRPr="00C77E38">
        <w:rPr>
          <w:rStyle w:val="Emphasis"/>
        </w:rPr>
        <w:t>federal common law</w:t>
      </w:r>
      <w:r w:rsidRPr="00C77E38">
        <w:t xml:space="preserve"> </w:t>
      </w:r>
      <w:r w:rsidRPr="00C77E38">
        <w:rPr>
          <w:rStyle w:val="StyleUnderline"/>
        </w:rPr>
        <w:t>of nuisance as a regulatory backstop.</w:t>
      </w:r>
      <w:r w:rsidRPr="00C77E38">
        <w:t xml:space="preserve"> While the Supreme Court ruled in AEP that the CAA displaces any federal common law right to seek abatement of carbon-dioxide emissions from fossil fuel-fired power plants, this was predicated on EPA actually making a reasoned and informed judgment of GHG emission dangers—not jettisoning agency expertise in favor of politics.19 </w:t>
      </w:r>
      <w:r w:rsidRPr="00C77E38">
        <w:rPr>
          <w:rStyle w:val="Emphasis"/>
        </w:rPr>
        <w:t>This litigation</w:t>
      </w:r>
      <w:r w:rsidRPr="00C77E38">
        <w:rPr>
          <w:rStyle w:val="StyleUnderline"/>
        </w:rPr>
        <w:t>, particularly if brought by states as quasi-sovereigns against EPA,</w:t>
      </w:r>
      <w:r w:rsidRPr="00C77E38">
        <w:t xml:space="preserve"> </w:t>
      </w:r>
      <w:r w:rsidRPr="00C77E38">
        <w:rPr>
          <w:rStyle w:val="StyleUnderline"/>
        </w:rPr>
        <w:t xml:space="preserve">could serve as a </w:t>
      </w:r>
      <w:r w:rsidRPr="00C77E38">
        <w:rPr>
          <w:rStyle w:val="Emphasis"/>
        </w:rPr>
        <w:t>powerful prod</w:t>
      </w:r>
      <w:r w:rsidRPr="00C77E38">
        <w:rPr>
          <w:rStyle w:val="StyleUnderline"/>
        </w:rPr>
        <w:t xml:space="preserve"> to </w:t>
      </w:r>
      <w:r w:rsidRPr="00C77E38">
        <w:rPr>
          <w:rStyle w:val="Emphasis"/>
        </w:rPr>
        <w:t>force federal action</w:t>
      </w:r>
      <w:r w:rsidRPr="00C77E38">
        <w:rPr>
          <w:rStyle w:val="StyleUnderline"/>
        </w:rPr>
        <w:t xml:space="preserve"> on climate change</w:t>
      </w:r>
      <w:r w:rsidRPr="00C77E38">
        <w:t xml:space="preserve">. After all, </w:t>
      </w:r>
      <w:r w:rsidRPr="00C77E38">
        <w:rPr>
          <w:rStyle w:val="Emphasis"/>
        </w:rPr>
        <w:t>states have the “last word</w:t>
      </w:r>
      <w:r w:rsidRPr="00C77E38">
        <w:t xml:space="preserve"> </w:t>
      </w:r>
      <w:r w:rsidRPr="00C77E38">
        <w:rPr>
          <w:rStyle w:val="StyleUnderline"/>
        </w:rPr>
        <w:t>as to whether [their] mountains shall be stripped of their forests and [their] inhabitants shall breathe pure air.”</w:t>
      </w:r>
      <w:r w:rsidRPr="00C77E38">
        <w:t>20</w:t>
      </w:r>
    </w:p>
    <w:p w14:paraId="02F22F1C" w14:textId="77777777" w:rsidR="001457F5" w:rsidRPr="00C77E38" w:rsidRDefault="001457F5" w:rsidP="001457F5">
      <w:r w:rsidRPr="00C77E38">
        <w:t>In light of the Trump EPA’s current stance on environmental regulations, the Court’s decision in AEP, and other nuisance cases decided by federal appellate courts, 21 this is a propitious time to reconsider the use of public nuisance law to redress environmental problems. This Article focuses on what we call “</w:t>
      </w:r>
      <w:r w:rsidRPr="00C77E38">
        <w:rPr>
          <w:rStyle w:val="StyleUnderline"/>
        </w:rPr>
        <w:t>the common law of interstate nuisance</w:t>
      </w:r>
      <w:r w:rsidRPr="00C77E38">
        <w:t xml:space="preserve">”—a body of law developed when states, acting in a parens patriae capacity, </w:t>
      </w:r>
      <w:r w:rsidRPr="00C77E38">
        <w:rPr>
          <w:rStyle w:val="StyleUnderline"/>
        </w:rPr>
        <w:t>sought to protect their citizens from environmental harm originating in other states through public nuisance actions under either federal or state common law</w:t>
      </w:r>
      <w:r w:rsidRPr="00C77E38">
        <w:t>.22</w:t>
      </w:r>
    </w:p>
    <w:p w14:paraId="2005EEB9" w14:textId="77777777" w:rsidR="001457F5" w:rsidRPr="00C77E38" w:rsidRDefault="001457F5" w:rsidP="001457F5">
      <w:r w:rsidRPr="00C77E38">
        <w:t xml:space="preserve">This Article makes two core arguments. First, it maintains that </w:t>
      </w:r>
      <w:r w:rsidRPr="00C77E38">
        <w:rPr>
          <w:rStyle w:val="StyleUnderline"/>
        </w:rPr>
        <w:t>the common law of nuisance remains an essential backstop when existing regulatory authorities fail to address significant environmental problems</w:t>
      </w:r>
      <w:r w:rsidRPr="00C77E38">
        <w:t xml:space="preserve">. Second, </w:t>
      </w:r>
      <w:r w:rsidRPr="00C77E38">
        <w:rPr>
          <w:rStyle w:val="StyleUnderline"/>
        </w:rPr>
        <w:t>reconnecting nuisance law to its historical roots, the Article maintains that common law litigation has served as an effective prod to help spur the development and implementation of new pollution control technology and to stimulate regulatory action</w:t>
      </w:r>
      <w:r w:rsidRPr="00C77E38">
        <w:t xml:space="preserve"> to require its use, rather than serving as a vehicle for the judiciary to impose its own solutions for environmental problems. 23</w:t>
      </w:r>
    </w:p>
    <w:p w14:paraId="1EA3EB1E" w14:textId="77777777" w:rsidR="001457F5" w:rsidRPr="00C77E38" w:rsidRDefault="001457F5" w:rsidP="001457F5">
      <w:pPr>
        <w:rPr>
          <w:rStyle w:val="Emphasis"/>
        </w:rPr>
      </w:pPr>
    </w:p>
    <w:p w14:paraId="117F9DB4" w14:textId="77777777" w:rsidR="001457F5" w:rsidRDefault="001457F5" w:rsidP="001457F5"/>
    <w:p w14:paraId="67D1BC45" w14:textId="77777777" w:rsidR="001457F5" w:rsidRPr="00C77E38" w:rsidRDefault="001457F5" w:rsidP="001457F5">
      <w:pPr>
        <w:pStyle w:val="Heading3"/>
      </w:pPr>
      <w:r w:rsidRPr="00C77E38">
        <w:t>2NC---UQ---No Court Action Now</w:t>
      </w:r>
    </w:p>
    <w:p w14:paraId="74309C43" w14:textId="77777777" w:rsidR="001457F5" w:rsidRPr="00C77E38" w:rsidRDefault="001457F5" w:rsidP="001457F5">
      <w:pPr>
        <w:pStyle w:val="Heading4"/>
        <w:rPr>
          <w:rFonts w:ascii="Times New Roman" w:eastAsia="Times New Roman" w:hAnsi="Times New Roman" w:cs="Times New Roman"/>
        </w:rPr>
      </w:pPr>
      <w:r w:rsidRPr="00C77E38">
        <w:rPr>
          <w:rFonts w:eastAsia="Calibri"/>
        </w:rPr>
        <w:t>UQ--Court reviews discretionary and fewer hearings each year</w:t>
      </w:r>
    </w:p>
    <w:p w14:paraId="07E79BCC" w14:textId="77777777" w:rsidR="001457F5" w:rsidRPr="00C77E38" w:rsidRDefault="001457F5" w:rsidP="001457F5">
      <w:pPr>
        <w:spacing w:line="240" w:lineRule="auto"/>
        <w:rPr>
          <w:rFonts w:ascii="Times New Roman" w:eastAsia="Times New Roman" w:hAnsi="Times New Roman" w:cs="Times New Roman"/>
        </w:rPr>
      </w:pPr>
      <w:r w:rsidRPr="00C77E38">
        <w:rPr>
          <w:rFonts w:eastAsia="Calibri"/>
          <w:color w:val="000000"/>
        </w:rPr>
        <w:t>Matthew</w:t>
      </w:r>
      <w:r w:rsidRPr="00C77E38">
        <w:rPr>
          <w:rFonts w:eastAsia="Calibri"/>
          <w:b/>
          <w:color w:val="000000"/>
        </w:rPr>
        <w:t xml:space="preserve"> NEUMEIER, 03 – </w:t>
      </w:r>
      <w:r w:rsidRPr="00C77E38">
        <w:rPr>
          <w:rFonts w:eastAsia="Calibri"/>
          <w:color w:val="000000"/>
        </w:rPr>
        <w:t>clerk with U.S. Chief Justice Warren Burger, degree from Harvard Law School, where he was editor of the Harvard Law Review , “How the Supreme Court Decides to Review IP Cases”, University of Illinois Chicago, https://repository.law.uic.edu/cgi/viewcontent.cgi?article=1040&amp;context=ripl</w:t>
      </w:r>
    </w:p>
    <w:p w14:paraId="5B50927C" w14:textId="77777777" w:rsidR="001457F5" w:rsidRPr="00C77E38" w:rsidRDefault="001457F5" w:rsidP="001457F5">
      <w:pPr>
        <w:spacing w:line="240" w:lineRule="auto"/>
        <w:rPr>
          <w:rFonts w:ascii="Times New Roman" w:eastAsia="Times New Roman" w:hAnsi="Times New Roman" w:cs="Times New Roman"/>
        </w:rPr>
      </w:pPr>
      <w:r w:rsidRPr="00C77E38">
        <w:rPr>
          <w:rFonts w:eastAsia="Calibri"/>
          <w:color w:val="000000"/>
          <w:u w:val="single"/>
        </w:rPr>
        <w:t>Because Supreme Court review is essentially discretionary, it is increasingly rare for the Court to hear an argument concerning Intellectual Property rights.</w:t>
      </w:r>
      <w:r w:rsidRPr="00C77E38">
        <w:rPr>
          <w:rFonts w:eastAsia="Calibri"/>
          <w:color w:val="000000"/>
        </w:rPr>
        <w:t xml:space="preserve"> However the </w:t>
      </w:r>
      <w:r w:rsidRPr="00C77E38">
        <w:rPr>
          <w:rFonts w:eastAsia="Calibri"/>
          <w:color w:val="000000"/>
          <w:u w:val="single"/>
        </w:rPr>
        <w:t>Supreme Court will critically review cases that belong in one of four distinct categories. These include cases in which: (1) lower court decisions conflict, (2) lower courts have departed from accepted and usual court proceedings, (3) an important federal question is decided, and (4) lower courts have departed from Supreme Court precedent.</w:t>
      </w:r>
      <w:r w:rsidRPr="00C77E38">
        <w:rPr>
          <w:rFonts w:eastAsia="Calibri"/>
          <w:color w:val="000000"/>
        </w:rPr>
        <w:t xml:space="preserve"> </w:t>
      </w:r>
      <w:r w:rsidRPr="00C77E38">
        <w:rPr>
          <w:rFonts w:eastAsia="Calibri"/>
          <w:color w:val="000000"/>
          <w:sz w:val="18"/>
          <w:szCs w:val="18"/>
        </w:rPr>
        <w:t>This article provides practitioners with some guidance in determining whether the Supreme Court is likely to review a lower court decision on an Intellectual Property issue.</w:t>
      </w:r>
    </w:p>
    <w:p w14:paraId="3D1093C9" w14:textId="77777777" w:rsidR="001457F5" w:rsidRPr="00C77E38" w:rsidRDefault="001457F5" w:rsidP="001457F5">
      <w:pPr>
        <w:spacing w:line="240" w:lineRule="auto"/>
        <w:rPr>
          <w:rFonts w:ascii="Times New Roman" w:eastAsia="Times New Roman" w:hAnsi="Times New Roman" w:cs="Times New Roman"/>
        </w:rPr>
      </w:pPr>
      <w:r w:rsidRPr="00C77E38">
        <w:rPr>
          <w:rFonts w:eastAsia="Calibri"/>
          <w:color w:val="000000"/>
        </w:rPr>
        <w:t xml:space="preserve">The U.S. Supreme Court plays a crucial role in the field of intellectual property ("IP") as the final arbiter of IP rights based on federal law.1 </w:t>
      </w:r>
      <w:r w:rsidRPr="00C77E38">
        <w:rPr>
          <w:rFonts w:eastAsia="Calibri"/>
          <w:color w:val="000000"/>
          <w:u w:val="single"/>
        </w:rPr>
        <w:t xml:space="preserve">This means that </w:t>
      </w:r>
      <w:r w:rsidRPr="00C77E38">
        <w:rPr>
          <w:rFonts w:eastAsia="Calibri"/>
          <w:color w:val="000000"/>
          <w:highlight w:val="cyan"/>
          <w:u w:val="single"/>
        </w:rPr>
        <w:t xml:space="preserve">the Supreme Court provides </w:t>
      </w:r>
      <w:r w:rsidRPr="00C77E38">
        <w:rPr>
          <w:rFonts w:eastAsia="Calibri"/>
          <w:b/>
          <w:color w:val="000000"/>
          <w:highlight w:val="cyan"/>
          <w:u w:val="single"/>
        </w:rPr>
        <w:t>ultimate</w:t>
      </w:r>
      <w:r w:rsidRPr="00C77E38">
        <w:rPr>
          <w:rFonts w:eastAsia="Calibri"/>
          <w:color w:val="000000"/>
          <w:highlight w:val="cyan"/>
          <w:u w:val="single"/>
        </w:rPr>
        <w:t xml:space="preserve"> guidance in</w:t>
      </w:r>
      <w:r w:rsidRPr="00C77E38">
        <w:rPr>
          <w:rFonts w:eastAsia="Calibri"/>
          <w:color w:val="000000"/>
          <w:u w:val="single"/>
        </w:rPr>
        <w:t xml:space="preserve"> most </w:t>
      </w:r>
      <w:r w:rsidRPr="00C77E38">
        <w:rPr>
          <w:rFonts w:eastAsia="Calibri"/>
          <w:color w:val="000000"/>
          <w:highlight w:val="cyan"/>
          <w:u w:val="single"/>
        </w:rPr>
        <w:t>core</w:t>
      </w:r>
      <w:r w:rsidRPr="00C77E38">
        <w:rPr>
          <w:rFonts w:eastAsia="Calibri"/>
          <w:color w:val="000000"/>
          <w:u w:val="single"/>
        </w:rPr>
        <w:t xml:space="preserve"> areas of </w:t>
      </w:r>
      <w:r w:rsidRPr="00C77E38">
        <w:rPr>
          <w:rFonts w:eastAsia="Calibri"/>
          <w:color w:val="000000"/>
          <w:highlight w:val="cyan"/>
          <w:u w:val="single"/>
        </w:rPr>
        <w:t>IP law</w:t>
      </w:r>
      <w:r w:rsidRPr="00C77E38">
        <w:rPr>
          <w:rFonts w:eastAsia="Calibri"/>
          <w:color w:val="000000"/>
          <w:u w:val="single"/>
        </w:rPr>
        <w:t>, including patents,2 copyrights,3 trademarks and trade dress,4 which are governed by federal statutes.</w:t>
      </w:r>
      <w:r w:rsidRPr="00C77E38">
        <w:rPr>
          <w:rFonts w:eastAsia="Calibri"/>
          <w:color w:val="000000"/>
        </w:rPr>
        <w:t xml:space="preserve"> </w:t>
      </w:r>
      <w:r w:rsidRPr="00C77E38">
        <w:rPr>
          <w:rFonts w:eastAsia="Calibri"/>
          <w:color w:val="000000"/>
          <w:u w:val="single"/>
        </w:rPr>
        <w:t>While many states may still have statutes on their books or common law precedents governing IP rights in the fields of patents, trademarks, trade dress and unfair competition, for the most part federal law is clearly dominant in these areas today.</w:t>
      </w:r>
      <w:r w:rsidRPr="00C77E38">
        <w:rPr>
          <w:rFonts w:eastAsia="Calibri"/>
          <w:color w:val="000000"/>
          <w:sz w:val="18"/>
          <w:szCs w:val="18"/>
        </w:rPr>
        <w:t>5 Federal IP law is based either on federal statutes providing for exclusive coverage in areas such as patents and copyright,6 or practical recognition that federal law provides all the relief necessary, making parallel state law claims superfluous.</w:t>
      </w:r>
      <w:r w:rsidRPr="00C77E38">
        <w:rPr>
          <w:rFonts w:eastAsia="Calibri"/>
          <w:color w:val="000000"/>
        </w:rPr>
        <w:t xml:space="preserve"> One notable exception to this federal law dominance is the law of trade secrets, but even here, </w:t>
      </w:r>
      <w:r w:rsidRPr="00C77E38">
        <w:rPr>
          <w:rFonts w:eastAsia="Calibri"/>
          <w:color w:val="000000"/>
          <w:u w:val="single"/>
        </w:rPr>
        <w:t>new federal statutes are beginning to encroach in this area by</w:t>
      </w:r>
      <w:r w:rsidRPr="00C77E38">
        <w:rPr>
          <w:rFonts w:eastAsia="Calibri"/>
          <w:color w:val="000000"/>
        </w:rPr>
        <w:t xml:space="preserve"> </w:t>
      </w:r>
      <w:r w:rsidRPr="00C77E38">
        <w:rPr>
          <w:rFonts w:eastAsia="Calibri"/>
          <w:color w:val="000000"/>
          <w:u w:val="single"/>
        </w:rPr>
        <w:t>providing alternate bases for protecting against trade secret theft</w:t>
      </w:r>
      <w:r w:rsidRPr="00C77E38">
        <w:rPr>
          <w:rFonts w:eastAsia="Calibri"/>
          <w:color w:val="000000"/>
        </w:rPr>
        <w:t>.7</w:t>
      </w:r>
      <w:r w:rsidRPr="00C77E38">
        <w:rPr>
          <w:rFonts w:eastAsia="Calibri"/>
          <w:color w:val="000000"/>
          <w:sz w:val="18"/>
          <w:szCs w:val="18"/>
        </w:rPr>
        <w:t xml:space="preserve"> Given the Supreme Court's preeminent role the field of IP rights, it is important to understand the basics of advocacy and presentation of cases before the Supreme Court, particularly when dealing with IP cases. </w:t>
      </w:r>
      <w:r w:rsidRPr="00C77E38">
        <w:rPr>
          <w:rFonts w:eastAsia="Calibri"/>
          <w:color w:val="000000"/>
          <w:u w:val="single"/>
        </w:rPr>
        <w:t xml:space="preserve">For many years now, </w:t>
      </w:r>
      <w:r w:rsidRPr="00C77E38">
        <w:rPr>
          <w:rFonts w:eastAsia="Calibri"/>
          <w:color w:val="000000"/>
          <w:highlight w:val="cyan"/>
          <w:u w:val="single"/>
        </w:rPr>
        <w:t>most</w:t>
      </w:r>
      <w:r w:rsidRPr="00C77E38">
        <w:rPr>
          <w:rFonts w:eastAsia="Calibri"/>
          <w:color w:val="000000"/>
          <w:u w:val="single"/>
        </w:rPr>
        <w:t xml:space="preserve"> of the Supreme </w:t>
      </w:r>
      <w:r w:rsidRPr="00C77E38">
        <w:rPr>
          <w:rFonts w:eastAsia="Calibri"/>
          <w:color w:val="000000"/>
          <w:highlight w:val="cyan"/>
          <w:u w:val="single"/>
        </w:rPr>
        <w:t>Court cases have been essentially</w:t>
      </w:r>
      <w:r w:rsidRPr="00C77E38">
        <w:rPr>
          <w:rFonts w:eastAsia="Calibri"/>
          <w:color w:val="000000"/>
          <w:u w:val="single"/>
        </w:rPr>
        <w:t xml:space="preserve"> </w:t>
      </w:r>
      <w:r w:rsidRPr="00C77E38">
        <w:rPr>
          <w:rFonts w:eastAsia="Calibri"/>
          <w:b/>
          <w:color w:val="000000"/>
          <w:highlight w:val="cyan"/>
          <w:u w:val="single"/>
        </w:rPr>
        <w:t>discretionary</w:t>
      </w:r>
      <w:r w:rsidRPr="00C77E38">
        <w:rPr>
          <w:rFonts w:eastAsia="Calibri"/>
          <w:color w:val="000000"/>
        </w:rPr>
        <w:t>, based on its certiorari jurisdiction.8 Since the beginning of the Rehnquist Court in 1986, that discretion has been exercised only in limited circumstances</w:t>
      </w:r>
      <w:r w:rsidRPr="00C77E38">
        <w:rPr>
          <w:rFonts w:eastAsia="Calibri"/>
          <w:color w:val="000000"/>
          <w:u w:val="single"/>
        </w:rPr>
        <w:t xml:space="preserve">. This is reflected in the fact that </w:t>
      </w:r>
      <w:r w:rsidRPr="00C77E38">
        <w:rPr>
          <w:rFonts w:eastAsia="Calibri"/>
          <w:color w:val="000000"/>
          <w:highlight w:val="cyan"/>
          <w:u w:val="single"/>
        </w:rPr>
        <w:t>since the</w:t>
      </w:r>
      <w:r w:rsidRPr="00C77E38">
        <w:rPr>
          <w:rFonts w:eastAsia="Calibri"/>
          <w:color w:val="000000"/>
          <w:u w:val="single"/>
        </w:rPr>
        <w:t xml:space="preserve"> late </w:t>
      </w:r>
      <w:r w:rsidRPr="00C77E38">
        <w:rPr>
          <w:rFonts w:eastAsia="Calibri"/>
          <w:color w:val="000000"/>
          <w:highlight w:val="cyan"/>
          <w:u w:val="single"/>
        </w:rPr>
        <w:t>1980's, the Supreme Court has only been agreeing to hear</w:t>
      </w:r>
      <w:r w:rsidRPr="00C77E38">
        <w:rPr>
          <w:rFonts w:eastAsia="Calibri"/>
          <w:color w:val="000000"/>
          <w:u w:val="single"/>
        </w:rPr>
        <w:t xml:space="preserve"> argument in roughly </w:t>
      </w:r>
      <w:r w:rsidRPr="00C77E38">
        <w:rPr>
          <w:rFonts w:eastAsia="Calibri"/>
          <w:color w:val="000000"/>
          <w:highlight w:val="cyan"/>
          <w:u w:val="single"/>
        </w:rPr>
        <w:t>seventy-five to eighty cases</w:t>
      </w:r>
      <w:r w:rsidRPr="00C77E38">
        <w:rPr>
          <w:rFonts w:eastAsia="Calibri"/>
          <w:color w:val="000000"/>
          <w:u w:val="single"/>
        </w:rPr>
        <w:t xml:space="preserve"> each Term, </w:t>
      </w:r>
      <w:r w:rsidRPr="00C77E38">
        <w:rPr>
          <w:rFonts w:eastAsia="Calibri"/>
          <w:color w:val="000000"/>
          <w:highlight w:val="cyan"/>
          <w:u w:val="single"/>
        </w:rPr>
        <w:t>rather than the 150 or more</w:t>
      </w:r>
      <w:r w:rsidRPr="00C77E38">
        <w:rPr>
          <w:rFonts w:eastAsia="Calibri"/>
          <w:color w:val="000000"/>
          <w:u w:val="single"/>
        </w:rPr>
        <w:t xml:space="preserve"> that were typically reviewed each year during the Burger Court years.9 </w:t>
      </w:r>
      <w:r w:rsidRPr="00C77E38">
        <w:rPr>
          <w:rFonts w:eastAsia="Calibri"/>
          <w:color w:val="000000"/>
          <w:highlight w:val="cyan"/>
          <w:u w:val="single"/>
        </w:rPr>
        <w:t>In the past decade</w:t>
      </w:r>
      <w:r w:rsidRPr="00C77E38">
        <w:rPr>
          <w:rFonts w:eastAsia="Calibri"/>
          <w:color w:val="000000"/>
          <w:u w:val="single"/>
        </w:rPr>
        <w:t xml:space="preserve">, </w:t>
      </w:r>
      <w:r w:rsidRPr="00C77E38">
        <w:rPr>
          <w:rFonts w:eastAsia="Calibri"/>
          <w:color w:val="000000"/>
          <w:highlight w:val="cyan"/>
          <w:u w:val="single"/>
        </w:rPr>
        <w:t>a total of</w:t>
      </w:r>
      <w:r w:rsidRPr="00C77E38">
        <w:rPr>
          <w:rFonts w:eastAsia="Calibri"/>
          <w:color w:val="000000"/>
          <w:u w:val="single"/>
        </w:rPr>
        <w:t xml:space="preserve"> fewer than </w:t>
      </w:r>
      <w:r w:rsidRPr="00C77E38">
        <w:rPr>
          <w:rFonts w:eastAsia="Calibri"/>
          <w:color w:val="000000"/>
          <w:highlight w:val="cyan"/>
          <w:u w:val="single"/>
        </w:rPr>
        <w:t>twenty-five</w:t>
      </w:r>
      <w:r w:rsidRPr="00C77E38">
        <w:rPr>
          <w:rFonts w:eastAsia="Calibri"/>
          <w:color w:val="000000"/>
          <w:u w:val="single"/>
        </w:rPr>
        <w:t xml:space="preserve"> of these cases involved IP rights in some fashion or another. That </w:t>
      </w:r>
      <w:r w:rsidRPr="00C77E38">
        <w:rPr>
          <w:rFonts w:eastAsia="Calibri"/>
          <w:b/>
          <w:color w:val="000000"/>
          <w:highlight w:val="cyan"/>
          <w:u w:val="single"/>
        </w:rPr>
        <w:t>means</w:t>
      </w:r>
      <w:r w:rsidRPr="00C77E38">
        <w:rPr>
          <w:rFonts w:eastAsia="Calibri"/>
          <w:color w:val="000000"/>
          <w:u w:val="single"/>
        </w:rPr>
        <w:t xml:space="preserve"> the </w:t>
      </w:r>
      <w:r w:rsidRPr="00C77E38">
        <w:rPr>
          <w:rFonts w:eastAsia="Calibri"/>
          <w:color w:val="000000"/>
          <w:highlight w:val="cyan"/>
          <w:u w:val="single"/>
        </w:rPr>
        <w:t>Supreme Court hears</w:t>
      </w:r>
      <w:r w:rsidRPr="00C77E38">
        <w:rPr>
          <w:rFonts w:eastAsia="Calibri"/>
          <w:color w:val="000000"/>
          <w:u w:val="single"/>
        </w:rPr>
        <w:t xml:space="preserve"> argument, on average, in only </w:t>
      </w:r>
      <w:r w:rsidRPr="00C77E38">
        <w:rPr>
          <w:rFonts w:eastAsia="Calibri"/>
          <w:color w:val="000000"/>
          <w:highlight w:val="cyan"/>
          <w:u w:val="single"/>
        </w:rPr>
        <w:t xml:space="preserve">two or three IP cases each year, with </w:t>
      </w:r>
      <w:r w:rsidRPr="00C77E38">
        <w:rPr>
          <w:rFonts w:eastAsia="Calibri"/>
          <w:b/>
          <w:color w:val="000000"/>
          <w:highlight w:val="cyan"/>
          <w:u w:val="single"/>
        </w:rPr>
        <w:t>no cases being heard in some years</w:t>
      </w:r>
      <w:r w:rsidRPr="00C77E38">
        <w:rPr>
          <w:rFonts w:eastAsia="Calibri"/>
          <w:color w:val="000000"/>
          <w:u w:val="single"/>
        </w:rPr>
        <w:t xml:space="preserve">. </w:t>
      </w:r>
      <w:r w:rsidRPr="00C77E38">
        <w:rPr>
          <w:rFonts w:eastAsia="Calibri"/>
          <w:color w:val="000000"/>
          <w:sz w:val="18"/>
          <w:szCs w:val="18"/>
        </w:rPr>
        <w:t>How the Supreme Court goes about deciding which cases to hear when dealing with issues involving IP rights requires an understanding of the Supreme Court's review process, together with a brief review of some of the cases it has heard in this area. This article provides practitioners with some guidance in the area of Supreme Court review of IP cases.</w:t>
      </w:r>
    </w:p>
    <w:p w14:paraId="40025FB6" w14:textId="77777777" w:rsidR="001457F5" w:rsidRPr="00C77E38" w:rsidRDefault="001457F5" w:rsidP="001457F5">
      <w:pPr>
        <w:spacing w:after="0" w:line="240" w:lineRule="auto"/>
        <w:rPr>
          <w:rFonts w:ascii="Times New Roman" w:eastAsia="Times New Roman" w:hAnsi="Times New Roman" w:cs="Times New Roman"/>
        </w:rPr>
      </w:pPr>
    </w:p>
    <w:p w14:paraId="361E8CDA" w14:textId="77777777" w:rsidR="001457F5" w:rsidRPr="00C77E38" w:rsidRDefault="001457F5" w:rsidP="001457F5">
      <w:pPr>
        <w:pStyle w:val="Heading4"/>
      </w:pPr>
      <w:r w:rsidRPr="00C77E38">
        <w:t>The Supreme Court doesn’t play an active role in patent law.</w:t>
      </w:r>
    </w:p>
    <w:p w14:paraId="4D0E68D4" w14:textId="77777777" w:rsidR="001457F5" w:rsidRPr="00C77E38" w:rsidRDefault="001457F5" w:rsidP="001457F5">
      <w:r w:rsidRPr="00C77E38">
        <w:t xml:space="preserve">Mark D. </w:t>
      </w:r>
      <w:r w:rsidRPr="00C77E38">
        <w:rPr>
          <w:rFonts w:eastAsiaTheme="majorEastAsia" w:cstheme="majorBidi"/>
          <w:b/>
          <w:iCs/>
          <w:sz w:val="26"/>
        </w:rPr>
        <w:t>Janis 01</w:t>
      </w:r>
      <w:r w:rsidRPr="00C77E38">
        <w:t xml:space="preserve">. Professor of Law, University of Iowa College Law. “Patent Law in the Age of the Invisible Supreme Court.” </w:t>
      </w:r>
      <w:r w:rsidRPr="00C77E38">
        <w:rPr>
          <w:i/>
          <w:iCs/>
        </w:rPr>
        <w:t>University of Illinois Law Review</w:t>
      </w:r>
      <w:r w:rsidRPr="00C77E38">
        <w:t>. Volume 1. 01-01-2001. https://illinoislawreview.org/print/volume-2001-issue-1/patent-law-in-the-age-of-the-invisible-supreme-court/. Accessed 07-24-24//rr</w:t>
      </w:r>
    </w:p>
    <w:p w14:paraId="3CD85A7E" w14:textId="77777777" w:rsidR="001457F5" w:rsidRPr="00C77E38" w:rsidRDefault="001457F5" w:rsidP="001457F5">
      <w:r w:rsidRPr="00C77E38">
        <w:rPr>
          <w:rStyle w:val="StyleUnderline"/>
          <w:highlight w:val="cyan"/>
        </w:rPr>
        <w:t>The Supreme Court has rendered itself</w:t>
      </w:r>
      <w:r w:rsidRPr="00C77E38">
        <w:rPr>
          <w:highlight w:val="cyan"/>
        </w:rPr>
        <w:t xml:space="preserve"> </w:t>
      </w:r>
      <w:r w:rsidRPr="00C77E38">
        <w:t xml:space="preserve">well nigh </w:t>
      </w:r>
      <w:r w:rsidRPr="00C77E38">
        <w:rPr>
          <w:rStyle w:val="Emphasis"/>
          <w:highlight w:val="cyan"/>
        </w:rPr>
        <w:t>invisible in</w:t>
      </w:r>
      <w:r w:rsidRPr="00C77E38">
        <w:rPr>
          <w:rStyle w:val="StyleUnderline"/>
          <w:highlight w:val="cyan"/>
        </w:rPr>
        <w:t xml:space="preserve"> </w:t>
      </w:r>
      <w:r w:rsidRPr="00C77E38">
        <w:rPr>
          <w:rStyle w:val="StyleUnderline"/>
        </w:rPr>
        <w:t>modern</w:t>
      </w:r>
      <w:r w:rsidRPr="00C77E38">
        <w:t xml:space="preserve"> substantive </w:t>
      </w:r>
      <w:r w:rsidRPr="00C77E38">
        <w:rPr>
          <w:rStyle w:val="Emphasis"/>
          <w:highlight w:val="cyan"/>
        </w:rPr>
        <w:t>patent law</w:t>
      </w:r>
      <w:r w:rsidRPr="00C77E38">
        <w:rPr>
          <w:rStyle w:val="StyleUnderline"/>
        </w:rPr>
        <w:t xml:space="preserve">. </w:t>
      </w:r>
      <w:r w:rsidRPr="00C77E38">
        <w:rPr>
          <w:rStyle w:val="StyleUnderline"/>
          <w:highlight w:val="cyan"/>
        </w:rPr>
        <w:t>The Court of Appeals</w:t>
      </w:r>
      <w:r w:rsidRPr="00C77E38">
        <w:rPr>
          <w:highlight w:val="cyan"/>
        </w:rPr>
        <w:t xml:space="preserve"> </w:t>
      </w:r>
      <w:r w:rsidRPr="00C77E38">
        <w:t xml:space="preserve">for the Federal Circuit, created in 1982, </w:t>
      </w:r>
      <w:r w:rsidRPr="00C77E38">
        <w:rPr>
          <w:rStyle w:val="StyleUnderline"/>
        </w:rPr>
        <w:t xml:space="preserve">has become </w:t>
      </w:r>
      <w:r w:rsidRPr="00C77E38">
        <w:rPr>
          <w:rStyle w:val="StyleUnderline"/>
          <w:highlight w:val="cyan"/>
        </w:rPr>
        <w:t xml:space="preserve">the de facto </w:t>
      </w:r>
      <w:r w:rsidRPr="00C77E38">
        <w:rPr>
          <w:rStyle w:val="StyleUnderline"/>
        </w:rPr>
        <w:t xml:space="preserve">supreme </w:t>
      </w:r>
      <w:r w:rsidRPr="00C77E38">
        <w:rPr>
          <w:rStyle w:val="StyleUnderline"/>
          <w:highlight w:val="cyan"/>
        </w:rPr>
        <w:t>court of patents</w:t>
      </w:r>
      <w:r w:rsidRPr="00C77E38">
        <w:t xml:space="preserve">. In those rare patent cases when the real </w:t>
      </w:r>
      <w:r w:rsidRPr="00C77E38">
        <w:rPr>
          <w:rStyle w:val="StyleUnderline"/>
          <w:highlight w:val="cyan"/>
        </w:rPr>
        <w:t>Supreme Court</w:t>
      </w:r>
      <w:r w:rsidRPr="00C77E38">
        <w:rPr>
          <w:highlight w:val="cyan"/>
        </w:rPr>
        <w:t xml:space="preserve"> </w:t>
      </w:r>
      <w:r w:rsidRPr="00C77E38">
        <w:t xml:space="preserve">has materialized, the Court </w:t>
      </w:r>
      <w:r w:rsidRPr="00C77E38">
        <w:rPr>
          <w:rStyle w:val="StyleUnderline"/>
        </w:rPr>
        <w:t xml:space="preserve">has </w:t>
      </w:r>
      <w:r w:rsidRPr="00C77E38">
        <w:rPr>
          <w:rStyle w:val="StyleUnderline"/>
          <w:highlight w:val="cyan"/>
        </w:rPr>
        <w:t xml:space="preserve">left </w:t>
      </w:r>
      <w:r w:rsidRPr="00C77E38">
        <w:rPr>
          <w:rStyle w:val="StyleUnderline"/>
        </w:rPr>
        <w:t>behind</w:t>
      </w:r>
      <w:r w:rsidRPr="00C77E38">
        <w:rPr>
          <w:rStyle w:val="StyleUnderline"/>
          <w:highlight w:val="cyan"/>
        </w:rPr>
        <w:t xml:space="preserve"> a </w:t>
      </w:r>
      <w:r w:rsidRPr="00C77E38">
        <w:rPr>
          <w:rStyle w:val="StyleUnderline"/>
        </w:rPr>
        <w:t xml:space="preserve">largely </w:t>
      </w:r>
      <w:r w:rsidRPr="00C77E38">
        <w:rPr>
          <w:rStyle w:val="Emphasis"/>
          <w:highlight w:val="cyan"/>
        </w:rPr>
        <w:t>uninspiring</w:t>
      </w:r>
      <w:r w:rsidRPr="00C77E38">
        <w:rPr>
          <w:rStyle w:val="StyleUnderline"/>
          <w:highlight w:val="cyan"/>
        </w:rPr>
        <w:t xml:space="preserve"> jurisprudence</w:t>
      </w:r>
      <w:r w:rsidRPr="00C77E38">
        <w:rPr>
          <w:rStyle w:val="StyleUnderline"/>
        </w:rPr>
        <w:t xml:space="preserve"> when winnowed down to those cases dealing directly </w:t>
      </w:r>
      <w:r w:rsidRPr="00C77E38">
        <w:rPr>
          <w:rStyle w:val="StyleUnderline"/>
          <w:highlight w:val="cyan"/>
        </w:rPr>
        <w:t>with substantive patent issues</w:t>
      </w:r>
      <w:r w:rsidRPr="00C77E38">
        <w:t xml:space="preserve">, the jurisprudence is paltry indeed It is not entirely surprising that </w:t>
      </w:r>
      <w:r w:rsidRPr="00C77E38">
        <w:rPr>
          <w:rStyle w:val="StyleUnderline"/>
          <w:highlight w:val="cyan"/>
        </w:rPr>
        <w:t>the</w:t>
      </w:r>
      <w:r w:rsidRPr="00C77E38">
        <w:rPr>
          <w:rStyle w:val="StyleUnderline"/>
        </w:rPr>
        <w:t xml:space="preserve"> </w:t>
      </w:r>
      <w:r w:rsidRPr="00C77E38">
        <w:rPr>
          <w:rStyle w:val="Emphasis"/>
        </w:rPr>
        <w:t xml:space="preserve">Supreme </w:t>
      </w:r>
      <w:r w:rsidRPr="00C77E38">
        <w:rPr>
          <w:rStyle w:val="Emphasis"/>
          <w:highlight w:val="cyan"/>
        </w:rPr>
        <w:t>Court</w:t>
      </w:r>
      <w:r w:rsidRPr="00C77E38">
        <w:rPr>
          <w:rStyle w:val="StyleUnderline"/>
          <w:highlight w:val="cyan"/>
        </w:rPr>
        <w:t xml:space="preserve"> maintains</w:t>
      </w:r>
      <w:r w:rsidRPr="00C77E38">
        <w:rPr>
          <w:rStyle w:val="StyleUnderline"/>
        </w:rPr>
        <w:t xml:space="preserve"> such </w:t>
      </w:r>
      <w:r w:rsidRPr="00C77E38">
        <w:rPr>
          <w:rStyle w:val="Emphasis"/>
          <w:highlight w:val="cyan"/>
        </w:rPr>
        <w:t>a low profile in patent cases</w:t>
      </w:r>
      <w:r w:rsidRPr="00C77E38">
        <w:t xml:space="preserve">. </w:t>
      </w:r>
      <w:r w:rsidRPr="00C77E38">
        <w:rPr>
          <w:rStyle w:val="StyleUnderline"/>
        </w:rPr>
        <w:t xml:space="preserve">Besides traditional judicial disenchantment with patent cases, factors such as </w:t>
      </w:r>
      <w:r w:rsidRPr="00C77E38">
        <w:rPr>
          <w:rStyle w:val="StyleUnderline"/>
          <w:highlight w:val="cyan"/>
        </w:rPr>
        <w:t xml:space="preserve">the </w:t>
      </w:r>
      <w:r w:rsidRPr="00C77E38">
        <w:rPr>
          <w:rStyle w:val="StyleUnderline"/>
        </w:rPr>
        <w:t xml:space="preserve">Court's historical </w:t>
      </w:r>
      <w:r w:rsidRPr="00C77E38">
        <w:rPr>
          <w:rStyle w:val="StyleUnderline"/>
          <w:highlight w:val="cyan"/>
        </w:rPr>
        <w:t>trend away</w:t>
      </w:r>
      <w:r w:rsidRPr="00C77E38">
        <w:rPr>
          <w:highlight w:val="cyan"/>
        </w:rPr>
        <w:t xml:space="preserve"> </w:t>
      </w:r>
      <w:r w:rsidRPr="00C77E38">
        <w:t>from a court of general error correction</w:t>
      </w:r>
      <w:r w:rsidRPr="00C77E38">
        <w:rPr>
          <w:highlight w:val="cyan"/>
        </w:rPr>
        <w:t xml:space="preserve">, </w:t>
      </w:r>
      <w:r w:rsidRPr="00C77E38">
        <w:rPr>
          <w:rStyle w:val="StyleUnderline"/>
          <w:highlight w:val="cyan"/>
        </w:rPr>
        <w:t>the current structure of the federal judiciary, and</w:t>
      </w:r>
      <w:r w:rsidRPr="00C77E38">
        <w:rPr>
          <w:rStyle w:val="StyleUnderline"/>
        </w:rPr>
        <w:t xml:space="preserve"> </w:t>
      </w:r>
      <w:r w:rsidRPr="00C77E38">
        <w:rPr>
          <w:rStyle w:val="StyleUnderline"/>
          <w:highlight w:val="cyan"/>
        </w:rPr>
        <w:t>simple practical considerations</w:t>
      </w:r>
      <w:r w:rsidRPr="00C77E38">
        <w:t xml:space="preserve"> such as caseload pressures, </w:t>
      </w:r>
      <w:r w:rsidRPr="00C77E38">
        <w:rPr>
          <w:rStyle w:val="StyleUnderline"/>
          <w:highlight w:val="cyan"/>
        </w:rPr>
        <w:t>point away from robust Supreme Court involvement</w:t>
      </w:r>
      <w:r w:rsidRPr="00C77E38">
        <w:rPr>
          <w:rStyle w:val="StyleUnderline"/>
        </w:rPr>
        <w:t xml:space="preserve"> in patent law</w:t>
      </w:r>
      <w:r w:rsidRPr="00C77E38">
        <w:t>.</w:t>
      </w:r>
    </w:p>
    <w:p w14:paraId="53146692" w14:textId="77777777" w:rsidR="001457F5" w:rsidRPr="00C77E38" w:rsidRDefault="001457F5" w:rsidP="001457F5">
      <w:pPr>
        <w:rPr>
          <w:rFonts w:eastAsia="Calibri"/>
          <w:b/>
        </w:rPr>
      </w:pPr>
    </w:p>
    <w:p w14:paraId="50AFBDDD" w14:textId="77777777" w:rsidR="001457F5" w:rsidRPr="00C77E38" w:rsidRDefault="001457F5" w:rsidP="001457F5"/>
    <w:p w14:paraId="0113A46D" w14:textId="77777777" w:rsidR="001457F5" w:rsidRPr="00C77E38" w:rsidRDefault="001457F5" w:rsidP="001457F5">
      <w:pPr>
        <w:pStyle w:val="Heading3"/>
      </w:pPr>
      <w:r w:rsidRPr="00C77E38">
        <w:t>2NC---IL---Court Action Key</w:t>
      </w:r>
    </w:p>
    <w:p w14:paraId="6997949B" w14:textId="77777777" w:rsidR="001457F5" w:rsidRPr="00C77E38" w:rsidRDefault="001457F5" w:rsidP="001457F5">
      <w:pPr>
        <w:pStyle w:val="Heading4"/>
      </w:pPr>
      <w:r w:rsidRPr="00C77E38">
        <w:t xml:space="preserve">Court common law </w:t>
      </w:r>
      <w:r w:rsidRPr="00C77E38">
        <w:rPr>
          <w:u w:val="single"/>
        </w:rPr>
        <w:t>cuts back</w:t>
      </w:r>
      <w:r w:rsidRPr="00C77E38">
        <w:t xml:space="preserve"> against statutory bloat---courts have played a key role in evolving copyright and patent law---and to ensure a vital IP System they must continue to evolve law versus the AFF’s statutory regimes.</w:t>
      </w:r>
    </w:p>
    <w:p w14:paraId="772CE230" w14:textId="77777777" w:rsidR="001457F5" w:rsidRPr="00C77E38" w:rsidRDefault="001457F5" w:rsidP="001457F5">
      <w:r w:rsidRPr="00C77E38">
        <w:t xml:space="preserve">Peter </w:t>
      </w:r>
      <w:r w:rsidRPr="00C77E38">
        <w:rPr>
          <w:rStyle w:val="Style13ptBold"/>
        </w:rPr>
        <w:t>Menell and</w:t>
      </w:r>
      <w:r w:rsidRPr="00C77E38">
        <w:t xml:space="preserve"> Shyamkrishna </w:t>
      </w:r>
      <w:r w:rsidRPr="00C77E38">
        <w:rPr>
          <w:rStyle w:val="Style13ptBold"/>
        </w:rPr>
        <w:t>Balganesh 13</w:t>
      </w:r>
      <w:r w:rsidRPr="00C77E38">
        <w:t>. Koret Professor of Law and Director, Berkeley Center for Law &amp; Technology and A Columbia Professor of Copyright Law, Intellectual Property, and Legal Theory. “Intellectual Property and the Common Law.” Cambridge University Press. 09-05-2013. https://fordhamipinstitute.com/wp-content/uploads/2018/04/Menell-Mixed-Heritage-of-IP-Final.pdf //rr</w:t>
      </w:r>
    </w:p>
    <w:p w14:paraId="0FEE359D" w14:textId="77777777" w:rsidR="001457F5" w:rsidRPr="00C77E38" w:rsidRDefault="001457F5" w:rsidP="001457F5">
      <w:pPr>
        <w:rPr>
          <w:sz w:val="16"/>
        </w:rPr>
      </w:pPr>
      <w:r w:rsidRPr="00C77E38">
        <w:rPr>
          <w:rStyle w:val="StyleUnderline"/>
          <w:highlight w:val="cyan"/>
        </w:rPr>
        <w:t>The evolution of copyright law</w:t>
      </w:r>
      <w:r w:rsidRPr="00C77E38">
        <w:rPr>
          <w:rStyle w:val="StyleUnderline"/>
        </w:rPr>
        <w:t xml:space="preserve">’s fair use doctrine and of patent law’s nonobviousness requirement </w:t>
      </w:r>
      <w:r w:rsidRPr="00C77E38">
        <w:rPr>
          <w:rStyle w:val="StyleUnderline"/>
          <w:highlight w:val="cyan"/>
        </w:rPr>
        <w:t>illustrates</w:t>
      </w:r>
      <w:r w:rsidRPr="00C77E38">
        <w:rPr>
          <w:sz w:val="16"/>
        </w:rPr>
        <w:t xml:space="preserve"> important symbiotic </w:t>
      </w:r>
      <w:r w:rsidRPr="00C77E38">
        <w:rPr>
          <w:rStyle w:val="StyleUnderline"/>
          <w:highlight w:val="cyan"/>
        </w:rPr>
        <w:t>pathways by which IP law has developed and evolved</w:t>
      </w:r>
      <w:r w:rsidRPr="00C77E38">
        <w:rPr>
          <w:sz w:val="16"/>
        </w:rPr>
        <w:t xml:space="preserve"> from its terse </w:t>
      </w:r>
      <w:r w:rsidRPr="00C77E38">
        <w:rPr>
          <w:rStyle w:val="StyleUnderline"/>
        </w:rPr>
        <w:t>original formulation</w:t>
      </w:r>
      <w:r w:rsidRPr="00C77E38">
        <w:rPr>
          <w:sz w:val="16"/>
        </w:rPr>
        <w:t xml:space="preserve">. Justice Story crafted copyright’s fair use defense from the general purposes of the copyright system and English case law. Courts evolved this doctrine over more than a century before Congress brought it into the statute </w:t>
      </w:r>
      <w:r w:rsidRPr="00C77E38">
        <w:rPr>
          <w:rStyle w:val="StyleUnderline"/>
        </w:rPr>
        <w:t xml:space="preserve">– but with the expressed intention that </w:t>
      </w:r>
      <w:r w:rsidRPr="00C77E38">
        <w:rPr>
          <w:rStyle w:val="StyleUnderline"/>
          <w:highlight w:val="cyan"/>
        </w:rPr>
        <w:t>courts would continue to evolve the doctrine</w:t>
      </w:r>
      <w:r w:rsidRPr="00C77E38">
        <w:rPr>
          <w:rStyle w:val="StyleUnderline"/>
        </w:rPr>
        <w:t>.</w:t>
      </w:r>
      <w:r w:rsidRPr="00C77E38">
        <w:rPr>
          <w:sz w:val="16"/>
        </w:rPr>
        <w:t xml:space="preserve">154 </w:t>
      </w:r>
      <w:r w:rsidRPr="00C77E38">
        <w:rPr>
          <w:rStyle w:val="StyleUnderline"/>
        </w:rPr>
        <w:t xml:space="preserve">Although the </w:t>
      </w:r>
      <w:r w:rsidRPr="00C77E38">
        <w:rPr>
          <w:rStyle w:val="StyleUnderline"/>
          <w:highlight w:val="cyan"/>
        </w:rPr>
        <w:t>early</w:t>
      </w:r>
      <w:r w:rsidRPr="00C77E38">
        <w:rPr>
          <w:rStyle w:val="StyleUnderline"/>
        </w:rPr>
        <w:t xml:space="preserve"> U.S. </w:t>
      </w:r>
      <w:r w:rsidRPr="00C77E38">
        <w:rPr>
          <w:rStyle w:val="StyleUnderline"/>
          <w:highlight w:val="cyan"/>
        </w:rPr>
        <w:t>patent statutes required</w:t>
      </w:r>
      <w:r w:rsidRPr="00C77E38">
        <w:rPr>
          <w:rStyle w:val="StyleUnderline"/>
        </w:rPr>
        <w:t xml:space="preserve"> only that an invention be </w:t>
      </w:r>
      <w:r w:rsidRPr="00C77E38">
        <w:rPr>
          <w:rStyle w:val="StyleUnderline"/>
          <w:highlight w:val="cyan"/>
        </w:rPr>
        <w:t>novel and useful to be patentable</w:t>
      </w:r>
      <w:r w:rsidRPr="00C77E38">
        <w:rPr>
          <w:sz w:val="16"/>
        </w:rPr>
        <w:t xml:space="preserve">,155 </w:t>
      </w:r>
      <w:r w:rsidRPr="00C77E38">
        <w:rPr>
          <w:rStyle w:val="StyleUnderline"/>
          <w:highlight w:val="cyan"/>
        </w:rPr>
        <w:t>the Supreme Court in 1850 read such a separate inventiveness limitation into the statute</w:t>
      </w:r>
      <w:r w:rsidRPr="00C77E38">
        <w:rPr>
          <w:sz w:val="16"/>
        </w:rPr>
        <w:t xml:space="preserve"> based on the intuition that the mere substitution of porcelain for wood or metal in the design of a doorknob, </w:t>
      </w:r>
      <w:r w:rsidRPr="00C77E38">
        <w:rPr>
          <w:rStyle w:val="StyleUnderline"/>
        </w:rPr>
        <w:t>even if novel, lacked the requisite “skill and ingenuity which constitute essential elements of every invention</w:t>
      </w:r>
      <w:r w:rsidRPr="00C77E38">
        <w:rPr>
          <w:sz w:val="16"/>
        </w:rPr>
        <w:t xml:space="preserve">.”156 </w:t>
      </w:r>
      <w:r w:rsidRPr="00C77E38">
        <w:rPr>
          <w:rStyle w:val="StyleUnderline"/>
          <w:highlight w:val="cyan"/>
        </w:rPr>
        <w:t>The courts evolved this doctrine over the course of a century</w:t>
      </w:r>
      <w:r w:rsidRPr="00C77E38">
        <w:rPr>
          <w:sz w:val="16"/>
        </w:rPr>
        <w:t xml:space="preserve">.157 The source of the requirement – whether constitutional, statutory, jurisprudential, or some combination – remained somewhat murky.158 After the Supreme Court elevated the nonobviousness threshold to a “flash of creative genius,”159 Congress stepped in and integrated a nonobviousness standard into the statute, but specifically removed the reference to “creative” or “inventive genius.”160 Courts today focus on the statutory text, but they also reference the historical development of the nonobviousness doctrine.161 </w:t>
      </w:r>
      <w:r w:rsidRPr="00C77E38">
        <w:rPr>
          <w:rStyle w:val="StyleUnderline"/>
        </w:rPr>
        <w:t xml:space="preserve">The </w:t>
      </w:r>
      <w:r w:rsidRPr="00C77E38">
        <w:rPr>
          <w:rStyle w:val="StyleUnderline"/>
          <w:highlight w:val="cyan"/>
        </w:rPr>
        <w:t>courts continue to play</w:t>
      </w:r>
      <w:r w:rsidRPr="00C77E38">
        <w:rPr>
          <w:rStyle w:val="StyleUnderline"/>
        </w:rPr>
        <w:t xml:space="preserve"> </w:t>
      </w:r>
      <w:r w:rsidRPr="00C77E38">
        <w:rPr>
          <w:rStyle w:val="StyleUnderline"/>
          <w:highlight w:val="cyan"/>
        </w:rPr>
        <w:t>a central role in</w:t>
      </w:r>
      <w:r w:rsidRPr="00C77E38">
        <w:rPr>
          <w:rStyle w:val="StyleUnderline"/>
        </w:rPr>
        <w:t xml:space="preserve"> developing these </w:t>
      </w:r>
      <w:r w:rsidRPr="00C77E38">
        <w:rPr>
          <w:rStyle w:val="StyleUnderline"/>
          <w:highlight w:val="cyan"/>
        </w:rPr>
        <w:t>“statutory” regimes</w:t>
      </w:r>
      <w:r w:rsidRPr="00C77E38">
        <w:rPr>
          <w:rStyle w:val="StyleUnderline"/>
        </w:rPr>
        <w:t>.</w:t>
      </w:r>
      <w:r w:rsidRPr="00C77E38">
        <w:rPr>
          <w:sz w:val="16"/>
        </w:rPr>
        <w:t xml:space="preserve"> And although the modern statutes have become bloated with detailed and often technical provisions,162 fundamental aspects of the copyright and patent regimes trace back to the original statutory enactments, remain relatively terse, and reflect the judicial gloss and fine-tuning that ensued.163 The mixed </w:t>
      </w:r>
      <w:r w:rsidRPr="00C77E38">
        <w:rPr>
          <w:rStyle w:val="StyleUnderline"/>
        </w:rPr>
        <w:t>heritage of IP law has important ramifications for statutory interpretation</w:t>
      </w:r>
      <w:r w:rsidRPr="00C77E38">
        <w:rPr>
          <w:sz w:val="16"/>
        </w:rPr>
        <w:t xml:space="preserve">. In applying IP law, courts should trace the origin of statutory text or doctrine to determine the proper judicial lens – whether to use a common law approach or to focus narrowly on statutory text. In assessing the provenance of statutory provisions, courts should be open to examining legislative history, especially with regard to codification statutes and other amendments intended to explain the nature and purpose of judicially developed doctrines. This use of legislative history does not force courts to follow any particular mode of statutory interpretation, but rather guides them in determining their own role in applying the law. That use largely sidesteps the more controversial issues surrounding legislative history.164 There is very little reason to suspect that lobbyists in the period from 1950 to 1952 (with respect to the modern Patent Act) or from 1955 to 1976 (with respect to the modern Copyright Act) were distorting the role of judicial doctrine in the evolution of these systems. There is extensive historical and jurisprudential evidence to corroborate those accounts.165 The copyright studies that formed the basis for omnibus reform were thoughtfully prepared, widely vetted, and thoroughly discussed in open sessions. The patent codification and reform processes were carefully conducted and documented. The development of copyright and patent law also informs the growing debate over the treatment of so-called common law statutes.166 It lends support to Professor Margaret Lemos’s skepticism (see Chapter 4) about labeling statutes as “common law” or “ordinary.”167 Rather than distinguishing between two caricatured buckets, courts should recognize that there can be a spectrum of statutory/common law regimes even within the same statute. The patent and copyright regimes are particularly distinctive in their mixed heritage – tracing back to the founding of this nation when courts played a greater role in fleshing out statutes and evolving through various stages of judicial embellishment and tweaking, legislative codification, and transformative technological change. The analogy to the Sherman Act may be apt for particular judicially developed and legislatively delegated features, but does not make sense for some of the highly specified legislative compromises passed within the past few decades. Courts should be mindful of the provenance and distinctive context by which statutes emerge and develop. As this chapter has illustrated, </w:t>
      </w:r>
      <w:r w:rsidRPr="00C77E38">
        <w:rPr>
          <w:rStyle w:val="StyleUnderline"/>
        </w:rPr>
        <w:t xml:space="preserve">the </w:t>
      </w:r>
      <w:r w:rsidRPr="00C77E38">
        <w:rPr>
          <w:rStyle w:val="StyleUnderline"/>
          <w:highlight w:val="cyan"/>
        </w:rPr>
        <w:t>modern copyright</w:t>
      </w:r>
      <w:r w:rsidRPr="00C77E38">
        <w:rPr>
          <w:rStyle w:val="StyleUnderline"/>
        </w:rPr>
        <w:t xml:space="preserve"> and patent regimes </w:t>
      </w:r>
      <w:r w:rsidRPr="00C77E38">
        <w:rPr>
          <w:rStyle w:val="StyleUnderline"/>
          <w:highlight w:val="cyan"/>
        </w:rPr>
        <w:t>can best be understood as</w:t>
      </w:r>
      <w:r w:rsidRPr="00C77E38">
        <w:rPr>
          <w:sz w:val="16"/>
        </w:rPr>
        <w:t xml:space="preserve"> rich mosaics – each comprising detailed and specific statutory provisions, open-ended statutory </w:t>
      </w:r>
      <w:r w:rsidRPr="00C77E38">
        <w:rPr>
          <w:rStyle w:val="StyleUnderline"/>
          <w:highlight w:val="cyan"/>
        </w:rPr>
        <w:t>standards authorizing</w:t>
      </w:r>
      <w:r w:rsidRPr="00C77E38">
        <w:rPr>
          <w:rStyle w:val="StyleUnderline"/>
        </w:rPr>
        <w:t xml:space="preserve"> </w:t>
      </w:r>
      <w:r w:rsidRPr="00C77E38">
        <w:rPr>
          <w:rStyle w:val="Emphasis"/>
          <w:highlight w:val="cyan"/>
        </w:rPr>
        <w:t>judicial</w:t>
      </w:r>
      <w:r w:rsidRPr="00C77E38">
        <w:rPr>
          <w:rStyle w:val="StyleUnderline"/>
          <w:highlight w:val="cyan"/>
        </w:rPr>
        <w:t xml:space="preserve"> common law </w:t>
      </w:r>
      <w:r w:rsidRPr="00C77E38">
        <w:rPr>
          <w:rStyle w:val="Emphasis"/>
          <w:highlight w:val="cyan"/>
        </w:rPr>
        <w:t>development</w:t>
      </w:r>
      <w:r w:rsidRPr="00C77E38">
        <w:rPr>
          <w:sz w:val="16"/>
        </w:rPr>
        <w:t xml:space="preserve">, and important elements still existing entirely outside of the statutory text. Over more than two centuries of statutory accretion, the source and character of the statutory strata have evolved. As a result, tracing the contextual background of particular provisions is essential to interpreting and applying the copyright and patent laws faithfully. </w:t>
      </w:r>
      <w:r w:rsidRPr="00C77E38">
        <w:rPr>
          <w:rStyle w:val="StyleUnderline"/>
        </w:rPr>
        <w:t xml:space="preserve">Furthermore, </w:t>
      </w:r>
      <w:r w:rsidRPr="00C77E38">
        <w:rPr>
          <w:rStyle w:val="StyleUnderline"/>
          <w:highlight w:val="cyan"/>
        </w:rPr>
        <w:t xml:space="preserve">a robust, contextually </w:t>
      </w:r>
      <w:r w:rsidRPr="00C77E38">
        <w:rPr>
          <w:rStyle w:val="Emphasis"/>
          <w:highlight w:val="cyan"/>
        </w:rPr>
        <w:t>grounded judicial role</w:t>
      </w:r>
      <w:r w:rsidRPr="00C77E38">
        <w:rPr>
          <w:rStyle w:val="StyleUnderline"/>
          <w:highlight w:val="cyan"/>
        </w:rPr>
        <w:t xml:space="preserve"> is </w:t>
      </w:r>
      <w:r w:rsidRPr="00C77E38">
        <w:rPr>
          <w:rStyle w:val="Emphasis"/>
          <w:highlight w:val="cyan"/>
        </w:rPr>
        <w:t xml:space="preserve">critical </w:t>
      </w:r>
      <w:r w:rsidRPr="00C77E38">
        <w:rPr>
          <w:rStyle w:val="StyleUnderline"/>
          <w:highlight w:val="cyan"/>
        </w:rPr>
        <w:t xml:space="preserve">to maintaining </w:t>
      </w:r>
      <w:r w:rsidRPr="00C77E38">
        <w:rPr>
          <w:rStyle w:val="Emphasis"/>
          <w:highlight w:val="cyan"/>
        </w:rPr>
        <w:t>the vitality of the IP system</w:t>
      </w:r>
      <w:r w:rsidRPr="00C77E38">
        <w:rPr>
          <w:sz w:val="16"/>
        </w:rPr>
        <w:t>. For these reasons, courts should be especially careful to trace the provenance of copyright and patent provisions and doctrines to determine the proper interpretive lens in applying these laws.</w:t>
      </w:r>
    </w:p>
    <w:p w14:paraId="408B8A59" w14:textId="77777777" w:rsidR="001457F5" w:rsidRPr="00C77E38" w:rsidRDefault="001457F5" w:rsidP="001457F5">
      <w:pPr>
        <w:pStyle w:val="Heading4"/>
        <w:rPr>
          <w:rStyle w:val="Emphasis"/>
        </w:rPr>
      </w:pPr>
      <w:r w:rsidRPr="00C77E38">
        <w:t xml:space="preserve">Statutory provisions </w:t>
      </w:r>
      <w:r w:rsidRPr="00C77E38">
        <w:rPr>
          <w:u w:val="single"/>
        </w:rPr>
        <w:t>demand</w:t>
      </w:r>
      <w:r w:rsidRPr="00C77E38">
        <w:t xml:space="preserve"> common law lawmaking---state common law </w:t>
      </w:r>
      <w:r w:rsidRPr="00C77E38">
        <w:rPr>
          <w:u w:val="single"/>
        </w:rPr>
        <w:t>proves space</w:t>
      </w:r>
      <w:r w:rsidRPr="00C77E38">
        <w:t xml:space="preserve"> for the federal judiciary.</w:t>
      </w:r>
    </w:p>
    <w:p w14:paraId="444748A8" w14:textId="77777777" w:rsidR="001457F5" w:rsidRPr="00C77E38" w:rsidRDefault="001457F5" w:rsidP="001457F5">
      <w:r w:rsidRPr="00C77E38">
        <w:t xml:space="preserve">Shyamkrishna </w:t>
      </w:r>
      <w:r w:rsidRPr="00C77E38">
        <w:rPr>
          <w:rStyle w:val="Style13ptBold"/>
        </w:rPr>
        <w:t>Balganesh 10</w:t>
      </w:r>
      <w:r w:rsidRPr="00C77E38">
        <w:t xml:space="preserve">. [Assistant Professor of Law, University of Pennsylvania Law School. “The Pragmatic Incrementalism of Common Law Intellectual Property” </w:t>
      </w:r>
      <w:r w:rsidRPr="00C77E38">
        <w:rPr>
          <w:i/>
          <w:iCs/>
        </w:rPr>
        <w:t>Vanderbilt Law Review</w:t>
      </w:r>
      <w:r w:rsidRPr="00C77E38">
        <w:t>, volume 63, issue 6. November 2010. https://scholarship.law.upenn.edu/faculty_scholarship/305/]//dawn</w:t>
      </w:r>
    </w:p>
    <w:p w14:paraId="7DBB2414" w14:textId="77777777" w:rsidR="001457F5" w:rsidRPr="00C77E38" w:rsidRDefault="001457F5" w:rsidP="001457F5">
      <w:pPr>
        <w:rPr>
          <w:rStyle w:val="StyleUnderline"/>
        </w:rPr>
      </w:pPr>
      <w:r w:rsidRPr="00C77E38">
        <w:t xml:space="preserve">It is worth emphasizing that </w:t>
      </w:r>
      <w:r w:rsidRPr="00C77E38">
        <w:rPr>
          <w:rStyle w:val="StyleUnderline"/>
        </w:rPr>
        <w:t>I am not arguing for the replacement of all statutory intellectual property regimes with common law alternatives</w:t>
      </w:r>
      <w:r w:rsidRPr="00C77E38">
        <w:t xml:space="preserve">. </w:t>
      </w:r>
      <w:r w:rsidRPr="00C77E38">
        <w:rPr>
          <w:rStyle w:val="StyleUnderline"/>
        </w:rPr>
        <w:t>My normative claims</w:t>
      </w:r>
      <w:r w:rsidRPr="00C77E38">
        <w:t xml:space="preserve"> in this Article </w:t>
      </w:r>
      <w:r w:rsidRPr="00C77E38">
        <w:rPr>
          <w:rStyle w:val="StyleUnderline"/>
        </w:rPr>
        <w:t>are two- fold</w:t>
      </w:r>
      <w:r w:rsidRPr="00C77E38">
        <w:t xml:space="preserve">. </w:t>
      </w:r>
      <w:r w:rsidRPr="00C77E38">
        <w:rPr>
          <w:rStyle w:val="StyleUnderline"/>
        </w:rPr>
        <w:t>First</w:t>
      </w:r>
      <w:r w:rsidRPr="00C77E38">
        <w:t xml:space="preserve">, that </w:t>
      </w:r>
      <w:r w:rsidRPr="00C77E38">
        <w:rPr>
          <w:rStyle w:val="StyleUnderline"/>
        </w:rPr>
        <w:t>some forms of informational resources</w:t>
      </w:r>
      <w:r w:rsidRPr="00C77E38">
        <w:t xml:space="preserve">, to the extent that they merit protection at all, </w:t>
      </w:r>
      <w:r w:rsidRPr="00C77E38">
        <w:rPr>
          <w:rStyle w:val="StyleUnderline"/>
        </w:rPr>
        <w:t>would benefit from a common law approach</w:t>
      </w:r>
      <w:r w:rsidRPr="00C77E38">
        <w:t xml:space="preserve"> to protection. </w:t>
      </w:r>
      <w:r w:rsidRPr="00C77E38">
        <w:rPr>
          <w:rStyle w:val="StyleUnderline"/>
        </w:rPr>
        <w:t>Discussions of institutional design</w:t>
      </w:r>
      <w:r w:rsidRPr="00C77E38">
        <w:t xml:space="preserve"> in intellectual property </w:t>
      </w:r>
      <w:r w:rsidRPr="00C77E38">
        <w:rPr>
          <w:rStyle w:val="StyleUnderline"/>
        </w:rPr>
        <w:t>have thus far paid little attention to the potential benefits</w:t>
      </w:r>
      <w:r w:rsidRPr="00C77E38">
        <w:t xml:space="preserve"> of the common law. Thinking creatively, </w:t>
      </w:r>
      <w:r w:rsidRPr="00C77E38">
        <w:rPr>
          <w:rStyle w:val="StyleUnderline"/>
        </w:rPr>
        <w:t>scholars and</w:t>
      </w:r>
      <w:r w:rsidRPr="00C77E38">
        <w:rPr>
          <w:rStyle w:val="Emphasis"/>
        </w:rPr>
        <w:t xml:space="preserve"> policymakers ought to recognize </w:t>
      </w:r>
      <w:r w:rsidRPr="00C77E38">
        <w:rPr>
          <w:rStyle w:val="StyleUnderline"/>
        </w:rPr>
        <w:t>the viability of</w:t>
      </w:r>
      <w:r w:rsidRPr="00C77E38">
        <w:rPr>
          <w:rStyle w:val="Emphasis"/>
        </w:rPr>
        <w:t xml:space="preserve"> common law protection as an alternative to one-size-fits-all statutory approaches</w:t>
      </w:r>
      <w:r w:rsidRPr="00C77E38">
        <w:t xml:space="preserve">. Second, </w:t>
      </w:r>
      <w:r w:rsidRPr="00C77E38">
        <w:rPr>
          <w:rStyle w:val="StyleUnderline"/>
        </w:rPr>
        <w:t>even within</w:t>
      </w:r>
      <w:r w:rsidRPr="00C77E38">
        <w:t xml:space="preserve"> the world of </w:t>
      </w:r>
      <w:r w:rsidRPr="00C77E38">
        <w:rPr>
          <w:rStyle w:val="StyleUnderline"/>
        </w:rPr>
        <w:t>federal statutory intellectual property</w:t>
      </w:r>
      <w:r w:rsidRPr="00C77E38">
        <w:t xml:space="preserve">, </w:t>
      </w:r>
      <w:r w:rsidRPr="00C77E38">
        <w:rPr>
          <w:rStyle w:val="Emphasis"/>
        </w:rPr>
        <w:t xml:space="preserve">courts should understand </w:t>
      </w:r>
      <w:r w:rsidRPr="00C77E38">
        <w:rPr>
          <w:rStyle w:val="StyleUnderline"/>
        </w:rPr>
        <w:t>a larger number of</w:t>
      </w:r>
      <w:r w:rsidRPr="00C77E38">
        <w:rPr>
          <w:rStyle w:val="Emphasis"/>
        </w:rPr>
        <w:t xml:space="preserve"> statutory provisions as actively delegating lawmaking power to them</w:t>
      </w:r>
      <w:r w:rsidRPr="00C77E38">
        <w:t xml:space="preserve">. </w:t>
      </w:r>
      <w:r w:rsidRPr="00C77E38">
        <w:rPr>
          <w:rStyle w:val="Emphasis"/>
        </w:rPr>
        <w:t>Federal courts</w:t>
      </w:r>
      <w:r w:rsidRPr="00C77E38">
        <w:t xml:space="preserve"> </w:t>
      </w:r>
      <w:r w:rsidRPr="00C77E38">
        <w:rPr>
          <w:rStyle w:val="Emphasis"/>
        </w:rPr>
        <w:t>should embrace pragmatic incrementalism in intellectual property protection whenever needed</w:t>
      </w:r>
      <w:r w:rsidRPr="00C77E38">
        <w:t xml:space="preserve">, </w:t>
      </w:r>
      <w:r w:rsidRPr="00C77E38">
        <w:rPr>
          <w:rStyle w:val="StyleUnderline"/>
        </w:rPr>
        <w:t>and be far less dogmatic about deferring to Congress for guidance.</w:t>
      </w:r>
    </w:p>
    <w:p w14:paraId="0F64054F" w14:textId="77777777" w:rsidR="001457F5" w:rsidRPr="00C77E38" w:rsidRDefault="001457F5" w:rsidP="001457F5">
      <w:r w:rsidRPr="00C77E38">
        <w:t xml:space="preserve">My choice of </w:t>
      </w:r>
      <w:r w:rsidRPr="00C77E38">
        <w:rPr>
          <w:rStyle w:val="StyleUnderline"/>
        </w:rPr>
        <w:t>state common law regimes to explicate</w:t>
      </w:r>
      <w:r w:rsidRPr="00C77E38">
        <w:t xml:space="preserve"> the functioning of </w:t>
      </w:r>
      <w:r w:rsidRPr="00C77E38">
        <w:rPr>
          <w:rStyle w:val="StyleUnderline"/>
        </w:rPr>
        <w:t>pragmatic incrementalism is certainly not to contrast state law with federal law</w:t>
      </w:r>
      <w:r w:rsidRPr="00C77E38">
        <w:t xml:space="preserve">. Neither is it directed at showing that the trademark, copyright, and patent regimes have consciously disavowed any reliance on the common law method. </w:t>
      </w:r>
      <w:r w:rsidRPr="00C77E38">
        <w:rPr>
          <w:rStyle w:val="StyleUnderline"/>
        </w:rPr>
        <w:t>Several features of pragmatic incrementalism may</w:t>
      </w:r>
      <w:r w:rsidRPr="00C77E38">
        <w:t xml:space="preserve"> indeed </w:t>
      </w:r>
      <w:r w:rsidRPr="00C77E38">
        <w:rPr>
          <w:rStyle w:val="StyleUnderline"/>
        </w:rPr>
        <w:t xml:space="preserve">be found in </w:t>
      </w:r>
      <w:r w:rsidRPr="00C77E38">
        <w:t xml:space="preserve">the </w:t>
      </w:r>
      <w:r w:rsidRPr="00C77E38">
        <w:rPr>
          <w:rStyle w:val="StyleUnderline"/>
        </w:rPr>
        <w:t>functioning</w:t>
      </w:r>
      <w:r w:rsidRPr="00C77E38">
        <w:t xml:space="preserve"> of parts of the </w:t>
      </w:r>
      <w:r w:rsidRPr="00C77E38">
        <w:rPr>
          <w:rStyle w:val="StyleUnderline"/>
        </w:rPr>
        <w:t>federal intellectual property regimes</w:t>
      </w:r>
      <w:r w:rsidRPr="00C77E38">
        <w:t xml:space="preserve">, </w:t>
      </w:r>
      <w:r w:rsidRPr="00C77E38">
        <w:rPr>
          <w:rStyle w:val="StyleUnderline"/>
        </w:rPr>
        <w:t>even though the overlay of statutory regulations and administrative rules has resulted in the common law-like parts receding in importance</w:t>
      </w:r>
      <w:r w:rsidRPr="00C77E38">
        <w:t xml:space="preserve">. Rather, </w:t>
      </w:r>
      <w:r w:rsidRPr="00C77E38">
        <w:rPr>
          <w:rStyle w:val="StyleUnderline"/>
        </w:rPr>
        <w:t>this choice is to illustrate how courts are well equipped to develop rules for intellectual property in the absence of direction from legislatures and the process by which they can continue to do so</w:t>
      </w:r>
      <w:r w:rsidRPr="00C77E38">
        <w:t xml:space="preserve"> </w:t>
      </w:r>
      <w:r w:rsidRPr="00C77E38">
        <w:rPr>
          <w:rStyle w:val="StyleUnderline"/>
        </w:rPr>
        <w:t>in coordination with legislative intervention that takes their lawmaking role seriously</w:t>
      </w:r>
      <w:r w:rsidRPr="00C77E38">
        <w:t xml:space="preserve">. </w:t>
      </w:r>
      <w:r w:rsidRPr="00C77E38">
        <w:rPr>
          <w:rStyle w:val="Emphasis"/>
        </w:rPr>
        <w:t>The fact</w:t>
      </w:r>
      <w:r w:rsidRPr="00C77E38">
        <w:rPr>
          <w:rStyle w:val="StyleUnderline"/>
        </w:rPr>
        <w:t xml:space="preserve"> that </w:t>
      </w:r>
      <w:r w:rsidRPr="00C77E38">
        <w:rPr>
          <w:rStyle w:val="Emphasis"/>
        </w:rPr>
        <w:t>most common law</w:t>
      </w:r>
      <w:r w:rsidRPr="00C77E38">
        <w:rPr>
          <w:rStyle w:val="StyleUnderline"/>
        </w:rPr>
        <w:t xml:space="preserve"> in the United States </w:t>
      </w:r>
      <w:r w:rsidRPr="00C77E38">
        <w:rPr>
          <w:rStyle w:val="Emphasis"/>
        </w:rPr>
        <w:t>is</w:t>
      </w:r>
      <w:r w:rsidRPr="00C77E38">
        <w:rPr>
          <w:rStyle w:val="StyleUnderline"/>
        </w:rPr>
        <w:t xml:space="preserve"> today </w:t>
      </w:r>
      <w:r w:rsidRPr="00C77E38">
        <w:rPr>
          <w:rStyle w:val="Emphasis"/>
        </w:rPr>
        <w:t>state</w:t>
      </w:r>
      <w:r w:rsidRPr="00C77E38">
        <w:rPr>
          <w:rStyle w:val="StyleUnderline"/>
        </w:rPr>
        <w:t xml:space="preserve"> law </w:t>
      </w:r>
      <w:r w:rsidRPr="00C77E38">
        <w:rPr>
          <w:rStyle w:val="Emphasis"/>
        </w:rPr>
        <w:t>rather than</w:t>
      </w:r>
      <w:r w:rsidRPr="00C77E38">
        <w:rPr>
          <w:rStyle w:val="StyleUnderline"/>
        </w:rPr>
        <w:t xml:space="preserve"> </w:t>
      </w:r>
      <w:r w:rsidRPr="00C77E38">
        <w:rPr>
          <w:rStyle w:val="Emphasis"/>
        </w:rPr>
        <w:t>federal law is</w:t>
      </w:r>
      <w:r w:rsidRPr="00C77E38">
        <w:rPr>
          <w:rStyle w:val="StyleUnderline"/>
        </w:rPr>
        <w:t xml:space="preserve"> thus a </w:t>
      </w:r>
      <w:r w:rsidRPr="00C77E38">
        <w:rPr>
          <w:rStyle w:val="Emphasis"/>
        </w:rPr>
        <w:t>descriptive</w:t>
      </w:r>
      <w:r w:rsidRPr="00C77E38">
        <w:rPr>
          <w:rStyle w:val="StyleUnderline"/>
        </w:rPr>
        <w:t xml:space="preserve"> reality that this choice represents, </w:t>
      </w:r>
      <w:r w:rsidRPr="00C77E38">
        <w:rPr>
          <w:rStyle w:val="Emphasis"/>
        </w:rPr>
        <w:t>rather than</w:t>
      </w:r>
      <w:r w:rsidRPr="00C77E38">
        <w:rPr>
          <w:rStyle w:val="StyleUnderline"/>
        </w:rPr>
        <w:t xml:space="preserve"> a </w:t>
      </w:r>
      <w:r w:rsidRPr="00C77E38">
        <w:rPr>
          <w:rStyle w:val="Emphasis"/>
        </w:rPr>
        <w:t>prescriptive</w:t>
      </w:r>
      <w:r w:rsidRPr="00C77E38">
        <w:rPr>
          <w:rStyle w:val="StyleUnderline"/>
        </w:rPr>
        <w:t xml:space="preserve"> one</w:t>
      </w:r>
      <w:r w:rsidRPr="00C77E38">
        <w:t>. I leave for future work a fuller discussion of how the federal regimes might do well to integrate common law rule development into their framework and functioning, and indeed the costs and benefits that this might entail.</w:t>
      </w:r>
    </w:p>
    <w:p w14:paraId="0B2C6CDD" w14:textId="77777777" w:rsidR="001457F5" w:rsidRDefault="001457F5" w:rsidP="001457F5">
      <w:pPr>
        <w:pStyle w:val="Heading4"/>
      </w:pPr>
      <w:r>
        <w:t>Common Law good for climate change, it proves to be a good safety net for when climate acts will not be passed.</w:t>
      </w:r>
    </w:p>
    <w:p w14:paraId="42590080" w14:textId="77777777" w:rsidR="001457F5" w:rsidRPr="007C5B8F" w:rsidRDefault="001457F5" w:rsidP="001457F5">
      <w:r>
        <w:t xml:space="preserve">Nicholas </w:t>
      </w:r>
      <w:r>
        <w:rPr>
          <w:b/>
          <w:bCs/>
        </w:rPr>
        <w:t xml:space="preserve">Bellos, </w:t>
      </w:r>
      <w:r>
        <w:t>20</w:t>
      </w:r>
      <w:r>
        <w:rPr>
          <w:b/>
          <w:bCs/>
        </w:rPr>
        <w:t xml:space="preserve">19, </w:t>
      </w:r>
      <w:r>
        <w:t>- Bachelors Degree from University of Pennsylvania, associate in the Litigation Department, former Law Clerk to the Honorable Majorie O. Rendell of the US States Courts of Appeals; The Regulatory Review: “Could the Common Law Help Combat Climate Change?” 7/15</w:t>
      </w:r>
    </w:p>
    <w:p w14:paraId="6B74FA66" w14:textId="77777777" w:rsidR="001457F5" w:rsidRDefault="001457F5" w:rsidP="001457F5"/>
    <w:p w14:paraId="01B71B56" w14:textId="77777777" w:rsidR="001457F5" w:rsidRDefault="001457F5" w:rsidP="001457F5">
      <w:r>
        <w:t xml:space="preserve">Nevitt and Percival also argue that nuisance law claims would be particularly successful if brought by state governments against EPA. </w:t>
      </w:r>
      <w:r w:rsidRPr="00716CA0">
        <w:rPr>
          <w:u w:val="single"/>
        </w:rPr>
        <w:t xml:space="preserve">These suits could more likely reach the legal merits, they write, because the Supreme Court has historically been more attentive to the needs and rights of “quasi-sovereign” entities like states. </w:t>
      </w:r>
      <w:r>
        <w:t>The Court has granted this solicitude because, as Justice Oliver Wendell Homes wrote, a state should have the “last word as to whether its mountains shall be stripped of their forests and its inhabitants shall breathe pure air.”</w:t>
      </w:r>
    </w:p>
    <w:p w14:paraId="68A06484" w14:textId="77777777" w:rsidR="001457F5" w:rsidRPr="00716CA0" w:rsidRDefault="001457F5" w:rsidP="001457F5">
      <w:pPr>
        <w:rPr>
          <w:u w:val="single"/>
        </w:rPr>
      </w:pPr>
      <w:r w:rsidRPr="00716CA0">
        <w:rPr>
          <w:u w:val="single"/>
        </w:rPr>
        <w:t xml:space="preserve">Arguing for the viability of nuisance law claims, though, is not meant to endorse them as a replacement to administrative rulemaking, Nevitt and Percival say. Instead, they argue that the </w:t>
      </w:r>
      <w:r w:rsidRPr="00716CA0">
        <w:rPr>
          <w:highlight w:val="cyan"/>
          <w:u w:val="single"/>
        </w:rPr>
        <w:t>common law will remain an “essential backstop when existing</w:t>
      </w:r>
      <w:r w:rsidRPr="00716CA0">
        <w:rPr>
          <w:u w:val="single"/>
        </w:rPr>
        <w:t xml:space="preserve"> regulatory </w:t>
      </w:r>
      <w:r w:rsidRPr="00716CA0">
        <w:rPr>
          <w:highlight w:val="cyan"/>
          <w:u w:val="single"/>
        </w:rPr>
        <w:t>authorities</w:t>
      </w:r>
      <w:r w:rsidRPr="00716CA0">
        <w:rPr>
          <w:u w:val="single"/>
        </w:rPr>
        <w:t xml:space="preserve"> </w:t>
      </w:r>
      <w:r w:rsidRPr="00716CA0">
        <w:rPr>
          <w:highlight w:val="cyan"/>
          <w:u w:val="single"/>
        </w:rPr>
        <w:t>fail to address significant environmental problems.</w:t>
      </w:r>
      <w:r w:rsidRPr="00716CA0">
        <w:rPr>
          <w:u w:val="single"/>
        </w:rPr>
        <w:t>”</w:t>
      </w:r>
    </w:p>
    <w:p w14:paraId="6C3D1796" w14:textId="77777777" w:rsidR="001457F5" w:rsidRPr="00716CA0" w:rsidRDefault="001457F5" w:rsidP="001457F5">
      <w:pPr>
        <w:rPr>
          <w:u w:val="single"/>
        </w:rPr>
      </w:pPr>
      <w:r w:rsidRPr="00716CA0">
        <w:rPr>
          <w:u w:val="single"/>
        </w:rPr>
        <w:t xml:space="preserve">Although litigation is inherently retrospective and slow, Nevitt and Percival contend that </w:t>
      </w:r>
      <w:r w:rsidRPr="00716CA0">
        <w:rPr>
          <w:highlight w:val="cyan"/>
          <w:u w:val="single"/>
        </w:rPr>
        <w:t>the threat of common law suits can still encourage the legislative and executive branches to use proactively the authority</w:t>
      </w:r>
      <w:r w:rsidRPr="00716CA0">
        <w:rPr>
          <w:u w:val="single"/>
        </w:rPr>
        <w:t xml:space="preserve"> granted them by the seminal environmental statutes.</w:t>
      </w:r>
    </w:p>
    <w:p w14:paraId="7EBEBB17" w14:textId="77777777" w:rsidR="001457F5" w:rsidRPr="00C77E38" w:rsidRDefault="001457F5" w:rsidP="001457F5">
      <w:pPr>
        <w:rPr>
          <w:sz w:val="16"/>
        </w:rPr>
      </w:pPr>
    </w:p>
    <w:p w14:paraId="761C6D3E" w14:textId="77777777" w:rsidR="001457F5" w:rsidRDefault="001457F5" w:rsidP="001457F5">
      <w:pPr>
        <w:pStyle w:val="Heading3"/>
      </w:pPr>
      <w:r>
        <w:t>2NC---AT: PDB Shields</w:t>
      </w:r>
    </w:p>
    <w:p w14:paraId="3B97E886" w14:textId="77777777" w:rsidR="001457F5" w:rsidRPr="003E0A31" w:rsidRDefault="001457F5" w:rsidP="001457F5">
      <w:pPr>
        <w:pStyle w:val="Heading4"/>
      </w:pPr>
      <w:r>
        <w:t xml:space="preserve">The </w:t>
      </w:r>
      <w:r w:rsidRPr="00EA5317">
        <w:rPr>
          <w:u w:val="single"/>
        </w:rPr>
        <w:t>inclusion</w:t>
      </w:r>
      <w:r>
        <w:t xml:space="preserve"> of the aff </w:t>
      </w:r>
      <w:r>
        <w:rPr>
          <w:u w:val="single"/>
        </w:rPr>
        <w:t>prevents</w:t>
      </w:r>
      <w:r>
        <w:t xml:space="preserve"> common law---the aff’s statutory law </w:t>
      </w:r>
      <w:r>
        <w:rPr>
          <w:u w:val="single"/>
        </w:rPr>
        <w:t>displaces</w:t>
      </w:r>
      <w:r>
        <w:t xml:space="preserve"> the counterplan.</w:t>
      </w:r>
    </w:p>
    <w:p w14:paraId="4DC0200A" w14:textId="77777777" w:rsidR="001457F5" w:rsidRPr="00C77E38" w:rsidRDefault="001457F5" w:rsidP="001457F5">
      <w:r w:rsidRPr="00C77E38">
        <w:t xml:space="preserve">Daniel </w:t>
      </w:r>
      <w:r w:rsidRPr="00C77E38">
        <w:rPr>
          <w:rStyle w:val="Style13ptBold"/>
        </w:rPr>
        <w:t>Walters 19</w:t>
      </w:r>
      <w:r w:rsidRPr="00C77E38">
        <w:t xml:space="preserve">. [Regulation Fellow, University of Pennsylvania Law School. “Animal Agriculture Liability for Climatic Nuisance: A Path Forward for Climate Change Litigation?” </w:t>
      </w:r>
      <w:r w:rsidRPr="00C77E38">
        <w:rPr>
          <w:i/>
          <w:iCs/>
        </w:rPr>
        <w:t>Columbia Journal of Environmental Law</w:t>
      </w:r>
      <w:r w:rsidRPr="00C77E38">
        <w:t>, vol. 44, no. S. 5-15-2019. https://doi.org/10.7916/cjel.v44iS.972]//dawn</w:t>
      </w:r>
    </w:p>
    <w:p w14:paraId="5E9A04C9" w14:textId="77777777" w:rsidR="001457F5" w:rsidRPr="00C77E38" w:rsidRDefault="001457F5" w:rsidP="001457F5">
      <w:r w:rsidRPr="0092285C">
        <w:rPr>
          <w:u w:val="single"/>
        </w:rPr>
        <w:t>Operating alongside statutory</w:t>
      </w:r>
      <w:r w:rsidRPr="00C77E38">
        <w:t xml:space="preserve"> and regulatory </w:t>
      </w:r>
      <w:r w:rsidRPr="0092285C">
        <w:rPr>
          <w:u w:val="single"/>
        </w:rPr>
        <w:t>environmental protections, the federal common law of public nuisance “protects the public against unreasonable and substantial interference with a public right.”</w:t>
      </w:r>
      <w:r w:rsidRPr="00C77E38">
        <w:t xml:space="preserve">52 </w:t>
      </w:r>
      <w:r w:rsidRPr="0092285C">
        <w:rPr>
          <w:rStyle w:val="Emphasis"/>
        </w:rPr>
        <w:t>What rights are included is not entirely clear</w:t>
      </w:r>
      <w:r w:rsidRPr="00C77E38">
        <w:t xml:space="preserve">, </w:t>
      </w:r>
      <w:r w:rsidRPr="0092285C">
        <w:rPr>
          <w:u w:val="single"/>
        </w:rPr>
        <w:t>but the doctrine roughly covers “rights in health, safety, and comfort</w:t>
      </w:r>
      <w:r w:rsidRPr="00C77E38">
        <w:t xml:space="preserve"> that are </w:t>
      </w:r>
      <w:r w:rsidRPr="0092285C">
        <w:rPr>
          <w:u w:val="single"/>
        </w:rPr>
        <w:t>not necessarily tied to land</w:t>
      </w:r>
      <w:r w:rsidRPr="00C77E38">
        <w:t xml:space="preserve"> or a particular resource.”53 </w:t>
      </w:r>
      <w:r w:rsidRPr="0092285C">
        <w:rPr>
          <w:rStyle w:val="Emphasis"/>
        </w:rPr>
        <w:t>What differentiates</w:t>
      </w:r>
      <w:r w:rsidRPr="0092285C">
        <w:rPr>
          <w:u w:val="single"/>
        </w:rPr>
        <w:t xml:space="preserve"> federal public nuisance from ordinary public nuisance</w:t>
      </w:r>
      <w:r w:rsidRPr="00C77E38">
        <w:t xml:space="preserve">, which has a long lineage in state common law, </w:t>
      </w:r>
      <w:r w:rsidRPr="0092285C">
        <w:rPr>
          <w:rStyle w:val="Emphasis"/>
        </w:rPr>
        <w:t>is federal jurisdiction</w:t>
      </w:r>
      <w:r w:rsidRPr="00C77E38">
        <w:t xml:space="preserve">, which is </w:t>
      </w:r>
      <w:r w:rsidRPr="0092285C">
        <w:rPr>
          <w:u w:val="single"/>
        </w:rPr>
        <w:t>established by Article III, Section 2’s grant of original jurisdiction to the Supreme Court to resolve disputes between states or between states and citizens of another state.</w:t>
      </w:r>
      <w:r w:rsidRPr="00C77E38">
        <w:t>54 States have a quasi-sovereign interest in reducing environmental harms that originate out-of-state but affect the state’s citizenry.55</w:t>
      </w:r>
    </w:p>
    <w:p w14:paraId="55B6751A" w14:textId="77777777" w:rsidR="001457F5" w:rsidRPr="00C77E38" w:rsidRDefault="001457F5" w:rsidP="001457F5">
      <w:r w:rsidRPr="0092285C">
        <w:rPr>
          <w:u w:val="single"/>
        </w:rPr>
        <w:t>The</w:t>
      </w:r>
      <w:r w:rsidRPr="00C77E38">
        <w:t xml:space="preserve"> Supreme </w:t>
      </w:r>
      <w:r w:rsidRPr="0092285C">
        <w:rPr>
          <w:u w:val="single"/>
        </w:rPr>
        <w:t>Court</w:t>
      </w:r>
      <w:r w:rsidRPr="00C77E38">
        <w:t xml:space="preserve"> has </w:t>
      </w:r>
      <w:r w:rsidRPr="0092285C">
        <w:rPr>
          <w:u w:val="single"/>
        </w:rPr>
        <w:t xml:space="preserve">developed the federal common law of public nuisance in a series of environmental cases </w:t>
      </w:r>
      <w:r w:rsidRPr="0092285C">
        <w:rPr>
          <w:rStyle w:val="Emphasis"/>
        </w:rPr>
        <w:t>spanning over a century</w:t>
      </w:r>
      <w:r w:rsidRPr="00C77E38">
        <w:t xml:space="preserve">.56 Indeed, as Robert Percival has observed, </w:t>
      </w:r>
      <w:r w:rsidRPr="0092285C">
        <w:rPr>
          <w:u w:val="single"/>
        </w:rPr>
        <w:t>“[p]rior to the enactment of comprehensive federal regulatory statutes, the common law of nuisance was the first line of legal defense for the environment.</w:t>
      </w:r>
      <w:r w:rsidRPr="00C77E38">
        <w:t xml:space="preserve"> In the early decades of the twentieth century, the Supreme Court itself heard many prominent disputes between states over transboundary air and water pollution.”57 For instance, in 1906 the Court recognized the possibility of using public nuisance to remediate the contamination of public water that occurred when the City of Chicago, aiming to protect Lake Michigan, reversed the flow of the Chicago River and directed its sewage down the Illinois River and into the Mississippi River.58 Just a year later, the Court recognized the possibility of states suing private defendants in a case involving two Tennessee Copper Company smelters that spewed sulfur dioxide across state lines and into Georgia.59 The Court continued to hear similar cases for decades,60 sometimes appointing special masters to oversee the technical and scientific questions raised by the litigation.61 Ordinarily, the relief in these cases took the form of an injunction to abate the nuisance, although in recent decades it has become clear that money damages of some kind are suitable remedies as well.</w:t>
      </w:r>
    </w:p>
    <w:p w14:paraId="53B7375E" w14:textId="77777777" w:rsidR="001457F5" w:rsidRPr="00C77E38" w:rsidRDefault="001457F5" w:rsidP="001457F5">
      <w:r w:rsidRPr="0092285C">
        <w:rPr>
          <w:rStyle w:val="Emphasis"/>
        </w:rPr>
        <w:t>The scope of the federal common law of public nuisance action is elastic</w:t>
      </w:r>
      <w:r w:rsidRPr="00C77E38">
        <w:t xml:space="preserve">. </w:t>
      </w:r>
      <w:r w:rsidRPr="0092285C">
        <w:rPr>
          <w:u w:val="single"/>
        </w:rPr>
        <w:t>The essential elements are a public right—usually enjoyment of a common resource, such as water or air—and an unreasonable interference with that right caused by a defendant, either public or private.</w:t>
      </w:r>
      <w:r w:rsidRPr="00C77E38">
        <w:t xml:space="preserve">62 Beyond this, the Court has described these suits as requiring a court to “appraise the equities” on either side of an environmental dispute.63 </w:t>
      </w:r>
      <w:r w:rsidRPr="0092285C">
        <w:rPr>
          <w:u w:val="single"/>
        </w:rPr>
        <w:t>As a result of this elasticity, climate change litigants began to think about the possibility of using the public nuisance concept to address climate-related harms. The right to a habitable planet might be thought of as the quintessential public right.</w:t>
      </w:r>
      <w:r w:rsidRPr="00C77E38">
        <w:t>64</w:t>
      </w:r>
    </w:p>
    <w:p w14:paraId="36D3F195" w14:textId="77777777" w:rsidR="001457F5" w:rsidRPr="00C77E38" w:rsidRDefault="001457F5" w:rsidP="001457F5">
      <w:r w:rsidRPr="0092285C">
        <w:rPr>
          <w:rStyle w:val="Emphasis"/>
        </w:rPr>
        <w:t>The main limit</w:t>
      </w:r>
      <w:r w:rsidRPr="0092285C">
        <w:rPr>
          <w:u w:val="single"/>
        </w:rPr>
        <w:t xml:space="preserve"> on the scope of the public nuisance doctrine </w:t>
      </w:r>
      <w:r w:rsidRPr="0092285C">
        <w:rPr>
          <w:rStyle w:val="Emphasis"/>
        </w:rPr>
        <w:t>is the concept of “displacement,”</w:t>
      </w:r>
      <w:r w:rsidRPr="0092285C">
        <w:rPr>
          <w:u w:val="single"/>
        </w:rPr>
        <w:t xml:space="preserve"> </w:t>
      </w:r>
      <w:r w:rsidRPr="0092285C">
        <w:rPr>
          <w:rStyle w:val="Emphasis"/>
        </w:rPr>
        <w:t>which holds</w:t>
      </w:r>
      <w:r w:rsidRPr="0092285C">
        <w:rPr>
          <w:u w:val="single"/>
        </w:rPr>
        <w:t xml:space="preserve"> that the </w:t>
      </w:r>
      <w:r w:rsidRPr="0092285C">
        <w:rPr>
          <w:rStyle w:val="Emphasis"/>
        </w:rPr>
        <w:t>federal common law is no longer available where there is already statutory law</w:t>
      </w:r>
      <w:r w:rsidRPr="0092285C">
        <w:rPr>
          <w:u w:val="single"/>
        </w:rPr>
        <w:t xml:space="preserve"> that fills the role.</w:t>
      </w:r>
      <w:r w:rsidRPr="00C77E38">
        <w:t xml:space="preserve">65 </w:t>
      </w:r>
      <w:r w:rsidRPr="0092285C">
        <w:rPr>
          <w:u w:val="single"/>
        </w:rPr>
        <w:t>The displacement question is</w:t>
      </w:r>
      <w:r w:rsidRPr="00C77E38">
        <w:t xml:space="preserve"> somewhat </w:t>
      </w:r>
      <w:r w:rsidRPr="0092285C">
        <w:rPr>
          <w:u w:val="single"/>
        </w:rPr>
        <w:t>similar to preemption</w:t>
      </w:r>
      <w:r w:rsidRPr="00C77E38">
        <w:t xml:space="preserve"> (which applies to state law),66 although, critically, it is closer to conflict preemption than field preemption in that it does not hinge on evidence of congressional purpose or intent.67 Instead, </w:t>
      </w:r>
      <w:r w:rsidRPr="0092285C">
        <w:rPr>
          <w:u w:val="single"/>
        </w:rPr>
        <w:t>the focus is on whether the remedy sought in a public nuisance suit would be duplicated by, and therefore interfere with, applicable federal statutory programs</w:t>
      </w:r>
      <w:r w:rsidRPr="00C77E38">
        <w:t xml:space="preserve">68—indeed, the displacement cases expressly acknowledge that federal common law will play a supplemental role to environmental statutory regimes, filling in interstices and gaps left by Congress.69 For instance, in a 2008 case involving claims arising from the Exxon Valdez oil spill, the Court focused the displacement inquiry on whether the claims “threaten . . . interference with federal regulatory goals,” finding that the common law suit in that case did not threaten the implementation of the Clean Water Act and filled a gap left by the statute.70 </w:t>
      </w:r>
      <w:r w:rsidRPr="003E0A31">
        <w:rPr>
          <w:rStyle w:val="Emphasis"/>
        </w:rPr>
        <w:t>In climate change nuisance litigation, the displacement inquiry has become the central issue and the biggest hurdle.</w:t>
      </w:r>
    </w:p>
    <w:p w14:paraId="7BE7B233" w14:textId="77777777" w:rsidR="001457F5" w:rsidRPr="003E0A31" w:rsidRDefault="001457F5" w:rsidP="001457F5"/>
    <w:p w14:paraId="02AC3CE7" w14:textId="77777777" w:rsidR="001457F5" w:rsidRPr="00C77E38" w:rsidRDefault="001457F5" w:rsidP="001457F5">
      <w:pPr>
        <w:pStyle w:val="Heading2"/>
      </w:pPr>
      <w:r w:rsidRPr="00C77E38">
        <w:t>External Net Benefits</w:t>
      </w:r>
    </w:p>
    <w:p w14:paraId="24A90C76" w14:textId="77777777" w:rsidR="001457F5" w:rsidRDefault="001457F5" w:rsidP="001457F5">
      <w:pPr>
        <w:pStyle w:val="Heading3"/>
      </w:pPr>
      <w:r w:rsidRPr="00C77E38">
        <w:t>2NC---Politics NB---AT: Courts Shield</w:t>
      </w:r>
    </w:p>
    <w:p w14:paraId="044FDA99" w14:textId="77777777" w:rsidR="001457F5" w:rsidRDefault="001457F5" w:rsidP="001457F5">
      <w:pPr>
        <w:pStyle w:val="Heading4"/>
      </w:pPr>
      <w:r>
        <w:t>The courts are politicized---there will be backlash</w:t>
      </w:r>
    </w:p>
    <w:p w14:paraId="0681CDE4" w14:textId="77777777" w:rsidR="001457F5" w:rsidRDefault="001457F5" w:rsidP="001457F5">
      <w:r>
        <w:t xml:space="preserve">Rachel </w:t>
      </w:r>
      <w:r w:rsidRPr="00182CCE">
        <w:rPr>
          <w:rStyle w:val="Style13ptBold"/>
        </w:rPr>
        <w:t>Reed 22</w:t>
      </w:r>
      <w:r>
        <w:t>, [Writer at Harvard Law School] “</w:t>
      </w:r>
      <w:r w:rsidRPr="00920122">
        <w:t>Politics, the Court,</w:t>
      </w:r>
      <w:r>
        <w:t xml:space="preserve"> </w:t>
      </w:r>
      <w:r w:rsidRPr="00920122">
        <w:t>and ‘the dangerous place we find ourselves in right now</w:t>
      </w:r>
      <w:r>
        <w:t xml:space="preserve">” Harvard Law Today, September 21 2022. </w:t>
      </w:r>
      <w:hyperlink r:id="rId11" w:history="1">
        <w:r w:rsidRPr="007438C3">
          <w:rPr>
            <w:rStyle w:val="Hyperlink"/>
          </w:rPr>
          <w:t>https://hls.harvard.edu/today/politics-the-court-and-the-dangerous-place-we-find-ourselves-in-right-now/</w:t>
        </w:r>
      </w:hyperlink>
      <w:r>
        <w:t>//JL</w:t>
      </w:r>
    </w:p>
    <w:p w14:paraId="3CC4610C" w14:textId="77777777" w:rsidR="001457F5" w:rsidRDefault="001457F5" w:rsidP="001457F5">
      <w:r>
        <w:t xml:space="preserve">“This Court has been politicized for some time,” said panelist Janai Nelson, president and director-counsel of the NAACP Legal Defense Fund. “It’s important that we recognize how, over time, that has calcified in ways that are now forcing this Court to overturn precedent that we’ve come to rely on.”Beyond the influence of politics on the Court, Litman also worried about the impact of the Court on politics, “in a term where we are facing down the prospect of the Supreme Court essentially nullifying the protections of the Voting Rights Act [by] diluting voting power of racial minorities and potentially green-lighting state legislatures to limit voting rights, and not allow state courts and state constitutions to protect them.” Hollis-Brusky agreed </w:t>
      </w:r>
      <w:r w:rsidRPr="00A46EE5">
        <w:rPr>
          <w:highlight w:val="cyan"/>
          <w:u w:val="single"/>
        </w:rPr>
        <w:t>that increased political polarization had helped politicize the Court</w:t>
      </w:r>
      <w:r w:rsidRPr="004B2FBE">
        <w:rPr>
          <w:u w:val="single"/>
        </w:rPr>
        <w:t>, and</w:t>
      </w:r>
      <w:r>
        <w:t xml:space="preserve"> illuminated two other factors she saw as contributing to the problem over time. First is Americans’ “demand for total justice” — that is, “the idea that if the technology exists to protect us and keep us safe, that the government” should put it into practice. When one “layers [this] on top of a set of fragmented institutions, [because] power is divided so many ways in the United States, those demands end up hemorrhaging into the Court,” she said. The second factor, she said, was the expansion of the Court’s powers in the mid-20th century. These developments collectively create incentives to appoint justices who will closely hew to the political ideology of the nominating president, said Hollis-Brusky. Today, “</w:t>
      </w:r>
      <w:r w:rsidRPr="00A46EE5">
        <w:rPr>
          <w:highlight w:val="cyan"/>
          <w:u w:val="single"/>
        </w:rPr>
        <w:t>The Supreme Court has not just been divided along the ideological lines that always existed, but divided along partisan lines</w:t>
      </w:r>
      <w:r w:rsidRPr="004B2FBE">
        <w:rPr>
          <w:u w:val="single"/>
        </w:rPr>
        <w:t>,</w:t>
      </w:r>
      <w:r>
        <w:t xml:space="preserve"> with every justice appointed by a Democrat voting more liberally than every justice appointed by a Republican. That is far from the historical norm.” There is “the sense that </w:t>
      </w:r>
      <w:r w:rsidRPr="00A46EE5">
        <w:rPr>
          <w:highlight w:val="cyan"/>
          <w:u w:val="single"/>
        </w:rPr>
        <w:t>law is nothing more than partisan politics</w:t>
      </w:r>
      <w:r>
        <w:t xml:space="preserve">,” she added. “And I think that’s the dangerous place we find ourselves in right now.” Baude acknowledged that something had shifted in the Court in recent years, but disagreed that political pressure is exerting an influence on the justices’ decision-making. “I think the majority of the Court has a strong view about what the law is and how it works,” he said. </w:t>
      </w:r>
      <w:r w:rsidRPr="00A46EE5">
        <w:rPr>
          <w:highlight w:val="cyan"/>
        </w:rPr>
        <w:t>“</w:t>
      </w:r>
      <w:r w:rsidRPr="00A46EE5">
        <w:rPr>
          <w:highlight w:val="cyan"/>
          <w:u w:val="single"/>
        </w:rPr>
        <w:t xml:space="preserve">The fact that </w:t>
      </w:r>
      <w:r w:rsidRPr="00766771">
        <w:rPr>
          <w:rStyle w:val="Emphasis"/>
          <w:highlight w:val="cyan"/>
        </w:rPr>
        <w:t>the Court is committed to</w:t>
      </w:r>
      <w:r w:rsidRPr="00A46EE5">
        <w:rPr>
          <w:highlight w:val="cyan"/>
          <w:u w:val="single"/>
        </w:rPr>
        <w:t xml:space="preserve"> law over </w:t>
      </w:r>
      <w:r w:rsidRPr="00766771">
        <w:rPr>
          <w:rStyle w:val="Emphasis"/>
          <w:highlight w:val="cyan"/>
        </w:rPr>
        <w:t xml:space="preserve">politics </w:t>
      </w:r>
      <w:r w:rsidRPr="00A46EE5">
        <w:rPr>
          <w:highlight w:val="cyan"/>
          <w:u w:val="single"/>
        </w:rPr>
        <w:t>actually makes it seem more radical than previous Courts, not less, because it means that the Court is less inclined to tack toward the center in high-profile cases, or to consider public opinion as an anchor</w:t>
      </w:r>
      <w:r>
        <w:t xml:space="preserve">.” </w:t>
      </w:r>
      <w:r w:rsidRPr="00A46EE5">
        <w:rPr>
          <w:highlight w:val="cyan"/>
          <w:u w:val="single"/>
        </w:rPr>
        <w:t>Politics do come into play during the selection and appointment process</w:t>
      </w:r>
      <w:r w:rsidRPr="004B2FBE">
        <w:rPr>
          <w:u w:val="single"/>
        </w:rPr>
        <w:t>,</w:t>
      </w:r>
      <w:r>
        <w:t xml:space="preserve"> Baude said, but with respect to the justices themselves, “I think they do come by their legal views honestly and legally, and [they] don’t think they’re doing partisan politics when they do it.”</w:t>
      </w:r>
      <w:r w:rsidRPr="00A4744F">
        <w:t xml:space="preserve"> </w:t>
      </w:r>
      <w:r>
        <w:t>Supreme Court appointments are political by design,” he said. “The president appoints, and the Senate, made up of sophisticated politicians, confirms, so there is politics on the front end. And oddly, the major constitutional way we want to give the justices independence, life tenure, actually injects politics on the back end, because they make strategic decisions about when to retire so that they can be replaced by someone ideologically similar. … You can have these justices operating in perfectly good faith, but nonetheless [they] are guided missiles who will, for legal reasons, execute a political agenda.” And there are consequences, he said. “When the public perceives that there is a political element to judging, it is offended, because it thinks the law is a different realm. The public is prepared to accept this anti-democratic institution because it is doing something other than politics.” As that illusion has been challenged, “</w:t>
      </w:r>
      <w:r w:rsidRPr="00920122">
        <w:rPr>
          <w:rStyle w:val="Emphasis"/>
          <w:highlight w:val="cyan"/>
        </w:rPr>
        <w:t>the confidence rating has been dropping</w:t>
      </w:r>
      <w:r w:rsidRPr="00A46EE5">
        <w:rPr>
          <w:highlight w:val="cyan"/>
          <w:u w:val="single"/>
        </w:rPr>
        <w:t xml:space="preserve">, as it does whenever the public perceives the </w:t>
      </w:r>
      <w:r w:rsidRPr="00920122">
        <w:rPr>
          <w:rStyle w:val="Emphasis"/>
          <w:highlight w:val="cyan"/>
        </w:rPr>
        <w:t>Court to be a political</w:t>
      </w:r>
      <w:r w:rsidRPr="00A46EE5">
        <w:rPr>
          <w:highlight w:val="cyan"/>
          <w:u w:val="single"/>
        </w:rPr>
        <w:t xml:space="preserve">, not </w:t>
      </w:r>
      <w:r w:rsidRPr="00A46EE5">
        <w:rPr>
          <w:u w:val="single"/>
        </w:rPr>
        <w:t>a</w:t>
      </w:r>
      <w:r w:rsidRPr="00A46EE5">
        <w:rPr>
          <w:highlight w:val="cyan"/>
          <w:u w:val="single"/>
        </w:rPr>
        <w:t xml:space="preserve"> legal, institution</w:t>
      </w:r>
      <w:r>
        <w:t>,” he said.</w:t>
      </w:r>
    </w:p>
    <w:p w14:paraId="54CBCC32" w14:textId="77777777" w:rsidR="001457F5" w:rsidRDefault="001457F5" w:rsidP="001457F5"/>
    <w:p w14:paraId="296574E7" w14:textId="77777777" w:rsidR="001457F5" w:rsidRPr="00870A77" w:rsidRDefault="001457F5" w:rsidP="001457F5"/>
    <w:p w14:paraId="34429A7C" w14:textId="77777777" w:rsidR="001457F5" w:rsidRPr="00B219CC" w:rsidRDefault="001457F5" w:rsidP="001457F5">
      <w:pPr>
        <w:pStyle w:val="Heading4"/>
        <w:rPr>
          <w:rFonts w:cs="Times New Roman"/>
        </w:rPr>
      </w:pPr>
      <w:r w:rsidRPr="00B219CC">
        <w:rPr>
          <w:rFonts w:cs="Times New Roman"/>
        </w:rPr>
        <w:t xml:space="preserve">Court action allows Congress to avoid political backlash.  </w:t>
      </w:r>
    </w:p>
    <w:p w14:paraId="7A2D5558" w14:textId="77777777" w:rsidR="001457F5" w:rsidRPr="00B219CC" w:rsidRDefault="001457F5" w:rsidP="001457F5">
      <w:r w:rsidRPr="00226DA4">
        <w:t>Keith</w:t>
      </w:r>
      <w:r w:rsidRPr="00B219CC">
        <w:t xml:space="preserve"> </w:t>
      </w:r>
      <w:r w:rsidRPr="00B219CC">
        <w:rPr>
          <w:rStyle w:val="Style13ptBold"/>
        </w:rPr>
        <w:t>Whittington 5</w:t>
      </w:r>
      <w:r w:rsidRPr="00B219CC">
        <w:t>. Professor of Politics</w:t>
      </w:r>
      <w:r>
        <w:t xml:space="preserve"> at</w:t>
      </w:r>
      <w:r w:rsidRPr="00B219CC">
        <w:t xml:space="preserve"> Princeton University. “‘Interpose Your Friendly Hand’: Political Supports for the Exercise of Judicial Review by the United States Supreme Court,” The American Political Science Review, Vol. 99, Issue 4 (Nov 2005), p. 583-596</w:t>
      </w:r>
      <w:r>
        <w:t>// JL</w:t>
      </w:r>
    </w:p>
    <w:p w14:paraId="38300A0E" w14:textId="77777777" w:rsidR="001457F5" w:rsidRPr="007C7C27" w:rsidRDefault="001457F5" w:rsidP="001457F5">
      <w:r w:rsidRPr="007C7C27">
        <w:rPr>
          <w:u w:val="single"/>
        </w:rPr>
        <w:t>Political leaders in such a situation will have reason to support or, at minimum, tolerate the active exercise of judicial review.</w:t>
      </w:r>
      <w:r w:rsidRPr="007C7C27">
        <w:t xml:space="preserve"> In the American context, the presidency is a particularly useful site for locating such behavior. The Constitution gives the president a powerful role in selecting and speaking to federal judges. As national party leaders, presidents and presidential candidates are both conscious of the fragmented nature of American political parties and sensitive to policy goals that will not be shared by all of the president’s putative partisan allies in Congress. </w:t>
      </w:r>
      <w:r w:rsidRPr="00226DA4">
        <w:rPr>
          <w:u w:val="single"/>
        </w:rPr>
        <w:t xml:space="preserve">We would expect political support for judicial review to make itself apparent </w:t>
      </w:r>
      <w:r w:rsidRPr="007C7C27">
        <w:t>in any of four fields of activity: (1) in the selection of “activist” judges, (2) in the encouragement of specific judicial action consistent with the political needs of coalition leaders, (3) in the congenial reception of judicial action after it has been taken, and (4) in the public expression of generalized support for judicial supremacy in the articulation of constitutional commitments.</w:t>
      </w:r>
    </w:p>
    <w:p w14:paraId="25FE82F2" w14:textId="77777777" w:rsidR="001457F5" w:rsidRPr="007C7C27" w:rsidRDefault="001457F5" w:rsidP="001457F5">
      <w:r w:rsidRPr="007C7C27">
        <w:t xml:space="preserve">Although it might sometimes be the case that judges and elected officials act in more-or-less explicit concert to shift the politically appropriate decisions into the judicial arena for resolution, </w:t>
      </w:r>
      <w:r w:rsidRPr="007C7C27">
        <w:rPr>
          <w:u w:val="single"/>
        </w:rPr>
        <w:t>it is also the case that judges might act independently of elected officials but nonetheless in ways that elected officials find congenial to their own interests and are willing and able to accommodate</w:t>
      </w:r>
      <w:r w:rsidRPr="007C7C27">
        <w:t>.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judges might exploit the political space open to them to render controversial decisions and in how elected officials might anticipate the utility of future acts of judicial review to their own interests.</w:t>
      </w:r>
    </w:p>
    <w:p w14:paraId="2FF238CF" w14:textId="77777777" w:rsidR="001457F5" w:rsidRPr="000D257B" w:rsidRDefault="001457F5" w:rsidP="001457F5">
      <w:pPr>
        <w:rPr>
          <w:u w:val="single"/>
        </w:rPr>
      </w:pPr>
      <w:r w:rsidRPr="007C7C27">
        <w:t xml:space="preserve">It should be emphasized that the possibility of friendly judicial review does not mean that the Court will simply do the bidding of political leaders. </w:t>
      </w:r>
      <w:r w:rsidRPr="000D257B">
        <w:rPr>
          <w:highlight w:val="cyan"/>
          <w:u w:val="single"/>
        </w:rPr>
        <w:t>Politicians</w:t>
      </w:r>
      <w:r w:rsidRPr="007C7C27">
        <w:rPr>
          <w:u w:val="single"/>
        </w:rPr>
        <w:t xml:space="preserve"> do not </w:t>
      </w:r>
      <w:r w:rsidRPr="000D257B">
        <w:rPr>
          <w:highlight w:val="cyan"/>
          <w:u w:val="single"/>
        </w:rPr>
        <w:t>know</w:t>
      </w:r>
      <w:r w:rsidRPr="007C7C27">
        <w:rPr>
          <w:u w:val="single"/>
        </w:rPr>
        <w:t xml:space="preserve"> with certainty </w:t>
      </w:r>
      <w:r w:rsidRPr="000D257B">
        <w:rPr>
          <w:highlight w:val="cyan"/>
          <w:u w:val="single"/>
        </w:rPr>
        <w:t>what the justices will do if presented with a</w:t>
      </w:r>
      <w:r w:rsidRPr="007C7C27">
        <w:rPr>
          <w:u w:val="single"/>
        </w:rPr>
        <w:t xml:space="preserve"> given </w:t>
      </w:r>
      <w:r w:rsidRPr="000D257B">
        <w:rPr>
          <w:highlight w:val="cyan"/>
          <w:u w:val="single"/>
        </w:rPr>
        <w:t>piece of legislation</w:t>
      </w:r>
      <w:r w:rsidRPr="007C7C27">
        <w:t xml:space="preserve">. Although presidents may hope that the Court will act in a given case, they may well be disappointed. When signing campaign finance reform, President George W. Bush virtually drew a roadmap of the statutory provisions that he hoped the Court would strike down, but a majority of the justices imposed only modest constraints on the congressional authority to regulate political campaigns (Bush 2002, 517; McConnell v. Federal Election Commission 2003). </w:t>
      </w:r>
      <w:r w:rsidRPr="000D257B">
        <w:rPr>
          <w:u w:val="single"/>
        </w:rPr>
        <w:t>Striking down that statute might have won favor from the president who had signed it, but the Court merely behaved in the politically conventional manner by lending its legitimacy to the law.</w:t>
      </w:r>
    </w:p>
    <w:p w14:paraId="7A7A2E32" w14:textId="77777777" w:rsidR="001457F5" w:rsidRPr="007C7C27" w:rsidRDefault="001457F5" w:rsidP="001457F5">
      <w:r w:rsidRPr="007C7C27">
        <w:t>At other times, the justices might well act on their own constitutional understandings even when those understandings are not shared by political leaders or when their expression is not desired. The political logic for such instances of unfriendly and unwelcome judicial review will have to be rather different from those described here. If the obstruction is relatively minor, as when the Court struck down Theodore Roosevelt's Employers' Liability Act as being drafted too broadly while indicating that the law's aims were constitutionally legitimate, then the Court's accumulated political capital might encourage leaders to simply yield to or work around the Court's rules (Employers' Liability Cases 1907; Pickerill 2004). If the obstruction is more serious, as when the Hughes Court blocked major components of the New Deal or when the early Warren Court extended the constitutional protections of suspected Communists, then the political reaction might be more severe and the strength of the Court's diffuse support might be tested. Not all episodes of judicial review take the collaborative form described here. The possibility of friendly judicial review, however, gives political leaders reason not only to tolerate the Court when it behaves in politically difficult ways but also to actively support the Court and help build a reservoir of public goodwill when it behaves in politically useful ways (Whittington Forthcoming).</w:t>
      </w:r>
    </w:p>
    <w:p w14:paraId="3C4B1B91" w14:textId="77777777" w:rsidR="001457F5" w:rsidRPr="007C7C27" w:rsidRDefault="001457F5" w:rsidP="001457F5">
      <w:r w:rsidRPr="007C7C27">
        <w:t xml:space="preserve">I </w:t>
      </w:r>
      <w:r w:rsidRPr="000D257B">
        <w:rPr>
          <w:u w:val="single"/>
        </w:rPr>
        <w:t>consider here three common barriers to successful action on ideological agenda items for political coalitions in American politics: federalism, entrenched interests, and coalitional heterogeneity.</w:t>
      </w:r>
      <w:r w:rsidRPr="007C7C27">
        <w:t xml:space="preserve"> It should be noted that particular instances of judicial review may often involve more than one political logic. An instance of judicial review may well involve state action, for example, even when the structural obstacle of federalism is not the central political dynamic involved in the case. </w:t>
      </w:r>
      <w:r w:rsidRPr="000D257B">
        <w:rPr>
          <w:highlight w:val="cyan"/>
          <w:u w:val="single"/>
        </w:rPr>
        <w:t>In each case, the central logic of the obstacle and how the exercise of judicial review may be useful for overcoming it is sketched out</w:t>
      </w:r>
      <w:r w:rsidRPr="000D257B">
        <w:rPr>
          <w:u w:val="single"/>
        </w:rPr>
        <w:t xml:space="preserve">. In each instance, </w:t>
      </w:r>
      <w:r w:rsidRPr="004E0863">
        <w:rPr>
          <w:rStyle w:val="Emphasis"/>
          <w:highlight w:val="cyan"/>
        </w:rPr>
        <w:t>the Court is able to do what</w:t>
      </w:r>
      <w:r w:rsidRPr="000D257B">
        <w:rPr>
          <w:u w:val="single"/>
        </w:rPr>
        <w:t xml:space="preserve"> national </w:t>
      </w:r>
      <w:r w:rsidRPr="004E0863">
        <w:rPr>
          <w:rStyle w:val="Emphasis"/>
          <w:highlight w:val="cyan"/>
        </w:rPr>
        <w:t>political leaders are</w:t>
      </w:r>
      <w:r w:rsidRPr="000D257B">
        <w:rPr>
          <w:u w:val="single"/>
        </w:rPr>
        <w:t xml:space="preserve"> either constitutionally incapable of doing or </w:t>
      </w:r>
      <w:r w:rsidRPr="004E0863">
        <w:rPr>
          <w:rStyle w:val="Emphasis"/>
          <w:highlight w:val="cyan"/>
        </w:rPr>
        <w:t>politically unwilling to do themselves</w:t>
      </w:r>
      <w:r w:rsidRPr="007C7C27">
        <w:t xml:space="preserve">, and in doing so the Court runs with rather than against the interests of powerful political officials. An empirical illustration of this dynamic at work in significant episodes in American history is then provided. </w:t>
      </w:r>
      <w:r w:rsidRPr="00226DA4">
        <w:rPr>
          <w:highlight w:val="cyan"/>
          <w:u w:val="single"/>
        </w:rPr>
        <w:t>These cases</w:t>
      </w:r>
      <w:r w:rsidRPr="000D257B">
        <w:rPr>
          <w:u w:val="single"/>
        </w:rPr>
        <w:t xml:space="preserve"> are clearly not sufficient to </w:t>
      </w:r>
      <w:r w:rsidRPr="00226DA4">
        <w:rPr>
          <w:highlight w:val="cyan"/>
          <w:u w:val="single"/>
        </w:rPr>
        <w:t>indicate</w:t>
      </w:r>
      <w:r w:rsidRPr="000D257B">
        <w:rPr>
          <w:u w:val="single"/>
        </w:rPr>
        <w:t xml:space="preserve"> how much of the Supreme Court's exercise of judicial review can be explained in these terms, but </w:t>
      </w:r>
      <w:r w:rsidRPr="00226DA4">
        <w:rPr>
          <w:highlight w:val="cyan"/>
          <w:u w:val="single"/>
        </w:rPr>
        <w:t xml:space="preserve">they are </w:t>
      </w:r>
      <w:r w:rsidRPr="004E0863">
        <w:rPr>
          <w:rStyle w:val="Emphasis"/>
          <w:highlight w:val="cyan"/>
        </w:rPr>
        <w:t>sufficient to suggest that this dynamic has been a notable component of the political support</w:t>
      </w:r>
      <w:r w:rsidRPr="000D257B">
        <w:rPr>
          <w:u w:val="single"/>
        </w:rPr>
        <w:t xml:space="preserve"> for judicial review in the United States </w:t>
      </w:r>
      <w:r w:rsidRPr="007C7C27">
        <w:t>and has been relevant to substantively important episodes of activism by the Court, thus expanding our conceptual toolkit for understanding the politics of judicial review.</w:t>
      </w:r>
    </w:p>
    <w:p w14:paraId="286D56A1" w14:textId="77777777" w:rsidR="001457F5" w:rsidRDefault="001457F5" w:rsidP="001457F5">
      <w:pPr>
        <w:pStyle w:val="Heading4"/>
      </w:pPr>
      <w:r>
        <w:t>Legislators can blame the courts---avoiding political backlash</w:t>
      </w:r>
    </w:p>
    <w:p w14:paraId="05A126DF" w14:textId="77777777" w:rsidR="001457F5" w:rsidRPr="007F2D1C" w:rsidRDefault="001457F5" w:rsidP="001457F5">
      <w:r w:rsidRPr="007F2D1C">
        <w:t>Alison M. </w:t>
      </w:r>
      <w:r w:rsidRPr="000F3BDF">
        <w:rPr>
          <w:rStyle w:val="Style13ptBold"/>
        </w:rPr>
        <w:t>Martens 7</w:t>
      </w:r>
      <w:r>
        <w:t>.</w:t>
      </w:r>
      <w:r w:rsidRPr="007F2D1C">
        <w:t xml:space="preserve"> Political Science at University of Louisville</w:t>
      </w:r>
      <w:r>
        <w:t xml:space="preserve">, </w:t>
      </w:r>
      <w:r w:rsidRPr="007F2D1C">
        <w:t xml:space="preserve">“Reconsidering Judicial Supremacy: From the Counter-Majoritarian Difficulty to Constitutional Transformations,” </w:t>
      </w:r>
      <w:r w:rsidRPr="007F2D1C">
        <w:rPr>
          <w:i/>
        </w:rPr>
        <w:t>Perspectives on Politics</w:t>
      </w:r>
      <w:r w:rsidRPr="007F2D1C">
        <w:t>, 2007, Vol. 5, Issue 3, p. 447-459</w:t>
      </w:r>
    </w:p>
    <w:p w14:paraId="125CFE53" w14:textId="77777777" w:rsidR="001457F5" w:rsidRDefault="001457F5" w:rsidP="001457F5">
      <w:r w:rsidRPr="007C7C27">
        <w:t>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Using historical case studies on abortion, the</w:t>
      </w:r>
      <w:r>
        <w:t xml:space="preserve"> </w:t>
      </w:r>
      <w:r w:rsidRPr="007C7C27">
        <w:t>Dred Scott</w:t>
      </w:r>
      <w:r>
        <w:t xml:space="preserve"> </w:t>
      </w:r>
      <w:r w:rsidRPr="007C7C27">
        <w:t xml:space="preserve">controversy, and anti-trust issues to study perceived incidents of judicial independence, he contends that scholars who seek to justify independent judicial policymaking, even in the face of believed democratic deficiencies, misunderstand and inaccurately represent the relationships between justices and elected officials. </w:t>
      </w:r>
      <w:r w:rsidRPr="007C7C27">
        <w:rPr>
          <w:u w:val="single"/>
        </w:rPr>
        <w:t xml:space="preserve">By looking at the dialogues between these parties it becomes </w:t>
      </w:r>
      <w:r w:rsidRPr="007C7C27">
        <w:rPr>
          <w:highlight w:val="cyan"/>
          <w:u w:val="single"/>
        </w:rPr>
        <w:t>apparent that judicial independence, when it actually occurs, is often exercised at the invitation of elected officials</w:t>
      </w:r>
      <w:r w:rsidRPr="007C7C27">
        <w:rPr>
          <w:u w:val="single"/>
        </w:rPr>
        <w:t xml:space="preserve">, and in the absence of any expressed majoritarian choice, </w:t>
      </w:r>
      <w:r w:rsidRPr="007C7C27">
        <w:rPr>
          <w:highlight w:val="cyan"/>
          <w:u w:val="single"/>
        </w:rPr>
        <w:t>in order to resolve political controversies that elected officials cannot or do not want to resolve themselves</w:t>
      </w:r>
      <w:r w:rsidRPr="007C7C27">
        <w:t>. Hence the counter-majoritarian difficulty can be more appropriately characterized as the “non-majoritarian difficulty.”33</w:t>
      </w:r>
      <w:r>
        <w:t xml:space="preserve"> </w:t>
      </w:r>
      <w:r w:rsidRPr="007C7C27">
        <w:t>According to Graber,</w:t>
      </w:r>
      <w:r>
        <w:t xml:space="preserve"> </w:t>
      </w:r>
      <w:r w:rsidRPr="007C7C27">
        <w:t>where crosscutting issues divide</w:t>
      </w:r>
      <w:r>
        <w:t xml:space="preserve"> </w:t>
      </w:r>
      <w:r w:rsidRPr="007C7C27">
        <w:t>a</w:t>
      </w:r>
      <w:r>
        <w:t xml:space="preserve"> </w:t>
      </w:r>
      <w:r w:rsidRPr="007C7C27">
        <w:t>lawmaking</w:t>
      </w:r>
      <w:r>
        <w:t xml:space="preserve"> </w:t>
      </w:r>
      <w:r w:rsidRPr="007C7C27">
        <w:t>majority</w:t>
      </w:r>
      <w:r>
        <w:t xml:space="preserve"> </w:t>
      </w:r>
      <w:r w:rsidRPr="007C7C27">
        <w:t>an invitation is often</w:t>
      </w:r>
      <w:r>
        <w:t xml:space="preserve"> </w:t>
      </w:r>
      <w:r w:rsidRPr="007C7C27">
        <w:t>tacitly but consciously</w:t>
      </w:r>
      <w:r>
        <w:t xml:space="preserve"> </w:t>
      </w:r>
      <w:r w:rsidRPr="007C7C27">
        <w:t>issued to the Court</w:t>
      </w:r>
      <w:r>
        <w:t xml:space="preserve"> </w:t>
      </w:r>
      <w:r w:rsidRPr="007C7C27">
        <w:t>by political elites</w:t>
      </w:r>
      <w:r>
        <w:t xml:space="preserve"> </w:t>
      </w:r>
      <w:r w:rsidRPr="007C7C27">
        <w:t>to</w:t>
      </w:r>
      <w:r>
        <w:t xml:space="preserve"> </w:t>
      </w:r>
      <w:r w:rsidRPr="007C7C27">
        <w:t>resolve the political controversy</w:t>
      </w:r>
      <w:r>
        <w:t xml:space="preserve"> </w:t>
      </w:r>
      <w:r w:rsidRPr="007C7C27">
        <w:t>that they themselves are unwilling or unable to address, t</w:t>
      </w:r>
      <w:r w:rsidRPr="007C7C27">
        <w:rPr>
          <w:u w:val="single"/>
        </w:rPr>
        <w:t>hereby “</w:t>
      </w:r>
      <w:r w:rsidRPr="007C7C27">
        <w:rPr>
          <w:highlight w:val="cyan"/>
          <w:u w:val="single"/>
        </w:rPr>
        <w:t>foisting disruptive political debates off on the Supreme Cour</w:t>
      </w:r>
      <w:r w:rsidRPr="007C7C27">
        <w:rPr>
          <w:u w:val="single"/>
        </w:rPr>
        <w:t>t.”</w:t>
      </w:r>
      <w:r w:rsidRPr="007C7C27">
        <w:t>34</w:t>
      </w:r>
      <w:r>
        <w:t xml:space="preserve"> </w:t>
      </w:r>
      <w:r w:rsidRPr="007C7C27">
        <w:t>Graber writes that “elected</w:t>
      </w:r>
      <w:r>
        <w:t xml:space="preserve"> </w:t>
      </w:r>
      <w:r w:rsidRPr="007C7C27">
        <w:t>officials</w:t>
      </w:r>
      <w:r>
        <w:t xml:space="preserve"> </w:t>
      </w:r>
      <w:r w:rsidRPr="007C7C27">
        <w:t>encourage or tacitly</w:t>
      </w:r>
      <w:r>
        <w:t xml:space="preserve"> </w:t>
      </w:r>
      <w:r w:rsidRPr="007C7C27">
        <w:t>support judicial policymaking both</w:t>
      </w:r>
      <w:r>
        <w:t xml:space="preserve"> </w:t>
      </w:r>
      <w:r w:rsidRPr="007C7C27">
        <w:t>as a means of</w:t>
      </w:r>
      <w:r>
        <w:t xml:space="preserve"> </w:t>
      </w:r>
      <w:r w:rsidRPr="007C7C27">
        <w:t>avoiding</w:t>
      </w:r>
      <w:r>
        <w:t xml:space="preserve"> </w:t>
      </w:r>
      <w:r w:rsidRPr="007C7C27">
        <w:t>political</w:t>
      </w:r>
      <w:r>
        <w:t xml:space="preserve"> </w:t>
      </w:r>
      <w:r w:rsidRPr="007C7C27">
        <w:t>responsibility</w:t>
      </w:r>
      <w:r>
        <w:t xml:space="preserve"> </w:t>
      </w:r>
      <w:r w:rsidRPr="007C7C27">
        <w:t>for making tough decisions</w:t>
      </w:r>
      <w:r>
        <w:t xml:space="preserve"> </w:t>
      </w:r>
      <w:r w:rsidRPr="007C7C27">
        <w:t>and</w:t>
      </w:r>
      <w:r>
        <w:t xml:space="preserve"> </w:t>
      </w:r>
      <w:r w:rsidRPr="007C7C27">
        <w:t>as a means of pursuing controversial</w:t>
      </w:r>
      <w:r>
        <w:t xml:space="preserve"> </w:t>
      </w:r>
      <w:r w:rsidRPr="007C7C27">
        <w:t>policy</w:t>
      </w:r>
      <w:r>
        <w:t xml:space="preserve"> </w:t>
      </w:r>
      <w:r w:rsidRPr="007C7C27">
        <w:t>goals</w:t>
      </w:r>
      <w:r>
        <w:t xml:space="preserve"> </w:t>
      </w:r>
      <w:r w:rsidRPr="007C7C27">
        <w:t>that</w:t>
      </w:r>
      <w:r>
        <w:t xml:space="preserve"> </w:t>
      </w:r>
      <w:r w:rsidRPr="007C7C27">
        <w:t>they cannot publicly advance</w:t>
      </w:r>
      <w:r>
        <w:t xml:space="preserve"> </w:t>
      </w:r>
      <w:r w:rsidRPr="007C7C27">
        <w:t>through open legislative</w:t>
      </w:r>
      <w:r>
        <w:t xml:space="preserve"> </w:t>
      </w:r>
      <w:r w:rsidRPr="007C7C27">
        <w:t>and electoral</w:t>
      </w:r>
      <w:r>
        <w:t xml:space="preserve"> </w:t>
      </w:r>
      <w:r w:rsidRPr="007C7C27">
        <w:t>politics.”</w:t>
      </w:r>
      <w:r>
        <w:t xml:space="preserve"> </w:t>
      </w:r>
      <w:r w:rsidRPr="007C7C27">
        <w:t>35</w:t>
      </w:r>
      <w:r>
        <w:t xml:space="preserve"> </w:t>
      </w:r>
      <w:r w:rsidRPr="007C7C27">
        <w:t xml:space="preserve">Furthermore, political and electoral advantages can accrue by ducking these tough questions and sending them on to be settled by the Court. </w:t>
      </w:r>
      <w:r w:rsidRPr="007C7C27">
        <w:rPr>
          <w:u w:val="single"/>
        </w:rPr>
        <w:t xml:space="preserve">Graber explains that elites (including the executive) </w:t>
      </w:r>
      <w:r w:rsidRPr="007C7C27">
        <w:rPr>
          <w:highlight w:val="cyan"/>
          <w:u w:val="single"/>
        </w:rPr>
        <w:t>can benefit from passing the political buck to the Court in multiple ways</w:t>
      </w:r>
      <w:r w:rsidRPr="007C7C27">
        <w:rPr>
          <w:highlight w:val="cyan"/>
        </w:rPr>
        <w:t>.</w:t>
      </w:r>
      <w:r w:rsidRPr="007C7C27">
        <w:t xml:space="preserve"> </w:t>
      </w:r>
      <w:r w:rsidRPr="007C7C27">
        <w:rPr>
          <w:u w:val="single"/>
        </w:rPr>
        <w:t>Party activists can be redirected to focus on legal action in the courts, thereby reducing pressure on mainstream politicians who wish to maintain a more politically viable moderate stance</w:t>
      </w:r>
      <w:r w:rsidRPr="007C7C27">
        <w:t>.</w:t>
      </w:r>
      <w:r>
        <w:t xml:space="preserve"> </w:t>
      </w:r>
      <w:r w:rsidRPr="007C7C27">
        <w:rPr>
          <w:highlight w:val="cyan"/>
          <w:u w:val="single"/>
        </w:rPr>
        <w:t>Voters can be redirected to focus any ire they might have over policy outcomes on the Court.</w:t>
      </w:r>
      <w:r w:rsidRPr="007C7C27">
        <w:rPr>
          <w:u w:val="single"/>
        </w:rPr>
        <w:t xml:space="preserve"> Politicians can take responsive positions on judicial decisions that may make for a good sound bite but really require no politically accountable action on their part. </w:t>
      </w:r>
      <w:r w:rsidRPr="007C7C27">
        <w:rPr>
          <w:highlight w:val="cyan"/>
          <w:u w:val="single"/>
        </w:rPr>
        <w:t>Finally, political compromise between the legislature and the executive might be had under the table of Court policymaking.</w:t>
      </w:r>
      <w:r>
        <w:t xml:space="preserve"> </w:t>
      </w:r>
      <w:r w:rsidRPr="007C7C27">
        <w:t>36</w:t>
      </w:r>
      <w:r>
        <w:t xml:space="preserve"> </w:t>
      </w:r>
      <w:r w:rsidRPr="007C7C27">
        <w:t>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14:paraId="14956A4E" w14:textId="77777777" w:rsidR="001457F5" w:rsidRPr="004F24EF" w:rsidRDefault="001457F5" w:rsidP="001457F5"/>
    <w:p w14:paraId="431BF5FF" w14:textId="77777777" w:rsidR="001457F5" w:rsidRDefault="001457F5" w:rsidP="001457F5">
      <w:pPr>
        <w:pStyle w:val="Heading3"/>
      </w:pPr>
      <w:r w:rsidRPr="00C77E38">
        <w:t xml:space="preserve">2NC---Elections NB---AT: </w:t>
      </w:r>
      <w:r>
        <w:t>L2NB</w:t>
      </w:r>
    </w:p>
    <w:p w14:paraId="22B9124D" w14:textId="77777777" w:rsidR="001457F5" w:rsidRPr="008F4C27" w:rsidRDefault="001457F5" w:rsidP="001457F5">
      <w:pPr>
        <w:pStyle w:val="Heading4"/>
      </w:pPr>
      <w:r>
        <w:t>Court outcomes can’t influence elections---they come out after the election, with the earliest decisions being given in December.</w:t>
      </w:r>
    </w:p>
    <w:p w14:paraId="30FFE592" w14:textId="77777777" w:rsidR="001457F5" w:rsidRPr="00D83D47" w:rsidRDefault="001457F5" w:rsidP="001457F5">
      <w:r w:rsidRPr="00D83D47">
        <w:rPr>
          <w:rFonts w:eastAsiaTheme="majorEastAsia" w:cstheme="majorBidi"/>
          <w:b/>
          <w:iCs/>
          <w:sz w:val="26"/>
        </w:rPr>
        <w:t>United States Courts 24</w:t>
      </w:r>
      <w:r w:rsidRPr="00D83D47">
        <w:t xml:space="preserve">.  </w:t>
      </w:r>
      <w:r>
        <w:t>Official U.S. Courts Website</w:t>
      </w:r>
      <w:r w:rsidRPr="00D83D47">
        <w:t>. “Supreme Court Procedures.” https://www.uscourts.gov/about-federal-courts/educational-resources/about-educational-outreach/activity-resources/supreme-1 //rr</w:t>
      </w:r>
    </w:p>
    <w:p w14:paraId="6416E475" w14:textId="77777777" w:rsidR="001457F5" w:rsidRPr="008F4C27" w:rsidRDefault="001457F5" w:rsidP="001457F5">
      <w:pPr>
        <w:rPr>
          <w:rStyle w:val="StyleUnderline"/>
        </w:rPr>
      </w:pPr>
      <w:r w:rsidRPr="008F4C27">
        <w:rPr>
          <w:rStyle w:val="StyleUnderline"/>
          <w:highlight w:val="cyan"/>
        </w:rPr>
        <w:t xml:space="preserve">All opinions of the Court </w:t>
      </w:r>
      <w:r w:rsidRPr="008F4C27">
        <w:rPr>
          <w:rStyle w:val="StyleUnderline"/>
        </w:rPr>
        <w:t>are</w:t>
      </w:r>
      <w:r w:rsidRPr="008F4C27">
        <w:rPr>
          <w:sz w:val="16"/>
        </w:rPr>
        <w:t xml:space="preserve">, typically, </w:t>
      </w:r>
      <w:r w:rsidRPr="008F4C27">
        <w:rPr>
          <w:rStyle w:val="StyleUnderline"/>
          <w:highlight w:val="cyan"/>
        </w:rPr>
        <w:t>handed down by the last day of</w:t>
      </w:r>
      <w:r w:rsidRPr="008F4C27">
        <w:rPr>
          <w:rStyle w:val="StyleUnderline"/>
        </w:rPr>
        <w:t xml:space="preserve"> the Court's </w:t>
      </w:r>
      <w:r w:rsidRPr="008F4C27">
        <w:rPr>
          <w:rStyle w:val="StyleUnderline"/>
          <w:highlight w:val="cyan"/>
        </w:rPr>
        <w:t>term</w:t>
      </w:r>
      <w:r w:rsidRPr="008F4C27">
        <w:rPr>
          <w:sz w:val="16"/>
        </w:rPr>
        <w:t xml:space="preserve"> (the day in late June/early July when the Court recesses for the summer). With the exception of this deadline, there are no rules concerning when decisions must be released. </w:t>
      </w:r>
      <w:r w:rsidRPr="008F4C27">
        <w:rPr>
          <w:rStyle w:val="StyleUnderline"/>
        </w:rPr>
        <w:t>Typically</w:t>
      </w:r>
      <w:r w:rsidRPr="008F4C27">
        <w:rPr>
          <w:sz w:val="16"/>
        </w:rPr>
        <w:t xml:space="preserve">, </w:t>
      </w:r>
      <w:r w:rsidRPr="008F4C27">
        <w:rPr>
          <w:rStyle w:val="StyleUnderline"/>
          <w:highlight w:val="cyan"/>
        </w:rPr>
        <w:t>decisions</w:t>
      </w:r>
      <w:r w:rsidRPr="008F4C27">
        <w:rPr>
          <w:sz w:val="16"/>
        </w:rPr>
        <w:t xml:space="preserve"> that are unanimous are </w:t>
      </w:r>
      <w:r w:rsidRPr="008F4C27">
        <w:rPr>
          <w:rStyle w:val="StyleUnderline"/>
          <w:highlight w:val="cyan"/>
        </w:rPr>
        <w:t>released sooner</w:t>
      </w:r>
      <w:r w:rsidRPr="008F4C27">
        <w:rPr>
          <w:sz w:val="16"/>
          <w:highlight w:val="cyan"/>
        </w:rPr>
        <w:t xml:space="preserve"> </w:t>
      </w:r>
      <w:r w:rsidRPr="008F4C27">
        <w:rPr>
          <w:sz w:val="16"/>
        </w:rPr>
        <w:t xml:space="preserve">than those that have concurring and dissenting opinions. While some unanimous decisions </w:t>
      </w:r>
      <w:r w:rsidRPr="008F4C27">
        <w:rPr>
          <w:rStyle w:val="StyleUnderline"/>
          <w:highlight w:val="cyan"/>
        </w:rPr>
        <w:t>are</w:t>
      </w:r>
      <w:r w:rsidRPr="008F4C27">
        <w:rPr>
          <w:sz w:val="16"/>
          <w:highlight w:val="cyan"/>
        </w:rPr>
        <w:t xml:space="preserve"> </w:t>
      </w:r>
      <w:r w:rsidRPr="008F4C27">
        <w:rPr>
          <w:sz w:val="16"/>
        </w:rPr>
        <w:t xml:space="preserve">handed down </w:t>
      </w:r>
      <w:r w:rsidRPr="008F4C27">
        <w:rPr>
          <w:rStyle w:val="StyleUnderline"/>
          <w:highlight w:val="cyan"/>
        </w:rPr>
        <w:t>as early as</w:t>
      </w:r>
      <w:r w:rsidRPr="008F4C27">
        <w:rPr>
          <w:rStyle w:val="Emphasis"/>
          <w:highlight w:val="cyan"/>
        </w:rPr>
        <w:t xml:space="preserve"> December</w:t>
      </w:r>
      <w:r w:rsidRPr="008F4C27">
        <w:rPr>
          <w:rStyle w:val="Emphasis"/>
        </w:rPr>
        <w:t>,</w:t>
      </w:r>
      <w:r w:rsidRPr="008F4C27">
        <w:rPr>
          <w:sz w:val="16"/>
        </w:rPr>
        <w:t xml:space="preserve"> some </w:t>
      </w:r>
      <w:r w:rsidRPr="008F4C27">
        <w:rPr>
          <w:rStyle w:val="StyleUnderline"/>
        </w:rPr>
        <w:t xml:space="preserve">controversial opinions, </w:t>
      </w:r>
      <w:r w:rsidRPr="008F4C27">
        <w:rPr>
          <w:rStyle w:val="StyleUnderline"/>
          <w:highlight w:val="cyan"/>
        </w:rPr>
        <w:t>even if heard in October, may not be handed down until the last day</w:t>
      </w:r>
      <w:r w:rsidRPr="008F4C27">
        <w:rPr>
          <w:rStyle w:val="StyleUnderline"/>
        </w:rPr>
        <w:t xml:space="preserve"> of the term.</w:t>
      </w:r>
    </w:p>
    <w:p w14:paraId="5D475536" w14:textId="77777777" w:rsidR="001457F5" w:rsidRPr="005D388F" w:rsidRDefault="001457F5" w:rsidP="001457F5"/>
    <w:p w14:paraId="149CEA5C" w14:textId="77777777" w:rsidR="001457F5" w:rsidRPr="00BC769B" w:rsidRDefault="001457F5" w:rsidP="001457F5"/>
    <w:p w14:paraId="62D79AEB" w14:textId="77777777" w:rsidR="001457F5" w:rsidRPr="00C77E38" w:rsidRDefault="001457F5" w:rsidP="001457F5">
      <w:pPr>
        <w:pStyle w:val="Heading3"/>
      </w:pPr>
      <w:r w:rsidRPr="00C77E38">
        <w:t>2NC---Federalism NB---AT: Courts Solve</w:t>
      </w:r>
    </w:p>
    <w:p w14:paraId="045F1EDD" w14:textId="77777777" w:rsidR="001457F5" w:rsidRDefault="001457F5" w:rsidP="001457F5">
      <w:pPr>
        <w:pStyle w:val="Heading4"/>
      </w:pPr>
      <w:r>
        <w:t>Courts balance federalism—Federal courts working with state courts</w:t>
      </w:r>
    </w:p>
    <w:p w14:paraId="502FB091" w14:textId="77777777" w:rsidR="001457F5" w:rsidRPr="00D03B88" w:rsidRDefault="001457F5" w:rsidP="001457F5">
      <w:r>
        <w:t xml:space="preserve">Jane C. </w:t>
      </w:r>
      <w:r w:rsidRPr="00D03B88">
        <w:rPr>
          <w:b/>
          <w:bCs/>
          <w:sz w:val="28"/>
          <w:szCs w:val="28"/>
        </w:rPr>
        <w:t>Ginsburg 96</w:t>
      </w:r>
      <w:r w:rsidRPr="00D03B88">
        <w:t xml:space="preserve">, </w:t>
      </w:r>
      <w:r>
        <w:t xml:space="preserve">Professor of Property Law at Columbia Law School, </w:t>
      </w:r>
      <w:r w:rsidRPr="00D03B88">
        <w:t>U. S. Federalism and Intellectual Property</w:t>
      </w:r>
      <w:r>
        <w:t xml:space="preserve">, </w:t>
      </w:r>
      <w:r w:rsidRPr="00D03B88">
        <w:t>https://scholarship.law.columbia.edu/cgi/viewcontent.cgi?article=4593&amp;context=faculty_scholarship</w:t>
      </w:r>
      <w:r>
        <w:t>//JL</w:t>
      </w:r>
    </w:p>
    <w:p w14:paraId="509591ED" w14:textId="77777777" w:rsidR="001457F5" w:rsidRDefault="001457F5" w:rsidP="001457F5">
      <w:r>
        <w:t xml:space="preserve">Nonetheless, the U.S. Constitution proves quite accommodating to federal protection for many varieties of intellectual property. </w:t>
      </w:r>
      <w:r w:rsidRPr="00D03B88">
        <w:rPr>
          <w:u w:val="single"/>
        </w:rPr>
        <w:t xml:space="preserve">The document both </w:t>
      </w:r>
      <w:r w:rsidRPr="00DC62AC">
        <w:rPr>
          <w:highlight w:val="cyan"/>
          <w:u w:val="single"/>
        </w:rPr>
        <w:t>au</w:t>
      </w:r>
      <w:r w:rsidRPr="00460839">
        <w:rPr>
          <w:highlight w:val="cyan"/>
          <w:u w:val="single"/>
        </w:rPr>
        <w:t>thorizes and anticipates creation of a federal patent and copyright system</w:t>
      </w:r>
      <w:r>
        <w:t xml:space="preserve">, for it explicitly authorizes the national government "to promote the Progress of Science and useful Arts by securing for limited Times to Authors and Inventors the exclusive Right to their respective Writings and Discoveries. " 3 The little available evidence of the Framers' intent in including this authority indicates that they recognized the inefficacy of disparate state regulation of inventions and works of authorship: in Federalist No. 43, James Madison observed, "The utility of this power will scarcely be questioned . . . . The States cannot separately make effectual provision for either ... [copyright or patent]." Madison's point would seem equally applicable to other varieties of intellectual property. </w:t>
      </w:r>
      <w:r w:rsidRPr="00D03B88">
        <w:rPr>
          <w:u w:val="single"/>
        </w:rPr>
        <w:t xml:space="preserve">Indeed, today, most </w:t>
      </w:r>
      <w:r w:rsidRPr="00460839">
        <w:rPr>
          <w:highlight w:val="cyan"/>
          <w:u w:val="single"/>
        </w:rPr>
        <w:t>commentators would acknowledge the national government's authority to regulate all</w:t>
      </w:r>
      <w:r w:rsidRPr="00D03B88">
        <w:rPr>
          <w:u w:val="single"/>
        </w:rPr>
        <w:t xml:space="preserve"> forms of </w:t>
      </w:r>
      <w:r w:rsidRPr="00460839">
        <w:rPr>
          <w:highlight w:val="cyan"/>
          <w:u w:val="single"/>
        </w:rPr>
        <w:t>i</w:t>
      </w:r>
      <w:r w:rsidRPr="00D03B88">
        <w:rPr>
          <w:u w:val="single"/>
        </w:rPr>
        <w:t xml:space="preserve">ntellectual </w:t>
      </w:r>
      <w:r w:rsidRPr="00460839">
        <w:rPr>
          <w:highlight w:val="cyan"/>
          <w:u w:val="single"/>
        </w:rPr>
        <w:t>p</w:t>
      </w:r>
      <w:r w:rsidRPr="00D03B88">
        <w:rPr>
          <w:u w:val="single"/>
        </w:rPr>
        <w:t>roperty by virtue of the constitutional grant to Congress of the power</w:t>
      </w:r>
      <w:r>
        <w:t xml:space="preserve"> "to regulate Commerce ... among the several States. " 5 But the existence of authority is one thing, its exercise quite another. Here the historical dynamics of American federalism are important. T</w:t>
      </w:r>
      <w:r w:rsidRPr="00D03B88">
        <w:rPr>
          <w:u w:val="single"/>
        </w:rPr>
        <w:t>he vast domain of federal power has not been fully occupied, and accordingly, outside the realm of patent and copyright, the states do play a role in the regulation of intellectual property</w:t>
      </w:r>
      <w:r>
        <w:t>. Moreover</w:t>
      </w:r>
      <w:r w:rsidRPr="00460839">
        <w:rPr>
          <w:highlight w:val="cyan"/>
        </w:rPr>
        <w:t xml:space="preserve">, </w:t>
      </w:r>
      <w:r w:rsidRPr="00460839">
        <w:rPr>
          <w:highlight w:val="cyan"/>
          <w:u w:val="single"/>
        </w:rPr>
        <w:t>state-based protections have occasionally penetrated even these core federal areas</w:t>
      </w:r>
      <w:r w:rsidRPr="00D03B88">
        <w:rPr>
          <w:u w:val="single"/>
        </w:rPr>
        <w:t>.</w:t>
      </w:r>
      <w:r>
        <w:t xml:space="preserve"> There are various reasons for continued </w:t>
      </w:r>
      <w:r w:rsidRPr="00D03B88">
        <w:rPr>
          <w:u w:val="single"/>
        </w:rPr>
        <w:t>state intervention in at least certain intellectual property areas</w:t>
      </w:r>
      <w:r>
        <w:t xml:space="preserve">. Some stem from the states' established role in governing property rights and relations in general. Another, which forms one focus of this paper, </w:t>
      </w:r>
      <w:r w:rsidRPr="00460839">
        <w:rPr>
          <w:highlight w:val="cyan"/>
          <w:u w:val="single"/>
        </w:rPr>
        <w:t>derives from the U.S. tradition of looking to the states as "laboratories" for the development of the law and social polic</w:t>
      </w:r>
      <w:r w:rsidRPr="00D03B88">
        <w:rPr>
          <w:u w:val="single"/>
        </w:rPr>
        <w:t>y</w:t>
      </w:r>
      <w:r>
        <w:t>. 6 According to this tradition, state courts and legislatures experiment locally with evolving rights and modes of regulation. Subsequently, the local experience may form the basis for adoption of the same or similar laws by other states, and perhaps ultimately by the national legislature</w:t>
      </w:r>
    </w:p>
    <w:p w14:paraId="150C167B" w14:textId="77777777" w:rsidR="001457F5" w:rsidRDefault="001457F5" w:rsidP="001457F5"/>
    <w:p w14:paraId="0BC716F2" w14:textId="77777777" w:rsidR="001457F5" w:rsidRDefault="001457F5" w:rsidP="001457F5">
      <w:pPr>
        <w:pStyle w:val="Heading4"/>
      </w:pPr>
      <w:r>
        <w:t>Federal and state patent law goes hand-in-hand, State law is key to patent law</w:t>
      </w:r>
    </w:p>
    <w:p w14:paraId="6FC80679" w14:textId="77777777" w:rsidR="001457F5" w:rsidRPr="00864D60" w:rsidRDefault="001457F5" w:rsidP="001457F5">
      <w:r>
        <w:t xml:space="preserve">Jane C. </w:t>
      </w:r>
      <w:r w:rsidRPr="00D03B88">
        <w:rPr>
          <w:b/>
          <w:bCs/>
          <w:sz w:val="28"/>
          <w:szCs w:val="28"/>
        </w:rPr>
        <w:t>Ginsburg 96</w:t>
      </w:r>
      <w:r w:rsidRPr="00D03B88">
        <w:t xml:space="preserve">, </w:t>
      </w:r>
      <w:r>
        <w:t xml:space="preserve">Professor of Property Law at Columbia Law School, </w:t>
      </w:r>
      <w:r w:rsidRPr="00D03B88">
        <w:t>U. S. Federalism and Intellectual Property</w:t>
      </w:r>
      <w:r>
        <w:t xml:space="preserve">, </w:t>
      </w:r>
      <w:r w:rsidRPr="00D03B88">
        <w:t>https://scholarship.law.columbia.edu/cgi/viewcontent.cgi?article=4593&amp;context=faculty_scholarship</w:t>
      </w:r>
      <w:r>
        <w:t>//JL</w:t>
      </w:r>
    </w:p>
    <w:p w14:paraId="67AD3183" w14:textId="77777777" w:rsidR="001457F5" w:rsidRDefault="001457F5" w:rsidP="001457F5">
      <w:r>
        <w:t xml:space="preserve">Occasionally, state and federal regulatory regimes may clash. </w:t>
      </w:r>
      <w:r w:rsidRPr="00460839">
        <w:rPr>
          <w:highlight w:val="cyan"/>
          <w:u w:val="single"/>
        </w:rPr>
        <w:t>That is, even though a state may not have deliberately erected a competing regime for regulating an area controlled by national law, application of state law in a given situation may produce results inconsistent with federal policy</w:t>
      </w:r>
      <w:r>
        <w:t xml:space="preserve">. For example, if, in order to prevent public confusion regarding the origin of the goods, a state attempts to forbid copying an article that is itself an insufficient advance over the prior art to merit a federal patent, the state intervention would accord an exclusivity that federal law has declined to extend.16 For American lawyers </w:t>
      </w:r>
      <w:r w:rsidRPr="00460839">
        <w:rPr>
          <w:highlight w:val="cyan"/>
          <w:u w:val="single"/>
        </w:rPr>
        <w:t>the crucial question then becomes whether the federal level (or lack) of protection sets the sole measure</w:t>
      </w:r>
      <w:r>
        <w:t>, or whether the federal law in effect establishes a minimum standard of protection</w:t>
      </w:r>
      <w:r w:rsidRPr="00B31749">
        <w:rPr>
          <w:u w:val="single"/>
        </w:rPr>
        <w:t>, l</w:t>
      </w:r>
      <w:r w:rsidRPr="00460839">
        <w:rPr>
          <w:highlight w:val="cyan"/>
          <w:u w:val="single"/>
        </w:rPr>
        <w:t>eaving the states free · to afford more than the national legislature has chosen to accord</w:t>
      </w:r>
      <w:r>
        <w:t xml:space="preserve">. 17 If the former, the state law is invalid - "preempted" in the American legal jargon. If the latter, there is no federal preemption. The foregoing example reveals an important feature </w:t>
      </w:r>
      <w:r w:rsidRPr="00460839">
        <w:rPr>
          <w:highlight w:val="cyan"/>
          <w:u w:val="single"/>
        </w:rPr>
        <w:t>of American federal-state relations: determination of whether state law has been preempted by federal law is not easy</w:t>
      </w:r>
      <w:r>
        <w:t xml:space="preserve">. Case law on this problem abounds in many areas, and the standard formulas employed by the Supreme Court often obscure rather than illuminate. The core idea is that of conflict, but the existence of a conflict is not selfevident. A judgment of this nature requires a precise assessment of the purposes and effects of both the federal and the state laws.18 In the intellectual property field, the extensive scope of federal regulation often does point to the conclusion that federal law should supply the sole measure of what interests are to be protected. Of course, one might always argue that </w:t>
      </w:r>
      <w:r w:rsidRPr="00460839">
        <w:rPr>
          <w:highlight w:val="cyan"/>
          <w:u w:val="single"/>
        </w:rPr>
        <w:t>the federal and state authorities are in fact regulating different activities</w:t>
      </w:r>
      <w:r>
        <w:t xml:space="preserve">. The copying example discussed above is a good illustration. One could maintain that federal law simply proscribes the act of copying, while forbidding copying is merely an incidental side effect of the state law prohibition, which proscribes acts that may confuse the public concerning the origin of the goods in question. Nonetheless, the conflict between the laws seems unmistakable. Federal law has pronounced that some objects can be copied; state law has stepped in to prevent the reproductions. At this point the purpose of the federal law becomes crucial. </w:t>
      </w:r>
      <w:r w:rsidRPr="00460839">
        <w:rPr>
          <w:highlight w:val="cyan"/>
          <w:u w:val="single"/>
        </w:rPr>
        <w:t>If one determines that the absence of federal protection indicates the national legislator's policy that no regime, state or federal</w:t>
      </w:r>
      <w:r>
        <w:t xml:space="preserve">, is to prohibit the copying of the object in question, application of the state law would frustrate federal objectives. In that case, the state law must yield to the national ·policy. </w:t>
      </w:r>
      <w:r w:rsidRPr="00460839">
        <w:rPr>
          <w:highlight w:val="cyan"/>
          <w:u w:val="single"/>
        </w:rPr>
        <w:t>But there are many instances where state law protection is entirely compatible with the federally prescribed regime</w:t>
      </w:r>
      <w:r>
        <w:t xml:space="preserve">. Suppose, for example, that one party federal statutes regulate patents,7 copyrights,8 and trademarks.9 Indeed, national legislation provides that only federal law may govern copyright subject matter,10 and that the federal courts alone may judge patent and copyright claims.11 In addition, </w:t>
      </w:r>
      <w:r w:rsidRPr="00460839">
        <w:rPr>
          <w:highlight w:val="cyan"/>
          <w:u w:val="single"/>
        </w:rPr>
        <w:t>the United States Supreme Court has emphasized exclusive federal authority to grant patents</w:t>
      </w:r>
      <w:r>
        <w:t xml:space="preserve">.12 By contrast, Congress has, in most instances, left trademarks to concurrent state and federal ordering, 13 although the national uniformity advantages of federal trademark registration and regulation are sufficiently great that congressional enactments set forth the dominant law in this realm. 14 </w:t>
      </w:r>
      <w:r w:rsidRPr="00460839">
        <w:rPr>
          <w:highlight w:val="cyan"/>
          <w:u w:val="single"/>
        </w:rPr>
        <w:t>State laws affect intellectual property in several ways</w:t>
      </w:r>
      <w:r w:rsidRPr="00B31749">
        <w:rPr>
          <w:u w:val="single"/>
        </w:rPr>
        <w:t>.</w:t>
      </w:r>
      <w:r>
        <w:t xml:space="preserve"> Some state laws create exclusive rights in subject matter not covered by .federal statutes. Examples include certain kinds of idea protection, and the exclusive right of performers and other celebrities to commercialize their names and images (in the U.S., this is called the right of publicity). 15 Other kinds of state laws touch federally regulated subject matter, but they purport to respond to a range of activities broader than or different from those proscribed by federal law</w:t>
      </w:r>
      <w:r w:rsidRPr="00CD2EE8">
        <w:rPr>
          <w:u w:val="single"/>
        </w:rPr>
        <w:t xml:space="preserve">. </w:t>
      </w:r>
      <w:r w:rsidRPr="00460839">
        <w:rPr>
          <w:highlight w:val="cyan"/>
          <w:u w:val="single"/>
        </w:rPr>
        <w:t>For example, federal patent and copyright laws essentially forbid use or copying; state unfair competition law may strike at a variety of unethical business practices</w:t>
      </w:r>
      <w:r w:rsidRPr="00460839">
        <w:rPr>
          <w:highlight w:val="cyan"/>
        </w:rPr>
        <w:t>,</w:t>
      </w:r>
      <w:r>
        <w:t xml:space="preserve"> including deception of the public, breach of a trust relationship, and conversion. In so doing, however, the state law may also prohibit unauthorized uses and reproductions.</w:t>
      </w:r>
    </w:p>
    <w:p w14:paraId="7A515B9B" w14:textId="77777777" w:rsidR="001457F5" w:rsidRPr="00C77E38" w:rsidRDefault="001457F5" w:rsidP="001457F5"/>
    <w:p w14:paraId="1E345487" w14:textId="77777777" w:rsidR="001457F5" w:rsidRPr="00C77E38" w:rsidRDefault="001457F5" w:rsidP="001457F5">
      <w:pPr>
        <w:pStyle w:val="Heading1"/>
      </w:pPr>
      <w:r w:rsidRPr="00C77E38">
        <w:t>Affirmative</w:t>
      </w:r>
    </w:p>
    <w:p w14:paraId="589B8566" w14:textId="77777777" w:rsidR="001457F5" w:rsidRPr="00C77E38" w:rsidRDefault="001457F5" w:rsidP="001457F5">
      <w:pPr>
        <w:pStyle w:val="Heading2"/>
      </w:pPr>
      <w:r w:rsidRPr="00C77E38">
        <w:t>2AC---Courts Counterplan</w:t>
      </w:r>
    </w:p>
    <w:p w14:paraId="61598965" w14:textId="77777777" w:rsidR="001457F5" w:rsidRPr="00C77E38" w:rsidRDefault="001457F5" w:rsidP="001457F5">
      <w:pPr>
        <w:pStyle w:val="Heading3"/>
      </w:pPr>
      <w:r w:rsidRPr="00C77E38">
        <w:t>2AC---Congress Good/Key</w:t>
      </w:r>
    </w:p>
    <w:p w14:paraId="42F8E4BF" w14:textId="77777777" w:rsidR="001457F5" w:rsidRPr="00C77E38" w:rsidRDefault="001457F5" w:rsidP="001457F5">
      <w:pPr>
        <w:pStyle w:val="Heading4"/>
      </w:pPr>
      <w:r w:rsidRPr="00C77E38">
        <w:t>Congress has empirically been the only branch of government that has made sweeping patent reforms---and it does reform better than the courts.</w:t>
      </w:r>
    </w:p>
    <w:p w14:paraId="616C534B" w14:textId="77777777" w:rsidR="001457F5" w:rsidRPr="00C77E38" w:rsidRDefault="001457F5" w:rsidP="001457F5">
      <w:r w:rsidRPr="00C77E38">
        <w:t xml:space="preserve">Ted </w:t>
      </w:r>
      <w:r w:rsidRPr="00C77E38">
        <w:rPr>
          <w:rStyle w:val="Style13ptBold"/>
        </w:rPr>
        <w:t>Frank 08</w:t>
      </w:r>
      <w:r w:rsidRPr="00C77E38">
        <w:t xml:space="preserve">. An American lawyer, activist, and legal writer based in Washington, D.C. “There Is a Role for Congress in Patent Litigation Reform.” American Enterprise Institute for Public Policy Research. Issue 1. 02-01-2008. </w:t>
      </w:r>
      <w:hyperlink r:id="rId12" w:history="1">
        <w:r w:rsidRPr="00C77E38">
          <w:rPr>
            <w:rStyle w:val="Hyperlink"/>
          </w:rPr>
          <w:t>https://www.aei.org/wp-content/uploads/2011/10/20080221_no1FebLO_g.pdf</w:t>
        </w:r>
      </w:hyperlink>
      <w:r w:rsidRPr="00C77E38">
        <w:t>. Accessed 07-25-24.//rr</w:t>
      </w:r>
    </w:p>
    <w:p w14:paraId="13C45145" w14:textId="77777777" w:rsidR="001457F5" w:rsidRPr="00C77E38" w:rsidRDefault="001457F5" w:rsidP="001457F5">
      <w:pPr>
        <w:rPr>
          <w:rStyle w:val="StyleUnderline"/>
        </w:rPr>
      </w:pPr>
      <w:r w:rsidRPr="00C77E38">
        <w:rPr>
          <w:sz w:val="14"/>
        </w:rPr>
        <w:t xml:space="preserve">My AEI colleagues Claude Barfield and John E. Calfee have written an excellent book about intellectual property law and its relationship to biotechnology. But </w:t>
      </w:r>
      <w:r w:rsidRPr="00C77E38">
        <w:rPr>
          <w:rStyle w:val="StyleUnderline"/>
          <w:highlight w:val="cyan"/>
        </w:rPr>
        <w:t xml:space="preserve">I disagree </w:t>
      </w:r>
      <w:r w:rsidRPr="00C77E38">
        <w:rPr>
          <w:rStyle w:val="StyleUnderline"/>
        </w:rPr>
        <w:t xml:space="preserve">with their argument </w:t>
      </w:r>
      <w:r w:rsidRPr="00C77E38">
        <w:rPr>
          <w:rStyle w:val="StyleUnderline"/>
          <w:highlight w:val="cyan"/>
        </w:rPr>
        <w:t xml:space="preserve">that the “danger of unintended </w:t>
      </w:r>
      <w:r w:rsidRPr="00C77E38">
        <w:rPr>
          <w:rStyle w:val="StyleUnderline"/>
        </w:rPr>
        <w:t xml:space="preserve">negative </w:t>
      </w:r>
      <w:r w:rsidRPr="00C77E38">
        <w:rPr>
          <w:rStyle w:val="StyleUnderline"/>
          <w:highlight w:val="cyan"/>
        </w:rPr>
        <w:t xml:space="preserve">consequences” and </w:t>
      </w:r>
      <w:r w:rsidRPr="00C77E38">
        <w:rPr>
          <w:rStyle w:val="StyleUnderline"/>
        </w:rPr>
        <w:t>the “</w:t>
      </w:r>
      <w:r w:rsidRPr="00C77E38">
        <w:rPr>
          <w:rStyle w:val="StyleUnderline"/>
          <w:highlight w:val="cyan"/>
        </w:rPr>
        <w:t>self-correcting mechanisms” in the status quo</w:t>
      </w:r>
      <w:r w:rsidRPr="00C77E38">
        <w:rPr>
          <w:rStyle w:val="StyleUnderline"/>
        </w:rPr>
        <w:t xml:space="preserve"> necessarily </w:t>
      </w:r>
      <w:r w:rsidRPr="00C77E38">
        <w:rPr>
          <w:rStyle w:val="StyleUnderline"/>
          <w:highlight w:val="cyan"/>
        </w:rPr>
        <w:t xml:space="preserve">militate against </w:t>
      </w:r>
      <w:r w:rsidRPr="00C77E38">
        <w:rPr>
          <w:rStyle w:val="StyleUnderline"/>
        </w:rPr>
        <w:t xml:space="preserve">“sweeping </w:t>
      </w:r>
      <w:r w:rsidRPr="00C77E38">
        <w:rPr>
          <w:rStyle w:val="StyleUnderline"/>
          <w:highlight w:val="cyan"/>
        </w:rPr>
        <w:t>legislative changes</w:t>
      </w:r>
      <w:r w:rsidRPr="00C77E38">
        <w:rPr>
          <w:rStyle w:val="StyleUnderline"/>
        </w:rPr>
        <w:t>.</w:t>
      </w:r>
      <w:r w:rsidRPr="00C77E38">
        <w:rPr>
          <w:sz w:val="14"/>
        </w:rPr>
        <w:t xml:space="preserve">” </w:t>
      </w:r>
      <w:r w:rsidRPr="00C77E38">
        <w:rPr>
          <w:rStyle w:val="StyleUnderline"/>
          <w:highlight w:val="cyan"/>
        </w:rPr>
        <w:t xml:space="preserve">The problem of submarine patents was only fixed when </w:t>
      </w:r>
      <w:r w:rsidRPr="00C77E38">
        <w:rPr>
          <w:rStyle w:val="Emphasis"/>
          <w:highlight w:val="cyan"/>
        </w:rPr>
        <w:t>Congress intervened</w:t>
      </w:r>
      <w:r w:rsidRPr="00C77E38">
        <w:rPr>
          <w:rStyle w:val="StyleUnderline"/>
          <w:highlight w:val="cyan"/>
        </w:rPr>
        <w:t xml:space="preserve"> with a </w:t>
      </w:r>
      <w:r w:rsidRPr="00C77E38">
        <w:rPr>
          <w:rStyle w:val="Emphasis"/>
          <w:highlight w:val="cyan"/>
        </w:rPr>
        <w:t>sweeping change</w:t>
      </w:r>
      <w:r w:rsidRPr="00C77E38">
        <w:rPr>
          <w:rStyle w:val="StyleUnderline"/>
        </w:rPr>
        <w:t xml:space="preserve"> in 1995. And the problem of patent trolls is growing</w:t>
      </w:r>
      <w:r w:rsidRPr="00C77E38">
        <w:rPr>
          <w:sz w:val="14"/>
        </w:rPr>
        <w:t xml:space="preserve">, notwithstanding the Supreme Court’s tightening of the injunction standard. Barfield and Calfee express legitimate concern that the legislative process can be hijacked by special interests. Indeed, passage of the legislation has been delayed by squabbling between the lobbies of groups who expect to be licensors and those who expect to be licensees. And legislation can shift the balance of power between the two groups, so </w:t>
      </w:r>
      <w:r w:rsidRPr="00C77E38">
        <w:rPr>
          <w:rStyle w:val="StyleUnderline"/>
        </w:rPr>
        <w:t xml:space="preserve">there is </w:t>
      </w:r>
      <w:r w:rsidRPr="00C77E38">
        <w:rPr>
          <w:rStyle w:val="StyleUnderline"/>
          <w:highlight w:val="cyan"/>
        </w:rPr>
        <w:t>risk of special-interest favoritism</w:t>
      </w:r>
      <w:r w:rsidRPr="00C77E38">
        <w:rPr>
          <w:sz w:val="14"/>
        </w:rPr>
        <w:t xml:space="preserve">—though </w:t>
      </w:r>
      <w:r w:rsidRPr="00C77E38">
        <w:rPr>
          <w:rStyle w:val="StyleUnderline"/>
        </w:rPr>
        <w:t xml:space="preserve">one concerned about that risk </w:t>
      </w:r>
      <w:r w:rsidRPr="00C77E38">
        <w:rPr>
          <w:rStyle w:val="StyleUnderline"/>
          <w:highlight w:val="cyan"/>
        </w:rPr>
        <w:t xml:space="preserve">should not neglect the </w:t>
      </w:r>
      <w:r w:rsidRPr="00C77E38">
        <w:rPr>
          <w:rStyle w:val="Emphasis"/>
          <w:highlight w:val="cyan"/>
        </w:rPr>
        <w:t>special interest of attorneys</w:t>
      </w:r>
      <w:r w:rsidRPr="00C77E38">
        <w:rPr>
          <w:rStyle w:val="StyleUnderline"/>
          <w:highlight w:val="cyan"/>
        </w:rPr>
        <w:t xml:space="preserve"> in a regime that generates</w:t>
      </w:r>
      <w:r w:rsidRPr="00C77E38">
        <w:rPr>
          <w:rStyle w:val="Emphasis"/>
          <w:highlight w:val="cyan"/>
        </w:rPr>
        <w:t xml:space="preserve"> billions </w:t>
      </w:r>
      <w:r w:rsidRPr="00C77E38">
        <w:rPr>
          <w:rStyle w:val="StyleUnderline"/>
        </w:rPr>
        <w:t xml:space="preserve">of dollars </w:t>
      </w:r>
      <w:r w:rsidRPr="00C77E38">
        <w:rPr>
          <w:rStyle w:val="StyleUnderline"/>
          <w:highlight w:val="cyan"/>
        </w:rPr>
        <w:t>in legal fees</w:t>
      </w:r>
      <w:r w:rsidRPr="00C77E38">
        <w:rPr>
          <w:sz w:val="14"/>
        </w:rPr>
        <w:t xml:space="preserve">. Milberg Weiss spinoff </w:t>
      </w:r>
      <w:r w:rsidRPr="00C77E38">
        <w:rPr>
          <w:rStyle w:val="StyleUnderline"/>
        </w:rPr>
        <w:t>Lerach Coughlin is diversifying from its practice of holding up deep-pocket corporations in securities litigation and is forming a practice that will focus on patent litigation, no doubt planning on employing the same strategy of using the hassle and expense of litigation and the risk of gigantic damages to force profitable settlements</w:t>
      </w:r>
      <w:r w:rsidRPr="00C77E38">
        <w:rPr>
          <w:sz w:val="14"/>
        </w:rPr>
        <w:t xml:space="preserve">. Current </w:t>
      </w:r>
      <w:r w:rsidRPr="00C77E38">
        <w:rPr>
          <w:rStyle w:val="StyleUnderline"/>
          <w:highlight w:val="cyan"/>
        </w:rPr>
        <w:t xml:space="preserve">debate on patent reform is largely </w:t>
      </w:r>
      <w:r w:rsidRPr="00C77E38">
        <w:rPr>
          <w:rStyle w:val="Emphasis"/>
          <w:highlight w:val="cyan"/>
        </w:rPr>
        <w:t>nonpartisan</w:t>
      </w:r>
      <w:r w:rsidRPr="00C77E38">
        <w:rPr>
          <w:sz w:val="14"/>
        </w:rPr>
        <w:t xml:space="preserve">, but this is in large part because the organized plaintiffs’ bar does not currently have a vested interest in the status quo of patent litigation. Should they obtain such a vested interest, </w:t>
      </w:r>
      <w:r w:rsidRPr="00C77E38">
        <w:rPr>
          <w:rStyle w:val="StyleUnderline"/>
          <w:highlight w:val="cyan"/>
        </w:rPr>
        <w:t>future</w:t>
      </w:r>
      <w:r w:rsidRPr="00C77E38">
        <w:rPr>
          <w:rStyle w:val="StyleUnderline"/>
        </w:rPr>
        <w:t xml:space="preserve"> legislative </w:t>
      </w:r>
      <w:r w:rsidRPr="00C77E38">
        <w:rPr>
          <w:rStyle w:val="StyleUnderline"/>
          <w:highlight w:val="cyan"/>
        </w:rPr>
        <w:t>efforts will have a partisan tinge</w:t>
      </w:r>
      <w:r w:rsidRPr="00C77E38">
        <w:rPr>
          <w:rStyle w:val="StyleUnderline"/>
        </w:rPr>
        <w:t xml:space="preserve"> </w:t>
      </w:r>
      <w:r w:rsidRPr="00C77E38">
        <w:rPr>
          <w:sz w:val="14"/>
        </w:rPr>
        <w:t xml:space="preserve">that will make constructive changes more difficult.15 </w:t>
      </w:r>
      <w:r w:rsidRPr="00C77E38">
        <w:rPr>
          <w:rStyle w:val="StyleUnderline"/>
          <w:highlight w:val="cyan"/>
        </w:rPr>
        <w:t xml:space="preserve">The </w:t>
      </w:r>
      <w:r w:rsidRPr="00C77E38">
        <w:rPr>
          <w:rStyle w:val="Emphasis"/>
          <w:highlight w:val="cyan"/>
        </w:rPr>
        <w:t>time for reform</w:t>
      </w:r>
      <w:r w:rsidRPr="00C77E38">
        <w:rPr>
          <w:rStyle w:val="StyleUnderline"/>
          <w:highlight w:val="cyan"/>
        </w:rPr>
        <w:t xml:space="preserve">, </w:t>
      </w:r>
      <w:r w:rsidRPr="00C77E38">
        <w:rPr>
          <w:rStyle w:val="StyleUnderline"/>
        </w:rPr>
        <w:t xml:space="preserve">if ever, </w:t>
      </w:r>
      <w:r w:rsidRPr="00C77E38">
        <w:rPr>
          <w:rStyle w:val="Emphasis"/>
          <w:highlight w:val="cyan"/>
        </w:rPr>
        <w:t>is now.</w:t>
      </w:r>
      <w:r w:rsidRPr="00C77E38">
        <w:rPr>
          <w:rStyle w:val="StyleUnderline"/>
        </w:rPr>
        <w:t xml:space="preserve"> </w:t>
      </w:r>
      <w:r w:rsidRPr="00C77E38">
        <w:rPr>
          <w:rStyle w:val="StyleUnderline"/>
          <w:highlight w:val="cyan"/>
        </w:rPr>
        <w:t>Barfield and Calfee</w:t>
      </w:r>
      <w:r w:rsidRPr="00C77E38">
        <w:rPr>
          <w:sz w:val="14"/>
        </w:rPr>
        <w:t xml:space="preserve"> </w:t>
      </w:r>
      <w:r w:rsidRPr="00C77E38">
        <w:rPr>
          <w:rStyle w:val="StyleUnderline"/>
          <w:highlight w:val="cyan"/>
        </w:rPr>
        <w:t>argue</w:t>
      </w:r>
      <w:r w:rsidRPr="00C77E38">
        <w:rPr>
          <w:sz w:val="14"/>
        </w:rPr>
        <w:t xml:space="preserve"> that </w:t>
      </w:r>
      <w:r w:rsidRPr="00C77E38">
        <w:rPr>
          <w:rStyle w:val="StyleUnderline"/>
          <w:highlight w:val="cyan"/>
        </w:rPr>
        <w:t xml:space="preserve">it is better to resolve </w:t>
      </w:r>
      <w:r w:rsidRPr="00C77E38">
        <w:rPr>
          <w:rStyle w:val="StyleUnderline"/>
        </w:rPr>
        <w:t xml:space="preserve">many of the problems in </w:t>
      </w:r>
      <w:r w:rsidRPr="00C77E38">
        <w:rPr>
          <w:rStyle w:val="StyleUnderline"/>
          <w:highlight w:val="cyan"/>
        </w:rPr>
        <w:t xml:space="preserve">the status quo through </w:t>
      </w:r>
      <w:r w:rsidRPr="00C77E38">
        <w:rPr>
          <w:sz w:val="14"/>
        </w:rPr>
        <w:t xml:space="preserve">“developing </w:t>
      </w:r>
      <w:r w:rsidRPr="00C77E38">
        <w:rPr>
          <w:rStyle w:val="StyleUnderline"/>
          <w:highlight w:val="cyan"/>
        </w:rPr>
        <w:t>case law</w:t>
      </w:r>
      <w:r w:rsidRPr="00C77E38">
        <w:rPr>
          <w:sz w:val="14"/>
        </w:rPr>
        <w:t xml:space="preserve">.”16 As a political matter, I think </w:t>
      </w:r>
      <w:r w:rsidRPr="00C77E38">
        <w:rPr>
          <w:rStyle w:val="Emphasis"/>
          <w:highlight w:val="cyan"/>
        </w:rPr>
        <w:t>they err</w:t>
      </w:r>
      <w:r w:rsidRPr="00C77E38">
        <w:rPr>
          <w:rStyle w:val="StyleUnderline"/>
          <w:highlight w:val="cyan"/>
        </w:rPr>
        <w:t xml:space="preserve"> in assuming </w:t>
      </w:r>
      <w:r w:rsidRPr="00C77E38">
        <w:rPr>
          <w:rStyle w:val="StyleUnderline"/>
        </w:rPr>
        <w:t xml:space="preserve">that </w:t>
      </w:r>
      <w:r w:rsidRPr="00C77E38">
        <w:rPr>
          <w:rStyle w:val="StyleUnderline"/>
          <w:highlight w:val="cyan"/>
        </w:rPr>
        <w:t>the judicial branch and the U.S</w:t>
      </w:r>
      <w:r w:rsidRPr="00C77E38">
        <w:rPr>
          <w:rStyle w:val="StyleUnderline"/>
        </w:rPr>
        <w:t xml:space="preserve">. </w:t>
      </w:r>
      <w:r w:rsidRPr="00C77E38">
        <w:rPr>
          <w:rStyle w:val="StyleUnderline"/>
          <w:highlight w:val="cyan"/>
        </w:rPr>
        <w:t>P</w:t>
      </w:r>
      <w:r w:rsidRPr="00C77E38">
        <w:rPr>
          <w:rStyle w:val="StyleUnderline"/>
        </w:rPr>
        <w:t xml:space="preserve">atent and </w:t>
      </w:r>
      <w:r w:rsidRPr="00C77E38">
        <w:rPr>
          <w:rStyle w:val="StyleUnderline"/>
          <w:highlight w:val="cyan"/>
        </w:rPr>
        <w:t>T</w:t>
      </w:r>
      <w:r w:rsidRPr="00C77E38">
        <w:rPr>
          <w:rStyle w:val="StyleUnderline"/>
        </w:rPr>
        <w:t xml:space="preserve">rademark </w:t>
      </w:r>
      <w:r w:rsidRPr="00C77E38">
        <w:rPr>
          <w:rStyle w:val="StyleUnderline"/>
          <w:highlight w:val="cyan"/>
        </w:rPr>
        <w:t>O</w:t>
      </w:r>
      <w:r w:rsidRPr="00C77E38">
        <w:rPr>
          <w:rStyle w:val="StyleUnderline"/>
        </w:rPr>
        <w:t xml:space="preserve">ffice (PTO) </w:t>
      </w:r>
      <w:r w:rsidRPr="00C77E38">
        <w:rPr>
          <w:rStyle w:val="StyleUnderline"/>
          <w:highlight w:val="cyan"/>
        </w:rPr>
        <w:t>are in a superior position</w:t>
      </w:r>
      <w:r w:rsidRPr="00C77E38">
        <w:rPr>
          <w:rStyle w:val="StyleUnderline"/>
        </w:rPr>
        <w:t xml:space="preserve"> to solve the problems of the patent system, </w:t>
      </w:r>
      <w:r w:rsidRPr="00C77E38">
        <w:rPr>
          <w:rStyle w:val="StyleUnderline"/>
          <w:highlight w:val="cyan"/>
        </w:rPr>
        <w:t>with little role for Congress</w:t>
      </w:r>
      <w:r w:rsidRPr="00C77E38">
        <w:rPr>
          <w:sz w:val="14"/>
        </w:rPr>
        <w:t xml:space="preserve">. </w:t>
      </w:r>
      <w:r w:rsidRPr="00C77E38">
        <w:rPr>
          <w:rStyle w:val="StyleUnderline"/>
          <w:highlight w:val="cyan"/>
        </w:rPr>
        <w:t xml:space="preserve">The submarine patent problem was </w:t>
      </w:r>
      <w:r w:rsidRPr="00C77E38">
        <w:rPr>
          <w:rStyle w:val="StyleUnderline"/>
        </w:rPr>
        <w:t xml:space="preserve">itself </w:t>
      </w:r>
      <w:r w:rsidRPr="00C77E38">
        <w:rPr>
          <w:rStyle w:val="StyleUnderline"/>
          <w:highlight w:val="cyan"/>
        </w:rPr>
        <w:t>a</w:t>
      </w:r>
      <w:r w:rsidRPr="00C77E38">
        <w:rPr>
          <w:rStyle w:val="StyleUnderline"/>
        </w:rPr>
        <w:t xml:space="preserve">n unintended </w:t>
      </w:r>
      <w:r w:rsidRPr="00C77E38">
        <w:rPr>
          <w:rStyle w:val="Emphasis"/>
          <w:highlight w:val="cyan"/>
        </w:rPr>
        <w:t>consequence</w:t>
      </w:r>
      <w:r w:rsidRPr="00C77E38">
        <w:rPr>
          <w:rStyle w:val="StyleUnderline"/>
          <w:highlight w:val="cyan"/>
        </w:rPr>
        <w:t xml:space="preserve"> of the PTO </w:t>
      </w:r>
      <w:r w:rsidRPr="00C77E38">
        <w:rPr>
          <w:rStyle w:val="StyleUnderline"/>
        </w:rPr>
        <w:t>changing its refiling procedures</w:t>
      </w:r>
      <w:r w:rsidRPr="00C77E38">
        <w:rPr>
          <w:sz w:val="14"/>
        </w:rPr>
        <w:t xml:space="preserve"> in the 1940s. Sometimes the federal common law of patents, as interpreted by the Federal Circuit, accumulates encrusted barnacles that take a working law and move it in the wrong direction. In such situations, the </w:t>
      </w:r>
      <w:r w:rsidRPr="00C77E38">
        <w:rPr>
          <w:rStyle w:val="Emphasis"/>
          <w:highlight w:val="cyan"/>
        </w:rPr>
        <w:t>Supreme Court</w:t>
      </w:r>
      <w:r w:rsidRPr="00C77E38">
        <w:rPr>
          <w:rStyle w:val="StyleUnderline"/>
          <w:highlight w:val="cyan"/>
        </w:rPr>
        <w:t xml:space="preserve"> can </w:t>
      </w:r>
      <w:r w:rsidRPr="00C77E38">
        <w:rPr>
          <w:rStyle w:val="StyleUnderline"/>
        </w:rPr>
        <w:t xml:space="preserve">certainly </w:t>
      </w:r>
      <w:r w:rsidRPr="00C77E38">
        <w:rPr>
          <w:rStyle w:val="StyleUnderline"/>
          <w:highlight w:val="cyan"/>
        </w:rPr>
        <w:t xml:space="preserve">choose to clear up problems </w:t>
      </w:r>
      <w:r w:rsidRPr="00C77E38">
        <w:rPr>
          <w:rStyle w:val="StyleUnderline"/>
        </w:rPr>
        <w:t>accumulated through years of accreted precedent</w:t>
      </w:r>
      <w:r w:rsidRPr="00C77E38">
        <w:rPr>
          <w:sz w:val="14"/>
        </w:rPr>
        <w:t xml:space="preserve">. It did so in KSR International Co. v. Teleflex Inc., 18 when it loosened the Federal Circuit’s too-narrow “obviousness” test. But </w:t>
      </w:r>
      <w:r w:rsidRPr="00C77E38">
        <w:rPr>
          <w:rStyle w:val="StyleUnderline"/>
        </w:rPr>
        <w:t xml:space="preserve">the courts </w:t>
      </w:r>
      <w:r w:rsidRPr="00C77E38">
        <w:rPr>
          <w:rStyle w:val="StyleUnderline"/>
          <w:highlight w:val="cyan"/>
        </w:rPr>
        <w:t xml:space="preserve">can just as easily </w:t>
      </w:r>
      <w:r w:rsidRPr="00C77E38">
        <w:rPr>
          <w:rStyle w:val="Emphasis"/>
          <w:highlight w:val="cyan"/>
        </w:rPr>
        <w:t>make a mistake</w:t>
      </w:r>
      <w:r w:rsidRPr="00C77E38">
        <w:rPr>
          <w:rStyle w:val="StyleUnderline"/>
        </w:rPr>
        <w:t xml:space="preserve">. And the </w:t>
      </w:r>
      <w:r w:rsidRPr="00C77E38">
        <w:rPr>
          <w:rStyle w:val="StyleUnderline"/>
          <w:highlight w:val="cyan"/>
        </w:rPr>
        <w:t xml:space="preserve">years of waiting for the </w:t>
      </w:r>
      <w:r w:rsidRPr="00C77E38">
        <w:rPr>
          <w:rStyle w:val="StyleUnderline"/>
        </w:rPr>
        <w:t>Supreme</w:t>
      </w:r>
      <w:r w:rsidRPr="00C77E38">
        <w:rPr>
          <w:rStyle w:val="StyleUnderline"/>
          <w:highlight w:val="cyan"/>
        </w:rPr>
        <w:t xml:space="preserve"> Court</w:t>
      </w:r>
      <w:r w:rsidRPr="00C77E38">
        <w:rPr>
          <w:rStyle w:val="StyleUnderline"/>
        </w:rPr>
        <w:t xml:space="preserve"> to act </w:t>
      </w:r>
      <w:r w:rsidRPr="00C77E38">
        <w:rPr>
          <w:rStyle w:val="StyleUnderline"/>
          <w:highlight w:val="cyan"/>
        </w:rPr>
        <w:t>can</w:t>
      </w:r>
      <w:r w:rsidRPr="00C77E38">
        <w:rPr>
          <w:rStyle w:val="StyleUnderline"/>
        </w:rPr>
        <w:t xml:space="preserve"> also </w:t>
      </w:r>
      <w:r w:rsidRPr="00C77E38">
        <w:rPr>
          <w:rStyle w:val="StyleUnderline"/>
          <w:highlight w:val="cyan"/>
        </w:rPr>
        <w:t>i</w:t>
      </w:r>
      <w:r w:rsidRPr="00C77E38">
        <w:rPr>
          <w:rStyle w:val="Emphasis"/>
          <w:highlight w:val="cyan"/>
        </w:rPr>
        <w:t>mpose costs.</w:t>
      </w:r>
      <w:r w:rsidRPr="00C77E38">
        <w:rPr>
          <w:sz w:val="14"/>
        </w:rPr>
        <w:t xml:space="preserve"> In the most infamous example, </w:t>
      </w:r>
      <w:r w:rsidRPr="00C77E38">
        <w:rPr>
          <w:rStyle w:val="StyleUnderline"/>
        </w:rPr>
        <w:t>BlackBerry manufacturer</w:t>
      </w:r>
      <w:r w:rsidRPr="00C77E38">
        <w:rPr>
          <w:sz w:val="14"/>
        </w:rPr>
        <w:t xml:space="preserve"> Research In Motion Ltd. (RIM) </w:t>
      </w:r>
      <w:r w:rsidRPr="00C77E38">
        <w:rPr>
          <w:rStyle w:val="StyleUnderline"/>
        </w:rPr>
        <w:t>agreed</w:t>
      </w:r>
      <w:r w:rsidRPr="00C77E38">
        <w:rPr>
          <w:sz w:val="14"/>
        </w:rPr>
        <w:t xml:space="preserve"> in March 2006</w:t>
      </w:r>
      <w:r w:rsidRPr="00C77E38">
        <w:rPr>
          <w:rStyle w:val="StyleUnderline"/>
        </w:rPr>
        <w:t xml:space="preserve"> to pay</w:t>
      </w:r>
      <w:r w:rsidRPr="00C77E38">
        <w:rPr>
          <w:sz w:val="14"/>
        </w:rPr>
        <w:t xml:space="preserve"> </w:t>
      </w:r>
      <w:r w:rsidRPr="00C77E38">
        <w:rPr>
          <w:rStyle w:val="StyleUnderline"/>
        </w:rPr>
        <w:t>$612.5 million to the patentholding company</w:t>
      </w:r>
      <w:r w:rsidRPr="00C77E38">
        <w:rPr>
          <w:sz w:val="14"/>
        </w:rPr>
        <w:t xml:space="preserve"> NTP Inc. </w:t>
      </w:r>
      <w:r w:rsidRPr="00C77E38">
        <w:rPr>
          <w:rStyle w:val="StyleUnderline"/>
        </w:rPr>
        <w:t>to settle an infringement ruling</w:t>
      </w:r>
      <w:r w:rsidRPr="00C77E38">
        <w:rPr>
          <w:sz w:val="14"/>
        </w:rPr>
        <w:t xml:space="preserve"> over questionable patents to prevent an injunction that would have shut down its business19— even as the PTO had decided to reject all five patents involved in the dispute.20 Just </w:t>
      </w:r>
      <w:r w:rsidRPr="00C77E38">
        <w:rPr>
          <w:rStyle w:val="StyleUnderline"/>
        </w:rPr>
        <w:t>two months later, the Supreme Court decided eBay</w:t>
      </w:r>
      <w:r w:rsidRPr="00C77E38">
        <w:rPr>
          <w:sz w:val="14"/>
        </w:rPr>
        <w:t xml:space="preserve"> v. MercExchange, 21 </w:t>
      </w:r>
      <w:r w:rsidRPr="00C77E38">
        <w:rPr>
          <w:rStyle w:val="StyleUnderline"/>
        </w:rPr>
        <w:t>limiting the availability of injunctions, which would likely have permitted RIM to continue litigating the case to a successful resolution</w:t>
      </w:r>
      <w:r w:rsidRPr="00C77E38">
        <w:rPr>
          <w:sz w:val="14"/>
        </w:rPr>
        <w:t xml:space="preserve">. But RIM does not get their $612.5 million back. </w:t>
      </w:r>
      <w:r w:rsidRPr="00C77E38">
        <w:rPr>
          <w:rStyle w:val="StyleUnderline"/>
        </w:rPr>
        <w:t>Nor is it clear that the eBay rule</w:t>
      </w:r>
      <w:r w:rsidRPr="00C77E38">
        <w:rPr>
          <w:sz w:val="14"/>
        </w:rPr>
        <w:t>—creating discretion for a court to choose to refuse to grant an injunction on the grounds that the plaintiff is “only” a licensor of the intellectual property</w:t>
      </w:r>
      <w:r w:rsidRPr="00C77E38">
        <w:rPr>
          <w:rStyle w:val="StyleUnderline"/>
        </w:rPr>
        <w:t xml:space="preserve">— is the optimal rule for stopping patent trolls. Is the lesson from the BlackBerry </w:t>
      </w:r>
      <w:r w:rsidRPr="00C77E38">
        <w:rPr>
          <w:sz w:val="14"/>
        </w:rPr>
        <w:t xml:space="preserve">case one </w:t>
      </w:r>
      <w:r w:rsidRPr="00C77E38">
        <w:rPr>
          <w:rStyle w:val="StyleUnderline"/>
        </w:rPr>
        <w:t xml:space="preserve">about the dangers of </w:t>
      </w:r>
      <w:r w:rsidRPr="00C77E38">
        <w:rPr>
          <w:sz w:val="14"/>
        </w:rPr>
        <w:t xml:space="preserve">injunctions at </w:t>
      </w:r>
      <w:r w:rsidRPr="00C77E38">
        <w:rPr>
          <w:rStyle w:val="StyleUnderline"/>
        </w:rPr>
        <w:t>the back end of litigation</w:t>
      </w:r>
      <w:r w:rsidRPr="00C77E38">
        <w:rPr>
          <w:sz w:val="14"/>
        </w:rPr>
        <w:t xml:space="preserve"> or one about the dangers of PTO mistakes at the front end in issuing patents when the applications should have been rejected? </w:t>
      </w:r>
      <w:r w:rsidRPr="00C77E38">
        <w:rPr>
          <w:rStyle w:val="StyleUnderline"/>
        </w:rPr>
        <w:t xml:space="preserve">Though it occasionally acts to the contrary, </w:t>
      </w:r>
      <w:r w:rsidRPr="00C77E38">
        <w:rPr>
          <w:rStyle w:val="Emphasis"/>
          <w:highlight w:val="cyan"/>
        </w:rPr>
        <w:t>the Supreme Court is not a legislature</w:t>
      </w:r>
      <w:r w:rsidRPr="00C77E38">
        <w:rPr>
          <w:rStyle w:val="StyleUnderline"/>
          <w:highlight w:val="cyan"/>
        </w:rPr>
        <w:t>, and it can only decide the case before it</w:t>
      </w:r>
      <w:r w:rsidRPr="00C77E38">
        <w:rPr>
          <w:rStyle w:val="StyleUnderline"/>
        </w:rPr>
        <w:t>. What existing statutes and precedents require may not be what public policy requires.</w:t>
      </w:r>
      <w:r w:rsidRPr="00C77E38">
        <w:rPr>
          <w:sz w:val="14"/>
        </w:rPr>
        <w:t xml:space="preserve"> In </w:t>
      </w:r>
      <w:r w:rsidRPr="00C77E38">
        <w:rPr>
          <w:rStyle w:val="StyleUnderline"/>
        </w:rPr>
        <w:t>eBay</w:t>
      </w:r>
      <w:r w:rsidRPr="00C77E38">
        <w:rPr>
          <w:sz w:val="14"/>
        </w:rPr>
        <w:t xml:space="preserve">, the Court’s rule </w:t>
      </w:r>
      <w:r w:rsidRPr="00C77E38">
        <w:rPr>
          <w:rStyle w:val="StyleUnderline"/>
        </w:rPr>
        <w:t xml:space="preserve">does not distinguish between the holder of a legitimate patent </w:t>
      </w:r>
      <w:r w:rsidRPr="00C77E38">
        <w:rPr>
          <w:sz w:val="14"/>
        </w:rPr>
        <w:t xml:space="preserve">that has not yet succeeded in commercializing a patent and one misusing the legal system to enforce a questionable patent; </w:t>
      </w:r>
      <w:r w:rsidRPr="00C77E38">
        <w:rPr>
          <w:rStyle w:val="StyleUnderline"/>
        </w:rPr>
        <w:t>it simply shifts the legal balance from patent-holders to patent-infringers.</w:t>
      </w:r>
      <w:r w:rsidRPr="00C77E38">
        <w:rPr>
          <w:sz w:val="14"/>
        </w:rPr>
        <w:t xml:space="preserve"> False positives like the BlackBerry case will be reduced at the cost of increased false negatives in other cases. </w:t>
      </w:r>
      <w:r w:rsidRPr="00C77E38">
        <w:rPr>
          <w:rStyle w:val="StyleUnderline"/>
          <w:highlight w:val="cyan"/>
        </w:rPr>
        <w:t xml:space="preserve">But no one has answered the </w:t>
      </w:r>
      <w:r w:rsidRPr="00C77E38">
        <w:rPr>
          <w:rStyle w:val="StyleUnderline"/>
        </w:rPr>
        <w:t>empirical</w:t>
      </w:r>
      <w:r w:rsidRPr="00C77E38">
        <w:rPr>
          <w:rStyle w:val="StyleUnderline"/>
          <w:highlight w:val="cyan"/>
        </w:rPr>
        <w:t xml:space="preserve"> question of whether </w:t>
      </w:r>
      <w:r w:rsidRPr="00C77E38">
        <w:rPr>
          <w:rStyle w:val="StyleUnderline"/>
        </w:rPr>
        <w:t xml:space="preserve">the optimal </w:t>
      </w:r>
      <w:r w:rsidRPr="00C77E38">
        <w:rPr>
          <w:rStyle w:val="StyleUnderline"/>
          <w:highlight w:val="cyan"/>
        </w:rPr>
        <w:t xml:space="preserve">balance has been struck. If </w:t>
      </w:r>
      <w:r w:rsidRPr="00C77E38">
        <w:rPr>
          <w:rStyle w:val="StyleUnderline"/>
        </w:rPr>
        <w:t xml:space="preserve">the answer is </w:t>
      </w:r>
      <w:r w:rsidRPr="00C77E38">
        <w:rPr>
          <w:rStyle w:val="StyleUnderline"/>
          <w:highlight w:val="cyan"/>
        </w:rPr>
        <w:t xml:space="preserve">no, the </w:t>
      </w:r>
      <w:r w:rsidRPr="00C77E38">
        <w:rPr>
          <w:rStyle w:val="StyleUnderline"/>
        </w:rPr>
        <w:t>Supreme</w:t>
      </w:r>
      <w:r w:rsidRPr="00C77E38">
        <w:rPr>
          <w:rStyle w:val="StyleUnderline"/>
          <w:highlight w:val="cyan"/>
        </w:rPr>
        <w:t xml:space="preserve"> Court will have no </w:t>
      </w:r>
      <w:r w:rsidRPr="00C77E38">
        <w:rPr>
          <w:rStyle w:val="StyleUnderline"/>
        </w:rPr>
        <w:t xml:space="preserve">judicial </w:t>
      </w:r>
      <w:r w:rsidRPr="00C77E38">
        <w:rPr>
          <w:rStyle w:val="StyleUnderline"/>
          <w:highlight w:val="cyan"/>
        </w:rPr>
        <w:t xml:space="preserve">reason to correct </w:t>
      </w:r>
      <w:r w:rsidRPr="00C77E38">
        <w:rPr>
          <w:rStyle w:val="StyleUnderline"/>
        </w:rPr>
        <w:t xml:space="preserve">itself. Punting to </w:t>
      </w:r>
      <w:r w:rsidRPr="00C77E38">
        <w:rPr>
          <w:rStyle w:val="Emphasis"/>
          <w:highlight w:val="cyan"/>
        </w:rPr>
        <w:t>the courts</w:t>
      </w:r>
      <w:r w:rsidRPr="00C77E38">
        <w:rPr>
          <w:rStyle w:val="StyleUnderline"/>
          <w:highlight w:val="cyan"/>
        </w:rPr>
        <w:t xml:space="preserve"> could have </w:t>
      </w:r>
      <w:r w:rsidRPr="00C77E38">
        <w:rPr>
          <w:rStyle w:val="Emphasis"/>
          <w:highlight w:val="cyan"/>
        </w:rPr>
        <w:t>deleterious effects.</w:t>
      </w:r>
      <w:r w:rsidRPr="00C77E38">
        <w:rPr>
          <w:rStyle w:val="StyleUnderline"/>
        </w:rPr>
        <w:t xml:space="preserve"> The Federal Circuit and the Supreme Court </w:t>
      </w:r>
      <w:r w:rsidRPr="00C77E38">
        <w:rPr>
          <w:rStyle w:val="StyleUnderline"/>
          <w:highlight w:val="cyan"/>
        </w:rPr>
        <w:t>will be hard-pressed to seek more sensible apportionment rules for damages when Congress</w:t>
      </w:r>
      <w:r w:rsidRPr="00C77E38">
        <w:rPr>
          <w:rStyle w:val="StyleUnderline"/>
        </w:rPr>
        <w:t xml:space="preserve">, given the opportunity, </w:t>
      </w:r>
      <w:r w:rsidRPr="00C77E38">
        <w:rPr>
          <w:rStyle w:val="StyleUnderline"/>
          <w:highlight w:val="cyan"/>
        </w:rPr>
        <w:t>refused</w:t>
      </w:r>
      <w:r w:rsidRPr="00C77E38">
        <w:rPr>
          <w:rStyle w:val="StyleUnderline"/>
        </w:rPr>
        <w:t xml:space="preserve"> to do so</w:t>
      </w:r>
      <w:r w:rsidRPr="00C77E38">
        <w:rPr>
          <w:sz w:val="14"/>
        </w:rPr>
        <w:t xml:space="preserve">. </w:t>
      </w:r>
      <w:r w:rsidRPr="00C77E38">
        <w:rPr>
          <w:rStyle w:val="StyleUnderline"/>
        </w:rPr>
        <w:t xml:space="preserve">Congressional inaction might as easily lead to mistaken results as congressional action. </w:t>
      </w:r>
      <w:r w:rsidRPr="00C77E38">
        <w:rPr>
          <w:sz w:val="14"/>
        </w:rPr>
        <w:t>A particular legislative reform may be wise or unwise, but there is no reason to create a presumption for the latter conclusion just because there is a lack of consensus. With that in mind, let us evaluate two areas ripe for reform: venue selection and damages calculation.</w:t>
      </w:r>
    </w:p>
    <w:p w14:paraId="6D6E828E" w14:textId="77777777" w:rsidR="001457F5" w:rsidRPr="00C77E38" w:rsidRDefault="001457F5" w:rsidP="001457F5"/>
    <w:p w14:paraId="43936E28" w14:textId="77777777" w:rsidR="001457F5" w:rsidRPr="00C77E38" w:rsidRDefault="001457F5" w:rsidP="001457F5">
      <w:pPr>
        <w:pStyle w:val="Heading3"/>
      </w:pPr>
      <w:r w:rsidRPr="00C77E38">
        <w:t>2AC---Solvency Deficit---Patents</w:t>
      </w:r>
    </w:p>
    <w:p w14:paraId="09F5D604" w14:textId="77777777" w:rsidR="001457F5" w:rsidRDefault="001457F5" w:rsidP="001457F5">
      <w:pPr>
        <w:pStyle w:val="Heading4"/>
      </w:pPr>
      <w:bookmarkStart w:id="0" w:name="_Hlk172810654"/>
      <w:r>
        <w:t>Patent law is determined by Congress---courts will defer to legislation passed by congress</w:t>
      </w:r>
    </w:p>
    <w:p w14:paraId="372016FE" w14:textId="77777777" w:rsidR="001457F5" w:rsidRPr="00D4150A" w:rsidRDefault="001457F5" w:rsidP="001457F5">
      <w:r>
        <w:t xml:space="preserve">David O. </w:t>
      </w:r>
      <w:r w:rsidRPr="00D4150A">
        <w:rPr>
          <w:rStyle w:val="Style13ptBold"/>
        </w:rPr>
        <w:t>Taylor</w:t>
      </w:r>
      <w:r>
        <w:t xml:space="preserve">, </w:t>
      </w:r>
      <w:r w:rsidRPr="00D4150A">
        <w:rPr>
          <w:rStyle w:val="Style13ptBold"/>
        </w:rPr>
        <w:t>17</w:t>
      </w:r>
      <w:r>
        <w:t>,  is a Professor of Law at the SMU Dedman School of Law in Dallas, Texas, "Amending Patent Eligibility", 50 U.C.D. L. Rev. 2149 (2017), https://scholar.smu.edu/cgi/viewcontent.cgi?article=1223&amp;context=law_faculty  //DHY</w:t>
      </w:r>
    </w:p>
    <w:p w14:paraId="651EE94F" w14:textId="77777777" w:rsidR="001457F5" w:rsidRPr="00D4150A" w:rsidRDefault="001457F5" w:rsidP="001457F5">
      <w:r>
        <w:t xml:space="preserve">Thus, </w:t>
      </w:r>
      <w:r w:rsidRPr="002644EC">
        <w:rPr>
          <w:highlight w:val="cyan"/>
        </w:rPr>
        <w:t>C</w:t>
      </w:r>
      <w:r w:rsidRPr="002644EC">
        <w:rPr>
          <w:rStyle w:val="StyleUnderline"/>
          <w:highlight w:val="cyan"/>
        </w:rPr>
        <w:t>ongress</w:t>
      </w:r>
      <w:r w:rsidRPr="00D4150A">
        <w:rPr>
          <w:rStyle w:val="StyleUnderline"/>
        </w:rPr>
        <w:t xml:space="preserve"> </w:t>
      </w:r>
      <w:r w:rsidRPr="002644EC">
        <w:rPr>
          <w:rStyle w:val="StyleUnderline"/>
          <w:highlight w:val="cyan"/>
        </w:rPr>
        <w:t>has</w:t>
      </w:r>
      <w:r w:rsidRPr="00D4150A">
        <w:rPr>
          <w:rStyle w:val="StyleUnderline"/>
        </w:rPr>
        <w:t xml:space="preserve"> broad </w:t>
      </w:r>
      <w:r w:rsidRPr="002644EC">
        <w:rPr>
          <w:rStyle w:val="StyleUnderline"/>
          <w:highlight w:val="cyan"/>
        </w:rPr>
        <w:t>power</w:t>
      </w:r>
      <w:r w:rsidRPr="00D4150A">
        <w:rPr>
          <w:rStyle w:val="StyleUnderline"/>
        </w:rPr>
        <w:t xml:space="preserve"> </w:t>
      </w:r>
      <w:r w:rsidRPr="002644EC">
        <w:rPr>
          <w:rStyle w:val="StyleUnderline"/>
        </w:rPr>
        <w:t>to</w:t>
      </w:r>
      <w:r w:rsidRPr="00D4150A">
        <w:rPr>
          <w:rStyle w:val="StyleUnderline"/>
        </w:rPr>
        <w:t xml:space="preserve"> </w:t>
      </w:r>
      <w:r w:rsidRPr="002644EC">
        <w:rPr>
          <w:rStyle w:val="StyleUnderline"/>
        </w:rPr>
        <w:t>select</w:t>
      </w:r>
      <w:r w:rsidRPr="00D4150A">
        <w:rPr>
          <w:rStyle w:val="StyleUnderline"/>
        </w:rPr>
        <w:t xml:space="preserve"> the </w:t>
      </w:r>
      <w:r w:rsidRPr="002644EC">
        <w:rPr>
          <w:rStyle w:val="StyleUnderline"/>
        </w:rPr>
        <w:t>policy</w:t>
      </w:r>
      <w:r>
        <w:t xml:space="preserve"> </w:t>
      </w:r>
      <w:r w:rsidRPr="002644EC">
        <w:rPr>
          <w:rStyle w:val="StyleUnderline"/>
        </w:rPr>
        <w:t>that</w:t>
      </w:r>
      <w:r w:rsidRPr="00D4150A">
        <w:rPr>
          <w:rStyle w:val="StyleUnderline"/>
        </w:rPr>
        <w:t xml:space="preserve"> in its view best </w:t>
      </w:r>
      <w:r w:rsidRPr="002644EC">
        <w:rPr>
          <w:rStyle w:val="StyleUnderline"/>
        </w:rPr>
        <w:t>promotes</w:t>
      </w:r>
      <w:r w:rsidRPr="00D4150A">
        <w:rPr>
          <w:rStyle w:val="StyleUnderline"/>
        </w:rPr>
        <w:t xml:space="preserve"> the </w:t>
      </w:r>
      <w:r w:rsidRPr="002644EC">
        <w:rPr>
          <w:rStyle w:val="StyleUnderline"/>
        </w:rPr>
        <w:t>progress</w:t>
      </w:r>
      <w:r w:rsidRPr="00D4150A">
        <w:rPr>
          <w:rStyle w:val="StyleUnderline"/>
        </w:rPr>
        <w:t xml:space="preserve"> of the useful arts, and </w:t>
      </w:r>
      <w:r w:rsidRPr="002644EC">
        <w:rPr>
          <w:rStyle w:val="StyleUnderline"/>
          <w:highlight w:val="cyan"/>
        </w:rPr>
        <w:t>to set</w:t>
      </w:r>
      <w:r w:rsidRPr="00D4150A">
        <w:rPr>
          <w:rStyle w:val="StyleUnderline"/>
        </w:rPr>
        <w:t xml:space="preserve"> </w:t>
      </w:r>
      <w:r w:rsidRPr="002644EC">
        <w:rPr>
          <w:rStyle w:val="StyleUnderline"/>
          <w:highlight w:val="cyan"/>
        </w:rPr>
        <w:t>forth</w:t>
      </w:r>
      <w:r w:rsidRPr="00D4150A">
        <w:rPr>
          <w:rStyle w:val="StyleUnderline"/>
        </w:rPr>
        <w:t xml:space="preserve"> </w:t>
      </w:r>
      <w:r w:rsidRPr="002644EC">
        <w:rPr>
          <w:rStyle w:val="StyleUnderline"/>
          <w:highlight w:val="cyan"/>
        </w:rPr>
        <w:t>statutory</w:t>
      </w:r>
      <w:r w:rsidRPr="00D4150A">
        <w:rPr>
          <w:rStyle w:val="StyleUnderline"/>
        </w:rPr>
        <w:t xml:space="preserve"> </w:t>
      </w:r>
      <w:r w:rsidRPr="002644EC">
        <w:rPr>
          <w:rStyle w:val="StyleUnderline"/>
          <w:highlight w:val="cyan"/>
        </w:rPr>
        <w:t>conditions</w:t>
      </w:r>
      <w:r w:rsidRPr="00D4150A">
        <w:rPr>
          <w:rStyle w:val="StyleUnderline"/>
        </w:rPr>
        <w:t xml:space="preserve"> </w:t>
      </w:r>
      <w:r w:rsidRPr="002644EC">
        <w:rPr>
          <w:rStyle w:val="StyleUnderline"/>
          <w:highlight w:val="cyan"/>
        </w:rPr>
        <w:t>and requirements for patentability</w:t>
      </w:r>
      <w:r>
        <w:t xml:space="preserve"> consistent with its view of the best policy. Given this broad power given to Congress under the Constitution to fashion the conditions and requirements of patentability, </w:t>
      </w:r>
      <w:r w:rsidRPr="002644EC">
        <w:rPr>
          <w:rStyle w:val="StyleUnderline"/>
          <w:highlight w:val="cyan"/>
        </w:rPr>
        <w:t>the Supreme</w:t>
      </w:r>
      <w:r w:rsidRPr="00D4150A">
        <w:rPr>
          <w:rStyle w:val="StyleUnderline"/>
        </w:rPr>
        <w:t xml:space="preserve"> </w:t>
      </w:r>
      <w:r w:rsidRPr="002644EC">
        <w:rPr>
          <w:rStyle w:val="StyleUnderline"/>
          <w:highlight w:val="cyan"/>
        </w:rPr>
        <w:t>Court</w:t>
      </w:r>
      <w:r w:rsidRPr="00D4150A">
        <w:rPr>
          <w:rStyle w:val="StyleUnderline"/>
        </w:rPr>
        <w:t xml:space="preserve"> </w:t>
      </w:r>
      <w:r w:rsidRPr="002644EC">
        <w:rPr>
          <w:rStyle w:val="StyleUnderline"/>
          <w:highlight w:val="cyan"/>
        </w:rPr>
        <w:t>would</w:t>
      </w:r>
      <w:r w:rsidRPr="00D4150A">
        <w:rPr>
          <w:rStyle w:val="StyleUnderline"/>
        </w:rPr>
        <w:t xml:space="preserve"> likely </w:t>
      </w:r>
      <w:r w:rsidRPr="002644EC">
        <w:rPr>
          <w:rStyle w:val="StyleUnderline"/>
          <w:highlight w:val="cyan"/>
        </w:rPr>
        <w:t>defer to Congress</w:t>
      </w:r>
      <w:r w:rsidRPr="00D4150A">
        <w:rPr>
          <w:rStyle w:val="StyleUnderline"/>
        </w:rPr>
        <w:t xml:space="preserve"> </w:t>
      </w:r>
      <w:r w:rsidRPr="002644EC">
        <w:rPr>
          <w:rStyle w:val="StyleUnderline"/>
          <w:highlight w:val="cyan"/>
        </w:rPr>
        <w:t>and find</w:t>
      </w:r>
      <w:r w:rsidRPr="00D4150A">
        <w:rPr>
          <w:rStyle w:val="StyleUnderline"/>
        </w:rPr>
        <w:t xml:space="preserve"> </w:t>
      </w:r>
      <w:r w:rsidRPr="002644EC">
        <w:rPr>
          <w:rStyle w:val="StyleUnderline"/>
          <w:highlight w:val="cyan"/>
        </w:rPr>
        <w:t>legislation clarifying</w:t>
      </w:r>
      <w:r w:rsidRPr="00D4150A">
        <w:rPr>
          <w:rStyle w:val="StyleUnderline"/>
        </w:rPr>
        <w:t xml:space="preserve">, </w:t>
      </w:r>
      <w:r w:rsidRPr="002644EC">
        <w:rPr>
          <w:rStyle w:val="StyleUnderline"/>
          <w:highlight w:val="cyan"/>
        </w:rPr>
        <w:t>and</w:t>
      </w:r>
      <w:r w:rsidRPr="00D4150A">
        <w:rPr>
          <w:rStyle w:val="StyleUnderline"/>
        </w:rPr>
        <w:t xml:space="preserve"> perhaps </w:t>
      </w:r>
      <w:r w:rsidRPr="002644EC">
        <w:rPr>
          <w:rStyle w:val="StyleUnderline"/>
          <w:highlight w:val="cyan"/>
        </w:rPr>
        <w:t>even eliminating</w:t>
      </w:r>
      <w:r w:rsidRPr="00D4150A">
        <w:rPr>
          <w:rStyle w:val="StyleUnderline"/>
        </w:rPr>
        <w:t xml:space="preserve">, the non-statutory </w:t>
      </w:r>
      <w:r w:rsidRPr="002644EC">
        <w:rPr>
          <w:rStyle w:val="StyleUnderline"/>
          <w:highlight w:val="cyan"/>
        </w:rPr>
        <w:t>exceptions to be constitutional</w:t>
      </w:r>
      <w:r>
        <w:t xml:space="preserve">. Indeed, </w:t>
      </w:r>
      <w:r w:rsidRPr="00D4150A">
        <w:rPr>
          <w:rStyle w:val="StyleUnderline"/>
        </w:rPr>
        <w:t xml:space="preserve">in Kimble </w:t>
      </w:r>
      <w:r w:rsidRPr="002644EC">
        <w:rPr>
          <w:rStyle w:val="StyleUnderline"/>
          <w:highlight w:val="cyan"/>
        </w:rPr>
        <w:t>the Court</w:t>
      </w:r>
      <w:r w:rsidRPr="00D4150A">
        <w:rPr>
          <w:rStyle w:val="StyleUnderline"/>
        </w:rPr>
        <w:t xml:space="preserve"> </w:t>
      </w:r>
      <w:r w:rsidRPr="002644EC">
        <w:rPr>
          <w:rStyle w:val="StyleUnderline"/>
          <w:b/>
          <w:highlight w:val="cyan"/>
        </w:rPr>
        <w:t>repeatedly highlighted</w:t>
      </w:r>
      <w:r w:rsidRPr="00D4150A">
        <w:rPr>
          <w:rStyle w:val="StyleUnderline"/>
        </w:rPr>
        <w:t xml:space="preserve"> that </w:t>
      </w:r>
      <w:r w:rsidRPr="002644EC">
        <w:rPr>
          <w:rStyle w:val="StyleUnderline"/>
          <w:b/>
          <w:highlight w:val="cyan"/>
        </w:rPr>
        <w:t>it is the role of Congress</w:t>
      </w:r>
      <w:r w:rsidRPr="002644EC">
        <w:rPr>
          <w:rStyle w:val="StyleUnderline"/>
          <w:highlight w:val="cyan"/>
        </w:rPr>
        <w:t xml:space="preserve"> </w:t>
      </w:r>
      <w:r w:rsidRPr="002644EC">
        <w:rPr>
          <w:rStyle w:val="StyleUnderline"/>
          <w:b/>
          <w:highlight w:val="cyan"/>
        </w:rPr>
        <w:t>to correct the</w:t>
      </w:r>
      <w:r w:rsidRPr="00D4150A">
        <w:rPr>
          <w:rStyle w:val="StyleUnderline"/>
          <w:b/>
        </w:rPr>
        <w:t xml:space="preserve"> </w:t>
      </w:r>
      <w:r w:rsidRPr="00D4150A">
        <w:rPr>
          <w:rStyle w:val="StyleUnderline"/>
        </w:rPr>
        <w:t>Supreme</w:t>
      </w:r>
      <w:r w:rsidRPr="00D4150A">
        <w:rPr>
          <w:rStyle w:val="StyleUnderline"/>
          <w:b/>
        </w:rPr>
        <w:t xml:space="preserve"> </w:t>
      </w:r>
      <w:r w:rsidRPr="002644EC">
        <w:rPr>
          <w:rStyle w:val="StyleUnderline"/>
          <w:b/>
          <w:highlight w:val="cyan"/>
        </w:rPr>
        <w:t>Court's mistakes</w:t>
      </w:r>
      <w:r w:rsidRPr="00D4150A">
        <w:rPr>
          <w:rStyle w:val="StyleUnderline"/>
        </w:rPr>
        <w:t xml:space="preserve"> </w:t>
      </w:r>
      <w:r w:rsidRPr="002644EC">
        <w:rPr>
          <w:rStyle w:val="StyleUnderline"/>
          <w:highlight w:val="cyan"/>
        </w:rPr>
        <w:t>in</w:t>
      </w:r>
      <w:r w:rsidRPr="00D4150A">
        <w:rPr>
          <w:rStyle w:val="StyleUnderline"/>
        </w:rPr>
        <w:t xml:space="preserve"> statutory interpretation and </w:t>
      </w:r>
      <w:r w:rsidRPr="002644EC">
        <w:rPr>
          <w:rStyle w:val="StyleUnderline"/>
          <w:b/>
          <w:highlight w:val="cyan"/>
        </w:rPr>
        <w:t>determination</w:t>
      </w:r>
      <w:r w:rsidRPr="002644EC">
        <w:rPr>
          <w:rStyle w:val="StyleUnderline"/>
          <w:highlight w:val="cyan"/>
        </w:rPr>
        <w:t xml:space="preserve"> </w:t>
      </w:r>
      <w:r w:rsidRPr="002644EC">
        <w:rPr>
          <w:rStyle w:val="StyleUnderline"/>
          <w:b/>
          <w:highlight w:val="cyan"/>
        </w:rPr>
        <w:t>of</w:t>
      </w:r>
      <w:r w:rsidRPr="002644EC">
        <w:rPr>
          <w:rStyle w:val="StyleUnderline"/>
          <w:highlight w:val="cyan"/>
        </w:rPr>
        <w:t xml:space="preserve"> </w:t>
      </w:r>
      <w:r w:rsidRPr="002644EC">
        <w:rPr>
          <w:rStyle w:val="StyleUnderline"/>
          <w:b/>
          <w:highlight w:val="cyan"/>
        </w:rPr>
        <w:t>patent</w:t>
      </w:r>
      <w:r w:rsidRPr="00D4150A">
        <w:rPr>
          <w:rStyle w:val="StyleUnderline"/>
          <w:b/>
        </w:rPr>
        <w:t xml:space="preserve"> </w:t>
      </w:r>
      <w:r w:rsidRPr="002644EC">
        <w:rPr>
          <w:rStyle w:val="StyleUnderline"/>
          <w:b/>
          <w:highlight w:val="cyan"/>
        </w:rPr>
        <w:t>policy</w:t>
      </w:r>
      <w:r>
        <w:t xml:space="preserve">.' 7 While the Court ultimately decided not to reverse its precedent related to patent misuse law based on the doctrine of stare decisis, in this context the Court explained why Congress has the power to overturn the Court's precedent.78 Thus, the Court's reasoning in Kimble is highly relevant to any challenge to an amendment to the patent statute to overturn the Court's precedent interpreting the patent statute. So, what was the Court's reasoning? The Court explained that, "[b]y contrast </w:t>
      </w:r>
      <w:r w:rsidRPr="002644EC">
        <w:rPr>
          <w:rStyle w:val="StyleUnderline"/>
          <w:highlight w:val="cyan"/>
        </w:rPr>
        <w:t>with the Sherman Act</w:t>
      </w:r>
      <w:r w:rsidRPr="00D4150A">
        <w:rPr>
          <w:rStyle w:val="StyleUnderline"/>
        </w:rPr>
        <w:t xml:space="preserve">, the </w:t>
      </w:r>
      <w:r w:rsidRPr="002644EC">
        <w:rPr>
          <w:rStyle w:val="StyleUnderline"/>
          <w:highlight w:val="cyan"/>
        </w:rPr>
        <w:t>patent laws do not turn over</w:t>
      </w:r>
      <w:r w:rsidRPr="00D4150A">
        <w:rPr>
          <w:rStyle w:val="StyleUnderline"/>
        </w:rPr>
        <w:t xml:space="preserve"> exceptional </w:t>
      </w:r>
      <w:r w:rsidRPr="002644EC">
        <w:rPr>
          <w:rStyle w:val="StyleUnderline"/>
          <w:highlight w:val="cyan"/>
        </w:rPr>
        <w:t xml:space="preserve">law-shaping authority to </w:t>
      </w:r>
      <w:r w:rsidRPr="002644EC">
        <w:rPr>
          <w:rStyle w:val="StyleUnderline"/>
        </w:rPr>
        <w:t xml:space="preserve">the </w:t>
      </w:r>
      <w:r w:rsidRPr="002644EC">
        <w:rPr>
          <w:rStyle w:val="StyleUnderline"/>
          <w:highlight w:val="cyan"/>
        </w:rPr>
        <w:t>courts</w:t>
      </w:r>
      <w:r>
        <w:t xml:space="preserve">." 79 It went on to say that "[cilaims that a </w:t>
      </w:r>
      <w:r w:rsidRPr="002644EC">
        <w:rPr>
          <w:rStyle w:val="StyleUnderline"/>
          <w:highlight w:val="cyan"/>
        </w:rPr>
        <w:t>statutory precedent</w:t>
      </w:r>
      <w:r w:rsidRPr="00D4150A">
        <w:rPr>
          <w:rStyle w:val="StyleUnderline"/>
        </w:rPr>
        <w:t xml:space="preserve"> </w:t>
      </w:r>
      <w:r w:rsidRPr="002644EC">
        <w:rPr>
          <w:rStyle w:val="StyleUnderline"/>
          <w:highlight w:val="cyan"/>
        </w:rPr>
        <w:t xml:space="preserve">has 'serious </w:t>
      </w:r>
      <w:r w:rsidRPr="002644EC">
        <w:rPr>
          <w:rStyle w:val="StyleUnderline"/>
        </w:rPr>
        <w:t xml:space="preserve">and harmful </w:t>
      </w:r>
      <w:r w:rsidRPr="002644EC">
        <w:rPr>
          <w:rStyle w:val="StyleUnderline"/>
          <w:highlight w:val="cyan"/>
        </w:rPr>
        <w:t>consequences' for innovation</w:t>
      </w:r>
      <w:r>
        <w:t xml:space="preserve"> are (to repeat this opinion's refrain) 'more appropriately addressed to Congress."'80 In more detail, it explained: That branch, far more than this one, has the capacity to assess Kimble's charge that Brulotte suppresses technological progress. And if it concludes that Brulotte works such harm, Congress has the prerogative to determine the exact right response - choosing the policy fix, among many conceivable ones, that will optimally serve the public interest.81 By simultaneously adhering to its precedent and deferring to Congress, the Court claimed it would "promote the rule-of-law values to which courts must attend while leaving matters of public policy to Congress." 82 And, finally, in the end the Court conclusively stated that "</w:t>
      </w:r>
      <w:r w:rsidRPr="002644EC">
        <w:rPr>
          <w:rStyle w:val="StyleUnderline"/>
          <w:highlight w:val="cyan"/>
        </w:rPr>
        <w:t xml:space="preserve">the choice of what </w:t>
      </w:r>
      <w:r w:rsidRPr="002644EC">
        <w:rPr>
          <w:rStyle w:val="StyleUnderline"/>
          <w:b/>
          <w:highlight w:val="cyan"/>
        </w:rPr>
        <w:t>patent policy</w:t>
      </w:r>
      <w:r w:rsidRPr="002644EC">
        <w:rPr>
          <w:rStyle w:val="StyleUnderline"/>
          <w:highlight w:val="cyan"/>
        </w:rPr>
        <w:t xml:space="preserve"> should be </w:t>
      </w:r>
      <w:r w:rsidRPr="002644EC">
        <w:rPr>
          <w:rStyle w:val="StyleUnderline"/>
          <w:b/>
          <w:highlight w:val="cyan"/>
        </w:rPr>
        <w:t>lies</w:t>
      </w:r>
      <w:r w:rsidRPr="002644EC">
        <w:rPr>
          <w:rStyle w:val="StyleUnderline"/>
          <w:highlight w:val="cyan"/>
        </w:rPr>
        <w:t xml:space="preserve"> </w:t>
      </w:r>
      <w:r w:rsidRPr="002644EC">
        <w:rPr>
          <w:rStyle w:val="StyleUnderline"/>
          <w:b/>
          <w:highlight w:val="cyan"/>
        </w:rPr>
        <w:t>first and foremost with Congress</w:t>
      </w:r>
      <w:r w:rsidRPr="002644EC">
        <w:rPr>
          <w:rStyle w:val="StyleUnderline"/>
          <w:highlight w:val="cyan"/>
        </w:rPr>
        <w:t>.</w:t>
      </w:r>
      <w:r w:rsidRPr="002644EC">
        <w:t>"83</w:t>
      </w:r>
    </w:p>
    <w:p w14:paraId="6DE97023" w14:textId="77777777" w:rsidR="001457F5" w:rsidRPr="00C77E38" w:rsidRDefault="001457F5" w:rsidP="001457F5"/>
    <w:p w14:paraId="2F7FD2E5" w14:textId="77777777" w:rsidR="001457F5" w:rsidRPr="00C77E38" w:rsidRDefault="001457F5" w:rsidP="001457F5"/>
    <w:p w14:paraId="55CA6F7C" w14:textId="77777777" w:rsidR="001457F5" w:rsidRPr="00C77E38" w:rsidRDefault="001457F5" w:rsidP="001457F5">
      <w:pPr>
        <w:pStyle w:val="Heading4"/>
      </w:pPr>
      <w:r w:rsidRPr="00C77E38">
        <w:t>Courts have shown in the past they are not trustworthy of patent eligibility cases</w:t>
      </w:r>
    </w:p>
    <w:bookmarkEnd w:id="0"/>
    <w:p w14:paraId="5223CF26" w14:textId="77777777" w:rsidR="001457F5" w:rsidRPr="00C77E38" w:rsidRDefault="001457F5" w:rsidP="001457F5">
      <w:pPr>
        <w:rPr>
          <w:sz w:val="16"/>
        </w:rPr>
      </w:pPr>
    </w:p>
    <w:p w14:paraId="42CEBC3F" w14:textId="77777777" w:rsidR="001457F5" w:rsidRPr="00C77E38" w:rsidRDefault="001457F5" w:rsidP="001457F5">
      <w:pPr>
        <w:rPr>
          <w:sz w:val="16"/>
        </w:rPr>
      </w:pPr>
      <w:r w:rsidRPr="00C77E38">
        <w:rPr>
          <w:sz w:val="16"/>
        </w:rPr>
        <w:t>Robert L.</w:t>
      </w:r>
      <w:r w:rsidRPr="00C77E38">
        <w:rPr>
          <w:sz w:val="16"/>
          <w:szCs w:val="26"/>
        </w:rPr>
        <w:t xml:space="preserve"> </w:t>
      </w:r>
      <w:r w:rsidRPr="00C77E38">
        <w:rPr>
          <w:b/>
          <w:bCs/>
          <w:sz w:val="16"/>
          <w:szCs w:val="26"/>
        </w:rPr>
        <w:t>Stoll</w:t>
      </w:r>
      <w:r w:rsidRPr="00C77E38">
        <w:rPr>
          <w:sz w:val="16"/>
        </w:rPr>
        <w:t>, 20</w:t>
      </w:r>
      <w:r w:rsidRPr="00C77E38">
        <w:rPr>
          <w:rStyle w:val="Style13ptBold"/>
          <w:sz w:val="16"/>
        </w:rPr>
        <w:t>15</w:t>
      </w:r>
      <w:r w:rsidRPr="00C77E38">
        <w:rPr>
          <w:sz w:val="16"/>
        </w:rPr>
        <w:t xml:space="preserve"> -  is a professor of intellectual property law and director of digital law center at University of Geneva; J.D.  from university of Lausanne in law and LLM at Columbia Law School; The Hill: “Courts are making bad patent law” 07/16/15, Date Accessed: 7/16/2024 </w:t>
      </w:r>
      <w:hyperlink r:id="rId13" w:history="1">
        <w:r w:rsidRPr="00C77E38">
          <w:rPr>
            <w:rStyle w:val="Hyperlink"/>
          </w:rPr>
          <w:t>https://thehill.com/blogs/pundits-blog/the-judiciary/248054-courts-are-making-bad-patent-law/</w:t>
        </w:r>
      </w:hyperlink>
      <w:r w:rsidRPr="00C77E38">
        <w:rPr>
          <w:sz w:val="16"/>
        </w:rPr>
        <w:t xml:space="preserve"> //RS</w:t>
      </w:r>
    </w:p>
    <w:p w14:paraId="101895C1" w14:textId="77777777" w:rsidR="001457F5" w:rsidRPr="00C77E38" w:rsidRDefault="001457F5" w:rsidP="001457F5">
      <w:pPr>
        <w:rPr>
          <w:u w:val="single"/>
        </w:rPr>
      </w:pPr>
      <w:r w:rsidRPr="00C77E38">
        <w:rPr>
          <w:highlight w:val="cyan"/>
          <w:u w:val="single"/>
        </w:rPr>
        <w:t>The patent system,</w:t>
      </w:r>
      <w:r w:rsidRPr="00C77E38">
        <w:rPr>
          <w:u w:val="single"/>
        </w:rPr>
        <w:t xml:space="preserve"> as outlined in the Constitution, </w:t>
      </w:r>
      <w:r w:rsidRPr="00C77E38">
        <w:rPr>
          <w:highlight w:val="cyan"/>
          <w:u w:val="single"/>
        </w:rPr>
        <w:t>is intended to promote the “useful arts.”</w:t>
      </w:r>
      <w:r w:rsidRPr="00C77E38">
        <w:rPr>
          <w:sz w:val="16"/>
        </w:rPr>
        <w:t xml:space="preserve"> There is no question that what was done by the patentees in this case was useful.</w:t>
      </w:r>
      <w:r w:rsidRPr="00C77E38">
        <w:rPr>
          <w:u w:val="single"/>
        </w:rPr>
        <w:t xml:space="preserve"> </w:t>
      </w:r>
      <w:r w:rsidRPr="00C77E38">
        <w:rPr>
          <w:highlight w:val="cyan"/>
          <w:u w:val="single"/>
        </w:rPr>
        <w:t>Yet the court still denied</w:t>
      </w:r>
      <w:r w:rsidRPr="00C77E38">
        <w:rPr>
          <w:u w:val="single"/>
        </w:rPr>
        <w:t xml:space="preserve"> them </w:t>
      </w:r>
      <w:r w:rsidRPr="00C77E38">
        <w:rPr>
          <w:highlight w:val="cyan"/>
          <w:u w:val="single"/>
        </w:rPr>
        <w:t>patent protection because</w:t>
      </w:r>
      <w:r w:rsidRPr="00C77E38">
        <w:rPr>
          <w:u w:val="single"/>
        </w:rPr>
        <w:t xml:space="preserve"> </w:t>
      </w:r>
      <w:r w:rsidRPr="00C77E38">
        <w:rPr>
          <w:highlight w:val="cyan"/>
          <w:u w:val="single"/>
        </w:rPr>
        <w:t>the</w:t>
      </w:r>
      <w:r w:rsidRPr="00C77E38">
        <w:rPr>
          <w:u w:val="single"/>
        </w:rPr>
        <w:t xml:space="preserve"> claimed </w:t>
      </w:r>
      <w:r w:rsidRPr="00C77E38">
        <w:rPr>
          <w:highlight w:val="cyan"/>
          <w:u w:val="single"/>
        </w:rPr>
        <w:t>subject</w:t>
      </w:r>
      <w:r w:rsidRPr="00C77E38">
        <w:rPr>
          <w:u w:val="single"/>
        </w:rPr>
        <w:t xml:space="preserve"> matter </w:t>
      </w:r>
      <w:r w:rsidRPr="00C77E38">
        <w:rPr>
          <w:highlight w:val="cyan"/>
          <w:u w:val="single"/>
        </w:rPr>
        <w:t>did not pass a test that was developed by the courts.</w:t>
      </w:r>
    </w:p>
    <w:p w14:paraId="1A35D0ED" w14:textId="77777777" w:rsidR="001457F5" w:rsidRPr="00C77E38" w:rsidRDefault="001457F5" w:rsidP="001457F5">
      <w:pPr>
        <w:rPr>
          <w:u w:val="single"/>
        </w:rPr>
      </w:pPr>
      <w:r w:rsidRPr="00C77E38">
        <w:rPr>
          <w:sz w:val="16"/>
        </w:rPr>
        <w:t xml:space="preserve">We want to encourage research in just these types of diagnostic methods and personalized medicines, as well as in the field of computer-implemented inventions which have also had troubles meeting the new requirements. </w:t>
      </w:r>
      <w:r w:rsidRPr="00C77E38">
        <w:rPr>
          <w:u w:val="single"/>
        </w:rPr>
        <w:t>These emerging technologies are the very areas where the United States has been leading the world and these technologies are driving economic growth and job creation.</w:t>
      </w:r>
    </w:p>
    <w:p w14:paraId="1D9CD656" w14:textId="77777777" w:rsidR="001457F5" w:rsidRPr="00C77E38" w:rsidRDefault="001457F5" w:rsidP="001457F5">
      <w:pPr>
        <w:rPr>
          <w:highlight w:val="cyan"/>
          <w:u w:val="single"/>
        </w:rPr>
      </w:pPr>
      <w:r w:rsidRPr="00C77E38">
        <w:rPr>
          <w:sz w:val="16"/>
        </w:rPr>
        <w:t xml:space="preserve">The courts’ focus on subject matter eligibility as a mechanism to deny patents for these inventions will drive investment into research in these technologies to other areas. </w:t>
      </w:r>
      <w:r w:rsidRPr="00C77E38">
        <w:rPr>
          <w:highlight w:val="cyan"/>
          <w:u w:val="single"/>
        </w:rPr>
        <w:t xml:space="preserve">We will </w:t>
      </w:r>
      <w:r w:rsidRPr="00C77E38">
        <w:rPr>
          <w:b/>
          <w:bCs/>
          <w:highlight w:val="cyan"/>
          <w:u w:val="single"/>
        </w:rPr>
        <w:t>lose our edge</w:t>
      </w:r>
      <w:r w:rsidRPr="00C77E38">
        <w:rPr>
          <w:u w:val="single"/>
        </w:rPr>
        <w:t xml:space="preserve"> in the world </w:t>
      </w:r>
      <w:r w:rsidRPr="00C77E38">
        <w:rPr>
          <w:highlight w:val="cyan"/>
          <w:u w:val="single"/>
        </w:rPr>
        <w:t>and</w:t>
      </w:r>
      <w:r w:rsidRPr="00C77E38">
        <w:rPr>
          <w:u w:val="single"/>
        </w:rPr>
        <w:t xml:space="preserve"> many </w:t>
      </w:r>
      <w:r w:rsidRPr="00C77E38">
        <w:rPr>
          <w:highlight w:val="cyan"/>
          <w:u w:val="single"/>
        </w:rPr>
        <w:t>further</w:t>
      </w:r>
      <w:r w:rsidRPr="00C77E38">
        <w:rPr>
          <w:u w:val="single"/>
        </w:rPr>
        <w:t xml:space="preserve"> valuable </w:t>
      </w:r>
      <w:r w:rsidRPr="00C77E38">
        <w:rPr>
          <w:highlight w:val="cyan"/>
          <w:u w:val="single"/>
        </w:rPr>
        <w:t>contributions to science will not come to fruition.</w:t>
      </w:r>
    </w:p>
    <w:p w14:paraId="24D76A99" w14:textId="77777777" w:rsidR="001457F5" w:rsidRPr="00C77E38" w:rsidRDefault="001457F5" w:rsidP="001457F5">
      <w:pPr>
        <w:rPr>
          <w:sz w:val="16"/>
        </w:rPr>
      </w:pPr>
      <w:r w:rsidRPr="00C77E38">
        <w:rPr>
          <w:sz w:val="16"/>
        </w:rPr>
        <w:t xml:space="preserve">If the concern is that the inventions would be obvious or are not enabled or are not fully within the grasp of the inventor, there are other sections of the statute that could be used to deny an applicant a patent. </w:t>
      </w:r>
      <w:r w:rsidRPr="00C77E38">
        <w:rPr>
          <w:highlight w:val="cyan"/>
          <w:u w:val="single"/>
        </w:rPr>
        <w:t>But to deny patentability for a patent to an invention that</w:t>
      </w:r>
      <w:r w:rsidRPr="00C77E38">
        <w:rPr>
          <w:u w:val="single"/>
        </w:rPr>
        <w:t xml:space="preserve"> is so clearly </w:t>
      </w:r>
      <w:r w:rsidRPr="00C77E38">
        <w:rPr>
          <w:highlight w:val="cyan"/>
          <w:u w:val="single"/>
        </w:rPr>
        <w:t>useful</w:t>
      </w:r>
      <w:r w:rsidRPr="00C77E38">
        <w:rPr>
          <w:u w:val="single"/>
        </w:rPr>
        <w:t xml:space="preserve"> to so many people </w:t>
      </w:r>
      <w:r w:rsidRPr="00C77E38">
        <w:rPr>
          <w:highlight w:val="cyan"/>
          <w:u w:val="single"/>
        </w:rPr>
        <w:t>does not fulfill the requirement of the Constitution</w:t>
      </w:r>
      <w:r w:rsidRPr="00C77E38">
        <w:rPr>
          <w:u w:val="single"/>
        </w:rPr>
        <w:t xml:space="preserve"> to promote the useful arts.</w:t>
      </w:r>
    </w:p>
    <w:p w14:paraId="772142C0" w14:textId="77777777" w:rsidR="001457F5" w:rsidRPr="00C77E38" w:rsidRDefault="001457F5" w:rsidP="001457F5">
      <w:pPr>
        <w:rPr>
          <w:u w:val="single"/>
        </w:rPr>
      </w:pPr>
      <w:r w:rsidRPr="00C77E38">
        <w:rPr>
          <w:sz w:val="16"/>
        </w:rPr>
        <w:t xml:space="preserve">If </w:t>
      </w:r>
      <w:r w:rsidRPr="00C77E38">
        <w:rPr>
          <w:sz w:val="16"/>
          <w:highlight w:val="cyan"/>
        </w:rPr>
        <w:t>the courts are unwilling to listen to the scientists and the patent community</w:t>
      </w:r>
      <w:r w:rsidRPr="00C77E38">
        <w:rPr>
          <w:sz w:val="16"/>
        </w:rPr>
        <w:t xml:space="preserve"> as to the effects these positions have on innovation,</w:t>
      </w:r>
      <w:r w:rsidRPr="00C77E38">
        <w:rPr>
          <w:u w:val="single"/>
        </w:rPr>
        <w:t xml:space="preserve"> perhaps </w:t>
      </w:r>
      <w:r w:rsidRPr="00C77E38">
        <w:rPr>
          <w:highlight w:val="cyan"/>
          <w:u w:val="single"/>
        </w:rPr>
        <w:t xml:space="preserve">it is time to engage </w:t>
      </w:r>
      <w:r w:rsidRPr="00C77E38">
        <w:rPr>
          <w:u w:val="single"/>
        </w:rPr>
        <w:t xml:space="preserve">the legislators and </w:t>
      </w:r>
      <w:r w:rsidRPr="00C77E38">
        <w:rPr>
          <w:highlight w:val="cyan"/>
          <w:u w:val="single"/>
        </w:rPr>
        <w:t>the White House to clarify the law to ensure</w:t>
      </w:r>
      <w:r w:rsidRPr="00C77E38">
        <w:rPr>
          <w:u w:val="single"/>
        </w:rPr>
        <w:t xml:space="preserve"> that </w:t>
      </w:r>
      <w:r w:rsidRPr="00C77E38">
        <w:rPr>
          <w:highlight w:val="cyan"/>
          <w:u w:val="single"/>
        </w:rPr>
        <w:t>we</w:t>
      </w:r>
      <w:r w:rsidRPr="00C77E38">
        <w:rPr>
          <w:u w:val="single"/>
        </w:rPr>
        <w:t xml:space="preserve"> continue to </w:t>
      </w:r>
      <w:r w:rsidRPr="00C77E38">
        <w:rPr>
          <w:highlight w:val="cyan"/>
          <w:u w:val="single"/>
        </w:rPr>
        <w:t>promote the useful sciences</w:t>
      </w:r>
      <w:r w:rsidRPr="00C77E38">
        <w:rPr>
          <w:u w:val="single"/>
        </w:rPr>
        <w:t>.</w:t>
      </w:r>
    </w:p>
    <w:p w14:paraId="520AB16A" w14:textId="77777777" w:rsidR="001457F5" w:rsidRPr="00C77E38" w:rsidRDefault="001457F5" w:rsidP="001457F5">
      <w:pPr>
        <w:rPr>
          <w:sz w:val="16"/>
          <w:szCs w:val="26"/>
        </w:rPr>
      </w:pPr>
    </w:p>
    <w:p w14:paraId="7F451E79" w14:textId="77777777" w:rsidR="001457F5" w:rsidRPr="00C77E38" w:rsidRDefault="001457F5" w:rsidP="001457F5">
      <w:pPr>
        <w:rPr>
          <w:sz w:val="16"/>
          <w:szCs w:val="26"/>
        </w:rPr>
      </w:pPr>
    </w:p>
    <w:p w14:paraId="19AF0889" w14:textId="77777777" w:rsidR="001457F5" w:rsidRPr="00C77E38" w:rsidRDefault="001457F5" w:rsidP="001457F5">
      <w:pPr>
        <w:rPr>
          <w:sz w:val="16"/>
          <w:szCs w:val="26"/>
        </w:rPr>
      </w:pPr>
    </w:p>
    <w:p w14:paraId="6AE73DEB" w14:textId="77777777" w:rsidR="001457F5" w:rsidRDefault="001457F5" w:rsidP="001457F5">
      <w:pPr>
        <w:pStyle w:val="Heading4"/>
        <w:rPr>
          <w:rStyle w:val="Style13ptBold"/>
          <w:b/>
          <w:bCs w:val="0"/>
        </w:rPr>
      </w:pPr>
      <w:r>
        <w:rPr>
          <w:rStyle w:val="Style13ptBold"/>
        </w:rPr>
        <w:t>The Supreme Court can’t solve – history proves it makes things worse</w:t>
      </w:r>
    </w:p>
    <w:p w14:paraId="443F4B85" w14:textId="77777777" w:rsidR="001457F5" w:rsidRPr="00FC7722" w:rsidRDefault="001457F5" w:rsidP="001457F5">
      <w:r w:rsidRPr="00FC7722">
        <w:t xml:space="preserve">Burman York </w:t>
      </w:r>
      <w:r w:rsidRPr="00FC7722">
        <w:rPr>
          <w:b/>
          <w:bCs/>
        </w:rPr>
        <w:t xml:space="preserve">Mathis </w:t>
      </w:r>
      <w:r w:rsidRPr="00C630E0">
        <w:t>III</w:t>
      </w:r>
      <w:r w:rsidRPr="00FC7722">
        <w:rPr>
          <w:b/>
          <w:bCs/>
        </w:rPr>
        <w:t>,</w:t>
      </w:r>
      <w:r>
        <w:t xml:space="preserve"> 20</w:t>
      </w:r>
      <w:r w:rsidRPr="00FC7722">
        <w:rPr>
          <w:b/>
          <w:bCs/>
        </w:rPr>
        <w:t>23</w:t>
      </w:r>
      <w:r w:rsidRPr="00FC7722">
        <w:t xml:space="preserve"> – </w:t>
      </w:r>
      <w:r>
        <w:t>S</w:t>
      </w:r>
      <w:r w:rsidRPr="00FC7722">
        <w:t>ole-practitioner in Washington D.C with experience in patent drafting and execution</w:t>
      </w:r>
      <w:r>
        <w:t>;</w:t>
      </w:r>
      <w:r w:rsidRPr="00FC7722">
        <w:t xml:space="preserve"> “Is the Supreme Court Going to Declare the Patent Eligibility Restoration Act Unconstitutional?”</w:t>
      </w:r>
      <w:r>
        <w:t>;</w:t>
      </w:r>
      <w:r w:rsidRPr="00FC7722">
        <w:t xml:space="preserve"> https://ipwatchdog.com/2023/10/10/supreme-court-going-declare-patent-eligibility-restoration-act-unconstitutional/id=168079/#</w:t>
      </w:r>
    </w:p>
    <w:p w14:paraId="4B40FD90" w14:textId="77777777" w:rsidR="001457F5" w:rsidRPr="00FC7722" w:rsidRDefault="001457F5" w:rsidP="001457F5">
      <w:pPr>
        <w:rPr>
          <w:sz w:val="16"/>
        </w:rPr>
      </w:pPr>
      <w:r w:rsidRPr="00FC7722">
        <w:rPr>
          <w:sz w:val="16"/>
        </w:rPr>
        <w:t>While statutes should be interpreted to avoid an unconstitutional outcome as well as absurd outcomes, the Supreme Court has never stated whether its various exceptions to patent eligibility were necessary under the Constitution, and certainly never addressed the judicial exceptions based on the entirety of Title 35 of the United States Code.</w:t>
      </w:r>
    </w:p>
    <w:p w14:paraId="174C6BC2" w14:textId="77777777" w:rsidR="001457F5" w:rsidRPr="00FC7722" w:rsidRDefault="001457F5" w:rsidP="001457F5">
      <w:pPr>
        <w:rPr>
          <w:sz w:val="16"/>
        </w:rPr>
      </w:pPr>
      <w:r w:rsidRPr="00FC7722">
        <w:rPr>
          <w:sz w:val="16"/>
        </w:rPr>
        <w:t>In addressing § 101 and only § 101, the Supreme Court identified three specific exceptions to patent-eligibility principles including: (1) laws of nature, (2) physical phenomena, and (3) abstract ideas. Bilski v. Kappos, 561 U.S. 593, 601 (2010</w:t>
      </w:r>
      <w:r w:rsidRPr="006A1909">
        <w:rPr>
          <w:u w:val="single"/>
        </w:rPr>
        <w:t xml:space="preserve">).” </w:t>
      </w:r>
      <w:r w:rsidRPr="00FC7722">
        <w:rPr>
          <w:highlight w:val="cyan"/>
          <w:u w:val="single"/>
        </w:rPr>
        <w:t xml:space="preserve">In declaring these exceptions, the Supreme Court stated, “these exceptions have defined the reach of the statute as a matter of statutory stare decisis </w:t>
      </w:r>
      <w:r w:rsidRPr="00FC7722">
        <w:rPr>
          <w:b/>
          <w:bCs/>
          <w:highlight w:val="cyan"/>
          <w:u w:val="single"/>
        </w:rPr>
        <w:t>going back 150 years</w:t>
      </w:r>
      <w:r w:rsidRPr="00FC7722">
        <w:rPr>
          <w:highlight w:val="cyan"/>
          <w:u w:val="single"/>
        </w:rPr>
        <w:t>.</w:t>
      </w:r>
      <w:r w:rsidRPr="00FC7722">
        <w:rPr>
          <w:sz w:val="16"/>
          <w:highlight w:val="cyan"/>
        </w:rPr>
        <w:t>”</w:t>
      </w:r>
      <w:r w:rsidRPr="00FC7722">
        <w:rPr>
          <w:sz w:val="16"/>
        </w:rPr>
        <w:t xml:space="preserve"> Id. at 602. The problem with this statement is that there is no language in the 36 words of § 101 to support such a notion of “statutory stare decisis.”</w:t>
      </w:r>
    </w:p>
    <w:p w14:paraId="69CEC146" w14:textId="77777777" w:rsidR="001457F5" w:rsidRPr="00FC7722" w:rsidRDefault="001457F5" w:rsidP="001457F5">
      <w:pPr>
        <w:rPr>
          <w:u w:val="single"/>
        </w:rPr>
      </w:pPr>
      <w:r w:rsidRPr="00FC7722">
        <w:rPr>
          <w:sz w:val="16"/>
        </w:rPr>
        <w:t xml:space="preserve">While Bilski did state that “[a] conclusion that business methods are not patentable . . . would violate the canon against interpreting any statutory provision in a manner that would render another provision superfluous,” ironically the Bilski holding rendered 35 U.S.C. § 102 superfluous. </w:t>
      </w:r>
      <w:r w:rsidRPr="00FC7722">
        <w:rPr>
          <w:highlight w:val="cyan"/>
          <w:u w:val="single"/>
        </w:rPr>
        <w:t>The Bilski claims</w:t>
      </w:r>
      <w:r w:rsidRPr="006A1909">
        <w:rPr>
          <w:u w:val="single"/>
        </w:rPr>
        <w:t xml:space="preserve">, being supposedly well-known, routine, and conventional, </w:t>
      </w:r>
      <w:r w:rsidRPr="00FC7722">
        <w:rPr>
          <w:highlight w:val="cyan"/>
          <w:u w:val="single"/>
        </w:rPr>
        <w:t>necessarily fall to the plain language of § 102 even as the Bilski claims comply under § 101.</w:t>
      </w:r>
    </w:p>
    <w:p w14:paraId="3BD9856E" w14:textId="77777777" w:rsidR="001457F5" w:rsidRPr="00FC7722" w:rsidRDefault="001457F5" w:rsidP="001457F5">
      <w:pPr>
        <w:rPr>
          <w:u w:val="single"/>
        </w:rPr>
      </w:pPr>
      <w:r w:rsidRPr="006A1909">
        <w:rPr>
          <w:u w:val="single"/>
        </w:rPr>
        <w:t xml:space="preserve">Turning to Mayo Collaborative Services v. Prometheus Laboratories, Inc., 566 U.S. 66 (2012), </w:t>
      </w:r>
      <w:r w:rsidRPr="00FC7722">
        <w:rPr>
          <w:highlight w:val="cyan"/>
          <w:u w:val="single"/>
        </w:rPr>
        <w:t>the Supreme Court abandoned the statutory stare decisis nonsense stating that it “has long held that [§ 101] contains an important implicit exception</w:t>
      </w:r>
      <w:r w:rsidRPr="006A1909">
        <w:rPr>
          <w:u w:val="single"/>
        </w:rPr>
        <w:t xml:space="preserve"> . . .” (emphasis added) </w:t>
      </w:r>
      <w:r w:rsidRPr="00FC7722">
        <w:rPr>
          <w:highlight w:val="cyan"/>
          <w:u w:val="single"/>
        </w:rPr>
        <w:t>citing,</w:t>
      </w:r>
      <w:r w:rsidRPr="006A1909">
        <w:rPr>
          <w:u w:val="single"/>
        </w:rPr>
        <w:t xml:space="preserve"> inter alia, </w:t>
      </w:r>
      <w:r w:rsidRPr="00FC7722">
        <w:rPr>
          <w:highlight w:val="cyan"/>
          <w:u w:val="single"/>
        </w:rPr>
        <w:t>O’Reilly v. Morse.</w:t>
      </w:r>
      <w:r w:rsidRPr="00FC7722">
        <w:rPr>
          <w:sz w:val="16"/>
        </w:rPr>
        <w:t xml:space="preserve"> Recently the Supreme Court realized in Amgen v. Sanofi, 598 U.S. ____ (2023) that, after 51 years of erroneous citations, Morse relates to enablement under § 112(a), not patent eligibility under § 101. An amazingly tardy realization if there ever was one. </w:t>
      </w:r>
      <w:r w:rsidRPr="006A1909">
        <w:rPr>
          <w:u w:val="single"/>
        </w:rPr>
        <w:t>Rega</w:t>
      </w:r>
      <w:r w:rsidRPr="00FC7722">
        <w:rPr>
          <w:highlight w:val="cyan"/>
          <w:u w:val="single"/>
        </w:rPr>
        <w:t>rdless, this theory of “implicit exception” is incompatible with the idea of statutory stare decisis, as an interpretation of existing text is not the same as an exception based on nonexistent text.</w:t>
      </w:r>
    </w:p>
    <w:p w14:paraId="22E08F20" w14:textId="77777777" w:rsidR="001457F5" w:rsidRPr="00FC7722" w:rsidRDefault="001457F5" w:rsidP="001457F5">
      <w:pPr>
        <w:rPr>
          <w:sz w:val="16"/>
        </w:rPr>
      </w:pPr>
      <w:r w:rsidRPr="00FC7722">
        <w:rPr>
          <w:sz w:val="16"/>
        </w:rPr>
        <w:t xml:space="preserve">The real problem, however, is that the phrase “implicit exception” is nomenclature that turns every statute into the plaything of the judiciary. </w:t>
      </w:r>
      <w:r w:rsidRPr="00FC7722">
        <w:rPr>
          <w:highlight w:val="cyan"/>
          <w:u w:val="single"/>
        </w:rPr>
        <w:t xml:space="preserve">To merely declare that a statute contains an “implicit exception” without an express cogent justification amiable to the Constitution is to </w:t>
      </w:r>
      <w:r w:rsidRPr="00FC7722">
        <w:rPr>
          <w:b/>
          <w:bCs/>
          <w:highlight w:val="cyan"/>
          <w:u w:val="single"/>
        </w:rPr>
        <w:t>ignore statutory language</w:t>
      </w:r>
      <w:r w:rsidRPr="00FC7722">
        <w:rPr>
          <w:highlight w:val="cyan"/>
          <w:u w:val="single"/>
        </w:rPr>
        <w:t xml:space="preserve"> in favor of unconstitutional judicial activism</w:t>
      </w:r>
      <w:r w:rsidRPr="00FC7722">
        <w:rPr>
          <w:sz w:val="16"/>
          <w:highlight w:val="cyan"/>
        </w:rPr>
        <w:t>.</w:t>
      </w:r>
      <w:r w:rsidRPr="00FC7722">
        <w:rPr>
          <w:sz w:val="16"/>
        </w:rPr>
        <w:t xml:space="preserve"> How these “implicit exceptions” fit within the 36 words of § 101 from a constitutional perspective has never been addressed by the courts.</w:t>
      </w:r>
    </w:p>
    <w:p w14:paraId="1BDF8104" w14:textId="77777777" w:rsidR="001457F5" w:rsidRPr="00FC7722" w:rsidRDefault="001457F5" w:rsidP="001457F5">
      <w:pPr>
        <w:rPr>
          <w:sz w:val="16"/>
        </w:rPr>
      </w:pPr>
    </w:p>
    <w:p w14:paraId="68652761" w14:textId="77777777" w:rsidR="001457F5" w:rsidRPr="00C77E38" w:rsidRDefault="001457F5" w:rsidP="001457F5">
      <w:r>
        <w:t>m</w:t>
      </w:r>
    </w:p>
    <w:p w14:paraId="0BA4A589" w14:textId="77777777" w:rsidR="001457F5" w:rsidRPr="00C77E38" w:rsidRDefault="001457F5" w:rsidP="001457F5">
      <w:pPr>
        <w:pStyle w:val="Heading3"/>
      </w:pPr>
      <w:r w:rsidRPr="00C77E38">
        <w:t>2AC---Solvency Deficit---PERA/Patent Eligibility</w:t>
      </w:r>
    </w:p>
    <w:p w14:paraId="466F1E75" w14:textId="77777777" w:rsidR="001457F5" w:rsidRPr="00C77E38" w:rsidRDefault="001457F5" w:rsidP="001457F5">
      <w:pPr>
        <w:pStyle w:val="Heading4"/>
      </w:pPr>
      <w:r w:rsidRPr="00C77E38">
        <w:t>Patent law is determined by Congress---courts will defer to legislation passed by congress</w:t>
      </w:r>
    </w:p>
    <w:p w14:paraId="2FF0565B" w14:textId="77777777" w:rsidR="001457F5" w:rsidRPr="00C77E38" w:rsidRDefault="001457F5" w:rsidP="001457F5">
      <w:r w:rsidRPr="00C77E38">
        <w:t xml:space="preserve">David O. </w:t>
      </w:r>
      <w:r w:rsidRPr="00C77E38">
        <w:rPr>
          <w:rStyle w:val="Style13ptBold"/>
        </w:rPr>
        <w:t>Taylor</w:t>
      </w:r>
      <w:r w:rsidRPr="00C77E38">
        <w:t xml:space="preserve">, </w:t>
      </w:r>
      <w:r w:rsidRPr="00C77E38">
        <w:rPr>
          <w:rStyle w:val="Style13ptBold"/>
        </w:rPr>
        <w:t>17</w:t>
      </w:r>
      <w:r w:rsidRPr="00C77E38">
        <w:t>,  is a Professor of Law at the SMU Dedman School of Law in Dallas, Texas, "Amending Patent Eligibility", 50 U.C.D. L. Rev. 2149 (2017), https://scholar.smu.edu/cgi/viewcontent.cgi?article=1223&amp;context=law_faculty  //DHY</w:t>
      </w:r>
    </w:p>
    <w:p w14:paraId="322DB175" w14:textId="77777777" w:rsidR="001457F5" w:rsidRPr="00C77E38" w:rsidRDefault="001457F5" w:rsidP="001457F5">
      <w:r w:rsidRPr="00C77E38">
        <w:t xml:space="preserve">Thus, </w:t>
      </w:r>
      <w:r w:rsidRPr="00C77E38">
        <w:rPr>
          <w:highlight w:val="cyan"/>
        </w:rPr>
        <w:t>C</w:t>
      </w:r>
      <w:r w:rsidRPr="00C77E38">
        <w:rPr>
          <w:rStyle w:val="StyleUnderline"/>
          <w:highlight w:val="cyan"/>
        </w:rPr>
        <w:t>ongress</w:t>
      </w:r>
      <w:r w:rsidRPr="00C77E38">
        <w:rPr>
          <w:rStyle w:val="StyleUnderline"/>
        </w:rPr>
        <w:t xml:space="preserve"> </w:t>
      </w:r>
      <w:r w:rsidRPr="00C77E38">
        <w:rPr>
          <w:rStyle w:val="StyleUnderline"/>
          <w:highlight w:val="cyan"/>
        </w:rPr>
        <w:t>has</w:t>
      </w:r>
      <w:r w:rsidRPr="00C77E38">
        <w:rPr>
          <w:rStyle w:val="StyleUnderline"/>
        </w:rPr>
        <w:t xml:space="preserve"> broad </w:t>
      </w:r>
      <w:r w:rsidRPr="00C77E38">
        <w:rPr>
          <w:rStyle w:val="StyleUnderline"/>
          <w:highlight w:val="cyan"/>
        </w:rPr>
        <w:t>power</w:t>
      </w:r>
      <w:r w:rsidRPr="00C77E38">
        <w:rPr>
          <w:rStyle w:val="StyleUnderline"/>
        </w:rPr>
        <w:t xml:space="preserve"> to select the policy</w:t>
      </w:r>
      <w:r w:rsidRPr="00C77E38">
        <w:t xml:space="preserve"> </w:t>
      </w:r>
      <w:r w:rsidRPr="00C77E38">
        <w:rPr>
          <w:rStyle w:val="StyleUnderline"/>
        </w:rPr>
        <w:t xml:space="preserve">that in its view best promotes the progress of the useful arts, and </w:t>
      </w:r>
      <w:r w:rsidRPr="00C77E38">
        <w:rPr>
          <w:rStyle w:val="StyleUnderline"/>
          <w:highlight w:val="cyan"/>
        </w:rPr>
        <w:t>to set</w:t>
      </w:r>
      <w:r w:rsidRPr="00C77E38">
        <w:rPr>
          <w:rStyle w:val="StyleUnderline"/>
        </w:rPr>
        <w:t xml:space="preserve"> </w:t>
      </w:r>
      <w:r w:rsidRPr="00C77E38">
        <w:rPr>
          <w:rStyle w:val="StyleUnderline"/>
          <w:highlight w:val="cyan"/>
        </w:rPr>
        <w:t>forth</w:t>
      </w:r>
      <w:r w:rsidRPr="00C77E38">
        <w:rPr>
          <w:rStyle w:val="StyleUnderline"/>
        </w:rPr>
        <w:t xml:space="preserve"> </w:t>
      </w:r>
      <w:r w:rsidRPr="00C77E38">
        <w:rPr>
          <w:rStyle w:val="StyleUnderline"/>
          <w:highlight w:val="cyan"/>
        </w:rPr>
        <w:t>statutory</w:t>
      </w:r>
      <w:r w:rsidRPr="00C77E38">
        <w:rPr>
          <w:rStyle w:val="StyleUnderline"/>
        </w:rPr>
        <w:t xml:space="preserve"> </w:t>
      </w:r>
      <w:r w:rsidRPr="00C77E38">
        <w:rPr>
          <w:rStyle w:val="StyleUnderline"/>
          <w:highlight w:val="cyan"/>
        </w:rPr>
        <w:t>conditions</w:t>
      </w:r>
      <w:r w:rsidRPr="00C77E38">
        <w:rPr>
          <w:rStyle w:val="StyleUnderline"/>
        </w:rPr>
        <w:t xml:space="preserve"> </w:t>
      </w:r>
      <w:r w:rsidRPr="00C77E38">
        <w:rPr>
          <w:rStyle w:val="StyleUnderline"/>
          <w:highlight w:val="cyan"/>
        </w:rPr>
        <w:t>and requirements for patentability</w:t>
      </w:r>
      <w:r w:rsidRPr="00C77E38">
        <w:t xml:space="preserve"> consistent with its view of the best policy. Given this broad power given to Congress under the Constitution to fashion the conditions and requirements of patentability, </w:t>
      </w:r>
      <w:r w:rsidRPr="00C77E38">
        <w:rPr>
          <w:rStyle w:val="StyleUnderline"/>
          <w:highlight w:val="cyan"/>
        </w:rPr>
        <w:t>the Supreme</w:t>
      </w:r>
      <w:r w:rsidRPr="00C77E38">
        <w:rPr>
          <w:rStyle w:val="StyleUnderline"/>
        </w:rPr>
        <w:t xml:space="preserve"> </w:t>
      </w:r>
      <w:r w:rsidRPr="00C77E38">
        <w:rPr>
          <w:rStyle w:val="StyleUnderline"/>
          <w:highlight w:val="cyan"/>
        </w:rPr>
        <w:t>Court</w:t>
      </w:r>
      <w:r w:rsidRPr="00C77E38">
        <w:rPr>
          <w:rStyle w:val="StyleUnderline"/>
        </w:rPr>
        <w:t xml:space="preserve"> </w:t>
      </w:r>
      <w:r w:rsidRPr="00C77E38">
        <w:rPr>
          <w:rStyle w:val="StyleUnderline"/>
          <w:highlight w:val="cyan"/>
        </w:rPr>
        <w:t>would</w:t>
      </w:r>
      <w:r w:rsidRPr="00C77E38">
        <w:rPr>
          <w:rStyle w:val="StyleUnderline"/>
        </w:rPr>
        <w:t xml:space="preserve"> likely </w:t>
      </w:r>
      <w:r w:rsidRPr="00C77E38">
        <w:rPr>
          <w:rStyle w:val="StyleUnderline"/>
          <w:highlight w:val="cyan"/>
        </w:rPr>
        <w:t>defer to Congress</w:t>
      </w:r>
      <w:r w:rsidRPr="00C77E38">
        <w:rPr>
          <w:rStyle w:val="StyleUnderline"/>
        </w:rPr>
        <w:t xml:space="preserve"> </w:t>
      </w:r>
      <w:r w:rsidRPr="00C77E38">
        <w:rPr>
          <w:rStyle w:val="StyleUnderline"/>
          <w:highlight w:val="cyan"/>
        </w:rPr>
        <w:t>and find</w:t>
      </w:r>
      <w:r w:rsidRPr="00C77E38">
        <w:rPr>
          <w:rStyle w:val="StyleUnderline"/>
        </w:rPr>
        <w:t xml:space="preserve"> </w:t>
      </w:r>
      <w:r w:rsidRPr="00C77E38">
        <w:rPr>
          <w:rStyle w:val="StyleUnderline"/>
          <w:highlight w:val="cyan"/>
        </w:rPr>
        <w:t>legislation clarifying</w:t>
      </w:r>
      <w:r w:rsidRPr="00C77E38">
        <w:rPr>
          <w:rStyle w:val="StyleUnderline"/>
        </w:rPr>
        <w:t xml:space="preserve">, </w:t>
      </w:r>
      <w:r w:rsidRPr="00C77E38">
        <w:rPr>
          <w:rStyle w:val="StyleUnderline"/>
          <w:highlight w:val="cyan"/>
        </w:rPr>
        <w:t>and</w:t>
      </w:r>
      <w:r w:rsidRPr="00C77E38">
        <w:rPr>
          <w:rStyle w:val="StyleUnderline"/>
        </w:rPr>
        <w:t xml:space="preserve"> perhaps </w:t>
      </w:r>
      <w:r w:rsidRPr="00C77E38">
        <w:rPr>
          <w:rStyle w:val="StyleUnderline"/>
          <w:highlight w:val="cyan"/>
        </w:rPr>
        <w:t>even eliminating</w:t>
      </w:r>
      <w:r w:rsidRPr="00C77E38">
        <w:rPr>
          <w:rStyle w:val="StyleUnderline"/>
        </w:rPr>
        <w:t xml:space="preserve">, the non-statutory </w:t>
      </w:r>
      <w:r w:rsidRPr="00C77E38">
        <w:rPr>
          <w:rStyle w:val="StyleUnderline"/>
          <w:highlight w:val="cyan"/>
        </w:rPr>
        <w:t>exceptions to be constitutional</w:t>
      </w:r>
      <w:r w:rsidRPr="00C77E38">
        <w:t xml:space="preserve">. Indeed, </w:t>
      </w:r>
      <w:r w:rsidRPr="00C77E38">
        <w:rPr>
          <w:rStyle w:val="StyleUnderline"/>
        </w:rPr>
        <w:t xml:space="preserve">in Kimble </w:t>
      </w:r>
      <w:r w:rsidRPr="00C77E38">
        <w:rPr>
          <w:rStyle w:val="StyleUnderline"/>
          <w:highlight w:val="cyan"/>
        </w:rPr>
        <w:t>the Court</w:t>
      </w:r>
      <w:r w:rsidRPr="00C77E38">
        <w:rPr>
          <w:rStyle w:val="StyleUnderline"/>
        </w:rPr>
        <w:t xml:space="preserve"> </w:t>
      </w:r>
      <w:r w:rsidRPr="00C77E38">
        <w:rPr>
          <w:rStyle w:val="StyleUnderline"/>
          <w:b/>
          <w:highlight w:val="cyan"/>
        </w:rPr>
        <w:t>repeatedly highlighted</w:t>
      </w:r>
      <w:r w:rsidRPr="00C77E38">
        <w:rPr>
          <w:rStyle w:val="StyleUnderline"/>
        </w:rPr>
        <w:t xml:space="preserve"> that </w:t>
      </w:r>
      <w:r w:rsidRPr="00C77E38">
        <w:rPr>
          <w:rStyle w:val="StyleUnderline"/>
          <w:b/>
          <w:highlight w:val="cyan"/>
        </w:rPr>
        <w:t>it is the role of Congress</w:t>
      </w:r>
      <w:r w:rsidRPr="00C77E38">
        <w:rPr>
          <w:rStyle w:val="StyleUnderline"/>
          <w:highlight w:val="cyan"/>
        </w:rPr>
        <w:t xml:space="preserve"> </w:t>
      </w:r>
      <w:r w:rsidRPr="00C77E38">
        <w:rPr>
          <w:rStyle w:val="StyleUnderline"/>
          <w:b/>
          <w:highlight w:val="cyan"/>
        </w:rPr>
        <w:t>to correct the</w:t>
      </w:r>
      <w:r w:rsidRPr="00C77E38">
        <w:rPr>
          <w:rStyle w:val="StyleUnderline"/>
          <w:b/>
        </w:rPr>
        <w:t xml:space="preserve"> </w:t>
      </w:r>
      <w:r w:rsidRPr="00C77E38">
        <w:rPr>
          <w:rStyle w:val="StyleUnderline"/>
        </w:rPr>
        <w:t>Supreme</w:t>
      </w:r>
      <w:r w:rsidRPr="00C77E38">
        <w:rPr>
          <w:rStyle w:val="StyleUnderline"/>
          <w:b/>
        </w:rPr>
        <w:t xml:space="preserve"> </w:t>
      </w:r>
      <w:r w:rsidRPr="00C77E38">
        <w:rPr>
          <w:rStyle w:val="StyleUnderline"/>
          <w:b/>
          <w:highlight w:val="cyan"/>
        </w:rPr>
        <w:t>Court's mistakes</w:t>
      </w:r>
      <w:r w:rsidRPr="00C77E38">
        <w:rPr>
          <w:rStyle w:val="StyleUnderline"/>
        </w:rPr>
        <w:t xml:space="preserve"> </w:t>
      </w:r>
      <w:r w:rsidRPr="00C77E38">
        <w:rPr>
          <w:rStyle w:val="StyleUnderline"/>
          <w:highlight w:val="cyan"/>
        </w:rPr>
        <w:t>in</w:t>
      </w:r>
      <w:r w:rsidRPr="00C77E38">
        <w:rPr>
          <w:rStyle w:val="StyleUnderline"/>
        </w:rPr>
        <w:t xml:space="preserve"> statutory interpretation and </w:t>
      </w:r>
      <w:r w:rsidRPr="00C77E38">
        <w:rPr>
          <w:rStyle w:val="StyleUnderline"/>
          <w:b/>
          <w:highlight w:val="cyan"/>
        </w:rPr>
        <w:t>determination</w:t>
      </w:r>
      <w:r w:rsidRPr="00C77E38">
        <w:rPr>
          <w:rStyle w:val="StyleUnderline"/>
          <w:highlight w:val="cyan"/>
        </w:rPr>
        <w:t xml:space="preserve"> </w:t>
      </w:r>
      <w:r w:rsidRPr="00C77E38">
        <w:rPr>
          <w:rStyle w:val="StyleUnderline"/>
          <w:b/>
          <w:highlight w:val="cyan"/>
        </w:rPr>
        <w:t>of</w:t>
      </w:r>
      <w:r w:rsidRPr="00C77E38">
        <w:rPr>
          <w:rStyle w:val="StyleUnderline"/>
          <w:highlight w:val="cyan"/>
        </w:rPr>
        <w:t xml:space="preserve"> </w:t>
      </w:r>
      <w:r w:rsidRPr="00C77E38">
        <w:rPr>
          <w:rStyle w:val="StyleUnderline"/>
          <w:b/>
          <w:highlight w:val="cyan"/>
        </w:rPr>
        <w:t>patent</w:t>
      </w:r>
      <w:r w:rsidRPr="00C77E38">
        <w:rPr>
          <w:rStyle w:val="StyleUnderline"/>
          <w:b/>
        </w:rPr>
        <w:t xml:space="preserve"> </w:t>
      </w:r>
      <w:r w:rsidRPr="00C77E38">
        <w:rPr>
          <w:rStyle w:val="StyleUnderline"/>
          <w:b/>
          <w:highlight w:val="cyan"/>
        </w:rPr>
        <w:t>policy</w:t>
      </w:r>
      <w:r w:rsidRPr="00C77E38">
        <w:t xml:space="preserve">.' 7 While the Court ultimately decided not to reverse its precedent related to patent misuse law based on the doctrine of stare decisis, in this context the Court explained why Congress has the power to overturn the Court's precedent.78 Thus, the Court's reasoning in Kimble is highly relevant to any challenge to an amendment to the patent statute to overturn the Court's precedent interpreting the patent statute. So, what was the Court's reasoning? The Court explained that, "[b]y contrast </w:t>
      </w:r>
      <w:r w:rsidRPr="00C77E38">
        <w:rPr>
          <w:rStyle w:val="StyleUnderline"/>
          <w:highlight w:val="cyan"/>
        </w:rPr>
        <w:t>with the Sherman Act</w:t>
      </w:r>
      <w:r w:rsidRPr="00C77E38">
        <w:rPr>
          <w:rStyle w:val="StyleUnderline"/>
        </w:rPr>
        <w:t xml:space="preserve">, the </w:t>
      </w:r>
      <w:r w:rsidRPr="00C77E38">
        <w:rPr>
          <w:rStyle w:val="StyleUnderline"/>
          <w:highlight w:val="cyan"/>
        </w:rPr>
        <w:t>patent laws do not turn over</w:t>
      </w:r>
      <w:r w:rsidRPr="00C77E38">
        <w:rPr>
          <w:rStyle w:val="StyleUnderline"/>
        </w:rPr>
        <w:t xml:space="preserve"> exceptional </w:t>
      </w:r>
      <w:r w:rsidRPr="00C77E38">
        <w:rPr>
          <w:rStyle w:val="StyleUnderline"/>
          <w:highlight w:val="cyan"/>
        </w:rPr>
        <w:t xml:space="preserve">law-shaping authority to </w:t>
      </w:r>
      <w:r w:rsidRPr="00C77E38">
        <w:rPr>
          <w:rStyle w:val="StyleUnderline"/>
        </w:rPr>
        <w:t xml:space="preserve">the </w:t>
      </w:r>
      <w:r w:rsidRPr="00C77E38">
        <w:rPr>
          <w:rStyle w:val="StyleUnderline"/>
          <w:highlight w:val="cyan"/>
        </w:rPr>
        <w:t>courts</w:t>
      </w:r>
      <w:r w:rsidRPr="00C77E38">
        <w:t xml:space="preserve">." 79 It went on to say that "[cilaims that a </w:t>
      </w:r>
      <w:r w:rsidRPr="00C77E38">
        <w:rPr>
          <w:rStyle w:val="StyleUnderline"/>
          <w:highlight w:val="cyan"/>
        </w:rPr>
        <w:t>statutory precedent</w:t>
      </w:r>
      <w:r w:rsidRPr="00C77E38">
        <w:rPr>
          <w:rStyle w:val="StyleUnderline"/>
        </w:rPr>
        <w:t xml:space="preserve"> </w:t>
      </w:r>
      <w:r w:rsidRPr="00C77E38">
        <w:rPr>
          <w:rStyle w:val="StyleUnderline"/>
          <w:highlight w:val="cyan"/>
        </w:rPr>
        <w:t xml:space="preserve">has 'serious </w:t>
      </w:r>
      <w:r w:rsidRPr="00C77E38">
        <w:rPr>
          <w:rStyle w:val="StyleUnderline"/>
        </w:rPr>
        <w:t xml:space="preserve">and harmful </w:t>
      </w:r>
      <w:r w:rsidRPr="00C77E38">
        <w:rPr>
          <w:rStyle w:val="StyleUnderline"/>
          <w:highlight w:val="cyan"/>
        </w:rPr>
        <w:t>consequences' for innovation</w:t>
      </w:r>
      <w:r w:rsidRPr="00C77E38">
        <w:t xml:space="preserve"> are (to repeat this opinion's refrain) 'more appropriately addressed to Congress."'80 In more detail, it explained: That branch, far more than this one, has the capacity to assess Kimble's charge that Brulotte suppresses technological progress. And if it concludes that Brulotte works such harm, Congress has the prerogative to determine the exact right response - choosing the policy fix, among many conceivable ones, that will optimally serve the public interest.81 By simultaneously adhering to its precedent and deferring to Congress, the Court claimed it would "promote the rule-of-law values to which courts must attend while leaving matters of public policy to Congress." 82 And, finally, in the end the Court conclusively stated that "</w:t>
      </w:r>
      <w:r w:rsidRPr="00C77E38">
        <w:rPr>
          <w:rStyle w:val="StyleUnderline"/>
          <w:highlight w:val="cyan"/>
        </w:rPr>
        <w:t xml:space="preserve">the choice of what </w:t>
      </w:r>
      <w:r w:rsidRPr="00C77E38">
        <w:rPr>
          <w:rStyle w:val="StyleUnderline"/>
          <w:b/>
          <w:highlight w:val="cyan"/>
        </w:rPr>
        <w:t>patent policy</w:t>
      </w:r>
      <w:r w:rsidRPr="00C77E38">
        <w:rPr>
          <w:rStyle w:val="StyleUnderline"/>
          <w:highlight w:val="cyan"/>
        </w:rPr>
        <w:t xml:space="preserve"> should be </w:t>
      </w:r>
      <w:r w:rsidRPr="00C77E38">
        <w:rPr>
          <w:rStyle w:val="StyleUnderline"/>
          <w:b/>
          <w:highlight w:val="cyan"/>
        </w:rPr>
        <w:t>lies</w:t>
      </w:r>
      <w:r w:rsidRPr="00C77E38">
        <w:rPr>
          <w:rStyle w:val="StyleUnderline"/>
          <w:highlight w:val="cyan"/>
        </w:rPr>
        <w:t xml:space="preserve"> </w:t>
      </w:r>
      <w:r w:rsidRPr="00C77E38">
        <w:rPr>
          <w:rStyle w:val="StyleUnderline"/>
          <w:b/>
          <w:highlight w:val="cyan"/>
        </w:rPr>
        <w:t>first and foremost with Congress</w:t>
      </w:r>
      <w:r w:rsidRPr="00C77E38">
        <w:rPr>
          <w:rStyle w:val="StyleUnderline"/>
          <w:highlight w:val="cyan"/>
        </w:rPr>
        <w:t>.</w:t>
      </w:r>
      <w:r w:rsidRPr="00C77E38">
        <w:t>"83</w:t>
      </w:r>
    </w:p>
    <w:p w14:paraId="1DFDAB86" w14:textId="77777777" w:rsidR="001457F5" w:rsidRPr="00C77E38" w:rsidRDefault="001457F5" w:rsidP="001457F5"/>
    <w:p w14:paraId="27A9FB3D" w14:textId="77777777" w:rsidR="001457F5" w:rsidRPr="00C77E38" w:rsidRDefault="001457F5" w:rsidP="001457F5">
      <w:pPr>
        <w:pStyle w:val="Heading4"/>
      </w:pPr>
      <w:r w:rsidRPr="00C77E38">
        <w:t xml:space="preserve">THE SCOTUS failed to pass four other legislations for patent protection strengthening to even be possible. </w:t>
      </w:r>
    </w:p>
    <w:p w14:paraId="3F18188B" w14:textId="77777777" w:rsidR="001457F5" w:rsidRPr="00C77E38" w:rsidRDefault="001457F5" w:rsidP="001457F5">
      <w:r w:rsidRPr="00C77E38">
        <w:t xml:space="preserve">Hideki </w:t>
      </w:r>
      <w:r w:rsidRPr="00C77E38">
        <w:rPr>
          <w:rStyle w:val="Style13ptBold"/>
        </w:rPr>
        <w:t xml:space="preserve">Tomoshige and </w:t>
      </w:r>
      <w:r w:rsidRPr="00C77E38">
        <w:t xml:space="preserve">Sujai </w:t>
      </w:r>
      <w:r w:rsidRPr="00C77E38">
        <w:rPr>
          <w:rStyle w:val="Style13ptBold"/>
        </w:rPr>
        <w:t>Shivakumar 23</w:t>
      </w:r>
      <w:r w:rsidRPr="00C77E38">
        <w:t xml:space="preserve">. [Associate Fellow and Director and Senior Fellow. “Four Actions to Strengthen the US Intellectual Property System” CSIS, August 28. </w:t>
      </w:r>
      <w:hyperlink r:id="rId14" w:history="1">
        <w:r w:rsidRPr="00C77E38">
          <w:rPr>
            <w:rStyle w:val="Hyperlink"/>
          </w:rPr>
          <w:t>https://www.csis.org/analysis/four-actions-strengthen-us-intellectual-property-system</w:t>
        </w:r>
      </w:hyperlink>
      <w:r w:rsidRPr="00C77E38">
        <w:t xml:space="preserve"> WS</w:t>
      </w:r>
    </w:p>
    <w:p w14:paraId="1A726DFB" w14:textId="77777777" w:rsidR="001457F5" w:rsidRPr="00C77E38" w:rsidRDefault="001457F5" w:rsidP="001457F5">
      <w:pPr>
        <w:rPr>
          <w:rStyle w:val="StyleUnderline"/>
        </w:rPr>
      </w:pPr>
      <w:r w:rsidRPr="00C77E38">
        <w:rPr>
          <w:rStyle w:val="StyleUnderline"/>
          <w:highlight w:val="cyan"/>
        </w:rPr>
        <w:t>A reliable and robust</w:t>
      </w:r>
      <w:r w:rsidRPr="00C77E38">
        <w:t xml:space="preserve"> intellectual property </w:t>
      </w:r>
      <w:r w:rsidRPr="00C77E38">
        <w:rPr>
          <w:highlight w:val="cyan"/>
        </w:rPr>
        <w:t>(</w:t>
      </w:r>
      <w:r w:rsidRPr="00C77E38">
        <w:rPr>
          <w:rStyle w:val="StyleUnderline"/>
          <w:highlight w:val="cyan"/>
        </w:rPr>
        <w:t>IP) system is</w:t>
      </w:r>
      <w:r w:rsidRPr="00C77E38">
        <w:rPr>
          <w:rStyle w:val="StyleUnderline"/>
        </w:rPr>
        <w:t xml:space="preserve"> a </w:t>
      </w:r>
      <w:r w:rsidRPr="00C77E38">
        <w:rPr>
          <w:rStyle w:val="StyleUnderline"/>
          <w:highlight w:val="cyan"/>
        </w:rPr>
        <w:t>pillar of</w:t>
      </w:r>
      <w:r w:rsidRPr="00C77E38">
        <w:rPr>
          <w:rStyle w:val="StyleUnderline"/>
        </w:rPr>
        <w:t xml:space="preserve"> the </w:t>
      </w:r>
      <w:r w:rsidRPr="00C77E38">
        <w:rPr>
          <w:rStyle w:val="StyleUnderline"/>
          <w:highlight w:val="cyan"/>
        </w:rPr>
        <w:t>nation’s innovation</w:t>
      </w:r>
      <w:r w:rsidRPr="00C77E38">
        <w:rPr>
          <w:rStyle w:val="StyleUnderline"/>
        </w:rPr>
        <w:t xml:space="preserve"> system</w:t>
      </w:r>
      <w:r w:rsidRPr="00C77E38">
        <w:t xml:space="preserve">. In an era when economic growth, global competitiveness, and national security are all predicated on relative strengths of national innovation systems, </w:t>
      </w:r>
      <w:r w:rsidRPr="00C77E38">
        <w:rPr>
          <w:rStyle w:val="StyleUnderline"/>
        </w:rPr>
        <w:t xml:space="preserve">the </w:t>
      </w:r>
      <w:r w:rsidRPr="00C77E38">
        <w:rPr>
          <w:rStyle w:val="StyleUnderline"/>
          <w:highlight w:val="cyan"/>
        </w:rPr>
        <w:t>U</w:t>
      </w:r>
      <w:r w:rsidRPr="00C77E38">
        <w:rPr>
          <w:rStyle w:val="StyleUnderline"/>
        </w:rPr>
        <w:t xml:space="preserve">nited </w:t>
      </w:r>
      <w:r w:rsidRPr="00C77E38">
        <w:rPr>
          <w:rStyle w:val="StyleUnderline"/>
          <w:highlight w:val="cyan"/>
        </w:rPr>
        <w:t>S</w:t>
      </w:r>
      <w:r w:rsidRPr="00C77E38">
        <w:rPr>
          <w:rStyle w:val="StyleUnderline"/>
        </w:rPr>
        <w:t xml:space="preserve">tates </w:t>
      </w:r>
      <w:r w:rsidRPr="00C77E38">
        <w:rPr>
          <w:rStyle w:val="StyleUnderline"/>
          <w:highlight w:val="cyan"/>
        </w:rPr>
        <w:t>needs to</w:t>
      </w:r>
      <w:r w:rsidRPr="00C77E38">
        <w:rPr>
          <w:rStyle w:val="StyleUnderline"/>
        </w:rPr>
        <w:t xml:space="preserve"> take deliberate steps to clarify and </w:t>
      </w:r>
      <w:r w:rsidRPr="00C77E38">
        <w:rPr>
          <w:rStyle w:val="StyleUnderline"/>
          <w:highlight w:val="cyan"/>
        </w:rPr>
        <w:t>strengthen its IP framework</w:t>
      </w:r>
      <w:r w:rsidRPr="00C77E38">
        <w:rPr>
          <w:rStyle w:val="StyleUnderline"/>
        </w:rPr>
        <w:t>.</w:t>
      </w:r>
    </w:p>
    <w:p w14:paraId="32F1F5B9" w14:textId="77777777" w:rsidR="001457F5" w:rsidRPr="00C77E38" w:rsidRDefault="001457F5" w:rsidP="001457F5">
      <w:pPr>
        <w:rPr>
          <w:rStyle w:val="StyleUnderline"/>
        </w:rPr>
      </w:pPr>
      <w:r w:rsidRPr="00C77E38">
        <w:t xml:space="preserve">Indeed, </w:t>
      </w:r>
      <w:r w:rsidRPr="00C77E38">
        <w:rPr>
          <w:rStyle w:val="StyleUnderline"/>
        </w:rPr>
        <w:t xml:space="preserve">while patents have become more and more difficult to obtain, maintain, and enforce in the United States, </w:t>
      </w:r>
      <w:r w:rsidRPr="00C77E38">
        <w:rPr>
          <w:rStyle w:val="StyleUnderline"/>
          <w:highlight w:val="cyan"/>
        </w:rPr>
        <w:t>China and Europe</w:t>
      </w:r>
      <w:r w:rsidRPr="00C77E38">
        <w:rPr>
          <w:rStyle w:val="StyleUnderline"/>
        </w:rPr>
        <w:t xml:space="preserve"> have moved to make their </w:t>
      </w:r>
      <w:r w:rsidRPr="00C77E38">
        <w:rPr>
          <w:rStyle w:val="StyleUnderline"/>
          <w:highlight w:val="cyan"/>
        </w:rPr>
        <w:t>patent systems more competitive</w:t>
      </w:r>
      <w:r w:rsidRPr="00C77E38">
        <w:t>. Notably, China has taken </w:t>
      </w:r>
      <w:hyperlink r:id="rId15" w:history="1">
        <w:r w:rsidRPr="00C77E38">
          <w:rPr>
            <w:rStyle w:val="Hyperlink"/>
          </w:rPr>
          <w:t>deliberate actions </w:t>
        </w:r>
      </w:hyperlink>
      <w:r w:rsidRPr="00C77E38">
        <w:t xml:space="preserve">to speed up the adjudication of certain IP cases. It is grooming judges who are technically trained professionals, clarifying rules on patent eligibility, and lowering court costs. There are, of course, lots of problems still with the Chinese patent system, but </w:t>
      </w:r>
      <w:r w:rsidRPr="00C77E38">
        <w:rPr>
          <w:rStyle w:val="StyleUnderline"/>
          <w:highlight w:val="cyan"/>
        </w:rPr>
        <w:t>China is</w:t>
      </w:r>
      <w:r w:rsidRPr="00C77E38">
        <w:rPr>
          <w:rStyle w:val="StyleUnderline"/>
        </w:rPr>
        <w:t xml:space="preserve"> affirmatively </w:t>
      </w:r>
      <w:r w:rsidRPr="00C77E38">
        <w:rPr>
          <w:rStyle w:val="StyleUnderline"/>
          <w:highlight w:val="cyan"/>
        </w:rPr>
        <w:t>working to improve it</w:t>
      </w:r>
      <w:r w:rsidRPr="00C77E38">
        <w:rPr>
          <w:rStyle w:val="StyleUnderline"/>
        </w:rPr>
        <w:t xml:space="preserve"> to its national benefit. The </w:t>
      </w:r>
      <w:r w:rsidRPr="00C77E38">
        <w:rPr>
          <w:rStyle w:val="StyleUnderline"/>
          <w:highlight w:val="cyan"/>
        </w:rPr>
        <w:t>U</w:t>
      </w:r>
      <w:r w:rsidRPr="00C77E38">
        <w:rPr>
          <w:rStyle w:val="StyleUnderline"/>
        </w:rPr>
        <w:t xml:space="preserve">nited </w:t>
      </w:r>
      <w:r w:rsidRPr="00C77E38">
        <w:rPr>
          <w:rStyle w:val="StyleUnderline"/>
          <w:highlight w:val="cyan"/>
        </w:rPr>
        <w:t>S</w:t>
      </w:r>
      <w:r w:rsidRPr="00C77E38">
        <w:rPr>
          <w:rStyle w:val="StyleUnderline"/>
        </w:rPr>
        <w:t xml:space="preserve">tates </w:t>
      </w:r>
      <w:r w:rsidRPr="00C77E38">
        <w:rPr>
          <w:rStyle w:val="StyleUnderline"/>
          <w:highlight w:val="cyan"/>
        </w:rPr>
        <w:t>needs to do the same</w:t>
      </w:r>
      <w:r w:rsidRPr="00C77E38">
        <w:rPr>
          <w:rStyle w:val="Emphasis"/>
          <w:highlight w:val="cyan"/>
        </w:rPr>
        <w:t>. A strong innovation economy cannot exist without a strong IP system.</w:t>
      </w:r>
    </w:p>
    <w:p w14:paraId="076C9540" w14:textId="77777777" w:rsidR="001457F5" w:rsidRPr="00C77E38" w:rsidRDefault="001457F5" w:rsidP="001457F5">
      <w:r w:rsidRPr="00C77E38">
        <w:t xml:space="preserve">To maintain a competitive innovation system in this competitive global environment, </w:t>
      </w:r>
      <w:r w:rsidRPr="00C77E38">
        <w:rPr>
          <w:rStyle w:val="StyleUnderline"/>
        </w:rPr>
        <w:t xml:space="preserve">the </w:t>
      </w:r>
      <w:r w:rsidRPr="00C77E38">
        <w:rPr>
          <w:rStyle w:val="StyleUnderline"/>
          <w:highlight w:val="cyan"/>
        </w:rPr>
        <w:t>U</w:t>
      </w:r>
      <w:r w:rsidRPr="00C77E38">
        <w:rPr>
          <w:rStyle w:val="StyleUnderline"/>
        </w:rPr>
        <w:t xml:space="preserve">nited </w:t>
      </w:r>
      <w:r w:rsidRPr="00C77E38">
        <w:rPr>
          <w:rStyle w:val="StyleUnderline"/>
          <w:highlight w:val="cyan"/>
        </w:rPr>
        <w:t>S</w:t>
      </w:r>
      <w:r w:rsidRPr="00C77E38">
        <w:rPr>
          <w:rStyle w:val="StyleUnderline"/>
        </w:rPr>
        <w:t xml:space="preserve">tates </w:t>
      </w:r>
      <w:r w:rsidRPr="00C77E38">
        <w:rPr>
          <w:rStyle w:val="StyleUnderline"/>
          <w:highlight w:val="cyan"/>
        </w:rPr>
        <w:t>needs to tackle four major initiatives</w:t>
      </w:r>
      <w:r w:rsidRPr="00C77E38">
        <w:t xml:space="preserve"> to build a strong, reliable, and predictable IP ecosystem, as identified by a roundtable of experts </w:t>
      </w:r>
      <w:hyperlink r:id="rId16" w:history="1">
        <w:r w:rsidRPr="00C77E38">
          <w:rPr>
            <w:rStyle w:val="Hyperlink"/>
          </w:rPr>
          <w:t>convened</w:t>
        </w:r>
      </w:hyperlink>
      <w:r w:rsidRPr="00C77E38">
        <w:t> by the Renewing American Innovation Project at CSIS.</w:t>
      </w:r>
    </w:p>
    <w:p w14:paraId="6BA65FF6" w14:textId="77777777" w:rsidR="001457F5" w:rsidRPr="00C77E38" w:rsidRDefault="001457F5" w:rsidP="001457F5">
      <w:pPr>
        <w:rPr>
          <w:rStyle w:val="StyleUnderline"/>
        </w:rPr>
      </w:pPr>
      <w:r w:rsidRPr="00C77E38">
        <w:rPr>
          <w:rStyle w:val="StyleUnderline"/>
          <w:highlight w:val="cyan"/>
        </w:rPr>
        <w:t>Action 1: Promote Broader Access through Better Data</w:t>
      </w:r>
    </w:p>
    <w:p w14:paraId="68BC448B" w14:textId="77777777" w:rsidR="001457F5" w:rsidRPr="00C77E38" w:rsidRDefault="001457F5" w:rsidP="001457F5">
      <w:r w:rsidRPr="00C77E38">
        <w:t xml:space="preserve">Women and minority inventors have made some of the most significant inventions in the history of the United States. However, </w:t>
      </w:r>
      <w:r w:rsidRPr="00C77E38">
        <w:rPr>
          <w:rStyle w:val="StyleUnderline"/>
          <w:highlight w:val="cyan"/>
        </w:rPr>
        <w:t>according to</w:t>
      </w:r>
      <w:r w:rsidRPr="00C77E38">
        <w:rPr>
          <w:rStyle w:val="StyleUnderline"/>
        </w:rPr>
        <w:t xml:space="preserve"> a </w:t>
      </w:r>
      <w:hyperlink r:id="rId17" w:history="1">
        <w:r w:rsidRPr="00C77E38">
          <w:rPr>
            <w:rStyle w:val="StyleUnderline"/>
          </w:rPr>
          <w:t>report</w:t>
        </w:r>
      </w:hyperlink>
      <w:r w:rsidRPr="00C77E38">
        <w:rPr>
          <w:rStyle w:val="StyleUnderline"/>
        </w:rPr>
        <w:t> by the U.S. Patent and Trademark Office (US</w:t>
      </w:r>
      <w:r w:rsidRPr="00C77E38">
        <w:rPr>
          <w:rStyle w:val="StyleUnderline"/>
          <w:highlight w:val="cyan"/>
        </w:rPr>
        <w:t>PTO)</w:t>
      </w:r>
      <w:r w:rsidRPr="00C77E38">
        <w:rPr>
          <w:rStyle w:val="StyleUnderline"/>
        </w:rPr>
        <w:t xml:space="preserve">'s Office of the Chief Economist, </w:t>
      </w:r>
      <w:r w:rsidRPr="00C77E38">
        <w:rPr>
          <w:rStyle w:val="StyleUnderline"/>
          <w:highlight w:val="cyan"/>
        </w:rPr>
        <w:t>only 21.9 percent of all</w:t>
      </w:r>
      <w:r w:rsidRPr="00C77E38">
        <w:rPr>
          <w:rStyle w:val="StyleUnderline"/>
        </w:rPr>
        <w:t xml:space="preserve"> U.S. </w:t>
      </w:r>
      <w:r w:rsidRPr="00C77E38">
        <w:rPr>
          <w:rStyle w:val="StyleUnderline"/>
          <w:highlight w:val="cyan"/>
        </w:rPr>
        <w:t>patents in 2019 listed women as inventors, and women represented only 12.8 percent of all inventor-patentees</w:t>
      </w:r>
      <w:r w:rsidRPr="00C77E38">
        <w:rPr>
          <w:rStyle w:val="StyleUnderline"/>
        </w:rPr>
        <w:t xml:space="preserve"> in the United States. Bipartisan and bicameral </w:t>
      </w:r>
      <w:r w:rsidRPr="00C77E38">
        <w:rPr>
          <w:rStyle w:val="StyleUnderline"/>
          <w:highlight w:val="cyan"/>
        </w:rPr>
        <w:t>lawmakers introduced</w:t>
      </w:r>
      <w:r w:rsidRPr="00C77E38">
        <w:rPr>
          <w:rStyle w:val="StyleUnderline"/>
        </w:rPr>
        <w:t> </w:t>
      </w:r>
      <w:hyperlink r:id="rId18" w:history="1">
        <w:r w:rsidRPr="00C77E38">
          <w:rPr>
            <w:rStyle w:val="StyleUnderline"/>
            <w:highlight w:val="cyan"/>
          </w:rPr>
          <w:t>the</w:t>
        </w:r>
        <w:r w:rsidRPr="00C77E38">
          <w:rPr>
            <w:rStyle w:val="StyleUnderline"/>
          </w:rPr>
          <w:t xml:space="preserve"> Inventor Diversity for Economic Development (</w:t>
        </w:r>
        <w:r w:rsidRPr="00C77E38">
          <w:rPr>
            <w:rStyle w:val="StyleUnderline"/>
            <w:highlight w:val="cyan"/>
          </w:rPr>
          <w:t>IDEA) Act</w:t>
        </w:r>
        <w:r w:rsidRPr="00C77E38">
          <w:rPr>
            <w:rStyle w:val="StyleUnderline"/>
          </w:rPr>
          <w:t xml:space="preserve"> of 2019</w:t>
        </w:r>
      </w:hyperlink>
      <w:r w:rsidRPr="00C77E38">
        <w:rPr>
          <w:rStyle w:val="StyleUnderline"/>
        </w:rPr>
        <w:t> and </w:t>
      </w:r>
      <w:hyperlink r:id="rId19" w:history="1">
        <w:r w:rsidRPr="00C77E38">
          <w:rPr>
            <w:rStyle w:val="StyleUnderline"/>
          </w:rPr>
          <w:t>the IDEA Act of 2021</w:t>
        </w:r>
      </w:hyperlink>
      <w:r w:rsidRPr="00C77E38">
        <w:rPr>
          <w:rStyle w:val="StyleUnderline"/>
        </w:rPr>
        <w:t xml:space="preserve"> which aimed to help the USPTO better understand the personal challenges faced by women and minorities applying for patents. </w:t>
      </w:r>
      <w:r w:rsidRPr="00C77E38">
        <w:rPr>
          <w:rStyle w:val="StyleUnderline"/>
          <w:highlight w:val="cyan"/>
        </w:rPr>
        <w:t>Had</w:t>
      </w:r>
      <w:r w:rsidRPr="00C77E38">
        <w:rPr>
          <w:rStyle w:val="StyleUnderline"/>
        </w:rPr>
        <w:t xml:space="preserve"> these pieces of proposed </w:t>
      </w:r>
      <w:r w:rsidRPr="00C77E38">
        <w:rPr>
          <w:rStyle w:val="StyleUnderline"/>
          <w:highlight w:val="cyan"/>
        </w:rPr>
        <w:t>legislation been passed</w:t>
      </w:r>
      <w:r w:rsidRPr="00C77E38">
        <w:rPr>
          <w:rStyle w:val="StyleUnderline"/>
        </w:rPr>
        <w:t xml:space="preserve">, they would have directed the USPTO to voluntarily collect demographic data from patent applicants, including gender, race, military service, and veteran status. The laws </w:t>
      </w:r>
      <w:r w:rsidRPr="00C77E38">
        <w:rPr>
          <w:rStyle w:val="StyleUnderline"/>
          <w:highlight w:val="cyan"/>
        </w:rPr>
        <w:t>would</w:t>
      </w:r>
      <w:r w:rsidRPr="00C77E38">
        <w:rPr>
          <w:rStyle w:val="StyleUnderline"/>
        </w:rPr>
        <w:t xml:space="preserve"> also </w:t>
      </w:r>
      <w:r w:rsidRPr="00C77E38">
        <w:rPr>
          <w:rStyle w:val="StyleUnderline"/>
          <w:highlight w:val="cyan"/>
        </w:rPr>
        <w:t>have</w:t>
      </w:r>
      <w:r w:rsidRPr="00C77E38">
        <w:rPr>
          <w:rStyle w:val="StyleUnderline"/>
        </w:rPr>
        <w:t xml:space="preserve"> </w:t>
      </w:r>
      <w:r w:rsidRPr="00C77E38">
        <w:rPr>
          <w:rStyle w:val="StyleUnderline"/>
          <w:highlight w:val="cyan"/>
        </w:rPr>
        <w:t>required the</w:t>
      </w:r>
      <w:r w:rsidRPr="00C77E38">
        <w:rPr>
          <w:rStyle w:val="StyleUnderline"/>
        </w:rPr>
        <w:t xml:space="preserve"> US</w:t>
      </w:r>
      <w:r w:rsidRPr="00C77E38">
        <w:rPr>
          <w:rStyle w:val="StyleUnderline"/>
          <w:highlight w:val="cyan"/>
        </w:rPr>
        <w:t>PTO to issue reports on</w:t>
      </w:r>
      <w:r w:rsidRPr="00C77E38">
        <w:rPr>
          <w:rStyle w:val="StyleUnderline"/>
        </w:rPr>
        <w:t xml:space="preserve"> the </w:t>
      </w:r>
      <w:r w:rsidRPr="00C77E38">
        <w:rPr>
          <w:rStyle w:val="StyleUnderline"/>
          <w:highlight w:val="cyan"/>
        </w:rPr>
        <w:t>data</w:t>
      </w:r>
      <w:r w:rsidRPr="00C77E38">
        <w:rPr>
          <w:rStyle w:val="StyleUnderline"/>
        </w:rPr>
        <w:t xml:space="preserve"> it collects </w:t>
      </w:r>
      <w:r w:rsidRPr="00C77E38">
        <w:rPr>
          <w:rStyle w:val="StyleUnderline"/>
          <w:highlight w:val="cyan"/>
        </w:rPr>
        <w:t>and</w:t>
      </w:r>
      <w:r w:rsidRPr="00C77E38">
        <w:rPr>
          <w:rStyle w:val="StyleUnderline"/>
        </w:rPr>
        <w:t xml:space="preserve"> </w:t>
      </w:r>
      <w:r w:rsidRPr="00C77E38">
        <w:rPr>
          <w:rStyle w:val="Emphasis"/>
          <w:highlight w:val="cyan"/>
        </w:rPr>
        <w:t>make</w:t>
      </w:r>
      <w:r w:rsidRPr="00C77E38">
        <w:rPr>
          <w:rStyle w:val="Emphasis"/>
        </w:rPr>
        <w:t xml:space="preserve"> the data </w:t>
      </w:r>
      <w:r w:rsidRPr="00C77E38">
        <w:rPr>
          <w:rStyle w:val="Emphasis"/>
          <w:highlight w:val="cyan"/>
        </w:rPr>
        <w:t>available to</w:t>
      </w:r>
      <w:r w:rsidRPr="00C77E38">
        <w:rPr>
          <w:rStyle w:val="Emphasis"/>
        </w:rPr>
        <w:t xml:space="preserve"> the </w:t>
      </w:r>
      <w:r w:rsidRPr="00C77E38">
        <w:rPr>
          <w:rStyle w:val="Emphasis"/>
          <w:highlight w:val="cyan"/>
        </w:rPr>
        <w:t>public</w:t>
      </w:r>
      <w:r w:rsidRPr="00C77E38">
        <w:rPr>
          <w:rStyle w:val="Emphasis"/>
        </w:rPr>
        <w:t xml:space="preserve"> </w:t>
      </w:r>
      <w:r w:rsidRPr="00C77E38">
        <w:rPr>
          <w:rStyle w:val="Emphasis"/>
          <w:highlight w:val="cyan"/>
        </w:rPr>
        <w:t>so</w:t>
      </w:r>
      <w:r w:rsidRPr="00C77E38">
        <w:rPr>
          <w:rStyle w:val="Emphasis"/>
        </w:rPr>
        <w:t xml:space="preserve"> that outside </w:t>
      </w:r>
      <w:r w:rsidRPr="00C77E38">
        <w:rPr>
          <w:rStyle w:val="Emphasis"/>
          <w:highlight w:val="cyan"/>
        </w:rPr>
        <w:t>researchers</w:t>
      </w:r>
      <w:r w:rsidRPr="00C77E38">
        <w:rPr>
          <w:rStyle w:val="Emphasis"/>
        </w:rPr>
        <w:t xml:space="preserve"> would be able to conduct their own analyses and </w:t>
      </w:r>
      <w:r w:rsidRPr="00C77E38">
        <w:rPr>
          <w:rStyle w:val="Emphasis"/>
          <w:highlight w:val="cyan"/>
        </w:rPr>
        <w:t>provide insight</w:t>
      </w:r>
      <w:r w:rsidRPr="00C77E38">
        <w:rPr>
          <w:rStyle w:val="Emphasis"/>
        </w:rPr>
        <w:t xml:space="preserve"> </w:t>
      </w:r>
      <w:r w:rsidRPr="00C77E38">
        <w:rPr>
          <w:rStyle w:val="Emphasis"/>
          <w:highlight w:val="cyan"/>
        </w:rPr>
        <w:t>into</w:t>
      </w:r>
      <w:r w:rsidRPr="00C77E38">
        <w:rPr>
          <w:rStyle w:val="Emphasis"/>
        </w:rPr>
        <w:t xml:space="preserve"> the various </w:t>
      </w:r>
      <w:r w:rsidRPr="00C77E38">
        <w:rPr>
          <w:rStyle w:val="Emphasis"/>
          <w:highlight w:val="cyan"/>
        </w:rPr>
        <w:t>patent disparities</w:t>
      </w:r>
      <w:r w:rsidRPr="00C77E38">
        <w:rPr>
          <w:rStyle w:val="Emphasis"/>
        </w:rPr>
        <w:t xml:space="preserve"> that exist in the United States.</w:t>
      </w:r>
      <w:r w:rsidRPr="00C77E38">
        <w:t xml:space="preserve"> This legislation is still a good idea.</w:t>
      </w:r>
    </w:p>
    <w:p w14:paraId="199E8328" w14:textId="77777777" w:rsidR="001457F5" w:rsidRPr="00C77E38" w:rsidRDefault="001457F5" w:rsidP="001457F5">
      <w:pPr>
        <w:rPr>
          <w:rStyle w:val="StyleUnderline"/>
        </w:rPr>
      </w:pPr>
      <w:r w:rsidRPr="00C77E38">
        <w:rPr>
          <w:rStyle w:val="StyleUnderline"/>
          <w:highlight w:val="cyan"/>
        </w:rPr>
        <w:t>Action 2: Clarify Patent Eligibility Requirements</w:t>
      </w:r>
    </w:p>
    <w:p w14:paraId="711A5644" w14:textId="77777777" w:rsidR="001457F5" w:rsidRPr="00C77E38" w:rsidRDefault="001457F5" w:rsidP="001457F5">
      <w:pPr>
        <w:rPr>
          <w:rStyle w:val="StyleUnderline"/>
        </w:rPr>
      </w:pPr>
      <w:r w:rsidRPr="00C77E38">
        <w:rPr>
          <w:rStyle w:val="StyleUnderline"/>
        </w:rPr>
        <w:t xml:space="preserve">In order </w:t>
      </w:r>
      <w:r w:rsidRPr="00C77E38">
        <w:rPr>
          <w:rStyle w:val="StyleUnderline"/>
          <w:highlight w:val="cyan"/>
        </w:rPr>
        <w:t>to obtain</w:t>
      </w:r>
      <w:r w:rsidRPr="00C77E38">
        <w:rPr>
          <w:rStyle w:val="StyleUnderline"/>
        </w:rPr>
        <w:t xml:space="preserve"> a </w:t>
      </w:r>
      <w:r w:rsidRPr="00C77E38">
        <w:rPr>
          <w:rStyle w:val="StyleUnderline"/>
          <w:highlight w:val="cyan"/>
        </w:rPr>
        <w:t>patent</w:t>
      </w:r>
      <w:r w:rsidRPr="00C77E38">
        <w:rPr>
          <w:rStyle w:val="StyleUnderline"/>
        </w:rPr>
        <w:t xml:space="preserve"> in the United States, the invention for which an application is filed </w:t>
      </w:r>
      <w:r w:rsidRPr="00C77E38">
        <w:rPr>
          <w:rStyle w:val="StyleUnderline"/>
          <w:highlight w:val="cyan"/>
        </w:rPr>
        <w:t>must satisfy certain statutory requirements</w:t>
      </w:r>
      <w:r w:rsidRPr="00C77E38">
        <w:rPr>
          <w:rStyle w:val="StyleUnderline"/>
        </w:rPr>
        <w:t xml:space="preserve"> in Title 35 of the United States Code, such as novelty (</w:t>
      </w:r>
      <w:hyperlink r:id="rId20" w:history="1">
        <w:r w:rsidRPr="00C77E38">
          <w:rPr>
            <w:rStyle w:val="StyleUnderline"/>
          </w:rPr>
          <w:t>Section 102</w:t>
        </w:r>
      </w:hyperlink>
      <w:r w:rsidRPr="00C77E38">
        <w:rPr>
          <w:rStyle w:val="StyleUnderline"/>
        </w:rPr>
        <w:t>) and non-obviousness (</w:t>
      </w:r>
      <w:hyperlink r:id="rId21" w:history="1">
        <w:r w:rsidRPr="00C77E38">
          <w:rPr>
            <w:rStyle w:val="StyleUnderline"/>
          </w:rPr>
          <w:t>Section 103</w:t>
        </w:r>
      </w:hyperlink>
      <w:r w:rsidRPr="00C77E38">
        <w:rPr>
          <w:rStyle w:val="StyleUnderline"/>
        </w:rPr>
        <w:t xml:space="preserve">). </w:t>
      </w:r>
      <w:r w:rsidRPr="00C77E38">
        <w:rPr>
          <w:rStyle w:val="StyleUnderline"/>
          <w:highlight w:val="cyan"/>
        </w:rPr>
        <w:t>Subject matter eligibility</w:t>
      </w:r>
      <w:r w:rsidRPr="00C77E38">
        <w:rPr>
          <w:rStyle w:val="StyleUnderline"/>
        </w:rPr>
        <w:t xml:space="preserve"> (</w:t>
      </w:r>
      <w:hyperlink r:id="rId22" w:history="1">
        <w:r w:rsidRPr="00C77E38">
          <w:rPr>
            <w:rStyle w:val="StyleUnderline"/>
          </w:rPr>
          <w:t>Section 101</w:t>
        </w:r>
      </w:hyperlink>
      <w:r w:rsidRPr="00C77E38">
        <w:rPr>
          <w:rStyle w:val="StyleUnderline"/>
        </w:rPr>
        <w:t xml:space="preserve">) is another statutory requirement that must be satisfied, and this one on particular has been </w:t>
      </w:r>
      <w:r w:rsidRPr="00C77E38">
        <w:rPr>
          <w:rStyle w:val="StyleUnderline"/>
          <w:highlight w:val="cyan"/>
        </w:rPr>
        <w:t>debated for many years</w:t>
      </w:r>
      <w:r w:rsidRPr="00C77E38">
        <w:rPr>
          <w:rStyle w:val="StyleUnderline"/>
        </w:rPr>
        <w:t xml:space="preserve"> in the United States. The U.S. Supreme Court's 2014 decision in </w:t>
      </w:r>
      <w:hyperlink r:id="rId23" w:history="1">
        <w:r w:rsidRPr="00C77E38">
          <w:rPr>
            <w:rStyle w:val="StyleUnderline"/>
            <w:highlight w:val="cyan"/>
          </w:rPr>
          <w:t>Alice v. CLS Bank</w:t>
        </w:r>
      </w:hyperlink>
      <w:r w:rsidRPr="00C77E38">
        <w:rPr>
          <w:rStyle w:val="StyleUnderline"/>
          <w:highlight w:val="cyan"/>
        </w:rPr>
        <w:t> created</w:t>
      </w:r>
      <w:r w:rsidRPr="00C77E38">
        <w:rPr>
          <w:rStyle w:val="StyleUnderline"/>
        </w:rPr>
        <w:t xml:space="preserve"> a </w:t>
      </w:r>
      <w:r w:rsidRPr="00C77E38">
        <w:rPr>
          <w:rStyle w:val="StyleUnderline"/>
          <w:highlight w:val="cyan"/>
        </w:rPr>
        <w:t>two-part patent test</w:t>
      </w:r>
      <w:r w:rsidRPr="00C77E38">
        <w:rPr>
          <w:rStyle w:val="StyleUnderline"/>
        </w:rPr>
        <w:t xml:space="preserve"> to determine whether a patent application recites patentable subject matter. </w:t>
      </w:r>
      <w:r w:rsidRPr="00C77E38">
        <w:rPr>
          <w:rStyle w:val="StyleUnderline"/>
          <w:highlight w:val="cyan"/>
        </w:rPr>
        <w:t>However</w:t>
      </w:r>
      <w:r w:rsidRPr="00C77E38">
        <w:rPr>
          <w:rStyle w:val="StyleUnderline"/>
        </w:rPr>
        <w:t xml:space="preserve">, </w:t>
      </w:r>
      <w:r w:rsidRPr="00C77E38">
        <w:rPr>
          <w:rStyle w:val="Emphasis"/>
        </w:rPr>
        <w:t xml:space="preserve">this two-part patent eligibility </w:t>
      </w:r>
      <w:r w:rsidRPr="00C77E38">
        <w:rPr>
          <w:rStyle w:val="Emphasis"/>
          <w:highlight w:val="cyan"/>
        </w:rPr>
        <w:t>test </w:t>
      </w:r>
      <w:hyperlink r:id="rId24" w:history="1">
        <w:r w:rsidRPr="00C77E38">
          <w:rPr>
            <w:rStyle w:val="Emphasis"/>
            <w:highlight w:val="cyan"/>
          </w:rPr>
          <w:t>has been difficult</w:t>
        </w:r>
      </w:hyperlink>
      <w:r w:rsidRPr="00C77E38">
        <w:rPr>
          <w:rStyle w:val="Emphasis"/>
          <w:highlight w:val="cyan"/>
        </w:rPr>
        <w:t> to apply</w:t>
      </w:r>
      <w:r w:rsidRPr="00C77E38">
        <w:rPr>
          <w:rStyle w:val="StyleUnderline"/>
        </w:rPr>
        <w:t xml:space="preserve">. This has </w:t>
      </w:r>
      <w:r w:rsidRPr="00C77E38">
        <w:rPr>
          <w:rStyle w:val="StyleUnderline"/>
          <w:highlight w:val="cyan"/>
        </w:rPr>
        <w:t>led to uncertainty for innovators and investors, along with unpredictable business results.</w:t>
      </w:r>
      <w:r w:rsidRPr="00C77E38">
        <w:rPr>
          <w:rStyle w:val="StyleUnderline"/>
        </w:rPr>
        <w:t xml:space="preserve"> In 2022, Senator Thom Tillis introduced </w:t>
      </w:r>
      <w:hyperlink r:id="rId25" w:history="1">
        <w:r w:rsidRPr="00C77E38">
          <w:rPr>
            <w:rStyle w:val="StyleUnderline"/>
          </w:rPr>
          <w:t xml:space="preserve">the </w:t>
        </w:r>
        <w:r w:rsidRPr="00C77E38">
          <w:rPr>
            <w:rStyle w:val="StyleUnderline"/>
            <w:highlight w:val="cyan"/>
          </w:rPr>
          <w:t>P</w:t>
        </w:r>
        <w:r w:rsidRPr="00C77E38">
          <w:rPr>
            <w:rStyle w:val="StyleUnderline"/>
          </w:rPr>
          <w:t xml:space="preserve">atent </w:t>
        </w:r>
        <w:r w:rsidRPr="00C77E38">
          <w:rPr>
            <w:rStyle w:val="StyleUnderline"/>
            <w:highlight w:val="cyan"/>
          </w:rPr>
          <w:t>E</w:t>
        </w:r>
        <w:r w:rsidRPr="00C77E38">
          <w:rPr>
            <w:rStyle w:val="StyleUnderline"/>
          </w:rPr>
          <w:t xml:space="preserve">ligibility </w:t>
        </w:r>
        <w:r w:rsidRPr="00C77E38">
          <w:rPr>
            <w:rStyle w:val="StyleUnderline"/>
            <w:highlight w:val="cyan"/>
          </w:rPr>
          <w:t>R</w:t>
        </w:r>
        <w:r w:rsidRPr="00C77E38">
          <w:rPr>
            <w:rStyle w:val="StyleUnderline"/>
          </w:rPr>
          <w:t xml:space="preserve">estoration </w:t>
        </w:r>
        <w:r w:rsidRPr="00C77E38">
          <w:rPr>
            <w:rStyle w:val="StyleUnderline"/>
            <w:highlight w:val="cyan"/>
          </w:rPr>
          <w:t>A</w:t>
        </w:r>
        <w:r w:rsidRPr="00C77E38">
          <w:rPr>
            <w:rStyle w:val="StyleUnderline"/>
          </w:rPr>
          <w:t>ct of 2022</w:t>
        </w:r>
      </w:hyperlink>
      <w:r w:rsidRPr="00C77E38">
        <w:rPr>
          <w:rStyle w:val="StyleUnderline"/>
        </w:rPr>
        <w:t xml:space="preserve"> with the goal of </w:t>
      </w:r>
      <w:r w:rsidRPr="00C77E38">
        <w:rPr>
          <w:rStyle w:val="StyleUnderline"/>
          <w:highlight w:val="cyan"/>
        </w:rPr>
        <w:t>resolv</w:t>
      </w:r>
      <w:r w:rsidRPr="00C77E38">
        <w:rPr>
          <w:rStyle w:val="StyleUnderline"/>
        </w:rPr>
        <w:t xml:space="preserve">ing the </w:t>
      </w:r>
      <w:r w:rsidRPr="00C77E38">
        <w:rPr>
          <w:rStyle w:val="StyleUnderline"/>
          <w:highlight w:val="cyan"/>
        </w:rPr>
        <w:t>confusion</w:t>
      </w:r>
      <w:r w:rsidRPr="00C77E38">
        <w:rPr>
          <w:rStyle w:val="StyleUnderline"/>
        </w:rPr>
        <w:t xml:space="preserve"> surrounding Section 101, but the legislation has not yet passed.</w:t>
      </w:r>
    </w:p>
    <w:p w14:paraId="1A6C6C83" w14:textId="77777777" w:rsidR="001457F5" w:rsidRPr="00C77E38" w:rsidRDefault="001457F5" w:rsidP="001457F5">
      <w:pPr>
        <w:rPr>
          <w:rStyle w:val="StyleUnderline"/>
        </w:rPr>
      </w:pPr>
      <w:r w:rsidRPr="00C77E38">
        <w:rPr>
          <w:rStyle w:val="StyleUnderline"/>
          <w:highlight w:val="cyan"/>
        </w:rPr>
        <w:t>Action 3: Strengthen Patent Enforceability</w:t>
      </w:r>
    </w:p>
    <w:p w14:paraId="4C8B902A" w14:textId="77777777" w:rsidR="001457F5" w:rsidRPr="00C77E38" w:rsidRDefault="001457F5" w:rsidP="001457F5">
      <w:pPr>
        <w:rPr>
          <w:rStyle w:val="StyleUnderline"/>
        </w:rPr>
      </w:pPr>
      <w:r w:rsidRPr="00C77E38">
        <w:rPr>
          <w:rStyle w:val="StyleUnderline"/>
          <w:highlight w:val="cyan"/>
        </w:rPr>
        <w:t>Even if</w:t>
      </w:r>
      <w:r w:rsidRPr="00C77E38">
        <w:rPr>
          <w:rStyle w:val="StyleUnderline"/>
        </w:rPr>
        <w:t xml:space="preserve"> a court finds that a </w:t>
      </w:r>
      <w:r w:rsidRPr="00C77E38">
        <w:rPr>
          <w:rStyle w:val="StyleUnderline"/>
          <w:highlight w:val="cyan"/>
        </w:rPr>
        <w:t>patent has been infringed</w:t>
      </w:r>
      <w:r w:rsidRPr="00C77E38">
        <w:rPr>
          <w:rStyle w:val="StyleUnderline"/>
        </w:rPr>
        <w:t xml:space="preserve">, it is </w:t>
      </w:r>
      <w:r w:rsidRPr="00C77E38">
        <w:rPr>
          <w:rStyle w:val="StyleUnderline"/>
          <w:highlight w:val="cyan"/>
        </w:rPr>
        <w:t>very difficult</w:t>
      </w:r>
      <w:r w:rsidRPr="00C77E38">
        <w:rPr>
          <w:rStyle w:val="StyleUnderline"/>
        </w:rPr>
        <w:t xml:space="preserve"> for the patent holder </w:t>
      </w:r>
      <w:r w:rsidRPr="00C77E38">
        <w:rPr>
          <w:rStyle w:val="StyleUnderline"/>
          <w:highlight w:val="cyan"/>
        </w:rPr>
        <w:t>to obtain an injunction</w:t>
      </w:r>
      <w:r w:rsidRPr="00C77E38">
        <w:rPr>
          <w:rStyle w:val="StyleUnderline"/>
        </w:rPr>
        <w:t xml:space="preserve"> in the United States. This is </w:t>
      </w:r>
      <w:r w:rsidRPr="00C77E38">
        <w:rPr>
          <w:rStyle w:val="StyleUnderline"/>
          <w:highlight w:val="cyan"/>
        </w:rPr>
        <w:t>because</w:t>
      </w:r>
      <w:r w:rsidRPr="00C77E38">
        <w:rPr>
          <w:rStyle w:val="StyleUnderline"/>
        </w:rPr>
        <w:t xml:space="preserve"> the </w:t>
      </w:r>
      <w:hyperlink r:id="rId26" w:history="1">
        <w:r w:rsidRPr="00C77E38">
          <w:rPr>
            <w:rStyle w:val="StyleUnderline"/>
          </w:rPr>
          <w:t>Supreme Court</w:t>
        </w:r>
      </w:hyperlink>
      <w:r w:rsidRPr="00C77E38">
        <w:rPr>
          <w:rStyle w:val="StyleUnderline"/>
        </w:rPr>
        <w:t>, in its 2006 decision in </w:t>
      </w:r>
      <w:hyperlink r:id="rId27" w:history="1">
        <w:r w:rsidRPr="00C77E38">
          <w:rPr>
            <w:rStyle w:val="StyleUnderline"/>
            <w:highlight w:val="cyan"/>
          </w:rPr>
          <w:t>eBay Inc. v. MercExchange, L.L.C.</w:t>
        </w:r>
      </w:hyperlink>
      <w:r w:rsidRPr="00C77E38">
        <w:rPr>
          <w:rStyle w:val="StyleUnderline"/>
          <w:highlight w:val="cyan"/>
        </w:rPr>
        <w:t>, decided</w:t>
      </w:r>
      <w:r w:rsidRPr="00C77E38">
        <w:rPr>
          <w:rStyle w:val="StyleUnderline"/>
        </w:rPr>
        <w:t xml:space="preserve"> </w:t>
      </w:r>
      <w:r w:rsidRPr="00C77E38">
        <w:rPr>
          <w:rStyle w:val="StyleUnderline"/>
          <w:highlight w:val="cyan"/>
        </w:rPr>
        <w:t xml:space="preserve">that </w:t>
      </w:r>
      <w:r w:rsidRPr="00C77E38">
        <w:rPr>
          <w:rStyle w:val="Emphasis"/>
          <w:highlight w:val="cyan"/>
        </w:rPr>
        <w:t>injunctions are no longer the default response of the legal system when patent theft is proven</w:t>
      </w:r>
      <w:r w:rsidRPr="00C77E38">
        <w:rPr>
          <w:rStyle w:val="StyleUnderline"/>
        </w:rPr>
        <w:t xml:space="preserve">. In other words, if a company steals another company's intellectual property and uses that intellectual property to develop a competing business, the infringing company is better off paying the damages awarded in court over the years. The patentee cannot exercise their right to exclude the infringer from the market. </w:t>
      </w:r>
      <w:r w:rsidRPr="00C77E38">
        <w:rPr>
          <w:rStyle w:val="StyleUnderline"/>
          <w:highlight w:val="cyan"/>
        </w:rPr>
        <w:t>Congress should consider restoring</w:t>
      </w:r>
      <w:r w:rsidRPr="00C77E38">
        <w:rPr>
          <w:rStyle w:val="StyleUnderline"/>
        </w:rPr>
        <w:t xml:space="preserve"> the presumption that an </w:t>
      </w:r>
      <w:r w:rsidRPr="00C77E38">
        <w:rPr>
          <w:rStyle w:val="StyleUnderline"/>
          <w:highlight w:val="cyan"/>
        </w:rPr>
        <w:t>injunction</w:t>
      </w:r>
      <w:r w:rsidRPr="00C77E38">
        <w:rPr>
          <w:rStyle w:val="StyleUnderline"/>
        </w:rPr>
        <w:t xml:space="preserve"> is an appropriate remedy when a patent is found to be infringed.</w:t>
      </w:r>
    </w:p>
    <w:p w14:paraId="21268C67" w14:textId="77777777" w:rsidR="001457F5" w:rsidRPr="00C77E38" w:rsidRDefault="001457F5" w:rsidP="001457F5">
      <w:r w:rsidRPr="00C77E38">
        <w:rPr>
          <w:highlight w:val="cyan"/>
        </w:rPr>
        <w:t>Action 4: Clarify Patent Validity</w:t>
      </w:r>
    </w:p>
    <w:p w14:paraId="5EE50988" w14:textId="77777777" w:rsidR="001457F5" w:rsidRPr="00C77E38" w:rsidRDefault="001457F5" w:rsidP="001457F5">
      <w:pPr>
        <w:rPr>
          <w:rStyle w:val="StyleUnderline"/>
        </w:rPr>
      </w:pPr>
      <w:hyperlink r:id="rId28" w:history="1">
        <w:r w:rsidRPr="00C77E38">
          <w:rPr>
            <w:rStyle w:val="StyleUnderline"/>
          </w:rPr>
          <w:t xml:space="preserve">The </w:t>
        </w:r>
        <w:r w:rsidRPr="00C77E38">
          <w:rPr>
            <w:rStyle w:val="StyleUnderline"/>
            <w:highlight w:val="cyan"/>
          </w:rPr>
          <w:t>Leahy-Smith America Invents Act</w:t>
        </w:r>
        <w:r w:rsidRPr="00C77E38">
          <w:rPr>
            <w:rStyle w:val="StyleUnderline"/>
          </w:rPr>
          <w:t xml:space="preserve"> of 2011</w:t>
        </w:r>
      </w:hyperlink>
      <w:r w:rsidRPr="00C77E38">
        <w:rPr>
          <w:rStyle w:val="StyleUnderline"/>
        </w:rPr>
        <w:t> </w:t>
      </w:r>
      <w:r w:rsidRPr="00C77E38">
        <w:rPr>
          <w:rStyle w:val="StyleUnderline"/>
          <w:highlight w:val="cyan"/>
        </w:rPr>
        <w:t>established</w:t>
      </w:r>
      <w:r w:rsidRPr="00C77E38">
        <w:rPr>
          <w:rStyle w:val="StyleUnderline"/>
        </w:rPr>
        <w:t xml:space="preserve"> administrative procedures, including "</w:t>
      </w:r>
      <w:hyperlink r:id="rId29" w:history="1">
        <w:r w:rsidRPr="00C77E38">
          <w:rPr>
            <w:rStyle w:val="StyleUnderline"/>
            <w:highlight w:val="cyan"/>
          </w:rPr>
          <w:t>inter partes review</w:t>
        </w:r>
      </w:hyperlink>
      <w:r w:rsidRPr="00C77E38">
        <w:rPr>
          <w:rStyle w:val="StyleUnderline"/>
          <w:highlight w:val="cyan"/>
        </w:rPr>
        <w:t>" and "</w:t>
      </w:r>
      <w:hyperlink r:id="rId30" w:history="1">
        <w:r w:rsidRPr="00C77E38">
          <w:rPr>
            <w:rStyle w:val="StyleUnderline"/>
            <w:highlight w:val="cyan"/>
          </w:rPr>
          <w:t>post grant review</w:t>
        </w:r>
      </w:hyperlink>
      <w:r w:rsidRPr="00C77E38">
        <w:rPr>
          <w:rStyle w:val="StyleUnderline"/>
        </w:rPr>
        <w:t>," to allow third-party challenges to patent validity before the U.S. Patent Trial and Appeal Board (PTAB). The hurdles for raising challenges at the PTAB </w:t>
      </w:r>
      <w:hyperlink r:id="rId31" w:history="1">
        <w:r w:rsidRPr="00C77E38">
          <w:rPr>
            <w:rStyle w:val="StyleUnderline"/>
          </w:rPr>
          <w:t>are</w:t>
        </w:r>
      </w:hyperlink>
      <w:r w:rsidRPr="00C77E38">
        <w:rPr>
          <w:rStyle w:val="StyleUnderline"/>
        </w:rPr>
        <w:t xml:space="preserve"> lower than in district court litigation, which has led to numerous petitions against patentees. In addition, repeated attacks on the same patent are possible between courts and the PTAB, preventing the patent owner from achieving quiet title. As a result, </w:t>
      </w:r>
      <w:r w:rsidRPr="00C77E38">
        <w:rPr>
          <w:rStyle w:val="Emphasis"/>
          <w:highlight w:val="cyan"/>
        </w:rPr>
        <w:t>concerns have arisen that this institutional design is undermining the U.S. patent system</w:t>
      </w:r>
      <w:r w:rsidRPr="00C77E38">
        <w:rPr>
          <w:rStyle w:val="Emphasis"/>
        </w:rPr>
        <w:t>.</w:t>
      </w:r>
      <w:r w:rsidRPr="00C77E38">
        <w:rPr>
          <w:rStyle w:val="StyleUnderline"/>
        </w:rPr>
        <w:t xml:space="preserve"> In 2017 and again in 2019, </w:t>
      </w:r>
      <w:r w:rsidRPr="00C77E38">
        <w:rPr>
          <w:rStyle w:val="StyleUnderline"/>
          <w:highlight w:val="cyan"/>
        </w:rPr>
        <w:t>Senators</w:t>
      </w:r>
      <w:r w:rsidRPr="00C77E38">
        <w:rPr>
          <w:rStyle w:val="StyleUnderline"/>
        </w:rPr>
        <w:t xml:space="preserve"> Chris Coons (D-DE) and Tom Cotton (R-AR) </w:t>
      </w:r>
      <w:r w:rsidRPr="00C77E38">
        <w:rPr>
          <w:rStyle w:val="StyleUnderline"/>
          <w:highlight w:val="cyan"/>
        </w:rPr>
        <w:t>introduced</w:t>
      </w:r>
      <w:r w:rsidRPr="00C77E38">
        <w:rPr>
          <w:rStyle w:val="StyleUnderline"/>
        </w:rPr>
        <w:t> </w:t>
      </w:r>
      <w:hyperlink r:id="rId32" w:history="1">
        <w:r w:rsidRPr="00C77E38">
          <w:rPr>
            <w:rStyle w:val="StyleUnderline"/>
          </w:rPr>
          <w:t>the Support Technology &amp; Research for Our Nation's Growth and Economic Resilience (</w:t>
        </w:r>
        <w:r w:rsidRPr="00C77E38">
          <w:rPr>
            <w:rStyle w:val="StyleUnderline"/>
            <w:highlight w:val="cyan"/>
          </w:rPr>
          <w:t>STRONGER</w:t>
        </w:r>
        <w:r w:rsidRPr="00C77E38">
          <w:rPr>
            <w:rStyle w:val="StyleUnderline"/>
          </w:rPr>
          <w:t xml:space="preserve">) </w:t>
        </w:r>
        <w:r w:rsidRPr="00C77E38">
          <w:rPr>
            <w:rStyle w:val="StyleUnderline"/>
            <w:highlight w:val="cyan"/>
          </w:rPr>
          <w:t>Patents Act</w:t>
        </w:r>
      </w:hyperlink>
      <w:r w:rsidRPr="00C77E38">
        <w:rPr>
          <w:rStyle w:val="StyleUnderline"/>
          <w:highlight w:val="cyan"/>
        </w:rPr>
        <w:t> to try to remedy</w:t>
      </w:r>
      <w:r w:rsidRPr="00C77E38">
        <w:rPr>
          <w:rStyle w:val="StyleUnderline"/>
        </w:rPr>
        <w:t xml:space="preserve"> these and related concerns with respect to the PTAB. A new version of this bill is expected to be introduced soon.</w:t>
      </w:r>
    </w:p>
    <w:p w14:paraId="13AB9681" w14:textId="77777777" w:rsidR="001457F5" w:rsidRPr="00C77E38" w:rsidRDefault="001457F5" w:rsidP="001457F5">
      <w:pPr>
        <w:rPr>
          <w:b/>
          <w:iCs/>
          <w:u w:val="single"/>
        </w:rPr>
      </w:pPr>
      <w:r w:rsidRPr="00C77E38">
        <w:t xml:space="preserve">A strong intellectual property regime is a pillar of U.S. economic and technological competitiveness and has provided incentives for the invention and commercialization of countless essential technologies enjoyed around the world. </w:t>
      </w:r>
      <w:r w:rsidRPr="00C77E38">
        <w:rPr>
          <w:rStyle w:val="StyleUnderline"/>
          <w:highlight w:val="cyan"/>
        </w:rPr>
        <w:t>Addressing</w:t>
      </w:r>
      <w:r w:rsidRPr="00C77E38">
        <w:rPr>
          <w:rStyle w:val="StyleUnderline"/>
        </w:rPr>
        <w:t xml:space="preserve"> these four </w:t>
      </w:r>
      <w:r w:rsidRPr="00C77E38">
        <w:rPr>
          <w:rStyle w:val="StyleUnderline"/>
          <w:highlight w:val="cyan"/>
        </w:rPr>
        <w:t xml:space="preserve">issues </w:t>
      </w:r>
      <w:r w:rsidRPr="00C77E38">
        <w:rPr>
          <w:rStyle w:val="Emphasis"/>
          <w:highlight w:val="cyan"/>
        </w:rPr>
        <w:t>will help the United States secure and strengthen its i</w:t>
      </w:r>
      <w:r w:rsidRPr="00C77E38">
        <w:rPr>
          <w:rStyle w:val="Emphasis"/>
        </w:rPr>
        <w:t xml:space="preserve">ntellectual </w:t>
      </w:r>
      <w:r w:rsidRPr="00C77E38">
        <w:rPr>
          <w:rStyle w:val="Emphasis"/>
          <w:highlight w:val="cyan"/>
        </w:rPr>
        <w:t>p</w:t>
      </w:r>
      <w:r w:rsidRPr="00C77E38">
        <w:rPr>
          <w:rStyle w:val="Emphasis"/>
        </w:rPr>
        <w:t xml:space="preserve">roperty </w:t>
      </w:r>
      <w:r w:rsidRPr="00C77E38">
        <w:rPr>
          <w:rStyle w:val="Emphasis"/>
          <w:highlight w:val="cyan"/>
        </w:rPr>
        <w:t>r</w:t>
      </w:r>
      <w:r w:rsidRPr="00C77E38">
        <w:rPr>
          <w:rStyle w:val="Emphasis"/>
        </w:rPr>
        <w:t xml:space="preserve">ights </w:t>
      </w:r>
      <w:r w:rsidRPr="00C77E38">
        <w:rPr>
          <w:rStyle w:val="Emphasis"/>
          <w:highlight w:val="cyan"/>
        </w:rPr>
        <w:t>and reinforce its innovation system.</w:t>
      </w:r>
    </w:p>
    <w:p w14:paraId="38B97C26" w14:textId="77777777" w:rsidR="001457F5" w:rsidRPr="00C77E38" w:rsidRDefault="001457F5" w:rsidP="001457F5">
      <w:pPr>
        <w:rPr>
          <w:rStyle w:val="StyleUnderline"/>
        </w:rPr>
      </w:pPr>
      <w:r w:rsidRPr="00C77E38">
        <w:rPr>
          <w:b/>
          <w:bCs/>
        </w:rPr>
        <w:t>WASHINGTON (24 April 2018)</w:t>
      </w:r>
      <w:r w:rsidRPr="00C77E38">
        <w:t> </w:t>
      </w:r>
      <w:r w:rsidRPr="00C77E38">
        <w:rPr>
          <w:rStyle w:val="StyleUnderline"/>
        </w:rPr>
        <w:t xml:space="preserve">– Today, the </w:t>
      </w:r>
      <w:r w:rsidRPr="00C77E38">
        <w:rPr>
          <w:rStyle w:val="StyleUnderline"/>
          <w:highlight w:val="cyan"/>
        </w:rPr>
        <w:t>U</w:t>
      </w:r>
      <w:r w:rsidRPr="00C77E38">
        <w:rPr>
          <w:rStyle w:val="StyleUnderline"/>
        </w:rPr>
        <w:t xml:space="preserve">nited </w:t>
      </w:r>
      <w:r w:rsidRPr="00C77E38">
        <w:rPr>
          <w:rStyle w:val="StyleUnderline"/>
          <w:highlight w:val="cyan"/>
        </w:rPr>
        <w:t>S</w:t>
      </w:r>
      <w:r w:rsidRPr="00C77E38">
        <w:rPr>
          <w:rStyle w:val="StyleUnderline"/>
        </w:rPr>
        <w:t xml:space="preserve">tates </w:t>
      </w:r>
      <w:r w:rsidRPr="00C77E38">
        <w:rPr>
          <w:rStyle w:val="StyleUnderline"/>
          <w:highlight w:val="cyan"/>
        </w:rPr>
        <w:t>Supreme Court released their decision</w:t>
      </w:r>
      <w:r w:rsidRPr="00C77E38">
        <w:rPr>
          <w:rStyle w:val="StyleUnderline"/>
        </w:rPr>
        <w:t xml:space="preserve"> regarding the Oil States Energy Services, LLC v. Greene’s Energy Group, LLC et al., </w:t>
      </w:r>
      <w:r w:rsidRPr="00C77E38">
        <w:rPr>
          <w:rStyle w:val="StyleUnderline"/>
          <w:highlight w:val="cyan"/>
        </w:rPr>
        <w:t>stating</w:t>
      </w:r>
      <w:r w:rsidRPr="00C77E38">
        <w:rPr>
          <w:rStyle w:val="StyleUnderline"/>
        </w:rPr>
        <w:t xml:space="preserve"> that Intellectual Property Review (</w:t>
      </w:r>
      <w:r w:rsidRPr="00C77E38">
        <w:rPr>
          <w:rStyle w:val="StyleUnderline"/>
          <w:highlight w:val="cyan"/>
        </w:rPr>
        <w:t>IPR) proceedings</w:t>
      </w:r>
      <w:r w:rsidRPr="00C77E38">
        <w:rPr>
          <w:rStyle w:val="StyleUnderline"/>
        </w:rPr>
        <w:t xml:space="preserve">, which are held before an executive agency tribunal of the U.S. Patent and Trademark Office (USPTO), </w:t>
      </w:r>
      <w:r w:rsidRPr="00C77E38">
        <w:rPr>
          <w:rStyle w:val="StyleUnderline"/>
          <w:highlight w:val="cyan"/>
        </w:rPr>
        <w:t>are constitutional.</w:t>
      </w:r>
    </w:p>
    <w:p w14:paraId="3EDC9ADE" w14:textId="77777777" w:rsidR="001457F5" w:rsidRPr="00C77E38" w:rsidRDefault="001457F5" w:rsidP="001457F5">
      <w:r w:rsidRPr="00C77E38">
        <w:rPr>
          <w:highlight w:val="cyan"/>
        </w:rPr>
        <w:t>“</w:t>
      </w:r>
      <w:r w:rsidRPr="00C77E38">
        <w:rPr>
          <w:rStyle w:val="Emphasis"/>
          <w:highlight w:val="cyan"/>
        </w:rPr>
        <w:t>The Supreme Court missed an opportunity</w:t>
      </w:r>
      <w:r w:rsidRPr="00C77E38">
        <w:t>,” said Maura Moran, former VP of Government Relations for the IEEE-USA. “The Justices have blessed a patent review process that puts small and independent inventors at a tremendous disadvantage within our patent system. IP lawyers, like myself, who work with small businesses and startups know how hard it is to protect intellectual property rights under our current system.”</w:t>
      </w:r>
    </w:p>
    <w:p w14:paraId="302E010E" w14:textId="77777777" w:rsidR="001457F5" w:rsidRPr="00C77E38" w:rsidRDefault="001457F5" w:rsidP="001457F5">
      <w:pPr>
        <w:rPr>
          <w:rStyle w:val="StyleUnderline"/>
        </w:rPr>
      </w:pPr>
      <w:r w:rsidRPr="00C77E38">
        <w:rPr>
          <w:rStyle w:val="StyleUnderline"/>
          <w:highlight w:val="cyan"/>
        </w:rPr>
        <w:t>IEEE-USA believes</w:t>
      </w:r>
      <w:r w:rsidRPr="00C77E38">
        <w:rPr>
          <w:rStyle w:val="StyleUnderline"/>
        </w:rPr>
        <w:t xml:space="preserve"> that the </w:t>
      </w:r>
      <w:r w:rsidRPr="00C77E38">
        <w:rPr>
          <w:rStyle w:val="StyleUnderline"/>
          <w:highlight w:val="cyan"/>
        </w:rPr>
        <w:t>U.S. S</w:t>
      </w:r>
      <w:r w:rsidRPr="00C77E38">
        <w:rPr>
          <w:rStyle w:val="StyleUnderline"/>
        </w:rPr>
        <w:t>upreme</w:t>
      </w:r>
      <w:r w:rsidRPr="00C77E38">
        <w:rPr>
          <w:rStyle w:val="StyleUnderline"/>
          <w:highlight w:val="cyan"/>
        </w:rPr>
        <w:t xml:space="preserve"> C</w:t>
      </w:r>
      <w:r w:rsidRPr="00C77E38">
        <w:rPr>
          <w:rStyle w:val="StyleUnderline"/>
        </w:rPr>
        <w:t xml:space="preserve">ourt has </w:t>
      </w:r>
      <w:r w:rsidRPr="00C77E38">
        <w:rPr>
          <w:rStyle w:val="StyleUnderline"/>
          <w:highlight w:val="cyan"/>
        </w:rPr>
        <w:t>failed to consider how</w:t>
      </w:r>
      <w:r w:rsidRPr="00C77E38">
        <w:rPr>
          <w:rStyle w:val="StyleUnderline"/>
        </w:rPr>
        <w:t xml:space="preserve"> the </w:t>
      </w:r>
      <w:r w:rsidRPr="00C77E38">
        <w:rPr>
          <w:rStyle w:val="StyleUnderline"/>
          <w:highlight w:val="cyan"/>
        </w:rPr>
        <w:t>current system treats smaller patent app</w:t>
      </w:r>
      <w:r w:rsidRPr="00C77E38">
        <w:rPr>
          <w:rStyle w:val="StyleUnderline"/>
        </w:rPr>
        <w:t>licant</w:t>
      </w:r>
      <w:r w:rsidRPr="00C77E38">
        <w:rPr>
          <w:rStyle w:val="StyleUnderline"/>
          <w:highlight w:val="cyan"/>
        </w:rPr>
        <w:t>s.</w:t>
      </w:r>
      <w:r w:rsidRPr="00C77E38">
        <w:rPr>
          <w:rStyle w:val="StyleUnderline"/>
        </w:rPr>
        <w:t xml:space="preserve"> In today’s decision, the Supreme Court endorsed a two-step patent process for obtaining a patent – first, applicants must fight their way through the USPTO to obtain a patent, and then they must return to the USPTO to fight the battle again. The Supreme Court </w:t>
      </w:r>
      <w:r w:rsidRPr="00C77E38">
        <w:rPr>
          <w:rStyle w:val="StyleUnderline"/>
          <w:highlight w:val="cyan"/>
        </w:rPr>
        <w:t>failed to notice how</w:t>
      </w:r>
      <w:r w:rsidRPr="00C77E38">
        <w:rPr>
          <w:rStyle w:val="StyleUnderline"/>
        </w:rPr>
        <w:t xml:space="preserve"> the </w:t>
      </w:r>
      <w:r w:rsidRPr="00C77E38">
        <w:rPr>
          <w:rStyle w:val="StyleUnderline"/>
          <w:highlight w:val="cyan"/>
        </w:rPr>
        <w:t>two-step process requires patent app</w:t>
      </w:r>
      <w:r w:rsidRPr="00C77E38">
        <w:rPr>
          <w:rStyle w:val="StyleUnderline"/>
        </w:rPr>
        <w:t>licant</w:t>
      </w:r>
      <w:r w:rsidRPr="00C77E38">
        <w:rPr>
          <w:rStyle w:val="StyleUnderline"/>
          <w:highlight w:val="cyan"/>
        </w:rPr>
        <w:t>s</w:t>
      </w:r>
      <w:r w:rsidRPr="00C77E38">
        <w:rPr>
          <w:rStyle w:val="StyleUnderline"/>
        </w:rPr>
        <w:t xml:space="preserve"> to </w:t>
      </w:r>
      <w:r w:rsidRPr="00C77E38">
        <w:rPr>
          <w:rStyle w:val="StyleUnderline"/>
          <w:highlight w:val="cyan"/>
        </w:rPr>
        <w:t>meet two entirely different standards of proof</w:t>
      </w:r>
      <w:r w:rsidRPr="00C77E38">
        <w:rPr>
          <w:rStyle w:val="StyleUnderline"/>
        </w:rPr>
        <w:t>, dramatically increasing the cost of getting and defending a patent.</w:t>
      </w:r>
    </w:p>
    <w:p w14:paraId="6FEB37B8" w14:textId="77777777" w:rsidR="001457F5" w:rsidRPr="00C77E38" w:rsidRDefault="001457F5" w:rsidP="001457F5">
      <w:pPr>
        <w:rPr>
          <w:rStyle w:val="StyleUnderline"/>
        </w:rPr>
      </w:pPr>
      <w:r w:rsidRPr="00C77E38">
        <w:rPr>
          <w:rStyle w:val="StyleUnderline"/>
        </w:rPr>
        <w:t xml:space="preserve">With the higher rate of patent invalidation in the IPR than in Federal court, the </w:t>
      </w:r>
      <w:r w:rsidRPr="00C77E38">
        <w:rPr>
          <w:rStyle w:val="StyleUnderline"/>
          <w:highlight w:val="cyan"/>
        </w:rPr>
        <w:t>two-step process</w:t>
      </w:r>
      <w:r w:rsidRPr="00C77E38">
        <w:rPr>
          <w:rStyle w:val="StyleUnderline"/>
        </w:rPr>
        <w:t xml:space="preserve"> significantly reduces the likelihood of winning and defending a valid patent. This will </w:t>
      </w:r>
      <w:r w:rsidRPr="00C77E38">
        <w:rPr>
          <w:rStyle w:val="StyleUnderline"/>
          <w:highlight w:val="cyan"/>
        </w:rPr>
        <w:t>dramatically increase costs, harming</w:t>
      </w:r>
      <w:r w:rsidRPr="00C77E38">
        <w:rPr>
          <w:rStyle w:val="StyleUnderline"/>
        </w:rPr>
        <w:t xml:space="preserve"> especially </w:t>
      </w:r>
      <w:r w:rsidRPr="00C77E38">
        <w:rPr>
          <w:rStyle w:val="StyleUnderline"/>
          <w:highlight w:val="cyan"/>
        </w:rPr>
        <w:t>small businesses and start-ups</w:t>
      </w:r>
      <w:r w:rsidRPr="00C77E38">
        <w:rPr>
          <w:rStyle w:val="StyleUnderline"/>
        </w:rPr>
        <w:t>.</w:t>
      </w:r>
    </w:p>
    <w:p w14:paraId="2DC5928B" w14:textId="77777777" w:rsidR="001457F5" w:rsidRPr="00C77E38" w:rsidRDefault="001457F5" w:rsidP="001457F5">
      <w:r w:rsidRPr="00C77E38">
        <w:t>“This decision highlights the need for Congress to repair damage done to our intellectual property system,” continued Moran. “We look forward to working with Sen. Coons and Rep. Massie as they work to restore the legal protections that have made America the most innovative and entrepreneurial country in the world.”</w:t>
      </w:r>
    </w:p>
    <w:p w14:paraId="0F93AC5A" w14:textId="77777777" w:rsidR="001457F5" w:rsidRPr="00C77E38" w:rsidRDefault="001457F5" w:rsidP="001457F5">
      <w:r w:rsidRPr="00C77E38">
        <w:t>IEEE-USA serves the public good and promotes the careers and public policy interests of nearly 180,000 engineering, computing and technology professionals who are U.S. members of IEEE.</w:t>
      </w:r>
    </w:p>
    <w:p w14:paraId="2F47A19C" w14:textId="77777777" w:rsidR="001457F5" w:rsidRPr="00C77E38" w:rsidRDefault="001457F5" w:rsidP="001457F5">
      <w:pPr>
        <w:pStyle w:val="Heading4"/>
      </w:pPr>
      <w:r>
        <w:t>A court decision won’t effectively shift patent law---congressional action is key.</w:t>
      </w:r>
    </w:p>
    <w:p w14:paraId="6A0F97E4" w14:textId="77777777" w:rsidR="001457F5" w:rsidRPr="00C77E38" w:rsidRDefault="001457F5" w:rsidP="001457F5">
      <w:r w:rsidRPr="00C77E38">
        <w:rPr>
          <w:b/>
          <w:bCs/>
        </w:rPr>
        <w:t>Michel and O’Malley’24</w:t>
      </w:r>
      <w:r w:rsidRPr="00C77E38">
        <w:t xml:space="preserve">, Paul and Kathleen, Michel is a former Chief Justice for the US court of appeals, O’Malley is a family court judge in Detroit, MI, Congress needs to clean up the Supreme Court’s mess on patents, 3/13/24, Nexstar Media, </w:t>
      </w:r>
      <w:hyperlink r:id="rId33" w:history="1">
        <w:r w:rsidRPr="00C77E38">
          <w:rPr>
            <w:rStyle w:val="Hyperlink"/>
          </w:rPr>
          <w:t>https://thehill.com/opinion/4530270-congress-needs-to-clean-up-the-supreme-courts-mess-on-patents/</w:t>
        </w:r>
      </w:hyperlink>
      <w:r w:rsidRPr="00C77E38">
        <w:t>, JL</w:t>
      </w:r>
    </w:p>
    <w:p w14:paraId="7342E4D6" w14:textId="77777777" w:rsidR="001457F5" w:rsidRPr="00C77E38" w:rsidRDefault="001457F5" w:rsidP="001457F5">
      <w:r w:rsidRPr="00C77E38">
        <w:t xml:space="preserve">For over a decade, </w:t>
      </w:r>
      <w:r w:rsidRPr="00C77E38">
        <w:rPr>
          <w:highlight w:val="cyan"/>
        </w:rPr>
        <w:t>t</w:t>
      </w:r>
      <w:r w:rsidRPr="00C77E38">
        <w:rPr>
          <w:highlight w:val="cyan"/>
          <w:u w:val="single"/>
        </w:rPr>
        <w:t xml:space="preserve">he nation’s highest court has sowed doubt about whether inventions in </w:t>
      </w:r>
      <w:r w:rsidRPr="00C77E38">
        <w:rPr>
          <w:u w:val="single"/>
        </w:rPr>
        <w:t>certain high-</w:t>
      </w:r>
      <w:r w:rsidRPr="00C77E38">
        <w:rPr>
          <w:highlight w:val="cyan"/>
          <w:u w:val="single"/>
        </w:rPr>
        <w:t xml:space="preserve">tech </w:t>
      </w:r>
      <w:r w:rsidRPr="00C77E38">
        <w:rPr>
          <w:u w:val="single"/>
        </w:rPr>
        <w:t xml:space="preserve">industries </w:t>
      </w:r>
      <w:r w:rsidRPr="00C77E38">
        <w:t xml:space="preserve">— ranging from medical diagnostics to finance — are eligible for patent protections. Without that certainty, investors naturally assume the worst and avoid those sectors. As recently retired federal judges who regularly presided over patent disputes, we witnessed the mounting confusion firsthand. Lower courts have tried, and often failed, to make sense of the confused case law. Fortunately, there is an easy solution. </w:t>
      </w:r>
      <w:r w:rsidRPr="00C77E38">
        <w:rPr>
          <w:highlight w:val="cyan"/>
          <w:u w:val="single"/>
        </w:rPr>
        <w:t>Congress could pass a bipartisan bill,</w:t>
      </w:r>
      <w:r w:rsidRPr="00C77E38">
        <w:rPr>
          <w:u w:val="single"/>
        </w:rPr>
        <w:t xml:space="preserve"> the </w:t>
      </w:r>
      <w:r w:rsidRPr="00C77E38">
        <w:rPr>
          <w:highlight w:val="cyan"/>
          <w:u w:val="single"/>
        </w:rPr>
        <w:t>P</w:t>
      </w:r>
      <w:r w:rsidRPr="00C77E38">
        <w:rPr>
          <w:u w:val="single"/>
        </w:rPr>
        <w:t xml:space="preserve">atent </w:t>
      </w:r>
      <w:r w:rsidRPr="00C77E38">
        <w:rPr>
          <w:highlight w:val="cyan"/>
          <w:u w:val="single"/>
        </w:rPr>
        <w:t>E</w:t>
      </w:r>
      <w:r w:rsidRPr="00C77E38">
        <w:rPr>
          <w:u w:val="single"/>
        </w:rPr>
        <w:t xml:space="preserve">ligibility </w:t>
      </w:r>
      <w:r w:rsidRPr="00C77E38">
        <w:rPr>
          <w:highlight w:val="cyan"/>
          <w:u w:val="single"/>
        </w:rPr>
        <w:t>R</w:t>
      </w:r>
      <w:r w:rsidRPr="00C77E38">
        <w:rPr>
          <w:u w:val="single"/>
        </w:rPr>
        <w:t xml:space="preserve">estoration </w:t>
      </w:r>
      <w:r w:rsidRPr="00C77E38">
        <w:rPr>
          <w:highlight w:val="cyan"/>
          <w:u w:val="single"/>
        </w:rPr>
        <w:t>A</w:t>
      </w:r>
      <w:r w:rsidRPr="00C77E38">
        <w:rPr>
          <w:u w:val="single"/>
        </w:rPr>
        <w:t xml:space="preserve">ct, to </w:t>
      </w:r>
      <w:r w:rsidRPr="00C77E38">
        <w:rPr>
          <w:highlight w:val="cyan"/>
          <w:u w:val="single"/>
        </w:rPr>
        <w:t>restore predictability</w:t>
      </w:r>
      <w:r w:rsidRPr="00C77E38">
        <w:rPr>
          <w:u w:val="single"/>
        </w:rPr>
        <w:t xml:space="preserve"> and thereby spur investment and job creation</w:t>
      </w:r>
      <w:r w:rsidRPr="00C77E38">
        <w:t xml:space="preserve">. The root cause of today’s troubles is a pair of Supreme Court decisions, Mayo v. Prometheus in 2012 and Alice v. CLS in 2014. In Mayo, the court ruled that a diagnostic test was ineligible for patent protection because it relied on measuring unpatentable “laws of nature.” In Alice, the justices held that a particular strategy used by a bank for automatically mitigating risk was an “abstract idea” ineligible for patenting. </w:t>
      </w:r>
      <w:r w:rsidRPr="00C77E38">
        <w:rPr>
          <w:highlight w:val="cyan"/>
          <w:u w:val="single"/>
        </w:rPr>
        <w:t>The</w:t>
      </w:r>
      <w:r w:rsidRPr="00C77E38">
        <w:rPr>
          <w:u w:val="single"/>
        </w:rPr>
        <w:t xml:space="preserve"> core </w:t>
      </w:r>
      <w:r w:rsidRPr="00C77E38">
        <w:rPr>
          <w:highlight w:val="cyan"/>
          <w:u w:val="single"/>
        </w:rPr>
        <w:t>defect in the</w:t>
      </w:r>
      <w:r w:rsidRPr="00C77E38">
        <w:rPr>
          <w:u w:val="single"/>
        </w:rPr>
        <w:t xml:space="preserve">se </w:t>
      </w:r>
      <w:r w:rsidRPr="00C77E38">
        <w:rPr>
          <w:highlight w:val="cyan"/>
          <w:u w:val="single"/>
        </w:rPr>
        <w:t>rulings</w:t>
      </w:r>
      <w:r w:rsidRPr="00C77E38">
        <w:rPr>
          <w:u w:val="single"/>
        </w:rPr>
        <w:t xml:space="preserve"> </w:t>
      </w:r>
      <w:r w:rsidRPr="00C77E38">
        <w:rPr>
          <w:highlight w:val="cyan"/>
          <w:u w:val="single"/>
        </w:rPr>
        <w:t>is the justices’ reliance on subjective concepts</w:t>
      </w:r>
      <w:r w:rsidRPr="00C77E38">
        <w:rPr>
          <w:u w:val="single"/>
        </w:rPr>
        <w:t xml:space="preserve"> like “abstractness” and “laws of nature” to determine patent eligibility</w:t>
      </w:r>
      <w:r w:rsidRPr="00C77E38">
        <w:t xml:space="preserve">. </w:t>
      </w:r>
      <w:r w:rsidRPr="00C77E38">
        <w:rPr>
          <w:u w:val="single"/>
        </w:rPr>
        <w:t xml:space="preserve">This injects tremendous ambiguity into the eligibility analysis, and makes it hard to predict which inventions will be deemed eligible and thus patentable </w:t>
      </w:r>
      <w:r w:rsidRPr="00C77E38">
        <w:t xml:space="preserve">if meeting other requirements of the Patent Act. In the aftermath of these rulings, patent eligibility challenges have skyrocketed. In the year following the Alice decision, the Federal Circuit invalidated patents in 21 of the 22 cases it heard. Yet when issued, these patents were valid. Fields like medical diagnostics and gene therapies face a crisis of patentability, jeopardizing progress on pressing health issues. </w:t>
      </w:r>
      <w:r w:rsidRPr="00C77E38">
        <w:rPr>
          <w:u w:val="single"/>
        </w:rPr>
        <w:t>One study estimated that in the wake of Mayo, venture capital investment in medical diagnostic technologies was $9.3 billion lower than it otherwise would have been</w:t>
      </w:r>
      <w:r w:rsidRPr="00C77E38">
        <w:t xml:space="preserve">. In our former court, which hears patent cases on appeal, concurring and dissenting opinions have proliferated. </w:t>
      </w:r>
      <w:r w:rsidRPr="00C77E38">
        <w:rPr>
          <w:highlight w:val="cyan"/>
          <w:u w:val="single"/>
        </w:rPr>
        <w:t>Veteran jurists have described the state of affairs as “incoherent,” “unclear,” “fraught,” and “inconsistent</w:t>
      </w:r>
      <w:r w:rsidRPr="00C77E38">
        <w:t>.” Some defenders of the new status quo have denied there is a problem at all. One study even suggested that “under one of the most well-established metrics for measuring the predictability in the law, Section 101 proved to be more predictable than other areas of patent law over the past decade.” That is, lower court decisions, usually of ineligibility, were rarely overturned on appeal. But that is unsurprising because of the ambiguity of the law. The study is also misleading. While it may be true that expert lawyers can predict the likely outcome of Section 101 disputes — which generally involve finished products that have already been brought to market — startup companies are not making research and investment decisions based on finished products. They, and their investors, are making those decisions based on the reliability of intellectual property protections for inventions that are so early-stage, they often exist only on paper. If there is any doubt about whether those inventions can be protected, entrepreneurs and investors will inevitably err on the side of caution — and direct their resources to other sectors. Fortunately, a ready solution exists</w:t>
      </w:r>
      <w:r w:rsidRPr="00C77E38">
        <w:rPr>
          <w:highlight w:val="cyan"/>
        </w:rPr>
        <w:t xml:space="preserve">. </w:t>
      </w:r>
      <w:r w:rsidRPr="00C77E38">
        <w:rPr>
          <w:highlight w:val="cyan"/>
          <w:u w:val="single"/>
        </w:rPr>
        <w:t>The bipartisan Patent Eligibility Restoration Act (PERA) would effectively overturn Mayo and Alice, restoring Congress’ patent statute</w:t>
      </w:r>
      <w:r w:rsidRPr="00C77E38">
        <w:t xml:space="preserve">. Under PERA, pure mathematical formulas, natural phenomena and basic mental processes would remain ineligible for patent protection because they fell outside the four categories Congress enacted. But novel, useful inventions derivedfrom these building blocks would become eligible again. For instance, metabolic processes would remain unpatentable — but a diagnostic testing company that found a novel way to detect a metabolic disorder could patent its test, assuming the invention met all other requirements of patentability. This would give investors the certainty and objectivity needed to continue funding cutting-edge research with the potential to change, or even save, lives. </w:t>
      </w:r>
      <w:r w:rsidRPr="00C77E38">
        <w:rPr>
          <w:u w:val="single"/>
        </w:rPr>
        <w:t>The U.S. Senate Judiciary Subcommittee on Intellectual Property recently held a hearing on PERA, where lawmakers were able to ask questions and hear from a number of leading patent law experts. The former directors of the U.S. Patent and Trademark Office under both Presidents Trump and Obama testified in favor of the bill.</w:t>
      </w:r>
      <w:r w:rsidRPr="00C77E38">
        <w:t xml:space="preserve"> And we hope the full committee will move swiftly to hold a markup of it. Judges try their best to apply the Supreme Court’s precedents in good faith. But the inherent ambiguity of decisions like Alice and Mayo put lower courts into an impossible position — and the costs to innovation and the economy continue to mount. </w:t>
      </w:r>
      <w:r w:rsidRPr="00C77E38">
        <w:rPr>
          <w:highlight w:val="cyan"/>
          <w:u w:val="single"/>
        </w:rPr>
        <w:t>Congress can end the damage by passing PERA without delay</w:t>
      </w:r>
      <w:r w:rsidRPr="00C77E38">
        <w:t>. Judge Paul Michel (ret.) served on the United States Court of Appeals for the Federal Circuit from 1988 to 2010. Judge Kathleen O’Malley (ret.) served on the United States Court of Appeals for the Federal Circuit from 2010 to 2022 and the U.S. District Court for the Northern District of Ohio from 1994 to 2010. Both are board members of the Council for Innovation Promotion.</w:t>
      </w:r>
    </w:p>
    <w:p w14:paraId="6851CBDE" w14:textId="77777777" w:rsidR="001457F5" w:rsidRDefault="001457F5" w:rsidP="001457F5">
      <w:pPr>
        <w:pStyle w:val="Heading4"/>
      </w:pPr>
      <w:r>
        <w:t xml:space="preserve">Codifying patent eligibility is key to </w:t>
      </w:r>
      <w:r>
        <w:rPr>
          <w:u w:val="single"/>
        </w:rPr>
        <w:t>broadening eligibility</w:t>
      </w:r>
      <w:r>
        <w:t xml:space="preserve">, maintaining </w:t>
      </w:r>
      <w:r w:rsidRPr="00642616">
        <w:rPr>
          <w:u w:val="single"/>
        </w:rPr>
        <w:t>flexibility</w:t>
      </w:r>
      <w:r>
        <w:t xml:space="preserve">, filtering out low-quality patents, and allowing for patents on emerging tech. </w:t>
      </w:r>
    </w:p>
    <w:p w14:paraId="2506F3AB" w14:textId="77777777" w:rsidR="001457F5" w:rsidRDefault="001457F5" w:rsidP="001457F5">
      <w:r>
        <w:t xml:space="preserve">David O. </w:t>
      </w:r>
      <w:r w:rsidRPr="00D4150A">
        <w:rPr>
          <w:rStyle w:val="Style13ptBold"/>
        </w:rPr>
        <w:t>Taylor</w:t>
      </w:r>
      <w:r>
        <w:t xml:space="preserve">, </w:t>
      </w:r>
      <w:r w:rsidRPr="00D4150A">
        <w:rPr>
          <w:rStyle w:val="Style13ptBold"/>
        </w:rPr>
        <w:t>17</w:t>
      </w:r>
      <w:r>
        <w:t>,  is a Professor of Law at the SMU Dedman School of Law in Dallas, Texas, "Amending Patent Eligibility", 50 U.C.D. L. Rev. 2149 (2017), https://scholar.smu.edu/cgi/viewcontent.cgi?article=1223&amp;context=law_faculty  //DHY</w:t>
      </w:r>
    </w:p>
    <w:p w14:paraId="16BEAFCE" w14:textId="77777777" w:rsidR="001457F5" w:rsidRPr="00642616" w:rsidRDefault="001457F5" w:rsidP="001457F5">
      <w:r>
        <w:t xml:space="preserve">This approach - </w:t>
      </w:r>
      <w:r w:rsidRPr="00642616">
        <w:rPr>
          <w:rStyle w:val="StyleUnderline"/>
          <w:highlight w:val="cyan"/>
        </w:rPr>
        <w:t xml:space="preserve">codifying </w:t>
      </w:r>
      <w:r w:rsidRPr="00343E81">
        <w:rPr>
          <w:rStyle w:val="StyleUnderline"/>
          <w:b/>
          <w:highlight w:val="cyan"/>
        </w:rPr>
        <w:t>courts' interpretation</w:t>
      </w:r>
      <w:r>
        <w:t xml:space="preserve"> </w:t>
      </w:r>
      <w:r w:rsidRPr="00642616">
        <w:rPr>
          <w:rStyle w:val="StyleUnderline"/>
          <w:highlight w:val="cyan"/>
        </w:rPr>
        <w:t>of the utility requirement</w:t>
      </w:r>
      <w:r>
        <w:t xml:space="preserve"> and eliminating the search for an "inventive concept</w:t>
      </w:r>
      <w:r w:rsidRPr="00642616">
        <w:rPr>
          <w:rStyle w:val="StyleUnderline"/>
        </w:rPr>
        <w:t xml:space="preserve">" </w:t>
      </w:r>
      <w:r w:rsidRPr="00642616">
        <w:rPr>
          <w:rStyle w:val="StyleUnderline"/>
          <w:highlight w:val="cyan"/>
        </w:rPr>
        <w:t>would comport</w:t>
      </w:r>
      <w:r w:rsidRPr="00642616">
        <w:rPr>
          <w:rStyle w:val="StyleUnderline"/>
        </w:rPr>
        <w:t xml:space="preserve"> </w:t>
      </w:r>
      <w:r w:rsidRPr="00642616">
        <w:rPr>
          <w:rStyle w:val="StyleUnderline"/>
          <w:highlight w:val="cyan"/>
        </w:rPr>
        <w:t>with</w:t>
      </w:r>
      <w:r w:rsidRPr="00642616">
        <w:rPr>
          <w:rStyle w:val="StyleUnderline"/>
        </w:rPr>
        <w:t xml:space="preserve"> the </w:t>
      </w:r>
      <w:r w:rsidRPr="00642616">
        <w:rPr>
          <w:rStyle w:val="StyleUnderline"/>
          <w:highlight w:val="cyan"/>
        </w:rPr>
        <w:t xml:space="preserve">principles of </w:t>
      </w:r>
      <w:r w:rsidRPr="00642616">
        <w:rPr>
          <w:rStyle w:val="StyleUnderline"/>
        </w:rPr>
        <w:t xml:space="preserve">broad </w:t>
      </w:r>
      <w:r w:rsidRPr="00642616">
        <w:rPr>
          <w:rStyle w:val="StyleUnderline"/>
          <w:highlight w:val="cyan"/>
        </w:rPr>
        <w:t>eligibility, clarity</w:t>
      </w:r>
      <w:r w:rsidRPr="00642616">
        <w:rPr>
          <w:rStyle w:val="StyleUnderline"/>
        </w:rPr>
        <w:t xml:space="preserve">, </w:t>
      </w:r>
      <w:r w:rsidRPr="00642616">
        <w:rPr>
          <w:rStyle w:val="StyleUnderline"/>
          <w:highlight w:val="cyan"/>
        </w:rPr>
        <w:t>constraint on</w:t>
      </w:r>
      <w:r w:rsidRPr="00642616">
        <w:rPr>
          <w:rStyle w:val="StyleUnderline"/>
        </w:rPr>
        <w:t xml:space="preserve"> </w:t>
      </w:r>
      <w:r w:rsidRPr="00642616">
        <w:rPr>
          <w:rStyle w:val="StyleUnderline"/>
          <w:highlight w:val="cyan"/>
        </w:rPr>
        <w:t>judicial intervention</w:t>
      </w:r>
      <w:r w:rsidRPr="00642616">
        <w:rPr>
          <w:rStyle w:val="StyleUnderline"/>
        </w:rPr>
        <w:t xml:space="preserve">, </w:t>
      </w:r>
      <w:r w:rsidRPr="00642616">
        <w:rPr>
          <w:rStyle w:val="StyleUnderline"/>
          <w:highlight w:val="cyan"/>
        </w:rPr>
        <w:t xml:space="preserve">and </w:t>
      </w:r>
      <w:r w:rsidRPr="00642616">
        <w:rPr>
          <w:rStyle w:val="StyleUnderline"/>
          <w:b/>
          <w:highlight w:val="cyan"/>
        </w:rPr>
        <w:t>flexibility</w:t>
      </w:r>
      <w:r w:rsidRPr="00642616">
        <w:rPr>
          <w:rStyle w:val="StyleUnderline"/>
        </w:rPr>
        <w:t>.</w:t>
      </w:r>
      <w:r>
        <w:t xml:space="preserve"> First, </w:t>
      </w:r>
      <w:r w:rsidRPr="00642616">
        <w:t>eliminating the search for an "inventive application" in favor of</w:t>
      </w:r>
      <w:r w:rsidRPr="00642616">
        <w:rPr>
          <w:rStyle w:val="StyleUnderline"/>
        </w:rPr>
        <w:t xml:space="preserve"> a </w:t>
      </w:r>
      <w:r w:rsidRPr="00642616">
        <w:rPr>
          <w:rStyle w:val="StyleUnderline"/>
          <w:highlight w:val="cyan"/>
        </w:rPr>
        <w:t>requirement of a practical application</w:t>
      </w:r>
      <w:r w:rsidRPr="00642616">
        <w:rPr>
          <w:highlight w:val="cyan"/>
        </w:rPr>
        <w:t xml:space="preserve"> </w:t>
      </w:r>
      <w:r w:rsidRPr="00642616">
        <w:rPr>
          <w:rStyle w:val="StyleUnderline"/>
          <w:highlight w:val="cyan"/>
        </w:rPr>
        <w:t>would</w:t>
      </w:r>
      <w:r>
        <w:t xml:space="preserve"> certainly </w:t>
      </w:r>
      <w:r w:rsidRPr="00596F1F">
        <w:rPr>
          <w:rStyle w:val="StyleUnderline"/>
          <w:b/>
          <w:highlight w:val="cyan"/>
        </w:rPr>
        <w:t>broaden eligibility</w:t>
      </w:r>
      <w:r>
        <w:t xml:space="preserve"> as compared to the current law. While the interpretation of </w:t>
      </w:r>
      <w:r w:rsidRPr="00642616">
        <w:rPr>
          <w:rStyle w:val="StyleUnderline"/>
          <w:highlight w:val="cyan"/>
        </w:rPr>
        <w:t>the</w:t>
      </w:r>
      <w:r>
        <w:t xml:space="preserve"> practical </w:t>
      </w:r>
      <w:r w:rsidRPr="00642616">
        <w:rPr>
          <w:rStyle w:val="StyleUnderline"/>
        </w:rPr>
        <w:t xml:space="preserve">utility </w:t>
      </w:r>
      <w:r w:rsidRPr="00642616">
        <w:rPr>
          <w:rStyle w:val="StyleUnderline"/>
          <w:highlight w:val="cyan"/>
        </w:rPr>
        <w:t>requirement to require</w:t>
      </w:r>
      <w:r w:rsidRPr="00642616">
        <w:rPr>
          <w:rStyle w:val="StyleUnderline"/>
        </w:rPr>
        <w:t xml:space="preserve"> a </w:t>
      </w:r>
      <w:r w:rsidRPr="00642616">
        <w:rPr>
          <w:rStyle w:val="StyleUnderline"/>
          <w:highlight w:val="cyan"/>
        </w:rPr>
        <w:t xml:space="preserve">"substantial" </w:t>
      </w:r>
      <w:r w:rsidRPr="00642616">
        <w:rPr>
          <w:rStyle w:val="StyleUnderline"/>
        </w:rPr>
        <w:t xml:space="preserve">or "significant" </w:t>
      </w:r>
      <w:r w:rsidRPr="00642616">
        <w:rPr>
          <w:rStyle w:val="StyleUnderline"/>
          <w:highlight w:val="cyan"/>
        </w:rPr>
        <w:t>benefit</w:t>
      </w:r>
      <w:r w:rsidRPr="00642616">
        <w:rPr>
          <w:rStyle w:val="StyleUnderline"/>
        </w:rPr>
        <w:t xml:space="preserve"> </w:t>
      </w:r>
      <w:r w:rsidRPr="00642616">
        <w:rPr>
          <w:highlight w:val="cyan"/>
        </w:rPr>
        <w:t>to the public</w:t>
      </w:r>
      <w:r>
        <w:t xml:space="preserve"> </w:t>
      </w:r>
      <w:r w:rsidRPr="00642616">
        <w:rPr>
          <w:rStyle w:val="StyleUnderline"/>
          <w:highlight w:val="cyan"/>
        </w:rPr>
        <w:t xml:space="preserve">would not </w:t>
      </w:r>
      <w:r w:rsidRPr="00642616">
        <w:rPr>
          <w:rStyle w:val="StyleUnderline"/>
        </w:rPr>
        <w:t xml:space="preserve">appear to </w:t>
      </w:r>
      <w:r w:rsidRPr="00642616">
        <w:rPr>
          <w:rStyle w:val="StyleUnderline"/>
          <w:highlight w:val="cyan"/>
        </w:rPr>
        <w:t>extend eligibility</w:t>
      </w:r>
      <w:r>
        <w:t xml:space="preserve"> </w:t>
      </w:r>
      <w:r w:rsidRPr="00642616">
        <w:rPr>
          <w:rStyle w:val="StyleUnderline"/>
          <w:highlight w:val="cyan"/>
        </w:rPr>
        <w:t>to</w:t>
      </w:r>
      <w:r>
        <w:t xml:space="preserve"> inventions having </w:t>
      </w:r>
      <w:r w:rsidRPr="00642616">
        <w:rPr>
          <w:rStyle w:val="StyleUnderline"/>
          <w:highlight w:val="cyan"/>
        </w:rPr>
        <w:t>"any"</w:t>
      </w:r>
      <w:r w:rsidRPr="00642616">
        <w:rPr>
          <w:rStyle w:val="StyleUnderline"/>
        </w:rPr>
        <w:t xml:space="preserve"> </w:t>
      </w:r>
      <w:r w:rsidRPr="00642616">
        <w:rPr>
          <w:rStyle w:val="StyleUnderline"/>
          <w:highlight w:val="cyan"/>
        </w:rPr>
        <w:t xml:space="preserve">benefit </w:t>
      </w:r>
      <w:r w:rsidRPr="00642616">
        <w:rPr>
          <w:rStyle w:val="StyleUnderline"/>
        </w:rPr>
        <w:t>to the public</w:t>
      </w:r>
      <w:r>
        <w:t xml:space="preserve"> - such that operability is not all that is required to show a practical utility - courts' application of this aspect of the utility requirement has not proven to be unduly stringent. 258 </w:t>
      </w:r>
      <w:r w:rsidRPr="00642616">
        <w:rPr>
          <w:rStyle w:val="StyleUnderline"/>
        </w:rPr>
        <w:t>Second</w:t>
      </w:r>
      <w:r>
        <w:t xml:space="preserve">, the law governing the requirement of a practical application has not proven to be unworkable; </w:t>
      </w:r>
      <w:r w:rsidRPr="00642616">
        <w:rPr>
          <w:rStyle w:val="StyleUnderline"/>
          <w:highlight w:val="cyan"/>
        </w:rPr>
        <w:t>it is likely</w:t>
      </w:r>
      <w:r w:rsidRPr="00642616">
        <w:rPr>
          <w:rStyle w:val="StyleUnderline"/>
        </w:rPr>
        <w:t xml:space="preserve"> </w:t>
      </w:r>
      <w:r w:rsidRPr="00642616">
        <w:rPr>
          <w:rStyle w:val="StyleUnderline"/>
          <w:highlight w:val="cyan"/>
        </w:rPr>
        <w:t>sufficiently clear</w:t>
      </w:r>
      <w:r>
        <w:t xml:space="preserve">.259 </w:t>
      </w:r>
      <w:r w:rsidRPr="00642616">
        <w:t>Third</w:t>
      </w:r>
      <w:r>
        <w:t xml:space="preserve">, again to meet the principle of restraint on judicial intervention, any amendment to articulate a standard focusing on practical utility would need to include additional language explaining that the requirement - the claimed subject matter be a practical, as opposed to an inventive, application of a natural law, physical phenomena, or abstract idea - is the only eligibility requirement beyond the subject matter requirement. </w:t>
      </w:r>
      <w:r w:rsidRPr="00642616">
        <w:t>Fourth</w:t>
      </w:r>
      <w:r>
        <w:t xml:space="preserve">, </w:t>
      </w:r>
      <w:r w:rsidRPr="00642616">
        <w:rPr>
          <w:rStyle w:val="StyleUnderline"/>
          <w:highlight w:val="cyan"/>
        </w:rPr>
        <w:t>a standard</w:t>
      </w:r>
      <w:r>
        <w:t xml:space="preserve"> focusing </w:t>
      </w:r>
      <w:r w:rsidRPr="00642616">
        <w:rPr>
          <w:rStyle w:val="StyleUnderline"/>
          <w:highlight w:val="cyan"/>
        </w:rPr>
        <w:t>on</w:t>
      </w:r>
      <w:r>
        <w:t xml:space="preserve"> practical </w:t>
      </w:r>
      <w:r w:rsidRPr="00642616">
        <w:rPr>
          <w:rStyle w:val="StyleUnderline"/>
          <w:highlight w:val="cyan"/>
        </w:rPr>
        <w:t>utility</w:t>
      </w:r>
      <w:r>
        <w:t xml:space="preserve"> </w:t>
      </w:r>
      <w:r w:rsidRPr="00642616">
        <w:rPr>
          <w:rStyle w:val="StyleUnderline"/>
          <w:highlight w:val="cyan"/>
        </w:rPr>
        <w:t>would provide</w:t>
      </w:r>
      <w:r w:rsidRPr="00642616">
        <w:rPr>
          <w:highlight w:val="cyan"/>
        </w:rPr>
        <w:t xml:space="preserve"> </w:t>
      </w:r>
      <w:r w:rsidRPr="00642616">
        <w:rPr>
          <w:rStyle w:val="StyleUnderline"/>
          <w:highlight w:val="cyan"/>
        </w:rPr>
        <w:t>a</w:t>
      </w:r>
      <w:r>
        <w:t xml:space="preserve"> workable </w:t>
      </w:r>
      <w:r w:rsidRPr="00642616">
        <w:rPr>
          <w:rStyle w:val="StyleUnderline"/>
          <w:highlight w:val="cyan"/>
        </w:rPr>
        <w:t>standard</w:t>
      </w:r>
      <w:r>
        <w:t xml:space="preserve"> independent of technology areas and would, thus, </w:t>
      </w:r>
      <w:r w:rsidRPr="00642616">
        <w:t>be appropriate</w:t>
      </w:r>
      <w:r w:rsidRPr="00642616">
        <w:rPr>
          <w:rStyle w:val="StyleUnderline"/>
        </w:rPr>
        <w:t xml:space="preserve"> </w:t>
      </w:r>
      <w:r w:rsidRPr="00642616">
        <w:rPr>
          <w:rStyle w:val="StyleUnderline"/>
          <w:highlight w:val="cyan"/>
        </w:rPr>
        <w:t>for</w:t>
      </w:r>
      <w:r w:rsidRPr="00642616">
        <w:rPr>
          <w:rStyle w:val="StyleUnderline"/>
        </w:rPr>
        <w:t xml:space="preserve"> </w:t>
      </w:r>
      <w:r w:rsidRPr="00642616">
        <w:t>application to</w:t>
      </w:r>
      <w:r w:rsidRPr="00642616">
        <w:rPr>
          <w:rStyle w:val="StyleUnderline"/>
        </w:rPr>
        <w:t xml:space="preserve"> </w:t>
      </w:r>
      <w:r w:rsidRPr="00642616">
        <w:rPr>
          <w:rStyle w:val="StyleUnderline"/>
          <w:b/>
          <w:highlight w:val="cyan"/>
        </w:rPr>
        <w:t>new</w:t>
      </w:r>
      <w:r w:rsidRPr="00642616">
        <w:rPr>
          <w:rStyle w:val="StyleUnderline"/>
          <w:highlight w:val="cyan"/>
        </w:rPr>
        <w:t xml:space="preserve"> </w:t>
      </w:r>
      <w:r w:rsidRPr="00596F1F">
        <w:rPr>
          <w:rStyle w:val="StyleUnderline"/>
          <w:b/>
          <w:highlight w:val="cyan"/>
        </w:rPr>
        <w:t>and unforeseen tech</w:t>
      </w:r>
      <w:r w:rsidRPr="00642616">
        <w:rPr>
          <w:rStyle w:val="StyleUnderline"/>
        </w:rPr>
        <w:t>nologies.</w:t>
      </w:r>
    </w:p>
    <w:p w14:paraId="2C6B2CA8" w14:textId="77777777" w:rsidR="001457F5" w:rsidRDefault="001457F5" w:rsidP="001457F5">
      <w:pPr>
        <w:pStyle w:val="Heading4"/>
      </w:pPr>
      <w:r>
        <w:t>Congress more reliable than the Court regarding patents</w:t>
      </w:r>
    </w:p>
    <w:p w14:paraId="269CF310" w14:textId="77777777" w:rsidR="001457F5" w:rsidRDefault="001457F5" w:rsidP="001457F5">
      <w:r>
        <w:rPr>
          <w:b/>
          <w:bCs/>
        </w:rPr>
        <w:t xml:space="preserve">Eischen 24 </w:t>
      </w:r>
      <w:r>
        <w:t>[Jay E.; J.D. candidate at Vanderbilt University Law School, B.S. in industrial engineering and management at Oklahoma State University. 6/9/24 “</w:t>
      </w:r>
      <w:r w:rsidRPr="00134D1F">
        <w:t>Make It Make Sense: How Congress Can (and Should) Clarify Patent-Eligible Subject Matter</w:t>
      </w:r>
      <w:r>
        <w:t xml:space="preserve">” The Vanderbilt Journal of Entertainment and Technology Law, Volume 26 – 2024, Issue 4. </w:t>
      </w:r>
      <w:r w:rsidRPr="00134D1F">
        <w:t>https://www.vanderbilt.edu/jetlaw/2024/06/09/make-it-make-sense-how-congress-can-and-should-clarify-patent-eligible-subject-matter/</w:t>
      </w:r>
    </w:p>
    <w:p w14:paraId="6E2571F8" w14:textId="77777777" w:rsidR="001457F5" w:rsidRDefault="001457F5" w:rsidP="001457F5"/>
    <w:p w14:paraId="2D922A09" w14:textId="77777777" w:rsidR="001457F5" w:rsidRDefault="001457F5" w:rsidP="001457F5">
      <w:r w:rsidRPr="00562B3E">
        <w:rPr>
          <w:highlight w:val="cyan"/>
          <w:u w:val="single"/>
        </w:rPr>
        <w:t>Reforming eligible subject matter requires a</w:t>
      </w:r>
      <w:r w:rsidRPr="00562B3E">
        <w:rPr>
          <w:u w:val="single"/>
        </w:rPr>
        <w:t xml:space="preserve"> choice of </w:t>
      </w:r>
      <w:r w:rsidRPr="00562B3E">
        <w:rPr>
          <w:highlight w:val="cyan"/>
          <w:u w:val="single"/>
        </w:rPr>
        <w:t>institutional actor</w:t>
      </w:r>
      <w:r w:rsidRPr="00562B3E">
        <w:rPr>
          <w:u w:val="single"/>
        </w:rPr>
        <w:t xml:space="preserve">, and while </w:t>
      </w:r>
      <w:r w:rsidRPr="00562B3E">
        <w:rPr>
          <w:highlight w:val="cyan"/>
          <w:u w:val="single"/>
        </w:rPr>
        <w:t>the</w:t>
      </w:r>
      <w:r w:rsidRPr="00562B3E">
        <w:rPr>
          <w:u w:val="single"/>
        </w:rPr>
        <w:t xml:space="preserve"> Supreme </w:t>
      </w:r>
      <w:r w:rsidRPr="00562B3E">
        <w:rPr>
          <w:highlight w:val="cyan"/>
          <w:u w:val="single"/>
        </w:rPr>
        <w:t>Court</w:t>
      </w:r>
      <w:r w:rsidRPr="00562B3E">
        <w:rPr>
          <w:u w:val="single"/>
        </w:rPr>
        <w:t xml:space="preserve"> could choose to provide clarity, </w:t>
      </w:r>
      <w:r w:rsidRPr="00562B3E">
        <w:rPr>
          <w:highlight w:val="cyan"/>
          <w:u w:val="single"/>
        </w:rPr>
        <w:t>it has steadfastly refused to grant certiorari in cases</w:t>
      </w:r>
      <w:r w:rsidRPr="00562B3E">
        <w:rPr>
          <w:u w:val="single"/>
        </w:rPr>
        <w:t xml:space="preserve"> raising eligible subject matter questions.</w:t>
      </w:r>
      <w:r w:rsidRPr="00666275">
        <w:t xml:space="preserve">62 Beyond the apparent lack of interest, the Court is constrained by its precedent and limited constitutional authority, as it is vested with only judicial—not legislative—power.63 </w:t>
      </w:r>
      <w:r w:rsidRPr="00562B3E">
        <w:rPr>
          <w:u w:val="single"/>
        </w:rPr>
        <w:t xml:space="preserve">Thus, </w:t>
      </w:r>
      <w:r w:rsidRPr="00562B3E">
        <w:rPr>
          <w:highlight w:val="cyan"/>
          <w:u w:val="single"/>
        </w:rPr>
        <w:t>while the Court could provide some</w:t>
      </w:r>
      <w:r w:rsidRPr="00562B3E">
        <w:rPr>
          <w:u w:val="single"/>
        </w:rPr>
        <w:t xml:space="preserve"> measure of interpretive </w:t>
      </w:r>
      <w:r w:rsidRPr="00562B3E">
        <w:rPr>
          <w:highlight w:val="cyan"/>
          <w:u w:val="single"/>
        </w:rPr>
        <w:t xml:space="preserve">clarity, its authority to </w:t>
      </w:r>
      <w:r w:rsidRPr="00562B3E">
        <w:rPr>
          <w:u w:val="single"/>
        </w:rPr>
        <w:t xml:space="preserve">wholly </w:t>
      </w:r>
      <w:r w:rsidRPr="00562B3E">
        <w:rPr>
          <w:highlight w:val="cyan"/>
          <w:u w:val="single"/>
        </w:rPr>
        <w:t xml:space="preserve">rewrite patent statutes is limited </w:t>
      </w:r>
      <w:r w:rsidRPr="00562B3E">
        <w:rPr>
          <w:u w:val="single"/>
        </w:rPr>
        <w:t>both textually and doctrinally</w:t>
      </w:r>
      <w:r w:rsidRPr="00666275">
        <w:t xml:space="preserve">.64 Likewise, as a purely executive administrative agency, the US Patent and Trademark Office (USPTO) could not make such a change absent a valid delegation of authority from Congress.65 </w:t>
      </w:r>
    </w:p>
    <w:p w14:paraId="5B636752" w14:textId="77777777" w:rsidR="001457F5" w:rsidRDefault="001457F5" w:rsidP="001457F5"/>
    <w:p w14:paraId="0F7F9CA5" w14:textId="77777777" w:rsidR="001457F5" w:rsidRPr="00562B3E" w:rsidRDefault="001457F5" w:rsidP="001457F5">
      <w:pPr>
        <w:rPr>
          <w:u w:val="single"/>
        </w:rPr>
      </w:pPr>
      <w:r w:rsidRPr="00562B3E">
        <w:rPr>
          <w:highlight w:val="cyan"/>
          <w:u w:val="single"/>
        </w:rPr>
        <w:t>Congress itself, however, is not so limited</w:t>
      </w:r>
      <w:r w:rsidRPr="00562B3E">
        <w:rPr>
          <w:u w:val="single"/>
        </w:rPr>
        <w:t xml:space="preserve">. </w:t>
      </w:r>
      <w:r w:rsidRPr="00562B3E">
        <w:rPr>
          <w:highlight w:val="cyan"/>
          <w:u w:val="single"/>
        </w:rPr>
        <w:t>It has substantially greater fact-finding ability than courts, and its authority on the subject of patents is plenary</w:t>
      </w:r>
      <w:r w:rsidRPr="00562B3E">
        <w:rPr>
          <w:u w:val="single"/>
        </w:rPr>
        <w:t>.</w:t>
      </w:r>
      <w:r w:rsidRPr="00666275">
        <w:t xml:space="preserve">66 In fact, Congress has previously exercised this authority to rein in a judiciary that was perceived as overly hostile to patentees.67 Faced with the contemporary Court’s priorities, which some commentators see as similarly hostile, </w:t>
      </w:r>
      <w:r w:rsidRPr="00562B3E">
        <w:rPr>
          <w:highlight w:val="cyan"/>
          <w:u w:val="single"/>
        </w:rPr>
        <w:t>Congress has recently taken steps toward reform</w:t>
      </w:r>
      <w:r w:rsidRPr="00562B3E">
        <w:rPr>
          <w:u w:val="single"/>
        </w:rPr>
        <w:t>.68 Despite concerns over Congress’s ability to legislate effectively,69 the most recent and promising legislation, the Patent Eligibility Restoration Act of 2023 (PERA), provides a proposal that would wrest control over eligible subject matter away from the arcane realm of judicial exceptions and replace it with considerably less ambiguous statutory exclusions.7</w:t>
      </w:r>
    </w:p>
    <w:p w14:paraId="2DA90FFA" w14:textId="77777777" w:rsidR="001457F5" w:rsidRPr="005D388F" w:rsidRDefault="001457F5" w:rsidP="001457F5"/>
    <w:p w14:paraId="49D6BFD6" w14:textId="77777777" w:rsidR="001457F5" w:rsidRDefault="001457F5" w:rsidP="001457F5">
      <w:pPr>
        <w:pStyle w:val="Heading3"/>
      </w:pPr>
      <w:r>
        <w:t>2AC---Solvency---Trademark</w:t>
      </w:r>
    </w:p>
    <w:p w14:paraId="4E8A62A9" w14:textId="77777777" w:rsidR="001457F5" w:rsidRDefault="001457F5" w:rsidP="001457F5">
      <w:pPr>
        <w:pStyle w:val="Heading4"/>
      </w:pPr>
      <w:r>
        <w:t xml:space="preserve">The Supreme Court’s interference in trademark law is </w:t>
      </w:r>
      <w:r w:rsidRPr="009E0FD2">
        <w:rPr>
          <w:u w:val="single"/>
        </w:rPr>
        <w:t>confusing</w:t>
      </w:r>
      <w:r>
        <w:t xml:space="preserve"> and causes </w:t>
      </w:r>
      <w:r w:rsidRPr="009E0FD2">
        <w:rPr>
          <w:u w:val="single"/>
        </w:rPr>
        <w:t>heaps</w:t>
      </w:r>
      <w:r>
        <w:t xml:space="preserve"> of </w:t>
      </w:r>
      <w:r w:rsidRPr="009E0FD2">
        <w:rPr>
          <w:u w:val="single"/>
        </w:rPr>
        <w:t>legal uncertainty</w:t>
      </w:r>
      <w:r>
        <w:t>.</w:t>
      </w:r>
    </w:p>
    <w:p w14:paraId="2DF7D925" w14:textId="77777777" w:rsidR="001457F5" w:rsidRPr="00D91A6E" w:rsidRDefault="001457F5" w:rsidP="001457F5">
      <w:r w:rsidRPr="00D91A6E">
        <w:t xml:space="preserve">Allison </w:t>
      </w:r>
      <w:r w:rsidRPr="00D91A6E">
        <w:rPr>
          <w:rFonts w:eastAsiaTheme="majorEastAsia" w:cstheme="majorBidi"/>
          <w:b/>
          <w:iCs/>
          <w:sz w:val="26"/>
        </w:rPr>
        <w:t>Richards 24</w:t>
      </w:r>
      <w:r w:rsidRPr="00D91A6E">
        <w:t xml:space="preserve">.  </w:t>
      </w:r>
      <w:r>
        <w:t>J.D. Candidate at the University of Georgia School of Law</w:t>
      </w:r>
      <w:r w:rsidRPr="00D91A6E">
        <w:t>. “</w:t>
      </w:r>
      <w:r>
        <w:t>Navigating the Trademark Parody Paradigm: Assessing the Impact of the ‘Bad Spaniels’ Decision on IP Owners, Creatives, and Self-Parody in the in the Post-Jack Daniel’s Era</w:t>
      </w:r>
      <w:r w:rsidRPr="00D91A6E">
        <w:t xml:space="preserve">.” </w:t>
      </w:r>
      <w:r w:rsidRPr="009E0FD2">
        <w:rPr>
          <w:i/>
          <w:iCs/>
        </w:rPr>
        <w:t>Journal of Intellectual Property Law</w:t>
      </w:r>
      <w:r>
        <w:t>. Volume 31, Issue 2, Article 6. 06</w:t>
      </w:r>
      <w:r w:rsidRPr="00D91A6E">
        <w:t>-</w:t>
      </w:r>
      <w:r>
        <w:t>10</w:t>
      </w:r>
      <w:r w:rsidRPr="00D91A6E">
        <w:t>-</w:t>
      </w:r>
      <w:r>
        <w:t>2024 .</w:t>
      </w:r>
      <w:r w:rsidRPr="00D91A6E">
        <w:t>https://digitalcommons.law.uga.edu/cgi/viewcontent.cgi?article=1530&amp;context=jipl //rr</w:t>
      </w:r>
    </w:p>
    <w:p w14:paraId="18521B90" w14:textId="77777777" w:rsidR="001457F5" w:rsidRDefault="001457F5" w:rsidP="001457F5">
      <w:pPr>
        <w:rPr>
          <w:rStyle w:val="StyleUnderline"/>
        </w:rPr>
      </w:pPr>
      <w:r w:rsidRPr="00D91A6E">
        <w:rPr>
          <w:sz w:val="16"/>
        </w:rPr>
        <w:t xml:space="preserve">That is, until earlier this year, when </w:t>
      </w:r>
      <w:r w:rsidRPr="00D91A6E">
        <w:rPr>
          <w:rStyle w:val="StyleUnderline"/>
          <w:highlight w:val="cyan"/>
        </w:rPr>
        <w:t>everything changed. In June of 2023</w:t>
      </w:r>
      <w:r w:rsidRPr="00C3694F">
        <w:rPr>
          <w:rStyle w:val="StyleUnderline"/>
        </w:rPr>
        <w:t xml:space="preserve">, </w:t>
      </w:r>
      <w:r w:rsidRPr="00D91A6E">
        <w:rPr>
          <w:rStyle w:val="StyleUnderline"/>
          <w:highlight w:val="cyan"/>
        </w:rPr>
        <w:t>the</w:t>
      </w:r>
      <w:r w:rsidRPr="00C3694F">
        <w:rPr>
          <w:rStyle w:val="StyleUnderline"/>
        </w:rPr>
        <w:t xml:space="preserve"> Supreme </w:t>
      </w:r>
      <w:r w:rsidRPr="00D91A6E">
        <w:rPr>
          <w:rStyle w:val="StyleUnderline"/>
          <w:highlight w:val="cyan"/>
        </w:rPr>
        <w:t xml:space="preserve">Court’s holding in Jack Daniel’s </w:t>
      </w:r>
      <w:r w:rsidRPr="00C3694F">
        <w:rPr>
          <w:rStyle w:val="StyleUnderline"/>
        </w:rPr>
        <w:t xml:space="preserve">Properties, Inc. v. VIP Products LLC </w:t>
      </w:r>
      <w:r w:rsidRPr="00D91A6E">
        <w:rPr>
          <w:rStyle w:val="StyleUnderline"/>
          <w:highlight w:val="cyan"/>
        </w:rPr>
        <w:t xml:space="preserve">took the </w:t>
      </w:r>
      <w:r w:rsidRPr="00C3694F">
        <w:rPr>
          <w:rStyle w:val="StyleUnderline"/>
        </w:rPr>
        <w:t xml:space="preserve">world of </w:t>
      </w:r>
      <w:r w:rsidRPr="00D91A6E">
        <w:rPr>
          <w:rStyle w:val="StyleUnderline"/>
          <w:highlight w:val="cyan"/>
        </w:rPr>
        <w:t>trademark law by surprise</w:t>
      </w:r>
      <w:r w:rsidRPr="00D91A6E">
        <w:rPr>
          <w:sz w:val="16"/>
        </w:rPr>
        <w:t>. The Jack Daniel’s case, commonly referred to as the ‘</w:t>
      </w:r>
      <w:r w:rsidRPr="00C3694F">
        <w:rPr>
          <w:rStyle w:val="StyleUnderline"/>
        </w:rPr>
        <w:t>Bad Spaniels</w:t>
      </w:r>
      <w:r w:rsidRPr="00D91A6E">
        <w:rPr>
          <w:sz w:val="16"/>
        </w:rPr>
        <w:t xml:space="preserve">’ case, in effect </w:t>
      </w:r>
      <w:r w:rsidRPr="00D91A6E">
        <w:rPr>
          <w:rStyle w:val="StyleUnderline"/>
          <w:highlight w:val="cyan"/>
        </w:rPr>
        <w:t>declined to apply the Rogers test</w:t>
      </w:r>
      <w:r w:rsidRPr="00C3694F">
        <w:rPr>
          <w:rStyle w:val="StyleUnderline"/>
        </w:rPr>
        <w:t xml:space="preserve"> under similar circumstances, reasoning that Rogers does not apply where “the challenged use of a mark is as a mark.” </w:t>
      </w:r>
      <w:r w:rsidRPr="00D91A6E">
        <w:rPr>
          <w:sz w:val="16"/>
        </w:rPr>
        <w:t xml:space="preserve">The implications </w:t>
      </w:r>
      <w:r w:rsidRPr="00D91A6E">
        <w:rPr>
          <w:sz w:val="16"/>
          <w:highlight w:val="cyan"/>
        </w:rPr>
        <w:t>of</w:t>
      </w:r>
      <w:r w:rsidRPr="00D91A6E">
        <w:rPr>
          <w:rStyle w:val="StyleUnderline"/>
          <w:highlight w:val="cyan"/>
        </w:rPr>
        <w:t xml:space="preserve"> the </w:t>
      </w:r>
      <w:r w:rsidRPr="00C3694F">
        <w:rPr>
          <w:rStyle w:val="StyleUnderline"/>
        </w:rPr>
        <w:t xml:space="preserve">Supreme Court’s </w:t>
      </w:r>
      <w:r w:rsidRPr="00D91A6E">
        <w:rPr>
          <w:rStyle w:val="Emphasis"/>
          <w:highlight w:val="cyan"/>
        </w:rPr>
        <w:t>perplexing</w:t>
      </w:r>
      <w:r w:rsidRPr="00D91A6E">
        <w:rPr>
          <w:rStyle w:val="StyleUnderline"/>
          <w:highlight w:val="cyan"/>
        </w:rPr>
        <w:t xml:space="preserve"> and </w:t>
      </w:r>
      <w:r w:rsidRPr="00D91A6E">
        <w:rPr>
          <w:rStyle w:val="Emphasis"/>
          <w:highlight w:val="cyan"/>
        </w:rPr>
        <w:t>somewhat staggering</w:t>
      </w:r>
      <w:r w:rsidRPr="00D91A6E">
        <w:rPr>
          <w:rStyle w:val="StyleUnderline"/>
          <w:highlight w:val="cyan"/>
        </w:rPr>
        <w:t xml:space="preserve"> decision in the ‘Bad Spaniels’ case</w:t>
      </w:r>
      <w:r w:rsidRPr="00C3694F">
        <w:rPr>
          <w:rStyle w:val="StyleUnderline"/>
        </w:rPr>
        <w:t xml:space="preserve"> </w:t>
      </w:r>
      <w:r w:rsidRPr="00D91A6E">
        <w:rPr>
          <w:sz w:val="16"/>
        </w:rPr>
        <w:t>has now</w:t>
      </w:r>
      <w:r w:rsidRPr="00C3694F">
        <w:rPr>
          <w:rStyle w:val="StyleUnderline"/>
        </w:rPr>
        <w:t xml:space="preserve"> </w:t>
      </w:r>
      <w:r w:rsidRPr="00D91A6E">
        <w:rPr>
          <w:rStyle w:val="StyleUnderline"/>
          <w:highlight w:val="cyan"/>
        </w:rPr>
        <w:t xml:space="preserve">created </w:t>
      </w:r>
      <w:r w:rsidRPr="00D91A6E">
        <w:rPr>
          <w:rStyle w:val="Emphasis"/>
          <w:highlight w:val="cyan"/>
        </w:rPr>
        <w:t>vast legal uncertainty</w:t>
      </w:r>
      <w:r w:rsidRPr="00C3694F">
        <w:rPr>
          <w:rStyle w:val="StyleUnderline"/>
        </w:rPr>
        <w:t xml:space="preserve"> </w:t>
      </w:r>
      <w:r w:rsidRPr="00D91A6E">
        <w:rPr>
          <w:rStyle w:val="StyleUnderline"/>
          <w:highlight w:val="cyan"/>
        </w:rPr>
        <w:t xml:space="preserve">for both major </w:t>
      </w:r>
      <w:r w:rsidRPr="00C3694F">
        <w:rPr>
          <w:rStyle w:val="StyleUnderline"/>
        </w:rPr>
        <w:t>intellectual property (“</w:t>
      </w:r>
      <w:r w:rsidRPr="00D91A6E">
        <w:rPr>
          <w:rStyle w:val="StyleUnderline"/>
          <w:highlight w:val="cyan"/>
        </w:rPr>
        <w:t xml:space="preserve">IP”) owners and creatives </w:t>
      </w:r>
      <w:r w:rsidRPr="00C3694F">
        <w:rPr>
          <w:rStyle w:val="StyleUnderline"/>
        </w:rPr>
        <w:t>alike. Creatives</w:t>
      </w:r>
      <w:r w:rsidRPr="00D91A6E">
        <w:rPr>
          <w:sz w:val="16"/>
        </w:rPr>
        <w:t xml:space="preserve"> continue to </w:t>
      </w:r>
      <w:r w:rsidRPr="00C3694F">
        <w:rPr>
          <w:rStyle w:val="StyleUnderline"/>
        </w:rPr>
        <w:t>offer free-expression arguments</w:t>
      </w:r>
      <w:r w:rsidRPr="00D91A6E">
        <w:rPr>
          <w:sz w:val="16"/>
        </w:rPr>
        <w:t xml:space="preserve"> in crafting parodies and satires (e.g., the ‘Bad Spaniels’ dog chew-toy poking fun at the widely recognized whiskey company) </w:t>
      </w:r>
      <w:r w:rsidRPr="00C3694F">
        <w:rPr>
          <w:rStyle w:val="StyleUnderline"/>
        </w:rPr>
        <w:t>to justify the alleged fair use of another’s mark</w:t>
      </w:r>
      <w:r w:rsidRPr="00D91A6E">
        <w:rPr>
          <w:sz w:val="16"/>
        </w:rPr>
        <w:t xml:space="preserve">. In stark contrast, </w:t>
      </w:r>
      <w:r w:rsidRPr="00C3694F">
        <w:rPr>
          <w:rStyle w:val="StyleUnderline"/>
        </w:rPr>
        <w:t>IP owners have</w:t>
      </w:r>
      <w:r w:rsidRPr="00D91A6E">
        <w:rPr>
          <w:sz w:val="16"/>
        </w:rPr>
        <w:t xml:space="preserve">, unsurprisingly, </w:t>
      </w:r>
      <w:r w:rsidRPr="00C3694F">
        <w:rPr>
          <w:rStyle w:val="StyleUnderline"/>
        </w:rPr>
        <w:t>taken the position that</w:t>
      </w:r>
      <w:r w:rsidRPr="00D91A6E">
        <w:rPr>
          <w:sz w:val="16"/>
        </w:rPr>
        <w:t xml:space="preserve"> even </w:t>
      </w:r>
      <w:r w:rsidRPr="00C3694F">
        <w:rPr>
          <w:rStyle w:val="StyleUnderline"/>
        </w:rPr>
        <w:t>parodic uses</w:t>
      </w:r>
      <w:r w:rsidRPr="00D91A6E">
        <w:rPr>
          <w:sz w:val="16"/>
        </w:rPr>
        <w:t xml:space="preserve"> of their mark, as a mark, </w:t>
      </w:r>
      <w:r w:rsidRPr="00C3694F">
        <w:rPr>
          <w:rStyle w:val="StyleUnderline"/>
        </w:rPr>
        <w:t>are in violation of the Lanham Act, thus constituting trademark infringement.</w:t>
      </w:r>
      <w:r w:rsidRPr="00D91A6E">
        <w:rPr>
          <w:sz w:val="16"/>
        </w:rPr>
        <w:t xml:space="preserve"> Certain trademark owners, however, have taken another route to promoting success of their mark in commerce: teaming up with creatives and licensing their IP rights to effectively engage in self-parody of their own brand. A recent example of such a tactic is demonstrated by the Mattel-sponsored blockbuster film Barbie (2023) from director and screenwriter, Greta Gerwig.12 For now, </w:t>
      </w:r>
      <w:r w:rsidRPr="00D91A6E">
        <w:rPr>
          <w:rStyle w:val="StyleUnderline"/>
        </w:rPr>
        <w:t xml:space="preserve">one thing remains clear: </w:t>
      </w:r>
      <w:r w:rsidRPr="00D91A6E">
        <w:rPr>
          <w:rStyle w:val="StyleUnderline"/>
          <w:highlight w:val="cyan"/>
        </w:rPr>
        <w:t xml:space="preserve">navigation of these </w:t>
      </w:r>
      <w:r w:rsidRPr="00D91A6E">
        <w:rPr>
          <w:rStyle w:val="StyleUnderline"/>
        </w:rPr>
        <w:t xml:space="preserve">now-choppy waters of evolving </w:t>
      </w:r>
      <w:r w:rsidRPr="00D91A6E">
        <w:rPr>
          <w:rStyle w:val="StyleUnderline"/>
          <w:highlight w:val="cyan"/>
        </w:rPr>
        <w:t xml:space="preserve">trademark law requires a </w:t>
      </w:r>
      <w:r w:rsidRPr="00D91A6E">
        <w:rPr>
          <w:rStyle w:val="Emphasis"/>
          <w:highlight w:val="cyan"/>
        </w:rPr>
        <w:t>closer look</w:t>
      </w:r>
      <w:r w:rsidRPr="00D91A6E">
        <w:rPr>
          <w:rStyle w:val="StyleUnderline"/>
          <w:highlight w:val="cyan"/>
        </w:rPr>
        <w:t xml:space="preserve"> at the </w:t>
      </w:r>
      <w:r w:rsidRPr="00D91A6E">
        <w:rPr>
          <w:rStyle w:val="StyleUnderline"/>
        </w:rPr>
        <w:t xml:space="preserve">rationale behind the Supreme Court’s ‘Bad Spaniels’ ruling and the </w:t>
      </w:r>
      <w:r w:rsidRPr="00D91A6E">
        <w:rPr>
          <w:rStyle w:val="Emphasis"/>
          <w:highlight w:val="cyan"/>
        </w:rPr>
        <w:t>doubts</w:t>
      </w:r>
      <w:r w:rsidRPr="00D91A6E">
        <w:rPr>
          <w:rStyle w:val="StyleUnderline"/>
          <w:highlight w:val="cyan"/>
        </w:rPr>
        <w:t xml:space="preserve"> cast upon the </w:t>
      </w:r>
      <w:r w:rsidRPr="00D91A6E">
        <w:rPr>
          <w:rStyle w:val="StyleUnderline"/>
        </w:rPr>
        <w:t xml:space="preserve">continued viability of the </w:t>
      </w:r>
      <w:r w:rsidRPr="00D91A6E">
        <w:rPr>
          <w:rStyle w:val="StyleUnderline"/>
          <w:highlight w:val="cyan"/>
        </w:rPr>
        <w:t xml:space="preserve">Rogers test in </w:t>
      </w:r>
      <w:r w:rsidRPr="00D91A6E">
        <w:rPr>
          <w:rStyle w:val="StyleUnderline"/>
        </w:rPr>
        <w:t xml:space="preserve">the field of </w:t>
      </w:r>
      <w:r w:rsidRPr="00D91A6E">
        <w:rPr>
          <w:rStyle w:val="StyleUnderline"/>
          <w:highlight w:val="cyan"/>
        </w:rPr>
        <w:t>trademark infringement cases.</w:t>
      </w:r>
    </w:p>
    <w:p w14:paraId="20F822DB" w14:textId="77777777" w:rsidR="001457F5" w:rsidRDefault="001457F5" w:rsidP="001457F5">
      <w:pPr>
        <w:rPr>
          <w:rStyle w:val="StyleUnderline"/>
        </w:rPr>
      </w:pPr>
    </w:p>
    <w:p w14:paraId="6A5DE03B" w14:textId="77777777" w:rsidR="001457F5" w:rsidRPr="009E0FD2" w:rsidRDefault="001457F5" w:rsidP="001457F5"/>
    <w:p w14:paraId="2E702BE0" w14:textId="77777777" w:rsidR="001457F5" w:rsidRPr="00BE390E" w:rsidRDefault="001457F5" w:rsidP="001457F5"/>
    <w:p w14:paraId="204FEE31" w14:textId="77777777" w:rsidR="001457F5" w:rsidRPr="00C77E38" w:rsidRDefault="001457F5" w:rsidP="001457F5">
      <w:pPr>
        <w:pStyle w:val="Heading3"/>
      </w:pPr>
      <w:r w:rsidRPr="00C77E38">
        <w:t>2AC---Solvency Deficit---Democracy</w:t>
      </w:r>
    </w:p>
    <w:p w14:paraId="3571A205" w14:textId="77777777" w:rsidR="001457F5" w:rsidRPr="00C77E38" w:rsidRDefault="001457F5" w:rsidP="001457F5">
      <w:pPr>
        <w:pStyle w:val="Heading4"/>
      </w:pPr>
      <w:r w:rsidRPr="00C77E38">
        <w:t>Solvency Deficit: A court adoption of a policy-making role destroys judicial independence, weakens the letter of the law, and makes the court a political institution like Congress.</w:t>
      </w:r>
    </w:p>
    <w:p w14:paraId="636179F3" w14:textId="77777777" w:rsidR="001457F5" w:rsidRPr="00C77E38" w:rsidRDefault="001457F5" w:rsidP="001457F5">
      <w:r w:rsidRPr="00C77E38">
        <w:t xml:space="preserve">Kathleen M. </w:t>
      </w:r>
      <w:r w:rsidRPr="00C77E38">
        <w:rPr>
          <w:rFonts w:eastAsiaTheme="majorEastAsia" w:cstheme="majorBidi"/>
          <w:b/>
          <w:iCs/>
          <w:sz w:val="26"/>
        </w:rPr>
        <w:t>O’Malley 14</w:t>
      </w:r>
      <w:r w:rsidRPr="00C77E38">
        <w:t xml:space="preserve">. A former United States circuit judge of the United States Court of Appeals for the Federal Circuit and currently of counsel at Sullivan &amp; Cromwell. “The Respective Roles of the Courts and Congress in Shaping Patent Policy.” </w:t>
      </w:r>
      <w:r w:rsidRPr="00C77E38">
        <w:rPr>
          <w:i/>
          <w:iCs/>
        </w:rPr>
        <w:t>AIPLA Quarterly Law Journal</w:t>
      </w:r>
      <w:r w:rsidRPr="00C77E38">
        <w:t>. Volume 24, Issue 1. Winter 2014. https://heinonline.org/hol-cgi-bin/get_pdf.cgi?handle=hein.journals/aiplaqj42&amp;section=4. Accessed 07-24-24//rr</w:t>
      </w:r>
    </w:p>
    <w:p w14:paraId="2D903AD7" w14:textId="77777777" w:rsidR="001457F5" w:rsidRPr="00C77E38" w:rsidRDefault="001457F5" w:rsidP="001457F5">
      <w:pPr>
        <w:rPr>
          <w:sz w:val="16"/>
        </w:rPr>
      </w:pPr>
      <w:r w:rsidRPr="00C77E38">
        <w:rPr>
          <w:sz w:val="16"/>
        </w:rPr>
        <w:t>“</w:t>
      </w:r>
      <w:r w:rsidRPr="00C77E38">
        <w:rPr>
          <w:rStyle w:val="StyleUnderline"/>
          <w:highlight w:val="cyan"/>
        </w:rPr>
        <w:t xml:space="preserve">The policy </w:t>
      </w:r>
      <w:r w:rsidRPr="00C77E38">
        <w:rPr>
          <w:rStyle w:val="StyleUnderline"/>
        </w:rPr>
        <w:t xml:space="preserve">that I believe </w:t>
      </w:r>
      <w:r w:rsidRPr="00C77E38">
        <w:rPr>
          <w:rStyle w:val="StyleUnderline"/>
          <w:highlight w:val="cyan"/>
        </w:rPr>
        <w:t xml:space="preserve">a court has </w:t>
      </w:r>
      <w:r w:rsidRPr="00C77E38">
        <w:rPr>
          <w:rStyle w:val="Emphasis"/>
          <w:highlight w:val="cyan"/>
        </w:rPr>
        <w:t>no power to make</w:t>
      </w:r>
      <w:r w:rsidRPr="00C77E38">
        <w:rPr>
          <w:rStyle w:val="StyleUnderline"/>
          <w:highlight w:val="cyan"/>
        </w:rPr>
        <w:t xml:space="preserve"> </w:t>
      </w:r>
      <w:r w:rsidRPr="00C77E38">
        <w:rPr>
          <w:rStyle w:val="StyleUnderline"/>
        </w:rPr>
        <w:t xml:space="preserve">is that which </w:t>
      </w:r>
      <w:r w:rsidRPr="00C77E38">
        <w:rPr>
          <w:rStyle w:val="StyleUnderline"/>
          <w:highlight w:val="cyan"/>
        </w:rPr>
        <w:t xml:space="preserve">asks established law </w:t>
      </w:r>
      <w:r w:rsidRPr="00C77E38">
        <w:rPr>
          <w:rStyle w:val="Emphasis"/>
          <w:highlight w:val="cyan"/>
        </w:rPr>
        <w:t>to give way</w:t>
      </w:r>
      <w:r w:rsidRPr="00C77E38">
        <w:rPr>
          <w:rStyle w:val="StyleUnderline"/>
          <w:highlight w:val="cyan"/>
        </w:rPr>
        <w:t xml:space="preserve"> in the face of a </w:t>
      </w:r>
      <w:r w:rsidRPr="00C77E38">
        <w:rPr>
          <w:rStyle w:val="StyleUnderline"/>
        </w:rPr>
        <w:t xml:space="preserve">current </w:t>
      </w:r>
      <w:r w:rsidRPr="00C77E38">
        <w:rPr>
          <w:rStyle w:val="StyleUnderline"/>
          <w:highlight w:val="cyan"/>
        </w:rPr>
        <w:t xml:space="preserve">social goal </w:t>
      </w:r>
      <w:r w:rsidRPr="00C77E38">
        <w:rPr>
          <w:rStyle w:val="StyleUnderline"/>
        </w:rPr>
        <w:t>deemed more</w:t>
      </w:r>
      <w:r w:rsidRPr="00C77E38">
        <w:rPr>
          <w:sz w:val="16"/>
        </w:rPr>
        <w:t xml:space="preserve"> "important" -based on an argument that a felt necessity should trump existing principles because they are old and threadbare, or because the legislature never imagined such a new and different set of facts. Paraphrasing only slightly the Supreme Court's own admonition in Parker v. Flook, I said, </w:t>
      </w:r>
      <w:r w:rsidRPr="00C77E38">
        <w:rPr>
          <w:rStyle w:val="StyleUnderline"/>
          <w:highlight w:val="cyan"/>
        </w:rPr>
        <w:t xml:space="preserve">"[i]t is </w:t>
      </w:r>
      <w:r w:rsidRPr="00C77E38">
        <w:rPr>
          <w:rStyle w:val="Emphasis"/>
          <w:highlight w:val="cyan"/>
        </w:rPr>
        <w:t xml:space="preserve">our duty </w:t>
      </w:r>
      <w:r w:rsidRPr="00C77E38">
        <w:rPr>
          <w:rStyle w:val="StyleUnderline"/>
          <w:highlight w:val="cyan"/>
        </w:rPr>
        <w:t xml:space="preserve">to </w:t>
      </w:r>
      <w:r w:rsidRPr="00C77E38">
        <w:rPr>
          <w:rStyle w:val="Emphasis"/>
          <w:highlight w:val="cyan"/>
        </w:rPr>
        <w:t>construe</w:t>
      </w:r>
      <w:r w:rsidRPr="00C77E38">
        <w:rPr>
          <w:rStyle w:val="StyleUnderline"/>
          <w:highlight w:val="cyan"/>
        </w:rPr>
        <w:t xml:space="preserve"> the patent statutes </w:t>
      </w:r>
      <w:r w:rsidRPr="00C77E38">
        <w:rPr>
          <w:rStyle w:val="Emphasis"/>
          <w:highlight w:val="cyan"/>
        </w:rPr>
        <w:t>as they now read</w:t>
      </w:r>
      <w:r w:rsidRPr="00C77E38">
        <w:rPr>
          <w:rStyle w:val="StyleUnderline"/>
        </w:rPr>
        <w:t>, in light of our prior precedents</w:t>
      </w:r>
      <w:r w:rsidRPr="00C77E38">
        <w:rPr>
          <w:sz w:val="16"/>
        </w:rPr>
        <w:t xml:space="preserve">, and we </w:t>
      </w:r>
      <w:r w:rsidRPr="00C77E38">
        <w:rPr>
          <w:rStyle w:val="StyleUnderline"/>
          <w:highlight w:val="cyan"/>
        </w:rPr>
        <w:t xml:space="preserve">must </w:t>
      </w:r>
      <w:r w:rsidRPr="00C77E38">
        <w:rPr>
          <w:rStyle w:val="Emphasis"/>
          <w:highlight w:val="cyan"/>
        </w:rPr>
        <w:t xml:space="preserve">proceed cautiously </w:t>
      </w:r>
      <w:r w:rsidRPr="00C77E38">
        <w:rPr>
          <w:rStyle w:val="StyleUnderline"/>
          <w:highlight w:val="cyan"/>
        </w:rPr>
        <w:t xml:space="preserve">when </w:t>
      </w:r>
      <w:r w:rsidRPr="00C77E38">
        <w:rPr>
          <w:rStyle w:val="StyleUnderline"/>
        </w:rPr>
        <w:t xml:space="preserve">asked either to </w:t>
      </w:r>
      <w:r w:rsidRPr="00C77E38">
        <w:rPr>
          <w:rStyle w:val="Emphasis"/>
          <w:highlight w:val="cyan"/>
        </w:rPr>
        <w:t>extend</w:t>
      </w:r>
      <w:r w:rsidRPr="00C77E38">
        <w:rPr>
          <w:sz w:val="16"/>
        </w:rPr>
        <w:t xml:space="preserve"> or contract patent rights </w:t>
      </w:r>
      <w:r w:rsidRPr="00C77E38">
        <w:rPr>
          <w:rStyle w:val="StyleUnderline"/>
          <w:highlight w:val="cyan"/>
        </w:rPr>
        <w:t>for reasons unforeseen by Congress</w:t>
      </w:r>
      <w:r w:rsidRPr="00C77E38">
        <w:rPr>
          <w:sz w:val="16"/>
        </w:rPr>
        <w:t xml:space="preserve">."  </w:t>
      </w:r>
      <w:r w:rsidRPr="00C77E38">
        <w:rPr>
          <w:sz w:val="14"/>
        </w:rPr>
        <w:t>Given that theme, on which I elaborated in greater detail and with citations to authorities far more influential than I, I assumed I would never again be asked to address this Conference-one whose expressed purpose is to discuss ways in which some believe courts could, and indeed should, engage in the very policymaking I had eschewed. So, you can imagine my surprise when my good friend, Professor Peter Mennell, asked me to open this year's version of this Conference. My first thought was that, since the University of California Berkeley School of Law was not the co-sponsor of the 2011 Conference, perhaps Professor Mennell did not know I had put somewhat of a damper on that earlier Conference with an out-ofthe-box pronouncement that the answer to the question the entire Conference seemed designed to probe was a pretty simple one, and not the one I guessed most in the room wanted to hear. So, as not to embarrass Professor Mennell, I assumed I should decline his invitation and let the Conference get off to a more optimistic start. But, I realized, however, that the Peter Mennell I knew was too fastidious not to have been aware of my earlier appearance and the content of my commentary, which meant that perhaps he believed I might have something new or different to add to the dialogue-perhaps even that my experience on the appellate bench had altered or softened my views. So I agreed to come, hoping not to disappoint. In reflecting on whether my years on the appellate bench have impacted my view of the judiciary's role with respect to the shaping of substantive patent law and policy, I realize that they have. They have not softened those views; however, my views have become more entrenched, as some of my opinions including dissents-may reflect.</w:t>
      </w:r>
      <w:r w:rsidRPr="00C77E38">
        <w:rPr>
          <w:sz w:val="16"/>
        </w:rPr>
        <w:t xml:space="preserve"> </w:t>
      </w:r>
      <w:r w:rsidRPr="00C77E38">
        <w:rPr>
          <w:rStyle w:val="StyleUnderline"/>
        </w:rPr>
        <w:t xml:space="preserve">I have become </w:t>
      </w:r>
      <w:r w:rsidRPr="00C77E38">
        <w:rPr>
          <w:rStyle w:val="Emphasis"/>
          <w:highlight w:val="cyan"/>
        </w:rPr>
        <w:t>especially concerned</w:t>
      </w:r>
      <w:r w:rsidRPr="00C77E38">
        <w:rPr>
          <w:rStyle w:val="StyleUnderline"/>
          <w:highlight w:val="cyan"/>
        </w:rPr>
        <w:t xml:space="preserve"> as </w:t>
      </w:r>
      <w:r w:rsidRPr="00C77E38">
        <w:rPr>
          <w:rStyle w:val="StyleUnderline"/>
        </w:rPr>
        <w:t xml:space="preserve">I watch the number of times </w:t>
      </w:r>
      <w:r w:rsidRPr="00C77E38">
        <w:rPr>
          <w:rStyle w:val="StyleUnderline"/>
          <w:highlight w:val="cyan"/>
        </w:rPr>
        <w:t xml:space="preserve">lawyers and parties urge </w:t>
      </w:r>
      <w:r w:rsidRPr="00C77E38">
        <w:rPr>
          <w:rStyle w:val="StyleUnderline"/>
        </w:rPr>
        <w:t xml:space="preserve">both </w:t>
      </w:r>
      <w:r w:rsidRPr="00C77E38">
        <w:rPr>
          <w:rStyle w:val="StyleUnderline"/>
          <w:highlight w:val="cyan"/>
        </w:rPr>
        <w:t xml:space="preserve">our court </w:t>
      </w:r>
      <w:r w:rsidRPr="00C77E38">
        <w:rPr>
          <w:rStyle w:val="StyleUnderline"/>
        </w:rPr>
        <w:t xml:space="preserve">and district courts </w:t>
      </w:r>
      <w:r w:rsidRPr="00C77E38">
        <w:rPr>
          <w:rStyle w:val="StyleUnderline"/>
          <w:highlight w:val="cyan"/>
        </w:rPr>
        <w:t>to either</w:t>
      </w:r>
      <w:r w:rsidRPr="00C77E38">
        <w:rPr>
          <w:rStyle w:val="StyleUnderline"/>
        </w:rPr>
        <w:t xml:space="preserve"> openly </w:t>
      </w:r>
      <w:r w:rsidRPr="00C77E38">
        <w:rPr>
          <w:rStyle w:val="Emphasis"/>
          <w:highlight w:val="cyan"/>
        </w:rPr>
        <w:t>ignore</w:t>
      </w:r>
      <w:r w:rsidRPr="00C77E38">
        <w:rPr>
          <w:rStyle w:val="StyleUnderline"/>
          <w:highlight w:val="cyan"/>
        </w:rPr>
        <w:t xml:space="preserve"> what Congress </w:t>
      </w:r>
      <w:r w:rsidRPr="00C77E38">
        <w:rPr>
          <w:rStyle w:val="StyleUnderline"/>
        </w:rPr>
        <w:t xml:space="preserve">has </w:t>
      </w:r>
      <w:r w:rsidRPr="00C77E38">
        <w:rPr>
          <w:rStyle w:val="StyleUnderline"/>
          <w:highlight w:val="cyan"/>
        </w:rPr>
        <w:t>said</w:t>
      </w:r>
      <w:r w:rsidRPr="00C77E38">
        <w:rPr>
          <w:rStyle w:val="StyleUnderline"/>
        </w:rPr>
        <w:t xml:space="preserve">, </w:t>
      </w:r>
      <w:r w:rsidRPr="00C77E38">
        <w:rPr>
          <w:rStyle w:val="Emphasis"/>
          <w:highlight w:val="cyan"/>
        </w:rPr>
        <w:t>anticipate</w:t>
      </w:r>
      <w:r w:rsidRPr="00C77E38">
        <w:rPr>
          <w:sz w:val="16"/>
          <w:highlight w:val="cyan"/>
        </w:rPr>
        <w:t xml:space="preserve"> </w:t>
      </w:r>
      <w:r w:rsidRPr="00C77E38">
        <w:rPr>
          <w:rStyle w:val="StyleUnderline"/>
          <w:highlight w:val="cyan"/>
        </w:rPr>
        <w:t>what Congress would have said</w:t>
      </w:r>
      <w:r w:rsidRPr="00C77E38">
        <w:rPr>
          <w:sz w:val="16"/>
          <w:highlight w:val="cyan"/>
        </w:rPr>
        <w:t xml:space="preserve"> </w:t>
      </w:r>
      <w:r w:rsidRPr="00C77E38">
        <w:rPr>
          <w:sz w:val="16"/>
        </w:rPr>
        <w:t>if it had been able itself to anticipate changes in technology or the litigious nature of patent litigants</w:t>
      </w:r>
      <w:r w:rsidRPr="00C77E38">
        <w:rPr>
          <w:rStyle w:val="StyleUnderline"/>
        </w:rPr>
        <w:t xml:space="preserve">, </w:t>
      </w:r>
      <w:r w:rsidRPr="00C77E38">
        <w:rPr>
          <w:rStyle w:val="StyleUnderline"/>
          <w:highlight w:val="cyan"/>
        </w:rPr>
        <w:t xml:space="preserve">or </w:t>
      </w:r>
      <w:r w:rsidRPr="00C77E38">
        <w:rPr>
          <w:rStyle w:val="Emphasis"/>
          <w:highlight w:val="cyan"/>
        </w:rPr>
        <w:t>reinterpret</w:t>
      </w:r>
      <w:r w:rsidRPr="00C77E38">
        <w:rPr>
          <w:rStyle w:val="StyleUnderline"/>
          <w:highlight w:val="cyan"/>
        </w:rPr>
        <w:t xml:space="preserve"> statutes in ways that </w:t>
      </w:r>
      <w:r w:rsidRPr="00C77E38">
        <w:rPr>
          <w:rStyle w:val="Emphasis"/>
          <w:highlight w:val="cyan"/>
        </w:rPr>
        <w:t>appear more fair</w:t>
      </w:r>
      <w:r w:rsidRPr="00C77E38">
        <w:rPr>
          <w:rStyle w:val="StyleUnderline"/>
          <w:highlight w:val="cyan"/>
        </w:rPr>
        <w:t xml:space="preserve"> or </w:t>
      </w:r>
      <w:r w:rsidRPr="00C77E38">
        <w:rPr>
          <w:rStyle w:val="StyleUnderline"/>
        </w:rPr>
        <w:t xml:space="preserve">more </w:t>
      </w:r>
      <w:r w:rsidRPr="00C77E38">
        <w:rPr>
          <w:rStyle w:val="Emphasis"/>
          <w:highlight w:val="cyan"/>
        </w:rPr>
        <w:t xml:space="preserve">efficient </w:t>
      </w:r>
      <w:r w:rsidRPr="00C77E38">
        <w:rPr>
          <w:rStyle w:val="StyleUnderline"/>
          <w:highlight w:val="cyan"/>
        </w:rPr>
        <w:t>than Congress</w:t>
      </w:r>
      <w:r w:rsidRPr="00C77E38">
        <w:rPr>
          <w:rStyle w:val="StyleUnderline"/>
        </w:rPr>
        <w:t>'s own words</w:t>
      </w:r>
      <w:r w:rsidRPr="00C77E38">
        <w:rPr>
          <w:sz w:val="16"/>
        </w:rPr>
        <w:t xml:space="preserve"> reflect. While </w:t>
      </w:r>
      <w:r w:rsidRPr="00C77E38">
        <w:rPr>
          <w:rStyle w:val="StyleUnderline"/>
        </w:rPr>
        <w:t xml:space="preserve">trial and appellate </w:t>
      </w:r>
      <w:r w:rsidRPr="00C77E38">
        <w:rPr>
          <w:rStyle w:val="Emphasis"/>
          <w:highlight w:val="cyan"/>
        </w:rPr>
        <w:t>judge</w:t>
      </w:r>
      <w:r w:rsidRPr="00C77E38">
        <w:rPr>
          <w:rStyle w:val="StyleUnderline"/>
          <w:highlight w:val="cyan"/>
        </w:rPr>
        <w:t>s</w:t>
      </w:r>
      <w:r w:rsidRPr="00C77E38">
        <w:rPr>
          <w:sz w:val="16"/>
        </w:rPr>
        <w:t xml:space="preserve"> certainly may participate in open dialogue about substantive changes needed in the law, and may in their decisions urge Congress or the Supreme Court to consider changes, we </w:t>
      </w:r>
      <w:r w:rsidRPr="00C77E38">
        <w:rPr>
          <w:rStyle w:val="Emphasis"/>
          <w:highlight w:val="cyan"/>
        </w:rPr>
        <w:t>may not</w:t>
      </w:r>
      <w:r w:rsidRPr="00C77E38">
        <w:rPr>
          <w:rStyle w:val="StyleUnderline"/>
          <w:highlight w:val="cyan"/>
        </w:rPr>
        <w:t xml:space="preserve"> effectuate those desires on our own</w:t>
      </w:r>
      <w:r w:rsidRPr="00C77E38">
        <w:rPr>
          <w:sz w:val="16"/>
        </w:rPr>
        <w:t xml:space="preserve">. </w:t>
      </w:r>
      <w:r w:rsidRPr="00C77E38">
        <w:rPr>
          <w:rStyle w:val="StyleUnderline"/>
          <w:highlight w:val="cyan"/>
        </w:rPr>
        <w:t>When</w:t>
      </w:r>
      <w:r w:rsidRPr="00C77E38">
        <w:rPr>
          <w:rStyle w:val="StyleUnderline"/>
        </w:rPr>
        <w:t xml:space="preserve"> parties request that </w:t>
      </w:r>
      <w:r w:rsidRPr="00C77E38">
        <w:rPr>
          <w:rStyle w:val="StyleUnderline"/>
          <w:highlight w:val="cyan"/>
        </w:rPr>
        <w:t xml:space="preserve">judges assume a </w:t>
      </w:r>
      <w:r w:rsidRPr="00C77E38">
        <w:rPr>
          <w:rStyle w:val="Emphasis"/>
          <w:highlight w:val="cyan"/>
        </w:rPr>
        <w:t>substantive policy-making role</w:t>
      </w:r>
      <w:r w:rsidRPr="00C77E38">
        <w:rPr>
          <w:rStyle w:val="StyleUnderline"/>
          <w:highlight w:val="cyan"/>
        </w:rPr>
        <w:t xml:space="preserve"> </w:t>
      </w:r>
      <w:r w:rsidRPr="00C77E38">
        <w:rPr>
          <w:sz w:val="16"/>
        </w:rPr>
        <w:t xml:space="preserve">in the face of otherwise clear decisional mandates, and judges accede to those requests, </w:t>
      </w:r>
      <w:r w:rsidRPr="00C77E38">
        <w:rPr>
          <w:rStyle w:val="StyleUnderline"/>
          <w:highlight w:val="cyan"/>
        </w:rPr>
        <w:t xml:space="preserve">we </w:t>
      </w:r>
      <w:r w:rsidRPr="00C77E38">
        <w:rPr>
          <w:rStyle w:val="Emphasis"/>
          <w:highlight w:val="cyan"/>
        </w:rPr>
        <w:t>weaken the judiciary</w:t>
      </w:r>
      <w:r w:rsidRPr="00C77E38">
        <w:rPr>
          <w:rStyle w:val="StyleUnderline"/>
          <w:highlight w:val="cyan"/>
        </w:rPr>
        <w:t xml:space="preserve"> itself</w:t>
      </w:r>
      <w:r w:rsidRPr="00C77E38">
        <w:rPr>
          <w:rStyle w:val="StyleUnderline"/>
        </w:rPr>
        <w:t xml:space="preserve">. </w:t>
      </w:r>
      <w:r w:rsidRPr="00C77E38">
        <w:rPr>
          <w:rStyle w:val="StyleUnderline"/>
          <w:highlight w:val="cyan"/>
        </w:rPr>
        <w:t xml:space="preserve">By not adhering to the structural limitations </w:t>
      </w:r>
      <w:r w:rsidRPr="00C77E38">
        <w:rPr>
          <w:rStyle w:val="StyleUnderline"/>
        </w:rPr>
        <w:t xml:space="preserve">on the branches of government established </w:t>
      </w:r>
      <w:r w:rsidRPr="00C77E38">
        <w:rPr>
          <w:rStyle w:val="StyleUnderline"/>
          <w:highlight w:val="cyan"/>
        </w:rPr>
        <w:t xml:space="preserve">by the Framers, we invite </w:t>
      </w:r>
      <w:r w:rsidRPr="00C77E38">
        <w:rPr>
          <w:rStyle w:val="StyleUnderline"/>
        </w:rPr>
        <w:t xml:space="preserve">the same types of </w:t>
      </w:r>
      <w:r w:rsidRPr="00C77E38">
        <w:rPr>
          <w:rStyle w:val="Emphasis"/>
          <w:highlight w:val="cyan"/>
        </w:rPr>
        <w:t>incursions on our own authority</w:t>
      </w:r>
      <w:r w:rsidRPr="00C77E38">
        <w:rPr>
          <w:rStyle w:val="StyleUnderline"/>
        </w:rPr>
        <w:t>.</w:t>
      </w:r>
      <w:r w:rsidRPr="00C77E38">
        <w:rPr>
          <w:sz w:val="16"/>
        </w:rPr>
        <w:t xml:space="preserve"> </w:t>
      </w:r>
      <w:r w:rsidRPr="00C77E38">
        <w:rPr>
          <w:rStyle w:val="Emphasis"/>
          <w:highlight w:val="cyan"/>
        </w:rPr>
        <w:t xml:space="preserve">However well-intentioned </w:t>
      </w:r>
      <w:r w:rsidRPr="00C77E38">
        <w:rPr>
          <w:rStyle w:val="StyleUnderline"/>
          <w:highlight w:val="cyan"/>
        </w:rPr>
        <w:t xml:space="preserve">and </w:t>
      </w:r>
      <w:r w:rsidRPr="00C77E38">
        <w:rPr>
          <w:rStyle w:val="StyleUnderline"/>
        </w:rPr>
        <w:t xml:space="preserve">however </w:t>
      </w:r>
      <w:r w:rsidRPr="00C77E38">
        <w:rPr>
          <w:rStyle w:val="Emphasis"/>
          <w:highlight w:val="cyan"/>
        </w:rPr>
        <w:t>strong</w:t>
      </w:r>
      <w:r w:rsidRPr="00C77E38">
        <w:rPr>
          <w:rStyle w:val="StyleUnderline"/>
          <w:highlight w:val="cyan"/>
        </w:rPr>
        <w:t xml:space="preserve"> the policy urges,</w:t>
      </w:r>
      <w:r w:rsidRPr="00C77E38">
        <w:rPr>
          <w:rStyle w:val="StyleUnderline"/>
        </w:rPr>
        <w:t xml:space="preserve"> </w:t>
      </w:r>
      <w:r w:rsidRPr="00C77E38">
        <w:rPr>
          <w:rStyle w:val="StyleUnderline"/>
          <w:highlight w:val="cyan"/>
        </w:rPr>
        <w:t xml:space="preserve">decisions that </w:t>
      </w:r>
      <w:r w:rsidRPr="00C77E38">
        <w:rPr>
          <w:rStyle w:val="Emphasis"/>
          <w:highlight w:val="cyan"/>
        </w:rPr>
        <w:t>fail to voice</w:t>
      </w:r>
      <w:r w:rsidRPr="00C77E38">
        <w:rPr>
          <w:rStyle w:val="Emphasis"/>
        </w:rPr>
        <w:t xml:space="preserve"> </w:t>
      </w:r>
      <w:r w:rsidRPr="00C77E38">
        <w:rPr>
          <w:rStyle w:val="StyleUnderline"/>
        </w:rPr>
        <w:t xml:space="preserve">that </w:t>
      </w:r>
      <w:r w:rsidRPr="00C77E38">
        <w:rPr>
          <w:rStyle w:val="StyleUnderline"/>
          <w:highlight w:val="cyan"/>
        </w:rPr>
        <w:t xml:space="preserve">which </w:t>
      </w:r>
      <w:r w:rsidRPr="00C77E38">
        <w:rPr>
          <w:rStyle w:val="Emphasis"/>
          <w:highlight w:val="cyan"/>
        </w:rPr>
        <w:t>Congress</w:t>
      </w:r>
      <w:r w:rsidRPr="00C77E38">
        <w:rPr>
          <w:rStyle w:val="StyleUnderline"/>
          <w:highlight w:val="cyan"/>
        </w:rPr>
        <w:t xml:space="preserve"> has said</w:t>
      </w:r>
      <w:r w:rsidRPr="00C77E38">
        <w:rPr>
          <w:rStyle w:val="StyleUnderline"/>
        </w:rPr>
        <w:t xml:space="preserve"> is the law </w:t>
      </w:r>
      <w:r w:rsidRPr="00C77E38">
        <w:rPr>
          <w:rStyle w:val="StyleUnderline"/>
          <w:highlight w:val="cyan"/>
        </w:rPr>
        <w:t xml:space="preserve">risk </w:t>
      </w:r>
      <w:r w:rsidRPr="00C77E38">
        <w:rPr>
          <w:rStyle w:val="Emphasis"/>
          <w:highlight w:val="cyan"/>
        </w:rPr>
        <w:t>weakening our own independence</w:t>
      </w:r>
      <w:r w:rsidRPr="00C77E38">
        <w:rPr>
          <w:sz w:val="16"/>
        </w:rPr>
        <w:t xml:space="preserve">. I assume I do not need to remind anyone in this room that </w:t>
      </w:r>
      <w:r w:rsidRPr="00C77E38">
        <w:rPr>
          <w:rStyle w:val="StyleUnderline"/>
          <w:highlight w:val="cyan"/>
        </w:rPr>
        <w:t xml:space="preserve">an </w:t>
      </w:r>
      <w:r w:rsidRPr="00C77E38">
        <w:rPr>
          <w:rStyle w:val="Emphasis"/>
          <w:highlight w:val="cyan"/>
        </w:rPr>
        <w:t>independent judiciary</w:t>
      </w:r>
      <w:r w:rsidRPr="00C77E38">
        <w:rPr>
          <w:rStyle w:val="StyleUnderline"/>
          <w:highlight w:val="cyan"/>
        </w:rPr>
        <w:t xml:space="preserve"> is the </w:t>
      </w:r>
      <w:r w:rsidRPr="00C77E38">
        <w:rPr>
          <w:rStyle w:val="StyleUnderline"/>
        </w:rPr>
        <w:t xml:space="preserve">very </w:t>
      </w:r>
      <w:r w:rsidRPr="00C77E38">
        <w:rPr>
          <w:rStyle w:val="Emphasis"/>
          <w:highlight w:val="cyan"/>
        </w:rPr>
        <w:t xml:space="preserve">cornerstone of </w:t>
      </w:r>
      <w:r w:rsidRPr="00C77E38">
        <w:rPr>
          <w:rStyle w:val="Emphasis"/>
        </w:rPr>
        <w:t xml:space="preserve">the </w:t>
      </w:r>
      <w:r w:rsidRPr="00C77E38">
        <w:rPr>
          <w:rStyle w:val="Emphasis"/>
          <w:highlight w:val="cyan"/>
        </w:rPr>
        <w:t>freedom</w:t>
      </w:r>
      <w:r w:rsidRPr="00C77E38">
        <w:rPr>
          <w:rStyle w:val="Emphasis"/>
        </w:rPr>
        <w:t>s guaranteed by our Constitution</w:t>
      </w:r>
      <w:r w:rsidRPr="00C77E38">
        <w:rPr>
          <w:sz w:val="16"/>
        </w:rPr>
        <w:t xml:space="preserve">. As the Supreme Court said in Evans v. Gore, "the articles which limit the powers of the legislative and executive branches of the government, and those which provide safeguards for the protection of the citizen in his person and property, would be of little value without a judiciary to uphold and maintain them .. . ."9 As Alexander Hamilton said, </w:t>
      </w:r>
      <w:r w:rsidRPr="00C77E38">
        <w:rPr>
          <w:rStyle w:val="StyleUnderline"/>
          <w:highlight w:val="cyan"/>
        </w:rPr>
        <w:t xml:space="preserve">if the independence </w:t>
      </w:r>
      <w:r w:rsidRPr="00C77E38">
        <w:rPr>
          <w:rStyle w:val="StyleUnderline"/>
        </w:rPr>
        <w:t xml:space="preserve">of the judiciary </w:t>
      </w:r>
      <w:r w:rsidRPr="00C77E38">
        <w:rPr>
          <w:rStyle w:val="StyleUnderline"/>
          <w:highlight w:val="cyan"/>
        </w:rPr>
        <w:t>is destroyed</w:t>
      </w:r>
      <w:r w:rsidRPr="00C77E38">
        <w:rPr>
          <w:rStyle w:val="StyleUnderline"/>
        </w:rPr>
        <w:t>, "</w:t>
      </w:r>
      <w:r w:rsidRPr="00C77E38">
        <w:rPr>
          <w:rStyle w:val="Emphasis"/>
          <w:highlight w:val="cyan"/>
        </w:rPr>
        <w:t>the constitution is gone</w:t>
      </w:r>
      <w:r w:rsidRPr="00C77E38">
        <w:rPr>
          <w:rStyle w:val="StyleUnderline"/>
        </w:rPr>
        <w:t>; it is a dead letter</w:t>
      </w:r>
      <w:r w:rsidRPr="00C77E38">
        <w:rPr>
          <w:sz w:val="16"/>
        </w:rPr>
        <w:t xml:space="preserve">; it is a vapor which the breath of faction in a moment may dissipate ... "10 In an age where court-bashing is common, </w:t>
      </w:r>
      <w:r w:rsidRPr="00C77E38">
        <w:rPr>
          <w:rStyle w:val="Emphasis"/>
          <w:highlight w:val="cyan"/>
        </w:rPr>
        <w:t>we ought not to contribute to our own destruction.</w:t>
      </w:r>
      <w:r w:rsidRPr="00C77E38">
        <w:rPr>
          <w:sz w:val="16"/>
        </w:rPr>
        <w:t xml:space="preserve"> If we are unable to respect institutional boundaries ourselves, why should we expect Congress or the Executive branch to do the same? </w:t>
      </w:r>
    </w:p>
    <w:p w14:paraId="112E2299" w14:textId="77777777" w:rsidR="001457F5" w:rsidRPr="00C77E38" w:rsidRDefault="001457F5" w:rsidP="001457F5">
      <w:pPr>
        <w:pStyle w:val="Heading4"/>
      </w:pPr>
      <w:r w:rsidRPr="00C77E38">
        <w:t>The courts shouldn’t make policy---their only role should be to fill substantial gaps in policy, in which patent law has none.</w:t>
      </w:r>
    </w:p>
    <w:p w14:paraId="31F20EEA" w14:textId="77777777" w:rsidR="001457F5" w:rsidRPr="00C77E38" w:rsidRDefault="001457F5" w:rsidP="001457F5">
      <w:r w:rsidRPr="00C77E38">
        <w:t xml:space="preserve">Kathleen M. </w:t>
      </w:r>
      <w:r w:rsidRPr="00C77E38">
        <w:rPr>
          <w:rFonts w:eastAsiaTheme="majorEastAsia" w:cstheme="majorBidi"/>
          <w:b/>
          <w:iCs/>
          <w:sz w:val="26"/>
        </w:rPr>
        <w:t>O’Malley 12</w:t>
      </w:r>
      <w:r w:rsidRPr="00C77E38">
        <w:t xml:space="preserve">. A former United States circuit judge of the United States Court of Appeals for the Federal Circuit and currently of counsel at Sullivan &amp; Cromwell. “An Expanded "Slim Volume" on the Limited Role of Courts in Shaping Patent Policy.” </w:t>
      </w:r>
      <w:r w:rsidRPr="00C77E38">
        <w:rPr>
          <w:i/>
          <w:iCs/>
        </w:rPr>
        <w:t>Federal Circuit Bar Journal</w:t>
      </w:r>
      <w:r w:rsidRPr="00C77E38">
        <w:t>. Volume 22, Issue 1. September 2012. https://heinonline.org/HOL/P?h=hein.journals/fedcb22&amp;i=99. Accessed 07-25-24//rr</w:t>
      </w:r>
    </w:p>
    <w:p w14:paraId="2E32FDDA" w14:textId="77777777" w:rsidR="001457F5" w:rsidRPr="00C77E38" w:rsidRDefault="001457F5" w:rsidP="001457F5">
      <w:pPr>
        <w:rPr>
          <w:rStyle w:val="StyleUnderline"/>
        </w:rPr>
      </w:pPr>
      <w:r w:rsidRPr="00C77E38">
        <w:rPr>
          <w:sz w:val="14"/>
        </w:rPr>
        <w:t xml:space="preserve">Nonetheless, as so often is true in law, the devil is in the definitions. I view these examples inherent in the jurisprudential process as a far cry from the kind of "policy" that some would have this court make. </w:t>
      </w:r>
      <w:r w:rsidRPr="00C77E38">
        <w:rPr>
          <w:rStyle w:val="StyleUnderline"/>
        </w:rPr>
        <w:t xml:space="preserve">The </w:t>
      </w:r>
      <w:r w:rsidRPr="00C77E38">
        <w:rPr>
          <w:rStyle w:val="StyleUnderline"/>
          <w:highlight w:val="cyan"/>
        </w:rPr>
        <w:t>policy</w:t>
      </w:r>
      <w:r w:rsidRPr="00C77E38">
        <w:rPr>
          <w:rStyle w:val="StyleUnderline"/>
        </w:rPr>
        <w:t xml:space="preserve"> that I believe </w:t>
      </w:r>
      <w:r w:rsidRPr="00C77E38">
        <w:rPr>
          <w:rStyle w:val="StyleUnderline"/>
          <w:highlight w:val="cyan"/>
        </w:rPr>
        <w:t xml:space="preserve">a court has </w:t>
      </w:r>
      <w:r w:rsidRPr="00C77E38">
        <w:rPr>
          <w:rStyle w:val="Emphasis"/>
          <w:highlight w:val="cyan"/>
        </w:rPr>
        <w:t>no power</w:t>
      </w:r>
      <w:r w:rsidRPr="00C77E38">
        <w:rPr>
          <w:rStyle w:val="StyleUnderline"/>
          <w:highlight w:val="cyan"/>
        </w:rPr>
        <w:t xml:space="preserve"> to make is that which asks </w:t>
      </w:r>
      <w:r w:rsidRPr="00C77E38">
        <w:rPr>
          <w:rStyle w:val="StyleUnderline"/>
        </w:rPr>
        <w:t xml:space="preserve">established </w:t>
      </w:r>
      <w:r w:rsidRPr="00C77E38">
        <w:rPr>
          <w:rStyle w:val="StyleUnderline"/>
          <w:highlight w:val="cyan"/>
        </w:rPr>
        <w:t xml:space="preserve">law to give way </w:t>
      </w:r>
      <w:r w:rsidRPr="00C77E38">
        <w:rPr>
          <w:rStyle w:val="StyleUnderline"/>
        </w:rPr>
        <w:t xml:space="preserve">in the face </w:t>
      </w:r>
      <w:r w:rsidRPr="00C77E38">
        <w:rPr>
          <w:rStyle w:val="StyleUnderline"/>
          <w:highlight w:val="cyan"/>
        </w:rPr>
        <w:t>of a</w:t>
      </w:r>
      <w:r w:rsidRPr="00C77E38">
        <w:rPr>
          <w:rStyle w:val="StyleUnderline"/>
        </w:rPr>
        <w:t xml:space="preserve"> current </w:t>
      </w:r>
      <w:r w:rsidRPr="00C77E38">
        <w:rPr>
          <w:rStyle w:val="StyleUnderline"/>
          <w:highlight w:val="cyan"/>
        </w:rPr>
        <w:t>social goal</w:t>
      </w:r>
      <w:r w:rsidRPr="00C77E38">
        <w:rPr>
          <w:rStyle w:val="StyleUnderline"/>
        </w:rPr>
        <w:t xml:space="preserve"> deemed more "important"-based on an argument that a felt necessity should trump existing principles because they are old and threadbare, or because the legislature never imagined such a new and different set of facts. </w:t>
      </w:r>
      <w:r w:rsidRPr="00C77E38">
        <w:rPr>
          <w:sz w:val="14"/>
        </w:rPr>
        <w:t xml:space="preserve">It is then that </w:t>
      </w:r>
      <w:r w:rsidRPr="00C77E38">
        <w:rPr>
          <w:rStyle w:val="StyleUnderline"/>
        </w:rPr>
        <w:t xml:space="preserve">we </w:t>
      </w:r>
      <w:r w:rsidRPr="00C77E38">
        <w:rPr>
          <w:rStyle w:val="StyleUnderline"/>
          <w:highlight w:val="cyan"/>
        </w:rPr>
        <w:t xml:space="preserve">judges should be </w:t>
      </w:r>
      <w:r w:rsidRPr="00C77E38">
        <w:rPr>
          <w:rStyle w:val="Emphasis"/>
          <w:highlight w:val="cyan"/>
        </w:rPr>
        <w:t>most cautious</w:t>
      </w:r>
      <w:r w:rsidRPr="00C77E38">
        <w:rPr>
          <w:rStyle w:val="StyleUnderline"/>
          <w:highlight w:val="cyan"/>
        </w:rPr>
        <w:t xml:space="preserve"> about doing our job, and </w:t>
      </w:r>
      <w:r w:rsidRPr="00C77E38">
        <w:rPr>
          <w:rStyle w:val="Emphasis"/>
          <w:highlight w:val="cyan"/>
        </w:rPr>
        <w:t>only our job</w:t>
      </w:r>
      <w:r w:rsidRPr="00C77E38">
        <w:rPr>
          <w:sz w:val="14"/>
        </w:rPr>
        <w:t xml:space="preserve">. If we do it right, </w:t>
      </w:r>
      <w:r w:rsidRPr="00C77E38">
        <w:rPr>
          <w:rStyle w:val="StyleUnderline"/>
          <w:highlight w:val="cyan"/>
        </w:rPr>
        <w:t>the</w:t>
      </w:r>
      <w:r w:rsidRPr="00C77E38">
        <w:rPr>
          <w:rStyle w:val="StyleUnderline"/>
        </w:rPr>
        <w:t xml:space="preserve"> "</w:t>
      </w:r>
      <w:r w:rsidRPr="00C77E38">
        <w:rPr>
          <w:rStyle w:val="StyleUnderline"/>
          <w:highlight w:val="cyan"/>
        </w:rPr>
        <w:t>policy</w:t>
      </w:r>
      <w:r w:rsidRPr="00C77E38">
        <w:rPr>
          <w:rStyle w:val="StyleUnderline"/>
        </w:rPr>
        <w:t xml:space="preserve">" </w:t>
      </w:r>
      <w:r w:rsidRPr="00C77E38">
        <w:rPr>
          <w:rStyle w:val="StyleUnderline"/>
          <w:highlight w:val="cyan"/>
        </w:rPr>
        <w:t>we</w:t>
      </w:r>
      <w:r w:rsidRPr="00C77E38">
        <w:rPr>
          <w:rStyle w:val="StyleUnderline"/>
        </w:rPr>
        <w:t xml:space="preserve"> search for and </w:t>
      </w:r>
      <w:r w:rsidRPr="00C77E38">
        <w:rPr>
          <w:rStyle w:val="StyleUnderline"/>
          <w:highlight w:val="cyan"/>
        </w:rPr>
        <w:t xml:space="preserve">apply will </w:t>
      </w:r>
      <w:r w:rsidRPr="00C77E38">
        <w:rPr>
          <w:rStyle w:val="StyleUnderline"/>
        </w:rPr>
        <w:t xml:space="preserve">always </w:t>
      </w:r>
      <w:r w:rsidRPr="00C77E38">
        <w:rPr>
          <w:rStyle w:val="StyleUnderline"/>
          <w:highlight w:val="cyan"/>
        </w:rPr>
        <w:t>be someone else's</w:t>
      </w:r>
      <w:r w:rsidRPr="00C77E38">
        <w:rPr>
          <w:rStyle w:val="StyleUnderline"/>
        </w:rPr>
        <w:t>-not our own</w:t>
      </w:r>
      <w:r w:rsidRPr="00C77E38">
        <w:rPr>
          <w:sz w:val="14"/>
        </w:rPr>
        <w:t xml:space="preserve">. It is important to emphasize, moreover, that, to </w:t>
      </w:r>
      <w:r w:rsidRPr="00C77E38">
        <w:rPr>
          <w:rStyle w:val="StyleUnderline"/>
          <w:highlight w:val="cyan"/>
        </w:rPr>
        <w:t>the limit</w:t>
      </w:r>
      <w:r w:rsidRPr="00C77E38">
        <w:rPr>
          <w:rStyle w:val="StyleUnderline"/>
        </w:rPr>
        <w:t xml:space="preserve">ed extent </w:t>
      </w:r>
      <w:r w:rsidRPr="00C77E38">
        <w:rPr>
          <w:rStyle w:val="StyleUnderline"/>
          <w:highlight w:val="cyan"/>
        </w:rPr>
        <w:t>that policy creeps into judicial decision</w:t>
      </w:r>
      <w:r w:rsidRPr="00C77E38">
        <w:rPr>
          <w:rStyle w:val="StyleUnderline"/>
        </w:rPr>
        <w:t xml:space="preserve">-making it does so </w:t>
      </w:r>
      <w:r w:rsidRPr="00C77E38">
        <w:rPr>
          <w:rStyle w:val="StyleUnderline"/>
          <w:highlight w:val="cyan"/>
        </w:rPr>
        <w:t xml:space="preserve">only where gaps in the law are </w:t>
      </w:r>
      <w:r w:rsidRPr="00C77E38">
        <w:rPr>
          <w:rStyle w:val="Emphasis"/>
          <w:highlight w:val="cyan"/>
        </w:rPr>
        <w:t>substantial</w:t>
      </w:r>
      <w:r w:rsidRPr="00C77E38">
        <w:rPr>
          <w:rStyle w:val="StyleUnderline"/>
          <w:highlight w:val="cyan"/>
        </w:rPr>
        <w:t xml:space="preserve"> </w:t>
      </w:r>
      <w:r w:rsidRPr="00C77E38">
        <w:rPr>
          <w:rStyle w:val="StyleUnderline"/>
        </w:rPr>
        <w:t>and uncharted</w:t>
      </w:r>
      <w:r w:rsidRPr="00C77E38">
        <w:rPr>
          <w:sz w:val="14"/>
        </w:rPr>
        <w:t xml:space="preserve">. For example, there is certainly a body of case law where courts over the years have been forced to determine what the words "cruel and unusual punishment" mean3 or what is "unreasonable" in the search-and-seizure context.' Those phrases in the Constitution are broad and somewhat vague, perhaps intentionally so. But where, as </w:t>
      </w:r>
      <w:r w:rsidRPr="00C77E38">
        <w:rPr>
          <w:rStyle w:val="StyleUnderline"/>
          <w:highlight w:val="cyan"/>
        </w:rPr>
        <w:t>with the</w:t>
      </w:r>
      <w:r w:rsidRPr="00C77E38">
        <w:rPr>
          <w:rStyle w:val="StyleUnderline"/>
        </w:rPr>
        <w:t xml:space="preserve"> </w:t>
      </w:r>
      <w:r w:rsidRPr="00C77E38">
        <w:rPr>
          <w:rStyle w:val="Emphasis"/>
          <w:highlight w:val="cyan"/>
        </w:rPr>
        <w:t>Patent Act</w:t>
      </w:r>
      <w:r w:rsidRPr="00C77E38">
        <w:rPr>
          <w:rStyle w:val="StyleUnderline"/>
          <w:highlight w:val="cyan"/>
        </w:rPr>
        <w:t xml:space="preserve">, Congress has put together a </w:t>
      </w:r>
      <w:r w:rsidRPr="00C77E38">
        <w:rPr>
          <w:rStyle w:val="StyleUnderline"/>
        </w:rPr>
        <w:t xml:space="preserve">statutory </w:t>
      </w:r>
      <w:r w:rsidRPr="00C77E38">
        <w:rPr>
          <w:rStyle w:val="StyleUnderline"/>
          <w:highlight w:val="cyan"/>
        </w:rPr>
        <w:t xml:space="preserve">scheme with </w:t>
      </w:r>
      <w:r w:rsidRPr="00C77E38">
        <w:rPr>
          <w:rStyle w:val="StyleUnderline"/>
        </w:rPr>
        <w:t xml:space="preserve">a fair measure of </w:t>
      </w:r>
      <w:r w:rsidRPr="00C77E38">
        <w:rPr>
          <w:rStyle w:val="StyleUnderline"/>
          <w:highlight w:val="cyan"/>
        </w:rPr>
        <w:t xml:space="preserve">specificity, there are </w:t>
      </w:r>
      <w:r w:rsidRPr="00C77E38">
        <w:rPr>
          <w:rStyle w:val="StyleUnderline"/>
        </w:rPr>
        <w:t xml:space="preserve">far </w:t>
      </w:r>
      <w:r w:rsidRPr="00C77E38">
        <w:rPr>
          <w:rStyle w:val="StyleUnderline"/>
          <w:highlight w:val="cyan"/>
        </w:rPr>
        <w:t xml:space="preserve">fewer gaps </w:t>
      </w:r>
      <w:r w:rsidRPr="00C77E38">
        <w:rPr>
          <w:rStyle w:val="StyleUnderline"/>
        </w:rPr>
        <w:t xml:space="preserve">in the law </w:t>
      </w:r>
      <w:r w:rsidRPr="00C77E38">
        <w:rPr>
          <w:rStyle w:val="StyleUnderline"/>
          <w:highlight w:val="cyan"/>
        </w:rPr>
        <w:t>to fill</w:t>
      </w:r>
      <w:r w:rsidRPr="00C77E38">
        <w:rPr>
          <w:rStyle w:val="StyleUnderline"/>
        </w:rPr>
        <w:t>. Instead, judges are to apply that law as written, regardless of whether they think Congress's choices make sense or would match their own choices if given the flexibility to make them</w:t>
      </w:r>
      <w:r w:rsidRPr="00C77E38">
        <w:rPr>
          <w:sz w:val="14"/>
        </w:rPr>
        <w:t xml:space="preserve">. </w:t>
      </w:r>
      <w:r w:rsidRPr="00C77E38">
        <w:rPr>
          <w:rStyle w:val="StyleUnderline"/>
          <w:highlight w:val="cyan"/>
        </w:rPr>
        <w:t xml:space="preserve">Where gaps </w:t>
      </w:r>
      <w:r w:rsidRPr="00C77E38">
        <w:rPr>
          <w:rStyle w:val="StyleUnderline"/>
        </w:rPr>
        <w:t xml:space="preserve">in the law </w:t>
      </w:r>
      <w:r w:rsidRPr="00C77E38">
        <w:rPr>
          <w:rStyle w:val="StyleUnderline"/>
          <w:highlight w:val="cyan"/>
        </w:rPr>
        <w:t>exist</w:t>
      </w:r>
      <w:r w:rsidRPr="00C77E38">
        <w:rPr>
          <w:rStyle w:val="StyleUnderline"/>
        </w:rPr>
        <w:t xml:space="preserve">, moreover, </w:t>
      </w:r>
      <w:r w:rsidRPr="00C77E38">
        <w:rPr>
          <w:rStyle w:val="StyleUnderline"/>
          <w:highlight w:val="cyan"/>
        </w:rPr>
        <w:t xml:space="preserve">judges </w:t>
      </w:r>
      <w:r w:rsidRPr="00C77E38">
        <w:rPr>
          <w:rStyle w:val="Emphasis"/>
          <w:highlight w:val="cyan"/>
        </w:rPr>
        <w:t>do not have the right</w:t>
      </w:r>
      <w:r w:rsidRPr="00C77E38">
        <w:rPr>
          <w:rStyle w:val="StyleUnderline"/>
        </w:rPr>
        <w:t xml:space="preserve">, nor would they presume to have the right, </w:t>
      </w:r>
      <w:r w:rsidRPr="00C77E38">
        <w:rPr>
          <w:rStyle w:val="StyleUnderline"/>
          <w:highlight w:val="cyan"/>
        </w:rPr>
        <w:t xml:space="preserve">to make policy </w:t>
      </w:r>
      <w:r w:rsidRPr="00C77E38">
        <w:rPr>
          <w:rStyle w:val="StyleUnderline"/>
        </w:rPr>
        <w:t xml:space="preserve">choices </w:t>
      </w:r>
      <w:r w:rsidRPr="00C77E38">
        <w:rPr>
          <w:rStyle w:val="StyleUnderline"/>
          <w:highlight w:val="cyan"/>
        </w:rPr>
        <w:t xml:space="preserve">that </w:t>
      </w:r>
      <w:r w:rsidRPr="00C77E38">
        <w:rPr>
          <w:rStyle w:val="Emphasis"/>
          <w:highlight w:val="cyan"/>
        </w:rPr>
        <w:t>differ</w:t>
      </w:r>
      <w:r w:rsidRPr="00C77E38">
        <w:rPr>
          <w:rStyle w:val="StyleUnderline"/>
          <w:highlight w:val="cyan"/>
        </w:rPr>
        <w:t xml:space="preserve"> from those </w:t>
      </w:r>
      <w:r w:rsidRPr="00C77E38">
        <w:rPr>
          <w:rStyle w:val="Emphasis"/>
        </w:rPr>
        <w:t xml:space="preserve">well </w:t>
      </w:r>
      <w:r w:rsidRPr="00C77E38">
        <w:rPr>
          <w:rStyle w:val="Emphasis"/>
          <w:highlight w:val="cyan"/>
        </w:rPr>
        <w:t>established</w:t>
      </w:r>
      <w:r w:rsidRPr="00C77E38">
        <w:rPr>
          <w:rStyle w:val="StyleUnderline"/>
          <w:highlight w:val="cyan"/>
        </w:rPr>
        <w:t xml:space="preserve"> by the Supreme Court </w:t>
      </w:r>
      <w:r w:rsidRPr="00C77E38">
        <w:rPr>
          <w:rStyle w:val="StyleUnderline"/>
        </w:rPr>
        <w:t>and governing precedent.</w:t>
      </w:r>
      <w:r w:rsidRPr="00C77E38">
        <w:rPr>
          <w:sz w:val="14"/>
        </w:rPr>
        <w:t xml:space="preserve"> Thus, judges in lower courts today can readily apply the Eighth and Fifth Amendments to the facts before them with little struggle, not because the textual phrases are any less broad or vague today than they were originally, but because their confines are now well defined by common law rules. </w:t>
      </w:r>
      <w:r w:rsidRPr="00C77E38">
        <w:rPr>
          <w:rStyle w:val="StyleUnderline"/>
        </w:rPr>
        <w:t>Applying this concept to patent law, because the Federal Circuit decides patent cases in the context of a comprehensive statutory scheme, fairly well established preceden</w:t>
      </w:r>
      <w:r w:rsidRPr="00C77E38">
        <w:rPr>
          <w:sz w:val="14"/>
        </w:rPr>
        <w:t xml:space="preserve">t, and in light of governing written documents, those marginal cases where policy choices need to be made should be few and far between. And, again, at the risk of being redundant, to the extent made, </w:t>
      </w:r>
      <w:r w:rsidRPr="00C77E38">
        <w:rPr>
          <w:rStyle w:val="StyleUnderline"/>
        </w:rPr>
        <w:t>any policy choices courts make must not be our own.</w:t>
      </w:r>
    </w:p>
    <w:p w14:paraId="75415BAD" w14:textId="77777777" w:rsidR="001457F5" w:rsidRPr="00C77E38" w:rsidRDefault="001457F5" w:rsidP="001457F5"/>
    <w:p w14:paraId="6766E0A0" w14:textId="77777777" w:rsidR="001457F5" w:rsidRPr="00C77E38" w:rsidRDefault="001457F5" w:rsidP="001457F5">
      <w:pPr>
        <w:pStyle w:val="Heading4"/>
        <w:rPr>
          <w:rStyle w:val="StyleUnderline"/>
        </w:rPr>
      </w:pPr>
      <w:r w:rsidRPr="00C77E38">
        <w:rPr>
          <w:rStyle w:val="StyleUnderline"/>
        </w:rPr>
        <w:t>The Supreme Court and Congress disagree – Supreme Court has historically gone against stronger IP</w:t>
      </w:r>
    </w:p>
    <w:p w14:paraId="70C43FCD" w14:textId="77777777" w:rsidR="001457F5" w:rsidRPr="00C77E38" w:rsidRDefault="001457F5" w:rsidP="001457F5">
      <w:r w:rsidRPr="00C77E38">
        <w:t xml:space="preserve">Gregory N. </w:t>
      </w:r>
      <w:r w:rsidRPr="00C77E38">
        <w:rPr>
          <w:b/>
          <w:bCs/>
        </w:rPr>
        <w:t xml:space="preserve">Mandel, </w:t>
      </w:r>
      <w:r w:rsidRPr="00C77E38">
        <w:t>20</w:t>
      </w:r>
      <w:r w:rsidRPr="00C77E38">
        <w:rPr>
          <w:b/>
          <w:bCs/>
        </w:rPr>
        <w:t xml:space="preserve">17 </w:t>
      </w:r>
      <w:r w:rsidRPr="00C77E38">
        <w:t>– Provost of Temple University and Professor of Law at Temple Law School; “Institutional Fracture in Intellectual Property Law: The Supreme Court Versus Congress”; https://scholarshare.temple.edu/bitstream/handle/20.500.12613/6341/Mandel-JournalArticle-2017.pdf?sequence=1&amp;isAllowed=y</w:t>
      </w:r>
    </w:p>
    <w:p w14:paraId="33D087F8" w14:textId="77777777" w:rsidR="001457F5" w:rsidRPr="00C77E38" w:rsidRDefault="001457F5" w:rsidP="001457F5">
      <w:pPr>
        <w:rPr>
          <w:u w:val="single"/>
        </w:rPr>
      </w:pPr>
      <w:r w:rsidRPr="00C77E38">
        <w:rPr>
          <w:highlight w:val="cyan"/>
          <w:u w:val="single"/>
        </w:rPr>
        <w:t>Congress and the Supreme Court have been</w:t>
      </w:r>
      <w:r w:rsidRPr="00C77E38">
        <w:rPr>
          <w:u w:val="single"/>
        </w:rPr>
        <w:t xml:space="preserve"> significantly </w:t>
      </w:r>
      <w:r w:rsidRPr="00C77E38">
        <w:rPr>
          <w:rStyle w:val="Emphasis"/>
          <w:bCs/>
          <w:highlight w:val="cyan"/>
        </w:rPr>
        <w:t xml:space="preserve">at odds </w:t>
      </w:r>
      <w:r w:rsidRPr="00C77E38">
        <w:rPr>
          <w:rStyle w:val="Emphasis"/>
          <w:bCs/>
        </w:rPr>
        <w:t>over i</w:t>
      </w:r>
      <w:r w:rsidRPr="00C77E38">
        <w:rPr>
          <w:u w:val="single"/>
        </w:rPr>
        <w:t>ntellectual property law throughout the early twenty-first century.</w:t>
      </w:r>
      <w:r w:rsidRPr="00C77E38">
        <w:t xml:space="preserve"> This institutional fracture is revealed here in an original dataset comprising every Supreme Court decision and statute passed by Congress </w:t>
      </w:r>
      <w:r w:rsidRPr="00C77E38">
        <w:rPr>
          <w:highlight w:val="cyan"/>
          <w:u w:val="single"/>
        </w:rPr>
        <w:t xml:space="preserve">concerning intellectual property law from </w:t>
      </w:r>
      <w:r w:rsidRPr="00C77E38">
        <w:rPr>
          <w:b/>
          <w:bCs/>
          <w:highlight w:val="cyan"/>
          <w:u w:val="single"/>
        </w:rPr>
        <w:t>2002 to 2016</w:t>
      </w:r>
      <w:r w:rsidRPr="00C77E38">
        <w:rPr>
          <w:highlight w:val="cyan"/>
          <w:u w:val="single"/>
        </w:rPr>
        <w:t>.</w:t>
      </w:r>
      <w:r w:rsidRPr="00C77E38">
        <w:rPr>
          <w:u w:val="single"/>
        </w:rPr>
        <w:t xml:space="preserve"> </w:t>
      </w:r>
      <w:r w:rsidRPr="00C77E38">
        <w:t xml:space="preserve">Though the divergence between legislative and judicial action has largely slipped below the radar, it speaks volumes about the contemporary political economy of intellectual property law. </w:t>
      </w:r>
      <w:r w:rsidRPr="00C77E38">
        <w:rPr>
          <w:highlight w:val="cyan"/>
          <w:u w:val="single"/>
        </w:rPr>
        <w:t>Analysis of this</w:t>
      </w:r>
      <w:r w:rsidRPr="00C77E38">
        <w:rPr>
          <w:u w:val="single"/>
        </w:rPr>
        <w:t xml:space="preserve"> legal activity also </w:t>
      </w:r>
      <w:r w:rsidRPr="00C77E38">
        <w:rPr>
          <w:highlight w:val="cyan"/>
          <w:u w:val="single"/>
        </w:rPr>
        <w:t xml:space="preserve">raises questions concerning interbranch </w:t>
      </w:r>
      <w:r w:rsidRPr="00C77E38">
        <w:rPr>
          <w:rStyle w:val="Emphasis"/>
          <w:highlight w:val="cyan"/>
        </w:rPr>
        <w:t>separation of powers and majoritarian democracy</w:t>
      </w:r>
      <w:r w:rsidRPr="00C77E38">
        <w:rPr>
          <w:highlight w:val="cyan"/>
          <w:u w:val="single"/>
        </w:rPr>
        <w:t>, questions that spread</w:t>
      </w:r>
      <w:r w:rsidRPr="00C77E38">
        <w:rPr>
          <w:u w:val="single"/>
        </w:rPr>
        <w:t xml:space="preserve"> well </w:t>
      </w:r>
      <w:r w:rsidRPr="00C77E38">
        <w:rPr>
          <w:highlight w:val="cyan"/>
          <w:u w:val="single"/>
        </w:rPr>
        <w:t>beyond i</w:t>
      </w:r>
      <w:r w:rsidRPr="00C77E38">
        <w:rPr>
          <w:u w:val="single"/>
        </w:rPr>
        <w:t xml:space="preserve">ntellectual </w:t>
      </w:r>
      <w:r w:rsidRPr="00C77E38">
        <w:rPr>
          <w:highlight w:val="cyan"/>
          <w:u w:val="single"/>
        </w:rPr>
        <w:t>p</w:t>
      </w:r>
      <w:r w:rsidRPr="00C77E38">
        <w:rPr>
          <w:u w:val="single"/>
        </w:rPr>
        <w:t xml:space="preserve">roperty. </w:t>
      </w:r>
    </w:p>
    <w:p w14:paraId="61FD0F88" w14:textId="77777777" w:rsidR="001457F5" w:rsidRPr="00C77E38" w:rsidRDefault="001457F5" w:rsidP="001457F5">
      <w:pPr>
        <w:rPr>
          <w:u w:val="single"/>
        </w:rPr>
      </w:pPr>
      <w:r w:rsidRPr="00C77E38">
        <w:t xml:space="preserve">Recent legislative and judicial actions concerning intellectual property law reveal several stark trends. </w:t>
      </w:r>
      <w:r w:rsidRPr="00C77E38">
        <w:rPr>
          <w:highlight w:val="cyan"/>
          <w:u w:val="single"/>
        </w:rPr>
        <w:t>Congress has been</w:t>
      </w:r>
      <w:r w:rsidRPr="00C77E38">
        <w:rPr>
          <w:u w:val="single"/>
        </w:rPr>
        <w:t xml:space="preserve"> remarkably </w:t>
      </w:r>
      <w:r w:rsidRPr="00C77E38">
        <w:rPr>
          <w:highlight w:val="cyan"/>
          <w:u w:val="single"/>
        </w:rPr>
        <w:t>hospitable to stronger i</w:t>
      </w:r>
      <w:r w:rsidRPr="00C77E38">
        <w:rPr>
          <w:u w:val="single"/>
        </w:rPr>
        <w:t xml:space="preserve">ntellectual </w:t>
      </w:r>
      <w:r w:rsidRPr="00C77E38">
        <w:rPr>
          <w:highlight w:val="cyan"/>
          <w:u w:val="single"/>
        </w:rPr>
        <w:t>p</w:t>
      </w:r>
      <w:r w:rsidRPr="00C77E38">
        <w:rPr>
          <w:u w:val="single"/>
        </w:rPr>
        <w:t xml:space="preserve">roperty </w:t>
      </w:r>
      <w:r w:rsidRPr="00C77E38">
        <w:rPr>
          <w:highlight w:val="cyan"/>
          <w:u w:val="single"/>
        </w:rPr>
        <w:t>rights</w:t>
      </w:r>
      <w:r w:rsidRPr="00C77E38">
        <w:rPr>
          <w:u w:val="single"/>
        </w:rPr>
        <w:t xml:space="preserve">. </w:t>
      </w:r>
      <w:r w:rsidRPr="00C77E38">
        <w:rPr>
          <w:highlight w:val="cyan"/>
          <w:u w:val="single"/>
        </w:rPr>
        <w:t>Congress passed forty-three i</w:t>
      </w:r>
      <w:r w:rsidRPr="00C77E38">
        <w:rPr>
          <w:u w:val="single"/>
        </w:rPr>
        <w:t xml:space="preserve">ntellectual </w:t>
      </w:r>
      <w:r w:rsidRPr="00C77E38">
        <w:rPr>
          <w:highlight w:val="cyan"/>
          <w:u w:val="single"/>
        </w:rPr>
        <w:t>p</w:t>
      </w:r>
      <w:r w:rsidRPr="00C77E38">
        <w:rPr>
          <w:u w:val="single"/>
        </w:rPr>
        <w:t xml:space="preserve">roperty </w:t>
      </w:r>
      <w:r w:rsidRPr="00C77E38">
        <w:rPr>
          <w:highlight w:val="cyan"/>
          <w:u w:val="single"/>
        </w:rPr>
        <w:t>laws during the time period</w:t>
      </w:r>
      <w:r w:rsidRPr="00C77E38">
        <w:rPr>
          <w:u w:val="single"/>
        </w:rPr>
        <w:t xml:space="preserve"> in question. Of those that affected the substantive strength of intellectual property rights, </w:t>
      </w:r>
      <w:r w:rsidRPr="00C77E38">
        <w:rPr>
          <w:highlight w:val="cyan"/>
          <w:u w:val="single"/>
        </w:rPr>
        <w:t>over 80% made rights stronger.</w:t>
      </w:r>
      <w:r w:rsidRPr="00C77E38">
        <w:rPr>
          <w:u w:val="single"/>
        </w:rPr>
        <w:t>1</w:t>
      </w:r>
      <w:r w:rsidRPr="00C77E38">
        <w:t xml:space="preserve"> These laws made it easier to acquire intellectual property rights, broadened the scope of protection, and strengthened enforcement. </w:t>
      </w:r>
      <w:r w:rsidRPr="00C77E38">
        <w:rPr>
          <w:highlight w:val="cyan"/>
          <w:u w:val="single"/>
        </w:rPr>
        <w:t>The Supreme Court’s</w:t>
      </w:r>
      <w:r w:rsidRPr="00C77E38">
        <w:rPr>
          <w:u w:val="single"/>
        </w:rPr>
        <w:t xml:space="preserve"> intellectual property jurisprudence, however, </w:t>
      </w:r>
      <w:r w:rsidRPr="00C77E38">
        <w:rPr>
          <w:highlight w:val="cyan"/>
          <w:u w:val="single"/>
        </w:rPr>
        <w:t>has moved largely in the opposite direction</w:t>
      </w:r>
      <w:r w:rsidRPr="00C77E38">
        <w:rPr>
          <w:u w:val="single"/>
        </w:rPr>
        <w:t xml:space="preserve">. </w:t>
      </w:r>
      <w:r w:rsidRPr="00C77E38">
        <w:rPr>
          <w:highlight w:val="cyan"/>
          <w:u w:val="single"/>
        </w:rPr>
        <w:t>The Court decided forty-four intellectual property cases from the</w:t>
      </w:r>
      <w:r w:rsidRPr="00C77E38">
        <w:rPr>
          <w:u w:val="single"/>
        </w:rPr>
        <w:t xml:space="preserve"> October </w:t>
      </w:r>
      <w:r w:rsidRPr="00C77E38">
        <w:rPr>
          <w:highlight w:val="cyan"/>
          <w:u w:val="single"/>
        </w:rPr>
        <w:t>2002–2003 Term through the</w:t>
      </w:r>
      <w:r w:rsidRPr="00C77E38">
        <w:rPr>
          <w:u w:val="single"/>
        </w:rPr>
        <w:t xml:space="preserve"> October </w:t>
      </w:r>
      <w:r w:rsidRPr="00C77E38">
        <w:rPr>
          <w:highlight w:val="cyan"/>
          <w:u w:val="single"/>
        </w:rPr>
        <w:t>2015–2016 Term, and</w:t>
      </w:r>
      <w:r w:rsidRPr="00C77E38">
        <w:rPr>
          <w:u w:val="single"/>
        </w:rPr>
        <w:t xml:space="preserve"> of those that substantively affected the extent of rights, </w:t>
      </w:r>
      <w:r w:rsidRPr="00C77E38">
        <w:rPr>
          <w:highlight w:val="cyan"/>
          <w:u w:val="single"/>
        </w:rPr>
        <w:t>two-thirds weakened protection.</w:t>
      </w:r>
    </w:p>
    <w:p w14:paraId="4449B776" w14:textId="77777777" w:rsidR="001457F5" w:rsidRPr="00C77E38" w:rsidRDefault="001457F5" w:rsidP="001457F5">
      <w:pPr>
        <w:rPr>
          <w:u w:val="single"/>
        </w:rPr>
      </w:pPr>
      <w:r w:rsidRPr="00C77E38">
        <w:t xml:space="preserve">Differentiating this legislative and judicial action based on intellectual property subfield exposes additional nuance. </w:t>
      </w:r>
      <w:r w:rsidRPr="00C77E38">
        <w:rPr>
          <w:u w:val="single"/>
        </w:rPr>
        <w:t xml:space="preserve">While </w:t>
      </w:r>
      <w:r w:rsidRPr="00C77E38">
        <w:rPr>
          <w:highlight w:val="cyan"/>
          <w:u w:val="single"/>
        </w:rPr>
        <w:t>Congress has tended to strengthen i</w:t>
      </w:r>
      <w:r w:rsidRPr="00C77E38">
        <w:rPr>
          <w:u w:val="single"/>
        </w:rPr>
        <w:t xml:space="preserve">ntellectual </w:t>
      </w:r>
      <w:r w:rsidRPr="00C77E38">
        <w:rPr>
          <w:highlight w:val="cyan"/>
          <w:u w:val="single"/>
        </w:rPr>
        <w:t>p</w:t>
      </w:r>
      <w:r w:rsidRPr="00C77E38">
        <w:rPr>
          <w:u w:val="single"/>
        </w:rPr>
        <w:t>roperty protection in patent, copyright, and trademark law</w:t>
      </w:r>
      <w:r w:rsidRPr="00C77E38">
        <w:rPr>
          <w:highlight w:val="cyan"/>
          <w:u w:val="single"/>
        </w:rPr>
        <w:t>, the Supreme Court has been generally antagonistic toward stronger patent and trademark rights</w:t>
      </w:r>
      <w:r w:rsidRPr="00C77E38">
        <w:rPr>
          <w:u w:val="single"/>
        </w:rPr>
        <w:t xml:space="preserve">, but highly receptive to increasing copyright protection. This differentiation indicates that </w:t>
      </w:r>
      <w:r w:rsidRPr="00C77E38">
        <w:rPr>
          <w:highlight w:val="cyan"/>
          <w:u w:val="single"/>
        </w:rPr>
        <w:t>the Supreme Court, at least, does not appear to view intellectual property law as a single, unified field.</w:t>
      </w:r>
    </w:p>
    <w:p w14:paraId="5B1008A6" w14:textId="77777777" w:rsidR="001457F5" w:rsidRPr="00C77E38" w:rsidRDefault="001457F5" w:rsidP="001457F5">
      <w:pPr>
        <w:pStyle w:val="Heading4"/>
      </w:pPr>
      <w:r w:rsidRPr="00C77E38">
        <w:t xml:space="preserve">Public distrust in courts causes divide and inequality---confidence in courts is key to keep people unified </w:t>
      </w:r>
    </w:p>
    <w:p w14:paraId="1128BFE5" w14:textId="77777777" w:rsidR="001457F5" w:rsidRPr="00C77E38" w:rsidRDefault="001457F5" w:rsidP="001457F5">
      <w:r w:rsidRPr="00C77E38">
        <w:t xml:space="preserve">David F. </w:t>
      </w:r>
      <w:r w:rsidRPr="00C77E38">
        <w:rPr>
          <w:rStyle w:val="Style13ptBold"/>
        </w:rPr>
        <w:t>Levi</w:t>
      </w:r>
      <w:r w:rsidRPr="00C77E38">
        <w:t xml:space="preserve">, </w:t>
      </w:r>
      <w:r w:rsidRPr="00C77E38">
        <w:rPr>
          <w:rStyle w:val="Style13ptBold"/>
        </w:rPr>
        <w:t>24</w:t>
      </w:r>
      <w:r w:rsidRPr="00C77E38">
        <w:t xml:space="preserve">, "Losing Faith: Why Public Trust in the Judiciary Matters", Judicature | The Scholarly Journal About the Judiciary, </w:t>
      </w:r>
      <w:hyperlink r:id="rId34" w:history="1">
        <w:r w:rsidRPr="00C77E38">
          <w:rPr>
            <w:rStyle w:val="Hyperlink"/>
          </w:rPr>
          <w:t>https://judicature.duke.edu/articles/losing-faith-why-public-trust-in-the-judiciary-matters/</w:t>
        </w:r>
      </w:hyperlink>
      <w:r w:rsidRPr="00C77E38">
        <w:t xml:space="preserve">  DHY</w:t>
      </w:r>
    </w:p>
    <w:p w14:paraId="635663C5" w14:textId="77777777" w:rsidR="001457F5" w:rsidRPr="00C77E38" w:rsidRDefault="001457F5" w:rsidP="001457F5">
      <w:r w:rsidRPr="00C77E38">
        <w:t xml:space="preserve">Raymond J. Lohier: I don’t dispute at all the caveats that Jeff mentioned, about, for example, the counter-majoritarian role of the courts, and also about polls generally. But I do worry. One reason that I think we should all worry about a loss of confidence and support in the courts, or even a reported loss in confidence and support, is that — this is almost cliché — but </w:t>
      </w:r>
      <w:r w:rsidRPr="00C77E38">
        <w:rPr>
          <w:rStyle w:val="StyleUnderline"/>
        </w:rPr>
        <w:t>we really have nothing other than public confidence to protect the branch</w:t>
      </w:r>
      <w:r w:rsidRPr="00C77E38">
        <w:t>.</w:t>
      </w:r>
    </w:p>
    <w:p w14:paraId="043E6386" w14:textId="77777777" w:rsidR="001457F5" w:rsidRPr="00C77E38" w:rsidRDefault="001457F5" w:rsidP="001457F5">
      <w:r w:rsidRPr="00C77E38">
        <w:t>I do think that we should pay attention when there’s any indication of flagging confidence or support in the judiciary. What’s important in my view is that there has to be at least the perception of some connection — and a judicial appreciation that there must be a connection — between the public and the Court, between what the public expects, broadly speaking, and how the Supreme Court and courts of appeals and the district courts rule, and how we justify or explain our rulings.</w:t>
      </w:r>
    </w:p>
    <w:p w14:paraId="687CAED2" w14:textId="77777777" w:rsidR="001457F5" w:rsidRPr="00C77E38" w:rsidRDefault="001457F5" w:rsidP="001457F5">
      <w:pPr>
        <w:rPr>
          <w:rStyle w:val="StyleUnderline"/>
        </w:rPr>
      </w:pPr>
      <w:r w:rsidRPr="00C77E38">
        <w:rPr>
          <w:rStyle w:val="StyleUnderline"/>
        </w:rPr>
        <w:t xml:space="preserve">Any </w:t>
      </w:r>
      <w:r w:rsidRPr="00C77E38">
        <w:rPr>
          <w:rStyle w:val="StyleUnderline"/>
          <w:highlight w:val="cyan"/>
        </w:rPr>
        <w:t>loss in confidence</w:t>
      </w:r>
      <w:r w:rsidRPr="00C77E38">
        <w:rPr>
          <w:rStyle w:val="StyleUnderline"/>
        </w:rPr>
        <w:t xml:space="preserve"> </w:t>
      </w:r>
      <w:r w:rsidRPr="00C77E38">
        <w:rPr>
          <w:rStyle w:val="StyleUnderline"/>
          <w:highlight w:val="cyan"/>
        </w:rPr>
        <w:t>in</w:t>
      </w:r>
      <w:r w:rsidRPr="00C77E38">
        <w:rPr>
          <w:rStyle w:val="StyleUnderline"/>
        </w:rPr>
        <w:t xml:space="preserve"> what we do, or what </w:t>
      </w:r>
      <w:r w:rsidRPr="00C77E38">
        <w:rPr>
          <w:rStyle w:val="StyleUnderline"/>
          <w:highlight w:val="cyan"/>
        </w:rPr>
        <w:t>the Supreme Court</w:t>
      </w:r>
      <w:r w:rsidRPr="00C77E38">
        <w:rPr>
          <w:rStyle w:val="StyleUnderline"/>
        </w:rPr>
        <w:t xml:space="preserve"> does</w:t>
      </w:r>
      <w:r w:rsidRPr="00C77E38">
        <w:t xml:space="preserve">, </w:t>
      </w:r>
      <w:r w:rsidRPr="00C77E38">
        <w:rPr>
          <w:rStyle w:val="StyleUnderline"/>
          <w:highlight w:val="cyan"/>
        </w:rPr>
        <w:t>makes</w:t>
      </w:r>
      <w:r w:rsidRPr="00C77E38">
        <w:rPr>
          <w:rStyle w:val="StyleUnderline"/>
        </w:rPr>
        <w:t xml:space="preserve"> </w:t>
      </w:r>
      <w:r w:rsidRPr="00C77E38">
        <w:rPr>
          <w:rStyle w:val="StyleUnderline"/>
          <w:highlight w:val="cyan"/>
        </w:rPr>
        <w:t>the</w:t>
      </w:r>
      <w:r w:rsidRPr="00C77E38">
        <w:rPr>
          <w:rStyle w:val="StyleUnderline"/>
        </w:rPr>
        <w:t xml:space="preserve"> rule of </w:t>
      </w:r>
      <w:r w:rsidRPr="00C77E38">
        <w:rPr>
          <w:rStyle w:val="StyleUnderline"/>
          <w:highlight w:val="cyan"/>
        </w:rPr>
        <w:t>law</w:t>
      </w:r>
      <w:r w:rsidRPr="00C77E38">
        <w:rPr>
          <w:rStyle w:val="StyleUnderline"/>
        </w:rPr>
        <w:t xml:space="preserve"> somewhat more </w:t>
      </w:r>
      <w:r w:rsidRPr="00C77E38">
        <w:rPr>
          <w:rStyle w:val="StyleUnderline"/>
          <w:highlight w:val="cyan"/>
        </w:rPr>
        <w:t xml:space="preserve">vulnerable and detracts </w:t>
      </w:r>
      <w:r w:rsidRPr="00C77E38">
        <w:rPr>
          <w:rStyle w:val="StyleUnderline"/>
        </w:rPr>
        <w:t xml:space="preserve">from the </w:t>
      </w:r>
      <w:r w:rsidRPr="00C77E38">
        <w:rPr>
          <w:rStyle w:val="StyleUnderline"/>
          <w:highlight w:val="cyan"/>
        </w:rPr>
        <w:t>legitimacy</w:t>
      </w:r>
      <w:r w:rsidRPr="00C77E38">
        <w:rPr>
          <w:rStyle w:val="StyleUnderline"/>
        </w:rPr>
        <w:t xml:space="preserve"> </w:t>
      </w:r>
      <w:r w:rsidRPr="00C77E38">
        <w:t xml:space="preserve">of what we do. What I mean by that, at least in part, is that a </w:t>
      </w:r>
      <w:r w:rsidRPr="00C77E38">
        <w:rPr>
          <w:rStyle w:val="StyleUnderline"/>
          <w:highlight w:val="cyan"/>
        </w:rPr>
        <w:t>lack of confidence</w:t>
      </w:r>
      <w:r w:rsidRPr="00C77E38">
        <w:rPr>
          <w:rStyle w:val="StyleUnderline"/>
        </w:rPr>
        <w:t xml:space="preserve"> increases the </w:t>
      </w:r>
      <w:r w:rsidRPr="00C77E38">
        <w:rPr>
          <w:rStyle w:val="StyleUnderline"/>
          <w:highlight w:val="cyan"/>
        </w:rPr>
        <w:t>risk</w:t>
      </w:r>
      <w:r w:rsidRPr="00C77E38">
        <w:rPr>
          <w:rStyle w:val="StyleUnderline"/>
        </w:rPr>
        <w:t xml:space="preserve"> </w:t>
      </w:r>
      <w:r w:rsidRPr="00C77E38">
        <w:rPr>
          <w:rStyle w:val="StyleUnderline"/>
          <w:highlight w:val="cyan"/>
        </w:rPr>
        <w:t>that</w:t>
      </w:r>
      <w:r w:rsidRPr="00C77E38">
        <w:rPr>
          <w:rStyle w:val="StyleUnderline"/>
        </w:rPr>
        <w:t xml:space="preserve"> actors</w:t>
      </w:r>
      <w:r w:rsidRPr="00C77E38">
        <w:t xml:space="preserve"> — </w:t>
      </w:r>
      <w:r w:rsidRPr="00C77E38">
        <w:rPr>
          <w:rStyle w:val="StyleUnderline"/>
        </w:rPr>
        <w:t xml:space="preserve">it could be public actors, legislatures, certainly </w:t>
      </w:r>
      <w:r w:rsidRPr="00C77E38">
        <w:rPr>
          <w:rStyle w:val="StyleUnderline"/>
          <w:highlight w:val="cyan"/>
        </w:rPr>
        <w:t>ordinary people</w:t>
      </w:r>
      <w:r w:rsidRPr="00C77E38">
        <w:rPr>
          <w:rStyle w:val="StyleUnderline"/>
        </w:rPr>
        <w:t xml:space="preserve"> — </w:t>
      </w:r>
      <w:r w:rsidRPr="00C77E38">
        <w:rPr>
          <w:rStyle w:val="StyleUnderline"/>
          <w:highlight w:val="cyan"/>
        </w:rPr>
        <w:t xml:space="preserve">are </w:t>
      </w:r>
      <w:r w:rsidRPr="00C77E38">
        <w:rPr>
          <w:rStyle w:val="StyleUnderline"/>
        </w:rPr>
        <w:t xml:space="preserve">just </w:t>
      </w:r>
      <w:r w:rsidRPr="00C77E38">
        <w:rPr>
          <w:rStyle w:val="StyleUnderline"/>
          <w:highlight w:val="cyan"/>
        </w:rPr>
        <w:t>over time</w:t>
      </w:r>
      <w:r w:rsidRPr="00C77E38">
        <w:rPr>
          <w:rStyle w:val="StyleUnderline"/>
        </w:rPr>
        <w:t xml:space="preserve"> </w:t>
      </w:r>
      <w:r w:rsidRPr="00C77E38">
        <w:rPr>
          <w:rStyle w:val="StyleUnderline"/>
          <w:highlight w:val="cyan"/>
        </w:rPr>
        <w:t xml:space="preserve">going to ignore </w:t>
      </w:r>
      <w:r w:rsidRPr="00C77E38">
        <w:rPr>
          <w:rStyle w:val="StyleUnderline"/>
        </w:rPr>
        <w:t xml:space="preserve">our </w:t>
      </w:r>
      <w:r w:rsidRPr="00C77E38">
        <w:rPr>
          <w:rStyle w:val="StyleUnderline"/>
          <w:highlight w:val="cyan"/>
        </w:rPr>
        <w:t>orders</w:t>
      </w:r>
      <w:r w:rsidRPr="00C77E38">
        <w:rPr>
          <w:rStyle w:val="StyleUnderline"/>
        </w:rPr>
        <w:t xml:space="preserve"> </w:t>
      </w:r>
      <w:r w:rsidRPr="00C77E38">
        <w:rPr>
          <w:rStyle w:val="StyleUnderline"/>
          <w:highlight w:val="cyan"/>
        </w:rPr>
        <w:t>and</w:t>
      </w:r>
      <w:r w:rsidRPr="00C77E38">
        <w:rPr>
          <w:rStyle w:val="StyleUnderline"/>
        </w:rPr>
        <w:t xml:space="preserve"> </w:t>
      </w:r>
      <w:r w:rsidRPr="00C77E38">
        <w:rPr>
          <w:rStyle w:val="StyleUnderline"/>
          <w:highlight w:val="cyan"/>
        </w:rPr>
        <w:t>mandates</w:t>
      </w:r>
      <w:r w:rsidRPr="00C77E38">
        <w:rPr>
          <w:rStyle w:val="StyleUnderline"/>
        </w:rPr>
        <w:t>.</w:t>
      </w:r>
      <w:r w:rsidRPr="00C77E38">
        <w:t xml:space="preserve"> And </w:t>
      </w:r>
      <w:r w:rsidRPr="00C77E38">
        <w:rPr>
          <w:rStyle w:val="StyleUnderline"/>
        </w:rPr>
        <w:t>they’re going to do so as they perceive a lack of confidence or diminution or decrease in confidence and support in courts</w:t>
      </w:r>
      <w:r w:rsidRPr="00C77E38">
        <w:t xml:space="preserve">. </w:t>
      </w:r>
      <w:r w:rsidRPr="00C77E38">
        <w:rPr>
          <w:rStyle w:val="StyleUnderline"/>
          <w:highlight w:val="cyan"/>
        </w:rPr>
        <w:t xml:space="preserve">They’re going to </w:t>
      </w:r>
      <w:r w:rsidRPr="00C77E38">
        <w:rPr>
          <w:rStyle w:val="StyleUnderline"/>
        </w:rPr>
        <w:t xml:space="preserve">do so </w:t>
      </w:r>
      <w:r w:rsidRPr="00C77E38">
        <w:rPr>
          <w:rStyle w:val="StyleUnderline"/>
          <w:highlight w:val="cyan"/>
        </w:rPr>
        <w:t>think</w:t>
      </w:r>
      <w:r w:rsidRPr="00C77E38">
        <w:rPr>
          <w:rStyle w:val="StyleUnderline"/>
        </w:rPr>
        <w:t xml:space="preserve">ing that </w:t>
      </w:r>
      <w:r w:rsidRPr="00C77E38">
        <w:rPr>
          <w:rStyle w:val="StyleUnderline"/>
          <w:highlight w:val="cyan"/>
        </w:rPr>
        <w:t>there will be no</w:t>
      </w:r>
      <w:r w:rsidRPr="00C77E38">
        <w:rPr>
          <w:rStyle w:val="StyleUnderline"/>
        </w:rPr>
        <w:t xml:space="preserve"> practical </w:t>
      </w:r>
      <w:r w:rsidRPr="00C77E38">
        <w:rPr>
          <w:rStyle w:val="StyleUnderline"/>
          <w:highlight w:val="cyan"/>
        </w:rPr>
        <w:t>consequences</w:t>
      </w:r>
      <w:r w:rsidRPr="00C77E38">
        <w:t xml:space="preserve">. And that’s always the worry. It also </w:t>
      </w:r>
      <w:r w:rsidRPr="00C77E38">
        <w:rPr>
          <w:rStyle w:val="StyleUnderline"/>
        </w:rPr>
        <w:t xml:space="preserve">increases the chances that </w:t>
      </w:r>
      <w:r w:rsidRPr="00C77E38">
        <w:rPr>
          <w:rStyle w:val="StyleUnderline"/>
          <w:highlight w:val="cyan"/>
        </w:rPr>
        <w:t>the public</w:t>
      </w:r>
      <w:r w:rsidRPr="00C77E38">
        <w:t xml:space="preserve"> — not only here but also abroad, which I think is an important point — </w:t>
      </w:r>
      <w:r w:rsidRPr="00C77E38">
        <w:rPr>
          <w:rStyle w:val="StyleUnderline"/>
          <w:highlight w:val="cyan"/>
        </w:rPr>
        <w:t>is going</w:t>
      </w:r>
      <w:r w:rsidRPr="00C77E38">
        <w:rPr>
          <w:rStyle w:val="StyleUnderline"/>
        </w:rPr>
        <w:t xml:space="preserve"> to start </w:t>
      </w:r>
      <w:r w:rsidRPr="00C77E38">
        <w:rPr>
          <w:rStyle w:val="StyleUnderline"/>
          <w:highlight w:val="cyan"/>
        </w:rPr>
        <w:t>to regard</w:t>
      </w:r>
      <w:r w:rsidRPr="00C77E38">
        <w:rPr>
          <w:rStyle w:val="StyleUnderline"/>
        </w:rPr>
        <w:t xml:space="preserve"> our </w:t>
      </w:r>
      <w:r w:rsidRPr="00C77E38">
        <w:rPr>
          <w:rStyle w:val="StyleUnderline"/>
          <w:highlight w:val="cyan"/>
        </w:rPr>
        <w:t>judicial decisions</w:t>
      </w:r>
      <w:r w:rsidRPr="00C77E38">
        <w:rPr>
          <w:rStyle w:val="StyleUnderline"/>
        </w:rPr>
        <w:t xml:space="preserve"> </w:t>
      </w:r>
      <w:r w:rsidRPr="00C77E38">
        <w:rPr>
          <w:rStyle w:val="StyleUnderline"/>
          <w:highlight w:val="cyan"/>
        </w:rPr>
        <w:t>not as</w:t>
      </w:r>
      <w:r w:rsidRPr="00C77E38">
        <w:rPr>
          <w:rStyle w:val="StyleUnderline"/>
        </w:rPr>
        <w:t xml:space="preserve"> </w:t>
      </w:r>
      <w:r w:rsidRPr="00C77E38">
        <w:rPr>
          <w:rStyle w:val="StyleUnderline"/>
          <w:highlight w:val="cyan"/>
        </w:rPr>
        <w:t>a</w:t>
      </w:r>
      <w:r w:rsidRPr="00C77E38">
        <w:rPr>
          <w:rStyle w:val="StyleUnderline"/>
        </w:rPr>
        <w:t xml:space="preserve"> </w:t>
      </w:r>
      <w:r w:rsidRPr="00C77E38">
        <w:rPr>
          <w:rStyle w:val="StyleUnderline"/>
          <w:highlight w:val="cyan"/>
        </w:rPr>
        <w:t xml:space="preserve">product of </w:t>
      </w:r>
      <w:r w:rsidRPr="00C77E38">
        <w:rPr>
          <w:rStyle w:val="StyleUnderline"/>
        </w:rPr>
        <w:t xml:space="preserve">impartial </w:t>
      </w:r>
      <w:r w:rsidRPr="00C77E38">
        <w:rPr>
          <w:rStyle w:val="StyleUnderline"/>
          <w:highlight w:val="cyan"/>
        </w:rPr>
        <w:t>deliberation</w:t>
      </w:r>
      <w:r w:rsidRPr="00C77E38">
        <w:rPr>
          <w:rStyle w:val="StyleUnderline"/>
        </w:rPr>
        <w:t xml:space="preserve"> </w:t>
      </w:r>
      <w:r w:rsidRPr="00C77E38">
        <w:rPr>
          <w:rStyle w:val="StyleUnderline"/>
          <w:highlight w:val="cyan"/>
        </w:rPr>
        <w:t xml:space="preserve">based on </w:t>
      </w:r>
      <w:r w:rsidRPr="00C77E38">
        <w:rPr>
          <w:rStyle w:val="StyleUnderline"/>
        </w:rPr>
        <w:t xml:space="preserve">the </w:t>
      </w:r>
      <w:r w:rsidRPr="00C77E38">
        <w:rPr>
          <w:rStyle w:val="StyleUnderline"/>
          <w:highlight w:val="cyan"/>
        </w:rPr>
        <w:t xml:space="preserve">facts </w:t>
      </w:r>
      <w:r w:rsidRPr="00C77E38">
        <w:rPr>
          <w:rStyle w:val="StyleUnderline"/>
        </w:rPr>
        <w:t xml:space="preserve">and the law in each particular case, </w:t>
      </w:r>
      <w:r w:rsidRPr="00C77E38">
        <w:rPr>
          <w:rStyle w:val="StyleUnderline"/>
          <w:highlight w:val="cyan"/>
        </w:rPr>
        <w:t xml:space="preserve">but as </w:t>
      </w:r>
      <w:r w:rsidRPr="00C77E38">
        <w:rPr>
          <w:rStyle w:val="StyleUnderline"/>
          <w:b/>
          <w:highlight w:val="cyan"/>
        </w:rPr>
        <w:t>in favor of or against a particular party</w:t>
      </w:r>
      <w:r w:rsidRPr="00C77E38">
        <w:rPr>
          <w:rStyle w:val="StyleUnderline"/>
          <w:b/>
        </w:rPr>
        <w:t>,</w:t>
      </w:r>
      <w:r w:rsidRPr="00C77E38">
        <w:rPr>
          <w:rStyle w:val="StyleUnderline"/>
        </w:rPr>
        <w:t xml:space="preserve"> or a particular position, and as essentially pre-ordained, based entirely on the composition of the decision-making panel.</w:t>
      </w:r>
    </w:p>
    <w:p w14:paraId="124B8F66" w14:textId="77777777" w:rsidR="001457F5" w:rsidRPr="00C77E38" w:rsidRDefault="001457F5" w:rsidP="001457F5">
      <w:r w:rsidRPr="00C77E38">
        <w:t xml:space="preserve">A few years ago, I had the good fortune of meeting a chief justice of what I would describe as a troubled democracy. He spoke to a few federal judges here in New York City and described this phenomenon in a very powerful and very sobering way. What he described is a series of </w:t>
      </w:r>
      <w:r w:rsidRPr="00C77E38">
        <w:rPr>
          <w:rStyle w:val="StyleUnderline"/>
          <w:highlight w:val="cyan"/>
        </w:rPr>
        <w:t>repeated</w:t>
      </w:r>
      <w:r w:rsidRPr="00C77E38">
        <w:rPr>
          <w:rStyle w:val="StyleUnderline"/>
        </w:rPr>
        <w:t xml:space="preserve"> and unrebutted </w:t>
      </w:r>
      <w:r w:rsidRPr="00C77E38">
        <w:rPr>
          <w:rStyle w:val="StyleUnderline"/>
          <w:highlight w:val="cyan"/>
        </w:rPr>
        <w:t>attacks [on the judiciary]</w:t>
      </w:r>
      <w:r w:rsidRPr="00C77E38">
        <w:rPr>
          <w:rStyle w:val="StyleUnderline"/>
        </w:rPr>
        <w:t xml:space="preserve"> </w:t>
      </w:r>
      <w:r w:rsidRPr="00C77E38">
        <w:rPr>
          <w:rStyle w:val="StyleUnderline"/>
          <w:highlight w:val="cyan"/>
        </w:rPr>
        <w:t>from</w:t>
      </w:r>
      <w:r w:rsidRPr="00C77E38">
        <w:rPr>
          <w:rStyle w:val="StyleUnderline"/>
        </w:rPr>
        <w:t xml:space="preserve"> different sectors within </w:t>
      </w:r>
      <w:r w:rsidRPr="00C77E38">
        <w:rPr>
          <w:rStyle w:val="StyleUnderline"/>
          <w:highlight w:val="cyan"/>
        </w:rPr>
        <w:t>the</w:t>
      </w:r>
      <w:r w:rsidRPr="00C77E38">
        <w:rPr>
          <w:highlight w:val="cyan"/>
        </w:rPr>
        <w:t xml:space="preserve"> </w:t>
      </w:r>
      <w:r w:rsidRPr="00C77E38">
        <w:rPr>
          <w:rStyle w:val="StyleUnderline"/>
          <w:highlight w:val="cyan"/>
        </w:rPr>
        <w:t>government</w:t>
      </w:r>
      <w:r w:rsidRPr="00C77E38">
        <w:t xml:space="preserve"> in that country, especially the media and government actors in that country. </w:t>
      </w:r>
      <w:r w:rsidRPr="00C77E38">
        <w:rPr>
          <w:rStyle w:val="StyleUnderline"/>
        </w:rPr>
        <w:t xml:space="preserve">Over time, this </w:t>
      </w:r>
      <w:r w:rsidRPr="00C77E38">
        <w:rPr>
          <w:rStyle w:val="StyleUnderline"/>
          <w:highlight w:val="cyan"/>
        </w:rPr>
        <w:t>cause</w:t>
      </w:r>
      <w:r w:rsidRPr="00C77E38">
        <w:rPr>
          <w:rStyle w:val="StyleUnderline"/>
        </w:rPr>
        <w:t xml:space="preserve">d a significant </w:t>
      </w:r>
      <w:r w:rsidRPr="00C77E38">
        <w:rPr>
          <w:rStyle w:val="StyleUnderline"/>
          <w:highlight w:val="cyan"/>
        </w:rPr>
        <w:t xml:space="preserve">reduction in </w:t>
      </w:r>
      <w:r w:rsidRPr="00C77E38">
        <w:rPr>
          <w:rStyle w:val="StyleUnderline"/>
        </w:rPr>
        <w:t xml:space="preserve">public </w:t>
      </w:r>
      <w:r w:rsidRPr="00C77E38">
        <w:rPr>
          <w:rStyle w:val="StyleUnderline"/>
          <w:highlight w:val="cyan"/>
        </w:rPr>
        <w:t>confidence</w:t>
      </w:r>
      <w:r w:rsidRPr="00C77E38">
        <w:rPr>
          <w:rStyle w:val="StyleUnderline"/>
        </w:rPr>
        <w:t xml:space="preserve"> </w:t>
      </w:r>
      <w:r w:rsidRPr="00C77E38">
        <w:rPr>
          <w:rStyle w:val="StyleUnderline"/>
          <w:highlight w:val="cyan"/>
        </w:rPr>
        <w:t>in the supreme court</w:t>
      </w:r>
      <w:r w:rsidRPr="00C77E38">
        <w:rPr>
          <w:rStyle w:val="StyleUnderline"/>
        </w:rPr>
        <w:t xml:space="preserve"> of that country in particular</w:t>
      </w:r>
      <w:r w:rsidRPr="00C77E38">
        <w:rPr>
          <w:rStyle w:val="StyleUnderline"/>
          <w:highlight w:val="cyan"/>
        </w:rPr>
        <w:t>,</w:t>
      </w:r>
      <w:r w:rsidRPr="00C77E38">
        <w:rPr>
          <w:rStyle w:val="StyleUnderline"/>
        </w:rPr>
        <w:t xml:space="preserve"> </w:t>
      </w:r>
      <w:r w:rsidRPr="00C77E38">
        <w:rPr>
          <w:rStyle w:val="StyleUnderline"/>
          <w:highlight w:val="cyan"/>
        </w:rPr>
        <w:t xml:space="preserve">marginalized legal principles, and </w:t>
      </w:r>
      <w:r w:rsidRPr="00C77E38">
        <w:rPr>
          <w:rStyle w:val="StyleUnderline"/>
        </w:rPr>
        <w:t xml:space="preserve">also </w:t>
      </w:r>
      <w:r w:rsidRPr="00C77E38">
        <w:rPr>
          <w:rStyle w:val="StyleUnderline"/>
          <w:highlight w:val="cyan"/>
        </w:rPr>
        <w:t xml:space="preserve">marginalized </w:t>
      </w:r>
      <w:r w:rsidRPr="00C77E38">
        <w:rPr>
          <w:rStyle w:val="StyleUnderline"/>
        </w:rPr>
        <w:t xml:space="preserve">the </w:t>
      </w:r>
      <w:r w:rsidRPr="00C77E38">
        <w:rPr>
          <w:rStyle w:val="StyleUnderline"/>
          <w:highlight w:val="cyan"/>
        </w:rPr>
        <w:t>people</w:t>
      </w:r>
      <w:r w:rsidRPr="00C77E38">
        <w:rPr>
          <w:rStyle w:val="StyleUnderline"/>
        </w:rPr>
        <w:t xml:space="preserve"> within the country</w:t>
      </w:r>
      <w:r w:rsidRPr="00C77E38">
        <w:t xml:space="preserve"> — at many levels, but certainly at the highest level — who believed in and were trying to foster a belief in the rule of law.</w:t>
      </w:r>
    </w:p>
    <w:p w14:paraId="77C8FF1D" w14:textId="77777777" w:rsidR="001457F5" w:rsidRPr="00C77E38" w:rsidRDefault="001457F5" w:rsidP="001457F5">
      <w:pPr>
        <w:rPr>
          <w:rStyle w:val="StyleUnderline"/>
        </w:rPr>
      </w:pPr>
      <w:r w:rsidRPr="00C77E38">
        <w:t xml:space="preserve">That’s a problem. And as we, the federal judges, were listening to this chief justice, we were thinking about the fact that </w:t>
      </w:r>
      <w:r w:rsidRPr="00C77E38">
        <w:rPr>
          <w:rStyle w:val="StyleUnderline"/>
          <w:highlight w:val="cyan"/>
        </w:rPr>
        <w:t>it’s not an impossible</w:t>
      </w:r>
      <w:r w:rsidRPr="00C77E38">
        <w:rPr>
          <w:rStyle w:val="StyleUnderline"/>
        </w:rPr>
        <w:t xml:space="preserve"> </w:t>
      </w:r>
      <w:r w:rsidRPr="00C77E38">
        <w:rPr>
          <w:rStyle w:val="StyleUnderline"/>
          <w:highlight w:val="cyan"/>
        </w:rPr>
        <w:t>future in the U</w:t>
      </w:r>
      <w:r w:rsidRPr="00C77E38">
        <w:rPr>
          <w:rStyle w:val="StyleUnderline"/>
        </w:rPr>
        <w:t xml:space="preserve">nited </w:t>
      </w:r>
      <w:r w:rsidRPr="00C77E38">
        <w:rPr>
          <w:rStyle w:val="StyleUnderline"/>
          <w:highlight w:val="cyan"/>
        </w:rPr>
        <w:t>S</w:t>
      </w:r>
      <w:r w:rsidRPr="00C77E38">
        <w:rPr>
          <w:rStyle w:val="StyleUnderline"/>
        </w:rPr>
        <w:t>tates</w:t>
      </w:r>
      <w:r w:rsidRPr="00C77E38">
        <w:t xml:space="preserve">. And part of the problem is that </w:t>
      </w:r>
      <w:r w:rsidRPr="00C77E38">
        <w:rPr>
          <w:rStyle w:val="StyleUnderline"/>
        </w:rPr>
        <w:t>when you</w:t>
      </w:r>
      <w:r w:rsidRPr="00C77E38">
        <w:t xml:space="preserve"> </w:t>
      </w:r>
      <w:r w:rsidRPr="00C77E38">
        <w:rPr>
          <w:rStyle w:val="StyleUnderline"/>
        </w:rPr>
        <w:t>have</w:t>
      </w:r>
      <w:r w:rsidRPr="00C77E38">
        <w:t xml:space="preserve"> that </w:t>
      </w:r>
      <w:r w:rsidRPr="00C77E38">
        <w:rPr>
          <w:rStyle w:val="StyleUnderline"/>
        </w:rPr>
        <w:t>loss of confidence in the court system, people resort to other means to resolve those matters that are properly or historically within the realm of the judiciary.</w:t>
      </w:r>
    </w:p>
    <w:p w14:paraId="74EFEB2D" w14:textId="77777777" w:rsidR="001457F5" w:rsidRPr="00C77E38" w:rsidRDefault="001457F5" w:rsidP="001457F5">
      <w:pPr>
        <w:rPr>
          <w:rStyle w:val="StyleUnderline"/>
          <w:b/>
        </w:rPr>
      </w:pPr>
      <w:r w:rsidRPr="00C77E38">
        <w:t xml:space="preserve">I think that there’s a bright side. I don’t think that the poll that you mentioned, David, or the polls that I’ve seen, have picked up on any decrease in confidence in the judiciary among members of the Bar, among the attorney class. And I think that’s pretty important. That was not true, by the way, in the troubled democracy that the chief justice of that country described. And I do think that </w:t>
      </w:r>
      <w:r w:rsidRPr="00C77E38">
        <w:rPr>
          <w:rStyle w:val="StyleUnderline"/>
          <w:highlight w:val="cyan"/>
        </w:rPr>
        <w:t>if</w:t>
      </w:r>
      <w:r w:rsidRPr="00C77E38">
        <w:t xml:space="preserve"> </w:t>
      </w:r>
      <w:r w:rsidRPr="00C77E38">
        <w:rPr>
          <w:highlight w:val="cyan"/>
        </w:rPr>
        <w:t>that ever</w:t>
      </w:r>
      <w:r w:rsidRPr="00C77E38">
        <w:t xml:space="preserve"> </w:t>
      </w:r>
      <w:r w:rsidRPr="00C77E38">
        <w:rPr>
          <w:highlight w:val="cyan"/>
        </w:rPr>
        <w:t>begins to</w:t>
      </w:r>
      <w:r w:rsidRPr="00C77E38">
        <w:t xml:space="preserve"> </w:t>
      </w:r>
      <w:r w:rsidRPr="00C77E38">
        <w:rPr>
          <w:highlight w:val="cyan"/>
        </w:rPr>
        <w:t>happen</w:t>
      </w:r>
      <w:r w:rsidRPr="00C77E38">
        <w:t xml:space="preserve">, that is, </w:t>
      </w:r>
      <w:r w:rsidRPr="00C77E38">
        <w:rPr>
          <w:rStyle w:val="StyleUnderline"/>
        </w:rPr>
        <w:t>a decrease in confidence</w:t>
      </w:r>
      <w:r w:rsidRPr="00C77E38">
        <w:t xml:space="preserve"> among the members of the Bar in the pronouncements </w:t>
      </w:r>
      <w:r w:rsidRPr="00C77E38">
        <w:rPr>
          <w:rStyle w:val="StyleUnderline"/>
        </w:rPr>
        <w:t>of the Supreme Court or of the lower courts, or in state court rulings,</w:t>
      </w:r>
      <w:r w:rsidRPr="00C77E38">
        <w:t xml:space="preserve"> then </w:t>
      </w:r>
      <w:r w:rsidRPr="00C77E38">
        <w:rPr>
          <w:rStyle w:val="StyleUnderline"/>
          <w:b/>
          <w:highlight w:val="cyan"/>
        </w:rPr>
        <w:t>we have a truly significant problem</w:t>
      </w:r>
      <w:r w:rsidRPr="00C77E38">
        <w:rPr>
          <w:rStyle w:val="StyleUnderline"/>
          <w:b/>
        </w:rPr>
        <w:t>.</w:t>
      </w:r>
    </w:p>
    <w:p w14:paraId="331E1010" w14:textId="77777777" w:rsidR="001457F5" w:rsidRPr="00C77E38" w:rsidRDefault="001457F5" w:rsidP="001457F5">
      <w:pPr>
        <w:rPr>
          <w:u w:val="single"/>
        </w:rPr>
      </w:pPr>
    </w:p>
    <w:p w14:paraId="235B1340" w14:textId="77777777" w:rsidR="001457F5" w:rsidRPr="00C77E38" w:rsidRDefault="001457F5" w:rsidP="001457F5">
      <w:pPr>
        <w:pStyle w:val="Heading3"/>
      </w:pPr>
      <w:r w:rsidRPr="00C77E38">
        <w:t>2AC---Solvency Deficit---Innovation</w:t>
      </w:r>
    </w:p>
    <w:p w14:paraId="77FE4521" w14:textId="77777777" w:rsidR="001457F5" w:rsidRPr="00C77E38" w:rsidRDefault="001457F5" w:rsidP="001457F5">
      <w:pPr>
        <w:pStyle w:val="Heading4"/>
        <w:rPr>
          <w:rFonts w:eastAsia="Calibri"/>
        </w:rPr>
      </w:pPr>
      <w:r w:rsidRPr="00C77E38">
        <w:rPr>
          <w:rFonts w:eastAsia="Calibri"/>
        </w:rPr>
        <w:t>Courts don’t solve—past policies prove they’re weakening patent law</w:t>
      </w:r>
    </w:p>
    <w:p w14:paraId="70AEFCBE" w14:textId="77777777" w:rsidR="001457F5" w:rsidRPr="00C77E38" w:rsidRDefault="001457F5" w:rsidP="001457F5">
      <w:pPr>
        <w:rPr>
          <w:rFonts w:eastAsia="Calibri"/>
        </w:rPr>
      </w:pPr>
      <w:r w:rsidRPr="00C77E38">
        <w:rPr>
          <w:rFonts w:eastAsia="Calibri"/>
        </w:rPr>
        <w:t>Chris</w:t>
      </w:r>
      <w:r w:rsidRPr="00C77E38">
        <w:rPr>
          <w:rFonts w:eastAsia="Calibri"/>
          <w:b/>
        </w:rPr>
        <w:t xml:space="preserve"> Borges, 05/16</w:t>
      </w:r>
      <w:r w:rsidRPr="00C77E38">
        <w:t xml:space="preserve"> -- </w:t>
      </w:r>
      <w:r w:rsidRPr="00C77E38">
        <w:rPr>
          <w:rFonts w:eastAsia="Calibri"/>
        </w:rPr>
        <w:t>program manager and associate fellow with the Geoeconomics Center at the Center for Strategic and International Studies in Washington, D.C., “Intellectual property rights in the US-China innovation competition”, 5/16, CSIS, https://www.csis.org/analysis/intellectual-property-rights-us-china-innovation-competition</w:t>
      </w:r>
    </w:p>
    <w:p w14:paraId="04230BAC" w14:textId="77777777" w:rsidR="001457F5" w:rsidRPr="00C77E38" w:rsidRDefault="001457F5" w:rsidP="001457F5">
      <w:pPr>
        <w:rPr>
          <w:rFonts w:eastAsia="Calibri"/>
          <w:u w:val="single"/>
        </w:rPr>
      </w:pPr>
      <w:r w:rsidRPr="00C77E38">
        <w:rPr>
          <w:rStyle w:val="StyleUnderline"/>
          <w:highlight w:val="cyan"/>
        </w:rPr>
        <w:t>In</w:t>
      </w:r>
      <w:r w:rsidRPr="00C77E38">
        <w:rPr>
          <w:rFonts w:eastAsia="Calibri"/>
        </w:rPr>
        <w:t xml:space="preserve"> contrast to China’s gradual strengthening of IP protections, </w:t>
      </w:r>
      <w:r w:rsidRPr="00C77E38">
        <w:rPr>
          <w:rFonts w:eastAsia="Calibri"/>
          <w:highlight w:val="cyan"/>
          <w:u w:val="single"/>
        </w:rPr>
        <w:t>the U</w:t>
      </w:r>
      <w:r w:rsidRPr="00C77E38">
        <w:rPr>
          <w:rFonts w:eastAsia="Calibri"/>
          <w:u w:val="single"/>
        </w:rPr>
        <w:t xml:space="preserve">nited </w:t>
      </w:r>
      <w:r w:rsidRPr="00C77E38">
        <w:rPr>
          <w:rFonts w:eastAsia="Calibri"/>
          <w:highlight w:val="cyan"/>
          <w:u w:val="single"/>
        </w:rPr>
        <w:t>S</w:t>
      </w:r>
      <w:r w:rsidRPr="00C77E38">
        <w:rPr>
          <w:rFonts w:eastAsia="Calibri"/>
          <w:u w:val="single"/>
        </w:rPr>
        <w:t xml:space="preserve">tates has seen the robustness of its </w:t>
      </w:r>
      <w:r w:rsidRPr="00C77E38">
        <w:rPr>
          <w:rFonts w:eastAsia="Calibri"/>
          <w:highlight w:val="cyan"/>
          <w:u w:val="single"/>
        </w:rPr>
        <w:t>IP</w:t>
      </w:r>
      <w:r w:rsidRPr="00C77E38">
        <w:rPr>
          <w:rFonts w:eastAsia="Calibri"/>
          <w:u w:val="single"/>
        </w:rPr>
        <w:t xml:space="preserve"> system </w:t>
      </w:r>
      <w:r w:rsidRPr="00C77E38">
        <w:rPr>
          <w:rFonts w:eastAsia="Calibri"/>
          <w:highlight w:val="cyan"/>
          <w:u w:val="single"/>
        </w:rPr>
        <w:t xml:space="preserve">steadily </w:t>
      </w:r>
      <w:r w:rsidRPr="00C77E38">
        <w:rPr>
          <w:rFonts w:eastAsia="Calibri"/>
          <w:b/>
          <w:highlight w:val="cyan"/>
          <w:u w:val="single"/>
        </w:rPr>
        <w:t>erode</w:t>
      </w:r>
      <w:r w:rsidRPr="00C77E38">
        <w:rPr>
          <w:rFonts w:eastAsia="Calibri"/>
          <w:u w:val="single"/>
        </w:rPr>
        <w:t>.</w:t>
      </w:r>
    </w:p>
    <w:p w14:paraId="4F8388B2" w14:textId="77777777" w:rsidR="001457F5" w:rsidRPr="00C77E38" w:rsidRDefault="001457F5" w:rsidP="001457F5">
      <w:pPr>
        <w:rPr>
          <w:rFonts w:eastAsia="Calibri"/>
          <w:u w:val="single"/>
        </w:rPr>
      </w:pPr>
      <w:r w:rsidRPr="00C77E38">
        <w:rPr>
          <w:rFonts w:eastAsia="Calibri"/>
        </w:rPr>
        <w:t xml:space="preserve">Much of this erosion comes from three changes to the U.S. patent system made over the last two decades. </w:t>
      </w:r>
      <w:r w:rsidRPr="00C77E38">
        <w:rPr>
          <w:rFonts w:eastAsia="Calibri"/>
          <w:u w:val="single"/>
        </w:rPr>
        <w:t xml:space="preserve">First, </w:t>
      </w:r>
      <w:r w:rsidRPr="00C77E38">
        <w:rPr>
          <w:rFonts w:eastAsia="Calibri"/>
          <w:highlight w:val="cyan"/>
          <w:u w:val="single"/>
        </w:rPr>
        <w:t>in</w:t>
      </w:r>
      <w:r w:rsidRPr="00C77E38">
        <w:rPr>
          <w:rFonts w:eastAsia="Calibri"/>
          <w:u w:val="single"/>
        </w:rPr>
        <w:t xml:space="preserve"> the 2006 case </w:t>
      </w:r>
      <w:r w:rsidRPr="00C77E38">
        <w:rPr>
          <w:rFonts w:eastAsia="Calibri"/>
          <w:highlight w:val="cyan"/>
          <w:u w:val="single"/>
        </w:rPr>
        <w:t>eBay v. MercExchange</w:t>
      </w:r>
      <w:r w:rsidRPr="00C77E38">
        <w:rPr>
          <w:rFonts w:eastAsia="Calibri"/>
          <w:u w:val="single"/>
        </w:rPr>
        <w:t xml:space="preserve">, the Supreme </w:t>
      </w:r>
      <w:r w:rsidRPr="00C77E38">
        <w:rPr>
          <w:rFonts w:eastAsia="Calibri"/>
          <w:highlight w:val="cyan"/>
          <w:u w:val="single"/>
        </w:rPr>
        <w:t xml:space="preserve">Court </w:t>
      </w:r>
      <w:r w:rsidRPr="00C77E38">
        <w:rPr>
          <w:rFonts w:eastAsia="Calibri"/>
          <w:b/>
          <w:highlight w:val="cyan"/>
          <w:u w:val="single"/>
        </w:rPr>
        <w:t>weakened</w:t>
      </w:r>
      <w:r w:rsidRPr="00C77E38">
        <w:rPr>
          <w:rFonts w:eastAsia="Calibri"/>
          <w:u w:val="single"/>
        </w:rPr>
        <w:t xml:space="preserve"> patent </w:t>
      </w:r>
      <w:r w:rsidRPr="00C77E38">
        <w:rPr>
          <w:rFonts w:eastAsia="Calibri"/>
          <w:highlight w:val="cyan"/>
          <w:u w:val="single"/>
        </w:rPr>
        <w:t xml:space="preserve">owners’ ability to receive </w:t>
      </w:r>
      <w:r w:rsidRPr="00C77E38">
        <w:rPr>
          <w:rFonts w:eastAsia="Calibri"/>
          <w:b/>
          <w:highlight w:val="cyan"/>
          <w:u w:val="single"/>
        </w:rPr>
        <w:t>legal injunctions</w:t>
      </w:r>
      <w:r w:rsidRPr="00C77E38">
        <w:rPr>
          <w:rFonts w:eastAsia="Calibri"/>
          <w:highlight w:val="cyan"/>
          <w:u w:val="single"/>
        </w:rPr>
        <w:t xml:space="preserve"> blocking</w:t>
      </w:r>
      <w:r w:rsidRPr="00C77E38">
        <w:rPr>
          <w:rFonts w:eastAsia="Calibri"/>
          <w:u w:val="single"/>
        </w:rPr>
        <w:t xml:space="preserve"> the sale of their patented technology by </w:t>
      </w:r>
      <w:r w:rsidRPr="00C77E38">
        <w:rPr>
          <w:rFonts w:eastAsia="Calibri"/>
          <w:highlight w:val="cyan"/>
          <w:u w:val="single"/>
        </w:rPr>
        <w:t>an infringer</w:t>
      </w:r>
      <w:r w:rsidRPr="00C77E38">
        <w:rPr>
          <w:rFonts w:eastAsia="Calibri"/>
          <w:u w:val="single"/>
        </w:rPr>
        <w:t>. While injunctions are still available, they are now sought and granted significantly less often. The decreased threat of an injunction may create perverse incentives that cash-rich firms can exploit, such as “efficient infringement,” where the benefits of patent infringement outweigh the costs of defending against and even losing a lawsuit.</w:t>
      </w:r>
    </w:p>
    <w:p w14:paraId="041FEBE2" w14:textId="77777777" w:rsidR="001457F5" w:rsidRPr="00C77E38" w:rsidRDefault="001457F5" w:rsidP="001457F5">
      <w:pPr>
        <w:rPr>
          <w:rFonts w:eastAsia="Calibri"/>
          <w:sz w:val="18"/>
          <w:szCs w:val="18"/>
        </w:rPr>
      </w:pPr>
      <w:r w:rsidRPr="00C77E38">
        <w:rPr>
          <w:rFonts w:eastAsia="Calibri"/>
          <w:sz w:val="18"/>
          <w:szCs w:val="18"/>
        </w:rPr>
        <w:t>Second, in 2011 Congress passed the Leahy-Smith America Invents Act, which created the Patent Trial and Appeal Board (PTAB) as a faster and cheaper alternative to district courts for retrospectively adjudicating patent validity.</w:t>
      </w:r>
      <w:r w:rsidRPr="00C77E38">
        <w:rPr>
          <w:rFonts w:eastAsia="Calibri"/>
        </w:rPr>
        <w:t xml:space="preserve"> However, according to bill co-sponsor Lamar Smith, </w:t>
      </w:r>
      <w:r w:rsidRPr="00C77E38">
        <w:rPr>
          <w:rFonts w:eastAsia="Calibri"/>
          <w:highlight w:val="cyan"/>
          <w:u w:val="single"/>
        </w:rPr>
        <w:t>lawmakers</w:t>
      </w:r>
      <w:r w:rsidRPr="00C77E38">
        <w:rPr>
          <w:rFonts w:eastAsia="Calibri"/>
          <w:u w:val="single"/>
        </w:rPr>
        <w:t xml:space="preserve"> unintentionally </w:t>
      </w:r>
      <w:r w:rsidRPr="00C77E38">
        <w:rPr>
          <w:rFonts w:eastAsia="Calibri"/>
          <w:highlight w:val="cyan"/>
          <w:u w:val="single"/>
        </w:rPr>
        <w:t>include</w:t>
      </w:r>
      <w:r w:rsidRPr="00C77E38">
        <w:rPr>
          <w:rFonts w:eastAsia="Calibri"/>
          <w:u w:val="single"/>
        </w:rPr>
        <w:t xml:space="preserve">d several design </w:t>
      </w:r>
      <w:r w:rsidRPr="00C77E38">
        <w:rPr>
          <w:rFonts w:eastAsia="Calibri"/>
          <w:highlight w:val="cyan"/>
          <w:u w:val="single"/>
        </w:rPr>
        <w:t>flaws that</w:t>
      </w:r>
      <w:r w:rsidRPr="00C77E38">
        <w:rPr>
          <w:rFonts w:eastAsia="Calibri"/>
          <w:u w:val="single"/>
        </w:rPr>
        <w:t xml:space="preserve"> are exploited to </w:t>
      </w:r>
      <w:r w:rsidRPr="00C77E38">
        <w:rPr>
          <w:rFonts w:eastAsia="Calibri"/>
          <w:highlight w:val="cyan"/>
          <w:u w:val="single"/>
        </w:rPr>
        <w:t>harass start-ups, small businesses, and individual inventors.</w:t>
      </w:r>
      <w:r w:rsidRPr="00C77E38">
        <w:rPr>
          <w:rFonts w:eastAsia="Calibri"/>
          <w:u w:val="single"/>
        </w:rPr>
        <w:t xml:space="preserve"> For instance, the PTAB has a lower standard of proof for invalidating patents than district courts, which contributes to the PTAB invalidating over 80 percent of patents it agrees to review. </w:t>
      </w:r>
      <w:r w:rsidRPr="00C77E38">
        <w:rPr>
          <w:rFonts w:eastAsia="Calibri"/>
          <w:sz w:val="18"/>
          <w:szCs w:val="18"/>
        </w:rPr>
        <w:t>Indeed, former federal circuit chief judge Randall Rader referred to the PTAB as a “death squad” killing property rights.</w:t>
      </w:r>
    </w:p>
    <w:p w14:paraId="57A9010F" w14:textId="77777777" w:rsidR="001457F5" w:rsidRPr="00C77E38" w:rsidRDefault="001457F5" w:rsidP="001457F5">
      <w:pPr>
        <w:rPr>
          <w:rFonts w:eastAsia="Calibri"/>
        </w:rPr>
      </w:pPr>
      <w:r w:rsidRPr="00C77E38">
        <w:rPr>
          <w:rFonts w:eastAsia="Calibri"/>
        </w:rPr>
        <w:t xml:space="preserve">And third, </w:t>
      </w:r>
      <w:r w:rsidRPr="00C77E38">
        <w:rPr>
          <w:rFonts w:eastAsia="Calibri"/>
          <w:u w:val="single"/>
        </w:rPr>
        <w:t xml:space="preserve">a series of Supreme </w:t>
      </w:r>
      <w:r w:rsidRPr="00C77E38">
        <w:rPr>
          <w:rFonts w:eastAsia="Calibri"/>
          <w:highlight w:val="cyan"/>
          <w:u w:val="single"/>
        </w:rPr>
        <w:t>Court decisions</w:t>
      </w:r>
      <w:r w:rsidRPr="00C77E38">
        <w:rPr>
          <w:rFonts w:eastAsia="Calibri"/>
          <w:u w:val="single"/>
        </w:rPr>
        <w:t xml:space="preserve"> </w:t>
      </w:r>
      <w:r w:rsidRPr="00C77E38">
        <w:rPr>
          <w:rFonts w:eastAsia="Calibri"/>
          <w:highlight w:val="cyan"/>
          <w:u w:val="single"/>
        </w:rPr>
        <w:t>between 2010 and 2014</w:t>
      </w:r>
      <w:r w:rsidRPr="00C77E38">
        <w:rPr>
          <w:rFonts w:eastAsia="Calibri"/>
          <w:u w:val="single"/>
        </w:rPr>
        <w:t xml:space="preserve"> greatly </w:t>
      </w:r>
      <w:r w:rsidRPr="00C77E38">
        <w:rPr>
          <w:rFonts w:eastAsia="Calibri"/>
          <w:highlight w:val="cyan"/>
          <w:u w:val="single"/>
        </w:rPr>
        <w:t xml:space="preserve">decreased the scope of patent-eligible </w:t>
      </w:r>
      <w:r w:rsidRPr="00C77E38">
        <w:rPr>
          <w:rFonts w:eastAsia="Calibri"/>
          <w:b/>
          <w:highlight w:val="cyan"/>
          <w:u w:val="single"/>
        </w:rPr>
        <w:t>subject matter</w:t>
      </w:r>
      <w:r w:rsidRPr="00C77E38">
        <w:rPr>
          <w:rFonts w:eastAsia="Calibri"/>
          <w:u w:val="single"/>
        </w:rPr>
        <w:t>.</w:t>
      </w:r>
      <w:r w:rsidRPr="00C77E38">
        <w:rPr>
          <w:rFonts w:eastAsia="Calibri"/>
        </w:rPr>
        <w:t xml:space="preserve"> The decisions established a two-step test for determining patent-eligible inventions known as the </w:t>
      </w:r>
      <w:r w:rsidRPr="00C77E38">
        <w:rPr>
          <w:rFonts w:eastAsia="Calibri"/>
          <w:u w:val="single"/>
        </w:rPr>
        <w:t xml:space="preserve">Alice/Mayo test, which restricts patents related to laws of nature, natural phenomena, and abstract ideas. Under the </w:t>
      </w:r>
      <w:r w:rsidRPr="00C77E38">
        <w:rPr>
          <w:rFonts w:eastAsia="Calibri"/>
          <w:highlight w:val="cyan"/>
          <w:u w:val="single"/>
        </w:rPr>
        <w:t>restrictions of Alice/Mayo</w:t>
      </w:r>
      <w:r w:rsidRPr="00C77E38">
        <w:rPr>
          <w:rFonts w:eastAsia="Calibri"/>
          <w:u w:val="single"/>
        </w:rPr>
        <w:t xml:space="preserve">, many once-patentable inventions became patent ineligible, </w:t>
      </w:r>
      <w:r w:rsidRPr="00C77E38">
        <w:rPr>
          <w:rFonts w:eastAsia="Calibri"/>
          <w:highlight w:val="cyan"/>
          <w:u w:val="single"/>
        </w:rPr>
        <w:t>result</w:t>
      </w:r>
      <w:r w:rsidRPr="00C77E38">
        <w:rPr>
          <w:rFonts w:eastAsia="Calibri"/>
          <w:u w:val="single"/>
        </w:rPr>
        <w:t xml:space="preserve">ing </w:t>
      </w:r>
      <w:r w:rsidRPr="00C77E38">
        <w:rPr>
          <w:rFonts w:eastAsia="Calibri"/>
          <w:highlight w:val="cyan"/>
          <w:u w:val="single"/>
        </w:rPr>
        <w:t>in</w:t>
      </w:r>
      <w:r w:rsidRPr="00C77E38">
        <w:rPr>
          <w:rFonts w:eastAsia="Calibri"/>
          <w:u w:val="single"/>
        </w:rPr>
        <w:t xml:space="preserve"> the </w:t>
      </w:r>
      <w:r w:rsidRPr="00C77E38">
        <w:rPr>
          <w:rFonts w:eastAsia="Calibri"/>
          <w:highlight w:val="cyan"/>
          <w:u w:val="single"/>
        </w:rPr>
        <w:t>nullification</w:t>
      </w:r>
      <w:r w:rsidRPr="00C77E38">
        <w:rPr>
          <w:rFonts w:eastAsia="Calibri"/>
          <w:u w:val="single"/>
        </w:rPr>
        <w:t xml:space="preserve"> </w:t>
      </w:r>
      <w:r w:rsidRPr="00C77E38">
        <w:rPr>
          <w:rFonts w:eastAsia="Calibri"/>
          <w:highlight w:val="cyan"/>
          <w:u w:val="single"/>
        </w:rPr>
        <w:t>of hundreds of patents</w:t>
      </w:r>
      <w:r w:rsidRPr="00C77E38">
        <w:rPr>
          <w:rFonts w:eastAsia="Calibri"/>
          <w:u w:val="single"/>
        </w:rPr>
        <w:t xml:space="preserve">. </w:t>
      </w:r>
      <w:r w:rsidRPr="00C77E38">
        <w:rPr>
          <w:rFonts w:eastAsia="Calibri"/>
        </w:rPr>
        <w:t>Through 2020, 60 percent of patents challenged under the Alice/Mayo framework were invalidated.</w:t>
      </w:r>
    </w:p>
    <w:p w14:paraId="099A92FD" w14:textId="77777777" w:rsidR="001457F5" w:rsidRPr="00C77E38" w:rsidRDefault="001457F5" w:rsidP="001457F5">
      <w:pPr>
        <w:rPr>
          <w:rFonts w:eastAsia="Calibri"/>
        </w:rPr>
      </w:pPr>
      <w:r w:rsidRPr="00C77E38">
        <w:rPr>
          <w:rFonts w:eastAsia="Calibri"/>
        </w:rPr>
        <w:t xml:space="preserve">Ultimately, the key issue with these three changes is the increased uncertainty they inject into the U.S. patent system. The increased risk of a successful retrospective patent eligibility challenge at the PTAB, for instance, introduces significant uncertainty for start-ups and other small actors who rely on IP to attract financing. Moreover, critics of </w:t>
      </w:r>
      <w:r w:rsidRPr="00C77E38">
        <w:rPr>
          <w:rStyle w:val="StyleUnderline"/>
          <w:highlight w:val="cyan"/>
        </w:rPr>
        <w:t>Alice/Mayo</w:t>
      </w:r>
      <w:r w:rsidRPr="00C77E38">
        <w:rPr>
          <w:rFonts w:eastAsia="Calibri"/>
        </w:rPr>
        <w:t xml:space="preserve"> assert that</w:t>
      </w:r>
      <w:r w:rsidRPr="00C77E38">
        <w:rPr>
          <w:rFonts w:eastAsia="Calibri"/>
          <w:u w:val="single"/>
        </w:rPr>
        <w:t xml:space="preserve"> the test </w:t>
      </w:r>
      <w:r w:rsidRPr="00C77E38">
        <w:rPr>
          <w:rFonts w:eastAsia="Calibri"/>
          <w:highlight w:val="cyan"/>
          <w:u w:val="single"/>
        </w:rPr>
        <w:t xml:space="preserve">is </w:t>
      </w:r>
      <w:r w:rsidRPr="00C77E38">
        <w:rPr>
          <w:rFonts w:eastAsia="Calibri"/>
          <w:b/>
          <w:highlight w:val="cyan"/>
          <w:u w:val="single"/>
        </w:rPr>
        <w:t>vague and unpredictable</w:t>
      </w:r>
      <w:r w:rsidRPr="00C77E38">
        <w:rPr>
          <w:rFonts w:eastAsia="Calibri"/>
          <w:highlight w:val="cyan"/>
          <w:u w:val="single"/>
        </w:rPr>
        <w:t>, which</w:t>
      </w:r>
      <w:r w:rsidRPr="00C77E38">
        <w:rPr>
          <w:rFonts w:eastAsia="Calibri"/>
          <w:u w:val="single"/>
        </w:rPr>
        <w:t xml:space="preserve"> hampers start-ups, reduces investment, and ultimately </w:t>
      </w:r>
      <w:r w:rsidRPr="00C77E38">
        <w:rPr>
          <w:rFonts w:eastAsia="Calibri"/>
          <w:highlight w:val="cyan"/>
          <w:u w:val="single"/>
        </w:rPr>
        <w:t>undermines innovation</w:t>
      </w:r>
      <w:r w:rsidRPr="00C77E38">
        <w:rPr>
          <w:rFonts w:eastAsia="Calibri"/>
          <w:u w:val="single"/>
        </w:rPr>
        <w:t xml:space="preserve">. </w:t>
      </w:r>
      <w:r w:rsidRPr="00C77E38">
        <w:rPr>
          <w:rFonts w:eastAsia="Calibri"/>
        </w:rPr>
        <w:t>Kimberly A. Moore, chief judge of the U.S. Court of Appeals for the Federal Circuit, expressed that Federal Circuit judges were “at a loss” in how to apply the current patent eligibility provisions, while some IP legal professionals claim that they are unable to provide clear guidance to businesses due to Alice/Mayo.</w:t>
      </w:r>
    </w:p>
    <w:p w14:paraId="0A05B507" w14:textId="77777777" w:rsidR="001457F5" w:rsidRPr="00C77E38" w:rsidRDefault="001457F5" w:rsidP="001457F5">
      <w:pPr>
        <w:rPr>
          <w:rFonts w:eastAsia="Calibri"/>
        </w:rPr>
      </w:pPr>
    </w:p>
    <w:p w14:paraId="17FE7B1A" w14:textId="77777777" w:rsidR="001457F5" w:rsidRPr="00C77E38" w:rsidRDefault="001457F5" w:rsidP="001457F5">
      <w:pPr>
        <w:rPr>
          <w:rFonts w:eastAsia="Calibri"/>
        </w:rPr>
      </w:pPr>
    </w:p>
    <w:p w14:paraId="18C558B5" w14:textId="77777777" w:rsidR="001457F5" w:rsidRPr="00C77E38" w:rsidRDefault="001457F5" w:rsidP="001457F5">
      <w:pPr>
        <w:rPr>
          <w:rFonts w:eastAsia="Calibri"/>
        </w:rPr>
      </w:pPr>
    </w:p>
    <w:p w14:paraId="65E8DD6F" w14:textId="77777777" w:rsidR="001457F5" w:rsidRPr="00C77E38" w:rsidRDefault="001457F5" w:rsidP="001457F5">
      <w:pPr>
        <w:pStyle w:val="Heading3"/>
      </w:pPr>
      <w:r w:rsidRPr="00C77E38">
        <w:t>2AC---Solvency Deficit---Small Busineses</w:t>
      </w:r>
    </w:p>
    <w:p w14:paraId="3183E8AE" w14:textId="77777777" w:rsidR="001457F5" w:rsidRPr="00C77E38" w:rsidRDefault="001457F5" w:rsidP="001457F5">
      <w:pPr>
        <w:pStyle w:val="Heading4"/>
      </w:pPr>
      <w:r w:rsidRPr="00C77E38">
        <w:t>Patent litigation is bad for small firms---it’s time consuming, expensive, and there’s lots of bias.</w:t>
      </w:r>
    </w:p>
    <w:p w14:paraId="2C8230A1" w14:textId="77777777" w:rsidR="001457F5" w:rsidRPr="00C77E38" w:rsidRDefault="001457F5" w:rsidP="001457F5">
      <w:r w:rsidRPr="00C77E38">
        <w:t xml:space="preserve">Murray L. </w:t>
      </w:r>
      <w:r w:rsidRPr="00C77E38">
        <w:rPr>
          <w:rFonts w:eastAsiaTheme="majorEastAsia" w:cstheme="majorBidi"/>
          <w:b/>
          <w:iCs/>
          <w:sz w:val="26"/>
        </w:rPr>
        <w:t>Eiland 09</w:t>
      </w:r>
      <w:r w:rsidRPr="00C77E38">
        <w:t xml:space="preserve">. Has an interest in traditional knowledge and intellectual property law and studied at LLM Munich Intellectual Property Law Center. “The Institutional Role in Arbitrating Patent Disputes.” </w:t>
      </w:r>
      <w:r w:rsidRPr="00C77E38">
        <w:rPr>
          <w:i/>
          <w:iCs/>
        </w:rPr>
        <w:t>Pepperdine Dispute Resolution Law Journal</w:t>
      </w:r>
      <w:r w:rsidRPr="00C77E38">
        <w:t xml:space="preserve">. Volume 9, Issue 2. xx-xx-2009. </w:t>
      </w:r>
      <w:hyperlink r:id="rId35" w:history="1">
        <w:r w:rsidRPr="00C77E38">
          <w:rPr>
            <w:rStyle w:val="Hyperlink"/>
          </w:rPr>
          <w:t>https://digitalcommons.pepperdine.edu/drlj/vol9/iss2/3/</w:t>
        </w:r>
      </w:hyperlink>
      <w:r w:rsidRPr="00C77E38">
        <w:t>. Accessed 07-24-24//rr</w:t>
      </w:r>
    </w:p>
    <w:p w14:paraId="19906D07" w14:textId="77777777" w:rsidR="001457F5" w:rsidRPr="00C77E38" w:rsidRDefault="001457F5" w:rsidP="001457F5">
      <w:pPr>
        <w:rPr>
          <w:u w:val="single"/>
        </w:rPr>
      </w:pPr>
      <w:r w:rsidRPr="00C77E38">
        <w:rPr>
          <w:rStyle w:val="StyleUnderline"/>
        </w:rPr>
        <w:t xml:space="preserve">Even without the problem of a multi-jurisdictional dispute, </w:t>
      </w:r>
      <w:r w:rsidRPr="00C77E38">
        <w:rPr>
          <w:rStyle w:val="StyleUnderline"/>
          <w:highlight w:val="cyan"/>
        </w:rPr>
        <w:t xml:space="preserve">litigating patents </w:t>
      </w:r>
      <w:r w:rsidRPr="00C77E38">
        <w:rPr>
          <w:rStyle w:val="StyleUnderline"/>
        </w:rPr>
        <w:t xml:space="preserve">in the court system </w:t>
      </w:r>
      <w:r w:rsidRPr="00C77E38">
        <w:rPr>
          <w:rStyle w:val="StyleUnderline"/>
          <w:highlight w:val="cyan"/>
        </w:rPr>
        <w:t xml:space="preserve">can be </w:t>
      </w:r>
      <w:r w:rsidRPr="00C77E38">
        <w:rPr>
          <w:rStyle w:val="Emphasis"/>
          <w:highlight w:val="cyan"/>
        </w:rPr>
        <w:t>time consuming and expensive</w:t>
      </w:r>
      <w:r w:rsidRPr="00C77E38">
        <w:rPr>
          <w:sz w:val="16"/>
        </w:rPr>
        <w:t xml:space="preserve">. Courts are pressured to deliver timely judgments. At the same time </w:t>
      </w:r>
      <w:r w:rsidRPr="00C77E38">
        <w:rPr>
          <w:rStyle w:val="StyleUnderline"/>
        </w:rPr>
        <w:t xml:space="preserve">masses of </w:t>
      </w:r>
      <w:r w:rsidRPr="00C77E38">
        <w:rPr>
          <w:rStyle w:val="StyleUnderline"/>
          <w:highlight w:val="cyan"/>
        </w:rPr>
        <w:t xml:space="preserve">evidence and </w:t>
      </w:r>
      <w:r w:rsidRPr="00C77E38">
        <w:rPr>
          <w:rStyle w:val="StyleUnderline"/>
        </w:rPr>
        <w:t xml:space="preserve">rigid </w:t>
      </w:r>
      <w:r w:rsidRPr="00C77E38">
        <w:rPr>
          <w:rStyle w:val="StyleUnderline"/>
          <w:highlight w:val="cyan"/>
        </w:rPr>
        <w:t xml:space="preserve">procedures mean </w:t>
      </w:r>
      <w:r w:rsidRPr="00C77E38">
        <w:rPr>
          <w:rStyle w:val="StyleUnderline"/>
        </w:rPr>
        <w:t xml:space="preserve">that </w:t>
      </w:r>
      <w:r w:rsidRPr="00C77E38">
        <w:rPr>
          <w:rStyle w:val="StyleUnderline"/>
          <w:highlight w:val="cyan"/>
        </w:rPr>
        <w:t xml:space="preserve">there is a limit </w:t>
      </w:r>
      <w:r w:rsidRPr="00C77E38">
        <w:rPr>
          <w:rStyle w:val="StyleUnderline"/>
        </w:rPr>
        <w:t xml:space="preserve">as </w:t>
      </w:r>
      <w:r w:rsidRPr="00C77E38">
        <w:rPr>
          <w:rStyle w:val="StyleUnderline"/>
          <w:highlight w:val="cyan"/>
        </w:rPr>
        <w:t>to how fast a case can progress</w:t>
      </w:r>
      <w:r w:rsidRPr="00C77E38">
        <w:rPr>
          <w:sz w:val="16"/>
        </w:rPr>
        <w:t xml:space="preserve">. This is </w:t>
      </w:r>
      <w:r w:rsidRPr="00C77E38">
        <w:rPr>
          <w:rStyle w:val="Emphasis"/>
          <w:highlight w:val="cyan"/>
        </w:rPr>
        <w:t>further complicated by</w:t>
      </w:r>
      <w:r w:rsidRPr="00C77E38">
        <w:rPr>
          <w:sz w:val="16"/>
          <w:highlight w:val="cyan"/>
        </w:rPr>
        <w:t xml:space="preserve"> </w:t>
      </w:r>
      <w:r w:rsidRPr="00C77E38">
        <w:rPr>
          <w:sz w:val="16"/>
        </w:rPr>
        <w:t xml:space="preserve">the fact that in America </w:t>
      </w:r>
      <w:r w:rsidRPr="00C77E38">
        <w:rPr>
          <w:rStyle w:val="Emphasis"/>
          <w:highlight w:val="cyan"/>
        </w:rPr>
        <w:t>juries</w:t>
      </w:r>
      <w:r w:rsidRPr="00C77E38">
        <w:rPr>
          <w:rStyle w:val="StyleUnderline"/>
        </w:rPr>
        <w:t xml:space="preserve"> </w:t>
      </w:r>
      <w:r w:rsidRPr="00C77E38">
        <w:rPr>
          <w:sz w:val="16"/>
        </w:rPr>
        <w:t xml:space="preserve">are often used to consider issues of fact. Patent </w:t>
      </w:r>
      <w:r w:rsidRPr="00C77E38">
        <w:rPr>
          <w:rStyle w:val="StyleUnderline"/>
          <w:highlight w:val="cyan"/>
        </w:rPr>
        <w:t xml:space="preserve">issues are </w:t>
      </w:r>
      <w:r w:rsidRPr="00C77E38">
        <w:rPr>
          <w:rStyle w:val="StyleUnderline"/>
        </w:rPr>
        <w:t xml:space="preserve">often </w:t>
      </w:r>
      <w:r w:rsidRPr="00C77E38">
        <w:rPr>
          <w:rStyle w:val="Emphasis"/>
          <w:highlight w:val="cyan"/>
        </w:rPr>
        <w:t>highly technical</w:t>
      </w:r>
      <w:r w:rsidRPr="00C77E38">
        <w:rPr>
          <w:rStyle w:val="StyleUnderline"/>
          <w:highlight w:val="cyan"/>
        </w:rPr>
        <w:t xml:space="preserve"> and </w:t>
      </w:r>
      <w:r w:rsidRPr="00C77E38">
        <w:rPr>
          <w:rStyle w:val="StyleUnderline"/>
        </w:rPr>
        <w:t xml:space="preserve">may be </w:t>
      </w:r>
      <w:r w:rsidRPr="00C77E38">
        <w:rPr>
          <w:rStyle w:val="Emphasis"/>
          <w:highlight w:val="cyan"/>
        </w:rPr>
        <w:t>difficult</w:t>
      </w:r>
      <w:r w:rsidRPr="00C77E38">
        <w:rPr>
          <w:rStyle w:val="StyleUnderline"/>
          <w:highlight w:val="cyan"/>
        </w:rPr>
        <w:t xml:space="preserve"> for </w:t>
      </w:r>
      <w:r w:rsidRPr="00C77E38">
        <w:rPr>
          <w:rStyle w:val="StyleUnderline"/>
        </w:rPr>
        <w:t xml:space="preserve">most </w:t>
      </w:r>
      <w:r w:rsidRPr="00C77E38">
        <w:rPr>
          <w:rStyle w:val="StyleUnderline"/>
          <w:highlight w:val="cyan"/>
        </w:rPr>
        <w:t xml:space="preserve">jurors to </w:t>
      </w:r>
      <w:r w:rsidRPr="00C77E38">
        <w:rPr>
          <w:rStyle w:val="Emphasis"/>
          <w:highlight w:val="cyan"/>
        </w:rPr>
        <w:t>comprehend</w:t>
      </w:r>
      <w:r w:rsidRPr="00C77E38">
        <w:rPr>
          <w:sz w:val="16"/>
        </w:rPr>
        <w:t xml:space="preserve">. As of 2000, about </w:t>
      </w:r>
      <w:r w:rsidRPr="00C77E38">
        <w:rPr>
          <w:rStyle w:val="Emphasis"/>
          <w:highlight w:val="cyan"/>
        </w:rPr>
        <w:t>fifty percent</w:t>
      </w:r>
      <w:r w:rsidRPr="00C77E38">
        <w:rPr>
          <w:rStyle w:val="StyleUnderline"/>
          <w:highlight w:val="cyan"/>
        </w:rPr>
        <w:t xml:space="preserve"> of </w:t>
      </w:r>
      <w:r w:rsidRPr="00C77E38">
        <w:rPr>
          <w:rStyle w:val="StyleUnderline"/>
        </w:rPr>
        <w:t xml:space="preserve">all U.S. patent </w:t>
      </w:r>
      <w:r w:rsidRPr="00C77E38">
        <w:rPr>
          <w:rStyle w:val="StyleUnderline"/>
          <w:highlight w:val="cyan"/>
        </w:rPr>
        <w:t xml:space="preserve">cases were </w:t>
      </w:r>
      <w:r w:rsidRPr="00C77E38">
        <w:rPr>
          <w:rStyle w:val="StyleUnderline"/>
        </w:rPr>
        <w:t xml:space="preserve">tried </w:t>
      </w:r>
      <w:r w:rsidRPr="00C77E38">
        <w:rPr>
          <w:rStyle w:val="StyleUnderline"/>
          <w:highlight w:val="cyan"/>
        </w:rPr>
        <w:t>before juries</w:t>
      </w:r>
      <w:r w:rsidRPr="00C77E38">
        <w:rPr>
          <w:sz w:val="16"/>
        </w:rPr>
        <w:t xml:space="preserve">. Evidence suggests </w:t>
      </w:r>
      <w:r w:rsidRPr="00C77E38">
        <w:rPr>
          <w:sz w:val="16"/>
          <w:highlight w:val="cyan"/>
        </w:rPr>
        <w:t xml:space="preserve">that </w:t>
      </w:r>
      <w:r w:rsidRPr="00C77E38">
        <w:rPr>
          <w:rStyle w:val="Emphasis"/>
          <w:highlight w:val="cyan"/>
        </w:rPr>
        <w:t>juries tend to favour patentee</w:t>
      </w:r>
      <w:r w:rsidRPr="00C77E38">
        <w:rPr>
          <w:rStyle w:val="StyleUnderline"/>
          <w:highlight w:val="cyan"/>
        </w:rPr>
        <w:t>s</w:t>
      </w:r>
      <w:r w:rsidRPr="00C77E38">
        <w:rPr>
          <w:sz w:val="16"/>
        </w:rPr>
        <w:t xml:space="preserve"> on validity issues more than judges. This perceived </w:t>
      </w:r>
      <w:r w:rsidRPr="00C77E38">
        <w:rPr>
          <w:rStyle w:val="Emphasis"/>
          <w:highlight w:val="cyan"/>
        </w:rPr>
        <w:t>bias</w:t>
      </w:r>
      <w:r w:rsidRPr="00C77E38">
        <w:rPr>
          <w:rStyle w:val="StyleUnderline"/>
        </w:rPr>
        <w:t xml:space="preserve"> in the system </w:t>
      </w:r>
      <w:r w:rsidRPr="00C77E38">
        <w:rPr>
          <w:rStyle w:val="StyleUnderline"/>
          <w:highlight w:val="cyan"/>
        </w:rPr>
        <w:t xml:space="preserve">may influence </w:t>
      </w:r>
      <w:r w:rsidRPr="00C77E38">
        <w:rPr>
          <w:rStyle w:val="StyleUnderline"/>
        </w:rPr>
        <w:t xml:space="preserve">some </w:t>
      </w:r>
      <w:r w:rsidRPr="00C77E38">
        <w:rPr>
          <w:rStyle w:val="StyleUnderline"/>
          <w:highlight w:val="cyan"/>
        </w:rPr>
        <w:t>companies to prefer litigation</w:t>
      </w:r>
      <w:r w:rsidRPr="00C77E38">
        <w:rPr>
          <w:sz w:val="16"/>
        </w:rPr>
        <w:t xml:space="preserve">, but there are other important facts to consider as well. Firms that are financially better off than their rivals may opt to </w:t>
      </w:r>
      <w:r w:rsidRPr="00C77E38">
        <w:rPr>
          <w:rStyle w:val="StyleUnderline"/>
        </w:rPr>
        <w:t xml:space="preserve">litigate in order </w:t>
      </w:r>
      <w:r w:rsidRPr="00C77E38">
        <w:rPr>
          <w:rStyle w:val="StyleUnderline"/>
          <w:highlight w:val="cyan"/>
        </w:rPr>
        <w:t>to intimidate smaller firms</w:t>
      </w:r>
      <w:r w:rsidRPr="00C77E38">
        <w:rPr>
          <w:rStyle w:val="StyleUnderline"/>
        </w:rPr>
        <w:t xml:space="preserve"> that may </w:t>
      </w:r>
      <w:r w:rsidRPr="00C77E38">
        <w:rPr>
          <w:rStyle w:val="Emphasis"/>
          <w:highlight w:val="cyan"/>
        </w:rPr>
        <w:t>not have the resources</w:t>
      </w:r>
      <w:r w:rsidRPr="00C77E38">
        <w:rPr>
          <w:rStyle w:val="StyleUnderline"/>
        </w:rPr>
        <w:t xml:space="preserve"> to engage in a protracted legal struggle.</w:t>
      </w:r>
      <w:r w:rsidRPr="00C77E38">
        <w:rPr>
          <w:sz w:val="16"/>
        </w:rPr>
        <w:t xml:space="preserve"> Indeed, there may be no overt threat, but a clear financial imbalance would likely cause the weaker party to question the effectiveness of litigation. Evidence of this observation is difficult to quantify, but some authors have suggested that patent arbitration usually takes place between companies of similar financial standing. Crosslicensing relationships may suggest a relative parity in economic terms. As an example, the National Patent Board was founded by large U.S. firms to replace litigation with ADR. With these considerations in mind, some authors have called for compulsory arbitration of patent disputes. While this may be an extreme contention, arbitration could be appreciated as-if not leveling the field of play-at least putting the variables within the control of the parties to the dispute. </w:t>
      </w:r>
    </w:p>
    <w:p w14:paraId="54B36588" w14:textId="77777777" w:rsidR="001457F5" w:rsidRPr="00C77E38" w:rsidRDefault="001457F5" w:rsidP="001457F5"/>
    <w:p w14:paraId="014AF0E5" w14:textId="77777777" w:rsidR="001457F5" w:rsidRPr="00C77E38" w:rsidRDefault="001457F5" w:rsidP="001457F5">
      <w:pPr>
        <w:pStyle w:val="Heading3"/>
      </w:pPr>
      <w:r w:rsidRPr="00C77E38">
        <w:t>2AC---Solvency Deficit---Court Statutory Affirmation Good</w:t>
      </w:r>
    </w:p>
    <w:p w14:paraId="3308368B" w14:textId="77777777" w:rsidR="001457F5" w:rsidRPr="00C77E38" w:rsidRDefault="001457F5" w:rsidP="001457F5">
      <w:pPr>
        <w:pStyle w:val="Heading4"/>
      </w:pPr>
      <w:r w:rsidRPr="00C77E38">
        <w:t>The Fed. Circuit’s decision is unfavorable, the Supreme court should takes steps to fix it.</w:t>
      </w:r>
    </w:p>
    <w:p w14:paraId="5D21328F" w14:textId="77777777" w:rsidR="001457F5" w:rsidRPr="00C77E38" w:rsidRDefault="001457F5" w:rsidP="001457F5">
      <w:r w:rsidRPr="00C77E38">
        <w:t xml:space="preserve">Irena </w:t>
      </w:r>
      <w:r w:rsidRPr="00C77E38">
        <w:rPr>
          <w:b/>
          <w:bCs/>
          <w:sz w:val="26"/>
          <w:szCs w:val="26"/>
        </w:rPr>
        <w:t>Royzman</w:t>
      </w:r>
      <w:r w:rsidRPr="00C77E38">
        <w:t>, 20</w:t>
      </w:r>
      <w:r w:rsidRPr="00C77E38">
        <w:rPr>
          <w:rStyle w:val="Style13ptBold"/>
        </w:rPr>
        <w:t>24</w:t>
      </w:r>
      <w:r w:rsidRPr="00C77E38">
        <w:t xml:space="preserve"> -  is a partner of Orrick’s New York office, focusing on life science and patent litigation; Bachelors degree from UChicago in biological services, and Ph.D. in biology from MIT “Supreme Court Must Reverse Ruling Thwarting Patent Term Guarantees” 5/22/24, Date Accessed: 7/16/2024 </w:t>
      </w:r>
      <w:hyperlink r:id="rId36" w:history="1">
        <w:r w:rsidRPr="00C77E38">
          <w:rPr>
            <w:rStyle w:val="Hyperlink"/>
          </w:rPr>
          <w:t>https://news.bloomberglaw.com/us-law-week/supreme-court-must-reverse-ruling-thwarting-patent-term-guarantees</w:t>
        </w:r>
      </w:hyperlink>
      <w:r w:rsidRPr="00C77E38">
        <w:t xml:space="preserve"> //RS</w:t>
      </w:r>
    </w:p>
    <w:p w14:paraId="5D9D88E7" w14:textId="77777777" w:rsidR="001457F5" w:rsidRPr="00C77E38" w:rsidRDefault="001457F5" w:rsidP="001457F5">
      <w:pPr>
        <w:rPr>
          <w:sz w:val="16"/>
        </w:rPr>
      </w:pPr>
    </w:p>
    <w:p w14:paraId="7F99EC1E" w14:textId="77777777" w:rsidR="001457F5" w:rsidRPr="00C77E38" w:rsidRDefault="001457F5" w:rsidP="001457F5">
      <w:pPr>
        <w:rPr>
          <w:u w:val="single"/>
        </w:rPr>
      </w:pPr>
      <w:r w:rsidRPr="00C77E38">
        <w:rPr>
          <w:highlight w:val="cyan"/>
          <w:u w:val="single"/>
        </w:rPr>
        <w:t>The</w:t>
      </w:r>
      <w:r w:rsidRPr="00C77E38">
        <w:rPr>
          <w:u w:val="single"/>
        </w:rPr>
        <w:t xml:space="preserve"> Federal Circuit’s </w:t>
      </w:r>
      <w:r w:rsidRPr="00C77E38">
        <w:rPr>
          <w:highlight w:val="cyan"/>
          <w:u w:val="single"/>
        </w:rPr>
        <w:t>decision to expand the scope</w:t>
      </w:r>
      <w:r w:rsidRPr="00C77E38">
        <w:rPr>
          <w:u w:val="single"/>
        </w:rPr>
        <w:t xml:space="preserve"> of a judge-created rule for invalidating certain patents </w:t>
      </w:r>
      <w:r w:rsidRPr="00C77E38">
        <w:rPr>
          <w:highlight w:val="cyan"/>
          <w:u w:val="single"/>
        </w:rPr>
        <w:t xml:space="preserve">may impact </w:t>
      </w:r>
      <w:r w:rsidRPr="00C77E38">
        <w:rPr>
          <w:u w:val="single"/>
        </w:rPr>
        <w:t xml:space="preserve">nearly </w:t>
      </w:r>
      <w:r w:rsidRPr="00C77E38">
        <w:rPr>
          <w:highlight w:val="cyan"/>
          <w:u w:val="single"/>
        </w:rPr>
        <w:t>half of US patents</w:t>
      </w:r>
      <w:r w:rsidRPr="00C77E38">
        <w:rPr>
          <w:u w:val="single"/>
        </w:rPr>
        <w:t xml:space="preserve"> </w:t>
      </w:r>
      <w:r w:rsidRPr="00C77E38">
        <w:rPr>
          <w:highlight w:val="cyan"/>
          <w:u w:val="single"/>
        </w:rPr>
        <w:t>and is</w:t>
      </w:r>
      <w:r w:rsidRPr="00C77E38">
        <w:rPr>
          <w:u w:val="single"/>
        </w:rPr>
        <w:t xml:space="preserve"> likely </w:t>
      </w:r>
      <w:r w:rsidRPr="00C77E38">
        <w:rPr>
          <w:highlight w:val="cyan"/>
          <w:u w:val="single"/>
        </w:rPr>
        <w:t>to cost</w:t>
      </w:r>
      <w:r w:rsidRPr="00C77E38">
        <w:rPr>
          <w:u w:val="single"/>
        </w:rPr>
        <w:t xml:space="preserve"> US biopharma and technology innovators </w:t>
      </w:r>
      <w:r w:rsidRPr="00C77E38">
        <w:rPr>
          <w:highlight w:val="cyan"/>
          <w:u w:val="single"/>
        </w:rPr>
        <w:t>billions</w:t>
      </w:r>
      <w:r w:rsidRPr="00C77E38">
        <w:rPr>
          <w:u w:val="single"/>
        </w:rPr>
        <w:t xml:space="preserve"> of dollars. </w:t>
      </w:r>
      <w:r w:rsidRPr="00C77E38">
        <w:rPr>
          <w:sz w:val="16"/>
        </w:rPr>
        <w:t xml:space="preserve">For these reasons and others, </w:t>
      </w:r>
      <w:r w:rsidRPr="00C77E38">
        <w:rPr>
          <w:sz w:val="16"/>
          <w:highlight w:val="cyan"/>
        </w:rPr>
        <w:t>t</w:t>
      </w:r>
      <w:r w:rsidRPr="00C77E38">
        <w:rPr>
          <w:highlight w:val="cyan"/>
          <w:u w:val="single"/>
        </w:rPr>
        <w:t>he</w:t>
      </w:r>
      <w:r w:rsidRPr="00C77E38">
        <w:rPr>
          <w:u w:val="single"/>
        </w:rPr>
        <w:t xml:space="preserve"> US Supreme </w:t>
      </w:r>
      <w:r w:rsidRPr="00C77E38">
        <w:rPr>
          <w:highlight w:val="cyan"/>
          <w:u w:val="single"/>
        </w:rPr>
        <w:t>Court</w:t>
      </w:r>
      <w:r w:rsidRPr="00C77E38">
        <w:rPr>
          <w:u w:val="single"/>
        </w:rPr>
        <w:t xml:space="preserve"> </w:t>
      </w:r>
      <w:r w:rsidRPr="00C77E38">
        <w:rPr>
          <w:highlight w:val="cyan"/>
          <w:u w:val="single"/>
        </w:rPr>
        <w:t>should</w:t>
      </w:r>
      <w:r w:rsidRPr="00C77E38">
        <w:rPr>
          <w:u w:val="single"/>
        </w:rPr>
        <w:t xml:space="preserve"> take up and reverse In re Cellect, </w:t>
      </w:r>
      <w:r w:rsidRPr="00C77E38">
        <w:rPr>
          <w:highlight w:val="cyan"/>
          <w:u w:val="single"/>
        </w:rPr>
        <w:t>preserv</w:t>
      </w:r>
      <w:r w:rsidRPr="00C77E38">
        <w:rPr>
          <w:u w:val="single"/>
        </w:rPr>
        <w:t xml:space="preserve">ing </w:t>
      </w:r>
      <w:r w:rsidRPr="00C77E38">
        <w:rPr>
          <w:highlight w:val="cyan"/>
          <w:u w:val="single"/>
        </w:rPr>
        <w:t>statutory guarantees</w:t>
      </w:r>
      <w:r w:rsidRPr="00C77E38">
        <w:rPr>
          <w:u w:val="single"/>
        </w:rPr>
        <w:t>.</w:t>
      </w:r>
    </w:p>
    <w:p w14:paraId="4F0431CF" w14:textId="77777777" w:rsidR="001457F5" w:rsidRPr="00C77E38" w:rsidRDefault="001457F5" w:rsidP="001457F5">
      <w:pPr>
        <w:ind w:firstLine="720"/>
        <w:rPr>
          <w:sz w:val="16"/>
        </w:rPr>
      </w:pPr>
      <w:r w:rsidRPr="00C77E38">
        <w:rPr>
          <w:u w:val="single"/>
        </w:rPr>
        <w:t xml:space="preserve">In re Cellect diminishes </w:t>
      </w:r>
      <w:r w:rsidRPr="00C77E38">
        <w:rPr>
          <w:highlight w:val="cyan"/>
          <w:u w:val="single"/>
        </w:rPr>
        <w:t>the intent</w:t>
      </w:r>
      <w:r w:rsidRPr="00C77E38">
        <w:rPr>
          <w:u w:val="single"/>
        </w:rPr>
        <w:t xml:space="preserve"> of Congress and </w:t>
      </w:r>
      <w:r w:rsidRPr="00C77E38">
        <w:rPr>
          <w:highlight w:val="cyan"/>
          <w:u w:val="single"/>
        </w:rPr>
        <w:t>undercuts its decision to</w:t>
      </w:r>
      <w:r w:rsidRPr="00C77E38">
        <w:rPr>
          <w:u w:val="single"/>
        </w:rPr>
        <w:t xml:space="preserve"> fundamentally </w:t>
      </w:r>
      <w:r w:rsidRPr="00C77E38">
        <w:rPr>
          <w:highlight w:val="cyan"/>
          <w:u w:val="single"/>
        </w:rPr>
        <w:t>alter</w:t>
      </w:r>
      <w:r w:rsidRPr="00C77E38">
        <w:rPr>
          <w:u w:val="single"/>
        </w:rPr>
        <w:t xml:space="preserve"> </w:t>
      </w:r>
      <w:r w:rsidRPr="00C77E38">
        <w:rPr>
          <w:highlight w:val="cyan"/>
          <w:u w:val="single"/>
        </w:rPr>
        <w:t>the</w:t>
      </w:r>
      <w:r w:rsidRPr="00C77E38">
        <w:rPr>
          <w:u w:val="single"/>
        </w:rPr>
        <w:t xml:space="preserve"> US </w:t>
      </w:r>
      <w:r w:rsidRPr="00C77E38">
        <w:rPr>
          <w:highlight w:val="cyan"/>
          <w:u w:val="single"/>
        </w:rPr>
        <w:t>patent system in 1994 to align it with the</w:t>
      </w:r>
      <w:r w:rsidRPr="00C77E38">
        <w:rPr>
          <w:u w:val="single"/>
        </w:rPr>
        <w:t xml:space="preserve"> rest of </w:t>
      </w:r>
      <w:r w:rsidRPr="00C77E38">
        <w:rPr>
          <w:highlight w:val="cyan"/>
          <w:u w:val="single"/>
        </w:rPr>
        <w:t>the world</w:t>
      </w:r>
      <w:r w:rsidRPr="00C77E38">
        <w:rPr>
          <w:sz w:val="16"/>
        </w:rPr>
        <w:t>. Congress changed the starting point of a patent’s term to 20 years from when an inventor filed a patent application, rather than 17 years from the time the patent was granted.</w:t>
      </w:r>
    </w:p>
    <w:p w14:paraId="6EF7B63A" w14:textId="77777777" w:rsidR="001457F5" w:rsidRPr="00C77E38" w:rsidRDefault="001457F5" w:rsidP="001457F5">
      <w:pPr>
        <w:ind w:firstLine="720"/>
        <w:rPr>
          <w:sz w:val="16"/>
        </w:rPr>
      </w:pPr>
      <w:r w:rsidRPr="00C77E38">
        <w:rPr>
          <w:u w:val="single"/>
        </w:rPr>
        <w:t>This altered the impact of US Patent and Trademark Office delays in examining patents</w:t>
      </w:r>
      <w:r w:rsidRPr="00C77E38">
        <w:rPr>
          <w:sz w:val="16"/>
        </w:rPr>
        <w:t xml:space="preserve">. Under the old system, </w:t>
      </w:r>
      <w:r w:rsidRPr="00C77E38">
        <w:rPr>
          <w:u w:val="single"/>
        </w:rPr>
        <w:t xml:space="preserve">delays had no impact on patent term because it was measured from patent issuance. </w:t>
      </w:r>
      <w:r w:rsidRPr="00C77E38">
        <w:rPr>
          <w:sz w:val="16"/>
        </w:rPr>
        <w:t xml:space="preserve">But starting the clock on the date of filing a patent application meant </w:t>
      </w:r>
      <w:r w:rsidRPr="00C77E38">
        <w:rPr>
          <w:u w:val="single"/>
        </w:rPr>
        <w:t>delays began consuming the effective term of the patent</w:t>
      </w:r>
      <w:r w:rsidRPr="00C77E38">
        <w:rPr>
          <w:sz w:val="16"/>
        </w:rPr>
        <w:t>, resulting in a diminished value and creating a need to restore lost patent term.</w:t>
      </w:r>
    </w:p>
    <w:p w14:paraId="3016BBB8" w14:textId="77777777" w:rsidR="001457F5" w:rsidRPr="00C77E38" w:rsidRDefault="001457F5" w:rsidP="001457F5">
      <w:pPr>
        <w:ind w:firstLine="720"/>
        <w:rPr>
          <w:sz w:val="16"/>
        </w:rPr>
      </w:pPr>
      <w:r w:rsidRPr="00C77E38">
        <w:rPr>
          <w:highlight w:val="cyan"/>
          <w:u w:val="single"/>
        </w:rPr>
        <w:t>The</w:t>
      </w:r>
      <w:r w:rsidRPr="00C77E38">
        <w:rPr>
          <w:u w:val="single"/>
        </w:rPr>
        <w:t xml:space="preserve"> Federal Circuit’s </w:t>
      </w:r>
      <w:r w:rsidRPr="00C77E38">
        <w:rPr>
          <w:highlight w:val="cyan"/>
          <w:u w:val="single"/>
        </w:rPr>
        <w:t>decision hurts</w:t>
      </w:r>
      <w:r w:rsidRPr="00C77E38">
        <w:rPr>
          <w:u w:val="single"/>
        </w:rPr>
        <w:t xml:space="preserve"> big </w:t>
      </w:r>
      <w:r w:rsidRPr="00C77E38">
        <w:rPr>
          <w:highlight w:val="cyan"/>
          <w:u w:val="single"/>
        </w:rPr>
        <w:t>companies</w:t>
      </w:r>
      <w:r w:rsidRPr="00C77E38">
        <w:rPr>
          <w:u w:val="single"/>
        </w:rPr>
        <w:t xml:space="preserve">, and it hurts </w:t>
      </w:r>
      <w:r w:rsidRPr="00C77E38">
        <w:rPr>
          <w:highlight w:val="cyan"/>
          <w:u w:val="single"/>
        </w:rPr>
        <w:t>universities</w:t>
      </w:r>
      <w:r w:rsidRPr="00C77E38">
        <w:rPr>
          <w:u w:val="single"/>
        </w:rPr>
        <w:t xml:space="preserve"> </w:t>
      </w:r>
      <w:r w:rsidRPr="00C77E38">
        <w:rPr>
          <w:highlight w:val="cyan"/>
          <w:u w:val="single"/>
        </w:rPr>
        <w:t>and small companies</w:t>
      </w:r>
      <w:r w:rsidRPr="00C77E38">
        <w:rPr>
          <w:u w:val="single"/>
        </w:rPr>
        <w:t xml:space="preserve"> that rely on predictable licensing revenue or on being acquired based on their ability to adequately protect their inventions for a sufficient amount of time.</w:t>
      </w:r>
      <w:r w:rsidRPr="00C77E38">
        <w:rPr>
          <w:sz w:val="16"/>
        </w:rPr>
        <w:t xml:space="preserve"> It puts innovators to the herculean and uncertain task of reviewing their patents that have term adjustments and analyzing whether to disclaim the adjustments entirely to save their patents from invalidation.</w:t>
      </w:r>
    </w:p>
    <w:p w14:paraId="732C4401" w14:textId="77777777" w:rsidR="001457F5" w:rsidRPr="00C77E38" w:rsidRDefault="001457F5" w:rsidP="001457F5">
      <w:pPr>
        <w:rPr>
          <w:sz w:val="16"/>
        </w:rPr>
      </w:pPr>
      <w:r w:rsidRPr="00C77E38">
        <w:rPr>
          <w:sz w:val="16"/>
        </w:rPr>
        <w:t>Given the upheaval caused by the Federal Circuit’s decision,</w:t>
      </w:r>
      <w:r w:rsidRPr="00C77E38">
        <w:rPr>
          <w:u w:val="single"/>
        </w:rPr>
        <w:t xml:space="preserve"> </w:t>
      </w:r>
      <w:r w:rsidRPr="00C77E38">
        <w:rPr>
          <w:highlight w:val="cyan"/>
          <w:u w:val="single"/>
        </w:rPr>
        <w:t>the</w:t>
      </w:r>
      <w:r w:rsidRPr="00C77E38">
        <w:rPr>
          <w:u w:val="single"/>
        </w:rPr>
        <w:t xml:space="preserve"> Supreme </w:t>
      </w:r>
      <w:r w:rsidRPr="00C77E38">
        <w:rPr>
          <w:highlight w:val="cyan"/>
          <w:u w:val="single"/>
        </w:rPr>
        <w:t>Court</w:t>
      </w:r>
      <w:r w:rsidRPr="00C77E38">
        <w:rPr>
          <w:u w:val="single"/>
        </w:rPr>
        <w:t xml:space="preserve"> </w:t>
      </w:r>
      <w:r w:rsidRPr="00C77E38">
        <w:rPr>
          <w:highlight w:val="cyan"/>
          <w:u w:val="single"/>
        </w:rPr>
        <w:t>should take up</w:t>
      </w:r>
      <w:r w:rsidRPr="00C77E38">
        <w:rPr>
          <w:u w:val="single"/>
        </w:rPr>
        <w:t xml:space="preserve"> </w:t>
      </w:r>
      <w:r w:rsidRPr="00C77E38">
        <w:rPr>
          <w:highlight w:val="cyan"/>
          <w:u w:val="single"/>
        </w:rPr>
        <w:t>invalidation of</w:t>
      </w:r>
      <w:r w:rsidRPr="00C77E38">
        <w:rPr>
          <w:u w:val="single"/>
        </w:rPr>
        <w:t xml:space="preserve"> US </w:t>
      </w:r>
      <w:r w:rsidRPr="00C77E38">
        <w:rPr>
          <w:highlight w:val="cyan"/>
          <w:u w:val="single"/>
        </w:rPr>
        <w:t>patents</w:t>
      </w:r>
      <w:r w:rsidRPr="00C77E38">
        <w:rPr>
          <w:u w:val="single"/>
        </w:rPr>
        <w:t xml:space="preserve"> solely based on patent term adjustment.</w:t>
      </w:r>
      <w:r w:rsidRPr="00C77E38">
        <w:rPr>
          <w:sz w:val="16"/>
        </w:rPr>
        <w:t xml:space="preserve"> In re Cellect provides the opportunity to do so </w:t>
      </w:r>
      <w:r w:rsidRPr="00C77E38">
        <w:rPr>
          <w:highlight w:val="cyan"/>
          <w:u w:val="single"/>
        </w:rPr>
        <w:t>now</w:t>
      </w:r>
      <w:r w:rsidRPr="00C77E38">
        <w:rPr>
          <w:sz w:val="16"/>
        </w:rPr>
        <w:t>.</w:t>
      </w:r>
    </w:p>
    <w:p w14:paraId="0439C31E" w14:textId="77777777" w:rsidR="001457F5" w:rsidRPr="00C77E38" w:rsidRDefault="001457F5" w:rsidP="001457F5">
      <w:pPr>
        <w:rPr>
          <w:sz w:val="16"/>
        </w:rPr>
      </w:pPr>
    </w:p>
    <w:p w14:paraId="36FF06FA" w14:textId="77777777" w:rsidR="001457F5" w:rsidRPr="00C77E38" w:rsidRDefault="001457F5" w:rsidP="001457F5">
      <w:pPr>
        <w:pStyle w:val="Heading3"/>
      </w:pPr>
      <w:r w:rsidRPr="00C77E38">
        <w:t>2AC---Solvency Deficit---Common Law Bad</w:t>
      </w:r>
    </w:p>
    <w:p w14:paraId="70BB7DAF" w14:textId="77777777" w:rsidR="001457F5" w:rsidRPr="00C77E38" w:rsidRDefault="001457F5" w:rsidP="001457F5">
      <w:pPr>
        <w:pStyle w:val="Heading4"/>
      </w:pPr>
      <w:r w:rsidRPr="00C77E38">
        <w:t>Common law is becoming increasingly unreliable regarding IP</w:t>
      </w:r>
    </w:p>
    <w:p w14:paraId="63D18CBF" w14:textId="77777777" w:rsidR="001457F5" w:rsidRPr="00C77E38" w:rsidRDefault="001457F5" w:rsidP="001457F5">
      <w:r w:rsidRPr="00C77E38">
        <w:t xml:space="preserve">Robin </w:t>
      </w:r>
      <w:r w:rsidRPr="00C77E38">
        <w:rPr>
          <w:b/>
          <w:bCs/>
        </w:rPr>
        <w:t xml:space="preserve">Richardson, </w:t>
      </w:r>
      <w:r w:rsidRPr="00C77E38">
        <w:t>20</w:t>
      </w:r>
      <w:r w:rsidRPr="00C77E38">
        <w:rPr>
          <w:b/>
          <w:bCs/>
        </w:rPr>
        <w:t xml:space="preserve">13 </w:t>
      </w:r>
      <w:r w:rsidRPr="00C77E38">
        <w:t xml:space="preserve">– University of Cape Town; “Alternative Dispute Resolution in Intellectual Property Law: A growing need for a viable alternative to court litigation”; </w:t>
      </w:r>
      <w:hyperlink r:id="rId37" w:history="1">
        <w:r w:rsidRPr="00C77E38">
          <w:rPr>
            <w:rStyle w:val="Hyperlink"/>
          </w:rPr>
          <w:t>https://open.uct.ac.za/server/api/core/bitstreams/7c773dd1-d025-4c2c-988b-206ce1d1cf5e/content</w:t>
        </w:r>
      </w:hyperlink>
    </w:p>
    <w:p w14:paraId="7911640F" w14:textId="77777777" w:rsidR="001457F5" w:rsidRPr="00C77E38" w:rsidRDefault="001457F5" w:rsidP="001457F5">
      <w:pPr>
        <w:rPr>
          <w:u w:val="single"/>
        </w:rPr>
      </w:pPr>
      <w:r w:rsidRPr="00C77E38">
        <w:rPr>
          <w:u w:val="single"/>
        </w:rPr>
        <w:t xml:space="preserve">In recent years </w:t>
      </w:r>
      <w:r w:rsidRPr="00C77E38">
        <w:rPr>
          <w:highlight w:val="cyan"/>
          <w:u w:val="single"/>
        </w:rPr>
        <w:t xml:space="preserve">there has been a </w:t>
      </w:r>
      <w:r w:rsidRPr="00C77E38">
        <w:rPr>
          <w:b/>
          <w:bCs/>
          <w:highlight w:val="cyan"/>
          <w:u w:val="single"/>
        </w:rPr>
        <w:t>substantial</w:t>
      </w:r>
      <w:r w:rsidRPr="00C77E38">
        <w:rPr>
          <w:u w:val="single"/>
        </w:rPr>
        <w:t xml:space="preserve"> amount of </w:t>
      </w:r>
      <w:r w:rsidRPr="00C77E38">
        <w:rPr>
          <w:highlight w:val="cyan"/>
          <w:u w:val="single"/>
        </w:rPr>
        <w:t>debate surrounding the question of whether</w:t>
      </w:r>
      <w:r w:rsidRPr="00C77E38">
        <w:rPr>
          <w:u w:val="single"/>
        </w:rPr>
        <w:t xml:space="preserve"> or not </w:t>
      </w:r>
      <w:r w:rsidRPr="00C77E38">
        <w:rPr>
          <w:highlight w:val="cyan"/>
          <w:u w:val="single"/>
        </w:rPr>
        <w:t>the court system is the appropriate mechanism to resolve i</w:t>
      </w:r>
      <w:r w:rsidRPr="00C77E38">
        <w:rPr>
          <w:u w:val="single"/>
        </w:rPr>
        <w:t xml:space="preserve">ntellectual </w:t>
      </w:r>
      <w:r w:rsidRPr="00C77E38">
        <w:rPr>
          <w:highlight w:val="cyan"/>
          <w:u w:val="single"/>
        </w:rPr>
        <w:t>p</w:t>
      </w:r>
      <w:r w:rsidRPr="00C77E38">
        <w:rPr>
          <w:u w:val="single"/>
        </w:rPr>
        <w:t xml:space="preserve">roperty </w:t>
      </w:r>
      <w:r w:rsidRPr="00C77E38">
        <w:rPr>
          <w:highlight w:val="cyan"/>
          <w:u w:val="single"/>
        </w:rPr>
        <w:t>disputes</w:t>
      </w:r>
      <w:r w:rsidRPr="00C77E38">
        <w:rPr>
          <w:u w:val="single"/>
        </w:rPr>
        <w:t xml:space="preserve">. </w:t>
      </w:r>
      <w:r w:rsidRPr="00C77E38">
        <w:rPr>
          <w:highlight w:val="cyan"/>
          <w:u w:val="single"/>
        </w:rPr>
        <w:t>The increasing complexity</w:t>
      </w:r>
      <w:r w:rsidRPr="00C77E38">
        <w:rPr>
          <w:u w:val="single"/>
        </w:rPr>
        <w:t xml:space="preserve"> of the intellectual property disputes- in particular patents- have </w:t>
      </w:r>
      <w:r w:rsidRPr="00C77E38">
        <w:rPr>
          <w:highlight w:val="cyan"/>
          <w:u w:val="single"/>
        </w:rPr>
        <w:t>necessitated the use of expert witnesses to explain</w:t>
      </w:r>
      <w:r w:rsidRPr="00C77E38">
        <w:rPr>
          <w:sz w:val="16"/>
        </w:rPr>
        <w:t xml:space="preserve"> often incomprehensible </w:t>
      </w:r>
      <w:r w:rsidRPr="00C77E38">
        <w:rPr>
          <w:highlight w:val="cyan"/>
          <w:u w:val="single"/>
        </w:rPr>
        <w:t>technical aspects to judges, and juries</w:t>
      </w:r>
      <w:r w:rsidRPr="00C77E38">
        <w:rPr>
          <w:u w:val="single"/>
        </w:rPr>
        <w:t xml:space="preserve"> alike</w:t>
      </w:r>
      <w:r w:rsidRPr="00C77E38">
        <w:rPr>
          <w:sz w:val="16"/>
        </w:rPr>
        <w:t xml:space="preserve">. </w:t>
      </w:r>
      <w:r w:rsidRPr="00C77E38">
        <w:rPr>
          <w:u w:val="single"/>
        </w:rPr>
        <w:t xml:space="preserve">The intention of </w:t>
      </w:r>
      <w:r w:rsidRPr="00C77E38">
        <w:rPr>
          <w:highlight w:val="cyan"/>
          <w:u w:val="single"/>
        </w:rPr>
        <w:t>the experts</w:t>
      </w:r>
      <w:r w:rsidRPr="00C77E38">
        <w:rPr>
          <w:u w:val="single"/>
        </w:rPr>
        <w:t xml:space="preserve"> is to </w:t>
      </w:r>
      <w:r w:rsidRPr="00C77E38">
        <w:rPr>
          <w:highlight w:val="cyan"/>
          <w:u w:val="single"/>
        </w:rPr>
        <w:t>teach these individuals, within a short space of time,</w:t>
      </w:r>
      <w:r w:rsidRPr="00C77E38">
        <w:rPr>
          <w:u w:val="single"/>
        </w:rPr>
        <w:t xml:space="preserve"> aspects of </w:t>
      </w:r>
      <w:r w:rsidRPr="00C77E38">
        <w:rPr>
          <w:highlight w:val="cyan"/>
          <w:u w:val="single"/>
        </w:rPr>
        <w:t>science and technology that have taken</w:t>
      </w:r>
      <w:r w:rsidRPr="00C77E38">
        <w:rPr>
          <w:u w:val="single"/>
        </w:rPr>
        <w:t xml:space="preserve"> seasoned </w:t>
      </w:r>
      <w:r w:rsidRPr="00C77E38">
        <w:rPr>
          <w:highlight w:val="cyan"/>
          <w:u w:val="single"/>
        </w:rPr>
        <w:t>experts</w:t>
      </w:r>
      <w:r w:rsidRPr="00C77E38">
        <w:rPr>
          <w:u w:val="single"/>
        </w:rPr>
        <w:t xml:space="preserve">, in the relevant field, </w:t>
      </w:r>
      <w:r w:rsidRPr="00C77E38">
        <w:rPr>
          <w:b/>
          <w:bCs/>
          <w:highlight w:val="cyan"/>
          <w:u w:val="single"/>
        </w:rPr>
        <w:t>years</w:t>
      </w:r>
      <w:r w:rsidRPr="00C77E38">
        <w:rPr>
          <w:highlight w:val="cyan"/>
          <w:u w:val="single"/>
        </w:rPr>
        <w:t xml:space="preserve"> of study to understand and master</w:t>
      </w:r>
      <w:r w:rsidRPr="00C77E38">
        <w:rPr>
          <w:sz w:val="16"/>
        </w:rPr>
        <w:t>. 6 The plaintiff and defendant are then required to trust that the court has sufficiently understood the evidence to give a correct order or verdict</w:t>
      </w:r>
      <w:r w:rsidRPr="00C77E38">
        <w:rPr>
          <w:sz w:val="16"/>
          <w:highlight w:val="cyan"/>
        </w:rPr>
        <w:t xml:space="preserve">. </w:t>
      </w:r>
      <w:r w:rsidRPr="00C77E38">
        <w:rPr>
          <w:highlight w:val="cyan"/>
          <w:u w:val="single"/>
        </w:rPr>
        <w:t xml:space="preserve">These orders have </w:t>
      </w:r>
      <w:r w:rsidRPr="00C77E38">
        <w:rPr>
          <w:b/>
          <w:bCs/>
          <w:highlight w:val="cyan"/>
          <w:u w:val="single"/>
        </w:rPr>
        <w:t>far reaching economic implications</w:t>
      </w:r>
      <w:r w:rsidRPr="00C77E38">
        <w:rPr>
          <w:highlight w:val="cyan"/>
          <w:u w:val="single"/>
        </w:rPr>
        <w:t xml:space="preserve"> that</w:t>
      </w:r>
      <w:r w:rsidRPr="00C77E38">
        <w:rPr>
          <w:u w:val="single"/>
        </w:rPr>
        <w:t xml:space="preserve"> may not only affect the parties involved but</w:t>
      </w:r>
      <w:r w:rsidRPr="00C77E38">
        <w:rPr>
          <w:sz w:val="16"/>
        </w:rPr>
        <w:t xml:space="preserve">, depending on the market share and size of the companies or individuals involved, </w:t>
      </w:r>
      <w:r w:rsidRPr="00C77E38">
        <w:rPr>
          <w:highlight w:val="cyan"/>
          <w:u w:val="single"/>
        </w:rPr>
        <w:t>may</w:t>
      </w:r>
      <w:r w:rsidRPr="00C77E38">
        <w:rPr>
          <w:u w:val="single"/>
        </w:rPr>
        <w:t xml:space="preserve"> also </w:t>
      </w:r>
      <w:r w:rsidRPr="00C77E38">
        <w:rPr>
          <w:highlight w:val="cyan"/>
          <w:u w:val="single"/>
        </w:rPr>
        <w:t xml:space="preserve">affect hundreds and </w:t>
      </w:r>
      <w:r w:rsidRPr="00C77E38">
        <w:rPr>
          <w:b/>
          <w:bCs/>
          <w:highlight w:val="cyan"/>
          <w:u w:val="single"/>
        </w:rPr>
        <w:t>thousands</w:t>
      </w:r>
      <w:r w:rsidRPr="00C77E38">
        <w:rPr>
          <w:highlight w:val="cyan"/>
          <w:u w:val="single"/>
        </w:rPr>
        <w:t xml:space="preserve"> of employees and consumers worldwide.7</w:t>
      </w:r>
    </w:p>
    <w:p w14:paraId="2B388A23" w14:textId="77777777" w:rsidR="001457F5" w:rsidRDefault="001457F5" w:rsidP="001457F5">
      <w:r w:rsidRPr="00C77E38">
        <w:rPr>
          <w:highlight w:val="cyan"/>
          <w:u w:val="single"/>
        </w:rPr>
        <w:t>The TRIPS Agreement was one of the first attempts at the</w:t>
      </w:r>
      <w:r w:rsidRPr="00C77E38">
        <w:rPr>
          <w:u w:val="single"/>
        </w:rPr>
        <w:t xml:space="preserve"> international </w:t>
      </w:r>
      <w:r w:rsidRPr="00C77E38">
        <w:rPr>
          <w:highlight w:val="cyan"/>
          <w:u w:val="single"/>
        </w:rPr>
        <w:t>harmonisation of intellectual property law.</w:t>
      </w:r>
      <w:r w:rsidRPr="00C77E38">
        <w:t xml:space="preserve"> The TRIPS Agreement created a minimum set of obligations that Member states needed to institute in order to be in compliance with the Agreement- one of these being that Member states must ensure that there are enforcement procedures available for intellectual property right holders.8 </w:t>
      </w:r>
      <w:r w:rsidRPr="00C77E38">
        <w:rPr>
          <w:highlight w:val="cyan"/>
          <w:u w:val="single"/>
        </w:rPr>
        <w:t>The TRIPS Agreement,</w:t>
      </w:r>
      <w:r w:rsidRPr="00C77E38">
        <w:rPr>
          <w:u w:val="single"/>
        </w:rPr>
        <w:t xml:space="preserve"> however, </w:t>
      </w:r>
      <w:r w:rsidRPr="00C77E38">
        <w:rPr>
          <w:highlight w:val="cyan"/>
          <w:u w:val="single"/>
        </w:rPr>
        <w:t>does ‗not create any obligation to put in place a judicial system for the enforcement of i</w:t>
      </w:r>
      <w:r w:rsidRPr="00C77E38">
        <w:rPr>
          <w:u w:val="single"/>
        </w:rPr>
        <w:t xml:space="preserve">ntellectual </w:t>
      </w:r>
      <w:r w:rsidRPr="00C77E38">
        <w:rPr>
          <w:highlight w:val="cyan"/>
          <w:u w:val="single"/>
        </w:rPr>
        <w:t>p</w:t>
      </w:r>
      <w:r w:rsidRPr="00C77E38">
        <w:rPr>
          <w:u w:val="single"/>
        </w:rPr>
        <w:t xml:space="preserve">roperty </w:t>
      </w:r>
      <w:r w:rsidRPr="00C77E38">
        <w:rPr>
          <w:highlight w:val="cyan"/>
          <w:u w:val="single"/>
        </w:rPr>
        <w:t>rights distinct from that for the enforcement of law in general</w:t>
      </w:r>
      <w:r w:rsidRPr="00C77E38">
        <w:rPr>
          <w:u w:val="single"/>
        </w:rPr>
        <w:t>...‖.</w:t>
      </w:r>
      <w:r w:rsidRPr="00C77E38">
        <w:t>9 The Agreement thus allows Member States the discretion to decide on a judicial system that is in line with their national policy or judicial system.10</w:t>
      </w:r>
    </w:p>
    <w:p w14:paraId="33182FC4" w14:textId="77777777" w:rsidR="001457F5" w:rsidRPr="00C77E38" w:rsidRDefault="001457F5" w:rsidP="001457F5">
      <w:pPr>
        <w:pStyle w:val="Heading3"/>
      </w:pPr>
    </w:p>
    <w:p w14:paraId="41ED3DE2" w14:textId="77777777" w:rsidR="001457F5" w:rsidRPr="00C77E38" w:rsidRDefault="001457F5" w:rsidP="001457F5">
      <w:pPr>
        <w:pStyle w:val="Heading3"/>
      </w:pPr>
      <w:r w:rsidRPr="00C77E38">
        <w:t>2AC---Perm Do Both</w:t>
      </w:r>
    </w:p>
    <w:p w14:paraId="456BCC1C" w14:textId="77777777" w:rsidR="001457F5" w:rsidRPr="00C77E38" w:rsidRDefault="001457F5" w:rsidP="001457F5">
      <w:pPr>
        <w:pStyle w:val="Heading4"/>
      </w:pPr>
      <w:r w:rsidRPr="00C77E38">
        <w:t>Perm do both solves---shields the link to the net benefit.</w:t>
      </w:r>
    </w:p>
    <w:p w14:paraId="5382332D" w14:textId="77777777" w:rsidR="001457F5" w:rsidRPr="00C77E38" w:rsidRDefault="001457F5" w:rsidP="001457F5">
      <w:r w:rsidRPr="00C77E38">
        <w:t xml:space="preserve">Nari </w:t>
      </w:r>
      <w:r w:rsidRPr="00C77E38">
        <w:rPr>
          <w:rFonts w:eastAsiaTheme="majorEastAsia" w:cstheme="majorBidi"/>
          <w:b/>
          <w:iCs/>
          <w:sz w:val="26"/>
        </w:rPr>
        <w:t>Lee and</w:t>
      </w:r>
      <w:r w:rsidRPr="00C77E38">
        <w:t xml:space="preserve"> Liguo </w:t>
      </w:r>
      <w:r w:rsidRPr="00C77E38">
        <w:rPr>
          <w:rFonts w:eastAsiaTheme="majorEastAsia" w:cstheme="majorBidi"/>
          <w:b/>
          <w:iCs/>
          <w:sz w:val="26"/>
        </w:rPr>
        <w:t>Zhang 17</w:t>
      </w:r>
      <w:r w:rsidRPr="00C77E38">
        <w:t xml:space="preserve">. Professor of Intellectual Property Law, Dept of Accounting and Commercial Law, Hanken School of Economics and Postdoctoral researcher, Doctor of Laws, University of Helsinki, Faculty of Law. “Specialized IP Courts in China - Judicial Governance of Intellectual Property Rights.” </w:t>
      </w:r>
      <w:r w:rsidRPr="00C77E38">
        <w:rPr>
          <w:i/>
          <w:iCs/>
        </w:rPr>
        <w:t>IIC - International Review of Intellectual Property and Competition Law</w:t>
      </w:r>
      <w:r w:rsidRPr="00C77E38">
        <w:t xml:space="preserve">. 11-06-2017. https://helda.helsinki.fi/server/api/core/bitstreams/ceed412b-101e-437b-8938-3f0a52d6bd73/content //rr </w:t>
      </w:r>
    </w:p>
    <w:p w14:paraId="44F2197E" w14:textId="77777777" w:rsidR="001457F5" w:rsidRPr="00C77E38" w:rsidRDefault="001457F5" w:rsidP="001457F5">
      <w:pPr>
        <w:rPr>
          <w:sz w:val="16"/>
        </w:rPr>
      </w:pPr>
      <w:r w:rsidRPr="00C77E38">
        <w:rPr>
          <w:rStyle w:val="StyleUnderline"/>
          <w:highlight w:val="cyan"/>
        </w:rPr>
        <w:t xml:space="preserve">Governance of </w:t>
      </w:r>
      <w:r w:rsidRPr="00C77E38">
        <w:rPr>
          <w:rStyle w:val="StyleUnderline"/>
        </w:rPr>
        <w:t xml:space="preserve">creative and innovative resources through intellectual property rights (IPRs) </w:t>
      </w:r>
      <w:r w:rsidRPr="00C77E38">
        <w:rPr>
          <w:rStyle w:val="StyleUnderline"/>
          <w:highlight w:val="cyan"/>
        </w:rPr>
        <w:t xml:space="preserve">requires </w:t>
      </w:r>
      <w:r w:rsidRPr="00C77E38">
        <w:rPr>
          <w:rStyle w:val="Emphasis"/>
          <w:highlight w:val="cyan"/>
        </w:rPr>
        <w:t>multiple interdependent institutions</w:t>
      </w:r>
      <w:r w:rsidRPr="00C77E38">
        <w:rPr>
          <w:rStyle w:val="StyleUnderline"/>
          <w:highlight w:val="cyan"/>
        </w:rPr>
        <w:t xml:space="preserve"> </w:t>
      </w:r>
      <w:r w:rsidRPr="00C77E38">
        <w:rPr>
          <w:rStyle w:val="StyleUnderline"/>
        </w:rPr>
        <w:t>coordinating</w:t>
      </w:r>
      <w:r w:rsidRPr="00C77E38">
        <w:rPr>
          <w:sz w:val="16"/>
        </w:rPr>
        <w:t xml:space="preserve"> and channeling decisions on the use and allocation of resources. As IPRs are fundamentally private rights, </w:t>
      </w:r>
      <w:r w:rsidRPr="00C77E38">
        <w:rPr>
          <w:rStyle w:val="StyleUnderline"/>
        </w:rPr>
        <w:t xml:space="preserve">the rights </w:t>
      </w:r>
      <w:r w:rsidRPr="00C77E38">
        <w:rPr>
          <w:rStyle w:val="StyleUnderline"/>
          <w:highlight w:val="cyan"/>
        </w:rPr>
        <w:t xml:space="preserve">can only be fully operational if both </w:t>
      </w:r>
      <w:r w:rsidRPr="00C77E38">
        <w:rPr>
          <w:rStyle w:val="StyleUnderline"/>
        </w:rPr>
        <w:t>the market for goods embodying IP and the markets for the exchange of the rights themselves are in place without much interferences from the regulators</w:t>
      </w:r>
      <w:r w:rsidRPr="00C77E38">
        <w:rPr>
          <w:sz w:val="16"/>
        </w:rPr>
        <w:t>. Moreover, as IPRs are created by the law</w:t>
      </w:r>
      <w:r w:rsidRPr="00C77E38">
        <w:rPr>
          <w:rStyle w:val="StyleUnderline"/>
        </w:rPr>
        <w:t xml:space="preserve">, </w:t>
      </w:r>
      <w:r w:rsidRPr="00C77E38">
        <w:rPr>
          <w:rStyle w:val="Emphasis"/>
          <w:highlight w:val="cyan"/>
        </w:rPr>
        <w:t>the legislature</w:t>
      </w:r>
      <w:r w:rsidRPr="00C77E38">
        <w:rPr>
          <w:rStyle w:val="StyleUnderline"/>
          <w:highlight w:val="cyan"/>
        </w:rPr>
        <w:t xml:space="preserve"> </w:t>
      </w:r>
      <w:r w:rsidRPr="00C77E38">
        <w:rPr>
          <w:rStyle w:val="StyleUnderline"/>
        </w:rPr>
        <w:t xml:space="preserve">delineating the scope of rights and the administrators that </w:t>
      </w:r>
      <w:r w:rsidRPr="00C77E38">
        <w:rPr>
          <w:rStyle w:val="StyleUnderline"/>
          <w:highlight w:val="cyan"/>
        </w:rPr>
        <w:t xml:space="preserve">examine and grant the </w:t>
      </w:r>
      <w:r w:rsidRPr="00C77E38">
        <w:rPr>
          <w:rStyle w:val="Emphasis"/>
          <w:highlight w:val="cyan"/>
        </w:rPr>
        <w:t>rights are crucial parts of the</w:t>
      </w:r>
      <w:r w:rsidRPr="00C77E38">
        <w:rPr>
          <w:rStyle w:val="StyleUnderline"/>
        </w:rPr>
        <w:t xml:space="preserve"> institutional foundation of the </w:t>
      </w:r>
      <w:r w:rsidRPr="00C77E38">
        <w:rPr>
          <w:rStyle w:val="Emphasis"/>
          <w:highlight w:val="cyan"/>
        </w:rPr>
        <w:t>IPR system</w:t>
      </w:r>
      <w:r w:rsidRPr="00C77E38">
        <w:rPr>
          <w:sz w:val="16"/>
        </w:rPr>
        <w:t xml:space="preserve">. </w:t>
      </w:r>
      <w:r w:rsidRPr="00C77E38">
        <w:rPr>
          <w:rStyle w:val="Emphasis"/>
          <w:highlight w:val="cyan"/>
        </w:rPr>
        <w:t>Additionally</w:t>
      </w:r>
      <w:r w:rsidRPr="00C77E38">
        <w:rPr>
          <w:rStyle w:val="StyleUnderline"/>
          <w:highlight w:val="cyan"/>
        </w:rPr>
        <w:t>, a</w:t>
      </w:r>
      <w:r w:rsidRPr="00C77E38">
        <w:rPr>
          <w:rStyle w:val="StyleUnderline"/>
        </w:rPr>
        <w:t xml:space="preserve">n independent and </w:t>
      </w:r>
      <w:r w:rsidRPr="00C77E38">
        <w:rPr>
          <w:rStyle w:val="StyleUnderline"/>
          <w:highlight w:val="cyan"/>
        </w:rPr>
        <w:t xml:space="preserve">neutral judiciary </w:t>
      </w:r>
      <w:r w:rsidRPr="00C77E38">
        <w:rPr>
          <w:rStyle w:val="StyleUnderline"/>
        </w:rPr>
        <w:t xml:space="preserve">that impartially reviews administrative decisions and enforces private rights </w:t>
      </w:r>
      <w:r w:rsidRPr="00C77E38">
        <w:rPr>
          <w:rStyle w:val="StyleUnderline"/>
          <w:highlight w:val="cyan"/>
        </w:rPr>
        <w:t>plays a crucial role in the efficient governance</w:t>
      </w:r>
      <w:r w:rsidRPr="00C77E38">
        <w:rPr>
          <w:rStyle w:val="StyleUnderline"/>
        </w:rPr>
        <w:t xml:space="preserve"> through IPRs</w:t>
      </w:r>
      <w:r w:rsidRPr="00C77E38">
        <w:rPr>
          <w:sz w:val="16"/>
        </w:rPr>
        <w:t xml:space="preserve">. </w:t>
      </w:r>
      <w:r w:rsidRPr="00C77E38">
        <w:rPr>
          <w:rStyle w:val="Emphasis"/>
          <w:highlight w:val="cyan"/>
        </w:rPr>
        <w:t>These institutions are interdependent</w:t>
      </w:r>
      <w:r w:rsidRPr="00C77E38">
        <w:rPr>
          <w:sz w:val="16"/>
        </w:rPr>
        <w:t>. Thus</w:t>
      </w:r>
      <w:r w:rsidRPr="00C77E38">
        <w:rPr>
          <w:rStyle w:val="StyleUnderline"/>
        </w:rPr>
        <w:t>, reform in one area necessarily affects the functioning of the others</w:t>
      </w:r>
      <w:r w:rsidRPr="00C77E38">
        <w:rPr>
          <w:sz w:val="16"/>
        </w:rPr>
        <w:t xml:space="preserve">. At the end of 2014, China introduced new specialist intellectual property (IP) courts. Although China had IP tribunals within the People’s Courts, the judicial reform to establish separate IP courts was touted as the significant step in embedding the rule of law in the governance of IPRs in China. This is not surprising considering that </w:t>
      </w:r>
      <w:r w:rsidRPr="00C77E38">
        <w:rPr>
          <w:rStyle w:val="StyleUnderline"/>
        </w:rPr>
        <w:t xml:space="preserve">an </w:t>
      </w:r>
      <w:r w:rsidRPr="00C77E38">
        <w:rPr>
          <w:rStyle w:val="Emphasis"/>
        </w:rPr>
        <w:t>independent judiciary</w:t>
      </w:r>
      <w:r w:rsidRPr="00C77E38">
        <w:rPr>
          <w:rStyle w:val="StyleUnderline"/>
        </w:rPr>
        <w:t xml:space="preserve"> is the central institution for </w:t>
      </w:r>
      <w:r w:rsidRPr="00C77E38">
        <w:rPr>
          <w:rStyle w:val="Emphasis"/>
        </w:rPr>
        <w:t>rule of law</w:t>
      </w:r>
      <w:r w:rsidRPr="00C77E38">
        <w:rPr>
          <w:sz w:val="16"/>
        </w:rPr>
        <w:t xml:space="preserve">. Such an institution </w:t>
      </w:r>
      <w:r w:rsidRPr="00C77E38">
        <w:rPr>
          <w:rStyle w:val="Emphasis"/>
        </w:rPr>
        <w:t>affirms and enforces</w:t>
      </w:r>
      <w:r w:rsidRPr="00C77E38">
        <w:rPr>
          <w:rStyle w:val="StyleUnderline"/>
        </w:rPr>
        <w:t xml:space="preserve"> private rights</w:t>
      </w:r>
      <w:r w:rsidRPr="00C77E38">
        <w:rPr>
          <w:sz w:val="16"/>
        </w:rPr>
        <w:t xml:space="preserve"> and </w:t>
      </w:r>
      <w:r w:rsidRPr="00C77E38">
        <w:rPr>
          <w:rStyle w:val="StyleUnderline"/>
        </w:rPr>
        <w:t xml:space="preserve">provides </w:t>
      </w:r>
      <w:r w:rsidRPr="00C77E38">
        <w:rPr>
          <w:rStyle w:val="Emphasis"/>
        </w:rPr>
        <w:t>necessary impartiality</w:t>
      </w:r>
      <w:r w:rsidRPr="00C77E38">
        <w:rPr>
          <w:rStyle w:val="StyleUnderline"/>
        </w:rPr>
        <w:t xml:space="preserve"> to the process of decision making among the peer institutions</w:t>
      </w:r>
      <w:r w:rsidRPr="00C77E38">
        <w:rPr>
          <w:sz w:val="16"/>
        </w:rPr>
        <w:t xml:space="preserve">. Understanding judicial reform as part of a bigger institutional reform in China requires institutional comparison. China has recently undergone several legislative reforms which have amended substantive IP law.  It is not surprising that this was followed by </w:t>
      </w:r>
      <w:r w:rsidRPr="00C77E38">
        <w:rPr>
          <w:rStyle w:val="StyleUnderline"/>
        </w:rPr>
        <w:t>reforms in both the administrative and the judicial branches</w:t>
      </w:r>
      <w:r w:rsidRPr="00C77E38">
        <w:rPr>
          <w:sz w:val="16"/>
        </w:rPr>
        <w:t>. Introducing a specialized court with exclusive jurisdictions is likely to affect institutions that have similar competence to decide on matters, such as general courts or administrative tribunals. An institutional choice significantly affects the outcome of decision making because the processes of decision making by each institution differs and each institution also involves different stake holders. Often, institutions move together and a change in one is likely to cause change in another, even without explicit effort to affect such changes. Therefore, any institutional reform project needs to include measures to contain or coordinate unintended consequences or impacts on other institutions resulting from such changes.</w:t>
      </w:r>
    </w:p>
    <w:p w14:paraId="16C8CFF1" w14:textId="77777777" w:rsidR="001457F5" w:rsidRPr="00C77E38" w:rsidRDefault="001457F5" w:rsidP="001457F5">
      <w:pPr>
        <w:rPr>
          <w:sz w:val="16"/>
        </w:rPr>
      </w:pPr>
    </w:p>
    <w:p w14:paraId="30DE09DF" w14:textId="77777777" w:rsidR="001457F5" w:rsidRPr="00C77E38" w:rsidRDefault="001457F5" w:rsidP="001457F5">
      <w:pPr>
        <w:pStyle w:val="Heading4"/>
      </w:pPr>
      <w:r w:rsidRPr="00C77E38">
        <w:t>Perm do both</w:t>
      </w:r>
    </w:p>
    <w:p w14:paraId="512D8820" w14:textId="77777777" w:rsidR="001457F5" w:rsidRPr="00C77E38" w:rsidRDefault="001457F5" w:rsidP="001457F5">
      <w:r w:rsidRPr="00C77E38">
        <w:t xml:space="preserve">Shyamkrishna </w:t>
      </w:r>
      <w:r w:rsidRPr="00C77E38">
        <w:rPr>
          <w:rStyle w:val="Style13ptBold"/>
        </w:rPr>
        <w:t>Balganesh 10</w:t>
      </w:r>
      <w:r w:rsidRPr="00C77E38">
        <w:t xml:space="preserve">. [Assistant Professor of Law, University of Pennsylvania Law School. “The Pragmatic Incrementalism of Common Law Intellectual Property” </w:t>
      </w:r>
      <w:r w:rsidRPr="00C77E38">
        <w:rPr>
          <w:i/>
          <w:iCs/>
        </w:rPr>
        <w:t>Vanderbilt Law Review</w:t>
      </w:r>
      <w:r w:rsidRPr="00C77E38">
        <w:t>, volume 63, issue 6. November 2010. https://scholarship.law.vanderbilt.edu/vlr/vol63/iss6/1/ //JL</w:t>
      </w:r>
    </w:p>
    <w:p w14:paraId="5ACC24D7" w14:textId="77777777" w:rsidR="001457F5" w:rsidRPr="00C77E38" w:rsidRDefault="001457F5" w:rsidP="001457F5">
      <w:r w:rsidRPr="00C77E38">
        <w:rPr>
          <w:u w:val="single"/>
        </w:rPr>
        <w:t>A last possible objection is also perhaps the strongest, since it looks to the practical side of pragmatic incrementalism</w:t>
      </w:r>
      <w:r w:rsidRPr="00C77E38">
        <w:t xml:space="preserve">. This is that the defense of pragmatic incrementalism in common law intellectual property pays insufficient attention to the problems associated with looking to courts for rule generation. These shortcomings are said to derive from: (1) </w:t>
      </w:r>
      <w:r w:rsidRPr="00C77E38">
        <w:rPr>
          <w:u w:val="single"/>
        </w:rPr>
        <w:t>questions of judicial competence, whether judges are capable of making the policy decisions that intellectual property law demands</w:t>
      </w:r>
      <w:r w:rsidRPr="00C77E38">
        <w:t xml:space="preserve">; and (2) the problem of dividing responsibility between judge and jury in the adjudicatory process, an enduring problem of the adjudicatory process. The analysis below examines each issue and its significance for intellectual property as it relates to some of my previous claims about pragmatic incrementalism. The argument from competence has two parts to it. The first is the claim that since common law intellectual property tends to be state law, state courts may not be as well equipped and competent as their federal counterparts, given that a large number of states appoint judges through elections or other political processes. 253 This objection is of limited significance for my claim here, since as noted before, nothing in my defense of pragmatic incrementalism ties it to state courts.2 54 Indeed the broader normative goal of the project is to have federal law (and courts) internalize some of the methods that state courts developed and routinely apply. We may therefore move on to the second part, </w:t>
      </w:r>
      <w:r w:rsidRPr="00C77E38">
        <w:rPr>
          <w:u w:val="single"/>
        </w:rPr>
        <w:t xml:space="preserve">which is the more generic claim that courts, </w:t>
      </w:r>
      <w:r w:rsidRPr="00C77E38">
        <w:rPr>
          <w:highlight w:val="cyan"/>
          <w:u w:val="single"/>
        </w:rPr>
        <w:t>whether federal or state, are less competent than legislatures or indeed administrative agencies in dealing with matters of a specialized nature, of which intellectual property law is clearly a subset</w:t>
      </w:r>
      <w:r w:rsidRPr="00C77E38">
        <w:t xml:space="preserve">. The claim that specialization and complexity necessitate less judicial involvement is hardly true of a host of other areas. Tort law, antitrust law, and several other areas exhibit similar levels of complexity, and yet have for ages been handled and developed principally by courts. This is no less true of intellectual property law in general, where generalist courts have always arbitrated disputes and on occasions moved the law along incrementally. Additionally, the intellectual property system's one experiment with a specialized court for patent law has hardly been a runaway success, with many questioning the wisdom behind allowing a specialized court to develop its jurisprudence independent of the general corpus of law and legal reasoning that applies to other areas. </w:t>
      </w:r>
      <w:r w:rsidRPr="00C77E38">
        <w:rPr>
          <w:u w:val="single"/>
        </w:rPr>
        <w:t xml:space="preserve">255 </w:t>
      </w:r>
      <w:r w:rsidRPr="00C77E38">
        <w:rPr>
          <w:highlight w:val="cyan"/>
          <w:u w:val="single"/>
        </w:rPr>
        <w:t>When complexity is indeed an issue, and requires the input of experts from different disciplines, the answer may lie in fostering a greater role for administrative agencies in the lawmaking process</w:t>
      </w:r>
      <w:r w:rsidRPr="00C77E38">
        <w:rPr>
          <w:u w:val="single"/>
        </w:rPr>
        <w:t xml:space="preserve">, </w:t>
      </w:r>
      <w:r w:rsidRPr="00C77E38">
        <w:t xml:space="preserve">to collaborate with and inform judicial rule development. The role of the Federal Trade Commission ("FTC") in developing antitrust law might in this context represent a model to follow. 2 56 Antitrust law, much like common law intellectual property, is principally the creation of courts through the common law process. Yet, the FTC issues guidelines, studies, and instructions on different areas and industries, to which courts routinely look (and often defer) in their analysis and development of the law.2 5 7 </w:t>
      </w:r>
      <w:r w:rsidRPr="00C77E38">
        <w:rPr>
          <w:highlight w:val="cyan"/>
          <w:u w:val="single"/>
        </w:rPr>
        <w:t>The answer</w:t>
      </w:r>
      <w:r w:rsidRPr="00C77E38">
        <w:rPr>
          <w:u w:val="single"/>
        </w:rPr>
        <w:t xml:space="preserve"> may thus </w:t>
      </w:r>
      <w:r w:rsidRPr="00C77E38">
        <w:rPr>
          <w:highlight w:val="cyan"/>
          <w:u w:val="single"/>
        </w:rPr>
        <w:t>lie in more agency involvement rather than attempting to take the primary task of lawmaking away from courts and handing it back to legislatures</w:t>
      </w:r>
      <w:r w:rsidRPr="00C77E38">
        <w:t xml:space="preserve">. As this argument has emphasized throughout, adopting pragmatic incrementalism as an approach to lawmaking does not necessarily entail abjuring all reliance on legislation. Indeed the common law regimes discussed previously have come to reflect that reality, with many of them now being codified in different forms. </w:t>
      </w:r>
      <w:r w:rsidRPr="00C77E38">
        <w:rPr>
          <w:highlight w:val="cyan"/>
          <w:u w:val="single"/>
        </w:rPr>
        <w:t>The answer thus lies in a collaborative lawmaking exercise, with legislatures or agencies providing concrete, specialized rules when</w:t>
      </w:r>
      <w:r w:rsidRPr="00C77E38">
        <w:rPr>
          <w:u w:val="single"/>
        </w:rPr>
        <w:t xml:space="preserve"> needed, and courts having a greater say in developing parts of the law that are best suited to incremental antifoundational development</w:t>
      </w:r>
      <w:r w:rsidRPr="00C77E38">
        <w:t xml:space="preserve">. Indeed, as some have argued, a similar collaborative model existed early in the development of copyright law, before the system turned entirely to statutory reform for solutions. </w:t>
      </w:r>
    </w:p>
    <w:p w14:paraId="64AE378D" w14:textId="77777777" w:rsidR="001457F5" w:rsidRPr="00C77E38" w:rsidRDefault="001457F5" w:rsidP="001457F5"/>
    <w:p w14:paraId="0A960833" w14:textId="77777777" w:rsidR="001457F5" w:rsidRPr="00C77E38" w:rsidRDefault="001457F5" w:rsidP="001457F5">
      <w:pPr>
        <w:pStyle w:val="Heading3"/>
      </w:pPr>
      <w:r w:rsidRPr="00C77E38">
        <w:t>2AC---Perm Do Both---Patents</w:t>
      </w:r>
    </w:p>
    <w:p w14:paraId="38C53630" w14:textId="77777777" w:rsidR="001457F5" w:rsidRPr="00C77E38" w:rsidRDefault="001457F5" w:rsidP="001457F5">
      <w:pPr>
        <w:pStyle w:val="Heading4"/>
      </w:pPr>
      <w:r w:rsidRPr="00C77E38">
        <w:t>Perm do both---avoids the deficit---patents</w:t>
      </w:r>
    </w:p>
    <w:p w14:paraId="00BCA8FB" w14:textId="77777777" w:rsidR="001457F5" w:rsidRPr="00C77E38" w:rsidRDefault="001457F5" w:rsidP="001457F5">
      <w:r w:rsidRPr="00C77E38">
        <w:t xml:space="preserve">Jonas </w:t>
      </w:r>
      <w:r w:rsidRPr="00C77E38">
        <w:rPr>
          <w:rFonts w:eastAsiaTheme="majorEastAsia" w:cstheme="majorBidi"/>
          <w:b/>
          <w:iCs/>
          <w:sz w:val="26"/>
        </w:rPr>
        <w:t>Anderson 14</w:t>
      </w:r>
      <w:r w:rsidRPr="00C77E38">
        <w:t xml:space="preserve">. Assistant Professor at American University College of Law. “Patent Law in the Age of the Invisible Supreme Court.” </w:t>
      </w:r>
      <w:r w:rsidRPr="00C77E38">
        <w:rPr>
          <w:i/>
          <w:iCs/>
        </w:rPr>
        <w:t>American University Law Review</w:t>
      </w:r>
      <w:r w:rsidRPr="00C77E38">
        <w:t>. Issue 4, Page 961. 04-01-2014. https://heinonline.org/HOL/P?h=hein.journals/aulr63&amp;i=1001. Accessed 07-24-24//rr</w:t>
      </w:r>
    </w:p>
    <w:p w14:paraId="60AB5AFB" w14:textId="77777777" w:rsidR="001457F5" w:rsidRPr="00C77E38" w:rsidRDefault="001457F5" w:rsidP="001457F5">
      <w:r w:rsidRPr="00C77E38">
        <w:t xml:space="preserve">Article II of the Constitution grants the legislative branch the power to create law."o0 Despite Congress's monopoly on law making, </w:t>
      </w:r>
      <w:r w:rsidRPr="00C77E38">
        <w:rPr>
          <w:rStyle w:val="StyleUnderline"/>
        </w:rPr>
        <w:t xml:space="preserve">scholars have theorized that the other </w:t>
      </w:r>
      <w:r w:rsidRPr="00C77E38">
        <w:rPr>
          <w:rStyle w:val="StyleUnderline"/>
          <w:highlight w:val="cyan"/>
        </w:rPr>
        <w:t xml:space="preserve">branches of government can engage in a </w:t>
      </w:r>
      <w:r w:rsidRPr="00C77E38">
        <w:rPr>
          <w:rStyle w:val="Emphasis"/>
          <w:highlight w:val="cyan"/>
        </w:rPr>
        <w:t xml:space="preserve">dialogic relationship </w:t>
      </w:r>
      <w:r w:rsidRPr="00C77E38">
        <w:rPr>
          <w:rStyle w:val="StyleUnderline"/>
          <w:highlight w:val="cyan"/>
        </w:rPr>
        <w:t xml:space="preserve">with </w:t>
      </w:r>
      <w:r w:rsidRPr="00C77E38">
        <w:rPr>
          <w:rStyle w:val="Emphasis"/>
          <w:highlight w:val="cyan"/>
        </w:rPr>
        <w:t>Congress</w:t>
      </w:r>
      <w:r w:rsidRPr="00C77E38">
        <w:t xml:space="preserve">."' </w:t>
      </w:r>
      <w:r w:rsidRPr="00C77E38">
        <w:rPr>
          <w:rStyle w:val="StyleUnderline"/>
        </w:rPr>
        <w:t xml:space="preserve">Inter-branch dialogue </w:t>
      </w:r>
      <w:r w:rsidRPr="00C77E38">
        <w:rPr>
          <w:rStyle w:val="StyleUnderline"/>
          <w:highlight w:val="cyan"/>
        </w:rPr>
        <w:t xml:space="preserve">permits the nonlegislative </w:t>
      </w:r>
      <w:r w:rsidRPr="00C77E38">
        <w:rPr>
          <w:rStyle w:val="StyleUnderline"/>
        </w:rPr>
        <w:t xml:space="preserve">branches </w:t>
      </w:r>
      <w:r w:rsidRPr="00C77E38">
        <w:rPr>
          <w:rStyle w:val="StyleUnderline"/>
          <w:highlight w:val="cyan"/>
        </w:rPr>
        <w:t xml:space="preserve">to express </w:t>
      </w:r>
      <w:r w:rsidRPr="00C77E38">
        <w:rPr>
          <w:rStyle w:val="Emphasis"/>
          <w:highlight w:val="cyan"/>
        </w:rPr>
        <w:t xml:space="preserve">criticism </w:t>
      </w:r>
      <w:r w:rsidRPr="00C77E38">
        <w:rPr>
          <w:rStyle w:val="StyleUnderline"/>
        </w:rPr>
        <w:t xml:space="preserve">or skepticism </w:t>
      </w:r>
      <w:r w:rsidRPr="00C77E38">
        <w:rPr>
          <w:rStyle w:val="StyleUnderline"/>
          <w:highlight w:val="cyan"/>
        </w:rPr>
        <w:t>over</w:t>
      </w:r>
      <w:r w:rsidRPr="00C77E38">
        <w:rPr>
          <w:rStyle w:val="StyleUnderline"/>
        </w:rPr>
        <w:t xml:space="preserve"> Congress's </w:t>
      </w:r>
      <w:r w:rsidRPr="00C77E38">
        <w:rPr>
          <w:rStyle w:val="StyleUnderline"/>
          <w:highlight w:val="cyan"/>
        </w:rPr>
        <w:t>decisions</w:t>
      </w:r>
      <w:r w:rsidRPr="00C77E38">
        <w:rPr>
          <w:rStyle w:val="StyleUnderline"/>
        </w:rPr>
        <w:t xml:space="preserve">, </w:t>
      </w:r>
      <w:r w:rsidRPr="00C77E38">
        <w:rPr>
          <w:rStyle w:val="StyleUnderline"/>
          <w:highlight w:val="cyan"/>
        </w:rPr>
        <w:t xml:space="preserve">spur </w:t>
      </w:r>
      <w:r w:rsidRPr="00C77E38">
        <w:rPr>
          <w:rStyle w:val="StyleUnderline"/>
        </w:rPr>
        <w:t xml:space="preserve">Congress to </w:t>
      </w:r>
      <w:r w:rsidRPr="00C77E38">
        <w:rPr>
          <w:rStyle w:val="StyleUnderline"/>
          <w:highlight w:val="cyan"/>
        </w:rPr>
        <w:t>action in areas</w:t>
      </w:r>
      <w:r w:rsidRPr="00C77E38">
        <w:rPr>
          <w:rStyle w:val="StyleUnderline"/>
        </w:rPr>
        <w:t xml:space="preserve"> in </w:t>
      </w:r>
      <w:r w:rsidRPr="00C77E38">
        <w:rPr>
          <w:rStyle w:val="StyleUnderline"/>
          <w:highlight w:val="cyan"/>
        </w:rPr>
        <w:t>which a</w:t>
      </w:r>
      <w:r w:rsidRPr="00C77E38">
        <w:rPr>
          <w:rStyle w:val="StyleUnderline"/>
        </w:rPr>
        <w:t xml:space="preserve"> particular </w:t>
      </w:r>
      <w:r w:rsidRPr="00C77E38">
        <w:rPr>
          <w:rStyle w:val="StyleUnderline"/>
          <w:highlight w:val="cyan"/>
        </w:rPr>
        <w:t xml:space="preserve">branch has an </w:t>
      </w:r>
      <w:r w:rsidRPr="00C77E38">
        <w:rPr>
          <w:rStyle w:val="Emphasis"/>
        </w:rPr>
        <w:t xml:space="preserve">acute </w:t>
      </w:r>
      <w:r w:rsidRPr="00C77E38">
        <w:rPr>
          <w:rStyle w:val="Emphasis"/>
          <w:highlight w:val="cyan"/>
        </w:rPr>
        <w:t>interest</w:t>
      </w:r>
      <w:r w:rsidRPr="00C77E38">
        <w:rPr>
          <w:rStyle w:val="StyleUnderline"/>
        </w:rPr>
        <w:t>, and help shape the power of the nonlegislative branches in light of Congress's singular ability to define that role</w:t>
      </w:r>
      <w:r w:rsidRPr="00C77E38">
        <w:t xml:space="preserve">. </w:t>
      </w:r>
      <w:r w:rsidRPr="00C77E38">
        <w:rPr>
          <w:rStyle w:val="StyleUnderline"/>
          <w:highlight w:val="cyan"/>
        </w:rPr>
        <w:t xml:space="preserve">Congress's </w:t>
      </w:r>
      <w:r w:rsidRPr="00C77E38">
        <w:rPr>
          <w:rStyle w:val="StyleUnderline"/>
        </w:rPr>
        <w:t xml:space="preserve">dialogic </w:t>
      </w:r>
      <w:r w:rsidRPr="00C77E38">
        <w:rPr>
          <w:rStyle w:val="StyleUnderline"/>
          <w:highlight w:val="cyan"/>
        </w:rPr>
        <w:t xml:space="preserve">relationship with the courts is </w:t>
      </w:r>
      <w:r w:rsidRPr="00C77E38">
        <w:rPr>
          <w:rStyle w:val="StyleUnderline"/>
        </w:rPr>
        <w:t xml:space="preserve">somewhat </w:t>
      </w:r>
      <w:r w:rsidRPr="00C77E38">
        <w:rPr>
          <w:rStyle w:val="Emphasis"/>
          <w:highlight w:val="cyan"/>
        </w:rPr>
        <w:t>different</w:t>
      </w:r>
      <w:r w:rsidRPr="00C77E38">
        <w:rPr>
          <w:rStyle w:val="StyleUnderline"/>
          <w:highlight w:val="cyan"/>
        </w:rPr>
        <w:t xml:space="preserve"> with </w:t>
      </w:r>
      <w:r w:rsidRPr="00C77E38">
        <w:rPr>
          <w:rStyle w:val="StyleUnderline"/>
        </w:rPr>
        <w:t xml:space="preserve">regard to </w:t>
      </w:r>
      <w:r w:rsidRPr="00C77E38">
        <w:rPr>
          <w:rStyle w:val="StyleUnderline"/>
          <w:highlight w:val="cyan"/>
        </w:rPr>
        <w:t>patent law</w:t>
      </w:r>
      <w:r w:rsidRPr="00C77E38">
        <w:rPr>
          <w:rStyle w:val="StyleUnderline"/>
        </w:rPr>
        <w:t>.</w:t>
      </w:r>
      <w:r w:rsidRPr="00C77E38">
        <w:t xml:space="preserve"> </w:t>
      </w:r>
      <w:r w:rsidRPr="00C77E38">
        <w:rPr>
          <w:rStyle w:val="StyleUnderline"/>
          <w:highlight w:val="cyan"/>
        </w:rPr>
        <w:t>Because of</w:t>
      </w:r>
      <w:r w:rsidRPr="00C77E38">
        <w:rPr>
          <w:highlight w:val="cyan"/>
        </w:rPr>
        <w:t xml:space="preserve"> </w:t>
      </w:r>
      <w:r w:rsidRPr="00C77E38">
        <w:t xml:space="preserve">the existence of a specialized </w:t>
      </w:r>
      <w:r w:rsidRPr="00C77E38">
        <w:rPr>
          <w:rStyle w:val="StyleUnderline"/>
          <w:highlight w:val="cyan"/>
        </w:rPr>
        <w:t xml:space="preserve">appellate court </w:t>
      </w:r>
      <w:r w:rsidRPr="00C77E38">
        <w:rPr>
          <w:rStyle w:val="StyleUnderline"/>
        </w:rPr>
        <w:t xml:space="preserve">in the area, </w:t>
      </w:r>
      <w:r w:rsidRPr="00C77E38">
        <w:t xml:space="preserve">Congress can defer some policy-like decisions to the Federal Circuit. As Part II of this Article demonstrated, during passage of the ALA, Congress crafted reform legislation to remedy problems in the patent system.so4 Those legislative proposals were often intended to spark a dialogue between Congress and the courts. Of course, Congress and the Federal Circuit did not engage in discussion over every issue in the patent reform proposals. Many other elements of the legislation were passed without Federal Circuit response, such as changes to the joinder rules in patent cases.06 Tellingly, however, </w:t>
      </w:r>
      <w:r w:rsidRPr="00C77E38">
        <w:rPr>
          <w:rStyle w:val="StyleUnderline"/>
        </w:rPr>
        <w:t xml:space="preserve">many of the </w:t>
      </w:r>
      <w:r w:rsidRPr="00C77E38">
        <w:rPr>
          <w:rStyle w:val="StyleUnderline"/>
          <w:highlight w:val="cyan"/>
        </w:rPr>
        <w:t xml:space="preserve">changes that Congress </w:t>
      </w:r>
      <w:r w:rsidRPr="00C77E38">
        <w:rPr>
          <w:rStyle w:val="StyleUnderline"/>
        </w:rPr>
        <w:t xml:space="preserve">did </w:t>
      </w:r>
      <w:r w:rsidRPr="00C77E38">
        <w:rPr>
          <w:rStyle w:val="StyleUnderline"/>
          <w:highlight w:val="cyan"/>
        </w:rPr>
        <w:t xml:space="preserve">enact were directed at aspects </w:t>
      </w:r>
      <w:r w:rsidRPr="00C77E38">
        <w:rPr>
          <w:rStyle w:val="StyleUnderline"/>
        </w:rPr>
        <w:t xml:space="preserve">of the patent system over </w:t>
      </w:r>
      <w:r w:rsidRPr="00C77E38">
        <w:rPr>
          <w:rStyle w:val="StyleUnderline"/>
          <w:highlight w:val="cyan"/>
        </w:rPr>
        <w:t xml:space="preserve">which the Federal Circuit has </w:t>
      </w:r>
      <w:r w:rsidRPr="00C77E38">
        <w:rPr>
          <w:rStyle w:val="StyleUnderline"/>
        </w:rPr>
        <w:t xml:space="preserve">little or </w:t>
      </w:r>
      <w:r w:rsidRPr="00C77E38">
        <w:rPr>
          <w:rStyle w:val="Emphasis"/>
          <w:highlight w:val="cyan"/>
        </w:rPr>
        <w:t>no control</w:t>
      </w:r>
      <w:r w:rsidRPr="00C77E38">
        <w:rPr>
          <w:rStyle w:val="StyleUnderline"/>
          <w:highlight w:val="cyan"/>
        </w:rPr>
        <w:t>. For instance</w:t>
      </w:r>
      <w:r w:rsidRPr="00C77E38">
        <w:rPr>
          <w:rStyle w:val="StyleUnderline"/>
        </w:rPr>
        <w:t xml:space="preserve">, Congress changed the U.S. patent system from a </w:t>
      </w:r>
      <w:r w:rsidRPr="00C77E38">
        <w:rPr>
          <w:rStyle w:val="StyleUnderline"/>
          <w:highlight w:val="cyan"/>
        </w:rPr>
        <w:t xml:space="preserve">first-to-invent </w:t>
      </w:r>
      <w:r w:rsidRPr="00C77E38">
        <w:rPr>
          <w:rStyle w:val="StyleUnderline"/>
        </w:rPr>
        <w:t xml:space="preserve">system </w:t>
      </w:r>
      <w:r w:rsidRPr="00C77E38">
        <w:rPr>
          <w:rStyle w:val="StyleUnderline"/>
          <w:highlight w:val="cyan"/>
        </w:rPr>
        <w:t>to</w:t>
      </w:r>
      <w:r w:rsidRPr="00C77E38">
        <w:rPr>
          <w:rStyle w:val="StyleUnderline"/>
        </w:rPr>
        <w:t xml:space="preserve"> a </w:t>
      </w:r>
      <w:r w:rsidRPr="00C77E38">
        <w:rPr>
          <w:rStyle w:val="StyleUnderline"/>
          <w:highlight w:val="cyan"/>
        </w:rPr>
        <w:t xml:space="preserve">first-to-file </w:t>
      </w:r>
      <w:r w:rsidRPr="00C77E38">
        <w:rPr>
          <w:rStyle w:val="StyleUnderline"/>
        </w:rPr>
        <w:t xml:space="preserve">system, a change that </w:t>
      </w:r>
      <w:r w:rsidRPr="00C77E38">
        <w:rPr>
          <w:rStyle w:val="StyleUnderline"/>
          <w:highlight w:val="cyan"/>
        </w:rPr>
        <w:t xml:space="preserve">could </w:t>
      </w:r>
      <w:r w:rsidRPr="00C77E38">
        <w:rPr>
          <w:rStyle w:val="Emphasis"/>
          <w:highlight w:val="cyan"/>
        </w:rPr>
        <w:t>only have been made by statute</w:t>
      </w:r>
      <w:r w:rsidRPr="00C77E38">
        <w:t xml:space="preserve">. </w:t>
      </w:r>
      <w:r w:rsidRPr="00C77E38">
        <w:rPr>
          <w:rStyle w:val="StyleUnderline"/>
        </w:rPr>
        <w:t>Similarly, the creation of post-grant administrative procedures at the USPTO</w:t>
      </w:r>
      <w:r w:rsidRPr="00C77E38">
        <w:t xml:space="preserve"> is not something that the Federal Circuit could have created without congressional action. Why is Congress's dialogue with the judicial branch unique when it comes to patent law? The answer lies largely with the Federal Circuit's uniqueness among the Federal judiciary. Congress created the Federal Circuit with an eye towards enlisting the court in some policymaking functions. It is not surprising therefore, that Congress views the court as an institutional policymaker, despite the court's reluctance to overtly assume that role for itself. Nor is it surprising that Congress is comfortable playing an initial catalytic role in policymaking. In fact, allowing the Federal Circuit to shape doctrinal patent reform can free Congress to focus on administrative, procedural, or other types of reform measures."For example, during the ALA's legislative process, the Federal Circuit's doctrinal changes to thorny issues such as damages allowed Congress to pass reform measures that substantially altered the administrative proceedings of the patent system." Furthermore, </w:t>
      </w:r>
      <w:r w:rsidRPr="00C77E38">
        <w:rPr>
          <w:rStyle w:val="StyleUnderline"/>
          <w:highlight w:val="cyan"/>
        </w:rPr>
        <w:t xml:space="preserve">Congress is more likely to play a </w:t>
      </w:r>
      <w:r w:rsidRPr="00C77E38">
        <w:rPr>
          <w:rStyle w:val="StyleUnderline"/>
        </w:rPr>
        <w:t xml:space="preserve">catalytic </w:t>
      </w:r>
      <w:r w:rsidRPr="00C77E38">
        <w:rPr>
          <w:rStyle w:val="StyleUnderline"/>
          <w:highlight w:val="cyan"/>
        </w:rPr>
        <w:t xml:space="preserve">role in </w:t>
      </w:r>
      <w:r w:rsidRPr="00C77E38">
        <w:rPr>
          <w:rStyle w:val="Emphasis"/>
          <w:highlight w:val="cyan"/>
        </w:rPr>
        <w:t>patent reform</w:t>
      </w:r>
      <w:r w:rsidRPr="00C77E38">
        <w:rPr>
          <w:rStyle w:val="StyleUnderline"/>
          <w:highlight w:val="cyan"/>
        </w:rPr>
        <w:t xml:space="preserve"> </w:t>
      </w:r>
      <w:r w:rsidRPr="00C77E38">
        <w:rPr>
          <w:rStyle w:val="StyleUnderline"/>
        </w:rPr>
        <w:t>because the Federal Circuit is particularly cognizant of legislative proposals on patent law</w:t>
      </w:r>
      <w:r w:rsidRPr="00C77E38">
        <w:t>.  Unlike the work of generalist courts</w:t>
      </w:r>
      <w:r w:rsidRPr="00C77E38">
        <w:rPr>
          <w:rStyle w:val="StyleUnderline"/>
        </w:rPr>
        <w:t xml:space="preserve">, </w:t>
      </w:r>
      <w:r w:rsidRPr="00C77E38">
        <w:rPr>
          <w:rStyle w:val="StyleUnderline"/>
          <w:highlight w:val="cyan"/>
        </w:rPr>
        <w:t>the work of the Federal Circuit is</w:t>
      </w:r>
      <w:r w:rsidRPr="00C77E38">
        <w:rPr>
          <w:rStyle w:val="StyleUnderline"/>
        </w:rPr>
        <w:t xml:space="preserve"> </w:t>
      </w:r>
      <w:r w:rsidRPr="00C77E38">
        <w:rPr>
          <w:rStyle w:val="Emphasis"/>
        </w:rPr>
        <w:t xml:space="preserve">significantly </w:t>
      </w:r>
      <w:r w:rsidRPr="00C77E38">
        <w:rPr>
          <w:rStyle w:val="Emphasis"/>
          <w:highlight w:val="cyan"/>
        </w:rPr>
        <w:t>impacted</w:t>
      </w:r>
      <w:r w:rsidRPr="00C77E38">
        <w:rPr>
          <w:rStyle w:val="StyleUnderline"/>
          <w:highlight w:val="cyan"/>
        </w:rPr>
        <w:t xml:space="preserve"> by </w:t>
      </w:r>
      <w:r w:rsidRPr="00C77E38">
        <w:rPr>
          <w:rStyle w:val="Emphasis"/>
          <w:highlight w:val="cyan"/>
        </w:rPr>
        <w:t>legislative changes</w:t>
      </w:r>
      <w:r w:rsidRPr="00C77E38">
        <w:rPr>
          <w:rStyle w:val="StyleUnderline"/>
          <w:highlight w:val="cyan"/>
        </w:rPr>
        <w:t xml:space="preserve"> </w:t>
      </w:r>
      <w:r w:rsidRPr="00C77E38">
        <w:rPr>
          <w:rStyle w:val="StyleUnderline"/>
        </w:rPr>
        <w:t>in a single area of law</w:t>
      </w:r>
      <w:r w:rsidRPr="00C77E38">
        <w:t>. Judges on generalist appellate courts will only rarely be impacted by any particular legislative change, and are therefore only mildly affected by any particular piece of legislation. However, over one-third of every Federal Circuit judge's caseload is made up of patent cases, and those cases tend to take up an outsized portion of the judges' time and attention.1 It is thus predictable that the Federal Circuit monitors the legislative machinations on patent reform. The court likely will continue to monitor future developments with equal interest and respond to suggestions made by Congress.</w:t>
      </w:r>
    </w:p>
    <w:p w14:paraId="28CE390F" w14:textId="77777777" w:rsidR="001457F5" w:rsidRPr="00C77E38" w:rsidRDefault="001457F5" w:rsidP="001457F5"/>
    <w:p w14:paraId="0A6FCCA5" w14:textId="77777777" w:rsidR="001457F5" w:rsidRDefault="001457F5" w:rsidP="001457F5">
      <w:pPr>
        <w:pStyle w:val="Heading3"/>
      </w:pPr>
      <w:r>
        <w:t>2AC/1AR---PDCP---AT: “IPR = Statutory”</w:t>
      </w:r>
    </w:p>
    <w:p w14:paraId="7E0A8165" w14:textId="77777777" w:rsidR="001457F5" w:rsidRDefault="001457F5" w:rsidP="001457F5">
      <w:pPr>
        <w:pStyle w:val="Heading4"/>
      </w:pPr>
      <w:r>
        <w:t>The idea IP rights are “uniquely statutory” is a myth peddled by libertarians.</w:t>
      </w:r>
    </w:p>
    <w:p w14:paraId="74130D61" w14:textId="77777777" w:rsidR="001457F5" w:rsidRPr="00C77E38" w:rsidRDefault="001457F5" w:rsidP="001457F5">
      <w:r>
        <w:t xml:space="preserve">Adam </w:t>
      </w:r>
      <w:r w:rsidRPr="009E592E">
        <w:rPr>
          <w:rStyle w:val="Style13ptBold"/>
        </w:rPr>
        <w:t>Mossoff 13.</w:t>
      </w:r>
      <w:r>
        <w:t xml:space="preserve"> [Professor of Law at Antonin Scalia Law School, George Mason University. He teaches a wide range of courses at the law school, including property, patent law, trade secrets, trademark law, remedies, and internet law. “The “Common Law Property” Myth in the Libertarian Critique of IP Rights (Part 1)” George Mason University Center for Intellectual Property x Innovation Policy. 1-28-2013. </w:t>
      </w:r>
      <w:r w:rsidRPr="00C77E38">
        <w:t>https://cip2.gmu.edu/2013/01/28/the-common-law-property-myth-in-the-libertarian-critique-of-ip-rights-part-1/</w:t>
      </w:r>
      <w:r>
        <w:t>]//dawn</w:t>
      </w:r>
    </w:p>
    <w:p w14:paraId="19F52EAA" w14:textId="77777777" w:rsidR="001457F5" w:rsidRDefault="001457F5" w:rsidP="001457F5">
      <w:r w:rsidRPr="00C77E38">
        <w:t xml:space="preserve">In short, the </w:t>
      </w:r>
      <w:r w:rsidRPr="007C6C37">
        <w:rPr>
          <w:u w:val="single"/>
        </w:rPr>
        <w:t>libertarians</w:t>
      </w:r>
      <w:r w:rsidRPr="00C77E38">
        <w:t xml:space="preserve"> </w:t>
      </w:r>
      <w:r w:rsidRPr="007C6C37">
        <w:rPr>
          <w:u w:val="single"/>
        </w:rPr>
        <w:t>advanc</w:t>
      </w:r>
      <w:r w:rsidRPr="00C77E38">
        <w:t xml:space="preserve">ing </w:t>
      </w:r>
      <w:r w:rsidRPr="007C6C37">
        <w:rPr>
          <w:u w:val="single"/>
        </w:rPr>
        <w:t>the false distinction between “common law property</w:t>
      </w:r>
      <w:r w:rsidRPr="00C77E38">
        <w:t xml:space="preserve"> in land” </w:t>
      </w:r>
      <w:r w:rsidRPr="007C6C37">
        <w:rPr>
          <w:u w:val="single"/>
        </w:rPr>
        <w:t>versus “statutory IP rights”</w:t>
      </w:r>
      <w:r w:rsidRPr="00C77E38">
        <w:t xml:space="preserve"> are </w:t>
      </w:r>
      <w:r w:rsidRPr="007C6C37">
        <w:rPr>
          <w:u w:val="single"/>
        </w:rPr>
        <w:t>misstating what it means when we all say that the Anglo-American property system is rooted in the “common law.”</w:t>
      </w:r>
      <w:r>
        <w:t xml:space="preserve"> </w:t>
      </w:r>
      <w:r w:rsidRPr="007C6C37">
        <w:rPr>
          <w:rStyle w:val="Emphasis"/>
        </w:rPr>
        <w:t>In the technical sense</w:t>
      </w:r>
      <w:r w:rsidRPr="00C77E38">
        <w:t xml:space="preserve"> of this term, the </w:t>
      </w:r>
      <w:r w:rsidRPr="007C6C37">
        <w:rPr>
          <w:u w:val="single"/>
        </w:rPr>
        <w:t>Anglo-American property system is a common law system insofar as courts have developed the law</w:t>
      </w:r>
      <w:r w:rsidRPr="00C77E38">
        <w:t xml:space="preserve"> and the rationale for their decisions </w:t>
      </w:r>
      <w:r w:rsidRPr="007C6C37">
        <w:rPr>
          <w:u w:val="single"/>
        </w:rPr>
        <w:t>without having to validate these decisions by reference to a particular statute</w:t>
      </w:r>
      <w:r w:rsidRPr="00C77E38">
        <w:t>.</w:t>
      </w:r>
      <w:r>
        <w:t xml:space="preserve"> </w:t>
      </w:r>
      <w:r w:rsidRPr="007C6C37">
        <w:rPr>
          <w:u w:val="single"/>
        </w:rPr>
        <w:t>This is in contrast to the “civil law” system in Europe</w:t>
      </w:r>
      <w:r w:rsidRPr="00C77E38">
        <w:t xml:space="preserve">, </w:t>
      </w:r>
      <w:r w:rsidRPr="007C6C37">
        <w:rPr>
          <w:u w:val="single"/>
        </w:rPr>
        <w:t>in which all judicial decisions must ultimately refer back to a statute as</w:t>
      </w:r>
      <w:r w:rsidRPr="00C77E38">
        <w:t xml:space="preserve"> the </w:t>
      </w:r>
      <w:r w:rsidRPr="007C6C37">
        <w:rPr>
          <w:u w:val="single"/>
        </w:rPr>
        <w:t>validating</w:t>
      </w:r>
      <w:r w:rsidRPr="00C77E38">
        <w:t xml:space="preserve"> source of the judicial decision itself. </w:t>
      </w:r>
      <w:r w:rsidRPr="007C6C37">
        <w:rPr>
          <w:u w:val="single"/>
        </w:rPr>
        <w:t>But to say</w:t>
      </w:r>
      <w:r w:rsidRPr="00C77E38">
        <w:t xml:space="preserve"> that </w:t>
      </w:r>
      <w:r w:rsidRPr="007C6C37">
        <w:rPr>
          <w:u w:val="single"/>
        </w:rPr>
        <w:t>the Anglo-American property system is a “common law system” does not mean</w:t>
      </w:r>
      <w:r w:rsidRPr="00C77E38">
        <w:t xml:space="preserve">, of course, </w:t>
      </w:r>
      <w:r w:rsidRPr="007C6C37">
        <w:rPr>
          <w:u w:val="single"/>
        </w:rPr>
        <w:t>that there weren’t statutes that were interpreted, applied and extended by courts, and as a straightforward historical fact there were many statutes enacted by Parliament that defined the foundational rights in Anglo-American property law.</w:t>
      </w:r>
      <w:r>
        <w:t xml:space="preserve"> </w:t>
      </w:r>
      <w:r w:rsidRPr="007C6C37">
        <w:rPr>
          <w:u w:val="single"/>
        </w:rPr>
        <w:t>The fact</w:t>
      </w:r>
      <w:r w:rsidRPr="00C77E38">
        <w:t xml:space="preserve"> that </w:t>
      </w:r>
      <w:r w:rsidRPr="007C6C37">
        <w:rPr>
          <w:u w:val="single"/>
        </w:rPr>
        <w:t>statutes weren’t mandated by the Anglo-American legal system as an institutional requirement</w:t>
      </w:r>
      <w:r w:rsidRPr="00C77E38">
        <w:t xml:space="preserve"> for valid court decisions </w:t>
      </w:r>
      <w:r w:rsidRPr="007C6C37">
        <w:rPr>
          <w:u w:val="single"/>
        </w:rPr>
        <w:t>does not mean</w:t>
      </w:r>
      <w:r w:rsidRPr="00C77E38">
        <w:t xml:space="preserve"> that </w:t>
      </w:r>
      <w:r w:rsidRPr="007C6C37">
        <w:rPr>
          <w:u w:val="single"/>
        </w:rPr>
        <w:t>statutes did not play a substantial historical role</w:t>
      </w:r>
      <w:r w:rsidRPr="00C77E38">
        <w:t xml:space="preserve"> in the creation and enforcement of property rights in land.</w:t>
      </w:r>
    </w:p>
    <w:p w14:paraId="6E0BDCF0" w14:textId="77777777" w:rsidR="001457F5" w:rsidRPr="00C77E38" w:rsidRDefault="001457F5" w:rsidP="001457F5">
      <w:r w:rsidRPr="00C77E38">
        <w:t xml:space="preserve">In sum, </w:t>
      </w:r>
      <w:r w:rsidRPr="007C6C37">
        <w:rPr>
          <w:rStyle w:val="Emphasis"/>
        </w:rPr>
        <w:t>it’s a complete myth for libertarians to argue that IP rights are “different” from property rights</w:t>
      </w:r>
      <w:r w:rsidRPr="00C77E38">
        <w:t xml:space="preserve"> in land </w:t>
      </w:r>
      <w:r w:rsidRPr="007C6C37">
        <w:rPr>
          <w:u w:val="single"/>
        </w:rPr>
        <w:t>because property rights in land developed in “common law” as opposed to “statutory” IP rights</w:t>
      </w:r>
      <w:r w:rsidRPr="00C77E38">
        <w:t>.</w:t>
      </w:r>
      <w:r>
        <w:t xml:space="preserve"> </w:t>
      </w:r>
      <w:r w:rsidRPr="007C6C37">
        <w:rPr>
          <w:u w:val="single"/>
        </w:rPr>
        <w:t xml:space="preserve">But </w:t>
      </w:r>
      <w:r w:rsidRPr="007C6C37">
        <w:rPr>
          <w:rStyle w:val="Emphasis"/>
        </w:rPr>
        <w:t>it’s even worse</w:t>
      </w:r>
      <w:r w:rsidRPr="007C6C37">
        <w:rPr>
          <w:u w:val="single"/>
        </w:rPr>
        <w:t xml:space="preserve"> than a myth, </w:t>
      </w:r>
      <w:r w:rsidRPr="007C6C37">
        <w:rPr>
          <w:rStyle w:val="Emphasis"/>
        </w:rPr>
        <w:t xml:space="preserve">because this is not </w:t>
      </w:r>
      <w:r w:rsidRPr="009E592E">
        <w:rPr>
          <w:u w:val="single"/>
        </w:rPr>
        <w:t>a false claim</w:t>
      </w:r>
      <w:r w:rsidRPr="007C6C37">
        <w:rPr>
          <w:u w:val="single"/>
        </w:rPr>
        <w:t xml:space="preserve"> made in the </w:t>
      </w:r>
      <w:r w:rsidRPr="009E592E">
        <w:rPr>
          <w:rStyle w:val="Emphasis"/>
        </w:rPr>
        <w:t>ivory tower</w:t>
      </w:r>
      <w:r w:rsidRPr="007C6C37">
        <w:rPr>
          <w:u w:val="single"/>
        </w:rPr>
        <w:t xml:space="preserve"> in a dispute between academic historians</w:t>
      </w:r>
      <w:r w:rsidRPr="00C77E38">
        <w:t xml:space="preserve">. </w:t>
      </w:r>
      <w:r w:rsidRPr="009E592E">
        <w:rPr>
          <w:rStyle w:val="Emphasis"/>
        </w:rPr>
        <w:t>Rather, this false historical claim is asserted in the policy debates today to advance an anti-IP agenda</w:t>
      </w:r>
      <w:r w:rsidRPr="00C77E38">
        <w:t xml:space="preserve">. Thus, </w:t>
      </w:r>
      <w:r w:rsidRPr="009E592E">
        <w:rPr>
          <w:u w:val="single"/>
        </w:rPr>
        <w:t>it’s important to call out this misleading historical myth</w:t>
      </w:r>
      <w:r w:rsidRPr="00C77E38">
        <w:t xml:space="preserve">, as </w:t>
      </w:r>
      <w:r w:rsidRPr="009E592E">
        <w:rPr>
          <w:u w:val="single"/>
        </w:rPr>
        <w:t>it’s being used to leverage misleading attacks on copyright and patents</w:t>
      </w:r>
      <w:r w:rsidRPr="00C77E38">
        <w:t>.</w:t>
      </w:r>
      <w:r>
        <w:t xml:space="preserve"> </w:t>
      </w:r>
      <w:r w:rsidRPr="00C77E38">
        <w:t xml:space="preserve">I don’t mind engaging in bracing public policy debates about whether IP rights are right or wrong — I love these debates, especially with people who share my own commitment to free market principles — but let’s </w:t>
      </w:r>
      <w:r w:rsidRPr="009E592E">
        <w:rPr>
          <w:rStyle w:val="Emphasis"/>
        </w:rPr>
        <w:t>at least get the basic historical facts correct in</w:t>
      </w:r>
      <w:r w:rsidRPr="00C77E38">
        <w:t xml:space="preserve"> these </w:t>
      </w:r>
      <w:r w:rsidRPr="009E592E">
        <w:rPr>
          <w:rStyle w:val="Emphasis"/>
        </w:rPr>
        <w:t>debates</w:t>
      </w:r>
      <w:r w:rsidRPr="00C77E38">
        <w:t>.</w:t>
      </w:r>
      <w:r>
        <w:t xml:space="preserve"> </w:t>
      </w:r>
      <w:r w:rsidRPr="00C77E38">
        <w:t>These are facts that are not in dispute and are well known, including even to the libertarians who survived their 1L Property classes in law school and are now speaking on these issues in the academy and in think tanks.</w:t>
      </w:r>
    </w:p>
    <w:p w14:paraId="5827D155" w14:textId="77777777" w:rsidR="001457F5" w:rsidRDefault="001457F5" w:rsidP="001457F5">
      <w:pPr>
        <w:pStyle w:val="Heading3"/>
      </w:pPr>
    </w:p>
    <w:p w14:paraId="0A968452" w14:textId="77777777" w:rsidR="001457F5" w:rsidRDefault="001457F5" w:rsidP="001457F5">
      <w:pPr>
        <w:pStyle w:val="Heading3"/>
      </w:pPr>
      <w:r>
        <w:t>2AC---L2NB---Politics</w:t>
      </w:r>
    </w:p>
    <w:p w14:paraId="4B5EFA7B" w14:textId="77777777" w:rsidR="001457F5" w:rsidRDefault="001457F5" w:rsidP="001457F5">
      <w:pPr>
        <w:pStyle w:val="Heading4"/>
      </w:pPr>
      <w:r>
        <w:t>Political parties are still blamed for court rulings---Roe v. Wade proves.</w:t>
      </w:r>
    </w:p>
    <w:p w14:paraId="15BC1F79" w14:textId="77777777" w:rsidR="001457F5" w:rsidRPr="005E5B22" w:rsidRDefault="001457F5" w:rsidP="001457F5">
      <w:r>
        <w:t xml:space="preserve">Jill </w:t>
      </w:r>
      <w:r w:rsidRPr="005E5B22">
        <w:rPr>
          <w:rFonts w:eastAsiaTheme="majorEastAsia" w:cstheme="majorBidi"/>
          <w:b/>
          <w:iCs/>
          <w:sz w:val="26"/>
        </w:rPr>
        <w:t>Filipovic 22</w:t>
      </w:r>
      <w:r w:rsidRPr="005E5B22">
        <w:t xml:space="preserve">. </w:t>
      </w:r>
      <w:r>
        <w:t>T</w:t>
      </w:r>
      <w:r w:rsidRPr="005E5B22">
        <w:t>he author of the The H-Spot: The Feminist Pursuit of Happines</w:t>
      </w:r>
      <w:r>
        <w:t>s</w:t>
      </w:r>
      <w:r w:rsidRPr="005E5B22">
        <w:t>. “Why were Democrats caught flat-footed by the end of Roe v Wade?.” Guardian. 6-28-2022. https://www.theguardian.com/commentisfree/2022/jun/28/why-were-democrats-caught-flat-footed-by-the-end-of-roe-v-wade //rr</w:t>
      </w:r>
    </w:p>
    <w:p w14:paraId="6D100FD0" w14:textId="77777777" w:rsidR="001457F5" w:rsidRPr="00C53E69" w:rsidRDefault="001457F5" w:rsidP="001457F5">
      <w:pPr>
        <w:rPr>
          <w:sz w:val="14"/>
        </w:rPr>
      </w:pPr>
      <w:r w:rsidRPr="005E5B22">
        <w:rPr>
          <w:rStyle w:val="StyleUnderline"/>
        </w:rPr>
        <w:t xml:space="preserve">With </w:t>
      </w:r>
      <w:r w:rsidRPr="005E5B22">
        <w:rPr>
          <w:rStyle w:val="StyleUnderline"/>
          <w:highlight w:val="cyan"/>
        </w:rPr>
        <w:t>Roe v Wade overturned by the</w:t>
      </w:r>
      <w:r w:rsidRPr="005E5B22">
        <w:rPr>
          <w:rStyle w:val="StyleUnderline"/>
        </w:rPr>
        <w:t xml:space="preserve"> US supreme </w:t>
      </w:r>
      <w:r w:rsidRPr="005E5B22">
        <w:rPr>
          <w:rStyle w:val="StyleUnderline"/>
          <w:highlight w:val="cyan"/>
        </w:rPr>
        <w:t>court</w:t>
      </w:r>
      <w:r w:rsidRPr="005E5B22">
        <w:rPr>
          <w:rStyle w:val="StyleUnderline"/>
        </w:rPr>
        <w:t xml:space="preserve"> and American </w:t>
      </w:r>
      <w:r w:rsidRPr="005E5B22">
        <w:rPr>
          <w:rStyle w:val="StyleUnderline"/>
          <w:highlight w:val="cyan"/>
        </w:rPr>
        <w:t>women</w:t>
      </w:r>
      <w:r w:rsidRPr="00C53E69">
        <w:rPr>
          <w:sz w:val="14"/>
        </w:rPr>
        <w:t xml:space="preserve"> now living in a nation where our most fundamental rights are dependent on the state in which we reside, a lot of us are looking around and </w:t>
      </w:r>
      <w:r w:rsidRPr="005E5B22">
        <w:rPr>
          <w:rStyle w:val="StyleUnderline"/>
          <w:highlight w:val="cyan"/>
        </w:rPr>
        <w:t xml:space="preserve">asking, “how did we get here?” There is </w:t>
      </w:r>
      <w:r w:rsidRPr="005E5B22">
        <w:rPr>
          <w:rStyle w:val="StyleUnderline"/>
        </w:rPr>
        <w:t xml:space="preserve">much </w:t>
      </w:r>
      <w:r w:rsidRPr="005E5B22">
        <w:rPr>
          <w:rStyle w:val="StyleUnderline"/>
          <w:highlight w:val="cyan"/>
        </w:rPr>
        <w:t>blame to go around</w:t>
      </w:r>
      <w:r w:rsidRPr="005E5B22">
        <w:rPr>
          <w:rStyle w:val="StyleUnderline"/>
        </w:rPr>
        <w:t>,</w:t>
      </w:r>
      <w:r w:rsidRPr="00C53E69">
        <w:rPr>
          <w:sz w:val="14"/>
        </w:rPr>
        <w:t xml:space="preserve"> and the bulk of it rests on the shoulders of the right-wing anti-abortion movement that sprung out of the white supremacist movement that fought to maintain Jim Crow and school segregation. The racist, misogynist Religious Right gained tremendous power within the Republican party; the Republican party proved itself willing to lie, cheat, and steal to get their way; and as a result, Americans are now living in an undemocratic nation of reactionary minority rule. But </w:t>
      </w:r>
      <w:r w:rsidRPr="005E5B22">
        <w:rPr>
          <w:rStyle w:val="StyleUnderline"/>
          <w:highlight w:val="cyan"/>
        </w:rPr>
        <w:t xml:space="preserve">the Democratic party hasn’t done enough </w:t>
      </w:r>
      <w:r w:rsidRPr="005E5B22">
        <w:rPr>
          <w:rStyle w:val="StyleUnderline"/>
        </w:rPr>
        <w:t xml:space="preserve">to help itself, its supporters, and women more broadly. </w:t>
      </w:r>
      <w:r w:rsidRPr="005E5B22">
        <w:rPr>
          <w:rStyle w:val="StyleUnderline"/>
          <w:highlight w:val="cyan"/>
        </w:rPr>
        <w:t xml:space="preserve">There are </w:t>
      </w:r>
      <w:r w:rsidRPr="005E5B22">
        <w:rPr>
          <w:rStyle w:val="StyleUnderline"/>
        </w:rPr>
        <w:t xml:space="preserve">a great </w:t>
      </w:r>
      <w:r w:rsidRPr="005E5B22">
        <w:rPr>
          <w:rStyle w:val="StyleUnderline"/>
          <w:highlight w:val="cyan"/>
        </w:rPr>
        <w:t>many points where Democrats could have kept the country on the rails</w:t>
      </w:r>
      <w:r w:rsidRPr="005E5B22">
        <w:rPr>
          <w:rStyle w:val="StyleUnderline"/>
        </w:rPr>
        <w:t>.</w:t>
      </w:r>
      <w:r w:rsidRPr="00C53E69">
        <w:rPr>
          <w:sz w:val="14"/>
        </w:rPr>
        <w:t xml:space="preserve"> Chief among them is in the aftermath of the 2000 election, when Al Gore won the popular vote, but the supreme court, along partisan lines, installed George W Bush as president. If the reverse had happened – if our arcane Electoral College system had put a Democratic loser in office over a Republican who won more votes – rest assured that the Republican party would have gotten rid of that undemocratic institution as soon as it had the chance. Democrats, though, did nothing – even though “one person, one vote” is likely how most Americans believe our system works, and is an easy advocacy line. When Obama took office, Democrats controlled both houses of Congress. In the states, Democrats controlled more legislatures than Republicans did; more states had a Democratic trifecta (Democratic governors plus both state legislative bodies) than a Republican one. </w:t>
      </w:r>
      <w:r w:rsidRPr="005E5B22">
        <w:rPr>
          <w:rStyle w:val="StyleUnderline"/>
        </w:rPr>
        <w:t xml:space="preserve">There was a brief moment here to get a lot done in the name of both democracy and women’s rights: </w:t>
      </w:r>
      <w:r w:rsidRPr="005E5B22">
        <w:rPr>
          <w:rStyle w:val="StyleUnderline"/>
          <w:highlight w:val="cyan"/>
        </w:rPr>
        <w:t xml:space="preserve">get rid of the </w:t>
      </w:r>
      <w:r w:rsidRPr="005E5B22">
        <w:rPr>
          <w:rStyle w:val="StyleUnderline"/>
        </w:rPr>
        <w:t xml:space="preserve">undemocratic </w:t>
      </w:r>
      <w:r w:rsidRPr="005E5B22">
        <w:rPr>
          <w:rStyle w:val="StyleUnderline"/>
          <w:highlight w:val="cyan"/>
        </w:rPr>
        <w:t>Electoral College; codify Roe; rescind</w:t>
      </w:r>
      <w:r w:rsidRPr="005E5B22">
        <w:rPr>
          <w:rStyle w:val="StyleUnderline"/>
        </w:rPr>
        <w:t xml:space="preserve"> the </w:t>
      </w:r>
      <w:r w:rsidRPr="005E5B22">
        <w:rPr>
          <w:rStyle w:val="StyleUnderline"/>
          <w:highlight w:val="cyan"/>
        </w:rPr>
        <w:t>Hyde</w:t>
      </w:r>
      <w:r w:rsidRPr="005E5B22">
        <w:rPr>
          <w:rStyle w:val="StyleUnderline"/>
        </w:rPr>
        <w:t xml:space="preserve"> Amendment, which bars federal Medicaid dollars from funding abortions for poor women</w:t>
      </w:r>
      <w:r w:rsidRPr="00C53E69">
        <w:rPr>
          <w:sz w:val="14"/>
        </w:rPr>
        <w:t xml:space="preserve">, and the Helms Amendment, which bars US funding from paying for abortions for women overseas. </w:t>
      </w:r>
      <w:r w:rsidRPr="005E5B22">
        <w:rPr>
          <w:rStyle w:val="StyleUnderline"/>
          <w:highlight w:val="cyan"/>
        </w:rPr>
        <w:t xml:space="preserve">Advocates asked </w:t>
      </w:r>
      <w:r w:rsidRPr="005E5B22">
        <w:rPr>
          <w:rStyle w:val="StyleUnderline"/>
        </w:rPr>
        <w:t xml:space="preserve">the </w:t>
      </w:r>
      <w:r w:rsidRPr="005E5B22">
        <w:rPr>
          <w:rStyle w:val="StyleUnderline"/>
          <w:highlight w:val="cyan"/>
        </w:rPr>
        <w:t>Obama</w:t>
      </w:r>
      <w:r w:rsidRPr="005E5B22">
        <w:rPr>
          <w:rStyle w:val="StyleUnderline"/>
        </w:rPr>
        <w:t xml:space="preserve"> administration </w:t>
      </w:r>
      <w:r w:rsidRPr="005E5B22">
        <w:rPr>
          <w:rStyle w:val="StyleUnderline"/>
          <w:highlight w:val="cyan"/>
        </w:rPr>
        <w:t xml:space="preserve">to do all of that; </w:t>
      </w:r>
      <w:r w:rsidRPr="005E5B22">
        <w:rPr>
          <w:rStyle w:val="Emphasis"/>
          <w:highlight w:val="cyan"/>
        </w:rPr>
        <w:t>they did none</w:t>
      </w:r>
      <w:r w:rsidRPr="005E5B22">
        <w:rPr>
          <w:rStyle w:val="StyleUnderline"/>
        </w:rPr>
        <w:t>.</w:t>
      </w:r>
      <w:r w:rsidRPr="00C53E69">
        <w:rPr>
          <w:sz w:val="14"/>
        </w:rPr>
        <w:t xml:space="preserve"> If there is one moment that portended all of what we’re seeing today, it was Bush v. Gore in 2001. </w:t>
      </w:r>
      <w:r w:rsidRPr="005E5B22">
        <w:rPr>
          <w:rStyle w:val="StyleUnderline"/>
          <w:highlight w:val="cyan"/>
        </w:rPr>
        <w:t xml:space="preserve">Democrats had a chance to correct </w:t>
      </w:r>
      <w:r w:rsidRPr="005E5B22">
        <w:rPr>
          <w:rStyle w:val="StyleUnderline"/>
        </w:rPr>
        <w:t xml:space="preserve">it. They </w:t>
      </w:r>
      <w:r w:rsidRPr="005E5B22">
        <w:rPr>
          <w:rStyle w:val="StyleUnderline"/>
          <w:highlight w:val="cyan"/>
        </w:rPr>
        <w:t xml:space="preserve">had a base that was livid </w:t>
      </w:r>
      <w:r w:rsidRPr="005E5B22">
        <w:rPr>
          <w:rStyle w:val="StyleUnderline"/>
        </w:rPr>
        <w:t xml:space="preserve">about what had happened, and a country primed to accept a “one person, one vote” rule for elections. And </w:t>
      </w:r>
      <w:r w:rsidRPr="005E5B22">
        <w:rPr>
          <w:rStyle w:val="StyleUnderline"/>
          <w:highlight w:val="cyan"/>
        </w:rPr>
        <w:t xml:space="preserve">despite a huge win </w:t>
      </w:r>
      <w:r w:rsidRPr="005E5B22">
        <w:rPr>
          <w:rStyle w:val="StyleUnderline"/>
        </w:rPr>
        <w:t xml:space="preserve">in 2008, </w:t>
      </w:r>
      <w:r w:rsidRPr="005E5B22">
        <w:rPr>
          <w:rStyle w:val="StyleUnderline"/>
          <w:highlight w:val="cyan"/>
        </w:rPr>
        <w:t xml:space="preserve">they did absolutely nothing </w:t>
      </w:r>
      <w:r w:rsidRPr="005E5B22">
        <w:rPr>
          <w:rStyle w:val="StyleUnderline"/>
        </w:rPr>
        <w:t>to prevent such an undemocratic result from happening again</w:t>
      </w:r>
      <w:r w:rsidRPr="00C53E69">
        <w:rPr>
          <w:sz w:val="14"/>
        </w:rPr>
        <w:t xml:space="preserve">. Two years after Obama’s big win, Republicans swept the midterms in what remains one of the most significant shifts in American political power in the last century. It wasn’t just standard Republican candidates who won – it was Tea Party enthusiasts, right-wing extremists, conspiracy nuts, hardcore misogynists and unrepentant racists, all of whom set the state for Trump’s rise and his eventual party takeover. Once in power, they focused on restricting abortion rights, passing hundreds of laws and imposing a smorgasbord of new restrictions. They have controlled both chambers of the legislature in more than half of US states ever since. Once in power, Republicans focused on keeping themselves there, democracy be damned. They scaled up efforts to restrict voting rights, carefully calibrating their laws to decrease Democratic turnout – that is, to make it harder for people of color to vote. They used whatever power they had to deliver for their constituents – not stuff like healthcare or poverty alleviation that people might actually need, but the culture war stuff that satisfied a punitive desire to screw over perceived enemies. </w:t>
      </w:r>
      <w:r w:rsidRPr="005E5B22">
        <w:rPr>
          <w:rStyle w:val="StyleUnderline"/>
          <w:highlight w:val="cyan"/>
        </w:rPr>
        <w:t>Democrats, o</w:t>
      </w:r>
      <w:r w:rsidRPr="005E5B22">
        <w:rPr>
          <w:rStyle w:val="StyleUnderline"/>
        </w:rPr>
        <w:t xml:space="preserve">n the other hand, </w:t>
      </w:r>
      <w:r w:rsidRPr="005E5B22">
        <w:rPr>
          <w:rStyle w:val="StyleUnderline"/>
          <w:highlight w:val="cyan"/>
        </w:rPr>
        <w:t xml:space="preserve">made </w:t>
      </w:r>
      <w:r w:rsidRPr="005E5B22">
        <w:rPr>
          <w:rStyle w:val="Emphasis"/>
          <w:highlight w:val="cyan"/>
        </w:rPr>
        <w:t>endless compromises</w:t>
      </w:r>
      <w:r w:rsidRPr="005E5B22">
        <w:rPr>
          <w:rStyle w:val="StyleUnderline"/>
        </w:rPr>
        <w:t>.</w:t>
      </w:r>
      <w:r w:rsidRPr="00C53E69">
        <w:rPr>
          <w:sz w:val="14"/>
        </w:rPr>
        <w:t xml:space="preserve"> When supreme court justice Antonin Scalia died in 2016, Barack </w:t>
      </w:r>
      <w:r w:rsidRPr="005E5B22">
        <w:rPr>
          <w:rStyle w:val="StyleUnderline"/>
        </w:rPr>
        <w:t>Obama</w:t>
      </w:r>
      <w:r w:rsidRPr="00C53E69">
        <w:rPr>
          <w:sz w:val="14"/>
        </w:rPr>
        <w:t xml:space="preserve"> was still the president, and he </w:t>
      </w:r>
      <w:r w:rsidRPr="005E5B22">
        <w:rPr>
          <w:rStyle w:val="StyleUnderline"/>
        </w:rPr>
        <w:t>had the right to appoint a judge to fill Scalia’s seat. The</w:t>
      </w:r>
      <w:r w:rsidRPr="00C53E69">
        <w:rPr>
          <w:sz w:val="14"/>
        </w:rPr>
        <w:t xml:space="preserve"> Republican Party, though, had control of the Senate and </w:t>
      </w:r>
      <w:r w:rsidRPr="005E5B22">
        <w:rPr>
          <w:rStyle w:val="StyleUnderline"/>
        </w:rPr>
        <w:t>blocked him,</w:t>
      </w:r>
      <w:r w:rsidRPr="00C53E69">
        <w:rPr>
          <w:sz w:val="14"/>
        </w:rPr>
        <w:t xml:space="preserve"> claiming that, because it was an election year, the American people had the right to pick the president who would pick the next Supreme Court judge. They did not apply this same rule to themselves just four years later, when Trump was in the same position – he appointed Amy Coney Barrett to replace Ruth Bader Ginsburg. And while some </w:t>
      </w:r>
      <w:r w:rsidRPr="005E5B22">
        <w:rPr>
          <w:rStyle w:val="StyleUnderline"/>
        </w:rPr>
        <w:t>Democrats</w:t>
      </w:r>
      <w:r w:rsidRPr="00C53E69">
        <w:rPr>
          <w:sz w:val="14"/>
        </w:rPr>
        <w:t xml:space="preserve"> complained, they certainly </w:t>
      </w:r>
      <w:r w:rsidRPr="005E5B22">
        <w:rPr>
          <w:rStyle w:val="Emphasis"/>
          <w:highlight w:val="cyan"/>
        </w:rPr>
        <w:t>did not play hardball</w:t>
      </w:r>
      <w:r w:rsidRPr="005E5B22">
        <w:rPr>
          <w:rStyle w:val="StyleUnderline"/>
        </w:rPr>
        <w:t>; Sen. Dianne Feinstein even applauded Barrett’s speedy and illegitimate confirmation hearing</w:t>
      </w:r>
      <w:r w:rsidRPr="00C53E69">
        <w:rPr>
          <w:sz w:val="14"/>
        </w:rPr>
        <w:t xml:space="preserve">s. And Donald Trump, of course, lost the popular vote; millions more American voted for Hillary Clinton. But, thanks to an Electoral College system kept in place despite its long-apparent flaws, the majority lost in 2016. We all know what happened next. In early May, a draft of the supreme court opinion to overturn Roe leaked to the press. It was a shock, but not a total surprise – supreme court watchers and reproductive rights advocates had been warning that this particular court was ready and willing to overturn Roe, and that they might use the Dobbs case to do it. But even with that heads up, </w:t>
      </w:r>
      <w:r w:rsidRPr="00E25248">
        <w:rPr>
          <w:rStyle w:val="StyleUnderline"/>
          <w:highlight w:val="cyan"/>
        </w:rPr>
        <w:t>th</w:t>
      </w:r>
      <w:r w:rsidRPr="005E5B22">
        <w:rPr>
          <w:rStyle w:val="StyleUnderline"/>
          <w:highlight w:val="cyan"/>
        </w:rPr>
        <w:t xml:space="preserve">e day </w:t>
      </w:r>
      <w:r w:rsidRPr="005E5B22">
        <w:rPr>
          <w:rStyle w:val="StyleUnderline"/>
        </w:rPr>
        <w:t xml:space="preserve">the </w:t>
      </w:r>
      <w:r w:rsidRPr="005E5B22">
        <w:rPr>
          <w:rStyle w:val="StyleUnderline"/>
          <w:highlight w:val="cyan"/>
        </w:rPr>
        <w:t>Dobbs</w:t>
      </w:r>
      <w:r w:rsidRPr="005E5B22">
        <w:rPr>
          <w:rStyle w:val="StyleUnderline"/>
        </w:rPr>
        <w:t xml:space="preserve"> opinion </w:t>
      </w:r>
      <w:r w:rsidRPr="005E5B22">
        <w:rPr>
          <w:rStyle w:val="StyleUnderline"/>
          <w:highlight w:val="cyan"/>
        </w:rPr>
        <w:t xml:space="preserve">was </w:t>
      </w:r>
      <w:r w:rsidRPr="00E25248">
        <w:rPr>
          <w:rStyle w:val="StyleUnderline"/>
          <w:highlight w:val="cyan"/>
        </w:rPr>
        <w:t xml:space="preserve">published, Democrats </w:t>
      </w:r>
      <w:r w:rsidRPr="005E5B22">
        <w:rPr>
          <w:rStyle w:val="StyleUnderline"/>
          <w:highlight w:val="cyan"/>
        </w:rPr>
        <w:t>seemed to be</w:t>
      </w:r>
      <w:r w:rsidRPr="005E5B22">
        <w:rPr>
          <w:rStyle w:val="StyleUnderline"/>
        </w:rPr>
        <w:t xml:space="preserve"> caught </w:t>
      </w:r>
      <w:r w:rsidRPr="005E5B22">
        <w:rPr>
          <w:rStyle w:val="StyleUnderline"/>
          <w:highlight w:val="cyan"/>
        </w:rPr>
        <w:t>flat-footed</w:t>
      </w:r>
      <w:r w:rsidRPr="005E5B22">
        <w:rPr>
          <w:rStyle w:val="StyleUnderline"/>
        </w:rPr>
        <w:t xml:space="preserve">. </w:t>
      </w:r>
      <w:r w:rsidRPr="00C53E69">
        <w:rPr>
          <w:sz w:val="14"/>
        </w:rPr>
        <w:t xml:space="preserve">Democrats offered poems and made fundraising pleas. </w:t>
      </w:r>
      <w:r w:rsidRPr="005E5B22">
        <w:rPr>
          <w:rStyle w:val="StyleUnderline"/>
          <w:highlight w:val="cyan"/>
        </w:rPr>
        <w:t>They asked us to vote</w:t>
      </w:r>
      <w:r w:rsidRPr="005E5B22">
        <w:rPr>
          <w:rStyle w:val="StyleUnderline"/>
        </w:rPr>
        <w:t xml:space="preserve"> – even though </w:t>
      </w:r>
      <w:r w:rsidRPr="005E5B22">
        <w:rPr>
          <w:rStyle w:val="StyleUnderline"/>
          <w:highlight w:val="cyan"/>
        </w:rPr>
        <w:t xml:space="preserve">we did, </w:t>
      </w:r>
      <w:r w:rsidRPr="005E5B22">
        <w:rPr>
          <w:rStyle w:val="StyleUnderline"/>
        </w:rPr>
        <w:t>in huge numbers, in 2016 and 2018 and 2020</w:t>
      </w:r>
      <w:r w:rsidRPr="00C53E69">
        <w:rPr>
          <w:sz w:val="14"/>
        </w:rPr>
        <w:t xml:space="preserve">; even though three million more Americans voted for the Democratic nominee in 2016 than the Republican one. </w:t>
      </w:r>
      <w:r w:rsidRPr="005E5B22">
        <w:rPr>
          <w:rStyle w:val="StyleUnderline"/>
        </w:rPr>
        <w:t xml:space="preserve">Only a small handful of Democrats, </w:t>
      </w:r>
      <w:r w:rsidRPr="00C53E69">
        <w:rPr>
          <w:sz w:val="14"/>
        </w:rPr>
        <w:t xml:space="preserve">led most notably by Elizabeth Warren and Alexandria Ocasio-Cortez, </w:t>
      </w:r>
      <w:r w:rsidRPr="005E5B22">
        <w:rPr>
          <w:rStyle w:val="StyleUnderline"/>
        </w:rPr>
        <w:t xml:space="preserve">suggested anything even remotely resembling an innovative response. And even they seemed to be coming up with it on the fly. </w:t>
      </w:r>
      <w:r w:rsidRPr="00C53E69">
        <w:rPr>
          <w:sz w:val="14"/>
        </w:rPr>
        <w:t xml:space="preserve">The unfortunate reality is that there is no immediate perfect solution for the problem at hand. The supreme court has struck down basic rights for women, giving conservative states enormous control over women’s bodies. Even a federal law codifying Roe is vulnerable to Republican takeover, and tricky to pass given the current make-up of Congress and the fact that the slim Democratic majority in the senate includes conservative Democrats Joe Manchin and Krysten Sinema. But that doesn’t mean there is nothing Democrats can do. Joe </w:t>
      </w:r>
      <w:r w:rsidRPr="00E25248">
        <w:rPr>
          <w:rStyle w:val="StyleUnderline"/>
          <w:highlight w:val="cyan"/>
        </w:rPr>
        <w:t>Biden</w:t>
      </w:r>
      <w:r w:rsidRPr="005E5B22">
        <w:rPr>
          <w:rStyle w:val="StyleUnderline"/>
        </w:rPr>
        <w:t xml:space="preserve">, for example, </w:t>
      </w:r>
      <w:r w:rsidRPr="00E25248">
        <w:rPr>
          <w:rStyle w:val="StyleUnderline"/>
          <w:highlight w:val="cyan"/>
        </w:rPr>
        <w:t>could</w:t>
      </w:r>
      <w:r w:rsidRPr="005E5B22">
        <w:rPr>
          <w:rStyle w:val="StyleUnderline"/>
        </w:rPr>
        <w:t xml:space="preserve"> make </w:t>
      </w:r>
      <w:r w:rsidRPr="00E25248">
        <w:rPr>
          <w:rStyle w:val="StyleUnderline"/>
          <w:highlight w:val="cyan"/>
        </w:rPr>
        <w:t>securing abortion rights</w:t>
      </w:r>
      <w:r w:rsidRPr="005E5B22">
        <w:rPr>
          <w:rStyle w:val="StyleUnderline"/>
        </w:rPr>
        <w:t xml:space="preserve"> for as many women as possible his number-one priority; he </w:t>
      </w:r>
      <w:r w:rsidRPr="00E25248">
        <w:rPr>
          <w:rStyle w:val="StyleUnderline"/>
          <w:highlight w:val="cyan"/>
        </w:rPr>
        <w:t xml:space="preserve">could rescind federal amendments </w:t>
      </w:r>
      <w:r w:rsidRPr="005E5B22">
        <w:rPr>
          <w:rStyle w:val="StyleUnderline"/>
        </w:rPr>
        <w:t xml:space="preserve">that limit abortion access; he </w:t>
      </w:r>
      <w:r w:rsidRPr="00E25248">
        <w:rPr>
          <w:rStyle w:val="StyleUnderline"/>
          <w:highlight w:val="cyan"/>
        </w:rPr>
        <w:t xml:space="preserve">could give permission for clinics </w:t>
      </w:r>
      <w:r w:rsidRPr="005E5B22">
        <w:rPr>
          <w:rStyle w:val="StyleUnderline"/>
        </w:rPr>
        <w:t xml:space="preserve">to open on federal lands; he could go to the mat for medication abortion availability; he could be clear that he will expand the court and end the filibuster. </w:t>
      </w:r>
      <w:r w:rsidRPr="00E25248">
        <w:rPr>
          <w:rStyle w:val="StyleUnderline"/>
          <w:highlight w:val="cyan"/>
        </w:rPr>
        <w:t>Instead, he’s setting off on a national tour</w:t>
      </w:r>
      <w:r w:rsidRPr="005E5B22">
        <w:rPr>
          <w:rStyle w:val="StyleUnderline"/>
        </w:rPr>
        <w:t xml:space="preserve"> to remind Americans that they think he’s to blame for inflation.</w:t>
      </w:r>
      <w:r w:rsidRPr="00C53E69">
        <w:rPr>
          <w:sz w:val="14"/>
        </w:rPr>
        <w:t xml:space="preserve"> Voting for Democrats matters. One problem that </w:t>
      </w:r>
      <w:r w:rsidRPr="005E5B22">
        <w:rPr>
          <w:rStyle w:val="StyleUnderline"/>
        </w:rPr>
        <w:t>Democrats a</w:t>
      </w:r>
      <w:r w:rsidRPr="00C53E69">
        <w:rPr>
          <w:sz w:val="14"/>
        </w:rPr>
        <w:t xml:space="preserve">re currently facing is that they simply </w:t>
      </w:r>
      <w:r w:rsidRPr="005E5B22">
        <w:rPr>
          <w:rStyle w:val="StyleUnderline"/>
        </w:rPr>
        <w:t>don’t have enough of a majority to get done what their base wants</w:t>
      </w:r>
      <w:r w:rsidRPr="00C53E69">
        <w:rPr>
          <w:sz w:val="14"/>
        </w:rPr>
        <w:t>, and they have two feckless narcissists with Ds next their names who are hampering the party’s agenda. The midterms matter; more Democrats in office means more opportunities to pass laws that protect women and human rights more generally. But that doesn’t mean Democrats powerless now, or that they have any right to pin the blame on voters. At the very least, Democrats should take a look at what has happened since 2001, and recognize the situation for the emergency that it is. Most of the conservative judges on the court – most of the judges who just overturned Roe v. Wade – were appointed by presidents who initially lost the popular vote but took office anyway. This has happened twice in just 20 years. Abortion rights and democracy go hand in a hand. A nation is not democratic if half of its population do not have basic rights, let alone equal rights. As the US faces a series of crises of democracy, from an attempted coup to a hostile takeover by a reactionary minority to an unprecedented rollback of civil rights, there is a straight line that runs from Bush v Gore to Dobbs v Jackson Women’s Health. Democrats can’t fix the past. But the least they can do is learn from it – and change course accordingly.</w:t>
      </w:r>
    </w:p>
    <w:p w14:paraId="1C3B9ADF" w14:textId="77777777" w:rsidR="001457F5" w:rsidRPr="00C53E69" w:rsidRDefault="001457F5" w:rsidP="001457F5">
      <w:pPr>
        <w:rPr>
          <w:sz w:val="14"/>
        </w:rPr>
      </w:pPr>
    </w:p>
    <w:p w14:paraId="35B11DAD" w14:textId="77777777" w:rsidR="001457F5" w:rsidRDefault="001457F5" w:rsidP="001457F5">
      <w:pPr>
        <w:pStyle w:val="Heading4"/>
      </w:pPr>
      <w:r>
        <w:t>Democrats are blamed for Roe v. Wade and the loss of abortion rights despite the ruling being done by the court.</w:t>
      </w:r>
    </w:p>
    <w:p w14:paraId="66CC4652" w14:textId="77777777" w:rsidR="001457F5" w:rsidRPr="00C53E69" w:rsidRDefault="001457F5" w:rsidP="001457F5">
      <w:r w:rsidRPr="00C53E69">
        <w:t xml:space="preserve">David </w:t>
      </w:r>
      <w:r w:rsidRPr="00C53E69">
        <w:rPr>
          <w:rFonts w:eastAsiaTheme="majorEastAsia" w:cstheme="majorBidi"/>
          <w:b/>
          <w:iCs/>
          <w:sz w:val="26"/>
        </w:rPr>
        <w:t>Doonan 22</w:t>
      </w:r>
      <w:r w:rsidRPr="00C53E69">
        <w:t xml:space="preserve">. </w:t>
      </w:r>
      <w:r w:rsidRPr="00FB2832">
        <w:t>A graduate of The Cooper Union in New York City</w:t>
      </w:r>
      <w:r>
        <w:t>. E</w:t>
      </w:r>
      <w:r w:rsidRPr="00FB2832">
        <w:t>lected Village Mayor of Greenwich, New York</w:t>
      </w:r>
      <w:r>
        <w:t xml:space="preserve"> in 2008</w:t>
      </w:r>
      <w:r w:rsidRPr="00FB2832">
        <w:t>. He served until 2018 when he chose not to seek re-election</w:t>
      </w:r>
      <w:r w:rsidRPr="00C53E69">
        <w:t xml:space="preserve">. “How the Democrats are culpable in the erosion of abortion rights.” gp.org. 5-13-2022. </w:t>
      </w:r>
      <w:r w:rsidRPr="00FB2832">
        <w:t>https://www.gp.org/democrats_are_culpable</w:t>
      </w:r>
      <w:r>
        <w:t xml:space="preserve">. (edited for readability) </w:t>
      </w:r>
      <w:r w:rsidRPr="00C53E69">
        <w:t>//rr</w:t>
      </w:r>
    </w:p>
    <w:p w14:paraId="45B294C6" w14:textId="77777777" w:rsidR="001457F5" w:rsidRPr="00C53E69" w:rsidRDefault="001457F5" w:rsidP="001457F5">
      <w:pPr>
        <w:rPr>
          <w:sz w:val="14"/>
        </w:rPr>
      </w:pPr>
      <w:r w:rsidRPr="00E25248">
        <w:rPr>
          <w:rStyle w:val="StyleUnderline"/>
        </w:rPr>
        <w:t xml:space="preserve">With </w:t>
      </w:r>
      <w:r w:rsidRPr="00FB2832">
        <w:rPr>
          <w:rStyle w:val="StyleUnderline"/>
          <w:highlight w:val="cyan"/>
        </w:rPr>
        <w:t>the</w:t>
      </w:r>
      <w:r w:rsidRPr="00E25248">
        <w:rPr>
          <w:rStyle w:val="StyleUnderline"/>
        </w:rPr>
        <w:t xml:space="preserve"> Supreme </w:t>
      </w:r>
      <w:r w:rsidRPr="00FB2832">
        <w:rPr>
          <w:rStyle w:val="StyleUnderline"/>
          <w:highlight w:val="cyan"/>
        </w:rPr>
        <w:t xml:space="preserve">Court due to overturn Roe </w:t>
      </w:r>
      <w:r w:rsidRPr="00E25248">
        <w:rPr>
          <w:rStyle w:val="StyleUnderline"/>
        </w:rPr>
        <w:t>v. Wade</w:t>
      </w:r>
      <w:r w:rsidRPr="00C53E69">
        <w:rPr>
          <w:sz w:val="14"/>
        </w:rPr>
        <w:t xml:space="preserve"> within the coming months, the left has been berated by liberals with the familiar talking point that in order to protect abortion rights we must "vote blue." Predictably, </w:t>
      </w:r>
      <w:r w:rsidRPr="00FB2832">
        <w:rPr>
          <w:rStyle w:val="StyleUnderline"/>
          <w:highlight w:val="cyan"/>
        </w:rPr>
        <w:t>liberals</w:t>
      </w:r>
      <w:r w:rsidRPr="00C53E69">
        <w:rPr>
          <w:sz w:val="14"/>
        </w:rPr>
        <w:t xml:space="preserve"> took to social media soon after the leaked draft opinion was reported, blaming Susan Sarandon and other third party voters for the upcoming Supreme Court decision, while </w:t>
      </w:r>
      <w:r w:rsidRPr="00E25248">
        <w:rPr>
          <w:rStyle w:val="StyleUnderline"/>
        </w:rPr>
        <w:t xml:space="preserve">completely </w:t>
      </w:r>
      <w:r w:rsidRPr="00FB2832">
        <w:rPr>
          <w:rStyle w:val="StyleUnderline"/>
          <w:highlight w:val="cyan"/>
        </w:rPr>
        <w:t xml:space="preserve">ignoring </w:t>
      </w:r>
      <w:r w:rsidRPr="00FB2832">
        <w:rPr>
          <w:rStyle w:val="Emphasis"/>
          <w:highlight w:val="cyan"/>
        </w:rPr>
        <w:t>the Democratic Party's culpability in this travesty</w:t>
      </w:r>
      <w:r w:rsidRPr="00C53E69">
        <w:rPr>
          <w:sz w:val="14"/>
        </w:rPr>
        <w:t xml:space="preserve">. While the Republican Party is the most vocal anti-choice party, </w:t>
      </w:r>
      <w:r w:rsidRPr="00FB2832">
        <w:rPr>
          <w:rStyle w:val="StyleUnderline"/>
          <w:highlight w:val="cyan"/>
        </w:rPr>
        <w:t xml:space="preserve">the Democrats are not blameless </w:t>
      </w:r>
      <w:r w:rsidRPr="00E25248">
        <w:rPr>
          <w:rStyle w:val="StyleUnderline"/>
        </w:rPr>
        <w:t>for this miscarriage of justice</w:t>
      </w:r>
      <w:r w:rsidRPr="00C53E69">
        <w:rPr>
          <w:sz w:val="14"/>
        </w:rPr>
        <w:t xml:space="preserve">. While the popular sentiment may be to "vote blue" to protect abortion rights, this runs afoul of history. In 1974, </w:t>
      </w:r>
      <w:r w:rsidRPr="00E25248">
        <w:rPr>
          <w:rStyle w:val="StyleUnderline"/>
        </w:rPr>
        <w:t xml:space="preserve">then-Senator Joe </w:t>
      </w:r>
      <w:r w:rsidRPr="00FB2832">
        <w:rPr>
          <w:rStyle w:val="StyleUnderline"/>
          <w:highlight w:val="cyan"/>
        </w:rPr>
        <w:t>Biden stated in regard to Roe v. Wade,</w:t>
      </w:r>
      <w:r w:rsidRPr="00FB2832">
        <w:rPr>
          <w:sz w:val="14"/>
          <w:highlight w:val="cyan"/>
        </w:rPr>
        <w:t xml:space="preserve"> </w:t>
      </w:r>
      <w:r w:rsidRPr="00C53E69">
        <w:rPr>
          <w:sz w:val="14"/>
        </w:rPr>
        <w:t>"I don't like</w:t>
      </w:r>
      <w:r w:rsidRPr="00FB2832">
        <w:rPr>
          <w:sz w:val="14"/>
          <w:highlight w:val="cyan"/>
        </w:rPr>
        <w:t xml:space="preserve"> </w:t>
      </w:r>
      <w:r w:rsidRPr="00FB2832">
        <w:rPr>
          <w:rStyle w:val="StyleUnderline"/>
          <w:highlight w:val="cyan"/>
        </w:rPr>
        <w:t>the</w:t>
      </w:r>
      <w:r w:rsidRPr="00E25248">
        <w:rPr>
          <w:rStyle w:val="StyleUnderline"/>
        </w:rPr>
        <w:t xml:space="preserve"> Supreme Court </w:t>
      </w:r>
      <w:r w:rsidRPr="00FB2832">
        <w:rPr>
          <w:rStyle w:val="StyleUnderline"/>
          <w:highlight w:val="cyan"/>
        </w:rPr>
        <w:t xml:space="preserve">decision </w:t>
      </w:r>
      <w:r w:rsidRPr="00C53E69">
        <w:rPr>
          <w:sz w:val="14"/>
        </w:rPr>
        <w:t xml:space="preserve">on abortion. I think it </w:t>
      </w:r>
      <w:r w:rsidRPr="00FB2832">
        <w:rPr>
          <w:rStyle w:val="Emphasis"/>
          <w:highlight w:val="cyan"/>
        </w:rPr>
        <w:t>went too far</w:t>
      </w:r>
      <w:r w:rsidRPr="00C53E69">
        <w:rPr>
          <w:sz w:val="14"/>
        </w:rPr>
        <w:t xml:space="preserve">." He went on to say, "I don't think that a woman has the sole right to say what should happen to her body." A few years later in 1982, </w:t>
      </w:r>
      <w:r w:rsidRPr="00E25248">
        <w:rPr>
          <w:rStyle w:val="StyleUnderline"/>
        </w:rPr>
        <w:t>Biden</w:t>
      </w:r>
      <w:r w:rsidRPr="00C53E69">
        <w:rPr>
          <w:sz w:val="14"/>
        </w:rPr>
        <w:t xml:space="preserve"> was one of only two Democratic lawmakers who </w:t>
      </w:r>
      <w:r w:rsidRPr="00FB2832">
        <w:rPr>
          <w:rStyle w:val="StyleUnderline"/>
          <w:highlight w:val="cyan"/>
        </w:rPr>
        <w:t xml:space="preserve">supported </w:t>
      </w:r>
      <w:r w:rsidRPr="00C53E69">
        <w:rPr>
          <w:sz w:val="14"/>
        </w:rPr>
        <w:t xml:space="preserve">a constitutional amendment that allowed </w:t>
      </w:r>
      <w:r w:rsidRPr="00FB2832">
        <w:rPr>
          <w:rStyle w:val="StyleUnderline"/>
          <w:highlight w:val="cyan"/>
        </w:rPr>
        <w:t xml:space="preserve">states to overturn Roe v. Wade and pass </w:t>
      </w:r>
      <w:r w:rsidRPr="00FB2832">
        <w:rPr>
          <w:rStyle w:val="Emphasis"/>
          <w:highlight w:val="cyan"/>
        </w:rPr>
        <w:t>their own laws</w:t>
      </w:r>
      <w:r w:rsidRPr="00FB2832">
        <w:rPr>
          <w:rStyle w:val="StyleUnderline"/>
          <w:highlight w:val="cyan"/>
        </w:rPr>
        <w:t xml:space="preserve"> on abortion</w:t>
      </w:r>
      <w:r w:rsidRPr="00C53E69">
        <w:rPr>
          <w:sz w:val="14"/>
        </w:rPr>
        <w:t xml:space="preserve">. Just nine </w:t>
      </w:r>
      <w:r w:rsidRPr="00E25248">
        <w:rPr>
          <w:rStyle w:val="StyleUnderline"/>
        </w:rPr>
        <w:t xml:space="preserve">years later, Joe </w:t>
      </w:r>
      <w:r w:rsidRPr="00FB2832">
        <w:rPr>
          <w:rStyle w:val="StyleUnderline"/>
          <w:highlight w:val="cyan"/>
        </w:rPr>
        <w:t>Biden</w:t>
      </w:r>
      <w:r w:rsidRPr="00E25248">
        <w:rPr>
          <w:rStyle w:val="StyleUnderline"/>
        </w:rPr>
        <w:t xml:space="preserve"> </w:t>
      </w:r>
      <w:r w:rsidRPr="00C53E69">
        <w:rPr>
          <w:sz w:val="14"/>
        </w:rPr>
        <w:t xml:space="preserve">would then be </w:t>
      </w:r>
      <w:r w:rsidRPr="00FB2832">
        <w:rPr>
          <w:sz w:val="14"/>
        </w:rPr>
        <w:t xml:space="preserve">largely </w:t>
      </w:r>
      <w:r w:rsidRPr="00FB2832">
        <w:rPr>
          <w:rStyle w:val="StyleUnderline"/>
          <w:highlight w:val="cyan"/>
        </w:rPr>
        <w:t xml:space="preserve">to blame for the confirmation of </w:t>
      </w:r>
      <w:r w:rsidRPr="00FB2832">
        <w:rPr>
          <w:rStyle w:val="Emphasis"/>
          <w:highlight w:val="cyan"/>
        </w:rPr>
        <w:t>anti-abortion Justice</w:t>
      </w:r>
      <w:r w:rsidRPr="00FB2832">
        <w:rPr>
          <w:rStyle w:val="StyleUnderline"/>
          <w:highlight w:val="cyan"/>
        </w:rPr>
        <w:t xml:space="preserve"> Clarence Thomas</w:t>
      </w:r>
      <w:r w:rsidRPr="00C53E69">
        <w:rPr>
          <w:sz w:val="14"/>
        </w:rPr>
        <w:t xml:space="preserve">. Fast forward to 2015, when eventual Democratic nominee for president Hillary Clinton told MSNBC that her position on abortion was flexible and that she was willing to "compromise" with Republicans: "[If] there's a way to structure some kind of constitutional restriction [on abortion] that takes into account the life of the mother and her health, then I'm open to that." One year later, </w:t>
      </w:r>
      <w:r w:rsidRPr="00FB2832">
        <w:rPr>
          <w:rStyle w:val="StyleUnderline"/>
          <w:highlight w:val="cyan"/>
        </w:rPr>
        <w:t>Clinton</w:t>
      </w:r>
      <w:r w:rsidRPr="00E25248">
        <w:rPr>
          <w:rStyle w:val="StyleUnderline"/>
        </w:rPr>
        <w:t xml:space="preserve"> would </w:t>
      </w:r>
      <w:r w:rsidRPr="00FB2832">
        <w:rPr>
          <w:rStyle w:val="StyleUnderline"/>
          <w:highlight w:val="cyan"/>
        </w:rPr>
        <w:t xml:space="preserve">select </w:t>
      </w:r>
      <w:r w:rsidRPr="00FB2832">
        <w:rPr>
          <w:rStyle w:val="Emphasis"/>
          <w:highlight w:val="cyan"/>
        </w:rPr>
        <w:t>anti-abortion</w:t>
      </w:r>
      <w:r w:rsidRPr="00E25248">
        <w:rPr>
          <w:rStyle w:val="StyleUnderline"/>
        </w:rPr>
        <w:t xml:space="preserve"> Tim</w:t>
      </w:r>
      <w:r w:rsidRPr="00FB2832">
        <w:rPr>
          <w:rStyle w:val="StyleUnderline"/>
          <w:highlight w:val="cyan"/>
        </w:rPr>
        <w:t xml:space="preserve"> Kaine to be her</w:t>
      </w:r>
      <w:r w:rsidRPr="00E25248">
        <w:rPr>
          <w:rStyle w:val="StyleUnderline"/>
        </w:rPr>
        <w:t xml:space="preserve"> </w:t>
      </w:r>
      <w:r w:rsidRPr="00FB2832">
        <w:rPr>
          <w:rStyle w:val="StyleUnderline"/>
          <w:highlight w:val="cyan"/>
        </w:rPr>
        <w:t>v</w:t>
      </w:r>
      <w:r w:rsidRPr="00E25248">
        <w:rPr>
          <w:rStyle w:val="StyleUnderline"/>
        </w:rPr>
        <w:t>ice</w:t>
      </w:r>
      <w:r w:rsidRPr="00FB2832">
        <w:rPr>
          <w:rStyle w:val="StyleUnderline"/>
          <w:highlight w:val="cyan"/>
        </w:rPr>
        <w:t xml:space="preserve"> p</w:t>
      </w:r>
      <w:r w:rsidRPr="00FB2832">
        <w:rPr>
          <w:rStyle w:val="StyleUnderline"/>
        </w:rPr>
        <w:t>residential no</w:t>
      </w:r>
      <w:r w:rsidRPr="00E25248">
        <w:rPr>
          <w:rStyle w:val="StyleUnderline"/>
        </w:rPr>
        <w:t>minee. F</w:t>
      </w:r>
      <w:r w:rsidRPr="00C53E69">
        <w:rPr>
          <w:sz w:val="14"/>
        </w:rPr>
        <w:t>ollowing Clinton's defeat</w:t>
      </w:r>
      <w:r w:rsidRPr="00E25248">
        <w:rPr>
          <w:rStyle w:val="StyleUnderline"/>
        </w:rPr>
        <w:t xml:space="preserve">, top </w:t>
      </w:r>
      <w:r w:rsidRPr="00FB2832">
        <w:rPr>
          <w:rStyle w:val="StyleUnderline"/>
          <w:highlight w:val="cyan"/>
        </w:rPr>
        <w:t xml:space="preserve">Democrats were </w:t>
      </w:r>
      <w:r w:rsidRPr="00E25248">
        <w:rPr>
          <w:rStyle w:val="StyleUnderline"/>
        </w:rPr>
        <w:t xml:space="preserve">still </w:t>
      </w:r>
      <w:r w:rsidRPr="00FB2832">
        <w:rPr>
          <w:rStyle w:val="StyleUnderline"/>
          <w:highlight w:val="cyan"/>
        </w:rPr>
        <w:t xml:space="preserve">not convinced </w:t>
      </w:r>
      <w:r w:rsidRPr="00E25248">
        <w:rPr>
          <w:rStyle w:val="StyleUnderline"/>
        </w:rPr>
        <w:t xml:space="preserve">of the necessity </w:t>
      </w:r>
      <w:r w:rsidRPr="00FB2832">
        <w:rPr>
          <w:rStyle w:val="StyleUnderline"/>
          <w:highlight w:val="cyan"/>
        </w:rPr>
        <w:t>to promote bodily autonomy</w:t>
      </w:r>
      <w:r w:rsidRPr="00E25248">
        <w:rPr>
          <w:rStyle w:val="StyleUnderline"/>
        </w:rPr>
        <w:t>.</w:t>
      </w:r>
      <w:r w:rsidRPr="00C53E69">
        <w:rPr>
          <w:sz w:val="14"/>
        </w:rPr>
        <w:t xml:space="preserve"> In 2017, </w:t>
      </w:r>
      <w:r w:rsidRPr="00E25248">
        <w:rPr>
          <w:rStyle w:val="StyleUnderline"/>
        </w:rPr>
        <w:t>Nancy Pelosi asserted that Democrats fighting for abortion rights were "hurting the party"</w:t>
      </w:r>
      <w:r w:rsidRPr="00C53E69">
        <w:rPr>
          <w:sz w:val="14"/>
        </w:rPr>
        <w:t xml:space="preserve"> and that the party should be open to anti-choice candidates. Senator Bernie Sanders and DNC head Tom Perez echoed these sentiments, saying that the party should not "demand fealty" to the party's ostensibly pro-choice positions. This flexibility on abortion policy is currently being put into practice, as Speaker Nancy Pelosi, Maryland Congressman Steny Hoyer, and South Carolina Congressman Jim Clyburn are all endorsing anti-choice Texas Congressman Henry Cuellar in his primary against pro-choice progressive Jessica Cisneros. With this split between liberal and conservative Democrats being tolerated within the party</w:t>
      </w:r>
      <w:r w:rsidRPr="00E25248">
        <w:rPr>
          <w:rStyle w:val="StyleUnderline"/>
        </w:rPr>
        <w:t>, it is commonplace for the liberal Democrats to blame the more conservative Democrats</w:t>
      </w:r>
      <w:r w:rsidRPr="00C53E69">
        <w:rPr>
          <w:sz w:val="14"/>
        </w:rPr>
        <w:t xml:space="preserve"> such as Senators Joe Manchin and Kyrsten Sinema for the party's failure to pass progressive legislation, including the codification of abortion rights — </w:t>
      </w:r>
      <w:r w:rsidRPr="00E25248">
        <w:rPr>
          <w:rStyle w:val="StyleUnderline"/>
        </w:rPr>
        <w:t xml:space="preserve">never mind the fact that even before the 50-50 Senate split, </w:t>
      </w:r>
      <w:r w:rsidRPr="00FB2832">
        <w:rPr>
          <w:rStyle w:val="StyleUnderline"/>
          <w:highlight w:val="cyan"/>
        </w:rPr>
        <w:t xml:space="preserve">the Democrats still </w:t>
      </w:r>
      <w:r w:rsidRPr="007B263D">
        <w:rPr>
          <w:rStyle w:val="Emphasis"/>
          <w:highlight w:val="cyan"/>
        </w:rPr>
        <w:t>failed to codify abortion rights</w:t>
      </w:r>
      <w:r w:rsidRPr="00FB2832">
        <w:rPr>
          <w:rStyle w:val="StyleUnderline"/>
          <w:highlight w:val="cyan"/>
        </w:rPr>
        <w:t xml:space="preserve"> into federal law when they had</w:t>
      </w:r>
      <w:r w:rsidRPr="00E25248">
        <w:rPr>
          <w:rStyle w:val="StyleUnderline"/>
        </w:rPr>
        <w:t xml:space="preserve"> an overwhelming </w:t>
      </w:r>
      <w:r w:rsidRPr="00FB2832">
        <w:rPr>
          <w:rStyle w:val="StyleUnderline"/>
          <w:highlight w:val="cyan"/>
        </w:rPr>
        <w:t xml:space="preserve">majority during </w:t>
      </w:r>
      <w:r w:rsidRPr="00E25248">
        <w:rPr>
          <w:rStyle w:val="StyleUnderline"/>
        </w:rPr>
        <w:t xml:space="preserve">the first two years of the </w:t>
      </w:r>
      <w:r w:rsidRPr="00FB2832">
        <w:rPr>
          <w:rStyle w:val="StyleUnderline"/>
          <w:highlight w:val="cyan"/>
        </w:rPr>
        <w:t>Obama presidency</w:t>
      </w:r>
      <w:r w:rsidRPr="00C53E69">
        <w:rPr>
          <w:sz w:val="14"/>
        </w:rPr>
        <w:t xml:space="preserve">. President </w:t>
      </w:r>
      <w:r w:rsidRPr="00E25248">
        <w:rPr>
          <w:rStyle w:val="StyleUnderline"/>
        </w:rPr>
        <w:t>Obama</w:t>
      </w:r>
      <w:r w:rsidRPr="00C53E69">
        <w:rPr>
          <w:sz w:val="14"/>
        </w:rPr>
        <w:t xml:space="preserve">, it should be noted, </w:t>
      </w:r>
      <w:r w:rsidRPr="00E25248">
        <w:rPr>
          <w:rStyle w:val="StyleUnderline"/>
        </w:rPr>
        <w:t xml:space="preserve">promised to sign the Freedom of Choice Act on day one of his presidency. Once in office, he </w:t>
      </w:r>
      <w:r w:rsidRPr="00C53E69">
        <w:rPr>
          <w:sz w:val="14"/>
        </w:rPr>
        <w:t xml:space="preserve">reneged on his promise and </w:t>
      </w:r>
      <w:r w:rsidRPr="00E25248">
        <w:rPr>
          <w:rStyle w:val="StyleUnderline"/>
        </w:rPr>
        <w:t>stated that the bill was "not [his] highest legislative priority."</w:t>
      </w:r>
      <w:r w:rsidRPr="00C53E69">
        <w:rPr>
          <w:sz w:val="14"/>
        </w:rPr>
        <w:t xml:space="preserve"> For nearly half a century </w:t>
      </w:r>
      <w:r w:rsidRPr="00C53E69">
        <w:rPr>
          <w:rStyle w:val="StyleUnderline"/>
        </w:rPr>
        <w:t xml:space="preserve">the Democrat establishment has continually utilized fear </w:t>
      </w:r>
      <w:r w:rsidRPr="00C53E69">
        <w:rPr>
          <w:sz w:val="14"/>
        </w:rPr>
        <w:t xml:space="preserve">in an attempt </w:t>
      </w:r>
      <w:r w:rsidRPr="00C53E69">
        <w:rPr>
          <w:rStyle w:val="StyleUnderline"/>
        </w:rPr>
        <w:t>to get people to the polls</w:t>
      </w:r>
      <w:r w:rsidRPr="00C53E69">
        <w:rPr>
          <w:sz w:val="14"/>
        </w:rPr>
        <w:t xml:space="preserve">, telling us that a Republican government will almost certainly seek the reversal of Roe v. Wade. </w:t>
      </w:r>
      <w:r w:rsidRPr="00C53E69">
        <w:rPr>
          <w:rStyle w:val="StyleUnderline"/>
        </w:rPr>
        <w:t>Weaponizing this fear has been prioritized over the actual codification of abortion rights</w:t>
      </w:r>
      <w:r w:rsidRPr="00C53E69">
        <w:rPr>
          <w:sz w:val="14"/>
        </w:rPr>
        <w:t xml:space="preserve">, and now the reversal of Roe is occurring under a Democrat government. </w:t>
      </w:r>
      <w:r w:rsidRPr="00C53E69">
        <w:rPr>
          <w:rStyle w:val="StyleUnderline"/>
        </w:rPr>
        <w:t>The liberals of the Democratic Party have done nothing to stop the conservative elements in their party</w:t>
      </w:r>
      <w:r w:rsidRPr="00C53E69">
        <w:rPr>
          <w:sz w:val="14"/>
        </w:rPr>
        <w:t xml:space="preserve">. "Progressive" lawmakers stayed silent during the 2018 primary election when Joe Manchin was challenged by progressive activist Paula Jean Swearengin, and Senator Elizabeth Warren even endorsed Manchin's bid for re-election. Manchin went on to vote for two out of the three anti-abortion Supreme Court justices nominated by President Trump, and did so without any consequences from the Democratic Party. Since winning both chambers of Congress and the Presidency in 2020, </w:t>
      </w:r>
      <w:r w:rsidRPr="00C53E69">
        <w:rPr>
          <w:rStyle w:val="StyleUnderline"/>
        </w:rPr>
        <w:t xml:space="preserve">the </w:t>
      </w:r>
      <w:r w:rsidRPr="007B263D">
        <w:rPr>
          <w:rStyle w:val="StyleUnderline"/>
          <w:highlight w:val="cyan"/>
        </w:rPr>
        <w:t>Democrats</w:t>
      </w:r>
      <w:r w:rsidRPr="00C53E69">
        <w:rPr>
          <w:rStyle w:val="StyleUnderline"/>
        </w:rPr>
        <w:t xml:space="preserve"> have done next to nothing to crack down on conservative Democrats and secure abortion rights at the federal level. </w:t>
      </w:r>
      <w:r w:rsidRPr="00C53E69">
        <w:rPr>
          <w:sz w:val="14"/>
        </w:rPr>
        <w:t xml:space="preserve">Democrats have had the option to expand the Supreme Court, end the filibuster, and to put hard pressure on Manchin and Sinema and other conservative elements in their party, but instead </w:t>
      </w:r>
      <w:r w:rsidRPr="00C53E69">
        <w:rPr>
          <w:rStyle w:val="StyleUnderline"/>
        </w:rPr>
        <w:t xml:space="preserve">have </w:t>
      </w:r>
      <w:r w:rsidRPr="007B263D">
        <w:rPr>
          <w:rStyle w:val="StyleUnderline"/>
          <w:highlight w:val="cyan"/>
        </w:rPr>
        <w:t xml:space="preserve">chosen to </w:t>
      </w:r>
      <w:r w:rsidRPr="007B263D">
        <w:rPr>
          <w:rStyle w:val="Emphasis"/>
          <w:highlight w:val="cyan"/>
        </w:rPr>
        <w:t>sit back</w:t>
      </w:r>
      <w:r w:rsidRPr="007B263D">
        <w:rPr>
          <w:rStyle w:val="StyleUnderline"/>
          <w:highlight w:val="cyan"/>
        </w:rPr>
        <w:t>, throw up their hands, and declare that all is lost</w:t>
      </w:r>
      <w:r w:rsidRPr="00C53E69">
        <w:rPr>
          <w:sz w:val="14"/>
        </w:rPr>
        <w:t xml:space="preserve">. Even in the immediate aftermath of the recent Supreme Court leak, President Biden stated that he is unwilling to end the filibuster in order to codify abortion rights. </w:t>
      </w:r>
      <w:r w:rsidRPr="007B263D">
        <w:rPr>
          <w:rStyle w:val="StyleUnderline"/>
          <w:highlight w:val="cyan"/>
        </w:rPr>
        <w:t xml:space="preserve">The weakness of the Democratic Party is </w:t>
      </w:r>
      <w:r w:rsidRPr="007B263D">
        <w:rPr>
          <w:rStyle w:val="Emphasis"/>
          <w:highlight w:val="cyan"/>
        </w:rPr>
        <w:t>just as much to blame</w:t>
      </w:r>
      <w:r w:rsidRPr="007B263D">
        <w:rPr>
          <w:rStyle w:val="StyleUnderline"/>
          <w:highlight w:val="cyan"/>
        </w:rPr>
        <w:t xml:space="preserve"> for the gutting of reproductive right</w:t>
      </w:r>
      <w:r w:rsidRPr="00C53E69">
        <w:rPr>
          <w:rStyle w:val="StyleUnderline"/>
        </w:rPr>
        <w:t xml:space="preserve">s </w:t>
      </w:r>
      <w:r w:rsidRPr="00C53E69">
        <w:rPr>
          <w:sz w:val="14"/>
        </w:rPr>
        <w:t xml:space="preserve">as is the determination of the Republicans. This is not just an issue at the federal level either. The West Virginia Democrats (WVDP) controlled the state for eight decades and did virtually nothing to protect abortion rights. The WVDP has even helped to strip away abortion rights; during a vote on the anti-abortion HB 4007 in January 2020, only five of 41 Democrats voted against the bill. In 2021, almost one-third of the Democrats in the House of Delegates voted for the anti-abortion HB 2982. In 2022, six House Democrats voted in favor of SB 468, which banned abortion based on a person's "reason" for receiving the procedure — a bill that even three House Republicans voted against. Almost half of the Democrats present in the State Senate voted for HB 2982 and over half of them voted for SB 468 — but of course no Senate Democrats will ever face consequences for their anti-abortion votes since Senate Minority Leader Stephen Baldwin is virulently anti-choice, having even co-sponsored an anti-abortion resolution in the State Senate just this year. When even the top leaders of the WVDP are anti-choice, and the leaders of the national Democrats openly express their approval of anti-abortion candidates, </w:t>
      </w:r>
      <w:r w:rsidRPr="00C53E69">
        <w:rPr>
          <w:rStyle w:val="StyleUnderline"/>
        </w:rPr>
        <w:t>how can anyone seriously expect to win abortion rights legislation by "voting blue"</w:t>
      </w:r>
      <w:r w:rsidRPr="00C53E69">
        <w:rPr>
          <w:sz w:val="14"/>
        </w:rPr>
        <w:t>? Make no mistake: this is a small part of the larger class war. Abortion will always be legal for the rich and powerful capitalists; and so long as their system and their two parties are in charge, abortion rights will never be safe for the working class. In order to secure any fundamental human rights, it is imperative that the working class completely break from the Democratic and Republican parties.</w:t>
      </w:r>
    </w:p>
    <w:p w14:paraId="6F0259BA" w14:textId="77777777" w:rsidR="001457F5" w:rsidRPr="00BC769B" w:rsidRDefault="001457F5" w:rsidP="001457F5"/>
    <w:p w14:paraId="483920B1" w14:textId="77777777" w:rsidR="001457F5" w:rsidRDefault="001457F5" w:rsidP="001457F5">
      <w:pPr>
        <w:pStyle w:val="Heading4"/>
      </w:pPr>
      <w:r>
        <w:t>The courts are politicized---most Americans believe</w:t>
      </w:r>
    </w:p>
    <w:p w14:paraId="52A80456" w14:textId="77777777" w:rsidR="001457F5" w:rsidRDefault="001457F5" w:rsidP="001457F5">
      <w:r>
        <w:t xml:space="preserve">William W. </w:t>
      </w:r>
      <w:r w:rsidRPr="000938A9">
        <w:rPr>
          <w:b/>
          <w:bCs/>
          <w:sz w:val="28"/>
          <w:szCs w:val="28"/>
        </w:rPr>
        <w:t>Taylor 23</w:t>
      </w:r>
      <w:r>
        <w:rPr>
          <w:b/>
          <w:bCs/>
          <w:sz w:val="28"/>
          <w:szCs w:val="28"/>
        </w:rPr>
        <w:t xml:space="preserve">  </w:t>
      </w:r>
      <w:r>
        <w:t xml:space="preserve">[Founding Partner and Senior Counsel at Zuckerman Spaeder], “ </w:t>
      </w:r>
      <w:r w:rsidRPr="000938A9">
        <w:t>How The Supreme Court Is Destroying Its Own Legitimacy</w:t>
      </w:r>
      <w:r>
        <w:t xml:space="preserve">”, 01/25/23, Alliance for Justice, </w:t>
      </w:r>
      <w:hyperlink r:id="rId38" w:history="1">
        <w:r w:rsidRPr="007438C3">
          <w:rPr>
            <w:rStyle w:val="Hyperlink"/>
          </w:rPr>
          <w:t>https://afj.org/article/how-the-supreme-court-is-destroying-its-own-legitimacy/</w:t>
        </w:r>
      </w:hyperlink>
      <w:r>
        <w:t>//JL</w:t>
      </w:r>
    </w:p>
    <w:p w14:paraId="12BB2F83" w14:textId="77777777" w:rsidR="001457F5" w:rsidRPr="000938A9" w:rsidRDefault="001457F5" w:rsidP="001457F5"/>
    <w:p w14:paraId="321A6705" w14:textId="77777777" w:rsidR="001457F5" w:rsidRDefault="001457F5" w:rsidP="001457F5">
      <w:r w:rsidRPr="00BB661B">
        <w:t>Justices of the Supreme Court have repeatedly claimed that the decisions about what cases to decide and how to decide them are not affected by politics. Justice John Roberts said in his confirmation hearing that he is like an umpire, not a batter. Justice Neil Gorsuch said that justices are not like “politicians with robes.” Shortly after her confirmation, Justice Amy Coney Barrett told an audience that her goal was “to convince you that this Court is not comprised of a bunch of partisan hacks.”</w:t>
      </w:r>
      <w:r>
        <w:t xml:space="preserve"> </w:t>
      </w:r>
      <w:r w:rsidRPr="000938A9">
        <w:rPr>
          <w:u w:val="single"/>
        </w:rPr>
        <w:t>The justices are not convincing the American people</w:t>
      </w:r>
      <w:r w:rsidRPr="00BB661B">
        <w:t xml:space="preserve">. </w:t>
      </w:r>
      <w:r w:rsidRPr="000938A9">
        <w:rPr>
          <w:highlight w:val="cyan"/>
          <w:u w:val="single"/>
        </w:rPr>
        <w:t>Favorable ratings of the Court have declined dramatically</w:t>
      </w:r>
      <w:r w:rsidRPr="00BB661B">
        <w:t>, according to numerous polls. This fall,</w:t>
      </w:r>
      <w:r>
        <w:t xml:space="preserve"> </w:t>
      </w:r>
      <w:r w:rsidRPr="000938A9">
        <w:rPr>
          <w:u w:val="single"/>
        </w:rPr>
        <w:t xml:space="preserve">a Gallup poll </w:t>
      </w:r>
      <w:r w:rsidRPr="000938A9">
        <w:rPr>
          <w:highlight w:val="cyan"/>
          <w:u w:val="single"/>
        </w:rPr>
        <w:t>found that 58% of Americans “disapprove” of the job the Court</w:t>
      </w:r>
      <w:r w:rsidRPr="000938A9">
        <w:rPr>
          <w:u w:val="single"/>
        </w:rPr>
        <w:t xml:space="preserve"> is doing, which aligns with the 60% who disapproved of overruling Roe. </w:t>
      </w:r>
      <w:r w:rsidRPr="000938A9">
        <w:rPr>
          <w:highlight w:val="cyan"/>
          <w:u w:val="single"/>
        </w:rPr>
        <w:t>A</w:t>
      </w:r>
      <w:r w:rsidRPr="000938A9">
        <w:rPr>
          <w:u w:val="single"/>
        </w:rPr>
        <w:t xml:space="preserve"> substantial </w:t>
      </w:r>
      <w:r w:rsidRPr="000938A9">
        <w:rPr>
          <w:highlight w:val="cyan"/>
          <w:u w:val="single"/>
        </w:rPr>
        <w:t>majority have lost faith in the Court’s</w:t>
      </w:r>
      <w:r w:rsidRPr="000938A9">
        <w:rPr>
          <w:u w:val="single"/>
        </w:rPr>
        <w:t xml:space="preserve"> vaunted </w:t>
      </w:r>
      <w:r w:rsidRPr="000938A9">
        <w:rPr>
          <w:highlight w:val="cyan"/>
          <w:u w:val="single"/>
        </w:rPr>
        <w:t>impartiality and believe it is</w:t>
      </w:r>
      <w:r w:rsidRPr="000938A9">
        <w:rPr>
          <w:u w:val="single"/>
        </w:rPr>
        <w:t xml:space="preserve"> too </w:t>
      </w:r>
      <w:r w:rsidRPr="000938A9">
        <w:rPr>
          <w:highlight w:val="cyan"/>
          <w:u w:val="single"/>
        </w:rPr>
        <w:t>affected by “politics.</w:t>
      </w:r>
      <w:r w:rsidRPr="000938A9">
        <w:rPr>
          <w:u w:val="single"/>
        </w:rPr>
        <w:t>”</w:t>
      </w:r>
      <w:r>
        <w:t xml:space="preserve"> </w:t>
      </w:r>
      <w:r w:rsidRPr="00BB661B">
        <w:t>A Quinnipiac poll</w:t>
      </w:r>
      <w:r>
        <w:t xml:space="preserve"> </w:t>
      </w:r>
      <w:r w:rsidRPr="00BB661B">
        <w:t>conducted after the</w:t>
      </w:r>
      <w:r>
        <w:t xml:space="preserve"> </w:t>
      </w:r>
      <w:r w:rsidRPr="00BB661B">
        <w:t>Dobbs</w:t>
      </w:r>
      <w:r>
        <w:t xml:space="preserve"> </w:t>
      </w:r>
      <w:r w:rsidRPr="00BB661B">
        <w:t xml:space="preserve">leak in May of last year found that 63% of Americans believe </w:t>
      </w:r>
      <w:r w:rsidRPr="000938A9">
        <w:rPr>
          <w:highlight w:val="cyan"/>
          <w:u w:val="single"/>
        </w:rPr>
        <w:t>the Supreme Court is mainly motivated by politics</w:t>
      </w:r>
      <w:r w:rsidRPr="000938A9">
        <w:rPr>
          <w:u w:val="single"/>
        </w:rPr>
        <w:t>.</w:t>
      </w:r>
      <w:r w:rsidRPr="00BB661B">
        <w:t xml:space="preserve"> A</w:t>
      </w:r>
      <w:r>
        <w:t xml:space="preserve"> </w:t>
      </w:r>
      <w:r w:rsidRPr="00BB661B">
        <w:t>Yahoo poll</w:t>
      </w:r>
      <w:r>
        <w:t xml:space="preserve"> </w:t>
      </w:r>
      <w:r w:rsidRPr="00BB661B">
        <w:t xml:space="preserve">around the same time found that </w:t>
      </w:r>
      <w:r w:rsidRPr="000938A9">
        <w:rPr>
          <w:u w:val="single"/>
        </w:rPr>
        <w:t>74% believe the Court is “too politicized.” The Court’s wounds are entirely self-inflicted</w:t>
      </w:r>
      <w:r w:rsidRPr="00BB661B">
        <w:t>. It has a far-right agenda and the scholarship informing its decisions is often questionable. Worse, new details have come to light of relationships some justices have had with wealthy ideological soulmates, including those with interest in cases before the Court. The Court’s credibility and the public’s acceptance of its decisions depends upon trust that it is not subject to outside influence. While lobbying may be common and acceptable in the legislative and executive branches, it is not — nor ought not to be — conceivable in our courts.</w:t>
      </w:r>
    </w:p>
    <w:p w14:paraId="39EEE7A9" w14:textId="77777777" w:rsidR="001457F5" w:rsidRDefault="001457F5" w:rsidP="001457F5"/>
    <w:p w14:paraId="1D3A04C1" w14:textId="77777777" w:rsidR="001457F5" w:rsidRDefault="001457F5" w:rsidP="001457F5">
      <w:pPr>
        <w:pStyle w:val="Heading4"/>
      </w:pPr>
      <w:r>
        <w:t>Americans don’t trust the court</w:t>
      </w:r>
    </w:p>
    <w:p w14:paraId="55D52918" w14:textId="77777777" w:rsidR="001457F5" w:rsidRPr="00A642EB" w:rsidRDefault="001457F5" w:rsidP="001457F5">
      <w:r>
        <w:t xml:space="preserve">Eric </w:t>
      </w:r>
      <w:r w:rsidRPr="00A642EB">
        <w:rPr>
          <w:b/>
          <w:bCs/>
          <w:sz w:val="28"/>
          <w:szCs w:val="28"/>
        </w:rPr>
        <w:t>Hamilton 12</w:t>
      </w:r>
      <w:r>
        <w:rPr>
          <w:b/>
          <w:bCs/>
          <w:sz w:val="28"/>
          <w:szCs w:val="28"/>
        </w:rPr>
        <w:t xml:space="preserve">, </w:t>
      </w:r>
      <w:r>
        <w:t xml:space="preserve">[Stanford Law Review], “Politicizing the Supreme Court”, 08/12/, Volume 65,  </w:t>
      </w:r>
      <w:hyperlink r:id="rId39" w:history="1">
        <w:r w:rsidRPr="007438C3">
          <w:rPr>
            <w:rStyle w:val="Hyperlink"/>
          </w:rPr>
          <w:t>https://www.stanfordlawreview.org/online/politicizing-the-supreme-court/</w:t>
        </w:r>
      </w:hyperlink>
    </w:p>
    <w:p w14:paraId="6D965469" w14:textId="77777777" w:rsidR="001457F5" w:rsidRDefault="001457F5" w:rsidP="001457F5">
      <w:r>
        <w:t xml:space="preserve">To state the obvious, </w:t>
      </w:r>
      <w:r w:rsidRPr="00527017">
        <w:rPr>
          <w:highlight w:val="cyan"/>
          <w:u w:val="single"/>
        </w:rPr>
        <w:t>Americans do not trust</w:t>
      </w:r>
      <w:r w:rsidRPr="00527017">
        <w:rPr>
          <w:u w:val="single"/>
        </w:rPr>
        <w:t xml:space="preserve"> the federal government</w:t>
      </w:r>
      <w:r>
        <w:t xml:space="preserve">, and that </w:t>
      </w:r>
      <w:r w:rsidRPr="00527017">
        <w:rPr>
          <w:u w:val="single"/>
        </w:rPr>
        <w:t xml:space="preserve">includes </w:t>
      </w:r>
      <w:r w:rsidRPr="00527017">
        <w:rPr>
          <w:highlight w:val="cyan"/>
          <w:u w:val="single"/>
        </w:rPr>
        <w:t>the Supreme Court.</w:t>
      </w:r>
      <w:r w:rsidRPr="00527017">
        <w:rPr>
          <w:u w:val="single"/>
        </w:rPr>
        <w:t xml:space="preserve"> </w:t>
      </w:r>
      <w:r w:rsidRPr="00527017">
        <w:rPr>
          <w:highlight w:val="cyan"/>
          <w:u w:val="single"/>
        </w:rPr>
        <w:t>Americans believe politics played “too great a role” in</w:t>
      </w:r>
      <w:r w:rsidRPr="00527017">
        <w:rPr>
          <w:u w:val="single"/>
        </w:rPr>
        <w:t xml:space="preserve"> the </w:t>
      </w:r>
      <w:r w:rsidRPr="00527017">
        <w:rPr>
          <w:highlight w:val="cyan"/>
          <w:u w:val="single"/>
        </w:rPr>
        <w:t>recent</w:t>
      </w:r>
      <w:r w:rsidRPr="00527017">
        <w:rPr>
          <w:u w:val="single"/>
        </w:rPr>
        <w:t xml:space="preserve"> health care </w:t>
      </w:r>
      <w:r w:rsidRPr="00527017">
        <w:rPr>
          <w:highlight w:val="cyan"/>
          <w:u w:val="single"/>
        </w:rPr>
        <w:t>cases</w:t>
      </w:r>
      <w:r w:rsidRPr="00527017">
        <w:rPr>
          <w:u w:val="single"/>
        </w:rPr>
        <w:t xml:space="preserve"> by a greater than two-to-one margin.</w:t>
      </w:r>
      <w:r>
        <w:t xml:space="preserve"> Academics continue to debate </w:t>
      </w:r>
      <w:r w:rsidRPr="00527017">
        <w:rPr>
          <w:u w:val="single"/>
        </w:rPr>
        <w:t>how much politics actually influences the Court, but Americans are excessively skeptical.</w:t>
      </w:r>
      <w:r>
        <w:t xml:space="preserve"> They do not know that almost half of the cases this Term were decided unanimously, and the Justices’ voting pattern split by the political party of the president to whom they owe their appointment in fewer than seven percent of cases. Why the mistrust? When the Court is front-page, above-the-fold news after the rare landmark decision or during infrequent U.S. Senate confirmation proceedings, political rhetoric from the President and Congress drowns out the Court. </w:t>
      </w:r>
      <w:r w:rsidRPr="00527017">
        <w:rPr>
          <w:highlight w:val="cyan"/>
          <w:u w:val="single"/>
        </w:rPr>
        <w:t>Public perceptions of the Court are shaped by politicians’ arguments</w:t>
      </w:r>
      <w:r w:rsidRPr="00527017">
        <w:rPr>
          <w:u w:val="single"/>
        </w:rPr>
        <w:t xml:space="preserve"> “for” or “against” the ruling or the nominee, which usually fall along partisan lines and sometimes are based on misleading premises that ignore the Court’s special, nonpolitical responsibilities.</w:t>
      </w:r>
      <w:r>
        <w:t xml:space="preserve"> The Framers of the Constitution designed a uniquely independent Supreme Court that would safeguard the Constitution. They feared that the political branches might be able to overwhelm the Court by turning the public against the Court and that the Constitution’s strict boundaries on congressional power would give way. As evidenced in the health care cases</w:t>
      </w:r>
      <w:r w:rsidRPr="00527017">
        <w:rPr>
          <w:highlight w:val="cyan"/>
        </w:rPr>
        <w:t>, politicians</w:t>
      </w:r>
      <w:r>
        <w:t xml:space="preserve"> across the ideological spectrum </w:t>
      </w:r>
      <w:r w:rsidRPr="00527017">
        <w:rPr>
          <w:highlight w:val="cyan"/>
        </w:rPr>
        <w:t>have played into</w:t>
      </w:r>
      <w:r>
        <w:t xml:space="preserve"> </w:t>
      </w:r>
      <w:r w:rsidRPr="00527017">
        <w:rPr>
          <w:highlight w:val="cyan"/>
        </w:rPr>
        <w:t>some of the</w:t>
      </w:r>
      <w:r>
        <w:t xml:space="preserve"> Framers’ </w:t>
      </w:r>
      <w:r w:rsidRPr="00527017">
        <w:rPr>
          <w:highlight w:val="cyan"/>
        </w:rPr>
        <w:t>fears for the Constitution by politicizing the decision and erasing</w:t>
      </w:r>
      <w:r>
        <w:t xml:space="preserve"> the distinction between the Court’s holding and the policy merits of the heath care law. Paradoxically, many of the elected officials who proudly campaign under the battle cry of “saving our Constitution” endanger the Court and the Constitution with their bombast</w:t>
      </w:r>
      <w:r w:rsidRPr="00FF2CD0">
        <w:rPr>
          <w:highlight w:val="cyan"/>
        </w:rPr>
        <w:t>. Politicization of the Supreme Court causes the American public to lose faith in the Court</w:t>
      </w:r>
      <w:r>
        <w:t>, and when public confidence in the Court is low, the political branches are well positioned to disrupt the constitutional balance of power between the judiciary and the political branches.</w:t>
      </w:r>
    </w:p>
    <w:p w14:paraId="3B31200E" w14:textId="77777777" w:rsidR="001457F5" w:rsidRPr="00BB661B" w:rsidRDefault="001457F5" w:rsidP="001457F5"/>
    <w:p w14:paraId="66A77FBE" w14:textId="77777777" w:rsidR="001457F5" w:rsidRDefault="001457F5" w:rsidP="001457F5">
      <w:pPr>
        <w:rPr>
          <w:rFonts w:ascii="Times New Roman" w:hAnsi="Times New Roman"/>
          <w:sz w:val="24"/>
          <w:szCs w:val="24"/>
        </w:rPr>
      </w:pPr>
    </w:p>
    <w:p w14:paraId="42DC80E1" w14:textId="77777777" w:rsidR="001457F5" w:rsidRPr="00BB661B" w:rsidRDefault="001457F5" w:rsidP="001457F5"/>
    <w:p w14:paraId="2048FDF3" w14:textId="77777777" w:rsidR="001457F5" w:rsidRDefault="001457F5" w:rsidP="001457F5">
      <w:r>
        <w:t>How politicized is the court?</w:t>
      </w:r>
    </w:p>
    <w:p w14:paraId="2B430E53" w14:textId="77777777" w:rsidR="001457F5" w:rsidRDefault="001457F5" w:rsidP="001457F5">
      <w:r>
        <w:t>Does the president/congress have power of the courts?</w:t>
      </w:r>
    </w:p>
    <w:p w14:paraId="46893EB9" w14:textId="77777777" w:rsidR="001457F5" w:rsidRPr="004F24EF" w:rsidRDefault="001457F5" w:rsidP="001457F5"/>
    <w:p w14:paraId="1A381E5E" w14:textId="77777777" w:rsidR="001457F5" w:rsidRPr="00C77E38" w:rsidRDefault="001457F5" w:rsidP="001457F5">
      <w:pPr>
        <w:pStyle w:val="Heading2"/>
      </w:pPr>
      <w:r w:rsidRPr="00C77E38">
        <w:t>2AC---Common Law Internal NB</w:t>
      </w:r>
    </w:p>
    <w:p w14:paraId="75F1C9D9" w14:textId="77777777" w:rsidR="001457F5" w:rsidRDefault="001457F5" w:rsidP="001457F5">
      <w:pPr>
        <w:pStyle w:val="Heading3"/>
      </w:pPr>
      <w:r>
        <w:t>2AC---Court Action Now</w:t>
      </w:r>
    </w:p>
    <w:p w14:paraId="57D97188" w14:textId="77777777" w:rsidR="001457F5" w:rsidRDefault="001457F5" w:rsidP="001457F5">
      <w:pPr>
        <w:pStyle w:val="Heading4"/>
      </w:pPr>
      <w:r>
        <w:t>The Supreme Court has been looking more into patent law</w:t>
      </w:r>
    </w:p>
    <w:p w14:paraId="4BE5573B" w14:textId="77777777" w:rsidR="001457F5" w:rsidRPr="00BA5C3C" w:rsidRDefault="001457F5" w:rsidP="001457F5">
      <w:r>
        <w:t xml:space="preserve">Joseph S. </w:t>
      </w:r>
      <w:r w:rsidRPr="00BA5C3C">
        <w:rPr>
          <w:b/>
          <w:bCs/>
        </w:rPr>
        <w:t>Miller,</w:t>
      </w:r>
      <w:r>
        <w:t xml:space="preserve"> 20</w:t>
      </w:r>
      <w:r w:rsidRPr="00BA5C3C">
        <w:rPr>
          <w:b/>
          <w:bCs/>
        </w:rPr>
        <w:t>17</w:t>
      </w:r>
      <w:r>
        <w:t xml:space="preserve"> - Awarded</w:t>
      </w:r>
      <w:r w:rsidRPr="00BA5C3C">
        <w:t xml:space="preserve"> Ernest P. Rogers Chair of Intellectual Property and Unfair Competition Law</w:t>
      </w:r>
      <w:r>
        <w:t xml:space="preserve">, University of Georgia; “Which Supreme Court Cases Influenced Recent Supreme Court IP Decisions? A Citation Study”; </w:t>
      </w:r>
      <w:r w:rsidRPr="00BA5C3C">
        <w:t>https://digitalcommons.law.uga.edu/cgi/viewcontent.cgi?article=2172&amp;context=fac_artchop</w:t>
      </w:r>
    </w:p>
    <w:p w14:paraId="385050B2" w14:textId="77777777" w:rsidR="001457F5" w:rsidRPr="00881C3C" w:rsidRDefault="001457F5" w:rsidP="001457F5">
      <w:pPr>
        <w:rPr>
          <w:sz w:val="16"/>
        </w:rPr>
      </w:pPr>
      <w:r w:rsidRPr="00BA5C3C">
        <w:rPr>
          <w:highlight w:val="cyan"/>
          <w:u w:val="single"/>
        </w:rPr>
        <w:t xml:space="preserve">The U.S. Supreme Court has, of late, been </w:t>
      </w:r>
      <w:r w:rsidRPr="00BA5C3C">
        <w:rPr>
          <w:b/>
          <w:bCs/>
          <w:highlight w:val="cyan"/>
          <w:u w:val="single"/>
        </w:rPr>
        <w:t>deciding more patent law cases.</w:t>
      </w:r>
      <w:r w:rsidRPr="00881C3C">
        <w:rPr>
          <w:sz w:val="16"/>
        </w:rPr>
        <w:t xml:space="preserve"> Given the special national jurisdiction of the U.S. Court of Appeals for the Federal Circuit—which hears, among other things, all appeals “arising under” U.S. patent laws2—that means the Supreme Court has been reviewing more Federal Circuit cases. As Court watchers note, the Federal Circuit’s patent jurisprudence has not fared well. For example, Ronald Mann,3 who covers “commercial law and intellectual property” for SCOTUSblog,4 recapped the Court’s May 2017 decision on the scope of the patent exhaustion doctrine this way: </w:t>
      </w:r>
    </w:p>
    <w:p w14:paraId="7C348378" w14:textId="77777777" w:rsidR="001457F5" w:rsidRPr="00881C3C" w:rsidRDefault="001457F5" w:rsidP="001457F5">
      <w:pPr>
        <w:rPr>
          <w:sz w:val="16"/>
        </w:rPr>
      </w:pPr>
      <w:r w:rsidRPr="00881C3C">
        <w:rPr>
          <w:sz w:val="16"/>
        </w:rPr>
        <w:t xml:space="preserve">The court has been deciding a steady diet of patent cases for much of the last decade and has been rejecting the U.S. Court of Appeals for the Federal Circuit’s rulings in those cases almost routinely; the Federal Circuit is now 0 for 5 in the current term, by far the worst record of any of the federal courts of appeals.5 </w:t>
      </w:r>
    </w:p>
    <w:p w14:paraId="05A48563" w14:textId="77777777" w:rsidR="001457F5" w:rsidRDefault="001457F5" w:rsidP="001457F5">
      <w:pPr>
        <w:rPr>
          <w:u w:val="single"/>
        </w:rPr>
      </w:pPr>
      <w:r w:rsidRPr="00881C3C">
        <w:rPr>
          <w:sz w:val="16"/>
        </w:rPr>
        <w:t xml:space="preserve">In short, there are more Supreme Court patent cases reversing more Federal Circuit decisions. </w:t>
      </w:r>
      <w:r w:rsidRPr="00BA5C3C">
        <w:rPr>
          <w:highlight w:val="cyan"/>
          <w:u w:val="single"/>
        </w:rPr>
        <w:t xml:space="preserve">The Court’s increasing interest in patent law, which John Duffy first brought to light graphically fifteen years ago,6 has only intensified: In its October 2013 Term, </w:t>
      </w:r>
      <w:r w:rsidRPr="00BA5C3C">
        <w:rPr>
          <w:u w:val="single"/>
        </w:rPr>
        <w:t xml:space="preserve">when it heard six patent cases on appeal from the Federal Circuit, </w:t>
      </w:r>
      <w:r w:rsidRPr="00BA5C3C">
        <w:rPr>
          <w:highlight w:val="cyan"/>
          <w:u w:val="single"/>
        </w:rPr>
        <w:t xml:space="preserve">the Court reached a </w:t>
      </w:r>
      <w:r w:rsidRPr="00BA5C3C">
        <w:rPr>
          <w:b/>
          <w:bCs/>
          <w:highlight w:val="cyan"/>
          <w:u w:val="single"/>
        </w:rPr>
        <w:t>level of engagement with patent law</w:t>
      </w:r>
      <w:r w:rsidRPr="00BA5C3C">
        <w:rPr>
          <w:highlight w:val="cyan"/>
          <w:u w:val="single"/>
        </w:rPr>
        <w:t xml:space="preserve"> it had not entertained since at least the 1940s.7 Similarly, in its October 2016 Term, the Court heard five patent cases on appeal from the Federal Circuit.</w:t>
      </w:r>
    </w:p>
    <w:p w14:paraId="139DE4EF" w14:textId="77777777" w:rsidR="001457F5" w:rsidRDefault="001457F5" w:rsidP="001457F5">
      <w:pPr>
        <w:pStyle w:val="Heading4"/>
      </w:pPr>
      <w:r>
        <w:t>The Supreme Court is already taking IP cases – patent law itself is the problem</w:t>
      </w:r>
    </w:p>
    <w:p w14:paraId="2B64609E" w14:textId="77777777" w:rsidR="001457F5" w:rsidRPr="005542C5" w:rsidRDefault="001457F5" w:rsidP="001457F5">
      <w:r>
        <w:t xml:space="preserve">Paul </w:t>
      </w:r>
      <w:r w:rsidRPr="005542C5">
        <w:rPr>
          <w:b/>
          <w:bCs/>
        </w:rPr>
        <w:t>Gugliuzza</w:t>
      </w:r>
      <w:r>
        <w:rPr>
          <w:b/>
          <w:bCs/>
        </w:rPr>
        <w:t xml:space="preserve">, </w:t>
      </w:r>
      <w:r>
        <w:t>20</w:t>
      </w:r>
      <w:r w:rsidRPr="005542C5">
        <w:rPr>
          <w:b/>
          <w:bCs/>
        </w:rPr>
        <w:t>13</w:t>
      </w:r>
      <w:r>
        <w:rPr>
          <w:b/>
          <w:bCs/>
        </w:rPr>
        <w:t xml:space="preserve"> </w:t>
      </w:r>
      <w:r w:rsidRPr="005542C5">
        <w:t>-</w:t>
      </w:r>
      <w:r>
        <w:t xml:space="preserve"> Scholar in </w:t>
      </w:r>
      <w:r w:rsidRPr="005542C5">
        <w:t>federal courts and intellectual property law</w:t>
      </w:r>
      <w:r>
        <w:t xml:space="preserve">; “IP Injury and the Institutions of Patent Law”; </w:t>
      </w:r>
      <w:r w:rsidRPr="005542C5">
        <w:t>https://scholarship.law.bu.edu/cgi/viewcontent.cgi?article=1166&amp;context=faculty_scholarship</w:t>
      </w:r>
    </w:p>
    <w:p w14:paraId="44DB654A" w14:textId="77777777" w:rsidR="001457F5" w:rsidRPr="005542C5" w:rsidRDefault="001457F5" w:rsidP="001457F5">
      <w:pPr>
        <w:rPr>
          <w:sz w:val="16"/>
        </w:rPr>
      </w:pPr>
      <w:r w:rsidRPr="005542C5">
        <w:rPr>
          <w:highlight w:val="cyan"/>
          <w:u w:val="single"/>
        </w:rPr>
        <w:t>In March 2012</w:t>
      </w:r>
      <w:r w:rsidRPr="004F689A">
        <w:rPr>
          <w:u w:val="single"/>
        </w:rPr>
        <w:t xml:space="preserve">, </w:t>
      </w:r>
      <w:r w:rsidRPr="005542C5">
        <w:rPr>
          <w:highlight w:val="cyan"/>
          <w:u w:val="single"/>
        </w:rPr>
        <w:t>the</w:t>
      </w:r>
      <w:r w:rsidRPr="004F689A">
        <w:rPr>
          <w:u w:val="single"/>
        </w:rPr>
        <w:t xml:space="preserve"> U.S. </w:t>
      </w:r>
      <w:r w:rsidRPr="005542C5">
        <w:rPr>
          <w:highlight w:val="cyan"/>
          <w:u w:val="single"/>
        </w:rPr>
        <w:t>Supreme Court</w:t>
      </w:r>
      <w:r w:rsidRPr="004F689A">
        <w:rPr>
          <w:u w:val="single"/>
        </w:rPr>
        <w:t xml:space="preserve"> dealt a blow to the biotechnology industry, </w:t>
      </w:r>
      <w:r w:rsidRPr="005542C5">
        <w:rPr>
          <w:highlight w:val="cyan"/>
          <w:u w:val="single"/>
        </w:rPr>
        <w:t>issu</w:t>
      </w:r>
      <w:r w:rsidRPr="004F689A">
        <w:rPr>
          <w:u w:val="single"/>
        </w:rPr>
        <w:t xml:space="preserve">ing </w:t>
      </w:r>
      <w:r w:rsidRPr="005542C5">
        <w:rPr>
          <w:highlight w:val="cyan"/>
          <w:u w:val="single"/>
        </w:rPr>
        <w:t>a decision that will render many methods of medical diagnosis unpatentable.</w:t>
      </w:r>
      <w:r w:rsidRPr="005542C5">
        <w:rPr>
          <w:sz w:val="16"/>
        </w:rPr>
        <w:t xml:space="preserve"> In Mayo Collaborative Services v. Prometheus Laboratories, Inc., the Court invalidated patents on a method to determine the appropriate dosage level of the drug thiopurine, which is used to treat autoimmune diseases.1 </w:t>
      </w:r>
      <w:r w:rsidRPr="005542C5">
        <w:rPr>
          <w:highlight w:val="cyan"/>
          <w:u w:val="single"/>
        </w:rPr>
        <w:t xml:space="preserve">This method, in the Court’s view, did nothing more than apply an unpatentable law of nature, </w:t>
      </w:r>
      <w:r w:rsidRPr="005542C5">
        <w:rPr>
          <w:u w:val="single"/>
        </w:rPr>
        <w:t>the correlation between thiopurine levels in the bloodstream and the drug’s efficacy, in a manner that was well-understood by doctors.</w:t>
      </w:r>
      <w:r w:rsidRPr="005542C5">
        <w:rPr>
          <w:sz w:val="16"/>
        </w:rPr>
        <w:t xml:space="preserve">2 </w:t>
      </w:r>
      <w:r>
        <w:rPr>
          <w:u w:val="single"/>
        </w:rPr>
        <w:t xml:space="preserve"> </w:t>
      </w:r>
      <w:r w:rsidRPr="005542C5">
        <w:rPr>
          <w:sz w:val="16"/>
        </w:rPr>
        <w:t xml:space="preserve">3 To support its analysis, the Court twice cited Creation Without Restraint,4 the recent, pathbreaking book by Christina Bohannan5 and Herbert Hovenkamp.6 </w:t>
      </w:r>
    </w:p>
    <w:p w14:paraId="2FC9A432" w14:textId="77777777" w:rsidR="001457F5" w:rsidRDefault="001457F5" w:rsidP="001457F5">
      <w:pPr>
        <w:rPr>
          <w:sz w:val="16"/>
        </w:rPr>
      </w:pPr>
      <w:r w:rsidRPr="005542C5">
        <w:rPr>
          <w:highlight w:val="cyan"/>
          <w:u w:val="single"/>
        </w:rPr>
        <w:t xml:space="preserve">As the Supreme Court’s </w:t>
      </w:r>
      <w:r w:rsidRPr="00BA5C3C">
        <w:rPr>
          <w:b/>
          <w:bCs/>
          <w:highlight w:val="cyan"/>
          <w:u w:val="single"/>
        </w:rPr>
        <w:t>recently heightened interest in patent law</w:t>
      </w:r>
      <w:r w:rsidRPr="005542C5">
        <w:rPr>
          <w:highlight w:val="cyan"/>
          <w:u w:val="single"/>
        </w:rPr>
        <w:t xml:space="preserve"> illustrates,7 there is widespread belief that intellectual property (“IP”) law is in crisis.</w:t>
      </w:r>
      <w:r w:rsidRPr="005542C5">
        <w:rPr>
          <w:sz w:val="16"/>
        </w:rPr>
        <w:t xml:space="preserve"> Common critiques of patent law are that the Patent and Trademark Office (“PTO”) grants too many patents, that these patents have poorly defined boundaries, and that patent litigation is too expensive and unpredictable. Patent law’s problems have inspired dozens of books,8 exponentially more scholarly articles, and even an episode of NPR’s This American Life.9 </w:t>
      </w:r>
      <w:r w:rsidRPr="005542C5">
        <w:rPr>
          <w:highlight w:val="cyan"/>
          <w:u w:val="single"/>
        </w:rPr>
        <w:t xml:space="preserve">Congress has also recognized that </w:t>
      </w:r>
      <w:r w:rsidRPr="00BA5C3C">
        <w:rPr>
          <w:b/>
          <w:bCs/>
          <w:highlight w:val="cyan"/>
          <w:u w:val="single"/>
        </w:rPr>
        <w:t>patent reform is needed</w:t>
      </w:r>
      <w:r w:rsidRPr="005542C5">
        <w:rPr>
          <w:highlight w:val="cyan"/>
          <w:u w:val="single"/>
        </w:rPr>
        <w:t>, passing the America Invents Act,10 which is intended to “improve patent quality and limit unnecessary and counterproductive litigation costs.”</w:t>
      </w:r>
      <w:r w:rsidRPr="005542C5">
        <w:rPr>
          <w:sz w:val="16"/>
        </w:rPr>
        <w:t>11 As for copyright law, the primary concern is interest-group capture of the legislative process by content owners (such as movie studios and record companies) at the expense of users (consumers, educators, and other artists), resulting in vast expansions of the rights and enforcement powers of copyright holders.12</w:t>
      </w:r>
    </w:p>
    <w:p w14:paraId="65ACE39C" w14:textId="77777777" w:rsidR="001457F5" w:rsidRPr="00B8504E" w:rsidRDefault="001457F5" w:rsidP="001457F5"/>
    <w:p w14:paraId="34A4C285" w14:textId="77777777" w:rsidR="001457F5" w:rsidRPr="00C77E38" w:rsidRDefault="001457F5" w:rsidP="001457F5">
      <w:pPr>
        <w:pStyle w:val="Heading3"/>
      </w:pPr>
      <w:r w:rsidRPr="00C77E38">
        <w:t>2AC---Court Action Inevitable</w:t>
      </w:r>
    </w:p>
    <w:p w14:paraId="2FC742E8" w14:textId="77777777" w:rsidR="001457F5" w:rsidRPr="00C77E38" w:rsidRDefault="001457F5" w:rsidP="001457F5">
      <w:pPr>
        <w:pStyle w:val="Heading4"/>
      </w:pPr>
      <w:r w:rsidRPr="00C77E38">
        <w:t>The Supreme Court and parties are increasing interest in patent law</w:t>
      </w:r>
    </w:p>
    <w:p w14:paraId="0A5E88EA" w14:textId="77777777" w:rsidR="001457F5" w:rsidRPr="00C77E38" w:rsidRDefault="001457F5" w:rsidP="001457F5">
      <w:r w:rsidRPr="00C77E38">
        <w:t xml:space="preserve">Seth P. </w:t>
      </w:r>
      <w:r w:rsidRPr="00C77E38">
        <w:rPr>
          <w:b/>
          <w:bCs/>
        </w:rPr>
        <w:t xml:space="preserve">Waxman, </w:t>
      </w:r>
      <w:r w:rsidRPr="00C77E38">
        <w:t>20</w:t>
      </w:r>
      <w:r w:rsidRPr="00C77E38">
        <w:rPr>
          <w:b/>
          <w:bCs/>
        </w:rPr>
        <w:t xml:space="preserve">18 – </w:t>
      </w:r>
      <w:r w:rsidRPr="00C77E38">
        <w:t>Former Solicitor General of the United States; “May You Live in Interesting Times: Patent Law in the Supreme Court”; https://scholarship.kentlaw.iit.edu/cgi/viewcontent.cgi?article=1192&amp;context=ckjip</w:t>
      </w:r>
    </w:p>
    <w:p w14:paraId="67B7292F" w14:textId="77777777" w:rsidR="001457F5" w:rsidRPr="00C77E38" w:rsidRDefault="001457F5" w:rsidP="001457F5">
      <w:pPr>
        <w:rPr>
          <w:sz w:val="16"/>
        </w:rPr>
      </w:pPr>
      <w:r w:rsidRPr="00C77E38">
        <w:rPr>
          <w:rStyle w:val="StyleUnderline"/>
        </w:rPr>
        <w:t xml:space="preserve">First, </w:t>
      </w:r>
      <w:r w:rsidRPr="00C77E38">
        <w:rPr>
          <w:rStyle w:val="StyleUnderline"/>
          <w:highlight w:val="cyan"/>
        </w:rPr>
        <w:t>the</w:t>
      </w:r>
      <w:r w:rsidRPr="00C77E38">
        <w:rPr>
          <w:rStyle w:val="StyleUnderline"/>
        </w:rPr>
        <w:t xml:space="preserve"> Supreme </w:t>
      </w:r>
      <w:r w:rsidRPr="00C77E38">
        <w:rPr>
          <w:rStyle w:val="StyleUnderline"/>
          <w:highlight w:val="cyan"/>
        </w:rPr>
        <w:t xml:space="preserve">Court’s </w:t>
      </w:r>
      <w:r w:rsidRPr="00C77E38">
        <w:rPr>
          <w:rStyle w:val="StyleUnderline"/>
          <w:b/>
          <w:bCs/>
          <w:highlight w:val="cyan"/>
        </w:rPr>
        <w:t>increased</w:t>
      </w:r>
      <w:r w:rsidRPr="00C77E38">
        <w:rPr>
          <w:rStyle w:val="StyleUnderline"/>
          <w:highlight w:val="cyan"/>
        </w:rPr>
        <w:t xml:space="preserve"> interest in </w:t>
      </w:r>
      <w:r w:rsidRPr="00C77E38">
        <w:rPr>
          <w:rStyle w:val="StyleUnderline"/>
          <w:b/>
          <w:bCs/>
          <w:highlight w:val="cyan"/>
        </w:rPr>
        <w:t>patent law</w:t>
      </w:r>
      <w:r w:rsidRPr="00C77E38">
        <w:rPr>
          <w:rStyle w:val="StyleUnderline"/>
          <w:highlight w:val="cyan"/>
        </w:rPr>
        <w:t xml:space="preserve"> tracks the rising importance of i</w:t>
      </w:r>
      <w:r w:rsidRPr="00C77E38">
        <w:rPr>
          <w:rStyle w:val="StyleUnderline"/>
        </w:rPr>
        <w:t xml:space="preserve">ntellectual </w:t>
      </w:r>
      <w:r w:rsidRPr="00C77E38">
        <w:rPr>
          <w:rStyle w:val="StyleUnderline"/>
          <w:highlight w:val="cyan"/>
        </w:rPr>
        <w:t>p</w:t>
      </w:r>
      <w:r w:rsidRPr="00C77E38">
        <w:rPr>
          <w:rStyle w:val="StyleUnderline"/>
        </w:rPr>
        <w:t>roperty in our society.</w:t>
      </w:r>
      <w:r w:rsidRPr="00C77E38">
        <w:rPr>
          <w:sz w:val="16"/>
        </w:rPr>
        <w:t xml:space="preserve"> As industrial manufacturing in the U.S. economy has declined, ideas have increasingly become our country’s economic lifeblood. </w:t>
      </w:r>
      <w:r w:rsidRPr="00C77E38">
        <w:rPr>
          <w:rStyle w:val="StyleUnderline"/>
        </w:rPr>
        <w:t>The U.S. Patent and Trademark Office (</w:t>
      </w:r>
      <w:r w:rsidRPr="00C77E38">
        <w:rPr>
          <w:rStyle w:val="StyleUnderline"/>
          <w:highlight w:val="cyan"/>
        </w:rPr>
        <w:t>PTO</w:t>
      </w:r>
      <w:r w:rsidRPr="00C77E38">
        <w:rPr>
          <w:rStyle w:val="StyleUnderline"/>
        </w:rPr>
        <w:t xml:space="preserve">) has </w:t>
      </w:r>
      <w:r w:rsidRPr="00C77E38">
        <w:rPr>
          <w:rStyle w:val="StyleUnderline"/>
          <w:highlight w:val="cyan"/>
        </w:rPr>
        <w:t>estimated</w:t>
      </w:r>
      <w:r w:rsidRPr="00C77E38">
        <w:rPr>
          <w:rStyle w:val="StyleUnderline"/>
        </w:rPr>
        <w:t xml:space="preserve"> that </w:t>
      </w:r>
      <w:r w:rsidRPr="00C77E38">
        <w:rPr>
          <w:rStyle w:val="StyleUnderline"/>
          <w:highlight w:val="cyan"/>
        </w:rPr>
        <w:t>between 2010 and 2014 “the share of total U.S. GDP attributable to IP</w:t>
      </w:r>
      <w:r w:rsidRPr="00C77E38">
        <w:rPr>
          <w:rStyle w:val="StyleUnderline"/>
        </w:rPr>
        <w:t xml:space="preserve">-intensive </w:t>
      </w:r>
      <w:r w:rsidRPr="00C77E38">
        <w:rPr>
          <w:rStyle w:val="StyleUnderline"/>
          <w:highlight w:val="cyan"/>
        </w:rPr>
        <w:t xml:space="preserve">industries increased” by </w:t>
      </w:r>
      <w:r w:rsidRPr="00C77E38">
        <w:rPr>
          <w:rStyle w:val="StyleUnderline"/>
          <w:b/>
          <w:bCs/>
          <w:highlight w:val="cyan"/>
        </w:rPr>
        <w:t>10 percent</w:t>
      </w:r>
      <w:r w:rsidRPr="00C77E38">
        <w:rPr>
          <w:rStyle w:val="StyleUnderline"/>
        </w:rPr>
        <w:t>, “from 34.8 percent in 2010 to 38.2 percent in 2014.”</w:t>
      </w:r>
      <w:r w:rsidRPr="00C77E38">
        <w:rPr>
          <w:sz w:val="16"/>
        </w:rPr>
        <w:t xml:space="preserve">10 Apple’s supply chain may stretch around the world, but its packaging says “Designed by Apple in California.”11 The Supreme Court seems to appreciate the reality that we live in an innovative economy, and the rules that shape the protection and ownership of inventions are critically important. </w:t>
      </w:r>
    </w:p>
    <w:p w14:paraId="78B3E868" w14:textId="77777777" w:rsidR="001457F5" w:rsidRPr="00C77E38" w:rsidRDefault="001457F5" w:rsidP="001457F5">
      <w:pPr>
        <w:rPr>
          <w:rStyle w:val="StyleUnderline"/>
        </w:rPr>
      </w:pPr>
      <w:r w:rsidRPr="00C77E38">
        <w:rPr>
          <w:rStyle w:val="StyleUnderline"/>
        </w:rPr>
        <w:t xml:space="preserve">Second, the </w:t>
      </w:r>
      <w:r w:rsidRPr="00C77E38">
        <w:rPr>
          <w:rStyle w:val="StyleUnderline"/>
          <w:highlight w:val="cyan"/>
        </w:rPr>
        <w:t>economic importance of i</w:t>
      </w:r>
      <w:r w:rsidRPr="00C77E38">
        <w:rPr>
          <w:rStyle w:val="StyleUnderline"/>
        </w:rPr>
        <w:t xml:space="preserve">ntellectual </w:t>
      </w:r>
      <w:r w:rsidRPr="00C77E38">
        <w:rPr>
          <w:rStyle w:val="StyleUnderline"/>
          <w:highlight w:val="cyan"/>
        </w:rPr>
        <w:t>p</w:t>
      </w:r>
      <w:r w:rsidRPr="00C77E38">
        <w:rPr>
          <w:rStyle w:val="StyleUnderline"/>
        </w:rPr>
        <w:t xml:space="preserve">roperty has </w:t>
      </w:r>
      <w:r w:rsidRPr="00C77E38">
        <w:rPr>
          <w:rStyle w:val="StyleUnderline"/>
          <w:highlight w:val="cyan"/>
        </w:rPr>
        <w:t>created a</w:t>
      </w:r>
      <w:r w:rsidRPr="00C77E38">
        <w:rPr>
          <w:rStyle w:val="StyleUnderline"/>
        </w:rPr>
        <w:t xml:space="preserve"> litigation </w:t>
      </w:r>
      <w:r w:rsidRPr="00C77E38">
        <w:rPr>
          <w:rStyle w:val="StyleUnderline"/>
          <w:highlight w:val="cyan"/>
        </w:rPr>
        <w:t>environment in which companies are willing to make the investment</w:t>
      </w:r>
      <w:r w:rsidRPr="00C77E38">
        <w:rPr>
          <w:rStyle w:val="StyleUnderline"/>
        </w:rPr>
        <w:t xml:space="preserve"> required </w:t>
      </w:r>
      <w:r w:rsidRPr="00C77E38">
        <w:rPr>
          <w:rStyle w:val="StyleUnderline"/>
          <w:highlight w:val="cyan"/>
        </w:rPr>
        <w:t>to take a case</w:t>
      </w:r>
      <w:r w:rsidRPr="00C77E38">
        <w:rPr>
          <w:rStyle w:val="StyleUnderline"/>
        </w:rPr>
        <w:t xml:space="preserve"> all the way </w:t>
      </w:r>
      <w:r w:rsidRPr="00C77E38">
        <w:rPr>
          <w:rStyle w:val="StyleUnderline"/>
          <w:highlight w:val="cyan"/>
        </w:rPr>
        <w:t>to the Supreme Court</w:t>
      </w:r>
      <w:r w:rsidRPr="00C77E38">
        <w:rPr>
          <w:rStyle w:val="StyleUnderline"/>
        </w:rPr>
        <w:t>.</w:t>
      </w:r>
      <w:r w:rsidRPr="00C77E38">
        <w:rPr>
          <w:sz w:val="16"/>
        </w:rPr>
        <w:t xml:space="preserve"> As formal trials become rarer across the spectrum, patent cases are the notable exception, and the monetary stakes that support that type of commitment also encourage parties to stick it out on appeal. Litigants have long known that the high reversal rate in the Federal Circuit gives trial losers a decent shot at relief on appeal. And increasingly litigants are thinking beyond the first level of appellate review. </w:t>
      </w:r>
      <w:r w:rsidRPr="00C77E38">
        <w:rPr>
          <w:rStyle w:val="StyleUnderline"/>
        </w:rPr>
        <w:t xml:space="preserve">The Supreme Court’s </w:t>
      </w:r>
      <w:r w:rsidRPr="00C77E38">
        <w:rPr>
          <w:rStyle w:val="StyleUnderline"/>
          <w:highlight w:val="cyan"/>
        </w:rPr>
        <w:t xml:space="preserve">interest in patent law has created a </w:t>
      </w:r>
      <w:r w:rsidRPr="00C77E38">
        <w:rPr>
          <w:rStyle w:val="StyleUnderline"/>
          <w:b/>
          <w:bCs/>
          <w:highlight w:val="cyan"/>
        </w:rPr>
        <w:t>feedback loop</w:t>
      </w:r>
      <w:r w:rsidRPr="00C77E38">
        <w:rPr>
          <w:rStyle w:val="StyleUnderline"/>
          <w:highlight w:val="cyan"/>
        </w:rPr>
        <w:t xml:space="preserve"> in which parties</w:t>
      </w:r>
      <w:r w:rsidRPr="00C77E38">
        <w:rPr>
          <w:rStyle w:val="StyleUnderline"/>
        </w:rPr>
        <w:t xml:space="preserve"> begin to </w:t>
      </w:r>
      <w:r w:rsidRPr="00C77E38">
        <w:rPr>
          <w:rStyle w:val="StyleUnderline"/>
          <w:highlight w:val="cyan"/>
        </w:rPr>
        <w:t>think earlier and more strategically about</w:t>
      </w:r>
      <w:r w:rsidRPr="00C77E38">
        <w:rPr>
          <w:rStyle w:val="StyleUnderline"/>
        </w:rPr>
        <w:t xml:space="preserve"> what </w:t>
      </w:r>
      <w:r w:rsidRPr="00C77E38">
        <w:rPr>
          <w:rStyle w:val="StyleUnderline"/>
          <w:highlight w:val="cyan"/>
        </w:rPr>
        <w:t>issues they</w:t>
      </w:r>
      <w:r w:rsidRPr="00C77E38">
        <w:rPr>
          <w:rStyle w:val="StyleUnderline"/>
        </w:rPr>
        <w:t xml:space="preserve"> might </w:t>
      </w:r>
      <w:r w:rsidRPr="00C77E38">
        <w:rPr>
          <w:rStyle w:val="StyleUnderline"/>
          <w:highlight w:val="cyan"/>
        </w:rPr>
        <w:t>take to the</w:t>
      </w:r>
      <w:r w:rsidRPr="00C77E38">
        <w:rPr>
          <w:rStyle w:val="StyleUnderline"/>
        </w:rPr>
        <w:t xml:space="preserve"> Supreme </w:t>
      </w:r>
      <w:r w:rsidRPr="00C77E38">
        <w:rPr>
          <w:rStyle w:val="StyleUnderline"/>
          <w:highlight w:val="cyan"/>
        </w:rPr>
        <w:t>Court</w:t>
      </w:r>
      <w:r w:rsidRPr="00C77E38">
        <w:rPr>
          <w:rStyle w:val="StyleUnderline"/>
        </w:rPr>
        <w:t xml:space="preserve">. That increases </w:t>
      </w:r>
      <w:r w:rsidRPr="00C77E38">
        <w:rPr>
          <w:rStyle w:val="StyleUnderline"/>
          <w:highlight w:val="cyan"/>
        </w:rPr>
        <w:t>the pool of quality cert. petitions</w:t>
      </w:r>
      <w:r w:rsidRPr="00C77E38">
        <w:rPr>
          <w:rStyle w:val="StyleUnderline"/>
        </w:rPr>
        <w:t xml:space="preserve">, often </w:t>
      </w:r>
      <w:r w:rsidRPr="00C77E38">
        <w:rPr>
          <w:rStyle w:val="StyleUnderline"/>
          <w:highlight w:val="cyan"/>
        </w:rPr>
        <w:t>championed by</w:t>
      </w:r>
      <w:r w:rsidRPr="00C77E38">
        <w:rPr>
          <w:rStyle w:val="StyleUnderline"/>
        </w:rPr>
        <w:t xml:space="preserve"> specialist Supreme </w:t>
      </w:r>
      <w:r w:rsidRPr="00C77E38">
        <w:rPr>
          <w:rStyle w:val="StyleUnderline"/>
          <w:highlight w:val="cyan"/>
        </w:rPr>
        <w:t>Court counsel</w:t>
      </w:r>
      <w:r w:rsidRPr="00C77E38">
        <w:rPr>
          <w:rStyle w:val="StyleUnderline"/>
        </w:rPr>
        <w:t xml:space="preserve">, which in turn </w:t>
      </w:r>
      <w:r w:rsidRPr="00C77E38">
        <w:rPr>
          <w:rStyle w:val="StyleUnderline"/>
          <w:highlight w:val="cyan"/>
        </w:rPr>
        <w:t>encourages the Court to take more cases</w:t>
      </w:r>
      <w:r w:rsidRPr="00C77E38">
        <w:rPr>
          <w:rStyle w:val="StyleUnderline"/>
        </w:rPr>
        <w:t>.</w:t>
      </w:r>
    </w:p>
    <w:p w14:paraId="28E7D30C" w14:textId="77777777" w:rsidR="001457F5" w:rsidRPr="00C77E38" w:rsidRDefault="001457F5" w:rsidP="001457F5"/>
    <w:p w14:paraId="6098312C" w14:textId="77777777" w:rsidR="001457F5" w:rsidRPr="00C77E38" w:rsidRDefault="001457F5" w:rsidP="001457F5"/>
    <w:p w14:paraId="49A35F91" w14:textId="77777777" w:rsidR="001457F5" w:rsidRPr="00C77E38" w:rsidRDefault="001457F5" w:rsidP="001457F5">
      <w:pPr>
        <w:pStyle w:val="Heading3"/>
      </w:pPr>
      <w:r w:rsidRPr="00C77E38">
        <w:t>2AC---Common Law Inevitable</w:t>
      </w:r>
    </w:p>
    <w:p w14:paraId="1B961DD0" w14:textId="77777777" w:rsidR="001457F5" w:rsidRPr="00C77E38" w:rsidRDefault="001457F5" w:rsidP="001457F5">
      <w:pPr>
        <w:pStyle w:val="Heading4"/>
      </w:pPr>
      <w:r w:rsidRPr="00C77E38">
        <w:t xml:space="preserve">Continued Climate Denial will lead to common law being the standard for law   </w:t>
      </w:r>
    </w:p>
    <w:p w14:paraId="690269C2" w14:textId="77777777" w:rsidR="001457F5" w:rsidRPr="00C77E38" w:rsidRDefault="001457F5" w:rsidP="001457F5">
      <w:r w:rsidRPr="00C77E38">
        <w:t xml:space="preserve">Mark P. </w:t>
      </w:r>
      <w:r w:rsidRPr="00C77E38">
        <w:rPr>
          <w:rFonts w:eastAsiaTheme="majorEastAsia" w:cstheme="majorBidi"/>
          <w:b/>
          <w:iCs/>
          <w:sz w:val="26"/>
        </w:rPr>
        <w:t>Nevitt</w:t>
      </w:r>
      <w:r w:rsidRPr="00C77E38">
        <w:t>, 20</w:t>
      </w:r>
      <w:r w:rsidRPr="00C77E38">
        <w:rPr>
          <w:rStyle w:val="Style13ptBold"/>
        </w:rPr>
        <w:t>18</w:t>
      </w:r>
      <w:r w:rsidRPr="00C77E38">
        <w:t xml:space="preserve"> – B.S.E in Finance from UPENN, Master from Georgetown University Law Center, Current Associate Professor at Emory University School of Law  “Could Official Climate Denial Revive the Common Law as a Regulatory Backstop?” </w:t>
      </w:r>
      <w:hyperlink r:id="rId40" w:history="1">
        <w:r w:rsidRPr="00C77E38">
          <w:rPr>
            <w:rStyle w:val="Hyperlink"/>
          </w:rPr>
          <w:t>https://journals.library.wustl.edu/lawreview/article/id/6237</w:t>
        </w:r>
      </w:hyperlink>
      <w:r w:rsidRPr="00C77E38">
        <w:t xml:space="preserve">  v //RS</w:t>
      </w:r>
    </w:p>
    <w:p w14:paraId="1CA03655" w14:textId="77777777" w:rsidR="001457F5" w:rsidRPr="00C77E38" w:rsidRDefault="001457F5" w:rsidP="001457F5">
      <w:r w:rsidRPr="00C77E38">
        <w:t>The Trump Administration is rapidly turning the clock back on climate policy and environmental regulation.</w:t>
      </w:r>
      <w:r w:rsidRPr="00C77E38">
        <w:rPr>
          <w:u w:val="single"/>
        </w:rPr>
        <w:t xml:space="preserve"> Despite overwhelming, peer-reviewed scientific evidence, administration officials eager to promote greater use of fossil fuels are disregarding climate science.</w:t>
      </w:r>
      <w:r w:rsidRPr="00C77E38">
        <w:t xml:space="preserve"> </w:t>
      </w:r>
      <w:r w:rsidRPr="00C77E38">
        <w:rPr>
          <w:u w:val="single"/>
        </w:rPr>
        <w:t xml:space="preserve">This Article argues that </w:t>
      </w:r>
      <w:r w:rsidRPr="00C77E38">
        <w:rPr>
          <w:highlight w:val="cyan"/>
          <w:u w:val="single"/>
        </w:rPr>
        <w:t>this</w:t>
      </w:r>
      <w:r w:rsidRPr="00C77E38">
        <w:rPr>
          <w:u w:val="single"/>
        </w:rPr>
        <w:t xml:space="preserve"> massive and historic </w:t>
      </w:r>
      <w:r w:rsidRPr="00C77E38">
        <w:rPr>
          <w:highlight w:val="cyan"/>
          <w:u w:val="single"/>
        </w:rPr>
        <w:t>deregulation</w:t>
      </w:r>
      <w:r w:rsidRPr="00C77E38">
        <w:rPr>
          <w:u w:val="single"/>
        </w:rPr>
        <w:t xml:space="preserve"> </w:t>
      </w:r>
      <w:r w:rsidRPr="00C77E38">
        <w:rPr>
          <w:highlight w:val="cyan"/>
          <w:u w:val="single"/>
        </w:rPr>
        <w:t>may spawn</w:t>
      </w:r>
      <w:r w:rsidRPr="00C77E38">
        <w:rPr>
          <w:u w:val="single"/>
        </w:rPr>
        <w:t xml:space="preserve"> yet </w:t>
      </w:r>
      <w:r w:rsidRPr="00C77E38">
        <w:rPr>
          <w:highlight w:val="cyan"/>
          <w:u w:val="single"/>
        </w:rPr>
        <w:t>another wave of legal innovation as litigants,</w:t>
      </w:r>
      <w:r w:rsidRPr="00C77E38">
        <w:rPr>
          <w:u w:val="single"/>
        </w:rPr>
        <w:t xml:space="preserve"> including states and their political subdivisions, </w:t>
      </w:r>
      <w:r w:rsidRPr="00C77E38">
        <w:rPr>
          <w:highlight w:val="cyan"/>
          <w:u w:val="single"/>
        </w:rPr>
        <w:t>return to the common law</w:t>
      </w:r>
      <w:r w:rsidRPr="00C77E38">
        <w:rPr>
          <w:u w:val="single"/>
        </w:rPr>
        <w:t xml:space="preserve"> to protect the health of the planet</w:t>
      </w:r>
      <w:r w:rsidRPr="00C77E38">
        <w:t>. Prior to the emergence of the major federal environmental laws in the 1970s, the common law of nuisance gave rise to the earliest environmental decisions in U.S. history. In some of these cases, the Supreme Court issued injunctions to control significant sources of air and water pollution, but the Court later held that the Clean Water Act and Clean Air Act displaced the federal common law of nuisance.</w:t>
      </w:r>
    </w:p>
    <w:p w14:paraId="49512236" w14:textId="77777777" w:rsidR="001457F5" w:rsidRPr="00C77E38" w:rsidRDefault="001457F5" w:rsidP="001457F5">
      <w:pPr>
        <w:rPr>
          <w:u w:val="single"/>
        </w:rPr>
      </w:pPr>
      <w:r w:rsidRPr="00C77E38">
        <w:rPr>
          <w:u w:val="single"/>
        </w:rPr>
        <w:t xml:space="preserve">This Article argues that official </w:t>
      </w:r>
      <w:r w:rsidRPr="00C77E38">
        <w:rPr>
          <w:highlight w:val="cyan"/>
          <w:u w:val="single"/>
        </w:rPr>
        <w:t>climate denial may</w:t>
      </w:r>
      <w:r w:rsidRPr="00C77E38">
        <w:rPr>
          <w:u w:val="single"/>
        </w:rPr>
        <w:t xml:space="preserve"> yet </w:t>
      </w:r>
      <w:r w:rsidRPr="00C77E38">
        <w:rPr>
          <w:highlight w:val="cyan"/>
          <w:u w:val="single"/>
        </w:rPr>
        <w:t>revive the common law as a regulatory backstop.</w:t>
      </w:r>
      <w:r w:rsidRPr="00C77E38">
        <w:t xml:space="preserve"> If the U.S. Environmental Protection Agency reverses its earlier endangerment finding for greenhouse gas emissions, the Clean Air Act may no longer displace the federal common law of nuisance. </w:t>
      </w:r>
      <w:r w:rsidRPr="00C77E38">
        <w:rPr>
          <w:u w:val="single"/>
        </w:rPr>
        <w:t>While expert administrative agencies normally are more competent than the judiciary in fashioning regulatory policy, agencies that deny climate science should expect to face judicial intervention. As described in this Article, such action is consistent with the historic role the judiciary has played when other branches of government failed to prevent significant environmental harm.</w:t>
      </w:r>
    </w:p>
    <w:p w14:paraId="489A4875" w14:textId="77777777" w:rsidR="001457F5" w:rsidRPr="00C77E38" w:rsidRDefault="001457F5" w:rsidP="001457F5"/>
    <w:p w14:paraId="61DA9E59" w14:textId="77777777" w:rsidR="001457F5" w:rsidRPr="00C77E38" w:rsidRDefault="001457F5" w:rsidP="001457F5">
      <w:pPr>
        <w:pStyle w:val="Heading4"/>
      </w:pPr>
      <w:r w:rsidRPr="00C77E38">
        <w:t>The courts use common law, which has many advantages, hence the reason why courts use it to decide cases.</w:t>
      </w:r>
    </w:p>
    <w:p w14:paraId="1AF9A11D" w14:textId="77777777" w:rsidR="001457F5" w:rsidRPr="00C77E38" w:rsidRDefault="001457F5" w:rsidP="001457F5">
      <w:r w:rsidRPr="00C77E38">
        <w:rPr>
          <w:b/>
          <w:bCs/>
        </w:rPr>
        <w:t xml:space="preserve">Dahl Law Firm </w:t>
      </w:r>
      <w:r w:rsidRPr="00C77E38">
        <w:t xml:space="preserve">– Law Firm, specializing in the protection of personalized estate and business planning  “5 Advantages Of Common Law Legal Systems5 Advantages Of Common Law Legal Systems” </w:t>
      </w:r>
      <w:hyperlink r:id="rId41" w:history="1">
        <w:r w:rsidRPr="00C77E38">
          <w:rPr>
            <w:rStyle w:val="Hyperlink"/>
          </w:rPr>
          <w:t>https://tqdlaw.com/5-advantages-of-common-law-legal-systems/</w:t>
        </w:r>
      </w:hyperlink>
      <w:r w:rsidRPr="00C77E38">
        <w:t xml:space="preserve"> /RS</w:t>
      </w:r>
    </w:p>
    <w:p w14:paraId="75A694C6" w14:textId="77777777" w:rsidR="001457F5" w:rsidRPr="00C77E38" w:rsidRDefault="001457F5" w:rsidP="001457F5">
      <w:pPr>
        <w:rPr>
          <w:sz w:val="14"/>
          <w:szCs w:val="26"/>
        </w:rPr>
      </w:pPr>
    </w:p>
    <w:p w14:paraId="12A65576" w14:textId="77777777" w:rsidR="001457F5" w:rsidRPr="00C77E38" w:rsidRDefault="001457F5" w:rsidP="001457F5">
      <w:pPr>
        <w:rPr>
          <w:sz w:val="26"/>
          <w:szCs w:val="26"/>
          <w:u w:val="single"/>
        </w:rPr>
      </w:pPr>
      <w:r w:rsidRPr="00C77E38">
        <w:rPr>
          <w:sz w:val="26"/>
          <w:szCs w:val="26"/>
          <w:u w:val="single"/>
        </w:rPr>
        <w:t>Common law refers to the law made by judges and not the parliament</w:t>
      </w:r>
      <w:r w:rsidRPr="00C77E38">
        <w:rPr>
          <w:sz w:val="14"/>
          <w:szCs w:val="26"/>
        </w:rPr>
        <w:t>.</w:t>
      </w:r>
      <w:r w:rsidRPr="00C77E38">
        <w:rPr>
          <w:sz w:val="26"/>
          <w:szCs w:val="26"/>
          <w:u w:val="single"/>
        </w:rPr>
        <w:t xml:space="preserve"> It’s basically that law that develops organically in due course and is based on the accepted shared values and customs of society.</w:t>
      </w:r>
    </w:p>
    <w:p w14:paraId="12294824" w14:textId="77777777" w:rsidR="001457F5" w:rsidRPr="00C77E38" w:rsidRDefault="001457F5" w:rsidP="001457F5">
      <w:pPr>
        <w:rPr>
          <w:sz w:val="14"/>
          <w:szCs w:val="26"/>
        </w:rPr>
      </w:pPr>
    </w:p>
    <w:p w14:paraId="54C1505D" w14:textId="77777777" w:rsidR="001457F5" w:rsidRPr="00C77E38" w:rsidRDefault="001457F5" w:rsidP="001457F5">
      <w:pPr>
        <w:rPr>
          <w:sz w:val="26"/>
          <w:szCs w:val="26"/>
          <w:u w:val="single"/>
        </w:rPr>
      </w:pPr>
      <w:r w:rsidRPr="00C77E38">
        <w:rPr>
          <w:sz w:val="26"/>
          <w:szCs w:val="26"/>
          <w:highlight w:val="cyan"/>
          <w:u w:val="single"/>
        </w:rPr>
        <w:t>As judges consider</w:t>
      </w:r>
      <w:r w:rsidRPr="00C77E38">
        <w:rPr>
          <w:sz w:val="26"/>
          <w:szCs w:val="26"/>
          <w:u w:val="single"/>
        </w:rPr>
        <w:t xml:space="preserve"> both </w:t>
      </w:r>
      <w:r w:rsidRPr="00C77E38">
        <w:rPr>
          <w:sz w:val="26"/>
          <w:szCs w:val="26"/>
          <w:highlight w:val="cyan"/>
          <w:u w:val="single"/>
        </w:rPr>
        <w:t>criminal</w:t>
      </w:r>
      <w:r w:rsidRPr="00C77E38">
        <w:rPr>
          <w:sz w:val="26"/>
          <w:szCs w:val="26"/>
          <w:u w:val="single"/>
        </w:rPr>
        <w:t xml:space="preserve"> </w:t>
      </w:r>
      <w:r w:rsidRPr="00C77E38">
        <w:rPr>
          <w:sz w:val="26"/>
          <w:szCs w:val="26"/>
          <w:highlight w:val="cyan"/>
          <w:u w:val="single"/>
        </w:rPr>
        <w:t>and civil matters</w:t>
      </w:r>
      <w:r w:rsidRPr="00C77E38">
        <w:rPr>
          <w:sz w:val="26"/>
          <w:szCs w:val="26"/>
          <w:u w:val="single"/>
        </w:rPr>
        <w:t xml:space="preserve">, they make informed decisions, develop precedents, and deliver rulings. When all these things are taken together, </w:t>
      </w:r>
      <w:r w:rsidRPr="00C77E38">
        <w:rPr>
          <w:sz w:val="26"/>
          <w:szCs w:val="26"/>
          <w:highlight w:val="cyan"/>
          <w:u w:val="single"/>
        </w:rPr>
        <w:t>they constitute common law</w:t>
      </w:r>
      <w:r w:rsidRPr="00C77E38">
        <w:rPr>
          <w:sz w:val="14"/>
          <w:szCs w:val="26"/>
        </w:rPr>
        <w:t>. Some civil laws like negligence and torts began as common law.</w:t>
      </w:r>
      <w:r w:rsidRPr="00C77E38">
        <w:rPr>
          <w:sz w:val="26"/>
          <w:szCs w:val="26"/>
          <w:u w:val="single"/>
        </w:rPr>
        <w:t xml:space="preserve"> </w:t>
      </w:r>
      <w:r w:rsidRPr="00C77E38">
        <w:rPr>
          <w:sz w:val="26"/>
          <w:szCs w:val="26"/>
          <w:highlight w:val="cyan"/>
          <w:u w:val="single"/>
        </w:rPr>
        <w:t>Common law</w:t>
      </w:r>
      <w:r w:rsidRPr="00C77E38">
        <w:rPr>
          <w:sz w:val="26"/>
          <w:szCs w:val="26"/>
          <w:u w:val="single"/>
        </w:rPr>
        <w:t xml:space="preserve"> systems </w:t>
      </w:r>
      <w:r w:rsidRPr="00C77E38">
        <w:rPr>
          <w:sz w:val="26"/>
          <w:szCs w:val="26"/>
          <w:highlight w:val="cyan"/>
          <w:u w:val="single"/>
        </w:rPr>
        <w:t>come with many advantage</w:t>
      </w:r>
      <w:r w:rsidRPr="00C77E38">
        <w:rPr>
          <w:sz w:val="26"/>
          <w:szCs w:val="26"/>
          <w:u w:val="single"/>
        </w:rPr>
        <w:t xml:space="preserve">s, five of </w:t>
      </w:r>
      <w:r w:rsidRPr="00C77E38">
        <w:rPr>
          <w:sz w:val="26"/>
          <w:szCs w:val="26"/>
          <w:highlight w:val="cyan"/>
          <w:u w:val="single"/>
        </w:rPr>
        <w:t>which are</w:t>
      </w:r>
      <w:r w:rsidRPr="00C77E38">
        <w:rPr>
          <w:sz w:val="26"/>
          <w:szCs w:val="26"/>
          <w:u w:val="single"/>
        </w:rPr>
        <w:t xml:space="preserve"> listed below.</w:t>
      </w:r>
    </w:p>
    <w:p w14:paraId="1734DDF9" w14:textId="77777777" w:rsidR="001457F5" w:rsidRPr="00C77E38" w:rsidRDefault="001457F5" w:rsidP="001457F5">
      <w:pPr>
        <w:rPr>
          <w:sz w:val="26"/>
          <w:szCs w:val="26"/>
          <w:u w:val="single"/>
        </w:rPr>
      </w:pPr>
      <w:r w:rsidRPr="00C77E38">
        <w:rPr>
          <w:sz w:val="26"/>
          <w:szCs w:val="26"/>
          <w:highlight w:val="cyan"/>
          <w:u w:val="single"/>
        </w:rPr>
        <w:t>Specificity</w:t>
      </w:r>
    </w:p>
    <w:p w14:paraId="6234594B" w14:textId="77777777" w:rsidR="001457F5" w:rsidRPr="00C77E38" w:rsidRDefault="001457F5" w:rsidP="001457F5">
      <w:pPr>
        <w:rPr>
          <w:sz w:val="14"/>
          <w:szCs w:val="26"/>
        </w:rPr>
      </w:pPr>
      <w:r w:rsidRPr="00C77E38">
        <w:rPr>
          <w:sz w:val="26"/>
          <w:szCs w:val="26"/>
          <w:u w:val="single"/>
        </w:rPr>
        <w:t>The common law clarifies, expands on, and implements legislation.</w:t>
      </w:r>
      <w:r w:rsidRPr="00C77E38">
        <w:rPr>
          <w:sz w:val="14"/>
          <w:szCs w:val="26"/>
        </w:rPr>
        <w:t xml:space="preserve"> Acts of parliament wording are often generic and broad, providing only general information on the law. The focus is not on how the law should work in certain specific situations. Judges play a role in common laws by examining specific facts in each case, administering the law in line with findings, and interpreting relevant legislation.</w:t>
      </w:r>
    </w:p>
    <w:p w14:paraId="0D528929" w14:textId="77777777" w:rsidR="001457F5" w:rsidRPr="00C77E38" w:rsidRDefault="001457F5" w:rsidP="001457F5">
      <w:pPr>
        <w:rPr>
          <w:sz w:val="26"/>
          <w:szCs w:val="26"/>
          <w:u w:val="single"/>
        </w:rPr>
      </w:pPr>
      <w:r w:rsidRPr="00C77E38">
        <w:rPr>
          <w:sz w:val="26"/>
          <w:szCs w:val="26"/>
          <w:highlight w:val="cyan"/>
          <w:u w:val="single"/>
        </w:rPr>
        <w:t>Consistency</w:t>
      </w:r>
    </w:p>
    <w:p w14:paraId="3264A77D" w14:textId="77777777" w:rsidR="001457F5" w:rsidRPr="00C77E38" w:rsidRDefault="001457F5" w:rsidP="001457F5">
      <w:pPr>
        <w:rPr>
          <w:sz w:val="14"/>
          <w:szCs w:val="26"/>
        </w:rPr>
      </w:pPr>
      <w:r w:rsidRPr="00C77E38">
        <w:rPr>
          <w:sz w:val="26"/>
          <w:szCs w:val="26"/>
          <w:u w:val="single"/>
        </w:rPr>
        <w:t>The doctrine of precedent works more effectively in most parts because it provides consistency and stability in the legal system. The parties involved in hearings and trials can understand that the decisions made are based solely on precedent and not arbitrary judgment or personal views.</w:t>
      </w:r>
      <w:r w:rsidRPr="00C77E38">
        <w:rPr>
          <w:sz w:val="14"/>
          <w:szCs w:val="26"/>
        </w:rPr>
        <w:t xml:space="preserve"> Senior judges in higher courts are the ones that develop precedents, and that lends them experience.</w:t>
      </w:r>
    </w:p>
    <w:p w14:paraId="5A7A25B9" w14:textId="77777777" w:rsidR="001457F5" w:rsidRPr="00C77E38" w:rsidRDefault="001457F5" w:rsidP="001457F5">
      <w:pPr>
        <w:rPr>
          <w:sz w:val="26"/>
          <w:szCs w:val="26"/>
          <w:u w:val="single"/>
        </w:rPr>
      </w:pPr>
      <w:r w:rsidRPr="00C77E38">
        <w:rPr>
          <w:sz w:val="26"/>
          <w:szCs w:val="26"/>
          <w:highlight w:val="cyan"/>
          <w:u w:val="single"/>
        </w:rPr>
        <w:t>Unforeseen Cases</w:t>
      </w:r>
    </w:p>
    <w:p w14:paraId="1B0616B5" w14:textId="77777777" w:rsidR="001457F5" w:rsidRPr="00C77E38" w:rsidRDefault="001457F5" w:rsidP="001457F5">
      <w:pPr>
        <w:rPr>
          <w:sz w:val="14"/>
          <w:szCs w:val="26"/>
        </w:rPr>
      </w:pPr>
      <w:r w:rsidRPr="00C77E38">
        <w:rPr>
          <w:sz w:val="26"/>
          <w:szCs w:val="26"/>
          <w:u w:val="single"/>
        </w:rPr>
        <w:t xml:space="preserve">Common law can respond to cases, facts, and situations that were not anticipated or foreseen by legislators just like on the point about specifics. </w:t>
      </w:r>
      <w:r w:rsidRPr="00C77E38">
        <w:rPr>
          <w:sz w:val="14"/>
          <w:szCs w:val="26"/>
        </w:rPr>
        <w:t>It’s hard for parliament to legislate for each possible problem, condition or action that can arise in a society. Common law can develop and examine responses to situations in real life.</w:t>
      </w:r>
    </w:p>
    <w:p w14:paraId="53A1D1D4" w14:textId="77777777" w:rsidR="001457F5" w:rsidRPr="00C77E38" w:rsidRDefault="001457F5" w:rsidP="001457F5">
      <w:pPr>
        <w:rPr>
          <w:sz w:val="26"/>
          <w:szCs w:val="26"/>
          <w:u w:val="single"/>
        </w:rPr>
      </w:pPr>
      <w:r w:rsidRPr="00C77E38">
        <w:rPr>
          <w:sz w:val="26"/>
          <w:szCs w:val="26"/>
          <w:highlight w:val="cyan"/>
          <w:u w:val="single"/>
        </w:rPr>
        <w:t>Speed and Efficiency</w:t>
      </w:r>
    </w:p>
    <w:p w14:paraId="01FB9513" w14:textId="77777777" w:rsidR="001457F5" w:rsidRPr="00C77E38" w:rsidRDefault="001457F5" w:rsidP="001457F5">
      <w:pPr>
        <w:rPr>
          <w:sz w:val="14"/>
          <w:szCs w:val="26"/>
        </w:rPr>
      </w:pPr>
      <w:r w:rsidRPr="00C77E38">
        <w:rPr>
          <w:sz w:val="26"/>
          <w:szCs w:val="26"/>
          <w:u w:val="single"/>
        </w:rPr>
        <w:t>Common law is more flexible, faster, and responsive than parliamentary law. Often, common law reacts and responds rapidly to community expectation, changing social values and so on.</w:t>
      </w:r>
      <w:r w:rsidRPr="00C77E38">
        <w:rPr>
          <w:sz w:val="14"/>
          <w:szCs w:val="26"/>
        </w:rPr>
        <w:t xml:space="preserve"> Institutional law change bodies or parliament years so that to decide on change need, courts and judges can do it while still reviewing one case. Because the courts are not bound by procedural and political constraints of any legislative process, they can, therefore, achieve law reform faster.</w:t>
      </w:r>
    </w:p>
    <w:p w14:paraId="2B92B253" w14:textId="77777777" w:rsidR="001457F5" w:rsidRPr="00C77E38" w:rsidRDefault="001457F5" w:rsidP="001457F5">
      <w:pPr>
        <w:rPr>
          <w:sz w:val="26"/>
          <w:szCs w:val="26"/>
          <w:u w:val="single"/>
        </w:rPr>
      </w:pPr>
      <w:r w:rsidRPr="00C77E38">
        <w:rPr>
          <w:sz w:val="26"/>
          <w:szCs w:val="26"/>
          <w:highlight w:val="cyan"/>
          <w:u w:val="single"/>
        </w:rPr>
        <w:t>Political Independence</w:t>
      </w:r>
    </w:p>
    <w:p w14:paraId="35CFEB61" w14:textId="77777777" w:rsidR="001457F5" w:rsidRPr="00C77E38" w:rsidRDefault="001457F5" w:rsidP="001457F5">
      <w:pPr>
        <w:rPr>
          <w:sz w:val="14"/>
          <w:szCs w:val="26"/>
        </w:rPr>
      </w:pPr>
      <w:r w:rsidRPr="00C77E38">
        <w:rPr>
          <w:sz w:val="26"/>
          <w:szCs w:val="26"/>
          <w:u w:val="single"/>
        </w:rPr>
        <w:t>Courts and judges are not controlled or dominated by ideology or party politics compared to their counterparts in the legislative.</w:t>
      </w:r>
      <w:r w:rsidRPr="00C77E38">
        <w:rPr>
          <w:sz w:val="14"/>
          <w:szCs w:val="26"/>
        </w:rPr>
        <w:t xml:space="preserve"> Due to this, </w:t>
      </w:r>
      <w:r w:rsidRPr="00C77E38">
        <w:rPr>
          <w:sz w:val="26"/>
          <w:szCs w:val="26"/>
          <w:u w:val="single"/>
        </w:rPr>
        <w:t>unpopular or controversial law reforms can be implemented by the courts even if those same reforms would sabotage or affect the chances of re-election if they were implemented via Parliament</w:t>
      </w:r>
      <w:r w:rsidRPr="00C77E38">
        <w:rPr>
          <w:sz w:val="14"/>
          <w:szCs w:val="26"/>
        </w:rPr>
        <w:t>. For instance, abortion is permitted in three states under common law, but the legislative body in those states has declined to legislate on the matter. Common law systems have helped facilitate and accelerate economic growth in the country by delivering the effective rule of law for economic actors.</w:t>
      </w:r>
    </w:p>
    <w:p w14:paraId="0485AED3" w14:textId="77777777" w:rsidR="001457F5" w:rsidRPr="00C77E38" w:rsidRDefault="001457F5" w:rsidP="001457F5">
      <w:pPr>
        <w:rPr>
          <w:sz w:val="14"/>
          <w:szCs w:val="26"/>
        </w:rPr>
      </w:pPr>
    </w:p>
    <w:p w14:paraId="17908C2D" w14:textId="77777777" w:rsidR="001457F5" w:rsidRPr="00C77E38" w:rsidRDefault="001457F5" w:rsidP="001457F5">
      <w:pPr>
        <w:rPr>
          <w:sz w:val="14"/>
          <w:szCs w:val="26"/>
        </w:rPr>
      </w:pPr>
    </w:p>
    <w:p w14:paraId="1F5E64AE" w14:textId="77777777" w:rsidR="001457F5" w:rsidRPr="00C77E38" w:rsidRDefault="001457F5" w:rsidP="001457F5">
      <w:pPr>
        <w:rPr>
          <w:sz w:val="14"/>
          <w:szCs w:val="26"/>
        </w:rPr>
      </w:pPr>
    </w:p>
    <w:p w14:paraId="034921E2" w14:textId="77777777" w:rsidR="001457F5" w:rsidRPr="00C77E38" w:rsidRDefault="001457F5" w:rsidP="001457F5"/>
    <w:p w14:paraId="27A59732" w14:textId="77777777" w:rsidR="001457F5" w:rsidRPr="00C77E38" w:rsidRDefault="001457F5" w:rsidP="001457F5">
      <w:pPr>
        <w:pStyle w:val="Heading3"/>
        <w:ind w:firstLine="720"/>
      </w:pPr>
      <w:r w:rsidRPr="00C77E38">
        <w:t>2AC---Common Law Bad---Discrimination</w:t>
      </w:r>
    </w:p>
    <w:p w14:paraId="16A62692" w14:textId="77777777" w:rsidR="001457F5" w:rsidRPr="00C77E38" w:rsidRDefault="001457F5" w:rsidP="001457F5">
      <w:pPr>
        <w:pStyle w:val="Heading4"/>
      </w:pPr>
      <w:r w:rsidRPr="00C77E38">
        <w:t>Courts use Common Law, which has led to unfair marginalization and discrimination, proving it to be not a proper method for courts to use.</w:t>
      </w:r>
    </w:p>
    <w:p w14:paraId="7F226B81" w14:textId="77777777" w:rsidR="001457F5" w:rsidRPr="00C77E38" w:rsidRDefault="001457F5" w:rsidP="001457F5">
      <w:r w:rsidRPr="00C77E38">
        <w:t xml:space="preserve">James </w:t>
      </w:r>
      <w:r w:rsidRPr="00C77E38">
        <w:rPr>
          <w:rFonts w:eastAsiaTheme="majorEastAsia" w:cstheme="majorBidi"/>
          <w:b/>
          <w:iCs/>
          <w:sz w:val="26"/>
        </w:rPr>
        <w:t>Chen</w:t>
      </w:r>
      <w:r w:rsidRPr="00C77E38">
        <w:t>, 20</w:t>
      </w:r>
      <w:r w:rsidRPr="00C77E38">
        <w:rPr>
          <w:rStyle w:val="Style13ptBold"/>
        </w:rPr>
        <w:t>24</w:t>
      </w:r>
      <w:r w:rsidRPr="00C77E38">
        <w:t xml:space="preserve"> – Bachelors Degree from Tufts University in Social Psychology, expertise in Investing, Trading and Tech Analysis, former director of investing and trading content and Investopedia  “Common Law: What It Is, How It's Used, and How It Differs From Civil Law” </w:t>
      </w:r>
      <w:hyperlink r:id="rId42" w:history="1">
        <w:r w:rsidRPr="00C77E38">
          <w:rPr>
            <w:rStyle w:val="Hyperlink"/>
          </w:rPr>
          <w:t>https://www.investopedia.com/contributors/101529/</w:t>
        </w:r>
      </w:hyperlink>
      <w:r w:rsidRPr="00C77E38">
        <w:t xml:space="preserve"> v //RS</w:t>
      </w:r>
    </w:p>
    <w:p w14:paraId="6683241B" w14:textId="77777777" w:rsidR="001457F5" w:rsidRPr="00C77E38" w:rsidRDefault="001457F5" w:rsidP="001457F5">
      <w:pPr>
        <w:rPr>
          <w:sz w:val="16"/>
          <w:szCs w:val="26"/>
        </w:rPr>
      </w:pPr>
    </w:p>
    <w:p w14:paraId="500CFD8B" w14:textId="77777777" w:rsidR="001457F5" w:rsidRPr="00C77E38" w:rsidRDefault="001457F5" w:rsidP="001457F5">
      <w:pPr>
        <w:rPr>
          <w:sz w:val="26"/>
          <w:szCs w:val="26"/>
          <w:u w:val="single"/>
        </w:rPr>
      </w:pPr>
      <w:r w:rsidRPr="00C77E38">
        <w:rPr>
          <w:sz w:val="26"/>
          <w:szCs w:val="26"/>
          <w:u w:val="single"/>
        </w:rPr>
        <w:t>Civil law is a comprehensive, codified set of legal statutes created by legislators</w:t>
      </w:r>
      <w:r w:rsidRPr="00C77E38">
        <w:rPr>
          <w:sz w:val="16"/>
          <w:szCs w:val="26"/>
        </w:rPr>
        <w:t>. A civil system clearly defines the cases that can be brought to court, the procedures for handling claims, and the punishment for an offense. Judicial authorities use the conditions in the applicable civil code to evaluate the facts of each case and make legislative decisions</w:t>
      </w:r>
      <w:r w:rsidRPr="00C77E38">
        <w:rPr>
          <w:sz w:val="26"/>
          <w:szCs w:val="26"/>
          <w:u w:val="single"/>
        </w:rPr>
        <w:t>. While civil law is regularly updated, the goal of standardized codes is to create order and reduce biased systems in which laws are applied differently from case to case.</w:t>
      </w:r>
    </w:p>
    <w:p w14:paraId="1D67A041" w14:textId="77777777" w:rsidR="001457F5" w:rsidRPr="00C77E38" w:rsidRDefault="001457F5" w:rsidP="001457F5">
      <w:pPr>
        <w:rPr>
          <w:sz w:val="26"/>
          <w:szCs w:val="26"/>
          <w:u w:val="single"/>
        </w:rPr>
      </w:pPr>
      <w:r w:rsidRPr="00C77E38">
        <w:rPr>
          <w:sz w:val="26"/>
          <w:szCs w:val="26"/>
          <w:u w:val="single"/>
        </w:rPr>
        <w:t>Common law draws from institutionalized opinions and interpretations from judicial authorities and public juries. Similar to civil law, the goal of common law is to establish consistent outcomes by applying the same standards of interpretation</w:t>
      </w:r>
      <w:r w:rsidRPr="00C77E38">
        <w:rPr>
          <w:sz w:val="16"/>
          <w:szCs w:val="26"/>
        </w:rPr>
        <w:t xml:space="preserve">. In some instances, precedent depends on the case-by-case traditions of individual jurisdictions. </w:t>
      </w:r>
      <w:r w:rsidRPr="00C77E38">
        <w:rPr>
          <w:sz w:val="26"/>
          <w:szCs w:val="26"/>
          <w:u w:val="single"/>
        </w:rPr>
        <w:t>As a result, elements of common law may differ between districts.</w:t>
      </w:r>
    </w:p>
    <w:p w14:paraId="2B7BA087" w14:textId="77777777" w:rsidR="001457F5" w:rsidRPr="00C77E38" w:rsidRDefault="001457F5" w:rsidP="001457F5">
      <w:pPr>
        <w:rPr>
          <w:sz w:val="26"/>
          <w:szCs w:val="26"/>
          <w:u w:val="single"/>
        </w:rPr>
      </w:pPr>
      <w:r w:rsidRPr="00C77E38">
        <w:rPr>
          <w:sz w:val="16"/>
          <w:szCs w:val="26"/>
        </w:rPr>
        <w:t xml:space="preserve">As judges present the precedents which apply to a case, they can significantly influence the criteria that a jury uses to interpret a case. </w:t>
      </w:r>
      <w:r w:rsidRPr="00C77E38">
        <w:rPr>
          <w:sz w:val="26"/>
          <w:szCs w:val="26"/>
          <w:u w:val="single"/>
        </w:rPr>
        <w:t xml:space="preserve">Historically, the traditions of </w:t>
      </w:r>
      <w:r w:rsidRPr="00C77E38">
        <w:rPr>
          <w:sz w:val="26"/>
          <w:szCs w:val="26"/>
          <w:highlight w:val="yellow"/>
          <w:u w:val="single"/>
        </w:rPr>
        <w:t>common law</w:t>
      </w:r>
      <w:r w:rsidRPr="00C77E38">
        <w:rPr>
          <w:sz w:val="26"/>
          <w:szCs w:val="26"/>
          <w:u w:val="single"/>
        </w:rPr>
        <w:t xml:space="preserve"> have </w:t>
      </w:r>
      <w:r w:rsidRPr="00C77E38">
        <w:rPr>
          <w:sz w:val="26"/>
          <w:szCs w:val="26"/>
          <w:highlight w:val="yellow"/>
          <w:u w:val="single"/>
        </w:rPr>
        <w:t>led</w:t>
      </w:r>
      <w:r w:rsidRPr="00C77E38">
        <w:rPr>
          <w:sz w:val="26"/>
          <w:szCs w:val="26"/>
          <w:u w:val="single"/>
        </w:rPr>
        <w:t xml:space="preserve"> </w:t>
      </w:r>
      <w:r w:rsidRPr="00C77E38">
        <w:rPr>
          <w:sz w:val="26"/>
          <w:szCs w:val="26"/>
          <w:highlight w:val="yellow"/>
          <w:u w:val="single"/>
        </w:rPr>
        <w:t>to unfair marginalization or disempowerment</w:t>
      </w:r>
      <w:r w:rsidRPr="00C77E38">
        <w:rPr>
          <w:sz w:val="26"/>
          <w:szCs w:val="26"/>
          <w:u w:val="single"/>
        </w:rPr>
        <w:t xml:space="preserve"> </w:t>
      </w:r>
      <w:r w:rsidRPr="00C77E38">
        <w:rPr>
          <w:sz w:val="26"/>
          <w:szCs w:val="26"/>
          <w:highlight w:val="yellow"/>
          <w:u w:val="single"/>
        </w:rPr>
        <w:t>of</w:t>
      </w:r>
      <w:r w:rsidRPr="00C77E38">
        <w:rPr>
          <w:sz w:val="26"/>
          <w:szCs w:val="26"/>
          <w:u w:val="single"/>
        </w:rPr>
        <w:t xml:space="preserve"> certain </w:t>
      </w:r>
      <w:r w:rsidRPr="00C77E38">
        <w:rPr>
          <w:sz w:val="26"/>
          <w:szCs w:val="26"/>
          <w:highlight w:val="yellow"/>
          <w:u w:val="single"/>
        </w:rPr>
        <w:t>groups</w:t>
      </w:r>
      <w:r w:rsidRPr="00C77E38">
        <w:rPr>
          <w:sz w:val="26"/>
          <w:szCs w:val="26"/>
          <w:u w:val="single"/>
        </w:rPr>
        <w:t xml:space="preserve">. Whether </w:t>
      </w:r>
      <w:r w:rsidRPr="00C77E38">
        <w:rPr>
          <w:sz w:val="26"/>
          <w:szCs w:val="26"/>
          <w:highlight w:val="yellow"/>
          <w:u w:val="single"/>
        </w:rPr>
        <w:t>they are outdated or biased,</w:t>
      </w:r>
      <w:r w:rsidRPr="00C77E38">
        <w:rPr>
          <w:sz w:val="26"/>
          <w:szCs w:val="26"/>
          <w:u w:val="single"/>
        </w:rPr>
        <w:t xml:space="preserve"> </w:t>
      </w:r>
      <w:r w:rsidRPr="00C77E38">
        <w:rPr>
          <w:sz w:val="26"/>
          <w:szCs w:val="26"/>
          <w:highlight w:val="yellow"/>
          <w:u w:val="single"/>
        </w:rPr>
        <w:t>past decisions continue to shape</w:t>
      </w:r>
      <w:r w:rsidRPr="00C77E38">
        <w:rPr>
          <w:sz w:val="26"/>
          <w:szCs w:val="26"/>
          <w:u w:val="single"/>
        </w:rPr>
        <w:t xml:space="preserve"> future </w:t>
      </w:r>
      <w:r w:rsidRPr="00C77E38">
        <w:rPr>
          <w:sz w:val="26"/>
          <w:szCs w:val="26"/>
          <w:highlight w:val="yellow"/>
          <w:u w:val="single"/>
        </w:rPr>
        <w:t>rulings</w:t>
      </w:r>
      <w:r w:rsidRPr="00C77E38">
        <w:rPr>
          <w:sz w:val="26"/>
          <w:szCs w:val="26"/>
          <w:u w:val="single"/>
        </w:rPr>
        <w:t xml:space="preserve"> until societal changes prompt a judicial body to overturn the precedent.</w:t>
      </w:r>
    </w:p>
    <w:p w14:paraId="40CA1663" w14:textId="77777777" w:rsidR="001457F5" w:rsidRPr="00C77E38" w:rsidRDefault="001457F5" w:rsidP="001457F5">
      <w:pPr>
        <w:rPr>
          <w:sz w:val="16"/>
          <w:szCs w:val="26"/>
        </w:rPr>
      </w:pPr>
      <w:r w:rsidRPr="00C77E38">
        <w:rPr>
          <w:sz w:val="26"/>
          <w:szCs w:val="26"/>
          <w:highlight w:val="yellow"/>
          <w:u w:val="single"/>
        </w:rPr>
        <w:t>This system makes</w:t>
      </w:r>
      <w:r w:rsidRPr="00C77E38">
        <w:rPr>
          <w:sz w:val="26"/>
          <w:szCs w:val="26"/>
          <w:u w:val="single"/>
        </w:rPr>
        <w:t xml:space="preserve"> </w:t>
      </w:r>
      <w:r w:rsidRPr="00C77E38">
        <w:rPr>
          <w:sz w:val="26"/>
          <w:szCs w:val="26"/>
          <w:highlight w:val="yellow"/>
          <w:u w:val="single"/>
        </w:rPr>
        <w:t>it difficult</w:t>
      </w:r>
      <w:r w:rsidRPr="00C77E38">
        <w:rPr>
          <w:sz w:val="26"/>
          <w:szCs w:val="26"/>
          <w:u w:val="single"/>
        </w:rPr>
        <w:t xml:space="preserve"> </w:t>
      </w:r>
      <w:r w:rsidRPr="00C77E38">
        <w:rPr>
          <w:sz w:val="26"/>
          <w:szCs w:val="26"/>
          <w:highlight w:val="yellow"/>
          <w:u w:val="single"/>
        </w:rPr>
        <w:t>for</w:t>
      </w:r>
      <w:r w:rsidRPr="00C77E38">
        <w:rPr>
          <w:sz w:val="26"/>
          <w:szCs w:val="26"/>
          <w:u w:val="single"/>
        </w:rPr>
        <w:t xml:space="preserve"> </w:t>
      </w:r>
      <w:r w:rsidRPr="00C77E38">
        <w:rPr>
          <w:sz w:val="26"/>
          <w:szCs w:val="26"/>
          <w:highlight w:val="yellow"/>
          <w:u w:val="single"/>
        </w:rPr>
        <w:t>marginalized</w:t>
      </w:r>
      <w:r w:rsidRPr="00C77E38">
        <w:rPr>
          <w:sz w:val="26"/>
          <w:szCs w:val="26"/>
          <w:u w:val="single"/>
        </w:rPr>
        <w:t xml:space="preserve"> </w:t>
      </w:r>
      <w:r w:rsidRPr="00C77E38">
        <w:rPr>
          <w:sz w:val="26"/>
          <w:szCs w:val="26"/>
          <w:highlight w:val="yellow"/>
          <w:u w:val="single"/>
        </w:rPr>
        <w:t>parties</w:t>
      </w:r>
      <w:r w:rsidRPr="00C77E38">
        <w:rPr>
          <w:sz w:val="26"/>
          <w:szCs w:val="26"/>
          <w:u w:val="single"/>
        </w:rPr>
        <w:t xml:space="preserve"> to pursue favorable rulings until popular thought or civil legislation changes the interpretation of common law. </w:t>
      </w:r>
      <w:r w:rsidRPr="00C77E38">
        <w:rPr>
          <w:sz w:val="26"/>
          <w:szCs w:val="26"/>
          <w:highlight w:val="yellow"/>
          <w:u w:val="single"/>
        </w:rPr>
        <w:t>Feminists</w:t>
      </w:r>
      <w:r w:rsidRPr="00C77E38">
        <w:rPr>
          <w:sz w:val="26"/>
          <w:szCs w:val="26"/>
          <w:u w:val="single"/>
        </w:rPr>
        <w:t xml:space="preserve"> in the 19th and early 20th centuries </w:t>
      </w:r>
      <w:r w:rsidRPr="00C77E38">
        <w:rPr>
          <w:sz w:val="26"/>
          <w:szCs w:val="26"/>
          <w:highlight w:val="yellow"/>
          <w:u w:val="single"/>
        </w:rPr>
        <w:t>who fought for</w:t>
      </w:r>
      <w:r w:rsidRPr="00C77E38">
        <w:rPr>
          <w:sz w:val="26"/>
          <w:szCs w:val="26"/>
          <w:u w:val="single"/>
        </w:rPr>
        <w:t xml:space="preserve"> women's </w:t>
      </w:r>
      <w:r w:rsidRPr="00C77E38">
        <w:rPr>
          <w:sz w:val="26"/>
          <w:szCs w:val="26"/>
          <w:highlight w:val="yellow"/>
          <w:u w:val="single"/>
        </w:rPr>
        <w:t>rights</w:t>
      </w:r>
      <w:r w:rsidRPr="00C77E38">
        <w:rPr>
          <w:sz w:val="26"/>
          <w:szCs w:val="26"/>
          <w:u w:val="single"/>
        </w:rPr>
        <w:t xml:space="preserve"> </w:t>
      </w:r>
      <w:r w:rsidRPr="00C77E38">
        <w:rPr>
          <w:sz w:val="26"/>
          <w:szCs w:val="26"/>
          <w:highlight w:val="yellow"/>
          <w:u w:val="single"/>
        </w:rPr>
        <w:t>often faced such difficulties</w:t>
      </w:r>
      <w:r w:rsidRPr="00C77E38">
        <w:rPr>
          <w:sz w:val="26"/>
          <w:szCs w:val="26"/>
          <w:u w:val="single"/>
        </w:rPr>
        <w:t>.</w:t>
      </w:r>
      <w:r w:rsidRPr="00C77E38">
        <w:rPr>
          <w:sz w:val="16"/>
          <w:szCs w:val="26"/>
        </w:rPr>
        <w:t xml:space="preserve"> For example, in England, common law as late as the 1970s held that, when couples divorced, fathers—rather than mothers—were entitled to custody of the children, a bias that in effect kept women trapped in marriages.</w:t>
      </w:r>
    </w:p>
    <w:p w14:paraId="23C9A869" w14:textId="77777777" w:rsidR="001457F5" w:rsidRPr="00C77E38" w:rsidRDefault="001457F5" w:rsidP="001457F5">
      <w:pPr>
        <w:rPr>
          <w:sz w:val="16"/>
          <w:szCs w:val="26"/>
        </w:rPr>
      </w:pPr>
    </w:p>
    <w:p w14:paraId="0A4E92D3" w14:textId="77777777" w:rsidR="001457F5" w:rsidRPr="00C77E38" w:rsidRDefault="001457F5" w:rsidP="001457F5"/>
    <w:p w14:paraId="0363517E" w14:textId="77777777" w:rsidR="001457F5" w:rsidRPr="00C77E38" w:rsidRDefault="001457F5" w:rsidP="001457F5"/>
    <w:p w14:paraId="143A0207" w14:textId="77777777" w:rsidR="001457F5" w:rsidRPr="00C77E38" w:rsidRDefault="001457F5" w:rsidP="001457F5"/>
    <w:p w14:paraId="106C8350" w14:textId="77777777" w:rsidR="001457F5" w:rsidRPr="00C77E38" w:rsidRDefault="001457F5" w:rsidP="001457F5">
      <w:pPr>
        <w:rPr>
          <w:sz w:val="16"/>
          <w:szCs w:val="26"/>
        </w:rPr>
      </w:pPr>
    </w:p>
    <w:p w14:paraId="2DF65374" w14:textId="77777777" w:rsidR="001457F5" w:rsidRPr="00C77E38" w:rsidRDefault="001457F5" w:rsidP="001457F5">
      <w:pPr>
        <w:rPr>
          <w:sz w:val="16"/>
          <w:szCs w:val="26"/>
        </w:rPr>
      </w:pPr>
    </w:p>
    <w:p w14:paraId="5DEC563E" w14:textId="77777777" w:rsidR="001457F5" w:rsidRPr="00C77E38" w:rsidRDefault="001457F5" w:rsidP="001457F5"/>
    <w:p w14:paraId="4EB55ED7" w14:textId="77777777" w:rsidR="001457F5" w:rsidRPr="00C77E38" w:rsidRDefault="001457F5" w:rsidP="001457F5">
      <w:pPr>
        <w:pStyle w:val="Heading1"/>
      </w:pPr>
      <w:r w:rsidRPr="00C77E38">
        <w:t>Other</w:t>
      </w:r>
    </w:p>
    <w:p w14:paraId="1F04418A" w14:textId="77777777" w:rsidR="001457F5" w:rsidRPr="00C77E38" w:rsidRDefault="001457F5" w:rsidP="001457F5">
      <w:pPr>
        <w:pStyle w:val="Heading2"/>
      </w:pPr>
      <w:r w:rsidRPr="00C77E38">
        <w:t>IP Courts</w:t>
      </w:r>
    </w:p>
    <w:p w14:paraId="01530009" w14:textId="77777777" w:rsidR="001457F5" w:rsidRPr="00C77E38" w:rsidRDefault="001457F5" w:rsidP="001457F5">
      <w:pPr>
        <w:pStyle w:val="Heading4"/>
        <w:jc w:val="both"/>
      </w:pPr>
      <w:bookmarkStart w:id="1" w:name="_Hlk172810879"/>
      <w:r w:rsidRPr="00C77E38">
        <w:t>IP courts are much more efficient and can be better for strengthening IP rights</w:t>
      </w:r>
    </w:p>
    <w:p w14:paraId="683515E2" w14:textId="77777777" w:rsidR="001457F5" w:rsidRPr="00C77E38" w:rsidRDefault="001457F5" w:rsidP="001457F5">
      <w:pPr>
        <w:rPr>
          <w:highlight w:val="cyan"/>
        </w:rPr>
      </w:pPr>
      <w:r w:rsidRPr="00C77E38">
        <w:t xml:space="preserve">Jacques de </w:t>
      </w:r>
      <w:r w:rsidRPr="00C77E38">
        <w:rPr>
          <w:b/>
          <w:bCs/>
          <w:sz w:val="26"/>
          <w:szCs w:val="26"/>
        </w:rPr>
        <w:t>Wera</w:t>
      </w:r>
      <w:r w:rsidRPr="00C77E38">
        <w:t>, 20</w:t>
      </w:r>
      <w:r w:rsidRPr="00C77E38">
        <w:rPr>
          <w:rStyle w:val="Style13ptBold"/>
        </w:rPr>
        <w:t>19</w:t>
      </w:r>
      <w:r w:rsidRPr="00C77E38">
        <w:t xml:space="preserve"> -  is a professor of intellectual property law and director of digital law center at University of Geneva; J.D.  from university of Lausanne in law and LLM at Columbia Law School; WIPO Magazine: “A closer look at specialized intellectual property courts” 6//19, Date Accessed: 7/16/2024 </w:t>
      </w:r>
      <w:hyperlink r:id="rId43" w:history="1">
        <w:r w:rsidRPr="00C77E38">
          <w:rPr>
            <w:rStyle w:val="Hyperlink"/>
          </w:rPr>
          <w:t>https://www.wipo.int/wipo_magazine/en/2019/03/article_0005.html</w:t>
        </w:r>
      </w:hyperlink>
      <w:r w:rsidRPr="00C77E38">
        <w:t xml:space="preserve"> //RS</w:t>
      </w:r>
    </w:p>
    <w:p w14:paraId="57957D48" w14:textId="77777777" w:rsidR="001457F5" w:rsidRPr="00C77E38" w:rsidRDefault="001457F5" w:rsidP="001457F5">
      <w:pPr>
        <w:rPr>
          <w:sz w:val="16"/>
          <w:highlight w:val="cyan"/>
        </w:rPr>
      </w:pPr>
    </w:p>
    <w:p w14:paraId="1CF413F7" w14:textId="77777777" w:rsidR="001457F5" w:rsidRPr="00C77E38" w:rsidRDefault="001457F5" w:rsidP="001457F5">
      <w:pPr>
        <w:rPr>
          <w:u w:val="single"/>
        </w:rPr>
      </w:pPr>
      <w:r w:rsidRPr="00C77E38">
        <w:rPr>
          <w:highlight w:val="cyan"/>
          <w:u w:val="single"/>
        </w:rPr>
        <w:t>Specialized IP courts are generally believed to improve the quality of justice available to IP right holders.</w:t>
      </w:r>
      <w:r w:rsidRPr="00C77E38">
        <w:rPr>
          <w:u w:val="single"/>
        </w:rPr>
        <w:t xml:space="preserve"> </w:t>
      </w:r>
      <w:r w:rsidRPr="00C77E38">
        <w:rPr>
          <w:sz w:val="16"/>
        </w:rPr>
        <w:t xml:space="preserve">The court’s expertise means that disputes can be handled coherently on the basis of past experience. </w:t>
      </w:r>
      <w:r w:rsidRPr="00C77E38">
        <w:rPr>
          <w:highlight w:val="cyan"/>
          <w:u w:val="single"/>
        </w:rPr>
        <w:t>This is</w:t>
      </w:r>
      <w:r w:rsidRPr="00C77E38">
        <w:rPr>
          <w:u w:val="single"/>
        </w:rPr>
        <w:t xml:space="preserve"> particularly </w:t>
      </w:r>
      <w:r w:rsidRPr="00C77E38">
        <w:rPr>
          <w:highlight w:val="cyan"/>
          <w:u w:val="single"/>
        </w:rPr>
        <w:t>important for</w:t>
      </w:r>
      <w:r w:rsidRPr="00C77E38">
        <w:rPr>
          <w:u w:val="single"/>
        </w:rPr>
        <w:t xml:space="preserve"> IP </w:t>
      </w:r>
      <w:r w:rsidRPr="00C77E38">
        <w:rPr>
          <w:highlight w:val="cyan"/>
          <w:u w:val="single"/>
        </w:rPr>
        <w:t>disputes</w:t>
      </w:r>
      <w:r w:rsidRPr="00C77E38">
        <w:rPr>
          <w:u w:val="single"/>
        </w:rPr>
        <w:t xml:space="preserve"> because courts are often requested to render decisions very quickly on applications for provisional measures </w:t>
      </w:r>
      <w:r w:rsidRPr="00C77E38">
        <w:rPr>
          <w:highlight w:val="cyan"/>
          <w:u w:val="single"/>
        </w:rPr>
        <w:t>in order to prevent</w:t>
      </w:r>
      <w:r w:rsidRPr="00C77E38">
        <w:rPr>
          <w:u w:val="single"/>
        </w:rPr>
        <w:t xml:space="preserve"> or stop </w:t>
      </w:r>
      <w:r w:rsidRPr="00C77E38">
        <w:rPr>
          <w:highlight w:val="cyan"/>
          <w:u w:val="single"/>
        </w:rPr>
        <w:t>an infringement of IP rights.</w:t>
      </w:r>
    </w:p>
    <w:p w14:paraId="5AAEB848" w14:textId="77777777" w:rsidR="001457F5" w:rsidRPr="00C77E38" w:rsidRDefault="001457F5" w:rsidP="001457F5">
      <w:pPr>
        <w:rPr>
          <w:u w:val="single"/>
        </w:rPr>
      </w:pPr>
      <w:r w:rsidRPr="00C77E38">
        <w:rPr>
          <w:u w:val="single"/>
        </w:rPr>
        <w:t xml:space="preserve">Specialized </w:t>
      </w:r>
      <w:r w:rsidRPr="00C77E38">
        <w:rPr>
          <w:highlight w:val="cyan"/>
          <w:u w:val="single"/>
        </w:rPr>
        <w:t>IP courts are better equipped to</w:t>
      </w:r>
      <w:r w:rsidRPr="00C77E38">
        <w:rPr>
          <w:u w:val="single"/>
        </w:rPr>
        <w:t xml:space="preserve"> keep pace with and </w:t>
      </w:r>
      <w:r w:rsidRPr="00C77E38">
        <w:rPr>
          <w:b/>
          <w:bCs/>
          <w:highlight w:val="cyan"/>
          <w:u w:val="single"/>
        </w:rPr>
        <w:t>adapt to</w:t>
      </w:r>
      <w:r w:rsidRPr="00C77E38">
        <w:rPr>
          <w:u w:val="single"/>
        </w:rPr>
        <w:t xml:space="preserve"> dynamic </w:t>
      </w:r>
      <w:r w:rsidRPr="00C77E38">
        <w:rPr>
          <w:highlight w:val="cyan"/>
          <w:u w:val="single"/>
        </w:rPr>
        <w:t>developments in</w:t>
      </w:r>
      <w:r w:rsidRPr="00C77E38">
        <w:rPr>
          <w:u w:val="single"/>
        </w:rPr>
        <w:t xml:space="preserve"> IP </w:t>
      </w:r>
      <w:r w:rsidRPr="00C77E38">
        <w:rPr>
          <w:highlight w:val="cyan"/>
          <w:u w:val="single"/>
        </w:rPr>
        <w:t>law</w:t>
      </w:r>
      <w:r w:rsidRPr="00C77E38">
        <w:rPr>
          <w:u w:val="single"/>
        </w:rPr>
        <w:t>.</w:t>
      </w:r>
      <w:r w:rsidRPr="00C77E38">
        <w:rPr>
          <w:sz w:val="16"/>
        </w:rPr>
        <w:t xml:space="preserve"> They allow for timely and cost-effective handling of proceedings and can improve the consistency of case law. </w:t>
      </w:r>
      <w:r w:rsidRPr="00C77E38">
        <w:rPr>
          <w:highlight w:val="cyan"/>
          <w:u w:val="single"/>
        </w:rPr>
        <w:t>They</w:t>
      </w:r>
      <w:r w:rsidRPr="00C77E38">
        <w:rPr>
          <w:u w:val="single"/>
        </w:rPr>
        <w:t xml:space="preserve"> can </w:t>
      </w:r>
      <w:r w:rsidRPr="00C77E38">
        <w:rPr>
          <w:highlight w:val="cyan"/>
          <w:u w:val="single"/>
        </w:rPr>
        <w:t xml:space="preserve">also help to </w:t>
      </w:r>
      <w:r w:rsidRPr="00C77E38">
        <w:rPr>
          <w:b/>
          <w:bCs/>
          <w:highlight w:val="cyan"/>
          <w:u w:val="single"/>
        </w:rPr>
        <w:t>eliminate</w:t>
      </w:r>
      <w:r w:rsidRPr="00C77E38">
        <w:rPr>
          <w:u w:val="single"/>
        </w:rPr>
        <w:t xml:space="preserve"> or reduce </w:t>
      </w:r>
      <w:r w:rsidRPr="00C77E38">
        <w:rPr>
          <w:highlight w:val="cyan"/>
          <w:u w:val="single"/>
        </w:rPr>
        <w:t>any risk of forum shopping</w:t>
      </w:r>
      <w:r w:rsidRPr="00C77E38">
        <w:rPr>
          <w:u w:val="single"/>
        </w:rPr>
        <w:t xml:space="preserve"> </w:t>
      </w:r>
      <w:r w:rsidRPr="00C77E38">
        <w:rPr>
          <w:sz w:val="16"/>
        </w:rPr>
        <w:t xml:space="preserve">– whereby IP owners, given the choice of court, choose the one that will favor their interests – by centralizing IP disputes before the specialized IP courts, and </w:t>
      </w:r>
      <w:r w:rsidRPr="00C77E38">
        <w:rPr>
          <w:u w:val="single"/>
        </w:rPr>
        <w:t>can further foster the development of special procedural rules that are tailored to IP disputes.</w:t>
      </w:r>
    </w:p>
    <w:p w14:paraId="7BE07BEB" w14:textId="77777777" w:rsidR="001457F5" w:rsidRPr="00C77E38" w:rsidRDefault="001457F5" w:rsidP="001457F5"/>
    <w:bookmarkEnd w:id="1"/>
    <w:p w14:paraId="6DFED76F" w14:textId="77777777" w:rsidR="001457F5" w:rsidRPr="00C77E38" w:rsidRDefault="001457F5" w:rsidP="001457F5">
      <w:pPr>
        <w:pStyle w:val="Heading4"/>
      </w:pPr>
      <w:r w:rsidRPr="00C77E38">
        <w:t xml:space="preserve">Specialized IP courts are more efficient. </w:t>
      </w:r>
    </w:p>
    <w:p w14:paraId="649BC145" w14:textId="77777777" w:rsidR="001457F5" w:rsidRPr="00C77E38" w:rsidRDefault="001457F5" w:rsidP="001457F5">
      <w:r w:rsidRPr="00C77E38">
        <w:t xml:space="preserve">Jacques </w:t>
      </w:r>
      <w:r w:rsidRPr="00C77E38">
        <w:rPr>
          <w:rStyle w:val="Style13ptBold"/>
        </w:rPr>
        <w:t>Werra 19</w:t>
      </w:r>
      <w:r w:rsidRPr="00C77E38">
        <w:t xml:space="preserve"> Vice-Rector and Professor of Intellectual Property and Contract Law, University of Geneva, Switzerland ( “A Closer look at specialized intellectual property courts”, WIPO,  June 2019,)</w:t>
      </w:r>
      <w:r w:rsidRPr="00C77E38">
        <w:rPr>
          <w:bCs/>
          <w:sz w:val="20"/>
          <w:szCs w:val="20"/>
        </w:rPr>
        <w:t xml:space="preserve">  </w:t>
      </w:r>
      <w:hyperlink r:id="rId44" w:history="1">
        <w:r w:rsidRPr="00C77E38">
          <w:rPr>
            <w:rStyle w:val="Hyperlink"/>
            <w:bCs/>
            <w:sz w:val="20"/>
            <w:szCs w:val="20"/>
          </w:rPr>
          <w:t>https://www.wipo.int/wipo_magazine/en/2019/03/article_0005.html</w:t>
        </w:r>
      </w:hyperlink>
      <w:r w:rsidRPr="00C77E38">
        <w:rPr>
          <w:bCs/>
          <w:sz w:val="20"/>
          <w:szCs w:val="20"/>
        </w:rPr>
        <w:t xml:space="preserve"> </w:t>
      </w:r>
    </w:p>
    <w:p w14:paraId="46526F53" w14:textId="77777777" w:rsidR="001457F5" w:rsidRPr="00C77E38" w:rsidRDefault="001457F5" w:rsidP="001457F5">
      <w:r w:rsidRPr="00C77E38">
        <w:rPr>
          <w:rStyle w:val="StyleUnderline"/>
          <w:highlight w:val="cyan"/>
        </w:rPr>
        <w:t>Specialized IP courts</w:t>
      </w:r>
      <w:r w:rsidRPr="00C77E38">
        <w:rPr>
          <w:rStyle w:val="StyleUnderline"/>
        </w:rPr>
        <w:t xml:space="preserve"> are generally believed to </w:t>
      </w:r>
      <w:r w:rsidRPr="00C77E38">
        <w:rPr>
          <w:rStyle w:val="StyleUnderline"/>
          <w:highlight w:val="cyan"/>
        </w:rPr>
        <w:t>improve</w:t>
      </w:r>
      <w:r w:rsidRPr="00C77E38">
        <w:rPr>
          <w:rStyle w:val="StyleUnderline"/>
        </w:rPr>
        <w:t xml:space="preserve"> </w:t>
      </w:r>
      <w:r w:rsidRPr="00C77E38">
        <w:rPr>
          <w:rStyle w:val="StyleUnderline"/>
          <w:highlight w:val="cyan"/>
        </w:rPr>
        <w:t>the quality of justice available to IP</w:t>
      </w:r>
      <w:r w:rsidRPr="00C77E38">
        <w:rPr>
          <w:rStyle w:val="StyleUnderline"/>
        </w:rPr>
        <w:t xml:space="preserve"> right </w:t>
      </w:r>
      <w:r w:rsidRPr="00C77E38">
        <w:rPr>
          <w:rStyle w:val="StyleUnderline"/>
          <w:highlight w:val="cyan"/>
        </w:rPr>
        <w:t>holders</w:t>
      </w:r>
      <w:r w:rsidRPr="00C77E38">
        <w:rPr>
          <w:rStyle w:val="StyleUnderline"/>
        </w:rPr>
        <w:t xml:space="preserve">. </w:t>
      </w:r>
      <w:r w:rsidRPr="00C77E38">
        <w:t xml:space="preserve">The court’s expertise means that </w:t>
      </w:r>
      <w:r w:rsidRPr="00C77E38">
        <w:rPr>
          <w:rStyle w:val="StyleUnderline"/>
          <w:highlight w:val="cyan"/>
        </w:rPr>
        <w:t>disputes</w:t>
      </w:r>
      <w:r w:rsidRPr="00C77E38">
        <w:rPr>
          <w:rStyle w:val="StyleUnderline"/>
        </w:rPr>
        <w:t xml:space="preserve"> </w:t>
      </w:r>
      <w:r w:rsidRPr="00C77E38">
        <w:rPr>
          <w:rStyle w:val="StyleUnderline"/>
          <w:highlight w:val="cyan"/>
        </w:rPr>
        <w:t>can be handled coherently</w:t>
      </w:r>
      <w:r w:rsidRPr="00C77E38">
        <w:rPr>
          <w:rStyle w:val="StyleUnderline"/>
        </w:rPr>
        <w:t xml:space="preserve"> on the basis of past experience.</w:t>
      </w:r>
      <w:r w:rsidRPr="00C77E38">
        <w:t xml:space="preserve"> This is particularly important for IP disputes because courts are often requested to render decisions very quickly on applications for provisional measures in order to prevent or stop an infringement of IP rights</w:t>
      </w:r>
      <w:r w:rsidRPr="00C77E38">
        <w:rPr>
          <w:rStyle w:val="StyleUnderline"/>
          <w:highlight w:val="cyan"/>
        </w:rPr>
        <w:t xml:space="preserve">. Specialized IP courts are </w:t>
      </w:r>
      <w:r w:rsidRPr="00C77E38">
        <w:rPr>
          <w:rStyle w:val="StyleUnderline"/>
        </w:rPr>
        <w:t xml:space="preserve">better </w:t>
      </w:r>
      <w:r w:rsidRPr="00C77E38">
        <w:rPr>
          <w:rStyle w:val="StyleUnderline"/>
          <w:highlight w:val="cyan"/>
        </w:rPr>
        <w:t xml:space="preserve">equipped to keep pace </w:t>
      </w:r>
      <w:r w:rsidRPr="00C77E38">
        <w:rPr>
          <w:rStyle w:val="StyleUnderline"/>
        </w:rPr>
        <w:t xml:space="preserve">with </w:t>
      </w:r>
      <w:r w:rsidRPr="00C77E38">
        <w:rPr>
          <w:rStyle w:val="StyleUnderline"/>
          <w:highlight w:val="cyan"/>
        </w:rPr>
        <w:t>and adapt to dynamic developments in IP law</w:t>
      </w:r>
      <w:r w:rsidRPr="00C77E38">
        <w:t xml:space="preserve">. They allow for timely and cost-effective handling of proceedings </w:t>
      </w:r>
      <w:r w:rsidRPr="00C77E38">
        <w:rPr>
          <w:rStyle w:val="StyleUnderline"/>
          <w:highlight w:val="cyan"/>
        </w:rPr>
        <w:t>and</w:t>
      </w:r>
      <w:r w:rsidRPr="00C77E38">
        <w:t xml:space="preserve"> can </w:t>
      </w:r>
      <w:r w:rsidRPr="00C77E38">
        <w:rPr>
          <w:rStyle w:val="StyleUnderline"/>
          <w:highlight w:val="cyan"/>
        </w:rPr>
        <w:t>improve</w:t>
      </w:r>
      <w:r w:rsidRPr="00C77E38">
        <w:rPr>
          <w:rStyle w:val="StyleUnderline"/>
        </w:rPr>
        <w:t xml:space="preserve"> the </w:t>
      </w:r>
      <w:r w:rsidRPr="00C77E38">
        <w:rPr>
          <w:rStyle w:val="StyleUnderline"/>
          <w:highlight w:val="cyan"/>
        </w:rPr>
        <w:t>consistency</w:t>
      </w:r>
      <w:r w:rsidRPr="00C77E38">
        <w:rPr>
          <w:rStyle w:val="StyleUnderline"/>
        </w:rPr>
        <w:t xml:space="preserve"> of case law</w:t>
      </w:r>
      <w:r w:rsidRPr="00C77E38">
        <w:t>. They can also help to eliminate or reduce any risk of forum shopping – whereby IP owners, given the choice of court, choose the one that will favor their interests – by centralizing IP disputes before the specialized IP courts, and can further foster the development of special procedural rules that are tailored to IP disputes.</w:t>
      </w:r>
    </w:p>
    <w:p w14:paraId="63859546" w14:textId="77777777" w:rsidR="001457F5" w:rsidRPr="00C77E38" w:rsidRDefault="001457F5" w:rsidP="001457F5">
      <w:pPr>
        <w:pStyle w:val="Heading4"/>
      </w:pPr>
      <w:r w:rsidRPr="00C77E38">
        <w:t>Patent cases are different today and need updated courts</w:t>
      </w:r>
    </w:p>
    <w:p w14:paraId="16BC7B45" w14:textId="77777777" w:rsidR="001457F5" w:rsidRPr="00C77E38" w:rsidRDefault="001457F5" w:rsidP="001457F5">
      <w:r w:rsidRPr="00C77E38">
        <w:t xml:space="preserve">William </w:t>
      </w:r>
      <w:r w:rsidRPr="00C77E38">
        <w:rPr>
          <w:b/>
          <w:bCs/>
        </w:rPr>
        <w:t xml:space="preserve">Alsup, </w:t>
      </w:r>
      <w:r w:rsidRPr="00C77E38">
        <w:t>20</w:t>
      </w:r>
      <w:r w:rsidRPr="00C77E38">
        <w:rPr>
          <w:b/>
          <w:bCs/>
        </w:rPr>
        <w:t xml:space="preserve">19 – </w:t>
      </w:r>
      <w:r w:rsidRPr="00C77E38">
        <w:t>United States district judge of Northern District of California; “Huge Numbers of Patent Cases: How One District Judge Manages Them - The 2018 Supreme Court IP Review Address”; https://scholarship.kentlaw.iit.edu/cgi/viewcontent.cgi?article=1220&amp;context=ckjip</w:t>
      </w:r>
    </w:p>
    <w:p w14:paraId="57D1BB90" w14:textId="77777777" w:rsidR="001457F5" w:rsidRPr="00C77E38" w:rsidRDefault="001457F5" w:rsidP="001457F5">
      <w:pPr>
        <w:rPr>
          <w:sz w:val="16"/>
        </w:rPr>
      </w:pPr>
      <w:r w:rsidRPr="00C77E38">
        <w:rPr>
          <w:sz w:val="16"/>
        </w:rPr>
        <w:t xml:space="preserve">I share that story to illustrate that </w:t>
      </w:r>
      <w:r w:rsidRPr="00C77E38">
        <w:rPr>
          <w:rStyle w:val="StyleUnderline"/>
          <w:highlight w:val="cyan"/>
        </w:rPr>
        <w:t>when it comes to picking a jury, one side is going to</w:t>
      </w:r>
      <w:r w:rsidRPr="00C77E38">
        <w:rPr>
          <w:rStyle w:val="StyleUnderline"/>
        </w:rPr>
        <w:t xml:space="preserve"> want somebody that they can bamboozle; they </w:t>
      </w:r>
      <w:r w:rsidRPr="00C77E38">
        <w:rPr>
          <w:rStyle w:val="StyleUnderline"/>
          <w:highlight w:val="cyan"/>
        </w:rPr>
        <w:t>want to knock the people off who can actually understand the patent</w:t>
      </w:r>
      <w:r w:rsidRPr="00C77E38">
        <w:rPr>
          <w:sz w:val="16"/>
        </w:rPr>
        <w:t xml:space="preserve"> and understand the science and where the motor uses whatever it is that the motor uses. </w:t>
      </w:r>
    </w:p>
    <w:p w14:paraId="241577AE" w14:textId="77777777" w:rsidR="001457F5" w:rsidRPr="00C77E38" w:rsidRDefault="001457F5" w:rsidP="001457F5">
      <w:pPr>
        <w:rPr>
          <w:sz w:val="16"/>
        </w:rPr>
      </w:pPr>
      <w:r w:rsidRPr="00C77E38">
        <w:rPr>
          <w:rStyle w:val="StyleUnderline"/>
        </w:rPr>
        <w:t xml:space="preserve">Another major difference is </w:t>
      </w:r>
      <w:r w:rsidRPr="00C77E38">
        <w:rPr>
          <w:rStyle w:val="StyleUnderline"/>
          <w:highlight w:val="cyan"/>
        </w:rPr>
        <w:t xml:space="preserve">that </w:t>
      </w:r>
      <w:r w:rsidRPr="00C77E38">
        <w:rPr>
          <w:rStyle w:val="StyleUnderline"/>
          <w:b/>
          <w:bCs/>
          <w:highlight w:val="cyan"/>
        </w:rPr>
        <w:t>competitor-competitor suits</w:t>
      </w:r>
      <w:r w:rsidRPr="00C77E38">
        <w:rPr>
          <w:rStyle w:val="StyleUnderline"/>
          <w:highlight w:val="cyan"/>
        </w:rPr>
        <w:t xml:space="preserve"> are less common today</w:t>
      </w:r>
      <w:r w:rsidRPr="00C77E38">
        <w:rPr>
          <w:rStyle w:val="StyleUnderline"/>
        </w:rPr>
        <w:t xml:space="preserve">. These companies have now built up their own arsenal of patents—so </w:t>
      </w:r>
      <w:r w:rsidRPr="00C77E38">
        <w:rPr>
          <w:rStyle w:val="StyleUnderline"/>
          <w:highlight w:val="cyan"/>
        </w:rPr>
        <w:t xml:space="preserve">a company asserting patents against a competitor could lead to </w:t>
      </w:r>
      <w:r w:rsidRPr="00C77E38">
        <w:rPr>
          <w:rStyle w:val="StyleUnderline"/>
          <w:b/>
          <w:bCs/>
          <w:highlight w:val="cyan"/>
        </w:rPr>
        <w:t>mutual destruction</w:t>
      </w:r>
      <w:r w:rsidRPr="00C77E38">
        <w:rPr>
          <w:sz w:val="16"/>
        </w:rPr>
        <w:t xml:space="preserve">. But that dynamic is not present with non-practicing entities—they do not have any products of their own, so they have nothing to lose. </w:t>
      </w:r>
    </w:p>
    <w:p w14:paraId="669D050E" w14:textId="77777777" w:rsidR="001457F5" w:rsidRPr="00C77E38" w:rsidRDefault="001457F5" w:rsidP="001457F5">
      <w:pPr>
        <w:rPr>
          <w:sz w:val="16"/>
        </w:rPr>
      </w:pPr>
      <w:r w:rsidRPr="00C77E38">
        <w:rPr>
          <w:sz w:val="16"/>
        </w:rPr>
        <w:t xml:space="preserve">So, </w:t>
      </w:r>
      <w:r w:rsidRPr="00C77E38">
        <w:rPr>
          <w:rStyle w:val="StyleUnderline"/>
          <w:highlight w:val="cyan"/>
        </w:rPr>
        <w:t xml:space="preserve">much of patent litigation today is brought by </w:t>
      </w:r>
      <w:r w:rsidRPr="00C77E38">
        <w:rPr>
          <w:rStyle w:val="StyleUnderline"/>
          <w:b/>
          <w:bCs/>
          <w:highlight w:val="cyan"/>
        </w:rPr>
        <w:t>non-practicing entities</w:t>
      </w:r>
      <w:r w:rsidRPr="00C77E38">
        <w:rPr>
          <w:rStyle w:val="StyleUnderline"/>
          <w:highlight w:val="cyan"/>
        </w:rPr>
        <w:t>,</w:t>
      </w:r>
      <w:r w:rsidRPr="00C77E38">
        <w:rPr>
          <w:rStyle w:val="StyleUnderline"/>
        </w:rPr>
        <w:t xml:space="preserve"> and </w:t>
      </w:r>
      <w:r w:rsidRPr="00C77E38">
        <w:rPr>
          <w:rStyle w:val="StyleUnderline"/>
          <w:highlight w:val="cyan"/>
        </w:rPr>
        <w:t>they will sue everyone in the industry</w:t>
      </w:r>
      <w:r w:rsidRPr="00C77E38">
        <w:rPr>
          <w:rStyle w:val="StyleUnderline"/>
        </w:rPr>
        <w:t xml:space="preserve"> who has an analog to digital conversion or who has a motor or power supply on the theory that somewhere in your product</w:t>
      </w:r>
      <w:r w:rsidRPr="00C77E38">
        <w:rPr>
          <w:sz w:val="16"/>
        </w:rPr>
        <w:t>, you will infringe one of the many patents in the portfolio. That’s another difference between then and now. Back when I had that conversation with my friend, Mike Jacobs, in the late ‘80s at Morrison &amp; Forester when he said, “Look, we need to have an IP department,” the whole idea of a non-practicing entity hadn’t even developed yet.</w:t>
      </w:r>
    </w:p>
    <w:p w14:paraId="30D7E8CA" w14:textId="77777777" w:rsidR="001457F5" w:rsidRPr="00C77E38" w:rsidRDefault="001457F5" w:rsidP="001457F5">
      <w:pPr>
        <w:pStyle w:val="Heading4"/>
        <w:rPr>
          <w:rStyle w:val="StyleUnderline"/>
          <w:szCs w:val="26"/>
        </w:rPr>
      </w:pPr>
      <w:r w:rsidRPr="00C77E38">
        <w:rPr>
          <w:rStyle w:val="StyleUnderline"/>
          <w:szCs w:val="26"/>
        </w:rPr>
        <w:t>Current IP courts are easily affected by influences</w:t>
      </w:r>
    </w:p>
    <w:p w14:paraId="660A6D24" w14:textId="77777777" w:rsidR="001457F5" w:rsidRPr="00C77E38" w:rsidRDefault="001457F5" w:rsidP="001457F5">
      <w:r w:rsidRPr="00C77E38">
        <w:t xml:space="preserve">Jacques de </w:t>
      </w:r>
      <w:r w:rsidRPr="00C77E38">
        <w:rPr>
          <w:b/>
          <w:bCs/>
        </w:rPr>
        <w:t xml:space="preserve">Warra, </w:t>
      </w:r>
      <w:r w:rsidRPr="00C77E38">
        <w:t>20</w:t>
      </w:r>
      <w:r w:rsidRPr="00C77E38">
        <w:rPr>
          <w:b/>
          <w:bCs/>
        </w:rPr>
        <w:t xml:space="preserve">16 – </w:t>
      </w:r>
      <w:r w:rsidRPr="00C77E38">
        <w:t xml:space="preserve">Professor of Contract Law and Intellectual Property Law at the University of Geneva; “Specialized Intellectual Property Courts – Issues and Challenges”; </w:t>
      </w:r>
      <w:hyperlink r:id="rId45" w:history="1">
        <w:r w:rsidRPr="00C77E38">
          <w:rPr>
            <w:rStyle w:val="Hyperlink"/>
          </w:rPr>
          <w:t>https://www.ceipi.edu/websites/ceipi/Documents/Publications_CEIPI___ICTSD/CEIPI_ICTSD_N__2.pdf</w:t>
        </w:r>
      </w:hyperlink>
    </w:p>
    <w:p w14:paraId="3909DD2A" w14:textId="77777777" w:rsidR="001457F5" w:rsidRPr="00C77E38" w:rsidRDefault="001457F5" w:rsidP="001457F5">
      <w:pPr>
        <w:rPr>
          <w:rStyle w:val="StyleUnderline"/>
        </w:rPr>
      </w:pPr>
      <w:r w:rsidRPr="00C77E38">
        <w:rPr>
          <w:u w:val="single"/>
        </w:rPr>
        <w:t xml:space="preserve">Another risk is that </w:t>
      </w:r>
      <w:r w:rsidRPr="00C77E38">
        <w:rPr>
          <w:highlight w:val="cyan"/>
          <w:u w:val="single"/>
        </w:rPr>
        <w:t xml:space="preserve">a specialised court may be </w:t>
      </w:r>
      <w:r w:rsidRPr="00C77E38">
        <w:rPr>
          <w:u w:val="single"/>
        </w:rPr>
        <w:t xml:space="preserve">more easily </w:t>
      </w:r>
      <w:r w:rsidRPr="00C77E38">
        <w:rPr>
          <w:highlight w:val="cyan"/>
          <w:u w:val="single"/>
        </w:rPr>
        <w:t xml:space="preserve">subject to </w:t>
      </w:r>
      <w:r w:rsidRPr="00C77E38">
        <w:rPr>
          <w:b/>
          <w:bCs/>
          <w:highlight w:val="cyan"/>
          <w:u w:val="single"/>
        </w:rPr>
        <w:t>political or economic influences</w:t>
      </w:r>
      <w:r w:rsidRPr="00C77E38">
        <w:rPr>
          <w:u w:val="single"/>
        </w:rPr>
        <w:t>.</w:t>
      </w:r>
      <w:r w:rsidRPr="00C77E38">
        <w:rPr>
          <w:sz w:val="16"/>
        </w:rPr>
        <w:t xml:space="preserve">64 This is due to the fact that </w:t>
      </w:r>
      <w:r w:rsidRPr="00C77E38">
        <w:rPr>
          <w:highlight w:val="cyan"/>
          <w:u w:val="single"/>
        </w:rPr>
        <w:t>generalist courts are</w:t>
      </w:r>
      <w:r w:rsidRPr="00C77E38">
        <w:rPr>
          <w:u w:val="single"/>
        </w:rPr>
        <w:t xml:space="preserve"> often considered to be </w:t>
      </w:r>
      <w:r w:rsidRPr="00C77E38">
        <w:rPr>
          <w:highlight w:val="cyan"/>
          <w:u w:val="single"/>
        </w:rPr>
        <w:t>more independent than specialised courts</w:t>
      </w:r>
      <w:r w:rsidRPr="00C77E38">
        <w:rPr>
          <w:sz w:val="16"/>
        </w:rPr>
        <w:t xml:space="preserve">.65 </w:t>
      </w:r>
      <w:r w:rsidRPr="00C77E38">
        <w:rPr>
          <w:highlight w:val="cyan"/>
          <w:u w:val="single"/>
        </w:rPr>
        <w:t xml:space="preserve">This risk can materialize </w:t>
      </w:r>
      <w:r w:rsidRPr="00C77E38">
        <w:rPr>
          <w:b/>
          <w:bCs/>
          <w:highlight w:val="cyan"/>
          <w:u w:val="single"/>
        </w:rPr>
        <w:t>ex ante</w:t>
      </w:r>
      <w:r w:rsidRPr="00C77E38">
        <w:rPr>
          <w:rStyle w:val="Emphasis"/>
          <w:bCs/>
        </w:rPr>
        <w:t>,</w:t>
      </w:r>
      <w:r w:rsidRPr="00C77E38">
        <w:rPr>
          <w:u w:val="single"/>
        </w:rPr>
        <w:t xml:space="preserve"> that is, in the </w:t>
      </w:r>
      <w:r w:rsidRPr="00C77E38">
        <w:rPr>
          <w:highlight w:val="cyan"/>
          <w:u w:val="single"/>
        </w:rPr>
        <w:t>process of appointing judges to the specialised court</w:t>
      </w:r>
      <w:r w:rsidRPr="00C77E38">
        <w:rPr>
          <w:sz w:val="16"/>
          <w:highlight w:val="cyan"/>
        </w:rPr>
        <w:t>s</w:t>
      </w:r>
      <w:r w:rsidRPr="00C77E38">
        <w:rPr>
          <w:sz w:val="16"/>
        </w:rPr>
        <w:t xml:space="preserve">.66 The risk can also materialise subsequently because of the closer interaction between counsel and judges before a specialised court.67 </w:t>
      </w:r>
      <w:r w:rsidRPr="00C77E38">
        <w:rPr>
          <w:highlight w:val="cyan"/>
          <w:u w:val="single"/>
        </w:rPr>
        <w:t>Such interaction may be problematic and detrimental to the court’s legitimacy</w:t>
      </w:r>
      <w:r w:rsidRPr="00C77E38">
        <w:rPr>
          <w:u w:val="single"/>
        </w:rPr>
        <w:t xml:space="preserve">,68 as </w:t>
      </w:r>
      <w:r w:rsidRPr="00C77E38">
        <w:rPr>
          <w:highlight w:val="cyan"/>
          <w:u w:val="single"/>
        </w:rPr>
        <w:t>it generates a risk that the courts will become ‘captured’ by special interest groups to the detriment of broader societal interests.</w:t>
      </w:r>
      <w:r w:rsidRPr="00C77E38">
        <w:rPr>
          <w:sz w:val="16"/>
        </w:rPr>
        <w:t>69 The capture may materialise itself in a (perceived) loss of independence and bias towards certain frequent players and stakeholders. From this perspective, it is suggested that generalist courts can provide the ‘antidote’ to this risk.70</w:t>
      </w:r>
    </w:p>
    <w:p w14:paraId="470A2EA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7ADC4" w14:textId="77777777" w:rsidR="005161F8" w:rsidRDefault="005161F8" w:rsidP="00066D2C">
      <w:pPr>
        <w:spacing w:after="0" w:line="240" w:lineRule="auto"/>
      </w:pPr>
      <w:r>
        <w:separator/>
      </w:r>
    </w:p>
  </w:endnote>
  <w:endnote w:type="continuationSeparator" w:id="0">
    <w:p w14:paraId="15C83881" w14:textId="77777777" w:rsidR="005161F8" w:rsidRDefault="005161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1386DB" w14:textId="77777777" w:rsidR="005161F8" w:rsidRDefault="005161F8" w:rsidP="00066D2C">
      <w:pPr>
        <w:spacing w:after="0" w:line="240" w:lineRule="auto"/>
      </w:pPr>
      <w:r>
        <w:separator/>
      </w:r>
    </w:p>
  </w:footnote>
  <w:footnote w:type="continuationSeparator" w:id="0">
    <w:p w14:paraId="3CF91686" w14:textId="77777777" w:rsidR="005161F8" w:rsidRDefault="005161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B0A5D"/>
    <w:multiLevelType w:val="hybridMultilevel"/>
    <w:tmpl w:val="2B7C8D04"/>
    <w:lvl w:ilvl="0" w:tplc="9A2C2C0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1390F"/>
    <w:multiLevelType w:val="hybridMultilevel"/>
    <w:tmpl w:val="52FACD0C"/>
    <w:lvl w:ilvl="0" w:tplc="9A2C2C0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C3F9A"/>
    <w:multiLevelType w:val="multilevel"/>
    <w:tmpl w:val="6F04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379670651">
    <w:abstractNumId w:val="11"/>
  </w:num>
  <w:num w:numId="46" w16cid:durableId="704988758">
    <w:abstractNumId w:val="12"/>
  </w:num>
  <w:num w:numId="47" w16cid:durableId="12010882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57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7F5"/>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F29"/>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1F8"/>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C4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EC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1CE"/>
    <w:rsid w:val="0087564D"/>
    <w:rsid w:val="00876000"/>
    <w:rsid w:val="0089108B"/>
    <w:rsid w:val="00892EE6"/>
    <w:rsid w:val="00892FF9"/>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72"/>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33F"/>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EF9"/>
    <w:rsid w:val="00B2410E"/>
    <w:rsid w:val="00B2727D"/>
    <w:rsid w:val="00B301A2"/>
    <w:rsid w:val="00B31350"/>
    <w:rsid w:val="00B315A8"/>
    <w:rsid w:val="00B32C3E"/>
    <w:rsid w:val="00B41A1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531"/>
    <w:rsid w:val="00BB6860"/>
    <w:rsid w:val="00BC105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E228A"/>
  <w15:chartTrackingRefBased/>
  <w15:docId w15:val="{88A5A958-4D7C-4713-9B24-2E3988305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57F5"/>
    <w:rPr>
      <w:rFonts w:ascii="Calibri" w:hAnsi="Calibri" w:cs="Calibri"/>
    </w:rPr>
  </w:style>
  <w:style w:type="paragraph" w:styleId="Heading1">
    <w:name w:val="heading 1"/>
    <w:aliases w:val="Pocket"/>
    <w:basedOn w:val="Normal"/>
    <w:next w:val="Normal"/>
    <w:link w:val="Heading1Char"/>
    <w:qFormat/>
    <w:rsid w:val="001457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57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457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No Spacing1111, Ch,T,small space,ta,t"/>
    <w:basedOn w:val="Normal"/>
    <w:next w:val="Normal"/>
    <w:link w:val="Heading4Char"/>
    <w:uiPriority w:val="3"/>
    <w:qFormat/>
    <w:rsid w:val="001457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57F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57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7F5"/>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1457F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57F5"/>
    <w:rPr>
      <w:color w:val="auto"/>
      <w:u w:val="none"/>
    </w:rPr>
  </w:style>
  <w:style w:type="character" w:customStyle="1" w:styleId="Heading1Char">
    <w:name w:val="Heading 1 Char"/>
    <w:aliases w:val="Pocket Char"/>
    <w:basedOn w:val="DefaultParagraphFont"/>
    <w:link w:val="Heading1"/>
    <w:rsid w:val="001457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57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457F5"/>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 Ch Char,T Char"/>
    <w:basedOn w:val="DefaultParagraphFont"/>
    <w:link w:val="Heading4"/>
    <w:uiPriority w:val="3"/>
    <w:rsid w:val="001457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57F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1457F5"/>
    <w:rPr>
      <w:b w:val="0"/>
      <w:sz w:val="22"/>
      <w:u w:val="single"/>
    </w:rPr>
  </w:style>
  <w:style w:type="character" w:styleId="Strong">
    <w:name w:val="Strong"/>
    <w:basedOn w:val="DefaultParagraphFont"/>
    <w:uiPriority w:val="22"/>
    <w:semiHidden/>
    <w:qFormat/>
    <w:rsid w:val="001457F5"/>
    <w:rPr>
      <w:b/>
      <w:bCs/>
    </w:rPr>
  </w:style>
  <w:style w:type="character" w:styleId="BookTitle">
    <w:name w:val="Book Title"/>
    <w:basedOn w:val="DefaultParagraphFont"/>
    <w:uiPriority w:val="33"/>
    <w:semiHidden/>
    <w:qFormat/>
    <w:rsid w:val="001457F5"/>
    <w:rPr>
      <w:b/>
      <w:bCs/>
      <w:i/>
      <w:iCs/>
      <w:spacing w:val="5"/>
    </w:rPr>
  </w:style>
  <w:style w:type="character" w:customStyle="1" w:styleId="Heading5Char">
    <w:name w:val="Heading 5 Char"/>
    <w:basedOn w:val="DefaultParagraphFont"/>
    <w:link w:val="Heading5"/>
    <w:uiPriority w:val="9"/>
    <w:semiHidden/>
    <w:rsid w:val="001457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57F5"/>
  </w:style>
  <w:style w:type="paragraph" w:styleId="Header">
    <w:name w:val="header"/>
    <w:basedOn w:val="Normal"/>
    <w:link w:val="HeaderChar"/>
    <w:uiPriority w:val="99"/>
    <w:semiHidden/>
    <w:rsid w:val="001457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57F5"/>
    <w:rPr>
      <w:rFonts w:ascii="Calibri" w:hAnsi="Calibri" w:cs="Calibri"/>
    </w:rPr>
  </w:style>
  <w:style w:type="paragraph" w:styleId="Footer">
    <w:name w:val="footer"/>
    <w:basedOn w:val="Normal"/>
    <w:link w:val="FooterChar"/>
    <w:uiPriority w:val="99"/>
    <w:semiHidden/>
    <w:rsid w:val="001457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57F5"/>
    <w:rPr>
      <w:rFonts w:ascii="Calibri" w:hAnsi="Calibri" w:cs="Calibri"/>
    </w:rPr>
  </w:style>
  <w:style w:type="paragraph" w:styleId="BodyText">
    <w:name w:val="Body Text"/>
    <w:basedOn w:val="Normal"/>
    <w:link w:val="BodyTextChar"/>
    <w:uiPriority w:val="99"/>
    <w:semiHidden/>
    <w:unhideWhenUsed/>
    <w:rsid w:val="001457F5"/>
    <w:pPr>
      <w:spacing w:after="120"/>
    </w:pPr>
  </w:style>
  <w:style w:type="character" w:customStyle="1" w:styleId="BodyTextChar">
    <w:name w:val="Body Text Char"/>
    <w:basedOn w:val="DefaultParagraphFont"/>
    <w:link w:val="BodyText"/>
    <w:uiPriority w:val="99"/>
    <w:semiHidden/>
    <w:rsid w:val="001457F5"/>
    <w:rPr>
      <w:rFonts w:ascii="Calibri" w:hAnsi="Calibri" w:cs="Calibri"/>
    </w:rPr>
  </w:style>
  <w:style w:type="paragraph" w:styleId="NoSpacing">
    <w:name w:val="No Spacing"/>
    <w:link w:val="NoSpacingChar"/>
    <w:uiPriority w:val="99"/>
    <w:semiHidden/>
    <w:unhideWhenUsed/>
    <w:qFormat/>
    <w:rsid w:val="001457F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57F5"/>
    <w:rPr>
      <w:rFonts w:ascii="Calibri" w:hAnsi="Calibri" w:cs="Calibri"/>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1457F5"/>
    <w:rPr>
      <w:color w:val="0563C1" w:themeColor="hyperlink"/>
      <w:u w:val="single"/>
    </w:rPr>
  </w:style>
  <w:style w:type="character" w:styleId="UnresolvedMention">
    <w:name w:val="Unresolved Mention"/>
    <w:basedOn w:val="DefaultParagraphFont"/>
    <w:uiPriority w:val="99"/>
    <w:semiHidden/>
    <w:unhideWhenUsed/>
    <w:rsid w:val="001457F5"/>
    <w:rPr>
      <w:color w:val="605E5C"/>
      <w:shd w:val="clear" w:color="auto" w:fill="E1DFDD"/>
    </w:rPr>
  </w:style>
  <w:style w:type="paragraph" w:styleId="ListParagraph">
    <w:name w:val="List Paragraph"/>
    <w:basedOn w:val="Normal"/>
    <w:uiPriority w:val="34"/>
    <w:unhideWhenUsed/>
    <w:qFormat/>
    <w:rsid w:val="001457F5"/>
    <w:pPr>
      <w:ind w:left="720"/>
      <w:contextualSpacing/>
    </w:pPr>
  </w:style>
  <w:style w:type="paragraph" w:customStyle="1" w:styleId="textbold">
    <w:name w:val="text bold"/>
    <w:basedOn w:val="Normal"/>
    <w:link w:val="Emphasis"/>
    <w:uiPriority w:val="8"/>
    <w:qFormat/>
    <w:rsid w:val="001457F5"/>
    <w:pPr>
      <w:ind w:left="720"/>
      <w:jc w:val="both"/>
    </w:pPr>
    <w:rPr>
      <w:b/>
      <w:iCs/>
      <w:u w:val="single"/>
    </w:rPr>
  </w:style>
  <w:style w:type="paragraph" w:customStyle="1" w:styleId="Heading411">
    <w:name w:val="Heading 411"/>
    <w:basedOn w:val="Heading1"/>
    <w:next w:val="NoSpacing"/>
    <w:link w:val="Hyperlink"/>
    <w:autoRedefine/>
    <w:uiPriority w:val="99"/>
    <w:qFormat/>
    <w:rsid w:val="001457F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hill.com/blogs/pundits-blog/the-judiciary/248054-courts-are-making-bad-patent-law/" TargetMode="External"/><Relationship Id="rId18" Type="http://schemas.openxmlformats.org/officeDocument/2006/relationships/hyperlink" Target="https://www.congress.gov/bill/116th-congress/senate-bill/2281?q=%7B%22search%22%3A%22idea+act%22%7D&amp;s=1&amp;r=1" TargetMode="External"/><Relationship Id="rId26" Type="http://schemas.openxmlformats.org/officeDocument/2006/relationships/hyperlink" Target="https://www.realclearpolicy.com/articles/2023/03/29/inventors_have_a_right_to_sell_their_patented_products_by_blocking_copycats_890148.html" TargetMode="External"/><Relationship Id="rId39" Type="http://schemas.openxmlformats.org/officeDocument/2006/relationships/hyperlink" Target="https://www.stanfordlawreview.org/online/politicizing-the-supreme-court/" TargetMode="External"/><Relationship Id="rId21" Type="http://schemas.openxmlformats.org/officeDocument/2006/relationships/hyperlink" Target="https://www.law.cornell.edu/uscode/text/35/103" TargetMode="External"/><Relationship Id="rId34" Type="http://schemas.openxmlformats.org/officeDocument/2006/relationships/hyperlink" Target="https://judicature.duke.edu/articles/losing-faith-why-public-trust-in-the-judiciary-matters/" TargetMode="External"/><Relationship Id="rId42" Type="http://schemas.openxmlformats.org/officeDocument/2006/relationships/hyperlink" Target="https://www.investopedia.com/contributors/101529/"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sis.org/events/csis-renewing-american-innovation-celebrates-world-ip-day" TargetMode="External"/><Relationship Id="rId29" Type="http://schemas.openxmlformats.org/officeDocument/2006/relationships/hyperlink" Target="https://www.uspto.gov/patents/ptab/trials/inter-partes-re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ls.harvard.edu/today/politics-the-court-and-the-dangerous-place-we-find-ourselves-in-right-now/" TargetMode="External"/><Relationship Id="rId24" Type="http://schemas.openxmlformats.org/officeDocument/2006/relationships/hyperlink" Target="https://www.jdsupra.com/legalnews/will-there-be-reform-of-alice-and-mayo-6981978/" TargetMode="External"/><Relationship Id="rId32" Type="http://schemas.openxmlformats.org/officeDocument/2006/relationships/hyperlink" Target="https://www.congress.gov/bill/116th-congress/senate-bill/2082?q=%7B%22search%22%3A%22Support+Technology+and+Research+for+Our+Nation%27s+Growth+Economic+Resilience+%28STRONGER%29+Patents+Act+of+2019%22%7D&amp;s=1&amp;r=1" TargetMode="External"/><Relationship Id="rId37" Type="http://schemas.openxmlformats.org/officeDocument/2006/relationships/hyperlink" Target="https://open.uct.ac.za/server/api/core/bitstreams/7c773dd1-d025-4c2c-988b-206ce1d1cf5e/content" TargetMode="External"/><Relationship Id="rId40" Type="http://schemas.openxmlformats.org/officeDocument/2006/relationships/hyperlink" Target="https://journals.library.wustl.edu/lawreview/article/id/6237" TargetMode="External"/><Relationship Id="rId45" Type="http://schemas.openxmlformats.org/officeDocument/2006/relationships/hyperlink" Target="https://www.ceipi.edu/websites/ceipi/Documents/Publications_CEIPI___ICTSD/CEIPI_ICTSD_N__2.pdf" TargetMode="External"/><Relationship Id="rId5" Type="http://schemas.openxmlformats.org/officeDocument/2006/relationships/webSettings" Target="webSettings.xml"/><Relationship Id="rId15" Type="http://schemas.openxmlformats.org/officeDocument/2006/relationships/hyperlink" Target="https://www.csis.org/events/csis-renewing-american-innovation-celebrates-world-ip-day" TargetMode="External"/><Relationship Id="rId23" Type="http://schemas.openxmlformats.org/officeDocument/2006/relationships/hyperlink" Target="https://www.wipo.int/wipo_magazine/en/2014/04/article_0004.html" TargetMode="External"/><Relationship Id="rId28" Type="http://schemas.openxmlformats.org/officeDocument/2006/relationships/hyperlink" Target="https://www.congress.gov/bill/112th-congress/house-bill/1249" TargetMode="External"/><Relationship Id="rId36" Type="http://schemas.openxmlformats.org/officeDocument/2006/relationships/hyperlink" Target="https://news.bloomberglaw.com/us-law-week/supreme-court-must-reverse-ruling-thwarting-patent-term-guarantees" TargetMode="External"/><Relationship Id="rId10" Type="http://schemas.openxmlformats.org/officeDocument/2006/relationships/image" Target="media/image1.png"/><Relationship Id="rId19" Type="http://schemas.openxmlformats.org/officeDocument/2006/relationships/hyperlink" Target="https://www.congress.gov/bill/117th-congress/senate-bill/632/text" TargetMode="External"/><Relationship Id="rId31" Type="http://schemas.openxmlformats.org/officeDocument/2006/relationships/hyperlink" Target="https://www.bakerbotts.com/thought-leadership/publications/2019/september/strengthening-patent-enforcement" TargetMode="External"/><Relationship Id="rId44" Type="http://schemas.openxmlformats.org/officeDocument/2006/relationships/hyperlink" Target="https://www.wipo.int/wipo_magazine/en/2019/03/article_0005.html" TargetMode="External"/><Relationship Id="rId4" Type="http://schemas.openxmlformats.org/officeDocument/2006/relationships/settings" Target="settings.xml"/><Relationship Id="rId9" Type="http://schemas.openxmlformats.org/officeDocument/2006/relationships/hyperlink" Target="https://www.mayerbrown.com/en/insights/publications/2023/06/supreme-court-decision-strengthens-brand-holdersability-to-protect-their-trademarks-against-alleged-parodies" TargetMode="External"/><Relationship Id="rId14" Type="http://schemas.openxmlformats.org/officeDocument/2006/relationships/hyperlink" Target="https://www.csis.org/analysis/four-actions-strengthen-us-intellectual-property-system" TargetMode="External"/><Relationship Id="rId22" Type="http://schemas.openxmlformats.org/officeDocument/2006/relationships/hyperlink" Target="https://www.law.cornell.edu/uscode/text/35/101" TargetMode="External"/><Relationship Id="rId27" Type="http://schemas.openxmlformats.org/officeDocument/2006/relationships/hyperlink" Target="https://supreme.justia.com/cases/federal/us/547/388/" TargetMode="External"/><Relationship Id="rId30" Type="http://schemas.openxmlformats.org/officeDocument/2006/relationships/hyperlink" Target="https://www.uspto.gov/patents/ptab/trials/post-grant-review" TargetMode="External"/><Relationship Id="rId35" Type="http://schemas.openxmlformats.org/officeDocument/2006/relationships/hyperlink" Target="https://digitalcommons.pepperdine.edu/drlj/vol9/iss2/3/" TargetMode="External"/><Relationship Id="rId43" Type="http://schemas.openxmlformats.org/officeDocument/2006/relationships/hyperlink" Target="https://www.wipo.int/wipo_magazine/en/2019/03/article_0005.html" TargetMode="External"/><Relationship Id="rId8" Type="http://schemas.openxmlformats.org/officeDocument/2006/relationships/hyperlink" Target="mailto:donpierc@umich.edu" TargetMode="External"/><Relationship Id="rId3" Type="http://schemas.openxmlformats.org/officeDocument/2006/relationships/styles" Target="styles.xml"/><Relationship Id="rId12" Type="http://schemas.openxmlformats.org/officeDocument/2006/relationships/hyperlink" Target="https://www.aei.org/wp-content/uploads/2011/10/20080221_no1FebLO_g.pdf" TargetMode="External"/><Relationship Id="rId17" Type="http://schemas.openxmlformats.org/officeDocument/2006/relationships/hyperlink" Target="https://www.uspto.gov/sites/default/files/documents/OCE-DH-Progress-Potential-2020.pdf" TargetMode="External"/><Relationship Id="rId25" Type="http://schemas.openxmlformats.org/officeDocument/2006/relationships/hyperlink" Target="https://www.congress.gov/bill/117th-congress/senate-bill/4734/text" TargetMode="External"/><Relationship Id="rId33" Type="http://schemas.openxmlformats.org/officeDocument/2006/relationships/hyperlink" Target="https://thehill.com/opinion/4530270-congress-needs-to-clean-up-the-supreme-courts-mess-on-patents/" TargetMode="External"/><Relationship Id="rId38" Type="http://schemas.openxmlformats.org/officeDocument/2006/relationships/hyperlink" Target="https://afj.org/article/how-the-supreme-court-is-destroying-its-own-legitimacy/" TargetMode="External"/><Relationship Id="rId46" Type="http://schemas.openxmlformats.org/officeDocument/2006/relationships/fontTable" Target="fontTable.xml"/><Relationship Id="rId20" Type="http://schemas.openxmlformats.org/officeDocument/2006/relationships/hyperlink" Target="https://www.law.cornell.edu/uscode/text/35/102" TargetMode="External"/><Relationship Id="rId41" Type="http://schemas.openxmlformats.org/officeDocument/2006/relationships/hyperlink" Target="https://tqdlaw.com/5-advantages-of-common-law-legal-syste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20Pier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41092</Words>
  <Characters>234225</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Don Pierce</dc:creator>
  <cp:keywords>6.0.0</cp:keywords>
  <dc:description/>
  <cp:lastModifiedBy>Don Pierce</cp:lastModifiedBy>
  <cp:revision>1</cp:revision>
  <dcterms:created xsi:type="dcterms:W3CDTF">2024-07-30T02:09:00Z</dcterms:created>
  <dcterms:modified xsi:type="dcterms:W3CDTF">2024-07-30T02:10:00Z</dcterms:modified>
</cp:coreProperties>
</file>