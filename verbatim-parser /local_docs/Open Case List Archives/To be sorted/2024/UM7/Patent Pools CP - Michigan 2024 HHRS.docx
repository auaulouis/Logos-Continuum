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50C5A18" w14:textId="622557B6" w:rsidR="00765283" w:rsidRDefault="001E7801" w:rsidP="00765283">
      <w:pPr>
        <w:pStyle w:val="Heading1"/>
        <w:rPr>
          <w:rFonts w:cs="Calibri"/>
        </w:rPr>
      </w:pPr>
      <w:bookmarkStart w:id="0" w:name="_GoBack"/>
      <w:bookmarkEnd w:id="0"/>
      <w:r w:rsidRPr="00922F5D">
        <w:rPr>
          <w:rFonts w:cs="Calibri"/>
        </w:rPr>
        <w:t>Patent Pools CP</w:t>
      </w:r>
    </w:p>
    <w:p w14:paraId="6B36515E" w14:textId="6BC2F00F" w:rsidR="00F748CC" w:rsidRDefault="00F748CC" w:rsidP="00F748CC">
      <w:pPr>
        <w:pStyle w:val="Heading2"/>
      </w:pPr>
      <w:r>
        <w:t>Notes</w:t>
      </w:r>
    </w:p>
    <w:p w14:paraId="45320613" w14:textId="60A6A987" w:rsidR="00F748CC" w:rsidRDefault="00F748CC" w:rsidP="00F748CC">
      <w:r>
        <w:t>This counterplan mandates the federal government to create patent pools, which are essentially agreements that patent holders agree to share patents given that they first contribute first and license out their collective pool using the revenue generated to pay to each owner.</w:t>
      </w:r>
    </w:p>
    <w:p w14:paraId="67095F65" w14:textId="6FA54ADC" w:rsidR="00F748CC" w:rsidRDefault="00F748CC" w:rsidP="00F748CC">
      <w:r>
        <w:t xml:space="preserve">I think this counterplan is pretty strong, there is still lots of research to be done since I’m not even sure how it would function but the lit is definitely there for you to run this CP, could be a plank for an adv cp too. It could essentially solve any emerging tech impact, could be </w:t>
      </w:r>
      <w:r w:rsidR="0036558B">
        <w:t>other add ons.</w:t>
      </w:r>
    </w:p>
    <w:p w14:paraId="470463CC" w14:textId="2A1761F2" w:rsidR="001232C0" w:rsidRDefault="00A87628" w:rsidP="00F748CC">
      <w:r>
        <w:t xml:space="preserve">Could definitely explore international organizations of patent pools with better internals </w:t>
      </w:r>
    </w:p>
    <w:p w14:paraId="79E7B846" w14:textId="2FAA2BBE" w:rsidR="001E7801" w:rsidRPr="00922F5D" w:rsidRDefault="001E7801" w:rsidP="001E7801">
      <w:pPr>
        <w:pStyle w:val="Heading2"/>
        <w:rPr>
          <w:rFonts w:cs="Calibri"/>
        </w:rPr>
      </w:pPr>
      <w:r w:rsidRPr="00922F5D">
        <w:rPr>
          <w:rFonts w:cs="Calibri"/>
        </w:rPr>
        <w:t>1NC</w:t>
      </w:r>
    </w:p>
    <w:p w14:paraId="3CC91334" w14:textId="5929A4E4" w:rsidR="001E7801" w:rsidRPr="00922F5D" w:rsidRDefault="00C92F77" w:rsidP="001E7801">
      <w:pPr>
        <w:pStyle w:val="Heading3"/>
        <w:rPr>
          <w:rFonts w:cs="Calibri"/>
        </w:rPr>
      </w:pPr>
      <w:r w:rsidRPr="00922F5D">
        <w:rPr>
          <w:rFonts w:cs="Calibri"/>
        </w:rPr>
        <w:t>5G Shell---1NC</w:t>
      </w:r>
    </w:p>
    <w:p w14:paraId="794E1A9C" w14:textId="77777777" w:rsidR="00765283" w:rsidRPr="00922F5D" w:rsidRDefault="00765283" w:rsidP="00765283"/>
    <w:p w14:paraId="4E4D2FEB" w14:textId="60BD515E" w:rsidR="00765283" w:rsidRPr="00922F5D" w:rsidRDefault="00671F3A" w:rsidP="00713C0E">
      <w:pPr>
        <w:pStyle w:val="Heading4"/>
        <w:rPr>
          <w:rFonts w:cs="Calibri"/>
          <w:shd w:val="clear" w:color="auto" w:fill="FFFFFF"/>
        </w:rPr>
      </w:pPr>
      <w:r w:rsidRPr="00922F5D">
        <w:rPr>
          <w:rFonts w:cs="Calibri"/>
          <w:shd w:val="clear" w:color="auto" w:fill="FFFFFF"/>
        </w:rPr>
        <w:t>The United States federal government should significantly strengthen its protection of domestic intellectual property rights in patents by establishing patent pools for emerging technologies</w:t>
      </w:r>
      <w:r w:rsidR="00A13CFF" w:rsidRPr="00922F5D">
        <w:rPr>
          <w:rFonts w:cs="Calibri"/>
          <w:shd w:val="clear" w:color="auto" w:fill="FFFFFF"/>
        </w:rPr>
        <w:t>.</w:t>
      </w:r>
    </w:p>
    <w:p w14:paraId="789E7446" w14:textId="66F3202E" w:rsidR="001E7801" w:rsidRPr="00922F5D" w:rsidRDefault="009166BE" w:rsidP="001E7801">
      <w:pPr>
        <w:pStyle w:val="Heading4"/>
        <w:rPr>
          <w:rFonts w:cs="Calibri"/>
        </w:rPr>
      </w:pPr>
      <w:r w:rsidRPr="00922F5D">
        <w:rPr>
          <w:rFonts w:cs="Calibri"/>
        </w:rPr>
        <w:t>The CP</w:t>
      </w:r>
      <w:r w:rsidR="001E7801" w:rsidRPr="00922F5D">
        <w:rPr>
          <w:rFonts w:cs="Calibri"/>
        </w:rPr>
        <w:t xml:space="preserve"> solve</w:t>
      </w:r>
      <w:r w:rsidRPr="00922F5D">
        <w:rPr>
          <w:rFonts w:cs="Calibri"/>
        </w:rPr>
        <w:t>s for</w:t>
      </w:r>
      <w:r w:rsidR="001E7801" w:rsidRPr="00922F5D">
        <w:rPr>
          <w:rFonts w:cs="Calibri"/>
        </w:rPr>
        <w:t xml:space="preserve"> innovation</w:t>
      </w:r>
      <w:r w:rsidRPr="00922F5D">
        <w:rPr>
          <w:rFonts w:cs="Calibri"/>
        </w:rPr>
        <w:t>, patent thickets, and litigations</w:t>
      </w:r>
    </w:p>
    <w:p w14:paraId="71DF9544" w14:textId="77777777" w:rsidR="001E7801" w:rsidRPr="00922F5D" w:rsidRDefault="001E7801" w:rsidP="001E7801">
      <w:r w:rsidRPr="00922F5D">
        <w:t xml:space="preserve">Igor </w:t>
      </w:r>
      <w:r w:rsidRPr="00922F5D">
        <w:rPr>
          <w:b/>
          <w:bCs/>
          <w:sz w:val="26"/>
          <w:szCs w:val="26"/>
        </w:rPr>
        <w:t>Nikolic</w:t>
      </w:r>
      <w:r w:rsidRPr="00922F5D">
        <w:t xml:space="preserve"> </w:t>
      </w:r>
      <w:r w:rsidRPr="00922F5D">
        <w:rPr>
          <w:b/>
          <w:bCs/>
          <w:sz w:val="26"/>
          <w:szCs w:val="26"/>
        </w:rPr>
        <w:t>and</w:t>
      </w:r>
      <w:r w:rsidRPr="00922F5D">
        <w:t xml:space="preserve"> Niccolò </w:t>
      </w:r>
      <w:r w:rsidRPr="00922F5D">
        <w:rPr>
          <w:b/>
          <w:bCs/>
          <w:sz w:val="26"/>
          <w:szCs w:val="26"/>
        </w:rPr>
        <w:t>Galli</w:t>
      </w:r>
      <w:r w:rsidRPr="00922F5D">
        <w:t xml:space="preserve"> </w:t>
      </w:r>
      <w:r w:rsidRPr="00922F5D">
        <w:rPr>
          <w:b/>
          <w:bCs/>
          <w:sz w:val="26"/>
          <w:szCs w:val="26"/>
        </w:rPr>
        <w:t>22,</w:t>
      </w:r>
      <w:r w:rsidRPr="00922F5D">
        <w:t xml:space="preserve"> Igor Nikolic is a fellow at the European University Institute and Niccolò Galli is a Research Associate at European University Institute, 5-1-2022, "Patent pools in 5G: The principles for facilitating pool licensing," https://www.sciencedirect.com/science/article/abs/pii/S0308596121001919//susu</w:t>
      </w:r>
    </w:p>
    <w:p w14:paraId="296E4B04" w14:textId="77777777" w:rsidR="001E7801" w:rsidRPr="00922F5D" w:rsidRDefault="001E7801" w:rsidP="001E7801">
      <w:pPr>
        <w:rPr>
          <w:sz w:val="16"/>
          <w:szCs w:val="16"/>
        </w:rPr>
      </w:pPr>
      <w:r w:rsidRPr="00922F5D">
        <w:rPr>
          <w:b/>
          <w:bCs/>
          <w:highlight w:val="cyan"/>
          <w:u w:val="single"/>
        </w:rPr>
        <w:t>Patent</w:t>
      </w:r>
      <w:r w:rsidRPr="00922F5D">
        <w:rPr>
          <w:highlight w:val="cyan"/>
          <w:u w:val="single"/>
        </w:rPr>
        <w:t xml:space="preserve"> </w:t>
      </w:r>
      <w:r w:rsidRPr="00922F5D">
        <w:rPr>
          <w:b/>
          <w:bCs/>
          <w:highlight w:val="cyan"/>
          <w:u w:val="single"/>
        </w:rPr>
        <w:t>pools</w:t>
      </w:r>
      <w:r w:rsidRPr="00922F5D">
        <w:rPr>
          <w:highlight w:val="cyan"/>
          <w:u w:val="single"/>
        </w:rPr>
        <w:t xml:space="preserve"> </w:t>
      </w:r>
      <w:r w:rsidRPr="00922F5D">
        <w:t xml:space="preserve">are the oldest type of patent aggregators. </w:t>
      </w:r>
      <w:r w:rsidRPr="00922F5D">
        <w:rPr>
          <w:u w:val="single"/>
        </w:rPr>
        <w:t xml:space="preserve">They </w:t>
      </w:r>
      <w:r w:rsidRPr="00922F5D">
        <w:rPr>
          <w:highlight w:val="cyan"/>
          <w:u w:val="single"/>
        </w:rPr>
        <w:t xml:space="preserve">bundle patents from different owners </w:t>
      </w:r>
      <w:r w:rsidRPr="00922F5D">
        <w:rPr>
          <w:u w:val="single"/>
        </w:rPr>
        <w:t xml:space="preserve">and </w:t>
      </w:r>
      <w:r w:rsidRPr="00922F5D">
        <w:rPr>
          <w:b/>
          <w:bCs/>
          <w:highlight w:val="cyan"/>
          <w:u w:val="single"/>
        </w:rPr>
        <w:t>license them back to their members</w:t>
      </w:r>
      <w:r w:rsidRPr="00922F5D">
        <w:rPr>
          <w:u w:val="single"/>
        </w:rPr>
        <w:t xml:space="preserve">, outside implementers or both. Patent pools emerged in the US since the second half of the 19th century to </w:t>
      </w:r>
      <w:r w:rsidRPr="00922F5D">
        <w:rPr>
          <w:highlight w:val="cyan"/>
          <w:u w:val="single"/>
        </w:rPr>
        <w:t>provide freedom</w:t>
      </w:r>
      <w:r w:rsidRPr="00922F5D">
        <w:rPr>
          <w:u w:val="single"/>
        </w:rPr>
        <w:t xml:space="preserve">- </w:t>
      </w:r>
      <w:r w:rsidRPr="00922F5D">
        <w:rPr>
          <w:highlight w:val="cyan"/>
          <w:u w:val="single"/>
        </w:rPr>
        <w:t>to</w:t>
      </w:r>
      <w:r w:rsidRPr="00922F5D">
        <w:rPr>
          <w:u w:val="single"/>
        </w:rPr>
        <w:t>-</w:t>
      </w:r>
      <w:r w:rsidRPr="00922F5D">
        <w:rPr>
          <w:highlight w:val="cyan"/>
          <w:u w:val="single"/>
        </w:rPr>
        <w:t xml:space="preserve">operate to contributing members rather </w:t>
      </w:r>
      <w:r w:rsidRPr="00922F5D">
        <w:rPr>
          <w:b/>
          <w:bCs/>
          <w:highlight w:val="cyan"/>
          <w:u w:val="single"/>
        </w:rPr>
        <w:t xml:space="preserve">than licensing </w:t>
      </w:r>
      <w:r w:rsidRPr="00922F5D">
        <w:rPr>
          <w:b/>
          <w:bCs/>
          <w:u w:val="single"/>
        </w:rPr>
        <w:t xml:space="preserve">the </w:t>
      </w:r>
      <w:r w:rsidRPr="00922F5D">
        <w:rPr>
          <w:b/>
          <w:bCs/>
          <w:highlight w:val="cyan"/>
          <w:u w:val="single"/>
        </w:rPr>
        <w:t>pooled technologies</w:t>
      </w:r>
      <w:r w:rsidRPr="00922F5D">
        <w:rPr>
          <w:highlight w:val="cyan"/>
          <w:u w:val="single"/>
        </w:rPr>
        <w:t xml:space="preserve"> to non</w:t>
      </w:r>
      <w:r w:rsidRPr="00922F5D">
        <w:rPr>
          <w:u w:val="single"/>
        </w:rPr>
        <w:t>-</w:t>
      </w:r>
      <w:r w:rsidRPr="00922F5D">
        <w:rPr>
          <w:highlight w:val="cyan"/>
          <w:u w:val="single"/>
        </w:rPr>
        <w:t>members</w:t>
      </w:r>
      <w:r w:rsidRPr="00922F5D">
        <w:t xml:space="preserve">. </w:t>
      </w:r>
      <w:r w:rsidRPr="00922F5D">
        <w:rPr>
          <w:sz w:val="16"/>
          <w:szCs w:val="16"/>
        </w:rPr>
        <w:t>After a period of antitrust hostility in the US beginning in the mid-1900, patent pools gradually re-emerged during the 1980s for audio-visual technologies, such as the CD Audio pool between Philips, Sony and Pioneer. The MPEG-2 patent pool, approved by the US Department of Justice in 1997, set the conditions for modern pools over highly complex and fragmented information communication technology (ICT) stan- dards. After that, several standard-related pools followed, including for disks, audio-video compression, and telecommunication technologies.</w:t>
      </w:r>
    </w:p>
    <w:p w14:paraId="07408EEE" w14:textId="77777777" w:rsidR="001E7801" w:rsidRPr="00922F5D" w:rsidRDefault="001E7801" w:rsidP="001E7801">
      <w:r w:rsidRPr="00922F5D">
        <w:t xml:space="preserve">The structure of pool is similar. </w:t>
      </w:r>
      <w:r w:rsidRPr="00922F5D">
        <w:rPr>
          <w:highlight w:val="cyan"/>
          <w:u w:val="single"/>
        </w:rPr>
        <w:t xml:space="preserve">Participation in pools requires agreement on both </w:t>
      </w:r>
      <w:r w:rsidRPr="00922F5D">
        <w:rPr>
          <w:u w:val="single"/>
        </w:rPr>
        <w:t xml:space="preserve">the </w:t>
      </w:r>
      <w:r w:rsidRPr="00922F5D">
        <w:rPr>
          <w:highlight w:val="cyan"/>
          <w:u w:val="single"/>
        </w:rPr>
        <w:t xml:space="preserve">internal management of pooled patents and </w:t>
      </w:r>
      <w:r w:rsidRPr="00922F5D">
        <w:rPr>
          <w:u w:val="single"/>
        </w:rPr>
        <w:t xml:space="preserve">the </w:t>
      </w:r>
      <w:r w:rsidRPr="00922F5D">
        <w:rPr>
          <w:highlight w:val="cyan"/>
          <w:u w:val="single"/>
        </w:rPr>
        <w:t>pool’s licensing terms and conditions</w:t>
      </w:r>
      <w:r w:rsidRPr="00922F5D">
        <w:rPr>
          <w:u w:val="single"/>
        </w:rPr>
        <w:t xml:space="preserve">. A pool member can be appointed as </w:t>
      </w:r>
      <w:r w:rsidRPr="00922F5D">
        <w:rPr>
          <w:b/>
          <w:bCs/>
          <w:u w:val="single"/>
        </w:rPr>
        <w:t>licensing administrator on behalf of all members</w:t>
      </w:r>
      <w:r w:rsidRPr="00922F5D">
        <w:rPr>
          <w:u w:val="single"/>
        </w:rPr>
        <w:t>, or pool members may entrust specialised entities as independent licensing administrators</w:t>
      </w:r>
      <w:r w:rsidRPr="00922F5D">
        <w:t xml:space="preserve">. </w:t>
      </w:r>
      <w:r w:rsidRPr="00922F5D">
        <w:rPr>
          <w:u w:val="single"/>
        </w:rPr>
        <w:t xml:space="preserve">By design, </w:t>
      </w:r>
      <w:r w:rsidRPr="00922F5D">
        <w:rPr>
          <w:highlight w:val="cyan"/>
          <w:u w:val="single"/>
        </w:rPr>
        <w:t xml:space="preserve">independent licensing administrators </w:t>
      </w:r>
      <w:r w:rsidRPr="00922F5D">
        <w:rPr>
          <w:b/>
          <w:bCs/>
          <w:highlight w:val="cyan"/>
          <w:u w:val="single"/>
        </w:rPr>
        <w:t>avoid conflicts of interest</w:t>
      </w:r>
      <w:r w:rsidRPr="00922F5D">
        <w:rPr>
          <w:highlight w:val="cyan"/>
          <w:u w:val="single"/>
        </w:rPr>
        <w:t xml:space="preserve"> between pool members </w:t>
      </w:r>
      <w:r w:rsidRPr="00922F5D">
        <w:rPr>
          <w:u w:val="single"/>
        </w:rPr>
        <w:t>and implementers since their success rests on bringing both market sides aboard through impartial services at market-based prices.</w:t>
      </w:r>
      <w:r w:rsidRPr="00922F5D">
        <w:t xml:space="preserve"> Further, pool members can monitor independent administrators with less antitrust suspicion, while these latter do not risk retaliatory infringement lawsuits if suing alleged infringers.</w:t>
      </w:r>
    </w:p>
    <w:p w14:paraId="52B7F5F5" w14:textId="77777777" w:rsidR="001E7801" w:rsidRPr="00922F5D" w:rsidRDefault="001E7801" w:rsidP="001E7801">
      <w:r w:rsidRPr="00922F5D">
        <w:t xml:space="preserve">Without downstream product market operations, patent pools belong to the non-practising entity (NPE) type of patent aggregators and specific features distinguish them from other NPEs. Unlike R&amp;D-only firms or universities, patent pools do not prosecute their patents, but only license their members’ patents. </w:t>
      </w:r>
      <w:r w:rsidRPr="00922F5D">
        <w:rPr>
          <w:u w:val="single"/>
        </w:rPr>
        <w:t>In contrast to patent assertion entities (</w:t>
      </w:r>
      <w:r w:rsidRPr="00922F5D">
        <w:rPr>
          <w:b/>
          <w:bCs/>
          <w:u w:val="single"/>
        </w:rPr>
        <w:t>PAEs</w:t>
      </w:r>
      <w:r w:rsidRPr="00922F5D">
        <w:rPr>
          <w:u w:val="single"/>
        </w:rPr>
        <w:t xml:space="preserve">) and defensive patent funds, they do not buy patents nor keep the licensing revenue to themselves but share it with members by </w:t>
      </w:r>
      <w:r w:rsidRPr="00922F5D">
        <w:rPr>
          <w:b/>
          <w:bCs/>
          <w:u w:val="single"/>
        </w:rPr>
        <w:t>pre-agreed formulas</w:t>
      </w:r>
      <w:r w:rsidRPr="00922F5D">
        <w:rPr>
          <w:u w:val="single"/>
        </w:rPr>
        <w:t>.</w:t>
      </w:r>
      <w:r w:rsidRPr="00922F5D">
        <w:t xml:space="preserve"> Moreover, unless pools exclusively in-license the pooled patents, they cannot enforce them as they lack infringement legal standing.</w:t>
      </w:r>
    </w:p>
    <w:p w14:paraId="7663AC5D" w14:textId="77777777" w:rsidR="001E7801" w:rsidRPr="00922F5D" w:rsidRDefault="001E7801" w:rsidP="001E7801">
      <w:r w:rsidRPr="00922F5D">
        <w:rPr>
          <w:highlight w:val="cyan"/>
          <w:u w:val="single"/>
        </w:rPr>
        <w:t xml:space="preserve">Patent pools’ </w:t>
      </w:r>
      <w:r w:rsidRPr="00922F5D">
        <w:rPr>
          <w:u w:val="single"/>
        </w:rPr>
        <w:t xml:space="preserve">characteristics are </w:t>
      </w:r>
      <w:r w:rsidRPr="00922F5D">
        <w:rPr>
          <w:highlight w:val="cyan"/>
          <w:u w:val="single"/>
        </w:rPr>
        <w:t xml:space="preserve">prone for </w:t>
      </w:r>
      <w:r w:rsidRPr="00922F5D">
        <w:rPr>
          <w:u w:val="single"/>
        </w:rPr>
        <w:t xml:space="preserve">the </w:t>
      </w:r>
      <w:r w:rsidRPr="00922F5D">
        <w:rPr>
          <w:highlight w:val="cyan"/>
          <w:u w:val="single"/>
        </w:rPr>
        <w:t xml:space="preserve">complex </w:t>
      </w:r>
      <w:r w:rsidRPr="00922F5D">
        <w:rPr>
          <w:b/>
          <w:bCs/>
          <w:highlight w:val="cyan"/>
          <w:u w:val="single"/>
        </w:rPr>
        <w:t>5G and IoT environment</w:t>
      </w:r>
      <w:r w:rsidRPr="00922F5D">
        <w:rPr>
          <w:u w:val="single"/>
        </w:rPr>
        <w:t xml:space="preserve">. </w:t>
      </w:r>
      <w:r w:rsidRPr="00922F5D">
        <w:rPr>
          <w:highlight w:val="cyan"/>
          <w:u w:val="single"/>
        </w:rPr>
        <w:t xml:space="preserve">Pools reduce transaction costs by offering </w:t>
      </w:r>
      <w:r w:rsidRPr="00922F5D">
        <w:rPr>
          <w:u w:val="single"/>
        </w:rPr>
        <w:t xml:space="preserve">a </w:t>
      </w:r>
      <w:r w:rsidRPr="00922F5D">
        <w:rPr>
          <w:highlight w:val="cyan"/>
          <w:u w:val="single"/>
        </w:rPr>
        <w:t>one</w:t>
      </w:r>
      <w:r w:rsidRPr="00922F5D">
        <w:rPr>
          <w:u w:val="single"/>
        </w:rPr>
        <w:t xml:space="preserve">- </w:t>
      </w:r>
      <w:r w:rsidRPr="00922F5D">
        <w:rPr>
          <w:highlight w:val="cyan"/>
          <w:u w:val="single"/>
        </w:rPr>
        <w:t xml:space="preserve">stop shop to implementers </w:t>
      </w:r>
      <w:r w:rsidRPr="00922F5D">
        <w:rPr>
          <w:u w:val="single"/>
        </w:rPr>
        <w:t xml:space="preserve">who need to conclude only one licence for many patents instead of bilateral licenses with each patentee. </w:t>
      </w:r>
      <w:r w:rsidRPr="00922F5D">
        <w:t xml:space="preserve">Merges and Mattioli estimate significant transaction costs savings by pool licensing. With an average estimation of negotiating a non- litigious patent license of at least $50,000, MPEG and HEVC patent pools saved approximately $600 million and $400 million in transaction costs, respectively. </w:t>
      </w:r>
      <w:r w:rsidRPr="00922F5D">
        <w:rPr>
          <w:u w:val="single"/>
        </w:rPr>
        <w:t xml:space="preserve">Thus, </w:t>
      </w:r>
      <w:r w:rsidRPr="00922F5D">
        <w:rPr>
          <w:highlight w:val="cyan"/>
          <w:u w:val="single"/>
        </w:rPr>
        <w:t xml:space="preserve">patent pool licensing </w:t>
      </w:r>
      <w:r w:rsidRPr="00922F5D">
        <w:rPr>
          <w:u w:val="single"/>
        </w:rPr>
        <w:t xml:space="preserve">can be </w:t>
      </w:r>
      <w:r w:rsidRPr="00922F5D">
        <w:rPr>
          <w:b/>
          <w:bCs/>
          <w:highlight w:val="cyan"/>
          <w:u w:val="single"/>
        </w:rPr>
        <w:t xml:space="preserve">more profitable for patentees </w:t>
      </w:r>
      <w:r w:rsidRPr="00922F5D">
        <w:rPr>
          <w:b/>
          <w:bCs/>
          <w:u w:val="single"/>
        </w:rPr>
        <w:t xml:space="preserve">and </w:t>
      </w:r>
      <w:r w:rsidRPr="00922F5D">
        <w:rPr>
          <w:b/>
          <w:bCs/>
          <w:highlight w:val="cyan"/>
          <w:u w:val="single"/>
        </w:rPr>
        <w:t>cheaper for implementers</w:t>
      </w:r>
      <w:r w:rsidRPr="00922F5D">
        <w:rPr>
          <w:highlight w:val="cyan"/>
          <w:u w:val="single"/>
        </w:rPr>
        <w:t xml:space="preserve"> </w:t>
      </w:r>
      <w:r w:rsidRPr="00922F5D">
        <w:rPr>
          <w:u w:val="single"/>
        </w:rPr>
        <w:t xml:space="preserve">since they </w:t>
      </w:r>
      <w:r w:rsidRPr="00922F5D">
        <w:rPr>
          <w:highlight w:val="cyan"/>
          <w:u w:val="single"/>
        </w:rPr>
        <w:t xml:space="preserve">avoid countless individual licensing negotiations and </w:t>
      </w:r>
      <w:r w:rsidRPr="00922F5D">
        <w:rPr>
          <w:u w:val="single"/>
        </w:rPr>
        <w:t xml:space="preserve">possible </w:t>
      </w:r>
      <w:r w:rsidRPr="00922F5D">
        <w:rPr>
          <w:highlight w:val="cyan"/>
          <w:u w:val="single"/>
        </w:rPr>
        <w:t xml:space="preserve">litigation </w:t>
      </w:r>
      <w:r w:rsidRPr="00922F5D">
        <w:rPr>
          <w:u w:val="single"/>
        </w:rPr>
        <w:t>and provide more efficient royalty collection and wider licensing reach for SEP owners.</w:t>
      </w:r>
      <w:r w:rsidRPr="00922F5D">
        <w:t xml:space="preserve"> </w:t>
      </w:r>
      <w:r w:rsidRPr="00922F5D">
        <w:rPr>
          <w:u w:val="single"/>
        </w:rPr>
        <w:t xml:space="preserve">Consequently, </w:t>
      </w:r>
      <w:r w:rsidRPr="00922F5D">
        <w:rPr>
          <w:highlight w:val="cyan"/>
          <w:u w:val="single"/>
        </w:rPr>
        <w:t xml:space="preserve">pools </w:t>
      </w:r>
      <w:r w:rsidRPr="00922F5D">
        <w:rPr>
          <w:u w:val="single"/>
        </w:rPr>
        <w:t xml:space="preserve">can </w:t>
      </w:r>
      <w:r w:rsidRPr="00922F5D">
        <w:rPr>
          <w:highlight w:val="cyan"/>
          <w:u w:val="single"/>
        </w:rPr>
        <w:t xml:space="preserve">address </w:t>
      </w:r>
      <w:r w:rsidRPr="00922F5D">
        <w:rPr>
          <w:u w:val="single"/>
        </w:rPr>
        <w:t xml:space="preserve">both the 5G </w:t>
      </w:r>
      <w:r w:rsidRPr="00922F5D">
        <w:rPr>
          <w:highlight w:val="cyan"/>
          <w:u w:val="single"/>
        </w:rPr>
        <w:t xml:space="preserve">patent thicket and </w:t>
      </w:r>
      <w:r w:rsidRPr="00922F5D">
        <w:rPr>
          <w:u w:val="single"/>
        </w:rPr>
        <w:t xml:space="preserve">patent </w:t>
      </w:r>
      <w:r w:rsidRPr="00922F5D">
        <w:rPr>
          <w:highlight w:val="cyan"/>
          <w:u w:val="single"/>
        </w:rPr>
        <w:t xml:space="preserve">infringement jungle </w:t>
      </w:r>
      <w:r w:rsidRPr="00922F5D">
        <w:rPr>
          <w:u w:val="single"/>
        </w:rPr>
        <w:t xml:space="preserve">by </w:t>
      </w:r>
      <w:r w:rsidRPr="00922F5D">
        <w:rPr>
          <w:highlight w:val="cyan"/>
          <w:u w:val="single"/>
        </w:rPr>
        <w:t>enabling implementers to achieve wide freedom-to</w:t>
      </w:r>
      <w:r w:rsidRPr="00922F5D">
        <w:rPr>
          <w:u w:val="single"/>
        </w:rPr>
        <w:t>-</w:t>
      </w:r>
      <w:r w:rsidRPr="00922F5D">
        <w:rPr>
          <w:highlight w:val="cyan"/>
          <w:u w:val="single"/>
        </w:rPr>
        <w:t xml:space="preserve">operate </w:t>
      </w:r>
      <w:r w:rsidRPr="00922F5D">
        <w:rPr>
          <w:u w:val="single"/>
        </w:rPr>
        <w:t>easily and plan their licensing costs.</w:t>
      </w:r>
      <w:r w:rsidRPr="00922F5D">
        <w:t xml:space="preserve"> At the same time, SEP owners can more easily reach more licensees from diverse IoT industries than licensing individually.</w:t>
      </w:r>
    </w:p>
    <w:p w14:paraId="68D86F5B" w14:textId="26FD3A60" w:rsidR="001E7801" w:rsidRPr="00922F5D" w:rsidRDefault="001E7801" w:rsidP="001E7801">
      <w:r w:rsidRPr="00922F5D">
        <w:rPr>
          <w:u w:val="single"/>
        </w:rPr>
        <w:t xml:space="preserve">Moreover, </w:t>
      </w:r>
      <w:r w:rsidRPr="00922F5D">
        <w:rPr>
          <w:highlight w:val="cyan"/>
          <w:u w:val="single"/>
        </w:rPr>
        <w:t xml:space="preserve">patent pools permit economic specialisation </w:t>
      </w:r>
      <w:r w:rsidRPr="00922F5D">
        <w:rPr>
          <w:u w:val="single"/>
        </w:rPr>
        <w:t xml:space="preserve">and the division of innovation labour, </w:t>
      </w:r>
      <w:r w:rsidRPr="00922F5D">
        <w:rPr>
          <w:b/>
          <w:bCs/>
          <w:highlight w:val="cyan"/>
          <w:u w:val="single"/>
        </w:rPr>
        <w:t>allowing tech</w:t>
      </w:r>
      <w:r w:rsidRPr="00922F5D">
        <w:rPr>
          <w:b/>
          <w:bCs/>
          <w:u w:val="single"/>
        </w:rPr>
        <w:t xml:space="preserve">nology </w:t>
      </w:r>
      <w:r w:rsidRPr="00922F5D">
        <w:rPr>
          <w:b/>
          <w:bCs/>
          <w:highlight w:val="cyan"/>
          <w:u w:val="single"/>
        </w:rPr>
        <w:t>firms to focus on R&amp;D</w:t>
      </w:r>
      <w:r w:rsidRPr="00922F5D">
        <w:rPr>
          <w:highlight w:val="cyan"/>
          <w:u w:val="single"/>
        </w:rPr>
        <w:t xml:space="preserve"> </w:t>
      </w:r>
      <w:r w:rsidRPr="00922F5D">
        <w:rPr>
          <w:u w:val="single"/>
        </w:rPr>
        <w:t>efforts and outsource patent monetisation and enforcement to specialised experts, which provide them with a quick return on investment</w:t>
      </w:r>
      <w:r w:rsidRPr="00922F5D">
        <w:t>. Meanwhile, implementers can develop downstream products without identifying and negotiating licences with individual SEP owners and avoiding infringement litigation risks.</w:t>
      </w:r>
    </w:p>
    <w:p w14:paraId="5234F4C3" w14:textId="77777777" w:rsidR="001E7801" w:rsidRPr="00922F5D" w:rsidRDefault="001E7801" w:rsidP="001E7801">
      <w:r w:rsidRPr="00922F5D">
        <w:t>Standard related pools also bring transparency and predictability to SEP licensing by publishing their FRAND offers, promoting non-discriminatory licensing. Pools’ royalties estimate the aggregate royalty for a standard, making it possible for implementers to plan their licensing costs. In addition, the mandatory essentiality checks of pooled patents weed out non-essential patents, increasing trust in standardisation. Further, the publication of pooled SEPs, summary claim charts mapping SEPs to standards features, and existing licensees enables implementers to verify whether they are infringing patents and whether their competitors are licensed.</w:t>
      </w:r>
    </w:p>
    <w:p w14:paraId="549EBC99" w14:textId="77777777" w:rsidR="001E7801" w:rsidRPr="00922F5D" w:rsidRDefault="001E7801" w:rsidP="001E7801">
      <w:r w:rsidRPr="00922F5D">
        <w:rPr>
          <w:u w:val="single"/>
        </w:rPr>
        <w:t xml:space="preserve">Lastly, </w:t>
      </w:r>
      <w:r w:rsidRPr="00922F5D">
        <w:rPr>
          <w:highlight w:val="cyan"/>
          <w:u w:val="single"/>
        </w:rPr>
        <w:t xml:space="preserve">pools’ </w:t>
      </w:r>
      <w:r w:rsidRPr="00922F5D">
        <w:rPr>
          <w:u w:val="single"/>
        </w:rPr>
        <w:t xml:space="preserve">simplified licensing approach helps </w:t>
      </w:r>
      <w:r w:rsidRPr="00922F5D">
        <w:rPr>
          <w:highlight w:val="cyan"/>
          <w:u w:val="single"/>
        </w:rPr>
        <w:t xml:space="preserve">jumpstart </w:t>
      </w:r>
      <w:r w:rsidRPr="00922F5D">
        <w:rPr>
          <w:u w:val="single"/>
        </w:rPr>
        <w:t xml:space="preserve">the </w:t>
      </w:r>
      <w:r w:rsidRPr="00922F5D">
        <w:rPr>
          <w:highlight w:val="cyan"/>
          <w:u w:val="single"/>
        </w:rPr>
        <w:t xml:space="preserve">positive feedback loop between innovation in </w:t>
      </w:r>
      <w:r w:rsidRPr="00922F5D">
        <w:rPr>
          <w:u w:val="single"/>
        </w:rPr>
        <w:t xml:space="preserve">the </w:t>
      </w:r>
      <w:r w:rsidRPr="00922F5D">
        <w:rPr>
          <w:highlight w:val="cyan"/>
          <w:u w:val="single"/>
        </w:rPr>
        <w:t>upstream tech</w:t>
      </w:r>
      <w:r w:rsidRPr="00922F5D">
        <w:rPr>
          <w:u w:val="single"/>
        </w:rPr>
        <w:t xml:space="preserve">nology market </w:t>
      </w:r>
      <w:r w:rsidRPr="00922F5D">
        <w:rPr>
          <w:highlight w:val="cyan"/>
          <w:u w:val="single"/>
        </w:rPr>
        <w:t xml:space="preserve">and </w:t>
      </w:r>
      <w:r w:rsidRPr="00922F5D">
        <w:rPr>
          <w:u w:val="single"/>
        </w:rPr>
        <w:t xml:space="preserve">the </w:t>
      </w:r>
      <w:r w:rsidRPr="00922F5D">
        <w:rPr>
          <w:highlight w:val="cyan"/>
          <w:u w:val="single"/>
        </w:rPr>
        <w:t xml:space="preserve">downstream </w:t>
      </w:r>
      <w:r w:rsidRPr="00922F5D">
        <w:rPr>
          <w:u w:val="single"/>
        </w:rPr>
        <w:t xml:space="preserve">product </w:t>
      </w:r>
      <w:r w:rsidRPr="00922F5D">
        <w:rPr>
          <w:highlight w:val="cyan"/>
          <w:u w:val="single"/>
        </w:rPr>
        <w:t>markets</w:t>
      </w:r>
      <w:r w:rsidRPr="00922F5D">
        <w:t xml:space="preserve">. </w:t>
      </w:r>
      <w:r w:rsidRPr="00922F5D">
        <w:rPr>
          <w:u w:val="single"/>
        </w:rPr>
        <w:t xml:space="preserve">A stable licensing environment through which implementers can secure the requisite rights enables more rapid standard deployment </w:t>
      </w:r>
      <w:r w:rsidRPr="00922F5D">
        <w:rPr>
          <w:highlight w:val="cyan"/>
          <w:u w:val="single"/>
        </w:rPr>
        <w:t>and accelerates innovation diffusion</w:t>
      </w:r>
      <w:r w:rsidRPr="00922F5D">
        <w:rPr>
          <w:u w:val="single"/>
        </w:rPr>
        <w:t>.</w:t>
      </w:r>
      <w:r w:rsidRPr="00922F5D">
        <w:t xml:space="preserve"> With all these characteristics, pools encourage innovation, simplifying the implementation and reward of standardisation.</w:t>
      </w:r>
    </w:p>
    <w:p w14:paraId="68B618AA" w14:textId="531B70DD" w:rsidR="001E7801" w:rsidRPr="00922F5D" w:rsidRDefault="001E7801" w:rsidP="001E7801">
      <w:pPr>
        <w:rPr>
          <w:u w:val="single"/>
        </w:rPr>
      </w:pPr>
      <w:r w:rsidRPr="00922F5D">
        <w:rPr>
          <w:sz w:val="16"/>
          <w:szCs w:val="16"/>
        </w:rPr>
        <w:t xml:space="preserve">Patent pools have downsides too. If they include substitute patents, namely patents covering alternative technologies, pools will lead to a loss of competition like a price-fixing cartel.3However, substitutability is rarely a concern in standard-related pools as SEPs are complementary, and pools of complementary patents resolve royalty stacking and double-marginalisation, leading to lower royalties than independent pricing. The primary concern with standard related pools is potential collusion between SEP owners who may use pools to fix prices and outputs. </w:t>
      </w:r>
      <w:r w:rsidRPr="00922F5D">
        <w:t xml:space="preserve">Thus, </w:t>
      </w:r>
      <w:r w:rsidRPr="00922F5D">
        <w:rPr>
          <w:b/>
          <w:bCs/>
          <w:highlight w:val="cyan"/>
          <w:u w:val="single"/>
        </w:rPr>
        <w:t>pro</w:t>
      </w:r>
      <w:r w:rsidRPr="00922F5D">
        <w:rPr>
          <w:b/>
          <w:bCs/>
          <w:u w:val="single"/>
        </w:rPr>
        <w:t>-</w:t>
      </w:r>
      <w:r w:rsidRPr="00922F5D">
        <w:rPr>
          <w:b/>
          <w:bCs/>
          <w:highlight w:val="cyan"/>
          <w:u w:val="single"/>
        </w:rPr>
        <w:t>competitive pools</w:t>
      </w:r>
      <w:r w:rsidRPr="00922F5D">
        <w:rPr>
          <w:highlight w:val="cyan"/>
          <w:u w:val="single"/>
        </w:rPr>
        <w:t xml:space="preserve"> include </w:t>
      </w:r>
      <w:r w:rsidRPr="00922F5D">
        <w:rPr>
          <w:b/>
          <w:bCs/>
          <w:highlight w:val="cyan"/>
          <w:u w:val="single"/>
        </w:rPr>
        <w:t>safeguards</w:t>
      </w:r>
      <w:r w:rsidRPr="00922F5D">
        <w:rPr>
          <w:highlight w:val="cyan"/>
          <w:u w:val="single"/>
        </w:rPr>
        <w:t xml:space="preserve"> to prevent sensitive information</w:t>
      </w:r>
      <w:r w:rsidRPr="00922F5D">
        <w:rPr>
          <w:u w:val="single"/>
        </w:rPr>
        <w:t>-</w:t>
      </w:r>
      <w:r w:rsidRPr="00922F5D">
        <w:rPr>
          <w:highlight w:val="cyan"/>
          <w:u w:val="single"/>
        </w:rPr>
        <w:t>sharing</w:t>
      </w:r>
      <w:r w:rsidRPr="00922F5D">
        <w:rPr>
          <w:u w:val="single"/>
        </w:rPr>
        <w:t>, ensure their independence from members, screen exclusivity clauses for potential anticompetitive effects and allow members’ independent licensing.</w:t>
      </w:r>
    </w:p>
    <w:p w14:paraId="2CDD1EDB" w14:textId="77777777" w:rsidR="001E7801" w:rsidRPr="00922F5D" w:rsidRDefault="001E7801" w:rsidP="001E7801">
      <w:pPr>
        <w:rPr>
          <w:sz w:val="16"/>
          <w:szCs w:val="16"/>
        </w:rPr>
      </w:pPr>
      <w:r w:rsidRPr="00922F5D">
        <w:t xml:space="preserve">Another argument against pools is that they shield weak patents from challenges as potential licensees have reduced incentives to test their validity. While this may be a problem in small pools, </w:t>
      </w:r>
      <w:r w:rsidRPr="00922F5D">
        <w:rPr>
          <w:u w:val="single"/>
        </w:rPr>
        <w:t xml:space="preserve">the </w:t>
      </w:r>
      <w:r w:rsidRPr="00922F5D">
        <w:rPr>
          <w:highlight w:val="cyan"/>
          <w:u w:val="single"/>
        </w:rPr>
        <w:t xml:space="preserve">royalty rate of pools consisting </w:t>
      </w:r>
      <w:r w:rsidRPr="00922F5D">
        <w:rPr>
          <w:u w:val="single"/>
        </w:rPr>
        <w:t xml:space="preserve">of </w:t>
      </w:r>
      <w:r w:rsidRPr="00922F5D">
        <w:rPr>
          <w:highlight w:val="cyan"/>
          <w:u w:val="single"/>
        </w:rPr>
        <w:t xml:space="preserve">thousands of SEPs </w:t>
      </w:r>
      <w:r w:rsidRPr="00922F5D">
        <w:rPr>
          <w:u w:val="single"/>
        </w:rPr>
        <w:t xml:space="preserve">can </w:t>
      </w:r>
      <w:r w:rsidRPr="00922F5D">
        <w:rPr>
          <w:highlight w:val="cyan"/>
          <w:u w:val="single"/>
        </w:rPr>
        <w:t xml:space="preserve">account </w:t>
      </w:r>
      <w:r w:rsidRPr="00922F5D">
        <w:rPr>
          <w:u w:val="single"/>
        </w:rPr>
        <w:t xml:space="preserve">for the likely </w:t>
      </w:r>
      <w:r w:rsidRPr="00922F5D">
        <w:rPr>
          <w:highlight w:val="cyan"/>
          <w:u w:val="single"/>
        </w:rPr>
        <w:t xml:space="preserve">probability </w:t>
      </w:r>
      <w:r w:rsidRPr="00922F5D">
        <w:rPr>
          <w:u w:val="single"/>
        </w:rPr>
        <w:t xml:space="preserve">of some </w:t>
      </w:r>
      <w:r w:rsidRPr="00922F5D">
        <w:rPr>
          <w:highlight w:val="cyan"/>
          <w:u w:val="single"/>
        </w:rPr>
        <w:t>patents’ invalidity</w:t>
      </w:r>
      <w:r w:rsidRPr="00922F5D">
        <w:rPr>
          <w:u w:val="single"/>
        </w:rPr>
        <w:t xml:space="preserve">. Therefore, </w:t>
      </w:r>
      <w:r w:rsidRPr="00922F5D">
        <w:rPr>
          <w:highlight w:val="cyan"/>
          <w:u w:val="single"/>
        </w:rPr>
        <w:t xml:space="preserve">challenging only a few patents </w:t>
      </w:r>
      <w:r w:rsidRPr="00922F5D">
        <w:rPr>
          <w:u w:val="single"/>
        </w:rPr>
        <w:t xml:space="preserve">from a portfolio of thousands </w:t>
      </w:r>
      <w:r w:rsidRPr="00922F5D">
        <w:rPr>
          <w:highlight w:val="cyan"/>
          <w:u w:val="single"/>
        </w:rPr>
        <w:t xml:space="preserve">would </w:t>
      </w:r>
      <w:r w:rsidRPr="00922F5D">
        <w:rPr>
          <w:b/>
          <w:bCs/>
          <w:highlight w:val="cyan"/>
          <w:u w:val="single"/>
        </w:rPr>
        <w:t>not impact overall royalties</w:t>
      </w:r>
      <w:r w:rsidRPr="00922F5D">
        <w:rPr>
          <w:b/>
          <w:bCs/>
          <w:highlight w:val="cyan"/>
        </w:rPr>
        <w:t>3</w:t>
      </w:r>
      <w:r w:rsidRPr="00922F5D">
        <w:rPr>
          <w:highlight w:val="cyan"/>
        </w:rPr>
        <w:t xml:space="preserve"> </w:t>
      </w:r>
      <w:r w:rsidRPr="00922F5D">
        <w:rPr>
          <w:sz w:val="16"/>
          <w:szCs w:val="16"/>
        </w:rPr>
        <w:t>A prospective licensee would have to invalidate a significant share of patents in a portfolio for a meaningful effect. For example, if there are ten patents in a pool, invalidating seven might reduce royalties. However, parties may simply negotiate the invalidity probability into the royalty rate as an alternative to costly patent litigation. The price of a pool’s license can reflect the aggregate value of all pooled patents, not the sum of the individual patent values. This is true especially for standards where a pool determines the aggregate royalty based on the value the whole standard brings to end products, regardless of individual SEPs’ value. Thus, identifying the number of truly valid patents is more of a concern for licensors in their internal division of pool’s licensing revenues than for licensees, as Subsection 6.3. Argues.</w:t>
      </w:r>
    </w:p>
    <w:p w14:paraId="39F57D05" w14:textId="5EDE3029" w:rsidR="001E7801" w:rsidRPr="00922F5D" w:rsidRDefault="001E7801" w:rsidP="001E7801">
      <w:pPr>
        <w:rPr>
          <w:sz w:val="16"/>
          <w:szCs w:val="16"/>
        </w:rPr>
      </w:pPr>
      <w:r w:rsidRPr="00922F5D">
        <w:t xml:space="preserve">Overall, competition policy welcomes standard-related pools consisting of complementary patents. </w:t>
      </w:r>
      <w:r w:rsidRPr="00922F5D">
        <w:rPr>
          <w:u w:val="single"/>
        </w:rPr>
        <w:t xml:space="preserve">The </w:t>
      </w:r>
      <w:r w:rsidRPr="00922F5D">
        <w:rPr>
          <w:b/>
          <w:bCs/>
          <w:highlight w:val="cyan"/>
          <w:u w:val="single"/>
        </w:rPr>
        <w:t xml:space="preserve">US and </w:t>
      </w:r>
      <w:r w:rsidRPr="00922F5D">
        <w:rPr>
          <w:b/>
          <w:bCs/>
          <w:u w:val="single"/>
        </w:rPr>
        <w:t>EU</w:t>
      </w:r>
      <w:r w:rsidRPr="00922F5D">
        <w:rPr>
          <w:u w:val="single"/>
        </w:rPr>
        <w:t xml:space="preserve"> antitrust authorities </w:t>
      </w:r>
      <w:r w:rsidRPr="00922F5D">
        <w:rPr>
          <w:highlight w:val="cyan"/>
          <w:u w:val="single"/>
        </w:rPr>
        <w:t xml:space="preserve">have </w:t>
      </w:r>
      <w:r w:rsidRPr="00922F5D">
        <w:rPr>
          <w:b/>
          <w:bCs/>
          <w:highlight w:val="cyan"/>
          <w:u w:val="single"/>
        </w:rPr>
        <w:t>guidelines</w:t>
      </w:r>
      <w:r w:rsidRPr="00922F5D">
        <w:rPr>
          <w:highlight w:val="cyan"/>
          <w:u w:val="single"/>
        </w:rPr>
        <w:t xml:space="preserve"> for assessing </w:t>
      </w:r>
      <w:r w:rsidRPr="00922F5D">
        <w:rPr>
          <w:u w:val="single"/>
        </w:rPr>
        <w:t xml:space="preserve">the </w:t>
      </w:r>
      <w:r w:rsidRPr="00922F5D">
        <w:rPr>
          <w:highlight w:val="cyan"/>
          <w:u w:val="single"/>
        </w:rPr>
        <w:t>competitive conditions for pool formation</w:t>
      </w:r>
      <w:r w:rsidRPr="00922F5D">
        <w:rPr>
          <w:u w:val="single"/>
        </w:rPr>
        <w:t>.</w:t>
      </w:r>
      <w:r w:rsidRPr="00922F5D">
        <w:t xml:space="preserve"> </w:t>
      </w:r>
      <w:r w:rsidRPr="00922F5D">
        <w:rPr>
          <w:sz w:val="16"/>
          <w:szCs w:val="16"/>
        </w:rPr>
        <w:t>Typically, competition authorities will not challenge patent pools following specific criteria such as i) voluntary and open membership; ii) independently verified essentiality of pooled patents; iii) FRAND licensing terms and conditions; iv) members’ freedom to license independently and discounts to less than full portfolio license; v) grant-back clauses limited to essential patents, leaving licensees’ freedom to develop competing technologies and vi) freedom to challenge pooled patents’ validity and essentiality.</w:t>
      </w:r>
    </w:p>
    <w:p w14:paraId="19C9EAE8" w14:textId="77777777" w:rsidR="001E7801" w:rsidRPr="00922F5D" w:rsidRDefault="001E7801" w:rsidP="001E7801">
      <w:pPr>
        <w:rPr>
          <w:u w:val="single"/>
        </w:rPr>
      </w:pPr>
      <w:r w:rsidRPr="00922F5D">
        <w:rPr>
          <w:sz w:val="16"/>
          <w:szCs w:val="16"/>
        </w:rPr>
        <w:t>Following the competition requirements many successful patent pools have been formed in consumer electronics industries. Baron and Pohlman identify no fewer than fifty patent pools relating to digital disks and audio-video standards, run mainly by a few in- dependent administrators, such as Via Licensing, or Access Advance</w:t>
      </w:r>
      <w:r w:rsidRPr="00922F5D">
        <w:t xml:space="preserve">. </w:t>
      </w:r>
      <w:r w:rsidRPr="00922F5D">
        <w:rPr>
          <w:u w:val="single"/>
        </w:rPr>
        <w:t>While often these pools do not cover the totality of SEP owners and SEPs, they have generally been regarded as successful in facilitating licensing and ensuring smooth standards implementation.</w:t>
      </w:r>
    </w:p>
    <w:p w14:paraId="59828436" w14:textId="5A41FA24" w:rsidR="001E7801" w:rsidRPr="00922F5D" w:rsidRDefault="001E7801" w:rsidP="001E7801">
      <w:pPr>
        <w:pStyle w:val="Heading4"/>
        <w:rPr>
          <w:rFonts w:cs="Calibri"/>
        </w:rPr>
      </w:pPr>
      <w:r w:rsidRPr="00922F5D">
        <w:rPr>
          <w:rFonts w:cs="Calibri"/>
        </w:rPr>
        <w:t>Patent thickets</w:t>
      </w:r>
      <w:r w:rsidR="009166BE" w:rsidRPr="00922F5D">
        <w:rPr>
          <w:rFonts w:cs="Calibri"/>
        </w:rPr>
        <w:t xml:space="preserve"> and litigations</w:t>
      </w:r>
      <w:r w:rsidRPr="00922F5D">
        <w:rPr>
          <w:rFonts w:cs="Calibri"/>
        </w:rPr>
        <w:t xml:space="preserve"> will shatter 5G developments</w:t>
      </w:r>
    </w:p>
    <w:p w14:paraId="7F16EF91" w14:textId="77777777" w:rsidR="001E7801" w:rsidRPr="00922F5D" w:rsidRDefault="001E7801" w:rsidP="001E7801">
      <w:r w:rsidRPr="00922F5D">
        <w:t xml:space="preserve">Igor </w:t>
      </w:r>
      <w:r w:rsidRPr="00922F5D">
        <w:rPr>
          <w:b/>
          <w:bCs/>
          <w:sz w:val="26"/>
          <w:szCs w:val="26"/>
        </w:rPr>
        <w:t>Nikolic</w:t>
      </w:r>
      <w:r w:rsidRPr="00922F5D">
        <w:t xml:space="preserve"> </w:t>
      </w:r>
      <w:r w:rsidRPr="00922F5D">
        <w:rPr>
          <w:b/>
          <w:bCs/>
          <w:sz w:val="26"/>
          <w:szCs w:val="26"/>
        </w:rPr>
        <w:t>and</w:t>
      </w:r>
      <w:r w:rsidRPr="00922F5D">
        <w:t xml:space="preserve"> Niccolò </w:t>
      </w:r>
      <w:r w:rsidRPr="00922F5D">
        <w:rPr>
          <w:b/>
          <w:bCs/>
          <w:sz w:val="26"/>
          <w:szCs w:val="26"/>
        </w:rPr>
        <w:t>Galli</w:t>
      </w:r>
      <w:r w:rsidRPr="00922F5D">
        <w:t xml:space="preserve"> </w:t>
      </w:r>
      <w:r w:rsidRPr="00922F5D">
        <w:rPr>
          <w:b/>
          <w:bCs/>
          <w:sz w:val="26"/>
          <w:szCs w:val="26"/>
        </w:rPr>
        <w:t>22,</w:t>
      </w:r>
      <w:r w:rsidRPr="00922F5D">
        <w:t xml:space="preserve"> Igor Nikolic is a fellow at the European University Institute and Niccolò Galli is a Research Associate at European University Institute, 5-1-2022, "Patent pools in 5G: The principles for facilitating pool licensing," https://www.sciencedirect.com/science/article/abs/pii/S0308596121001919//susu</w:t>
      </w:r>
    </w:p>
    <w:p w14:paraId="2DF199B8" w14:textId="77777777" w:rsidR="001E7801" w:rsidRPr="00922F5D" w:rsidRDefault="001E7801" w:rsidP="001E7801">
      <w:r w:rsidRPr="00922F5D">
        <w:t>1.1 Revisiting the patent thickets of the telecommunications industry</w:t>
      </w:r>
    </w:p>
    <w:p w14:paraId="28A2EE0E" w14:textId="77777777" w:rsidR="001E7801" w:rsidRPr="00922F5D" w:rsidRDefault="001E7801" w:rsidP="001E7801">
      <w:r w:rsidRPr="00922F5D">
        <w:rPr>
          <w:highlight w:val="cyan"/>
          <w:u w:val="single"/>
        </w:rPr>
        <w:t xml:space="preserve">Patent thicket concerns never looked so real </w:t>
      </w:r>
      <w:r w:rsidRPr="00922F5D">
        <w:rPr>
          <w:u w:val="single"/>
        </w:rPr>
        <w:t xml:space="preserve">as </w:t>
      </w:r>
      <w:r w:rsidRPr="00922F5D">
        <w:rPr>
          <w:highlight w:val="cyan"/>
          <w:u w:val="single"/>
        </w:rPr>
        <w:t>for 5G</w:t>
      </w:r>
      <w:r w:rsidRPr="00922F5D">
        <w:rPr>
          <w:u w:val="single"/>
        </w:rPr>
        <w:t xml:space="preserve">, </w:t>
      </w:r>
      <w:r w:rsidRPr="00922F5D">
        <w:rPr>
          <w:b/>
          <w:bCs/>
          <w:u w:val="single"/>
        </w:rPr>
        <w:t xml:space="preserve">which is </w:t>
      </w:r>
      <w:r w:rsidRPr="00922F5D">
        <w:rPr>
          <w:b/>
          <w:bCs/>
          <w:highlight w:val="cyan"/>
          <w:u w:val="single"/>
        </w:rPr>
        <w:t>more complex</w:t>
      </w:r>
      <w:r w:rsidRPr="00922F5D">
        <w:rPr>
          <w:b/>
          <w:bCs/>
          <w:u w:val="single"/>
        </w:rPr>
        <w:t xml:space="preserve">, </w:t>
      </w:r>
      <w:r w:rsidRPr="00922F5D">
        <w:rPr>
          <w:b/>
          <w:bCs/>
          <w:highlight w:val="cyan"/>
          <w:u w:val="single"/>
        </w:rPr>
        <w:t>patented</w:t>
      </w:r>
      <w:r w:rsidRPr="00922F5D">
        <w:rPr>
          <w:b/>
          <w:bCs/>
          <w:u w:val="single"/>
        </w:rPr>
        <w:t xml:space="preserve">, </w:t>
      </w:r>
      <w:r w:rsidRPr="00922F5D">
        <w:rPr>
          <w:b/>
          <w:bCs/>
          <w:highlight w:val="cyan"/>
          <w:u w:val="single"/>
        </w:rPr>
        <w:t>and fragmented</w:t>
      </w:r>
      <w:r w:rsidRPr="00922F5D">
        <w:rPr>
          <w:highlight w:val="cyan"/>
          <w:u w:val="single"/>
        </w:rPr>
        <w:t xml:space="preserve"> than older cellular </w:t>
      </w:r>
      <w:r w:rsidRPr="00922F5D">
        <w:rPr>
          <w:u w:val="single"/>
        </w:rPr>
        <w:t xml:space="preserve">standards. </w:t>
      </w:r>
      <w:r w:rsidRPr="00922F5D">
        <w:rPr>
          <w:b/>
          <w:bCs/>
          <w:highlight w:val="cyan"/>
          <w:u w:val="single"/>
        </w:rPr>
        <w:t xml:space="preserve">5G relies on </w:t>
      </w:r>
      <w:r w:rsidRPr="00922F5D">
        <w:rPr>
          <w:b/>
          <w:bCs/>
          <w:u w:val="single"/>
        </w:rPr>
        <w:t xml:space="preserve">many </w:t>
      </w:r>
      <w:r w:rsidRPr="00922F5D">
        <w:rPr>
          <w:b/>
          <w:bCs/>
          <w:highlight w:val="cyan"/>
          <w:u w:val="single"/>
        </w:rPr>
        <w:t>different technologies</w:t>
      </w:r>
      <w:r w:rsidRPr="00922F5D">
        <w:rPr>
          <w:u w:val="single"/>
        </w:rPr>
        <w:t xml:space="preserve">, </w:t>
      </w:r>
      <w:r w:rsidRPr="00922F5D">
        <w:t>some employed by older generations of standards ensuring backwards compatibility, while others are new, such as a new radio interface, massive multi-input multi-output or heterogeneous cells</w:t>
      </w:r>
    </w:p>
    <w:p w14:paraId="0D934A22" w14:textId="77777777" w:rsidR="001E7801" w:rsidRPr="00922F5D" w:rsidRDefault="001E7801" w:rsidP="001E7801">
      <w:r w:rsidRPr="00922F5D">
        <w:rPr>
          <w:u w:val="single"/>
        </w:rPr>
        <w:t xml:space="preserve">An </w:t>
      </w:r>
      <w:r w:rsidRPr="00922F5D">
        <w:rPr>
          <w:b/>
          <w:bCs/>
          <w:highlight w:val="cyan"/>
          <w:u w:val="single"/>
        </w:rPr>
        <w:t>increasing</w:t>
      </w:r>
      <w:r w:rsidRPr="00922F5D">
        <w:rPr>
          <w:highlight w:val="cyan"/>
          <w:u w:val="single"/>
        </w:rPr>
        <w:t xml:space="preserve"> </w:t>
      </w:r>
      <w:r w:rsidRPr="00922F5D">
        <w:rPr>
          <w:b/>
          <w:bCs/>
          <w:highlight w:val="cyan"/>
          <w:u w:val="single"/>
        </w:rPr>
        <w:t>number</w:t>
      </w:r>
      <w:r w:rsidRPr="00922F5D">
        <w:rPr>
          <w:highlight w:val="cyan"/>
          <w:u w:val="single"/>
        </w:rPr>
        <w:t xml:space="preserve"> of companies are declaring 5G SEPs </w:t>
      </w:r>
      <w:r w:rsidRPr="00922F5D">
        <w:rPr>
          <w:u w:val="single"/>
        </w:rPr>
        <w:t>to the relevant Standard-Development Organisations (SDOs), mainly to ETSI, with SEPs for older generations re-declared as 5G SE</w:t>
      </w:r>
      <w:r w:rsidRPr="00922F5D">
        <w:t xml:space="preserve">Ps. According to one estimate, declared 5G SEPs surpass 95,000, compared to the 4G 45,000 and 3G 39,000 declared ones. The ETSI database alone contains 25,070 disclosed 5G SEP families. </w:t>
      </w:r>
      <w:r w:rsidRPr="00922F5D">
        <w:rPr>
          <w:u w:val="single"/>
        </w:rPr>
        <w:t xml:space="preserve">The </w:t>
      </w:r>
      <w:r w:rsidRPr="00922F5D">
        <w:rPr>
          <w:b/>
          <w:bCs/>
          <w:highlight w:val="cyan"/>
          <w:u w:val="single"/>
        </w:rPr>
        <w:t>trend of declared families is exponential</w:t>
      </w:r>
      <w:r w:rsidRPr="00922F5D">
        <w:rPr>
          <w:u w:val="single"/>
        </w:rPr>
        <w:t>, from 12,000 in March 2019 to more than 20,000 in June 2020, and many more still to come in parallel with further releases of 5G specifications by 3GPP.</w:t>
      </w:r>
      <w:r w:rsidRPr="00922F5D">
        <w:t xml:space="preserve"> </w:t>
      </w:r>
      <w:r w:rsidRPr="00922F5D">
        <w:rPr>
          <w:sz w:val="16"/>
          <w:szCs w:val="16"/>
        </w:rPr>
        <w:t>As a result, 5G SEP figures eclipse those of 4G, which had less than 6000 declared SEPs in a comparable early time such as 2013. Admittedly, not all declared SEPs are truly essential because of the well-known over- declaration problem. Some studies estimate essentiality ratios of declared 5G SEPs to vary between 20 and 30%, with significant deviations by SEP holder.</w:t>
      </w:r>
      <w:r w:rsidRPr="00922F5D">
        <w:t xml:space="preserve"> </w:t>
      </w:r>
      <w:r w:rsidRPr="00922F5D">
        <w:rPr>
          <w:u w:val="single"/>
        </w:rPr>
        <w:t xml:space="preserve">Nevertheless, even using essentiality filters, the resulting numbers of actual 5G SEP families are still in the </w:t>
      </w:r>
      <w:r w:rsidRPr="00922F5D">
        <w:rPr>
          <w:b/>
          <w:bCs/>
          <w:u w:val="single"/>
        </w:rPr>
        <w:t>four digits figure</w:t>
      </w:r>
      <w:r w:rsidRPr="00922F5D">
        <w:rPr>
          <w:u w:val="single"/>
        </w:rPr>
        <w:t>, such as over 1500 5G SEP families each for LG, Nokia, Huawei, and Samsung as of 2019</w:t>
      </w:r>
      <w:r w:rsidRPr="00922F5D">
        <w:t>.</w:t>
      </w:r>
    </w:p>
    <w:p w14:paraId="668FB2EC" w14:textId="77777777" w:rsidR="001E7801" w:rsidRPr="00922F5D" w:rsidRDefault="001E7801" w:rsidP="001E7801">
      <w:r w:rsidRPr="00922F5D">
        <w:t xml:space="preserve">&lt;&lt;&lt;TABEL OMITTED&gt;&gt;&gt; </w:t>
      </w:r>
    </w:p>
    <w:p w14:paraId="31CFE6E5" w14:textId="77777777" w:rsidR="001E7801" w:rsidRPr="00922F5D" w:rsidRDefault="001E7801" w:rsidP="001E7801">
      <w:pPr>
        <w:rPr>
          <w:b/>
          <w:bCs/>
          <w:highlight w:val="cyan"/>
          <w:u w:val="single"/>
        </w:rPr>
      </w:pPr>
      <w:r w:rsidRPr="00922F5D">
        <w:rPr>
          <w:u w:val="single"/>
        </w:rPr>
        <w:t xml:space="preserve">However, more important is the number of SEP owners. </w:t>
      </w:r>
      <w:r w:rsidRPr="00922F5D">
        <w:rPr>
          <w:highlight w:val="cyan"/>
          <w:u w:val="single"/>
        </w:rPr>
        <w:t xml:space="preserve">Even with many SEPs, </w:t>
      </w:r>
      <w:r w:rsidRPr="00922F5D">
        <w:rPr>
          <w:b/>
          <w:bCs/>
          <w:highlight w:val="cyan"/>
          <w:u w:val="single"/>
        </w:rPr>
        <w:t>patent thicket concerns</w:t>
      </w:r>
      <w:r w:rsidRPr="00922F5D">
        <w:rPr>
          <w:highlight w:val="cyan"/>
          <w:u w:val="single"/>
        </w:rPr>
        <w:t xml:space="preserve"> would not arise if </w:t>
      </w:r>
      <w:r w:rsidRPr="00922F5D">
        <w:rPr>
          <w:u w:val="single"/>
        </w:rPr>
        <w:t xml:space="preserve">a </w:t>
      </w:r>
      <w:r w:rsidRPr="00922F5D">
        <w:rPr>
          <w:highlight w:val="cyan"/>
          <w:u w:val="single"/>
        </w:rPr>
        <w:t xml:space="preserve">few entities </w:t>
      </w:r>
      <w:r w:rsidRPr="00922F5D">
        <w:rPr>
          <w:u w:val="single"/>
        </w:rPr>
        <w:t xml:space="preserve">would </w:t>
      </w:r>
      <w:r w:rsidRPr="00922F5D">
        <w:rPr>
          <w:highlight w:val="cyan"/>
          <w:u w:val="single"/>
        </w:rPr>
        <w:t xml:space="preserve">hold them since </w:t>
      </w:r>
      <w:r w:rsidRPr="00922F5D">
        <w:rPr>
          <w:b/>
          <w:bCs/>
          <w:highlight w:val="cyan"/>
          <w:u w:val="single"/>
        </w:rPr>
        <w:t xml:space="preserve">implementers could successfully </w:t>
      </w:r>
      <w:r w:rsidRPr="00922F5D">
        <w:rPr>
          <w:b/>
          <w:bCs/>
          <w:u w:val="single"/>
        </w:rPr>
        <w:t xml:space="preserve">identify and </w:t>
      </w:r>
      <w:r w:rsidRPr="00922F5D">
        <w:rPr>
          <w:b/>
          <w:bCs/>
          <w:highlight w:val="cyan"/>
          <w:u w:val="single"/>
        </w:rPr>
        <w:t xml:space="preserve">negotiate with </w:t>
      </w:r>
      <w:r w:rsidRPr="00922F5D">
        <w:rPr>
          <w:b/>
          <w:bCs/>
          <w:u w:val="single"/>
        </w:rPr>
        <w:t xml:space="preserve">those </w:t>
      </w:r>
      <w:r w:rsidRPr="00922F5D">
        <w:rPr>
          <w:b/>
          <w:bCs/>
          <w:highlight w:val="cyan"/>
          <w:u w:val="single"/>
        </w:rPr>
        <w:t>few patentee</w:t>
      </w:r>
      <w:r w:rsidRPr="00922F5D">
        <w:rPr>
          <w:b/>
          <w:bCs/>
          <w:highlight w:val="cyan"/>
        </w:rPr>
        <w:t>s</w:t>
      </w:r>
      <w:r w:rsidRPr="00922F5D">
        <w:t xml:space="preserve">. However, 5G SEPs ownership is also highly fragmented. Estimates are that over 30 companies declared 5G SEPs back in 2019, doubling in 2020, exceeding 100 as of February 2021 and growing with new standard releases. </w:t>
      </w:r>
      <w:r w:rsidRPr="00922F5D">
        <w:rPr>
          <w:u w:val="single"/>
        </w:rPr>
        <w:t xml:space="preserve">Although the ownership is highly skewed, </w:t>
      </w:r>
      <w:r w:rsidRPr="00922F5D">
        <w:rPr>
          <w:highlight w:val="cyan"/>
          <w:u w:val="single"/>
        </w:rPr>
        <w:t xml:space="preserve">any company with a </w:t>
      </w:r>
      <w:r w:rsidRPr="00922F5D">
        <w:rPr>
          <w:b/>
          <w:bCs/>
          <w:highlight w:val="cyan"/>
          <w:u w:val="single"/>
        </w:rPr>
        <w:t>single true 5G SE</w:t>
      </w:r>
      <w:r w:rsidRPr="00922F5D">
        <w:rPr>
          <w:highlight w:val="cyan"/>
          <w:u w:val="single"/>
        </w:rPr>
        <w:t xml:space="preserve">P is a </w:t>
      </w:r>
      <w:r w:rsidRPr="00922F5D">
        <w:rPr>
          <w:b/>
          <w:bCs/>
          <w:u w:val="single"/>
        </w:rPr>
        <w:t xml:space="preserve">potential </w:t>
      </w:r>
      <w:r w:rsidRPr="00922F5D">
        <w:rPr>
          <w:b/>
          <w:bCs/>
          <w:highlight w:val="cyan"/>
          <w:u w:val="single"/>
        </w:rPr>
        <w:t>gatekeeper to the diffusion of 5G.</w:t>
      </w:r>
    </w:p>
    <w:p w14:paraId="0FD9ACE5" w14:textId="77777777" w:rsidR="001E7801" w:rsidRPr="00922F5D" w:rsidRDefault="001E7801" w:rsidP="001E7801">
      <w:pPr>
        <w:rPr>
          <w:sz w:val="16"/>
          <w:szCs w:val="16"/>
        </w:rPr>
      </w:pPr>
      <w:r w:rsidRPr="00922F5D">
        <w:t xml:space="preserve">The disaggregated ownership of complementary SEPs raises the royalty stacking concern, where individual SEP royalties can stack up, making the royalty excessive in the aggregate. </w:t>
      </w:r>
      <w:r w:rsidRPr="00922F5D">
        <w:rPr>
          <w:u w:val="single"/>
        </w:rPr>
        <w:t>Economists predict that an aggregate price would be higher when complementary assets are priced independently than if a monopolist prices all complementary assets together</w:t>
      </w:r>
      <w:r w:rsidRPr="00922F5D">
        <w:t xml:space="preserve">. </w:t>
      </w:r>
      <w:r w:rsidRPr="00922F5D">
        <w:rPr>
          <w:sz w:val="16"/>
          <w:szCs w:val="16"/>
        </w:rPr>
        <w:t>Such an issue, known as the Cournot complements problem, depends on double marginalisation where each licensor adds its margin and maximises its pricing independently of complementary suppliers. Currently, the top five 5G SEP owners have announced their 5G royalty rates ranging from $0.36 to $13, already producing a stack of about $25 for a $500 phone (Table 1).</w:t>
      </w:r>
    </w:p>
    <w:p w14:paraId="2CCA8E88" w14:textId="77777777" w:rsidR="001E7801" w:rsidRPr="00922F5D" w:rsidRDefault="001E7801" w:rsidP="001E7801">
      <w:pPr>
        <w:rPr>
          <w:sz w:val="16"/>
          <w:szCs w:val="16"/>
        </w:rPr>
      </w:pPr>
      <w:r w:rsidRPr="00922F5D">
        <w:rPr>
          <w:sz w:val="16"/>
          <w:szCs w:val="16"/>
        </w:rPr>
        <w:t>While the announced 5G SEP stack may be justified by the underlying value of the technology and is not insurmountable in itself, if the remaining hundreds of 5G SEP owners start monetising SEPs, a prohibitively high cumulative royalty can ensue. Moreover, each 5G application sector perceives the royalty stack differently. For example, $25 might be an appropriate royalty for devices using 5G fully, but hardly be suitable for other products that use only limited 5G functionalities – like smart utility meters.</w:t>
      </w:r>
    </w:p>
    <w:p w14:paraId="71CAB9DD" w14:textId="77777777" w:rsidR="001E7801" w:rsidRPr="00922F5D" w:rsidRDefault="001E7801" w:rsidP="001E7801">
      <w:pPr>
        <w:rPr>
          <w:sz w:val="16"/>
          <w:szCs w:val="16"/>
        </w:rPr>
      </w:pPr>
      <w:r w:rsidRPr="00922F5D">
        <w:rPr>
          <w:u w:val="single"/>
        </w:rPr>
        <w:t xml:space="preserve">Moreover, other factors </w:t>
      </w:r>
      <w:r w:rsidRPr="00922F5D">
        <w:rPr>
          <w:b/>
          <w:bCs/>
          <w:u w:val="single"/>
        </w:rPr>
        <w:t>complicate SEP licensing</w:t>
      </w:r>
      <w:r w:rsidRPr="00922F5D">
        <w:rPr>
          <w:u w:val="single"/>
        </w:rPr>
        <w:t xml:space="preserve"> in the IoT. The IoT devices will not only use 5G and other connectivity standards like Wi-Fi or Bluetooth but will also cover many different standards for quality, </w:t>
      </w:r>
      <w:r w:rsidRPr="00922F5D">
        <w:rPr>
          <w:b/>
          <w:bCs/>
          <w:u w:val="single"/>
        </w:rPr>
        <w:t>cybersecurity</w:t>
      </w:r>
      <w:r w:rsidRPr="00922F5D">
        <w:rPr>
          <w:u w:val="single"/>
        </w:rPr>
        <w:t xml:space="preserve">, </w:t>
      </w:r>
      <w:r w:rsidRPr="00922F5D">
        <w:rPr>
          <w:b/>
          <w:bCs/>
          <w:u w:val="single"/>
        </w:rPr>
        <w:t>interoperability</w:t>
      </w:r>
      <w:r w:rsidRPr="00922F5D">
        <w:rPr>
          <w:u w:val="single"/>
        </w:rPr>
        <w:t xml:space="preserve"> between IoT devices and cloud services and more.</w:t>
      </w:r>
      <w:r w:rsidRPr="00922F5D">
        <w:t xml:space="preserve"> </w:t>
      </w:r>
      <w:r w:rsidRPr="00922F5D">
        <w:rPr>
          <w:sz w:val="16"/>
          <w:szCs w:val="16"/>
        </w:rPr>
        <w:t>The myriad of standards exacerbates the IoT patent thickets concerns. Additionally, firms coming from diverse IoT industries may have little experience with SEPs or divergent IP licensing practices than the telecommunications industry. Most IoT companies will be SMEs with no or limited IP knowledge and lacking dedicated licensing budgets. Thus, the transaction costs of obtaining bilateral licences for 5G and other IoT related standards may be prohibitively expensive for many IoT implementers.</w:t>
      </w:r>
    </w:p>
    <w:p w14:paraId="094957E9" w14:textId="77777777" w:rsidR="001E7801" w:rsidRPr="00922F5D" w:rsidRDefault="001E7801" w:rsidP="001E7801">
      <w:pPr>
        <w:rPr>
          <w:sz w:val="16"/>
          <w:szCs w:val="16"/>
        </w:rPr>
      </w:pPr>
      <w:r w:rsidRPr="00922F5D">
        <w:rPr>
          <w:sz w:val="16"/>
          <w:szCs w:val="16"/>
        </w:rPr>
        <w:t>2.2 The infringement jungle in the IoT</w:t>
      </w:r>
    </w:p>
    <w:p w14:paraId="5DBE4C9A" w14:textId="77777777" w:rsidR="001E7801" w:rsidRPr="00922F5D" w:rsidRDefault="001E7801" w:rsidP="001E7801">
      <w:r w:rsidRPr="00922F5D">
        <w:rPr>
          <w:u w:val="single"/>
        </w:rPr>
        <w:t xml:space="preserve">Conversely, </w:t>
      </w:r>
      <w:r w:rsidRPr="00922F5D">
        <w:rPr>
          <w:highlight w:val="cyan"/>
          <w:u w:val="single"/>
        </w:rPr>
        <w:t xml:space="preserve">SEP owners will experience </w:t>
      </w:r>
      <w:r w:rsidRPr="00922F5D">
        <w:rPr>
          <w:u w:val="single"/>
        </w:rPr>
        <w:t xml:space="preserve">a </w:t>
      </w:r>
      <w:r w:rsidRPr="00922F5D">
        <w:rPr>
          <w:b/>
          <w:bCs/>
          <w:highlight w:val="cyan"/>
          <w:u w:val="single"/>
        </w:rPr>
        <w:t xml:space="preserve">5G patent </w:t>
      </w:r>
      <w:r w:rsidRPr="00922F5D">
        <w:rPr>
          <w:b/>
          <w:bCs/>
          <w:u w:val="single"/>
        </w:rPr>
        <w:t xml:space="preserve">infringement </w:t>
      </w:r>
      <w:r w:rsidRPr="00922F5D">
        <w:rPr>
          <w:b/>
          <w:bCs/>
          <w:highlight w:val="cyan"/>
          <w:u w:val="single"/>
        </w:rPr>
        <w:t>jungle</w:t>
      </w:r>
      <w:r w:rsidRPr="00922F5D">
        <w:t xml:space="preserve">. </w:t>
      </w:r>
      <w:r w:rsidRPr="00922F5D">
        <w:rPr>
          <w:u w:val="single"/>
        </w:rPr>
        <w:t xml:space="preserve">As seen, 5G </w:t>
      </w:r>
      <w:r w:rsidRPr="00922F5D">
        <w:rPr>
          <w:highlight w:val="cyan"/>
          <w:u w:val="single"/>
        </w:rPr>
        <w:t xml:space="preserve">applications go beyond </w:t>
      </w:r>
      <w:r w:rsidRPr="00922F5D">
        <w:rPr>
          <w:b/>
          <w:bCs/>
          <w:highlight w:val="cyan"/>
          <w:u w:val="single"/>
        </w:rPr>
        <w:t>previous</w:t>
      </w:r>
      <w:r w:rsidRPr="00922F5D">
        <w:rPr>
          <w:highlight w:val="cyan"/>
          <w:u w:val="single"/>
        </w:rPr>
        <w:t xml:space="preserve"> </w:t>
      </w:r>
      <w:r w:rsidRPr="00922F5D">
        <w:rPr>
          <w:b/>
          <w:bCs/>
          <w:highlight w:val="cyan"/>
          <w:u w:val="single"/>
        </w:rPr>
        <w:t>generations</w:t>
      </w:r>
      <w:r w:rsidRPr="00922F5D">
        <w:rPr>
          <w:highlight w:val="cyan"/>
          <w:u w:val="single"/>
        </w:rPr>
        <w:t xml:space="preserve"> </w:t>
      </w:r>
      <w:r w:rsidRPr="00922F5D">
        <w:rPr>
          <w:u w:val="single"/>
        </w:rPr>
        <w:t xml:space="preserve">of cellular standards, </w:t>
      </w:r>
      <w:r w:rsidRPr="00922F5D">
        <w:rPr>
          <w:highlight w:val="cyan"/>
          <w:u w:val="single"/>
        </w:rPr>
        <w:t xml:space="preserve">making it </w:t>
      </w:r>
      <w:r w:rsidRPr="00922F5D">
        <w:rPr>
          <w:u w:val="single"/>
        </w:rPr>
        <w:t xml:space="preserve">the </w:t>
      </w:r>
      <w:r w:rsidRPr="00922F5D">
        <w:rPr>
          <w:highlight w:val="cyan"/>
          <w:u w:val="single"/>
        </w:rPr>
        <w:t>first general</w:t>
      </w:r>
      <w:r w:rsidRPr="00922F5D">
        <w:rPr>
          <w:u w:val="single"/>
        </w:rPr>
        <w:t>-</w:t>
      </w:r>
      <w:r w:rsidRPr="00922F5D">
        <w:rPr>
          <w:highlight w:val="cyan"/>
          <w:u w:val="single"/>
        </w:rPr>
        <w:t xml:space="preserve">purpose </w:t>
      </w:r>
      <w:r w:rsidRPr="00922F5D">
        <w:rPr>
          <w:u w:val="single"/>
        </w:rPr>
        <w:t xml:space="preserve">mobile </w:t>
      </w:r>
      <w:r w:rsidRPr="00922F5D">
        <w:rPr>
          <w:highlight w:val="cyan"/>
          <w:u w:val="single"/>
        </w:rPr>
        <w:t>tech</w:t>
      </w:r>
      <w:r w:rsidRPr="00922F5D">
        <w:rPr>
          <w:u w:val="single"/>
        </w:rPr>
        <w:t xml:space="preserve">nology, </w:t>
      </w:r>
      <w:r w:rsidRPr="00922F5D">
        <w:rPr>
          <w:b/>
          <w:bCs/>
          <w:highlight w:val="cyan"/>
          <w:u w:val="single"/>
        </w:rPr>
        <w:t xml:space="preserve">useable by diverse </w:t>
      </w:r>
      <w:r w:rsidRPr="00922F5D">
        <w:rPr>
          <w:b/>
          <w:bCs/>
          <w:u w:val="single"/>
        </w:rPr>
        <w:t xml:space="preserve">smart </w:t>
      </w:r>
      <w:r w:rsidRPr="00922F5D">
        <w:rPr>
          <w:b/>
          <w:bCs/>
          <w:highlight w:val="cyan"/>
          <w:u w:val="single"/>
        </w:rPr>
        <w:t>objects in any industry</w:t>
      </w:r>
      <w:r w:rsidRPr="00922F5D">
        <w:t xml:space="preserve">. </w:t>
      </w:r>
      <w:r w:rsidRPr="00922F5D">
        <w:rPr>
          <w:u w:val="single"/>
        </w:rPr>
        <w:t xml:space="preserve">The sheer </w:t>
      </w:r>
      <w:r w:rsidRPr="00922F5D">
        <w:rPr>
          <w:highlight w:val="cyan"/>
          <w:u w:val="single"/>
        </w:rPr>
        <w:t xml:space="preserve">plurality of implementations </w:t>
      </w:r>
      <w:r w:rsidRPr="00922F5D">
        <w:rPr>
          <w:u w:val="single"/>
        </w:rPr>
        <w:t xml:space="preserve">and uses </w:t>
      </w:r>
      <w:r w:rsidRPr="00922F5D">
        <w:rPr>
          <w:highlight w:val="cyan"/>
          <w:u w:val="single"/>
        </w:rPr>
        <w:t xml:space="preserve">will create mass SEP infringement </w:t>
      </w:r>
      <w:r w:rsidRPr="00922F5D">
        <w:rPr>
          <w:u w:val="single"/>
        </w:rPr>
        <w:t xml:space="preserve">problems, with </w:t>
      </w:r>
      <w:r w:rsidRPr="00922F5D">
        <w:rPr>
          <w:highlight w:val="cyan"/>
          <w:u w:val="single"/>
        </w:rPr>
        <w:t xml:space="preserve">patentees having to </w:t>
      </w:r>
      <w:r w:rsidRPr="00922F5D">
        <w:rPr>
          <w:b/>
          <w:bCs/>
          <w:highlight w:val="cyan"/>
          <w:u w:val="single"/>
        </w:rPr>
        <w:t>identify</w:t>
      </w:r>
      <w:r w:rsidRPr="00922F5D">
        <w:rPr>
          <w:b/>
          <w:bCs/>
          <w:u w:val="single"/>
        </w:rPr>
        <w:t xml:space="preserve">, </w:t>
      </w:r>
      <w:r w:rsidRPr="00922F5D">
        <w:rPr>
          <w:b/>
          <w:bCs/>
          <w:highlight w:val="cyan"/>
          <w:u w:val="single"/>
        </w:rPr>
        <w:t>negotiate</w:t>
      </w:r>
      <w:r w:rsidRPr="00922F5D">
        <w:rPr>
          <w:b/>
          <w:bCs/>
          <w:u w:val="single"/>
        </w:rPr>
        <w:t>, possibly</w:t>
      </w:r>
      <w:r w:rsidRPr="00922F5D">
        <w:rPr>
          <w:u w:val="single"/>
        </w:rPr>
        <w:t xml:space="preserve"> </w:t>
      </w:r>
      <w:r w:rsidRPr="00922F5D">
        <w:rPr>
          <w:highlight w:val="cyan"/>
          <w:u w:val="single"/>
        </w:rPr>
        <w:t>sue</w:t>
      </w:r>
      <w:r w:rsidRPr="00922F5D">
        <w:rPr>
          <w:u w:val="single"/>
        </w:rPr>
        <w:t xml:space="preserve">, and conclude </w:t>
      </w:r>
      <w:r w:rsidRPr="00922F5D">
        <w:rPr>
          <w:b/>
          <w:bCs/>
          <w:u w:val="single"/>
        </w:rPr>
        <w:t>bilateral licences</w:t>
      </w:r>
      <w:r w:rsidRPr="00922F5D">
        <w:rPr>
          <w:u w:val="single"/>
        </w:rPr>
        <w:t xml:space="preserve"> with </w:t>
      </w:r>
      <w:r w:rsidRPr="00922F5D">
        <w:rPr>
          <w:highlight w:val="cyan"/>
          <w:u w:val="single"/>
        </w:rPr>
        <w:t xml:space="preserve">every IoT manufacturer </w:t>
      </w:r>
      <w:r w:rsidRPr="00922F5D">
        <w:rPr>
          <w:u w:val="single"/>
        </w:rPr>
        <w:t xml:space="preserve">from different industries and countries. </w:t>
      </w:r>
      <w:r w:rsidRPr="00922F5D">
        <w:t>Such a bilateral licensing model becomes prohibitively expensive and practically unfeasible.</w:t>
      </w:r>
    </w:p>
    <w:p w14:paraId="688D8A4F" w14:textId="77777777" w:rsidR="001E7801" w:rsidRPr="00922F5D" w:rsidRDefault="001E7801" w:rsidP="001E7801">
      <w:r w:rsidRPr="00922F5D">
        <w:rPr>
          <w:u w:val="single"/>
        </w:rPr>
        <w:t xml:space="preserve">Moreover, many </w:t>
      </w:r>
      <w:r w:rsidRPr="00922F5D">
        <w:rPr>
          <w:highlight w:val="cyan"/>
          <w:u w:val="single"/>
        </w:rPr>
        <w:t xml:space="preserve">5G implementers </w:t>
      </w:r>
      <w:r w:rsidRPr="00922F5D">
        <w:rPr>
          <w:u w:val="single"/>
        </w:rPr>
        <w:t xml:space="preserve">are </w:t>
      </w:r>
      <w:r w:rsidRPr="00922F5D">
        <w:rPr>
          <w:highlight w:val="cyan"/>
          <w:u w:val="single"/>
        </w:rPr>
        <w:t xml:space="preserve">either too big to be enjoined in </w:t>
      </w:r>
      <w:r w:rsidRPr="00922F5D">
        <w:rPr>
          <w:b/>
          <w:bCs/>
          <w:highlight w:val="cyan"/>
          <w:u w:val="single"/>
        </w:rPr>
        <w:t xml:space="preserve">every territory of infringement </w:t>
      </w:r>
      <w:r w:rsidRPr="00922F5D">
        <w:rPr>
          <w:b/>
          <w:bCs/>
          <w:u w:val="single"/>
        </w:rPr>
        <w:t>(</w:t>
      </w:r>
      <w:r w:rsidRPr="00922F5D">
        <w:rPr>
          <w:u w:val="single"/>
        </w:rPr>
        <w:t xml:space="preserve">the ‘lions’ of the jungle) </w:t>
      </w:r>
      <w:r w:rsidRPr="00922F5D">
        <w:rPr>
          <w:highlight w:val="cyan"/>
          <w:u w:val="single"/>
        </w:rPr>
        <w:t xml:space="preserve">or too small to be worth the cost of a lawsuit </w:t>
      </w:r>
      <w:r w:rsidRPr="00922F5D">
        <w:rPr>
          <w:u w:val="single"/>
        </w:rPr>
        <w:t xml:space="preserve">(the ‘ants’ of the jungle). </w:t>
      </w:r>
      <w:r w:rsidRPr="00922F5D">
        <w:t xml:space="preserve">Implementers would also be reluctant to take licences unless all their competitors are licensed as well, otherwise risking cost-disadvantages due to higher licensing costs than their unlicensed com- petitors. </w:t>
      </w:r>
      <w:r w:rsidRPr="00922F5D">
        <w:rPr>
          <w:u w:val="single"/>
        </w:rPr>
        <w:t xml:space="preserve">Consequently, </w:t>
      </w:r>
      <w:r w:rsidRPr="00922F5D">
        <w:rPr>
          <w:highlight w:val="cyan"/>
          <w:u w:val="single"/>
        </w:rPr>
        <w:t xml:space="preserve">implementers </w:t>
      </w:r>
      <w:r w:rsidRPr="00922F5D">
        <w:rPr>
          <w:u w:val="single"/>
        </w:rPr>
        <w:t xml:space="preserve">may rationally </w:t>
      </w:r>
      <w:r w:rsidRPr="00922F5D">
        <w:rPr>
          <w:highlight w:val="cyan"/>
          <w:u w:val="single"/>
        </w:rPr>
        <w:t>hold out from concluding licenses</w:t>
      </w:r>
      <w:r w:rsidRPr="00922F5D">
        <w:rPr>
          <w:u w:val="single"/>
        </w:rPr>
        <w:t xml:space="preserve">, </w:t>
      </w:r>
      <w:r w:rsidRPr="00922F5D">
        <w:rPr>
          <w:highlight w:val="cyan"/>
          <w:u w:val="single"/>
        </w:rPr>
        <w:t xml:space="preserve">raising patent enforcement </w:t>
      </w:r>
      <w:r w:rsidRPr="00922F5D">
        <w:rPr>
          <w:u w:val="single"/>
        </w:rPr>
        <w:t xml:space="preserve">costs to SEP owners, and </w:t>
      </w:r>
      <w:r w:rsidRPr="00922F5D">
        <w:rPr>
          <w:b/>
          <w:bCs/>
          <w:highlight w:val="cyan"/>
          <w:u w:val="single"/>
        </w:rPr>
        <w:t>diminishing innovation</w:t>
      </w:r>
      <w:r w:rsidRPr="00922F5D">
        <w:rPr>
          <w:highlight w:val="cyan"/>
          <w:u w:val="single"/>
        </w:rPr>
        <w:t xml:space="preserve"> returns from R&amp;D.</w:t>
      </w:r>
    </w:p>
    <w:p w14:paraId="18FFD4CA" w14:textId="77777777" w:rsidR="001E7801" w:rsidRPr="00922F5D" w:rsidRDefault="001E7801" w:rsidP="001E7801">
      <w:r w:rsidRPr="00922F5D">
        <w:rPr>
          <w:u w:val="single"/>
        </w:rPr>
        <w:t xml:space="preserve">The first licensing disputes of the </w:t>
      </w:r>
      <w:r w:rsidRPr="00922F5D">
        <w:rPr>
          <w:highlight w:val="cyan"/>
          <w:u w:val="single"/>
        </w:rPr>
        <w:t xml:space="preserve">5G </w:t>
      </w:r>
      <w:r w:rsidRPr="00922F5D">
        <w:rPr>
          <w:u w:val="single"/>
        </w:rPr>
        <w:t xml:space="preserve">SEP </w:t>
      </w:r>
      <w:r w:rsidRPr="00922F5D">
        <w:rPr>
          <w:b/>
          <w:bCs/>
          <w:highlight w:val="cyan"/>
          <w:u w:val="single"/>
        </w:rPr>
        <w:t>infringement</w:t>
      </w:r>
      <w:r w:rsidRPr="00922F5D">
        <w:rPr>
          <w:highlight w:val="cyan"/>
          <w:u w:val="single"/>
        </w:rPr>
        <w:t xml:space="preserve"> </w:t>
      </w:r>
      <w:r w:rsidRPr="00922F5D">
        <w:rPr>
          <w:b/>
          <w:bCs/>
          <w:highlight w:val="cyan"/>
          <w:u w:val="single"/>
        </w:rPr>
        <w:t>jungle</w:t>
      </w:r>
      <w:r w:rsidRPr="00922F5D">
        <w:rPr>
          <w:highlight w:val="cyan"/>
          <w:u w:val="single"/>
        </w:rPr>
        <w:t xml:space="preserve"> </w:t>
      </w:r>
      <w:r w:rsidRPr="00922F5D">
        <w:rPr>
          <w:b/>
          <w:bCs/>
          <w:highlight w:val="cyan"/>
          <w:u w:val="single"/>
        </w:rPr>
        <w:t>have</w:t>
      </w:r>
      <w:r w:rsidRPr="00922F5D">
        <w:rPr>
          <w:highlight w:val="cyan"/>
          <w:u w:val="single"/>
        </w:rPr>
        <w:t xml:space="preserve"> </w:t>
      </w:r>
      <w:r w:rsidRPr="00922F5D">
        <w:rPr>
          <w:b/>
          <w:bCs/>
          <w:highlight w:val="cyan"/>
          <w:u w:val="single"/>
        </w:rPr>
        <w:t>already</w:t>
      </w:r>
      <w:r w:rsidRPr="00922F5D">
        <w:rPr>
          <w:highlight w:val="cyan"/>
          <w:u w:val="single"/>
        </w:rPr>
        <w:t xml:space="preserve"> </w:t>
      </w:r>
      <w:r w:rsidRPr="00922F5D">
        <w:rPr>
          <w:b/>
          <w:bCs/>
          <w:highlight w:val="cyan"/>
          <w:u w:val="single"/>
        </w:rPr>
        <w:t>started</w:t>
      </w:r>
      <w:r w:rsidRPr="00922F5D">
        <w:rPr>
          <w:highlight w:val="cyan"/>
          <w:u w:val="single"/>
        </w:rPr>
        <w:t xml:space="preserve"> </w:t>
      </w:r>
      <w:r w:rsidRPr="00922F5D">
        <w:rPr>
          <w:u w:val="single"/>
        </w:rPr>
        <w:t>in the automotive sector, where cars are becoming “smartphones on wheels</w:t>
      </w:r>
      <w:r w:rsidRPr="00922F5D">
        <w:t xml:space="preserve">”. </w:t>
      </w:r>
      <w:r w:rsidRPr="00922F5D">
        <w:rPr>
          <w:sz w:val="16"/>
          <w:szCs w:val="16"/>
        </w:rPr>
        <w:t>One study estimates that by 2023 nearly 70% of new vehicles worldwide will be shipped with embedded connectivity. The conditions for licensing 5G SEPs produce tensions since SEP holders and automakers disagree over royalties for cellular connectivity of connected cars. Since late 2018, patent infringement lawsuits against automotive companies, such as Tesla, and competition law complaints against cellular SEP holders, such as Nokia, were initiated globally. Licensing disputes are only likely to escalate in other IoT industries and products implementing 5G.</w:t>
      </w:r>
    </w:p>
    <w:p w14:paraId="5AD8B5A8" w14:textId="77777777" w:rsidR="00C92F77" w:rsidRPr="00922F5D" w:rsidRDefault="00C92F77" w:rsidP="00C92F77">
      <w:pPr>
        <w:pStyle w:val="Heading4"/>
        <w:rPr>
          <w:rFonts w:cs="Calibri"/>
        </w:rPr>
      </w:pPr>
      <w:r w:rsidRPr="00922F5D">
        <w:rPr>
          <w:rFonts w:cs="Calibri"/>
        </w:rPr>
        <w:t>5G military modenerization solves for emerging threats</w:t>
      </w:r>
    </w:p>
    <w:p w14:paraId="46BDC4C3" w14:textId="77777777" w:rsidR="00C92F77" w:rsidRPr="00922F5D" w:rsidRDefault="00C92F77" w:rsidP="00C92F77">
      <w:r w:rsidRPr="00922F5D">
        <w:t xml:space="preserve">Rojeena </w:t>
      </w:r>
      <w:r w:rsidRPr="00922F5D">
        <w:rPr>
          <w:b/>
          <w:bCs/>
          <w:sz w:val="26"/>
          <w:szCs w:val="26"/>
        </w:rPr>
        <w:t>Bajracharya</w:t>
      </w:r>
      <w:r w:rsidRPr="00922F5D">
        <w:t xml:space="preserve"> </w:t>
      </w:r>
      <w:r w:rsidRPr="00922F5D">
        <w:rPr>
          <w:b/>
          <w:bCs/>
          <w:sz w:val="26"/>
          <w:szCs w:val="26"/>
        </w:rPr>
        <w:t>23</w:t>
      </w:r>
      <w:r w:rsidRPr="00922F5D">
        <w:t xml:space="preserve">, Rojeena Bajracharya is a Postdoctoral Researcher at Mälardalen University and has a PhD in Information and Communication Engineering at Yeungnam University, 8-7-2023, "5g And Beyond Private Military Communication: Trend, Requirements, Challenges </w:t>
      </w:r>
      <w:proofErr w:type="gramStart"/>
      <w:r w:rsidRPr="00922F5D">
        <w:t>And</w:t>
      </w:r>
      <w:proofErr w:type="gramEnd"/>
      <w:r w:rsidRPr="00922F5D">
        <w:t xml:space="preserve"> Enablers," ResearchGate, https://www.researchgate.net/publication/372914215_5G_and_Beyond_Private_Military_Communication_Trend_Requirements_Challenges_and_Enablers//susu</w:t>
      </w:r>
    </w:p>
    <w:p w14:paraId="79323D03" w14:textId="77777777" w:rsidR="00C92F77" w:rsidRPr="00922F5D" w:rsidRDefault="00C92F77" w:rsidP="00C92F77">
      <w:pPr>
        <w:rPr>
          <w:sz w:val="12"/>
        </w:rPr>
      </w:pPr>
      <w:r w:rsidRPr="00922F5D">
        <w:rPr>
          <w:sz w:val="12"/>
        </w:rPr>
        <w:t>SECTION V.</w:t>
      </w:r>
    </w:p>
    <w:p w14:paraId="175B8392" w14:textId="77777777" w:rsidR="00C92F77" w:rsidRPr="00922F5D" w:rsidRDefault="00C92F77" w:rsidP="00C92F77">
      <w:r w:rsidRPr="00922F5D">
        <w:t>Communication and Security Challenges in Military Communication</w:t>
      </w:r>
    </w:p>
    <w:p w14:paraId="2CD325AC" w14:textId="77777777" w:rsidR="00C92F77" w:rsidRPr="00922F5D" w:rsidRDefault="00C92F77" w:rsidP="00C92F77">
      <w:r w:rsidRPr="00922F5D">
        <w:rPr>
          <w:highlight w:val="cyan"/>
          <w:u w:val="single"/>
        </w:rPr>
        <w:t xml:space="preserve">Emerging </w:t>
      </w:r>
      <w:r w:rsidRPr="00922F5D">
        <w:rPr>
          <w:b/>
          <w:bCs/>
          <w:highlight w:val="cyan"/>
          <w:u w:val="single"/>
        </w:rPr>
        <w:t>5G</w:t>
      </w:r>
      <w:r w:rsidRPr="00922F5D">
        <w:rPr>
          <w:b/>
          <w:bCs/>
          <w:u w:val="single"/>
        </w:rPr>
        <w:t xml:space="preserve">B </w:t>
      </w:r>
      <w:r w:rsidRPr="00922F5D">
        <w:rPr>
          <w:b/>
          <w:bCs/>
          <w:highlight w:val="cyan"/>
          <w:u w:val="single"/>
        </w:rPr>
        <w:t>connectivity</w:t>
      </w:r>
      <w:r w:rsidRPr="00922F5D">
        <w:rPr>
          <w:u w:val="single"/>
        </w:rPr>
        <w:t xml:space="preserve">, specifically </w:t>
      </w:r>
      <w:r w:rsidRPr="00922F5D">
        <w:rPr>
          <w:highlight w:val="cyan"/>
          <w:u w:val="single"/>
        </w:rPr>
        <w:t xml:space="preserve">for the </w:t>
      </w:r>
      <w:r w:rsidRPr="00922F5D">
        <w:rPr>
          <w:b/>
          <w:bCs/>
          <w:highlight w:val="cyan"/>
          <w:u w:val="single"/>
        </w:rPr>
        <w:t>military</w:t>
      </w:r>
      <w:r w:rsidRPr="00922F5D">
        <w:rPr>
          <w:u w:val="single"/>
        </w:rPr>
        <w:t xml:space="preserve">, will be considerably more than just </w:t>
      </w:r>
      <w:r w:rsidRPr="00922F5D">
        <w:rPr>
          <w:b/>
          <w:bCs/>
          <w:u w:val="single"/>
        </w:rPr>
        <w:t xml:space="preserve">quick-connect phone </w:t>
      </w:r>
      <w:r w:rsidRPr="00922F5D">
        <w:rPr>
          <w:u w:val="single"/>
        </w:rPr>
        <w:t xml:space="preserve">conversations and rapid multimedia downloads as shown in Figure 4. In fact, 5GB may </w:t>
      </w:r>
      <w:r w:rsidRPr="00922F5D">
        <w:rPr>
          <w:highlight w:val="cyan"/>
          <w:u w:val="single"/>
        </w:rPr>
        <w:t xml:space="preserve">become </w:t>
      </w:r>
      <w:r w:rsidRPr="00922F5D">
        <w:rPr>
          <w:u w:val="single"/>
        </w:rPr>
        <w:t xml:space="preserve">a </w:t>
      </w:r>
      <w:r w:rsidRPr="00922F5D">
        <w:rPr>
          <w:highlight w:val="cyan"/>
          <w:u w:val="single"/>
        </w:rPr>
        <w:t xml:space="preserve">reality </w:t>
      </w:r>
      <w:r w:rsidRPr="00922F5D">
        <w:rPr>
          <w:u w:val="single"/>
        </w:rPr>
        <w:t xml:space="preserve">what </w:t>
      </w:r>
      <w:r w:rsidRPr="00922F5D">
        <w:rPr>
          <w:highlight w:val="cyan"/>
          <w:u w:val="single"/>
        </w:rPr>
        <w:t xml:space="preserve">defense commanders </w:t>
      </w:r>
      <w:r w:rsidRPr="00922F5D">
        <w:rPr>
          <w:u w:val="single"/>
        </w:rPr>
        <w:t xml:space="preserve">have </w:t>
      </w:r>
      <w:r w:rsidRPr="00922F5D">
        <w:rPr>
          <w:highlight w:val="cyan"/>
          <w:u w:val="single"/>
        </w:rPr>
        <w:t xml:space="preserve">referred to as </w:t>
      </w:r>
      <w:r w:rsidRPr="00922F5D">
        <w:rPr>
          <w:u w:val="single"/>
        </w:rPr>
        <w:t>the “</w:t>
      </w:r>
      <w:r w:rsidRPr="00922F5D">
        <w:rPr>
          <w:b/>
          <w:bCs/>
          <w:highlight w:val="cyan"/>
          <w:u w:val="single"/>
        </w:rPr>
        <w:t>infosphere </w:t>
      </w:r>
      <w:r w:rsidRPr="00922F5D">
        <w:rPr>
          <w:u w:val="single"/>
        </w:rPr>
        <w:t xml:space="preserve">[20]”, </w:t>
      </w:r>
      <w:r w:rsidRPr="00922F5D">
        <w:rPr>
          <w:highlight w:val="cyan"/>
          <w:u w:val="single"/>
        </w:rPr>
        <w:t xml:space="preserve">where </w:t>
      </w:r>
      <w:r w:rsidRPr="00922F5D">
        <w:rPr>
          <w:u w:val="single"/>
        </w:rPr>
        <w:t xml:space="preserve">the </w:t>
      </w:r>
      <w:r w:rsidRPr="00922F5D">
        <w:rPr>
          <w:highlight w:val="cyan"/>
          <w:u w:val="single"/>
        </w:rPr>
        <w:t xml:space="preserve">data </w:t>
      </w:r>
      <w:r w:rsidRPr="00922F5D">
        <w:rPr>
          <w:u w:val="single"/>
        </w:rPr>
        <w:t xml:space="preserve">from </w:t>
      </w:r>
      <w:r w:rsidRPr="00922F5D">
        <w:rPr>
          <w:b/>
          <w:bCs/>
          <w:u w:val="single"/>
        </w:rPr>
        <w:t>video, audio, sensors, targets</w:t>
      </w:r>
      <w:r w:rsidRPr="00922F5D">
        <w:rPr>
          <w:u w:val="single"/>
        </w:rPr>
        <w:t xml:space="preserve">, </w:t>
      </w:r>
      <w:r w:rsidRPr="00922F5D">
        <w:rPr>
          <w:b/>
          <w:bCs/>
          <w:highlight w:val="cyan"/>
          <w:u w:val="single"/>
        </w:rPr>
        <w:t>surveillance</w:t>
      </w:r>
      <w:r w:rsidRPr="00922F5D">
        <w:rPr>
          <w:b/>
          <w:bCs/>
          <w:u w:val="single"/>
        </w:rPr>
        <w:t xml:space="preserve">, </w:t>
      </w:r>
      <w:r w:rsidRPr="00922F5D">
        <w:rPr>
          <w:b/>
          <w:bCs/>
          <w:highlight w:val="cyan"/>
          <w:u w:val="single"/>
        </w:rPr>
        <w:t xml:space="preserve">or even </w:t>
      </w:r>
      <w:r w:rsidRPr="00922F5D">
        <w:rPr>
          <w:b/>
          <w:bCs/>
          <w:u w:val="single"/>
        </w:rPr>
        <w:t xml:space="preserve">the </w:t>
      </w:r>
      <w:r w:rsidRPr="00922F5D">
        <w:rPr>
          <w:b/>
          <w:bCs/>
          <w:highlight w:val="cyan"/>
          <w:u w:val="single"/>
        </w:rPr>
        <w:t xml:space="preserve">sights on remote weapons </w:t>
      </w:r>
      <w:r w:rsidRPr="00922F5D">
        <w:rPr>
          <w:highlight w:val="cyan"/>
          <w:u w:val="single"/>
        </w:rPr>
        <w:t xml:space="preserve">can receive </w:t>
      </w:r>
      <w:r w:rsidRPr="00922F5D">
        <w:rPr>
          <w:u w:val="single"/>
        </w:rPr>
        <w:t xml:space="preserve">it </w:t>
      </w:r>
      <w:r w:rsidRPr="00922F5D">
        <w:rPr>
          <w:highlight w:val="cyan"/>
          <w:u w:val="single"/>
        </w:rPr>
        <w:t xml:space="preserve">quickly </w:t>
      </w:r>
      <w:r w:rsidRPr="00922F5D">
        <w:rPr>
          <w:u w:val="single"/>
        </w:rPr>
        <w:t xml:space="preserve">and easily from a </w:t>
      </w:r>
      <w:r w:rsidRPr="00922F5D">
        <w:rPr>
          <w:highlight w:val="cyan"/>
          <w:u w:val="single"/>
        </w:rPr>
        <w:t>combat’s working environment</w:t>
      </w:r>
      <w:r w:rsidRPr="00922F5D">
        <w:rPr>
          <w:u w:val="single"/>
        </w:rPr>
        <w:t>, such as the cockpit of a plane or the bridge of a ship.</w:t>
      </w:r>
      <w:r w:rsidRPr="00922F5D">
        <w:t xml:space="preserve"> </w:t>
      </w:r>
      <w:r w:rsidRPr="00922F5D">
        <w:rPr>
          <w:sz w:val="16"/>
          <w:szCs w:val="16"/>
        </w:rPr>
        <w:t>With infosphere, it is expected to allow combats to manage and access remote appliances/equipment, workplace gadgets, training instruments, and computing tools and to communicate with peers anywhere in the world</w:t>
      </w:r>
      <w:r w:rsidRPr="00922F5D">
        <w:t xml:space="preserve">. </w:t>
      </w:r>
      <w:r w:rsidRPr="00922F5D">
        <w:rPr>
          <w:highlight w:val="cyan"/>
          <w:u w:val="single"/>
        </w:rPr>
        <w:t>5G</w:t>
      </w:r>
      <w:r w:rsidRPr="00922F5D">
        <w:rPr>
          <w:u w:val="single"/>
        </w:rPr>
        <w:t xml:space="preserve">B aptitudes will enable </w:t>
      </w:r>
      <w:r w:rsidRPr="00922F5D">
        <w:rPr>
          <w:highlight w:val="cyan"/>
          <w:u w:val="single"/>
        </w:rPr>
        <w:t>vastly improved intelligence</w:t>
      </w:r>
      <w:r w:rsidRPr="00922F5D">
        <w:rPr>
          <w:u w:val="single"/>
        </w:rPr>
        <w:t xml:space="preserve">, </w:t>
      </w:r>
      <w:r w:rsidRPr="00922F5D">
        <w:rPr>
          <w:highlight w:val="cyan"/>
          <w:u w:val="single"/>
        </w:rPr>
        <w:t>surveillance</w:t>
      </w:r>
      <w:r w:rsidRPr="00922F5D">
        <w:rPr>
          <w:u w:val="single"/>
        </w:rPr>
        <w:t xml:space="preserve">, and </w:t>
      </w:r>
      <w:r w:rsidRPr="00922F5D">
        <w:rPr>
          <w:highlight w:val="cyan"/>
          <w:u w:val="single"/>
        </w:rPr>
        <w:t xml:space="preserve">reconnaissance </w:t>
      </w:r>
      <w:r w:rsidRPr="00922F5D">
        <w:rPr>
          <w:u w:val="single"/>
        </w:rPr>
        <w:t xml:space="preserve">(ISR), as well as faster and more secure command and control, more well-organized logistics, </w:t>
      </w:r>
      <w:r w:rsidRPr="00922F5D">
        <w:rPr>
          <w:b/>
          <w:bCs/>
          <w:highlight w:val="cyan"/>
          <w:u w:val="single"/>
        </w:rPr>
        <w:t>crowded unmanned vehicles</w:t>
      </w:r>
      <w:r w:rsidRPr="00922F5D">
        <w:rPr>
          <w:u w:val="single"/>
        </w:rPr>
        <w:t xml:space="preserve">, </w:t>
      </w:r>
      <w:r w:rsidRPr="00922F5D">
        <w:rPr>
          <w:b/>
          <w:bCs/>
          <w:u w:val="single"/>
        </w:rPr>
        <w:t xml:space="preserve">and </w:t>
      </w:r>
      <w:r w:rsidRPr="00922F5D">
        <w:rPr>
          <w:b/>
          <w:bCs/>
          <w:highlight w:val="cyan"/>
          <w:u w:val="single"/>
        </w:rPr>
        <w:t xml:space="preserve">widespread </w:t>
      </w:r>
      <w:r w:rsidRPr="00922F5D">
        <w:rPr>
          <w:b/>
          <w:bCs/>
          <w:u w:val="single"/>
        </w:rPr>
        <w:t xml:space="preserve">practice of </w:t>
      </w:r>
      <w:r w:rsidRPr="00922F5D">
        <w:rPr>
          <w:b/>
          <w:bCs/>
          <w:highlight w:val="cyan"/>
          <w:u w:val="single"/>
        </w:rPr>
        <w:t>v</w:t>
      </w:r>
      <w:r w:rsidRPr="00922F5D">
        <w:rPr>
          <w:b/>
          <w:bCs/>
          <w:u w:val="single"/>
        </w:rPr>
        <w:t xml:space="preserve">irtual </w:t>
      </w:r>
      <w:r w:rsidRPr="00922F5D">
        <w:rPr>
          <w:b/>
          <w:bCs/>
          <w:highlight w:val="cyan"/>
          <w:u w:val="single"/>
        </w:rPr>
        <w:t>r</w:t>
      </w:r>
      <w:r w:rsidRPr="00922F5D">
        <w:rPr>
          <w:b/>
          <w:bCs/>
          <w:u w:val="single"/>
        </w:rPr>
        <w:t>eality and augmented reality for simulation, drill, and mission trials</w:t>
      </w:r>
      <w:r w:rsidRPr="00922F5D">
        <w:rPr>
          <w:u w:val="single"/>
        </w:rPr>
        <w:t>.</w:t>
      </w:r>
      <w:r w:rsidRPr="00922F5D">
        <w:t xml:space="preserve"> </w:t>
      </w:r>
      <w:r w:rsidRPr="00922F5D">
        <w:rPr>
          <w:u w:val="single"/>
        </w:rPr>
        <w:t xml:space="preserve">Moreover, </w:t>
      </w:r>
      <w:r w:rsidRPr="00922F5D">
        <w:rPr>
          <w:highlight w:val="cyan"/>
          <w:u w:val="single"/>
        </w:rPr>
        <w:t xml:space="preserve">instant connection anywhere </w:t>
      </w:r>
      <w:r w:rsidRPr="00922F5D">
        <w:rPr>
          <w:u w:val="single"/>
        </w:rPr>
        <w:t xml:space="preserve">on earth, </w:t>
      </w:r>
      <w:r w:rsidRPr="00922F5D">
        <w:rPr>
          <w:b/>
          <w:bCs/>
          <w:highlight w:val="cyan"/>
          <w:u w:val="single"/>
        </w:rPr>
        <w:t>intelligent hyper</w:t>
      </w:r>
      <w:r w:rsidRPr="00922F5D">
        <w:rPr>
          <w:b/>
          <w:bCs/>
          <w:u w:val="single"/>
        </w:rPr>
        <w:t>-</w:t>
      </w:r>
      <w:r w:rsidRPr="00922F5D">
        <w:rPr>
          <w:b/>
          <w:bCs/>
          <w:highlight w:val="cyan"/>
          <w:u w:val="single"/>
        </w:rPr>
        <w:t xml:space="preserve">sonic arms </w:t>
      </w:r>
      <w:r w:rsidRPr="00922F5D">
        <w:rPr>
          <w:b/>
          <w:bCs/>
          <w:u w:val="single"/>
        </w:rPr>
        <w:t>with on-air re-targeting</w:t>
      </w:r>
      <w:r w:rsidRPr="00922F5D">
        <w:rPr>
          <w:u w:val="single"/>
        </w:rPr>
        <w:t xml:space="preserve">, </w:t>
      </w:r>
      <w:r w:rsidRPr="00922F5D">
        <w:rPr>
          <w:b/>
          <w:bCs/>
          <w:u w:val="single"/>
        </w:rPr>
        <w:t xml:space="preserve">abundant </w:t>
      </w:r>
      <w:r w:rsidRPr="00922F5D">
        <w:rPr>
          <w:b/>
          <w:bCs/>
          <w:highlight w:val="cyan"/>
          <w:u w:val="single"/>
        </w:rPr>
        <w:t>access to mission</w:t>
      </w:r>
      <w:r w:rsidRPr="00922F5D">
        <w:rPr>
          <w:b/>
          <w:bCs/>
          <w:u w:val="single"/>
        </w:rPr>
        <w:t>-</w:t>
      </w:r>
      <w:r w:rsidRPr="00922F5D">
        <w:rPr>
          <w:b/>
          <w:bCs/>
          <w:highlight w:val="cyan"/>
          <w:u w:val="single"/>
        </w:rPr>
        <w:t>critical information</w:t>
      </w:r>
      <w:r w:rsidRPr="00922F5D">
        <w:rPr>
          <w:highlight w:val="cyan"/>
          <w:u w:val="single"/>
        </w:rPr>
        <w:t xml:space="preserve"> </w:t>
      </w:r>
      <w:r w:rsidRPr="00922F5D">
        <w:rPr>
          <w:u w:val="single"/>
        </w:rPr>
        <w:t xml:space="preserve">of the battleground, and </w:t>
      </w:r>
      <w:r w:rsidRPr="00922F5D">
        <w:rPr>
          <w:b/>
          <w:bCs/>
          <w:u w:val="single"/>
        </w:rPr>
        <w:t xml:space="preserve">unmanned fighter aircraft/ </w:t>
      </w:r>
      <w:r w:rsidRPr="00922F5D">
        <w:rPr>
          <w:b/>
          <w:bCs/>
          <w:highlight w:val="cyan"/>
          <w:u w:val="single"/>
        </w:rPr>
        <w:t xml:space="preserve">drones </w:t>
      </w:r>
      <w:r w:rsidRPr="00922F5D">
        <w:rPr>
          <w:b/>
          <w:bCs/>
          <w:u w:val="single"/>
        </w:rPr>
        <w:t>that can fly safely alongside passenger airplanes</w:t>
      </w:r>
      <w:r w:rsidRPr="00922F5D">
        <w:rPr>
          <w:u w:val="single"/>
        </w:rPr>
        <w:t xml:space="preserve"> in commercial airspace are all possibilities with 5GB</w:t>
      </w:r>
      <w:r w:rsidRPr="00922F5D">
        <w:t>.</w:t>
      </w:r>
    </w:p>
    <w:p w14:paraId="3B5902B7" w14:textId="77777777" w:rsidR="00C92F77" w:rsidRPr="00922F5D" w:rsidRDefault="00C92F77" w:rsidP="00C92F77">
      <w:pPr>
        <w:rPr>
          <w:sz w:val="12"/>
        </w:rPr>
      </w:pPr>
      <w:r w:rsidRPr="00922F5D">
        <w:rPr>
          <w:highlight w:val="cyan"/>
          <w:u w:val="single"/>
        </w:rPr>
        <w:t xml:space="preserve">Despite </w:t>
      </w:r>
      <w:r w:rsidRPr="00922F5D">
        <w:rPr>
          <w:u w:val="single"/>
        </w:rPr>
        <w:t xml:space="preserve">tremendous </w:t>
      </w:r>
      <w:r w:rsidRPr="00922F5D">
        <w:rPr>
          <w:highlight w:val="cyan"/>
          <w:u w:val="single"/>
        </w:rPr>
        <w:t>breakthroughs in 5G</w:t>
      </w:r>
      <w:r w:rsidRPr="00922F5D">
        <w:rPr>
          <w:u w:val="single"/>
        </w:rPr>
        <w:t xml:space="preserve">B commercial communication technology, the majority of which can be utilized by defense services, </w:t>
      </w:r>
      <w:r w:rsidRPr="00922F5D">
        <w:rPr>
          <w:b/>
          <w:bCs/>
          <w:u w:val="single"/>
        </w:rPr>
        <w:t xml:space="preserve">military-focused </w:t>
      </w:r>
      <w:r w:rsidRPr="00922F5D">
        <w:rPr>
          <w:b/>
          <w:bCs/>
          <w:highlight w:val="cyan"/>
          <w:u w:val="single"/>
        </w:rPr>
        <w:t xml:space="preserve">research </w:t>
      </w:r>
      <w:r w:rsidRPr="00922F5D">
        <w:rPr>
          <w:b/>
          <w:bCs/>
          <w:u w:val="single"/>
        </w:rPr>
        <w:t xml:space="preserve">and </w:t>
      </w:r>
      <w:r w:rsidRPr="00922F5D">
        <w:rPr>
          <w:b/>
          <w:bCs/>
          <w:highlight w:val="cyan"/>
          <w:u w:val="single"/>
        </w:rPr>
        <w:t>updates in 5G</w:t>
      </w:r>
      <w:r w:rsidRPr="00922F5D">
        <w:rPr>
          <w:b/>
          <w:bCs/>
          <w:u w:val="single"/>
        </w:rPr>
        <w:t xml:space="preserve">B communications and networking </w:t>
      </w:r>
      <w:r w:rsidRPr="00922F5D">
        <w:rPr>
          <w:b/>
          <w:bCs/>
          <w:highlight w:val="cyan"/>
          <w:u w:val="single"/>
        </w:rPr>
        <w:t>are still neede</w:t>
      </w:r>
      <w:r w:rsidRPr="00922F5D">
        <w:rPr>
          <w:highlight w:val="cyan"/>
          <w:u w:val="single"/>
        </w:rPr>
        <w:t>d</w:t>
      </w:r>
      <w:r w:rsidRPr="00922F5D">
        <w:rPr>
          <w:u w:val="single"/>
        </w:rPr>
        <w:t xml:space="preserve">. </w:t>
      </w:r>
      <w:r w:rsidRPr="00922F5D">
        <w:rPr>
          <w:sz w:val="16"/>
          <w:szCs w:val="16"/>
        </w:rPr>
        <w:t xml:space="preserve">It is important to note that the specific techniques employed in military communication may vary based on the nature of the operation, the level of sensitivity of the information, and the available technology at a given time. </w:t>
      </w:r>
      <w:r w:rsidRPr="00922F5D">
        <w:rPr>
          <w:highlight w:val="cyan"/>
          <w:u w:val="single"/>
        </w:rPr>
        <w:t xml:space="preserve">Military </w:t>
      </w:r>
      <w:r w:rsidRPr="00922F5D">
        <w:rPr>
          <w:u w:val="single"/>
        </w:rPr>
        <w:t xml:space="preserve">organizations </w:t>
      </w:r>
      <w:r w:rsidRPr="00922F5D">
        <w:rPr>
          <w:highlight w:val="cyan"/>
          <w:u w:val="single"/>
        </w:rPr>
        <w:t xml:space="preserve">continuously evolve </w:t>
      </w:r>
      <w:r w:rsidRPr="00922F5D">
        <w:rPr>
          <w:u w:val="single"/>
        </w:rPr>
        <w:t xml:space="preserve">their communication </w:t>
      </w:r>
      <w:r w:rsidRPr="00922F5D">
        <w:rPr>
          <w:highlight w:val="cyan"/>
          <w:u w:val="single"/>
        </w:rPr>
        <w:t xml:space="preserve">strategies to address emerging threats </w:t>
      </w:r>
      <w:r w:rsidRPr="00922F5D">
        <w:rPr>
          <w:u w:val="single"/>
        </w:rPr>
        <w:t xml:space="preserve">and incorporate new technologies </w:t>
      </w:r>
      <w:r w:rsidRPr="00922F5D">
        <w:rPr>
          <w:highlight w:val="cyan"/>
          <w:u w:val="single"/>
        </w:rPr>
        <w:t xml:space="preserve">to enhance security </w:t>
      </w:r>
      <w:r w:rsidRPr="00922F5D">
        <w:rPr>
          <w:u w:val="single"/>
        </w:rPr>
        <w:t>and resilience</w:t>
      </w:r>
      <w:r w:rsidRPr="00922F5D">
        <w:t>. Some of the techniques that are designed to protect sensitive information, prevent unauthorized access, ensure reliable transmission, and maintain operational effectiveness are as follows.</w:t>
      </w:r>
    </w:p>
    <w:p w14:paraId="724581B2" w14:textId="77777777" w:rsidR="001E7801" w:rsidRPr="00922F5D" w:rsidRDefault="001E7801" w:rsidP="001E7801"/>
    <w:p w14:paraId="1F931D4B" w14:textId="0428522E" w:rsidR="001E7801" w:rsidRPr="00922F5D" w:rsidRDefault="005C5B1C" w:rsidP="00C92F77">
      <w:pPr>
        <w:pStyle w:val="Heading3"/>
        <w:rPr>
          <w:rFonts w:cs="Calibri"/>
        </w:rPr>
      </w:pPr>
      <w:r>
        <w:rPr>
          <w:rFonts w:cs="Calibri"/>
        </w:rPr>
        <w:t>Biotech</w:t>
      </w:r>
      <w:r w:rsidR="00C92F77" w:rsidRPr="00922F5D">
        <w:rPr>
          <w:rFonts w:cs="Calibri"/>
        </w:rPr>
        <w:t xml:space="preserve"> Shell---1NC</w:t>
      </w:r>
    </w:p>
    <w:p w14:paraId="125BE319" w14:textId="77777777" w:rsidR="00C92F77" w:rsidRPr="00922F5D" w:rsidRDefault="00C92F77" w:rsidP="00C92F77">
      <w:pPr>
        <w:pStyle w:val="Heading4"/>
        <w:rPr>
          <w:rFonts w:cs="Calibri"/>
          <w:shd w:val="clear" w:color="auto" w:fill="FFFFFF"/>
        </w:rPr>
      </w:pPr>
      <w:r w:rsidRPr="00922F5D">
        <w:rPr>
          <w:rFonts w:cs="Calibri"/>
          <w:shd w:val="clear" w:color="auto" w:fill="FFFFFF"/>
        </w:rPr>
        <w:t xml:space="preserve">The United States federal government should </w:t>
      </w:r>
      <w:bookmarkStart w:id="1" w:name="_Hlk171599203"/>
      <w:r w:rsidRPr="00922F5D">
        <w:rPr>
          <w:rFonts w:cs="Calibri"/>
          <w:shd w:val="clear" w:color="auto" w:fill="FFFFFF"/>
        </w:rPr>
        <w:t>significantly strengthen its protection</w:t>
      </w:r>
      <w:bookmarkEnd w:id="1"/>
      <w:r w:rsidRPr="00922F5D">
        <w:rPr>
          <w:rFonts w:cs="Calibri"/>
          <w:shd w:val="clear" w:color="auto" w:fill="FFFFFF"/>
        </w:rPr>
        <w:t xml:space="preserve"> of domestic intellectual property rights in patents </w:t>
      </w:r>
      <w:bookmarkStart w:id="2" w:name="_Hlk171599226"/>
      <w:r w:rsidRPr="00922F5D">
        <w:rPr>
          <w:rFonts w:cs="Calibri"/>
          <w:shd w:val="clear" w:color="auto" w:fill="FFFFFF"/>
        </w:rPr>
        <w:t>by establishing patent pools for emerging technologies.</w:t>
      </w:r>
    </w:p>
    <w:bookmarkEnd w:id="2"/>
    <w:p w14:paraId="7B69512B" w14:textId="77777777" w:rsidR="00C92F77" w:rsidRPr="00922F5D" w:rsidRDefault="00C92F77" w:rsidP="00C92F77"/>
    <w:p w14:paraId="3D42DF5E" w14:textId="10DA1571" w:rsidR="00C92F77" w:rsidRPr="00922F5D" w:rsidRDefault="00C92F77" w:rsidP="00C92F77">
      <w:pPr>
        <w:pStyle w:val="Heading4"/>
        <w:rPr>
          <w:rFonts w:cs="Calibri"/>
        </w:rPr>
      </w:pPr>
      <w:bookmarkStart w:id="3" w:name="_Hlk171599254"/>
      <w:r w:rsidRPr="00922F5D">
        <w:rPr>
          <w:rFonts w:cs="Calibri"/>
        </w:rPr>
        <w:t>Patent Pools solve for innovation, biotech thickets and litigations</w:t>
      </w:r>
    </w:p>
    <w:p w14:paraId="497FE008" w14:textId="77777777" w:rsidR="00C92F77" w:rsidRPr="00922F5D" w:rsidRDefault="00C92F77" w:rsidP="00C92F77">
      <w:r w:rsidRPr="00922F5D">
        <w:t xml:space="preserve">Sherin </w:t>
      </w:r>
      <w:r w:rsidRPr="00922F5D">
        <w:rPr>
          <w:b/>
          <w:bCs/>
          <w:sz w:val="26"/>
          <w:szCs w:val="26"/>
        </w:rPr>
        <w:t>Priyan</w:t>
      </w:r>
      <w:r w:rsidRPr="00922F5D">
        <w:t xml:space="preserve"> and Gouri </w:t>
      </w:r>
      <w:r w:rsidRPr="00922F5D">
        <w:rPr>
          <w:b/>
          <w:bCs/>
          <w:sz w:val="26"/>
          <w:szCs w:val="26"/>
        </w:rPr>
        <w:t>Gargate</w:t>
      </w:r>
      <w:r w:rsidRPr="00922F5D">
        <w:t xml:space="preserve"> </w:t>
      </w:r>
      <w:r w:rsidRPr="00922F5D">
        <w:rPr>
          <w:b/>
          <w:bCs/>
          <w:sz w:val="26"/>
          <w:szCs w:val="26"/>
        </w:rPr>
        <w:t>23</w:t>
      </w:r>
      <w:r w:rsidRPr="00922F5D">
        <w:t>, Sherin Priyan is a PhD candidate at IIT and has her masters in law in Intellectual Property Law from Rajiv Gandhi School of Intellectual Property Law, Gouri Gargate has a PhD in philosophy from IIT and is a reasearcher in IP law and management at IIT, 30 January 2023, " The Journal of World Intellectual Property: Vol 26, No 2," Wiley Online Library, https://onlinelibrary.wiley.com/toc/17471796/2023/26/2//susu</w:t>
      </w:r>
    </w:p>
    <w:p w14:paraId="49C2664D" w14:textId="77777777" w:rsidR="00C92F77" w:rsidRPr="00922F5D" w:rsidRDefault="00C92F77" w:rsidP="00C92F77">
      <w:r w:rsidRPr="00922F5D">
        <w:t>6.1 Benefits from the pooling of pharmaceutical patents</w:t>
      </w:r>
    </w:p>
    <w:p w14:paraId="41DB782E" w14:textId="77777777" w:rsidR="00C92F77" w:rsidRPr="00922F5D" w:rsidRDefault="00C92F77" w:rsidP="00C92F77">
      <w:r w:rsidRPr="00922F5D">
        <w:t xml:space="preserve">Articles 7 and 8 of TRIPS agreement provide the objectives and principles of the TRIPS agreement and include measures to improve social and economic welfare and protecting public health and nutrition. </w:t>
      </w:r>
    </w:p>
    <w:p w14:paraId="1B9E5F3F" w14:textId="77777777" w:rsidR="00C92F77" w:rsidRPr="00922F5D" w:rsidRDefault="00C92F77" w:rsidP="00C92F77">
      <w:pPr>
        <w:rPr>
          <w:u w:val="single"/>
        </w:rPr>
      </w:pPr>
      <w:r w:rsidRPr="00922F5D">
        <w:rPr>
          <w:u w:val="single"/>
        </w:rPr>
        <w:t xml:space="preserve">The </w:t>
      </w:r>
      <w:r w:rsidRPr="00922F5D">
        <w:rPr>
          <w:b/>
          <w:bCs/>
          <w:highlight w:val="cyan"/>
          <w:u w:val="single"/>
        </w:rPr>
        <w:t>major benefit</w:t>
      </w:r>
      <w:r w:rsidRPr="00922F5D">
        <w:rPr>
          <w:highlight w:val="cyan"/>
          <w:u w:val="single"/>
        </w:rPr>
        <w:t xml:space="preserve"> of patent pools is reducing </w:t>
      </w:r>
      <w:r w:rsidRPr="00922F5D">
        <w:rPr>
          <w:b/>
          <w:bCs/>
          <w:highlight w:val="cyan"/>
          <w:u w:val="single"/>
        </w:rPr>
        <w:t>transaction costs in licensing</w:t>
      </w:r>
      <w:r w:rsidRPr="00922F5D">
        <w:rPr>
          <w:u w:val="single"/>
        </w:rPr>
        <w:t xml:space="preserve">. Much of the </w:t>
      </w:r>
      <w:r w:rsidRPr="00922F5D">
        <w:rPr>
          <w:highlight w:val="cyan"/>
          <w:u w:val="single"/>
        </w:rPr>
        <w:t xml:space="preserve">litigation can be avoided by </w:t>
      </w:r>
      <w:r w:rsidRPr="00922F5D">
        <w:rPr>
          <w:b/>
          <w:bCs/>
          <w:highlight w:val="cyan"/>
          <w:u w:val="single"/>
        </w:rPr>
        <w:t>collaborations</w:t>
      </w:r>
      <w:r w:rsidRPr="00922F5D">
        <w:rPr>
          <w:highlight w:val="cyan"/>
          <w:u w:val="single"/>
        </w:rPr>
        <w:t xml:space="preserve"> </w:t>
      </w:r>
      <w:r w:rsidRPr="00922F5D">
        <w:rPr>
          <w:b/>
          <w:bCs/>
          <w:u w:val="single"/>
        </w:rPr>
        <w:t>among</w:t>
      </w:r>
      <w:r w:rsidRPr="00922F5D">
        <w:rPr>
          <w:u w:val="single"/>
        </w:rPr>
        <w:t xml:space="preserve"> </w:t>
      </w:r>
      <w:r w:rsidRPr="00922F5D">
        <w:rPr>
          <w:b/>
          <w:bCs/>
          <w:u w:val="single"/>
        </w:rPr>
        <w:t>licensing</w:t>
      </w:r>
      <w:r w:rsidRPr="00922F5D">
        <w:rPr>
          <w:u w:val="single"/>
        </w:rPr>
        <w:t xml:space="preserve"> </w:t>
      </w:r>
      <w:r w:rsidRPr="00922F5D">
        <w:rPr>
          <w:b/>
          <w:bCs/>
          <w:u w:val="single"/>
        </w:rPr>
        <w:t>members</w:t>
      </w:r>
      <w:r w:rsidRPr="00922F5D">
        <w:rPr>
          <w:u w:val="single"/>
        </w:rPr>
        <w:t xml:space="preserve">. This kind of partnership </w:t>
      </w:r>
      <w:r w:rsidRPr="00922F5D">
        <w:rPr>
          <w:highlight w:val="cyan"/>
          <w:u w:val="single"/>
        </w:rPr>
        <w:t xml:space="preserve">ensures that </w:t>
      </w:r>
      <w:r w:rsidRPr="00922F5D">
        <w:rPr>
          <w:b/>
          <w:bCs/>
          <w:highlight w:val="cyan"/>
          <w:u w:val="single"/>
        </w:rPr>
        <w:t>resources</w:t>
      </w:r>
      <w:r w:rsidRPr="00922F5D">
        <w:rPr>
          <w:highlight w:val="cyan"/>
          <w:u w:val="single"/>
        </w:rPr>
        <w:t xml:space="preserve"> </w:t>
      </w:r>
      <w:r w:rsidRPr="00922F5D">
        <w:rPr>
          <w:b/>
          <w:bCs/>
          <w:highlight w:val="cyan"/>
          <w:u w:val="single"/>
        </w:rPr>
        <w:t>are</w:t>
      </w:r>
      <w:r w:rsidRPr="00922F5D">
        <w:rPr>
          <w:highlight w:val="cyan"/>
          <w:u w:val="single"/>
        </w:rPr>
        <w:t xml:space="preserve"> </w:t>
      </w:r>
      <w:r w:rsidRPr="00922F5D">
        <w:rPr>
          <w:b/>
          <w:bCs/>
          <w:highlight w:val="cyan"/>
          <w:u w:val="single"/>
        </w:rPr>
        <w:t>not</w:t>
      </w:r>
      <w:r w:rsidRPr="00922F5D">
        <w:rPr>
          <w:highlight w:val="cyan"/>
          <w:u w:val="single"/>
        </w:rPr>
        <w:t xml:space="preserve"> </w:t>
      </w:r>
      <w:r w:rsidRPr="00922F5D">
        <w:rPr>
          <w:b/>
          <w:bCs/>
          <w:highlight w:val="cyan"/>
          <w:u w:val="single"/>
        </w:rPr>
        <w:t>wasted</w:t>
      </w:r>
      <w:r w:rsidRPr="00922F5D">
        <w:rPr>
          <w:highlight w:val="cyan"/>
          <w:u w:val="single"/>
        </w:rPr>
        <w:t xml:space="preserve"> on </w:t>
      </w:r>
      <w:r w:rsidRPr="00922F5D">
        <w:rPr>
          <w:u w:val="single"/>
        </w:rPr>
        <w:t xml:space="preserve">patent </w:t>
      </w:r>
      <w:r w:rsidRPr="00922F5D">
        <w:rPr>
          <w:highlight w:val="cyan"/>
          <w:u w:val="single"/>
        </w:rPr>
        <w:t xml:space="preserve">infringement and </w:t>
      </w:r>
      <w:r w:rsidRPr="00922F5D">
        <w:rPr>
          <w:b/>
          <w:bCs/>
          <w:highlight w:val="cyan"/>
          <w:u w:val="single"/>
        </w:rPr>
        <w:t>uncertainty</w:t>
      </w:r>
      <w:r w:rsidRPr="00922F5D">
        <w:rPr>
          <w:highlight w:val="cyan"/>
          <w:u w:val="single"/>
        </w:rPr>
        <w:t xml:space="preserve"> </w:t>
      </w:r>
      <w:r w:rsidRPr="00922F5D">
        <w:rPr>
          <w:u w:val="single"/>
        </w:rPr>
        <w:t>over patent rights</w:t>
      </w:r>
      <w:r w:rsidRPr="00922F5D">
        <w:t xml:space="preserve">. Patent pool agreements settle disagreements of mutual infringement. </w:t>
      </w:r>
      <w:r w:rsidRPr="00922F5D">
        <w:rPr>
          <w:u w:val="single"/>
        </w:rPr>
        <w:t xml:space="preserve">This </w:t>
      </w:r>
      <w:r w:rsidRPr="00922F5D">
        <w:rPr>
          <w:highlight w:val="cyan"/>
          <w:u w:val="single"/>
        </w:rPr>
        <w:t xml:space="preserve">would </w:t>
      </w:r>
      <w:r w:rsidRPr="00922F5D">
        <w:rPr>
          <w:b/>
          <w:bCs/>
          <w:highlight w:val="cyan"/>
          <w:u w:val="single"/>
        </w:rPr>
        <w:t xml:space="preserve">increase </w:t>
      </w:r>
      <w:r w:rsidRPr="00922F5D">
        <w:rPr>
          <w:b/>
          <w:bCs/>
          <w:u w:val="single"/>
        </w:rPr>
        <w:t xml:space="preserve">the </w:t>
      </w:r>
      <w:r w:rsidRPr="00922F5D">
        <w:rPr>
          <w:b/>
          <w:bCs/>
          <w:highlight w:val="cyan"/>
          <w:u w:val="single"/>
        </w:rPr>
        <w:t>overall return</w:t>
      </w:r>
      <w:r w:rsidRPr="00922F5D">
        <w:rPr>
          <w:highlight w:val="cyan"/>
          <w:u w:val="single"/>
        </w:rPr>
        <w:t xml:space="preserve"> to </w:t>
      </w:r>
      <w:r w:rsidRPr="00922F5D">
        <w:rPr>
          <w:u w:val="single"/>
        </w:rPr>
        <w:t xml:space="preserve">the </w:t>
      </w:r>
      <w:r w:rsidRPr="00922F5D">
        <w:rPr>
          <w:highlight w:val="cyan"/>
          <w:u w:val="single"/>
        </w:rPr>
        <w:t>innovator</w:t>
      </w:r>
      <w:r w:rsidRPr="00922F5D">
        <w:rPr>
          <w:u w:val="single"/>
        </w:rPr>
        <w:t xml:space="preserve">, </w:t>
      </w:r>
      <w:r w:rsidRPr="00922F5D">
        <w:rPr>
          <w:highlight w:val="cyan"/>
          <w:u w:val="single"/>
        </w:rPr>
        <w:t xml:space="preserve">and </w:t>
      </w:r>
      <w:r w:rsidRPr="00922F5D">
        <w:rPr>
          <w:u w:val="single"/>
        </w:rPr>
        <w:t xml:space="preserve">can also be </w:t>
      </w:r>
      <w:r w:rsidRPr="00922F5D">
        <w:rPr>
          <w:highlight w:val="cyan"/>
          <w:u w:val="single"/>
        </w:rPr>
        <w:t xml:space="preserve">used to settle conflicts </w:t>
      </w:r>
      <w:r w:rsidRPr="00922F5D">
        <w:rPr>
          <w:u w:val="single"/>
        </w:rPr>
        <w:t xml:space="preserve">on blocking patents. </w:t>
      </w:r>
    </w:p>
    <w:p w14:paraId="25B8A1E5" w14:textId="77777777" w:rsidR="00C92F77" w:rsidRPr="00922F5D" w:rsidRDefault="00C92F77" w:rsidP="00C92F77">
      <w:pPr>
        <w:rPr>
          <w:u w:val="single"/>
        </w:rPr>
      </w:pPr>
      <w:r w:rsidRPr="00922F5D">
        <w:rPr>
          <w:highlight w:val="cyan"/>
          <w:u w:val="single"/>
        </w:rPr>
        <w:t xml:space="preserve">Patent pools </w:t>
      </w:r>
      <w:r w:rsidRPr="00922F5D">
        <w:rPr>
          <w:u w:val="single"/>
        </w:rPr>
        <w:t xml:space="preserve">regulated by third‐party facilitators also </w:t>
      </w:r>
      <w:r w:rsidRPr="00922F5D">
        <w:rPr>
          <w:highlight w:val="cyan"/>
          <w:u w:val="single"/>
        </w:rPr>
        <w:t xml:space="preserve">have </w:t>
      </w:r>
      <w:r w:rsidRPr="00922F5D">
        <w:rPr>
          <w:u w:val="single"/>
        </w:rPr>
        <w:t xml:space="preserve">the </w:t>
      </w:r>
      <w:r w:rsidRPr="00922F5D">
        <w:rPr>
          <w:highlight w:val="cyan"/>
          <w:u w:val="single"/>
        </w:rPr>
        <w:t xml:space="preserve">added advantage of </w:t>
      </w:r>
      <w:r w:rsidRPr="00922F5D">
        <w:rPr>
          <w:b/>
          <w:bCs/>
          <w:highlight w:val="cyan"/>
          <w:u w:val="single"/>
        </w:rPr>
        <w:t>transparency in negotiations</w:t>
      </w:r>
      <w:r w:rsidRPr="00922F5D">
        <w:rPr>
          <w:highlight w:val="cyan"/>
          <w:u w:val="single"/>
        </w:rPr>
        <w:t xml:space="preserve"> </w:t>
      </w:r>
      <w:r w:rsidRPr="00922F5D">
        <w:rPr>
          <w:u w:val="single"/>
        </w:rPr>
        <w:t xml:space="preserve">and the </w:t>
      </w:r>
      <w:r w:rsidRPr="00922F5D">
        <w:rPr>
          <w:b/>
          <w:bCs/>
          <w:u w:val="single"/>
        </w:rPr>
        <w:t>decrease in transaction costs</w:t>
      </w:r>
      <w:r w:rsidRPr="00922F5D">
        <w:rPr>
          <w:u w:val="single"/>
        </w:rPr>
        <w:t xml:space="preserve"> of negotiating multiple agreements</w:t>
      </w:r>
      <w:r w:rsidRPr="00922F5D">
        <w:t xml:space="preserve">. </w:t>
      </w:r>
      <w:r w:rsidRPr="00922F5D">
        <w:rPr>
          <w:highlight w:val="cyan"/>
          <w:u w:val="single"/>
        </w:rPr>
        <w:t xml:space="preserve">This can </w:t>
      </w:r>
      <w:r w:rsidRPr="00922F5D">
        <w:rPr>
          <w:u w:val="single"/>
        </w:rPr>
        <w:t xml:space="preserve">further help in </w:t>
      </w:r>
      <w:r w:rsidRPr="00922F5D">
        <w:rPr>
          <w:highlight w:val="cyan"/>
          <w:u w:val="single"/>
        </w:rPr>
        <w:t>prevent</w:t>
      </w:r>
      <w:r w:rsidRPr="00922F5D">
        <w:rPr>
          <w:u w:val="single"/>
        </w:rPr>
        <w:t>ing the “</w:t>
      </w:r>
      <w:r w:rsidRPr="00922F5D">
        <w:rPr>
          <w:b/>
          <w:bCs/>
          <w:highlight w:val="cyan"/>
          <w:u w:val="single"/>
        </w:rPr>
        <w:t>tragedy of anticommons</w:t>
      </w:r>
      <w:r w:rsidRPr="00922F5D">
        <w:rPr>
          <w:u w:val="single"/>
        </w:rPr>
        <w:t xml:space="preserve">,” a </w:t>
      </w:r>
      <w:r w:rsidRPr="00922F5D">
        <w:rPr>
          <w:highlight w:val="cyan"/>
          <w:u w:val="single"/>
        </w:rPr>
        <w:t xml:space="preserve">problem in ownership </w:t>
      </w:r>
      <w:r w:rsidRPr="00922F5D">
        <w:rPr>
          <w:u w:val="single"/>
        </w:rPr>
        <w:t xml:space="preserve">of biotechnology patents, </w:t>
      </w:r>
      <w:r w:rsidRPr="00922F5D">
        <w:rPr>
          <w:highlight w:val="cyan"/>
          <w:u w:val="single"/>
        </w:rPr>
        <w:t xml:space="preserve">wherein </w:t>
      </w:r>
      <w:r w:rsidRPr="00922F5D">
        <w:rPr>
          <w:u w:val="single"/>
        </w:rPr>
        <w:t xml:space="preserve">creation of </w:t>
      </w:r>
      <w:r w:rsidRPr="00922F5D">
        <w:rPr>
          <w:highlight w:val="cyan"/>
          <w:u w:val="single"/>
        </w:rPr>
        <w:t xml:space="preserve">property rights </w:t>
      </w:r>
      <w:r w:rsidRPr="00922F5D">
        <w:rPr>
          <w:u w:val="single"/>
        </w:rPr>
        <w:t xml:space="preserve">in individual genetic fragments </w:t>
      </w:r>
      <w:r w:rsidRPr="00922F5D">
        <w:rPr>
          <w:b/>
          <w:bCs/>
          <w:highlight w:val="cyan"/>
          <w:u w:val="single"/>
        </w:rPr>
        <w:t xml:space="preserve">cause hindrance in furtherance </w:t>
      </w:r>
      <w:r w:rsidRPr="00922F5D">
        <w:rPr>
          <w:b/>
          <w:bCs/>
          <w:u w:val="single"/>
        </w:rPr>
        <w:t xml:space="preserve">of </w:t>
      </w:r>
      <w:r w:rsidRPr="00922F5D">
        <w:rPr>
          <w:b/>
          <w:bCs/>
          <w:highlight w:val="cyan"/>
          <w:u w:val="single"/>
        </w:rPr>
        <w:t>innovation</w:t>
      </w:r>
      <w:r w:rsidRPr="00922F5D">
        <w:rPr>
          <w:u w:val="single"/>
        </w:rPr>
        <w:t xml:space="preserve">. </w:t>
      </w:r>
    </w:p>
    <w:p w14:paraId="372795E6" w14:textId="77777777" w:rsidR="00C92F77" w:rsidRPr="00922F5D" w:rsidRDefault="00C92F77" w:rsidP="00C92F77">
      <w:pPr>
        <w:rPr>
          <w:u w:val="single"/>
        </w:rPr>
      </w:pPr>
      <w:r w:rsidRPr="00922F5D">
        <w:t xml:space="preserve">It has been observed that patent pools generally promote innovation. This has been studied extensively in various papers. </w:t>
      </w:r>
      <w:r w:rsidRPr="00922F5D">
        <w:rPr>
          <w:u w:val="single"/>
        </w:rPr>
        <w:t xml:space="preserve">The paper </w:t>
      </w:r>
      <w:r w:rsidRPr="00922F5D">
        <w:rPr>
          <w:highlight w:val="cyan"/>
          <w:u w:val="single"/>
        </w:rPr>
        <w:t xml:space="preserve">studies </w:t>
      </w:r>
      <w:r w:rsidRPr="00922F5D">
        <w:rPr>
          <w:u w:val="single"/>
        </w:rPr>
        <w:t xml:space="preserve">the relationship </w:t>
      </w:r>
      <w:r w:rsidRPr="00922F5D">
        <w:rPr>
          <w:highlight w:val="cyan"/>
          <w:u w:val="single"/>
        </w:rPr>
        <w:t xml:space="preserve">between patent pooling with innovation </w:t>
      </w:r>
      <w:r w:rsidRPr="00922F5D">
        <w:rPr>
          <w:u w:val="single"/>
        </w:rPr>
        <w:t xml:space="preserve">and welfare and </w:t>
      </w:r>
      <w:r w:rsidRPr="00922F5D">
        <w:rPr>
          <w:highlight w:val="cyan"/>
          <w:u w:val="single"/>
        </w:rPr>
        <w:t xml:space="preserve">concludes </w:t>
      </w:r>
      <w:r w:rsidRPr="00922F5D">
        <w:rPr>
          <w:u w:val="single"/>
        </w:rPr>
        <w:t xml:space="preserve">that the prospect of the </w:t>
      </w:r>
      <w:r w:rsidRPr="00922F5D">
        <w:rPr>
          <w:highlight w:val="cyan"/>
          <w:u w:val="single"/>
        </w:rPr>
        <w:t>pool encourages innovation</w:t>
      </w:r>
      <w:r w:rsidRPr="00922F5D">
        <w:rPr>
          <w:u w:val="single"/>
        </w:rPr>
        <w:t xml:space="preserve">. Due to its role in solving the problem of blocking patents, it is also useful in </w:t>
      </w:r>
      <w:r w:rsidRPr="00922F5D">
        <w:rPr>
          <w:b/>
          <w:bCs/>
          <w:highlight w:val="cyan"/>
          <w:u w:val="single"/>
        </w:rPr>
        <w:t xml:space="preserve">facilitating </w:t>
      </w:r>
      <w:r w:rsidRPr="00922F5D">
        <w:rPr>
          <w:b/>
          <w:bCs/>
          <w:u w:val="single"/>
        </w:rPr>
        <w:t xml:space="preserve">the </w:t>
      </w:r>
      <w:r w:rsidRPr="00922F5D">
        <w:rPr>
          <w:b/>
          <w:bCs/>
          <w:highlight w:val="cyan"/>
          <w:u w:val="single"/>
        </w:rPr>
        <w:t>rapid development of tech</w:t>
      </w:r>
      <w:r w:rsidRPr="00922F5D">
        <w:rPr>
          <w:b/>
          <w:bCs/>
          <w:u w:val="single"/>
        </w:rPr>
        <w:t>nology</w:t>
      </w:r>
      <w:r w:rsidRPr="00922F5D">
        <w:rPr>
          <w:u w:val="single"/>
        </w:rPr>
        <w:t xml:space="preserve">. </w:t>
      </w:r>
    </w:p>
    <w:p w14:paraId="04AE6BE1" w14:textId="77777777" w:rsidR="00C92F77" w:rsidRPr="00922F5D" w:rsidRDefault="00C92F77" w:rsidP="00C92F77">
      <w:r w:rsidRPr="00922F5D">
        <w:t xml:space="preserve">Patent pools are beneficial to licensors and licensees. On the one hand, licensors are saved by the process of multiple negotiations, licensees pay relaxed licensing fees, which are comparatively much lesser than the individual license fees. In addition to this, the patent pools provide a “one‐stop shop” for many patents. </w:t>
      </w:r>
    </w:p>
    <w:p w14:paraId="326D499E" w14:textId="77777777" w:rsidR="00C92F77" w:rsidRPr="00922F5D" w:rsidRDefault="00C92F77" w:rsidP="00C92F77">
      <w:pPr>
        <w:rPr>
          <w:b/>
          <w:bCs/>
          <w:u w:val="single"/>
        </w:rPr>
      </w:pPr>
      <w:r w:rsidRPr="00922F5D">
        <w:rPr>
          <w:highlight w:val="cyan"/>
          <w:u w:val="single"/>
        </w:rPr>
        <w:t xml:space="preserve">Risk distribution </w:t>
      </w:r>
      <w:r w:rsidRPr="00922F5D">
        <w:rPr>
          <w:u w:val="single"/>
        </w:rPr>
        <w:t xml:space="preserve">is a </w:t>
      </w:r>
      <w:r w:rsidRPr="00922F5D">
        <w:rPr>
          <w:highlight w:val="cyan"/>
          <w:u w:val="single"/>
        </w:rPr>
        <w:t xml:space="preserve">major incentive for members </w:t>
      </w:r>
      <w:r w:rsidRPr="00922F5D">
        <w:rPr>
          <w:u w:val="single"/>
        </w:rPr>
        <w:t xml:space="preserve">of patent pool as it spreads royalties and the probability is high that the </w:t>
      </w:r>
      <w:r w:rsidRPr="00922F5D">
        <w:rPr>
          <w:b/>
          <w:bCs/>
          <w:highlight w:val="cyan"/>
          <w:u w:val="single"/>
        </w:rPr>
        <w:t>investment can be recouped</w:t>
      </w:r>
      <w:r w:rsidRPr="00922F5D">
        <w:rPr>
          <w:highlight w:val="cyan"/>
          <w:u w:val="single"/>
        </w:rPr>
        <w:t xml:space="preserve"> in the development </w:t>
      </w:r>
      <w:r w:rsidRPr="00922F5D">
        <w:rPr>
          <w:u w:val="single"/>
        </w:rPr>
        <w:t xml:space="preserve">of the patent pool. </w:t>
      </w:r>
      <w:r w:rsidRPr="00922F5D">
        <w:rPr>
          <w:highlight w:val="cyan"/>
          <w:u w:val="single"/>
        </w:rPr>
        <w:t xml:space="preserve">This can be </w:t>
      </w:r>
      <w:r w:rsidRPr="00922F5D">
        <w:rPr>
          <w:u w:val="single"/>
        </w:rPr>
        <w:t xml:space="preserve">a </w:t>
      </w:r>
      <w:r w:rsidRPr="00922F5D">
        <w:rPr>
          <w:highlight w:val="cyan"/>
          <w:u w:val="single"/>
        </w:rPr>
        <w:t xml:space="preserve">major factor in choosing </w:t>
      </w:r>
      <w:r w:rsidRPr="00922F5D">
        <w:rPr>
          <w:u w:val="single"/>
        </w:rPr>
        <w:t xml:space="preserve">a </w:t>
      </w:r>
      <w:r w:rsidRPr="00922F5D">
        <w:rPr>
          <w:highlight w:val="cyan"/>
          <w:u w:val="single"/>
        </w:rPr>
        <w:t xml:space="preserve">patent pool for </w:t>
      </w:r>
      <w:r w:rsidRPr="00922F5D">
        <w:rPr>
          <w:u w:val="single"/>
        </w:rPr>
        <w:t xml:space="preserve">the </w:t>
      </w:r>
      <w:r w:rsidRPr="00922F5D">
        <w:rPr>
          <w:highlight w:val="cyan"/>
          <w:u w:val="single"/>
        </w:rPr>
        <w:t xml:space="preserve">biotechnology </w:t>
      </w:r>
      <w:r w:rsidRPr="00922F5D">
        <w:rPr>
          <w:u w:val="single"/>
        </w:rPr>
        <w:t xml:space="preserve">and pharmaceutical </w:t>
      </w:r>
      <w:r w:rsidRPr="00922F5D">
        <w:rPr>
          <w:highlight w:val="cyan"/>
          <w:u w:val="single"/>
        </w:rPr>
        <w:t xml:space="preserve">industry wherein </w:t>
      </w:r>
      <w:r w:rsidRPr="00922F5D">
        <w:rPr>
          <w:u w:val="single"/>
        </w:rPr>
        <w:t xml:space="preserve">the </w:t>
      </w:r>
      <w:r w:rsidRPr="00922F5D">
        <w:rPr>
          <w:b/>
          <w:bCs/>
          <w:highlight w:val="cyan"/>
          <w:u w:val="single"/>
        </w:rPr>
        <w:t xml:space="preserve">R&amp;D investment is </w:t>
      </w:r>
      <w:r w:rsidRPr="00922F5D">
        <w:rPr>
          <w:b/>
          <w:bCs/>
          <w:u w:val="single"/>
        </w:rPr>
        <w:t xml:space="preserve">significantly </w:t>
      </w:r>
      <w:r w:rsidRPr="00922F5D">
        <w:rPr>
          <w:b/>
          <w:bCs/>
          <w:highlight w:val="cyan"/>
          <w:u w:val="single"/>
        </w:rPr>
        <w:t>high</w:t>
      </w:r>
      <w:r w:rsidRPr="00922F5D">
        <w:rPr>
          <w:b/>
          <w:bCs/>
          <w:u w:val="single"/>
        </w:rPr>
        <w:t xml:space="preserve">er. </w:t>
      </w:r>
    </w:p>
    <w:bookmarkEnd w:id="3"/>
    <w:p w14:paraId="3677C5BC" w14:textId="77777777" w:rsidR="00340A96" w:rsidRPr="00922F5D" w:rsidRDefault="00340A96" w:rsidP="00340A96">
      <w:pPr>
        <w:pStyle w:val="Heading4"/>
        <w:rPr>
          <w:rFonts w:cs="Calibri"/>
        </w:rPr>
      </w:pPr>
      <w:r w:rsidRPr="00922F5D">
        <w:rPr>
          <w:rFonts w:cs="Calibri"/>
        </w:rPr>
        <w:t>Biotech solves for food insecurity and warming</w:t>
      </w:r>
    </w:p>
    <w:p w14:paraId="2BE9A107" w14:textId="77777777" w:rsidR="00340A96" w:rsidRPr="00922F5D" w:rsidRDefault="00340A96" w:rsidP="00340A96">
      <w:r w:rsidRPr="00922F5D">
        <w:t xml:space="preserve">Agata </w:t>
      </w:r>
      <w:r w:rsidRPr="000B41E1">
        <w:rPr>
          <w:b/>
          <w:bCs/>
          <w:sz w:val="26"/>
          <w:szCs w:val="26"/>
        </w:rPr>
        <w:t>Tyczewska</w:t>
      </w:r>
      <w:r w:rsidRPr="000B41E1">
        <w:rPr>
          <w:sz w:val="26"/>
          <w:szCs w:val="26"/>
        </w:rPr>
        <w:t xml:space="preserve"> </w:t>
      </w:r>
      <w:r w:rsidRPr="000B41E1">
        <w:rPr>
          <w:b/>
          <w:bCs/>
          <w:sz w:val="26"/>
          <w:szCs w:val="26"/>
        </w:rPr>
        <w:t>23</w:t>
      </w:r>
      <w:r w:rsidRPr="00922F5D">
        <w:rPr>
          <w:b/>
          <w:bCs/>
        </w:rPr>
        <w:t>,</w:t>
      </w:r>
      <w:r w:rsidRPr="00922F5D">
        <w:t xml:space="preserve"> Agata Tyczewska is the head of the Laboratory of Animal Model Organisms and has a masters in biotechnology the Adan Mickiewicz University, 1-27-2023, "Agricultural biotechnology for sustainable food security," Trends in Biotechnology, https://www.cell.com/trends/biotechnology/fulltext/S0167-7799(22)00341-9#secst0030//susu</w:t>
      </w:r>
    </w:p>
    <w:p w14:paraId="3CD35A51" w14:textId="77777777" w:rsidR="00340A96" w:rsidRPr="00922F5D" w:rsidRDefault="00340A96" w:rsidP="00340A96">
      <w:pPr>
        <w:rPr>
          <w:sz w:val="16"/>
          <w:szCs w:val="16"/>
        </w:rPr>
      </w:pPr>
      <w:r w:rsidRPr="00922F5D">
        <w:rPr>
          <w:b/>
          <w:bCs/>
          <w:highlight w:val="cyan"/>
          <w:u w:val="single"/>
        </w:rPr>
        <w:t>Agricultural biotech</w:t>
      </w:r>
      <w:r w:rsidRPr="00922F5D">
        <w:rPr>
          <w:b/>
          <w:bCs/>
          <w:u w:val="single"/>
        </w:rPr>
        <w:t>nology</w:t>
      </w:r>
      <w:r w:rsidRPr="00922F5D">
        <w:rPr>
          <w:u w:val="single"/>
        </w:rPr>
        <w:t xml:space="preserve"> in </w:t>
      </w:r>
      <w:r w:rsidRPr="00922F5D">
        <w:rPr>
          <w:highlight w:val="cyan"/>
          <w:u w:val="single"/>
        </w:rPr>
        <w:t xml:space="preserve">ensuring </w:t>
      </w:r>
      <w:r w:rsidRPr="00922F5D">
        <w:rPr>
          <w:b/>
          <w:bCs/>
          <w:highlight w:val="cyan"/>
          <w:u w:val="single"/>
        </w:rPr>
        <w:t>global food securit</w:t>
      </w:r>
      <w:r w:rsidRPr="00922F5D">
        <w:rPr>
          <w:highlight w:val="cyan"/>
          <w:u w:val="single"/>
        </w:rPr>
        <w:t xml:space="preserve">y New plant breeding techniques </w:t>
      </w:r>
      <w:r w:rsidRPr="00922F5D">
        <w:rPr>
          <w:u w:val="single"/>
        </w:rPr>
        <w:t>(</w:t>
      </w:r>
      <w:r w:rsidRPr="00922F5D">
        <w:rPr>
          <w:b/>
          <w:bCs/>
          <w:u w:val="single"/>
        </w:rPr>
        <w:t>NPBTs</w:t>
      </w:r>
      <w:r w:rsidRPr="00922F5D">
        <w:rPr>
          <w:u w:val="single"/>
        </w:rPr>
        <w:t xml:space="preserve">) constitute a toolkit of agricultural biotechnology, which are </w:t>
      </w:r>
      <w:r w:rsidRPr="00922F5D">
        <w:rPr>
          <w:highlight w:val="cyan"/>
          <w:u w:val="single"/>
        </w:rPr>
        <w:t xml:space="preserve">used in </w:t>
      </w:r>
      <w:r w:rsidRPr="00922F5D">
        <w:rPr>
          <w:u w:val="single"/>
        </w:rPr>
        <w:t xml:space="preserve">the food and </w:t>
      </w:r>
      <w:r w:rsidRPr="00922F5D">
        <w:rPr>
          <w:highlight w:val="cyan"/>
          <w:u w:val="single"/>
        </w:rPr>
        <w:t xml:space="preserve">agriculture sectors for </w:t>
      </w:r>
      <w:r w:rsidRPr="00922F5D">
        <w:rPr>
          <w:b/>
          <w:bCs/>
          <w:highlight w:val="cyan"/>
          <w:u w:val="single"/>
        </w:rPr>
        <w:t>genetic improvement</w:t>
      </w:r>
      <w:r w:rsidRPr="00922F5D">
        <w:rPr>
          <w:highlight w:val="cyan"/>
          <w:u w:val="single"/>
        </w:rPr>
        <w:t xml:space="preserve"> </w:t>
      </w:r>
      <w:r w:rsidRPr="00922F5D">
        <w:rPr>
          <w:u w:val="single"/>
        </w:rPr>
        <w:t xml:space="preserve">of plant varieties and animal populations, characterization and conservation of </w:t>
      </w:r>
      <w:r w:rsidRPr="00922F5D">
        <w:rPr>
          <w:b/>
          <w:bCs/>
          <w:u w:val="single"/>
        </w:rPr>
        <w:t>genetic resources</w:t>
      </w:r>
      <w:r w:rsidRPr="00922F5D">
        <w:rPr>
          <w:u w:val="single"/>
        </w:rPr>
        <w:t xml:space="preserve">, diagnosis of </w:t>
      </w:r>
      <w:r w:rsidRPr="00922F5D">
        <w:rPr>
          <w:b/>
          <w:bCs/>
          <w:u w:val="single"/>
        </w:rPr>
        <w:t>plant and animal</w:t>
      </w:r>
      <w:r w:rsidRPr="00922F5D">
        <w:rPr>
          <w:u w:val="single"/>
        </w:rPr>
        <w:t xml:space="preserve"> </w:t>
      </w:r>
      <w:r w:rsidRPr="00922F5D">
        <w:rPr>
          <w:b/>
          <w:bCs/>
          <w:u w:val="single"/>
        </w:rPr>
        <w:t>diseases</w:t>
      </w:r>
      <w:r w:rsidRPr="00922F5D">
        <w:rPr>
          <w:u w:val="single"/>
        </w:rPr>
        <w:t>, and other purposes.</w:t>
      </w:r>
      <w:r w:rsidRPr="00922F5D">
        <w:t xml:space="preserve"> </w:t>
      </w:r>
      <w:r w:rsidRPr="00922F5D">
        <w:rPr>
          <w:u w:val="single"/>
        </w:rPr>
        <w:t xml:space="preserve">They </w:t>
      </w:r>
      <w:r w:rsidRPr="00922F5D">
        <w:rPr>
          <w:highlight w:val="cyan"/>
          <w:u w:val="single"/>
        </w:rPr>
        <w:t>offer various science</w:t>
      </w:r>
      <w:r w:rsidRPr="00922F5D">
        <w:rPr>
          <w:u w:val="single"/>
        </w:rPr>
        <w:t>-</w:t>
      </w:r>
      <w:r w:rsidRPr="00922F5D">
        <w:rPr>
          <w:highlight w:val="cyan"/>
          <w:u w:val="single"/>
        </w:rPr>
        <w:t xml:space="preserve">driven approaches to </w:t>
      </w:r>
      <w:r w:rsidRPr="00922F5D">
        <w:rPr>
          <w:b/>
          <w:bCs/>
          <w:highlight w:val="cyan"/>
          <w:u w:val="single"/>
        </w:rPr>
        <w:t xml:space="preserve">mitigate global food insecurity and </w:t>
      </w:r>
      <w:r w:rsidRPr="00922F5D">
        <w:rPr>
          <w:b/>
          <w:bCs/>
          <w:u w:val="single"/>
        </w:rPr>
        <w:t xml:space="preserve">the </w:t>
      </w:r>
      <w:r w:rsidRPr="00922F5D">
        <w:rPr>
          <w:b/>
          <w:bCs/>
          <w:highlight w:val="cyan"/>
          <w:u w:val="single"/>
        </w:rPr>
        <w:t>impacts of climate change</w:t>
      </w:r>
      <w:r w:rsidRPr="00922F5D">
        <w:rPr>
          <w:u w:val="single"/>
        </w:rPr>
        <w:t>, both of which are accelerating at an alarming pace.</w:t>
      </w:r>
      <w:r w:rsidRPr="00922F5D">
        <w:t xml:space="preserve"> </w:t>
      </w:r>
      <w:r w:rsidRPr="00922F5D">
        <w:rPr>
          <w:sz w:val="16"/>
          <w:szCs w:val="16"/>
        </w:rPr>
        <w:t xml:space="preserve">It was estimated nearly a decade ago that global food production must be doubled by 2050 if the needs of the continuously growing human population are to be met. In addition, the COVID-19 pandemic and geopolitical instability have seriously threatened food security worldwide. </w:t>
      </w:r>
      <w:r w:rsidRPr="00922F5D">
        <w:rPr>
          <w:highlight w:val="cyan"/>
          <w:u w:val="single"/>
        </w:rPr>
        <w:t xml:space="preserve">Farmers can adopt </w:t>
      </w:r>
      <w:r w:rsidRPr="00922F5D">
        <w:rPr>
          <w:u w:val="single"/>
        </w:rPr>
        <w:t xml:space="preserve">an integrated set of tools, such as </w:t>
      </w:r>
      <w:r w:rsidRPr="00922F5D">
        <w:rPr>
          <w:highlight w:val="cyan"/>
          <w:u w:val="single"/>
        </w:rPr>
        <w:t xml:space="preserve">biotech crops </w:t>
      </w:r>
      <w:r w:rsidRPr="00922F5D">
        <w:rPr>
          <w:u w:val="single"/>
        </w:rPr>
        <w:t xml:space="preserve">that are </w:t>
      </w:r>
      <w:r w:rsidRPr="00922F5D">
        <w:rPr>
          <w:highlight w:val="cyan"/>
          <w:u w:val="single"/>
        </w:rPr>
        <w:t>climate</w:t>
      </w:r>
      <w:r w:rsidRPr="00922F5D">
        <w:rPr>
          <w:u w:val="single"/>
        </w:rPr>
        <w:t>-</w:t>
      </w:r>
      <w:r w:rsidRPr="00922F5D">
        <w:rPr>
          <w:highlight w:val="cyan"/>
          <w:u w:val="single"/>
        </w:rPr>
        <w:t xml:space="preserve">resilient </w:t>
      </w:r>
      <w:r w:rsidRPr="00922F5D">
        <w:rPr>
          <w:u w:val="single"/>
        </w:rPr>
        <w:t xml:space="preserve">and can </w:t>
      </w:r>
      <w:r w:rsidRPr="00922F5D">
        <w:rPr>
          <w:highlight w:val="cyan"/>
          <w:u w:val="single"/>
        </w:rPr>
        <w:t xml:space="preserve">better withstand </w:t>
      </w:r>
      <w:r w:rsidRPr="00922F5D">
        <w:rPr>
          <w:u w:val="single"/>
        </w:rPr>
        <w:t xml:space="preserve">various </w:t>
      </w:r>
      <w:r w:rsidRPr="00922F5D">
        <w:rPr>
          <w:highlight w:val="cyan"/>
          <w:u w:val="single"/>
        </w:rPr>
        <w:t>stresses</w:t>
      </w:r>
      <w:r w:rsidRPr="00922F5D">
        <w:rPr>
          <w:u w:val="single"/>
        </w:rPr>
        <w:t xml:space="preserve">, </w:t>
      </w:r>
      <w:r w:rsidRPr="00922F5D">
        <w:rPr>
          <w:highlight w:val="cyan"/>
          <w:u w:val="single"/>
        </w:rPr>
        <w:t xml:space="preserve">including </w:t>
      </w:r>
      <w:r w:rsidRPr="00922F5D">
        <w:rPr>
          <w:b/>
          <w:bCs/>
          <w:highlight w:val="cyan"/>
          <w:u w:val="single"/>
        </w:rPr>
        <w:t>drought</w:t>
      </w:r>
      <w:r w:rsidRPr="00922F5D">
        <w:rPr>
          <w:b/>
          <w:bCs/>
          <w:u w:val="single"/>
        </w:rPr>
        <w:t xml:space="preserve">, </w:t>
      </w:r>
      <w:r w:rsidRPr="00922F5D">
        <w:rPr>
          <w:b/>
          <w:bCs/>
          <w:highlight w:val="cyan"/>
          <w:u w:val="single"/>
        </w:rPr>
        <w:t>heat</w:t>
      </w:r>
      <w:r w:rsidRPr="00922F5D">
        <w:rPr>
          <w:b/>
          <w:bCs/>
          <w:u w:val="single"/>
        </w:rPr>
        <w:t xml:space="preserve">, and </w:t>
      </w:r>
      <w:r w:rsidRPr="00922F5D">
        <w:rPr>
          <w:b/>
          <w:bCs/>
          <w:highlight w:val="cyan"/>
          <w:u w:val="single"/>
        </w:rPr>
        <w:t>flooding</w:t>
      </w:r>
      <w:r w:rsidRPr="00922F5D">
        <w:t xml:space="preserve">. To date, 44 countries have granted regulatory approvals to 385 genetic modification events (either stacked or singular traits) for use in food (direct use or additive), covering 24 plant species. </w:t>
      </w:r>
      <w:r w:rsidRPr="00922F5D">
        <w:rPr>
          <w:sz w:val="16"/>
          <w:szCs w:val="16"/>
        </w:rPr>
        <w:t>The most widely modified plants are maize, cotton, potato, soybean, and Argentine canola. The most widely targeted traits are herbicide tolerance and insect resistance, followed by modified product quality, pollination control system, disease resistance, abiotic stress tolerance, altered growth/yield, and nematode resistance.</w:t>
      </w:r>
    </w:p>
    <w:p w14:paraId="133CA7ED" w14:textId="77777777" w:rsidR="00340A96" w:rsidRPr="00922F5D" w:rsidRDefault="00340A96" w:rsidP="00340A96">
      <w:pPr>
        <w:rPr>
          <w:sz w:val="16"/>
          <w:szCs w:val="16"/>
        </w:rPr>
      </w:pPr>
      <w:r w:rsidRPr="00922F5D">
        <w:rPr>
          <w:u w:val="single"/>
        </w:rPr>
        <w:t xml:space="preserve">Genetically edited crops have the potential to </w:t>
      </w:r>
      <w:r w:rsidRPr="00922F5D">
        <w:rPr>
          <w:b/>
          <w:bCs/>
          <w:highlight w:val="cyan"/>
          <w:u w:val="single"/>
        </w:rPr>
        <w:t xml:space="preserve">lower </w:t>
      </w:r>
      <w:r w:rsidRPr="00922F5D">
        <w:rPr>
          <w:b/>
          <w:bCs/>
          <w:u w:val="single"/>
        </w:rPr>
        <w:t xml:space="preserve">both </w:t>
      </w:r>
      <w:proofErr w:type="gramStart"/>
      <w:r w:rsidRPr="00922F5D">
        <w:rPr>
          <w:b/>
          <w:bCs/>
          <w:highlight w:val="cyan"/>
          <w:u w:val="single"/>
        </w:rPr>
        <w:t>pesticide</w:t>
      </w:r>
      <w:proofErr w:type="gramEnd"/>
      <w:r w:rsidRPr="00922F5D">
        <w:rPr>
          <w:b/>
          <w:bCs/>
          <w:highlight w:val="cyan"/>
          <w:u w:val="single"/>
        </w:rPr>
        <w:t xml:space="preserve"> </w:t>
      </w:r>
      <w:r w:rsidRPr="00922F5D">
        <w:rPr>
          <w:b/>
          <w:bCs/>
          <w:u w:val="single"/>
        </w:rPr>
        <w:t xml:space="preserve">use </w:t>
      </w:r>
      <w:r w:rsidRPr="00922F5D">
        <w:rPr>
          <w:b/>
          <w:bCs/>
          <w:highlight w:val="cyan"/>
          <w:u w:val="single"/>
        </w:rPr>
        <w:t xml:space="preserve">and soil damage </w:t>
      </w:r>
      <w:r w:rsidRPr="00922F5D">
        <w:rPr>
          <w:b/>
          <w:bCs/>
          <w:u w:val="single"/>
        </w:rPr>
        <w:t xml:space="preserve">and </w:t>
      </w:r>
      <w:r w:rsidRPr="00922F5D">
        <w:rPr>
          <w:b/>
          <w:bCs/>
          <w:highlight w:val="cyan"/>
          <w:u w:val="single"/>
        </w:rPr>
        <w:t>reduce</w:t>
      </w:r>
      <w:r w:rsidRPr="00922F5D">
        <w:rPr>
          <w:highlight w:val="cyan"/>
          <w:u w:val="single"/>
        </w:rPr>
        <w:t xml:space="preserve"> </w:t>
      </w:r>
      <w:r w:rsidRPr="00922F5D">
        <w:rPr>
          <w:u w:val="single"/>
        </w:rPr>
        <w:t>greenhouse gas (</w:t>
      </w:r>
      <w:r w:rsidRPr="00922F5D">
        <w:rPr>
          <w:b/>
          <w:bCs/>
          <w:highlight w:val="cyan"/>
          <w:u w:val="single"/>
        </w:rPr>
        <w:t>GHG</w:t>
      </w:r>
      <w:r w:rsidRPr="00922F5D">
        <w:rPr>
          <w:u w:val="single"/>
        </w:rPr>
        <w:t>) emissions.</w:t>
      </w:r>
      <w:r w:rsidRPr="00922F5D">
        <w:t xml:space="preserve"> Brookes and Barfoot reported that through the adoption of genetically modified (GM) crops in agriculture, a significant reduction in the total amount of herbicides and pesticides used has been achieved between 1996 and 2018. </w:t>
      </w:r>
      <w:r w:rsidRPr="00922F5D">
        <w:rPr>
          <w:u w:val="single"/>
        </w:rPr>
        <w:t xml:space="preserve">As a consequence, </w:t>
      </w:r>
      <w:r w:rsidRPr="00922F5D">
        <w:rPr>
          <w:highlight w:val="cyan"/>
          <w:u w:val="single"/>
        </w:rPr>
        <w:t xml:space="preserve">the environmental impact of </w:t>
      </w:r>
      <w:r w:rsidRPr="00922F5D">
        <w:rPr>
          <w:u w:val="single"/>
        </w:rPr>
        <w:t xml:space="preserve">these </w:t>
      </w:r>
      <w:r w:rsidRPr="00922F5D">
        <w:rPr>
          <w:highlight w:val="cyan"/>
          <w:u w:val="single"/>
        </w:rPr>
        <w:t>chemicals decrease</w:t>
      </w:r>
      <w:r w:rsidRPr="00922F5D">
        <w:rPr>
          <w:u w:val="single"/>
        </w:rPr>
        <w:t xml:space="preserve">d the Environmental Impact Quotient by 18.5%. Moreover, a considerable </w:t>
      </w:r>
      <w:r w:rsidRPr="00922F5D">
        <w:rPr>
          <w:highlight w:val="cyan"/>
          <w:u w:val="single"/>
        </w:rPr>
        <w:t>r</w:t>
      </w:r>
      <w:r w:rsidRPr="00922F5D">
        <w:rPr>
          <w:b/>
          <w:bCs/>
          <w:highlight w:val="cyan"/>
          <w:u w:val="single"/>
        </w:rPr>
        <w:t>eduction</w:t>
      </w:r>
      <w:r w:rsidRPr="00922F5D">
        <w:rPr>
          <w:highlight w:val="cyan"/>
          <w:u w:val="single"/>
        </w:rPr>
        <w:t xml:space="preserve"> </w:t>
      </w:r>
      <w:r w:rsidRPr="00922F5D">
        <w:rPr>
          <w:u w:val="single"/>
        </w:rPr>
        <w:t xml:space="preserve">in </w:t>
      </w:r>
      <w:r w:rsidRPr="00922F5D">
        <w:rPr>
          <w:b/>
          <w:bCs/>
          <w:highlight w:val="cyan"/>
          <w:u w:val="single"/>
        </w:rPr>
        <w:t>fuel use and tillage</w:t>
      </w:r>
      <w:r w:rsidRPr="00922F5D">
        <w:rPr>
          <w:highlight w:val="cyan"/>
          <w:u w:val="single"/>
        </w:rPr>
        <w:t xml:space="preserve"> </w:t>
      </w:r>
      <w:r w:rsidRPr="00922F5D">
        <w:rPr>
          <w:u w:val="single"/>
        </w:rPr>
        <w:t xml:space="preserve">practices resulted in a significant reduction in the release of </w:t>
      </w:r>
      <w:r w:rsidRPr="00922F5D">
        <w:rPr>
          <w:b/>
          <w:bCs/>
          <w:u w:val="single"/>
        </w:rPr>
        <w:t>GHG</w:t>
      </w:r>
      <w:r w:rsidRPr="00922F5D">
        <w:rPr>
          <w:u w:val="single"/>
        </w:rPr>
        <w:t xml:space="preserve"> from the GM crop area. </w:t>
      </w:r>
      <w:r w:rsidRPr="00922F5D">
        <w:rPr>
          <w:sz w:val="16"/>
          <w:szCs w:val="16"/>
          <w:u w:val="single"/>
        </w:rPr>
        <w:t>In</w:t>
      </w:r>
      <w:r w:rsidRPr="00922F5D">
        <w:rPr>
          <w:sz w:val="16"/>
          <w:szCs w:val="16"/>
        </w:rPr>
        <w:t xml:space="preserve"> addition, researchers are focusing on designing many traits for conserving water and land, while increasing yields. </w:t>
      </w:r>
    </w:p>
    <w:p w14:paraId="1902E20D" w14:textId="77777777" w:rsidR="00340A96" w:rsidRPr="00922F5D" w:rsidRDefault="00340A96" w:rsidP="00340A96">
      <w:pPr>
        <w:rPr>
          <w:sz w:val="12"/>
        </w:rPr>
      </w:pPr>
      <w:r w:rsidRPr="00922F5D">
        <w:rPr>
          <w:sz w:val="16"/>
          <w:szCs w:val="16"/>
        </w:rPr>
        <w:t>One of the important objectives of plant research is to increase crop productivity without expanding farm footprint. Without the use of biotech crops, to maintain the global production at 2016 levels, planting an additional 22.4 million hectares (Mha) of soybean, maize, cotton, and canola would have been necessary, most probably at the expense of rainforests, leading to intensification of CO2 emission and further contributing to climate change.</w:t>
      </w:r>
      <w:r w:rsidRPr="00922F5D">
        <w:t xml:space="preserve"> </w:t>
      </w:r>
      <w:r w:rsidRPr="00922F5D">
        <w:rPr>
          <w:highlight w:val="cyan"/>
          <w:u w:val="single"/>
        </w:rPr>
        <w:t xml:space="preserve">GM crops </w:t>
      </w:r>
      <w:r w:rsidRPr="00922F5D">
        <w:rPr>
          <w:u w:val="single"/>
        </w:rPr>
        <w:t xml:space="preserve">have a </w:t>
      </w:r>
      <w:r w:rsidRPr="00922F5D">
        <w:rPr>
          <w:b/>
          <w:bCs/>
          <w:highlight w:val="cyan"/>
          <w:u w:val="single"/>
        </w:rPr>
        <w:t>great potential</w:t>
      </w:r>
      <w:r w:rsidRPr="00922F5D">
        <w:rPr>
          <w:highlight w:val="cyan"/>
          <w:u w:val="single"/>
        </w:rPr>
        <w:t xml:space="preserve"> </w:t>
      </w:r>
      <w:r w:rsidRPr="00922F5D">
        <w:rPr>
          <w:u w:val="single"/>
        </w:rPr>
        <w:t xml:space="preserve">and, indeed, are likely to make critical </w:t>
      </w:r>
      <w:r w:rsidRPr="00922F5D">
        <w:rPr>
          <w:highlight w:val="cyan"/>
          <w:u w:val="single"/>
        </w:rPr>
        <w:t xml:space="preserve">contributions to </w:t>
      </w:r>
      <w:r w:rsidRPr="00922F5D">
        <w:rPr>
          <w:b/>
          <w:bCs/>
          <w:highlight w:val="cyan"/>
          <w:u w:val="single"/>
        </w:rPr>
        <w:t>food security</w:t>
      </w:r>
      <w:r w:rsidRPr="00922F5D">
        <w:rPr>
          <w:highlight w:val="cyan"/>
          <w:u w:val="single"/>
        </w:rPr>
        <w:t xml:space="preserve"> </w:t>
      </w:r>
      <w:r w:rsidRPr="00922F5D">
        <w:rPr>
          <w:u w:val="single"/>
        </w:rPr>
        <w:t xml:space="preserve">and adaptation to </w:t>
      </w:r>
      <w:r w:rsidRPr="00922F5D">
        <w:rPr>
          <w:b/>
          <w:bCs/>
          <w:u w:val="single"/>
        </w:rPr>
        <w:t>climate chang</w:t>
      </w:r>
      <w:r w:rsidRPr="00922F5D">
        <w:rPr>
          <w:u w:val="single"/>
        </w:rPr>
        <w:t>e, but these potential benefits will be hampered, delayed, and diminished in the absence of a regulatory framework including statutory requirements based on product risks and allowing for predictable ways to market stage.</w:t>
      </w:r>
      <w:r w:rsidRPr="00922F5D">
        <w:t xml:space="preserve"> The potential applications of agricultural biotechnology are presented in Figure 1. The results of the analysis presenting strengths, weaknesses, opportunities, and threats (</w:t>
      </w:r>
      <w:r w:rsidRPr="00922F5D">
        <w:rPr>
          <w:b/>
          <w:bCs/>
        </w:rPr>
        <w:t>SWOT</w:t>
      </w:r>
      <w:r w:rsidRPr="00922F5D">
        <w:t xml:space="preserve">) of new plant breeding techniques are presented in Table 1. As seen from the analysis, the strengths outweigh the weaknesses and opportunities surpass threats. </w:t>
      </w:r>
      <w:r w:rsidRPr="00922F5D">
        <w:rPr>
          <w:b/>
          <w:bCs/>
          <w:highlight w:val="cyan"/>
          <w:u w:val="single"/>
        </w:rPr>
        <w:t>Modern biotech</w:t>
      </w:r>
      <w:r w:rsidRPr="00922F5D">
        <w:rPr>
          <w:b/>
          <w:bCs/>
          <w:u w:val="single"/>
        </w:rPr>
        <w:t>nology</w:t>
      </w:r>
      <w:r w:rsidRPr="00922F5D">
        <w:rPr>
          <w:u w:val="single"/>
        </w:rPr>
        <w:t xml:space="preserve"> </w:t>
      </w:r>
      <w:r w:rsidRPr="00922F5D">
        <w:rPr>
          <w:highlight w:val="cyan"/>
          <w:u w:val="single"/>
        </w:rPr>
        <w:t xml:space="preserve">represents unique applications </w:t>
      </w:r>
      <w:r w:rsidRPr="00922F5D">
        <w:rPr>
          <w:u w:val="single"/>
        </w:rPr>
        <w:t xml:space="preserve">of </w:t>
      </w:r>
      <w:r w:rsidRPr="00922F5D">
        <w:rPr>
          <w:highlight w:val="cyan"/>
          <w:u w:val="single"/>
        </w:rPr>
        <w:t xml:space="preserve">science </w:t>
      </w:r>
      <w:r w:rsidRPr="00922F5D">
        <w:rPr>
          <w:u w:val="single"/>
        </w:rPr>
        <w:t xml:space="preserve">that can be </w:t>
      </w:r>
      <w:r w:rsidRPr="00922F5D">
        <w:rPr>
          <w:highlight w:val="cyan"/>
          <w:u w:val="single"/>
        </w:rPr>
        <w:t xml:space="preserve">used for </w:t>
      </w:r>
      <w:r w:rsidRPr="00922F5D">
        <w:rPr>
          <w:u w:val="single"/>
        </w:rPr>
        <w:t xml:space="preserve">the </w:t>
      </w:r>
      <w:r w:rsidRPr="00922F5D">
        <w:rPr>
          <w:highlight w:val="cyan"/>
          <w:u w:val="single"/>
        </w:rPr>
        <w:t>benefit of society</w:t>
      </w:r>
      <w:r w:rsidRPr="00922F5D">
        <w:t xml:space="preserve">. </w:t>
      </w:r>
      <w:r w:rsidRPr="00922F5D">
        <w:rPr>
          <w:sz w:val="12"/>
        </w:rPr>
        <w:t>Nevertheless, the use of transgenic organisms should always proceed with caution to ensure that they pose no environmental or health risks, or at least no more than the use of current crops and practices. To adopt genome-editing technologies, support is needed from governments in setting up an updated regulatory framework, which has to be designed after discussion with different stakeholders and society. Recently, much attention has been paid to new genomic techniques (NGTs) in the European discussion. According to the EU Farm to Fork Strategy, ‘new innovative techniques, including biotechnology and the development of bio-based products, may play a role in increasing sustainability, provided they are safe for consumers and the environment while bringing benefits for society as a whole’. On 29 April 2021, the EC presented a study on the status of NGTs under EU law. According to the study, NGT products can potentially contribute to sustainable agri-food systems in line with the objectives of the European Green Deal and the Farm to Fork Strategy. Moreover, the EC introduced public consultation for the initiative related to the legislation of plants produced by certain new genomic techniques. Individual answers have been published on the EC websitexxxiii; however, no complete report has been published yet. The EC has not yet provided an interpretative opinion of which organisms developed via new genomic techniques fall under the EU definition of GMO. The full potential of genome editing cannot be realized if we proceed with a regulatory framework which leads to an effective ban on the technology. Importantly, in other parts of the world, the products of new genomic techniques are cultivated, produced, and consumed. Africa, for example, is currently the region with the greatest potential in adopting GM crops, with Nigeria emerging as a leader; of late, positive attitudes towards GMOs are also being shaped in Kenya. Latin American countries, together with the US and Canada, lead the cultivation and production of GM crops. Alongside the North American countries, several Latin American countries, as well as the Philippines, China, Japan, Australia, and China, among others, have already established criteria to determine the regulatory statutes of NPBTs.</w:t>
      </w:r>
    </w:p>
    <w:p w14:paraId="37A91592" w14:textId="77777777" w:rsidR="005C5B1C" w:rsidRPr="00135047" w:rsidRDefault="005C5B1C" w:rsidP="005C5B1C">
      <w:pPr>
        <w:pStyle w:val="Heading4"/>
        <w:rPr>
          <w:rFonts w:cs="Calibri"/>
          <w:bCs/>
        </w:rPr>
      </w:pPr>
      <w:r w:rsidRPr="00135047">
        <w:rPr>
          <w:rFonts w:cs="Calibri"/>
          <w:bCs/>
          <w:u w:val="single"/>
        </w:rPr>
        <w:t>Food insecurity</w:t>
      </w:r>
      <w:r w:rsidRPr="00135047">
        <w:rPr>
          <w:rFonts w:cs="Calibri"/>
          <w:bCs/>
        </w:rPr>
        <w:t xml:space="preserve"> goes </w:t>
      </w:r>
      <w:r w:rsidRPr="00135047">
        <w:rPr>
          <w:rFonts w:cs="Calibri"/>
          <w:bCs/>
          <w:u w:val="single"/>
        </w:rPr>
        <w:t>nuclear</w:t>
      </w:r>
      <w:r w:rsidRPr="00135047">
        <w:rPr>
          <w:rFonts w:cs="Calibri"/>
          <w:bCs/>
        </w:rPr>
        <w:t>.</w:t>
      </w:r>
    </w:p>
    <w:p w14:paraId="6CAD54AF" w14:textId="77777777" w:rsidR="005C5B1C" w:rsidRPr="00135047" w:rsidRDefault="005C5B1C" w:rsidP="005C5B1C">
      <w:r w:rsidRPr="00135047">
        <w:rPr>
          <w:rStyle w:val="Style13ptBold"/>
        </w:rPr>
        <w:t>Cribb ’22</w:t>
      </w:r>
      <w:r w:rsidRPr="00135047">
        <w:t xml:space="preserve"> [Julian; May 25; Fellow of the Royal Society for the Arts, the Australian Academy of Technological Science (ATSE) and the Australian National University Emeritus Faculty; “How food can end wars, repair climate and restore the Earth,” https://juliancribb.blog/2022/05/25/how-food-can-end-wars-repair-climate-and-restore-the-earth]</w:t>
      </w:r>
    </w:p>
    <w:p w14:paraId="5096A4D3" w14:textId="77777777" w:rsidR="005C5B1C" w:rsidRPr="00135047" w:rsidRDefault="005C5B1C" w:rsidP="005C5B1C">
      <w:pPr>
        <w:rPr>
          <w:sz w:val="16"/>
        </w:rPr>
      </w:pPr>
      <w:r w:rsidRPr="00135047">
        <w:rPr>
          <w:sz w:val="16"/>
        </w:rPr>
        <w:t xml:space="preserve">Humans have fought over food and the means of producing it for 20,000 years, as rock art in Australia shows. </w:t>
      </w:r>
      <w:r w:rsidRPr="00135047">
        <w:rPr>
          <w:rStyle w:val="StyleUnderline"/>
          <w:highlight w:val="cyan"/>
        </w:rPr>
        <w:t>Food</w:t>
      </w:r>
      <w:r w:rsidRPr="00135047">
        <w:rPr>
          <w:rStyle w:val="StyleUnderline"/>
        </w:rPr>
        <w:t xml:space="preserve">, water and land </w:t>
      </w:r>
      <w:r w:rsidRPr="00135047">
        <w:rPr>
          <w:rStyle w:val="StyleUnderline"/>
          <w:highlight w:val="cyan"/>
        </w:rPr>
        <w:t>scarcity are</w:t>
      </w:r>
      <w:r w:rsidRPr="00135047">
        <w:rPr>
          <w:rStyle w:val="StyleUnderline"/>
        </w:rPr>
        <w:t xml:space="preserve"> </w:t>
      </w:r>
      <w:r w:rsidRPr="00135047">
        <w:rPr>
          <w:rStyle w:val="Emphasis"/>
        </w:rPr>
        <w:t xml:space="preserve">primary </w:t>
      </w:r>
      <w:r w:rsidRPr="00135047">
        <w:rPr>
          <w:rStyle w:val="Emphasis"/>
          <w:highlight w:val="cyan"/>
        </w:rPr>
        <w:t>drivers</w:t>
      </w:r>
      <w:r w:rsidRPr="00135047">
        <w:rPr>
          <w:rStyle w:val="StyleUnderline"/>
          <w:highlight w:val="cyan"/>
        </w:rPr>
        <w:t xml:space="preserve"> in two thirds of </w:t>
      </w:r>
      <w:r w:rsidRPr="00135047">
        <w:rPr>
          <w:rStyle w:val="Emphasis"/>
          <w:highlight w:val="cyan"/>
        </w:rPr>
        <w:t>modern conflicts</w:t>
      </w:r>
      <w:r w:rsidRPr="00135047">
        <w:rPr>
          <w:rStyle w:val="StyleUnderline"/>
        </w:rPr>
        <w:t xml:space="preserve"> today</w:t>
      </w:r>
      <w:r w:rsidRPr="00135047">
        <w:rPr>
          <w:sz w:val="16"/>
        </w:rPr>
        <w:t xml:space="preserve">. Indeed, many people seem to have forgotten that the </w:t>
      </w:r>
      <w:r w:rsidRPr="00135047">
        <w:rPr>
          <w:sz w:val="16"/>
          <w:szCs w:val="16"/>
        </w:rPr>
        <w:t xml:space="preserve">primary German war aim in World War II was to take farmland from the Soviets and put German farmers on it. </w:t>
      </w:r>
      <w:r w:rsidRPr="00135047">
        <w:rPr>
          <w:sz w:val="16"/>
        </w:rPr>
        <w:t xml:space="preserve">It is very likely that </w:t>
      </w:r>
      <w:r w:rsidRPr="00135047">
        <w:rPr>
          <w:rStyle w:val="StyleUnderline"/>
          <w:highlight w:val="cyan"/>
        </w:rPr>
        <w:t>controlling</w:t>
      </w:r>
      <w:r w:rsidRPr="00135047">
        <w:rPr>
          <w:rStyle w:val="StyleUnderline"/>
        </w:rPr>
        <w:t xml:space="preserve"> the Ukraine’s bountiful and reliable </w:t>
      </w:r>
      <w:r w:rsidRPr="00135047">
        <w:rPr>
          <w:rStyle w:val="StyleUnderline"/>
          <w:highlight w:val="cyan"/>
        </w:rPr>
        <w:t>food bowl is among</w:t>
      </w:r>
      <w:r w:rsidRPr="00135047">
        <w:rPr>
          <w:rStyle w:val="StyleUnderline"/>
        </w:rPr>
        <w:t xml:space="preserve"> </w:t>
      </w:r>
      <w:r w:rsidRPr="00135047">
        <w:rPr>
          <w:rStyle w:val="StyleUnderline"/>
          <w:highlight w:val="cyan"/>
        </w:rPr>
        <w:t>Putin’s</w:t>
      </w:r>
      <w:r w:rsidRPr="00135047">
        <w:rPr>
          <w:rStyle w:val="StyleUnderline"/>
        </w:rPr>
        <w:t xml:space="preserve"> main </w:t>
      </w:r>
      <w:r w:rsidRPr="00135047">
        <w:rPr>
          <w:rStyle w:val="StyleUnderline"/>
          <w:highlight w:val="cyan"/>
        </w:rPr>
        <w:t>aims</w:t>
      </w:r>
      <w:r w:rsidRPr="00135047">
        <w:rPr>
          <w:rStyle w:val="StyleUnderline"/>
        </w:rPr>
        <w:t xml:space="preserve"> also</w:t>
      </w:r>
      <w:r w:rsidRPr="00135047">
        <w:rPr>
          <w:sz w:val="16"/>
        </w:rPr>
        <w:t>. In the short run this is imposing hunger and even starvation on hundreds of millions of people far beyond Europe. </w:t>
      </w:r>
    </w:p>
    <w:p w14:paraId="3E3E182E" w14:textId="77777777" w:rsidR="005C5B1C" w:rsidRPr="00135047" w:rsidRDefault="005C5B1C" w:rsidP="005C5B1C">
      <w:pPr>
        <w:rPr>
          <w:sz w:val="16"/>
        </w:rPr>
      </w:pPr>
      <w:r w:rsidRPr="00135047">
        <w:rPr>
          <w:rStyle w:val="StyleUnderline"/>
        </w:rPr>
        <w:t xml:space="preserve">Spreading </w:t>
      </w:r>
      <w:r w:rsidRPr="00135047">
        <w:rPr>
          <w:rStyle w:val="StyleUnderline"/>
          <w:highlight w:val="cyan"/>
        </w:rPr>
        <w:t>hunger</w:t>
      </w:r>
      <w:r w:rsidRPr="00135047">
        <w:rPr>
          <w:rStyle w:val="StyleUnderline"/>
        </w:rPr>
        <w:t xml:space="preserve"> in turn </w:t>
      </w:r>
      <w:r w:rsidRPr="00135047">
        <w:rPr>
          <w:rStyle w:val="StyleUnderline"/>
          <w:highlight w:val="cyan"/>
        </w:rPr>
        <w:t>snowballs into</w:t>
      </w:r>
      <w:r w:rsidRPr="00135047">
        <w:rPr>
          <w:rStyle w:val="StyleUnderline"/>
        </w:rPr>
        <w:t xml:space="preserve"> </w:t>
      </w:r>
      <w:r w:rsidRPr="00135047">
        <w:rPr>
          <w:rStyle w:val="Emphasis"/>
        </w:rPr>
        <w:t xml:space="preserve">government </w:t>
      </w:r>
      <w:r w:rsidRPr="00135047">
        <w:rPr>
          <w:rStyle w:val="Emphasis"/>
          <w:highlight w:val="cyan"/>
        </w:rPr>
        <w:t>failures</w:t>
      </w:r>
      <w:r w:rsidRPr="00135047">
        <w:rPr>
          <w:rStyle w:val="StyleUnderline"/>
        </w:rPr>
        <w:t xml:space="preserve">, </w:t>
      </w:r>
      <w:r w:rsidRPr="00135047">
        <w:rPr>
          <w:rStyle w:val="StyleUnderline"/>
          <w:highlight w:val="cyan"/>
        </w:rPr>
        <w:t xml:space="preserve">civil </w:t>
      </w:r>
      <w:r w:rsidRPr="00135047">
        <w:rPr>
          <w:rStyle w:val="Emphasis"/>
          <w:highlight w:val="cyan"/>
        </w:rPr>
        <w:t>wars</w:t>
      </w:r>
      <w:r w:rsidRPr="00135047">
        <w:rPr>
          <w:rStyle w:val="StyleUnderline"/>
        </w:rPr>
        <w:t xml:space="preserve"> and </w:t>
      </w:r>
      <w:r w:rsidRPr="00135047">
        <w:rPr>
          <w:rStyle w:val="Emphasis"/>
        </w:rPr>
        <w:t>refugee tsunamis</w:t>
      </w:r>
      <w:r w:rsidRPr="00135047">
        <w:rPr>
          <w:rStyle w:val="StyleUnderline"/>
        </w:rPr>
        <w:t xml:space="preserve"> around the world </w:t>
      </w:r>
      <w:r w:rsidRPr="00135047">
        <w:rPr>
          <w:sz w:val="16"/>
        </w:rPr>
        <w:t xml:space="preserve">– as it did in 2008 when a shortfall in Ukrainian grain exports led to revolutions in three Arab countries. Already, </w:t>
      </w:r>
      <w:r w:rsidRPr="00135047">
        <w:rPr>
          <w:rStyle w:val="StyleUnderline"/>
        </w:rPr>
        <w:t>a third of a billion people – equal to the entire population of Europe – leave their homes each year, either as refugees or economic migrants, to seek better lives in countries which seem more stable and food secure</w:t>
      </w:r>
      <w:r w:rsidRPr="00135047">
        <w:rPr>
          <w:sz w:val="16"/>
        </w:rPr>
        <w:t>. War will add to the flood.</w:t>
      </w:r>
    </w:p>
    <w:p w14:paraId="6F327B45" w14:textId="77777777" w:rsidR="005C5B1C" w:rsidRPr="00135047" w:rsidRDefault="005C5B1C" w:rsidP="005C5B1C">
      <w:pPr>
        <w:rPr>
          <w:sz w:val="16"/>
        </w:rPr>
      </w:pPr>
      <w:r w:rsidRPr="00135047">
        <w:rPr>
          <w:sz w:val="16"/>
        </w:rPr>
        <w:t>Thus, in developing a new food system for the world of the 21st Century, we also have to find a way to curb the human appetite for war.</w:t>
      </w:r>
    </w:p>
    <w:p w14:paraId="7EAFE8BE" w14:textId="77777777" w:rsidR="005C5B1C" w:rsidRDefault="005C5B1C" w:rsidP="005C5B1C">
      <w:pPr>
        <w:rPr>
          <w:sz w:val="16"/>
        </w:rPr>
      </w:pPr>
      <w:r w:rsidRPr="00135047">
        <w:rPr>
          <w:sz w:val="16"/>
        </w:rPr>
        <w:t xml:space="preserve">In Food or War, I trace the links between food and conflict through human history, explore the role of food in recent conflicts and examine nine </w:t>
      </w:r>
      <w:r w:rsidRPr="00135047">
        <w:rPr>
          <w:rStyle w:val="StyleUnderline"/>
        </w:rPr>
        <w:t xml:space="preserve">regions of </w:t>
      </w:r>
      <w:r w:rsidRPr="00135047">
        <w:rPr>
          <w:rStyle w:val="StyleUnderline"/>
          <w:highlight w:val="cyan"/>
        </w:rPr>
        <w:t>the</w:t>
      </w:r>
      <w:r w:rsidRPr="00135047">
        <w:rPr>
          <w:rStyle w:val="StyleUnderline"/>
        </w:rPr>
        <w:t xml:space="preserve"> </w:t>
      </w:r>
      <w:r w:rsidRPr="00135047">
        <w:rPr>
          <w:rStyle w:val="StyleUnderline"/>
          <w:highlight w:val="cyan"/>
        </w:rPr>
        <w:t>world</w:t>
      </w:r>
      <w:r w:rsidRPr="00135047">
        <w:rPr>
          <w:sz w:val="16"/>
        </w:rPr>
        <w:t xml:space="preserve"> which </w:t>
      </w:r>
      <w:r w:rsidRPr="00135047">
        <w:rPr>
          <w:rStyle w:val="StyleUnderline"/>
          <w:highlight w:val="cyan"/>
        </w:rPr>
        <w:t xml:space="preserve">are at </w:t>
      </w:r>
      <w:r w:rsidRPr="00135047">
        <w:rPr>
          <w:rStyle w:val="Emphasis"/>
          <w:highlight w:val="cyan"/>
        </w:rPr>
        <w:t>high</w:t>
      </w:r>
      <w:r w:rsidRPr="00135047">
        <w:rPr>
          <w:rStyle w:val="Emphasis"/>
        </w:rPr>
        <w:t xml:space="preserve"> </w:t>
      </w:r>
      <w:r w:rsidRPr="00135047">
        <w:rPr>
          <w:rStyle w:val="Emphasis"/>
          <w:highlight w:val="cyan"/>
        </w:rPr>
        <w:t>risk</w:t>
      </w:r>
      <w:r w:rsidRPr="00135047">
        <w:rPr>
          <w:rStyle w:val="StyleUnderline"/>
        </w:rPr>
        <w:t xml:space="preserve"> </w:t>
      </w:r>
      <w:r w:rsidRPr="00135047">
        <w:rPr>
          <w:rStyle w:val="StyleUnderline"/>
          <w:highlight w:val="cyan"/>
        </w:rPr>
        <w:t>of food failure and</w:t>
      </w:r>
      <w:r w:rsidRPr="00135047">
        <w:rPr>
          <w:rStyle w:val="StyleUnderline"/>
        </w:rPr>
        <w:t xml:space="preserve"> conflict</w:t>
      </w:r>
      <w:r w:rsidRPr="00135047">
        <w:rPr>
          <w:sz w:val="16"/>
        </w:rPr>
        <w:t xml:space="preserve"> in the foreseeable future – </w:t>
      </w:r>
      <w:r w:rsidRPr="00135047">
        <w:rPr>
          <w:rStyle w:val="StyleUnderline"/>
          <w:highlight w:val="cyan"/>
        </w:rPr>
        <w:t>conflicts ranging</w:t>
      </w:r>
      <w:r w:rsidRPr="00135047">
        <w:rPr>
          <w:rStyle w:val="StyleUnderline"/>
        </w:rPr>
        <w:t xml:space="preserve"> </w:t>
      </w:r>
      <w:r w:rsidRPr="00135047">
        <w:rPr>
          <w:rStyle w:val="StyleUnderline"/>
          <w:highlight w:val="cyan"/>
        </w:rPr>
        <w:t>from</w:t>
      </w:r>
      <w:r w:rsidRPr="00135047">
        <w:rPr>
          <w:rStyle w:val="StyleUnderline"/>
        </w:rPr>
        <w:t xml:space="preserve"> riots and government </w:t>
      </w:r>
      <w:r w:rsidRPr="00135047">
        <w:rPr>
          <w:rStyle w:val="StyleUnderline"/>
          <w:highlight w:val="cyan"/>
        </w:rPr>
        <w:t xml:space="preserve">failure to </w:t>
      </w:r>
      <w:r w:rsidRPr="00135047">
        <w:rPr>
          <w:rStyle w:val="Emphasis"/>
          <w:highlight w:val="cyan"/>
        </w:rPr>
        <w:t>nuclear war</w:t>
      </w:r>
      <w:r w:rsidRPr="00135047">
        <w:rPr>
          <w:rStyle w:val="Emphasis"/>
        </w:rPr>
        <w:t>.</w:t>
      </w:r>
      <w:r w:rsidRPr="00135047">
        <w:rPr>
          <w:sz w:val="16"/>
        </w:rPr>
        <w:t xml:space="preserve"> My aim is to show that </w:t>
      </w:r>
      <w:r w:rsidRPr="00135047">
        <w:rPr>
          <w:rStyle w:val="StyleUnderline"/>
        </w:rPr>
        <w:t xml:space="preserve">the link between </w:t>
      </w:r>
      <w:r w:rsidRPr="00135047">
        <w:rPr>
          <w:rStyle w:val="Emphasis"/>
        </w:rPr>
        <w:t>food and war</w:t>
      </w:r>
      <w:r w:rsidRPr="00135047">
        <w:rPr>
          <w:rStyle w:val="StyleUnderline"/>
        </w:rPr>
        <w:t xml:space="preserve"> is </w:t>
      </w:r>
      <w:r w:rsidRPr="00135047">
        <w:rPr>
          <w:rStyle w:val="Emphasis"/>
        </w:rPr>
        <w:t>inexorable</w:t>
      </w:r>
      <w:r w:rsidRPr="00135047">
        <w:rPr>
          <w:sz w:val="16"/>
        </w:rPr>
        <w:t xml:space="preserve"> – but that it can be broken. And that having enough good food is the most under-rated, under-recognised and precious ‘weapon of peace’ in the world today.</w:t>
      </w:r>
    </w:p>
    <w:p w14:paraId="751FF862" w14:textId="77777777" w:rsidR="001232C0" w:rsidRPr="005C0F0F" w:rsidRDefault="001232C0" w:rsidP="001232C0">
      <w:pPr>
        <w:pStyle w:val="Heading3"/>
        <w:rPr>
          <w:rFonts w:cs="Calibri"/>
        </w:rPr>
      </w:pPr>
      <w:r w:rsidRPr="005C0F0F">
        <w:rPr>
          <w:rFonts w:cs="Calibri"/>
        </w:rPr>
        <w:t>WHO Shell---1NC</w:t>
      </w:r>
    </w:p>
    <w:p w14:paraId="6688AD47" w14:textId="77777777" w:rsidR="001232C0" w:rsidRPr="005C0F0F" w:rsidRDefault="001232C0" w:rsidP="001232C0">
      <w:pPr>
        <w:pStyle w:val="Heading4"/>
        <w:rPr>
          <w:rFonts w:cs="Calibri"/>
          <w:shd w:val="clear" w:color="auto" w:fill="FFFFFF"/>
        </w:rPr>
      </w:pPr>
      <w:r w:rsidRPr="005C0F0F">
        <w:rPr>
          <w:rFonts w:cs="Calibri"/>
        </w:rPr>
        <w:t xml:space="preserve">The WHO should </w:t>
      </w:r>
      <w:r w:rsidRPr="005C0F0F">
        <w:rPr>
          <w:rFonts w:cs="Calibri"/>
          <w:shd w:val="clear" w:color="auto" w:fill="FFFFFF"/>
        </w:rPr>
        <w:t>significantly strengthen its protection of international significantly strengthen its protection by establishing patent pools for emerging technologies.</w:t>
      </w:r>
    </w:p>
    <w:p w14:paraId="246C695E" w14:textId="77777777" w:rsidR="001232C0" w:rsidRPr="005C0F0F" w:rsidRDefault="001232C0" w:rsidP="001232C0"/>
    <w:p w14:paraId="6E12F630" w14:textId="77777777" w:rsidR="001232C0" w:rsidRPr="005C0F0F" w:rsidRDefault="001232C0" w:rsidP="001232C0">
      <w:pPr>
        <w:pStyle w:val="Heading4"/>
        <w:rPr>
          <w:rFonts w:cs="Calibri"/>
        </w:rPr>
      </w:pPr>
      <w:r w:rsidRPr="005C0F0F">
        <w:rPr>
          <w:rFonts w:cs="Calibri"/>
        </w:rPr>
        <w:t>WHO patent pools solve for global tech development</w:t>
      </w:r>
    </w:p>
    <w:p w14:paraId="687B94BC" w14:textId="77777777" w:rsidR="001232C0" w:rsidRPr="005C0F0F" w:rsidRDefault="001232C0" w:rsidP="001232C0">
      <w:r w:rsidRPr="005C0F0F">
        <w:t xml:space="preserve">Neil </w:t>
      </w:r>
      <w:r w:rsidRPr="005C0F0F">
        <w:rPr>
          <w:b/>
          <w:bCs/>
          <w:sz w:val="26"/>
          <w:szCs w:val="26"/>
        </w:rPr>
        <w:t>Davey 21</w:t>
      </w:r>
      <w:r w:rsidRPr="005C0F0F">
        <w:t>, Neil Davey is Judicial Law Clerk and got his J.D from Harvard, 2-6-2021, "Increasing global access to COVID-19 vaccines and treatments through patent pools", Harvard Journal of Law &amp; Technology, https://jolt.law.harvard.edu/digest/increasing-global-access-to-covid-19-vaccines-and-treatments-through-patent-pools//susu</w:t>
      </w:r>
    </w:p>
    <w:p w14:paraId="6805CF87" w14:textId="77777777" w:rsidR="001232C0" w:rsidRPr="005C0F0F" w:rsidRDefault="001232C0" w:rsidP="001232C0">
      <w:r w:rsidRPr="005C0F0F">
        <w:rPr>
          <w:rStyle w:val="StyleUnderline"/>
          <w:highlight w:val="cyan"/>
        </w:rPr>
        <w:t xml:space="preserve">Given that the Global North </w:t>
      </w:r>
      <w:r w:rsidRPr="005C0F0F">
        <w:t xml:space="preserve">is responsible for a majority of the world’s biotechnology innovation and thereby </w:t>
      </w:r>
      <w:r w:rsidRPr="005C0F0F">
        <w:rPr>
          <w:rStyle w:val="StyleUnderline"/>
          <w:highlight w:val="cyan"/>
        </w:rPr>
        <w:t xml:space="preserve">owns </w:t>
      </w:r>
      <w:r w:rsidRPr="005C0F0F">
        <w:t>most of</w:t>
      </w:r>
      <w:r w:rsidRPr="005C0F0F">
        <w:rPr>
          <w:rStyle w:val="StyleUnderline"/>
          <w:highlight w:val="cyan"/>
        </w:rPr>
        <w:t xml:space="preserve"> the </w:t>
      </w:r>
      <w:r w:rsidRPr="005C0F0F">
        <w:t>intellectual property</w:t>
      </w:r>
      <w:r w:rsidRPr="005C0F0F">
        <w:rPr>
          <w:rStyle w:val="StyleUnderline"/>
          <w:highlight w:val="cyan"/>
        </w:rPr>
        <w:t xml:space="preserve"> (“IP”) </w:t>
      </w:r>
      <w:r w:rsidRPr="005C0F0F">
        <w:t>for these technologies,</w:t>
      </w:r>
      <w:r w:rsidRPr="005C0F0F">
        <w:rPr>
          <w:rStyle w:val="StyleUnderline"/>
          <w:highlight w:val="cyan"/>
        </w:rPr>
        <w:t xml:space="preserve"> a</w:t>
      </w:r>
      <w:r w:rsidRPr="005C0F0F">
        <w:t xml:space="preserve"> fine</w:t>
      </w:r>
      <w:r w:rsidRPr="005C0F0F">
        <w:rPr>
          <w:rStyle w:val="StyleUnderline"/>
          <w:highlight w:val="cyan"/>
        </w:rPr>
        <w:t xml:space="preserve"> balance must be achieved between increasing international access to care without deterring essential [R&amp;</w:t>
      </w:r>
      <w:proofErr w:type="gramStart"/>
      <w:r w:rsidRPr="005C0F0F">
        <w:rPr>
          <w:rStyle w:val="StyleUnderline"/>
          <w:highlight w:val="cyan"/>
        </w:rPr>
        <w:t>D]</w:t>
      </w:r>
      <w:r w:rsidRPr="005C0F0F">
        <w:t>Research</w:t>
      </w:r>
      <w:proofErr w:type="gramEnd"/>
      <w:r w:rsidRPr="005C0F0F">
        <w:t xml:space="preserve"> &amp; Development investment.</w:t>
      </w:r>
      <w:r w:rsidRPr="005C0F0F">
        <w:rPr>
          <w:rStyle w:val="StyleUnderline"/>
          <w:highlight w:val="cyan"/>
        </w:rPr>
        <w:t xml:space="preserve"> The </w:t>
      </w:r>
      <w:r w:rsidRPr="005C0F0F">
        <w:t>World Health Organization</w:t>
      </w:r>
      <w:r w:rsidRPr="005C0F0F">
        <w:rPr>
          <w:rStyle w:val="StyleUnderline"/>
          <w:highlight w:val="cyan"/>
        </w:rPr>
        <w:t xml:space="preserve"> (“WHO”) has created a</w:t>
      </w:r>
      <w:r w:rsidRPr="005C0F0F">
        <w:rPr>
          <w:highlight w:val="cyan"/>
        </w:rPr>
        <w:t xml:space="preserve"> voluntary </w:t>
      </w:r>
      <w:r w:rsidRPr="005C0F0F">
        <w:rPr>
          <w:rStyle w:val="StyleUnderline"/>
          <w:highlight w:val="cyan"/>
        </w:rPr>
        <w:t xml:space="preserve">patent pool </w:t>
      </w:r>
      <w:r w:rsidRPr="005C0F0F">
        <w:t>in an attempt</w:t>
      </w:r>
      <w:r w:rsidRPr="005C0F0F">
        <w:rPr>
          <w:rStyle w:val="StyleUnderline"/>
          <w:highlight w:val="cyan"/>
        </w:rPr>
        <w:t xml:space="preserve"> to resolve this tension.</w:t>
      </w:r>
      <w:r w:rsidRPr="005C0F0F">
        <w:rPr>
          <w:rStyle w:val="StyleUnderline"/>
        </w:rPr>
        <w:t xml:space="preserve"> </w:t>
      </w:r>
      <w:r w:rsidRPr="005C0F0F">
        <w:t>Known as the COVID-19 Technology Access Pool (“C-TAP”),</w:t>
      </w:r>
      <w:r w:rsidRPr="005C0F0F">
        <w:rPr>
          <w:rStyle w:val="StyleUnderline"/>
          <w:highlight w:val="cyan"/>
        </w:rPr>
        <w:t xml:space="preserve"> this effort</w:t>
      </w:r>
      <w:r w:rsidRPr="005C0F0F">
        <w:t xml:space="preserve"> led by Costa Rica and the WHO aims to </w:t>
      </w:r>
      <w:r w:rsidRPr="005C0F0F">
        <w:rPr>
          <w:rStyle w:val="StyleUnderline"/>
          <w:highlight w:val="cyan"/>
        </w:rPr>
        <w:t xml:space="preserve">leverage collective research and </w:t>
      </w:r>
      <w:r w:rsidRPr="005C0F0F">
        <w:t xml:space="preserve">incentivize </w:t>
      </w:r>
      <w:r w:rsidRPr="005C0F0F">
        <w:rPr>
          <w:rStyle w:val="StyleUnderline"/>
          <w:highlight w:val="cyan"/>
        </w:rPr>
        <w:t xml:space="preserve">international cooperation to address </w:t>
      </w:r>
      <w:r w:rsidRPr="005C0F0F">
        <w:t xml:space="preserve">the </w:t>
      </w:r>
      <w:r w:rsidRPr="005C0F0F">
        <w:rPr>
          <w:rStyle w:val="StyleUnderline"/>
          <w:highlight w:val="cyan"/>
        </w:rPr>
        <w:t xml:space="preserve">pandemic. The goal of such a patent pool </w:t>
      </w:r>
      <w:r w:rsidRPr="005C0F0F">
        <w:t>is to bundle multiple pieces of IP together so as</w:t>
      </w:r>
      <w:r w:rsidRPr="005C0F0F">
        <w:rPr>
          <w:rStyle w:val="StyleUnderline"/>
          <w:highlight w:val="cyan"/>
        </w:rPr>
        <w:t xml:space="preserve"> to reduce the transaction costs of knowledge sharing </w:t>
      </w:r>
      <w:r w:rsidRPr="005C0F0F">
        <w:t xml:space="preserve">on a patent-by-patent basis. Signatory nations to this proposal agree to sharing data, knowledge, and IP surrounding COVID-19 detection, prevention, and treatment. Thus far, 35+ countries have signed, but </w:t>
      </w:r>
      <w:r w:rsidRPr="005C0F0F">
        <w:rPr>
          <w:rStyle w:val="StyleUnderline"/>
          <w:highlight w:val="cyan"/>
        </w:rPr>
        <w:t xml:space="preserve">many of the world’s leading biotechnology innovators </w:t>
      </w:r>
      <w:r w:rsidRPr="005C0F0F">
        <w:t>(including the US, UK, France, Germany, China, Russia, Canada, and India)</w:t>
      </w:r>
      <w:r w:rsidRPr="005C0F0F">
        <w:rPr>
          <w:rStyle w:val="StyleUnderline"/>
          <w:highlight w:val="cyan"/>
        </w:rPr>
        <w:t xml:space="preserve"> have not joined the international effort.</w:t>
      </w:r>
      <w:r w:rsidRPr="005C0F0F">
        <w:rPr>
          <w:rStyle w:val="StyleUnderline"/>
        </w:rPr>
        <w:t xml:space="preserve"> </w:t>
      </w:r>
      <w:r w:rsidRPr="005C0F0F">
        <w:t xml:space="preserve">Importantly, such </w:t>
      </w:r>
      <w:r w:rsidRPr="005C0F0F">
        <w:rPr>
          <w:rStyle w:val="StyleUnderline"/>
          <w:highlight w:val="cyan"/>
        </w:rPr>
        <w:t xml:space="preserve">a </w:t>
      </w:r>
      <w:r w:rsidRPr="005C0F0F">
        <w:t xml:space="preserve">voluntary </w:t>
      </w:r>
      <w:r w:rsidRPr="005C0F0F">
        <w:rPr>
          <w:rStyle w:val="StyleUnderline"/>
          <w:highlight w:val="cyan"/>
        </w:rPr>
        <w:t xml:space="preserve">patent pool is preferable </w:t>
      </w:r>
      <w:r w:rsidRPr="005C0F0F">
        <w:t>to the pharmaceutical industry relative</w:t>
      </w:r>
      <w:r w:rsidRPr="005C0F0F">
        <w:rPr>
          <w:rStyle w:val="StyleUnderline"/>
          <w:highlight w:val="cyan"/>
        </w:rPr>
        <w:t xml:space="preserve"> to a </w:t>
      </w:r>
      <w:r w:rsidRPr="005C0F0F">
        <w:t>compulsory</w:t>
      </w:r>
      <w:r w:rsidRPr="005C0F0F">
        <w:rPr>
          <w:rStyle w:val="StyleUnderline"/>
          <w:highlight w:val="cyan"/>
        </w:rPr>
        <w:t xml:space="preserve"> licensing approach, in which countries could </w:t>
      </w:r>
      <w:r w:rsidRPr="005C0F0F">
        <w:t>entirely</w:t>
      </w:r>
      <w:r w:rsidRPr="005C0F0F">
        <w:rPr>
          <w:rStyle w:val="StyleUnderline"/>
          <w:highlight w:val="cyan"/>
        </w:rPr>
        <w:t xml:space="preserve"> circumvent</w:t>
      </w:r>
      <w:r w:rsidRPr="005C0F0F">
        <w:t xml:space="preserve"> the </w:t>
      </w:r>
      <w:r w:rsidRPr="005C0F0F">
        <w:rPr>
          <w:rStyle w:val="StyleUnderline"/>
          <w:highlight w:val="cyan"/>
        </w:rPr>
        <w:t xml:space="preserve">patents </w:t>
      </w:r>
      <w:r w:rsidRPr="005C0F0F">
        <w:t xml:space="preserve">of innovator pharmaceutical companies and allow domestic generic companies to manufacture and distribute the products. </w:t>
      </w:r>
    </w:p>
    <w:p w14:paraId="41F76913" w14:textId="77777777" w:rsidR="001232C0" w:rsidRPr="005C0F0F" w:rsidRDefault="001232C0" w:rsidP="001232C0">
      <w:pPr>
        <w:pStyle w:val="Heading4"/>
        <w:rPr>
          <w:rFonts w:cs="Calibri"/>
        </w:rPr>
      </w:pPr>
      <w:r w:rsidRPr="005C0F0F">
        <w:rPr>
          <w:rFonts w:cs="Calibri"/>
        </w:rPr>
        <w:t>Patent Pools solve for innovation, biotech thickets and litigations</w:t>
      </w:r>
    </w:p>
    <w:p w14:paraId="4B86E17B" w14:textId="77777777" w:rsidR="001232C0" w:rsidRPr="005C0F0F" w:rsidRDefault="001232C0" w:rsidP="001232C0">
      <w:r w:rsidRPr="005C0F0F">
        <w:t xml:space="preserve">Sherin </w:t>
      </w:r>
      <w:r w:rsidRPr="005C0F0F">
        <w:rPr>
          <w:b/>
          <w:bCs/>
          <w:sz w:val="26"/>
          <w:szCs w:val="26"/>
        </w:rPr>
        <w:t>Priyan</w:t>
      </w:r>
      <w:r w:rsidRPr="005C0F0F">
        <w:t xml:space="preserve"> and Gouri </w:t>
      </w:r>
      <w:r w:rsidRPr="005C0F0F">
        <w:rPr>
          <w:b/>
          <w:bCs/>
          <w:sz w:val="26"/>
          <w:szCs w:val="26"/>
        </w:rPr>
        <w:t>Gargate</w:t>
      </w:r>
      <w:r w:rsidRPr="005C0F0F">
        <w:t xml:space="preserve"> </w:t>
      </w:r>
      <w:r w:rsidRPr="005C0F0F">
        <w:rPr>
          <w:b/>
          <w:bCs/>
          <w:sz w:val="26"/>
          <w:szCs w:val="26"/>
        </w:rPr>
        <w:t>23</w:t>
      </w:r>
      <w:r w:rsidRPr="005C0F0F">
        <w:t>, Sherin Priyan is a PhD candidate at IIT and has her masters in law in Intellectual Property Law from Rajiv Gandhi School of Intellectual Property Law, Gouri Gargate has a PhD in philosophy from IIT and is a reasearcher in IP law and management at IIT, 30 January 2023, " The Journal of World Intellectual Property: Vol 26, No 2," Wiley Online Library, https://onlinelibrary.wiley.com/toc/17471796/2023/26/2//susu</w:t>
      </w:r>
    </w:p>
    <w:p w14:paraId="108514E3" w14:textId="77777777" w:rsidR="001232C0" w:rsidRPr="005C0F0F" w:rsidRDefault="001232C0" w:rsidP="001232C0">
      <w:r w:rsidRPr="005C0F0F">
        <w:t>6.1 Benefits from the pooling of pharmaceutical patents</w:t>
      </w:r>
    </w:p>
    <w:p w14:paraId="5C7EFCD7" w14:textId="77777777" w:rsidR="001232C0" w:rsidRPr="005C0F0F" w:rsidRDefault="001232C0" w:rsidP="001232C0">
      <w:r w:rsidRPr="005C0F0F">
        <w:t xml:space="preserve">Articles 7 and 8 of TRIPS agreement provide the objectives and principles of the TRIPS agreement and include measures to improve social and economic welfare and protecting public health and nutrition. </w:t>
      </w:r>
    </w:p>
    <w:p w14:paraId="0EB69CAD" w14:textId="77777777" w:rsidR="001232C0" w:rsidRPr="005C0F0F" w:rsidRDefault="001232C0" w:rsidP="001232C0">
      <w:pPr>
        <w:rPr>
          <w:u w:val="single"/>
        </w:rPr>
      </w:pPr>
      <w:r w:rsidRPr="005C0F0F">
        <w:rPr>
          <w:u w:val="single"/>
        </w:rPr>
        <w:t xml:space="preserve">The </w:t>
      </w:r>
      <w:r w:rsidRPr="005C0F0F">
        <w:rPr>
          <w:b/>
          <w:bCs/>
          <w:highlight w:val="cyan"/>
          <w:u w:val="single"/>
        </w:rPr>
        <w:t>major benefit</w:t>
      </w:r>
      <w:r w:rsidRPr="005C0F0F">
        <w:rPr>
          <w:highlight w:val="cyan"/>
          <w:u w:val="single"/>
        </w:rPr>
        <w:t xml:space="preserve"> of patent pools is reducing </w:t>
      </w:r>
      <w:r w:rsidRPr="005C0F0F">
        <w:rPr>
          <w:b/>
          <w:bCs/>
          <w:highlight w:val="cyan"/>
          <w:u w:val="single"/>
        </w:rPr>
        <w:t>transaction costs in licensing</w:t>
      </w:r>
      <w:r w:rsidRPr="005C0F0F">
        <w:rPr>
          <w:u w:val="single"/>
        </w:rPr>
        <w:t xml:space="preserve">. Much of the </w:t>
      </w:r>
      <w:r w:rsidRPr="005C0F0F">
        <w:rPr>
          <w:highlight w:val="cyan"/>
          <w:u w:val="single"/>
        </w:rPr>
        <w:t xml:space="preserve">litigation can be avoided by </w:t>
      </w:r>
      <w:r w:rsidRPr="005C0F0F">
        <w:rPr>
          <w:b/>
          <w:bCs/>
          <w:highlight w:val="cyan"/>
          <w:u w:val="single"/>
        </w:rPr>
        <w:t>collaborations</w:t>
      </w:r>
      <w:r w:rsidRPr="005C0F0F">
        <w:rPr>
          <w:highlight w:val="cyan"/>
          <w:u w:val="single"/>
        </w:rPr>
        <w:t xml:space="preserve"> </w:t>
      </w:r>
      <w:r w:rsidRPr="005C0F0F">
        <w:rPr>
          <w:b/>
          <w:bCs/>
          <w:u w:val="single"/>
        </w:rPr>
        <w:t>among</w:t>
      </w:r>
      <w:r w:rsidRPr="005C0F0F">
        <w:rPr>
          <w:u w:val="single"/>
        </w:rPr>
        <w:t xml:space="preserve"> </w:t>
      </w:r>
      <w:r w:rsidRPr="005C0F0F">
        <w:rPr>
          <w:b/>
          <w:bCs/>
          <w:u w:val="single"/>
        </w:rPr>
        <w:t>licensing</w:t>
      </w:r>
      <w:r w:rsidRPr="005C0F0F">
        <w:rPr>
          <w:u w:val="single"/>
        </w:rPr>
        <w:t xml:space="preserve"> </w:t>
      </w:r>
      <w:r w:rsidRPr="005C0F0F">
        <w:rPr>
          <w:b/>
          <w:bCs/>
          <w:u w:val="single"/>
        </w:rPr>
        <w:t>members</w:t>
      </w:r>
      <w:r w:rsidRPr="005C0F0F">
        <w:rPr>
          <w:u w:val="single"/>
        </w:rPr>
        <w:t xml:space="preserve">. This kind of partnership </w:t>
      </w:r>
      <w:r w:rsidRPr="005C0F0F">
        <w:rPr>
          <w:highlight w:val="cyan"/>
          <w:u w:val="single"/>
        </w:rPr>
        <w:t xml:space="preserve">ensures that </w:t>
      </w:r>
      <w:r w:rsidRPr="005C0F0F">
        <w:rPr>
          <w:b/>
          <w:bCs/>
          <w:highlight w:val="cyan"/>
          <w:u w:val="single"/>
        </w:rPr>
        <w:t>resources</w:t>
      </w:r>
      <w:r w:rsidRPr="005C0F0F">
        <w:rPr>
          <w:highlight w:val="cyan"/>
          <w:u w:val="single"/>
        </w:rPr>
        <w:t xml:space="preserve"> </w:t>
      </w:r>
      <w:r w:rsidRPr="005C0F0F">
        <w:rPr>
          <w:b/>
          <w:bCs/>
          <w:highlight w:val="cyan"/>
          <w:u w:val="single"/>
        </w:rPr>
        <w:t>are</w:t>
      </w:r>
      <w:r w:rsidRPr="005C0F0F">
        <w:rPr>
          <w:highlight w:val="cyan"/>
          <w:u w:val="single"/>
        </w:rPr>
        <w:t xml:space="preserve"> </w:t>
      </w:r>
      <w:r w:rsidRPr="005C0F0F">
        <w:rPr>
          <w:b/>
          <w:bCs/>
          <w:highlight w:val="cyan"/>
          <w:u w:val="single"/>
        </w:rPr>
        <w:t>not</w:t>
      </w:r>
      <w:r w:rsidRPr="005C0F0F">
        <w:rPr>
          <w:highlight w:val="cyan"/>
          <w:u w:val="single"/>
        </w:rPr>
        <w:t xml:space="preserve"> </w:t>
      </w:r>
      <w:r w:rsidRPr="005C0F0F">
        <w:rPr>
          <w:b/>
          <w:bCs/>
          <w:highlight w:val="cyan"/>
          <w:u w:val="single"/>
        </w:rPr>
        <w:t>wasted</w:t>
      </w:r>
      <w:r w:rsidRPr="005C0F0F">
        <w:rPr>
          <w:highlight w:val="cyan"/>
          <w:u w:val="single"/>
        </w:rPr>
        <w:t xml:space="preserve"> on </w:t>
      </w:r>
      <w:r w:rsidRPr="005C0F0F">
        <w:rPr>
          <w:u w:val="single"/>
        </w:rPr>
        <w:t xml:space="preserve">patent </w:t>
      </w:r>
      <w:r w:rsidRPr="005C0F0F">
        <w:rPr>
          <w:highlight w:val="cyan"/>
          <w:u w:val="single"/>
        </w:rPr>
        <w:t xml:space="preserve">infringement and </w:t>
      </w:r>
      <w:r w:rsidRPr="005C0F0F">
        <w:rPr>
          <w:b/>
          <w:bCs/>
          <w:highlight w:val="cyan"/>
          <w:u w:val="single"/>
        </w:rPr>
        <w:t>uncertainty</w:t>
      </w:r>
      <w:r w:rsidRPr="005C0F0F">
        <w:rPr>
          <w:highlight w:val="cyan"/>
          <w:u w:val="single"/>
        </w:rPr>
        <w:t xml:space="preserve"> </w:t>
      </w:r>
      <w:r w:rsidRPr="005C0F0F">
        <w:rPr>
          <w:u w:val="single"/>
        </w:rPr>
        <w:t>over patent rights</w:t>
      </w:r>
      <w:r w:rsidRPr="005C0F0F">
        <w:t xml:space="preserve">. Patent pool agreements settle disagreements of mutual infringement. </w:t>
      </w:r>
      <w:r w:rsidRPr="005C0F0F">
        <w:rPr>
          <w:u w:val="single"/>
        </w:rPr>
        <w:t xml:space="preserve">This </w:t>
      </w:r>
      <w:r w:rsidRPr="005C0F0F">
        <w:rPr>
          <w:highlight w:val="cyan"/>
          <w:u w:val="single"/>
        </w:rPr>
        <w:t xml:space="preserve">would </w:t>
      </w:r>
      <w:r w:rsidRPr="005C0F0F">
        <w:rPr>
          <w:b/>
          <w:bCs/>
          <w:highlight w:val="cyan"/>
          <w:u w:val="single"/>
        </w:rPr>
        <w:t xml:space="preserve">increase </w:t>
      </w:r>
      <w:r w:rsidRPr="005C0F0F">
        <w:rPr>
          <w:b/>
          <w:bCs/>
          <w:u w:val="single"/>
        </w:rPr>
        <w:t xml:space="preserve">the </w:t>
      </w:r>
      <w:r w:rsidRPr="005C0F0F">
        <w:rPr>
          <w:b/>
          <w:bCs/>
          <w:highlight w:val="cyan"/>
          <w:u w:val="single"/>
        </w:rPr>
        <w:t>overall return</w:t>
      </w:r>
      <w:r w:rsidRPr="005C0F0F">
        <w:rPr>
          <w:highlight w:val="cyan"/>
          <w:u w:val="single"/>
        </w:rPr>
        <w:t xml:space="preserve"> to </w:t>
      </w:r>
      <w:r w:rsidRPr="005C0F0F">
        <w:rPr>
          <w:u w:val="single"/>
        </w:rPr>
        <w:t xml:space="preserve">the </w:t>
      </w:r>
      <w:r w:rsidRPr="005C0F0F">
        <w:rPr>
          <w:highlight w:val="cyan"/>
          <w:u w:val="single"/>
        </w:rPr>
        <w:t>innovator</w:t>
      </w:r>
      <w:r w:rsidRPr="005C0F0F">
        <w:rPr>
          <w:u w:val="single"/>
        </w:rPr>
        <w:t xml:space="preserve">, </w:t>
      </w:r>
      <w:r w:rsidRPr="005C0F0F">
        <w:rPr>
          <w:highlight w:val="cyan"/>
          <w:u w:val="single"/>
        </w:rPr>
        <w:t xml:space="preserve">and </w:t>
      </w:r>
      <w:r w:rsidRPr="005C0F0F">
        <w:rPr>
          <w:u w:val="single"/>
        </w:rPr>
        <w:t xml:space="preserve">can also be </w:t>
      </w:r>
      <w:r w:rsidRPr="005C0F0F">
        <w:rPr>
          <w:highlight w:val="cyan"/>
          <w:u w:val="single"/>
        </w:rPr>
        <w:t xml:space="preserve">used to settle conflicts </w:t>
      </w:r>
      <w:r w:rsidRPr="005C0F0F">
        <w:rPr>
          <w:u w:val="single"/>
        </w:rPr>
        <w:t xml:space="preserve">on blocking patents. </w:t>
      </w:r>
    </w:p>
    <w:p w14:paraId="0EA540CA" w14:textId="77777777" w:rsidR="001232C0" w:rsidRPr="005C0F0F" w:rsidRDefault="001232C0" w:rsidP="001232C0">
      <w:pPr>
        <w:rPr>
          <w:u w:val="single"/>
        </w:rPr>
      </w:pPr>
      <w:r w:rsidRPr="005C0F0F">
        <w:rPr>
          <w:highlight w:val="cyan"/>
          <w:u w:val="single"/>
        </w:rPr>
        <w:t xml:space="preserve">Patent pools </w:t>
      </w:r>
      <w:r w:rsidRPr="005C0F0F">
        <w:rPr>
          <w:u w:val="single"/>
        </w:rPr>
        <w:t xml:space="preserve">regulated by third‐party facilitators also </w:t>
      </w:r>
      <w:r w:rsidRPr="005C0F0F">
        <w:rPr>
          <w:highlight w:val="cyan"/>
          <w:u w:val="single"/>
        </w:rPr>
        <w:t xml:space="preserve">have </w:t>
      </w:r>
      <w:r w:rsidRPr="005C0F0F">
        <w:rPr>
          <w:u w:val="single"/>
        </w:rPr>
        <w:t xml:space="preserve">the </w:t>
      </w:r>
      <w:r w:rsidRPr="005C0F0F">
        <w:rPr>
          <w:highlight w:val="cyan"/>
          <w:u w:val="single"/>
        </w:rPr>
        <w:t xml:space="preserve">added advantage of </w:t>
      </w:r>
      <w:r w:rsidRPr="005C0F0F">
        <w:rPr>
          <w:b/>
          <w:bCs/>
          <w:highlight w:val="cyan"/>
          <w:u w:val="single"/>
        </w:rPr>
        <w:t>transparency in negotiations</w:t>
      </w:r>
      <w:r w:rsidRPr="005C0F0F">
        <w:rPr>
          <w:highlight w:val="cyan"/>
          <w:u w:val="single"/>
        </w:rPr>
        <w:t xml:space="preserve"> </w:t>
      </w:r>
      <w:r w:rsidRPr="005C0F0F">
        <w:rPr>
          <w:u w:val="single"/>
        </w:rPr>
        <w:t xml:space="preserve">and the </w:t>
      </w:r>
      <w:r w:rsidRPr="005C0F0F">
        <w:rPr>
          <w:b/>
          <w:bCs/>
          <w:u w:val="single"/>
        </w:rPr>
        <w:t>decrease in transaction costs</w:t>
      </w:r>
      <w:r w:rsidRPr="005C0F0F">
        <w:rPr>
          <w:u w:val="single"/>
        </w:rPr>
        <w:t xml:space="preserve"> of negotiating multiple agreements</w:t>
      </w:r>
      <w:r w:rsidRPr="005C0F0F">
        <w:t xml:space="preserve">. </w:t>
      </w:r>
      <w:r w:rsidRPr="005C0F0F">
        <w:rPr>
          <w:highlight w:val="cyan"/>
          <w:u w:val="single"/>
        </w:rPr>
        <w:t xml:space="preserve">This can </w:t>
      </w:r>
      <w:r w:rsidRPr="005C0F0F">
        <w:rPr>
          <w:u w:val="single"/>
        </w:rPr>
        <w:t xml:space="preserve">further help in </w:t>
      </w:r>
      <w:r w:rsidRPr="005C0F0F">
        <w:rPr>
          <w:highlight w:val="cyan"/>
          <w:u w:val="single"/>
        </w:rPr>
        <w:t>prevent</w:t>
      </w:r>
      <w:r w:rsidRPr="005C0F0F">
        <w:rPr>
          <w:u w:val="single"/>
        </w:rPr>
        <w:t>ing the “</w:t>
      </w:r>
      <w:r w:rsidRPr="005C0F0F">
        <w:rPr>
          <w:b/>
          <w:bCs/>
          <w:highlight w:val="cyan"/>
          <w:u w:val="single"/>
        </w:rPr>
        <w:t>tragedy of anticommons</w:t>
      </w:r>
      <w:r w:rsidRPr="005C0F0F">
        <w:rPr>
          <w:u w:val="single"/>
        </w:rPr>
        <w:t xml:space="preserve">,” a </w:t>
      </w:r>
      <w:r w:rsidRPr="005C0F0F">
        <w:rPr>
          <w:highlight w:val="cyan"/>
          <w:u w:val="single"/>
        </w:rPr>
        <w:t xml:space="preserve">problem in ownership </w:t>
      </w:r>
      <w:r w:rsidRPr="005C0F0F">
        <w:rPr>
          <w:u w:val="single"/>
        </w:rPr>
        <w:t xml:space="preserve">of biotechnology patents, </w:t>
      </w:r>
      <w:r w:rsidRPr="005C0F0F">
        <w:rPr>
          <w:highlight w:val="cyan"/>
          <w:u w:val="single"/>
        </w:rPr>
        <w:t xml:space="preserve">wherein </w:t>
      </w:r>
      <w:r w:rsidRPr="005C0F0F">
        <w:rPr>
          <w:u w:val="single"/>
        </w:rPr>
        <w:t xml:space="preserve">creation of </w:t>
      </w:r>
      <w:r w:rsidRPr="005C0F0F">
        <w:rPr>
          <w:highlight w:val="cyan"/>
          <w:u w:val="single"/>
        </w:rPr>
        <w:t xml:space="preserve">property rights </w:t>
      </w:r>
      <w:r w:rsidRPr="005C0F0F">
        <w:rPr>
          <w:u w:val="single"/>
        </w:rPr>
        <w:t xml:space="preserve">in individual genetic fragments </w:t>
      </w:r>
      <w:r w:rsidRPr="005C0F0F">
        <w:rPr>
          <w:b/>
          <w:bCs/>
          <w:highlight w:val="cyan"/>
          <w:u w:val="single"/>
        </w:rPr>
        <w:t xml:space="preserve">cause hindrance in furtherance </w:t>
      </w:r>
      <w:r w:rsidRPr="005C0F0F">
        <w:rPr>
          <w:b/>
          <w:bCs/>
          <w:u w:val="single"/>
        </w:rPr>
        <w:t xml:space="preserve">of </w:t>
      </w:r>
      <w:r w:rsidRPr="005C0F0F">
        <w:rPr>
          <w:b/>
          <w:bCs/>
          <w:highlight w:val="cyan"/>
          <w:u w:val="single"/>
        </w:rPr>
        <w:t>innovation</w:t>
      </w:r>
      <w:r w:rsidRPr="005C0F0F">
        <w:rPr>
          <w:u w:val="single"/>
        </w:rPr>
        <w:t xml:space="preserve">. </w:t>
      </w:r>
    </w:p>
    <w:p w14:paraId="74B331BD" w14:textId="77777777" w:rsidR="001232C0" w:rsidRPr="005C0F0F" w:rsidRDefault="001232C0" w:rsidP="001232C0">
      <w:pPr>
        <w:rPr>
          <w:u w:val="single"/>
        </w:rPr>
      </w:pPr>
      <w:r w:rsidRPr="005C0F0F">
        <w:t xml:space="preserve">It has been observed that patent pools generally promote innovation. This has been studied extensively in various papers. </w:t>
      </w:r>
      <w:r w:rsidRPr="005C0F0F">
        <w:rPr>
          <w:u w:val="single"/>
        </w:rPr>
        <w:t xml:space="preserve">The paper </w:t>
      </w:r>
      <w:r w:rsidRPr="005C0F0F">
        <w:rPr>
          <w:highlight w:val="cyan"/>
          <w:u w:val="single"/>
        </w:rPr>
        <w:t xml:space="preserve">studies </w:t>
      </w:r>
      <w:r w:rsidRPr="005C0F0F">
        <w:rPr>
          <w:u w:val="single"/>
        </w:rPr>
        <w:t xml:space="preserve">the relationship </w:t>
      </w:r>
      <w:r w:rsidRPr="005C0F0F">
        <w:rPr>
          <w:highlight w:val="cyan"/>
          <w:u w:val="single"/>
        </w:rPr>
        <w:t xml:space="preserve">between patent pooling with innovation </w:t>
      </w:r>
      <w:r w:rsidRPr="005C0F0F">
        <w:rPr>
          <w:u w:val="single"/>
        </w:rPr>
        <w:t xml:space="preserve">and welfare and </w:t>
      </w:r>
      <w:r w:rsidRPr="005C0F0F">
        <w:rPr>
          <w:highlight w:val="cyan"/>
          <w:u w:val="single"/>
        </w:rPr>
        <w:t xml:space="preserve">concludes </w:t>
      </w:r>
      <w:r w:rsidRPr="005C0F0F">
        <w:rPr>
          <w:u w:val="single"/>
        </w:rPr>
        <w:t xml:space="preserve">that the prospect of the </w:t>
      </w:r>
      <w:r w:rsidRPr="005C0F0F">
        <w:rPr>
          <w:highlight w:val="cyan"/>
          <w:u w:val="single"/>
        </w:rPr>
        <w:t>pool encourages innovation</w:t>
      </w:r>
      <w:r w:rsidRPr="005C0F0F">
        <w:rPr>
          <w:u w:val="single"/>
        </w:rPr>
        <w:t xml:space="preserve">. Due to its role in solving the problem of blocking patents, it is also useful in </w:t>
      </w:r>
      <w:r w:rsidRPr="005C0F0F">
        <w:rPr>
          <w:b/>
          <w:bCs/>
          <w:highlight w:val="cyan"/>
          <w:u w:val="single"/>
        </w:rPr>
        <w:t xml:space="preserve">facilitating </w:t>
      </w:r>
      <w:r w:rsidRPr="005C0F0F">
        <w:rPr>
          <w:b/>
          <w:bCs/>
          <w:u w:val="single"/>
        </w:rPr>
        <w:t xml:space="preserve">the </w:t>
      </w:r>
      <w:r w:rsidRPr="005C0F0F">
        <w:rPr>
          <w:b/>
          <w:bCs/>
          <w:highlight w:val="cyan"/>
          <w:u w:val="single"/>
        </w:rPr>
        <w:t>rapid development of tech</w:t>
      </w:r>
      <w:r w:rsidRPr="005C0F0F">
        <w:rPr>
          <w:b/>
          <w:bCs/>
          <w:u w:val="single"/>
        </w:rPr>
        <w:t>nology</w:t>
      </w:r>
      <w:r w:rsidRPr="005C0F0F">
        <w:rPr>
          <w:u w:val="single"/>
        </w:rPr>
        <w:t xml:space="preserve">. </w:t>
      </w:r>
    </w:p>
    <w:p w14:paraId="19880DE2" w14:textId="77777777" w:rsidR="001232C0" w:rsidRPr="005C0F0F" w:rsidRDefault="001232C0" w:rsidP="001232C0">
      <w:r w:rsidRPr="005C0F0F">
        <w:t xml:space="preserve">Patent pools are beneficial to licensors and licensees. On the one hand, licensors are saved by the process of multiple negotiations, licensees pay relaxed licensing fees, which are comparatively much lesser than the individual license fees. In addition to this, the patent pools provide a “one‐stop shop” for many patents. </w:t>
      </w:r>
    </w:p>
    <w:p w14:paraId="13895213" w14:textId="77777777" w:rsidR="001232C0" w:rsidRPr="005C0F0F" w:rsidRDefault="001232C0" w:rsidP="001232C0">
      <w:pPr>
        <w:rPr>
          <w:b/>
          <w:bCs/>
          <w:u w:val="single"/>
        </w:rPr>
      </w:pPr>
      <w:r w:rsidRPr="005C0F0F">
        <w:rPr>
          <w:highlight w:val="cyan"/>
          <w:u w:val="single"/>
        </w:rPr>
        <w:t xml:space="preserve">Risk distribution </w:t>
      </w:r>
      <w:r w:rsidRPr="005C0F0F">
        <w:rPr>
          <w:u w:val="single"/>
        </w:rPr>
        <w:t xml:space="preserve">is a </w:t>
      </w:r>
      <w:r w:rsidRPr="005C0F0F">
        <w:rPr>
          <w:highlight w:val="cyan"/>
          <w:u w:val="single"/>
        </w:rPr>
        <w:t xml:space="preserve">major incentive for members </w:t>
      </w:r>
      <w:r w:rsidRPr="005C0F0F">
        <w:rPr>
          <w:u w:val="single"/>
        </w:rPr>
        <w:t xml:space="preserve">of patent pool as it spreads royalties and the probability is high that the </w:t>
      </w:r>
      <w:r w:rsidRPr="005C0F0F">
        <w:rPr>
          <w:b/>
          <w:bCs/>
          <w:highlight w:val="cyan"/>
          <w:u w:val="single"/>
        </w:rPr>
        <w:t>investment can be recouped</w:t>
      </w:r>
      <w:r w:rsidRPr="005C0F0F">
        <w:rPr>
          <w:highlight w:val="cyan"/>
          <w:u w:val="single"/>
        </w:rPr>
        <w:t xml:space="preserve"> in the development </w:t>
      </w:r>
      <w:r w:rsidRPr="005C0F0F">
        <w:rPr>
          <w:u w:val="single"/>
        </w:rPr>
        <w:t xml:space="preserve">of the patent pool. </w:t>
      </w:r>
      <w:r w:rsidRPr="005C0F0F">
        <w:rPr>
          <w:highlight w:val="cyan"/>
          <w:u w:val="single"/>
        </w:rPr>
        <w:t xml:space="preserve">This can be </w:t>
      </w:r>
      <w:r w:rsidRPr="005C0F0F">
        <w:rPr>
          <w:u w:val="single"/>
        </w:rPr>
        <w:t xml:space="preserve">a </w:t>
      </w:r>
      <w:r w:rsidRPr="005C0F0F">
        <w:rPr>
          <w:highlight w:val="cyan"/>
          <w:u w:val="single"/>
        </w:rPr>
        <w:t xml:space="preserve">major factor in choosing </w:t>
      </w:r>
      <w:r w:rsidRPr="005C0F0F">
        <w:rPr>
          <w:u w:val="single"/>
        </w:rPr>
        <w:t xml:space="preserve">a </w:t>
      </w:r>
      <w:r w:rsidRPr="005C0F0F">
        <w:rPr>
          <w:highlight w:val="cyan"/>
          <w:u w:val="single"/>
        </w:rPr>
        <w:t xml:space="preserve">patent pool for </w:t>
      </w:r>
      <w:r w:rsidRPr="005C0F0F">
        <w:rPr>
          <w:u w:val="single"/>
        </w:rPr>
        <w:t xml:space="preserve">the </w:t>
      </w:r>
      <w:r w:rsidRPr="005C0F0F">
        <w:rPr>
          <w:highlight w:val="cyan"/>
          <w:u w:val="single"/>
        </w:rPr>
        <w:t xml:space="preserve">biotechnology </w:t>
      </w:r>
      <w:r w:rsidRPr="005C0F0F">
        <w:rPr>
          <w:u w:val="single"/>
        </w:rPr>
        <w:t xml:space="preserve">and pharmaceutical </w:t>
      </w:r>
      <w:r w:rsidRPr="005C0F0F">
        <w:rPr>
          <w:highlight w:val="cyan"/>
          <w:u w:val="single"/>
        </w:rPr>
        <w:t xml:space="preserve">industry wherein </w:t>
      </w:r>
      <w:r w:rsidRPr="005C0F0F">
        <w:rPr>
          <w:u w:val="single"/>
        </w:rPr>
        <w:t xml:space="preserve">the </w:t>
      </w:r>
      <w:r w:rsidRPr="005C0F0F">
        <w:rPr>
          <w:b/>
          <w:bCs/>
          <w:highlight w:val="cyan"/>
          <w:u w:val="single"/>
        </w:rPr>
        <w:t xml:space="preserve">R&amp;D investment is </w:t>
      </w:r>
      <w:r w:rsidRPr="005C0F0F">
        <w:rPr>
          <w:b/>
          <w:bCs/>
          <w:u w:val="single"/>
        </w:rPr>
        <w:t xml:space="preserve">significantly </w:t>
      </w:r>
      <w:r w:rsidRPr="005C0F0F">
        <w:rPr>
          <w:b/>
          <w:bCs/>
          <w:highlight w:val="cyan"/>
          <w:u w:val="single"/>
        </w:rPr>
        <w:t>high</w:t>
      </w:r>
      <w:r w:rsidRPr="005C0F0F">
        <w:rPr>
          <w:b/>
          <w:bCs/>
          <w:u w:val="single"/>
        </w:rPr>
        <w:t xml:space="preserve">er. </w:t>
      </w:r>
    </w:p>
    <w:p w14:paraId="161E5482" w14:textId="77777777" w:rsidR="001232C0" w:rsidRPr="005C0F0F" w:rsidRDefault="001232C0" w:rsidP="001232C0"/>
    <w:p w14:paraId="249CBC25" w14:textId="77777777" w:rsidR="001232C0" w:rsidRPr="005C0F0F" w:rsidRDefault="001232C0" w:rsidP="001232C0">
      <w:pPr>
        <w:pStyle w:val="Heading4"/>
        <w:rPr>
          <w:rFonts w:cs="Calibri"/>
        </w:rPr>
      </w:pPr>
      <w:r w:rsidRPr="005C0F0F">
        <w:rPr>
          <w:rFonts w:cs="Calibri"/>
        </w:rPr>
        <w:t>WHO pool enforcement prevents overlapping that causes policy failure</w:t>
      </w:r>
    </w:p>
    <w:p w14:paraId="2BEAA4C5" w14:textId="77777777" w:rsidR="001232C0" w:rsidRPr="005C0F0F" w:rsidRDefault="001232C0" w:rsidP="001232C0">
      <w:r w:rsidRPr="005C0F0F">
        <w:t xml:space="preserve">Allyn L </w:t>
      </w:r>
      <w:r w:rsidRPr="005C0F0F">
        <w:rPr>
          <w:rStyle w:val="Style13ptBold"/>
        </w:rPr>
        <w:t>Taylor 02</w:t>
      </w:r>
      <w:r w:rsidRPr="005C0F0F">
        <w:t>, Allyn Taylor is an Affiliate professor of law at the University of Washington, 2-1-2002, "(PDF) Global governance, international health law and WHO: Looking towards the future", ResearchGate, https://www.researchgate.net/publication/10913230_Global_governance_international_health_law_and_WHO_Looking_towards_the_future//susu</w:t>
      </w:r>
    </w:p>
    <w:p w14:paraId="63BFDE6C" w14:textId="77777777" w:rsidR="001232C0" w:rsidRPr="005C0F0F" w:rsidRDefault="001232C0" w:rsidP="001232C0">
      <w:r w:rsidRPr="005C0F0F">
        <w:rPr>
          <w:rStyle w:val="StyleUnderline"/>
          <w:highlight w:val="cyan"/>
        </w:rPr>
        <w:t xml:space="preserve">The WTO’s [TRIPs} </w:t>
      </w:r>
      <w:r w:rsidRPr="005C0F0F">
        <w:t>Convention on Trade-related Aspects of Intellectual Property</w:t>
      </w:r>
      <w:r w:rsidRPr="005C0F0F">
        <w:rPr>
          <w:rStyle w:val="StyleUnderline"/>
          <w:highlight w:val="cyan"/>
        </w:rPr>
        <w:t xml:space="preserve"> establishes standards for protection of [IP] </w:t>
      </w:r>
      <w:r w:rsidRPr="005C0F0F">
        <w:t>intellectual property applicable</w:t>
      </w:r>
      <w:r w:rsidRPr="005C0F0F">
        <w:rPr>
          <w:rStyle w:val="StyleUnderline"/>
          <w:highlight w:val="cyan"/>
        </w:rPr>
        <w:t xml:space="preserve"> to biotechnology; </w:t>
      </w:r>
      <w:r w:rsidRPr="005C0F0F">
        <w:t>several other WTO agreements also apply to biotechnology related trade disputes. The United Nations Education, Scientific and Cultural Organization has announced the ‘‘possible preparation’’ of an ‘‘international instrument on genetic data’’ and a ‘‘universal instrument on bioethics’’ as a follow-up to its Universal Declaration on the Human Genome and Human Rights (32); it is unclear whether these proposed instruments would be designed as binding international law. Most recently, in December 2001, the United Nations General Assembly established an Ad Hoc Working Group of the Sixth Committee to consider an international treaty to ban reproductive cloning of human beings (</w:t>
      </w:r>
      <w:proofErr w:type="gramStart"/>
      <w:r w:rsidRPr="005C0F0F">
        <w:t>20)…</w:t>
      </w:r>
      <w:proofErr w:type="gramEnd"/>
      <w:r w:rsidRPr="005C0F0F">
        <w:rPr>
          <w:rStyle w:val="StyleUnderline"/>
          <w:highlight w:val="cyan"/>
        </w:rPr>
        <w:t xml:space="preserve">International law in biotechnology is </w:t>
      </w:r>
      <w:r w:rsidRPr="005C0F0F">
        <w:t>thus emerging in a</w:t>
      </w:r>
      <w:r w:rsidRPr="005C0F0F">
        <w:rPr>
          <w:rStyle w:val="StyleUnderline"/>
          <w:highlight w:val="cyan"/>
        </w:rPr>
        <w:t xml:space="preserve"> fragmented </w:t>
      </w:r>
      <w:r w:rsidRPr="005C0F0F">
        <w:t xml:space="preserve">and amorphous manner in which intergovernmental </w:t>
      </w:r>
      <w:r w:rsidRPr="005C0F0F">
        <w:rPr>
          <w:rStyle w:val="StyleUnderline"/>
          <w:highlight w:val="cyan"/>
        </w:rPr>
        <w:t xml:space="preserve">organizations with overlapping jurisdictions are addressing sector-specific aspects </w:t>
      </w:r>
      <w:r w:rsidRPr="005C0F0F">
        <w:t>of the genetics revolution</w:t>
      </w:r>
      <w:r w:rsidRPr="005C0F0F">
        <w:rPr>
          <w:rStyle w:val="StyleUnderline"/>
          <w:highlight w:val="cyan"/>
        </w:rPr>
        <w:t xml:space="preserve"> in a piecemeal </w:t>
      </w:r>
      <w:r w:rsidRPr="005C0F0F">
        <w:t>and incomplete</w:t>
      </w:r>
      <w:r w:rsidRPr="005C0F0F">
        <w:rPr>
          <w:rStyle w:val="StyleUnderline"/>
          <w:highlight w:val="cyan"/>
        </w:rPr>
        <w:t xml:space="preserve"> manner. The splintered legal process exacerbates uncertainties about the legal regime that governs biotechnology</w:t>
      </w:r>
      <w:r w:rsidRPr="005C0F0F">
        <w:t>. This is partly because standards adopted</w:t>
      </w:r>
      <w:r w:rsidRPr="005C0F0F">
        <w:rPr>
          <w:rStyle w:val="StyleUnderline"/>
          <w:highlight w:val="cyan"/>
        </w:rPr>
        <w:t xml:space="preserve"> under </w:t>
      </w:r>
      <w:r w:rsidRPr="005C0F0F">
        <w:t xml:space="preserve">the auspices of </w:t>
      </w:r>
      <w:r w:rsidRPr="005C0F0F">
        <w:rPr>
          <w:rStyle w:val="StyleUnderline"/>
          <w:highlight w:val="cyan"/>
        </w:rPr>
        <w:t xml:space="preserve">different international organizations </w:t>
      </w:r>
      <w:r w:rsidRPr="005C0F0F">
        <w:t xml:space="preserve">are being developed in increasingly contradictory ways, including conflicting legal standards </w:t>
      </w:r>
      <w:r w:rsidRPr="005C0F0F">
        <w:rPr>
          <w:rStyle w:val="StyleUnderline"/>
          <w:highlight w:val="cyan"/>
        </w:rPr>
        <w:t>related to intellectual property</w:t>
      </w:r>
      <w:r w:rsidRPr="005C0F0F">
        <w:t xml:space="preserve"> (33, 34). The experience of international lawmaking in biotechnology strongly suggests that </w:t>
      </w:r>
      <w:r w:rsidRPr="005C0F0F">
        <w:rPr>
          <w:rStyle w:val="StyleUnderline"/>
          <w:highlight w:val="cyan"/>
        </w:rPr>
        <w:t xml:space="preserve">the </w:t>
      </w:r>
      <w:r w:rsidRPr="005C0F0F">
        <w:t>current decentralized</w:t>
      </w:r>
      <w:r w:rsidRPr="005C0F0F">
        <w:rPr>
          <w:rStyle w:val="StyleUnderline"/>
          <w:highlight w:val="cyan"/>
        </w:rPr>
        <w:t xml:space="preserve"> organizational framework is ill-equipped to deal </w:t>
      </w:r>
      <w:r w:rsidRPr="005C0F0F">
        <w:t>with international legal aspects of</w:t>
      </w:r>
      <w:r w:rsidRPr="005C0F0F">
        <w:rPr>
          <w:rStyle w:val="StyleUnderline"/>
          <w:highlight w:val="cyan"/>
        </w:rPr>
        <w:t xml:space="preserve"> the </w:t>
      </w:r>
      <w:r w:rsidRPr="005C0F0F">
        <w:t xml:space="preserve">massive public </w:t>
      </w:r>
      <w:r w:rsidRPr="005C0F0F">
        <w:rPr>
          <w:rStyle w:val="StyleUnderline"/>
          <w:highlight w:val="cyan"/>
        </w:rPr>
        <w:t xml:space="preserve">health implications of </w:t>
      </w:r>
      <w:r w:rsidRPr="005C0F0F">
        <w:t>new</w:t>
      </w:r>
      <w:r w:rsidRPr="005C0F0F">
        <w:rPr>
          <w:rStyle w:val="StyleUnderline"/>
          <w:highlight w:val="cyan"/>
        </w:rPr>
        <w:t xml:space="preserve"> genetic tech</w:t>
      </w:r>
      <w:r w:rsidRPr="005C0F0F">
        <w:t>nologies</w:t>
      </w:r>
      <w:r w:rsidRPr="005C0F0F">
        <w:rPr>
          <w:rStyle w:val="StyleUnderline"/>
          <w:highlight w:val="cyan"/>
        </w:rPr>
        <w:t xml:space="preserve"> and other </w:t>
      </w:r>
      <w:r w:rsidRPr="005C0F0F">
        <w:t>realms of global</w:t>
      </w:r>
      <w:r w:rsidRPr="005C0F0F">
        <w:rPr>
          <w:rStyle w:val="StyleUnderline"/>
          <w:highlight w:val="cyan"/>
        </w:rPr>
        <w:t xml:space="preserve"> public health</w:t>
      </w:r>
      <w:r w:rsidRPr="005C0F0F">
        <w:t xml:space="preserve">. Taking the agenda forward: WHO and international health law </w:t>
      </w:r>
      <w:proofErr w:type="gramStart"/>
      <w:r w:rsidRPr="005C0F0F">
        <w:t>An</w:t>
      </w:r>
      <w:proofErr w:type="gramEnd"/>
      <w:r w:rsidRPr="005C0F0F">
        <w:t xml:space="preserve"> international health law mandate for WHO: coordination and collective management </w:t>
      </w:r>
      <w:r w:rsidRPr="005C0F0F">
        <w:rPr>
          <w:rStyle w:val="StyleUnderline"/>
          <w:highlight w:val="cyan"/>
        </w:rPr>
        <w:t>A larger role for WHO, involving coordination of</w:t>
      </w:r>
      <w:r w:rsidRPr="005C0F0F">
        <w:t xml:space="preserve"> the </w:t>
      </w:r>
      <w:r w:rsidRPr="005C0F0F">
        <w:rPr>
          <w:rStyle w:val="StyleUnderline"/>
          <w:highlight w:val="cyan"/>
        </w:rPr>
        <w:t xml:space="preserve">international health law </w:t>
      </w:r>
      <w:r w:rsidRPr="005C0F0F">
        <w:t>enterprise,</w:t>
      </w:r>
      <w:r w:rsidRPr="005C0F0F">
        <w:rPr>
          <w:rStyle w:val="StyleUnderline"/>
          <w:highlight w:val="cyan"/>
        </w:rPr>
        <w:t xml:space="preserve"> is essential for</w:t>
      </w:r>
      <w:r w:rsidRPr="005C0F0F">
        <w:t xml:space="preserve"> rational development and</w:t>
      </w:r>
      <w:r w:rsidRPr="005C0F0F">
        <w:rPr>
          <w:rStyle w:val="StyleUnderline"/>
          <w:highlight w:val="cyan"/>
        </w:rPr>
        <w:t xml:space="preserve"> effective implementation of international health</w:t>
      </w:r>
      <w:r w:rsidRPr="005C0F0F">
        <w:t xml:space="preserve"> law</w:t>
      </w:r>
      <w:r w:rsidRPr="005C0F0F">
        <w:rPr>
          <w:rStyle w:val="StyleUnderline"/>
          <w:highlight w:val="cyan"/>
        </w:rPr>
        <w:t xml:space="preserve"> policy. </w:t>
      </w:r>
    </w:p>
    <w:p w14:paraId="52C4D2AA" w14:textId="77777777" w:rsidR="001232C0" w:rsidRPr="005C0F0F" w:rsidRDefault="001232C0" w:rsidP="001232C0">
      <w:pPr>
        <w:pStyle w:val="Heading4"/>
        <w:rPr>
          <w:rFonts w:cs="Calibri"/>
        </w:rPr>
      </w:pPr>
      <w:r w:rsidRPr="005C0F0F">
        <w:rPr>
          <w:rFonts w:cs="Calibri"/>
        </w:rPr>
        <w:t>That solves for globalization and laundry list of impacts</w:t>
      </w:r>
    </w:p>
    <w:p w14:paraId="63D2A024" w14:textId="77777777" w:rsidR="001232C0" w:rsidRPr="005C0F0F" w:rsidRDefault="001232C0" w:rsidP="001232C0">
      <w:r w:rsidRPr="005C0F0F">
        <w:rPr>
          <w:b/>
          <w:bCs/>
          <w:sz w:val="26"/>
          <w:szCs w:val="26"/>
        </w:rPr>
        <w:t>Xinhua 20</w:t>
      </w:r>
      <w:r w:rsidRPr="005C0F0F">
        <w:t>, 5-7-2020, "Responding to crisis requires cooperation between China, U.S.: expert", No Publication, http://www.xinhuanet.com/english/2020-05/08/c_139040592.htm//susu</w:t>
      </w:r>
    </w:p>
    <w:p w14:paraId="225683DC" w14:textId="77777777" w:rsidR="001232C0" w:rsidRDefault="001232C0" w:rsidP="001232C0">
      <w:r w:rsidRPr="005C0F0F">
        <w:t xml:space="preserve">Gu cited how coronavirus pandemic outbreak took place in an era of globalization, where people, information and resources flow through a market-oriented global system. However, </w:t>
      </w:r>
      <w:r w:rsidRPr="005C0F0F">
        <w:rPr>
          <w:rStyle w:val="StyleUnderline"/>
          <w:highlight w:val="cyan"/>
        </w:rPr>
        <w:t xml:space="preserve">when </w:t>
      </w:r>
      <w:r w:rsidRPr="005C0F0F">
        <w:t>a major</w:t>
      </w:r>
      <w:r w:rsidRPr="005C0F0F">
        <w:rPr>
          <w:rStyle w:val="StyleUnderline"/>
          <w:highlight w:val="cyan"/>
        </w:rPr>
        <w:t xml:space="preserve"> infectious disease occurs and </w:t>
      </w:r>
      <w:r w:rsidRPr="005C0F0F">
        <w:t>its enormous negative externality</w:t>
      </w:r>
      <w:r w:rsidRPr="005C0F0F">
        <w:rPr>
          <w:rStyle w:val="StyleUnderline"/>
          <w:highlight w:val="cyan"/>
        </w:rPr>
        <w:t xml:space="preserve"> causes the </w:t>
      </w:r>
      <w:r w:rsidRPr="005C0F0F">
        <w:t xml:space="preserve">market-oriented </w:t>
      </w:r>
      <w:r w:rsidRPr="005C0F0F">
        <w:rPr>
          <w:rStyle w:val="StyleUnderline"/>
          <w:highlight w:val="cyan"/>
        </w:rPr>
        <w:t xml:space="preserve">global trading system fail, there is an "urgent need" for </w:t>
      </w:r>
      <w:r w:rsidRPr="005C0F0F">
        <w:t>a</w:t>
      </w:r>
      <w:r w:rsidRPr="005C0F0F">
        <w:rPr>
          <w:rStyle w:val="StyleUnderline"/>
          <w:highlight w:val="cyan"/>
        </w:rPr>
        <w:t xml:space="preserve"> strong international governance </w:t>
      </w:r>
      <w:r w:rsidRPr="005C0F0F">
        <w:t xml:space="preserve">body to step in, said Gu. Unfortunately, effective global leadership and global collective action has not emerged from this crisis, he added. For instance, </w:t>
      </w:r>
      <w:r w:rsidRPr="005C0F0F">
        <w:rPr>
          <w:rStyle w:val="StyleUnderline"/>
          <w:highlight w:val="cyan"/>
        </w:rPr>
        <w:t>The [WHO]</w:t>
      </w:r>
      <w:r w:rsidRPr="005C0F0F">
        <w:t xml:space="preserve"> World Health Organization, </w:t>
      </w:r>
      <w:r w:rsidRPr="005C0F0F">
        <w:rPr>
          <w:rStyle w:val="StyleUnderline"/>
          <w:highlight w:val="cyan"/>
        </w:rPr>
        <w:t xml:space="preserve">as the coordinating body for </w:t>
      </w:r>
      <w:r w:rsidRPr="005C0F0F">
        <w:t xml:space="preserve">global public </w:t>
      </w:r>
      <w:r w:rsidRPr="005C0F0F">
        <w:rPr>
          <w:rStyle w:val="StyleUnderline"/>
          <w:highlight w:val="cyan"/>
        </w:rPr>
        <w:t xml:space="preserve">health, has not had the support of some of the major powers </w:t>
      </w:r>
      <w:r w:rsidRPr="005C0F0F">
        <w:t xml:space="preserve">to deal with such a major global public health crisis, said Gu. Gu called the spread of this epidemic as a crisis of global governance, not a crisis of globalization" and that the aftermath of this lack of global governance has been "disastrous." In fact, globalization has played a crucial role in the fight against the epidemic, said Gu. The world has provided China with scarce medical supplies. Likewise, when the United States and Europe situation worsened, the international community, led by China, provided much support as well. This process of mutual support therefore illustrates the importance of global production and supply chain systems in supporting global disasters, and in allowing for international aid to reach disaster areas quickly, said Gu. Some might think that a shortage for medical emergency supplies like masks due to more demand is a problem caused by the global supply chain and that the future solution is to localize medical supplies, Gu said. In times of crisis, however, the reality is that the principle of efficiency or timely supply of critical goods cannot be guaranteed. "Because the probability of such rare public health emergencies occurring frequently is very small, we can't know in advance which country the crisis will occur," he said. While political interference may affect globalization in the short term, globalization will not end, as long as enterprises seek to maximise profits, and consumers pursue their interests. Hence, as globalization is inevitable, </w:t>
      </w:r>
      <w:r w:rsidRPr="005C0F0F">
        <w:rPr>
          <w:rStyle w:val="StyleUnderline"/>
          <w:highlight w:val="cyan"/>
        </w:rPr>
        <w:t>countries should make strengthening global governance their top priority, because globalization without global governance is "fragile and even dangerous,"</w:t>
      </w:r>
      <w:r w:rsidRPr="005C0F0F">
        <w:rPr>
          <w:rStyle w:val="StyleUnderline"/>
        </w:rPr>
        <w:t xml:space="preserve"> </w:t>
      </w:r>
      <w:r w:rsidRPr="005C0F0F">
        <w:t xml:space="preserve">said Gu. The world has undergone fundamental changes, with the growth of developing countries which still lack a voice on global governance. As the power of the U.S. continues to wane, it cannot sustain its unipolar hegemony, and is further weakened by Trump administration's decision to pull out in many areas of global governance, said Gu. </w:t>
      </w:r>
      <w:r w:rsidRPr="005C0F0F">
        <w:rPr>
          <w:rStyle w:val="StyleUnderline"/>
          <w:highlight w:val="cyan"/>
        </w:rPr>
        <w:t xml:space="preserve">The most important need now is </w:t>
      </w:r>
      <w:r w:rsidRPr="005C0F0F">
        <w:t>for the world</w:t>
      </w:r>
      <w:r w:rsidRPr="005C0F0F">
        <w:rPr>
          <w:rStyle w:val="StyleUnderline"/>
          <w:highlight w:val="cyan"/>
        </w:rPr>
        <w:t xml:space="preserve"> to form a multi-polar system of governance as soon as possible</w:t>
      </w:r>
      <w:r w:rsidRPr="005C0F0F">
        <w:t>, he said. This can be done through a reform of the existing governance system, as well as establishing new institutions. But either way, multilateralism and</w:t>
      </w:r>
      <w:r w:rsidRPr="005C0F0F">
        <w:rPr>
          <w:rStyle w:val="StyleUnderline"/>
          <w:highlight w:val="cyan"/>
        </w:rPr>
        <w:t xml:space="preserve"> the participation of developing countries should be important elements,</w:t>
      </w:r>
      <w:r w:rsidRPr="005C0F0F">
        <w:rPr>
          <w:rStyle w:val="StyleUnderline"/>
        </w:rPr>
        <w:t xml:space="preserve"> </w:t>
      </w:r>
      <w:r w:rsidRPr="005C0F0F">
        <w:t xml:space="preserve">said Gu. For this to happen, </w:t>
      </w:r>
      <w:r w:rsidRPr="005C0F0F">
        <w:rPr>
          <w:rStyle w:val="StyleUnderline"/>
          <w:highlight w:val="cyan"/>
        </w:rPr>
        <w:t>cooperation between</w:t>
      </w:r>
      <w:r w:rsidRPr="005C0F0F">
        <w:t xml:space="preserve"> the two major powers of</w:t>
      </w:r>
      <w:r w:rsidRPr="005C0F0F">
        <w:rPr>
          <w:rStyle w:val="StyleUnderline"/>
          <w:highlight w:val="cyan"/>
        </w:rPr>
        <w:t xml:space="preserve"> China and the U</w:t>
      </w:r>
      <w:r w:rsidRPr="005C0F0F">
        <w:t xml:space="preserve">nited </w:t>
      </w:r>
      <w:r w:rsidRPr="005C0F0F">
        <w:rPr>
          <w:rStyle w:val="StyleUnderline"/>
          <w:highlight w:val="cyan"/>
        </w:rPr>
        <w:t>S</w:t>
      </w:r>
      <w:r w:rsidRPr="005C0F0F">
        <w:t xml:space="preserve">tates </w:t>
      </w:r>
      <w:r w:rsidRPr="005C0F0F">
        <w:rPr>
          <w:rStyle w:val="StyleUnderline"/>
          <w:highlight w:val="cyan"/>
        </w:rPr>
        <w:t xml:space="preserve">is essential to solve </w:t>
      </w:r>
      <w:r w:rsidRPr="005C0F0F">
        <w:t>many of</w:t>
      </w:r>
      <w:r w:rsidRPr="005C0F0F">
        <w:rPr>
          <w:rStyle w:val="StyleUnderline"/>
          <w:highlight w:val="cyan"/>
        </w:rPr>
        <w:t xml:space="preserve"> the existential crisis facing the world</w:t>
      </w:r>
      <w:r w:rsidRPr="005C0F0F">
        <w:t xml:space="preserve">. </w:t>
      </w:r>
    </w:p>
    <w:p w14:paraId="6C0D4F48" w14:textId="77777777" w:rsidR="001232C0" w:rsidRDefault="001232C0" w:rsidP="001232C0">
      <w:pPr>
        <w:pStyle w:val="Heading3"/>
      </w:pPr>
      <w:r>
        <w:t>WTO Shell---1NC</w:t>
      </w:r>
    </w:p>
    <w:p w14:paraId="55A77E7B" w14:textId="77777777" w:rsidR="001232C0" w:rsidRPr="005C0F0F" w:rsidRDefault="001232C0" w:rsidP="001232C0">
      <w:pPr>
        <w:pStyle w:val="Heading4"/>
        <w:rPr>
          <w:rFonts w:cs="Calibri"/>
          <w:shd w:val="clear" w:color="auto" w:fill="FFFFFF"/>
        </w:rPr>
      </w:pPr>
      <w:r>
        <w:t xml:space="preserve">The WTO should </w:t>
      </w:r>
      <w:r w:rsidRPr="005C0F0F">
        <w:rPr>
          <w:rFonts w:cs="Calibri"/>
          <w:shd w:val="clear" w:color="auto" w:fill="FFFFFF"/>
        </w:rPr>
        <w:t>strengthen its protection of international significantly strengthen its protection by establishing patent pools for emerging technologies.</w:t>
      </w:r>
    </w:p>
    <w:p w14:paraId="15AC224E" w14:textId="77777777" w:rsidR="001232C0" w:rsidRDefault="001232C0" w:rsidP="001232C0"/>
    <w:p w14:paraId="07ACDA37" w14:textId="77777777" w:rsidR="001232C0" w:rsidRDefault="001232C0" w:rsidP="001232C0">
      <w:pPr>
        <w:pStyle w:val="Heading4"/>
      </w:pPr>
      <w:r>
        <w:t xml:space="preserve">That solves access and boosts WTO legitimacy- </w:t>
      </w:r>
    </w:p>
    <w:p w14:paraId="0D3C1539" w14:textId="77777777" w:rsidR="001232C0" w:rsidRDefault="001232C0" w:rsidP="001232C0">
      <w:pPr>
        <w:rPr>
          <w:sz w:val="16"/>
        </w:rPr>
      </w:pPr>
      <w:r>
        <w:rPr>
          <w:rStyle w:val="Style13ptBold"/>
        </w:rPr>
        <w:t>Burrone et al 19</w:t>
      </w:r>
      <w:r>
        <w:rPr>
          <w:sz w:val="16"/>
        </w:rPr>
        <w:t xml:space="preserve"> </w:t>
      </w:r>
      <w:r w:rsidRPr="005C0F0F">
        <w:t>Esteban Burrone Member of Medicine Patent Pool], corresponding authors Dzintars Gotham, Andy Gray, Kees de Joncheere, Nicola Magrini, Yehoda M Martei, Charles Gore, and Marie Paule Kienya, Jun 11 2019, “Patent pooling to increase access to essential medicines”, NCBI, Bull World Health Organ 97(8) pp. 575-577, https://www.ncbi.nlm.nih.gov/pmc/articles/PMC6653814/</w:t>
      </w:r>
      <w:r>
        <w:t>/</w:t>
      </w:r>
      <w:r w:rsidRPr="005C0F0F">
        <w:t>susu</w:t>
      </w:r>
    </w:p>
    <w:p w14:paraId="5506E9BF" w14:textId="77777777" w:rsidR="001232C0" w:rsidRDefault="001232C0" w:rsidP="001232C0">
      <w:pPr>
        <w:rPr>
          <w:b/>
          <w:sz w:val="26"/>
          <w:u w:val="single"/>
        </w:rPr>
      </w:pPr>
      <w:r>
        <w:rPr>
          <w:rStyle w:val="StyleUnderline"/>
        </w:rPr>
        <w:t xml:space="preserve">One way </w:t>
      </w:r>
      <w:r w:rsidRPr="005C0F0F">
        <w:rPr>
          <w:rStyle w:val="StyleUnderline"/>
          <w:highlight w:val="cyan"/>
        </w:rPr>
        <w:t xml:space="preserve">to achieve </w:t>
      </w:r>
      <w:r>
        <w:rPr>
          <w:rStyle w:val="StyleUnderline"/>
        </w:rPr>
        <w:t xml:space="preserve">better </w:t>
      </w:r>
      <w:r w:rsidRPr="005C0F0F">
        <w:rPr>
          <w:rStyle w:val="StyleUnderline"/>
          <w:highlight w:val="cyan"/>
        </w:rPr>
        <w:t>access to</w:t>
      </w:r>
      <w:r>
        <w:rPr>
          <w:rStyle w:val="StyleUnderline"/>
        </w:rPr>
        <w:t xml:space="preserve"> new </w:t>
      </w:r>
      <w:r w:rsidRPr="005C0F0F">
        <w:rPr>
          <w:rStyle w:val="StyleUnderline"/>
          <w:highlight w:val="cyan"/>
        </w:rPr>
        <w:t>medicines is patent pools</w:t>
      </w:r>
      <w:r w:rsidRPr="005C0F0F">
        <w:rPr>
          <w:sz w:val="16"/>
          <w:highlight w:val="cyan"/>
        </w:rPr>
        <w:t xml:space="preserve">, </w:t>
      </w:r>
      <w:r w:rsidRPr="005C0F0F">
        <w:rPr>
          <w:rStyle w:val="StyleUnderline"/>
          <w:highlight w:val="cyan"/>
        </w:rPr>
        <w:t xml:space="preserve">which allow third parties to acquire </w:t>
      </w:r>
      <w:r>
        <w:rPr>
          <w:rStyle w:val="StyleUnderline"/>
        </w:rPr>
        <w:t>non-exclusive</w:t>
      </w:r>
      <w:r w:rsidRPr="005C0F0F">
        <w:rPr>
          <w:rStyle w:val="StyleUnderline"/>
          <w:highlight w:val="cyan"/>
        </w:rPr>
        <w:t xml:space="preserve"> licences for the i</w:t>
      </w:r>
      <w:r>
        <w:rPr>
          <w:rStyle w:val="StyleUnderline"/>
        </w:rPr>
        <w:t xml:space="preserve">ntellectual </w:t>
      </w:r>
      <w:r w:rsidRPr="005C0F0F">
        <w:rPr>
          <w:rStyle w:val="StyleUnderline"/>
          <w:highlight w:val="cyan"/>
        </w:rPr>
        <w:t>p</w:t>
      </w:r>
      <w:r>
        <w:rPr>
          <w:rStyle w:val="StyleUnderline"/>
        </w:rPr>
        <w:t xml:space="preserve">roperty </w:t>
      </w:r>
      <w:r w:rsidRPr="005C0F0F">
        <w:rPr>
          <w:rStyle w:val="StyleUnderline"/>
          <w:highlight w:val="cyan"/>
        </w:rPr>
        <w:t xml:space="preserve">needed </w:t>
      </w:r>
      <w:r>
        <w:rPr>
          <w:rStyle w:val="StyleUnderline"/>
        </w:rPr>
        <w:t>to develop products</w:t>
      </w:r>
      <w:r>
        <w:rPr>
          <w:sz w:val="16"/>
        </w:rPr>
        <w:t xml:space="preserve">. While </w:t>
      </w:r>
      <w:r w:rsidRPr="005C0F0F">
        <w:rPr>
          <w:rStyle w:val="StyleUnderline"/>
          <w:highlight w:val="cyan"/>
        </w:rPr>
        <w:t>patent pools</w:t>
      </w:r>
      <w:r>
        <w:rPr>
          <w:sz w:val="16"/>
        </w:rPr>
        <w:t xml:space="preserve"> have existed for several decades in other fields of technology, such as in digital technologies, they </w:t>
      </w:r>
      <w:r w:rsidRPr="005C0F0F">
        <w:rPr>
          <w:rStyle w:val="StyleUnderline"/>
          <w:highlight w:val="cyan"/>
        </w:rPr>
        <w:t>are</w:t>
      </w:r>
      <w:r>
        <w:rPr>
          <w:rStyle w:val="StyleUnderline"/>
        </w:rPr>
        <w:t xml:space="preserve"> a </w:t>
      </w:r>
      <w:r w:rsidRPr="005C0F0F">
        <w:rPr>
          <w:rStyle w:val="StyleUnderline"/>
          <w:highlight w:val="cyan"/>
        </w:rPr>
        <w:t>relatively new</w:t>
      </w:r>
      <w:r>
        <w:rPr>
          <w:rStyle w:val="StyleUnderline"/>
        </w:rPr>
        <w:t xml:space="preserve"> concept in public health</w:t>
      </w:r>
      <w:r>
        <w:rPr>
          <w:sz w:val="16"/>
        </w:rPr>
        <w:t xml:space="preserve">, where </w:t>
      </w:r>
      <w:r>
        <w:rPr>
          <w:rStyle w:val="StyleUnderline"/>
        </w:rPr>
        <w:t>they have been applied to address some of the access challenges in low- and middle-income countries.</w:t>
      </w:r>
      <w:r>
        <w:rPr>
          <w:sz w:val="16"/>
        </w:rPr>
        <w:t>3</w:t>
      </w:r>
    </w:p>
    <w:p w14:paraId="05422D84" w14:textId="77777777" w:rsidR="001232C0" w:rsidRDefault="001232C0" w:rsidP="001232C0">
      <w:pPr>
        <w:rPr>
          <w:sz w:val="16"/>
        </w:rPr>
      </w:pPr>
      <w:r>
        <w:rPr>
          <w:sz w:val="16"/>
        </w:rPr>
        <w:t xml:space="preserve">To improve access to antiretroviral treatment </w:t>
      </w:r>
      <w:r w:rsidRPr="005C0F0F">
        <w:rPr>
          <w:rStyle w:val="StyleUnderline"/>
          <w:highlight w:val="cyan"/>
        </w:rPr>
        <w:t>in low- and middle-income countries, Unitaid established the Medicines Patent Pool</w:t>
      </w:r>
      <w:r>
        <w:rPr>
          <w:rStyle w:val="StyleUnderline"/>
        </w:rPr>
        <w:t xml:space="preserve"> in 2010 as the first public health patent pool. Later, the patent pool’s mandate was expanded to treatments for tuberculosis and hepatitis C. </w:t>
      </w:r>
      <w:r w:rsidRPr="005C0F0F">
        <w:rPr>
          <w:rStyle w:val="StyleUnderline"/>
          <w:highlight w:val="cyan"/>
        </w:rPr>
        <w:t>The patent pool has negotiated</w:t>
      </w:r>
      <w:r>
        <w:rPr>
          <w:rStyle w:val="StyleUnderline"/>
        </w:rPr>
        <w:t xml:space="preserve"> most of the licensing </w:t>
      </w:r>
      <w:r w:rsidRPr="005C0F0F">
        <w:rPr>
          <w:rStyle w:val="StyleUnderline"/>
          <w:highlight w:val="cyan"/>
        </w:rPr>
        <w:t>agreements</w:t>
      </w:r>
      <w:r>
        <w:rPr>
          <w:rStyle w:val="StyleUnderline"/>
        </w:rPr>
        <w:t xml:space="preserve"> with pharmaceutical companies </w:t>
      </w:r>
      <w:r w:rsidRPr="005C0F0F">
        <w:rPr>
          <w:rStyle w:val="StyleUnderline"/>
          <w:highlight w:val="cyan"/>
        </w:rPr>
        <w:t xml:space="preserve">that have enabled </w:t>
      </w:r>
      <w:r>
        <w:rPr>
          <w:rStyle w:val="StyleUnderline"/>
        </w:rPr>
        <w:t xml:space="preserve">competitive </w:t>
      </w:r>
      <w:r w:rsidRPr="005C0F0F">
        <w:rPr>
          <w:rStyle w:val="StyleUnderline"/>
          <w:highlight w:val="cyan"/>
        </w:rPr>
        <w:t xml:space="preserve">generic manufacture </w:t>
      </w:r>
      <w:r>
        <w:rPr>
          <w:rStyle w:val="StyleUnderline"/>
        </w:rPr>
        <w:t>of antiretrovirals</w:t>
      </w:r>
      <w:r>
        <w:rPr>
          <w:sz w:val="16"/>
        </w:rPr>
        <w:t xml:space="preserve"> in low- and middle-income countries before patent expiry. These licences have also facilitated the development of new formulations that are particularly needed in resource-constrained settings, such as certain fixed-dose combinations and paediatric formulations. To date, the patent pool’s generic partners have distributed 22 million patient-years of treatment, allowing global savings of 1.06 billion United States dollars (US$), according to a biannual analysis undertaken by a leading auditing company.4</w:t>
      </w:r>
    </w:p>
    <w:p w14:paraId="56D8CE5C" w14:textId="77777777" w:rsidR="001232C0" w:rsidRDefault="001232C0" w:rsidP="001232C0">
      <w:pPr>
        <w:rPr>
          <w:sz w:val="16"/>
        </w:rPr>
      </w:pPr>
      <w:r w:rsidRPr="005C0F0F">
        <w:rPr>
          <w:rStyle w:val="StyleUnderline"/>
          <w:highlight w:val="cyan"/>
        </w:rPr>
        <w:t xml:space="preserve">The </w:t>
      </w:r>
      <w:r>
        <w:rPr>
          <w:rStyle w:val="StyleUnderline"/>
        </w:rPr>
        <w:t xml:space="preserve">patent pool’s model </w:t>
      </w:r>
      <w:r w:rsidRPr="005C0F0F">
        <w:rPr>
          <w:rStyle w:val="StyleUnderline"/>
          <w:highlight w:val="cyan"/>
        </w:rPr>
        <w:t>contributes to</w:t>
      </w:r>
      <w:r>
        <w:rPr>
          <w:rStyle w:val="StyleUnderline"/>
        </w:rPr>
        <w:t xml:space="preserve"> accelerating </w:t>
      </w:r>
      <w:r w:rsidRPr="005C0F0F">
        <w:rPr>
          <w:rStyle w:val="StyleUnderline"/>
          <w:highlight w:val="cyan"/>
        </w:rPr>
        <w:t xml:space="preserve">affordable access to new, improved treatments </w:t>
      </w:r>
      <w:r>
        <w:rPr>
          <w:rStyle w:val="StyleUnderline"/>
        </w:rPr>
        <w:t>in low- and middle-income countries in partnership with the pharmaceutical industry</w:t>
      </w:r>
      <w:r>
        <w:rPr>
          <w:sz w:val="16"/>
        </w:rPr>
        <w:t>. To achieve this goal in HIV, licensing arrangements for new medicines considered promising by WHO has sometimes been necessary before their inclusion in WHO’s model list, as in the case of dolutegravir. The patent pool signed a licensing agreement with a pharmaceutical company for dolutegravir in 2014. By the time the medicine was added to WHO’s model list in 2017, several patent pool sub-licensees had filed for approval of generic versions, including a new fixed-dose combination, with the WHO prequalification programme.</w:t>
      </w:r>
    </w:p>
    <w:p w14:paraId="56717C1B" w14:textId="77777777" w:rsidR="001232C0" w:rsidRPr="00C40C62" w:rsidRDefault="001232C0" w:rsidP="001232C0">
      <w:pPr>
        <w:pStyle w:val="Heading4"/>
        <w:rPr>
          <w:rFonts w:cs="Calibri"/>
        </w:rPr>
      </w:pPr>
      <w:r w:rsidRPr="00C40C62">
        <w:rPr>
          <w:rFonts w:cs="Calibri"/>
        </w:rPr>
        <w:t xml:space="preserve">WTO credibility is key to </w:t>
      </w:r>
      <w:r w:rsidRPr="00C40C62">
        <w:rPr>
          <w:rFonts w:cs="Calibri"/>
          <w:u w:val="single"/>
        </w:rPr>
        <w:t>enforce</w:t>
      </w:r>
      <w:r w:rsidRPr="00C40C62">
        <w:rPr>
          <w:rFonts w:cs="Calibri"/>
        </w:rPr>
        <w:t xml:space="preserve"> norms against </w:t>
      </w:r>
      <w:r w:rsidRPr="00C40C62">
        <w:rPr>
          <w:rFonts w:cs="Calibri"/>
          <w:u w:val="single"/>
        </w:rPr>
        <w:t>irresponsible</w:t>
      </w:r>
      <w:r w:rsidRPr="00C40C62">
        <w:rPr>
          <w:rFonts w:cs="Calibri"/>
        </w:rPr>
        <w:t xml:space="preserve"> use of space---extinction. </w:t>
      </w:r>
    </w:p>
    <w:p w14:paraId="5AB30C19" w14:textId="77777777" w:rsidR="001232C0" w:rsidRPr="007716B2" w:rsidRDefault="001232C0" w:rsidP="001232C0">
      <w:pPr>
        <w:rPr>
          <w:lang w:val="es-US"/>
        </w:rPr>
      </w:pPr>
      <w:r w:rsidRPr="00C40C62">
        <w:t xml:space="preserve">David C. </w:t>
      </w:r>
      <w:r w:rsidRPr="00C40C62">
        <w:rPr>
          <w:rStyle w:val="Style13ptBold"/>
        </w:rPr>
        <w:t>DeFrieze 14</w:t>
      </w:r>
      <w:r w:rsidRPr="00C40C62">
        <w:t xml:space="preserve">, Attorney-Government Contracts, Acquisition, Partnering and Teaming Arrangements, and Training, Chief Counsel - U.S. Army Research Development and Engineering Command, 7/1/2014, “Defining and Regulating the Weaponization of Space,” Joint Force Quarterly. </w:t>
      </w:r>
      <w:r w:rsidRPr="007716B2">
        <w:rPr>
          <w:lang w:val="es-US"/>
        </w:rPr>
        <w:t xml:space="preserve">No. 74. </w:t>
      </w:r>
      <w:r w:rsidRPr="005C0F0F">
        <w:rPr>
          <w:lang w:val="es-US"/>
        </w:rPr>
        <w:t>http://ndupress.ndu.edu/Media/News/News-Article-View/Article/577537/jfq-74-defining-and-regulating-the-weaponization-of-space//susu</w:t>
      </w:r>
      <w:r>
        <w:rPr>
          <w:lang w:val="es-US"/>
        </w:rPr>
        <w:t xml:space="preserve"> recut</w:t>
      </w:r>
    </w:p>
    <w:p w14:paraId="21E3F154" w14:textId="77777777" w:rsidR="001232C0" w:rsidRPr="00C40C62" w:rsidRDefault="001232C0" w:rsidP="001232C0">
      <w:pPr>
        <w:rPr>
          <w:rStyle w:val="StyleUnderline"/>
        </w:rPr>
      </w:pPr>
      <w:r w:rsidRPr="00C40C62">
        <w:rPr>
          <w:sz w:val="16"/>
        </w:rPr>
        <w:t xml:space="preserve">It is for this reason, and </w:t>
      </w:r>
      <w:r w:rsidRPr="00C40C62">
        <w:rPr>
          <w:rStyle w:val="StyleUnderline"/>
        </w:rPr>
        <w:t xml:space="preserve">the fact that </w:t>
      </w:r>
      <w:r w:rsidRPr="005C0F0F">
        <w:rPr>
          <w:rStyle w:val="Emphasis"/>
          <w:highlight w:val="cyan"/>
        </w:rPr>
        <w:t>damages</w:t>
      </w:r>
      <w:r w:rsidRPr="005C0F0F">
        <w:rPr>
          <w:rStyle w:val="StyleUnderline"/>
          <w:highlight w:val="cyan"/>
        </w:rPr>
        <w:t xml:space="preserve"> </w:t>
      </w:r>
      <w:r w:rsidRPr="00C40C62">
        <w:rPr>
          <w:rStyle w:val="StyleUnderline"/>
        </w:rPr>
        <w:t xml:space="preserve">are paid </w:t>
      </w:r>
      <w:r w:rsidRPr="005C0F0F">
        <w:rPr>
          <w:rStyle w:val="StyleUnderline"/>
          <w:highlight w:val="cyan"/>
        </w:rPr>
        <w:t xml:space="preserve">by </w:t>
      </w:r>
      <w:r w:rsidRPr="00C40C62">
        <w:rPr>
          <w:rStyle w:val="Emphasis"/>
        </w:rPr>
        <w:t>economic</w:t>
      </w:r>
      <w:r w:rsidRPr="00C40C62">
        <w:rPr>
          <w:rStyle w:val="StyleUnderline"/>
        </w:rPr>
        <w:t xml:space="preserve"> and </w:t>
      </w:r>
      <w:r w:rsidRPr="005C0F0F">
        <w:rPr>
          <w:rStyle w:val="Emphasis"/>
          <w:highlight w:val="cyan"/>
        </w:rPr>
        <w:t>monetary</w:t>
      </w:r>
      <w:r w:rsidRPr="005C0F0F">
        <w:rPr>
          <w:rStyle w:val="StyleUnderline"/>
          <w:highlight w:val="cyan"/>
        </w:rPr>
        <w:t xml:space="preserve"> means</w:t>
      </w:r>
      <w:r w:rsidRPr="005C0F0F">
        <w:rPr>
          <w:sz w:val="16"/>
        </w:rPr>
        <w:t xml:space="preserve">, </w:t>
      </w:r>
      <w:r w:rsidRPr="005C0F0F">
        <w:rPr>
          <w:sz w:val="16"/>
          <w:highlight w:val="cyan"/>
        </w:rPr>
        <w:t xml:space="preserve">that </w:t>
      </w:r>
      <w:r w:rsidRPr="005C0F0F">
        <w:rPr>
          <w:rStyle w:val="StyleUnderline"/>
        </w:rPr>
        <w:t xml:space="preserve">a </w:t>
      </w:r>
      <w:r w:rsidRPr="005C0F0F">
        <w:rPr>
          <w:rStyle w:val="StyleUnderline"/>
          <w:highlight w:val="cyan"/>
        </w:rPr>
        <w:t xml:space="preserve">solution </w:t>
      </w:r>
      <w:r w:rsidRPr="005C0F0F">
        <w:rPr>
          <w:rStyle w:val="StyleUnderline"/>
        </w:rPr>
        <w:t xml:space="preserve">might be to </w:t>
      </w:r>
      <w:r w:rsidRPr="005C0F0F">
        <w:rPr>
          <w:rStyle w:val="StyleUnderline"/>
          <w:highlight w:val="cyan"/>
        </w:rPr>
        <w:t xml:space="preserve">invoke </w:t>
      </w:r>
      <w:r w:rsidRPr="005C0F0F">
        <w:rPr>
          <w:rStyle w:val="StyleUnderline"/>
        </w:rPr>
        <w:t xml:space="preserve">the </w:t>
      </w:r>
      <w:r w:rsidRPr="005C0F0F">
        <w:rPr>
          <w:rStyle w:val="Emphasis"/>
          <w:highlight w:val="cyan"/>
        </w:rPr>
        <w:t>enforcement power</w:t>
      </w:r>
      <w:r w:rsidRPr="005C0F0F">
        <w:rPr>
          <w:rStyle w:val="StyleUnderline"/>
          <w:highlight w:val="cyan"/>
        </w:rPr>
        <w:t xml:space="preserve"> of the WTO </w:t>
      </w:r>
      <w:r w:rsidRPr="005C0F0F">
        <w:rPr>
          <w:rStyle w:val="StyleUnderline"/>
        </w:rPr>
        <w:t xml:space="preserve">as a last resort forum </w:t>
      </w:r>
      <w:r w:rsidRPr="005C0F0F">
        <w:rPr>
          <w:rStyle w:val="StyleUnderline"/>
          <w:highlight w:val="cyan"/>
        </w:rPr>
        <w:t xml:space="preserve">if </w:t>
      </w:r>
      <w:r w:rsidRPr="005C0F0F">
        <w:rPr>
          <w:rStyle w:val="StyleUnderline"/>
        </w:rPr>
        <w:t xml:space="preserve">valid adjudicated claims go </w:t>
      </w:r>
      <w:r w:rsidRPr="005C0F0F">
        <w:rPr>
          <w:rStyle w:val="Emphasis"/>
        </w:rPr>
        <w:t>unpaid</w:t>
      </w:r>
      <w:r w:rsidRPr="005C0F0F">
        <w:rPr>
          <w:rStyle w:val="StyleUnderline"/>
        </w:rPr>
        <w:t xml:space="preserve"> and </w:t>
      </w:r>
      <w:r w:rsidRPr="005C0F0F">
        <w:rPr>
          <w:rStyle w:val="Emphasis"/>
          <w:highlight w:val="cyan"/>
        </w:rPr>
        <w:t>diplomatic</w:t>
      </w:r>
      <w:r w:rsidRPr="005C0F0F">
        <w:rPr>
          <w:rStyle w:val="StyleUnderline"/>
          <w:highlight w:val="cyan"/>
        </w:rPr>
        <w:t xml:space="preserve"> avenues fail</w:t>
      </w:r>
      <w:r w:rsidRPr="005C0F0F">
        <w:rPr>
          <w:rStyle w:val="StyleUnderline"/>
        </w:rPr>
        <w:t>.</w:t>
      </w:r>
      <w:r w:rsidRPr="005C0F0F">
        <w:rPr>
          <w:sz w:val="16"/>
        </w:rPr>
        <w:t xml:space="preserve"> As all space-capable countries are reliant on world trade to support their economies, and as much of </w:t>
      </w:r>
      <w:r w:rsidRPr="005C0F0F">
        <w:rPr>
          <w:rStyle w:val="StyleUnderline"/>
        </w:rPr>
        <w:t xml:space="preserve">the </w:t>
      </w:r>
      <w:r w:rsidRPr="005C0F0F">
        <w:rPr>
          <w:rStyle w:val="StyleUnderline"/>
          <w:highlight w:val="cyan"/>
        </w:rPr>
        <w:t xml:space="preserve">space </w:t>
      </w:r>
      <w:r w:rsidRPr="005C0F0F">
        <w:rPr>
          <w:rStyle w:val="StyleUnderline"/>
        </w:rPr>
        <w:t xml:space="preserve">arena </w:t>
      </w:r>
      <w:r w:rsidRPr="005C0F0F">
        <w:rPr>
          <w:rStyle w:val="StyleUnderline"/>
          <w:highlight w:val="cyan"/>
        </w:rPr>
        <w:t xml:space="preserve">is </w:t>
      </w:r>
      <w:r w:rsidRPr="005C0F0F">
        <w:rPr>
          <w:rStyle w:val="StyleUnderline"/>
        </w:rPr>
        <w:t xml:space="preserve">morphing into </w:t>
      </w:r>
      <w:r w:rsidRPr="005C0F0F">
        <w:rPr>
          <w:rStyle w:val="Emphasis"/>
          <w:highlight w:val="cyan"/>
        </w:rPr>
        <w:t>commercial</w:t>
      </w:r>
      <w:r w:rsidRPr="005C0F0F">
        <w:rPr>
          <w:rStyle w:val="StyleUnderline"/>
          <w:highlight w:val="cyan"/>
        </w:rPr>
        <w:t xml:space="preserve"> </w:t>
      </w:r>
      <w:r w:rsidRPr="005C0F0F">
        <w:rPr>
          <w:rStyle w:val="StyleUnderline"/>
        </w:rPr>
        <w:t xml:space="preserve">and </w:t>
      </w:r>
      <w:r w:rsidRPr="005C0F0F">
        <w:rPr>
          <w:rStyle w:val="Emphasis"/>
        </w:rPr>
        <w:t>commercial-like transactions</w:t>
      </w:r>
      <w:r w:rsidRPr="005C0F0F">
        <w:rPr>
          <w:rStyle w:val="StyleUnderline"/>
        </w:rPr>
        <w:t xml:space="preserve">, the </w:t>
      </w:r>
      <w:r w:rsidRPr="005C0F0F">
        <w:rPr>
          <w:rStyle w:val="StyleUnderline"/>
          <w:highlight w:val="cyan"/>
        </w:rPr>
        <w:t xml:space="preserve">WTO would be </w:t>
      </w:r>
      <w:r w:rsidRPr="005C0F0F">
        <w:rPr>
          <w:rStyle w:val="StyleUnderline"/>
        </w:rPr>
        <w:t xml:space="preserve">a </w:t>
      </w:r>
      <w:r w:rsidRPr="005C0F0F">
        <w:rPr>
          <w:rStyle w:val="Emphasis"/>
          <w:highlight w:val="cyan"/>
        </w:rPr>
        <w:t>familiar forum</w:t>
      </w:r>
      <w:r w:rsidRPr="005C0F0F">
        <w:rPr>
          <w:rStyle w:val="StyleUnderline"/>
          <w:highlight w:val="cyan"/>
        </w:rPr>
        <w:t xml:space="preserve"> for imposing </w:t>
      </w:r>
      <w:r w:rsidRPr="005C0F0F">
        <w:rPr>
          <w:rStyle w:val="StyleUnderline"/>
        </w:rPr>
        <w:t xml:space="preserve">measurable </w:t>
      </w:r>
      <w:r w:rsidRPr="005C0F0F">
        <w:rPr>
          <w:rStyle w:val="Emphasis"/>
        </w:rPr>
        <w:t xml:space="preserve">economic </w:t>
      </w:r>
      <w:r w:rsidRPr="005C0F0F">
        <w:rPr>
          <w:rStyle w:val="Emphasis"/>
          <w:highlight w:val="cyan"/>
        </w:rPr>
        <w:t>trade sanctions</w:t>
      </w:r>
      <w:r w:rsidRPr="005C0F0F">
        <w:rPr>
          <w:rStyle w:val="StyleUnderline"/>
          <w:highlight w:val="cyan"/>
        </w:rPr>
        <w:t xml:space="preserve"> </w:t>
      </w:r>
      <w:r w:rsidRPr="005C0F0F">
        <w:rPr>
          <w:rStyle w:val="StyleUnderline"/>
        </w:rPr>
        <w:t xml:space="preserve">to </w:t>
      </w:r>
      <w:r w:rsidRPr="005C0F0F">
        <w:rPr>
          <w:rStyle w:val="StyleUnderline"/>
          <w:highlight w:val="cyan"/>
        </w:rPr>
        <w:t xml:space="preserve">punish </w:t>
      </w:r>
      <w:r w:rsidRPr="005C0F0F">
        <w:rPr>
          <w:rStyle w:val="StyleUnderline"/>
        </w:rPr>
        <w:t xml:space="preserve">the </w:t>
      </w:r>
      <w:r w:rsidRPr="005C0F0F">
        <w:rPr>
          <w:rStyle w:val="Emphasis"/>
          <w:highlight w:val="cyan"/>
        </w:rPr>
        <w:t>liable state</w:t>
      </w:r>
      <w:r w:rsidRPr="005C0F0F">
        <w:rPr>
          <w:rStyle w:val="StyleUnderline"/>
        </w:rPr>
        <w:t xml:space="preserve">, and in part would compensate the </w:t>
      </w:r>
      <w:r w:rsidRPr="005C0F0F">
        <w:rPr>
          <w:rStyle w:val="Emphasis"/>
        </w:rPr>
        <w:t>damaged state</w:t>
      </w:r>
      <w:r w:rsidRPr="005C0F0F">
        <w:rPr>
          <w:rStyle w:val="StyleUnderline"/>
        </w:rPr>
        <w:t>.</w:t>
      </w:r>
      <w:r w:rsidRPr="005C0F0F">
        <w:rPr>
          <w:sz w:val="16"/>
        </w:rPr>
        <w:t xml:space="preserve">21 Enforcement under these conditions is not reliant on voluntary payment, but the sum can be extracted by the international community. As in all standing tribunals, precedent would provide clarity of what is considered a violation and what the likely consequences would be for offending actions. Intentional offenses can have a “punitive damages” approach to increase the economic impact to the offending states. Additionally, as expertise and experience grow, the costs for even large egregious actions such as the 2007 China antisatellite missile test debris field might be calculated and placed as an economic threat to any nation contemplating such action. Conclusion </w:t>
      </w:r>
      <w:r w:rsidRPr="005C0F0F">
        <w:rPr>
          <w:rStyle w:val="StyleUnderline"/>
        </w:rPr>
        <w:t xml:space="preserve">Nations have gone a </w:t>
      </w:r>
      <w:r w:rsidRPr="005C0F0F">
        <w:rPr>
          <w:rStyle w:val="Emphasis"/>
        </w:rPr>
        <w:t>long way</w:t>
      </w:r>
      <w:r w:rsidRPr="005C0F0F">
        <w:rPr>
          <w:rStyle w:val="StyleUnderline"/>
        </w:rPr>
        <w:t xml:space="preserve"> to identify </w:t>
      </w:r>
      <w:r w:rsidRPr="005C0F0F">
        <w:rPr>
          <w:rStyle w:val="StyleUnderline"/>
          <w:highlight w:val="cyan"/>
        </w:rPr>
        <w:t xml:space="preserve">and deter </w:t>
      </w:r>
      <w:r w:rsidRPr="005C0F0F">
        <w:rPr>
          <w:rStyle w:val="StyleUnderline"/>
        </w:rPr>
        <w:t xml:space="preserve">the </w:t>
      </w:r>
      <w:r w:rsidRPr="005C0F0F">
        <w:rPr>
          <w:rStyle w:val="Emphasis"/>
          <w:highlight w:val="cyan"/>
        </w:rPr>
        <w:t>weaponization of space</w:t>
      </w:r>
      <w:r w:rsidRPr="005C0F0F">
        <w:rPr>
          <w:rStyle w:val="StyleUnderline"/>
        </w:rPr>
        <w:t>.</w:t>
      </w:r>
      <w:r w:rsidRPr="005C0F0F">
        <w:rPr>
          <w:sz w:val="16"/>
        </w:rPr>
        <w:t xml:space="preserve"> In short, </w:t>
      </w:r>
      <w:r w:rsidRPr="005C0F0F">
        <w:rPr>
          <w:rStyle w:val="StyleUnderline"/>
        </w:rPr>
        <w:t xml:space="preserve">the </w:t>
      </w:r>
      <w:r w:rsidRPr="005C0F0F">
        <w:rPr>
          <w:rStyle w:val="StyleUnderline"/>
          <w:highlight w:val="cyan"/>
        </w:rPr>
        <w:t xml:space="preserve">concerns over weaponization involve </w:t>
      </w:r>
      <w:r w:rsidRPr="005C0F0F">
        <w:rPr>
          <w:rStyle w:val="StyleUnderline"/>
        </w:rPr>
        <w:t xml:space="preserve">the </w:t>
      </w:r>
      <w:r w:rsidRPr="005C0F0F">
        <w:rPr>
          <w:rStyle w:val="Emphasis"/>
        </w:rPr>
        <w:t>potentially destructive</w:t>
      </w:r>
      <w:r w:rsidRPr="005C0F0F">
        <w:rPr>
          <w:rStyle w:val="StyleUnderline"/>
        </w:rPr>
        <w:t xml:space="preserve"> nature of </w:t>
      </w:r>
      <w:r w:rsidRPr="005C0F0F">
        <w:rPr>
          <w:rStyle w:val="StyleUnderline"/>
          <w:highlight w:val="cyan"/>
        </w:rPr>
        <w:t>space weapons</w:t>
      </w:r>
      <w:r w:rsidRPr="005C0F0F">
        <w:rPr>
          <w:rStyle w:val="StyleUnderline"/>
        </w:rPr>
        <w:t xml:space="preserve">. </w:t>
      </w:r>
      <w:r w:rsidRPr="005C0F0F">
        <w:rPr>
          <w:sz w:val="16"/>
        </w:rPr>
        <w:t xml:space="preserve">It is impossible to define what constitutes a space weapon, and </w:t>
      </w:r>
      <w:r w:rsidRPr="005C0F0F">
        <w:rPr>
          <w:rStyle w:val="StyleUnderline"/>
          <w:highlight w:val="cyan"/>
        </w:rPr>
        <w:t xml:space="preserve">controlling </w:t>
      </w:r>
      <w:r w:rsidRPr="005C0F0F">
        <w:rPr>
          <w:rStyle w:val="StyleUnderline"/>
        </w:rPr>
        <w:t xml:space="preserve">an </w:t>
      </w:r>
      <w:r w:rsidRPr="005C0F0F">
        <w:rPr>
          <w:rStyle w:val="StyleUnderline"/>
          <w:highlight w:val="cyan"/>
        </w:rPr>
        <w:t xml:space="preserve">arms race </w:t>
      </w:r>
      <w:r w:rsidRPr="005C0F0F">
        <w:rPr>
          <w:rStyle w:val="StyleUnderline"/>
        </w:rPr>
        <w:t xml:space="preserve">based on definitions of what constitutes a weapon is doomed to failure with the exception of those </w:t>
      </w:r>
      <w:r w:rsidRPr="005C0F0F">
        <w:rPr>
          <w:rStyle w:val="StyleUnderline"/>
          <w:highlight w:val="cyan"/>
        </w:rPr>
        <w:t xml:space="preserve">weapons </w:t>
      </w:r>
      <w:r w:rsidRPr="005C0F0F">
        <w:rPr>
          <w:rStyle w:val="StyleUnderline"/>
        </w:rPr>
        <w:t xml:space="preserve">clearly </w:t>
      </w:r>
      <w:r w:rsidRPr="005C0F0F">
        <w:rPr>
          <w:rStyle w:val="StyleUnderline"/>
          <w:highlight w:val="cyan"/>
        </w:rPr>
        <w:t xml:space="preserve">posing </w:t>
      </w:r>
      <w:r w:rsidRPr="005C0F0F">
        <w:rPr>
          <w:rStyle w:val="StyleUnderline"/>
        </w:rPr>
        <w:t xml:space="preserve">a </w:t>
      </w:r>
      <w:r w:rsidRPr="005C0F0F">
        <w:rPr>
          <w:rStyle w:val="Emphasis"/>
        </w:rPr>
        <w:t xml:space="preserve">substantial </w:t>
      </w:r>
      <w:r w:rsidRPr="005C0F0F">
        <w:rPr>
          <w:rStyle w:val="Emphasis"/>
          <w:highlight w:val="cyan"/>
        </w:rPr>
        <w:t>risk</w:t>
      </w:r>
      <w:r w:rsidRPr="005C0F0F">
        <w:rPr>
          <w:rStyle w:val="StyleUnderline"/>
          <w:highlight w:val="cyan"/>
        </w:rPr>
        <w:t xml:space="preserve"> to humanity</w:t>
      </w:r>
      <w:r w:rsidRPr="005C0F0F">
        <w:rPr>
          <w:rStyle w:val="StyleUnderline"/>
        </w:rPr>
        <w:t xml:space="preserve">, such as </w:t>
      </w:r>
      <w:r w:rsidRPr="005C0F0F">
        <w:rPr>
          <w:rStyle w:val="StyleUnderline"/>
          <w:highlight w:val="cyan"/>
        </w:rPr>
        <w:t xml:space="preserve">nuclear and other </w:t>
      </w:r>
      <w:r w:rsidRPr="005C0F0F">
        <w:rPr>
          <w:rStyle w:val="Emphasis"/>
          <w:highlight w:val="cyan"/>
        </w:rPr>
        <w:t>w</w:t>
      </w:r>
      <w:r w:rsidRPr="005C0F0F">
        <w:rPr>
          <w:rStyle w:val="StyleUnderline"/>
        </w:rPr>
        <w:t xml:space="preserve">eapons of </w:t>
      </w:r>
      <w:r w:rsidRPr="005C0F0F">
        <w:rPr>
          <w:rStyle w:val="Emphasis"/>
          <w:highlight w:val="cyan"/>
        </w:rPr>
        <w:t>m</w:t>
      </w:r>
      <w:r w:rsidRPr="005C0F0F">
        <w:rPr>
          <w:rStyle w:val="StyleUnderline"/>
        </w:rPr>
        <w:t xml:space="preserve">ass </w:t>
      </w:r>
      <w:r w:rsidRPr="005C0F0F">
        <w:rPr>
          <w:rStyle w:val="Emphasis"/>
          <w:highlight w:val="cyan"/>
        </w:rPr>
        <w:t>d</w:t>
      </w:r>
      <w:r w:rsidRPr="005C0F0F">
        <w:rPr>
          <w:rStyle w:val="StyleUnderline"/>
        </w:rPr>
        <w:t>estruction.</w:t>
      </w:r>
      <w:r w:rsidRPr="005C0F0F">
        <w:rPr>
          <w:sz w:val="16"/>
        </w:rPr>
        <w:t xml:space="preserve"> For all other concerns, we should attempt to regulate and control the destructive behavior of nations rather than attempting to limit their technology. It is how they use their technology that matters. We will never completely prevent countries from engaging in war. However, </w:t>
      </w:r>
      <w:r w:rsidRPr="005C0F0F">
        <w:rPr>
          <w:rStyle w:val="StyleUnderline"/>
        </w:rPr>
        <w:t xml:space="preserve">we can </w:t>
      </w:r>
      <w:r w:rsidRPr="005C0F0F">
        <w:rPr>
          <w:rStyle w:val="StyleUnderline"/>
          <w:highlight w:val="cyan"/>
        </w:rPr>
        <w:t xml:space="preserve">bolster </w:t>
      </w:r>
      <w:r w:rsidRPr="005C0F0F">
        <w:rPr>
          <w:rStyle w:val="Emphasis"/>
          <w:highlight w:val="cyan"/>
        </w:rPr>
        <w:t xml:space="preserve">peaceful dispute </w:t>
      </w:r>
      <w:r w:rsidRPr="005C0F0F">
        <w:rPr>
          <w:rStyle w:val="Emphasis"/>
        </w:rPr>
        <w:t>methodologies</w:t>
      </w:r>
      <w:r w:rsidRPr="005C0F0F">
        <w:rPr>
          <w:rStyle w:val="StyleUnderline"/>
        </w:rPr>
        <w:t xml:space="preserve"> to </w:t>
      </w:r>
      <w:r w:rsidRPr="005C0F0F">
        <w:rPr>
          <w:rStyle w:val="StyleUnderline"/>
          <w:highlight w:val="cyan"/>
        </w:rPr>
        <w:t xml:space="preserve">prevent </w:t>
      </w:r>
      <w:r w:rsidRPr="005C0F0F">
        <w:rPr>
          <w:rStyle w:val="Emphasis"/>
          <w:highlight w:val="cyan"/>
        </w:rPr>
        <w:t>escalation</w:t>
      </w:r>
      <w:r w:rsidRPr="005C0F0F">
        <w:rPr>
          <w:rStyle w:val="StyleUnderline"/>
          <w:highlight w:val="cyan"/>
        </w:rPr>
        <w:t xml:space="preserve"> of </w:t>
      </w:r>
      <w:r w:rsidRPr="005C0F0F">
        <w:rPr>
          <w:rStyle w:val="StyleUnderline"/>
        </w:rPr>
        <w:t xml:space="preserve">such </w:t>
      </w:r>
      <w:r w:rsidRPr="005C0F0F">
        <w:rPr>
          <w:rStyle w:val="StyleUnderline"/>
          <w:highlight w:val="cyan"/>
        </w:rPr>
        <w:t xml:space="preserve">conflicts </w:t>
      </w:r>
      <w:r w:rsidRPr="005C0F0F">
        <w:rPr>
          <w:rStyle w:val="StyleUnderline"/>
        </w:rPr>
        <w:t xml:space="preserve">and provide </w:t>
      </w:r>
      <w:r w:rsidRPr="005C0F0F">
        <w:rPr>
          <w:rStyle w:val="Emphasis"/>
          <w:highlight w:val="cyan"/>
        </w:rPr>
        <w:t>deterrence</w:t>
      </w:r>
      <w:r w:rsidRPr="005C0F0F">
        <w:rPr>
          <w:rStyle w:val="StyleUnderline"/>
          <w:highlight w:val="cyan"/>
        </w:rPr>
        <w:t xml:space="preserve"> </w:t>
      </w:r>
      <w:r w:rsidRPr="005C0F0F">
        <w:rPr>
          <w:rStyle w:val="StyleUnderline"/>
        </w:rPr>
        <w:t xml:space="preserve">against aggressive or irresponsible behavior. </w:t>
      </w:r>
      <w:r w:rsidRPr="005C0F0F">
        <w:rPr>
          <w:sz w:val="16"/>
        </w:rPr>
        <w:t xml:space="preserve">Current international agreements do not offer an enforceable means of addressing claims for destructive activity, for while there is a forum for adjudication, participation and enforcement continue to rely heavily on diplomacy. A standing committee is needed to provide a credible, knowledgeable, and equitable forum for regulating, monitoring, and adjudicating claims and disputes relating to the damage caused by objects launched into space, whether they are designed for destruction or not. A logical place for this committee would be the United Nations. As current deterrence and enforcement of adjudicated claims currently rest solely in diplomatic, or in extreme cases military, channels, a third option is needed such as </w:t>
      </w:r>
      <w:r w:rsidRPr="005C0F0F">
        <w:rPr>
          <w:rStyle w:val="StyleUnderline"/>
          <w:highlight w:val="cyan"/>
        </w:rPr>
        <w:t xml:space="preserve">using </w:t>
      </w:r>
      <w:r w:rsidRPr="005C0F0F">
        <w:rPr>
          <w:rStyle w:val="StyleUnderline"/>
        </w:rPr>
        <w:t xml:space="preserve">the </w:t>
      </w:r>
      <w:r w:rsidRPr="005C0F0F">
        <w:rPr>
          <w:rStyle w:val="Emphasis"/>
        </w:rPr>
        <w:t xml:space="preserve">current </w:t>
      </w:r>
      <w:r w:rsidRPr="005C0F0F">
        <w:rPr>
          <w:rStyle w:val="Emphasis"/>
          <w:highlight w:val="cyan"/>
        </w:rPr>
        <w:t>economic deterrence</w:t>
      </w:r>
      <w:r w:rsidRPr="005C0F0F">
        <w:rPr>
          <w:rStyle w:val="StyleUnderline"/>
          <w:highlight w:val="cyan"/>
        </w:rPr>
        <w:t xml:space="preserve"> </w:t>
      </w:r>
      <w:r w:rsidRPr="005C0F0F">
        <w:rPr>
          <w:rStyle w:val="StyleUnderline"/>
        </w:rPr>
        <w:t xml:space="preserve">and </w:t>
      </w:r>
      <w:r w:rsidRPr="005C0F0F">
        <w:rPr>
          <w:rStyle w:val="Emphasis"/>
        </w:rPr>
        <w:t>enforcement capability</w:t>
      </w:r>
      <w:r w:rsidRPr="005C0F0F">
        <w:rPr>
          <w:rStyle w:val="StyleUnderline"/>
        </w:rPr>
        <w:t xml:space="preserve"> </w:t>
      </w:r>
      <w:r w:rsidRPr="005C0F0F">
        <w:rPr>
          <w:rStyle w:val="StyleUnderline"/>
          <w:highlight w:val="cyan"/>
        </w:rPr>
        <w:t xml:space="preserve">of the </w:t>
      </w:r>
      <w:r w:rsidRPr="005C0F0F">
        <w:rPr>
          <w:rStyle w:val="Emphasis"/>
          <w:highlight w:val="cyan"/>
        </w:rPr>
        <w:t>W</w:t>
      </w:r>
      <w:r w:rsidRPr="005C0F0F">
        <w:rPr>
          <w:rStyle w:val="StyleUnderline"/>
        </w:rPr>
        <w:t xml:space="preserve">orld </w:t>
      </w:r>
      <w:r w:rsidRPr="005C0F0F">
        <w:rPr>
          <w:rStyle w:val="Emphasis"/>
          <w:highlight w:val="cyan"/>
        </w:rPr>
        <w:t>T</w:t>
      </w:r>
      <w:r w:rsidRPr="005C0F0F">
        <w:rPr>
          <w:rStyle w:val="StyleUnderline"/>
        </w:rPr>
        <w:t xml:space="preserve">rade </w:t>
      </w:r>
      <w:r w:rsidRPr="005C0F0F">
        <w:rPr>
          <w:rStyle w:val="Emphasis"/>
          <w:highlight w:val="cyan"/>
        </w:rPr>
        <w:t>O</w:t>
      </w:r>
      <w:r w:rsidRPr="005C0F0F">
        <w:rPr>
          <w:rStyle w:val="StyleUnderline"/>
        </w:rPr>
        <w:t xml:space="preserve">rganization to address and collect on unresolved adjudicated </w:t>
      </w:r>
      <w:r w:rsidRPr="005C0F0F">
        <w:rPr>
          <w:rStyle w:val="Emphasis"/>
        </w:rPr>
        <w:t>state liabilities</w:t>
      </w:r>
      <w:r w:rsidRPr="005C0F0F">
        <w:rPr>
          <w:rStyle w:val="StyleUnderline"/>
        </w:rPr>
        <w:t>.</w:t>
      </w:r>
    </w:p>
    <w:p w14:paraId="0EA16C60" w14:textId="5EF78258" w:rsidR="005C5B1C" w:rsidRDefault="005C5B1C" w:rsidP="005C5B1C">
      <w:pPr>
        <w:pStyle w:val="Heading2"/>
      </w:pPr>
      <w:r>
        <w:t>2NC</w:t>
      </w:r>
    </w:p>
    <w:p w14:paraId="1A600CB6" w14:textId="1C05C9CB" w:rsidR="005C5B1C" w:rsidRDefault="00741667" w:rsidP="00741667">
      <w:pPr>
        <w:pStyle w:val="Heading3"/>
      </w:pPr>
      <w:r>
        <w:t>Solvency---Generic---2NC</w:t>
      </w:r>
    </w:p>
    <w:p w14:paraId="47D56527" w14:textId="6058FDE7" w:rsidR="00741667" w:rsidRPr="00741667" w:rsidRDefault="00741667" w:rsidP="00741667">
      <w:pPr>
        <w:pStyle w:val="Heading4"/>
      </w:pPr>
      <w:r>
        <w:t>Patent Pools solve</w:t>
      </w:r>
    </w:p>
    <w:p w14:paraId="7DABA9DA" w14:textId="77777777" w:rsidR="00741667" w:rsidRPr="00B167E9" w:rsidRDefault="00741667" w:rsidP="00741667">
      <w:r w:rsidRPr="00B167E9">
        <w:t xml:space="preserve">Michael </w:t>
      </w:r>
      <w:r w:rsidRPr="00B167E9">
        <w:rPr>
          <w:b/>
          <w:bCs/>
          <w:sz w:val="26"/>
          <w:szCs w:val="26"/>
        </w:rPr>
        <w:t>Renaud et al. 20</w:t>
      </w:r>
      <w:r w:rsidRPr="00B167E9">
        <w:t xml:space="preserve">, </w:t>
      </w:r>
      <w:r>
        <w:t xml:space="preserve">Michael Renaud is the chair of the Mintz’s IP division and has a JD in law from the University of Connecticut School of Law, </w:t>
      </w:r>
      <w:r w:rsidRPr="00B167E9">
        <w:t>10-30-2020, "The Patent Pool Explained: An Effective Mechanism When the Burden is Shared," IPWatchdog, https://ipwatchdog.com/2020/10/30/the-patent-pool-explained-an-effective-mechanism-when-the-burden-is-shared/id=126859/</w:t>
      </w:r>
      <w:r>
        <w:t>/susu</w:t>
      </w:r>
    </w:p>
    <w:p w14:paraId="3D9FFF3D" w14:textId="77777777" w:rsidR="00741667" w:rsidRPr="00B167E9" w:rsidRDefault="00741667" w:rsidP="00741667">
      <w:r w:rsidRPr="00741667">
        <w:rPr>
          <w:highlight w:val="cyan"/>
          <w:u w:val="single"/>
        </w:rPr>
        <w:t xml:space="preserve">Implementers of </w:t>
      </w:r>
      <w:r w:rsidRPr="00B167E9">
        <w:rPr>
          <w:u w:val="single"/>
        </w:rPr>
        <w:t xml:space="preserve">standard essential </w:t>
      </w:r>
      <w:r w:rsidRPr="00741667">
        <w:rPr>
          <w:highlight w:val="cyan"/>
          <w:u w:val="single"/>
        </w:rPr>
        <w:t>tech</w:t>
      </w:r>
      <w:r w:rsidRPr="00B167E9">
        <w:rPr>
          <w:u w:val="single"/>
        </w:rPr>
        <w:t>nology such as Long-Term Evolution (</w:t>
      </w:r>
      <w:r w:rsidRPr="005F447D">
        <w:rPr>
          <w:b/>
          <w:bCs/>
          <w:u w:val="single"/>
        </w:rPr>
        <w:t>LTE</w:t>
      </w:r>
      <w:r w:rsidRPr="00B167E9">
        <w:rPr>
          <w:u w:val="single"/>
        </w:rPr>
        <w:t xml:space="preserve">) are </w:t>
      </w:r>
      <w:r w:rsidRPr="00741667">
        <w:rPr>
          <w:highlight w:val="cyan"/>
          <w:u w:val="single"/>
        </w:rPr>
        <w:t>constantly attempt</w:t>
      </w:r>
      <w:r w:rsidRPr="00B167E9">
        <w:rPr>
          <w:u w:val="single"/>
        </w:rPr>
        <w:t xml:space="preserve">ing </w:t>
      </w:r>
      <w:r w:rsidRPr="00741667">
        <w:rPr>
          <w:highlight w:val="cyan"/>
          <w:u w:val="single"/>
        </w:rPr>
        <w:t xml:space="preserve">to </w:t>
      </w:r>
      <w:r w:rsidRPr="00741667">
        <w:rPr>
          <w:b/>
          <w:bCs/>
          <w:highlight w:val="cyan"/>
          <w:u w:val="single"/>
        </w:rPr>
        <w:t xml:space="preserve">reduce costs </w:t>
      </w:r>
      <w:r w:rsidRPr="005F447D">
        <w:rPr>
          <w:b/>
          <w:bCs/>
          <w:u w:val="single"/>
        </w:rPr>
        <w:t>for implementation</w:t>
      </w:r>
      <w:r w:rsidRPr="00B167E9">
        <w:rPr>
          <w:u w:val="single"/>
        </w:rPr>
        <w:t xml:space="preserve">. </w:t>
      </w:r>
      <w:r w:rsidRPr="00741667">
        <w:rPr>
          <w:highlight w:val="cyan"/>
          <w:u w:val="single"/>
        </w:rPr>
        <w:t xml:space="preserve">This </w:t>
      </w:r>
      <w:r w:rsidRPr="00B167E9">
        <w:rPr>
          <w:u w:val="single"/>
        </w:rPr>
        <w:t xml:space="preserve">behavior has </w:t>
      </w:r>
      <w:r w:rsidRPr="00741667">
        <w:rPr>
          <w:highlight w:val="cyan"/>
          <w:u w:val="single"/>
        </w:rPr>
        <w:t xml:space="preserve">led to </w:t>
      </w:r>
      <w:r w:rsidRPr="00741667">
        <w:rPr>
          <w:b/>
          <w:bCs/>
          <w:highlight w:val="cyan"/>
          <w:u w:val="single"/>
        </w:rPr>
        <w:t>certain ineffic</w:t>
      </w:r>
      <w:r w:rsidRPr="00741667">
        <w:rPr>
          <w:highlight w:val="cyan"/>
          <w:u w:val="single"/>
        </w:rPr>
        <w:t xml:space="preserve">iencies </w:t>
      </w:r>
      <w:r w:rsidRPr="00B167E9">
        <w:rPr>
          <w:u w:val="single"/>
        </w:rPr>
        <w:t xml:space="preserve">in the marketplace, such as </w:t>
      </w:r>
      <w:r w:rsidRPr="00741667">
        <w:rPr>
          <w:b/>
          <w:bCs/>
          <w:highlight w:val="cyan"/>
          <w:u w:val="single"/>
        </w:rPr>
        <w:t>innovators not being compensated</w:t>
      </w:r>
      <w:r w:rsidRPr="00741667">
        <w:rPr>
          <w:highlight w:val="cyan"/>
          <w:u w:val="single"/>
        </w:rPr>
        <w:t xml:space="preserve"> for </w:t>
      </w:r>
      <w:r w:rsidRPr="00B167E9">
        <w:rPr>
          <w:u w:val="single"/>
        </w:rPr>
        <w:t xml:space="preserve">their </w:t>
      </w:r>
      <w:r w:rsidRPr="00741667">
        <w:rPr>
          <w:highlight w:val="cyan"/>
          <w:u w:val="single"/>
        </w:rPr>
        <w:t xml:space="preserve">contributions </w:t>
      </w:r>
      <w:r w:rsidRPr="00B167E9">
        <w:rPr>
          <w:u w:val="single"/>
        </w:rPr>
        <w:t>to technological standards</w:t>
      </w:r>
      <w:r w:rsidRPr="00B167E9">
        <w:t xml:space="preserve">. The symbiotic relationship between innovators and implementers cannot continue where one side takes all the risk and the other side reaps all the reward. </w:t>
      </w:r>
      <w:r w:rsidRPr="00741667">
        <w:rPr>
          <w:highlight w:val="cyan"/>
          <w:u w:val="single"/>
        </w:rPr>
        <w:t xml:space="preserve">One construct </w:t>
      </w:r>
      <w:r w:rsidRPr="00B167E9">
        <w:rPr>
          <w:u w:val="single"/>
        </w:rPr>
        <w:t xml:space="preserve">put in place by innovators </w:t>
      </w:r>
      <w:r w:rsidRPr="00741667">
        <w:rPr>
          <w:highlight w:val="cyan"/>
          <w:u w:val="single"/>
        </w:rPr>
        <w:t xml:space="preserve">to </w:t>
      </w:r>
      <w:r w:rsidRPr="00741667">
        <w:rPr>
          <w:b/>
          <w:bCs/>
          <w:highlight w:val="cyan"/>
          <w:u w:val="single"/>
        </w:rPr>
        <w:t xml:space="preserve">extract compensation </w:t>
      </w:r>
      <w:r w:rsidRPr="00741667">
        <w:rPr>
          <w:highlight w:val="cyan"/>
          <w:u w:val="single"/>
        </w:rPr>
        <w:t xml:space="preserve">from </w:t>
      </w:r>
      <w:r w:rsidRPr="00B167E9">
        <w:rPr>
          <w:u w:val="single"/>
        </w:rPr>
        <w:t xml:space="preserve">the </w:t>
      </w:r>
      <w:r w:rsidRPr="00741667">
        <w:rPr>
          <w:highlight w:val="cyan"/>
          <w:u w:val="single"/>
        </w:rPr>
        <w:t xml:space="preserve">marketplace are patent pools that license patents </w:t>
      </w:r>
      <w:r w:rsidRPr="00B167E9">
        <w:rPr>
          <w:u w:val="single"/>
        </w:rPr>
        <w:t xml:space="preserve">that are declared </w:t>
      </w:r>
      <w:r w:rsidRPr="005F447D">
        <w:rPr>
          <w:b/>
          <w:bCs/>
          <w:u w:val="single"/>
        </w:rPr>
        <w:t>essential for technology standards</w:t>
      </w:r>
      <w:r w:rsidRPr="00B167E9">
        <w:rPr>
          <w:u w:val="single"/>
        </w:rPr>
        <w:t>.</w:t>
      </w:r>
    </w:p>
    <w:p w14:paraId="3E0FA87E" w14:textId="77777777" w:rsidR="00741667" w:rsidRPr="00B167E9" w:rsidRDefault="00741667" w:rsidP="00741667">
      <w:r w:rsidRPr="00B167E9">
        <w:t>A Brief History of Pools</w:t>
      </w:r>
    </w:p>
    <w:p w14:paraId="79BFC1BC" w14:textId="77777777" w:rsidR="00741667" w:rsidRPr="00B167E9" w:rsidRDefault="00741667" w:rsidP="00741667">
      <w:r w:rsidRPr="00741667">
        <w:rPr>
          <w:b/>
          <w:bCs/>
          <w:highlight w:val="cyan"/>
          <w:u w:val="single"/>
        </w:rPr>
        <w:t xml:space="preserve">Pools are agreements between </w:t>
      </w:r>
      <w:r w:rsidRPr="005F447D">
        <w:rPr>
          <w:b/>
          <w:bCs/>
          <w:u w:val="single"/>
        </w:rPr>
        <w:t xml:space="preserve">two or more patent </w:t>
      </w:r>
      <w:r w:rsidRPr="00741667">
        <w:rPr>
          <w:b/>
          <w:bCs/>
          <w:highlight w:val="cyan"/>
          <w:u w:val="single"/>
        </w:rPr>
        <w:t xml:space="preserve">owners to license their patents </w:t>
      </w:r>
      <w:r w:rsidRPr="005F447D">
        <w:rPr>
          <w:b/>
          <w:bCs/>
          <w:u w:val="single"/>
        </w:rPr>
        <w:t>to one another and/or to third parties</w:t>
      </w:r>
      <w:r w:rsidRPr="00B167E9">
        <w:rPr>
          <w:u w:val="single"/>
        </w:rPr>
        <w:t>.</w:t>
      </w:r>
      <w:r w:rsidRPr="00B167E9">
        <w:t> Patent Pools and Antitrust – A Comparative Analysis, World Intellectual Property Organization (WIPO), 3 (Mar. 2014). “</w:t>
      </w:r>
      <w:r w:rsidRPr="00741667">
        <w:rPr>
          <w:highlight w:val="cyan"/>
          <w:u w:val="single"/>
        </w:rPr>
        <w:t xml:space="preserve">In a </w:t>
      </w:r>
      <w:r w:rsidRPr="00B167E9">
        <w:rPr>
          <w:u w:val="single"/>
        </w:rPr>
        <w:t xml:space="preserve">patent </w:t>
      </w:r>
      <w:r w:rsidRPr="00741667">
        <w:rPr>
          <w:highlight w:val="cyan"/>
          <w:u w:val="single"/>
        </w:rPr>
        <w:t>pool</w:t>
      </w:r>
      <w:r w:rsidRPr="00B167E9">
        <w:rPr>
          <w:u w:val="single"/>
        </w:rPr>
        <w:t xml:space="preserve">, patent </w:t>
      </w:r>
      <w:r w:rsidRPr="00741667">
        <w:rPr>
          <w:b/>
          <w:bCs/>
          <w:highlight w:val="cyan"/>
          <w:u w:val="single"/>
        </w:rPr>
        <w:t xml:space="preserve">rights are aggregated amongst </w:t>
      </w:r>
      <w:r w:rsidRPr="005F447D">
        <w:rPr>
          <w:b/>
          <w:bCs/>
          <w:u w:val="single"/>
        </w:rPr>
        <w:t xml:space="preserve">multiple patent </w:t>
      </w:r>
      <w:r w:rsidRPr="00741667">
        <w:rPr>
          <w:b/>
          <w:bCs/>
          <w:highlight w:val="cyan"/>
          <w:u w:val="single"/>
        </w:rPr>
        <w:t>holders</w:t>
      </w:r>
      <w:r w:rsidRPr="00B167E9">
        <w:rPr>
          <w:u w:val="single"/>
        </w:rPr>
        <w:t xml:space="preserve">. Then, the pooled </w:t>
      </w:r>
      <w:r w:rsidRPr="00741667">
        <w:rPr>
          <w:highlight w:val="cyan"/>
          <w:u w:val="single"/>
        </w:rPr>
        <w:t xml:space="preserve">patents are made </w:t>
      </w:r>
      <w:r w:rsidRPr="00741667">
        <w:rPr>
          <w:b/>
          <w:bCs/>
          <w:highlight w:val="cyan"/>
          <w:u w:val="single"/>
        </w:rPr>
        <w:t xml:space="preserve">available to member and non-member licensees </w:t>
      </w:r>
      <w:r w:rsidRPr="00B167E9">
        <w:rPr>
          <w:u w:val="single"/>
        </w:rPr>
        <w:t xml:space="preserve">and typically the </w:t>
      </w:r>
      <w:r w:rsidRPr="00741667">
        <w:rPr>
          <w:highlight w:val="cyan"/>
          <w:u w:val="single"/>
        </w:rPr>
        <w:t xml:space="preserve">pool </w:t>
      </w:r>
      <w:r w:rsidRPr="00741667">
        <w:rPr>
          <w:b/>
          <w:bCs/>
          <w:highlight w:val="cyan"/>
          <w:u w:val="single"/>
        </w:rPr>
        <w:t xml:space="preserve">allocates </w:t>
      </w:r>
      <w:r w:rsidRPr="005F447D">
        <w:rPr>
          <w:b/>
          <w:bCs/>
          <w:u w:val="single"/>
        </w:rPr>
        <w:t xml:space="preserve">a </w:t>
      </w:r>
      <w:r w:rsidRPr="00741667">
        <w:rPr>
          <w:b/>
          <w:bCs/>
          <w:highlight w:val="cyan"/>
          <w:u w:val="single"/>
        </w:rPr>
        <w:t xml:space="preserve">portion of </w:t>
      </w:r>
      <w:r w:rsidRPr="005F447D">
        <w:rPr>
          <w:b/>
          <w:bCs/>
          <w:u w:val="single"/>
        </w:rPr>
        <w:t xml:space="preserve">the </w:t>
      </w:r>
      <w:r w:rsidRPr="00741667">
        <w:rPr>
          <w:b/>
          <w:bCs/>
          <w:highlight w:val="cyan"/>
          <w:u w:val="single"/>
        </w:rPr>
        <w:t xml:space="preserve">licensing fees </w:t>
      </w:r>
      <w:r w:rsidRPr="00741667">
        <w:rPr>
          <w:highlight w:val="cyan"/>
          <w:u w:val="single"/>
        </w:rPr>
        <w:t xml:space="preserve">it collects to each member </w:t>
      </w:r>
      <w:r w:rsidRPr="00B167E9">
        <w:rPr>
          <w:u w:val="single"/>
        </w:rPr>
        <w:t>in proportion to each patent’s value</w:t>
      </w:r>
      <w:r w:rsidRPr="00B167E9">
        <w:t>.” </w:t>
      </w:r>
      <w:r w:rsidRPr="00B167E9">
        <w:rPr>
          <w:sz w:val="12"/>
        </w:rPr>
        <w:t>Id. (citing Robert P. Merges, Institutions for Intellectual Property Transactions: The Case of Patent Pools, in Expanding the Boundaries of Intellectual Property, Innovation Policy for the Knowledge Society, 123, 129 (Rochelle Cooper Dreyfuss et al. eds., 2001)).</w:t>
      </w:r>
    </w:p>
    <w:p w14:paraId="4C7852F1" w14:textId="77777777" w:rsidR="00741667" w:rsidRPr="00B167E9" w:rsidRDefault="00741667" w:rsidP="00741667">
      <w:r w:rsidRPr="00B167E9">
        <w:rPr>
          <w:u w:val="single"/>
        </w:rPr>
        <w:t xml:space="preserve">In many fields, in </w:t>
      </w:r>
      <w:r w:rsidRPr="00741667">
        <w:rPr>
          <w:highlight w:val="cyan"/>
          <w:u w:val="single"/>
        </w:rPr>
        <w:t xml:space="preserve">particular </w:t>
      </w:r>
      <w:r w:rsidRPr="00741667">
        <w:rPr>
          <w:b/>
          <w:bCs/>
          <w:highlight w:val="cyan"/>
          <w:u w:val="single"/>
        </w:rPr>
        <w:t>high tech</w:t>
      </w:r>
      <w:r w:rsidRPr="005F447D">
        <w:rPr>
          <w:b/>
          <w:bCs/>
          <w:u w:val="single"/>
        </w:rPr>
        <w:t>nology</w:t>
      </w:r>
      <w:r w:rsidRPr="00B167E9">
        <w:rPr>
          <w:u w:val="single"/>
        </w:rPr>
        <w:t xml:space="preserve"> industries</w:t>
      </w:r>
      <w:r w:rsidRPr="00B167E9">
        <w:t xml:space="preserve"> such as cellular networks, video transfer (or streaming), and other software and hardware-based systems</w:t>
      </w:r>
      <w:r w:rsidRPr="00B167E9">
        <w:rPr>
          <w:u w:val="single"/>
        </w:rPr>
        <w:t xml:space="preserve">, it became </w:t>
      </w:r>
      <w:r w:rsidRPr="00741667">
        <w:rPr>
          <w:highlight w:val="cyan"/>
          <w:u w:val="single"/>
        </w:rPr>
        <w:t xml:space="preserve">necessary to create </w:t>
      </w:r>
      <w:r w:rsidRPr="00B167E9">
        <w:rPr>
          <w:u w:val="single"/>
        </w:rPr>
        <w:t xml:space="preserve">formal </w:t>
      </w:r>
      <w:r w:rsidRPr="00741667">
        <w:rPr>
          <w:highlight w:val="cyan"/>
          <w:u w:val="single"/>
        </w:rPr>
        <w:t xml:space="preserve">standards to enhance </w:t>
      </w:r>
      <w:r w:rsidRPr="00B167E9">
        <w:rPr>
          <w:u w:val="single"/>
        </w:rPr>
        <w:t xml:space="preserve">the </w:t>
      </w:r>
      <w:r w:rsidRPr="00741667">
        <w:rPr>
          <w:highlight w:val="cyan"/>
          <w:u w:val="single"/>
        </w:rPr>
        <w:t>development of the industry </w:t>
      </w:r>
      <w:r w:rsidRPr="00B167E9">
        <w:rPr>
          <w:u w:val="single"/>
        </w:rPr>
        <w:t>and ensure the interoperability of related services</w:t>
      </w:r>
      <w:r w:rsidRPr="00B167E9">
        <w:t xml:space="preserve">. Interoperability is critical to ensure that consumers are not tied to any particular manufacturer of goods based on a single decision made at a given point in time or based on the dominance of one particular product in an ecosystem provided by one manufacturer. </w:t>
      </w:r>
      <w:r w:rsidRPr="00B167E9">
        <w:rPr>
          <w:u w:val="single"/>
        </w:rPr>
        <w:t>Consider the effect on consumers if, absent such standards, one could only purchase memory sticks from the same manufacturer who provided a laptop computer? The laptop manufacturer has full control over the interface it provides for memory sticks and could select a proprietary interface.</w:t>
      </w:r>
      <w:r w:rsidRPr="00B167E9">
        <w:t xml:space="preserve"> The lack of choice between several manufacturers of memory sticks would drive prices up and harm consumers. It would also serve as a barrier to entry for companies that do not make laptops to make memory sticks. So, the industry developed the Universal Serial Bus standard, to standardize the interface for memory sticks.</w:t>
      </w:r>
    </w:p>
    <w:p w14:paraId="3F12B4F4" w14:textId="77777777" w:rsidR="00741667" w:rsidRPr="00B167E9" w:rsidRDefault="00741667" w:rsidP="00741667">
      <w:pPr>
        <w:rPr>
          <w:sz w:val="16"/>
          <w:szCs w:val="16"/>
        </w:rPr>
      </w:pPr>
      <w:r w:rsidRPr="00B167E9">
        <w:rPr>
          <w:u w:val="single"/>
        </w:rPr>
        <w:t>Inevitably, technology will be developed, and enhancements made and patented, which address functionality that is also incorporated into a standard.</w:t>
      </w:r>
      <w:r w:rsidRPr="00B167E9">
        <w:t xml:space="preserve"> </w:t>
      </w:r>
      <w:r w:rsidRPr="00B167E9">
        <w:rPr>
          <w:u w:val="single"/>
        </w:rPr>
        <w:t xml:space="preserve">Such </w:t>
      </w:r>
      <w:r w:rsidRPr="00741667">
        <w:rPr>
          <w:b/>
          <w:bCs/>
          <w:highlight w:val="cyan"/>
          <w:u w:val="single"/>
        </w:rPr>
        <w:t xml:space="preserve">SEPs </w:t>
      </w:r>
      <w:r w:rsidRPr="00741667">
        <w:rPr>
          <w:highlight w:val="cyan"/>
          <w:u w:val="single"/>
        </w:rPr>
        <w:t xml:space="preserve">are </w:t>
      </w:r>
      <w:r w:rsidRPr="00B167E9">
        <w:rPr>
          <w:u w:val="single"/>
        </w:rPr>
        <w:t>“</w:t>
      </w:r>
      <w:r w:rsidRPr="00741667">
        <w:rPr>
          <w:b/>
          <w:bCs/>
          <w:highlight w:val="cyan"/>
          <w:u w:val="single"/>
        </w:rPr>
        <w:t xml:space="preserve">patents that are unavoidable </w:t>
      </w:r>
      <w:r w:rsidRPr="00741667">
        <w:rPr>
          <w:highlight w:val="cyan"/>
          <w:u w:val="single"/>
        </w:rPr>
        <w:t xml:space="preserve">for </w:t>
      </w:r>
      <w:r w:rsidRPr="00B167E9">
        <w:rPr>
          <w:u w:val="single"/>
        </w:rPr>
        <w:t xml:space="preserve">the </w:t>
      </w:r>
      <w:r w:rsidRPr="00741667">
        <w:rPr>
          <w:highlight w:val="cyan"/>
          <w:u w:val="single"/>
        </w:rPr>
        <w:t xml:space="preserve">implementation </w:t>
      </w:r>
      <w:r w:rsidRPr="00B167E9">
        <w:rPr>
          <w:u w:val="single"/>
        </w:rPr>
        <w:t>of a standardized technology.</w:t>
      </w:r>
      <w:r w:rsidRPr="00B167E9">
        <w:t xml:space="preserve"> They represent core, pioneering innovation that entire industries will build upon. </w:t>
      </w:r>
      <w:r w:rsidRPr="00B167E9">
        <w:rPr>
          <w:u w:val="single"/>
        </w:rPr>
        <w:t xml:space="preserve">These </w:t>
      </w:r>
      <w:r w:rsidRPr="00741667">
        <w:rPr>
          <w:b/>
          <w:bCs/>
          <w:highlight w:val="cyan"/>
          <w:u w:val="single"/>
        </w:rPr>
        <w:t xml:space="preserve">patents protect innovation </w:t>
      </w:r>
      <w:r w:rsidRPr="00741667">
        <w:rPr>
          <w:highlight w:val="cyan"/>
          <w:u w:val="single"/>
        </w:rPr>
        <w:t xml:space="preserve">that </w:t>
      </w:r>
      <w:r w:rsidRPr="00B167E9">
        <w:rPr>
          <w:u w:val="single"/>
        </w:rPr>
        <w:t xml:space="preserve">has </w:t>
      </w:r>
      <w:r w:rsidRPr="00741667">
        <w:rPr>
          <w:highlight w:val="cyan"/>
          <w:u w:val="single"/>
        </w:rPr>
        <w:t>taken extraordinary effort to achieve</w:t>
      </w:r>
      <w:r w:rsidRPr="00B167E9">
        <w:rPr>
          <w:u w:val="single"/>
        </w:rPr>
        <w:t xml:space="preserve">.” </w:t>
      </w:r>
      <w:r w:rsidRPr="00741667">
        <w:rPr>
          <w:b/>
          <w:bCs/>
          <w:highlight w:val="cyan"/>
          <w:u w:val="single"/>
        </w:rPr>
        <w:t>Pools</w:t>
      </w:r>
      <w:r w:rsidRPr="00741667">
        <w:rPr>
          <w:highlight w:val="cyan"/>
          <w:u w:val="single"/>
        </w:rPr>
        <w:t xml:space="preserve"> then facilitate </w:t>
      </w:r>
      <w:r w:rsidRPr="00B167E9">
        <w:rPr>
          <w:u w:val="single"/>
        </w:rPr>
        <w:t xml:space="preserve">a </w:t>
      </w:r>
      <w:r w:rsidRPr="00741667">
        <w:rPr>
          <w:highlight w:val="cyan"/>
          <w:u w:val="single"/>
        </w:rPr>
        <w:t xml:space="preserve">process where each </w:t>
      </w:r>
      <w:r w:rsidRPr="00B167E9">
        <w:rPr>
          <w:u w:val="single"/>
        </w:rPr>
        <w:t xml:space="preserve">participating SEP </w:t>
      </w:r>
      <w:r w:rsidRPr="00741667">
        <w:rPr>
          <w:highlight w:val="cyan"/>
          <w:u w:val="single"/>
        </w:rPr>
        <w:t xml:space="preserve">owner can enter </w:t>
      </w:r>
      <w:r w:rsidRPr="00B167E9">
        <w:rPr>
          <w:u w:val="single"/>
        </w:rPr>
        <w:t xml:space="preserve">into </w:t>
      </w:r>
      <w:r w:rsidRPr="00741667">
        <w:rPr>
          <w:highlight w:val="cyan"/>
          <w:u w:val="single"/>
        </w:rPr>
        <w:t xml:space="preserve">cross licenses with </w:t>
      </w:r>
      <w:r w:rsidRPr="00B167E9">
        <w:rPr>
          <w:u w:val="single"/>
        </w:rPr>
        <w:t xml:space="preserve">the </w:t>
      </w:r>
      <w:r w:rsidRPr="00741667">
        <w:rPr>
          <w:b/>
          <w:bCs/>
          <w:highlight w:val="cyan"/>
          <w:u w:val="single"/>
        </w:rPr>
        <w:t xml:space="preserve">other </w:t>
      </w:r>
      <w:r w:rsidRPr="005F447D">
        <w:rPr>
          <w:b/>
          <w:bCs/>
          <w:u w:val="single"/>
        </w:rPr>
        <w:t xml:space="preserve">participating pool </w:t>
      </w:r>
      <w:r w:rsidRPr="00741667">
        <w:rPr>
          <w:b/>
          <w:bCs/>
          <w:highlight w:val="cyan"/>
          <w:u w:val="single"/>
        </w:rPr>
        <w:t>contributors</w:t>
      </w:r>
      <w:r w:rsidRPr="00B167E9">
        <w:rPr>
          <w:u w:val="single"/>
        </w:rPr>
        <w:t>. The SEP pool “provides a standard license in respect of the pooled patents for licensees who are not members of the pool, and allocates to each member of the pool a portion of the licensing fees in accordance with the agreement</w:t>
      </w:r>
      <w:r w:rsidRPr="00B167E9">
        <w:t>.” </w:t>
      </w:r>
      <w:r w:rsidRPr="00B167E9">
        <w:rPr>
          <w:sz w:val="16"/>
          <w:szCs w:val="16"/>
        </w:rPr>
        <w:t>Id. And, since SEPs are complementary, pools comprising essential patents are less likely to cause competitive concerns, especially compared to patent pools that consist of non-essential patents. Id. at 5.</w:t>
      </w:r>
    </w:p>
    <w:p w14:paraId="4BB4C078" w14:textId="77777777" w:rsidR="00741667" w:rsidRPr="00B167E9" w:rsidRDefault="00741667" w:rsidP="00741667">
      <w:pPr>
        <w:rPr>
          <w:sz w:val="16"/>
          <w:szCs w:val="16"/>
        </w:rPr>
      </w:pPr>
      <w:r w:rsidRPr="00B167E9">
        <w:rPr>
          <w:sz w:val="16"/>
          <w:szCs w:val="16"/>
        </w:rPr>
        <w:t>The Purpose of Pools</w:t>
      </w:r>
    </w:p>
    <w:p w14:paraId="70488E89" w14:textId="770C0716" w:rsidR="00741667" w:rsidRDefault="00741667" w:rsidP="00741667">
      <w:pPr>
        <w:rPr>
          <w:sz w:val="16"/>
          <w:szCs w:val="16"/>
        </w:rPr>
      </w:pPr>
      <w:r w:rsidRPr="00B167E9">
        <w:rPr>
          <w:u w:val="single"/>
        </w:rPr>
        <w:t xml:space="preserve">Pools are an elective market mechanism </w:t>
      </w:r>
      <w:r w:rsidRPr="00741667">
        <w:rPr>
          <w:highlight w:val="cyan"/>
          <w:u w:val="single"/>
        </w:rPr>
        <w:t>designed to provide benefits to both innovators and implementers</w:t>
      </w:r>
      <w:r w:rsidRPr="00B167E9">
        <w:t xml:space="preserve">. </w:t>
      </w:r>
      <w:r w:rsidRPr="005F447D">
        <w:rPr>
          <w:sz w:val="16"/>
          <w:szCs w:val="16"/>
        </w:rPr>
        <w:t>Richard J. Gilbert, Collective Rights Organizations: A Guide to Benefits, Costs and Antitrust Safeguards, The Cambridge Handbook of Technical Standardization Law, Vol. 1 – Patents and Competition Law, 17 (Feb. 27, 2017) (citing U.S. Philips Corp. v. ITC, 424 F.3d 1179, 1190-91, 1192, 1197 (Fed. Cir. 2005)). Pools allow both innovators and implementers to enjoy cost predictability by simultaneously increasing efficiencies and decreasing transaction costs and litigation expenses.</w:t>
      </w:r>
    </w:p>
    <w:p w14:paraId="6CCDA2EB" w14:textId="33B327E4" w:rsidR="00B713DA" w:rsidRDefault="00B713DA" w:rsidP="00B713DA">
      <w:pPr>
        <w:pStyle w:val="Heading4"/>
      </w:pPr>
      <w:r>
        <w:t xml:space="preserve">Empirics prove patent pools prevent litigation and increase innovation </w:t>
      </w:r>
    </w:p>
    <w:p w14:paraId="5CCD80B1" w14:textId="77777777" w:rsidR="00B713DA" w:rsidRDefault="00B713DA" w:rsidP="00B713DA">
      <w:r w:rsidRPr="003815CD">
        <w:t xml:space="preserve">Henry </w:t>
      </w:r>
      <w:r w:rsidRPr="003815CD">
        <w:rPr>
          <w:b/>
          <w:bCs/>
          <w:sz w:val="26"/>
          <w:szCs w:val="26"/>
        </w:rPr>
        <w:t>Delcamp 15</w:t>
      </w:r>
      <w:r w:rsidRPr="003815CD">
        <w:t xml:space="preserve">, </w:t>
      </w:r>
      <w:r>
        <w:t xml:space="preserve">Herny Delcamp is </w:t>
      </w:r>
      <w:proofErr w:type="gramStart"/>
      <w:r>
        <w:t>a</w:t>
      </w:r>
      <w:proofErr w:type="gramEnd"/>
      <w:r>
        <w:t xml:space="preserve"> affiliate professor of Law Economics and Humanities at ESCP Business school</w:t>
      </w:r>
      <w:r w:rsidRPr="003815CD">
        <w:t xml:space="preserve">, </w:t>
      </w:r>
      <w:r>
        <w:t xml:space="preserve">March </w:t>
      </w:r>
      <w:r w:rsidRPr="003815CD">
        <w:t>2015, "Are patent pools a way to help patent owners enforce their rights?", International Review of Law and Economics,</w:t>
      </w:r>
      <w:r>
        <w:t xml:space="preserve"> </w:t>
      </w:r>
      <w:r w:rsidRPr="003815CD">
        <w:t>https://www.sciencedirect.com/science/article/abs/pii/S0144818814000763//susu</w:t>
      </w:r>
    </w:p>
    <w:p w14:paraId="52CEEEFA" w14:textId="77777777" w:rsidR="00B713DA" w:rsidRDefault="00B713DA" w:rsidP="00B713DA">
      <w:r w:rsidRPr="003815CD">
        <w:rPr>
          <w:u w:val="single"/>
        </w:rPr>
        <w:t xml:space="preserve">This </w:t>
      </w:r>
      <w:r w:rsidRPr="00B713DA">
        <w:rPr>
          <w:highlight w:val="cyan"/>
          <w:u w:val="single"/>
        </w:rPr>
        <w:t xml:space="preserve">paper explores </w:t>
      </w:r>
      <w:r w:rsidRPr="00B713DA">
        <w:rPr>
          <w:b/>
          <w:bCs/>
          <w:highlight w:val="cyan"/>
          <w:u w:val="single"/>
        </w:rPr>
        <w:t xml:space="preserve">empirically </w:t>
      </w:r>
      <w:r w:rsidRPr="003815CD">
        <w:rPr>
          <w:u w:val="single"/>
        </w:rPr>
        <w:t xml:space="preserve">the </w:t>
      </w:r>
      <w:r w:rsidRPr="00B713DA">
        <w:rPr>
          <w:highlight w:val="cyan"/>
          <w:u w:val="single"/>
        </w:rPr>
        <w:t xml:space="preserve">interplay between </w:t>
      </w:r>
      <w:r w:rsidRPr="00B713DA">
        <w:rPr>
          <w:b/>
          <w:bCs/>
          <w:highlight w:val="cyan"/>
          <w:u w:val="single"/>
        </w:rPr>
        <w:t xml:space="preserve">patent pooling </w:t>
      </w:r>
      <w:r w:rsidRPr="003815CD">
        <w:rPr>
          <w:u w:val="single"/>
        </w:rPr>
        <w:t xml:space="preserve">and litigations </w:t>
      </w:r>
      <w:r w:rsidRPr="00B713DA">
        <w:rPr>
          <w:b/>
          <w:bCs/>
          <w:highlight w:val="cyan"/>
          <w:u w:val="single"/>
        </w:rPr>
        <w:t xml:space="preserve">using data on </w:t>
      </w:r>
      <w:r w:rsidRPr="003815CD">
        <w:rPr>
          <w:b/>
          <w:bCs/>
          <w:u w:val="single"/>
        </w:rPr>
        <w:t xml:space="preserve">1564 </w:t>
      </w:r>
      <w:r w:rsidRPr="00B713DA">
        <w:rPr>
          <w:highlight w:val="cyan"/>
          <w:u w:val="single"/>
        </w:rPr>
        <w:t xml:space="preserve">United States patents belonging to eight </w:t>
      </w:r>
      <w:proofErr w:type="gramStart"/>
      <w:r w:rsidRPr="00B713DA">
        <w:rPr>
          <w:highlight w:val="cyan"/>
          <w:u w:val="single"/>
        </w:rPr>
        <w:t>modern</w:t>
      </w:r>
      <w:proofErr w:type="gramEnd"/>
      <w:r w:rsidRPr="00B713DA">
        <w:rPr>
          <w:highlight w:val="cyan"/>
          <w:u w:val="single"/>
        </w:rPr>
        <w:t xml:space="preserve"> </w:t>
      </w:r>
      <w:r w:rsidRPr="00B713DA">
        <w:rPr>
          <w:b/>
          <w:bCs/>
          <w:highlight w:val="cyan"/>
          <w:u w:val="single"/>
        </w:rPr>
        <w:t>I.C.T. po</w:t>
      </w:r>
      <w:r w:rsidRPr="003815CD">
        <w:rPr>
          <w:b/>
          <w:bCs/>
          <w:u w:val="single"/>
        </w:rPr>
        <w:t>ol</w:t>
      </w:r>
      <w:r w:rsidRPr="003815CD">
        <w:rPr>
          <w:u w:val="single"/>
        </w:rPr>
        <w:t xml:space="preserve">s and to a </w:t>
      </w:r>
      <w:r w:rsidRPr="00B713DA">
        <w:rPr>
          <w:highlight w:val="cyan"/>
          <w:u w:val="single"/>
        </w:rPr>
        <w:t xml:space="preserve">control database with patents </w:t>
      </w:r>
      <w:r w:rsidRPr="003815CD">
        <w:rPr>
          <w:u w:val="single"/>
        </w:rPr>
        <w:t xml:space="preserve">having the same characteristics. </w:t>
      </w:r>
      <w:r w:rsidRPr="003815CD">
        <w:rPr>
          <w:b/>
          <w:bCs/>
          <w:u w:val="single"/>
        </w:rPr>
        <w:t>First, our an</w:t>
      </w:r>
      <w:r w:rsidRPr="00B713DA">
        <w:rPr>
          <w:b/>
          <w:bCs/>
          <w:highlight w:val="cyan"/>
          <w:u w:val="single"/>
        </w:rPr>
        <w:t>alysi</w:t>
      </w:r>
      <w:r w:rsidRPr="00B713DA">
        <w:rPr>
          <w:highlight w:val="cyan"/>
          <w:u w:val="single"/>
        </w:rPr>
        <w:t xml:space="preserve">s </w:t>
      </w:r>
      <w:r w:rsidRPr="003815CD">
        <w:rPr>
          <w:u w:val="single"/>
        </w:rPr>
        <w:t xml:space="preserve">makes it </w:t>
      </w:r>
      <w:r w:rsidRPr="00B713DA">
        <w:rPr>
          <w:highlight w:val="cyan"/>
          <w:u w:val="single"/>
        </w:rPr>
        <w:t xml:space="preserve">possible to </w:t>
      </w:r>
      <w:r w:rsidRPr="00B713DA">
        <w:rPr>
          <w:b/>
          <w:bCs/>
          <w:highlight w:val="cyan"/>
          <w:u w:val="single"/>
        </w:rPr>
        <w:t xml:space="preserve">highlight </w:t>
      </w:r>
      <w:r w:rsidRPr="00B713DA">
        <w:rPr>
          <w:highlight w:val="cyan"/>
          <w:u w:val="single"/>
        </w:rPr>
        <w:t xml:space="preserve">that </w:t>
      </w:r>
      <w:r w:rsidRPr="00B713DA">
        <w:rPr>
          <w:b/>
          <w:bCs/>
          <w:highlight w:val="cyan"/>
          <w:u w:val="single"/>
        </w:rPr>
        <w:t xml:space="preserve">pool patents </w:t>
      </w:r>
      <w:r w:rsidRPr="00B713DA">
        <w:rPr>
          <w:highlight w:val="cyan"/>
          <w:u w:val="single"/>
        </w:rPr>
        <w:t xml:space="preserve">are </w:t>
      </w:r>
      <w:r w:rsidRPr="00B713DA">
        <w:rPr>
          <w:b/>
          <w:bCs/>
          <w:highlight w:val="cyan"/>
          <w:u w:val="single"/>
        </w:rPr>
        <w:t>more litigated than non-pool pate</w:t>
      </w:r>
      <w:r w:rsidRPr="00B713DA">
        <w:rPr>
          <w:highlight w:val="cyan"/>
          <w:u w:val="single"/>
        </w:rPr>
        <w:t xml:space="preserve">nts </w:t>
      </w:r>
      <w:r w:rsidRPr="003815CD">
        <w:rPr>
          <w:u w:val="single"/>
        </w:rPr>
        <w:t xml:space="preserve">presenting the same characteristics. Second, we underline that the difference in the likelihood to be involved in an infringement case, with the patent holder as plaintiff, is </w:t>
      </w:r>
      <w:r w:rsidRPr="003815CD">
        <w:rPr>
          <w:b/>
          <w:bCs/>
          <w:u w:val="single"/>
        </w:rPr>
        <w:t>due to a pool effect </w:t>
      </w:r>
      <w:r w:rsidRPr="003815CD">
        <w:rPr>
          <w:u w:val="single"/>
        </w:rPr>
        <w:t>per se</w:t>
      </w:r>
      <w:r w:rsidRPr="003815CD">
        <w:t xml:space="preserve">, on top of the impact of the pool on the market size of the patent. Third, we explore several tracks that could explain this positive pool effect on litigations. We underscore that the patent inclusion in a pool, by reducing the uncertainty on the patent essentiality, facilitates dispute resolution by settlement. </w:t>
      </w:r>
      <w:r w:rsidRPr="00B713DA">
        <w:rPr>
          <w:highlight w:val="cyan"/>
          <w:u w:val="single"/>
        </w:rPr>
        <w:t xml:space="preserve">We also show that the pools’ size, as measured by the number of members, has a </w:t>
      </w:r>
      <w:r w:rsidRPr="00B713DA">
        <w:rPr>
          <w:b/>
          <w:bCs/>
          <w:highlight w:val="cyan"/>
          <w:u w:val="single"/>
        </w:rPr>
        <w:t xml:space="preserve">positive effect </w:t>
      </w:r>
      <w:r w:rsidRPr="00B713DA">
        <w:rPr>
          <w:highlight w:val="cyan"/>
          <w:u w:val="single"/>
        </w:rPr>
        <w:t xml:space="preserve">on the </w:t>
      </w:r>
      <w:r w:rsidRPr="00B713DA">
        <w:rPr>
          <w:b/>
          <w:bCs/>
          <w:highlight w:val="cyan"/>
          <w:u w:val="single"/>
        </w:rPr>
        <w:t>number of cases</w:t>
      </w:r>
      <w:r w:rsidRPr="00B713DA">
        <w:rPr>
          <w:highlight w:val="cyan"/>
          <w:u w:val="single"/>
        </w:rPr>
        <w:t xml:space="preserve"> which could be due to a transmission of information between member</w:t>
      </w:r>
      <w:r w:rsidRPr="00B713DA">
        <w:rPr>
          <w:highlight w:val="cyan"/>
        </w:rPr>
        <w:t>s</w:t>
      </w:r>
      <w:r w:rsidRPr="003815CD">
        <w:t>. We emphasize and discuss such other factors that affect the incentives to litigate as the size of the firm and whether the patent holder is vertically integrated. From a public policy standpoint, our results underscore the need for a higher scrutiny of the real functioning of modern I.C.T. pools by the antitrust authorities.</w:t>
      </w:r>
    </w:p>
    <w:p w14:paraId="3C4FCF39" w14:textId="4BDCB1CE" w:rsidR="00B713DA" w:rsidRDefault="0073147C" w:rsidP="0073147C">
      <w:pPr>
        <w:pStyle w:val="Heading3"/>
      </w:pPr>
      <w:r>
        <w:t>Solvency---Innovation---2NC</w:t>
      </w:r>
    </w:p>
    <w:p w14:paraId="0809BB5C" w14:textId="0C2DB91E" w:rsidR="0073147C" w:rsidRDefault="0073147C" w:rsidP="0073147C">
      <w:pPr>
        <w:pStyle w:val="Heading4"/>
      </w:pPr>
      <w:r>
        <w:t>Patent Pools solve innovation:</w:t>
      </w:r>
    </w:p>
    <w:p w14:paraId="77027C6D" w14:textId="26D68954" w:rsidR="0073147C" w:rsidRDefault="0073147C" w:rsidP="0073147C">
      <w:pPr>
        <w:pStyle w:val="Heading4"/>
        <w:rPr>
          <w:rFonts w:eastAsia="Times New Roman"/>
        </w:rPr>
      </w:pPr>
      <w:r>
        <w:rPr>
          <w:rFonts w:eastAsia="Times New Roman"/>
        </w:rPr>
        <w:t>A. Complementary innovation</w:t>
      </w:r>
    </w:p>
    <w:p w14:paraId="356C5E81" w14:textId="77777777" w:rsidR="0073147C" w:rsidRPr="000B41E1" w:rsidRDefault="0073147C" w:rsidP="0073147C">
      <w:r w:rsidRPr="00FB7F85">
        <w:t xml:space="preserve">Erik </w:t>
      </w:r>
      <w:r w:rsidRPr="00FB7F85">
        <w:rPr>
          <w:b/>
          <w:bCs/>
          <w:sz w:val="26"/>
          <w:szCs w:val="26"/>
        </w:rPr>
        <w:t>Hovenkamp</w:t>
      </w:r>
      <w:r w:rsidRPr="00FB7F85">
        <w:t xml:space="preserve"> </w:t>
      </w:r>
      <w:r w:rsidRPr="00FB7F85">
        <w:rPr>
          <w:b/>
          <w:bCs/>
          <w:sz w:val="26"/>
          <w:szCs w:val="26"/>
        </w:rPr>
        <w:t>and</w:t>
      </w:r>
      <w:r>
        <w:t xml:space="preserve"> Herbert </w:t>
      </w:r>
      <w:r w:rsidRPr="00FB7F85">
        <w:rPr>
          <w:b/>
          <w:bCs/>
          <w:sz w:val="26"/>
          <w:szCs w:val="26"/>
        </w:rPr>
        <w:t>Hovenkamp 17</w:t>
      </w:r>
      <w:r w:rsidRPr="00FB7F85">
        <w:t xml:space="preserve">, </w:t>
      </w:r>
      <w:r>
        <w:t xml:space="preserve">Herbert Hovenkamp served on the ABA t advise the President on antitrust matters and is  a professor of law at the University of Pennsylvania Cary Law School and Wharton, Erik Hovenkamp is a post doctorate fellow at Harvard Law School and has a PhD in economics from Northwestern and is a professor of law at Cornell, </w:t>
      </w:r>
      <w:r w:rsidRPr="00FB7F85">
        <w:t>4-10-2017, "Patent Pools and Related Technology Sharing</w:t>
      </w:r>
      <w:r w:rsidRPr="000B41E1">
        <w:t>", Cambridge Handbook of Antitrust, https://papers.ssrn.com/sol3/papers.cfm?abstract_id=2645905//susu</w:t>
      </w:r>
    </w:p>
    <w:p w14:paraId="19724CEA" w14:textId="77777777" w:rsidR="0073147C" w:rsidRPr="000B41E1" w:rsidRDefault="0073147C" w:rsidP="0073147C">
      <w:r w:rsidRPr="000B41E1">
        <w:t>Traditional Considerations—Complements vs. Substitutes:</w:t>
      </w:r>
    </w:p>
    <w:p w14:paraId="50FD5C83" w14:textId="77777777" w:rsidR="0073147C" w:rsidRPr="000B41E1" w:rsidRDefault="0073147C" w:rsidP="0073147C">
      <w:r w:rsidRPr="000B41E1">
        <w:rPr>
          <w:u w:val="single"/>
        </w:rPr>
        <w:t xml:space="preserve">A traditional </w:t>
      </w:r>
      <w:r w:rsidRPr="0073147C">
        <w:rPr>
          <w:highlight w:val="cyan"/>
          <w:u w:val="single"/>
        </w:rPr>
        <w:t xml:space="preserve">justification for </w:t>
      </w:r>
      <w:r w:rsidRPr="0073147C">
        <w:rPr>
          <w:b/>
          <w:bCs/>
          <w:highlight w:val="cyan"/>
          <w:u w:val="single"/>
        </w:rPr>
        <w:t>patent</w:t>
      </w:r>
      <w:r w:rsidRPr="0073147C">
        <w:rPr>
          <w:highlight w:val="cyan"/>
          <w:u w:val="single"/>
        </w:rPr>
        <w:t xml:space="preserve"> </w:t>
      </w:r>
      <w:r w:rsidRPr="0073147C">
        <w:rPr>
          <w:b/>
          <w:bCs/>
          <w:highlight w:val="cyan"/>
          <w:u w:val="single"/>
        </w:rPr>
        <w:t>pools</w:t>
      </w:r>
      <w:r w:rsidRPr="0073147C">
        <w:rPr>
          <w:highlight w:val="cyan"/>
          <w:u w:val="single"/>
        </w:rPr>
        <w:t xml:space="preserve"> </w:t>
      </w:r>
      <w:r w:rsidRPr="000B41E1">
        <w:rPr>
          <w:u w:val="single"/>
        </w:rPr>
        <w:t xml:space="preserve">is </w:t>
      </w:r>
      <w:r w:rsidRPr="0073147C">
        <w:rPr>
          <w:highlight w:val="cyan"/>
          <w:u w:val="single"/>
        </w:rPr>
        <w:t xml:space="preserve">that they </w:t>
      </w:r>
      <w:r w:rsidRPr="0073147C">
        <w:rPr>
          <w:b/>
          <w:bCs/>
          <w:highlight w:val="cyan"/>
          <w:u w:val="single"/>
        </w:rPr>
        <w:t>facilitate improved produ</w:t>
      </w:r>
      <w:r w:rsidRPr="0073147C">
        <w:rPr>
          <w:highlight w:val="cyan"/>
          <w:u w:val="single"/>
        </w:rPr>
        <w:t xml:space="preserve">cts </w:t>
      </w:r>
      <w:r w:rsidRPr="000B41E1">
        <w:rPr>
          <w:u w:val="single"/>
        </w:rPr>
        <w:t xml:space="preserve">by </w:t>
      </w:r>
      <w:r w:rsidRPr="0073147C">
        <w:rPr>
          <w:highlight w:val="cyan"/>
          <w:u w:val="single"/>
        </w:rPr>
        <w:t>uniting complements</w:t>
      </w:r>
      <w:r w:rsidRPr="000B41E1">
        <w:rPr>
          <w:u w:val="single"/>
        </w:rPr>
        <w:t xml:space="preserve">, which are </w:t>
      </w:r>
      <w:r w:rsidRPr="0073147C">
        <w:rPr>
          <w:highlight w:val="cyan"/>
          <w:u w:val="single"/>
        </w:rPr>
        <w:t>two things that are more valuable when used together</w:t>
      </w:r>
      <w:r w:rsidRPr="000B41E1">
        <w:rPr>
          <w:u w:val="single"/>
        </w:rPr>
        <w:t xml:space="preserve">. </w:t>
      </w:r>
      <w:r w:rsidRPr="0073147C">
        <w:rPr>
          <w:b/>
          <w:bCs/>
          <w:highlight w:val="cyan"/>
          <w:u w:val="single"/>
        </w:rPr>
        <w:t>Sharing of</w:t>
      </w:r>
      <w:r w:rsidRPr="0073147C">
        <w:rPr>
          <w:highlight w:val="cyan"/>
          <w:u w:val="single"/>
        </w:rPr>
        <w:t xml:space="preserve"> complementary patents means </w:t>
      </w:r>
      <w:r w:rsidRPr="000B41E1">
        <w:rPr>
          <w:u w:val="single"/>
        </w:rPr>
        <w:t xml:space="preserve">that </w:t>
      </w:r>
      <w:r w:rsidRPr="0073147C">
        <w:rPr>
          <w:highlight w:val="cyan"/>
          <w:u w:val="single"/>
        </w:rPr>
        <w:t xml:space="preserve">licensees can then </w:t>
      </w:r>
      <w:r w:rsidRPr="0073147C">
        <w:rPr>
          <w:b/>
          <w:bCs/>
          <w:highlight w:val="cyan"/>
          <w:u w:val="single"/>
        </w:rPr>
        <w:t>employ all the patents</w:t>
      </w:r>
      <w:r w:rsidRPr="0073147C">
        <w:rPr>
          <w:highlight w:val="cyan"/>
          <w:u w:val="single"/>
        </w:rPr>
        <w:t xml:space="preserve"> in their product</w:t>
      </w:r>
      <w:r w:rsidRPr="000B41E1">
        <w:rPr>
          <w:u w:val="single"/>
        </w:rPr>
        <w:t>,</w:t>
      </w:r>
      <w:r w:rsidRPr="000B41E1">
        <w:t xml:space="preserve"> </w:t>
      </w:r>
      <w:r w:rsidRPr="000B41E1">
        <w:rPr>
          <w:u w:val="single"/>
        </w:rPr>
        <w:t>rather than creating silos in which each manufacturer i</w:t>
      </w:r>
      <w:r w:rsidRPr="000B41E1">
        <w:rPr>
          <w:b/>
          <w:bCs/>
          <w:u w:val="single"/>
        </w:rPr>
        <w:t>ncorporates</w:t>
      </w:r>
      <w:r w:rsidRPr="000B41E1">
        <w:rPr>
          <w:u w:val="single"/>
        </w:rPr>
        <w:t xml:space="preserve"> only its own patented features.</w:t>
      </w:r>
      <w:r w:rsidRPr="000B41E1">
        <w:t xml:space="preserve"> </w:t>
      </w:r>
      <w:r w:rsidRPr="000B41E1">
        <w:rPr>
          <w:sz w:val="16"/>
          <w:szCs w:val="16"/>
        </w:rPr>
        <w:t>In the toaster example, customers can buy toasters with both patented features. By contrast, if the patents are substitutes—i.e., if each one performs a version of the same thing—then manufacturers will ordinarily use one of the alternatives but not both. In that case, cross-licensing of the patents is more suspicious and may facilitate price fixing (Gilbert, 2004; Santore, 2010).</w:t>
      </w:r>
    </w:p>
    <w:p w14:paraId="22D2ED93" w14:textId="77777777" w:rsidR="0073147C" w:rsidRDefault="0073147C" w:rsidP="0073147C">
      <w:r w:rsidRPr="000B41E1">
        <w:t xml:space="preserve">The substitutes/complements distinction is helpful for understanding the basic benefits and costs of cross-licensing. </w:t>
      </w:r>
      <w:r w:rsidRPr="000B41E1">
        <w:rPr>
          <w:u w:val="single"/>
        </w:rPr>
        <w:t xml:space="preserve">For example, it has been shown that </w:t>
      </w:r>
      <w:r w:rsidRPr="0073147C">
        <w:rPr>
          <w:b/>
          <w:bCs/>
          <w:highlight w:val="cyan"/>
          <w:u w:val="single"/>
        </w:rPr>
        <w:t>patent pools</w:t>
      </w:r>
      <w:r w:rsidRPr="0073147C">
        <w:rPr>
          <w:highlight w:val="cyan"/>
          <w:u w:val="single"/>
        </w:rPr>
        <w:t xml:space="preserve"> </w:t>
      </w:r>
      <w:r w:rsidRPr="0073147C">
        <w:rPr>
          <w:b/>
          <w:bCs/>
          <w:highlight w:val="cyan"/>
          <w:u w:val="single"/>
        </w:rPr>
        <w:t>increase welfare</w:t>
      </w:r>
      <w:r w:rsidRPr="0073147C">
        <w:rPr>
          <w:highlight w:val="cyan"/>
          <w:u w:val="single"/>
        </w:rPr>
        <w:t xml:space="preserve"> when included patents are </w:t>
      </w:r>
      <w:r w:rsidRPr="0073147C">
        <w:rPr>
          <w:b/>
          <w:bCs/>
          <w:highlight w:val="cyan"/>
          <w:u w:val="single"/>
        </w:rPr>
        <w:t>perfect complements</w:t>
      </w:r>
      <w:r w:rsidRPr="0073147C">
        <w:rPr>
          <w:highlight w:val="cyan"/>
          <w:u w:val="single"/>
        </w:rPr>
        <w:t xml:space="preserve"> </w:t>
      </w:r>
      <w:r w:rsidRPr="000B41E1">
        <w:rPr>
          <w:u w:val="single"/>
        </w:rPr>
        <w:t>(i.e.,</w:t>
      </w:r>
      <w:r w:rsidRPr="000B41E1">
        <w:t xml:space="preserve"> they have no value unless they are used together), </w:t>
      </w:r>
      <w:r w:rsidRPr="000B41E1">
        <w:rPr>
          <w:u w:val="single"/>
        </w:rPr>
        <w:t>and decrease welfare when they are perfect substitutes</w:t>
      </w:r>
      <w:r w:rsidRPr="000B41E1">
        <w:t xml:space="preserve"> (i.e., one is as good as the other but no one needs both) (Shapiro, 2001).</w:t>
      </w:r>
    </w:p>
    <w:p w14:paraId="0A321938" w14:textId="481F29B3" w:rsidR="0073147C" w:rsidRDefault="0073147C" w:rsidP="0073147C">
      <w:pPr>
        <w:pStyle w:val="Heading4"/>
      </w:pPr>
      <w:r>
        <w:t>B. Stacking, prevents miscoordination between complementary products</w:t>
      </w:r>
    </w:p>
    <w:p w14:paraId="3EFE3729" w14:textId="77777777" w:rsidR="0073147C" w:rsidRPr="000B41E1" w:rsidRDefault="0073147C" w:rsidP="0073147C">
      <w:r w:rsidRPr="00FB7F85">
        <w:t xml:space="preserve">Erik </w:t>
      </w:r>
      <w:r w:rsidRPr="00FB7F85">
        <w:rPr>
          <w:b/>
          <w:bCs/>
          <w:sz w:val="26"/>
          <w:szCs w:val="26"/>
        </w:rPr>
        <w:t>Hovenkamp</w:t>
      </w:r>
      <w:r w:rsidRPr="00FB7F85">
        <w:t xml:space="preserve"> </w:t>
      </w:r>
      <w:r w:rsidRPr="00FB7F85">
        <w:rPr>
          <w:b/>
          <w:bCs/>
          <w:sz w:val="26"/>
          <w:szCs w:val="26"/>
        </w:rPr>
        <w:t>and</w:t>
      </w:r>
      <w:r>
        <w:t xml:space="preserve"> Herbert </w:t>
      </w:r>
      <w:r w:rsidRPr="00FB7F85">
        <w:rPr>
          <w:b/>
          <w:bCs/>
          <w:sz w:val="26"/>
          <w:szCs w:val="26"/>
        </w:rPr>
        <w:t>Hovenkamp 17</w:t>
      </w:r>
      <w:r w:rsidRPr="00FB7F85">
        <w:t xml:space="preserve">, </w:t>
      </w:r>
      <w:r>
        <w:t xml:space="preserve">Herbert Hovenkamp served on the ABA t advise the President on antitrust matters and is  a professor of law at the University of Pennsylvania Cary Law School and Wharton, Erik Hovenkamp is a post doctorate fellow at Harvard Law School and has a PhD in economics from Northwestern and is a professor of law at Cornell, </w:t>
      </w:r>
      <w:r w:rsidRPr="00FB7F85">
        <w:t>4-10-2017, "Patent Pools and Related Technology Sharing</w:t>
      </w:r>
      <w:r w:rsidRPr="000B41E1">
        <w:t>", Cambridge Handbook of Antitrust, https://papers.ssrn.com/sol3/papers.cfm?abstract_id=2645905//susu</w:t>
      </w:r>
    </w:p>
    <w:p w14:paraId="3996F41D" w14:textId="77777777" w:rsidR="0073147C" w:rsidRPr="000B41E1" w:rsidRDefault="0073147C" w:rsidP="0073147C">
      <w:r w:rsidRPr="000B41E1">
        <w:t>Avoiding Royalty Stacking and Holdup:</w:t>
      </w:r>
    </w:p>
    <w:p w14:paraId="6F1FDCAA" w14:textId="77777777" w:rsidR="0073147C" w:rsidRPr="000B41E1" w:rsidRDefault="0073147C" w:rsidP="0073147C">
      <w:pPr>
        <w:rPr>
          <w:u w:val="single"/>
        </w:rPr>
      </w:pPr>
      <w:r w:rsidRPr="000B41E1">
        <w:rPr>
          <w:u w:val="single"/>
        </w:rPr>
        <w:t>"</w:t>
      </w:r>
      <w:r w:rsidRPr="0073147C">
        <w:rPr>
          <w:b/>
          <w:bCs/>
          <w:highlight w:val="cyan"/>
          <w:u w:val="single"/>
        </w:rPr>
        <w:t>Stacking</w:t>
      </w:r>
      <w:r w:rsidRPr="000B41E1">
        <w:rPr>
          <w:u w:val="single"/>
        </w:rPr>
        <w:t xml:space="preserve">" </w:t>
      </w:r>
      <w:r w:rsidRPr="0073147C">
        <w:rPr>
          <w:highlight w:val="cyan"/>
          <w:u w:val="single"/>
        </w:rPr>
        <w:t xml:space="preserve">occurs when multiple sellers of </w:t>
      </w:r>
      <w:r w:rsidRPr="0073147C">
        <w:rPr>
          <w:b/>
          <w:bCs/>
          <w:highlight w:val="cyan"/>
          <w:u w:val="single"/>
        </w:rPr>
        <w:t xml:space="preserve">complementary </w:t>
      </w:r>
      <w:r w:rsidRPr="000B41E1">
        <w:rPr>
          <w:b/>
          <w:bCs/>
          <w:u w:val="single"/>
        </w:rPr>
        <w:t xml:space="preserve">or vertically related </w:t>
      </w:r>
      <w:r w:rsidRPr="0073147C">
        <w:rPr>
          <w:b/>
          <w:bCs/>
          <w:highlight w:val="cyan"/>
          <w:u w:val="single"/>
        </w:rPr>
        <w:t>products</w:t>
      </w:r>
      <w:r w:rsidRPr="0073147C">
        <w:rPr>
          <w:highlight w:val="cyan"/>
          <w:u w:val="single"/>
        </w:rPr>
        <w:t xml:space="preserve"> each have some market power but are unable to coordinate their output</w:t>
      </w:r>
      <w:r w:rsidRPr="000B41E1">
        <w:t xml:space="preserve">. The result is double marginalization (Heller &amp; Eisenberg, 1998; Lemley &amp; Shapiro, 2007; Hovenkamp &amp; Hovenkamp, 2015). </w:t>
      </w:r>
      <w:r w:rsidRPr="000B41E1">
        <w:rPr>
          <w:u w:val="single"/>
        </w:rPr>
        <w:t>For example, if two patentees who each have market power should license individually, the sum of the two license fees will be greater than if they joined together and coordinated their price</w:t>
      </w:r>
      <w:r w:rsidRPr="000B41E1">
        <w:t xml:space="preserve">. Under traditional assumptions, </w:t>
      </w:r>
      <w:r w:rsidRPr="0073147C">
        <w:rPr>
          <w:b/>
          <w:bCs/>
          <w:highlight w:val="cyan"/>
          <w:u w:val="single"/>
        </w:rPr>
        <w:t>double marginalization</w:t>
      </w:r>
      <w:r w:rsidRPr="0073147C">
        <w:rPr>
          <w:highlight w:val="cyan"/>
          <w:u w:val="single"/>
        </w:rPr>
        <w:t xml:space="preserve"> not only results in lower output and higher prices for consumers, it also </w:t>
      </w:r>
      <w:r w:rsidRPr="0073147C">
        <w:rPr>
          <w:b/>
          <w:bCs/>
          <w:highlight w:val="cyan"/>
          <w:u w:val="single"/>
        </w:rPr>
        <w:t>injures sellers who are unable to</w:t>
      </w:r>
      <w:r w:rsidRPr="0073147C">
        <w:rPr>
          <w:highlight w:val="cyan"/>
          <w:u w:val="single"/>
        </w:rPr>
        <w:t xml:space="preserve"> coordinate their </w:t>
      </w:r>
      <w:r w:rsidRPr="000B41E1">
        <w:rPr>
          <w:u w:val="single"/>
        </w:rPr>
        <w:t>outpu</w:t>
      </w:r>
      <w:r w:rsidRPr="000B41E1">
        <w:t>t. That is, the resulting price is higher than the monopoly profit-maximizing price</w:t>
      </w:r>
      <w:r w:rsidRPr="000B41E1">
        <w:rPr>
          <w:u w:val="single"/>
        </w:rPr>
        <w:t xml:space="preserve">. </w:t>
      </w:r>
      <w:r w:rsidRPr="0073147C">
        <w:rPr>
          <w:b/>
          <w:bCs/>
          <w:highlight w:val="cyan"/>
          <w:u w:val="single"/>
        </w:rPr>
        <w:t>Pooling addresse</w:t>
      </w:r>
      <w:r w:rsidRPr="0073147C">
        <w:rPr>
          <w:highlight w:val="cyan"/>
          <w:u w:val="single"/>
        </w:rPr>
        <w:t xml:space="preserve">s this problem by permitting licensor participants to </w:t>
      </w:r>
      <w:r w:rsidRPr="0073147C">
        <w:rPr>
          <w:b/>
          <w:bCs/>
          <w:highlight w:val="cyan"/>
          <w:u w:val="single"/>
        </w:rPr>
        <w:t>coordinate</w:t>
      </w:r>
      <w:r w:rsidRPr="0073147C">
        <w:rPr>
          <w:highlight w:val="cyan"/>
          <w:u w:val="single"/>
        </w:rPr>
        <w:t xml:space="preserve"> their prices and output</w:t>
      </w:r>
      <w:r w:rsidRPr="000B41E1">
        <w:rPr>
          <w:u w:val="single"/>
        </w:rPr>
        <w:t>.</w:t>
      </w:r>
    </w:p>
    <w:p w14:paraId="346167AF" w14:textId="77777777" w:rsidR="0073147C" w:rsidRPr="000B41E1" w:rsidRDefault="0073147C" w:rsidP="0073147C">
      <w:pPr>
        <w:rPr>
          <w:u w:val="single"/>
        </w:rPr>
      </w:pPr>
      <w:r w:rsidRPr="000B41E1">
        <w:rPr>
          <w:u w:val="single"/>
        </w:rPr>
        <w:t xml:space="preserve">The </w:t>
      </w:r>
      <w:r w:rsidRPr="0073147C">
        <w:rPr>
          <w:b/>
          <w:bCs/>
          <w:highlight w:val="cyan"/>
          <w:u w:val="single"/>
        </w:rPr>
        <w:t>holdup proble</w:t>
      </w:r>
      <w:r w:rsidRPr="0073147C">
        <w:rPr>
          <w:highlight w:val="cyan"/>
          <w:u w:val="single"/>
        </w:rPr>
        <w:t xml:space="preserve">m is related and occurs when licensing of </w:t>
      </w:r>
      <w:r w:rsidRPr="0073147C">
        <w:rPr>
          <w:b/>
          <w:bCs/>
          <w:highlight w:val="cyan"/>
          <w:u w:val="single"/>
        </w:rPr>
        <w:t>essential technology occurs sequentially</w:t>
      </w:r>
      <w:r w:rsidRPr="000B41E1">
        <w:t xml:space="preserve">. For example, once a manufacturer has settled on technology A, its range of subsequent technology decisions narrows, and this may give the owners of a secondary technology power to charge more. The problem resembles that of the highway builder planning a route. Before any construction begins, the land market is competitive. </w:t>
      </w:r>
      <w:r w:rsidRPr="000B41E1">
        <w:rPr>
          <w:u w:val="single"/>
        </w:rPr>
        <w:t xml:space="preserve">As soon as the builder makes a commitment to a </w:t>
      </w:r>
      <w:r w:rsidRPr="000B41E1">
        <w:rPr>
          <w:b/>
          <w:bCs/>
          <w:u w:val="single"/>
        </w:rPr>
        <w:t>certain route</w:t>
      </w:r>
      <w:r w:rsidRPr="000B41E1">
        <w:rPr>
          <w:u w:val="single"/>
        </w:rPr>
        <w:t xml:space="preserve"> and starts building, however, the range of remaining options narrows.</w:t>
      </w:r>
      <w:r w:rsidRPr="000B41E1">
        <w:t xml:space="preserve"> As a result, the price can be expected to rise. A more competitive solution would be for the builder to "package" parcels of land along alternative routes in advance and then let the landowners bid against each other to sell the entire package. </w:t>
      </w:r>
      <w:r w:rsidRPr="0073147C">
        <w:rPr>
          <w:b/>
          <w:bCs/>
          <w:highlight w:val="cyan"/>
          <w:u w:val="single"/>
        </w:rPr>
        <w:t>Patent pooling accomplishes</w:t>
      </w:r>
      <w:r w:rsidRPr="0073147C">
        <w:rPr>
          <w:highlight w:val="cyan"/>
          <w:u w:val="single"/>
        </w:rPr>
        <w:t xml:space="preserve"> the same thing by permitting packages of </w:t>
      </w:r>
      <w:r w:rsidRPr="0073147C">
        <w:rPr>
          <w:b/>
          <w:bCs/>
          <w:highlight w:val="cyan"/>
          <w:u w:val="single"/>
        </w:rPr>
        <w:t>complementary technologies</w:t>
      </w:r>
      <w:r w:rsidRPr="0073147C">
        <w:rPr>
          <w:highlight w:val="cyan"/>
          <w:u w:val="single"/>
        </w:rPr>
        <w:t xml:space="preserve"> that make up a product to be sold </w:t>
      </w:r>
      <w:r w:rsidRPr="0073147C">
        <w:rPr>
          <w:b/>
          <w:bCs/>
          <w:highlight w:val="cyan"/>
          <w:u w:val="single"/>
        </w:rPr>
        <w:t>simultaneously</w:t>
      </w:r>
      <w:r w:rsidRPr="000B41E1">
        <w:rPr>
          <w:u w:val="single"/>
        </w:rPr>
        <w:t>.</w:t>
      </w:r>
    </w:p>
    <w:p w14:paraId="17D37D38" w14:textId="77777777" w:rsidR="0073147C" w:rsidRDefault="0073147C" w:rsidP="0073147C"/>
    <w:p w14:paraId="27777C40" w14:textId="2942AA9E" w:rsidR="0073147C" w:rsidRDefault="0073147C" w:rsidP="0073147C">
      <w:pPr>
        <w:pStyle w:val="Heading4"/>
      </w:pPr>
      <w:r>
        <w:t>C. It solves blocking patents</w:t>
      </w:r>
    </w:p>
    <w:p w14:paraId="2DE671DA" w14:textId="77777777" w:rsidR="0073147C" w:rsidRDefault="0073147C" w:rsidP="0073147C">
      <w:r w:rsidRPr="00FB7F85">
        <w:t xml:space="preserve">Erik </w:t>
      </w:r>
      <w:r w:rsidRPr="00FB7F85">
        <w:rPr>
          <w:b/>
          <w:bCs/>
          <w:sz w:val="26"/>
          <w:szCs w:val="26"/>
        </w:rPr>
        <w:t>Hovenkamp</w:t>
      </w:r>
      <w:r w:rsidRPr="00FB7F85">
        <w:t xml:space="preserve"> </w:t>
      </w:r>
      <w:r w:rsidRPr="00FB7F85">
        <w:rPr>
          <w:b/>
          <w:bCs/>
          <w:sz w:val="26"/>
          <w:szCs w:val="26"/>
        </w:rPr>
        <w:t>and</w:t>
      </w:r>
      <w:r>
        <w:t xml:space="preserve"> Herbert </w:t>
      </w:r>
      <w:r w:rsidRPr="00FB7F85">
        <w:rPr>
          <w:b/>
          <w:bCs/>
          <w:sz w:val="26"/>
          <w:szCs w:val="26"/>
        </w:rPr>
        <w:t>Hovenkamp 17</w:t>
      </w:r>
      <w:r w:rsidRPr="00FB7F85">
        <w:t xml:space="preserve">, </w:t>
      </w:r>
      <w:r>
        <w:t xml:space="preserve">Herbert Hovenkamp served on the ABA t advise the President on antitrust matters and is  a professor of law at the University of Pennsylvania Cary Law School and Wharton, Erik Hovenkamp is a post doctorate fellow at Harvard Law School and has a PhD in economics from Northwestern and is a professor of law at Cornell, </w:t>
      </w:r>
      <w:r w:rsidRPr="00FB7F85">
        <w:t>4-10-2017, "Patent Pools and Related Technology Sharing</w:t>
      </w:r>
      <w:r w:rsidRPr="000B41E1">
        <w:t>", Cambridge Handbook of Antitrust, https://papers.ssrn.com/sol3/papers.cfm?abstract_id=2645905//susu</w:t>
      </w:r>
    </w:p>
    <w:p w14:paraId="7CAA806C" w14:textId="77777777" w:rsidR="0073147C" w:rsidRPr="00196ECF" w:rsidRDefault="0073147C" w:rsidP="0073147C">
      <w:pPr>
        <w:rPr>
          <w:b/>
          <w:bCs/>
          <w:u w:val="single"/>
        </w:rPr>
      </w:pPr>
      <w:r w:rsidRPr="00196ECF">
        <w:rPr>
          <w:b/>
          <w:bCs/>
          <w:u w:val="single"/>
        </w:rPr>
        <w:t>"Blocking" Patents:</w:t>
      </w:r>
    </w:p>
    <w:p w14:paraId="340DB356" w14:textId="77777777" w:rsidR="0073147C" w:rsidRPr="00196ECF" w:rsidRDefault="0073147C" w:rsidP="0073147C">
      <w:r w:rsidRPr="0073147C">
        <w:rPr>
          <w:highlight w:val="cyan"/>
          <w:u w:val="single"/>
        </w:rPr>
        <w:t>Two patents are said to be "</w:t>
      </w:r>
      <w:r w:rsidRPr="0073147C">
        <w:rPr>
          <w:b/>
          <w:bCs/>
          <w:highlight w:val="cyan"/>
          <w:u w:val="single"/>
        </w:rPr>
        <w:t>blocking" when</w:t>
      </w:r>
      <w:r w:rsidRPr="0073147C">
        <w:rPr>
          <w:highlight w:val="cyan"/>
          <w:u w:val="single"/>
        </w:rPr>
        <w:t xml:space="preserve"> </w:t>
      </w:r>
      <w:r w:rsidRPr="00196ECF">
        <w:rPr>
          <w:u w:val="single"/>
        </w:rPr>
        <w:t xml:space="preserve">the practice of </w:t>
      </w:r>
      <w:r w:rsidRPr="0073147C">
        <w:rPr>
          <w:highlight w:val="cyan"/>
          <w:u w:val="single"/>
        </w:rPr>
        <w:t xml:space="preserve">one patent </w:t>
      </w:r>
      <w:r w:rsidRPr="0073147C">
        <w:rPr>
          <w:b/>
          <w:bCs/>
          <w:highlight w:val="cyan"/>
          <w:u w:val="single"/>
        </w:rPr>
        <w:t xml:space="preserve">requires infringement </w:t>
      </w:r>
      <w:r w:rsidRPr="00196ECF">
        <w:rPr>
          <w:b/>
          <w:bCs/>
          <w:u w:val="single"/>
        </w:rPr>
        <w:t>(or</w:t>
      </w:r>
      <w:r w:rsidRPr="00196ECF">
        <w:rPr>
          <w:u w:val="single"/>
        </w:rPr>
        <w:t xml:space="preserve"> a license) </w:t>
      </w:r>
      <w:r w:rsidRPr="0073147C">
        <w:rPr>
          <w:highlight w:val="cyan"/>
          <w:u w:val="single"/>
        </w:rPr>
        <w:t>of the other</w:t>
      </w:r>
      <w:r w:rsidRPr="00196ECF">
        <w:rPr>
          <w:u w:val="single"/>
        </w:rPr>
        <w:t xml:space="preserve">. Blocking applies to individual patent claims rather than the patent as a </w:t>
      </w:r>
      <w:r w:rsidRPr="00196ECF">
        <w:rPr>
          <w:b/>
          <w:bCs/>
          <w:u w:val="single"/>
        </w:rPr>
        <w:t>whole</w:t>
      </w:r>
      <w:r w:rsidRPr="00196ECF">
        <w:rPr>
          <w:u w:val="single"/>
        </w:rPr>
        <w:t>.</w:t>
      </w:r>
      <w:r w:rsidRPr="00196ECF">
        <w:t xml:space="preserve"> Unlicensed practice of only one claim constitutes infringement. In a two-way block, neither patent can be practiced without a license to the other. In the more common one-way block, patent A cannot be practiced without a license to B, but B can be practiced without a license to A. So-called "improvement" patents are frequently one-way blocking patents (Lemley, 1997). For instance, if B is an improvement patent on A, then utilizing the B improvement would necessitate a license to A as well, whereas the owner of original A can practice it without a license to B.</w:t>
      </w:r>
    </w:p>
    <w:p w14:paraId="0CA5A6B6" w14:textId="77777777" w:rsidR="0073147C" w:rsidRPr="00196ECF" w:rsidRDefault="0073147C" w:rsidP="0073147C">
      <w:r w:rsidRPr="00196ECF">
        <w:t>The courts agree that mandatory package licensing of blocking patents cannot be unlawful. It follows that two separate owners of blocking patents should be able to pool them and insist on licensing them together. The Line Material case involved such a situation. The Supreme Court condemned the pool not because the members pooled, but because they additionally agreed to stipulate the price at which the licensed product could be sold.</w:t>
      </w:r>
    </w:p>
    <w:p w14:paraId="49F95DFF" w14:textId="77777777" w:rsidR="0073147C" w:rsidRPr="00196ECF" w:rsidRDefault="0073147C" w:rsidP="0073147C">
      <w:pPr>
        <w:rPr>
          <w:u w:val="single"/>
        </w:rPr>
      </w:pPr>
      <w:r w:rsidRPr="00196ECF">
        <w:t xml:space="preserve">"Blocking" patents are necessarily complements with respect to blocking claims, but in other ways, they may function as substitutes. </w:t>
      </w:r>
      <w:r w:rsidRPr="00196ECF">
        <w:rPr>
          <w:b/>
          <w:bCs/>
          <w:u w:val="single"/>
        </w:rPr>
        <w:t xml:space="preserve">A </w:t>
      </w:r>
      <w:r w:rsidRPr="0073147C">
        <w:rPr>
          <w:b/>
          <w:bCs/>
          <w:highlight w:val="cyan"/>
          <w:u w:val="single"/>
        </w:rPr>
        <w:t>good litigate</w:t>
      </w:r>
      <w:r w:rsidRPr="0073147C">
        <w:rPr>
          <w:highlight w:val="cyan"/>
          <w:u w:val="single"/>
        </w:rPr>
        <w:t xml:space="preserve">d example is the </w:t>
      </w:r>
      <w:r w:rsidRPr="0073147C">
        <w:rPr>
          <w:b/>
          <w:bCs/>
          <w:highlight w:val="cyan"/>
          <w:u w:val="single"/>
        </w:rPr>
        <w:t>Philips decision</w:t>
      </w:r>
      <w:r w:rsidRPr="00196ECF">
        <w:rPr>
          <w:u w:val="single"/>
        </w:rPr>
        <w:t xml:space="preserve">, which involved a </w:t>
      </w:r>
      <w:r w:rsidRPr="0073147C">
        <w:rPr>
          <w:b/>
          <w:bCs/>
          <w:highlight w:val="cyan"/>
          <w:u w:val="single"/>
        </w:rPr>
        <w:t>pool of technologies</w:t>
      </w:r>
      <w:r w:rsidRPr="0073147C">
        <w:rPr>
          <w:highlight w:val="cyan"/>
          <w:u w:val="single"/>
        </w:rPr>
        <w:t xml:space="preserve"> for rewritable compact discs </w:t>
      </w:r>
      <w:r w:rsidRPr="00196ECF">
        <w:rPr>
          <w:u w:val="single"/>
        </w:rPr>
        <w:t xml:space="preserve">(Bohannan &amp; Hovenkamp, 2011; Bohannan &amp; Hovenkamp, 2012). One of the patents used an analog method for locating the stylus on the disc, while another used a digital method. </w:t>
      </w:r>
      <w:r w:rsidRPr="0073147C">
        <w:rPr>
          <w:highlight w:val="cyan"/>
          <w:u w:val="single"/>
        </w:rPr>
        <w:t xml:space="preserve">A </w:t>
      </w:r>
      <w:r w:rsidRPr="0073147C">
        <w:rPr>
          <w:b/>
          <w:bCs/>
          <w:highlight w:val="cyan"/>
          <w:u w:val="single"/>
        </w:rPr>
        <w:t>manufacturer</w:t>
      </w:r>
      <w:r w:rsidRPr="0073147C">
        <w:rPr>
          <w:highlight w:val="cyan"/>
          <w:u w:val="single"/>
        </w:rPr>
        <w:t xml:space="preserve"> </w:t>
      </w:r>
      <w:r w:rsidRPr="00196ECF">
        <w:rPr>
          <w:u w:val="single"/>
        </w:rPr>
        <w:t xml:space="preserve">would </w:t>
      </w:r>
      <w:r w:rsidRPr="0073147C">
        <w:rPr>
          <w:highlight w:val="cyan"/>
          <w:u w:val="single"/>
        </w:rPr>
        <w:t xml:space="preserve">typically use </w:t>
      </w:r>
      <w:r w:rsidRPr="0073147C">
        <w:rPr>
          <w:b/>
          <w:bCs/>
          <w:highlight w:val="cyan"/>
          <w:u w:val="single"/>
        </w:rPr>
        <w:t>one of these technologies but not both</w:t>
      </w:r>
      <w:r w:rsidRPr="00196ECF">
        <w:rPr>
          <w:b/>
          <w:bCs/>
          <w:u w:val="single"/>
        </w:rPr>
        <w:t>.</w:t>
      </w:r>
      <w:r w:rsidRPr="00196ECF">
        <w:t xml:space="preserve"> However, the analog method implicated at least one claim in the digital patent, meaning that practicing the analog patent required licensing the digital patent. </w:t>
      </w:r>
      <w:r w:rsidRPr="00196ECF">
        <w:rPr>
          <w:u w:val="single"/>
        </w:rPr>
        <w:t xml:space="preserve">Thus, the </w:t>
      </w:r>
      <w:r w:rsidRPr="0073147C">
        <w:rPr>
          <w:highlight w:val="cyan"/>
          <w:u w:val="single"/>
        </w:rPr>
        <w:t xml:space="preserve">patents functioned as both </w:t>
      </w:r>
      <w:r w:rsidRPr="0073147C">
        <w:rPr>
          <w:b/>
          <w:bCs/>
          <w:highlight w:val="cyan"/>
          <w:u w:val="single"/>
        </w:rPr>
        <w:t>substitutes</w:t>
      </w:r>
      <w:r w:rsidRPr="0073147C">
        <w:rPr>
          <w:highlight w:val="cyan"/>
          <w:u w:val="single"/>
        </w:rPr>
        <w:t xml:space="preserve"> and as </w:t>
      </w:r>
      <w:r w:rsidRPr="0073147C">
        <w:rPr>
          <w:b/>
          <w:bCs/>
          <w:highlight w:val="cyan"/>
          <w:u w:val="single"/>
        </w:rPr>
        <w:t>one-way complemen</w:t>
      </w:r>
      <w:r w:rsidRPr="0073147C">
        <w:rPr>
          <w:highlight w:val="cyan"/>
          <w:u w:val="single"/>
        </w:rPr>
        <w:t>ts with respect to the blocking claim</w:t>
      </w:r>
      <w:r w:rsidRPr="00196ECF">
        <w:rPr>
          <w:u w:val="single"/>
        </w:rPr>
        <w:t>.</w:t>
      </w:r>
    </w:p>
    <w:p w14:paraId="7E97DD38" w14:textId="77777777" w:rsidR="0073147C" w:rsidRPr="00196ECF" w:rsidRDefault="0073147C" w:rsidP="0073147C">
      <w:r w:rsidRPr="0073147C">
        <w:rPr>
          <w:highlight w:val="cyan"/>
          <w:u w:val="single"/>
        </w:rPr>
        <w:t xml:space="preserve">As the Philips case suggests, </w:t>
      </w:r>
      <w:r w:rsidRPr="0073147C">
        <w:rPr>
          <w:b/>
          <w:bCs/>
          <w:highlight w:val="cyan"/>
          <w:u w:val="single"/>
        </w:rPr>
        <w:t>blocking patent</w:t>
      </w:r>
      <w:r w:rsidRPr="0073147C">
        <w:rPr>
          <w:highlight w:val="cyan"/>
          <w:u w:val="single"/>
        </w:rPr>
        <w:t xml:space="preserve">s can create a special case of </w:t>
      </w:r>
      <w:r w:rsidRPr="0073147C">
        <w:rPr>
          <w:b/>
          <w:bCs/>
          <w:highlight w:val="cyan"/>
          <w:u w:val="single"/>
        </w:rPr>
        <w:t>patent complementarity</w:t>
      </w:r>
      <w:r w:rsidRPr="00196ECF">
        <w:rPr>
          <w:u w:val="single"/>
        </w:rPr>
        <w:t xml:space="preserve">. Two patented inventions may appear to be </w:t>
      </w:r>
      <w:r w:rsidRPr="00196ECF">
        <w:rPr>
          <w:b/>
          <w:bCs/>
          <w:u w:val="single"/>
        </w:rPr>
        <w:t>substitutes for most purposes</w:t>
      </w:r>
      <w:r w:rsidRPr="00196ECF">
        <w:rPr>
          <w:u w:val="single"/>
        </w:rPr>
        <w:t xml:space="preserve">, but </w:t>
      </w:r>
      <w:r w:rsidRPr="0073147C">
        <w:rPr>
          <w:highlight w:val="cyan"/>
          <w:u w:val="single"/>
        </w:rPr>
        <w:t xml:space="preserve">a single conflicting claim can turn the patents into </w:t>
      </w:r>
      <w:r w:rsidRPr="0073147C">
        <w:rPr>
          <w:b/>
          <w:bCs/>
          <w:highlight w:val="cyan"/>
          <w:u w:val="single"/>
        </w:rPr>
        <w:t>complements</w:t>
      </w:r>
      <w:r w:rsidRPr="00196ECF">
        <w:rPr>
          <w:u w:val="single"/>
        </w:rPr>
        <w:t>,</w:t>
      </w:r>
      <w:r w:rsidRPr="00196ECF">
        <w:t xml:space="preserve"> at least for devices that practice that particular claim. Courts have noted that a large information technologies pool might contain hundreds of potentially blocking relationships that are unlikely to be identified without costly and time-consuming litigation.</w:t>
      </w:r>
    </w:p>
    <w:p w14:paraId="58CE2230" w14:textId="3A2DE65B" w:rsidR="0073147C" w:rsidRDefault="0073147C" w:rsidP="0073147C">
      <w:pPr>
        <w:pStyle w:val="Heading3"/>
      </w:pPr>
      <w:r>
        <w:t>Solvency---AT: Uncertaitny---2NC</w:t>
      </w:r>
    </w:p>
    <w:p w14:paraId="50344EAB" w14:textId="2BCCEA92" w:rsidR="0073147C" w:rsidRDefault="0073147C" w:rsidP="0073147C">
      <w:pPr>
        <w:pStyle w:val="Heading4"/>
      </w:pPr>
      <w:r>
        <w:t xml:space="preserve">Solves for validation uncertainty </w:t>
      </w:r>
    </w:p>
    <w:p w14:paraId="01BAC9D2" w14:textId="77777777" w:rsidR="0073147C" w:rsidRPr="003159A3" w:rsidRDefault="0073147C" w:rsidP="0073147C">
      <w:r w:rsidRPr="00FB7F85">
        <w:t xml:space="preserve">Erik </w:t>
      </w:r>
      <w:r w:rsidRPr="00FB7F85">
        <w:rPr>
          <w:b/>
          <w:bCs/>
          <w:sz w:val="26"/>
          <w:szCs w:val="26"/>
        </w:rPr>
        <w:t>Hovenkamp</w:t>
      </w:r>
      <w:r w:rsidRPr="00FB7F85">
        <w:t xml:space="preserve"> </w:t>
      </w:r>
      <w:r w:rsidRPr="00FB7F85">
        <w:rPr>
          <w:b/>
          <w:bCs/>
          <w:sz w:val="26"/>
          <w:szCs w:val="26"/>
        </w:rPr>
        <w:t>and</w:t>
      </w:r>
      <w:r>
        <w:t xml:space="preserve"> Herbert </w:t>
      </w:r>
      <w:r w:rsidRPr="00FB7F85">
        <w:rPr>
          <w:b/>
          <w:bCs/>
          <w:sz w:val="26"/>
          <w:szCs w:val="26"/>
        </w:rPr>
        <w:t>Hovenkamp 17</w:t>
      </w:r>
      <w:r w:rsidRPr="00FB7F85">
        <w:t xml:space="preserve">, </w:t>
      </w:r>
      <w:r>
        <w:t xml:space="preserve">Herbert Hovenkamp served on the ABA t advise the President on antitrust matters and is  a professor of law at the University of Pennsylvania Cary Law School and Wharton, Erik Hovenkamp is a post doctorate fellow at Harvard Law School and has a PhD in economics from Northwestern and is a professor of law at Cornell, </w:t>
      </w:r>
      <w:r w:rsidRPr="00FB7F85">
        <w:t>4-10-2017, "Patent Pools and Related Technology Sharing</w:t>
      </w:r>
      <w:r w:rsidRPr="000B41E1">
        <w:t>", Cambridge Handbook of Antitrust, https://papers.ssrn.com/sol3/papers.cfm?abstract_id=2645905//susu</w:t>
      </w:r>
    </w:p>
    <w:p w14:paraId="75DD2CA4" w14:textId="77777777" w:rsidR="0073147C" w:rsidRPr="004D273D" w:rsidRDefault="0073147C" w:rsidP="0073147C">
      <w:pPr>
        <w:rPr>
          <w:b/>
          <w:bCs/>
          <w:u w:val="single"/>
        </w:rPr>
      </w:pPr>
      <w:r w:rsidRPr="004D273D">
        <w:rPr>
          <w:b/>
          <w:bCs/>
          <w:u w:val="single"/>
        </w:rPr>
        <w:t>Reducing Costs of Boundary Delineation and Defense:</w:t>
      </w:r>
    </w:p>
    <w:p w14:paraId="410687FE" w14:textId="77777777" w:rsidR="0073147C" w:rsidRPr="004D273D" w:rsidRDefault="0073147C" w:rsidP="0073147C">
      <w:pPr>
        <w:rPr>
          <w:u w:val="single"/>
        </w:rPr>
      </w:pPr>
      <w:r w:rsidRPr="004D273D">
        <w:t xml:space="preserve">A more robust explanation for pooling in many markets arises from the economics of transaction costs, which emphasize the role of limited information, the costs of obtaining it, and uncertainty in bargaining and sharing (Williamson, 1975; Hovenkamp, 2010; see also Orr, 2013). </w:t>
      </w:r>
      <w:r w:rsidRPr="0073147C">
        <w:rPr>
          <w:b/>
          <w:bCs/>
          <w:highlight w:val="cyan"/>
          <w:u w:val="single"/>
        </w:rPr>
        <w:t>Pooling</w:t>
      </w:r>
      <w:r w:rsidRPr="0073147C">
        <w:rPr>
          <w:highlight w:val="cyan"/>
          <w:u w:val="single"/>
        </w:rPr>
        <w:t xml:space="preserve"> </w:t>
      </w:r>
      <w:r w:rsidRPr="0073147C">
        <w:rPr>
          <w:b/>
          <w:bCs/>
          <w:highlight w:val="cyan"/>
          <w:u w:val="single"/>
        </w:rPr>
        <w:t>offers</w:t>
      </w:r>
      <w:r w:rsidRPr="0073147C">
        <w:rPr>
          <w:highlight w:val="cyan"/>
          <w:u w:val="single"/>
        </w:rPr>
        <w:t xml:space="preserve"> an </w:t>
      </w:r>
      <w:r w:rsidRPr="0073147C">
        <w:rPr>
          <w:b/>
          <w:bCs/>
          <w:highlight w:val="cyan"/>
          <w:u w:val="single"/>
        </w:rPr>
        <w:t>efficient solution</w:t>
      </w:r>
      <w:r w:rsidRPr="0073147C">
        <w:rPr>
          <w:highlight w:val="cyan"/>
          <w:u w:val="single"/>
        </w:rPr>
        <w:t xml:space="preserve"> to problems of </w:t>
      </w:r>
      <w:r w:rsidRPr="0073147C">
        <w:rPr>
          <w:b/>
          <w:bCs/>
          <w:highlight w:val="cyan"/>
          <w:u w:val="single"/>
        </w:rPr>
        <w:t>tech</w:t>
      </w:r>
      <w:r w:rsidRPr="004D273D">
        <w:rPr>
          <w:b/>
          <w:bCs/>
          <w:u w:val="single"/>
        </w:rPr>
        <w:t xml:space="preserve">nology </w:t>
      </w:r>
      <w:r w:rsidRPr="0073147C">
        <w:rPr>
          <w:b/>
          <w:bCs/>
          <w:highlight w:val="cyan"/>
          <w:u w:val="single"/>
        </w:rPr>
        <w:t>development</w:t>
      </w:r>
      <w:r w:rsidRPr="004D273D">
        <w:rPr>
          <w:u w:val="single"/>
        </w:rPr>
        <w:t xml:space="preserve"> and transfer </w:t>
      </w:r>
      <w:r w:rsidRPr="0073147C">
        <w:rPr>
          <w:highlight w:val="cyan"/>
          <w:u w:val="single"/>
        </w:rPr>
        <w:t>when determining patents' validity or identifying their boundaries is costly</w:t>
      </w:r>
      <w:r w:rsidRPr="004D273D">
        <w:rPr>
          <w:u w:val="single"/>
        </w:rPr>
        <w:t>.</w:t>
      </w:r>
    </w:p>
    <w:p w14:paraId="329BE1C8" w14:textId="77777777" w:rsidR="0073147C" w:rsidRPr="004D273D" w:rsidRDefault="0073147C" w:rsidP="0073147C">
      <w:r w:rsidRPr="0073147C">
        <w:rPr>
          <w:highlight w:val="cyan"/>
          <w:u w:val="single"/>
        </w:rPr>
        <w:t xml:space="preserve">While manufacturers typically know their own products well, they are often </w:t>
      </w:r>
      <w:r w:rsidRPr="0073147C">
        <w:rPr>
          <w:b/>
          <w:bCs/>
          <w:highlight w:val="cyan"/>
          <w:u w:val="single"/>
        </w:rPr>
        <w:t>uncertain about</w:t>
      </w:r>
      <w:r w:rsidRPr="0073147C">
        <w:rPr>
          <w:highlight w:val="cyan"/>
          <w:u w:val="single"/>
        </w:rPr>
        <w:t xml:space="preserve"> how many patents their </w:t>
      </w:r>
      <w:r w:rsidRPr="0073147C">
        <w:rPr>
          <w:b/>
          <w:bCs/>
          <w:highlight w:val="cyan"/>
          <w:u w:val="single"/>
        </w:rPr>
        <w:t>products implicate</w:t>
      </w:r>
      <w:r w:rsidRPr="0073147C">
        <w:rPr>
          <w:highlight w:val="cyan"/>
          <w:u w:val="single"/>
        </w:rPr>
        <w:t xml:space="preserve"> and, </w:t>
      </w:r>
      <w:r w:rsidRPr="004D273D">
        <w:rPr>
          <w:u w:val="single"/>
        </w:rPr>
        <w:t xml:space="preserve">if so, </w:t>
      </w:r>
      <w:r w:rsidRPr="0073147C">
        <w:rPr>
          <w:highlight w:val="cyan"/>
          <w:u w:val="single"/>
        </w:rPr>
        <w:t xml:space="preserve">how many of those </w:t>
      </w:r>
      <w:r w:rsidRPr="0073147C">
        <w:rPr>
          <w:b/>
          <w:bCs/>
          <w:highlight w:val="cyan"/>
          <w:u w:val="single"/>
        </w:rPr>
        <w:t>patents are valid</w:t>
      </w:r>
      <w:r w:rsidRPr="004D273D">
        <w:t xml:space="preserve">. </w:t>
      </w:r>
      <w:r w:rsidRPr="004D273D">
        <w:rPr>
          <w:u w:val="single"/>
        </w:rPr>
        <w:t xml:space="preserve">For example, </w:t>
      </w:r>
      <w:r w:rsidRPr="004D273D">
        <w:rPr>
          <w:b/>
          <w:bCs/>
          <w:u w:val="single"/>
        </w:rPr>
        <w:t>extensive litigation in the market</w:t>
      </w:r>
      <w:r w:rsidRPr="004D273D">
        <w:rPr>
          <w:u w:val="single"/>
        </w:rPr>
        <w:t xml:space="preserve"> for cellular phones and handheld electronic devices reveals ambiguity about scope, narrow claim constructions, and </w:t>
      </w:r>
      <w:r w:rsidRPr="004D273D">
        <w:rPr>
          <w:b/>
          <w:bCs/>
          <w:u w:val="single"/>
        </w:rPr>
        <w:t>high invalidity rates</w:t>
      </w:r>
      <w:r w:rsidRPr="004D273D">
        <w:rPr>
          <w:u w:val="single"/>
        </w:rPr>
        <w:t>.</w:t>
      </w:r>
      <w:r w:rsidRPr="004D273D">
        <w:t xml:space="preserve"> By one estimate, 90% of claims in this market fail (Muller, 2014). Another estimate suggests over 250,000 patents are relevant to smartphone technology (footnote 13).</w:t>
      </w:r>
    </w:p>
    <w:p w14:paraId="21318C93" w14:textId="77777777" w:rsidR="0073147C" w:rsidRPr="004D273D" w:rsidRDefault="0073147C" w:rsidP="0073147C">
      <w:pPr>
        <w:rPr>
          <w:u w:val="single"/>
        </w:rPr>
      </w:pPr>
      <w:r w:rsidRPr="004D273D">
        <w:rPr>
          <w:u w:val="single"/>
        </w:rPr>
        <w:t xml:space="preserve">In such cases, the </w:t>
      </w:r>
      <w:r w:rsidRPr="0073147C">
        <w:rPr>
          <w:highlight w:val="cyan"/>
          <w:u w:val="single"/>
        </w:rPr>
        <w:t xml:space="preserve">cost of identifying and </w:t>
      </w:r>
      <w:r w:rsidRPr="0073147C">
        <w:rPr>
          <w:b/>
          <w:bCs/>
          <w:highlight w:val="cyan"/>
          <w:u w:val="single"/>
        </w:rPr>
        <w:t>defending boundaries</w:t>
      </w:r>
      <w:r w:rsidRPr="0073147C">
        <w:rPr>
          <w:highlight w:val="cyan"/>
          <w:u w:val="single"/>
        </w:rPr>
        <w:t xml:space="preserve"> can exceed the cost of sharing access</w:t>
      </w:r>
      <w:r w:rsidRPr="004D273D">
        <w:t xml:space="preserve">. </w:t>
      </w:r>
      <w:r w:rsidRPr="004D273D">
        <w:rPr>
          <w:u w:val="single"/>
        </w:rPr>
        <w:t xml:space="preserve">Traditional resource pools, such as fisheries, irrigation, grazing rights, and other </w:t>
      </w:r>
      <w:r w:rsidRPr="004D273D">
        <w:rPr>
          <w:b/>
          <w:bCs/>
          <w:u w:val="single"/>
        </w:rPr>
        <w:t>low-technology alternatives,</w:t>
      </w:r>
      <w:r w:rsidRPr="004D273D">
        <w:rPr>
          <w:u w:val="single"/>
        </w:rPr>
        <w:t xml:space="preserve"> have faced similar problems for centuries (Ostrom, 1990). These markets share the commonality that </w:t>
      </w:r>
      <w:r w:rsidRPr="0073147C">
        <w:rPr>
          <w:highlight w:val="cyan"/>
          <w:u w:val="single"/>
        </w:rPr>
        <w:t xml:space="preserve">the cost of </w:t>
      </w:r>
      <w:r w:rsidRPr="0073147C">
        <w:rPr>
          <w:b/>
          <w:bCs/>
          <w:highlight w:val="cyan"/>
          <w:u w:val="single"/>
        </w:rPr>
        <w:t>sharing and enforcing access</w:t>
      </w:r>
      <w:r w:rsidRPr="0073147C">
        <w:rPr>
          <w:highlight w:val="cyan"/>
          <w:u w:val="single"/>
        </w:rPr>
        <w:t xml:space="preserve"> and contribution rules is </w:t>
      </w:r>
      <w:r w:rsidRPr="0073147C">
        <w:rPr>
          <w:b/>
          <w:bCs/>
          <w:highlight w:val="cyan"/>
          <w:u w:val="single"/>
        </w:rPr>
        <w:t>less than the cost of creating</w:t>
      </w:r>
      <w:r w:rsidRPr="004D273D">
        <w:rPr>
          <w:u w:val="single"/>
        </w:rPr>
        <w:t xml:space="preserve">, </w:t>
      </w:r>
      <w:r w:rsidRPr="0073147C">
        <w:rPr>
          <w:highlight w:val="cyan"/>
          <w:u w:val="single"/>
        </w:rPr>
        <w:t xml:space="preserve">identifying, and enforcing individual </w:t>
      </w:r>
      <w:r w:rsidRPr="0073147C">
        <w:rPr>
          <w:b/>
          <w:bCs/>
          <w:highlight w:val="cyan"/>
          <w:u w:val="single"/>
        </w:rPr>
        <w:t>boundaries</w:t>
      </w:r>
      <w:r w:rsidRPr="004D273D">
        <w:rPr>
          <w:u w:val="single"/>
        </w:rPr>
        <w:t>.</w:t>
      </w:r>
    </w:p>
    <w:p w14:paraId="04EAB1DB" w14:textId="77777777" w:rsidR="0073147C" w:rsidRPr="004D273D" w:rsidRDefault="0073147C" w:rsidP="0073147C">
      <w:r w:rsidRPr="004D273D">
        <w:t xml:space="preserve">For example, common fisheries arise when multiple fishermen have the right to fish in certain waters, necessitating stock replenishment and prevention of overfishing. A traditional private property regime might allocate exclusive patches of water to each fisherman, with boundaries protected by fences. However, dividing the pool into individual parcels would be prohibitively expensive. </w:t>
      </w:r>
      <w:r w:rsidRPr="004D273D">
        <w:rPr>
          <w:u w:val="single"/>
        </w:rPr>
        <w:t xml:space="preserve">Instead, </w:t>
      </w:r>
      <w:r w:rsidRPr="0073147C">
        <w:rPr>
          <w:highlight w:val="cyan"/>
          <w:u w:val="single"/>
        </w:rPr>
        <w:t>granting each rights</w:t>
      </w:r>
      <w:r w:rsidRPr="004D273D">
        <w:rPr>
          <w:u w:val="single"/>
        </w:rPr>
        <w:t xml:space="preserve">-holding fisherman managed access </w:t>
      </w:r>
      <w:r w:rsidRPr="0073147C">
        <w:rPr>
          <w:highlight w:val="cyan"/>
          <w:u w:val="single"/>
        </w:rPr>
        <w:t>to the entire pool</w:t>
      </w:r>
      <w:r w:rsidRPr="004D273D">
        <w:rPr>
          <w:u w:val="single"/>
        </w:rPr>
        <w:t xml:space="preserve">, with defined catch limits and maintenance obligations, </w:t>
      </w:r>
      <w:r w:rsidRPr="0073147C">
        <w:rPr>
          <w:b/>
          <w:bCs/>
          <w:highlight w:val="cyan"/>
          <w:u w:val="single"/>
        </w:rPr>
        <w:t xml:space="preserve">proves more </w:t>
      </w:r>
      <w:r w:rsidRPr="004D273D">
        <w:rPr>
          <w:b/>
          <w:bCs/>
          <w:u w:val="single"/>
        </w:rPr>
        <w:t>efficient</w:t>
      </w:r>
      <w:r w:rsidRPr="004D273D">
        <w:t xml:space="preserve"> (Bohannan &amp; Hovenkamp, 2012, pp. 325-364).</w:t>
      </w:r>
    </w:p>
    <w:p w14:paraId="3AB5D8DA" w14:textId="77777777" w:rsidR="0073147C" w:rsidRPr="004D273D" w:rsidRDefault="0073147C" w:rsidP="0073147C">
      <w:pPr>
        <w:rPr>
          <w:u w:val="single"/>
        </w:rPr>
      </w:pPr>
      <w:r w:rsidRPr="004D273D">
        <w:t xml:space="preserve">This approach reflects Ronald Coase's theory of the firm, </w:t>
      </w:r>
      <w:r w:rsidRPr="004D273D">
        <w:rPr>
          <w:u w:val="single"/>
        </w:rPr>
        <w:t xml:space="preserve">which posits that firms </w:t>
      </w:r>
      <w:r w:rsidRPr="0073147C">
        <w:rPr>
          <w:b/>
          <w:bCs/>
          <w:highlight w:val="cyan"/>
          <w:u w:val="single"/>
        </w:rPr>
        <w:t>maximize profits</w:t>
      </w:r>
      <w:r w:rsidRPr="0073147C">
        <w:rPr>
          <w:highlight w:val="cyan"/>
          <w:u w:val="single"/>
        </w:rPr>
        <w:t xml:space="preserve"> </w:t>
      </w:r>
      <w:r w:rsidRPr="004D273D">
        <w:rPr>
          <w:u w:val="single"/>
        </w:rPr>
        <w:t xml:space="preserve">by choosing the </w:t>
      </w:r>
      <w:r w:rsidRPr="004D273D">
        <w:rPr>
          <w:b/>
          <w:bCs/>
          <w:u w:val="single"/>
        </w:rPr>
        <w:t>most profitable means of accomplishing tasks</w:t>
      </w:r>
      <w:r w:rsidRPr="004D273D">
        <w:t xml:space="preserve"> (Coase, 1937). In this case, the </w:t>
      </w:r>
      <w:r w:rsidRPr="004D273D">
        <w:rPr>
          <w:u w:val="single"/>
        </w:rPr>
        <w:t>benefits of sharing outweigh those of individual exclusion rights.</w:t>
      </w:r>
      <w:r w:rsidRPr="004D273D">
        <w:t xml:space="preserve"> </w:t>
      </w:r>
      <w:r w:rsidRPr="004D273D">
        <w:rPr>
          <w:u w:val="single"/>
        </w:rPr>
        <w:t>Elinor Ostrom observed that the use of common pool resources varies by product specificity; for instance, farmers might maintain individual crop parcels while using a common grazing area (Ostrom, 1990, pp. 61-65).</w:t>
      </w:r>
    </w:p>
    <w:p w14:paraId="6D4D092C" w14:textId="77777777" w:rsidR="0073147C" w:rsidRPr="004D273D" w:rsidRDefault="0073147C" w:rsidP="0073147C">
      <w:pPr>
        <w:rPr>
          <w:sz w:val="16"/>
          <w:szCs w:val="16"/>
        </w:rPr>
      </w:pPr>
      <w:r w:rsidRPr="0073147C">
        <w:rPr>
          <w:highlight w:val="cyan"/>
          <w:u w:val="single"/>
        </w:rPr>
        <w:t xml:space="preserve">A patent pool provides members with </w:t>
      </w:r>
      <w:r w:rsidRPr="0073147C">
        <w:rPr>
          <w:b/>
          <w:bCs/>
          <w:highlight w:val="cyan"/>
          <w:u w:val="single"/>
        </w:rPr>
        <w:t>immediate and indemnified access to all included patents</w:t>
      </w:r>
      <w:r w:rsidRPr="004D273D">
        <w:rPr>
          <w:u w:val="single"/>
        </w:rPr>
        <w:t>. Members need not concern themselves with which patents a licensee may be practicing, and licensees need not worry about infringing specific patents in the pool, as their pool license grants access to</w:t>
      </w:r>
      <w:r w:rsidRPr="004D273D">
        <w:t xml:space="preserve"> all. </w:t>
      </w:r>
      <w:r w:rsidRPr="004D273D">
        <w:rPr>
          <w:sz w:val="16"/>
          <w:szCs w:val="16"/>
        </w:rPr>
        <w:t>However, this solution is incomplete if a user inadvertently infringes on patents not licensed to the pool.</w:t>
      </w:r>
    </w:p>
    <w:p w14:paraId="3F65BEFE" w14:textId="77777777" w:rsidR="0073147C" w:rsidRPr="004D273D" w:rsidRDefault="0073147C" w:rsidP="0073147C">
      <w:pPr>
        <w:rPr>
          <w:sz w:val="16"/>
          <w:szCs w:val="16"/>
        </w:rPr>
      </w:pPr>
      <w:r w:rsidRPr="004D273D">
        <w:rPr>
          <w:sz w:val="16"/>
          <w:szCs w:val="16"/>
        </w:rPr>
        <w:t>Gilbert (2004) suggests that antitrust authorities focus enforcement on weak patents, which is generally sound advice for traditional pools. In information technology pools with thousands of patents, however, investigating each patent might not be practical, except to identify clearly invalid ones. Many patents in such pools may have indeterminate boundaries or be of questionable strength, with the costs of claim construction and validity assessments running into thousands of dollars per patent. For instance, litigation involving just three patents incurred $600,000 in costs solely for claim construction (footnote 14).</w:t>
      </w:r>
    </w:p>
    <w:p w14:paraId="0E5E3C19" w14:textId="77777777" w:rsidR="0073147C" w:rsidRPr="0073147C" w:rsidRDefault="0073147C" w:rsidP="0073147C"/>
    <w:p w14:paraId="2312E024" w14:textId="7D0A760C" w:rsidR="00741667" w:rsidRDefault="00F748CC" w:rsidP="00F748CC">
      <w:pPr>
        <w:pStyle w:val="Heading3"/>
      </w:pPr>
      <w:r>
        <w:t>Solvency---AT: Public Pools Solv</w:t>
      </w:r>
      <w:r w:rsidR="0073147C">
        <w:t>e---2NC</w:t>
      </w:r>
    </w:p>
    <w:p w14:paraId="71D91E49" w14:textId="6B1739D6" w:rsidR="00F748CC" w:rsidRDefault="00F748CC" w:rsidP="00F748CC">
      <w:pPr>
        <w:pStyle w:val="Heading4"/>
      </w:pPr>
      <w:r>
        <w:t>Public Pools fail, only government instituted pools solve</w:t>
      </w:r>
    </w:p>
    <w:p w14:paraId="316BD620" w14:textId="77777777" w:rsidR="00F748CC" w:rsidRPr="005F447D" w:rsidRDefault="00F748CC" w:rsidP="00F748CC">
      <w:r w:rsidRPr="005F447D">
        <w:t xml:space="preserve">Michael </w:t>
      </w:r>
      <w:r w:rsidRPr="00C0688A">
        <w:rPr>
          <w:b/>
          <w:bCs/>
          <w:sz w:val="26"/>
          <w:szCs w:val="26"/>
        </w:rPr>
        <w:t>Mattioli 13</w:t>
      </w:r>
      <w:r w:rsidRPr="005F447D">
        <w:t xml:space="preserve">, </w:t>
      </w:r>
      <w:r>
        <w:t>Michael Mattioli is a professor of law at the U</w:t>
      </w:r>
      <w:r w:rsidRPr="005F447D">
        <w:t xml:space="preserve">niversity of </w:t>
      </w:r>
      <w:r>
        <w:t>I</w:t>
      </w:r>
      <w:r w:rsidRPr="005F447D">
        <w:t xml:space="preserve">ndiana </w:t>
      </w:r>
      <w:r>
        <w:t>B</w:t>
      </w:r>
      <w:r w:rsidRPr="005F447D">
        <w:t>loomington</w:t>
      </w:r>
      <w:r>
        <w:t xml:space="preserve"> and has a doctorate of law from the University of Pennsylvania, 6-3-2013</w:t>
      </w:r>
      <w:r w:rsidRPr="005F447D">
        <w:t>, "Power and Governance in Patent Pools," Digital Repository @ Maurer Law, https://www.repository.law.indiana.edu/facpub/1301//susu</w:t>
      </w:r>
    </w:p>
    <w:p w14:paraId="110249FE" w14:textId="77777777" w:rsidR="00F748CC" w:rsidRDefault="00F748CC" w:rsidP="00F748CC">
      <w:r w:rsidRPr="00C0688A">
        <w:rPr>
          <w:sz w:val="16"/>
          <w:szCs w:val="16"/>
        </w:rPr>
        <w:t>B. A Proposal for the Recording of Patent Pooling Agreements This Article’s findings show that private institutions have long had a significant and largely unappreciated impact on innovation incentives and returns. However, as explained in Part II, policy efforts to reform the patent system have generally focused on the institutions that define it — namely, the PTO and the Federal Circuit</w:t>
      </w:r>
      <w:r w:rsidRPr="00C0688A">
        <w:rPr>
          <w:b/>
          <w:bCs/>
          <w:u w:val="single"/>
        </w:rPr>
        <w:t xml:space="preserve">. </w:t>
      </w:r>
      <w:r w:rsidRPr="00F748CC">
        <w:rPr>
          <w:b/>
          <w:bCs/>
          <w:highlight w:val="cyan"/>
          <w:u w:val="single"/>
        </w:rPr>
        <w:t xml:space="preserve">In order to </w:t>
      </w:r>
      <w:r w:rsidRPr="00C0688A">
        <w:rPr>
          <w:b/>
          <w:bCs/>
          <w:u w:val="single"/>
        </w:rPr>
        <w:t xml:space="preserve">better </w:t>
      </w:r>
      <w:r w:rsidRPr="00F748CC">
        <w:rPr>
          <w:b/>
          <w:bCs/>
          <w:highlight w:val="cyan"/>
          <w:u w:val="single"/>
        </w:rPr>
        <w:t>encourage innovation</w:t>
      </w:r>
      <w:r w:rsidRPr="00FF7776">
        <w:rPr>
          <w:u w:val="single"/>
        </w:rPr>
        <w:t xml:space="preserve">, future patent reform efforts should be informed by the role of private institutions. To that end, I propose that </w:t>
      </w:r>
      <w:r w:rsidRPr="00F748CC">
        <w:rPr>
          <w:b/>
          <w:bCs/>
          <w:highlight w:val="cyan"/>
          <w:u w:val="single"/>
        </w:rPr>
        <w:t>Congress enact legislation</w:t>
      </w:r>
      <w:r w:rsidRPr="00F748CC">
        <w:rPr>
          <w:highlight w:val="cyan"/>
          <w:u w:val="single"/>
        </w:rPr>
        <w:t xml:space="preserve"> that would </w:t>
      </w:r>
      <w:r w:rsidRPr="00F748CC">
        <w:rPr>
          <w:b/>
          <w:bCs/>
          <w:highlight w:val="cyan"/>
          <w:u w:val="single"/>
        </w:rPr>
        <w:t>mandate</w:t>
      </w:r>
      <w:r w:rsidRPr="00F748CC">
        <w:rPr>
          <w:highlight w:val="cyan"/>
          <w:u w:val="single"/>
        </w:rPr>
        <w:t xml:space="preserve"> </w:t>
      </w:r>
      <w:r w:rsidRPr="00FF7776">
        <w:rPr>
          <w:u w:val="single"/>
        </w:rPr>
        <w:t xml:space="preserve">(or alternatively, encourage) the </w:t>
      </w:r>
      <w:r w:rsidRPr="00F748CC">
        <w:rPr>
          <w:highlight w:val="cyan"/>
          <w:u w:val="single"/>
        </w:rPr>
        <w:t xml:space="preserve">recording of </w:t>
      </w:r>
      <w:r w:rsidRPr="00F748CC">
        <w:rPr>
          <w:b/>
          <w:bCs/>
          <w:highlight w:val="cyan"/>
          <w:u w:val="single"/>
        </w:rPr>
        <w:t>patent pooling agreements with a federal agency</w:t>
      </w:r>
      <w:r w:rsidRPr="00FF7776">
        <w:rPr>
          <w:u w:val="single"/>
        </w:rPr>
        <w:t xml:space="preserve">. Patent pools are changing the rules of innovation. Our </w:t>
      </w:r>
      <w:r w:rsidRPr="00F748CC">
        <w:rPr>
          <w:highlight w:val="cyan"/>
          <w:u w:val="single"/>
        </w:rPr>
        <w:t>patent system is premised on the theory that innovation is encouraged by offering inventors limited monopoly pricing power</w:t>
      </w:r>
      <w:r w:rsidRPr="00FF7776">
        <w:rPr>
          <w:u w:val="single"/>
        </w:rPr>
        <w:t xml:space="preserve">. However, this </w:t>
      </w:r>
      <w:r w:rsidRPr="00F748CC">
        <w:rPr>
          <w:highlight w:val="cyan"/>
          <w:u w:val="single"/>
        </w:rPr>
        <w:t xml:space="preserve">study has shown that patent holders are increasingly ceding this power </w:t>
      </w:r>
      <w:r w:rsidRPr="00FF7776">
        <w:rPr>
          <w:u w:val="single"/>
        </w:rPr>
        <w:t xml:space="preserve">— sometimes in whole and sometimes just in part — </w:t>
      </w:r>
      <w:r w:rsidRPr="00F748CC">
        <w:rPr>
          <w:highlight w:val="cyan"/>
          <w:u w:val="single"/>
        </w:rPr>
        <w:t>to gain membership to private licensing communities</w:t>
      </w:r>
      <w:r>
        <w:t xml:space="preserve">. </w:t>
      </w:r>
      <w:r w:rsidRPr="00F748CC">
        <w:rPr>
          <w:highlight w:val="cyan"/>
          <w:u w:val="single"/>
        </w:rPr>
        <w:t xml:space="preserve">In some industries, joining such groups may be a </w:t>
      </w:r>
      <w:r w:rsidRPr="00F748CC">
        <w:rPr>
          <w:b/>
          <w:bCs/>
          <w:highlight w:val="cyan"/>
          <w:u w:val="single"/>
        </w:rPr>
        <w:t>necessary prerequisite</w:t>
      </w:r>
      <w:r w:rsidRPr="00F748CC">
        <w:rPr>
          <w:highlight w:val="cyan"/>
          <w:u w:val="single"/>
        </w:rPr>
        <w:t xml:space="preserve"> to providing certain services or products</w:t>
      </w:r>
      <w:r>
        <w:t xml:space="preserve">. Consequently, the incentive to innovate is increasingly defined by private rules. </w:t>
      </w:r>
      <w:r w:rsidRPr="00FF7776">
        <w:rPr>
          <w:u w:val="single"/>
        </w:rPr>
        <w:t xml:space="preserve">Because collective patent agreements are usually private, the impact of collective action on innovation has been </w:t>
      </w:r>
      <w:r w:rsidRPr="00C0688A">
        <w:rPr>
          <w:b/>
          <w:bCs/>
          <w:u w:val="single"/>
        </w:rPr>
        <w:t>poorly understood</w:t>
      </w:r>
      <w:r w:rsidRPr="00FF7776">
        <w:rPr>
          <w:u w:val="single"/>
        </w:rPr>
        <w:t>.</w:t>
      </w:r>
      <w:r>
        <w:t xml:space="preserve"> As this study has shown, the realities of collective governance are far more varied and complex than theorists have appreciated. Some patent pools are focused on lowering the cost of producing existing products. Others hold no promise of royalties but deliver important cost savings. Some patent pools may be capable of encouraging innovation, but through rough-and-ready rules rather than carefully tuned voting regimes. These insights come only from records that could be located; the true number of patent licensing collectives that have existed in the past is unknown, as are the full number and nature of any such groups that operate in secrecy today. It is striking how much will remain unknown about the internal governance of these organizations in the future if the historical lack of public reporting continues. </w:t>
      </w:r>
      <w:r w:rsidRPr="00C0688A">
        <w:rPr>
          <w:u w:val="single"/>
        </w:rPr>
        <w:t xml:space="preserve">A new law designed to encourage the recording of collective patent licenses would be an </w:t>
      </w:r>
      <w:r w:rsidRPr="00C0688A">
        <w:rPr>
          <w:b/>
          <w:bCs/>
          <w:u w:val="single"/>
        </w:rPr>
        <w:t>important first step</w:t>
      </w:r>
      <w:r w:rsidRPr="00C0688A">
        <w:rPr>
          <w:u w:val="single"/>
        </w:rPr>
        <w:t xml:space="preserve"> in redirecting policy efforts; such a law would </w:t>
      </w:r>
      <w:r w:rsidRPr="00C0688A">
        <w:rPr>
          <w:b/>
          <w:bCs/>
          <w:u w:val="single"/>
        </w:rPr>
        <w:t>inform policymakers</w:t>
      </w:r>
      <w:r w:rsidRPr="00C0688A">
        <w:rPr>
          <w:u w:val="single"/>
        </w:rPr>
        <w:t xml:space="preserve"> of the total number of patent licensing groups that operate in various industries, and the institutional forms such groups have adopted</w:t>
      </w:r>
      <w:r>
        <w:t xml:space="preserve">. </w:t>
      </w:r>
      <w:r w:rsidRPr="00C0688A">
        <w:rPr>
          <w:u w:val="single"/>
        </w:rPr>
        <w:t xml:space="preserve">With the benefit of this information, policymakers would be better able to understand how collective action influences the </w:t>
      </w:r>
      <w:r w:rsidRPr="00C0688A">
        <w:rPr>
          <w:b/>
          <w:bCs/>
          <w:u w:val="single"/>
        </w:rPr>
        <w:t>incentive to innovate</w:t>
      </w:r>
      <w:r>
        <w:t xml:space="preserve">. </w:t>
      </w:r>
      <w:r w:rsidRPr="00C0688A">
        <w:rPr>
          <w:u w:val="single"/>
        </w:rPr>
        <w:t xml:space="preserve">This knowledge will be essential to crafting new policies that </w:t>
      </w:r>
      <w:r w:rsidRPr="00C0688A">
        <w:rPr>
          <w:b/>
          <w:bCs/>
          <w:u w:val="single"/>
        </w:rPr>
        <w:t>maximize innovation</w:t>
      </w:r>
      <w:r w:rsidRPr="00C0688A">
        <w:rPr>
          <w:u w:val="single"/>
        </w:rPr>
        <w:t xml:space="preserve">, </w:t>
      </w:r>
      <w:r w:rsidRPr="00C0688A">
        <w:rPr>
          <w:b/>
          <w:bCs/>
          <w:u w:val="single"/>
        </w:rPr>
        <w:t>economic prosperity, and social welfare</w:t>
      </w:r>
      <w:r>
        <w:t xml:space="preserve">. What would a patent agreement recording law look like? </w:t>
      </w:r>
      <w:r w:rsidRPr="00F748CC">
        <w:rPr>
          <w:highlight w:val="cyan"/>
          <w:u w:val="single"/>
        </w:rPr>
        <w:t xml:space="preserve">A congressional bill </w:t>
      </w:r>
      <w:r w:rsidRPr="00C0688A">
        <w:rPr>
          <w:u w:val="single"/>
        </w:rPr>
        <w:t>proposed nearly eighty years ago provides a good model. In January of 1935, H.R. 4523 was introduced in the House of Representatives with the title “</w:t>
      </w:r>
      <w:r w:rsidRPr="00C0688A">
        <w:rPr>
          <w:b/>
          <w:bCs/>
          <w:u w:val="single"/>
        </w:rPr>
        <w:t>A Bill Providing for the Recording of Patent Pooling Agreements and Contracts with the Commissioner of Patents.”</w:t>
      </w:r>
      <w:r>
        <w:t xml:space="preserve">  </w:t>
      </w:r>
      <w:r w:rsidRPr="00C0688A">
        <w:rPr>
          <w:sz w:val="16"/>
          <w:szCs w:val="16"/>
        </w:rPr>
        <w:t>The core of the bill required the following: That every agreement by which rights in a plurality of patented inventions are rendered subject to common ownership, control, or enjoyment, whether by assignment, license, or otherwise . . . shall be recorded in the Patent Office within six months from the date thereof</w:t>
      </w:r>
      <w:proofErr w:type="gramStart"/>
      <w:r w:rsidRPr="00C0688A">
        <w:rPr>
          <w:sz w:val="16"/>
          <w:szCs w:val="16"/>
        </w:rPr>
        <w:t>. . . .</w:t>
      </w:r>
      <w:proofErr w:type="gramEnd"/>
      <w:r w:rsidRPr="00C0688A">
        <w:rPr>
          <w:sz w:val="16"/>
          <w:szCs w:val="16"/>
        </w:rPr>
        <w:t xml:space="preserve"> That any change or addition in the parties or patents involved in the agreements recorded as hereinbefore provided and any changes in the provisions of such agreements shall be fully set forth and duly recorded in the Patent Office within three months of the date thereof. Had this law been enacted, it would have imposed civil penalties on any person or organization that failed to comply with its provisions. However, the bill did not provide details on how compliance would be monitored. During the winter and spring of 1935, a special Committee on Patents investigated the possible usefulness of H.R. 4523 by interviewing a wide spectrum of patent holders — from some of the largest corporations in the country down to individual inventors. The Committee observed that some patent pooling arrangements are “beneficial . . . to the general public welfare,” while others are used to carry out “secret and sinister [goals] . . . prejudicial to public interest.”  In its final report, the Committee concluded that “the recordation of such agreements in the United States Patent Office, and in the Federal Trade Commission would seem to be the best method of preventing such secret and sinister operations.”  However, for reasons that are unclear from the legislative history the bill never advanced beyond the committee stage</w:t>
      </w:r>
      <w:r w:rsidRPr="00C0688A">
        <w:rPr>
          <w:u w:val="single"/>
        </w:rPr>
        <w:t xml:space="preserve">. If introduced today, a bill </w:t>
      </w:r>
      <w:r w:rsidRPr="00F748CC">
        <w:rPr>
          <w:highlight w:val="cyan"/>
          <w:u w:val="single"/>
        </w:rPr>
        <w:t xml:space="preserve">modeled on H.R. 4523 </w:t>
      </w:r>
      <w:r w:rsidRPr="00F748CC">
        <w:rPr>
          <w:b/>
          <w:bCs/>
          <w:highlight w:val="cyan"/>
          <w:u w:val="single"/>
        </w:rPr>
        <w:t>would solve several problems</w:t>
      </w:r>
      <w:r w:rsidRPr="00C0688A">
        <w:rPr>
          <w:u w:val="single"/>
        </w:rPr>
        <w:t xml:space="preserve">. </w:t>
      </w:r>
      <w:r w:rsidRPr="00C0688A">
        <w:rPr>
          <w:b/>
          <w:bCs/>
          <w:u w:val="single"/>
        </w:rPr>
        <w:t>First</w:t>
      </w:r>
      <w:r w:rsidRPr="00C0688A">
        <w:rPr>
          <w:u w:val="single"/>
        </w:rPr>
        <w:t xml:space="preserve">, and most importantly, such a law would </w:t>
      </w:r>
      <w:r w:rsidRPr="00F748CC">
        <w:rPr>
          <w:highlight w:val="cyan"/>
          <w:u w:val="single"/>
        </w:rPr>
        <w:t xml:space="preserve">provide much-needed </w:t>
      </w:r>
      <w:r w:rsidRPr="00F748CC">
        <w:rPr>
          <w:b/>
          <w:bCs/>
          <w:highlight w:val="cyan"/>
          <w:u w:val="single"/>
        </w:rPr>
        <w:t>information to policymakers</w:t>
      </w:r>
      <w:r w:rsidRPr="00C0688A">
        <w:rPr>
          <w:u w:val="single"/>
        </w:rPr>
        <w:t xml:space="preserve">. As mentioned earlier, patent reform legislation efforts have largely focused on the institutions that apportion patent rights. </w:t>
      </w:r>
      <w:r>
        <w:t xml:space="preserve">Patent pools, the internal structure of which is often unknown, redefine these rights in several respects. If policymakers are to make intelligent decisions, it seems they must have a clearer understanding of the impact of these private regimes. </w:t>
      </w:r>
      <w:r w:rsidRPr="00C0688A">
        <w:rPr>
          <w:b/>
          <w:bCs/>
          <w:u w:val="single"/>
        </w:rPr>
        <w:t>A second positive outcome</w:t>
      </w:r>
      <w:r w:rsidRPr="00C0688A">
        <w:rPr>
          <w:u w:val="single"/>
        </w:rPr>
        <w:t xml:space="preserve"> of this proposal relates to its impact on contracting behavior. If such a law made patent pooling contracts available to the general public, it could </w:t>
      </w:r>
      <w:r w:rsidRPr="00F748CC">
        <w:rPr>
          <w:b/>
          <w:bCs/>
          <w:highlight w:val="cyan"/>
          <w:u w:val="single"/>
        </w:rPr>
        <w:t>indirectly place public pressure on patent holders to form pools that are forward-looking by design</w:t>
      </w:r>
      <w:r w:rsidRPr="00C0688A">
        <w:rPr>
          <w:u w:val="single"/>
        </w:rPr>
        <w:t>.</w:t>
      </w:r>
      <w:r>
        <w:t xml:space="preserve"> </w:t>
      </w:r>
      <w:r w:rsidRPr="00C0688A">
        <w:rPr>
          <w:u w:val="single"/>
        </w:rPr>
        <w:t xml:space="preserve">By the same token, the new law would also </w:t>
      </w:r>
      <w:r w:rsidRPr="00F748CC">
        <w:rPr>
          <w:b/>
          <w:bCs/>
          <w:highlight w:val="cyan"/>
          <w:u w:val="single"/>
        </w:rPr>
        <w:t>discourage restrictive pooling</w:t>
      </w:r>
      <w:r w:rsidRPr="00F748CC">
        <w:rPr>
          <w:highlight w:val="cyan"/>
          <w:u w:val="single"/>
        </w:rPr>
        <w:t xml:space="preserve"> </w:t>
      </w:r>
      <w:r w:rsidRPr="00F748CC">
        <w:rPr>
          <w:b/>
          <w:bCs/>
          <w:highlight w:val="cyan"/>
          <w:u w:val="single"/>
        </w:rPr>
        <w:t>agreements that slow the pace of innovation</w:t>
      </w:r>
      <w:r w:rsidRPr="00F748CC">
        <w:rPr>
          <w:highlight w:val="cyan"/>
          <w:u w:val="single"/>
        </w:rPr>
        <w:t xml:space="preserve"> </w:t>
      </w:r>
      <w:r w:rsidRPr="00C0688A">
        <w:rPr>
          <w:u w:val="single"/>
        </w:rPr>
        <w:t xml:space="preserve">(to the extent such pools are not already prohibited by applicable antitrust law). </w:t>
      </w:r>
      <w:r w:rsidRPr="00C0688A">
        <w:rPr>
          <w:sz w:val="16"/>
          <w:szCs w:val="16"/>
          <w:u w:val="single"/>
        </w:rPr>
        <w:t>W</w:t>
      </w:r>
      <w:r w:rsidRPr="00C0688A">
        <w:rPr>
          <w:sz w:val="16"/>
          <w:szCs w:val="16"/>
        </w:rPr>
        <w:t>hile the foregoing reasons show why a bill like H.R. 4523 could very well gain the necessary political goodwill to be enacted into law, large patent holders might oppose a law that mandates the recording of private agreements. Thus, a gentler approach may be needed. The National Cooperative Research and Production Act (“NCRPA”) — a federal law passed in 1984 — provides a model for a more moderate approach. The law offers reduced antitrust penalties to research consortia that inform the DOJ and the Federal Trade Commission of their operations. An attorney with the DOJ who commented for this Article explained that “although the law does not require consortia to file their membership agreements under the Act, many do so in hopes of receiving favorable business reviews from the Department of Justice.” Thus, the NCRPA encourages the recording of research agreements with a carrot rather than a stick. A patent agreement recording law would do well to adopt a similar design. Drafters of a patent agreement recording law would have several important factors to consider. First, they would need to decide whether to mandate or merely encourage the recording of collective patent agreements. While a mandatory recording law could yield the most information, it might also face the greatest opposition from certain constituencies. Moreover, a mandatory recording law could spur collaborators to search for paths to cooperation that do not involve formal contracts (e.g., non-assertion pledges). This wasted activity would represent efficiency losses. For this reason, lawmakers might prefer a gentler approach that mirrors the NCRPA’s reductions in antitrust penalties in return for compliance. Compliance could also be encouraged through novel incentives such as an expedited review of patent applications submitted by members of participating organizations.</w:t>
      </w:r>
    </w:p>
    <w:p w14:paraId="1FDD49E0" w14:textId="77777777" w:rsidR="00F748CC" w:rsidRDefault="00F748CC" w:rsidP="00F748CC">
      <w:pPr>
        <w:rPr>
          <w:sz w:val="16"/>
          <w:szCs w:val="16"/>
        </w:rPr>
      </w:pPr>
      <w:r w:rsidRPr="00C0688A">
        <w:rPr>
          <w:sz w:val="16"/>
          <w:szCs w:val="16"/>
        </w:rPr>
        <w:t>Second, lawmakers would need to decide where recorded agreements should be submitted and who would have access to them. Two prime choices are the DOJ and the PTO. The DOJ already reviews similar agreements in connection with requests for antitrust business review letters and agreements submitted in connection with the NCRPA. Moreover, if the bill proposed here were to offer a reduction in antitrust penalties, it would fall squarely within the DOJ’s purview. Thus, the DOJ appears to have a strong existing framework for receiving and analyzing patent pooling agreements. By contrast, the PTO could be a good custodian for different reasons.</w:t>
      </w:r>
      <w:r>
        <w:t xml:space="preserve"> </w:t>
      </w:r>
      <w:r w:rsidRPr="00C0688A">
        <w:rPr>
          <w:u w:val="single"/>
        </w:rPr>
        <w:t xml:space="preserve">Unlike the DOJ, the </w:t>
      </w:r>
      <w:r w:rsidRPr="00F748CC">
        <w:rPr>
          <w:b/>
          <w:bCs/>
          <w:highlight w:val="cyan"/>
          <w:u w:val="single"/>
        </w:rPr>
        <w:t xml:space="preserve">PTO </w:t>
      </w:r>
      <w:r w:rsidRPr="00F748CC">
        <w:rPr>
          <w:highlight w:val="cyan"/>
          <w:u w:val="single"/>
        </w:rPr>
        <w:t xml:space="preserve">has a long history of </w:t>
      </w:r>
      <w:r w:rsidRPr="00F748CC">
        <w:rPr>
          <w:b/>
          <w:bCs/>
          <w:highlight w:val="cyan"/>
          <w:u w:val="single"/>
        </w:rPr>
        <w:t xml:space="preserve">receiving, reviewing, and storing </w:t>
      </w:r>
      <w:r w:rsidRPr="00F748CC">
        <w:rPr>
          <w:highlight w:val="cyan"/>
          <w:u w:val="single"/>
        </w:rPr>
        <w:t xml:space="preserve">vast </w:t>
      </w:r>
      <w:r w:rsidRPr="00F748CC">
        <w:rPr>
          <w:b/>
          <w:bCs/>
          <w:highlight w:val="cyan"/>
          <w:u w:val="single"/>
        </w:rPr>
        <w:t>collections of patent-related information</w:t>
      </w:r>
      <w:r w:rsidRPr="00C0688A">
        <w:rPr>
          <w:u w:val="single"/>
        </w:rPr>
        <w:t xml:space="preserve">. From this perspective, </w:t>
      </w:r>
      <w:r w:rsidRPr="00F748CC">
        <w:rPr>
          <w:highlight w:val="cyan"/>
          <w:u w:val="single"/>
        </w:rPr>
        <w:t xml:space="preserve">it could make sense for the PTO to </w:t>
      </w:r>
      <w:r w:rsidRPr="00F748CC">
        <w:rPr>
          <w:b/>
          <w:bCs/>
          <w:highlight w:val="cyan"/>
          <w:u w:val="single"/>
        </w:rPr>
        <w:t>collect related patent pooling agreements</w:t>
      </w:r>
      <w:r w:rsidRPr="00C0688A">
        <w:rPr>
          <w:u w:val="single"/>
        </w:rPr>
        <w:t xml:space="preserve">. The PTO has also long published periodic reports on patent application filings and grants. A new avenue of business for the office could be the publishing of reports on the number and nature of patent pooling agreements in operation across the country. </w:t>
      </w:r>
      <w:r w:rsidRPr="00F748CC">
        <w:rPr>
          <w:highlight w:val="cyan"/>
          <w:u w:val="single"/>
        </w:rPr>
        <w:t xml:space="preserve">The PTO’s </w:t>
      </w:r>
      <w:r w:rsidRPr="00F748CC">
        <w:rPr>
          <w:b/>
          <w:bCs/>
          <w:highlight w:val="cyan"/>
          <w:u w:val="single"/>
        </w:rPr>
        <w:t xml:space="preserve">institutional competency </w:t>
      </w:r>
      <w:r w:rsidRPr="00F748CC">
        <w:rPr>
          <w:highlight w:val="cyan"/>
          <w:u w:val="single"/>
        </w:rPr>
        <w:t xml:space="preserve">and </w:t>
      </w:r>
      <w:r w:rsidRPr="00F748CC">
        <w:rPr>
          <w:b/>
          <w:bCs/>
          <w:highlight w:val="cyan"/>
          <w:u w:val="single"/>
        </w:rPr>
        <w:t>internal resourc</w:t>
      </w:r>
      <w:r w:rsidRPr="00F748CC">
        <w:rPr>
          <w:highlight w:val="cyan"/>
          <w:u w:val="single"/>
        </w:rPr>
        <w:t xml:space="preserve">es could thus make it a strong choice for overseeing </w:t>
      </w:r>
      <w:r w:rsidRPr="00C0688A">
        <w:rPr>
          <w:u w:val="single"/>
        </w:rPr>
        <w:t xml:space="preserve">the </w:t>
      </w:r>
      <w:r w:rsidRPr="00F748CC">
        <w:rPr>
          <w:highlight w:val="cyan"/>
          <w:u w:val="single"/>
        </w:rPr>
        <w:t>collection of patent pooling agreements</w:t>
      </w:r>
      <w:r>
        <w:t xml:space="preserve">. </w:t>
      </w:r>
      <w:r w:rsidRPr="00C0688A">
        <w:rPr>
          <w:sz w:val="16"/>
          <w:szCs w:val="16"/>
        </w:rPr>
        <w:t>The very existence of the NCRPA and H.R. 4523 indicates that this proposal could be both useful and achievable. To be sure, like any legislative proposal, such a bill would probably face some opposition. The most vocal opponents would likely be those with the most to lose: companies that perceive strategic advantages in keeping their patent pooling operations secret. Moreover, policing and enforcing compliance with such a law could create new administrative costs. However, as explained above, a moderate approach that solicits rather than mandates the recording of collective patent licenses should quell such criticism. At the same time, lawmakers, experts, and many industry stakeholders might rally in support of a law that would shed light on the transformative but often hidden practice of collective patent licensing.</w:t>
      </w:r>
    </w:p>
    <w:p w14:paraId="3A33D758" w14:textId="77777777" w:rsidR="00F748CC" w:rsidRPr="00F748CC" w:rsidRDefault="00F748CC" w:rsidP="00F748CC"/>
    <w:p w14:paraId="1976F323" w14:textId="419BA565" w:rsidR="0036558B" w:rsidRDefault="0036558B" w:rsidP="0036558B">
      <w:pPr>
        <w:pStyle w:val="Heading4"/>
      </w:pPr>
      <w:r>
        <w:t>Corporate governed patent pools cause monopolies within pools</w:t>
      </w:r>
    </w:p>
    <w:p w14:paraId="035A5179" w14:textId="77777777" w:rsidR="0036558B" w:rsidRPr="00AE1384" w:rsidRDefault="0036558B" w:rsidP="0036558B">
      <w:r w:rsidRPr="005F447D">
        <w:t xml:space="preserve">Michael </w:t>
      </w:r>
      <w:r w:rsidRPr="00C0688A">
        <w:rPr>
          <w:b/>
          <w:bCs/>
          <w:sz w:val="26"/>
          <w:szCs w:val="26"/>
        </w:rPr>
        <w:t>Mattioli 13</w:t>
      </w:r>
      <w:r w:rsidRPr="005F447D">
        <w:t xml:space="preserve">, </w:t>
      </w:r>
      <w:r>
        <w:t>Michael Mattioli is a professor of law at the U</w:t>
      </w:r>
      <w:r w:rsidRPr="005F447D">
        <w:t xml:space="preserve">niversity of </w:t>
      </w:r>
      <w:r>
        <w:t>I</w:t>
      </w:r>
      <w:r w:rsidRPr="005F447D">
        <w:t xml:space="preserve">ndiana </w:t>
      </w:r>
      <w:r>
        <w:t>B</w:t>
      </w:r>
      <w:r w:rsidRPr="005F447D">
        <w:t>loomington</w:t>
      </w:r>
      <w:r>
        <w:t xml:space="preserve"> and has a doctorate of law from the University of Pennsylvania, 6-3-2013</w:t>
      </w:r>
      <w:r w:rsidRPr="005F447D">
        <w:t>, "Power and Governance in Patent Pools," Digital Repository @ Maurer Law, https://www.repository.law.indiana.edu/facpub/1301//susu</w:t>
      </w:r>
    </w:p>
    <w:p w14:paraId="3AF43492" w14:textId="77777777" w:rsidR="0036558B" w:rsidRPr="00CB7264" w:rsidRDefault="0036558B" w:rsidP="0036558B">
      <w:pPr>
        <w:rPr>
          <w:u w:val="single"/>
        </w:rPr>
      </w:pPr>
      <w:r w:rsidRPr="0036558B">
        <w:rPr>
          <w:b/>
          <w:bCs/>
          <w:highlight w:val="cyan"/>
          <w:u w:val="single"/>
        </w:rPr>
        <w:t xml:space="preserve">Corporate issuance </w:t>
      </w:r>
      <w:r w:rsidRPr="00AE1384">
        <w:rPr>
          <w:b/>
          <w:bCs/>
          <w:u w:val="single"/>
        </w:rPr>
        <w:t xml:space="preserve">of dividends </w:t>
      </w:r>
      <w:r w:rsidRPr="00AE1384">
        <w:rPr>
          <w:u w:val="single"/>
        </w:rPr>
        <w:t xml:space="preserve">is a second mechanism that has been adopted to apportion royalties within </w:t>
      </w:r>
      <w:r w:rsidRPr="0036558B">
        <w:rPr>
          <w:highlight w:val="cyan"/>
          <w:u w:val="single"/>
        </w:rPr>
        <w:t>patent pools</w:t>
      </w:r>
      <w:r w:rsidRPr="00AE1384">
        <w:t xml:space="preserve">. Fifteen patent pools identified in this study were corporations that acquired full ownership of patents held by their members in exchange for stock that periodically yielded dividends. Unlike the ex ante bargains described in the foregoing Part, these share-based groups were capable of directing a portion of their profits to the contributors of after acquired patent rights. </w:t>
      </w:r>
      <w:r w:rsidRPr="00AE1384">
        <w:rPr>
          <w:u w:val="single"/>
        </w:rPr>
        <w:t xml:space="preserve">However, the </w:t>
      </w:r>
      <w:r w:rsidRPr="0036558B">
        <w:rPr>
          <w:highlight w:val="cyan"/>
          <w:u w:val="single"/>
        </w:rPr>
        <w:t xml:space="preserve">decisions that governed the royalties that such patents earned </w:t>
      </w:r>
      <w:r w:rsidRPr="00AE1384">
        <w:rPr>
          <w:u w:val="single"/>
        </w:rPr>
        <w:t xml:space="preserve">— e.g., the amount of stock to be offered to an inventor in exchange for a patent, the amount of a given dividend distribution, the timing of dividend distributions — were </w:t>
      </w:r>
      <w:r w:rsidRPr="00AE1384">
        <w:rPr>
          <w:b/>
          <w:bCs/>
          <w:u w:val="single"/>
        </w:rPr>
        <w:t>made by officers of these organizations, and not by shareholders.</w:t>
      </w:r>
      <w:r w:rsidRPr="00AE1384">
        <w:rPr>
          <w:u w:val="single"/>
        </w:rPr>
        <w:t xml:space="preserve"> As a result, these share-based groups were not truly platforms or forums for collective patent valuation. </w:t>
      </w:r>
    </w:p>
    <w:p w14:paraId="4591A5EC" w14:textId="77777777" w:rsidR="0036558B" w:rsidRPr="00CB7264" w:rsidRDefault="0036558B" w:rsidP="0036558B">
      <w:pPr>
        <w:rPr>
          <w:sz w:val="16"/>
          <w:szCs w:val="16"/>
        </w:rPr>
      </w:pPr>
      <w:r w:rsidRPr="00AE1384">
        <w:rPr>
          <w:sz w:val="16"/>
          <w:szCs w:val="16"/>
        </w:rPr>
        <w:t xml:space="preserve">The Pneumatic Steel Corporation, a steel patent licensing group formed in the late-nineteenth century, illustrates the share-based design. The group was born from a dispute: In the late 1850s, two American investor groups acquired patent rights to the “Bessemer process” — a breakthrough in steelmaking technology. One group of investors held patents developed by Sir Henry Bessemer, the original inventor of the process. A second group held a blocking patent derived from experiments with related processes. </w:t>
      </w:r>
    </w:p>
    <w:p w14:paraId="7F972340" w14:textId="77777777" w:rsidR="0036558B" w:rsidRPr="00AE1384" w:rsidRDefault="0036558B" w:rsidP="0036558B">
      <w:pPr>
        <w:rPr>
          <w:sz w:val="16"/>
          <w:szCs w:val="16"/>
        </w:rPr>
      </w:pPr>
      <w:r w:rsidRPr="00AE1384">
        <w:rPr>
          <w:sz w:val="16"/>
          <w:szCs w:val="16"/>
        </w:rPr>
        <w:t xml:space="preserve">Faced with this legal impasse, the two steelmaking concerns consolidated their patent rights — initially under a trust and later through a corporation. The Pneumatic Steel Corporation, as it was named, granted the various patent holders and their </w:t>
      </w:r>
      <w:proofErr w:type="gramStart"/>
      <w:r w:rsidRPr="00AE1384">
        <w:rPr>
          <w:sz w:val="16"/>
          <w:szCs w:val="16"/>
        </w:rPr>
        <w:t>beneficiaries</w:t>
      </w:r>
      <w:proofErr w:type="gramEnd"/>
      <w:r w:rsidRPr="00AE1384">
        <w:rPr>
          <w:sz w:val="16"/>
          <w:szCs w:val="16"/>
        </w:rPr>
        <w:t xml:space="preserve"> dividend-yielding stock in return for their assignment of patent rights. Ten thousand shares were distributed in total. These shares were distributed between the Kelley Process Company and the Albany investors based on the numerical ratio of patents that each group contributed. Private correspondence between the group and one shareholder shows that dividends were distributed several times each year.</w:t>
      </w:r>
    </w:p>
    <w:p w14:paraId="64304A41" w14:textId="77777777" w:rsidR="0036558B" w:rsidRPr="00CB7264" w:rsidRDefault="0036558B" w:rsidP="0036558B">
      <w:pPr>
        <w:rPr>
          <w:sz w:val="16"/>
          <w:szCs w:val="16"/>
        </w:rPr>
      </w:pPr>
      <w:r w:rsidRPr="00AE1384">
        <w:rPr>
          <w:sz w:val="16"/>
          <w:szCs w:val="16"/>
        </w:rPr>
        <w:t xml:space="preserve">It appears that the Pneumatic Steel Corporation either did not admit or, alternatively, did not attract outside patent holders: When the corporation was restructured as the Bessemer Steel Company in 1877, the new corporation’s articles of association listed only the patents originally held by the organization along with six after-acquired patents developed by the founding members. This shows that, during its eleven years in operation, the Pneumatic Steel Corporation acquired no patents developed by outside inventors. </w:t>
      </w:r>
    </w:p>
    <w:p w14:paraId="2B9D9122" w14:textId="77777777" w:rsidR="0036558B" w:rsidRDefault="0036558B" w:rsidP="0036558B">
      <w:r w:rsidRPr="00AE1384">
        <w:rPr>
          <w:u w:val="single"/>
        </w:rPr>
        <w:t xml:space="preserve">In addition to limiting the decision-making power of shareholders, some </w:t>
      </w:r>
      <w:r w:rsidRPr="0036558B">
        <w:rPr>
          <w:highlight w:val="cyan"/>
          <w:u w:val="single"/>
        </w:rPr>
        <w:t xml:space="preserve">share-based </w:t>
      </w:r>
      <w:r w:rsidRPr="0036558B">
        <w:rPr>
          <w:b/>
          <w:bCs/>
          <w:highlight w:val="cyan"/>
          <w:u w:val="single"/>
        </w:rPr>
        <w:t>patent pools limited the transferability of stock</w:t>
      </w:r>
      <w:r w:rsidRPr="00AE1384">
        <w:rPr>
          <w:u w:val="single"/>
        </w:rPr>
        <w:t>.</w:t>
      </w:r>
      <w:r w:rsidRPr="00AE1384">
        <w:t xml:space="preserve"> For example, a 1926 corporation that acquired patents on machinery and methods of removing the pits from peaches granted each of its two founders 2500 shares of common stock valued at $100 each. A provision in the pooling agreement limited the availability of stock to potential newcomers: </w:t>
      </w:r>
    </w:p>
    <w:p w14:paraId="56D57FF2" w14:textId="77777777" w:rsidR="0036558B" w:rsidRPr="00AE1384" w:rsidRDefault="0036558B" w:rsidP="0036558B">
      <w:r w:rsidRPr="00AE1384">
        <w:t>The parties hereto agree that before either of them may sell or otherwise dispose of the whole or any portion of the capital stock of the Corporation, and in the event a bona fide purchaser shall be obtained therefor, the party so wishing to sell or otherwise dispose of such stock shall give written notice to the other party advising it of the terms of sale or disposition, and the party to whom such notice is given shall have fifteen (15) days after the giving of such notice within which to elect to purchase or acquire the stock so being offered for sale upon the same terms and conditions upon which the bona fide purchaser is willing to purchase or acquire said stock, and should such party elect to so purchase or acquire such stock, it shall have the right to so purchase or acquire the same on demand.</w:t>
      </w:r>
    </w:p>
    <w:p w14:paraId="579A4267" w14:textId="379FC2F5" w:rsidR="0036558B" w:rsidRDefault="0036558B" w:rsidP="0036558B">
      <w:pPr>
        <w:rPr>
          <w:u w:val="single"/>
        </w:rPr>
      </w:pPr>
      <w:r w:rsidRPr="00AE1384">
        <w:t xml:space="preserve">This limitation is consistent with the theme that united all fifteen share-based pools examined in this study: </w:t>
      </w:r>
      <w:r w:rsidRPr="00AE1384">
        <w:rPr>
          <w:u w:val="single"/>
        </w:rPr>
        <w:t xml:space="preserve">Despite being capable of inducing innovation by, for instance, making stock available to innovators, </w:t>
      </w:r>
      <w:r w:rsidRPr="0036558B">
        <w:rPr>
          <w:highlight w:val="cyan"/>
          <w:u w:val="single"/>
        </w:rPr>
        <w:t xml:space="preserve">such groups tended to </w:t>
      </w:r>
      <w:r w:rsidRPr="0036558B">
        <w:rPr>
          <w:b/>
          <w:bCs/>
          <w:highlight w:val="cyan"/>
          <w:u w:val="single"/>
        </w:rPr>
        <w:t>concentrate</w:t>
      </w:r>
      <w:r w:rsidRPr="0036558B">
        <w:rPr>
          <w:highlight w:val="cyan"/>
          <w:u w:val="single"/>
        </w:rPr>
        <w:t xml:space="preserve"> </w:t>
      </w:r>
      <w:r w:rsidRPr="0036558B">
        <w:rPr>
          <w:b/>
          <w:bCs/>
          <w:highlight w:val="cyan"/>
          <w:u w:val="single"/>
        </w:rPr>
        <w:t>patent ownership</w:t>
      </w:r>
      <w:r w:rsidRPr="00AE1384">
        <w:rPr>
          <w:u w:val="single"/>
        </w:rPr>
        <w:t xml:space="preserve">. Because </w:t>
      </w:r>
      <w:r w:rsidRPr="0036558B">
        <w:rPr>
          <w:highlight w:val="cyan"/>
          <w:u w:val="single"/>
        </w:rPr>
        <w:t xml:space="preserve">these share-based pools </w:t>
      </w:r>
      <w:r w:rsidRPr="0036558B">
        <w:rPr>
          <w:b/>
          <w:bCs/>
          <w:highlight w:val="cyan"/>
          <w:u w:val="single"/>
        </w:rPr>
        <w:t>did not give their members a meaningful voi</w:t>
      </w:r>
      <w:r w:rsidRPr="00AE1384">
        <w:rPr>
          <w:b/>
          <w:bCs/>
          <w:u w:val="single"/>
        </w:rPr>
        <w:t>ce</w:t>
      </w:r>
      <w:r w:rsidRPr="00AE1384">
        <w:rPr>
          <w:u w:val="single"/>
        </w:rPr>
        <w:t xml:space="preserve"> in valuation decisions, and because they </w:t>
      </w:r>
      <w:r w:rsidRPr="0036558B">
        <w:rPr>
          <w:highlight w:val="cyan"/>
          <w:u w:val="single"/>
        </w:rPr>
        <w:t>rarely included new members over time</w:t>
      </w:r>
      <w:r w:rsidRPr="00AE1384">
        <w:rPr>
          <w:u w:val="single"/>
        </w:rPr>
        <w:t xml:space="preserve">, they </w:t>
      </w:r>
      <w:r w:rsidRPr="00AE1384">
        <w:rPr>
          <w:b/>
          <w:bCs/>
          <w:u w:val="single"/>
        </w:rPr>
        <w:t>do not support the Theory of Collective Patent Valuation</w:t>
      </w:r>
      <w:r w:rsidRPr="00AE1384">
        <w:rPr>
          <w:u w:val="single"/>
        </w:rPr>
        <w:t>.</w:t>
      </w:r>
    </w:p>
    <w:p w14:paraId="11741096" w14:textId="67256ED0" w:rsidR="008D13CB" w:rsidRDefault="008D13CB" w:rsidP="008D13CB">
      <w:pPr>
        <w:pStyle w:val="Heading4"/>
      </w:pPr>
      <w:r>
        <w:t>Public licensing undercompensates</w:t>
      </w:r>
    </w:p>
    <w:p w14:paraId="2CACFB92" w14:textId="77777777" w:rsidR="008D13CB" w:rsidRPr="007D7E43" w:rsidRDefault="008D13CB" w:rsidP="008D13CB">
      <w:r w:rsidRPr="005F447D">
        <w:t xml:space="preserve">Michael </w:t>
      </w:r>
      <w:r w:rsidRPr="00C0688A">
        <w:rPr>
          <w:b/>
          <w:bCs/>
          <w:sz w:val="26"/>
          <w:szCs w:val="26"/>
        </w:rPr>
        <w:t>Mattioli 13</w:t>
      </w:r>
      <w:r w:rsidRPr="005F447D">
        <w:t xml:space="preserve">, </w:t>
      </w:r>
      <w:r>
        <w:t>Michael Mattioli is a professor of law at the U</w:t>
      </w:r>
      <w:r w:rsidRPr="005F447D">
        <w:t xml:space="preserve">niversity of </w:t>
      </w:r>
      <w:r>
        <w:t>I</w:t>
      </w:r>
      <w:r w:rsidRPr="005F447D">
        <w:t xml:space="preserve">ndiana </w:t>
      </w:r>
      <w:r>
        <w:t>B</w:t>
      </w:r>
      <w:r w:rsidRPr="005F447D">
        <w:t>loomington</w:t>
      </w:r>
      <w:r>
        <w:t xml:space="preserve"> and has a doctorate of law from the University of Pennsylvania, 6-3-2013</w:t>
      </w:r>
      <w:r w:rsidRPr="005F447D">
        <w:t>, "Power and Governance in Patent Pools," Digital Repository @ Maurer Law, https://www.repository.law.indiana.edu/facpub/1301//susu</w:t>
      </w:r>
    </w:p>
    <w:p w14:paraId="033BE8E8" w14:textId="77777777" w:rsidR="008D13CB" w:rsidRPr="007D7E43" w:rsidRDefault="008D13CB" w:rsidP="008D13CB">
      <w:r w:rsidRPr="007D7E43">
        <w:t>II. THE PROMISE OF COOPERATION</w:t>
      </w:r>
    </w:p>
    <w:p w14:paraId="2C62D018" w14:textId="77777777" w:rsidR="008D13CB" w:rsidRPr="008D13CB" w:rsidRDefault="008D13CB" w:rsidP="008D13CB">
      <w:pPr>
        <w:rPr>
          <w:highlight w:val="cyan"/>
          <w:u w:val="single"/>
        </w:rPr>
      </w:pPr>
      <w:r w:rsidRPr="008D13CB">
        <w:rPr>
          <w:b/>
          <w:bCs/>
          <w:highlight w:val="cyan"/>
          <w:u w:val="single"/>
        </w:rPr>
        <w:t>Leading commentators</w:t>
      </w:r>
      <w:r w:rsidRPr="008D13CB">
        <w:rPr>
          <w:highlight w:val="cyan"/>
          <w:u w:val="single"/>
        </w:rPr>
        <w:t xml:space="preserve"> believe that our patent system</w:t>
      </w:r>
      <w:r w:rsidRPr="008D13CB">
        <w:rPr>
          <w:b/>
          <w:bCs/>
          <w:highlight w:val="cyan"/>
          <w:u w:val="single"/>
        </w:rPr>
        <w:t>, by bestowing monopoly pricing power on patent holders</w:t>
      </w:r>
      <w:r w:rsidRPr="007D7E43">
        <w:rPr>
          <w:u w:val="single"/>
        </w:rPr>
        <w:t>, generates transaction costs that discourage innovation</w:t>
      </w:r>
      <w:r w:rsidRPr="007D7E43">
        <w:t xml:space="preserve">. </w:t>
      </w:r>
      <w:r w:rsidRPr="007D7E43">
        <w:rPr>
          <w:u w:val="single"/>
        </w:rPr>
        <w:t xml:space="preserve">However, </w:t>
      </w:r>
      <w:r w:rsidRPr="008D13CB">
        <w:rPr>
          <w:highlight w:val="cyan"/>
          <w:u w:val="single"/>
        </w:rPr>
        <w:t>if licensing rates were set by courts, Congress, or regulators, innovators would perceive a risk of under-compensation</w:t>
      </w:r>
      <w:r w:rsidRPr="008D13CB">
        <w:rPr>
          <w:highlight w:val="cyan"/>
        </w:rPr>
        <w:t xml:space="preserve"> </w:t>
      </w:r>
      <w:r w:rsidRPr="007D7E43">
        <w:t xml:space="preserve">— </w:t>
      </w:r>
      <w:r w:rsidRPr="007D7E43">
        <w:rPr>
          <w:u w:val="single"/>
        </w:rPr>
        <w:t xml:space="preserve">a result that would likely </w:t>
      </w:r>
      <w:r w:rsidRPr="008D13CB">
        <w:rPr>
          <w:highlight w:val="cyan"/>
          <w:u w:val="single"/>
        </w:rPr>
        <w:t xml:space="preserve">reduce </w:t>
      </w:r>
      <w:r w:rsidRPr="008D13CB">
        <w:rPr>
          <w:b/>
          <w:bCs/>
          <w:highlight w:val="cyan"/>
          <w:u w:val="single"/>
        </w:rPr>
        <w:t>innovation investments below optimal levels</w:t>
      </w:r>
      <w:r w:rsidRPr="007D7E43">
        <w:t xml:space="preserve">. Academics, industry participants, and policymakers have long and ineffectively sought to resolve this tension through government reforms. </w:t>
      </w:r>
      <w:r w:rsidRPr="007D7E43">
        <w:rPr>
          <w:u w:val="single"/>
        </w:rPr>
        <w:t xml:space="preserve">Theory, and possibly empirical evidence, points toward an elegant solution: </w:t>
      </w:r>
      <w:r w:rsidRPr="008D13CB">
        <w:rPr>
          <w:b/>
          <w:bCs/>
          <w:highlight w:val="cyan"/>
          <w:u w:val="single"/>
        </w:rPr>
        <w:t>private collective licensing institutions</w:t>
      </w:r>
      <w:r w:rsidRPr="008D13CB">
        <w:rPr>
          <w:highlight w:val="cyan"/>
          <w:u w:val="single"/>
        </w:rPr>
        <w:t>.</w:t>
      </w:r>
    </w:p>
    <w:p w14:paraId="60A13458" w14:textId="5E588C71" w:rsidR="00F97AFA" w:rsidRPr="006B1189" w:rsidRDefault="00F97AFA" w:rsidP="00F97AFA">
      <w:pPr>
        <w:pStyle w:val="Heading4"/>
      </w:pPr>
      <w:r>
        <w:t>Government managed pools are specifically key</w:t>
      </w:r>
    </w:p>
    <w:p w14:paraId="2361F407" w14:textId="77777777" w:rsidR="00F97AFA" w:rsidRDefault="00F97AFA" w:rsidP="00F97AFA">
      <w:r w:rsidRPr="00BF6909">
        <w:t xml:space="preserve">Emma </w:t>
      </w:r>
      <w:r w:rsidRPr="00BF6909">
        <w:rPr>
          <w:b/>
          <w:bCs/>
          <w:sz w:val="26"/>
          <w:szCs w:val="26"/>
        </w:rPr>
        <w:t>Whitmore 24</w:t>
      </w:r>
      <w:r w:rsidRPr="00BF6909">
        <w:t xml:space="preserve">, </w:t>
      </w:r>
      <w:r>
        <w:t>Emma Whitmore is a J.D Candidate from the University of Georgia School of Law, July 2024</w:t>
      </w:r>
      <w:r w:rsidRPr="00BF6909">
        <w:t xml:space="preserve">, "A Patent Pool-Party: Changing the Current Use of Patent Pools for Treatment Innovation in Public Health Emergencies", Digital Commons </w:t>
      </w:r>
      <w:r>
        <w:t>at the</w:t>
      </w:r>
      <w:r w:rsidRPr="00BF6909">
        <w:t xml:space="preserve"> University of Georgia School of Law,</w:t>
      </w:r>
      <w:r>
        <w:t xml:space="preserve"> </w:t>
      </w:r>
      <w:r w:rsidRPr="00BF6909">
        <w:t>https://digitalcommons.law.uga.edu/jipl/vol31/iss2/8</w:t>
      </w:r>
      <w:r>
        <w:t xml:space="preserve"> </w:t>
      </w:r>
      <w:r w:rsidRPr="00BF6909">
        <w:t>/</w:t>
      </w:r>
      <w:r>
        <w:t>/susu</w:t>
      </w:r>
    </w:p>
    <w:p w14:paraId="7FDB8522" w14:textId="77777777" w:rsidR="00F97AFA" w:rsidRDefault="00F97AFA" w:rsidP="00F97AFA">
      <w:r>
        <w:t>D. MANDATORY PATENT POOLS IN EMERGENCY SITUATIONS</w:t>
      </w:r>
    </w:p>
    <w:p w14:paraId="238F6C54" w14:textId="77777777" w:rsidR="00F97AFA" w:rsidRPr="006B1189" w:rsidRDefault="00F97AFA" w:rsidP="00F97AFA">
      <w:pPr>
        <w:rPr>
          <w:sz w:val="16"/>
          <w:szCs w:val="16"/>
        </w:rPr>
      </w:pPr>
      <w:r w:rsidRPr="006B1189">
        <w:rPr>
          <w:u w:val="single"/>
        </w:rPr>
        <w:t xml:space="preserve">The use of </w:t>
      </w:r>
      <w:r w:rsidRPr="006B1189">
        <w:rPr>
          <w:b/>
          <w:bCs/>
          <w:u w:val="single"/>
        </w:rPr>
        <w:t xml:space="preserve">mandatory government </w:t>
      </w:r>
      <w:r w:rsidRPr="006B1189">
        <w:rPr>
          <w:u w:val="single"/>
        </w:rPr>
        <w:t xml:space="preserve">intervention through patent pools in times of emergency and </w:t>
      </w:r>
      <w:r w:rsidRPr="006B1189">
        <w:rPr>
          <w:b/>
          <w:bCs/>
          <w:u w:val="single"/>
        </w:rPr>
        <w:t>needed situation</w:t>
      </w:r>
      <w:r w:rsidRPr="006B1189">
        <w:rPr>
          <w:u w:val="single"/>
        </w:rPr>
        <w:t>s may seem overbearing but has taken place in other areas of the United States’ government.</w:t>
      </w:r>
      <w:r>
        <w:t xml:space="preserve"> </w:t>
      </w:r>
      <w:r w:rsidRPr="006B1189">
        <w:rPr>
          <w:sz w:val="16"/>
          <w:szCs w:val="16"/>
        </w:rPr>
        <w:t>For example, the government decides to take control over property and intellectual property rights to help the greater good through eminent domain, compulsory licensing, and more.155 All of these examples show a time when the government found that “[t]he essential needs of the society as a whole may outweigh the . . . rights of an individual.”156 Other attempts of aid in public health emergencies have been seen through the Public Health Emergency Medicines Act in 2001, but the bill was only introduced to the House and never passed by congress.157</w:t>
      </w:r>
    </w:p>
    <w:p w14:paraId="503B9979" w14:textId="77777777" w:rsidR="00F97AFA" w:rsidRPr="006B1189" w:rsidRDefault="00F97AFA" w:rsidP="00F97AFA">
      <w:pPr>
        <w:rPr>
          <w:sz w:val="16"/>
          <w:szCs w:val="16"/>
        </w:rPr>
      </w:pPr>
      <w:r w:rsidRPr="006B1189">
        <w:rPr>
          <w:sz w:val="16"/>
          <w:szCs w:val="16"/>
        </w:rPr>
        <w:t>The recent COVID-19 pandemic highlighted the issues with the United States’ current emergency public health response. The structure of intellectual property law creates mechanisms and systems that may function well in nonemergency situations with less of a risk and harm to public health.158 However, the constraints of the system create issues for higher risk situations that cause great harm to a large population both within the United States and internationally.159</w:t>
      </w:r>
    </w:p>
    <w:p w14:paraId="197B9153" w14:textId="77777777" w:rsidR="00F97AFA" w:rsidRDefault="00F97AFA" w:rsidP="00F97AFA">
      <w:r w:rsidRPr="00F97AFA">
        <w:rPr>
          <w:b/>
          <w:bCs/>
          <w:highlight w:val="cyan"/>
          <w:u w:val="single"/>
        </w:rPr>
        <w:t xml:space="preserve">Without </w:t>
      </w:r>
      <w:r w:rsidRPr="006B1189">
        <w:rPr>
          <w:u w:val="single"/>
        </w:rPr>
        <w:t xml:space="preserve">legal or </w:t>
      </w:r>
      <w:r w:rsidRPr="00F97AFA">
        <w:rPr>
          <w:b/>
          <w:bCs/>
          <w:highlight w:val="cyan"/>
          <w:u w:val="single"/>
        </w:rPr>
        <w:t>governmental intervention</w:t>
      </w:r>
      <w:r w:rsidRPr="006B1189">
        <w:rPr>
          <w:u w:val="single"/>
        </w:rPr>
        <w:t xml:space="preserve">, it is </w:t>
      </w:r>
      <w:r w:rsidRPr="00F97AFA">
        <w:rPr>
          <w:highlight w:val="cyan"/>
          <w:u w:val="single"/>
        </w:rPr>
        <w:t xml:space="preserve">possible </w:t>
      </w:r>
      <w:r w:rsidRPr="006B1189">
        <w:rPr>
          <w:u w:val="single"/>
        </w:rPr>
        <w:t xml:space="preserve">that </w:t>
      </w:r>
      <w:r w:rsidRPr="00F97AFA">
        <w:rPr>
          <w:b/>
          <w:bCs/>
          <w:highlight w:val="cyan"/>
          <w:u w:val="single"/>
        </w:rPr>
        <w:t xml:space="preserve">private companies </w:t>
      </w:r>
      <w:r w:rsidRPr="006B1189">
        <w:rPr>
          <w:u w:val="single"/>
        </w:rPr>
        <w:t xml:space="preserve">can </w:t>
      </w:r>
      <w:r w:rsidRPr="00F97AFA">
        <w:rPr>
          <w:highlight w:val="cyan"/>
          <w:u w:val="single"/>
        </w:rPr>
        <w:t xml:space="preserve">create effective treatments to disease </w:t>
      </w:r>
      <w:r w:rsidRPr="006B1189">
        <w:rPr>
          <w:u w:val="single"/>
        </w:rPr>
        <w:t xml:space="preserve">and </w:t>
      </w:r>
      <w:r w:rsidRPr="00F97AFA">
        <w:rPr>
          <w:b/>
          <w:bCs/>
          <w:highlight w:val="cyan"/>
          <w:u w:val="single"/>
        </w:rPr>
        <w:t xml:space="preserve">not share </w:t>
      </w:r>
      <w:r w:rsidRPr="006B1189">
        <w:rPr>
          <w:b/>
          <w:bCs/>
          <w:u w:val="single"/>
        </w:rPr>
        <w:t xml:space="preserve">this </w:t>
      </w:r>
      <w:r w:rsidRPr="00F97AFA">
        <w:rPr>
          <w:b/>
          <w:bCs/>
          <w:highlight w:val="cyan"/>
          <w:u w:val="single"/>
        </w:rPr>
        <w:t>information with the publi</w:t>
      </w:r>
      <w:r w:rsidRPr="00F97AFA">
        <w:rPr>
          <w:highlight w:val="cyan"/>
          <w:u w:val="single"/>
        </w:rPr>
        <w:t>c</w:t>
      </w:r>
      <w:r w:rsidRPr="006B1189">
        <w:rPr>
          <w:u w:val="single"/>
        </w:rPr>
        <w:t>.160 Private companies have the power to influence the entire population with no requirement to share their innovative technologies with others who are trying to further pharmaceuticals and treatment technologies that have a lifesaving effect</w:t>
      </w:r>
      <w:r>
        <w:t>.161 Having a “[r]eliance on voluntary methods c[an] leave countries at the whim of the pharmaceutical industry, increasing both uncertainty and transaction costs.”162</w:t>
      </w:r>
    </w:p>
    <w:p w14:paraId="3482D2E1" w14:textId="77777777" w:rsidR="00F97AFA" w:rsidRDefault="00F97AFA" w:rsidP="00F97AFA">
      <w:r w:rsidRPr="006B1189">
        <w:rPr>
          <w:u w:val="single"/>
        </w:rPr>
        <w:t xml:space="preserve">The </w:t>
      </w:r>
      <w:r w:rsidRPr="00F97AFA">
        <w:rPr>
          <w:highlight w:val="cyan"/>
          <w:u w:val="single"/>
        </w:rPr>
        <w:t xml:space="preserve">idea of </w:t>
      </w:r>
      <w:r w:rsidRPr="00F97AFA">
        <w:rPr>
          <w:b/>
          <w:bCs/>
          <w:highlight w:val="cyan"/>
          <w:u w:val="single"/>
        </w:rPr>
        <w:t xml:space="preserve">forcing the sharing of intellectual property </w:t>
      </w:r>
      <w:r w:rsidRPr="00F97AFA">
        <w:rPr>
          <w:highlight w:val="cyan"/>
          <w:u w:val="single"/>
        </w:rPr>
        <w:t xml:space="preserve">may appear to threaten the current system, </w:t>
      </w:r>
      <w:r w:rsidRPr="00F97AFA">
        <w:rPr>
          <w:b/>
          <w:bCs/>
          <w:highlight w:val="cyan"/>
          <w:u w:val="single"/>
        </w:rPr>
        <w:t>but it is already being done</w:t>
      </w:r>
      <w:r>
        <w:t>. In 1979, the World Intellectual Property Organization (“WIPO”) granted compulsory patent licenses, and the WTO did the same.163 Moreover, waivers are written into the current WTO agreement. Just as waivers can be created in times of need and for limited durations, mandatory patent pools can further be used as a tool to aid in public health emergencies.</w:t>
      </w:r>
    </w:p>
    <w:p w14:paraId="19E0BE48" w14:textId="77777777" w:rsidR="00F97AFA" w:rsidRDefault="00F97AFA" w:rsidP="00F97AFA">
      <w:r>
        <w:t>Part of the issues of patent pools include lack of incentive to join because of the possible negatives of lost profit.164 T</w:t>
      </w:r>
      <w:r w:rsidRPr="006B1189">
        <w:rPr>
          <w:u w:val="single"/>
        </w:rPr>
        <w:t xml:space="preserve">he </w:t>
      </w:r>
      <w:r w:rsidRPr="00F97AFA">
        <w:rPr>
          <w:b/>
          <w:bCs/>
          <w:highlight w:val="cyan"/>
          <w:u w:val="single"/>
        </w:rPr>
        <w:t xml:space="preserve">MPP </w:t>
      </w:r>
      <w:r w:rsidRPr="006B1189">
        <w:rPr>
          <w:u w:val="single"/>
        </w:rPr>
        <w:t xml:space="preserve">has been </w:t>
      </w:r>
      <w:r w:rsidRPr="00F97AFA">
        <w:rPr>
          <w:highlight w:val="cyan"/>
          <w:u w:val="single"/>
        </w:rPr>
        <w:t>successful because of its ability to both focus from a public health standpoint and be “</w:t>
      </w:r>
      <w:r w:rsidRPr="00F97AFA">
        <w:rPr>
          <w:b/>
          <w:bCs/>
          <w:highlight w:val="cyan"/>
          <w:u w:val="single"/>
        </w:rPr>
        <w:t>an intermediary between patent holders and generic manufacturers</w:t>
      </w:r>
      <w:r w:rsidRPr="006B1189">
        <w:rPr>
          <w:u w:val="single"/>
        </w:rPr>
        <w:t>.”16</w:t>
      </w:r>
      <w:r>
        <w:t>5 Similarly, the creation of a mandatory patent pool through government agencies such as the World Health Organization or Centers for Disease Control and Prevention can operate from a public health mindset.</w:t>
      </w:r>
    </w:p>
    <w:p w14:paraId="5DF0A101" w14:textId="77777777" w:rsidR="00F97AFA" w:rsidRPr="006B1189" w:rsidRDefault="00F97AFA" w:rsidP="00F97AFA">
      <w:pPr>
        <w:rPr>
          <w:sz w:val="16"/>
          <w:szCs w:val="16"/>
        </w:rPr>
      </w:pPr>
      <w:r w:rsidRPr="006B1189">
        <w:rPr>
          <w:u w:val="single"/>
        </w:rPr>
        <w:t xml:space="preserve">The success of the </w:t>
      </w:r>
      <w:r w:rsidRPr="00F97AFA">
        <w:rPr>
          <w:highlight w:val="cyan"/>
          <w:u w:val="single"/>
        </w:rPr>
        <w:t xml:space="preserve">MPP </w:t>
      </w:r>
      <w:r w:rsidRPr="006B1189">
        <w:rPr>
          <w:u w:val="single"/>
        </w:rPr>
        <w:t xml:space="preserve">as an intermediary </w:t>
      </w:r>
      <w:r w:rsidRPr="00F97AFA">
        <w:rPr>
          <w:highlight w:val="cyan"/>
          <w:u w:val="single"/>
        </w:rPr>
        <w:t xml:space="preserve">can be replicated in a </w:t>
      </w:r>
      <w:r w:rsidRPr="00F97AFA">
        <w:rPr>
          <w:b/>
          <w:bCs/>
          <w:highlight w:val="cyan"/>
          <w:u w:val="single"/>
        </w:rPr>
        <w:t xml:space="preserve">government agency system </w:t>
      </w:r>
      <w:r w:rsidRPr="00F97AFA">
        <w:rPr>
          <w:highlight w:val="cyan"/>
          <w:u w:val="single"/>
        </w:rPr>
        <w:t xml:space="preserve">to run and </w:t>
      </w:r>
      <w:r w:rsidRPr="00F97AFA">
        <w:rPr>
          <w:b/>
          <w:bCs/>
          <w:highlight w:val="cyan"/>
          <w:u w:val="single"/>
        </w:rPr>
        <w:t xml:space="preserve">eliminate costs of people </w:t>
      </w:r>
      <w:r w:rsidRPr="00F97AFA">
        <w:rPr>
          <w:highlight w:val="cyan"/>
          <w:u w:val="single"/>
        </w:rPr>
        <w:t>who run patent pools</w:t>
      </w:r>
      <w:r w:rsidRPr="006B1189">
        <w:rPr>
          <w:u w:val="single"/>
        </w:rPr>
        <w:t xml:space="preserve">. Mandatory patent pools would also </w:t>
      </w:r>
      <w:r w:rsidRPr="006B1189">
        <w:rPr>
          <w:b/>
          <w:bCs/>
          <w:u w:val="single"/>
        </w:rPr>
        <w:t xml:space="preserve">not take away intellectual property </w:t>
      </w:r>
      <w:r w:rsidRPr="006B1189">
        <w:rPr>
          <w:u w:val="single"/>
        </w:rPr>
        <w:t xml:space="preserve">rights as licensing systems would still be set up to ensure </w:t>
      </w:r>
      <w:r w:rsidRPr="006B1189">
        <w:rPr>
          <w:b/>
          <w:bCs/>
          <w:u w:val="single"/>
        </w:rPr>
        <w:t>proper compensation for intellectual property innovations</w:t>
      </w:r>
      <w:r w:rsidRPr="006B1189">
        <w:rPr>
          <w:u w:val="single"/>
        </w:rPr>
        <w:t>.</w:t>
      </w:r>
      <w:r>
        <w:t xml:space="preserve"> </w:t>
      </w:r>
      <w:r w:rsidRPr="006B1189">
        <w:rPr>
          <w:sz w:val="16"/>
          <w:szCs w:val="16"/>
        </w:rPr>
        <w:t>Mandatory patent pools could operate in a limited time frame structure where organizations would be placed into the pool during times of national emergency and the requirement of sharing innovative pharmaceuticals and treatment could end when national emergencies end.</w:t>
      </w:r>
    </w:p>
    <w:p w14:paraId="35A4E1B8" w14:textId="77777777" w:rsidR="008D13CB" w:rsidRPr="00AE1384" w:rsidRDefault="008D13CB" w:rsidP="0036558B"/>
    <w:p w14:paraId="442C6F85" w14:textId="51FA87EA" w:rsidR="00741667" w:rsidRDefault="0036558B" w:rsidP="0036558B">
      <w:pPr>
        <w:pStyle w:val="Heading3"/>
      </w:pPr>
      <w:r>
        <w:t>Solvency---AT: Perverse Incentives---2NC</w:t>
      </w:r>
    </w:p>
    <w:p w14:paraId="5A2C89E9" w14:textId="13D08A35" w:rsidR="0036558B" w:rsidRPr="0036558B" w:rsidRDefault="0036558B" w:rsidP="0036558B">
      <w:pPr>
        <w:pStyle w:val="Heading4"/>
      </w:pPr>
      <w:r>
        <w:t xml:space="preserve">CP solves perverse incentives </w:t>
      </w:r>
    </w:p>
    <w:p w14:paraId="2BEC7B4D" w14:textId="77777777" w:rsidR="0036558B" w:rsidRPr="00CB7264" w:rsidRDefault="0036558B" w:rsidP="0036558B">
      <w:r w:rsidRPr="005F447D">
        <w:t xml:space="preserve">Michael </w:t>
      </w:r>
      <w:r w:rsidRPr="00C0688A">
        <w:rPr>
          <w:b/>
          <w:bCs/>
          <w:sz w:val="26"/>
          <w:szCs w:val="26"/>
        </w:rPr>
        <w:t>Mattioli 13</w:t>
      </w:r>
      <w:r w:rsidRPr="005F447D">
        <w:t xml:space="preserve">, </w:t>
      </w:r>
      <w:r>
        <w:t>Michael Mattioli is a professor of law at the U</w:t>
      </w:r>
      <w:r w:rsidRPr="005F447D">
        <w:t xml:space="preserve">niversity of </w:t>
      </w:r>
      <w:r>
        <w:t>I</w:t>
      </w:r>
      <w:r w:rsidRPr="005F447D">
        <w:t xml:space="preserve">ndiana </w:t>
      </w:r>
      <w:r>
        <w:t>B</w:t>
      </w:r>
      <w:r w:rsidRPr="005F447D">
        <w:t>loomington</w:t>
      </w:r>
      <w:r>
        <w:t xml:space="preserve"> and has a doctorate of law from the University of Pennsylvania, 6-3-2013</w:t>
      </w:r>
      <w:r w:rsidRPr="005F447D">
        <w:t>, "Power and Governance in Patent Pools," Digital Repository @ Maurer Law, https://www.repository.law.indiana.edu/facpub/1301//susu</w:t>
      </w:r>
    </w:p>
    <w:p w14:paraId="2A42F956" w14:textId="77777777" w:rsidR="0036558B" w:rsidRPr="00CB7264" w:rsidRDefault="0036558B" w:rsidP="0036558B">
      <w:pPr>
        <w:rPr>
          <w:u w:val="single"/>
        </w:rPr>
      </w:pPr>
      <w:r w:rsidRPr="008D13CB">
        <w:rPr>
          <w:highlight w:val="cyan"/>
          <w:u w:val="single"/>
        </w:rPr>
        <w:t xml:space="preserve">Some standards-based patent pools have adopted more complex formulas to </w:t>
      </w:r>
      <w:r w:rsidRPr="008D13CB">
        <w:rPr>
          <w:b/>
          <w:bCs/>
          <w:highlight w:val="cyan"/>
          <w:u w:val="single"/>
        </w:rPr>
        <w:t>discourage such behavior</w:t>
      </w:r>
      <w:r w:rsidRPr="008D13CB">
        <w:rPr>
          <w:highlight w:val="cyan"/>
        </w:rPr>
        <w:t xml:space="preserve">. </w:t>
      </w:r>
      <w:r w:rsidRPr="00CB7264">
        <w:t>For instance, the RFID patent pool alters the pro rata formula such that “</w:t>
      </w:r>
      <w:r w:rsidRPr="008D13CB">
        <w:rPr>
          <w:b/>
          <w:bCs/>
          <w:highlight w:val="cyan"/>
          <w:u w:val="single"/>
        </w:rPr>
        <w:t>half of the royalties are allocated to participants based on the number of patents contributed by each participant, and the other half are allocated substantially equally among participan</w:t>
      </w:r>
      <w:r w:rsidRPr="00CB7264">
        <w:rPr>
          <w:b/>
          <w:bCs/>
          <w:u w:val="single"/>
        </w:rPr>
        <w:t>ts</w:t>
      </w:r>
      <w:r w:rsidRPr="00CB7264">
        <w:rPr>
          <w:b/>
          <w:bCs/>
        </w:rPr>
        <w:t>.”</w:t>
      </w:r>
      <w:r w:rsidRPr="00CB7264">
        <w:t xml:space="preserve"> </w:t>
      </w:r>
      <w:r w:rsidRPr="008D13CB">
        <w:rPr>
          <w:highlight w:val="cyan"/>
        </w:rPr>
        <w:t xml:space="preserve">By </w:t>
      </w:r>
      <w:r w:rsidRPr="008D13CB">
        <w:rPr>
          <w:highlight w:val="cyan"/>
          <w:u w:val="single"/>
        </w:rPr>
        <w:t xml:space="preserve">hinging fifty percent of all royalties on the pure number of members within the group rather than the number of patents within the group, this hybrid approach could limit strategic patenting behavior. </w:t>
      </w:r>
      <w:r w:rsidRPr="00CB7264">
        <w:rPr>
          <w:u w:val="single"/>
        </w:rPr>
        <w:t>However, this formula arguably results in an even cruder division of royalties than a purely pro rata formula.</w:t>
      </w:r>
    </w:p>
    <w:p w14:paraId="66643334" w14:textId="77777777" w:rsidR="0036558B" w:rsidRPr="00CB7264" w:rsidRDefault="0036558B" w:rsidP="0036558B">
      <w:pPr>
        <w:rPr>
          <w:u w:val="single"/>
        </w:rPr>
      </w:pPr>
      <w:r w:rsidRPr="00CB7264">
        <w:t xml:space="preserve">A second type of formula adopted by some groups gradually apportions fewer royalties to patents over time. </w:t>
      </w:r>
      <w:r w:rsidRPr="00CB7264">
        <w:rPr>
          <w:u w:val="single"/>
        </w:rPr>
        <w:t xml:space="preserve">The DVD patent pool, for instance, </w:t>
      </w:r>
      <w:r w:rsidRPr="00CB7264">
        <w:rPr>
          <w:b/>
          <w:bCs/>
          <w:u w:val="single"/>
        </w:rPr>
        <w:t>allocates royalties to patent holders on the basis of how old their patents are</w:t>
      </w:r>
      <w:r w:rsidRPr="00CB7264">
        <w:t xml:space="preserve">. According to the group’s organizers, </w:t>
      </w:r>
      <w:r w:rsidRPr="00CB7264">
        <w:rPr>
          <w:u w:val="single"/>
        </w:rPr>
        <w:t xml:space="preserve">this formula was selected to </w:t>
      </w:r>
      <w:r w:rsidRPr="00CB7264">
        <w:rPr>
          <w:b/>
          <w:bCs/>
          <w:u w:val="single"/>
        </w:rPr>
        <w:t>encourage contributors to license new and valuable patent rights</w:t>
      </w:r>
      <w:r w:rsidRPr="00CB7264">
        <w:rPr>
          <w:u w:val="single"/>
        </w:rPr>
        <w:t xml:space="preserve"> to the collective</w:t>
      </w:r>
      <w:r w:rsidRPr="00CB7264">
        <w:t xml:space="preserve">. This approach seems to assume that older patents are always less valuable than newer ones. </w:t>
      </w:r>
      <w:r w:rsidRPr="00CB7264">
        <w:rPr>
          <w:u w:val="single"/>
        </w:rPr>
        <w:t>As such, graded royalty sharing, like pro rata distributions, appears as a rough-and-ready approximation of patent value.</w:t>
      </w:r>
    </w:p>
    <w:p w14:paraId="2D0D3F5D" w14:textId="77777777" w:rsidR="0036558B" w:rsidRPr="00CB7264" w:rsidRDefault="0036558B" w:rsidP="0036558B">
      <w:r w:rsidRPr="00CB7264">
        <w:t xml:space="preserve">All formula-based groups charge a single decision-maker with the task of determining whether or not to include a new patent in the mix. As a result, </w:t>
      </w:r>
      <w:r w:rsidRPr="00CB7264">
        <w:rPr>
          <w:u w:val="single"/>
        </w:rPr>
        <w:t xml:space="preserve">the only way that a prospective innovator could influence his profits in a formula-based regime is by helping to define the standard around which a patent pool is organized. </w:t>
      </w:r>
      <w:r w:rsidRPr="008D13CB">
        <w:rPr>
          <w:highlight w:val="cyan"/>
          <w:u w:val="single"/>
        </w:rPr>
        <w:t xml:space="preserve">The </w:t>
      </w:r>
      <w:r w:rsidRPr="008D13CB">
        <w:rPr>
          <w:b/>
          <w:bCs/>
          <w:highlight w:val="cyan"/>
          <w:u w:val="single"/>
        </w:rPr>
        <w:t>MPEG-2 patent pool provides</w:t>
      </w:r>
      <w:r w:rsidRPr="008D13CB">
        <w:rPr>
          <w:highlight w:val="cyan"/>
          <w:u w:val="single"/>
        </w:rPr>
        <w:t xml:space="preserve"> </w:t>
      </w:r>
      <w:r w:rsidRPr="008D13CB">
        <w:rPr>
          <w:b/>
          <w:bCs/>
          <w:highlight w:val="cyan"/>
          <w:u w:val="single"/>
        </w:rPr>
        <w:t>a helpful example of how this can be done</w:t>
      </w:r>
      <w:r w:rsidRPr="008D13CB">
        <w:rPr>
          <w:b/>
          <w:bCs/>
          <w:highlight w:val="cyan"/>
        </w:rPr>
        <w:t>.</w:t>
      </w:r>
      <w:r w:rsidRPr="008D13CB">
        <w:rPr>
          <w:highlight w:val="cyan"/>
        </w:rPr>
        <w:t xml:space="preserve"> </w:t>
      </w:r>
      <w:r w:rsidRPr="00CB7264">
        <w:t>Between 1988 and 1994, the MPEG-2 standard was drafted and defined by an open working group of engineers and experts from over one hundred technology companies. Collaboration was coordinated by a standard-setting entity called “ISO/IEC.”</w:t>
      </w:r>
    </w:p>
    <w:p w14:paraId="704494B8" w14:textId="77777777" w:rsidR="0036558B" w:rsidRPr="00CB7264" w:rsidRDefault="0036558B" w:rsidP="0036558B">
      <w:r w:rsidRPr="00CB7264">
        <w:rPr>
          <w:u w:val="single"/>
        </w:rPr>
        <w:t xml:space="preserve">Once the first draft of the MPEG-2 standard was defined, </w:t>
      </w:r>
      <w:r w:rsidRPr="008D13CB">
        <w:rPr>
          <w:highlight w:val="cyan"/>
          <w:u w:val="single"/>
        </w:rPr>
        <w:t>several members agreed to allow two outside experts to identify patents that were “</w:t>
      </w:r>
      <w:r w:rsidRPr="008D13CB">
        <w:rPr>
          <w:b/>
          <w:bCs/>
          <w:highlight w:val="cyan"/>
          <w:u w:val="single"/>
        </w:rPr>
        <w:t>essential</w:t>
      </w:r>
      <w:r w:rsidRPr="008D13CB">
        <w:rPr>
          <w:highlight w:val="cyan"/>
          <w:u w:val="single"/>
        </w:rPr>
        <w:t xml:space="preserve">” to the </w:t>
      </w:r>
      <w:r w:rsidRPr="008D13CB">
        <w:rPr>
          <w:b/>
          <w:bCs/>
          <w:highlight w:val="cyan"/>
          <w:u w:val="single"/>
        </w:rPr>
        <w:t>technology</w:t>
      </w:r>
      <w:r w:rsidRPr="008D13CB">
        <w:rPr>
          <w:highlight w:val="cyan"/>
          <w:u w:val="single"/>
        </w:rPr>
        <w:t>.</w:t>
      </w:r>
      <w:r w:rsidRPr="008D13CB">
        <w:rPr>
          <w:highlight w:val="cyan"/>
        </w:rPr>
        <w:t xml:space="preserve"> </w:t>
      </w:r>
      <w:r w:rsidRPr="008D13CB">
        <w:rPr>
          <w:highlight w:val="cyan"/>
          <w:u w:val="single"/>
        </w:rPr>
        <w:t xml:space="preserve">Entities that held one or more </w:t>
      </w:r>
      <w:r w:rsidRPr="008D13CB">
        <w:rPr>
          <w:b/>
          <w:bCs/>
          <w:highlight w:val="cyan"/>
          <w:u w:val="single"/>
        </w:rPr>
        <w:t>essential</w:t>
      </w:r>
      <w:r w:rsidRPr="008D13CB">
        <w:rPr>
          <w:highlight w:val="cyan"/>
          <w:u w:val="single"/>
        </w:rPr>
        <w:t xml:space="preserve"> </w:t>
      </w:r>
      <w:r w:rsidRPr="008D13CB">
        <w:rPr>
          <w:b/>
          <w:bCs/>
          <w:highlight w:val="cyan"/>
          <w:u w:val="single"/>
        </w:rPr>
        <w:t>patents</w:t>
      </w:r>
      <w:r w:rsidRPr="008D13CB">
        <w:rPr>
          <w:highlight w:val="cyan"/>
          <w:u w:val="single"/>
        </w:rPr>
        <w:t xml:space="preserve"> included many participants in the standard-setting group, including </w:t>
      </w:r>
      <w:r w:rsidRPr="008D13CB">
        <w:rPr>
          <w:b/>
          <w:bCs/>
          <w:highlight w:val="cyan"/>
          <w:u w:val="single"/>
        </w:rPr>
        <w:t>Columbi</w:t>
      </w:r>
      <w:r w:rsidRPr="008D13CB">
        <w:rPr>
          <w:highlight w:val="cyan"/>
          <w:u w:val="single"/>
        </w:rPr>
        <w:t>a University, Fujitsu, General Instrument, Matsushita, Mitsubishi, Philips, Scientific-Atlanta, and Son</w:t>
      </w:r>
      <w:r w:rsidRPr="00CB7264">
        <w:rPr>
          <w:u w:val="single"/>
        </w:rPr>
        <w:t>y.</w:t>
      </w:r>
      <w:r w:rsidRPr="00CB7264">
        <w:t xml:space="preserve"> These founding organizations agreed to a pro rata royalty division formula, and formed an independent limited liability company called “MPEG LA” to administer licensing and royalty collections. In this way, only organizations that participated in the standard-setting process for MPEG LA had opportunities to have their patented technologies incorporated into the final standard, and consequently, into the patent pool.</w:t>
      </w:r>
    </w:p>
    <w:p w14:paraId="120A510E" w14:textId="77777777" w:rsidR="0036558B" w:rsidRPr="00CB7264" w:rsidRDefault="0036558B" w:rsidP="0036558B">
      <w:r w:rsidRPr="00CB7264">
        <w:t xml:space="preserve">Although formula-based patent pools do not value individual patents carefully, their lack of precision may be compensated for over time: </w:t>
      </w:r>
      <w:r w:rsidRPr="008D13CB">
        <w:rPr>
          <w:highlight w:val="cyan"/>
          <w:u w:val="single"/>
        </w:rPr>
        <w:t xml:space="preserve">For instance, a formula that </w:t>
      </w:r>
      <w:r w:rsidRPr="008D13CB">
        <w:rPr>
          <w:b/>
          <w:bCs/>
          <w:highlight w:val="cyan"/>
          <w:u w:val="single"/>
        </w:rPr>
        <w:t>over-values roughly the same number of patents</w:t>
      </w:r>
      <w:r w:rsidRPr="008D13CB">
        <w:rPr>
          <w:highlight w:val="cyan"/>
          <w:u w:val="single"/>
        </w:rPr>
        <w:t xml:space="preserve"> as </w:t>
      </w:r>
      <w:proofErr w:type="gramStart"/>
      <w:r w:rsidRPr="008D13CB">
        <w:rPr>
          <w:highlight w:val="cyan"/>
          <w:u w:val="single"/>
        </w:rPr>
        <w:t>it</w:t>
      </w:r>
      <w:proofErr w:type="gramEnd"/>
      <w:r w:rsidRPr="008D13CB">
        <w:rPr>
          <w:highlight w:val="cyan"/>
          <w:u w:val="single"/>
        </w:rPr>
        <w:t xml:space="preserve"> under-values could still satisfactorily value collections of patents in the aggregat</w:t>
      </w:r>
      <w:r w:rsidRPr="00CB7264">
        <w:rPr>
          <w:u w:val="single"/>
        </w:rPr>
        <w:t>e</w:t>
      </w:r>
      <w:r w:rsidRPr="00CB7264">
        <w:t xml:space="preserve">. This possibility, combined with the open membership of nearly all such groups identified in this study, may offer a strong innovation incentive to patent holders who expect to contribute multiple patents to a single pool. In fact, </w:t>
      </w:r>
      <w:r w:rsidRPr="008D13CB">
        <w:rPr>
          <w:highlight w:val="cyan"/>
          <w:u w:val="single"/>
        </w:rPr>
        <w:t xml:space="preserve">such rough-and-ready rules may more </w:t>
      </w:r>
      <w:r w:rsidRPr="008D13CB">
        <w:rPr>
          <w:b/>
          <w:bCs/>
          <w:highlight w:val="cyan"/>
          <w:u w:val="single"/>
        </w:rPr>
        <w:t>efficiently encourage repeat players</w:t>
      </w:r>
      <w:r w:rsidRPr="008D13CB">
        <w:rPr>
          <w:highlight w:val="cyan"/>
          <w:u w:val="single"/>
        </w:rPr>
        <w:t xml:space="preserve"> to </w:t>
      </w:r>
      <w:r w:rsidRPr="008D13CB">
        <w:rPr>
          <w:b/>
          <w:bCs/>
          <w:highlight w:val="cyan"/>
          <w:u w:val="single"/>
        </w:rPr>
        <w:t>innovate</w:t>
      </w:r>
      <w:r w:rsidRPr="008D13CB">
        <w:rPr>
          <w:highlight w:val="cyan"/>
          <w:u w:val="single"/>
        </w:rPr>
        <w:t xml:space="preserve"> than would complex collective valuation procedures, such as voting over key decisions</w:t>
      </w:r>
      <w:r w:rsidRPr="00CB7264">
        <w:rPr>
          <w:u w:val="single"/>
        </w:rPr>
        <w:t>.</w:t>
      </w:r>
    </w:p>
    <w:p w14:paraId="2445FC4A" w14:textId="77777777" w:rsidR="0036558B" w:rsidRPr="0036558B" w:rsidRDefault="0036558B" w:rsidP="0036558B"/>
    <w:p w14:paraId="79705FFA" w14:textId="4140FB4A" w:rsidR="00741667" w:rsidRDefault="008D13CB" w:rsidP="008D13CB">
      <w:pPr>
        <w:pStyle w:val="Heading3"/>
      </w:pPr>
      <w:r>
        <w:t>Solvency---AT: No</w:t>
      </w:r>
      <w:r w:rsidR="0073147C">
        <w:t xml:space="preserve"> </w:t>
      </w:r>
      <w:r>
        <w:t>one Joins---2NC</w:t>
      </w:r>
    </w:p>
    <w:p w14:paraId="0C62A55B" w14:textId="3261515A" w:rsidR="008D13CB" w:rsidRDefault="008D13CB" w:rsidP="008D13CB">
      <w:pPr>
        <w:pStyle w:val="Heading4"/>
      </w:pPr>
      <w:r>
        <w:t>People will join</w:t>
      </w:r>
    </w:p>
    <w:p w14:paraId="3F6E4C8E" w14:textId="77777777" w:rsidR="008D13CB" w:rsidRPr="007D7E43" w:rsidRDefault="008D13CB" w:rsidP="008D13CB">
      <w:r w:rsidRPr="005F447D">
        <w:t xml:space="preserve">Michael </w:t>
      </w:r>
      <w:r w:rsidRPr="00C0688A">
        <w:rPr>
          <w:b/>
          <w:bCs/>
          <w:sz w:val="26"/>
          <w:szCs w:val="26"/>
        </w:rPr>
        <w:t>Mattioli 13</w:t>
      </w:r>
      <w:r w:rsidRPr="005F447D">
        <w:t xml:space="preserve">, </w:t>
      </w:r>
      <w:r>
        <w:t>Michael Mattioli is a professor of law at the U</w:t>
      </w:r>
      <w:r w:rsidRPr="005F447D">
        <w:t xml:space="preserve">niversity of </w:t>
      </w:r>
      <w:r>
        <w:t>I</w:t>
      </w:r>
      <w:r w:rsidRPr="005F447D">
        <w:t xml:space="preserve">ndiana </w:t>
      </w:r>
      <w:r>
        <w:t>B</w:t>
      </w:r>
      <w:r w:rsidRPr="005F447D">
        <w:t>loomington</w:t>
      </w:r>
      <w:r>
        <w:t xml:space="preserve"> and has a doctorate of law from the University of Pennsylvania, 6-3-2013</w:t>
      </w:r>
      <w:r w:rsidRPr="005F447D">
        <w:t>, "Power and Governance in Patent Pools," Digital Repository @ Maurer Law, https://www.repository.law.indiana.edu/facpub/1301//susu</w:t>
      </w:r>
    </w:p>
    <w:p w14:paraId="057BBBC8" w14:textId="77777777" w:rsidR="008D13CB" w:rsidRPr="007D7E43" w:rsidRDefault="008D13CB" w:rsidP="008D13CB">
      <w:pPr>
        <w:rPr>
          <w:u w:val="single"/>
        </w:rPr>
      </w:pPr>
      <w:r w:rsidRPr="007D7E43">
        <w:rPr>
          <w:b/>
          <w:bCs/>
          <w:u w:val="single"/>
        </w:rPr>
        <w:t xml:space="preserve">Many </w:t>
      </w:r>
      <w:r w:rsidRPr="008D13CB">
        <w:rPr>
          <w:b/>
          <w:bCs/>
          <w:highlight w:val="cyan"/>
          <w:u w:val="single"/>
        </w:rPr>
        <w:t>patent pools offer important cost savings</w:t>
      </w:r>
      <w:r w:rsidRPr="007D7E43">
        <w:rPr>
          <w:b/>
          <w:bCs/>
          <w:u w:val="single"/>
        </w:rPr>
        <w:t xml:space="preserve"> to their members</w:t>
      </w:r>
      <w:r w:rsidRPr="007D7E43">
        <w:rPr>
          <w:u w:val="single"/>
        </w:rPr>
        <w:t>. These s</w:t>
      </w:r>
      <w:r w:rsidRPr="008D13CB">
        <w:rPr>
          <w:highlight w:val="cyan"/>
          <w:u w:val="single"/>
        </w:rPr>
        <w:t xml:space="preserve">avings include access to </w:t>
      </w:r>
      <w:r w:rsidRPr="008D13CB">
        <w:rPr>
          <w:b/>
          <w:bCs/>
          <w:highlight w:val="cyan"/>
          <w:u w:val="single"/>
        </w:rPr>
        <w:t>shared</w:t>
      </w:r>
      <w:r w:rsidRPr="008D13CB">
        <w:rPr>
          <w:highlight w:val="cyan"/>
          <w:u w:val="single"/>
        </w:rPr>
        <w:t xml:space="preserve"> </w:t>
      </w:r>
      <w:r w:rsidRPr="008D13CB">
        <w:rPr>
          <w:b/>
          <w:bCs/>
          <w:highlight w:val="cyan"/>
          <w:u w:val="single"/>
        </w:rPr>
        <w:t>patent</w:t>
      </w:r>
      <w:r w:rsidRPr="008D13CB">
        <w:rPr>
          <w:highlight w:val="cyan"/>
          <w:u w:val="single"/>
        </w:rPr>
        <w:t xml:space="preserve"> </w:t>
      </w:r>
      <w:r w:rsidRPr="008D13CB">
        <w:rPr>
          <w:b/>
          <w:bCs/>
          <w:highlight w:val="cyan"/>
          <w:u w:val="single"/>
        </w:rPr>
        <w:t>rights</w:t>
      </w:r>
      <w:r w:rsidRPr="008D13CB">
        <w:rPr>
          <w:highlight w:val="cyan"/>
          <w:u w:val="single"/>
        </w:rPr>
        <w:t xml:space="preserve">, </w:t>
      </w:r>
      <w:r w:rsidRPr="008D13CB">
        <w:rPr>
          <w:b/>
          <w:bCs/>
          <w:highlight w:val="cyan"/>
          <w:u w:val="single"/>
        </w:rPr>
        <w:t>immunity from challenges to patent validity</w:t>
      </w:r>
      <w:r w:rsidRPr="008D13CB">
        <w:rPr>
          <w:highlight w:val="cyan"/>
          <w:u w:val="single"/>
        </w:rPr>
        <w:t xml:space="preserve">, and joint funds to offset litigation and patent prosecution costs. </w:t>
      </w:r>
      <w:r w:rsidRPr="008D13CB">
        <w:rPr>
          <w:b/>
          <w:bCs/>
          <w:highlight w:val="cyan"/>
          <w:u w:val="single"/>
        </w:rPr>
        <w:t>The desire to lower</w:t>
      </w:r>
      <w:r w:rsidRPr="008D13CB">
        <w:rPr>
          <w:highlight w:val="cyan"/>
          <w:u w:val="single"/>
        </w:rPr>
        <w:t xml:space="preserve"> </w:t>
      </w:r>
      <w:r w:rsidRPr="008D13CB">
        <w:rPr>
          <w:b/>
          <w:bCs/>
          <w:highlight w:val="cyan"/>
          <w:u w:val="single"/>
        </w:rPr>
        <w:t>costs may explain why patent holders voluntarily join</w:t>
      </w:r>
      <w:r w:rsidRPr="007D7E43">
        <w:rPr>
          <w:u w:val="single"/>
        </w:rPr>
        <w:t xml:space="preserve"> licensing collectives that offer limited control over royalties, and in some cases, no royalties at all.</w:t>
      </w:r>
    </w:p>
    <w:p w14:paraId="76DF931D" w14:textId="77777777" w:rsidR="008D13CB" w:rsidRPr="007D7E43" w:rsidRDefault="008D13CB" w:rsidP="008D13CB">
      <w:pPr>
        <w:rPr>
          <w:sz w:val="16"/>
          <w:szCs w:val="16"/>
        </w:rPr>
      </w:pPr>
      <w:r w:rsidRPr="007D7E43">
        <w:t xml:space="preserve">Nine institutions examined in this study were not structured to collect or to distribute royalties to patent holders. </w:t>
      </w:r>
      <w:r w:rsidRPr="007D7E43">
        <w:rPr>
          <w:u w:val="single"/>
        </w:rPr>
        <w:t xml:space="preserve">Instead, these groups were formed purely to </w:t>
      </w:r>
      <w:r w:rsidRPr="007D7E43">
        <w:rPr>
          <w:b/>
          <w:bCs/>
          <w:u w:val="single"/>
        </w:rPr>
        <w:t>reduce the risk of patent infringement litigation</w:t>
      </w:r>
      <w:r w:rsidRPr="007D7E43">
        <w:rPr>
          <w:u w:val="single"/>
        </w:rPr>
        <w:t xml:space="preserve"> by requiring each member to provide every other member a royalty-free license to its covered patent rights.</w:t>
      </w:r>
      <w:r w:rsidRPr="007D7E43">
        <w:t xml:space="preserve"> </w:t>
      </w:r>
      <w:r w:rsidRPr="007D7E43">
        <w:rPr>
          <w:sz w:val="16"/>
          <w:szCs w:val="16"/>
        </w:rPr>
        <w:t>As one would expect, these agreements were formed by companies that were both licensors and prospective licensees — that is, they manufactured potentially infringing products but also held patents of their own.</w:t>
      </w:r>
    </w:p>
    <w:p w14:paraId="7A1BA6DC" w14:textId="77777777" w:rsidR="008D13CB" w:rsidRPr="007D7E43" w:rsidRDefault="008D13CB" w:rsidP="008D13CB">
      <w:pPr>
        <w:rPr>
          <w:sz w:val="16"/>
          <w:szCs w:val="16"/>
        </w:rPr>
      </w:pPr>
      <w:r w:rsidRPr="007D7E43">
        <w:rPr>
          <w:sz w:val="16"/>
          <w:szCs w:val="16"/>
        </w:rPr>
        <w:t>The royalty-free institutional design was first adopted by the Automobile Manufacturers Association (“AMA”) — one of the most significant patent licensing collectives in industrial history. Formed in 1914 by a set of leading automobile manufacturers, the AMA at one time pooled rights to over one thousand automobile patents contributed by hundreds of members. As a condition of membership, automobile makers who joined the AMA promised not to sue one another for patent infringement and were required to license all of their relevant patent rights on a royalty-free basis to all other members. As such, the group was structurally incapable of channeling royalties to would-be innovators.</w:t>
      </w:r>
    </w:p>
    <w:p w14:paraId="11DD3259" w14:textId="77777777" w:rsidR="008D13CB" w:rsidRPr="007D7E43" w:rsidRDefault="008D13CB" w:rsidP="008D13CB">
      <w:pPr>
        <w:rPr>
          <w:sz w:val="16"/>
          <w:szCs w:val="16"/>
        </w:rPr>
      </w:pPr>
      <w:r w:rsidRPr="007D7E43">
        <w:rPr>
          <w:sz w:val="16"/>
          <w:szCs w:val="16"/>
        </w:rPr>
        <w:t>As a corollary to its institutional design, the AMA did not seek to acquire patent rights to future innovations: Each time the organization’s massive cross-license was renewed, the contract explicitly excluded patents that members might obtain in the future. The AMA’s president testified in a 1938 congressional hearing that this limitation was intended to appease members who were reluctant to part with future patent rights, the value of which was as yet unknown. As a consequence, the AMA did not encourage innovation by offering prospective inventors the promise of collecting royalties.</w:t>
      </w:r>
    </w:p>
    <w:p w14:paraId="6DE12D83" w14:textId="77777777" w:rsidR="008D13CB" w:rsidRDefault="008D13CB" w:rsidP="008D13CB">
      <w:pPr>
        <w:rPr>
          <w:b/>
          <w:bCs/>
          <w:u w:val="single"/>
        </w:rPr>
      </w:pPr>
      <w:r w:rsidRPr="008D13CB">
        <w:rPr>
          <w:highlight w:val="cyan"/>
          <w:u w:val="single"/>
        </w:rPr>
        <w:t xml:space="preserve">A 1935 royalty-free licensing group </w:t>
      </w:r>
      <w:r w:rsidRPr="007D7E43">
        <w:rPr>
          <w:u w:val="single"/>
        </w:rPr>
        <w:t>related to petroleum refining provides another helpful example</w:t>
      </w:r>
      <w:r w:rsidRPr="007D7E43">
        <w:t xml:space="preserve">. </w:t>
      </w:r>
      <w:r w:rsidRPr="007D7E43">
        <w:rPr>
          <w:u w:val="single"/>
        </w:rPr>
        <w:t>The gr</w:t>
      </w:r>
      <w:r w:rsidRPr="008D13CB">
        <w:rPr>
          <w:highlight w:val="cyan"/>
          <w:u w:val="single"/>
        </w:rPr>
        <w:t>oup’s five founding members — all large oil companie</w:t>
      </w:r>
      <w:r w:rsidRPr="007D7E43">
        <w:rPr>
          <w:u w:val="single"/>
        </w:rPr>
        <w:t xml:space="preserve">s — promised to grant non-transferable licenses to a newly formed corporation that acted as the licensing administrator. The members </w:t>
      </w:r>
      <w:r w:rsidRPr="008D13CB">
        <w:rPr>
          <w:highlight w:val="cyan"/>
          <w:u w:val="single"/>
        </w:rPr>
        <w:t>received no royalties or “moneys” in exchange for these licenses</w:t>
      </w:r>
      <w:r w:rsidRPr="007D7E43">
        <w:rPr>
          <w:u w:val="single"/>
        </w:rPr>
        <w:t xml:space="preserve">. Instead, each received </w:t>
      </w:r>
      <w:r w:rsidRPr="008D13CB">
        <w:rPr>
          <w:b/>
          <w:bCs/>
          <w:highlight w:val="cyan"/>
          <w:u w:val="single"/>
        </w:rPr>
        <w:t>royalty-free access to all patents</w:t>
      </w:r>
      <w:r w:rsidRPr="008D13CB">
        <w:rPr>
          <w:highlight w:val="cyan"/>
          <w:u w:val="single"/>
        </w:rPr>
        <w:t xml:space="preserve"> </w:t>
      </w:r>
      <w:r w:rsidRPr="007D7E43">
        <w:rPr>
          <w:u w:val="single"/>
        </w:rPr>
        <w:t xml:space="preserve">contributed by the other members and royalty-free access to any future patents acquired by the corporation. </w:t>
      </w:r>
      <w:r w:rsidRPr="008D13CB">
        <w:rPr>
          <w:b/>
          <w:bCs/>
          <w:highlight w:val="cyan"/>
          <w:u w:val="single"/>
        </w:rPr>
        <w:t>Access to patent rights was the main inducement to join</w:t>
      </w:r>
      <w:r w:rsidRPr="007D7E43">
        <w:rPr>
          <w:b/>
          <w:bCs/>
          <w:u w:val="single"/>
        </w:rPr>
        <w:t>.</w:t>
      </w:r>
    </w:p>
    <w:p w14:paraId="66B6510D" w14:textId="79DA2046" w:rsidR="004866A4" w:rsidRDefault="004866A4" w:rsidP="004866A4">
      <w:pPr>
        <w:pStyle w:val="Heading4"/>
      </w:pPr>
      <w:r>
        <w:t>People will buy into the pool</w:t>
      </w:r>
    </w:p>
    <w:p w14:paraId="7CD8231A" w14:textId="77777777" w:rsidR="004866A4" w:rsidRDefault="004866A4" w:rsidP="004866A4">
      <w:r w:rsidRPr="00FB7F85">
        <w:t xml:space="preserve">Erik </w:t>
      </w:r>
      <w:r w:rsidRPr="00FB7F85">
        <w:rPr>
          <w:b/>
          <w:bCs/>
          <w:sz w:val="26"/>
          <w:szCs w:val="26"/>
        </w:rPr>
        <w:t>Hovenkamp</w:t>
      </w:r>
      <w:r w:rsidRPr="00FB7F85">
        <w:t xml:space="preserve"> </w:t>
      </w:r>
      <w:r w:rsidRPr="00FB7F85">
        <w:rPr>
          <w:b/>
          <w:bCs/>
          <w:sz w:val="26"/>
          <w:szCs w:val="26"/>
        </w:rPr>
        <w:t>and</w:t>
      </w:r>
      <w:r>
        <w:t xml:space="preserve"> Herbert </w:t>
      </w:r>
      <w:r w:rsidRPr="00FB7F85">
        <w:rPr>
          <w:b/>
          <w:bCs/>
          <w:sz w:val="26"/>
          <w:szCs w:val="26"/>
        </w:rPr>
        <w:t>Hovenkamp 17</w:t>
      </w:r>
      <w:r w:rsidRPr="00FB7F85">
        <w:t xml:space="preserve">, </w:t>
      </w:r>
      <w:r>
        <w:t xml:space="preserve">Herbert Hovenkamp served on the ABA t advise the President on antitrust matters and is  a professor of law at the University of Pennsylvania Cary Law School and Wharton, Erik Hovenkamp is a post doctorate fellow at Harvard Law School and has a PhD in economics from Northwestern and is a professor of law at Cornell, </w:t>
      </w:r>
      <w:r w:rsidRPr="00FB7F85">
        <w:t>4-10-2017, "Patent Pools and Related Technology Sharing</w:t>
      </w:r>
      <w:r w:rsidRPr="000B41E1">
        <w:t>", Cambridge Handbook of Antitrust, https://papers.ssrn.com/sol3/papers.cfm?abstract_id=2645905//susu</w:t>
      </w:r>
    </w:p>
    <w:p w14:paraId="0AC791A3" w14:textId="77777777" w:rsidR="004866A4" w:rsidRPr="003F2B1A" w:rsidRDefault="004866A4" w:rsidP="004866A4">
      <w:pPr>
        <w:rPr>
          <w:b/>
          <w:bCs/>
          <w:u w:val="single"/>
        </w:rPr>
      </w:pPr>
      <w:r w:rsidRPr="003F2B1A">
        <w:rPr>
          <w:b/>
          <w:bCs/>
          <w:u w:val="single"/>
        </w:rPr>
        <w:t>Pricing in Patent Pools vs. Conventional Bundling</w:t>
      </w:r>
    </w:p>
    <w:p w14:paraId="252AD0FD" w14:textId="77777777" w:rsidR="004866A4" w:rsidRPr="003F2B1A" w:rsidRDefault="004866A4" w:rsidP="004866A4">
      <w:pPr>
        <w:rPr>
          <w:sz w:val="12"/>
        </w:rPr>
      </w:pPr>
      <w:r w:rsidRPr="003F2B1A">
        <w:rPr>
          <w:sz w:val="12"/>
        </w:rPr>
        <w:t>A conventional bundle involves the sale of two or more physical components, such as a camera and film, both of which are rivalrous goods. By contrast, in a nonexclusive license to a patent pool the licensor retains the undiminished right to use or license the right. Indeed, even transaction costs need not be any higher when a patentee licenses a group of patents than when it licenses only one. These things are invariably true if the licensee does not practice these patents. Even if it does, however, practicing imposes costs on the licensor only if it adversely affects the licensor (as in the case of licensing a patent to a competitor) or if such use reduces other parties’ willingness to pay for a license. In sum, if the licensee does not use all patents in the bundle, then the inclusion of the unused licenses has no impact on either party. Consequently, the price of the bundle will reflect the fact that many of the included licenses neither benefit the licensee nor impose costs on the licensor, and this suggests that a representative licensee is not necessarily being forced to pay extra for something it does not want.</w:t>
      </w:r>
    </w:p>
    <w:p w14:paraId="76A04B47" w14:textId="77777777" w:rsidR="004866A4" w:rsidRPr="004866A4" w:rsidRDefault="004866A4" w:rsidP="004866A4">
      <w:pPr>
        <w:rPr>
          <w:highlight w:val="cyan"/>
          <w:u w:val="single"/>
        </w:rPr>
      </w:pPr>
      <w:r w:rsidRPr="003F2B1A">
        <w:rPr>
          <w:u w:val="single"/>
        </w:rPr>
        <w:t xml:space="preserve">The </w:t>
      </w:r>
      <w:r w:rsidRPr="004866A4">
        <w:rPr>
          <w:b/>
          <w:bCs/>
          <w:highlight w:val="cyan"/>
          <w:u w:val="single"/>
        </w:rPr>
        <w:t>bundle of licenses in a patent pool</w:t>
      </w:r>
      <w:r w:rsidRPr="004866A4">
        <w:rPr>
          <w:highlight w:val="cyan"/>
          <w:u w:val="single"/>
        </w:rPr>
        <w:t xml:space="preserve"> resembles a </w:t>
      </w:r>
      <w:r w:rsidRPr="004866A4">
        <w:rPr>
          <w:b/>
          <w:bCs/>
          <w:highlight w:val="cyan"/>
          <w:u w:val="single"/>
        </w:rPr>
        <w:t>restaurant buffet</w:t>
      </w:r>
      <w:r>
        <w:t xml:space="preserve">. </w:t>
      </w:r>
      <w:r w:rsidRPr="003F2B1A">
        <w:rPr>
          <w:u w:val="single"/>
        </w:rPr>
        <w:t>Buffets are common even though ownership is clear, as are the “</w:t>
      </w:r>
      <w:r w:rsidRPr="003F2B1A">
        <w:rPr>
          <w:b/>
          <w:bCs/>
          <w:u w:val="single"/>
        </w:rPr>
        <w:t>boundaries</w:t>
      </w:r>
      <w:r w:rsidRPr="003F2B1A">
        <w:rPr>
          <w:u w:val="single"/>
        </w:rPr>
        <w:t>” between individual items</w:t>
      </w:r>
      <w:r>
        <w:t xml:space="preserve">. </w:t>
      </w:r>
      <w:r w:rsidRPr="004866A4">
        <w:rPr>
          <w:highlight w:val="cyan"/>
          <w:u w:val="single"/>
        </w:rPr>
        <w:t xml:space="preserve">The </w:t>
      </w:r>
      <w:r w:rsidRPr="004866A4">
        <w:rPr>
          <w:b/>
          <w:bCs/>
          <w:highlight w:val="cyan"/>
          <w:u w:val="single"/>
        </w:rPr>
        <w:t>entry fee</w:t>
      </w:r>
      <w:r w:rsidRPr="004866A4">
        <w:rPr>
          <w:highlight w:val="cyan"/>
          <w:u w:val="single"/>
        </w:rPr>
        <w:t xml:space="preserve"> gives the </w:t>
      </w:r>
      <w:r w:rsidRPr="004866A4">
        <w:rPr>
          <w:b/>
          <w:bCs/>
          <w:highlight w:val="cyan"/>
          <w:u w:val="single"/>
        </w:rPr>
        <w:t>customer a nonexclusive right</w:t>
      </w:r>
      <w:r w:rsidRPr="004866A4">
        <w:rPr>
          <w:highlight w:val="cyan"/>
          <w:u w:val="single"/>
        </w:rPr>
        <w:t xml:space="preserve"> to select food options </w:t>
      </w:r>
      <w:r w:rsidRPr="003F2B1A">
        <w:rPr>
          <w:u w:val="single"/>
        </w:rPr>
        <w:t xml:space="preserve">in any combination he wants, </w:t>
      </w:r>
      <w:r w:rsidRPr="004866A4">
        <w:rPr>
          <w:highlight w:val="cyan"/>
          <w:u w:val="single"/>
        </w:rPr>
        <w:t xml:space="preserve">but the </w:t>
      </w:r>
      <w:r w:rsidRPr="004866A4">
        <w:rPr>
          <w:b/>
          <w:bCs/>
          <w:highlight w:val="cyan"/>
          <w:u w:val="single"/>
        </w:rPr>
        <w:t>buffet serves other diners simultaneously</w:t>
      </w:r>
      <w:r w:rsidRPr="003F2B1A">
        <w:rPr>
          <w:b/>
          <w:bCs/>
          <w:u w:val="single"/>
        </w:rPr>
        <w:t>.</w:t>
      </w:r>
      <w:r>
        <w:t xml:space="preserve"> Each consumer takes a subset of the available options, and the price will reflect the average cost of such subsets – not the cost of providing every food option to every consumer. </w:t>
      </w:r>
      <w:r w:rsidRPr="003F2B1A">
        <w:rPr>
          <w:u w:val="single"/>
        </w:rPr>
        <w:t xml:space="preserve">Of course, if the buffet adds a </w:t>
      </w:r>
      <w:r w:rsidRPr="003F2B1A">
        <w:rPr>
          <w:b/>
          <w:bCs/>
          <w:u w:val="single"/>
        </w:rPr>
        <w:t>new food option</w:t>
      </w:r>
      <w:r w:rsidRPr="003F2B1A">
        <w:rPr>
          <w:u w:val="single"/>
        </w:rPr>
        <w:t xml:space="preserve">, this will affect some </w:t>
      </w:r>
      <w:r w:rsidRPr="003F2B1A">
        <w:rPr>
          <w:b/>
          <w:bCs/>
          <w:u w:val="single"/>
        </w:rPr>
        <w:t>consumers’ choices</w:t>
      </w:r>
      <w:r w:rsidRPr="003F2B1A">
        <w:rPr>
          <w:u w:val="single"/>
        </w:rPr>
        <w:t xml:space="preserve">; </w:t>
      </w:r>
      <w:r w:rsidRPr="003F2B1A">
        <w:rPr>
          <w:b/>
          <w:bCs/>
          <w:u w:val="single"/>
        </w:rPr>
        <w:t>some will take the new opti</w:t>
      </w:r>
      <w:r w:rsidRPr="003F2B1A">
        <w:rPr>
          <w:u w:val="single"/>
        </w:rPr>
        <w:t xml:space="preserve">on and a little less of something else, but this will not </w:t>
      </w:r>
      <w:r w:rsidRPr="003F2B1A">
        <w:rPr>
          <w:b/>
          <w:bCs/>
          <w:u w:val="single"/>
        </w:rPr>
        <w:t>necessarily make consumers’ choices more costly on average</w:t>
      </w:r>
      <w:r>
        <w:t xml:space="preserve">. </w:t>
      </w:r>
      <w:r w:rsidRPr="003F2B1A">
        <w:rPr>
          <w:u w:val="single"/>
        </w:rPr>
        <w:t xml:space="preserve">A representative consumer is not being made to pay extra for anything he does not want, </w:t>
      </w:r>
      <w:r w:rsidRPr="003F2B1A">
        <w:rPr>
          <w:b/>
          <w:bCs/>
          <w:u w:val="single"/>
        </w:rPr>
        <w:t>so a customer who chooses only beef does not have a "tying" claim</w:t>
      </w:r>
      <w:r w:rsidRPr="003F2B1A">
        <w:rPr>
          <w:u w:val="single"/>
        </w:rPr>
        <w:t xml:space="preserve"> against the restaurant for forcing it to pay for numerous </w:t>
      </w:r>
      <w:r w:rsidRPr="003F2B1A">
        <w:rPr>
          <w:b/>
          <w:bCs/>
          <w:u w:val="single"/>
        </w:rPr>
        <w:t>unwanted product</w:t>
      </w:r>
      <w:r w:rsidRPr="003F2B1A">
        <w:rPr>
          <w:b/>
          <w:bCs/>
        </w:rPr>
        <w:t>s</w:t>
      </w:r>
      <w:r>
        <w:t xml:space="preserve">. Indeed, to the extent beef is more costly than other options, such a customer may actually impose higher costs on the restaurant. </w:t>
      </w:r>
      <w:r w:rsidRPr="003F2B1A">
        <w:rPr>
          <w:u w:val="single"/>
        </w:rPr>
        <w:t xml:space="preserve">The more accurate characterization of buffets is that, </w:t>
      </w:r>
      <w:r w:rsidRPr="004866A4">
        <w:rPr>
          <w:b/>
          <w:bCs/>
          <w:highlight w:val="cyan"/>
          <w:u w:val="single"/>
        </w:rPr>
        <w:t>on average, consumers pay only for what they</w:t>
      </w:r>
      <w:r w:rsidRPr="004866A4">
        <w:rPr>
          <w:highlight w:val="cyan"/>
          <w:u w:val="single"/>
        </w:rPr>
        <w:t xml:space="preserve"> like but also </w:t>
      </w:r>
      <w:r w:rsidRPr="004866A4">
        <w:rPr>
          <w:b/>
          <w:bCs/>
          <w:highlight w:val="cyan"/>
          <w:u w:val="single"/>
        </w:rPr>
        <w:t>receive options for everything els</w:t>
      </w:r>
      <w:r w:rsidRPr="003F2B1A">
        <w:rPr>
          <w:b/>
          <w:bCs/>
          <w:u w:val="single"/>
        </w:rPr>
        <w:t>e.</w:t>
      </w:r>
      <w:r w:rsidRPr="003F2B1A">
        <w:rPr>
          <w:u w:val="single"/>
        </w:rPr>
        <w:t xml:space="preserve"> In the context of patent pooling, this suggests that </w:t>
      </w:r>
      <w:r w:rsidRPr="004866A4">
        <w:rPr>
          <w:b/>
          <w:bCs/>
          <w:highlight w:val="cyan"/>
          <w:u w:val="single"/>
        </w:rPr>
        <w:t>prices do not reflect the value</w:t>
      </w:r>
      <w:r w:rsidRPr="004866A4">
        <w:rPr>
          <w:highlight w:val="cyan"/>
          <w:u w:val="single"/>
        </w:rPr>
        <w:t xml:space="preserve"> </w:t>
      </w:r>
      <w:r w:rsidRPr="004866A4">
        <w:rPr>
          <w:b/>
          <w:bCs/>
          <w:highlight w:val="cyan"/>
          <w:u w:val="single"/>
        </w:rPr>
        <w:t>of all pooled patents</w:t>
      </w:r>
      <w:r w:rsidRPr="003F2B1A">
        <w:rPr>
          <w:u w:val="single"/>
        </w:rPr>
        <w:t xml:space="preserve">, but rather the value of a </w:t>
      </w:r>
      <w:r w:rsidRPr="004866A4">
        <w:rPr>
          <w:b/>
          <w:bCs/>
          <w:highlight w:val="cyan"/>
          <w:u w:val="single"/>
        </w:rPr>
        <w:t>representative application</w:t>
      </w:r>
      <w:r w:rsidRPr="004866A4">
        <w:rPr>
          <w:highlight w:val="cyan"/>
          <w:u w:val="single"/>
        </w:rPr>
        <w:t>, most of which rely on only a subset of the patents.</w:t>
      </w:r>
    </w:p>
    <w:p w14:paraId="0BC47FAC" w14:textId="77777777" w:rsidR="008D13CB" w:rsidRPr="008D13CB" w:rsidRDefault="008D13CB" w:rsidP="008D13CB"/>
    <w:p w14:paraId="284E223E" w14:textId="1BE2EDE2" w:rsidR="00741667" w:rsidRDefault="0073147C" w:rsidP="0073147C">
      <w:pPr>
        <w:pStyle w:val="Heading3"/>
      </w:pPr>
      <w:r>
        <w:t>Solvency---AT: Internal Fighting---2NC</w:t>
      </w:r>
    </w:p>
    <w:p w14:paraId="3152DFFF" w14:textId="44AAA5A0" w:rsidR="0073147C" w:rsidRDefault="0073147C" w:rsidP="0073147C">
      <w:pPr>
        <w:pStyle w:val="Heading4"/>
      </w:pPr>
      <w:r>
        <w:t>No internal fighting</w:t>
      </w:r>
    </w:p>
    <w:p w14:paraId="53680AB5" w14:textId="77777777" w:rsidR="0073147C" w:rsidRPr="003159A3" w:rsidRDefault="0073147C" w:rsidP="0073147C">
      <w:r w:rsidRPr="00FB7F85">
        <w:t xml:space="preserve">Erik </w:t>
      </w:r>
      <w:r w:rsidRPr="00FB7F85">
        <w:rPr>
          <w:b/>
          <w:bCs/>
          <w:sz w:val="26"/>
          <w:szCs w:val="26"/>
        </w:rPr>
        <w:t>Hovenkamp</w:t>
      </w:r>
      <w:r w:rsidRPr="00FB7F85">
        <w:t xml:space="preserve"> </w:t>
      </w:r>
      <w:r w:rsidRPr="00FB7F85">
        <w:rPr>
          <w:b/>
          <w:bCs/>
          <w:sz w:val="26"/>
          <w:szCs w:val="26"/>
        </w:rPr>
        <w:t>and</w:t>
      </w:r>
      <w:r>
        <w:t xml:space="preserve"> Herbert </w:t>
      </w:r>
      <w:r w:rsidRPr="00FB7F85">
        <w:rPr>
          <w:b/>
          <w:bCs/>
          <w:sz w:val="26"/>
          <w:szCs w:val="26"/>
        </w:rPr>
        <w:t>Hovenkamp 17</w:t>
      </w:r>
      <w:r w:rsidRPr="00FB7F85">
        <w:t xml:space="preserve">, </w:t>
      </w:r>
      <w:r>
        <w:t xml:space="preserve">Herbert Hovenkamp served on the ABA t advise the President on antitrust matters and is  a professor of law at the University of Pennsylvania Cary Law School and Wharton, Erik Hovenkamp is a post doctorate fellow at Harvard Law School and has a PhD in economics from Northwestern and is a professor of law at Cornell, </w:t>
      </w:r>
      <w:r w:rsidRPr="00FB7F85">
        <w:t>4-10-2017, "Patent Pools and Related Technology Sharing</w:t>
      </w:r>
      <w:r w:rsidRPr="000B41E1">
        <w:t>", Cambridge Handbook of Antitrust, https://papers.ssrn.com/sol3/papers.cfm?abstract_id=2645905//susu</w:t>
      </w:r>
    </w:p>
    <w:p w14:paraId="596FB01F" w14:textId="77777777" w:rsidR="0073147C" w:rsidRPr="003159A3" w:rsidRDefault="0073147C" w:rsidP="0073147C">
      <w:pPr>
        <w:rPr>
          <w:b/>
          <w:bCs/>
          <w:u w:val="single"/>
        </w:rPr>
      </w:pPr>
      <w:r w:rsidRPr="003159A3">
        <w:rPr>
          <w:b/>
          <w:bCs/>
          <w:u w:val="single"/>
        </w:rPr>
        <w:t xml:space="preserve">Limited </w:t>
      </w:r>
      <w:r w:rsidRPr="004866A4">
        <w:rPr>
          <w:b/>
          <w:bCs/>
          <w:highlight w:val="cyan"/>
          <w:u w:val="single"/>
        </w:rPr>
        <w:t>Importance of Delineating a Pool’s Inner Boundaries</w:t>
      </w:r>
    </w:p>
    <w:p w14:paraId="2CC48475" w14:textId="77777777" w:rsidR="0073147C" w:rsidRPr="003159A3" w:rsidRDefault="0073147C" w:rsidP="0073147C">
      <w:pPr>
        <w:rPr>
          <w:u w:val="single"/>
        </w:rPr>
      </w:pPr>
      <w:r w:rsidRPr="003159A3">
        <w:rPr>
          <w:u w:val="single"/>
        </w:rPr>
        <w:t xml:space="preserve">An </w:t>
      </w:r>
      <w:r w:rsidRPr="004866A4">
        <w:rPr>
          <w:b/>
          <w:bCs/>
          <w:highlight w:val="cyan"/>
          <w:u w:val="single"/>
        </w:rPr>
        <w:t>individual</w:t>
      </w:r>
      <w:r w:rsidRPr="004866A4">
        <w:rPr>
          <w:highlight w:val="cyan"/>
          <w:u w:val="single"/>
        </w:rPr>
        <w:t xml:space="preserve"> </w:t>
      </w:r>
      <w:r w:rsidRPr="004866A4">
        <w:rPr>
          <w:b/>
          <w:bCs/>
          <w:highlight w:val="cyan"/>
          <w:u w:val="single"/>
        </w:rPr>
        <w:t>patent’s</w:t>
      </w:r>
      <w:r w:rsidRPr="004866A4">
        <w:rPr>
          <w:highlight w:val="cyan"/>
          <w:u w:val="single"/>
        </w:rPr>
        <w:t xml:space="preserve"> </w:t>
      </w:r>
      <w:r w:rsidRPr="004866A4">
        <w:rPr>
          <w:b/>
          <w:bCs/>
          <w:highlight w:val="cyan"/>
          <w:u w:val="single"/>
        </w:rPr>
        <w:t>boundaries</w:t>
      </w:r>
      <w:r w:rsidRPr="004866A4">
        <w:rPr>
          <w:highlight w:val="cyan"/>
          <w:u w:val="single"/>
        </w:rPr>
        <w:t xml:space="preserve"> distinguish its protected embodiments from </w:t>
      </w:r>
      <w:r w:rsidRPr="004866A4">
        <w:rPr>
          <w:b/>
          <w:bCs/>
          <w:highlight w:val="cyan"/>
          <w:u w:val="single"/>
        </w:rPr>
        <w:t>noninfringing</w:t>
      </w:r>
      <w:r w:rsidRPr="004866A4">
        <w:rPr>
          <w:highlight w:val="cyan"/>
          <w:u w:val="single"/>
        </w:rPr>
        <w:t xml:space="preserve"> </w:t>
      </w:r>
      <w:r w:rsidRPr="004866A4">
        <w:rPr>
          <w:b/>
          <w:bCs/>
          <w:highlight w:val="cyan"/>
          <w:u w:val="single"/>
        </w:rPr>
        <w:t>technology</w:t>
      </w:r>
      <w:r w:rsidRPr="003159A3">
        <w:rPr>
          <w:u w:val="single"/>
        </w:rPr>
        <w:t xml:space="preserve">. But when </w:t>
      </w:r>
      <w:r w:rsidRPr="003159A3">
        <w:rPr>
          <w:b/>
          <w:bCs/>
          <w:u w:val="single"/>
        </w:rPr>
        <w:t>multiple patents</w:t>
      </w:r>
      <w:r w:rsidRPr="003159A3">
        <w:rPr>
          <w:u w:val="single"/>
        </w:rPr>
        <w:t xml:space="preserve"> are aggregated what matters are the </w:t>
      </w:r>
      <w:r w:rsidRPr="003159A3">
        <w:rPr>
          <w:b/>
          <w:bCs/>
          <w:u w:val="single"/>
        </w:rPr>
        <w:t>outer boundaries</w:t>
      </w:r>
      <w:r w:rsidRPr="003159A3">
        <w:rPr>
          <w:u w:val="single"/>
        </w:rPr>
        <w:t xml:space="preserve"> that separate the portfolio as a whole from </w:t>
      </w:r>
      <w:r w:rsidRPr="003159A3">
        <w:rPr>
          <w:b/>
          <w:bCs/>
          <w:u w:val="single"/>
        </w:rPr>
        <w:t>outside patents or the public domain</w:t>
      </w:r>
      <w:r>
        <w:t xml:space="preserve">. </w:t>
      </w:r>
      <w:r w:rsidRPr="004866A4">
        <w:rPr>
          <w:highlight w:val="cyan"/>
          <w:u w:val="single"/>
        </w:rPr>
        <w:t xml:space="preserve">So long as the </w:t>
      </w:r>
      <w:r w:rsidRPr="004866A4">
        <w:rPr>
          <w:b/>
          <w:bCs/>
          <w:highlight w:val="cyan"/>
          <w:u w:val="single"/>
        </w:rPr>
        <w:t>relevant</w:t>
      </w:r>
      <w:r w:rsidRPr="004866A4">
        <w:rPr>
          <w:highlight w:val="cyan"/>
          <w:u w:val="single"/>
        </w:rPr>
        <w:t xml:space="preserve"> </w:t>
      </w:r>
      <w:r w:rsidRPr="004866A4">
        <w:rPr>
          <w:b/>
          <w:bCs/>
          <w:highlight w:val="cyan"/>
          <w:u w:val="single"/>
        </w:rPr>
        <w:t>rights</w:t>
      </w:r>
      <w:r w:rsidRPr="004866A4">
        <w:rPr>
          <w:highlight w:val="cyan"/>
          <w:u w:val="single"/>
        </w:rPr>
        <w:t xml:space="preserve"> </w:t>
      </w:r>
      <w:r w:rsidRPr="004866A4">
        <w:rPr>
          <w:b/>
          <w:bCs/>
          <w:highlight w:val="cyan"/>
          <w:u w:val="single"/>
        </w:rPr>
        <w:t>are</w:t>
      </w:r>
      <w:r w:rsidRPr="004866A4">
        <w:rPr>
          <w:highlight w:val="cyan"/>
          <w:u w:val="single"/>
        </w:rPr>
        <w:t xml:space="preserve"> </w:t>
      </w:r>
      <w:r w:rsidRPr="004866A4">
        <w:rPr>
          <w:b/>
          <w:bCs/>
          <w:highlight w:val="cyan"/>
          <w:u w:val="single"/>
        </w:rPr>
        <w:t>somewhere</w:t>
      </w:r>
      <w:r w:rsidRPr="004866A4">
        <w:rPr>
          <w:highlight w:val="cyan"/>
          <w:u w:val="single"/>
        </w:rPr>
        <w:t xml:space="preserve"> in the portfolio, the parties do not need to </w:t>
      </w:r>
      <w:r w:rsidRPr="004866A4">
        <w:rPr>
          <w:b/>
          <w:bCs/>
          <w:highlight w:val="cyan"/>
          <w:u w:val="single"/>
        </w:rPr>
        <w:t>delineate the boundaries</w:t>
      </w:r>
      <w:r w:rsidRPr="004866A4">
        <w:rPr>
          <w:highlight w:val="cyan"/>
          <w:u w:val="single"/>
        </w:rPr>
        <w:t xml:space="preserve"> of individual patents in order to strike a deal.</w:t>
      </w:r>
    </w:p>
    <w:p w14:paraId="0A1A4543" w14:textId="77777777" w:rsidR="0073147C" w:rsidRDefault="0073147C" w:rsidP="0073147C">
      <w:r>
        <w:t>For example, if a landowner wants to sell his neighbor a license to walk through his meadow, the contract need not specify the exact boundaries of the path; it is much simpler to include the entire meadow, even though this is more than the neighbor requires. This likely benefits the neighbor, as he need not worry about mistakenly traveling slightly outside a narrowly-defined path, and it probably makes little difference to the landowner. Of course, if the parties were negotiating the sale of an exclusive strip of land for development, then they would want to specify precise boundaries.</w:t>
      </w:r>
    </w:p>
    <w:p w14:paraId="2CDFDD21" w14:textId="77777777" w:rsidR="0073147C" w:rsidRDefault="0073147C" w:rsidP="0073147C">
      <w:r w:rsidRPr="003159A3">
        <w:rPr>
          <w:u w:val="single"/>
        </w:rPr>
        <w:t xml:space="preserve">Similarly, </w:t>
      </w:r>
      <w:r w:rsidRPr="004866A4">
        <w:rPr>
          <w:highlight w:val="cyan"/>
          <w:u w:val="single"/>
        </w:rPr>
        <w:t xml:space="preserve">when a </w:t>
      </w:r>
      <w:r w:rsidRPr="004866A4">
        <w:rPr>
          <w:b/>
          <w:bCs/>
          <w:highlight w:val="cyan"/>
          <w:u w:val="single"/>
        </w:rPr>
        <w:t>pool of patents is licensed</w:t>
      </w:r>
      <w:r w:rsidRPr="003159A3">
        <w:rPr>
          <w:u w:val="single"/>
        </w:rPr>
        <w:t xml:space="preserve">, </w:t>
      </w:r>
      <w:r w:rsidRPr="004866A4">
        <w:rPr>
          <w:highlight w:val="cyan"/>
          <w:u w:val="single"/>
        </w:rPr>
        <w:t>it is not necessary to trace out the exact set of pooled patents on which a licensee’s product will read</w:t>
      </w:r>
      <w:r>
        <w:t>. For example, suppose a patent pool includes related patents X and Y, whose boundaries are difficult to distinguish (perhaps because they arguably overlap). A licensee wants to secure the rights to produce something that definitely reads on patent X, and may or may not also read on patent Y. But the value of the licensing application does not hinge on this question The parties might as well agree on a license for both X and Y, because there is no reason why the terms of trade would be any different if they hired a lawyer to discern the inner boundary between X and Y.</w:t>
      </w:r>
    </w:p>
    <w:p w14:paraId="233300E6" w14:textId="77777777" w:rsidR="0073147C" w:rsidRDefault="0073147C" w:rsidP="0073147C">
      <w:r w:rsidRPr="003159A3">
        <w:rPr>
          <w:u w:val="single"/>
        </w:rPr>
        <w:t xml:space="preserve">Of course, the </w:t>
      </w:r>
      <w:r w:rsidRPr="004866A4">
        <w:rPr>
          <w:highlight w:val="cyan"/>
          <w:u w:val="single"/>
        </w:rPr>
        <w:t xml:space="preserve">portfolio would be worth less if </w:t>
      </w:r>
      <w:r w:rsidRPr="003159A3">
        <w:rPr>
          <w:u w:val="single"/>
        </w:rPr>
        <w:t xml:space="preserve">a </w:t>
      </w:r>
      <w:r w:rsidRPr="004866A4">
        <w:rPr>
          <w:highlight w:val="cyan"/>
          <w:u w:val="single"/>
        </w:rPr>
        <w:t xml:space="preserve">large number of its patents </w:t>
      </w:r>
      <w:r w:rsidRPr="003159A3">
        <w:rPr>
          <w:u w:val="single"/>
        </w:rPr>
        <w:t xml:space="preserve">or its most desired ones </w:t>
      </w:r>
      <w:r w:rsidRPr="004866A4">
        <w:rPr>
          <w:highlight w:val="cyan"/>
          <w:u w:val="single"/>
        </w:rPr>
        <w:t xml:space="preserve">were invalid </w:t>
      </w:r>
      <w:r w:rsidRPr="003159A3">
        <w:rPr>
          <w:u w:val="single"/>
        </w:rPr>
        <w:t xml:space="preserve">or easily invented around. But </w:t>
      </w:r>
      <w:r w:rsidRPr="004866A4">
        <w:rPr>
          <w:highlight w:val="cyan"/>
          <w:u w:val="single"/>
        </w:rPr>
        <w:t xml:space="preserve">these </w:t>
      </w:r>
      <w:r w:rsidRPr="004866A4">
        <w:rPr>
          <w:b/>
          <w:bCs/>
          <w:highlight w:val="cyan"/>
          <w:u w:val="single"/>
        </w:rPr>
        <w:t>possibilities could just be priced</w:t>
      </w:r>
      <w:r w:rsidRPr="004866A4">
        <w:rPr>
          <w:highlight w:val="cyan"/>
          <w:u w:val="single"/>
        </w:rPr>
        <w:t xml:space="preserve"> into the </w:t>
      </w:r>
      <w:r w:rsidRPr="004866A4">
        <w:rPr>
          <w:b/>
          <w:bCs/>
          <w:highlight w:val="cyan"/>
          <w:u w:val="single"/>
        </w:rPr>
        <w:t>license fee</w:t>
      </w:r>
      <w:r w:rsidRPr="003159A3">
        <w:rPr>
          <w:b/>
          <w:bCs/>
          <w:u w:val="single"/>
        </w:rPr>
        <w:t>,</w:t>
      </w:r>
      <w:r w:rsidRPr="003159A3">
        <w:rPr>
          <w:u w:val="single"/>
        </w:rPr>
        <w:t xml:space="preserve"> and this would </w:t>
      </w:r>
      <w:r w:rsidRPr="003159A3">
        <w:rPr>
          <w:b/>
          <w:bCs/>
          <w:u w:val="single"/>
        </w:rPr>
        <w:t>allow the parties to forgo the costs of boundary identification</w:t>
      </w:r>
      <w:r w:rsidRPr="003159A3">
        <w:rPr>
          <w:u w:val="single"/>
        </w:rPr>
        <w:t xml:space="preserve"> without affecting the expected terms of trade</w:t>
      </w:r>
      <w:r>
        <w:t xml:space="preserve">. </w:t>
      </w:r>
      <w:r w:rsidRPr="003159A3">
        <w:rPr>
          <w:u w:val="single"/>
        </w:rPr>
        <w:t xml:space="preserve">Even if </w:t>
      </w:r>
      <w:r w:rsidRPr="003159A3">
        <w:rPr>
          <w:b/>
          <w:bCs/>
          <w:u w:val="single"/>
        </w:rPr>
        <w:t>delineating a pool’s inner boundaries</w:t>
      </w:r>
      <w:r w:rsidRPr="003159A3">
        <w:rPr>
          <w:u w:val="single"/>
        </w:rPr>
        <w:t xml:space="preserve"> were not </w:t>
      </w:r>
      <w:r w:rsidRPr="003159A3">
        <w:rPr>
          <w:b/>
          <w:bCs/>
          <w:u w:val="single"/>
        </w:rPr>
        <w:t>prohibitively costly</w:t>
      </w:r>
      <w:r w:rsidRPr="003159A3">
        <w:rPr>
          <w:u w:val="single"/>
        </w:rPr>
        <w:t xml:space="preserve">, it is not clear that the parties would derive a </w:t>
      </w:r>
      <w:r w:rsidRPr="003159A3">
        <w:rPr>
          <w:b/>
          <w:bCs/>
          <w:u w:val="single"/>
        </w:rPr>
        <w:t>significant benefit from doing so</w:t>
      </w:r>
      <w:r>
        <w:t xml:space="preserve">. The value of the license to a product producer relates to the market value of its product in relation to costs: the product is not more valuable as it embodies more patents. </w:t>
      </w:r>
      <w:r w:rsidRPr="003159A3">
        <w:rPr>
          <w:u w:val="single"/>
        </w:rPr>
        <w:t>The case law has often neglected this insight. Value is determined by the technology's contribution to the value of the licensee's product or process as well as the cost of substitutes, regardless of how individual IP rights are divided up.</w:t>
      </w:r>
    </w:p>
    <w:p w14:paraId="76B63D16" w14:textId="77777777" w:rsidR="0073147C" w:rsidRDefault="0073147C" w:rsidP="0073147C">
      <w:r w:rsidRPr="003159A3">
        <w:rPr>
          <w:u w:val="single"/>
        </w:rPr>
        <w:t xml:space="preserve">Nevertheless, </w:t>
      </w:r>
      <w:r w:rsidRPr="004866A4">
        <w:rPr>
          <w:highlight w:val="cyan"/>
          <w:u w:val="single"/>
        </w:rPr>
        <w:t xml:space="preserve">a pool’s </w:t>
      </w:r>
      <w:r w:rsidRPr="004866A4">
        <w:rPr>
          <w:b/>
          <w:bCs/>
          <w:highlight w:val="cyan"/>
          <w:u w:val="single"/>
        </w:rPr>
        <w:t>inner boundaries are still important in determining how the pool's proceeds</w:t>
      </w:r>
      <w:r w:rsidRPr="004866A4">
        <w:rPr>
          <w:highlight w:val="cyan"/>
          <w:u w:val="single"/>
        </w:rPr>
        <w:t xml:space="preserve"> will be allocated among contributing members</w:t>
      </w:r>
      <w:r w:rsidRPr="004866A4">
        <w:rPr>
          <w:highlight w:val="cyan"/>
        </w:rPr>
        <w:t xml:space="preserve">; </w:t>
      </w:r>
      <w:r w:rsidRPr="004866A4">
        <w:rPr>
          <w:highlight w:val="cyan"/>
          <w:u w:val="single"/>
        </w:rPr>
        <w:t>a party who contributes more patents or whose patents are practiced more often may expect to get paid more</w:t>
      </w:r>
      <w:r w:rsidRPr="003159A3">
        <w:rPr>
          <w:u w:val="single"/>
        </w:rPr>
        <w:t>. But this problem need not affect the fees charged by the pool</w:t>
      </w:r>
      <w:r>
        <w:t>. Indeed, a pool’s objective is typically to choose the license fees that maximize aggregate licensing revenues, regardless of how those revenues are subsequently divided among members. This is best for each member, no matter its percentages take in the pool’s revenues.</w:t>
      </w:r>
    </w:p>
    <w:p w14:paraId="0C2CE4D1" w14:textId="4268B1B3" w:rsidR="0073147C" w:rsidRDefault="004866A4" w:rsidP="004866A4">
      <w:pPr>
        <w:pStyle w:val="Heading3"/>
      </w:pPr>
      <w:r>
        <w:t>Solvency---AT: Collusion---2NC</w:t>
      </w:r>
    </w:p>
    <w:p w14:paraId="4ED3C508" w14:textId="20C7E5F9" w:rsidR="004866A4" w:rsidRDefault="004866A4" w:rsidP="004866A4">
      <w:pPr>
        <w:pStyle w:val="Heading4"/>
      </w:pPr>
      <w:r>
        <w:t>No internal collusion</w:t>
      </w:r>
    </w:p>
    <w:p w14:paraId="2D3A9B93" w14:textId="77777777" w:rsidR="004866A4" w:rsidRDefault="004866A4" w:rsidP="004866A4">
      <w:pPr>
        <w:rPr>
          <w:u w:val="single"/>
        </w:rPr>
      </w:pPr>
      <w:r w:rsidRPr="00FB7F85">
        <w:t xml:space="preserve">Erik </w:t>
      </w:r>
      <w:r w:rsidRPr="00FB7F85">
        <w:rPr>
          <w:b/>
          <w:bCs/>
          <w:sz w:val="26"/>
          <w:szCs w:val="26"/>
        </w:rPr>
        <w:t>Hovenkamp</w:t>
      </w:r>
      <w:r w:rsidRPr="00FB7F85">
        <w:t xml:space="preserve"> </w:t>
      </w:r>
      <w:r w:rsidRPr="00FB7F85">
        <w:rPr>
          <w:b/>
          <w:bCs/>
          <w:sz w:val="26"/>
          <w:szCs w:val="26"/>
        </w:rPr>
        <w:t>and</w:t>
      </w:r>
      <w:r>
        <w:t xml:space="preserve"> Herbert </w:t>
      </w:r>
      <w:r w:rsidRPr="00FB7F85">
        <w:rPr>
          <w:b/>
          <w:bCs/>
          <w:sz w:val="26"/>
          <w:szCs w:val="26"/>
        </w:rPr>
        <w:t>Hovenkamp 17</w:t>
      </w:r>
      <w:r w:rsidRPr="00FB7F85">
        <w:t xml:space="preserve">, </w:t>
      </w:r>
      <w:r>
        <w:t xml:space="preserve">Herbert Hovenkamp served on the ABA t advise the President on antitrust matters and is  a professor of law at the University of Pennsylvania Cary Law School and Wharton, Erik Hovenkamp is a post doctorate fellow at Harvard Law School and has a PhD in economics from Northwestern and is a professor of law at Cornell, </w:t>
      </w:r>
      <w:r w:rsidRPr="00FB7F85">
        <w:t>4-10-2017, "Patent Pools and Related Technology Sharing</w:t>
      </w:r>
      <w:r w:rsidRPr="000B41E1">
        <w:t>", Cambridge Handbook of Antitrust, https://papers.ssrn.com/sol3/papers.cfm?abstract_id=2645905//susu</w:t>
      </w:r>
    </w:p>
    <w:p w14:paraId="3C6F1DCF" w14:textId="77777777" w:rsidR="004866A4" w:rsidRPr="00581E2B" w:rsidRDefault="004866A4" w:rsidP="004866A4">
      <w:pPr>
        <w:rPr>
          <w:u w:val="single"/>
        </w:rPr>
      </w:pPr>
      <w:r w:rsidRPr="00581E2B">
        <w:rPr>
          <w:u w:val="single"/>
        </w:rPr>
        <w:t xml:space="preserve">Express </w:t>
      </w:r>
      <w:r w:rsidRPr="004866A4">
        <w:rPr>
          <w:highlight w:val="cyan"/>
          <w:u w:val="single"/>
        </w:rPr>
        <w:t>Collusion</w:t>
      </w:r>
    </w:p>
    <w:p w14:paraId="0DD76C03" w14:textId="77777777" w:rsidR="004866A4" w:rsidRPr="00581E2B" w:rsidRDefault="004866A4" w:rsidP="004866A4">
      <w:pPr>
        <w:rPr>
          <w:u w:val="single"/>
        </w:rPr>
      </w:pPr>
      <w:r w:rsidRPr="004866A4">
        <w:rPr>
          <w:highlight w:val="cyan"/>
          <w:u w:val="single"/>
        </w:rPr>
        <w:t xml:space="preserve">Since market exchange cannot </w:t>
      </w:r>
      <w:r w:rsidRPr="00581E2B">
        <w:rPr>
          <w:u w:val="single"/>
        </w:rPr>
        <w:t xml:space="preserve">generally </w:t>
      </w:r>
      <w:r w:rsidRPr="004866A4">
        <w:rPr>
          <w:highlight w:val="cyan"/>
          <w:u w:val="single"/>
        </w:rPr>
        <w:t>take place without an agreement on price</w:t>
      </w:r>
      <w:r w:rsidRPr="00581E2B">
        <w:rPr>
          <w:u w:val="single"/>
        </w:rPr>
        <w:t xml:space="preserve">, there is </w:t>
      </w:r>
      <w:r w:rsidRPr="004866A4">
        <w:rPr>
          <w:highlight w:val="cyan"/>
          <w:u w:val="single"/>
        </w:rPr>
        <w:t>nothing inherently suspicious about a pool's agreements concerning how royalties on pooled patents are computed</w:t>
      </w:r>
      <w:r>
        <w:t>. Nothing is inherently suspicious about agreements in which members who have contributed smaller portfolios pay more than those with larger portfolios, or licensees with no portfolios at all pay more than contributing licensors. These are all essential</w:t>
      </w:r>
      <w:r w:rsidRPr="004F7147">
        <w:t xml:space="preserve"> </w:t>
      </w:r>
      <w:r>
        <w:t xml:space="preserve">characteristics of bargaining behavior. </w:t>
      </w:r>
      <w:r w:rsidRPr="00581E2B">
        <w:rPr>
          <w:u w:val="single"/>
        </w:rPr>
        <w:t>Further, Section 261 of the Patent Act places no limits on how royalties are computed.</w:t>
      </w:r>
    </w:p>
    <w:p w14:paraId="1C577274" w14:textId="77777777" w:rsidR="004866A4" w:rsidRDefault="004866A4" w:rsidP="004866A4">
      <w:pPr>
        <w:rPr>
          <w:u w:val="single"/>
        </w:rPr>
      </w:pPr>
      <w:r w:rsidRPr="004866A4">
        <w:rPr>
          <w:highlight w:val="cyan"/>
          <w:u w:val="single"/>
        </w:rPr>
        <w:t>What the Patent Act does not justify, however, is price fixing of the products that pool members sell</w:t>
      </w:r>
      <w:r w:rsidRPr="00581E2B">
        <w:rPr>
          <w:u w:val="single"/>
        </w:rPr>
        <w:t>. Nevertheless, the Supreme Court case law in this area is troublesome</w:t>
      </w:r>
      <w:r>
        <w:t xml:space="preserve">. In its 1902 Bement decision the court permitted pool members to fix the price of agricultural harrows produced with shared technology.18 The Court adhered to a version of that rule in the </w:t>
      </w:r>
      <w:proofErr w:type="gramStart"/>
      <w:r>
        <w:t>much criticized</w:t>
      </w:r>
      <w:proofErr w:type="gramEnd"/>
      <w:r>
        <w:t xml:space="preserve"> General Electric decision, upholding an agreement in which patentee GE licensed Westinghouse to produce incandescent bulbs under its patents but specified Westinghouse's selling price. 19 </w:t>
      </w:r>
      <w:r w:rsidRPr="00581E2B">
        <w:rPr>
          <w:u w:val="single"/>
        </w:rPr>
        <w:t>By contrast, in Line Materials the Court condemned product price fixing contained in a cross-licensing agreement involving complementary patents. More recently, dicta in the Supreme Court's majority opinion in Actavis expressly embraced Line Materials and expressly limited GE to a license price fix between a single licensee and single licensor.20</w:t>
      </w:r>
    </w:p>
    <w:p w14:paraId="5C94AD93" w14:textId="3D81FF52" w:rsidR="004866A4" w:rsidRDefault="00F97AFA" w:rsidP="00F97AFA">
      <w:pPr>
        <w:pStyle w:val="Heading3"/>
      </w:pPr>
      <w:r>
        <w:t>Solvency---AT: No Precedent---2NC</w:t>
      </w:r>
    </w:p>
    <w:p w14:paraId="3453FA15" w14:textId="2875BB1F" w:rsidR="00F97AFA" w:rsidRPr="00F97AFA" w:rsidRDefault="00F97AFA" w:rsidP="00F97AFA">
      <w:pPr>
        <w:pStyle w:val="Heading4"/>
      </w:pPr>
      <w:r>
        <w:t xml:space="preserve">Previous patent pools prove it solves </w:t>
      </w:r>
    </w:p>
    <w:p w14:paraId="53D3EF6B" w14:textId="77777777" w:rsidR="00F97AFA" w:rsidRDefault="00F97AFA" w:rsidP="00F97AFA">
      <w:r w:rsidRPr="005F0E52">
        <w:t xml:space="preserve">Louis Mitondo </w:t>
      </w:r>
      <w:r w:rsidRPr="005F0E52">
        <w:rPr>
          <w:b/>
          <w:bCs/>
          <w:sz w:val="26"/>
          <w:szCs w:val="26"/>
        </w:rPr>
        <w:t>Lubango 17</w:t>
      </w:r>
      <w:r w:rsidRPr="005F0E52">
        <w:t>, Louis Mitondo Lubango has a LLM from the Università degli Studi di Torino</w:t>
      </w:r>
      <w:r>
        <w:t xml:space="preserve"> a</w:t>
      </w:r>
      <w:r w:rsidRPr="005F0E52">
        <w:t>nd a PhD from the University of the Witwatersrand</w:t>
      </w:r>
      <w:r>
        <w:t>,</w:t>
      </w:r>
      <w:r w:rsidRPr="005F0E52">
        <w:t xml:space="preserve"> 1-2-2017, "", United Nations Secretariat, https://www.itcilo.org/sites/default/files/inline-files/Louis.pdf</w:t>
      </w:r>
      <w:r>
        <w:t>//susu</w:t>
      </w:r>
    </w:p>
    <w:p w14:paraId="0494C932" w14:textId="77777777" w:rsidR="00F97AFA" w:rsidRPr="00C0549B" w:rsidRDefault="00F97AFA" w:rsidP="00F97AFA">
      <w:pPr>
        <w:rPr>
          <w:u w:val="single"/>
        </w:rPr>
      </w:pPr>
      <w:r w:rsidRPr="00C0549B">
        <w:rPr>
          <w:u w:val="single"/>
        </w:rPr>
        <w:t>Patent pools # 1: Bio-pharmaceutical patent pool</w:t>
      </w:r>
    </w:p>
    <w:p w14:paraId="5AF7372A" w14:textId="77777777" w:rsidR="00F97AFA" w:rsidRPr="00C0549B" w:rsidRDefault="00F97AFA" w:rsidP="00F97AFA">
      <w:pPr>
        <w:rPr>
          <w:u w:val="single"/>
        </w:rPr>
      </w:pPr>
      <w:r w:rsidRPr="00F97AFA">
        <w:rPr>
          <w:highlight w:val="cyan"/>
          <w:u w:val="single"/>
        </w:rPr>
        <w:t>Established in 2010 by UNITAID</w:t>
      </w:r>
      <w:r w:rsidRPr="00C0549B">
        <w:rPr>
          <w:u w:val="single"/>
        </w:rPr>
        <w:t xml:space="preserve">, the </w:t>
      </w:r>
      <w:r w:rsidRPr="00F97AFA">
        <w:rPr>
          <w:highlight w:val="cyan"/>
          <w:u w:val="single"/>
        </w:rPr>
        <w:t>Medicine Patent Pool</w:t>
      </w:r>
      <w:r w:rsidRPr="00C0549B">
        <w:rPr>
          <w:u w:val="single"/>
        </w:rPr>
        <w:t xml:space="preserve">, </w:t>
      </w:r>
      <w:r w:rsidRPr="00C0549B">
        <w:t>from which the analysed patent (referred to hereinafter as sample patent) was selected, based on its validly in jurisdictions it was granted, essentiality in the product, and approval or prequalification by the Wold Health Organizations Expert Review Panel, has public health mandate.</w:t>
      </w:r>
      <w:r>
        <w:t xml:space="preserve"> </w:t>
      </w:r>
      <w:r w:rsidRPr="00F97AFA">
        <w:rPr>
          <w:b/>
          <w:bCs/>
          <w:highlight w:val="cyan"/>
          <w:u w:val="single"/>
        </w:rPr>
        <w:t xml:space="preserve">Registered </w:t>
      </w:r>
      <w:r w:rsidRPr="00F97AFA">
        <w:rPr>
          <w:highlight w:val="cyan"/>
          <w:u w:val="single"/>
        </w:rPr>
        <w:t xml:space="preserve">under </w:t>
      </w:r>
      <w:r w:rsidRPr="00C0549B">
        <w:rPr>
          <w:u w:val="single"/>
        </w:rPr>
        <w:t xml:space="preserve">the </w:t>
      </w:r>
      <w:r w:rsidRPr="00F97AFA">
        <w:rPr>
          <w:highlight w:val="cyan"/>
          <w:u w:val="single"/>
        </w:rPr>
        <w:t xml:space="preserve">laws </w:t>
      </w:r>
      <w:r w:rsidRPr="00F97AFA">
        <w:rPr>
          <w:b/>
          <w:bCs/>
          <w:highlight w:val="cyan"/>
          <w:u w:val="single"/>
        </w:rPr>
        <w:t>of Switzerland</w:t>
      </w:r>
      <w:r w:rsidRPr="00C0549B">
        <w:rPr>
          <w:u w:val="single"/>
        </w:rPr>
        <w:t xml:space="preserve">, with its principal place of </w:t>
      </w:r>
      <w:r w:rsidRPr="00C0549B">
        <w:rPr>
          <w:b/>
          <w:bCs/>
          <w:u w:val="single"/>
        </w:rPr>
        <w:t xml:space="preserve">business in </w:t>
      </w:r>
      <w:r w:rsidRPr="00F97AFA">
        <w:rPr>
          <w:b/>
          <w:bCs/>
          <w:highlight w:val="cyan"/>
          <w:u w:val="single"/>
        </w:rPr>
        <w:t>Geneva</w:t>
      </w:r>
      <w:r w:rsidRPr="00C0549B">
        <w:rPr>
          <w:u w:val="single"/>
        </w:rPr>
        <w:t xml:space="preserve">, this </w:t>
      </w:r>
      <w:r w:rsidRPr="00F97AFA">
        <w:rPr>
          <w:highlight w:val="cyan"/>
          <w:u w:val="single"/>
        </w:rPr>
        <w:t xml:space="preserve">pool operates </w:t>
      </w:r>
      <w:r w:rsidRPr="00C0549B">
        <w:rPr>
          <w:u w:val="single"/>
        </w:rPr>
        <w:t xml:space="preserve">on </w:t>
      </w:r>
      <w:r w:rsidRPr="00F97AFA">
        <w:rPr>
          <w:b/>
          <w:bCs/>
          <w:highlight w:val="cyan"/>
          <w:u w:val="single"/>
        </w:rPr>
        <w:t xml:space="preserve">voluntary licensing basis </w:t>
      </w:r>
      <w:r w:rsidRPr="00C0549B">
        <w:rPr>
          <w:u w:val="single"/>
        </w:rPr>
        <w:t>and collaborates closely with pharmaceutical manufacturing firms and patent holders. It aims to</w:t>
      </w:r>
      <w:r w:rsidRPr="00F97AFA">
        <w:rPr>
          <w:highlight w:val="cyan"/>
          <w:u w:val="single"/>
        </w:rPr>
        <w:t xml:space="preserve">: </w:t>
      </w:r>
      <w:r w:rsidRPr="00C0549B">
        <w:rPr>
          <w:u w:val="single"/>
        </w:rPr>
        <w:t xml:space="preserve">1) </w:t>
      </w:r>
      <w:r w:rsidRPr="00F97AFA">
        <w:rPr>
          <w:b/>
          <w:bCs/>
          <w:highlight w:val="cyan"/>
          <w:u w:val="single"/>
        </w:rPr>
        <w:t xml:space="preserve">improve access to affordable </w:t>
      </w:r>
      <w:r w:rsidRPr="00C0549B">
        <w:rPr>
          <w:u w:val="single"/>
        </w:rPr>
        <w:t xml:space="preserve">and quality-assured HIV </w:t>
      </w:r>
      <w:r w:rsidRPr="00F97AFA">
        <w:rPr>
          <w:highlight w:val="cyan"/>
          <w:u w:val="single"/>
        </w:rPr>
        <w:t xml:space="preserve">medicines </w:t>
      </w:r>
      <w:r w:rsidRPr="00C0549B">
        <w:rPr>
          <w:u w:val="single"/>
        </w:rPr>
        <w:t xml:space="preserve">in the developing countries; 2) </w:t>
      </w:r>
      <w:r w:rsidRPr="00F97AFA">
        <w:rPr>
          <w:highlight w:val="cyan"/>
          <w:u w:val="single"/>
        </w:rPr>
        <w:t xml:space="preserve">facilitate </w:t>
      </w:r>
      <w:r w:rsidRPr="00F97AFA">
        <w:rPr>
          <w:b/>
          <w:bCs/>
          <w:highlight w:val="cyan"/>
          <w:u w:val="single"/>
        </w:rPr>
        <w:t xml:space="preserve">development </w:t>
      </w:r>
      <w:r w:rsidRPr="00C0549B">
        <w:rPr>
          <w:b/>
          <w:bCs/>
          <w:u w:val="single"/>
        </w:rPr>
        <w:t xml:space="preserve">of </w:t>
      </w:r>
      <w:r w:rsidRPr="00F97AFA">
        <w:rPr>
          <w:b/>
          <w:bCs/>
          <w:highlight w:val="cyan"/>
          <w:u w:val="single"/>
        </w:rPr>
        <w:t xml:space="preserve">formulations </w:t>
      </w:r>
      <w:r w:rsidRPr="00C0549B">
        <w:rPr>
          <w:b/>
          <w:bCs/>
          <w:u w:val="single"/>
        </w:rPr>
        <w:t xml:space="preserve">adapted </w:t>
      </w:r>
      <w:r w:rsidRPr="00C0549B">
        <w:rPr>
          <w:u w:val="single"/>
        </w:rPr>
        <w:t xml:space="preserve">to the developing countries’ needs such as </w:t>
      </w:r>
      <w:r w:rsidRPr="00C0549B">
        <w:rPr>
          <w:b/>
          <w:bCs/>
          <w:u w:val="single"/>
        </w:rPr>
        <w:t xml:space="preserve">paediatric formulations </w:t>
      </w:r>
      <w:r w:rsidRPr="00C0549B">
        <w:rPr>
          <w:u w:val="single"/>
        </w:rPr>
        <w:t>and fixed-dosed combinations.</w:t>
      </w:r>
    </w:p>
    <w:p w14:paraId="590C2258" w14:textId="70ED7715" w:rsidR="00F97AFA" w:rsidRDefault="00F97AFA" w:rsidP="00F97AFA">
      <w:r>
        <w:t>In 2010, the pool signed licenses with seven patent holders (of complementary patents) for 12 HIV medicines. Such licenses complied with several other pro-competitive principles alluded to in the early sections.3 In 2015, the pool had sub-licenses with about 12 generic manufacturers, who supplied the products to about 7.2 million patients</w:t>
      </w:r>
      <w:r w:rsidRPr="00C0549B">
        <w:rPr>
          <w:u w:val="single"/>
        </w:rPr>
        <w:t xml:space="preserve">. By 2015, the </w:t>
      </w:r>
      <w:r w:rsidRPr="00F97AFA">
        <w:rPr>
          <w:highlight w:val="cyan"/>
          <w:u w:val="single"/>
        </w:rPr>
        <w:t xml:space="preserve">pool </w:t>
      </w:r>
      <w:r w:rsidRPr="00C0549B">
        <w:rPr>
          <w:u w:val="single"/>
        </w:rPr>
        <w:t xml:space="preserve">had </w:t>
      </w:r>
      <w:r w:rsidRPr="00F97AFA">
        <w:rPr>
          <w:b/>
          <w:bCs/>
          <w:highlight w:val="cyan"/>
          <w:u w:val="single"/>
        </w:rPr>
        <w:t xml:space="preserve">saved </w:t>
      </w:r>
      <w:r w:rsidRPr="00C0549B">
        <w:rPr>
          <w:b/>
          <w:bCs/>
          <w:u w:val="single"/>
        </w:rPr>
        <w:t xml:space="preserve">the </w:t>
      </w:r>
      <w:r w:rsidRPr="00F97AFA">
        <w:rPr>
          <w:b/>
          <w:bCs/>
          <w:highlight w:val="cyan"/>
          <w:u w:val="single"/>
        </w:rPr>
        <w:t xml:space="preserve">international community </w:t>
      </w:r>
      <w:r w:rsidRPr="00C0549B">
        <w:rPr>
          <w:b/>
          <w:bCs/>
          <w:u w:val="single"/>
        </w:rPr>
        <w:t>$</w:t>
      </w:r>
      <w:r w:rsidRPr="00F97AFA">
        <w:rPr>
          <w:b/>
          <w:bCs/>
          <w:highlight w:val="cyan"/>
          <w:u w:val="single"/>
        </w:rPr>
        <w:t>119</w:t>
      </w:r>
      <w:r w:rsidRPr="00C0549B">
        <w:rPr>
          <w:b/>
          <w:bCs/>
          <w:u w:val="single"/>
        </w:rPr>
        <w:t xml:space="preserve">, </w:t>
      </w:r>
      <w:r w:rsidRPr="00C0549B">
        <w:rPr>
          <w:u w:val="single"/>
        </w:rPr>
        <w:t xml:space="preserve">6 </w:t>
      </w:r>
      <w:r w:rsidRPr="00F97AFA">
        <w:rPr>
          <w:highlight w:val="cyan"/>
          <w:u w:val="single"/>
        </w:rPr>
        <w:t xml:space="preserve">million </w:t>
      </w:r>
      <w:r w:rsidRPr="00C0549B">
        <w:rPr>
          <w:u w:val="single"/>
        </w:rPr>
        <w:t xml:space="preserve">through the purchase of </w:t>
      </w:r>
      <w:r w:rsidRPr="00C0549B">
        <w:rPr>
          <w:b/>
          <w:bCs/>
          <w:u w:val="single"/>
        </w:rPr>
        <w:t xml:space="preserve">affordable treatments. </w:t>
      </w:r>
      <w:r w:rsidRPr="00C0549B">
        <w:rPr>
          <w:u w:val="single"/>
        </w:rPr>
        <w:t>Among the said manufacturers or firms, include Bristol-Myers Squibb, Gilead Sciences, Hoffman-La Roche, AbbVie,</w:t>
      </w:r>
      <w:r>
        <w:t xml:space="preserve"> The U.S. National Institutes of Health, and ViiVHealth Care</w:t>
      </w:r>
      <w:proofErr w:type="gramStart"/>
      <w:r>
        <w:t>3 .</w:t>
      </w:r>
      <w:proofErr w:type="gramEnd"/>
    </w:p>
    <w:p w14:paraId="60FE5FB5" w14:textId="27842D53" w:rsidR="004D3F96" w:rsidRDefault="004D3F96" w:rsidP="004D3F96">
      <w:pPr>
        <w:pStyle w:val="Heading3"/>
      </w:pPr>
      <w:r>
        <w:t>Solvency---AT:  Overlap</w:t>
      </w:r>
    </w:p>
    <w:p w14:paraId="5E565433" w14:textId="77777777" w:rsidR="004D3F96" w:rsidRDefault="004D3F96" w:rsidP="004D3F96">
      <w:pPr>
        <w:pStyle w:val="Heading4"/>
      </w:pPr>
      <w:r>
        <w:t xml:space="preserve">Solves for patent overlap </w:t>
      </w:r>
    </w:p>
    <w:p w14:paraId="30E91DDE" w14:textId="77777777" w:rsidR="004D3F96" w:rsidRDefault="004D3F96" w:rsidP="004D3F96">
      <w:r w:rsidRPr="00C23DF5">
        <w:t xml:space="preserve">Ryan </w:t>
      </w:r>
      <w:r w:rsidRPr="008779B2">
        <w:rPr>
          <w:b/>
          <w:bCs/>
          <w:sz w:val="26"/>
          <w:szCs w:val="26"/>
        </w:rPr>
        <w:t>Lampe</w:t>
      </w:r>
      <w:r>
        <w:t xml:space="preserve"> </w:t>
      </w:r>
      <w:r w:rsidRPr="008779B2">
        <w:rPr>
          <w:b/>
          <w:bCs/>
          <w:sz w:val="26"/>
          <w:szCs w:val="26"/>
        </w:rPr>
        <w:t>and</w:t>
      </w:r>
      <w:r w:rsidRPr="00C23DF5">
        <w:t xml:space="preserve"> Petra </w:t>
      </w:r>
      <w:r w:rsidRPr="008779B2">
        <w:rPr>
          <w:b/>
          <w:bCs/>
          <w:sz w:val="26"/>
          <w:szCs w:val="26"/>
        </w:rPr>
        <w:t>Moser</w:t>
      </w:r>
      <w:r>
        <w:t xml:space="preserve"> </w:t>
      </w:r>
      <w:r w:rsidRPr="008779B2">
        <w:rPr>
          <w:b/>
          <w:bCs/>
          <w:sz w:val="26"/>
          <w:szCs w:val="26"/>
        </w:rPr>
        <w:t>15</w:t>
      </w:r>
      <w:r w:rsidRPr="00C23DF5">
        <w:t xml:space="preserve">, </w:t>
      </w:r>
      <w:r>
        <w:t xml:space="preserve">Ryan Lampe is a professor of economics at California State University, Petra Moser is a professor of economics at Stern School of Business at NYU, </w:t>
      </w:r>
      <w:r w:rsidRPr="00C23DF5">
        <w:t xml:space="preserve">8-3-2015, "Patent Pools, Competition, and Innovation—Evidence from 20 US Industries under the New Deal", OUP Academic, </w:t>
      </w:r>
      <w:r w:rsidRPr="008779B2">
        <w:t>https://academic.oup.com/jleo/article/32/1/1/2579509//susu</w:t>
      </w:r>
    </w:p>
    <w:p w14:paraId="7A2B925B" w14:textId="77777777" w:rsidR="004D3F96" w:rsidRDefault="004D3F96" w:rsidP="004D3F96">
      <w:r w:rsidRPr="008779B2">
        <w:rPr>
          <w:b/>
          <w:bCs/>
          <w:u w:val="single"/>
        </w:rPr>
        <w:t>Patent pools</w:t>
      </w:r>
      <w:r w:rsidRPr="008779B2">
        <w:rPr>
          <w:u w:val="single"/>
        </w:rPr>
        <w:t xml:space="preserve">, which allow competing firms to combine their patents as if they are a single firm, have emerged as a </w:t>
      </w:r>
      <w:r w:rsidRPr="008779B2">
        <w:rPr>
          <w:b/>
          <w:bCs/>
          <w:u w:val="single"/>
        </w:rPr>
        <w:t>prominent policy tool</w:t>
      </w:r>
      <w:r w:rsidRPr="008779B2">
        <w:rPr>
          <w:u w:val="single"/>
        </w:rPr>
        <w:t xml:space="preserve"> to address a key problem with the current patent system: </w:t>
      </w:r>
      <w:r w:rsidRPr="008779B2">
        <w:rPr>
          <w:b/>
          <w:bCs/>
          <w:u w:val="single"/>
        </w:rPr>
        <w:t>Imperfect bounda</w:t>
      </w:r>
      <w:r w:rsidRPr="008779B2">
        <w:rPr>
          <w:u w:val="single"/>
        </w:rPr>
        <w:t xml:space="preserve">ries of intellectual property rights allow </w:t>
      </w:r>
      <w:r w:rsidRPr="008779B2">
        <w:rPr>
          <w:b/>
          <w:bCs/>
          <w:u w:val="single"/>
        </w:rPr>
        <w:t>multiple firms to own mutually infringing patents</w:t>
      </w:r>
      <w:r w:rsidRPr="008779B2">
        <w:rPr>
          <w:u w:val="single"/>
        </w:rPr>
        <w:t xml:space="preserve"> for the same technology, which they use to </w:t>
      </w:r>
      <w:r w:rsidRPr="008779B2">
        <w:rPr>
          <w:b/>
          <w:bCs/>
          <w:u w:val="single"/>
        </w:rPr>
        <w:t>threaten litigation</w:t>
      </w:r>
      <w:r w:rsidRPr="008779B2">
        <w:rPr>
          <w:u w:val="single"/>
        </w:rPr>
        <w:t xml:space="preserve"> and </w:t>
      </w:r>
      <w:r w:rsidRPr="008779B2">
        <w:rPr>
          <w:b/>
          <w:bCs/>
          <w:u w:val="single"/>
        </w:rPr>
        <w:t>prevent each other</w:t>
      </w:r>
      <w:r w:rsidRPr="008779B2">
        <w:rPr>
          <w:u w:val="single"/>
        </w:rPr>
        <w:t xml:space="preserve"> from producing the technologies. Patent pools can m</w:t>
      </w:r>
      <w:r w:rsidRPr="008779B2">
        <w:rPr>
          <w:b/>
          <w:bCs/>
          <w:u w:val="single"/>
        </w:rPr>
        <w:t>itigate</w:t>
      </w:r>
      <w:r w:rsidRPr="008779B2">
        <w:rPr>
          <w:u w:val="single"/>
        </w:rPr>
        <w:t xml:space="preserve"> this problem by allowing firms to combine their patents in a “</w:t>
      </w:r>
      <w:r w:rsidRPr="008779B2">
        <w:rPr>
          <w:b/>
          <w:bCs/>
          <w:u w:val="single"/>
        </w:rPr>
        <w:t>pool</w:t>
      </w:r>
      <w:r w:rsidRPr="008779B2">
        <w:rPr>
          <w:u w:val="single"/>
        </w:rPr>
        <w:t xml:space="preserve">” which all firms can access to </w:t>
      </w:r>
      <w:r w:rsidRPr="008779B2">
        <w:rPr>
          <w:b/>
          <w:bCs/>
          <w:u w:val="single"/>
        </w:rPr>
        <w:t>produce the tech</w:t>
      </w:r>
      <w:r w:rsidRPr="008779B2">
        <w:rPr>
          <w:u w:val="single"/>
        </w:rPr>
        <w:t xml:space="preserve">nology and </w:t>
      </w:r>
      <w:r w:rsidRPr="008779B2">
        <w:rPr>
          <w:b/>
          <w:bCs/>
          <w:u w:val="single"/>
        </w:rPr>
        <w:t>license</w:t>
      </w:r>
      <w:r w:rsidRPr="008779B2">
        <w:rPr>
          <w:u w:val="single"/>
        </w:rPr>
        <w:t xml:space="preserve"> it to </w:t>
      </w:r>
      <w:r w:rsidRPr="008779B2">
        <w:rPr>
          <w:b/>
          <w:bCs/>
          <w:u w:val="single"/>
        </w:rPr>
        <w:t>outside</w:t>
      </w:r>
      <w:r w:rsidRPr="008779B2">
        <w:rPr>
          <w:u w:val="single"/>
        </w:rPr>
        <w:t xml:space="preserve"> firms.</w:t>
      </w:r>
      <w:r>
        <w:t xml:space="preserve"> For example, pools have been proposed to cover improvements in smart phones, tablet computers, video compression technologies, malaria and HIV drugs, and diagnostic test kits for breast cancer.</w:t>
      </w:r>
    </w:p>
    <w:p w14:paraId="749A9C8D" w14:textId="77777777" w:rsidR="004D3F96" w:rsidRDefault="004D3F96" w:rsidP="004D3F96"/>
    <w:p w14:paraId="6A74B1D9" w14:textId="77777777" w:rsidR="004D3F96" w:rsidRDefault="004D3F96" w:rsidP="004D3F96">
      <w:r>
        <w:t>What are the mechanisms by which the creation of a patent pool may discourage innovation? Intuitively, complementarities across pool patents should encourage innovation, as the creation of a pool resolves blocking patents, mitigates litigation risks for members, and reduces license fees and transaction costs for outside firms (e.g., Shapiro 2001; Lerner and Tirole 2004). The creation of a pool may, however, also discourage innovation as it reduces competition among members to improve substitute technologies. 15 Regulators are particularly concerned that pools, which combine patents for substitute technologies “are more likely to harm social welfare and than are pools of complementary patents” (Department of Justice and Federal Trade Commission 2007). In practice, however, it is extremely difficult to identify pools of substitute patents. 16</w:t>
      </w:r>
    </w:p>
    <w:p w14:paraId="14CB8267" w14:textId="77777777" w:rsidR="004D3F96" w:rsidRPr="004D3F96" w:rsidRDefault="004D3F96" w:rsidP="004D3F96"/>
    <w:p w14:paraId="21A2E741" w14:textId="6402683E" w:rsidR="00F97AFA" w:rsidRDefault="00F97AFA" w:rsidP="00F97AFA">
      <w:pPr>
        <w:pStyle w:val="Heading3"/>
      </w:pPr>
      <w:r>
        <w:t>Solvency---Pharma---2NC</w:t>
      </w:r>
    </w:p>
    <w:p w14:paraId="238D9667" w14:textId="44A2AAD9" w:rsidR="00F97AFA" w:rsidRDefault="00F97AFA" w:rsidP="00F97AFA">
      <w:pPr>
        <w:pStyle w:val="Heading4"/>
      </w:pPr>
      <w:r>
        <w:t>Pools solve for pharma best</w:t>
      </w:r>
    </w:p>
    <w:p w14:paraId="56FE3F08" w14:textId="77777777" w:rsidR="00F97AFA" w:rsidRDefault="00F97AFA" w:rsidP="00F97AFA">
      <w:r w:rsidRPr="00BF6909">
        <w:t xml:space="preserve">Emma </w:t>
      </w:r>
      <w:r w:rsidRPr="00BF6909">
        <w:rPr>
          <w:b/>
          <w:bCs/>
          <w:sz w:val="26"/>
          <w:szCs w:val="26"/>
        </w:rPr>
        <w:t>Whitmore 24</w:t>
      </w:r>
      <w:r w:rsidRPr="00BF6909">
        <w:t xml:space="preserve">, </w:t>
      </w:r>
      <w:r>
        <w:t>Emma Whitmore is a J.D Candidate from the University of Georgia School of Law, July 2024</w:t>
      </w:r>
      <w:r w:rsidRPr="00BF6909">
        <w:t xml:space="preserve">, "A Patent Pool-Party: Changing the Current Use of Patent Pools for Treatment Innovation in Public Health Emergencies", Digital Commons </w:t>
      </w:r>
      <w:r>
        <w:t>at the</w:t>
      </w:r>
      <w:r w:rsidRPr="00BF6909">
        <w:t xml:space="preserve"> University of Georgia School of Law,</w:t>
      </w:r>
      <w:r>
        <w:t xml:space="preserve"> </w:t>
      </w:r>
      <w:r w:rsidRPr="00BF6909">
        <w:t>https://digitalcommons.law.uga.edu/jipl/vol31/iss2/8</w:t>
      </w:r>
      <w:r>
        <w:t xml:space="preserve"> </w:t>
      </w:r>
      <w:r w:rsidRPr="00BF6909">
        <w:t>/</w:t>
      </w:r>
      <w:r>
        <w:t>/susu</w:t>
      </w:r>
    </w:p>
    <w:p w14:paraId="72C4FBBB" w14:textId="77777777" w:rsidR="00F97AFA" w:rsidRDefault="00F97AFA" w:rsidP="00F97AFA">
      <w:r w:rsidRPr="00F97AFA">
        <w:rPr>
          <w:b/>
          <w:bCs/>
          <w:highlight w:val="cyan"/>
          <w:u w:val="single"/>
        </w:rPr>
        <w:t xml:space="preserve">Patent pools </w:t>
      </w:r>
      <w:r w:rsidRPr="00F97AFA">
        <w:rPr>
          <w:highlight w:val="cyan"/>
          <w:u w:val="single"/>
        </w:rPr>
        <w:t xml:space="preserve">have many benefits that can be translated into the </w:t>
      </w:r>
      <w:r w:rsidRPr="00F97AFA">
        <w:rPr>
          <w:b/>
          <w:bCs/>
          <w:highlight w:val="cyan"/>
          <w:u w:val="single"/>
        </w:rPr>
        <w:t xml:space="preserve">public health </w:t>
      </w:r>
      <w:r w:rsidRPr="002675F6">
        <w:rPr>
          <w:u w:val="single"/>
        </w:rPr>
        <w:t xml:space="preserve">and pharmaceutical sphere. Stated benefits of pools include their </w:t>
      </w:r>
      <w:r w:rsidRPr="00F97AFA">
        <w:rPr>
          <w:b/>
          <w:bCs/>
          <w:highlight w:val="cyan"/>
          <w:u w:val="single"/>
        </w:rPr>
        <w:t xml:space="preserve">procompetitive nature </w:t>
      </w:r>
      <w:r w:rsidRPr="00F97AFA">
        <w:rPr>
          <w:highlight w:val="cyan"/>
          <w:u w:val="single"/>
        </w:rPr>
        <w:t xml:space="preserve">through integration of </w:t>
      </w:r>
      <w:r w:rsidRPr="00F97AFA">
        <w:rPr>
          <w:b/>
          <w:bCs/>
          <w:highlight w:val="cyan"/>
          <w:u w:val="single"/>
        </w:rPr>
        <w:t>complementary technologies</w:t>
      </w:r>
      <w:r w:rsidRPr="002675F6">
        <w:rPr>
          <w:u w:val="single"/>
        </w:rPr>
        <w:t xml:space="preserve">, the </w:t>
      </w:r>
      <w:r w:rsidRPr="00F97AFA">
        <w:rPr>
          <w:highlight w:val="cyan"/>
          <w:u w:val="single"/>
        </w:rPr>
        <w:t>reductions of transaction costs</w:t>
      </w:r>
      <w:r w:rsidRPr="002675F6">
        <w:rPr>
          <w:u w:val="single"/>
        </w:rPr>
        <w:t xml:space="preserve">, </w:t>
      </w:r>
      <w:r w:rsidRPr="00F97AFA">
        <w:rPr>
          <w:highlight w:val="cyan"/>
          <w:u w:val="single"/>
        </w:rPr>
        <w:t>clearing innovative roadbloc</w:t>
      </w:r>
      <w:r w:rsidRPr="002675F6">
        <w:rPr>
          <w:u w:val="single"/>
        </w:rPr>
        <w:t xml:space="preserve">ks, and </w:t>
      </w:r>
      <w:r w:rsidRPr="00F97AFA">
        <w:rPr>
          <w:highlight w:val="cyan"/>
          <w:u w:val="single"/>
        </w:rPr>
        <w:t xml:space="preserve">increasing the widespread </w:t>
      </w:r>
      <w:r w:rsidRPr="00F97AFA">
        <w:rPr>
          <w:b/>
          <w:bCs/>
          <w:highlight w:val="cyan"/>
          <w:u w:val="single"/>
        </w:rPr>
        <w:t>sharing of technologie</w:t>
      </w:r>
      <w:r w:rsidRPr="002675F6">
        <w:rPr>
          <w:b/>
          <w:bCs/>
          <w:u w:val="single"/>
        </w:rPr>
        <w:t>s</w:t>
      </w:r>
      <w:r>
        <w:t xml:space="preserve">.115 Patent pools show their efficiency and effectiveness when “multiple patented technologies are needed to produce a standardized product </w:t>
      </w:r>
      <w:proofErr w:type="gramStart"/>
      <w:r>
        <w:t>. . . .</w:t>
      </w:r>
      <w:proofErr w:type="gramEnd"/>
      <w:r>
        <w:t xml:space="preserve"> [These pools] are generally recognized as mitigating the ‘holdup’ and ‘holdout’ problems that can sometimes stymie industry efforts to make a product that conforms to an industry standard.”116</w:t>
      </w:r>
    </w:p>
    <w:p w14:paraId="09FA2F5F" w14:textId="77777777" w:rsidR="00F97AFA" w:rsidRDefault="00F97AFA" w:rsidP="00F97AFA">
      <w:r>
        <w:t xml:space="preserve">Critics of patent pools note different concerns, mostly related to competition and antitrust laws. Such concerns include “distortion of competition caused by pooling competing patents.”117 </w:t>
      </w:r>
      <w:r w:rsidRPr="002675F6">
        <w:rPr>
          <w:u w:val="single"/>
        </w:rPr>
        <w:t xml:space="preserve">While there is an inextricable tie to antitrust law and the possibility of antitrust violations with patent pools, </w:t>
      </w:r>
      <w:r w:rsidRPr="00F97AFA">
        <w:rPr>
          <w:highlight w:val="cyan"/>
          <w:u w:val="single"/>
        </w:rPr>
        <w:t xml:space="preserve">there is </w:t>
      </w:r>
      <w:r w:rsidRPr="00F97AFA">
        <w:rPr>
          <w:b/>
          <w:bCs/>
          <w:highlight w:val="cyan"/>
          <w:u w:val="single"/>
        </w:rPr>
        <w:t xml:space="preserve">unlikely to be an “anticompetitive </w:t>
      </w:r>
      <w:proofErr w:type="gramStart"/>
      <w:r w:rsidRPr="00F97AFA">
        <w:rPr>
          <w:b/>
          <w:bCs/>
          <w:highlight w:val="cyan"/>
          <w:u w:val="single"/>
        </w:rPr>
        <w:t>effect[</w:t>
      </w:r>
      <w:proofErr w:type="gramEnd"/>
      <w:r w:rsidRPr="00F97AFA">
        <w:rPr>
          <w:b/>
          <w:bCs/>
          <w:highlight w:val="cyan"/>
          <w:u w:val="single"/>
        </w:rPr>
        <w:t xml:space="preserve">] unless </w:t>
      </w:r>
      <w:r w:rsidRPr="00F97AFA">
        <w:rPr>
          <w:highlight w:val="cyan"/>
          <w:u w:val="single"/>
        </w:rPr>
        <w:t xml:space="preserve">(1) </w:t>
      </w:r>
      <w:r w:rsidRPr="00F97AFA">
        <w:rPr>
          <w:b/>
          <w:bCs/>
          <w:highlight w:val="cyan"/>
          <w:u w:val="single"/>
        </w:rPr>
        <w:t xml:space="preserve">excluded firms cannot effectively compete in the relevant market </w:t>
      </w:r>
      <w:r w:rsidRPr="00F97AFA">
        <w:rPr>
          <w:highlight w:val="cyan"/>
          <w:u w:val="single"/>
        </w:rPr>
        <w:t>for the good</w:t>
      </w:r>
      <w:r w:rsidRPr="002675F6">
        <w:rPr>
          <w:u w:val="single"/>
        </w:rPr>
        <w:t xml:space="preserve"> </w:t>
      </w:r>
      <w:r w:rsidRPr="00F97AFA">
        <w:rPr>
          <w:highlight w:val="cyan"/>
          <w:u w:val="single"/>
        </w:rPr>
        <w:t xml:space="preserve">incorporating the licensed technologies </w:t>
      </w:r>
      <w:r w:rsidRPr="002675F6">
        <w:rPr>
          <w:u w:val="single"/>
        </w:rPr>
        <w:t>and (2) the pool participants collectively possess market power.”</w:t>
      </w:r>
      <w:r>
        <w:t>118</w:t>
      </w:r>
    </w:p>
    <w:p w14:paraId="5DF7FB7E" w14:textId="77777777" w:rsidR="00F97AFA" w:rsidRDefault="00F97AFA" w:rsidP="00F97AFA">
      <w:r>
        <w:t xml:space="preserve">Although creating patent pools raises concerns of incentive and ownership over intellectual property innovations, </w:t>
      </w:r>
      <w:r w:rsidRPr="002675F6">
        <w:rPr>
          <w:u w:val="single"/>
        </w:rPr>
        <w:t xml:space="preserve">patent </w:t>
      </w:r>
      <w:r w:rsidRPr="00F97AFA">
        <w:rPr>
          <w:highlight w:val="cyan"/>
          <w:u w:val="single"/>
        </w:rPr>
        <w:t xml:space="preserve">pools allow for </w:t>
      </w:r>
      <w:r w:rsidRPr="00F97AFA">
        <w:rPr>
          <w:b/>
          <w:bCs/>
          <w:highlight w:val="cyan"/>
          <w:u w:val="single"/>
        </w:rPr>
        <w:t>sharing of essential knowledge</w:t>
      </w:r>
      <w:r w:rsidRPr="00F97AFA">
        <w:rPr>
          <w:highlight w:val="cyan"/>
          <w:u w:val="single"/>
        </w:rPr>
        <w:t xml:space="preserve"> while still </w:t>
      </w:r>
      <w:r w:rsidRPr="00F97AFA">
        <w:rPr>
          <w:b/>
          <w:bCs/>
          <w:highlight w:val="cyan"/>
          <w:u w:val="single"/>
        </w:rPr>
        <w:t>upholding i</w:t>
      </w:r>
      <w:r w:rsidRPr="002675F6">
        <w:rPr>
          <w:b/>
          <w:bCs/>
          <w:u w:val="single"/>
        </w:rPr>
        <w:t xml:space="preserve">ntellectual </w:t>
      </w:r>
      <w:r w:rsidRPr="00F97AFA">
        <w:rPr>
          <w:b/>
          <w:bCs/>
          <w:highlight w:val="cyan"/>
          <w:u w:val="single"/>
        </w:rPr>
        <w:t>p</w:t>
      </w:r>
      <w:r w:rsidRPr="002675F6">
        <w:rPr>
          <w:b/>
          <w:bCs/>
          <w:u w:val="single"/>
        </w:rPr>
        <w:t xml:space="preserve">roperty </w:t>
      </w:r>
      <w:r w:rsidRPr="00F97AFA">
        <w:rPr>
          <w:b/>
          <w:bCs/>
          <w:highlight w:val="cyan"/>
          <w:u w:val="single"/>
        </w:rPr>
        <w:t>protections</w:t>
      </w:r>
      <w:r w:rsidRPr="002675F6">
        <w:rPr>
          <w:u w:val="single"/>
        </w:rPr>
        <w:t>.119 Patent pools can be created, and even made mandatory in times of public need, by the creation of “</w:t>
      </w:r>
      <w:r w:rsidRPr="002675F6">
        <w:rPr>
          <w:b/>
          <w:bCs/>
          <w:u w:val="single"/>
        </w:rPr>
        <w:t>a system of compulsory patent pooling and licensing</w:t>
      </w:r>
      <w:r w:rsidRPr="002675F6">
        <w:rPr>
          <w:u w:val="single"/>
        </w:rPr>
        <w:t xml:space="preserve"> [that] . . . include[s] express suspension of any regulatory marketing exclusivity while ensuring that actual production remains dependent on demonstrating compliance with good manufacturing practice</w:t>
      </w:r>
      <w:r>
        <w:t>.”120</w:t>
      </w:r>
    </w:p>
    <w:p w14:paraId="56274262" w14:textId="77777777" w:rsidR="001232C0" w:rsidRDefault="001232C0" w:rsidP="001232C0">
      <w:pPr>
        <w:pStyle w:val="Heading3"/>
      </w:pPr>
      <w:r>
        <w:t>Add-On---WTO---Sino Russia---2NC</w:t>
      </w:r>
    </w:p>
    <w:p w14:paraId="3B2A8730" w14:textId="77777777" w:rsidR="001232C0" w:rsidRPr="00056093" w:rsidRDefault="001232C0" w:rsidP="001232C0">
      <w:pPr>
        <w:pStyle w:val="Heading4"/>
      </w:pPr>
      <w:r>
        <w:t>Specifically, WTO dispute settlement solves Sino-Japanese conflict</w:t>
      </w:r>
    </w:p>
    <w:p w14:paraId="69911141" w14:textId="77777777" w:rsidR="001232C0" w:rsidRDefault="001232C0" w:rsidP="001232C0">
      <w:r w:rsidRPr="00D810BC">
        <w:rPr>
          <w:rStyle w:val="Style13ptBold"/>
        </w:rPr>
        <w:t>Armstrong 14</w:t>
      </w:r>
      <w:r>
        <w:rPr>
          <w:rStyle w:val="Style13ptBold"/>
        </w:rPr>
        <w:t xml:space="preserve"> </w:t>
      </w:r>
      <w:r>
        <w:t xml:space="preserve">(Shiro, Crawford School of Public Policy, The Australian National University, Canberra, Australian Capital Territory, Australia, “Economic Cooperation in the Asia-Pacific and the Global Trading System,” </w:t>
      </w:r>
      <w:r w:rsidRPr="00D810BC">
        <w:rPr>
          <w:i/>
        </w:rPr>
        <w:t>Asia &amp; the Pacific Policy Studies</w:t>
      </w:r>
      <w:r>
        <w:t xml:space="preserve"> Volume 1, Issue 3, September 2014 Pages 513–21)//susu</w:t>
      </w:r>
    </w:p>
    <w:p w14:paraId="7D4FDC20" w14:textId="77777777" w:rsidR="001232C0" w:rsidRDefault="001232C0" w:rsidP="001232C0">
      <w:pPr>
        <w:rPr>
          <w:rStyle w:val="StyleUnderline"/>
        </w:rPr>
      </w:pPr>
      <w:r w:rsidRPr="00426A4A">
        <w:rPr>
          <w:rStyle w:val="StyleUnderline"/>
        </w:rPr>
        <w:t xml:space="preserve">The </w:t>
      </w:r>
      <w:r w:rsidRPr="00A8094F">
        <w:rPr>
          <w:rStyle w:val="Emphasis"/>
          <w:highlight w:val="cyan"/>
        </w:rPr>
        <w:t>confidence effect</w:t>
      </w:r>
      <w:r w:rsidRPr="00A8094F">
        <w:rPr>
          <w:rStyle w:val="StyleUnderline"/>
          <w:highlight w:val="cyan"/>
        </w:rPr>
        <w:t xml:space="preserve"> of joining the WTO</w:t>
      </w:r>
      <w:r w:rsidRPr="00426A4A">
        <w:rPr>
          <w:rStyle w:val="StyleUnderline"/>
        </w:rPr>
        <w:t xml:space="preserve">, which </w:t>
      </w:r>
      <w:r w:rsidRPr="00A8094F">
        <w:rPr>
          <w:rStyle w:val="StyleUnderline"/>
          <w:highlight w:val="cyan"/>
        </w:rPr>
        <w:t xml:space="preserve">signaled China's commitment to </w:t>
      </w:r>
      <w:r w:rsidRPr="00426A4A">
        <w:rPr>
          <w:rStyle w:val="StyleUnderline"/>
        </w:rPr>
        <w:t xml:space="preserve">the same </w:t>
      </w:r>
      <w:r w:rsidRPr="00A8094F">
        <w:rPr>
          <w:rStyle w:val="StyleUnderline"/>
          <w:highlight w:val="cyan"/>
        </w:rPr>
        <w:t>global rules and principles</w:t>
      </w:r>
      <w:r w:rsidRPr="00426A4A">
        <w:rPr>
          <w:rStyle w:val="StyleUnderline"/>
        </w:rPr>
        <w:t xml:space="preserve"> that </w:t>
      </w:r>
      <w:r w:rsidRPr="00A8094F">
        <w:rPr>
          <w:rStyle w:val="StyleUnderline"/>
          <w:highlight w:val="cyan"/>
        </w:rPr>
        <w:t>other countries were bound by</w:t>
      </w:r>
      <w:r w:rsidRPr="00426A4A">
        <w:rPr>
          <w:rStyle w:val="StyleUnderline"/>
        </w:rPr>
        <w:t xml:space="preserve">, </w:t>
      </w:r>
      <w:r w:rsidRPr="00426A4A">
        <w:rPr>
          <w:sz w:val="12"/>
        </w:rPr>
        <w:t>was the reason why</w:t>
      </w:r>
      <w:r w:rsidRPr="00A8094F">
        <w:rPr>
          <w:rStyle w:val="Emphasis"/>
          <w:highlight w:val="cyan"/>
        </w:rPr>
        <w:t xml:space="preserve"> trade between Japan and China</w:t>
      </w:r>
      <w:r w:rsidRPr="00426A4A">
        <w:rPr>
          <w:rStyle w:val="StyleUnderline"/>
        </w:rPr>
        <w:t xml:space="preserve">, as well as Japanese investment into China, </w:t>
      </w:r>
      <w:r w:rsidRPr="00A8094F">
        <w:rPr>
          <w:rStyle w:val="Emphasis"/>
          <w:highlight w:val="cyan"/>
        </w:rPr>
        <w:t>grew</w:t>
      </w:r>
      <w:r w:rsidRPr="00426A4A">
        <w:rPr>
          <w:rStyle w:val="Emphasis"/>
        </w:rPr>
        <w:t xml:space="preserve"> at a record pace</w:t>
      </w:r>
      <w:r w:rsidRPr="00426A4A">
        <w:rPr>
          <w:rStyle w:val="StyleUnderline"/>
        </w:rPr>
        <w:t xml:space="preserve"> throughout the 2000s even </w:t>
      </w:r>
      <w:r w:rsidRPr="00A8094F">
        <w:rPr>
          <w:rStyle w:val="StyleUnderline"/>
          <w:highlight w:val="cyan"/>
        </w:rPr>
        <w:t>while political relations waxed and waned</w:t>
      </w:r>
      <w:r w:rsidRPr="00E77DAB">
        <w:t>, deteriorating seriously at times over this period (Armstrong 2012). Bilateral state visits were suspended over the 2001–2006 period between Japan and China. During that time, political relations deteriorated significantly with episodes such as large-scale protests in China against Japan i</w:t>
      </w:r>
      <w:r w:rsidRPr="00426A4A">
        <w:rPr>
          <w:sz w:val="12"/>
        </w:rPr>
        <w:t xml:space="preserve">n 2005, including an attempted public boycott of Japanese goods. </w:t>
      </w:r>
      <w:r w:rsidRPr="00A8094F">
        <w:rPr>
          <w:rStyle w:val="Emphasis"/>
          <w:highlight w:val="cyan"/>
        </w:rPr>
        <w:t>Yet trade</w:t>
      </w:r>
      <w:r w:rsidRPr="00426A4A">
        <w:rPr>
          <w:rStyle w:val="Emphasis"/>
        </w:rPr>
        <w:t xml:space="preserve"> both ways between Japan and China</w:t>
      </w:r>
      <w:r w:rsidRPr="00426A4A">
        <w:rPr>
          <w:rStyle w:val="StyleUnderline"/>
        </w:rPr>
        <w:t xml:space="preserve">, and investment from Japan into China, </w:t>
      </w:r>
      <w:r w:rsidRPr="00A8094F">
        <w:rPr>
          <w:rStyle w:val="Emphasis"/>
          <w:highlight w:val="cyan"/>
        </w:rPr>
        <w:t>grew at a record pace</w:t>
      </w:r>
      <w:r w:rsidRPr="00426A4A">
        <w:rPr>
          <w:sz w:val="12"/>
        </w:rPr>
        <w:t xml:space="preserve">. </w:t>
      </w:r>
      <w:r w:rsidRPr="00E77DAB">
        <w:t>The growth in interdependence, and the constraints it put on the politics, was no more evident than in 2006 when Prime Minister Abe—long known as hawkish towards China—made China his first state visit to ‘break the ice’ in bilateral relations. It also resulted in the six prime ministers who followed Abe, avoiding visits to the Yasukuni Shrine, the main factor in the poor relations during the prime</w:t>
      </w:r>
      <w:r w:rsidRPr="00426A4A">
        <w:rPr>
          <w:sz w:val="12"/>
        </w:rPr>
        <w:t xml:space="preserve"> ministership of Koizumi from 2001 to 2006. The recent visit by Abe to Yasukuni in 2013 in his second time as prime minister, when he appeared to have much more political capital, has reversed that course politically, but the </w:t>
      </w:r>
      <w:r w:rsidRPr="00426A4A">
        <w:rPr>
          <w:rStyle w:val="StyleUnderline"/>
        </w:rPr>
        <w:t xml:space="preserve">China–Japan economic relations have not been derailed. </w:t>
      </w:r>
      <w:r w:rsidRPr="00A8094F">
        <w:rPr>
          <w:rStyle w:val="StyleUnderline"/>
          <w:highlight w:val="cyan"/>
        </w:rPr>
        <w:t>The</w:t>
      </w:r>
      <w:r w:rsidRPr="00426A4A">
        <w:rPr>
          <w:rStyle w:val="StyleUnderline"/>
        </w:rPr>
        <w:t xml:space="preserve"> Sino–Japan </w:t>
      </w:r>
      <w:r w:rsidRPr="00A8094F">
        <w:rPr>
          <w:rStyle w:val="StyleUnderline"/>
          <w:highlight w:val="cyan"/>
        </w:rPr>
        <w:t xml:space="preserve">relationship is </w:t>
      </w:r>
      <w:r w:rsidRPr="00A8094F">
        <w:rPr>
          <w:rStyle w:val="Emphasis"/>
          <w:highlight w:val="cyan"/>
        </w:rPr>
        <w:t>the most striking example</w:t>
      </w:r>
      <w:r w:rsidRPr="00A8094F">
        <w:rPr>
          <w:rStyle w:val="StyleUnderline"/>
          <w:highlight w:val="cyan"/>
        </w:rPr>
        <w:t xml:space="preserve"> of economics </w:t>
      </w:r>
      <w:r w:rsidRPr="00A8094F">
        <w:rPr>
          <w:rStyle w:val="Emphasis"/>
          <w:highlight w:val="cyan"/>
        </w:rPr>
        <w:t>dominating politics</w:t>
      </w:r>
      <w:r w:rsidRPr="00426A4A">
        <w:rPr>
          <w:rStyle w:val="StyleUnderline"/>
        </w:rPr>
        <w:t xml:space="preserve"> because of the scale and depth of economic relations and the unresolved history and political mistrust between the two countries</w:t>
      </w:r>
      <w:r w:rsidRPr="00426A4A">
        <w:rPr>
          <w:sz w:val="12"/>
        </w:rPr>
        <w:t xml:space="preserve">. And </w:t>
      </w:r>
      <w:r w:rsidRPr="00A8094F">
        <w:rPr>
          <w:rStyle w:val="Emphasis"/>
          <w:highlight w:val="cyan"/>
        </w:rPr>
        <w:t xml:space="preserve">it </w:t>
      </w:r>
      <w:r w:rsidRPr="00426A4A">
        <w:rPr>
          <w:rStyle w:val="StyleUnderline"/>
        </w:rPr>
        <w:t>importantly</w:t>
      </w:r>
      <w:r w:rsidRPr="00A8094F">
        <w:rPr>
          <w:rStyle w:val="Emphasis"/>
          <w:highlight w:val="cyan"/>
        </w:rPr>
        <w:t xml:space="preserve"> explains why </w:t>
      </w:r>
      <w:r w:rsidRPr="00426A4A">
        <w:rPr>
          <w:rStyle w:val="StyleUnderline"/>
        </w:rPr>
        <w:t>thus far</w:t>
      </w:r>
      <w:r w:rsidRPr="00A8094F">
        <w:rPr>
          <w:rStyle w:val="Emphasis"/>
          <w:highlight w:val="cyan"/>
        </w:rPr>
        <w:t xml:space="preserve"> the </w:t>
      </w:r>
      <w:r w:rsidRPr="00426A4A">
        <w:rPr>
          <w:rStyle w:val="StyleUnderline"/>
        </w:rPr>
        <w:t>territorial</w:t>
      </w:r>
      <w:r w:rsidRPr="00A8094F">
        <w:rPr>
          <w:rStyle w:val="Emphasis"/>
          <w:highlight w:val="cyan"/>
        </w:rPr>
        <w:t xml:space="preserve"> dispute over </w:t>
      </w:r>
      <w:r w:rsidRPr="00426A4A">
        <w:rPr>
          <w:rStyle w:val="StyleUnderline"/>
        </w:rPr>
        <w:t>the</w:t>
      </w:r>
      <w:r w:rsidRPr="00A8094F">
        <w:rPr>
          <w:rStyle w:val="Emphasis"/>
          <w:highlight w:val="cyan"/>
        </w:rPr>
        <w:t xml:space="preserve"> Senkaku</w:t>
      </w:r>
      <w:r w:rsidRPr="00426A4A">
        <w:rPr>
          <w:rStyle w:val="StyleUnderline"/>
        </w:rPr>
        <w:t xml:space="preserve">/Diaoyu Islands </w:t>
      </w:r>
      <w:r w:rsidRPr="00A8094F">
        <w:rPr>
          <w:rStyle w:val="Emphasis"/>
          <w:highlight w:val="cyan"/>
        </w:rPr>
        <w:t xml:space="preserve">has not derailed </w:t>
      </w:r>
      <w:r w:rsidRPr="00426A4A">
        <w:rPr>
          <w:rStyle w:val="StyleUnderline"/>
        </w:rPr>
        <w:t>the economic relationship</w:t>
      </w:r>
      <w:r w:rsidRPr="00426A4A">
        <w:rPr>
          <w:sz w:val="12"/>
        </w:rPr>
        <w:t xml:space="preserve">. History is littered with examples of how bad politics have dominated economic relations. One such contemporary example is the India–Pakistan relationship. Despite having a single market—with the free flow of goods, capital and people, and having the many similar institutions—prior to partition, the political divide between the two countries since has meant that Pakistan accounts for less than 1 per cent of India's trade, and India accounts for less than 5 per cent of Pakistan's trade, with estimates suggesting that trade could be as much as 10 times higher (Khan 2009). Unlike Japan and China, India and Pakistan do not have normalised economic relations. Pakistan has not granted India most favoured nation (MFN) status despite both countries being members of the WTO. This is the result of the primacy of politics between South Asia's two largest economies. And neither India nor Pakistan has committed to openness to the global economy to the extent that their East Asian neighbours have. 3. Strengths of the Global Trading System Many countries, such as Russia recently, remain keen to join the WTO. This is despite some literature that suggests that WTO membership is largely insignificant because members do not trade more or have more liberal trade policies than non-members (Rose 2004). This literature misses the fact that there is a difference between old members, especially the original signatories of the GATT, and members who joined the GATT after the conclusion of the Uruguay Round. The gains from joining the GATT/WTO largely depend on what liberalisation a country agrees to undertake during the process of its accession to the organisation (Subramanian &amp; Wei 2007). The strict accession requirements that the United States and the European Union (EU) imposed on China in the bilateral negotiations leading up to entry in 2001 were unprecedented. They were largely because of the impact that China was already having, and was predicted to have, on the international trading system. China's rapid rise and the adjustments that had to be made were causing friction for China, its trading partners and the international economic community. More stringent rules had to be put in place in order for other WTO members to be confident that China's accession would not impact the global trading system adversely (Garnaut &amp; Huang 2000). It is precisely because of such unprecedented concessions that the signaling effect of membership to investors and trading partners was so strong. The accession commitments were a blueprint for China's institutional change and reforms for at least a decade from 2001 (Chow 2003). Japanese investors and traders, for example, could be confident of constraints on China retreating from the global market. 3.1 Dispute Settlement A major role of the GATT/WTO is in dispute resolution and the confidence that members, including developing countries, have in fair and equal treatment. That trade disputes can be settled in a universally (among members) accepted legal setting means that retaliation and escalation do not occur outside of the WTO rules, nor do these spill over into sensitive political problems. The dispute settlement function of the WTO is active and robust. While the number of WTO panels established to resolve disputes seems to have decreased in the wake of the global financial crisis (GFC), it has rebounded strongly since 2010 (see Figure 2). The number of disputes brought against trading partners by developing countries has grown, and the number of disputes that have been resolved or upheld demonstrates the relevance and importance of the mechanism. The relative number of disputes initiated by developing nations has increased (see Figure 3) as has their relative importance in the </w:t>
      </w:r>
      <w:proofErr w:type="gramStart"/>
      <w:r w:rsidRPr="00426A4A">
        <w:rPr>
          <w:sz w:val="12"/>
        </w:rPr>
        <w:t>disputes</w:t>
      </w:r>
      <w:proofErr w:type="gramEnd"/>
      <w:r w:rsidRPr="00426A4A">
        <w:rPr>
          <w:sz w:val="12"/>
        </w:rPr>
        <w:t xml:space="preserve"> resolution space. The establishment of the Advisory Centre on WTO Law in 2001 further demonstrates the ability of the WTO to adapt in order to remain relevant to developing countries (Bown &amp; McCulloch 2010). The WTO's legitimacy depends on its relevance to developing as well as developed country members. </w:t>
      </w:r>
      <w:r w:rsidRPr="00A8094F">
        <w:rPr>
          <w:rStyle w:val="StyleUnderline"/>
          <w:highlight w:val="cyan"/>
        </w:rPr>
        <w:t xml:space="preserve">The </w:t>
      </w:r>
      <w:r w:rsidRPr="00426A4A">
        <w:rPr>
          <w:rStyle w:val="StyleUnderline"/>
        </w:rPr>
        <w:t xml:space="preserve">recent </w:t>
      </w:r>
      <w:r w:rsidRPr="00A8094F">
        <w:rPr>
          <w:rStyle w:val="Emphasis"/>
          <w:highlight w:val="cyan"/>
        </w:rPr>
        <w:t>ruling against China</w:t>
      </w:r>
      <w:r w:rsidRPr="00A8094F">
        <w:rPr>
          <w:rStyle w:val="StyleUnderline"/>
          <w:highlight w:val="cyan"/>
        </w:rPr>
        <w:t xml:space="preserve"> on its restrictions on </w:t>
      </w:r>
      <w:r w:rsidRPr="00A8094F">
        <w:rPr>
          <w:rStyle w:val="Emphasis"/>
          <w:highlight w:val="cyan"/>
        </w:rPr>
        <w:t>r</w:t>
      </w:r>
      <w:r w:rsidRPr="00426A4A">
        <w:rPr>
          <w:sz w:val="12"/>
        </w:rPr>
        <w:t xml:space="preserve">are </w:t>
      </w:r>
      <w:r w:rsidRPr="00A8094F">
        <w:rPr>
          <w:rStyle w:val="Emphasis"/>
          <w:highlight w:val="cyan"/>
        </w:rPr>
        <w:t>e</w:t>
      </w:r>
      <w:r w:rsidRPr="00426A4A">
        <w:rPr>
          <w:sz w:val="12"/>
        </w:rPr>
        <w:t xml:space="preserve">arth </w:t>
      </w:r>
      <w:r w:rsidRPr="00A8094F">
        <w:rPr>
          <w:rStyle w:val="Emphasis"/>
          <w:highlight w:val="cyan"/>
        </w:rPr>
        <w:t>m</w:t>
      </w:r>
      <w:r w:rsidRPr="00426A4A">
        <w:rPr>
          <w:sz w:val="12"/>
        </w:rPr>
        <w:t>etal</w:t>
      </w:r>
      <w:r w:rsidRPr="00A8094F">
        <w:rPr>
          <w:rStyle w:val="Emphasis"/>
          <w:highlight w:val="cyan"/>
        </w:rPr>
        <w:t>s</w:t>
      </w:r>
      <w:r w:rsidRPr="00A8094F">
        <w:rPr>
          <w:rStyle w:val="StyleUnderline"/>
          <w:highlight w:val="cyan"/>
        </w:rPr>
        <w:t xml:space="preserve"> </w:t>
      </w:r>
      <w:r w:rsidRPr="00426A4A">
        <w:rPr>
          <w:sz w:val="12"/>
        </w:rPr>
        <w:t xml:space="preserve">exports, 2 </w:t>
      </w:r>
      <w:r w:rsidRPr="00A8094F">
        <w:rPr>
          <w:rStyle w:val="StyleUnderline"/>
          <w:highlight w:val="cyan"/>
        </w:rPr>
        <w:t xml:space="preserve">and </w:t>
      </w:r>
      <w:r w:rsidRPr="00A8094F">
        <w:rPr>
          <w:rStyle w:val="Emphasis"/>
          <w:highlight w:val="cyan"/>
        </w:rPr>
        <w:t>China's acceptance of that ruling</w:t>
      </w:r>
      <w:r w:rsidRPr="00A8094F">
        <w:rPr>
          <w:rStyle w:val="StyleUnderline"/>
          <w:highlight w:val="cyan"/>
        </w:rPr>
        <w:t xml:space="preserve">, </w:t>
      </w:r>
      <w:r w:rsidRPr="00426A4A">
        <w:rPr>
          <w:sz w:val="12"/>
        </w:rPr>
        <w:t xml:space="preserve">3 </w:t>
      </w:r>
      <w:r w:rsidRPr="00A8094F">
        <w:rPr>
          <w:rStyle w:val="StyleUnderline"/>
          <w:highlight w:val="cyan"/>
        </w:rPr>
        <w:t xml:space="preserve">provide </w:t>
      </w:r>
      <w:r w:rsidRPr="00426A4A">
        <w:rPr>
          <w:rStyle w:val="Emphasis"/>
        </w:rPr>
        <w:t xml:space="preserve">considerable </w:t>
      </w:r>
      <w:r w:rsidRPr="00A8094F">
        <w:rPr>
          <w:rStyle w:val="Emphasis"/>
          <w:highlight w:val="cyan"/>
        </w:rPr>
        <w:t xml:space="preserve">confidence in the </w:t>
      </w:r>
      <w:proofErr w:type="gramStart"/>
      <w:r w:rsidRPr="00A8094F">
        <w:rPr>
          <w:rStyle w:val="Emphasis"/>
          <w:highlight w:val="cyan"/>
        </w:rPr>
        <w:t>disputes</w:t>
      </w:r>
      <w:proofErr w:type="gramEnd"/>
      <w:r w:rsidRPr="00A8094F">
        <w:rPr>
          <w:rStyle w:val="Emphasis"/>
          <w:highlight w:val="cyan"/>
        </w:rPr>
        <w:t xml:space="preserve"> settlement process</w:t>
      </w:r>
      <w:r w:rsidRPr="00A8094F">
        <w:rPr>
          <w:rStyle w:val="StyleUnderline"/>
          <w:highlight w:val="cyan"/>
        </w:rPr>
        <w:t xml:space="preserve"> under the WTO</w:t>
      </w:r>
      <w:r w:rsidRPr="00E77DAB">
        <w:t>. Whether China's purpose in restraining exports was for consolidation of the domestic industry and environmental reasons, the manner in which that policy was executed and the anxiety it caused the international community—especially Japan, which relied heavily on Chinese rare earth supplies—meant that the way in which the ruling was handled is an important sign of faith in the WTO. The United States</w:t>
      </w:r>
      <w:r w:rsidRPr="00426A4A">
        <w:rPr>
          <w:rStyle w:val="StyleUnderline"/>
        </w:rPr>
        <w:t xml:space="preserve">, </w:t>
      </w:r>
      <w:r w:rsidRPr="00A8094F">
        <w:rPr>
          <w:rStyle w:val="StyleUnderline"/>
          <w:highlight w:val="cyan"/>
        </w:rPr>
        <w:t xml:space="preserve">Japan, EU and China resolved the dispute </w:t>
      </w:r>
      <w:r w:rsidRPr="00A8094F">
        <w:rPr>
          <w:rStyle w:val="Emphasis"/>
          <w:highlight w:val="cyan"/>
        </w:rPr>
        <w:t>peacefully</w:t>
      </w:r>
      <w:r w:rsidRPr="00A8094F">
        <w:rPr>
          <w:rStyle w:val="StyleUnderline"/>
          <w:highlight w:val="cyan"/>
        </w:rPr>
        <w:t xml:space="preserve"> in the appropriate</w:t>
      </w:r>
      <w:r w:rsidRPr="00426A4A">
        <w:rPr>
          <w:rStyle w:val="StyleUnderline"/>
        </w:rPr>
        <w:t xml:space="preserve"> </w:t>
      </w:r>
      <w:r w:rsidRPr="00A8094F">
        <w:rPr>
          <w:rStyle w:val="StyleUnderline"/>
          <w:highlight w:val="cyan"/>
        </w:rPr>
        <w:t>forum</w:t>
      </w:r>
      <w:r w:rsidRPr="00426A4A">
        <w:rPr>
          <w:rStyle w:val="StyleUnderline"/>
        </w:rPr>
        <w:t xml:space="preserve"> </w:t>
      </w:r>
      <w:r w:rsidRPr="00426A4A">
        <w:rPr>
          <w:rStyle w:val="Emphasis"/>
        </w:rPr>
        <w:t>without</w:t>
      </w:r>
      <w:r w:rsidRPr="00426A4A">
        <w:rPr>
          <w:rStyle w:val="StyleUnderline"/>
        </w:rPr>
        <w:t xml:space="preserve"> resorting to embargos, a trade war or </w:t>
      </w:r>
      <w:r w:rsidRPr="00426A4A">
        <w:rPr>
          <w:rStyle w:val="Emphasis"/>
        </w:rPr>
        <w:t xml:space="preserve">any form of </w:t>
      </w:r>
      <w:r w:rsidRPr="00A8094F">
        <w:rPr>
          <w:rStyle w:val="Emphasis"/>
          <w:highlight w:val="cyan"/>
        </w:rPr>
        <w:t>conflict</w:t>
      </w:r>
      <w:r w:rsidRPr="00426A4A">
        <w:rPr>
          <w:rStyle w:val="StyleUnderline"/>
        </w:rPr>
        <w:t xml:space="preserve">. This is but </w:t>
      </w:r>
      <w:r w:rsidRPr="00A8094F">
        <w:rPr>
          <w:rStyle w:val="StyleUnderline"/>
          <w:highlight w:val="cyan"/>
        </w:rPr>
        <w:t>one example of</w:t>
      </w:r>
      <w:r w:rsidRPr="00426A4A">
        <w:rPr>
          <w:rStyle w:val="StyleUnderline"/>
        </w:rPr>
        <w:t xml:space="preserve"> confidence in the WTO and its </w:t>
      </w:r>
      <w:r w:rsidRPr="00A8094F">
        <w:rPr>
          <w:rStyle w:val="StyleUnderline"/>
          <w:highlight w:val="cyan"/>
        </w:rPr>
        <w:t>dispute settlement</w:t>
      </w:r>
      <w:r w:rsidRPr="00426A4A">
        <w:rPr>
          <w:rStyle w:val="StyleUnderline"/>
        </w:rPr>
        <w:t xml:space="preserve"> mechanism </w:t>
      </w:r>
      <w:r w:rsidRPr="00A8094F">
        <w:rPr>
          <w:rStyle w:val="StyleUnderline"/>
          <w:highlight w:val="cyan"/>
        </w:rPr>
        <w:t>preventing a trade dispute from escalating into more serious conflict</w:t>
      </w:r>
      <w:r w:rsidRPr="00426A4A">
        <w:rPr>
          <w:rStyle w:val="StyleUnderline"/>
        </w:rPr>
        <w:t>.</w:t>
      </w:r>
    </w:p>
    <w:p w14:paraId="7BBCBEF1" w14:textId="77777777" w:rsidR="001232C0" w:rsidRPr="00426A4A" w:rsidRDefault="001232C0" w:rsidP="001232C0">
      <w:pPr>
        <w:rPr>
          <w:rStyle w:val="StyleUnderline"/>
        </w:rPr>
      </w:pPr>
    </w:p>
    <w:p w14:paraId="12F6258E" w14:textId="77777777" w:rsidR="001232C0" w:rsidRDefault="001232C0" w:rsidP="001232C0">
      <w:pPr>
        <w:pStyle w:val="Heading4"/>
        <w:tabs>
          <w:tab w:val="center" w:pos="9280"/>
        </w:tabs>
      </w:pPr>
      <w:r>
        <w:t>That goes nuclear</w:t>
      </w:r>
    </w:p>
    <w:p w14:paraId="080B71C3" w14:textId="77777777" w:rsidR="001232C0" w:rsidRPr="00E74526" w:rsidRDefault="001232C0" w:rsidP="001232C0">
      <w:r>
        <w:rPr>
          <w:rStyle w:val="Style13ptBold"/>
        </w:rPr>
        <w:t xml:space="preserve">Ayson 14 </w:t>
      </w:r>
      <w:r w:rsidRPr="00E74526">
        <w:t xml:space="preserve">(Robert Ayson Professor of Strategic Studies at Victoria University of Wellington, and Adjunct Professor at the Australian National University’s Strategic and Defence Studies Centre. Desmond Ball is Emeritus Professor at the Australian National University, where he was head of the Strategic and Defence Studies Centre from 1984 to 1991, "Can a Sino-Japanese War Be Controlled?", Nov 25 </w:t>
      </w:r>
      <w:hyperlink r:id="rId8" w:history="1">
        <w:r w:rsidRPr="00E74526">
          <w:rPr>
            <w:rStyle w:val="Hyperlink"/>
          </w:rPr>
          <w:t>www.tandfonline.com/doi/pdf/10.1080/00396338.2014.985441?needAccess=true</w:t>
        </w:r>
      </w:hyperlink>
      <w:r w:rsidRPr="00E74526">
        <w:t>)</w:t>
      </w:r>
      <w:r>
        <w:t>//susu</w:t>
      </w:r>
    </w:p>
    <w:p w14:paraId="3A17E9A8" w14:textId="77777777" w:rsidR="001232C0" w:rsidRDefault="001232C0" w:rsidP="001232C0">
      <w:pPr>
        <w:rPr>
          <w:sz w:val="12"/>
        </w:rPr>
      </w:pPr>
      <w:r w:rsidRPr="00A8094F">
        <w:rPr>
          <w:rStyle w:val="StyleUnderline"/>
          <w:highlight w:val="cyan"/>
        </w:rPr>
        <w:t>In the</w:t>
      </w:r>
      <w:r w:rsidRPr="00E74526">
        <w:rPr>
          <w:rStyle w:val="StyleUnderline"/>
        </w:rPr>
        <w:t xml:space="preserve"> strategic </w:t>
      </w:r>
      <w:r w:rsidRPr="00A8094F">
        <w:rPr>
          <w:rStyle w:val="StyleUnderline"/>
          <w:highlight w:val="cyan"/>
        </w:rPr>
        <w:t>relationship between Japan and China</w:t>
      </w:r>
      <w:r w:rsidRPr="00E74526">
        <w:rPr>
          <w:rStyle w:val="StyleUnderline"/>
        </w:rPr>
        <w:t>, however, there are problems at both the political and military–technical levels</w:t>
      </w:r>
      <w:r w:rsidRPr="00D91829">
        <w:rPr>
          <w:sz w:val="12"/>
        </w:rPr>
        <w:t xml:space="preserve">. Firstly, </w:t>
      </w:r>
      <w:r w:rsidRPr="00A8094F">
        <w:rPr>
          <w:rStyle w:val="StyleUnderline"/>
          <w:highlight w:val="cyan"/>
        </w:rPr>
        <w:t xml:space="preserve">there seems to be </w:t>
      </w:r>
      <w:r w:rsidRPr="00A8094F">
        <w:rPr>
          <w:rStyle w:val="Emphasis"/>
          <w:highlight w:val="cyan"/>
        </w:rPr>
        <w:t>minimal</w:t>
      </w:r>
      <w:r w:rsidRPr="00E74526">
        <w:rPr>
          <w:rStyle w:val="StyleUnderline"/>
        </w:rPr>
        <w:t xml:space="preserve"> political understanding of, or </w:t>
      </w:r>
      <w:r w:rsidRPr="00A8094F">
        <w:rPr>
          <w:rStyle w:val="Emphasis"/>
          <w:highlight w:val="cyan"/>
        </w:rPr>
        <w:t>commitment to, avoiding escalation</w:t>
      </w:r>
      <w:r w:rsidRPr="00D91829">
        <w:rPr>
          <w:sz w:val="12"/>
        </w:rPr>
        <w:t xml:space="preserve">. It is hard to tell whether Japan and China will see it as in their political interests to constrain what begins as a minor conflict. These political obstacles </w:t>
      </w:r>
      <w:r w:rsidRPr="00E74526">
        <w:rPr>
          <w:rStyle w:val="StyleUnderline"/>
        </w:rPr>
        <w:t xml:space="preserve">increase the </w:t>
      </w:r>
      <w:r w:rsidRPr="00A8094F">
        <w:rPr>
          <w:rStyle w:val="StyleUnderline"/>
          <w:highlight w:val="cyan"/>
        </w:rPr>
        <w:t>pressure</w:t>
      </w:r>
      <w:r w:rsidRPr="00E74526">
        <w:rPr>
          <w:rStyle w:val="StyleUnderline"/>
        </w:rPr>
        <w:t xml:space="preserve"> created by military considerations that </w:t>
      </w:r>
      <w:r w:rsidRPr="00A8094F">
        <w:rPr>
          <w:rStyle w:val="StyleUnderline"/>
          <w:highlight w:val="cyan"/>
        </w:rPr>
        <w:t>encourage swift escalation</w:t>
      </w:r>
      <w:r w:rsidRPr="00E74526">
        <w:rPr>
          <w:rStyle w:val="StyleUnderline"/>
        </w:rPr>
        <w:t xml:space="preserve">, to the point at which </w:t>
      </w:r>
      <w:r w:rsidRPr="00A8094F">
        <w:rPr>
          <w:rStyle w:val="Emphasis"/>
          <w:highlight w:val="cyan"/>
        </w:rPr>
        <w:t>even nuclear options seem attractive</w:t>
      </w:r>
      <w:r w:rsidRPr="00D91829">
        <w:rPr>
          <w:sz w:val="12"/>
        </w:rPr>
        <w:t xml:space="preserve">. The close military links between Japan and the US would not necessarily encourage restraint. It may be militarily logical for the US to place China in a position in which further escalation seemed tempting, while it could be politically logical for Japan to create conditions in which American action became more likely. </w:t>
      </w:r>
      <w:r w:rsidRPr="00A8094F">
        <w:rPr>
          <w:rStyle w:val="StyleUnderline"/>
          <w:highlight w:val="cyan"/>
        </w:rPr>
        <w:t>An</w:t>
      </w:r>
      <w:r w:rsidRPr="00D91829">
        <w:rPr>
          <w:rStyle w:val="StyleUnderline"/>
        </w:rPr>
        <w:t xml:space="preserve"> initial </w:t>
      </w:r>
      <w:r w:rsidRPr="00A8094F">
        <w:rPr>
          <w:rStyle w:val="StyleUnderline"/>
          <w:highlight w:val="cyan"/>
        </w:rPr>
        <w:t>outbreak of hostilities</w:t>
      </w:r>
      <w:r w:rsidRPr="00D91829">
        <w:rPr>
          <w:rStyle w:val="StyleUnderline"/>
        </w:rPr>
        <w:t xml:space="preserve"> between Japan and China</w:t>
      </w:r>
      <w:r w:rsidRPr="00D91829">
        <w:rPr>
          <w:sz w:val="12"/>
        </w:rPr>
        <w:t xml:space="preserve"> over the East China Sea could remain just that: a short, contained exchange of fire and a sobering lesson that encouraged much-needed efforts to improve communication and recognise their common interest in avoiding conflict. But it </w:t>
      </w:r>
      <w:r w:rsidRPr="00A8094F">
        <w:rPr>
          <w:rStyle w:val="StyleUnderline"/>
          <w:highlight w:val="cyan"/>
        </w:rPr>
        <w:t>might</w:t>
      </w:r>
      <w:r w:rsidRPr="00D91829">
        <w:rPr>
          <w:rStyle w:val="StyleUnderline"/>
        </w:rPr>
        <w:t xml:space="preserve"> also </w:t>
      </w:r>
      <w:r w:rsidRPr="00A8094F">
        <w:rPr>
          <w:rStyle w:val="Emphasis"/>
          <w:highlight w:val="cyan"/>
        </w:rPr>
        <w:t>veer out of control</w:t>
      </w:r>
      <w:r w:rsidRPr="00D91829">
        <w:rPr>
          <w:rStyle w:val="StyleUnderline"/>
        </w:rPr>
        <w:t xml:space="preserve"> before they had a chance to take preventative measures</w:t>
      </w:r>
      <w:r w:rsidRPr="00D91829">
        <w:rPr>
          <w:sz w:val="12"/>
        </w:rPr>
        <w:t xml:space="preserve">. </w:t>
      </w:r>
      <w:r w:rsidRPr="00D91829">
        <w:rPr>
          <w:rStyle w:val="StyleUnderline"/>
        </w:rPr>
        <w:t xml:space="preserve">The subsequent </w:t>
      </w:r>
      <w:r w:rsidRPr="00A8094F">
        <w:rPr>
          <w:rStyle w:val="StyleUnderline"/>
          <w:highlight w:val="cyan"/>
        </w:rPr>
        <w:t xml:space="preserve">involvement of the United States could lead to </w:t>
      </w:r>
      <w:r w:rsidRPr="00A8094F">
        <w:rPr>
          <w:rStyle w:val="Emphasis"/>
          <w:highlight w:val="cyan"/>
        </w:rPr>
        <w:t>Asia’s first serious war involving nuclear-armed states</w:t>
      </w:r>
      <w:r w:rsidRPr="00D91829">
        <w:rPr>
          <w:rStyle w:val="Emphasis"/>
        </w:rPr>
        <w:t>.</w:t>
      </w:r>
      <w:r w:rsidRPr="00D91829">
        <w:rPr>
          <w:rStyle w:val="StyleUnderline"/>
        </w:rPr>
        <w:t xml:space="preserve"> And </w:t>
      </w:r>
      <w:r w:rsidRPr="00A8094F">
        <w:rPr>
          <w:rStyle w:val="StyleUnderline"/>
          <w:highlight w:val="cyan"/>
        </w:rPr>
        <w:t xml:space="preserve">we have </w:t>
      </w:r>
      <w:r w:rsidRPr="00A8094F">
        <w:rPr>
          <w:rStyle w:val="Emphasis"/>
          <w:highlight w:val="cyan"/>
        </w:rPr>
        <w:t>no precedent</w:t>
      </w:r>
      <w:r w:rsidRPr="00A8094F">
        <w:rPr>
          <w:rStyle w:val="StyleUnderline"/>
          <w:highlight w:val="cyan"/>
        </w:rPr>
        <w:t xml:space="preserve"> </w:t>
      </w:r>
      <w:r w:rsidRPr="00875A4F">
        <w:rPr>
          <w:rStyle w:val="StyleUnderline"/>
        </w:rPr>
        <w:t>to suggest how dangerous that would become</w:t>
      </w:r>
      <w:r w:rsidRPr="00875A4F">
        <w:rPr>
          <w:sz w:val="12"/>
        </w:rPr>
        <w:t>.</w:t>
      </w:r>
    </w:p>
    <w:p w14:paraId="426BA520" w14:textId="77777777" w:rsidR="001232C0" w:rsidRDefault="001232C0" w:rsidP="001232C0">
      <w:pPr>
        <w:pStyle w:val="Heading3"/>
      </w:pPr>
      <w:r>
        <w:t>Add-On---WTO---Economy---2NC</w:t>
      </w:r>
    </w:p>
    <w:p w14:paraId="36AAA753" w14:textId="77777777" w:rsidR="001232C0" w:rsidRPr="00E06583" w:rsidRDefault="001232C0" w:rsidP="001232C0">
      <w:pPr>
        <w:pStyle w:val="Heading4"/>
      </w:pPr>
      <w:r>
        <w:t>WTO solves for econ</w:t>
      </w:r>
    </w:p>
    <w:p w14:paraId="4BE1E7CE" w14:textId="77777777" w:rsidR="001232C0" w:rsidRPr="00C05FDD" w:rsidRDefault="001232C0" w:rsidP="001232C0">
      <w:r w:rsidRPr="00310E80">
        <w:rPr>
          <w:rStyle w:val="Style13ptBold"/>
        </w:rPr>
        <w:t>Caporal 18</w:t>
      </w:r>
      <w:r>
        <w:t xml:space="preserve"> - associate fellow with the Scholl Chair in International Business at the Center for Strategic and International Studies (CSIS) in Washington, D.C. Dylan Gerstel is a research assistant with CSIS Simon Chair in Political Economy. Matthew Sullivan, CSIS Simon Chair research intern, contributed to this Critical Questions piece. (Jack, “WTO Reform: The Beginning of the End or the End of the Beginning?,” </w:t>
      </w:r>
      <w:r w:rsidRPr="00310E80">
        <w:rPr>
          <w:i/>
        </w:rPr>
        <w:t>CSIS</w:t>
      </w:r>
      <w:r>
        <w:t xml:space="preserve">, </w:t>
      </w:r>
      <w:hyperlink r:id="rId9" w:history="1">
        <w:r w:rsidRPr="00CA313D">
          <w:rPr>
            <w:rStyle w:val="Hyperlink"/>
          </w:rPr>
          <w:t>https://www.csis.org/analysis/wto-reform-beginning-end-or-end-beginning</w:t>
        </w:r>
      </w:hyperlink>
      <w:r>
        <w:t>)//susu</w:t>
      </w:r>
    </w:p>
    <w:p w14:paraId="34869CB5" w14:textId="77777777" w:rsidR="001232C0" w:rsidRPr="009D7622" w:rsidRDefault="001232C0" w:rsidP="001232C0">
      <w:pPr>
        <w:rPr>
          <w:sz w:val="14"/>
        </w:rPr>
      </w:pPr>
      <w:r w:rsidRPr="002F25F7">
        <w:rPr>
          <w:rStyle w:val="StyleUnderline"/>
        </w:rPr>
        <w:t xml:space="preserve">Without reforms, one or more </w:t>
      </w:r>
      <w:r w:rsidRPr="009D7622">
        <w:rPr>
          <w:rStyle w:val="StyleUnderline"/>
        </w:rPr>
        <w:t>major economies could leave the WTO</w:t>
      </w:r>
      <w:r w:rsidRPr="009D7622">
        <w:rPr>
          <w:sz w:val="14"/>
        </w:rPr>
        <w:t xml:space="preserve">, as President Trump has threatened. This would cripple the other two pillars of the WTO—its negotiating and monitoring arms—which are already atrophying. </w:t>
      </w:r>
      <w:r w:rsidRPr="009D7622">
        <w:rPr>
          <w:rStyle w:val="StyleUnderline"/>
        </w:rPr>
        <w:t>The absence of the WTO could potentially lead to a proliferation of bilateral and regional trade agreements that may better address member states’ complaints on a case-by-case basis</w:t>
      </w:r>
      <w:r w:rsidRPr="009D7622">
        <w:rPr>
          <w:sz w:val="14"/>
        </w:rPr>
        <w:t xml:space="preserve">. However, </w:t>
      </w:r>
      <w:r w:rsidRPr="009D7622">
        <w:rPr>
          <w:rStyle w:val="StyleUnderline"/>
        </w:rPr>
        <w:t>a bitter disintegration of the WTO could come with a</w:t>
      </w:r>
      <w:r w:rsidRPr="002F25F7">
        <w:rPr>
          <w:rStyle w:val="StyleUnderline"/>
        </w:rPr>
        <w:t xml:space="preserve"> Hobbesian erosion of trust between states</w:t>
      </w:r>
      <w:r w:rsidRPr="009D7622">
        <w:rPr>
          <w:sz w:val="14"/>
        </w:rPr>
        <w:t xml:space="preserve">. Governments may opt for self-sufficiency and isolation, rather than engagement and integration. </w:t>
      </w:r>
      <w:r w:rsidRPr="00A8094F">
        <w:rPr>
          <w:rStyle w:val="StyleUnderline"/>
          <w:highlight w:val="cyan"/>
        </w:rPr>
        <w:t>An erosion of the WTO</w:t>
      </w:r>
      <w:r w:rsidRPr="002F25F7">
        <w:rPr>
          <w:rStyle w:val="StyleUnderline"/>
        </w:rPr>
        <w:t xml:space="preserve"> could lead to the </w:t>
      </w:r>
      <w:r w:rsidRPr="00A8094F">
        <w:rPr>
          <w:rStyle w:val="StyleUnderline"/>
          <w:highlight w:val="cyan"/>
        </w:rPr>
        <w:t xml:space="preserve">return </w:t>
      </w:r>
      <w:r w:rsidRPr="009D7622">
        <w:rPr>
          <w:rStyle w:val="StyleUnderline"/>
        </w:rPr>
        <w:t xml:space="preserve">of more </w:t>
      </w:r>
      <w:r w:rsidRPr="00A8094F">
        <w:rPr>
          <w:rStyle w:val="StyleUnderline"/>
          <w:highlight w:val="cyan"/>
        </w:rPr>
        <w:t>trade</w:t>
      </w:r>
      <w:r w:rsidRPr="009D7622">
        <w:rPr>
          <w:rStyle w:val="StyleUnderline"/>
        </w:rPr>
        <w:t xml:space="preserve"> </w:t>
      </w:r>
      <w:r w:rsidRPr="00A8094F">
        <w:rPr>
          <w:rStyle w:val="StyleUnderline"/>
          <w:highlight w:val="cyan"/>
        </w:rPr>
        <w:t>barriers</w:t>
      </w:r>
      <w:r w:rsidRPr="002F25F7">
        <w:rPr>
          <w:rStyle w:val="StyleUnderline"/>
        </w:rPr>
        <w:t xml:space="preserve">, </w:t>
      </w:r>
      <w:r w:rsidRPr="00A8094F">
        <w:rPr>
          <w:rStyle w:val="StyleUnderline"/>
          <w:highlight w:val="cyan"/>
        </w:rPr>
        <w:t xml:space="preserve">loss of </w:t>
      </w:r>
      <w:r w:rsidRPr="009D7622">
        <w:rPr>
          <w:rStyle w:val="StyleUnderline"/>
        </w:rPr>
        <w:t>predictability</w:t>
      </w:r>
      <w:r w:rsidRPr="002F25F7">
        <w:rPr>
          <w:rStyle w:val="StyleUnderline"/>
        </w:rPr>
        <w:t xml:space="preserve"> and </w:t>
      </w:r>
      <w:r w:rsidRPr="00A8094F">
        <w:rPr>
          <w:rStyle w:val="StyleUnderline"/>
          <w:highlight w:val="cyan"/>
        </w:rPr>
        <w:t>certainty</w:t>
      </w:r>
      <w:r w:rsidRPr="002F25F7">
        <w:rPr>
          <w:rStyle w:val="StyleUnderline"/>
        </w:rPr>
        <w:t xml:space="preserve"> </w:t>
      </w:r>
      <w:r w:rsidRPr="00A8094F">
        <w:rPr>
          <w:rStyle w:val="StyleUnderline"/>
          <w:highlight w:val="cyan"/>
        </w:rPr>
        <w:t>for</w:t>
      </w:r>
      <w:r w:rsidRPr="002F25F7">
        <w:rPr>
          <w:rStyle w:val="StyleUnderline"/>
        </w:rPr>
        <w:t xml:space="preserve"> multinational </w:t>
      </w:r>
      <w:r w:rsidRPr="00A8094F">
        <w:rPr>
          <w:rStyle w:val="StyleUnderline"/>
          <w:highlight w:val="cyan"/>
        </w:rPr>
        <w:t>companies</w:t>
      </w:r>
      <w:r w:rsidRPr="002F25F7">
        <w:rPr>
          <w:rStyle w:val="StyleUnderline"/>
        </w:rPr>
        <w:t xml:space="preserve"> and governments alike, </w:t>
      </w:r>
      <w:r w:rsidRPr="00A8094F">
        <w:rPr>
          <w:rStyle w:val="StyleUnderline"/>
          <w:highlight w:val="cyan"/>
        </w:rPr>
        <w:t>and the absence of</w:t>
      </w:r>
      <w:r w:rsidRPr="002F25F7">
        <w:rPr>
          <w:rStyle w:val="StyleUnderline"/>
        </w:rPr>
        <w:t xml:space="preserve"> </w:t>
      </w:r>
      <w:r w:rsidRPr="00A8094F">
        <w:rPr>
          <w:rStyle w:val="StyleUnderline"/>
          <w:highlight w:val="cyan"/>
        </w:rPr>
        <w:t>a</w:t>
      </w:r>
      <w:r w:rsidRPr="002F25F7">
        <w:rPr>
          <w:rStyle w:val="StyleUnderline"/>
        </w:rPr>
        <w:t xml:space="preserve"> credible </w:t>
      </w:r>
      <w:r w:rsidRPr="00A8094F">
        <w:rPr>
          <w:rStyle w:val="StyleUnderline"/>
          <w:highlight w:val="cyan"/>
        </w:rPr>
        <w:t>venue</w:t>
      </w:r>
      <w:r w:rsidRPr="002F25F7">
        <w:rPr>
          <w:rStyle w:val="StyleUnderline"/>
        </w:rPr>
        <w:t xml:space="preserve"> </w:t>
      </w:r>
      <w:r w:rsidRPr="00A8094F">
        <w:rPr>
          <w:rStyle w:val="StyleUnderline"/>
          <w:highlight w:val="cyan"/>
        </w:rPr>
        <w:t>to mediate</w:t>
      </w:r>
      <w:r w:rsidRPr="002F25F7">
        <w:rPr>
          <w:rStyle w:val="StyleUnderline"/>
        </w:rPr>
        <w:t xml:space="preserve"> trade </w:t>
      </w:r>
      <w:r w:rsidRPr="00A8094F">
        <w:rPr>
          <w:rStyle w:val="StyleUnderline"/>
          <w:highlight w:val="cyan"/>
        </w:rPr>
        <w:t>disputes</w:t>
      </w:r>
      <w:r w:rsidRPr="002F25F7">
        <w:rPr>
          <w:rStyle w:val="StyleUnderline"/>
        </w:rPr>
        <w:t xml:space="preserve"> and serve binding decisions</w:t>
      </w:r>
      <w:r w:rsidRPr="009D7622">
        <w:rPr>
          <w:sz w:val="14"/>
        </w:rPr>
        <w:t xml:space="preserve">. </w:t>
      </w:r>
      <w:r w:rsidRPr="00E06583">
        <w:rPr>
          <w:rStyle w:val="StyleUnderline"/>
        </w:rPr>
        <w:t xml:space="preserve">Those developments </w:t>
      </w:r>
      <w:r w:rsidRPr="00A8094F">
        <w:rPr>
          <w:rStyle w:val="StyleUnderline"/>
          <w:highlight w:val="cyan"/>
        </w:rPr>
        <w:t xml:space="preserve">could extract a </w:t>
      </w:r>
      <w:r w:rsidRPr="00A8094F">
        <w:rPr>
          <w:rStyle w:val="Emphasis"/>
          <w:highlight w:val="cyan"/>
        </w:rPr>
        <w:t>high cost</w:t>
      </w:r>
      <w:r w:rsidRPr="00E06583">
        <w:rPr>
          <w:rStyle w:val="StyleUnderline"/>
        </w:rPr>
        <w:t xml:space="preserve"> </w:t>
      </w:r>
      <w:r w:rsidRPr="00A8094F">
        <w:rPr>
          <w:rStyle w:val="StyleUnderline"/>
          <w:highlight w:val="cyan"/>
        </w:rPr>
        <w:t>on the global economy and</w:t>
      </w:r>
      <w:r w:rsidRPr="00E06583">
        <w:rPr>
          <w:rStyle w:val="StyleUnderline"/>
        </w:rPr>
        <w:t xml:space="preserve"> </w:t>
      </w:r>
      <w:r w:rsidRPr="00E06583">
        <w:rPr>
          <w:rStyle w:val="Emphasis"/>
        </w:rPr>
        <w:t xml:space="preserve">severely </w:t>
      </w:r>
      <w:r w:rsidRPr="00A8094F">
        <w:rPr>
          <w:rStyle w:val="Emphasis"/>
          <w:highlight w:val="cyan"/>
        </w:rPr>
        <w:t xml:space="preserve">diminish </w:t>
      </w:r>
      <w:r w:rsidRPr="009D7622">
        <w:rPr>
          <w:rStyle w:val="Emphasis"/>
        </w:rPr>
        <w:t>global growth and</w:t>
      </w:r>
      <w:r w:rsidRPr="00E06583">
        <w:rPr>
          <w:rStyle w:val="Emphasis"/>
        </w:rPr>
        <w:t xml:space="preserve"> economic </w:t>
      </w:r>
      <w:r w:rsidRPr="00A8094F">
        <w:rPr>
          <w:rStyle w:val="Emphasis"/>
          <w:highlight w:val="cyan"/>
        </w:rPr>
        <w:t>stability</w:t>
      </w:r>
      <w:r w:rsidRPr="00E06583">
        <w:rPr>
          <w:rStyle w:val="Emphasis"/>
        </w:rPr>
        <w:t xml:space="preserve"> </w:t>
      </w:r>
      <w:r w:rsidRPr="00A8094F">
        <w:rPr>
          <w:rStyle w:val="Emphasis"/>
          <w:highlight w:val="cyan"/>
        </w:rPr>
        <w:t>for</w:t>
      </w:r>
      <w:r w:rsidRPr="00E06583">
        <w:rPr>
          <w:rStyle w:val="StyleUnderline"/>
        </w:rPr>
        <w:t xml:space="preserve"> </w:t>
      </w:r>
      <w:r w:rsidRPr="009D7622">
        <w:rPr>
          <w:sz w:val="14"/>
        </w:rPr>
        <w:t xml:space="preserve">years, if not </w:t>
      </w:r>
      <w:r w:rsidRPr="00A8094F">
        <w:rPr>
          <w:rStyle w:val="Emphasis"/>
          <w:highlight w:val="cyan"/>
        </w:rPr>
        <w:t>decades</w:t>
      </w:r>
      <w:r w:rsidRPr="009D7622">
        <w:rPr>
          <w:sz w:val="14"/>
        </w:rPr>
        <w:t>.</w:t>
      </w:r>
    </w:p>
    <w:p w14:paraId="2B36A18C" w14:textId="77777777" w:rsidR="001232C0" w:rsidRDefault="001232C0" w:rsidP="001232C0">
      <w:pPr>
        <w:pStyle w:val="Heading3"/>
      </w:pPr>
      <w:r>
        <w:t>Add-On---WTO---Warming---2NC</w:t>
      </w:r>
    </w:p>
    <w:p w14:paraId="69E050DF" w14:textId="77777777" w:rsidR="001232C0" w:rsidRDefault="001232C0" w:rsidP="001232C0">
      <w:pPr>
        <w:pStyle w:val="Heading4"/>
      </w:pPr>
      <w:r>
        <w:t>WTO solves warming</w:t>
      </w:r>
    </w:p>
    <w:p w14:paraId="5D8B731F" w14:textId="77777777" w:rsidR="001232C0" w:rsidRDefault="001232C0" w:rsidP="001232C0">
      <w:r w:rsidRPr="00310E80">
        <w:rPr>
          <w:rStyle w:val="Style13ptBold"/>
        </w:rPr>
        <w:t>Azevêdo 15</w:t>
      </w:r>
      <w:r>
        <w:t xml:space="preserve"> – director general of the World Trade Organisation (Roberto, “World trade has an important role in combating climate change,” </w:t>
      </w:r>
      <w:r w:rsidRPr="00310E80">
        <w:rPr>
          <w:i/>
        </w:rPr>
        <w:t>The Guardian</w:t>
      </w:r>
      <w:r>
        <w:t>, Proquest)//susu</w:t>
      </w:r>
    </w:p>
    <w:p w14:paraId="49CC4C9F" w14:textId="77777777" w:rsidR="001232C0" w:rsidRPr="00B43182" w:rsidRDefault="001232C0" w:rsidP="001232C0">
      <w:r w:rsidRPr="00B43182">
        <w:rPr>
          <w:sz w:val="16"/>
          <w:szCs w:val="16"/>
        </w:rPr>
        <w:t>In a few weeks’ time world leaders will have the opportunity to usher in a new era of multilateral cooperation on climate change. This starts with the UN climate change conference in Paris, but it does not end there. Building momentum to tackle climate change is a common challenge for us all – individually and institutionally. The broader international community, including</w:t>
      </w:r>
      <w:r w:rsidRPr="00B43182">
        <w:rPr>
          <w:rStyle w:val="StyleUnderline"/>
        </w:rPr>
        <w:t xml:space="preserve"> </w:t>
      </w:r>
      <w:r w:rsidRPr="00B43182">
        <w:rPr>
          <w:rStyle w:val="StyleUnderline"/>
          <w:highlight w:val="cyan"/>
        </w:rPr>
        <w:t>the WTO, has to play its part</w:t>
      </w:r>
      <w:r w:rsidRPr="00B43182">
        <w:t xml:space="preserve">. </w:t>
      </w:r>
      <w:r w:rsidRPr="00B43182">
        <w:rPr>
          <w:sz w:val="16"/>
          <w:szCs w:val="16"/>
        </w:rPr>
        <w:t>Like most economic activity, trade is often linked to carbon emissions</w:t>
      </w:r>
      <w:r w:rsidRPr="00B43182">
        <w:t xml:space="preserve">, </w:t>
      </w:r>
      <w:r w:rsidRPr="00B43182">
        <w:rPr>
          <w:rStyle w:val="StyleUnderline"/>
          <w:highlight w:val="cyan"/>
        </w:rPr>
        <w:t xml:space="preserve">but the world </w:t>
      </w:r>
      <w:r w:rsidRPr="00B43182">
        <w:rPr>
          <w:rStyle w:val="Emphasis"/>
          <w:highlight w:val="cyan"/>
        </w:rPr>
        <w:t>cannot stop trading</w:t>
      </w:r>
      <w:r w:rsidRPr="00B43182">
        <w:t xml:space="preserve"> – </w:t>
      </w:r>
      <w:r w:rsidRPr="00B43182">
        <w:rPr>
          <w:sz w:val="16"/>
          <w:szCs w:val="16"/>
        </w:rPr>
        <w:t>not least as trade is essential in achieving many other shared goals</w:t>
      </w:r>
      <w:r w:rsidRPr="00B43182">
        <w:t>.</w:t>
      </w:r>
      <w:r w:rsidRPr="00B43182">
        <w:rPr>
          <w:rStyle w:val="StyleUnderline"/>
        </w:rPr>
        <w:t xml:space="preserve"> </w:t>
      </w:r>
      <w:r w:rsidRPr="00B43182">
        <w:rPr>
          <w:rStyle w:val="StyleUnderline"/>
          <w:highlight w:val="cyan"/>
        </w:rPr>
        <w:t>Trade</w:t>
      </w:r>
      <w:r w:rsidRPr="00B43182">
        <w:rPr>
          <w:rStyle w:val="StyleUnderline"/>
        </w:rPr>
        <w:t xml:space="preserve"> </w:t>
      </w:r>
      <w:r w:rsidRPr="00B43182">
        <w:rPr>
          <w:rStyle w:val="StyleUnderline"/>
          <w:highlight w:val="cyan"/>
        </w:rPr>
        <w:t>can</w:t>
      </w:r>
      <w:r w:rsidRPr="00B43182">
        <w:t xml:space="preserve"> help to</w:t>
      </w:r>
      <w:r w:rsidRPr="00B43182">
        <w:rPr>
          <w:rStyle w:val="StyleUnderline"/>
        </w:rPr>
        <w:t xml:space="preserve"> </w:t>
      </w:r>
      <w:r w:rsidRPr="00B43182">
        <w:rPr>
          <w:rStyle w:val="StyleUnderline"/>
          <w:highlight w:val="cyan"/>
        </w:rPr>
        <w:t xml:space="preserve">improve </w:t>
      </w:r>
      <w:r w:rsidRPr="00B43182">
        <w:t>the</w:t>
      </w:r>
      <w:r w:rsidRPr="00B43182">
        <w:rPr>
          <w:rStyle w:val="StyleUnderline"/>
        </w:rPr>
        <w:t xml:space="preserve"> </w:t>
      </w:r>
      <w:r w:rsidRPr="00B43182">
        <w:rPr>
          <w:rStyle w:val="StyleUnderline"/>
          <w:highlight w:val="cyan"/>
        </w:rPr>
        <w:t>efficiency of production</w:t>
      </w:r>
      <w:r w:rsidRPr="00B43182">
        <w:rPr>
          <w:rStyle w:val="StyleUnderline"/>
        </w:rPr>
        <w:t xml:space="preserve">, </w:t>
      </w:r>
      <w:r w:rsidRPr="00B43182">
        <w:rPr>
          <w:sz w:val="16"/>
          <w:szCs w:val="16"/>
        </w:rPr>
        <w:t>it can improve food security and, above</w:t>
      </w:r>
      <w:r w:rsidRPr="00B43182">
        <w:rPr>
          <w:sz w:val="16"/>
          <w:szCs w:val="16"/>
        </w:rPr>
        <w:softHyphen/>
        <w:t xml:space="preserve"> all, it has proven to be one of the best anti-</w:t>
      </w:r>
      <w:r w:rsidRPr="00B43182">
        <w:rPr>
          <w:sz w:val="16"/>
          <w:szCs w:val="16"/>
        </w:rPr>
        <w:softHyphen/>
        <w:t>poverty tools in history. Trade played a key role in helping us reach the millennium development goal to cut extreme poverty by half – and it is a cross-</w:t>
      </w:r>
      <w:r w:rsidRPr="00B43182">
        <w:rPr>
          <w:sz w:val="16"/>
          <w:szCs w:val="16"/>
        </w:rPr>
        <w:softHyphen/>
        <w:t>cutting element in many of the new sustainable development goals agreed at the UN in September, so this work will continue.</w:t>
      </w:r>
      <w:r w:rsidRPr="00B43182">
        <w:t xml:space="preserve"> </w:t>
      </w:r>
      <w:r w:rsidRPr="00B43182">
        <w:rPr>
          <w:rStyle w:val="StyleUnderline"/>
          <w:highlight w:val="cyan"/>
        </w:rPr>
        <w:t>The challenge is not to stop trading but to ensure</w:t>
      </w:r>
      <w:r w:rsidRPr="00B43182">
        <w:rPr>
          <w:rStyle w:val="StyleUnderline"/>
        </w:rPr>
        <w:t xml:space="preserve"> that </w:t>
      </w:r>
      <w:r w:rsidRPr="00B43182">
        <w:rPr>
          <w:rStyle w:val="StyleUnderline"/>
          <w:highlight w:val="cyan"/>
        </w:rPr>
        <w:t xml:space="preserve">trade is an ally </w:t>
      </w:r>
      <w:r w:rsidRPr="00B43182">
        <w:t>in the fight</w:t>
      </w:r>
      <w:r w:rsidRPr="00B43182">
        <w:rPr>
          <w:rStyle w:val="StyleUnderline"/>
          <w:highlight w:val="cyan"/>
        </w:rPr>
        <w:t xml:space="preserve"> against climate change</w:t>
      </w:r>
      <w:r w:rsidRPr="00B43182">
        <w:t xml:space="preserve">. </w:t>
      </w:r>
      <w:r w:rsidRPr="00B43182">
        <w:rPr>
          <w:sz w:val="16"/>
          <w:szCs w:val="16"/>
        </w:rPr>
        <w:t>We need to create a virtuous circle of trade and environmental policies which promote sustainable production and consumption while being pro</w:t>
      </w:r>
      <w:r w:rsidRPr="00B43182">
        <w:rPr>
          <w:sz w:val="16"/>
          <w:szCs w:val="16"/>
        </w:rPr>
        <w:softHyphen/>
        <w:t>-growth and development. It is just over 20 years since the signing of the United Nations Framework Convention on Climate Change in 1992 – and it is exactly 20 years since the WTO was created. The world has witnessed a profound transformation in the debate on trade and the environment since then – and a degree of convergence between the two</w:t>
      </w:r>
      <w:r w:rsidRPr="00B43182">
        <w:t xml:space="preserve">. </w:t>
      </w:r>
      <w:r w:rsidRPr="00B43182">
        <w:rPr>
          <w:rStyle w:val="StyleUnderline"/>
          <w:highlight w:val="cyan"/>
        </w:rPr>
        <w:t>While</w:t>
      </w:r>
      <w:r w:rsidRPr="00B43182">
        <w:t xml:space="preserve"> </w:t>
      </w:r>
      <w:r w:rsidRPr="00B43182">
        <w:rPr>
          <w:sz w:val="16"/>
          <w:szCs w:val="16"/>
        </w:rPr>
        <w:t>international</w:t>
      </w:r>
      <w:r w:rsidRPr="00B43182">
        <w:rPr>
          <w:rStyle w:val="StyleUnderline"/>
          <w:highlight w:val="cyan"/>
        </w:rPr>
        <w:t xml:space="preserve"> trade flows have increased </w:t>
      </w:r>
      <w:r w:rsidRPr="00B43182">
        <w:rPr>
          <w:rStyle w:val="StyleUnderline"/>
          <w:sz w:val="16"/>
          <w:szCs w:val="16"/>
        </w:rPr>
        <w:t>dramatically over this period</w:t>
      </w:r>
      <w:r w:rsidRPr="00B43182">
        <w:rPr>
          <w:rStyle w:val="StyleUnderline"/>
        </w:rPr>
        <w:t xml:space="preserve">, </w:t>
      </w:r>
      <w:r w:rsidRPr="00B43182">
        <w:rPr>
          <w:rStyle w:val="StyleUnderline"/>
          <w:highlight w:val="cyan"/>
        </w:rPr>
        <w:t xml:space="preserve">the green economy has been built </w:t>
      </w:r>
      <w:r w:rsidRPr="00B43182">
        <w:rPr>
          <w:sz w:val="16"/>
          <w:szCs w:val="16"/>
        </w:rPr>
        <w:t xml:space="preserve">into business models and investment in renewable energy has been mainstreamed. Standards and technical regulations, which are so vital for the functioning of markets and trade, have followed suit with strengthened environmental requirements. So how can we ensure that trade policy plays its full part in future? First, </w:t>
      </w:r>
      <w:r w:rsidRPr="00B43182">
        <w:rPr>
          <w:rStyle w:val="StyleUnderline"/>
          <w:sz w:val="16"/>
          <w:szCs w:val="16"/>
        </w:rPr>
        <w:t xml:space="preserve">we must improve </w:t>
      </w:r>
      <w:r w:rsidRPr="00B43182">
        <w:rPr>
          <w:sz w:val="16"/>
          <w:szCs w:val="16"/>
        </w:rPr>
        <w:t>the</w:t>
      </w:r>
      <w:r w:rsidRPr="00B43182">
        <w:rPr>
          <w:rStyle w:val="StyleUnderline"/>
        </w:rPr>
        <w:t xml:space="preserve"> </w:t>
      </w:r>
      <w:r w:rsidRPr="00B43182">
        <w:rPr>
          <w:rStyle w:val="StyleUnderline"/>
          <w:highlight w:val="cyan"/>
        </w:rPr>
        <w:t>dissemination of</w:t>
      </w:r>
      <w:r w:rsidRPr="00B43182">
        <w:rPr>
          <w:rStyle w:val="StyleUnderline"/>
        </w:rPr>
        <w:t xml:space="preserve"> </w:t>
      </w:r>
      <w:r w:rsidRPr="00B43182">
        <w:rPr>
          <w:rStyle w:val="StyleUnderline"/>
          <w:highlight w:val="cyan"/>
        </w:rPr>
        <w:t>and access to climate</w:t>
      </w:r>
      <w:r w:rsidRPr="00B43182">
        <w:rPr>
          <w:rStyle w:val="StyleUnderline"/>
          <w:highlight w:val="cyan"/>
        </w:rPr>
        <w:softHyphen/>
        <w:t>-friendly tech</w:t>
      </w:r>
      <w:r w:rsidRPr="00B43182">
        <w:t>nologies</w:t>
      </w:r>
      <w:r w:rsidRPr="00B43182">
        <w:rPr>
          <w:rStyle w:val="StyleUnderline"/>
        </w:rPr>
        <w:t xml:space="preserve">, </w:t>
      </w:r>
      <w:r w:rsidRPr="00B43182">
        <w:rPr>
          <w:rStyle w:val="StyleUnderline"/>
          <w:highlight w:val="cyan"/>
        </w:rPr>
        <w:t>goods and services which</w:t>
      </w:r>
      <w:r w:rsidRPr="00B43182">
        <w:rPr>
          <w:rStyle w:val="StyleUnderline"/>
        </w:rPr>
        <w:t xml:space="preserve"> </w:t>
      </w:r>
      <w:r w:rsidRPr="00B43182">
        <w:rPr>
          <w:rStyle w:val="StyleUnderline"/>
          <w:highlight w:val="cyan"/>
        </w:rPr>
        <w:t>support</w:t>
      </w:r>
      <w:r w:rsidRPr="00B43182">
        <w:rPr>
          <w:rStyle w:val="StyleUnderline"/>
        </w:rPr>
        <w:t xml:space="preserve"> </w:t>
      </w:r>
      <w:r w:rsidRPr="00B43182">
        <w:t>the transition towards</w:t>
      </w:r>
      <w:r w:rsidRPr="00B43182">
        <w:rPr>
          <w:rStyle w:val="StyleUnderline"/>
        </w:rPr>
        <w:t xml:space="preserve"> </w:t>
      </w:r>
      <w:r w:rsidRPr="00B43182">
        <w:rPr>
          <w:rStyle w:val="StyleUnderline"/>
          <w:highlight w:val="cyan"/>
        </w:rPr>
        <w:t>a low</w:t>
      </w:r>
      <w:r w:rsidRPr="00B43182">
        <w:rPr>
          <w:rStyle w:val="StyleUnderline"/>
          <w:highlight w:val="cyan"/>
        </w:rPr>
        <w:softHyphen/>
        <w:t xml:space="preserve"> carbon economy</w:t>
      </w:r>
      <w:r w:rsidRPr="00B43182">
        <w:rPr>
          <w:rStyle w:val="StyleUnderline"/>
        </w:rPr>
        <w:t xml:space="preserve">. </w:t>
      </w:r>
      <w:r w:rsidRPr="00B43182">
        <w:rPr>
          <w:sz w:val="16"/>
          <w:szCs w:val="16"/>
        </w:rPr>
        <w:t>In some countries, import tariffs on products such as solar water heaters are over 20%, and wind turbines over 15% –</w:t>
      </w:r>
      <w:r w:rsidRPr="00B43182">
        <w:rPr>
          <w:sz w:val="16"/>
          <w:szCs w:val="16"/>
        </w:rPr>
        <w:softHyphen/>
        <w:t xml:space="preserve"> much higher than the average tariff of 9%. Making environmental goods and services cheaper and more accessible</w:t>
      </w:r>
      <w:r w:rsidRPr="00B43182">
        <w:rPr>
          <w:rStyle w:val="StyleUnderline"/>
        </w:rPr>
        <w:t xml:space="preserve"> </w:t>
      </w:r>
      <w:r w:rsidRPr="00B43182">
        <w:rPr>
          <w:rStyle w:val="StyleUnderline"/>
          <w:highlight w:val="cyan"/>
        </w:rPr>
        <w:t>would help</w:t>
      </w:r>
      <w:r w:rsidRPr="00B43182">
        <w:rPr>
          <w:rStyle w:val="StyleUnderline"/>
        </w:rPr>
        <w:t xml:space="preserve"> countries to </w:t>
      </w:r>
      <w:r w:rsidRPr="00B43182">
        <w:rPr>
          <w:rStyle w:val="StyleUnderline"/>
          <w:highlight w:val="cyan"/>
        </w:rPr>
        <w:t>leapfrog outmoded tech</w:t>
      </w:r>
      <w:r w:rsidRPr="00B43182">
        <w:t>nologies</w:t>
      </w:r>
      <w:r w:rsidRPr="00B43182">
        <w:rPr>
          <w:rStyle w:val="StyleUnderline"/>
        </w:rPr>
        <w:t xml:space="preserve"> </w:t>
      </w:r>
      <w:r w:rsidRPr="00B43182">
        <w:rPr>
          <w:rStyle w:val="StyleUnderline"/>
          <w:highlight w:val="cyan"/>
        </w:rPr>
        <w:t xml:space="preserve">and </w:t>
      </w:r>
      <w:r w:rsidRPr="00B43182">
        <w:rPr>
          <w:rStyle w:val="StyleUnderline"/>
        </w:rPr>
        <w:t xml:space="preserve">move quickly to </w:t>
      </w:r>
      <w:r w:rsidRPr="00B43182">
        <w:rPr>
          <w:rStyle w:val="StyleUnderline"/>
          <w:highlight w:val="cyan"/>
        </w:rPr>
        <w:t>apply climate-</w:t>
      </w:r>
      <w:r w:rsidRPr="00B43182">
        <w:rPr>
          <w:rStyle w:val="StyleUnderline"/>
          <w:highlight w:val="cyan"/>
        </w:rPr>
        <w:softHyphen/>
        <w:t>friendly alternatives</w:t>
      </w:r>
      <w:r w:rsidRPr="00B43182">
        <w:rPr>
          <w:rStyle w:val="StyleUnderline"/>
        </w:rPr>
        <w:t xml:space="preserve">. </w:t>
      </w:r>
      <w:r w:rsidRPr="00B43182">
        <w:t xml:space="preserve">A group of </w:t>
      </w:r>
      <w:r w:rsidRPr="00B43182">
        <w:rPr>
          <w:rStyle w:val="StyleUnderline"/>
          <w:highlight w:val="cyan"/>
        </w:rPr>
        <w:t>WTO members</w:t>
      </w:r>
      <w:r w:rsidRPr="00B43182">
        <w:rPr>
          <w:highlight w:val="cyan"/>
        </w:rPr>
        <w:t xml:space="preserve">, </w:t>
      </w:r>
      <w:r w:rsidRPr="00B43182">
        <w:rPr>
          <w:rStyle w:val="StyleUnderline"/>
        </w:rPr>
        <w:t xml:space="preserve">who </w:t>
      </w:r>
      <w:r w:rsidRPr="00B43182">
        <w:rPr>
          <w:rStyle w:val="StyleUnderline"/>
          <w:highlight w:val="cyan"/>
        </w:rPr>
        <w:t xml:space="preserve">account for the majority </w:t>
      </w:r>
      <w:r w:rsidRPr="00B43182">
        <w:t>of global trade in</w:t>
      </w:r>
      <w:r w:rsidRPr="00B43182">
        <w:rPr>
          <w:rStyle w:val="StyleUnderline"/>
        </w:rPr>
        <w:t xml:space="preserve"> </w:t>
      </w:r>
      <w:r w:rsidRPr="00B43182">
        <w:rPr>
          <w:rStyle w:val="StyleUnderline"/>
          <w:highlight w:val="cyan"/>
        </w:rPr>
        <w:t>environmental goods</w:t>
      </w:r>
      <w:r w:rsidRPr="00B43182">
        <w:rPr>
          <w:rStyle w:val="StyleUnderline"/>
          <w:sz w:val="16"/>
          <w:szCs w:val="16"/>
        </w:rPr>
        <w:t xml:space="preserve">, </w:t>
      </w:r>
      <w:r w:rsidRPr="00B43182">
        <w:rPr>
          <w:sz w:val="16"/>
          <w:szCs w:val="16"/>
        </w:rPr>
        <w:t>are negotiating an environmental goods agreement to</w:t>
      </w:r>
      <w:r w:rsidRPr="00B43182">
        <w:rPr>
          <w:rStyle w:val="StyleUnderline"/>
        </w:rPr>
        <w:t xml:space="preserve"> </w:t>
      </w:r>
      <w:r w:rsidRPr="00B43182">
        <w:rPr>
          <w:rStyle w:val="StyleUnderline"/>
          <w:highlight w:val="cyan"/>
        </w:rPr>
        <w:t>lower</w:t>
      </w:r>
      <w:r w:rsidRPr="00B43182">
        <w:rPr>
          <w:rStyle w:val="StyleUnderline"/>
        </w:rPr>
        <w:t xml:space="preserve"> </w:t>
      </w:r>
      <w:r w:rsidRPr="00B43182">
        <w:t>their</w:t>
      </w:r>
      <w:r w:rsidRPr="00B43182">
        <w:rPr>
          <w:rStyle w:val="StyleUnderline"/>
        </w:rPr>
        <w:t xml:space="preserve"> </w:t>
      </w:r>
      <w:r w:rsidRPr="00B43182">
        <w:rPr>
          <w:rStyle w:val="StyleUnderline"/>
          <w:highlight w:val="cyan"/>
        </w:rPr>
        <w:t>trade barriers</w:t>
      </w:r>
      <w:r w:rsidRPr="00B43182">
        <w:rPr>
          <w:rStyle w:val="StyleUnderline"/>
        </w:rPr>
        <w:t xml:space="preserve"> </w:t>
      </w:r>
      <w:r w:rsidRPr="00B43182">
        <w:rPr>
          <w:sz w:val="16"/>
          <w:szCs w:val="16"/>
        </w:rPr>
        <w:t>on a number of important environmental products. Success here would help to disseminate cutting-</w:t>
      </w:r>
      <w:r w:rsidRPr="00B43182">
        <w:rPr>
          <w:sz w:val="16"/>
          <w:szCs w:val="16"/>
        </w:rPr>
        <w:softHyphen/>
        <w:t>edge technologies, such as those identified by the Intergovernmental Panel on Climate Change (IPCC), at much lower costs while als</w:t>
      </w:r>
      <w:r w:rsidRPr="00B43182">
        <w:t>o</w:t>
      </w:r>
      <w:r w:rsidRPr="00B43182">
        <w:rPr>
          <w:rStyle w:val="StyleUnderline"/>
        </w:rPr>
        <w:t xml:space="preserve"> </w:t>
      </w:r>
      <w:r w:rsidRPr="00B43182">
        <w:rPr>
          <w:rStyle w:val="StyleUnderline"/>
          <w:highlight w:val="cyan"/>
        </w:rPr>
        <w:t>stimulat</w:t>
      </w:r>
      <w:r w:rsidRPr="00B43182">
        <w:t>ing</w:t>
      </w:r>
      <w:r w:rsidRPr="00B43182">
        <w:rPr>
          <w:rStyle w:val="StyleUnderline"/>
        </w:rPr>
        <w:t xml:space="preserve"> </w:t>
      </w:r>
      <w:r w:rsidRPr="00B43182">
        <w:rPr>
          <w:rStyle w:val="StyleUnderline"/>
          <w:highlight w:val="cyan"/>
        </w:rPr>
        <w:t>innovation and strengthen</w:t>
      </w:r>
      <w:r w:rsidRPr="00B43182">
        <w:rPr>
          <w:rStyle w:val="StyleUnderline"/>
        </w:rPr>
        <w:t xml:space="preserve">ing </w:t>
      </w:r>
      <w:r w:rsidRPr="00B43182">
        <w:rPr>
          <w:rStyle w:val="StyleUnderline"/>
          <w:highlight w:val="cyan"/>
        </w:rPr>
        <w:t xml:space="preserve">the green economy </w:t>
      </w:r>
      <w:r w:rsidRPr="00B43182">
        <w:rPr>
          <w:rStyle w:val="Emphasis"/>
          <w:highlight w:val="cyan"/>
        </w:rPr>
        <w:t>around the world</w:t>
      </w:r>
      <w:r w:rsidRPr="00B43182">
        <w:t xml:space="preserve">. </w:t>
      </w:r>
      <w:r w:rsidRPr="00B43182">
        <w:rPr>
          <w:sz w:val="16"/>
          <w:szCs w:val="16"/>
        </w:rPr>
        <w:t xml:space="preserve">Although these tariff reductions are being taken forward by a group of WTO members, the benefits would apply to the whole WTO membership. Second, we can make trade more efficient overall. Trade is often linked to carbon emissions – particularly through international transportation. Although 80% of trade volume utilises sea transport which has the lowest level of emissions of any form of transport, there is scope to do more. The International Maritime Organisation and the International Civil Aviation Organisation are working to find a global solution to emissions in the maritime and aviation sectors – and we should support these efforts. </w:t>
      </w:r>
      <w:r w:rsidRPr="00B43182">
        <w:rPr>
          <w:rStyle w:val="StyleUnderline"/>
          <w:sz w:val="16"/>
          <w:szCs w:val="16"/>
        </w:rPr>
        <w:t>By</w:t>
      </w:r>
      <w:r w:rsidRPr="00B43182">
        <w:rPr>
          <w:rStyle w:val="StyleUnderline"/>
        </w:rPr>
        <w:t xml:space="preserve"> </w:t>
      </w:r>
      <w:r w:rsidRPr="00B43182">
        <w:rPr>
          <w:rStyle w:val="StyleUnderline"/>
          <w:highlight w:val="cyan"/>
        </w:rPr>
        <w:t>streamlining</w:t>
      </w:r>
      <w:r w:rsidRPr="00B43182">
        <w:rPr>
          <w:rStyle w:val="StyleUnderline"/>
        </w:rPr>
        <w:t xml:space="preserve"> </w:t>
      </w:r>
      <w:r w:rsidRPr="00B43182">
        <w:rPr>
          <w:rStyle w:val="StyleUnderline"/>
          <w:sz w:val="16"/>
          <w:szCs w:val="16"/>
        </w:rPr>
        <w:t xml:space="preserve">customs </w:t>
      </w:r>
      <w:r w:rsidRPr="00B43182">
        <w:rPr>
          <w:sz w:val="16"/>
          <w:szCs w:val="16"/>
        </w:rPr>
        <w:t>processes, we also</w:t>
      </w:r>
      <w:r w:rsidRPr="00B43182">
        <w:t xml:space="preserve"> </w:t>
      </w:r>
      <w:r w:rsidRPr="00B43182">
        <w:rPr>
          <w:rStyle w:val="StyleUnderline"/>
          <w:highlight w:val="cyan"/>
        </w:rPr>
        <w:t>can</w:t>
      </w:r>
      <w:r w:rsidRPr="00B43182">
        <w:rPr>
          <w:rStyle w:val="StyleUnderline"/>
        </w:rPr>
        <w:t xml:space="preserve"> </w:t>
      </w:r>
      <w:r w:rsidRPr="00B43182">
        <w:rPr>
          <w:rStyle w:val="StyleUnderline"/>
          <w:highlight w:val="cyan"/>
        </w:rPr>
        <w:t>reduce</w:t>
      </w:r>
      <w:r w:rsidRPr="00B43182">
        <w:rPr>
          <w:rStyle w:val="StyleUnderline"/>
        </w:rPr>
        <w:t xml:space="preserve"> </w:t>
      </w:r>
      <w:r w:rsidRPr="00B43182">
        <w:rPr>
          <w:sz w:val="16"/>
          <w:szCs w:val="16"/>
        </w:rPr>
        <w:t>some</w:t>
      </w:r>
      <w:r w:rsidRPr="00B43182">
        <w:rPr>
          <w:rStyle w:val="StyleUnderline"/>
        </w:rPr>
        <w:t xml:space="preserve"> </w:t>
      </w:r>
      <w:r w:rsidRPr="00B43182">
        <w:rPr>
          <w:rStyle w:val="StyleUnderline"/>
          <w:highlight w:val="cyan"/>
        </w:rPr>
        <w:t>transport emissions</w:t>
      </w:r>
      <w:r w:rsidRPr="00B43182">
        <w:rPr>
          <w:rStyle w:val="StyleUnderline"/>
        </w:rPr>
        <w:t xml:space="preserve"> </w:t>
      </w:r>
      <w:r w:rsidRPr="00B43182">
        <w:rPr>
          <w:sz w:val="16"/>
          <w:szCs w:val="16"/>
        </w:rPr>
        <w:t>and cut the energy required to keep perishable goods fresh while they wait to cross the border. The WTO’s trade facilitation agreement will deliver this while also helping businesses to grow – green businesses included – and reducing trading costs by over 14% on average, and more for the poorest countries. Associated with every environmental good is a dense value chain of other goods and services suppliers. A wind turbine, for instance, consists of more than 8,000 component parts</w:t>
      </w:r>
      <w:r w:rsidRPr="00B43182">
        <w:t>.</w:t>
      </w:r>
      <w:r w:rsidRPr="00B43182">
        <w:rPr>
          <w:rStyle w:val="StyleUnderline"/>
        </w:rPr>
        <w:t xml:space="preserve"> </w:t>
      </w:r>
      <w:r w:rsidRPr="00B43182">
        <w:rPr>
          <w:rStyle w:val="StyleUnderline"/>
          <w:highlight w:val="cyan"/>
        </w:rPr>
        <w:t>Cutting</w:t>
      </w:r>
      <w:r w:rsidRPr="00B43182">
        <w:rPr>
          <w:rStyle w:val="StyleUnderline"/>
        </w:rPr>
        <w:t xml:space="preserve"> </w:t>
      </w:r>
      <w:r w:rsidRPr="00B43182">
        <w:rPr>
          <w:rStyle w:val="StyleUnderline"/>
          <w:sz w:val="16"/>
          <w:szCs w:val="16"/>
        </w:rPr>
        <w:t>the</w:t>
      </w:r>
      <w:r w:rsidRPr="00B43182">
        <w:rPr>
          <w:rStyle w:val="StyleUnderline"/>
        </w:rPr>
        <w:t xml:space="preserve"> </w:t>
      </w:r>
      <w:r w:rsidRPr="00B43182">
        <w:rPr>
          <w:rStyle w:val="StyleUnderline"/>
          <w:highlight w:val="cyan"/>
        </w:rPr>
        <w:t>time</w:t>
      </w:r>
      <w:r w:rsidRPr="00B43182">
        <w:rPr>
          <w:rStyle w:val="StyleUnderline"/>
        </w:rPr>
        <w:t xml:space="preserve"> </w:t>
      </w:r>
      <w:r w:rsidRPr="00B43182">
        <w:rPr>
          <w:rStyle w:val="StyleUnderline"/>
          <w:sz w:val="16"/>
          <w:szCs w:val="16"/>
        </w:rPr>
        <w:t>that it takes</w:t>
      </w:r>
      <w:r w:rsidRPr="00B43182">
        <w:rPr>
          <w:rStyle w:val="StyleUnderline"/>
        </w:rPr>
        <w:t xml:space="preserve"> </w:t>
      </w:r>
      <w:r w:rsidRPr="00B43182">
        <w:rPr>
          <w:rStyle w:val="StyleUnderline"/>
          <w:highlight w:val="cyan"/>
        </w:rPr>
        <w:t>to move</w:t>
      </w:r>
      <w:r w:rsidRPr="00B43182">
        <w:rPr>
          <w:rStyle w:val="StyleUnderline"/>
        </w:rPr>
        <w:t xml:space="preserve"> these </w:t>
      </w:r>
      <w:r w:rsidRPr="00B43182">
        <w:rPr>
          <w:rStyle w:val="StyleUnderline"/>
          <w:highlight w:val="cyan"/>
        </w:rPr>
        <w:t>parts across borders would</w:t>
      </w:r>
      <w:r w:rsidRPr="00B43182">
        <w:rPr>
          <w:rStyle w:val="StyleUnderline"/>
        </w:rPr>
        <w:t xml:space="preserve"> </w:t>
      </w:r>
      <w:r w:rsidRPr="00B43182">
        <w:rPr>
          <w:rStyle w:val="StyleUnderline"/>
          <w:sz w:val="16"/>
          <w:szCs w:val="16"/>
        </w:rPr>
        <w:t>lower costs and help</w:t>
      </w:r>
      <w:r w:rsidRPr="00B43182">
        <w:rPr>
          <w:rStyle w:val="StyleUnderline"/>
        </w:rPr>
        <w:t xml:space="preserve"> </w:t>
      </w:r>
      <w:r w:rsidRPr="00B43182">
        <w:rPr>
          <w:rStyle w:val="StyleUnderline"/>
          <w:highlight w:val="cyan"/>
        </w:rPr>
        <w:t xml:space="preserve">make climate </w:t>
      </w:r>
      <w:r w:rsidRPr="00B43182">
        <w:rPr>
          <w:rStyle w:val="StyleUnderline"/>
          <w:highlight w:val="cyan"/>
        </w:rPr>
        <w:softHyphen/>
        <w:t>friendly tech</w:t>
      </w:r>
      <w:r w:rsidRPr="00B43182">
        <w:rPr>
          <w:rStyle w:val="StyleUnderline"/>
        </w:rPr>
        <w:t xml:space="preserve">nologies </w:t>
      </w:r>
      <w:r w:rsidRPr="00B43182">
        <w:rPr>
          <w:rStyle w:val="StyleUnderline"/>
          <w:highlight w:val="cyan"/>
        </w:rPr>
        <w:t>more available</w:t>
      </w:r>
      <w:r w:rsidRPr="00B43182">
        <w:t xml:space="preserve">. </w:t>
      </w:r>
      <w:r w:rsidRPr="00B43182">
        <w:rPr>
          <w:sz w:val="16"/>
          <w:szCs w:val="16"/>
        </w:rPr>
        <w:t>I hope that green businesses will use this opportunity. The international community is facing a historic test. We must ensure that the trade, development and environmental agendas complement each other. I am</w:t>
      </w:r>
      <w:r w:rsidRPr="00B43182">
        <w:t xml:space="preserve"> </w:t>
      </w:r>
      <w:r w:rsidRPr="00B43182">
        <w:rPr>
          <w:sz w:val="16"/>
          <w:szCs w:val="16"/>
        </w:rPr>
        <w:t>optimistic that we will rise to the challenge.</w:t>
      </w:r>
    </w:p>
    <w:p w14:paraId="3DA439DE" w14:textId="77777777" w:rsidR="001232C0" w:rsidRPr="00B43182" w:rsidRDefault="001232C0" w:rsidP="001232C0"/>
    <w:p w14:paraId="604CC5C6" w14:textId="77777777" w:rsidR="001232C0" w:rsidRPr="005C0F0F" w:rsidRDefault="001232C0" w:rsidP="001232C0">
      <w:pPr>
        <w:pStyle w:val="Heading3"/>
        <w:rPr>
          <w:rFonts w:cs="Calibri"/>
        </w:rPr>
      </w:pPr>
      <w:r w:rsidRPr="005C0F0F">
        <w:rPr>
          <w:rFonts w:cs="Calibri"/>
        </w:rPr>
        <w:t>Solvency---Drugs---2NC</w:t>
      </w:r>
    </w:p>
    <w:p w14:paraId="7C4C2BBF" w14:textId="77777777" w:rsidR="001232C0" w:rsidRPr="005C0F0F" w:rsidRDefault="001232C0" w:rsidP="001232C0">
      <w:pPr>
        <w:pStyle w:val="Heading4"/>
        <w:rPr>
          <w:rFonts w:cs="Calibri"/>
        </w:rPr>
      </w:pPr>
      <w:r w:rsidRPr="005C0F0F">
        <w:rPr>
          <w:rFonts w:cs="Calibri"/>
        </w:rPr>
        <w:t>Pools eliminate exclusive rights to produce drugs, increases cooperation between companies</w:t>
      </w:r>
    </w:p>
    <w:p w14:paraId="11373108" w14:textId="77777777" w:rsidR="001232C0" w:rsidRPr="005C0F0F" w:rsidRDefault="001232C0" w:rsidP="001232C0">
      <w:pPr>
        <w:pStyle w:val="NoSpacing"/>
      </w:pPr>
      <w:r w:rsidRPr="005C0F0F">
        <w:rPr>
          <w:rStyle w:val="Style13ptBold"/>
        </w:rPr>
        <w:t>DeCamp 7</w:t>
      </w:r>
      <w:r w:rsidRPr="005C0F0F">
        <w:t xml:space="preserve"> (Matthew Wayne DeCamp -- Department of Philosophy @ Duke University, “GLOBAL HEALTH: A NORMATIVE ANALYSIS OF INTELLECTUAL PROPERTY RIGHTS AND GLOBAL DISTRIBUTIVE JUSTICE”, https://dukespace.lib.duke.edu/dspace/bitstream/handle/10161/193/D_DeCamp_Matthew_Wayne_a_052007.pdf?sequence=1, Pgs. 333-335, 25 April 2007,)//susu</w:t>
      </w:r>
    </w:p>
    <w:p w14:paraId="0D60B017" w14:textId="77777777" w:rsidR="001232C0" w:rsidRPr="005C0F0F" w:rsidRDefault="001232C0" w:rsidP="001232C0">
      <w:pPr>
        <w:pStyle w:val="NoSpacing"/>
      </w:pPr>
      <w:r w:rsidRPr="005C0F0F">
        <w:rPr>
          <w:sz w:val="16"/>
          <w:szCs w:val="16"/>
        </w:rPr>
        <w:t>Patent Pools (Merges, 1999).  A final reform that has begun circulating in the past several years is the idea of a patent pool geared toward essential medicines. </w:t>
      </w:r>
      <w:r w:rsidRPr="005C0F0F">
        <w:t> </w:t>
      </w:r>
      <w:r w:rsidRPr="005C0F0F">
        <w:rPr>
          <w:rStyle w:val="StyleUnderline"/>
          <w:highlight w:val="cyan"/>
        </w:rPr>
        <w:t>A patent pool is an arrangement among multiple patent holders to aggregate their patents</w:t>
      </w:r>
      <w:r w:rsidRPr="005C0F0F">
        <w:t xml:space="preserve">. </w:t>
      </w:r>
      <w:r w:rsidRPr="005C0F0F">
        <w:rPr>
          <w:sz w:val="16"/>
          <w:szCs w:val="16"/>
        </w:rPr>
        <w:t>A typical pool makes all pooled patents available to each member of the pool.</w:t>
      </w:r>
      <w:r w:rsidRPr="005C0F0F">
        <w:t xml:space="preserve"> </w:t>
      </w:r>
      <w:r w:rsidRPr="005C0F0F">
        <w:rPr>
          <w:rStyle w:val="StyleUnderline"/>
          <w:highlight w:val="cyan"/>
        </w:rPr>
        <w:t>Pools</w:t>
      </w:r>
      <w:r w:rsidRPr="005C0F0F">
        <w:t xml:space="preserve"> </w:t>
      </w:r>
      <w:r w:rsidRPr="005C0F0F">
        <w:rPr>
          <w:sz w:val="16"/>
          <w:szCs w:val="16"/>
        </w:rPr>
        <w:t>also usually</w:t>
      </w:r>
      <w:r w:rsidRPr="005C0F0F">
        <w:t xml:space="preserve"> </w:t>
      </w:r>
      <w:r w:rsidRPr="005C0F0F">
        <w:rPr>
          <w:rStyle w:val="StyleUnderline"/>
          <w:highlight w:val="cyan"/>
        </w:rPr>
        <w:t>offer standard licensing terms to licensees who are not members</w:t>
      </w:r>
      <w:r w:rsidRPr="005C0F0F">
        <w:t xml:space="preserve"> </w:t>
      </w:r>
      <w:r w:rsidRPr="005C0F0F">
        <w:rPr>
          <w:sz w:val="16"/>
          <w:szCs w:val="16"/>
        </w:rPr>
        <w:t>of the pool. In addition,</w:t>
      </w:r>
      <w:r w:rsidRPr="005C0F0F">
        <w:t xml:space="preserve"> </w:t>
      </w:r>
      <w:r w:rsidRPr="005C0F0F">
        <w:rPr>
          <w:rStyle w:val="StyleUnderline"/>
        </w:rPr>
        <w:t>the</w:t>
      </w:r>
      <w:r w:rsidRPr="005C0F0F">
        <w:t xml:space="preserve"> </w:t>
      </w:r>
      <w:r w:rsidRPr="005C0F0F">
        <w:rPr>
          <w:sz w:val="16"/>
          <w:szCs w:val="16"/>
        </w:rPr>
        <w:t>typical patent</w:t>
      </w:r>
      <w:r w:rsidRPr="005C0F0F">
        <w:t xml:space="preserve"> </w:t>
      </w:r>
      <w:r w:rsidRPr="005C0F0F">
        <w:rPr>
          <w:rStyle w:val="StyleUnderline"/>
        </w:rPr>
        <w:t>pool allocates a portion of the licensing fees to each member</w:t>
      </w:r>
      <w:r w:rsidRPr="005C0F0F">
        <w:t xml:space="preserve"> </w:t>
      </w:r>
      <w:r w:rsidRPr="005C0F0F">
        <w:rPr>
          <w:rStyle w:val="StyleUnderline"/>
        </w:rPr>
        <w:t>according to a pre‐set formula or procedure</w:t>
      </w:r>
      <w:r w:rsidRPr="005C0F0F">
        <w:rPr>
          <w:sz w:val="16"/>
          <w:szCs w:val="16"/>
        </w:rPr>
        <w:t>. (Merges, 1999 10‐11)</w:t>
      </w:r>
    </w:p>
    <w:p w14:paraId="51500DF7" w14:textId="77777777" w:rsidR="001232C0" w:rsidRPr="005C0F0F" w:rsidRDefault="001232C0" w:rsidP="001232C0">
      <w:pPr>
        <w:pStyle w:val="NoSpacing"/>
      </w:pPr>
      <w:r w:rsidRPr="005C0F0F">
        <w:rPr>
          <w:sz w:val="16"/>
          <w:szCs w:val="16"/>
        </w:rPr>
        <w:t>Historically, one of the more well‐known examples of a patent pool is the Manufacturer’s Aircraft Association of 1917, formed at the behest of Franklin D. Roosevelt (Dykman, 1964).  The two major patent holders at the time, the Wright‐Martin Aircraft Corporation and the Curtiss‐Burgess Airplane &amp; Motor Corporation, Inc., could not agree upon reasonable royalties and licensing terms.  This nearly blocked the manufacture of aircraft at a time when the U.S. government was quite interested in their production (for World War I).  To this end, the federal government essentially stepped in and insisted upon the formation of a patent pool with fixed royalty rates to both corporations under threat of simply taking the patents. (Of course, patent pools can also be voluntary, not just imposed by the federal government.9</w:t>
      </w:r>
      <w:proofErr w:type="gramStart"/>
      <w:r w:rsidRPr="005C0F0F">
        <w:rPr>
          <w:sz w:val="16"/>
          <w:szCs w:val="16"/>
        </w:rPr>
        <w:t>)</w:t>
      </w:r>
      <w:r w:rsidRPr="005C0F0F">
        <w:t>  </w:t>
      </w:r>
      <w:r w:rsidRPr="005C0F0F">
        <w:rPr>
          <w:sz w:val="16"/>
          <w:szCs w:val="16"/>
        </w:rPr>
        <w:t>How</w:t>
      </w:r>
      <w:proofErr w:type="gramEnd"/>
      <w:r w:rsidRPr="005C0F0F">
        <w:rPr>
          <w:sz w:val="16"/>
          <w:szCs w:val="16"/>
        </w:rPr>
        <w:t xml:space="preserve"> might a patent pool apply to essential medicines?  Consider Essential Inventions, Inc., and its recent proposal for an</w:t>
      </w:r>
      <w:r w:rsidRPr="005C0F0F">
        <w:t xml:space="preserve"> </w:t>
      </w:r>
      <w:r w:rsidRPr="005C0F0F">
        <w:rPr>
          <w:rStyle w:val="StyleUnderline"/>
          <w:highlight w:val="cyan"/>
        </w:rPr>
        <w:t>Essential Patent Pool for AIDS</w:t>
      </w:r>
      <w:r w:rsidRPr="005C0F0F">
        <w:rPr>
          <w:sz w:val="16"/>
          <w:szCs w:val="16"/>
        </w:rPr>
        <w:t>.  Under this proposal, a non‐profit entity, the EPPA,</w:t>
      </w:r>
      <w:r w:rsidRPr="005C0F0F">
        <w:t xml:space="preserve"> </w:t>
      </w:r>
      <w:r w:rsidRPr="005C0F0F">
        <w:rPr>
          <w:rStyle w:val="StyleUnderline"/>
          <w:highlight w:val="cyan"/>
        </w:rPr>
        <w:t>would identify patent relevant to HIV/AIDS treatment and request voluntary licensing to the pool</w:t>
      </w:r>
      <w:r w:rsidRPr="005C0F0F">
        <w:rPr>
          <w:rStyle w:val="StyleUnderline"/>
        </w:rPr>
        <w:t xml:space="preserve"> for use in low‐income countries</w:t>
      </w:r>
      <w:r w:rsidRPr="005C0F0F">
        <w:rPr>
          <w:sz w:val="16"/>
          <w:szCs w:val="16"/>
        </w:rPr>
        <w:t>.  If a voluntary license is not obtained, a compulsory license would be sought.  Licensees also agree to “grantback” any rights obtained through use of EPPA patents.  Although the EPPA, were it formed, would seek to pool all patents necessary for HIV/AIDS treatment and prevention,</w:t>
      </w:r>
      <w:r w:rsidRPr="005C0F0F">
        <w:t xml:space="preserve"> </w:t>
      </w:r>
      <w:r w:rsidRPr="005C0F0F">
        <w:rPr>
          <w:rStyle w:val="StyleUnderline"/>
        </w:rPr>
        <w:t>of particular interest might be</w:t>
      </w:r>
      <w:r w:rsidRPr="005C0F0F">
        <w:t xml:space="preserve"> </w:t>
      </w:r>
      <w:r w:rsidRPr="005C0F0F">
        <w:rPr>
          <w:sz w:val="16"/>
          <w:szCs w:val="16"/>
        </w:rPr>
        <w:t>the use of multiple patents</w:t>
      </w:r>
      <w:r w:rsidRPr="005C0F0F">
        <w:t xml:space="preserve"> </w:t>
      </w:r>
      <w:r w:rsidRPr="005C0F0F">
        <w:rPr>
          <w:rStyle w:val="StyleUnderline"/>
          <w:highlight w:val="cyan"/>
        </w:rPr>
        <w:t xml:space="preserve">to </w:t>
      </w:r>
      <w:r w:rsidRPr="005C0F0F">
        <w:rPr>
          <w:rStyle w:val="Emphasis"/>
          <w:highlight w:val="cyan"/>
        </w:rPr>
        <w:t>create fixed dose combinations</w:t>
      </w:r>
      <w:r w:rsidRPr="005C0F0F">
        <w:rPr>
          <w:rStyle w:val="StyleUnderline"/>
        </w:rPr>
        <w:t xml:space="preserve"> </w:t>
      </w:r>
      <w:r w:rsidRPr="005C0F0F">
        <w:rPr>
          <w:sz w:val="16"/>
          <w:szCs w:val="16"/>
        </w:rPr>
        <w:t>(FDCs)</w:t>
      </w:r>
      <w:r w:rsidRPr="005C0F0F">
        <w:t xml:space="preserve"> </w:t>
      </w:r>
      <w:r w:rsidRPr="005C0F0F">
        <w:rPr>
          <w:rStyle w:val="Emphasis"/>
          <w:highlight w:val="cyan"/>
        </w:rPr>
        <w:t>and products that</w:t>
      </w:r>
      <w:r w:rsidRPr="005C0F0F">
        <w:t xml:space="preserve"> </w:t>
      </w:r>
      <w:r w:rsidRPr="005C0F0F">
        <w:rPr>
          <w:sz w:val="16"/>
          <w:szCs w:val="16"/>
        </w:rPr>
        <w:t xml:space="preserve">for one reason or another </w:t>
      </w:r>
      <w:r w:rsidRPr="005C0F0F">
        <w:rPr>
          <w:rStyle w:val="Emphasis"/>
          <w:highlight w:val="cyan"/>
        </w:rPr>
        <w:t>are</w:t>
      </w:r>
      <w:r w:rsidRPr="005C0F0F">
        <w:rPr>
          <w:rStyle w:val="StyleUnderline"/>
        </w:rPr>
        <w:t xml:space="preserve"> currently </w:t>
      </w:r>
      <w:r w:rsidRPr="005C0F0F">
        <w:rPr>
          <w:rStyle w:val="Emphasis"/>
          <w:highlight w:val="cyan"/>
        </w:rPr>
        <w:t>unsuitable for low income settings</w:t>
      </w:r>
      <w:r w:rsidRPr="005C0F0F">
        <w:t xml:space="preserve"> (</w:t>
      </w:r>
      <w:r w:rsidRPr="005C0F0F">
        <w:rPr>
          <w:rStyle w:val="StyleUnderline"/>
        </w:rPr>
        <w:t>e.g., the HIV drug Fuzeon, which requires sterile water for mixing, refrigeration once mixed, and</w:t>
      </w:r>
      <w:r w:rsidRPr="005C0F0F">
        <w:t xml:space="preserve"> </w:t>
      </w:r>
      <w:r w:rsidRPr="005C0F0F">
        <w:rPr>
          <w:sz w:val="16"/>
          <w:szCs w:val="16"/>
        </w:rPr>
        <w:t>then</w:t>
      </w:r>
      <w:r w:rsidRPr="005C0F0F">
        <w:t xml:space="preserve"> </w:t>
      </w:r>
      <w:r w:rsidRPr="005C0F0F">
        <w:rPr>
          <w:rStyle w:val="StyleUnderline"/>
        </w:rPr>
        <w:t>subcutaneous injection</w:t>
      </w:r>
      <w:r w:rsidRPr="005C0F0F">
        <w:t xml:space="preserve">).10 </w:t>
      </w:r>
    </w:p>
    <w:p w14:paraId="07348BA2" w14:textId="77777777" w:rsidR="001232C0" w:rsidRPr="005C0F0F" w:rsidRDefault="001232C0" w:rsidP="001232C0">
      <w:pPr>
        <w:pStyle w:val="NoSpacing"/>
      </w:pPr>
      <w:r w:rsidRPr="005C0F0F">
        <w:rPr>
          <w:rStyle w:val="Emphasis"/>
          <w:highlight w:val="cyan"/>
        </w:rPr>
        <w:t>Patent pools</w:t>
      </w:r>
      <w:r w:rsidRPr="005C0F0F">
        <w:t xml:space="preserve"> </w:t>
      </w:r>
      <w:r w:rsidRPr="005C0F0F">
        <w:rPr>
          <w:sz w:val="16"/>
          <w:szCs w:val="16"/>
        </w:rPr>
        <w:t xml:space="preserve">thus </w:t>
      </w:r>
      <w:r w:rsidRPr="005C0F0F">
        <w:rPr>
          <w:rStyle w:val="Emphasis"/>
          <w:highlight w:val="cyan"/>
        </w:rPr>
        <w:t>represent</w:t>
      </w:r>
      <w:r w:rsidRPr="005C0F0F">
        <w:t xml:space="preserve"> </w:t>
      </w:r>
      <w:r w:rsidRPr="005C0F0F">
        <w:rPr>
          <w:sz w:val="16"/>
          <w:szCs w:val="16"/>
        </w:rPr>
        <w:t>•</w:t>
      </w:r>
      <w:r w:rsidRPr="005C0F0F">
        <w:t xml:space="preserve"> </w:t>
      </w:r>
      <w:r w:rsidRPr="005C0F0F">
        <w:rPr>
          <w:rStyle w:val="Emphasis"/>
          <w:highlight w:val="cyan"/>
        </w:rPr>
        <w:t>A novel approach to access to essential medicines that would lower transaction costs</w:t>
      </w:r>
      <w:r w:rsidRPr="005C0F0F">
        <w:t xml:space="preserve"> </w:t>
      </w:r>
      <w:r w:rsidRPr="005C0F0F">
        <w:rPr>
          <w:sz w:val="16"/>
          <w:szCs w:val="16"/>
        </w:rPr>
        <w:t>between patent owners; •</w:t>
      </w:r>
      <w:r w:rsidRPr="005C0F0F">
        <w:t xml:space="preserve"> </w:t>
      </w:r>
      <w:r w:rsidRPr="005C0F0F">
        <w:rPr>
          <w:rStyle w:val="Emphasis"/>
          <w:highlight w:val="cyan"/>
        </w:rPr>
        <w:t>A historically useful tool</w:t>
      </w:r>
      <w:r w:rsidRPr="005C0F0F">
        <w:t xml:space="preserve"> </w:t>
      </w:r>
      <w:r w:rsidRPr="005C0F0F">
        <w:rPr>
          <w:sz w:val="16"/>
          <w:szCs w:val="16"/>
        </w:rPr>
        <w:t xml:space="preserve">for certain situations, as shown in the airplane industry; </w:t>
      </w:r>
      <w:r w:rsidRPr="005C0F0F">
        <w:rPr>
          <w:rStyle w:val="Emphasis"/>
          <w:highlight w:val="cyan"/>
        </w:rPr>
        <w:t>and</w:t>
      </w:r>
      <w:r w:rsidRPr="005C0F0F">
        <w:t xml:space="preserve">, </w:t>
      </w:r>
      <w:r w:rsidRPr="005C0F0F">
        <w:rPr>
          <w:sz w:val="16"/>
          <w:szCs w:val="16"/>
        </w:rPr>
        <w:t>• Depending on licensing terms,</w:t>
      </w:r>
      <w:r w:rsidRPr="005C0F0F">
        <w:t xml:space="preserve"> </w:t>
      </w:r>
      <w:r w:rsidRPr="005C0F0F">
        <w:rPr>
          <w:rStyle w:val="Emphasis"/>
          <w:highlight w:val="cyan"/>
        </w:rPr>
        <w:t>a way to separate the innovation process from</w:t>
      </w:r>
      <w:r w:rsidRPr="005C0F0F">
        <w:rPr>
          <w:rStyle w:val="Emphasis"/>
        </w:rPr>
        <w:t xml:space="preserve"> the </w:t>
      </w:r>
      <w:r w:rsidRPr="005C0F0F">
        <w:rPr>
          <w:rStyle w:val="Emphasis"/>
          <w:highlight w:val="cyan"/>
        </w:rPr>
        <w:t>manufacturing</w:t>
      </w:r>
      <w:r w:rsidRPr="005C0F0F">
        <w:rPr>
          <w:rStyle w:val="Emphasis"/>
        </w:rPr>
        <w:t xml:space="preserve"> one, </w:t>
      </w:r>
      <w:r w:rsidRPr="005C0F0F">
        <w:rPr>
          <w:rStyle w:val="Emphasis"/>
          <w:highlight w:val="cyan"/>
        </w:rPr>
        <w:t>lowering costs of medicines.</w:t>
      </w:r>
      <w:r w:rsidRPr="005C0F0F">
        <w:t> </w:t>
      </w:r>
    </w:p>
    <w:p w14:paraId="05DD8399" w14:textId="77777777" w:rsidR="001232C0" w:rsidRPr="005C0F0F" w:rsidRDefault="001232C0" w:rsidP="001232C0">
      <w:pPr>
        <w:pStyle w:val="Heading4"/>
        <w:rPr>
          <w:rFonts w:cs="Calibri"/>
        </w:rPr>
      </w:pPr>
      <w:r w:rsidRPr="005C0F0F">
        <w:rPr>
          <w:rFonts w:cs="Calibri"/>
        </w:rPr>
        <w:t>Patent pools settle IP ownership disputes, reduce transaction costs, facilitate cooperation without changing existing patent law</w:t>
      </w:r>
    </w:p>
    <w:p w14:paraId="1E0E2B79" w14:textId="77777777" w:rsidR="001232C0" w:rsidRPr="005C0F0F" w:rsidRDefault="001232C0" w:rsidP="001232C0">
      <w:pPr>
        <w:pStyle w:val="NoSpacing"/>
      </w:pPr>
      <w:r w:rsidRPr="005C0F0F">
        <w:rPr>
          <w:rStyle w:val="Style13ptBold"/>
        </w:rPr>
        <w:t>DeCamp 7</w:t>
      </w:r>
      <w:r w:rsidRPr="005C0F0F">
        <w:t xml:space="preserve"> (Matthew Wayne DeCamp -- Department of Philosophy @ Duke University, “GLOBAL HEALTH: A NORMATIVE ANALYSIS OF INTELLECTUAL PROPERTY RIGHTS AND GLOBAL DISTRIBUTIVE JUSTICE”, https://dukespace.lib.duke.edu/dspace/bitstream/handle/10161/193/D_DeCamp_Matthew_Wayne_a_052007.pdf?sequence=1, Pgs. 356-358, 25 April 2007,)//susu</w:t>
      </w:r>
    </w:p>
    <w:p w14:paraId="20A67EDA" w14:textId="77777777" w:rsidR="001232C0" w:rsidRPr="005C0F0F" w:rsidRDefault="001232C0" w:rsidP="001232C0">
      <w:pPr>
        <w:pStyle w:val="NoSpacing"/>
      </w:pPr>
      <w:r w:rsidRPr="005C0F0F">
        <w:rPr>
          <w:rStyle w:val="Emphasis"/>
          <w:highlight w:val="cyan"/>
        </w:rPr>
        <w:t>Certain</w:t>
      </w:r>
      <w:r w:rsidRPr="005C0F0F">
        <w:t xml:space="preserve"> </w:t>
      </w:r>
      <w:r w:rsidRPr="005C0F0F">
        <w:rPr>
          <w:sz w:val="16"/>
          <w:szCs w:val="16"/>
        </w:rPr>
        <w:t>of the</w:t>
      </w:r>
      <w:r w:rsidRPr="005C0F0F">
        <w:t xml:space="preserve"> </w:t>
      </w:r>
      <w:r w:rsidRPr="005C0F0F">
        <w:rPr>
          <w:rStyle w:val="Emphasis"/>
          <w:highlight w:val="cyan"/>
        </w:rPr>
        <w:t>reforms</w:t>
      </w:r>
      <w:r w:rsidRPr="005C0F0F">
        <w:t xml:space="preserve"> </w:t>
      </w:r>
      <w:r w:rsidRPr="005C0F0F">
        <w:rPr>
          <w:sz w:val="16"/>
          <w:szCs w:val="16"/>
        </w:rPr>
        <w:t>noted here</w:t>
      </w:r>
      <w:r w:rsidRPr="005C0F0F">
        <w:t xml:space="preserve"> </w:t>
      </w:r>
      <w:r w:rsidRPr="005C0F0F">
        <w:rPr>
          <w:rStyle w:val="Emphasis"/>
          <w:highlight w:val="cyan"/>
        </w:rPr>
        <w:t>are worthy of consideration</w:t>
      </w:r>
      <w:r w:rsidRPr="005C0F0F">
        <w:t xml:space="preserve"> </w:t>
      </w:r>
      <w:r w:rsidRPr="005C0F0F">
        <w:rPr>
          <w:sz w:val="16"/>
          <w:szCs w:val="16"/>
        </w:rPr>
        <w:t>in particular circumstances no matter what</w:t>
      </w:r>
      <w:r w:rsidRPr="005C0F0F">
        <w:t xml:space="preserve">, </w:t>
      </w:r>
      <w:r w:rsidRPr="005C0F0F">
        <w:rPr>
          <w:rStyle w:val="Emphasis"/>
          <w:highlight w:val="cyan"/>
        </w:rPr>
        <w:t>if anything, were to occur with</w:t>
      </w:r>
      <w:r w:rsidRPr="005C0F0F">
        <w:rPr>
          <w:rStyle w:val="Emphasis"/>
        </w:rPr>
        <w:t xml:space="preserve"> global </w:t>
      </w:r>
      <w:r w:rsidRPr="005C0F0F">
        <w:rPr>
          <w:rStyle w:val="Emphasis"/>
          <w:highlight w:val="cyan"/>
        </w:rPr>
        <w:t>IPR reform</w:t>
      </w:r>
      <w:r w:rsidRPr="005C0F0F">
        <w:rPr>
          <w:rStyle w:val="Emphasis"/>
        </w:rPr>
        <w:t>.</w:t>
      </w:r>
      <w:r w:rsidRPr="005C0F0F">
        <w:t>  </w:t>
      </w:r>
    </w:p>
    <w:p w14:paraId="2E5D2605" w14:textId="77777777" w:rsidR="001232C0" w:rsidRPr="005C0F0F" w:rsidRDefault="001232C0" w:rsidP="001232C0">
      <w:pPr>
        <w:pStyle w:val="NoSpacing"/>
      </w:pPr>
      <w:r w:rsidRPr="005C0F0F">
        <w:rPr>
          <w:sz w:val="16"/>
          <w:szCs w:val="16"/>
        </w:rPr>
        <w:t>Patent Pools.  One can</w:t>
      </w:r>
      <w:r w:rsidRPr="005C0F0F">
        <w:t xml:space="preserve"> </w:t>
      </w:r>
      <w:r w:rsidRPr="005C0F0F">
        <w:rPr>
          <w:rStyle w:val="Emphasis"/>
          <w:highlight w:val="cyan"/>
        </w:rPr>
        <w:t>imagine the utility</w:t>
      </w:r>
      <w:r w:rsidRPr="005C0F0F">
        <w:rPr>
          <w:rStyle w:val="Emphasis"/>
        </w:rPr>
        <w:t xml:space="preserve"> of patent pools</w:t>
      </w:r>
      <w:r w:rsidRPr="005C0F0F">
        <w:t xml:space="preserve"> </w:t>
      </w:r>
      <w:r w:rsidRPr="005C0F0F">
        <w:rPr>
          <w:sz w:val="16"/>
          <w:szCs w:val="16"/>
        </w:rPr>
        <w:t>in at least two circumstances.  First,</w:t>
      </w:r>
      <w:r w:rsidRPr="005C0F0F">
        <w:t xml:space="preserve"> </w:t>
      </w:r>
      <w:r w:rsidRPr="005C0F0F">
        <w:rPr>
          <w:rStyle w:val="Emphasis"/>
          <w:highlight w:val="cyan"/>
        </w:rPr>
        <w:t>when</w:t>
      </w:r>
      <w:r w:rsidRPr="005C0F0F">
        <w:rPr>
          <w:sz w:val="16"/>
          <w:szCs w:val="16"/>
        </w:rPr>
        <w:t xml:space="preserve"> the existence of multiple IP owners requires coordination, particularly when</w:t>
      </w:r>
      <w:r w:rsidRPr="005C0F0F">
        <w:t xml:space="preserve"> </w:t>
      </w:r>
      <w:r w:rsidRPr="005C0F0F">
        <w:rPr>
          <w:rStyle w:val="Emphasis"/>
          <w:highlight w:val="cyan"/>
        </w:rPr>
        <w:t>the IP</w:t>
      </w:r>
      <w:r w:rsidRPr="005C0F0F">
        <w:rPr>
          <w:rStyle w:val="StyleUnderline"/>
        </w:rPr>
        <w:t xml:space="preserve"> in question </w:t>
      </w:r>
      <w:r w:rsidRPr="005C0F0F">
        <w:rPr>
          <w:rStyle w:val="Emphasis"/>
          <w:highlight w:val="cyan"/>
        </w:rPr>
        <w:t>is under dispute, patent pools represent a</w:t>
      </w:r>
      <w:r w:rsidRPr="005C0F0F">
        <w:t xml:space="preserve"> </w:t>
      </w:r>
      <w:r w:rsidRPr="005C0F0F">
        <w:rPr>
          <w:sz w:val="16"/>
          <w:szCs w:val="16"/>
        </w:rPr>
        <w:t>possible</w:t>
      </w:r>
      <w:r w:rsidRPr="005C0F0F">
        <w:t xml:space="preserve"> </w:t>
      </w:r>
      <w:r w:rsidRPr="005C0F0F">
        <w:rPr>
          <w:rStyle w:val="Emphasis"/>
          <w:highlight w:val="cyan"/>
        </w:rPr>
        <w:t>solution</w:t>
      </w:r>
      <w:r w:rsidRPr="005C0F0F">
        <w:t xml:space="preserve">. </w:t>
      </w:r>
      <w:r w:rsidRPr="005C0F0F">
        <w:rPr>
          <w:sz w:val="16"/>
          <w:szCs w:val="16"/>
        </w:rPr>
        <w:t xml:space="preserve">This has been discussed in relation to genomic and biotechnology patenting, for example, </w:t>
      </w:r>
      <w:r w:rsidRPr="005C0F0F">
        <w:rPr>
          <w:rStyle w:val="Emphasis"/>
          <w:highlight w:val="cyan"/>
        </w:rPr>
        <w:t>to reduce transaction costs and facilitate</w:t>
      </w:r>
      <w:r w:rsidRPr="005C0F0F">
        <w:t xml:space="preserve"> </w:t>
      </w:r>
      <w:r w:rsidRPr="005C0F0F">
        <w:rPr>
          <w:sz w:val="16"/>
          <w:szCs w:val="16"/>
        </w:rPr>
        <w:t>the</w:t>
      </w:r>
      <w:r w:rsidRPr="005C0F0F">
        <w:t xml:space="preserve"> </w:t>
      </w:r>
      <w:r w:rsidRPr="005C0F0F">
        <w:rPr>
          <w:rStyle w:val="Emphasis"/>
          <w:highlight w:val="cyan"/>
        </w:rPr>
        <w:t>bringing together</w:t>
      </w:r>
      <w:r w:rsidRPr="005C0F0F">
        <w:t xml:space="preserve"> </w:t>
      </w:r>
      <w:r w:rsidRPr="005C0F0F">
        <w:rPr>
          <w:sz w:val="16"/>
          <w:szCs w:val="16"/>
        </w:rPr>
        <w:t>of</w:t>
      </w:r>
      <w:r w:rsidRPr="005C0F0F">
        <w:t xml:space="preserve"> </w:t>
      </w:r>
      <w:r w:rsidRPr="005C0F0F">
        <w:rPr>
          <w:rStyle w:val="Emphasis"/>
          <w:highlight w:val="cyan"/>
        </w:rPr>
        <w:t>multiple</w:t>
      </w:r>
      <w:r w:rsidRPr="005C0F0F">
        <w:t xml:space="preserve"> </w:t>
      </w:r>
      <w:r w:rsidRPr="005C0F0F">
        <w:rPr>
          <w:sz w:val="16"/>
          <w:szCs w:val="16"/>
        </w:rPr>
        <w:t>gene sequence</w:t>
      </w:r>
      <w:r w:rsidRPr="005C0F0F">
        <w:t xml:space="preserve"> </w:t>
      </w:r>
      <w:r w:rsidRPr="005C0F0F">
        <w:rPr>
          <w:rStyle w:val="Emphasis"/>
          <w:highlight w:val="cyan"/>
        </w:rPr>
        <w:t>owners</w:t>
      </w:r>
      <w:r w:rsidRPr="005C0F0F">
        <w:t xml:space="preserve"> </w:t>
      </w:r>
      <w:r w:rsidRPr="005C0F0F">
        <w:rPr>
          <w:sz w:val="16"/>
          <w:szCs w:val="16"/>
        </w:rPr>
        <w:t>for DNA microarrays and diagnostic tests (Clark, et al., 2000). The worry in this context is that the high transaction costs associated with negotiating between multiple IP owners could prevent inclusion of all the necessary gene sequences for a clinically effective diagnostic test.  In global health, patent pools have most recently been discussed in relation to the production of a SARS vaccine (Simon, et al., 2005).15</w:t>
      </w:r>
      <w:r w:rsidRPr="005C0F0F">
        <w:t>   </w:t>
      </w:r>
    </w:p>
    <w:p w14:paraId="468869D4" w14:textId="77777777" w:rsidR="001232C0" w:rsidRPr="005C0F0F" w:rsidRDefault="001232C0" w:rsidP="001232C0">
      <w:pPr>
        <w:pStyle w:val="NoSpacing"/>
        <w:rPr>
          <w:sz w:val="16"/>
          <w:szCs w:val="16"/>
        </w:rPr>
      </w:pPr>
      <w:r w:rsidRPr="005C0F0F">
        <w:rPr>
          <w:sz w:val="16"/>
          <w:szCs w:val="16"/>
        </w:rPr>
        <w:t>According to Simon et al. (2005), the severe acute respiratory syndrome coronavirus (SARS‐CoV) might provide the test case for patent pooling in the health sciences.  This is because the research and sequencing that led to the identification of the virus following the 2002 outbreak occurred in a particular way: • over a short period of time, making the patent applications at similar stages and with few third party agreements to complicate matters;   • within four parties that hold the key patent applications for SARS‐CoV (CDC, Health Canada, Versitech, Ltd., and CoroNovative BV); • without, as yet, a market for SARS related products, providing an incentive to contain costs; and, • a close involvement with public health‐related organizations who would like to drive the process forward. (Simon, et al., 2005 709)</w:t>
      </w:r>
    </w:p>
    <w:p w14:paraId="7A50C5F3" w14:textId="77777777" w:rsidR="001232C0" w:rsidRPr="005C0F0F" w:rsidRDefault="001232C0" w:rsidP="001232C0">
      <w:pPr>
        <w:pStyle w:val="NoSpacing"/>
      </w:pPr>
      <w:r w:rsidRPr="005C0F0F">
        <w:rPr>
          <w:sz w:val="16"/>
          <w:szCs w:val="16"/>
        </w:rPr>
        <w:t>Thus,</w:t>
      </w:r>
      <w:r w:rsidRPr="005C0F0F">
        <w:t xml:space="preserve"> </w:t>
      </w:r>
      <w:r w:rsidRPr="005C0F0F">
        <w:rPr>
          <w:rStyle w:val="Emphasis"/>
          <w:highlight w:val="cyan"/>
        </w:rPr>
        <w:t>the</w:t>
      </w:r>
      <w:r w:rsidRPr="005C0F0F">
        <w:rPr>
          <w:rStyle w:val="StyleUnderline"/>
        </w:rPr>
        <w:t xml:space="preserve"> SARS </w:t>
      </w:r>
      <w:r w:rsidRPr="005C0F0F">
        <w:rPr>
          <w:rStyle w:val="Emphasis"/>
          <w:highlight w:val="cyan"/>
        </w:rPr>
        <w:t>patent pool demonstrates</w:t>
      </w:r>
      <w:r w:rsidRPr="005C0F0F">
        <w:rPr>
          <w:rStyle w:val="StyleUnderline"/>
        </w:rPr>
        <w:t xml:space="preserve"> the potential of pooling as </w:t>
      </w:r>
      <w:r w:rsidRPr="005C0F0F">
        <w:rPr>
          <w:rStyle w:val="Emphasis"/>
          <w:highlight w:val="cyan"/>
        </w:rPr>
        <w:t>a way to work within existing patent law to foster</w:t>
      </w:r>
      <w:r w:rsidRPr="005C0F0F">
        <w:rPr>
          <w:rStyle w:val="StyleUnderline"/>
        </w:rPr>
        <w:t xml:space="preserve"> the </w:t>
      </w:r>
      <w:r w:rsidRPr="005C0F0F">
        <w:rPr>
          <w:rStyle w:val="Emphasis"/>
          <w:highlight w:val="cyan"/>
        </w:rPr>
        <w:t>development of</w:t>
      </w:r>
      <w:r w:rsidRPr="005C0F0F">
        <w:rPr>
          <w:rStyle w:val="Emphasis"/>
        </w:rPr>
        <w:t xml:space="preserve"> an </w:t>
      </w:r>
      <w:r w:rsidRPr="005C0F0F">
        <w:rPr>
          <w:rStyle w:val="Emphasis"/>
          <w:highlight w:val="cyan"/>
        </w:rPr>
        <w:t>important product</w:t>
      </w:r>
      <w:r w:rsidRPr="005C0F0F">
        <w:t xml:space="preserve"> </w:t>
      </w:r>
      <w:r w:rsidRPr="005C0F0F">
        <w:rPr>
          <w:sz w:val="16"/>
          <w:szCs w:val="16"/>
        </w:rPr>
        <w:t>(i.e., the SARS vaccine).  Another area where</w:t>
      </w:r>
      <w:r w:rsidRPr="005C0F0F">
        <w:t xml:space="preserve"> </w:t>
      </w:r>
      <w:r w:rsidRPr="005C0F0F">
        <w:rPr>
          <w:rStyle w:val="StyleUnderline"/>
          <w:highlight w:val="cyan"/>
        </w:rPr>
        <w:t>patent pooling could be effective</w:t>
      </w:r>
      <w:r w:rsidRPr="005C0F0F">
        <w:t xml:space="preserve"> </w:t>
      </w:r>
      <w:r w:rsidRPr="005C0F0F">
        <w:rPr>
          <w:sz w:val="16"/>
          <w:szCs w:val="16"/>
        </w:rPr>
        <w:t>is in</w:t>
      </w:r>
      <w:r w:rsidRPr="005C0F0F">
        <w:t xml:space="preserve"> </w:t>
      </w:r>
      <w:r w:rsidRPr="005C0F0F">
        <w:rPr>
          <w:rStyle w:val="StyleUnderline"/>
          <w:highlight w:val="cyan"/>
        </w:rPr>
        <w:t>facilitating fixed dose combinations</w:t>
      </w:r>
      <w:r w:rsidRPr="005C0F0F">
        <w:t xml:space="preserve"> </w:t>
      </w:r>
      <w:r w:rsidRPr="005C0F0F">
        <w:rPr>
          <w:sz w:val="16"/>
          <w:szCs w:val="16"/>
        </w:rPr>
        <w:t xml:space="preserve">(FDCs), </w:t>
      </w:r>
      <w:r w:rsidRPr="005C0F0F">
        <w:rPr>
          <w:rStyle w:val="StyleUnderline"/>
        </w:rPr>
        <w:t xml:space="preserve">as the treatment of </w:t>
      </w:r>
      <w:r w:rsidRPr="005C0F0F">
        <w:rPr>
          <w:rStyle w:val="StyleUnderline"/>
          <w:highlight w:val="cyan"/>
        </w:rPr>
        <w:t>many health conditions</w:t>
      </w:r>
      <w:r w:rsidRPr="005C0F0F">
        <w:t xml:space="preserve"> </w:t>
      </w:r>
      <w:r w:rsidRPr="005C0F0F">
        <w:rPr>
          <w:sz w:val="16"/>
          <w:szCs w:val="16"/>
        </w:rPr>
        <w:t>(such as TB and HIV) often</w:t>
      </w:r>
      <w:r w:rsidRPr="005C0F0F">
        <w:t xml:space="preserve"> </w:t>
      </w:r>
      <w:r w:rsidRPr="005C0F0F">
        <w:rPr>
          <w:rStyle w:val="StyleUnderline"/>
          <w:highlight w:val="cyan"/>
        </w:rPr>
        <w:t>requires</w:t>
      </w:r>
      <w:r w:rsidRPr="005C0F0F">
        <w:t xml:space="preserve"> </w:t>
      </w:r>
      <w:r w:rsidRPr="005C0F0F">
        <w:rPr>
          <w:sz w:val="16"/>
          <w:szCs w:val="16"/>
        </w:rPr>
        <w:t>the</w:t>
      </w:r>
      <w:r w:rsidRPr="005C0F0F">
        <w:t xml:space="preserve"> </w:t>
      </w:r>
      <w:r w:rsidRPr="005C0F0F">
        <w:rPr>
          <w:rStyle w:val="StyleUnderline"/>
        </w:rPr>
        <w:t xml:space="preserve">administration of </w:t>
      </w:r>
      <w:r w:rsidRPr="005C0F0F">
        <w:rPr>
          <w:rStyle w:val="StyleUnderline"/>
          <w:highlight w:val="cyan"/>
        </w:rPr>
        <w:t>multiple</w:t>
      </w:r>
      <w:r w:rsidRPr="005C0F0F">
        <w:rPr>
          <w:rStyle w:val="StyleUnderline"/>
        </w:rPr>
        <w:t xml:space="preserve"> different </w:t>
      </w:r>
      <w:r w:rsidRPr="005C0F0F">
        <w:rPr>
          <w:rStyle w:val="StyleUnderline"/>
          <w:highlight w:val="cyan"/>
        </w:rPr>
        <w:t>drugs per day</w:t>
      </w:r>
      <w:r w:rsidRPr="005C0F0F">
        <w:t xml:space="preserve"> – </w:t>
      </w:r>
      <w:r w:rsidRPr="005C0F0F">
        <w:rPr>
          <w:rStyle w:val="StyleUnderline"/>
          <w:highlight w:val="cyan"/>
        </w:rPr>
        <w:t>a situation</w:t>
      </w:r>
      <w:r w:rsidRPr="005C0F0F">
        <w:rPr>
          <w:rStyle w:val="StyleUnderline"/>
        </w:rPr>
        <w:t xml:space="preserve"> that could be helped</w:t>
      </w:r>
      <w:r w:rsidRPr="005C0F0F">
        <w:t xml:space="preserve"> (</w:t>
      </w:r>
      <w:r w:rsidRPr="005C0F0F">
        <w:rPr>
          <w:rStyle w:val="StyleUnderline"/>
        </w:rPr>
        <w:t xml:space="preserve">and has been </w:t>
      </w:r>
      <w:r w:rsidRPr="005C0F0F">
        <w:rPr>
          <w:rStyle w:val="StyleUnderline"/>
          <w:highlight w:val="cyan"/>
        </w:rPr>
        <w:t>helped in the case of HIV</w:t>
      </w:r>
      <w:r w:rsidRPr="005C0F0F">
        <w:t xml:space="preserve">), </w:t>
      </w:r>
      <w:r w:rsidRPr="005C0F0F">
        <w:rPr>
          <w:rStyle w:val="StyleUnderline"/>
          <w:highlight w:val="cyan"/>
        </w:rPr>
        <w:t>by FDCs</w:t>
      </w:r>
      <w:r w:rsidRPr="005C0F0F">
        <w:t xml:space="preserve"> </w:t>
      </w:r>
      <w:r w:rsidRPr="005C0F0F">
        <w:rPr>
          <w:sz w:val="16"/>
          <w:szCs w:val="16"/>
        </w:rPr>
        <w:t>(Kaplan, 2003a, Kaplan, 2003b).  Importantly,</w:t>
      </w:r>
      <w:r w:rsidRPr="005C0F0F">
        <w:t xml:space="preserve"> </w:t>
      </w:r>
      <w:r w:rsidRPr="005C0F0F">
        <w:rPr>
          <w:rStyle w:val="Emphasis"/>
          <w:highlight w:val="cyan"/>
        </w:rPr>
        <w:t>for these initiatives to go forward does not require global IPR reform</w:t>
      </w:r>
      <w:r w:rsidRPr="005C0F0F">
        <w:t>.</w:t>
      </w:r>
    </w:p>
    <w:p w14:paraId="07C6F69D" w14:textId="77777777" w:rsidR="001232C0" w:rsidRDefault="001232C0" w:rsidP="001232C0">
      <w:pPr>
        <w:pStyle w:val="Heading3"/>
      </w:pPr>
      <w:r>
        <w:t>Solvency---AT: Waivers---2NC</w:t>
      </w:r>
    </w:p>
    <w:p w14:paraId="76EF97E9" w14:textId="77777777" w:rsidR="001232C0" w:rsidRPr="005C0F0F" w:rsidRDefault="001232C0" w:rsidP="001232C0">
      <w:pPr>
        <w:pStyle w:val="Heading4"/>
      </w:pPr>
      <w:r>
        <w:t>Pools solve for inefficiencies in TRIPS</w:t>
      </w:r>
    </w:p>
    <w:p w14:paraId="60A3AC4B" w14:textId="77777777" w:rsidR="001232C0" w:rsidRPr="00B02C93" w:rsidRDefault="001232C0" w:rsidP="001232C0">
      <w:pPr>
        <w:rPr>
          <w:b/>
        </w:rPr>
      </w:pPr>
      <w:r w:rsidRPr="00167565">
        <w:rPr>
          <w:rStyle w:val="Style13ptBold"/>
        </w:rPr>
        <w:t>Raju</w:t>
      </w:r>
      <w:r>
        <w:rPr>
          <w:rStyle w:val="Style13ptBold"/>
        </w:rPr>
        <w:t xml:space="preserve"> </w:t>
      </w:r>
      <w:r w:rsidRPr="00167565">
        <w:rPr>
          <w:rStyle w:val="Style13ptBold"/>
        </w:rPr>
        <w:t>17</w:t>
      </w:r>
      <w:r>
        <w:rPr>
          <w:rStyle w:val="Style13ptBold"/>
        </w:rPr>
        <w:t xml:space="preserve"> </w:t>
      </w:r>
      <w:r w:rsidRPr="00B02C93">
        <w:t xml:space="preserve">(K </w:t>
      </w:r>
      <w:proofErr w:type="gramStart"/>
      <w:r w:rsidRPr="00B02C93">
        <w:t>D ,</w:t>
      </w:r>
      <w:proofErr w:type="gramEnd"/>
      <w:r w:rsidRPr="00B02C93">
        <w:t xml:space="preserve"> Rajiv Gandhi School of Intellectual Property Law, Indian Institute of Technology Kharagpur, West Bengal-721 302, India Received 27 March 2016; accepted 11 November 2016 Compulsory v Voluntary Licensing: A Legitimate way to Enhance Access to Essential Medicines in Developing Countries Journal of Intellectual Property Rights Vol 22, January 2017, pp 23-31)</w:t>
      </w:r>
      <w:r>
        <w:t>//susu</w:t>
      </w:r>
    </w:p>
    <w:p w14:paraId="0215B3C2" w14:textId="77777777" w:rsidR="001232C0" w:rsidRPr="00167565" w:rsidRDefault="001232C0" w:rsidP="001232C0">
      <w:r w:rsidRPr="008E117E">
        <w:rPr>
          <w:sz w:val="16"/>
        </w:rPr>
        <w:t xml:space="preserve">It has been observed that the pharmaceutical </w:t>
      </w:r>
      <w:r w:rsidRPr="008E117E">
        <w:rPr>
          <w:rStyle w:val="StyleUnderline"/>
        </w:rPr>
        <w:t>patents under</w:t>
      </w:r>
      <w:r w:rsidRPr="008E117E">
        <w:rPr>
          <w:sz w:val="16"/>
        </w:rPr>
        <w:t xml:space="preserve"> the </w:t>
      </w:r>
      <w:r w:rsidRPr="005C0F0F">
        <w:rPr>
          <w:rStyle w:val="StyleUnderline"/>
          <w:highlight w:val="cyan"/>
        </w:rPr>
        <w:t>TRIPS</w:t>
      </w:r>
      <w:r w:rsidRPr="008E117E">
        <w:rPr>
          <w:rStyle w:val="StyleUnderline"/>
        </w:rPr>
        <w:t xml:space="preserve"> </w:t>
      </w:r>
      <w:r w:rsidRPr="008E117E">
        <w:rPr>
          <w:sz w:val="16"/>
        </w:rPr>
        <w:t xml:space="preserve">Agreement </w:t>
      </w:r>
      <w:r w:rsidRPr="005C0F0F">
        <w:rPr>
          <w:rStyle w:val="StyleUnderline"/>
          <w:highlight w:val="cyan"/>
        </w:rPr>
        <w:t>have increased</w:t>
      </w:r>
      <w:r>
        <w:rPr>
          <w:rStyle w:val="StyleUnderline"/>
        </w:rPr>
        <w:t xml:space="preserve"> </w:t>
      </w:r>
      <w:r w:rsidRPr="008E117E">
        <w:rPr>
          <w:sz w:val="16"/>
        </w:rPr>
        <w:t xml:space="preserve">the </w:t>
      </w:r>
      <w:r w:rsidRPr="005C0F0F">
        <w:rPr>
          <w:rStyle w:val="StyleUnderline"/>
          <w:highlight w:val="cyan"/>
        </w:rPr>
        <w:t>drug prices</w:t>
      </w:r>
      <w:r w:rsidRPr="008E117E">
        <w:rPr>
          <w:rStyle w:val="StyleUnderline"/>
        </w:rPr>
        <w:t xml:space="preserve"> exorbitantly</w:t>
      </w:r>
      <w:r w:rsidRPr="008E117E">
        <w:rPr>
          <w:sz w:val="16"/>
        </w:rPr>
        <w:t xml:space="preserve">, especially in developing countries. </w:t>
      </w:r>
      <w:r w:rsidRPr="008E117E">
        <w:rPr>
          <w:rStyle w:val="Emphasis"/>
        </w:rPr>
        <w:t xml:space="preserve">This </w:t>
      </w:r>
      <w:r w:rsidRPr="005C0F0F">
        <w:rPr>
          <w:rStyle w:val="Emphasis"/>
          <w:highlight w:val="cyan"/>
        </w:rPr>
        <w:t>made the patent regime</w:t>
      </w:r>
      <w:r w:rsidRPr="008E117E">
        <w:rPr>
          <w:rStyle w:val="Emphasis"/>
        </w:rPr>
        <w:t xml:space="preserve"> itself most</w:t>
      </w:r>
      <w:r>
        <w:rPr>
          <w:rStyle w:val="Emphasis"/>
        </w:rPr>
        <w:t xml:space="preserve"> </w:t>
      </w:r>
      <w:r w:rsidRPr="005C0F0F">
        <w:rPr>
          <w:rStyle w:val="Emphasis"/>
          <w:highlight w:val="cyan"/>
        </w:rPr>
        <w:t>unpopular</w:t>
      </w:r>
      <w:r w:rsidRPr="008E117E">
        <w:rPr>
          <w:rStyle w:val="Emphasis"/>
        </w:rPr>
        <w:t xml:space="preserve"> </w:t>
      </w:r>
      <w:r w:rsidRPr="008E117E">
        <w:rPr>
          <w:sz w:val="16"/>
        </w:rPr>
        <w:t xml:space="preserve">especially in developing countries. </w:t>
      </w:r>
      <w:r w:rsidRPr="008E117E">
        <w:rPr>
          <w:rStyle w:val="StyleUnderline"/>
        </w:rPr>
        <w:t>Right to</w:t>
      </w:r>
      <w:r>
        <w:rPr>
          <w:rStyle w:val="StyleUnderline"/>
        </w:rPr>
        <w:t xml:space="preserve"> </w:t>
      </w:r>
      <w:r w:rsidRPr="008E117E">
        <w:rPr>
          <w:rStyle w:val="StyleUnderline"/>
        </w:rPr>
        <w:t>health is the heart of the idea of CL provisions</w:t>
      </w:r>
      <w:r w:rsidRPr="005C0F0F">
        <w:rPr>
          <w:rStyle w:val="StyleUnderline"/>
          <w:highlight w:val="cyan"/>
        </w:rPr>
        <w:t>. V</w:t>
      </w:r>
      <w:r w:rsidRPr="008E117E">
        <w:rPr>
          <w:sz w:val="16"/>
        </w:rPr>
        <w:t>olunta</w:t>
      </w:r>
      <w:r w:rsidRPr="00B32EFD">
        <w:rPr>
          <w:sz w:val="16"/>
        </w:rPr>
        <w:t>r</w:t>
      </w:r>
      <w:r w:rsidRPr="008E117E">
        <w:rPr>
          <w:sz w:val="16"/>
        </w:rPr>
        <w:t xml:space="preserve">y </w:t>
      </w:r>
      <w:r w:rsidRPr="005C0F0F">
        <w:rPr>
          <w:rStyle w:val="StyleUnderline"/>
          <w:highlight w:val="cyan"/>
        </w:rPr>
        <w:t>l</w:t>
      </w:r>
      <w:r w:rsidRPr="008E117E">
        <w:rPr>
          <w:sz w:val="16"/>
        </w:rPr>
        <w:t xml:space="preserve">icenses </w:t>
      </w:r>
      <w:r w:rsidRPr="005C0F0F">
        <w:rPr>
          <w:rStyle w:val="StyleUnderline"/>
          <w:highlight w:val="cyan"/>
        </w:rPr>
        <w:t>and patent</w:t>
      </w:r>
      <w:r w:rsidRPr="008E117E">
        <w:rPr>
          <w:rStyle w:val="StyleUnderline"/>
        </w:rPr>
        <w:t xml:space="preserve"> pools </w:t>
      </w:r>
      <w:r w:rsidRPr="005C0F0F">
        <w:rPr>
          <w:rStyle w:val="StyleUnderline"/>
          <w:highlight w:val="cyan"/>
        </w:rPr>
        <w:t>are</w:t>
      </w:r>
      <w:r w:rsidRPr="008E117E">
        <w:rPr>
          <w:rStyle w:val="StyleUnderline"/>
        </w:rPr>
        <w:t xml:space="preserve"> promising and</w:t>
      </w:r>
      <w:r>
        <w:rPr>
          <w:rStyle w:val="StyleUnderline"/>
        </w:rPr>
        <w:t xml:space="preserve"> </w:t>
      </w:r>
      <w:r w:rsidRPr="005C0F0F">
        <w:rPr>
          <w:rStyle w:val="StyleUnderline"/>
          <w:highlight w:val="cyan"/>
        </w:rPr>
        <w:t>a new approach to</w:t>
      </w:r>
      <w:r w:rsidRPr="008E117E">
        <w:rPr>
          <w:rStyle w:val="StyleUnderline"/>
        </w:rPr>
        <w:t xml:space="preserve"> delivering affordable </w:t>
      </w:r>
      <w:r w:rsidRPr="005C0F0F">
        <w:rPr>
          <w:rStyle w:val="StyleUnderline"/>
          <w:highlight w:val="cyan"/>
        </w:rPr>
        <w:t>medicines to developing</w:t>
      </w:r>
      <w:r w:rsidRPr="008E117E">
        <w:rPr>
          <w:rStyle w:val="StyleUnderline"/>
        </w:rPr>
        <w:t xml:space="preserve"> and least developed </w:t>
      </w:r>
      <w:r w:rsidRPr="005C0F0F">
        <w:rPr>
          <w:rStyle w:val="StyleUnderline"/>
          <w:highlight w:val="cyan"/>
        </w:rPr>
        <w:t>countries</w:t>
      </w:r>
      <w:r w:rsidRPr="005C0F0F">
        <w:rPr>
          <w:rStyle w:val="Emphasis"/>
          <w:highlight w:val="cyan"/>
        </w:rPr>
        <w:t xml:space="preserve"> under</w:t>
      </w:r>
      <w:r w:rsidRPr="008E117E">
        <w:rPr>
          <w:rStyle w:val="Emphasis"/>
        </w:rPr>
        <w:t xml:space="preserve"> the</w:t>
      </w:r>
      <w:r>
        <w:rPr>
          <w:rStyle w:val="Emphasis"/>
        </w:rPr>
        <w:t xml:space="preserve"> </w:t>
      </w:r>
      <w:r w:rsidRPr="005C0F0F">
        <w:rPr>
          <w:rStyle w:val="Emphasis"/>
          <w:highlight w:val="cyan"/>
        </w:rPr>
        <w:t>TRIPS</w:t>
      </w:r>
      <w:r w:rsidRPr="008E117E">
        <w:rPr>
          <w:rStyle w:val="Emphasis"/>
        </w:rPr>
        <w:t xml:space="preserve"> regimes of intellectual property protection.</w:t>
      </w:r>
      <w:r>
        <w:rPr>
          <w:rStyle w:val="Emphasis"/>
        </w:rPr>
        <w:t xml:space="preserve"> </w:t>
      </w:r>
      <w:r w:rsidRPr="008E117E">
        <w:rPr>
          <w:sz w:val="16"/>
        </w:rPr>
        <w:t xml:space="preserve">These concepts may be converted into practical realities in treating poor patients throughout the world rather than only protecting the intellectual property rights and the interest of multinational pharmaceutical companies. </w:t>
      </w:r>
      <w:r w:rsidRPr="005C0F0F">
        <w:rPr>
          <w:rStyle w:val="Emphasis"/>
          <w:highlight w:val="cyan"/>
        </w:rPr>
        <w:t>There must be a balancing act between</w:t>
      </w:r>
      <w:r w:rsidRPr="008E117E">
        <w:rPr>
          <w:rStyle w:val="Emphasis"/>
        </w:rPr>
        <w:t xml:space="preserve"> the</w:t>
      </w:r>
      <w:r>
        <w:rPr>
          <w:rStyle w:val="Emphasis"/>
        </w:rPr>
        <w:t xml:space="preserve"> </w:t>
      </w:r>
      <w:r w:rsidRPr="005C0F0F">
        <w:rPr>
          <w:rStyle w:val="Emphasis"/>
          <w:highlight w:val="cyan"/>
        </w:rPr>
        <w:t>social welfare and</w:t>
      </w:r>
      <w:r w:rsidRPr="008E117E">
        <w:rPr>
          <w:rStyle w:val="Emphasis"/>
        </w:rPr>
        <w:t xml:space="preserve"> the protection of innovation and</w:t>
      </w:r>
      <w:r>
        <w:rPr>
          <w:rStyle w:val="Emphasis"/>
        </w:rPr>
        <w:t xml:space="preserve"> </w:t>
      </w:r>
      <w:r w:rsidRPr="005C0F0F">
        <w:rPr>
          <w:rStyle w:val="Emphasis"/>
          <w:highlight w:val="cyan"/>
        </w:rPr>
        <w:t>i</w:t>
      </w:r>
      <w:r w:rsidRPr="008E117E">
        <w:rPr>
          <w:rStyle w:val="Emphasis"/>
        </w:rPr>
        <w:t xml:space="preserve">ntellectual </w:t>
      </w:r>
      <w:r w:rsidRPr="005C0F0F">
        <w:rPr>
          <w:rStyle w:val="Emphasis"/>
          <w:highlight w:val="cyan"/>
        </w:rPr>
        <w:t>p</w:t>
      </w:r>
      <w:r w:rsidRPr="008E117E">
        <w:rPr>
          <w:rStyle w:val="Emphasis"/>
        </w:rPr>
        <w:t xml:space="preserve">roperty </w:t>
      </w:r>
      <w:r w:rsidRPr="005C0F0F">
        <w:rPr>
          <w:rStyle w:val="Emphasis"/>
          <w:highlight w:val="cyan"/>
        </w:rPr>
        <w:t>r</w:t>
      </w:r>
      <w:r w:rsidRPr="008E117E">
        <w:rPr>
          <w:rStyle w:val="Emphasis"/>
        </w:rPr>
        <w:t>ights</w:t>
      </w:r>
      <w:r w:rsidRPr="008E117E">
        <w:rPr>
          <w:sz w:val="16"/>
        </w:rPr>
        <w:t xml:space="preserve">. </w:t>
      </w:r>
      <w:r w:rsidRPr="005C0F0F">
        <w:rPr>
          <w:rStyle w:val="StyleUnderline"/>
          <w:highlight w:val="cyan"/>
        </w:rPr>
        <w:t>The system of voluntary license</w:t>
      </w:r>
      <w:r w:rsidRPr="008E117E">
        <w:rPr>
          <w:rStyle w:val="StyleUnderline"/>
        </w:rPr>
        <w:t xml:space="preserve"> in any form </w:t>
      </w:r>
      <w:r w:rsidRPr="005C0F0F">
        <w:rPr>
          <w:rStyle w:val="StyleUnderline"/>
          <w:highlight w:val="cyan"/>
        </w:rPr>
        <w:t>will make</w:t>
      </w:r>
      <w:r w:rsidRPr="008E117E">
        <w:rPr>
          <w:rStyle w:val="StyleUnderline"/>
        </w:rPr>
        <w:t xml:space="preserve"> the </w:t>
      </w:r>
      <w:r w:rsidRPr="005C0F0F">
        <w:rPr>
          <w:rStyle w:val="StyleUnderline"/>
          <w:highlight w:val="cyan"/>
        </w:rPr>
        <w:t>medicines more affordable and faster delivery</w:t>
      </w:r>
      <w:r w:rsidRPr="008E117E">
        <w:rPr>
          <w:rStyle w:val="StyleUnderline"/>
        </w:rPr>
        <w:t xml:space="preserve"> in developing country</w:t>
      </w:r>
      <w:r>
        <w:rPr>
          <w:rStyle w:val="StyleUnderline"/>
        </w:rPr>
        <w:t xml:space="preserve"> </w:t>
      </w:r>
      <w:r w:rsidRPr="008E117E">
        <w:rPr>
          <w:rStyle w:val="StyleUnderline"/>
        </w:rPr>
        <w:t>markets</w:t>
      </w:r>
      <w:r w:rsidRPr="008E117E">
        <w:rPr>
          <w:sz w:val="16"/>
        </w:rPr>
        <w:t xml:space="preserve">. The </w:t>
      </w:r>
      <w:r w:rsidRPr="008E117E">
        <w:rPr>
          <w:rStyle w:val="StyleUnderline"/>
        </w:rPr>
        <w:t>WTO members should promote</w:t>
      </w:r>
      <w:r>
        <w:rPr>
          <w:rStyle w:val="StyleUnderline"/>
        </w:rPr>
        <w:t xml:space="preserve"> </w:t>
      </w:r>
      <w:r w:rsidRPr="008E117E">
        <w:rPr>
          <w:rStyle w:val="StyleUnderline"/>
        </w:rPr>
        <w:t>voluntary agreement system at international level like</w:t>
      </w:r>
      <w:r>
        <w:rPr>
          <w:rStyle w:val="StyleUnderline"/>
        </w:rPr>
        <w:t xml:space="preserve"> </w:t>
      </w:r>
      <w:r w:rsidRPr="008E117E">
        <w:rPr>
          <w:rStyle w:val="StyleUnderline"/>
        </w:rPr>
        <w:t>MPP and through their domestic legal system with</w:t>
      </w:r>
      <w:r>
        <w:rPr>
          <w:rStyle w:val="StyleUnderline"/>
        </w:rPr>
        <w:t xml:space="preserve"> </w:t>
      </w:r>
      <w:r w:rsidRPr="008E117E">
        <w:rPr>
          <w:rStyle w:val="StyleUnderline"/>
        </w:rPr>
        <w:t>more incentives for VL</w:t>
      </w:r>
      <w:r w:rsidRPr="008E117E">
        <w:rPr>
          <w:sz w:val="16"/>
        </w:rPr>
        <w:t>. It is not an easy task for the developing countries on the background that CL is always issued when VL is denied.</w:t>
      </w:r>
    </w:p>
    <w:p w14:paraId="08845003" w14:textId="77777777" w:rsidR="00F97AFA" w:rsidRPr="00F97AFA" w:rsidRDefault="00F97AFA" w:rsidP="00F97AFA"/>
    <w:p w14:paraId="6A4A517C" w14:textId="7B4578B2" w:rsidR="00741667" w:rsidRDefault="00741667" w:rsidP="00741667">
      <w:pPr>
        <w:pStyle w:val="Heading2"/>
      </w:pPr>
      <w:r>
        <w:t>Aff</w:t>
      </w:r>
    </w:p>
    <w:p w14:paraId="20885F07" w14:textId="3A369626" w:rsidR="00F748CC" w:rsidRPr="00F748CC" w:rsidRDefault="00D304EB" w:rsidP="00FA516A">
      <w:pPr>
        <w:pStyle w:val="Heading3"/>
      </w:pPr>
      <w:r>
        <w:t>Patent Pools Fail</w:t>
      </w:r>
    </w:p>
    <w:p w14:paraId="33963E5B" w14:textId="613D2DB9" w:rsidR="00741667" w:rsidRPr="00741667" w:rsidRDefault="00741667" w:rsidP="00741667">
      <w:pPr>
        <w:pStyle w:val="Heading4"/>
      </w:pPr>
      <w:r>
        <w:t xml:space="preserve">Pools fail, internal issues </w:t>
      </w:r>
      <w:r w:rsidR="00F748CC">
        <w:t>and</w:t>
      </w:r>
      <w:r>
        <w:t xml:space="preserve"> abusive </w:t>
      </w:r>
      <w:r w:rsidR="00F748CC">
        <w:t>ownership</w:t>
      </w:r>
      <w:r>
        <w:t xml:space="preserve"> collapse pools inwards</w:t>
      </w:r>
    </w:p>
    <w:p w14:paraId="7867FD33" w14:textId="15A86283" w:rsidR="00741667" w:rsidRPr="00741667" w:rsidRDefault="00741667" w:rsidP="00741667">
      <w:r w:rsidRPr="00B167E9">
        <w:t xml:space="preserve">Michael </w:t>
      </w:r>
      <w:r w:rsidRPr="00B167E9">
        <w:rPr>
          <w:b/>
          <w:bCs/>
          <w:sz w:val="26"/>
          <w:szCs w:val="26"/>
        </w:rPr>
        <w:t>Renaud et al. 20</w:t>
      </w:r>
      <w:r w:rsidRPr="00B167E9">
        <w:t xml:space="preserve">, </w:t>
      </w:r>
      <w:r>
        <w:t xml:space="preserve">Michael Renaud is the chair of the Mintz’s IP division and has a JD in law from the University of Connecticut School of Law, </w:t>
      </w:r>
      <w:r w:rsidRPr="00B167E9">
        <w:t>10-30-2020, "The Patent Pool Explained: An Effective Mechanism When the Burden is Shared," IPWatchdog, https://ipwatchdog.com/2020/10/30/the-patent-pool-explained-an-effective-mechanism-when-the-burden-is-shared/id=126859/</w:t>
      </w:r>
      <w:r>
        <w:t>/susu</w:t>
      </w:r>
    </w:p>
    <w:p w14:paraId="2A9120E5" w14:textId="77777777" w:rsidR="00741667" w:rsidRPr="00B167E9" w:rsidRDefault="00741667" w:rsidP="00741667">
      <w:r w:rsidRPr="00B167E9">
        <w:rPr>
          <w:u w:val="single"/>
        </w:rPr>
        <w:t xml:space="preserve">The </w:t>
      </w:r>
      <w:r w:rsidRPr="00F748CC">
        <w:rPr>
          <w:b/>
          <w:bCs/>
          <w:highlight w:val="cyan"/>
          <w:u w:val="single"/>
        </w:rPr>
        <w:t xml:space="preserve">market benefits of pools are not fully realized </w:t>
      </w:r>
      <w:r w:rsidRPr="005F447D">
        <w:rPr>
          <w:b/>
          <w:bCs/>
          <w:u w:val="single"/>
        </w:rPr>
        <w:t>an</w:t>
      </w:r>
      <w:r w:rsidRPr="00B167E9">
        <w:rPr>
          <w:u w:val="single"/>
        </w:rPr>
        <w:t xml:space="preserve">d, in some cases, </w:t>
      </w:r>
      <w:r w:rsidRPr="00F748CC">
        <w:rPr>
          <w:highlight w:val="cyan"/>
          <w:u w:val="single"/>
        </w:rPr>
        <w:t xml:space="preserve">entirely destroyed when </w:t>
      </w:r>
      <w:r w:rsidRPr="00B167E9">
        <w:rPr>
          <w:u w:val="single"/>
        </w:rPr>
        <w:t xml:space="preserve">the </w:t>
      </w:r>
      <w:r w:rsidRPr="00F748CC">
        <w:rPr>
          <w:highlight w:val="cyan"/>
          <w:u w:val="single"/>
        </w:rPr>
        <w:t>burdens are not shared equally</w:t>
      </w:r>
      <w:r w:rsidRPr="00B167E9">
        <w:rPr>
          <w:u w:val="single"/>
        </w:rPr>
        <w:t xml:space="preserve">. </w:t>
      </w:r>
      <w:r w:rsidRPr="00F748CC">
        <w:rPr>
          <w:highlight w:val="cyan"/>
          <w:u w:val="single"/>
        </w:rPr>
        <w:t>Expecting one party to shoulder all of the costs</w:t>
      </w:r>
      <w:r w:rsidRPr="00B167E9">
        <w:rPr>
          <w:u w:val="single"/>
        </w:rPr>
        <w:t xml:space="preserve">, such as requiring litigation-grade validity and essentiality checks, </w:t>
      </w:r>
      <w:r w:rsidRPr="00F748CC">
        <w:rPr>
          <w:highlight w:val="cyan"/>
          <w:u w:val="single"/>
        </w:rPr>
        <w:t>leads to an abusive market position</w:t>
      </w:r>
      <w:r w:rsidRPr="00B167E9">
        <w:rPr>
          <w:u w:val="single"/>
        </w:rPr>
        <w:t xml:space="preserve">, such as, e.g., hold-out. Such </w:t>
      </w:r>
      <w:r w:rsidRPr="00F748CC">
        <w:rPr>
          <w:highlight w:val="cyan"/>
          <w:u w:val="single"/>
        </w:rPr>
        <w:t>tactics frustrate the market benefits that pools are intended to foster</w:t>
      </w:r>
      <w:r w:rsidRPr="00B167E9">
        <w:rPr>
          <w:u w:val="single"/>
        </w:rPr>
        <w:t xml:space="preserve">, and </w:t>
      </w:r>
      <w:r w:rsidRPr="00F748CC">
        <w:rPr>
          <w:highlight w:val="cyan"/>
          <w:u w:val="single"/>
        </w:rPr>
        <w:t xml:space="preserve">drive parties </w:t>
      </w:r>
      <w:r w:rsidRPr="00B167E9">
        <w:rPr>
          <w:u w:val="single"/>
        </w:rPr>
        <w:t xml:space="preserve">into the very thing patent pools were designed </w:t>
      </w:r>
      <w:r w:rsidRPr="00F748CC">
        <w:rPr>
          <w:highlight w:val="cyan"/>
          <w:u w:val="single"/>
        </w:rPr>
        <w:t xml:space="preserve">to </w:t>
      </w:r>
      <w:r w:rsidRPr="00B167E9">
        <w:rPr>
          <w:u w:val="single"/>
        </w:rPr>
        <w:t xml:space="preserve">prevent: </w:t>
      </w:r>
      <w:r w:rsidRPr="00F748CC">
        <w:rPr>
          <w:highlight w:val="cyan"/>
          <w:u w:val="single"/>
        </w:rPr>
        <w:t>litigation</w:t>
      </w:r>
      <w:r w:rsidRPr="00B167E9">
        <w:t>.</w:t>
      </w:r>
    </w:p>
    <w:p w14:paraId="1CA7C63D" w14:textId="6666162D" w:rsidR="00741667" w:rsidRDefault="00741667" w:rsidP="00741667">
      <w:pPr>
        <w:rPr>
          <w:sz w:val="16"/>
          <w:szCs w:val="16"/>
        </w:rPr>
      </w:pPr>
      <w:r w:rsidRPr="00B167E9">
        <w:rPr>
          <w:sz w:val="16"/>
          <w:szCs w:val="16"/>
        </w:rPr>
        <w:t>In our next article, we examine some unfounded critiques of the patent pool system, and how these misunderstandings of patent pools lead to market inequities when parties refuse to entertain licensing discussions with a pool administrator.</w:t>
      </w:r>
    </w:p>
    <w:p w14:paraId="09B14F65" w14:textId="77777777" w:rsidR="00D304EB" w:rsidRDefault="00D304EB" w:rsidP="00D304EB">
      <w:pPr>
        <w:pStyle w:val="Heading4"/>
      </w:pPr>
      <w:r>
        <w:t>Patent pools fail, freeriding and large firms won’t join</w:t>
      </w:r>
    </w:p>
    <w:p w14:paraId="723F93A8" w14:textId="77777777" w:rsidR="00D304EB" w:rsidRDefault="00D304EB" w:rsidP="00D304EB">
      <w:r w:rsidRPr="003815CD">
        <w:t xml:space="preserve">Henry </w:t>
      </w:r>
      <w:r w:rsidRPr="003815CD">
        <w:rPr>
          <w:b/>
          <w:bCs/>
          <w:sz w:val="26"/>
          <w:szCs w:val="26"/>
        </w:rPr>
        <w:t>Delcamp 15</w:t>
      </w:r>
      <w:r w:rsidRPr="003815CD">
        <w:t xml:space="preserve">, </w:t>
      </w:r>
      <w:r>
        <w:t xml:space="preserve">Herny Delcamp is </w:t>
      </w:r>
      <w:proofErr w:type="gramStart"/>
      <w:r>
        <w:t>a</w:t>
      </w:r>
      <w:proofErr w:type="gramEnd"/>
      <w:r>
        <w:t xml:space="preserve"> affiliate professor of Law Economics and Humanities at ESCP Business school</w:t>
      </w:r>
      <w:r w:rsidRPr="003815CD">
        <w:t xml:space="preserve">, </w:t>
      </w:r>
      <w:r>
        <w:t xml:space="preserve">March </w:t>
      </w:r>
      <w:r w:rsidRPr="003815CD">
        <w:t>2015, "Are patent pools a way to help patent owners enforce their rights?", International Review of Law and Economics,</w:t>
      </w:r>
      <w:r>
        <w:t xml:space="preserve"> </w:t>
      </w:r>
      <w:r w:rsidRPr="003815CD">
        <w:t>https://www.sciencedirect.com/science/article/abs/pii/S0144818814000763//susu</w:t>
      </w:r>
    </w:p>
    <w:p w14:paraId="0C107631" w14:textId="77777777" w:rsidR="00D304EB" w:rsidRPr="002571EE" w:rsidRDefault="00D304EB" w:rsidP="00D304EB">
      <w:pPr>
        <w:rPr>
          <w:sz w:val="16"/>
          <w:szCs w:val="16"/>
        </w:rPr>
      </w:pPr>
      <w:r w:rsidRPr="002571EE">
        <w:rPr>
          <w:sz w:val="16"/>
          <w:szCs w:val="16"/>
        </w:rPr>
        <w:t xml:space="preserve">2. What is a standardization process, an essential patent and an infringement? </w:t>
      </w:r>
    </w:p>
    <w:p w14:paraId="6E92E77A" w14:textId="77777777" w:rsidR="00D304EB" w:rsidRPr="002571EE" w:rsidRDefault="00D304EB" w:rsidP="00D304EB">
      <w:pPr>
        <w:rPr>
          <w:sz w:val="16"/>
          <w:szCs w:val="16"/>
        </w:rPr>
      </w:pPr>
      <w:r w:rsidRPr="002571EE">
        <w:rPr>
          <w:sz w:val="16"/>
          <w:szCs w:val="16"/>
        </w:rPr>
        <w:t xml:space="preserve">2.1. Stylized facts on essential patents and the standardization process </w:t>
      </w:r>
    </w:p>
    <w:p w14:paraId="14C71D92" w14:textId="77777777" w:rsidR="00D304EB" w:rsidRDefault="00D304EB" w:rsidP="00D304EB">
      <w:r w:rsidRPr="002571EE">
        <w:rPr>
          <w:sz w:val="16"/>
          <w:szCs w:val="16"/>
        </w:rPr>
        <w:t>One may define the creation of a standard as the creation of a common and documented repository to harmonize the activities of a technological sector. Either formal (such as standard developing organizations) or informal (such as consortia) standardization bodies may conduct standardization.</w:t>
      </w:r>
      <w:r>
        <w:t xml:space="preserve"> </w:t>
      </w:r>
      <w:r w:rsidRPr="002571EE">
        <w:rPr>
          <w:u w:val="single"/>
        </w:rPr>
        <w:t xml:space="preserve">The creation of pools helps the </w:t>
      </w:r>
      <w:r w:rsidRPr="002571EE">
        <w:rPr>
          <w:b/>
          <w:bCs/>
          <w:u w:val="single"/>
        </w:rPr>
        <w:t>dissemination of technology</w:t>
      </w:r>
      <w:r w:rsidRPr="002571EE">
        <w:rPr>
          <w:u w:val="single"/>
        </w:rPr>
        <w:t xml:space="preserve"> by allowing users to sign only a single license for several patents. </w:t>
      </w:r>
      <w:r w:rsidRPr="00B713DA">
        <w:rPr>
          <w:highlight w:val="cyan"/>
          <w:u w:val="single"/>
        </w:rPr>
        <w:t xml:space="preserve">A patent holder may </w:t>
      </w:r>
      <w:r w:rsidRPr="00B713DA">
        <w:rPr>
          <w:b/>
          <w:bCs/>
          <w:highlight w:val="cyan"/>
          <w:u w:val="single"/>
        </w:rPr>
        <w:t>choose</w:t>
      </w:r>
      <w:r w:rsidRPr="00B713DA">
        <w:rPr>
          <w:highlight w:val="cyan"/>
          <w:u w:val="single"/>
        </w:rPr>
        <w:t xml:space="preserve"> whether to bring its patent to the </w:t>
      </w:r>
      <w:r w:rsidRPr="00B713DA">
        <w:rPr>
          <w:b/>
          <w:bCs/>
          <w:highlight w:val="cyan"/>
          <w:u w:val="single"/>
        </w:rPr>
        <w:t>pool or n</w:t>
      </w:r>
      <w:r w:rsidRPr="00B713DA">
        <w:rPr>
          <w:highlight w:val="cyan"/>
          <w:u w:val="single"/>
        </w:rPr>
        <w:t xml:space="preserve">ot. In practice, patent holders have </w:t>
      </w:r>
      <w:r w:rsidRPr="00B713DA">
        <w:rPr>
          <w:b/>
          <w:bCs/>
          <w:highlight w:val="cyan"/>
          <w:u w:val="single"/>
        </w:rPr>
        <w:t>few incentive</w:t>
      </w:r>
      <w:r w:rsidRPr="00B713DA">
        <w:rPr>
          <w:highlight w:val="cyan"/>
          <w:u w:val="single"/>
        </w:rPr>
        <w:t>s to participate due to the possibility of freeriding</w:t>
      </w:r>
      <w:r>
        <w:t xml:space="preserve"> (taking advantage of the pools’ creation by charging higher royalties without participating in it). </w:t>
      </w:r>
    </w:p>
    <w:p w14:paraId="35C63365" w14:textId="77777777" w:rsidR="00D304EB" w:rsidRDefault="00D304EB" w:rsidP="00D304EB">
      <w:r>
        <w:t xml:space="preserve">A </w:t>
      </w:r>
      <w:r w:rsidRPr="002571EE">
        <w:rPr>
          <w:u w:val="single"/>
        </w:rPr>
        <w:t>pa</w:t>
      </w:r>
      <w:r w:rsidRPr="00B713DA">
        <w:rPr>
          <w:highlight w:val="cyan"/>
          <w:u w:val="single"/>
        </w:rPr>
        <w:t xml:space="preserve">tent has to be </w:t>
      </w:r>
      <w:r w:rsidRPr="00B713DA">
        <w:rPr>
          <w:b/>
          <w:bCs/>
          <w:highlight w:val="cyan"/>
          <w:u w:val="single"/>
        </w:rPr>
        <w:t>essential to the standard to be included in a pool</w:t>
      </w:r>
      <w:r w:rsidRPr="00B713DA">
        <w:rPr>
          <w:highlight w:val="cyan"/>
          <w:u w:val="single"/>
        </w:rPr>
        <w:t>.</w:t>
      </w:r>
      <w:r w:rsidRPr="00B713DA">
        <w:rPr>
          <w:highlight w:val="cyan"/>
        </w:rPr>
        <w:t xml:space="preserve"> </w:t>
      </w:r>
      <w:r w:rsidRPr="00B713DA">
        <w:rPr>
          <w:highlight w:val="cyan"/>
          <w:u w:val="single"/>
        </w:rPr>
        <w:t>Nonetheless, it is difficult to identify precisely all the essential patents related to a technolo</w:t>
      </w:r>
      <w:r w:rsidRPr="002571EE">
        <w:rPr>
          <w:u w:val="single"/>
        </w:rPr>
        <w:t xml:space="preserve">gy. </w:t>
      </w:r>
      <w:r w:rsidRPr="00B713DA">
        <w:rPr>
          <w:b/>
          <w:bCs/>
          <w:highlight w:val="cyan"/>
          <w:u w:val="single"/>
        </w:rPr>
        <w:t>All pool patents are essential</w:t>
      </w:r>
      <w:r w:rsidRPr="00B713DA">
        <w:rPr>
          <w:highlight w:val="cyan"/>
          <w:u w:val="single"/>
        </w:rPr>
        <w:t xml:space="preserve">, </w:t>
      </w:r>
      <w:r w:rsidRPr="00B713DA">
        <w:rPr>
          <w:b/>
          <w:bCs/>
          <w:highlight w:val="cyan"/>
          <w:u w:val="single"/>
        </w:rPr>
        <w:t>but all essential patents are not in the poo</w:t>
      </w:r>
      <w:r w:rsidRPr="00B713DA">
        <w:rPr>
          <w:highlight w:val="cyan"/>
          <w:u w:val="single"/>
        </w:rPr>
        <w:t>l</w:t>
      </w:r>
      <w:r w:rsidRPr="002571EE">
        <w:rPr>
          <w:u w:val="single"/>
        </w:rPr>
        <w:t>. A vast majority of</w:t>
      </w:r>
      <w:r>
        <w:rPr>
          <w:u w:val="single"/>
        </w:rPr>
        <w:t xml:space="preserve"> </w:t>
      </w:r>
      <w:r w:rsidRPr="002571EE">
        <w:rPr>
          <w:b/>
          <w:bCs/>
          <w:u w:val="single"/>
        </w:rPr>
        <w:t>essential patents are not included</w:t>
      </w:r>
      <w:r w:rsidRPr="002571EE">
        <w:rPr>
          <w:u w:val="single"/>
        </w:rPr>
        <w:t xml:space="preserve"> in a pool probably due to the lack of incentives for patent holders to participate</w:t>
      </w:r>
      <w:r>
        <w:t xml:space="preserve">. </w:t>
      </w:r>
    </w:p>
    <w:p w14:paraId="0FAE7CDD" w14:textId="77777777" w:rsidR="00D304EB" w:rsidRPr="002571EE" w:rsidRDefault="00D304EB" w:rsidP="00D304EB">
      <w:pPr>
        <w:rPr>
          <w:sz w:val="16"/>
          <w:szCs w:val="16"/>
        </w:rPr>
      </w:pPr>
      <w:r w:rsidRPr="002571EE">
        <w:rPr>
          <w:sz w:val="16"/>
          <w:szCs w:val="16"/>
        </w:rPr>
        <w:t xml:space="preserve">Pools usually have third-party experts that assess the essentiality of the patents before inclusion. This third-party expert establishes a patent essentiality report identifying the part of the standard to which the patent proves essential. One of our main hypotheses in this paper tests whether this essentiality evaluation by a patent expert reduces the uncertainty on the outcome of the dispute and, thus, facilitates the resolution by settlement. </w:t>
      </w:r>
    </w:p>
    <w:p w14:paraId="33F8F597" w14:textId="77777777" w:rsidR="00D304EB" w:rsidRPr="002571EE" w:rsidRDefault="00D304EB" w:rsidP="00D304EB">
      <w:pPr>
        <w:rPr>
          <w:u w:val="single"/>
        </w:rPr>
      </w:pPr>
      <w:r w:rsidRPr="002571EE">
        <w:rPr>
          <w:sz w:val="16"/>
          <w:szCs w:val="16"/>
        </w:rPr>
        <w:t>Simcoe et al. (2009) study the effect of patent disclosure in Standard Setting Organizations (SSOs) on the number of litigations. In this paper, we analyze pool patents consisting of not only patents declared essential but also essential patents not disclosed in an SSO. There is a strikingly small overlap between patents disclosed as essential in an SSO and real essential patents included in a pool. This small overlap can be explained in two ways</w:t>
      </w:r>
      <w:r>
        <w:t xml:space="preserve">. </w:t>
      </w:r>
      <w:r w:rsidRPr="002571EE">
        <w:rPr>
          <w:u w:val="single"/>
        </w:rPr>
        <w:t xml:space="preserve">First, the evaluators do not typically assess patent essentiality before disclosure in an SSO and, subsequently, many patents disclosed turn out not to be truly essential in reality. </w:t>
      </w:r>
      <w:r w:rsidRPr="00B713DA">
        <w:rPr>
          <w:highlight w:val="cyan"/>
          <w:u w:val="single"/>
        </w:rPr>
        <w:t xml:space="preserve">Moreover, some very </w:t>
      </w:r>
      <w:r w:rsidRPr="00B713DA">
        <w:rPr>
          <w:b/>
          <w:bCs/>
          <w:highlight w:val="cyan"/>
          <w:u w:val="single"/>
        </w:rPr>
        <w:t>large firms</w:t>
      </w:r>
      <w:r w:rsidRPr="00B713DA">
        <w:rPr>
          <w:highlight w:val="cyan"/>
          <w:u w:val="single"/>
        </w:rPr>
        <w:t xml:space="preserve"> particularly active in the standardization field </w:t>
      </w:r>
      <w:r w:rsidRPr="00B713DA">
        <w:rPr>
          <w:b/>
          <w:bCs/>
          <w:highlight w:val="cyan"/>
          <w:u w:val="single"/>
        </w:rPr>
        <w:t>do not participate to patent pools</w:t>
      </w:r>
      <w:r w:rsidRPr="00B713DA">
        <w:rPr>
          <w:highlight w:val="cyan"/>
          <w:u w:val="single"/>
        </w:rPr>
        <w:t xml:space="preserve"> </w:t>
      </w:r>
      <w:r>
        <w:t xml:space="preserve">(e.g., Qualcomm). In addition, the pool functioning rules (essentiality evaluation, patent </w:t>
      </w:r>
      <w:proofErr w:type="gramStart"/>
      <w:r>
        <w:t>holders</w:t>
      </w:r>
      <w:proofErr w:type="gramEnd"/>
      <w:r>
        <w:t xml:space="preserve"> discussion on royalties, etc.) should have an impact on litigations that the patent disclosure in an SSO does not have. Thus, although we use a similar method, we analyze a totally different underlying effect than that analyzed by Simcoe et al. (2009).</w:t>
      </w:r>
    </w:p>
    <w:p w14:paraId="0710D3B7" w14:textId="77777777" w:rsidR="00D304EB" w:rsidRDefault="00D304EB" w:rsidP="00D304EB">
      <w:pPr>
        <w:pStyle w:val="Heading4"/>
      </w:pPr>
      <w:r>
        <w:t>Patent pool data analysis is falwed</w:t>
      </w:r>
    </w:p>
    <w:p w14:paraId="2B96D39F" w14:textId="77777777" w:rsidR="00D304EB" w:rsidRPr="00A63AB9" w:rsidRDefault="00D304EB" w:rsidP="00D304EB">
      <w:pPr>
        <w:rPr>
          <w:u w:val="single"/>
        </w:rPr>
      </w:pPr>
      <w:r w:rsidRPr="00FB7F85">
        <w:t xml:space="preserve">Erik </w:t>
      </w:r>
      <w:r w:rsidRPr="00FB7F85">
        <w:rPr>
          <w:b/>
          <w:bCs/>
          <w:sz w:val="26"/>
          <w:szCs w:val="26"/>
        </w:rPr>
        <w:t>Hovenkamp</w:t>
      </w:r>
      <w:r w:rsidRPr="00FB7F85">
        <w:t xml:space="preserve"> </w:t>
      </w:r>
      <w:r w:rsidRPr="00FB7F85">
        <w:rPr>
          <w:b/>
          <w:bCs/>
          <w:sz w:val="26"/>
          <w:szCs w:val="26"/>
        </w:rPr>
        <w:t>and</w:t>
      </w:r>
      <w:r>
        <w:t xml:space="preserve"> Herbert </w:t>
      </w:r>
      <w:r w:rsidRPr="00FB7F85">
        <w:rPr>
          <w:b/>
          <w:bCs/>
          <w:sz w:val="26"/>
          <w:szCs w:val="26"/>
        </w:rPr>
        <w:t>Hovenkamp 17</w:t>
      </w:r>
      <w:r w:rsidRPr="00FB7F85">
        <w:t xml:space="preserve">, </w:t>
      </w:r>
      <w:r>
        <w:t xml:space="preserve">Herbert Hovenkamp served on the ABA t advise the President on antitrust matters and is  a professor of law at the University of Pennsylvania Cary Law School and Wharton, Erik Hovenkamp is a post doctorate fellow at Harvard Law School and has a PhD in economics from Northwestern and is a professor of law at Cornell, </w:t>
      </w:r>
      <w:r w:rsidRPr="00FB7F85">
        <w:t>4-10-2017, "Patent Pools and Related Technology Sharing</w:t>
      </w:r>
      <w:r w:rsidRPr="000B41E1">
        <w:t>", Cambridge Handbook of Antitrust, https://papers.ssrn.com/sol3/papers.cfm?abstract_id=2645905//susu</w:t>
      </w:r>
    </w:p>
    <w:p w14:paraId="544140D2" w14:textId="77777777" w:rsidR="00D304EB" w:rsidRPr="00A63AB9" w:rsidRDefault="00D304EB" w:rsidP="00D304EB">
      <w:pPr>
        <w:rPr>
          <w:b/>
          <w:bCs/>
          <w:u w:val="single"/>
        </w:rPr>
      </w:pPr>
      <w:r w:rsidRPr="00A63AB9">
        <w:rPr>
          <w:b/>
          <w:bCs/>
          <w:u w:val="single"/>
        </w:rPr>
        <w:t>Concluding Note: Pooling and Innovation Rates</w:t>
      </w:r>
    </w:p>
    <w:p w14:paraId="66608BC2" w14:textId="77777777" w:rsidR="00D304EB" w:rsidRDefault="00D304EB" w:rsidP="00D304EB">
      <w:r w:rsidRPr="00A63AB9">
        <w:rPr>
          <w:u w:val="single"/>
        </w:rPr>
        <w:t xml:space="preserve">A large but quite </w:t>
      </w:r>
      <w:r w:rsidRPr="00A63AB9">
        <w:rPr>
          <w:b/>
          <w:bCs/>
          <w:u w:val="single"/>
        </w:rPr>
        <w:t>inconclusive litera</w:t>
      </w:r>
      <w:r w:rsidRPr="00A63AB9">
        <w:rPr>
          <w:u w:val="single"/>
        </w:rPr>
        <w:t>ture discusses the relationship between pooling and innovati</w:t>
      </w:r>
      <w:r>
        <w:t xml:space="preserve">on. </w:t>
      </w:r>
      <w:r w:rsidRPr="00010549">
        <w:rPr>
          <w:highlight w:val="cyan"/>
          <w:u w:val="single"/>
        </w:rPr>
        <w:t xml:space="preserve">Conclusions are extremely </w:t>
      </w:r>
      <w:r w:rsidRPr="00010549">
        <w:rPr>
          <w:b/>
          <w:bCs/>
          <w:highlight w:val="cyan"/>
          <w:u w:val="single"/>
        </w:rPr>
        <w:t>sensitive to assumptions</w:t>
      </w:r>
      <w:r w:rsidRPr="00010549">
        <w:rPr>
          <w:highlight w:val="cyan"/>
          <w:u w:val="single"/>
        </w:rPr>
        <w:t xml:space="preserve"> about patent strength and quality, about the relationship among the patents in a pool and the strength of alternatives outside the pool</w:t>
      </w:r>
      <w:r w:rsidRPr="00A63AB9">
        <w:rPr>
          <w:u w:val="single"/>
        </w:rPr>
        <w:t>, about the impact on innovation of insiders vs. outsiders to the pool, and finally, about the strategic responses of participants</w:t>
      </w:r>
      <w:r>
        <w:t>. In addition are difficulties in assessing innovation rates. Counting patents issued per time period is relatively easy, but is not a good measure of innovation if patents are of low quality or if firms respond to the pool by altering their patenting behavior rather than their innovation behavior.</w:t>
      </w:r>
    </w:p>
    <w:p w14:paraId="20DE78A8" w14:textId="77777777" w:rsidR="00D304EB" w:rsidRDefault="00D304EB" w:rsidP="00D304EB">
      <w:pPr>
        <w:pStyle w:val="Heading4"/>
      </w:pPr>
      <w:r>
        <w:t xml:space="preserve">Fails, trade secrets and first mover </w:t>
      </w:r>
      <w:proofErr w:type="gramStart"/>
      <w:r>
        <w:t>means</w:t>
      </w:r>
      <w:proofErr w:type="gramEnd"/>
      <w:r>
        <w:t xml:space="preserve"> firms won’t join</w:t>
      </w:r>
    </w:p>
    <w:p w14:paraId="11C77D15" w14:textId="77777777" w:rsidR="00D304EB" w:rsidRPr="00010549" w:rsidRDefault="00D304EB" w:rsidP="00D304EB">
      <w:pPr>
        <w:rPr>
          <w:u w:val="single"/>
        </w:rPr>
      </w:pPr>
      <w:r w:rsidRPr="00FB7F85">
        <w:t xml:space="preserve">Erik </w:t>
      </w:r>
      <w:r w:rsidRPr="00FB7F85">
        <w:rPr>
          <w:b/>
          <w:bCs/>
          <w:sz w:val="26"/>
          <w:szCs w:val="26"/>
        </w:rPr>
        <w:t>Hovenkamp</w:t>
      </w:r>
      <w:r w:rsidRPr="00FB7F85">
        <w:t xml:space="preserve"> </w:t>
      </w:r>
      <w:r w:rsidRPr="00FB7F85">
        <w:rPr>
          <w:b/>
          <w:bCs/>
          <w:sz w:val="26"/>
          <w:szCs w:val="26"/>
        </w:rPr>
        <w:t>and</w:t>
      </w:r>
      <w:r>
        <w:t xml:space="preserve"> Herbert </w:t>
      </w:r>
      <w:r w:rsidRPr="00FB7F85">
        <w:rPr>
          <w:b/>
          <w:bCs/>
          <w:sz w:val="26"/>
          <w:szCs w:val="26"/>
        </w:rPr>
        <w:t>Hovenkamp 17</w:t>
      </w:r>
      <w:r w:rsidRPr="00FB7F85">
        <w:t xml:space="preserve">, </w:t>
      </w:r>
      <w:r>
        <w:t xml:space="preserve">Herbert Hovenkamp served on the ABA t advise the President on antitrust matters and is  a professor of law at the University of Pennsylvania Cary Law School and Wharton, Erik Hovenkamp is a post doctorate fellow at Harvard Law School and has a PhD in economics from Northwestern and is a professor of law at Cornell, </w:t>
      </w:r>
      <w:r w:rsidRPr="00FB7F85">
        <w:t>4-10-2017, "Patent Pools and Related Technology Sharing</w:t>
      </w:r>
      <w:r w:rsidRPr="000B41E1">
        <w:t>", Cambridge Handbook of Antitrust, https://papers.ssrn.com/sol3/papers.cfm?abstract_id=2645905//susu</w:t>
      </w:r>
    </w:p>
    <w:p w14:paraId="2D163D03" w14:textId="77777777" w:rsidR="00D304EB" w:rsidRDefault="00D304EB" w:rsidP="00D304EB">
      <w:r w:rsidRPr="00A63AB9">
        <w:rPr>
          <w:u w:val="single"/>
        </w:rPr>
        <w:t xml:space="preserve">The </w:t>
      </w:r>
      <w:r w:rsidRPr="00010549">
        <w:rPr>
          <w:highlight w:val="cyan"/>
          <w:u w:val="single"/>
        </w:rPr>
        <w:t>existence of a pool may distort innovation behavior</w:t>
      </w:r>
      <w:r>
        <w:t xml:space="preserve">. </w:t>
      </w:r>
      <w:r w:rsidRPr="00A63AB9">
        <w:rPr>
          <w:u w:val="single"/>
        </w:rPr>
        <w:t xml:space="preserve">For example, a </w:t>
      </w:r>
      <w:r w:rsidRPr="00010549">
        <w:rPr>
          <w:highlight w:val="cyan"/>
          <w:u w:val="single"/>
        </w:rPr>
        <w:t xml:space="preserve">firm might decide to protect a </w:t>
      </w:r>
      <w:r w:rsidRPr="00010549">
        <w:rPr>
          <w:b/>
          <w:bCs/>
          <w:highlight w:val="cyan"/>
          <w:u w:val="single"/>
        </w:rPr>
        <w:t>particular innovation with a trade secre</w:t>
      </w:r>
      <w:r w:rsidRPr="00010549">
        <w:rPr>
          <w:highlight w:val="cyan"/>
          <w:u w:val="single"/>
        </w:rPr>
        <w:t xml:space="preserve">t rather than a patent in order to </w:t>
      </w:r>
      <w:r w:rsidRPr="00010549">
        <w:rPr>
          <w:b/>
          <w:bCs/>
          <w:highlight w:val="cyan"/>
          <w:u w:val="single"/>
        </w:rPr>
        <w:t>avoid committing it to a pool</w:t>
      </w:r>
      <w:r w:rsidRPr="00A63AB9">
        <w:rPr>
          <w:b/>
          <w:bCs/>
          <w:u w:val="single"/>
        </w:rPr>
        <w:t>.</w:t>
      </w:r>
      <w:r>
        <w:t xml:space="preserve"> </w:t>
      </w:r>
      <w:r w:rsidRPr="00A63AB9">
        <w:rPr>
          <w:u w:val="single"/>
        </w:rPr>
        <w:t xml:space="preserve">Alternatively, it may rely on simple </w:t>
      </w:r>
      <w:r w:rsidRPr="00010549">
        <w:rPr>
          <w:b/>
          <w:bCs/>
          <w:highlight w:val="cyan"/>
          <w:u w:val="single"/>
        </w:rPr>
        <w:t>first mover advantages</w:t>
      </w:r>
      <w:r w:rsidRPr="00010549">
        <w:rPr>
          <w:highlight w:val="cyan"/>
          <w:u w:val="single"/>
        </w:rPr>
        <w:t xml:space="preserve"> in order to avoid patent disclosure requirements</w:t>
      </w:r>
      <w:r w:rsidRPr="00A63AB9">
        <w:rPr>
          <w:u w:val="single"/>
        </w:rPr>
        <w:t>.</w:t>
      </w:r>
      <w:r>
        <w:t xml:space="preserve"> </w:t>
      </w:r>
      <w:r w:rsidRPr="00A63AB9">
        <w:rPr>
          <w:u w:val="single"/>
        </w:rPr>
        <w:t xml:space="preserve">Another distortion results from how royalties are divided up. For example, if the pool divides royalties by the number of patents, then </w:t>
      </w:r>
      <w:r w:rsidRPr="00010549">
        <w:rPr>
          <w:highlight w:val="cyan"/>
          <w:u w:val="single"/>
        </w:rPr>
        <w:t xml:space="preserve">pool members have an incentive to make patents thinner </w:t>
      </w:r>
      <w:r w:rsidRPr="00010549">
        <w:rPr>
          <w:b/>
          <w:bCs/>
          <w:highlight w:val="cyan"/>
          <w:u w:val="single"/>
        </w:rPr>
        <w:t>in order to increase their number.</w:t>
      </w:r>
      <w:r w:rsidRPr="00010549">
        <w:rPr>
          <w:highlight w:val="cyan"/>
        </w:rPr>
        <w:t xml:space="preserve"> </w:t>
      </w:r>
      <w:r>
        <w:t xml:space="preserve">(Baron and Delcamp, 2015) </w:t>
      </w:r>
      <w:r w:rsidRPr="00A63AB9">
        <w:rPr>
          <w:u w:val="single"/>
        </w:rPr>
        <w:t xml:space="preserve">Finally, one must </w:t>
      </w:r>
      <w:r w:rsidRPr="00A63AB9">
        <w:rPr>
          <w:b/>
          <w:bCs/>
          <w:u w:val="single"/>
        </w:rPr>
        <w:t>distinguish anticipatory innovation</w:t>
      </w:r>
      <w:r w:rsidRPr="00A63AB9">
        <w:rPr>
          <w:u w:val="single"/>
        </w:rPr>
        <w:t xml:space="preserve"> which occurs when a patent pool is announced (Lerner &amp; Tirole, 2004; Dequiedt &amp; Versaevel, 2013), from equilibrium innovation which occurs on an ongoing basis after the pool is in operation</w:t>
      </w:r>
      <w:r>
        <w:t xml:space="preserve"> (Baron &amp; Pohlmann, 2015).</w:t>
      </w:r>
    </w:p>
    <w:p w14:paraId="492F6046" w14:textId="77777777" w:rsidR="00D304EB" w:rsidRPr="00A63AB9" w:rsidRDefault="00D304EB" w:rsidP="00D304EB">
      <w:pPr>
        <w:rPr>
          <w:u w:val="single"/>
        </w:rPr>
      </w:pPr>
      <w:r w:rsidRPr="00A63AB9">
        <w:rPr>
          <w:sz w:val="16"/>
          <w:szCs w:val="16"/>
        </w:rPr>
        <w:t xml:space="preserve">A well-functioning patent pool should reduce the costs of sharing technology, which it can do by making it easier for manufacturers to assemble complements, eliminate double marginalization, or reduce the costs of defining or defending patent boundaries. Since all of these costs operate as a deadweight loss on innovation one would think that the impact of a </w:t>
      </w:r>
      <w:proofErr w:type="gramStart"/>
      <w:r w:rsidRPr="00A63AB9">
        <w:rPr>
          <w:sz w:val="16"/>
          <w:szCs w:val="16"/>
        </w:rPr>
        <w:t>well designed</w:t>
      </w:r>
      <w:proofErr w:type="gramEnd"/>
      <w:r w:rsidRPr="00A63AB9">
        <w:rPr>
          <w:sz w:val="16"/>
          <w:szCs w:val="16"/>
        </w:rPr>
        <w:t xml:space="preserve"> pool is positive</w:t>
      </w:r>
      <w:r>
        <w:t xml:space="preserve">. </w:t>
      </w:r>
      <w:r w:rsidRPr="00A63AB9">
        <w:rPr>
          <w:u w:val="single"/>
        </w:rPr>
        <w:t xml:space="preserve">On the other side, </w:t>
      </w:r>
      <w:r w:rsidRPr="00010549">
        <w:rPr>
          <w:b/>
          <w:bCs/>
          <w:highlight w:val="cyan"/>
          <w:u w:val="single"/>
        </w:rPr>
        <w:t>pooling may reduce the appropriation value of innovations</w:t>
      </w:r>
      <w:r w:rsidRPr="00A63AB9">
        <w:rPr>
          <w:u w:val="single"/>
        </w:rPr>
        <w:t xml:space="preserve">, particularly if pool members must commit in advance to dedicate new patents to the pool. In that case, rather than obtaining the entire return the pool member must contemplate sharing with others, and this may create common pool management problems. Each firm will </w:t>
      </w:r>
      <w:proofErr w:type="gramStart"/>
      <w:r w:rsidRPr="00A63AB9">
        <w:rPr>
          <w:u w:val="single"/>
        </w:rPr>
        <w:t>have a tendency to</w:t>
      </w:r>
      <w:proofErr w:type="gramEnd"/>
      <w:r w:rsidRPr="00A63AB9">
        <w:rPr>
          <w:u w:val="single"/>
        </w:rPr>
        <w:t xml:space="preserve"> shirk, profiting instead from the inventions of others.</w:t>
      </w:r>
    </w:p>
    <w:p w14:paraId="398D4282" w14:textId="77777777" w:rsidR="00D304EB" w:rsidRDefault="00D304EB" w:rsidP="00D304EB">
      <w:pPr>
        <w:rPr>
          <w:sz w:val="16"/>
          <w:szCs w:val="16"/>
        </w:rPr>
      </w:pPr>
      <w:r w:rsidRPr="00A63AB9">
        <w:rPr>
          <w:sz w:val="16"/>
          <w:szCs w:val="16"/>
        </w:rPr>
        <w:t>The theoretical and empirical literature points in both directions, with most literature finding that most patent pools increase innovation rates (e.g., Baron &amp; Pohlmann, 2015; see also Shapiro, 2001; Lerner and Tirole, 2004; Mossoff, 2011), although there is also literature concluding to the contrary (e.g., Lampe &amp; Moser, 2010, 2013, 2016). Others find that pools of stronger patents tend to increase innovation while pools dominated by weaker patents more likely to be invalidated in litigation do not (Choi &amp; Gerlach, 2013).</w:t>
      </w:r>
    </w:p>
    <w:p w14:paraId="3AB0F90B" w14:textId="77777777" w:rsidR="00D304EB" w:rsidRDefault="00D304EB" w:rsidP="00D304EB">
      <w:pPr>
        <w:pStyle w:val="Heading4"/>
      </w:pPr>
      <w:r>
        <w:t>Double Bind, either large members leave or are constrained and can’t innovate</w:t>
      </w:r>
    </w:p>
    <w:p w14:paraId="324EE0C1" w14:textId="77777777" w:rsidR="00D304EB" w:rsidRDefault="00D304EB" w:rsidP="00D304EB">
      <w:r w:rsidRPr="005F0E52">
        <w:t xml:space="preserve">Louis Mitondo </w:t>
      </w:r>
      <w:r w:rsidRPr="005F0E52">
        <w:rPr>
          <w:b/>
          <w:bCs/>
          <w:sz w:val="26"/>
          <w:szCs w:val="26"/>
        </w:rPr>
        <w:t>Lubango 17</w:t>
      </w:r>
      <w:r w:rsidRPr="005F0E52">
        <w:t xml:space="preserve">, Louis Mitondo Lubango has </w:t>
      </w:r>
      <w:proofErr w:type="gramStart"/>
      <w:r w:rsidRPr="005F0E52">
        <w:t>a</w:t>
      </w:r>
      <w:proofErr w:type="gramEnd"/>
      <w:r w:rsidRPr="005F0E52">
        <w:t xml:space="preserve"> LLM from the Università degli Studi di Torino</w:t>
      </w:r>
      <w:r>
        <w:t xml:space="preserve"> a</w:t>
      </w:r>
      <w:r w:rsidRPr="005F0E52">
        <w:t>nd a PhD from the University of the Witwatersrand</w:t>
      </w:r>
      <w:r>
        <w:t>,</w:t>
      </w:r>
      <w:r w:rsidRPr="005F0E52">
        <w:t xml:space="preserve"> 1-2-2017, "", United Nations Secretariat, https://www.itcilo.org/sites/default/files/inline-files/Louis.pdf</w:t>
      </w:r>
      <w:r>
        <w:t>//susu</w:t>
      </w:r>
    </w:p>
    <w:p w14:paraId="17112A14" w14:textId="77777777" w:rsidR="00D304EB" w:rsidRDefault="00D304EB" w:rsidP="00D304EB">
      <w:pPr>
        <w:rPr>
          <w:u w:val="single"/>
        </w:rPr>
      </w:pPr>
      <w:r w:rsidRPr="005F0E52">
        <w:rPr>
          <w:u w:val="single"/>
        </w:rPr>
        <w:t xml:space="preserve">Furthermore, </w:t>
      </w:r>
      <w:r w:rsidRPr="00010549">
        <w:rPr>
          <w:highlight w:val="cyan"/>
          <w:u w:val="single"/>
        </w:rPr>
        <w:t xml:space="preserve">such pools can distort the </w:t>
      </w:r>
      <w:r w:rsidRPr="00010549">
        <w:rPr>
          <w:b/>
          <w:bCs/>
          <w:highlight w:val="cyan"/>
          <w:u w:val="single"/>
        </w:rPr>
        <w:t xml:space="preserve">equilibrium of royalties </w:t>
      </w:r>
      <w:r w:rsidRPr="005F0E52">
        <w:rPr>
          <w:b/>
          <w:bCs/>
          <w:u w:val="single"/>
        </w:rPr>
        <w:t>p</w:t>
      </w:r>
      <w:r w:rsidRPr="005F0E52">
        <w:rPr>
          <w:u w:val="single"/>
        </w:rPr>
        <w:t xml:space="preserve">ayable to certain licensors (particularly those holding essential patents), if such distribution is a dependent variable of the aver-all population of patents present in a pool. </w:t>
      </w:r>
      <w:r w:rsidRPr="00010549">
        <w:rPr>
          <w:highlight w:val="cyan"/>
          <w:u w:val="single"/>
        </w:rPr>
        <w:t xml:space="preserve">Members holding large amounts of substitute patents are </w:t>
      </w:r>
      <w:r w:rsidRPr="00010549">
        <w:rPr>
          <w:b/>
          <w:bCs/>
          <w:highlight w:val="cyan"/>
          <w:u w:val="single"/>
        </w:rPr>
        <w:t>likely to shift such equilibrium</w:t>
      </w:r>
      <w:r w:rsidRPr="00010549">
        <w:rPr>
          <w:highlight w:val="cyan"/>
          <w:u w:val="single"/>
        </w:rPr>
        <w:t xml:space="preserve"> to their side and </w:t>
      </w:r>
      <w:r w:rsidRPr="00010549">
        <w:rPr>
          <w:b/>
          <w:bCs/>
          <w:highlight w:val="cyan"/>
          <w:u w:val="single"/>
        </w:rPr>
        <w:t>internalise higher and undue benefits</w:t>
      </w:r>
      <w:r w:rsidRPr="00010549">
        <w:rPr>
          <w:highlight w:val="cyan"/>
          <w:u w:val="single"/>
        </w:rPr>
        <w:t xml:space="preserve"> to the detriment of the other members holding essential patents</w:t>
      </w:r>
      <w:r w:rsidRPr="005F0E52">
        <w:rPr>
          <w:u w:val="single"/>
        </w:rPr>
        <w:t xml:space="preserve">. </w:t>
      </w:r>
      <w:r w:rsidRPr="00010549">
        <w:rPr>
          <w:highlight w:val="cyan"/>
          <w:u w:val="single"/>
        </w:rPr>
        <w:t xml:space="preserve">In the end, the owners of essential patents will likely </w:t>
      </w:r>
      <w:r w:rsidRPr="00010549">
        <w:rPr>
          <w:b/>
          <w:bCs/>
          <w:highlight w:val="cyan"/>
          <w:u w:val="single"/>
        </w:rPr>
        <w:t>exit such pools due to their</w:t>
      </w:r>
      <w:r w:rsidRPr="00010549">
        <w:rPr>
          <w:highlight w:val="cyan"/>
          <w:u w:val="single"/>
        </w:rPr>
        <w:t xml:space="preserve"> respective </w:t>
      </w:r>
      <w:r w:rsidRPr="00010549">
        <w:rPr>
          <w:b/>
          <w:bCs/>
          <w:highlight w:val="cyan"/>
          <w:u w:val="single"/>
        </w:rPr>
        <w:t>imbalanced and unfair royalty-sharing scheme</w:t>
      </w:r>
      <w:r w:rsidRPr="005F0E52">
        <w:rPr>
          <w:u w:val="single"/>
        </w:rPr>
        <w:t>.</w:t>
      </w:r>
      <w:r>
        <w:t xml:space="preserve"> </w:t>
      </w:r>
      <w:r w:rsidRPr="00010549">
        <w:rPr>
          <w:highlight w:val="cyan"/>
          <w:u w:val="single"/>
        </w:rPr>
        <w:t xml:space="preserve">The owners of essential patents, who elect to </w:t>
      </w:r>
      <w:r w:rsidRPr="00010549">
        <w:rPr>
          <w:b/>
          <w:bCs/>
          <w:highlight w:val="cyan"/>
          <w:u w:val="single"/>
        </w:rPr>
        <w:t>remain in such pools are likely to relax their expenditures</w:t>
      </w:r>
      <w:r w:rsidRPr="00010549">
        <w:rPr>
          <w:highlight w:val="cyan"/>
          <w:u w:val="single"/>
        </w:rPr>
        <w:t xml:space="preserve"> </w:t>
      </w:r>
      <w:r w:rsidRPr="005F0E52">
        <w:rPr>
          <w:u w:val="single"/>
        </w:rPr>
        <w:t xml:space="preserve">in new technology development and dissemination initiatives because the conventionally pursued </w:t>
      </w:r>
      <w:r w:rsidRPr="00010549">
        <w:rPr>
          <w:highlight w:val="cyan"/>
          <w:u w:val="single"/>
        </w:rPr>
        <w:t>and expected payoffs will be prone to distortions</w:t>
      </w:r>
      <w:r w:rsidRPr="005F0E52">
        <w:rPr>
          <w:u w:val="single"/>
        </w:rPr>
        <w:t xml:space="preserve">, likely negligible and </w:t>
      </w:r>
      <w:r w:rsidRPr="00010549">
        <w:rPr>
          <w:b/>
          <w:bCs/>
          <w:highlight w:val="cyan"/>
          <w:u w:val="single"/>
        </w:rPr>
        <w:t>insufficient to sustain their innovation efforts</w:t>
      </w:r>
      <w:r w:rsidRPr="005F0E52">
        <w:rPr>
          <w:u w:val="single"/>
        </w:rPr>
        <w:t>.</w:t>
      </w:r>
    </w:p>
    <w:p w14:paraId="3EC206DB" w14:textId="77777777" w:rsidR="00D304EB" w:rsidRDefault="00D304EB" w:rsidP="00D304EB">
      <w:pPr>
        <w:pStyle w:val="Heading4"/>
      </w:pPr>
      <w:r>
        <w:t>Pools fail, laundry list</w:t>
      </w:r>
    </w:p>
    <w:p w14:paraId="348DD31B" w14:textId="77777777" w:rsidR="00D304EB" w:rsidRDefault="00D304EB" w:rsidP="00D304EB">
      <w:r>
        <w:t xml:space="preserve">Olaf </w:t>
      </w:r>
      <w:r w:rsidRPr="006A17C7">
        <w:rPr>
          <w:b/>
          <w:bCs/>
          <w:sz w:val="26"/>
          <w:szCs w:val="26"/>
        </w:rPr>
        <w:t>Ungerer 21</w:t>
      </w:r>
      <w:r w:rsidRPr="006A17C7">
        <w:t xml:space="preserve">, </w:t>
      </w:r>
      <w:r>
        <w:t>Olaf Ungerer is a European patent attorney and has a M.B.A from Brunel University, 8</w:t>
      </w:r>
      <w:r w:rsidRPr="006A17C7">
        <w:t>-</w:t>
      </w:r>
      <w:r>
        <w:t>04</w:t>
      </w:r>
      <w:r w:rsidRPr="006A17C7">
        <w:t>-</w:t>
      </w:r>
      <w:r>
        <w:t>2021</w:t>
      </w:r>
      <w:r w:rsidRPr="006A17C7">
        <w:t xml:space="preserve">, "The pros and cons of standards-based patent pools", Page White Farrer, </w:t>
      </w:r>
      <w:hyperlink r:id="rId10" w:history="1">
        <w:r w:rsidRPr="00ED1B33">
          <w:rPr>
            <w:rStyle w:val="Hyperlink"/>
          </w:rPr>
          <w:t>https://www.pagewhite.com/news/the-pros-and-cons-of-standards-based-patent-pools//susu</w:t>
        </w:r>
      </w:hyperlink>
    </w:p>
    <w:p w14:paraId="3FE87A97" w14:textId="77777777" w:rsidR="00D304EB" w:rsidRPr="006A17C7" w:rsidRDefault="00D304EB" w:rsidP="00D304EB">
      <w:r w:rsidRPr="006A17C7">
        <w:t>Problems arising from standards-based patent pools</w:t>
      </w:r>
    </w:p>
    <w:p w14:paraId="54B3CD25" w14:textId="77777777" w:rsidR="00D304EB" w:rsidRPr="006A17C7" w:rsidRDefault="00D304EB" w:rsidP="00D304EB">
      <w:r w:rsidRPr="006A17C7">
        <w:t>On the other hand, the following downsides can be identified:</w:t>
      </w:r>
    </w:p>
    <w:p w14:paraId="10D1D990" w14:textId="77777777" w:rsidR="00D304EB" w:rsidRPr="006A17C7" w:rsidRDefault="00D304EB" w:rsidP="00D304EB">
      <w:r>
        <w:t xml:space="preserve">i. </w:t>
      </w:r>
      <w:r w:rsidRPr="006A17C7">
        <w:t xml:space="preserve">Due to pre-approved terms and conditions, </w:t>
      </w:r>
      <w:r w:rsidRPr="006A17C7">
        <w:rPr>
          <w:highlight w:val="cyan"/>
          <w:u w:val="single"/>
        </w:rPr>
        <w:t xml:space="preserve">pools in most cases allow for less flexibility in negotiating terms </w:t>
      </w:r>
      <w:r w:rsidRPr="006A17C7">
        <w:rPr>
          <w:u w:val="single"/>
        </w:rPr>
        <w:t xml:space="preserve">and conditions </w:t>
      </w:r>
      <w:r w:rsidRPr="006A17C7">
        <w:rPr>
          <w:highlight w:val="cyan"/>
          <w:u w:val="single"/>
        </w:rPr>
        <w:t>of a SEP licence</w:t>
      </w:r>
      <w:r w:rsidRPr="006A17C7">
        <w:t>, within the bounds of the FRAND (fair, reasonable, and non-discriminatory) commitment.</w:t>
      </w:r>
    </w:p>
    <w:p w14:paraId="5D9429F9" w14:textId="77777777" w:rsidR="00D304EB" w:rsidRPr="006A17C7" w:rsidRDefault="00D304EB" w:rsidP="00D304EB">
      <w:pPr>
        <w:rPr>
          <w:u w:val="single"/>
        </w:rPr>
      </w:pPr>
      <w:r>
        <w:t xml:space="preserve">ii. </w:t>
      </w:r>
      <w:r w:rsidRPr="006A17C7">
        <w:rPr>
          <w:u w:val="single"/>
        </w:rPr>
        <w:t xml:space="preserve">Patent </w:t>
      </w:r>
      <w:r w:rsidRPr="006A17C7">
        <w:rPr>
          <w:highlight w:val="cyan"/>
          <w:u w:val="single"/>
        </w:rPr>
        <w:t xml:space="preserve">pools may reduce </w:t>
      </w:r>
      <w:r w:rsidRPr="006A17C7">
        <w:rPr>
          <w:u w:val="single"/>
        </w:rPr>
        <w:t xml:space="preserve">a (potential) </w:t>
      </w:r>
      <w:r w:rsidRPr="006A17C7">
        <w:rPr>
          <w:highlight w:val="cyan"/>
          <w:u w:val="single"/>
        </w:rPr>
        <w:t>licensee’s incentives to challenge weak patents for non</w:t>
      </w:r>
      <w:r w:rsidRPr="006A17C7">
        <w:rPr>
          <w:u w:val="single"/>
        </w:rPr>
        <w:t>-</w:t>
      </w:r>
      <w:r w:rsidRPr="006A17C7">
        <w:rPr>
          <w:highlight w:val="cyan"/>
          <w:u w:val="single"/>
        </w:rPr>
        <w:t xml:space="preserve">essentiality </w:t>
      </w:r>
      <w:r w:rsidRPr="006A17C7">
        <w:rPr>
          <w:u w:val="single"/>
        </w:rPr>
        <w:t xml:space="preserve">or invalidity, because </w:t>
      </w:r>
      <w:r w:rsidRPr="006A17C7">
        <w:rPr>
          <w:highlight w:val="cyan"/>
          <w:u w:val="single"/>
        </w:rPr>
        <w:t xml:space="preserve">excluding these patents </w:t>
      </w:r>
      <w:r w:rsidRPr="006A17C7">
        <w:rPr>
          <w:u w:val="single"/>
        </w:rPr>
        <w:t xml:space="preserve">from the pool licence </w:t>
      </w:r>
      <w:r w:rsidRPr="006A17C7">
        <w:rPr>
          <w:highlight w:val="cyan"/>
          <w:u w:val="single"/>
        </w:rPr>
        <w:t xml:space="preserve">will </w:t>
      </w:r>
      <w:r w:rsidRPr="006A17C7">
        <w:rPr>
          <w:u w:val="single"/>
        </w:rPr>
        <w:t xml:space="preserve">likely </w:t>
      </w:r>
      <w:r w:rsidRPr="006A17C7">
        <w:rPr>
          <w:highlight w:val="cyan"/>
          <w:u w:val="single"/>
        </w:rPr>
        <w:t xml:space="preserve">not affect </w:t>
      </w:r>
      <w:r w:rsidRPr="006A17C7">
        <w:rPr>
          <w:u w:val="single"/>
        </w:rPr>
        <w:t xml:space="preserve">the </w:t>
      </w:r>
      <w:r w:rsidRPr="006A17C7">
        <w:rPr>
          <w:highlight w:val="cyan"/>
          <w:u w:val="single"/>
        </w:rPr>
        <w:t>pool royalty</w:t>
      </w:r>
      <w:r w:rsidRPr="006A17C7">
        <w:rPr>
          <w:u w:val="single"/>
        </w:rPr>
        <w:t>.</w:t>
      </w:r>
    </w:p>
    <w:p w14:paraId="181B2C4C" w14:textId="77777777" w:rsidR="00D304EB" w:rsidRPr="006A17C7" w:rsidRDefault="00D304EB" w:rsidP="00D304EB">
      <w:pPr>
        <w:rPr>
          <w:u w:val="single"/>
        </w:rPr>
      </w:pPr>
      <w:r>
        <w:t xml:space="preserve">iii. </w:t>
      </w:r>
      <w:r w:rsidRPr="006A17C7">
        <w:rPr>
          <w:highlight w:val="cyan"/>
          <w:u w:val="single"/>
        </w:rPr>
        <w:t xml:space="preserve">Pools redistributing royalty revenues </w:t>
      </w:r>
      <w:r w:rsidRPr="006A17C7">
        <w:rPr>
          <w:u w:val="single"/>
        </w:rPr>
        <w:t xml:space="preserve">by numerical proportionality to pool members’ numbers of certified SEPs may </w:t>
      </w:r>
      <w:r w:rsidRPr="006A17C7">
        <w:rPr>
          <w:highlight w:val="cyan"/>
          <w:u w:val="single"/>
        </w:rPr>
        <w:t>incentivize opportunistic patenting strategies</w:t>
      </w:r>
      <w:r w:rsidRPr="006A17C7">
        <w:rPr>
          <w:u w:val="single"/>
        </w:rPr>
        <w:t>, which may (partly) offset the transaction costs savings generated by pools.</w:t>
      </w:r>
    </w:p>
    <w:p w14:paraId="657F163B" w14:textId="77777777" w:rsidR="00D304EB" w:rsidRPr="006A17C7" w:rsidRDefault="00D304EB" w:rsidP="00D304EB">
      <w:pPr>
        <w:rPr>
          <w:u w:val="single"/>
        </w:rPr>
      </w:pPr>
      <w:r>
        <w:t xml:space="preserve">iv. </w:t>
      </w:r>
      <w:r w:rsidRPr="006A17C7">
        <w:t xml:space="preserve">Current patent pools, despite recognized advantages and built-in safeguards, </w:t>
      </w:r>
      <w:r w:rsidRPr="006A17C7">
        <w:rPr>
          <w:highlight w:val="cyan"/>
          <w:u w:val="single"/>
        </w:rPr>
        <w:t xml:space="preserve">present risks of producing negative effects on innovation and competition </w:t>
      </w:r>
      <w:r w:rsidRPr="006A17C7">
        <w:rPr>
          <w:u w:val="single"/>
        </w:rPr>
        <w:t>among different technologies.</w:t>
      </w:r>
      <w:r w:rsidRPr="006A17C7">
        <w:t xml:space="preserve"> Even though evidence for unusually high patenting in reaction to pool creation can be shown, </w:t>
      </w:r>
      <w:r w:rsidRPr="006A17C7">
        <w:rPr>
          <w:highlight w:val="cyan"/>
          <w:u w:val="single"/>
        </w:rPr>
        <w:t xml:space="preserve">patents </w:t>
      </w:r>
      <w:r w:rsidRPr="006A17C7">
        <w:rPr>
          <w:u w:val="single"/>
        </w:rPr>
        <w:t xml:space="preserve">may </w:t>
      </w:r>
      <w:r w:rsidRPr="006A17C7">
        <w:rPr>
          <w:highlight w:val="cyan"/>
          <w:u w:val="single"/>
        </w:rPr>
        <w:t xml:space="preserve">not reflect innovation but </w:t>
      </w:r>
      <w:r w:rsidRPr="006A17C7">
        <w:rPr>
          <w:u w:val="single"/>
        </w:rPr>
        <w:t xml:space="preserve">may be </w:t>
      </w:r>
      <w:r w:rsidRPr="006A17C7">
        <w:rPr>
          <w:highlight w:val="cyan"/>
          <w:u w:val="single"/>
        </w:rPr>
        <w:t xml:space="preserve">subject to strategic patenting </w:t>
      </w:r>
      <w:r w:rsidRPr="006A17C7">
        <w:rPr>
          <w:u w:val="single"/>
        </w:rPr>
        <w:t>(opportunistic patenting).</w:t>
      </w:r>
    </w:p>
    <w:p w14:paraId="5784BF3B" w14:textId="77777777" w:rsidR="00D304EB" w:rsidRPr="006A17C7" w:rsidRDefault="00D304EB" w:rsidP="00D304EB">
      <w:pPr>
        <w:rPr>
          <w:u w:val="single"/>
        </w:rPr>
      </w:pPr>
      <w:r>
        <w:t xml:space="preserve">v. </w:t>
      </w:r>
      <w:r w:rsidRPr="006A17C7">
        <w:rPr>
          <w:u w:val="single"/>
        </w:rPr>
        <w:t xml:space="preserve">Finally, </w:t>
      </w:r>
      <w:r w:rsidRPr="006A17C7">
        <w:rPr>
          <w:highlight w:val="cyan"/>
          <w:u w:val="single"/>
        </w:rPr>
        <w:t xml:space="preserve">empirical evidence suggests </w:t>
      </w:r>
      <w:r w:rsidRPr="006A17C7">
        <w:rPr>
          <w:u w:val="single"/>
        </w:rPr>
        <w:t xml:space="preserve">that the </w:t>
      </w:r>
      <w:r w:rsidRPr="006A17C7">
        <w:rPr>
          <w:highlight w:val="cyan"/>
          <w:u w:val="single"/>
        </w:rPr>
        <w:t>rate at which SEPs are asserted in court increases after inclusion into a pool</w:t>
      </w:r>
      <w:r w:rsidRPr="006A17C7">
        <w:rPr>
          <w:u w:val="single"/>
        </w:rPr>
        <w:t>, and that pool licensors participated in a large share of SEP litigation cases in Europe.</w:t>
      </w:r>
    </w:p>
    <w:p w14:paraId="756DA073" w14:textId="77777777" w:rsidR="00D304EB" w:rsidRDefault="00D304EB" w:rsidP="00741667">
      <w:pPr>
        <w:rPr>
          <w:sz w:val="16"/>
          <w:szCs w:val="16"/>
        </w:rPr>
      </w:pPr>
    </w:p>
    <w:p w14:paraId="1C407A93" w14:textId="6DB50950" w:rsidR="00D304EB" w:rsidRPr="00B167E9" w:rsidRDefault="00D304EB" w:rsidP="00D304EB">
      <w:pPr>
        <w:pStyle w:val="Heading3"/>
      </w:pPr>
      <w:r>
        <w:t>Link to Litigation DA</w:t>
      </w:r>
    </w:p>
    <w:p w14:paraId="6D75B76F" w14:textId="7DB733DE" w:rsidR="0036558B" w:rsidRDefault="0036558B" w:rsidP="0036558B">
      <w:pPr>
        <w:pStyle w:val="Heading4"/>
      </w:pPr>
      <w:r>
        <w:t>Patent pools create perverse incentives, causes mass patent litigations</w:t>
      </w:r>
    </w:p>
    <w:p w14:paraId="580B1F19" w14:textId="77777777" w:rsidR="0036558B" w:rsidRPr="00CB7264" w:rsidRDefault="0036558B" w:rsidP="0036558B">
      <w:r w:rsidRPr="005F447D">
        <w:t xml:space="preserve">Michael </w:t>
      </w:r>
      <w:r w:rsidRPr="00C0688A">
        <w:rPr>
          <w:b/>
          <w:bCs/>
          <w:sz w:val="26"/>
          <w:szCs w:val="26"/>
        </w:rPr>
        <w:t>Mattioli 13</w:t>
      </w:r>
      <w:r w:rsidRPr="005F447D">
        <w:t xml:space="preserve">, </w:t>
      </w:r>
      <w:r>
        <w:t>Michael Mattioli is a professor of law at the U</w:t>
      </w:r>
      <w:r w:rsidRPr="005F447D">
        <w:t xml:space="preserve">niversity of </w:t>
      </w:r>
      <w:r>
        <w:t>I</w:t>
      </w:r>
      <w:r w:rsidRPr="005F447D">
        <w:t xml:space="preserve">ndiana </w:t>
      </w:r>
      <w:r>
        <w:t>B</w:t>
      </w:r>
      <w:r w:rsidRPr="005F447D">
        <w:t>loomington</w:t>
      </w:r>
      <w:r>
        <w:t xml:space="preserve"> and has a doctorate of law from the University of Pennsylvania, 6-3-2013</w:t>
      </w:r>
      <w:r w:rsidRPr="005F447D">
        <w:t>, "Power and Governance in Patent Pools," Digital Repository @ Maurer Law, https://www.repository.law.indiana.edu/facpub/1301//susu</w:t>
      </w:r>
    </w:p>
    <w:p w14:paraId="3DB4F300" w14:textId="77777777" w:rsidR="0036558B" w:rsidRPr="00CB7264" w:rsidRDefault="0036558B" w:rsidP="0036558B">
      <w:r w:rsidRPr="00CB7264">
        <w:t>C. Rough-and-Ready Formulas</w:t>
      </w:r>
    </w:p>
    <w:p w14:paraId="61DB1692" w14:textId="77777777" w:rsidR="0036558B" w:rsidRPr="00CB7264" w:rsidRDefault="0036558B" w:rsidP="0036558B">
      <w:r w:rsidRPr="00CB7264">
        <w:t xml:space="preserve">In contrast to ex ante bargains and corporate decision-makers, </w:t>
      </w:r>
      <w:r w:rsidRPr="0036558B">
        <w:rPr>
          <w:b/>
          <w:bCs/>
          <w:highlight w:val="cyan"/>
          <w:u w:val="single"/>
        </w:rPr>
        <w:t>profit sharing</w:t>
      </w:r>
      <w:r w:rsidRPr="0036558B">
        <w:rPr>
          <w:highlight w:val="cyan"/>
          <w:u w:val="single"/>
        </w:rPr>
        <w:t xml:space="preserve"> in most patent p</w:t>
      </w:r>
      <w:r w:rsidRPr="00CB7264">
        <w:rPr>
          <w:u w:val="single"/>
        </w:rPr>
        <w:t xml:space="preserve">ools today is governed by individual evaluators whose authority is </w:t>
      </w:r>
      <w:r w:rsidRPr="0036558B">
        <w:rPr>
          <w:b/>
          <w:bCs/>
          <w:highlight w:val="cyan"/>
          <w:u w:val="single"/>
        </w:rPr>
        <w:t>limited by profit sharing formulas</w:t>
      </w:r>
      <w:r w:rsidRPr="00CB7264">
        <w:t xml:space="preserve">. This system is less complicated than it may sound: </w:t>
      </w:r>
      <w:r w:rsidRPr="00CB7264">
        <w:rPr>
          <w:u w:val="single"/>
        </w:rPr>
        <w:t>Evaluators decide whether a new patent will be included within a given pool, and then profit-sharing formulas dictate the royalties the patent’s contributor will receive.</w:t>
      </w:r>
      <w:r w:rsidRPr="00CB7264">
        <w:t xml:space="preserve"> Of the fifty-two organizations analyzed in this study, six fit this design; all six related to technological standards, such as the MPEG video format, and the RFID and 3G wireless data protocols. </w:t>
      </w:r>
      <w:r w:rsidRPr="00CB7264">
        <w:rPr>
          <w:u w:val="single"/>
        </w:rPr>
        <w:t>As the following examples illustrate, these groups favor “</w:t>
      </w:r>
      <w:r w:rsidRPr="00CB7264">
        <w:rPr>
          <w:b/>
          <w:bCs/>
          <w:u w:val="single"/>
        </w:rPr>
        <w:t>rough-and-ready</w:t>
      </w:r>
      <w:r w:rsidRPr="00CB7264">
        <w:rPr>
          <w:u w:val="single"/>
        </w:rPr>
        <w:t>” cooperation over democratic systems of collective valuation.</w:t>
      </w:r>
    </w:p>
    <w:p w14:paraId="2CFDDB7F" w14:textId="77777777" w:rsidR="0036558B" w:rsidRPr="00CB7264" w:rsidRDefault="0036558B" w:rsidP="0036558B">
      <w:r w:rsidRPr="00CB7264">
        <w:t>The MPEG-2 patent pool, which governs patents related to a variety of digital video technologies, demonstrates how formula-based royalty sharing works. The group was formed in 1997 by Fujitsu, Mitsubishi, Philips, Sony, and several other companies that held patent rights related to the underlying technology. Today, the group’s membership has expanded to over twenty patent holders. The MPEG-2 patent pool allocates royalties to its members according to pro rata rules as follows: (P/N) x M, where P is the number of the Party’s MPEG-2 Patent Portfolio Patent(s) in the country, N is the total number of MPEG-2 Patent Portfolio Patent(s) in that country included in the MPEG-2 Patent Portfolio, and M is the total royalties considered paid on MPEG Patent Portfolio Patent(s) in that country. Thus, Sony, who as of this writing contributed 218 out of the MPEG-2 group’s 494 total patents, is currently allocated forty-four percent of all royalties.</w:t>
      </w:r>
    </w:p>
    <w:p w14:paraId="21DA65AA" w14:textId="77777777" w:rsidR="0036558B" w:rsidRDefault="0036558B" w:rsidP="0036558B">
      <w:pPr>
        <w:rPr>
          <w:u w:val="single"/>
        </w:rPr>
      </w:pPr>
      <w:r w:rsidRPr="00CB7264">
        <w:rPr>
          <w:u w:val="single"/>
        </w:rPr>
        <w:t xml:space="preserve">By valuing all patents equally, the MPEG </w:t>
      </w:r>
      <w:r w:rsidRPr="0036558B">
        <w:rPr>
          <w:highlight w:val="cyan"/>
          <w:u w:val="single"/>
        </w:rPr>
        <w:t>pool’s</w:t>
      </w:r>
      <w:r w:rsidRPr="00CB7264">
        <w:rPr>
          <w:u w:val="single"/>
        </w:rPr>
        <w:t xml:space="preserve"> pro rata </w:t>
      </w:r>
      <w:r w:rsidRPr="0036558B">
        <w:rPr>
          <w:highlight w:val="cyan"/>
          <w:u w:val="single"/>
        </w:rPr>
        <w:t xml:space="preserve">formula makes fine-grained patent </w:t>
      </w:r>
      <w:r w:rsidRPr="0036558B">
        <w:rPr>
          <w:b/>
          <w:bCs/>
          <w:highlight w:val="cyan"/>
          <w:u w:val="single"/>
        </w:rPr>
        <w:t>valuations impossib</w:t>
      </w:r>
      <w:r w:rsidRPr="0036558B">
        <w:rPr>
          <w:highlight w:val="cyan"/>
          <w:u w:val="single"/>
        </w:rPr>
        <w:t>le</w:t>
      </w:r>
      <w:r w:rsidRPr="00CB7264">
        <w:t xml:space="preserve">. </w:t>
      </w:r>
      <w:r w:rsidRPr="00CB7264">
        <w:rPr>
          <w:u w:val="single"/>
        </w:rPr>
        <w:t xml:space="preserve">For instance, a </w:t>
      </w:r>
      <w:r w:rsidRPr="00CB7264">
        <w:rPr>
          <w:b/>
          <w:bCs/>
          <w:u w:val="single"/>
        </w:rPr>
        <w:t>new and valuable patent</w:t>
      </w:r>
      <w:r w:rsidRPr="00CB7264">
        <w:rPr>
          <w:u w:val="single"/>
        </w:rPr>
        <w:t xml:space="preserve"> that required years of costly research would draw the </w:t>
      </w:r>
      <w:r w:rsidRPr="00CB7264">
        <w:rPr>
          <w:b/>
          <w:bCs/>
          <w:u w:val="single"/>
        </w:rPr>
        <w:t>same amount of royalties as a less</w:t>
      </w:r>
      <w:r w:rsidRPr="00CB7264">
        <w:rPr>
          <w:u w:val="single"/>
        </w:rPr>
        <w:t xml:space="preserve"> </w:t>
      </w:r>
      <w:r w:rsidRPr="00CB7264">
        <w:rPr>
          <w:b/>
          <w:bCs/>
          <w:u w:val="single"/>
        </w:rPr>
        <w:t>valuable patent</w:t>
      </w:r>
      <w:r w:rsidRPr="00CB7264">
        <w:t xml:space="preserve">. </w:t>
      </w:r>
      <w:r w:rsidRPr="00CB7264">
        <w:rPr>
          <w:u w:val="single"/>
        </w:rPr>
        <w:t xml:space="preserve">As some commentators have observed, such </w:t>
      </w:r>
      <w:r w:rsidRPr="0036558B">
        <w:rPr>
          <w:highlight w:val="cyan"/>
          <w:u w:val="single"/>
        </w:rPr>
        <w:t xml:space="preserve">formulas may create perverse incentives for members to simply </w:t>
      </w:r>
      <w:r w:rsidRPr="0036558B">
        <w:rPr>
          <w:b/>
          <w:bCs/>
          <w:highlight w:val="cyan"/>
          <w:u w:val="single"/>
        </w:rPr>
        <w:t>file high numbers of patent applications</w:t>
      </w:r>
      <w:r w:rsidRPr="0036558B">
        <w:rPr>
          <w:highlight w:val="cyan"/>
          <w:u w:val="single"/>
        </w:rPr>
        <w:t xml:space="preserve"> and to claim that many patents are “</w:t>
      </w:r>
      <w:r w:rsidRPr="0036558B">
        <w:rPr>
          <w:b/>
          <w:bCs/>
          <w:highlight w:val="cyan"/>
          <w:u w:val="single"/>
        </w:rPr>
        <w:t>essential</w:t>
      </w:r>
      <w:r w:rsidRPr="0036558B">
        <w:rPr>
          <w:highlight w:val="cyan"/>
          <w:u w:val="single"/>
        </w:rPr>
        <w:t>.”</w:t>
      </w:r>
    </w:p>
    <w:p w14:paraId="05BCF6CA" w14:textId="77777777" w:rsidR="00B713DA" w:rsidRDefault="00B713DA" w:rsidP="00B713DA">
      <w:pPr>
        <w:pStyle w:val="Heading4"/>
      </w:pPr>
      <w:r>
        <w:t xml:space="preserve">Best evidence proves it increases litigations </w:t>
      </w:r>
    </w:p>
    <w:p w14:paraId="3D546672" w14:textId="77777777" w:rsidR="00B713DA" w:rsidRDefault="00B713DA" w:rsidP="00B713DA">
      <w:r w:rsidRPr="003815CD">
        <w:t xml:space="preserve">Henry </w:t>
      </w:r>
      <w:r w:rsidRPr="003815CD">
        <w:rPr>
          <w:b/>
          <w:bCs/>
          <w:sz w:val="26"/>
          <w:szCs w:val="26"/>
        </w:rPr>
        <w:t>Delcamp 15</w:t>
      </w:r>
      <w:r w:rsidRPr="003815CD">
        <w:t xml:space="preserve">, </w:t>
      </w:r>
      <w:r>
        <w:t xml:space="preserve">Herny Delcamp is </w:t>
      </w:r>
      <w:proofErr w:type="gramStart"/>
      <w:r>
        <w:t>a</w:t>
      </w:r>
      <w:proofErr w:type="gramEnd"/>
      <w:r>
        <w:t xml:space="preserve"> affiliate professor of Law Economics and Humanities at ESCP Business school</w:t>
      </w:r>
      <w:r w:rsidRPr="003815CD">
        <w:t xml:space="preserve">, </w:t>
      </w:r>
      <w:r>
        <w:t xml:space="preserve">March </w:t>
      </w:r>
      <w:r w:rsidRPr="003815CD">
        <w:t>2015, "Are patent pools a way to help patent owners enforce their rights?", International Review of Law and Economics,</w:t>
      </w:r>
      <w:r>
        <w:t xml:space="preserve"> </w:t>
      </w:r>
      <w:r w:rsidRPr="003815CD">
        <w:t>https://www.sciencedirect.com/science/article/abs/pii/S0144818814000763//susu</w:t>
      </w:r>
    </w:p>
    <w:p w14:paraId="69EAECB1" w14:textId="77777777" w:rsidR="00B713DA" w:rsidRDefault="00B713DA" w:rsidP="00B713DA">
      <w:r>
        <w:t>6. Empirical results</w:t>
      </w:r>
    </w:p>
    <w:p w14:paraId="748734DD" w14:textId="77777777" w:rsidR="00B713DA" w:rsidRDefault="00B713DA" w:rsidP="00B713DA">
      <w:r>
        <w:t>This section presents the main empirical results on the hypotheses described above. We present, in the first subsection, the results on the introduction effect and, in a second subsection, the results on the outcomes of the disputes.</w:t>
      </w:r>
    </w:p>
    <w:p w14:paraId="0203F814" w14:textId="77777777" w:rsidR="00B713DA" w:rsidRDefault="00B713DA" w:rsidP="00B713DA">
      <w:r>
        <w:t>6.1. Results on the introduction effect</w:t>
      </w:r>
    </w:p>
    <w:p w14:paraId="6D50B90E" w14:textId="77777777" w:rsidR="00B713DA" w:rsidRDefault="00B713DA" w:rsidP="00B713DA">
      <w:r w:rsidRPr="00AF0048">
        <w:rPr>
          <w:u w:val="single"/>
        </w:rPr>
        <w:t xml:space="preserve">In this subsection, </w:t>
      </w:r>
      <w:r w:rsidRPr="00B713DA">
        <w:rPr>
          <w:highlight w:val="cyan"/>
          <w:u w:val="single"/>
        </w:rPr>
        <w:t xml:space="preserve">we only examine the litigations in which the patent holder is plaintiff, </w:t>
      </w:r>
      <w:r w:rsidRPr="00B713DA">
        <w:rPr>
          <w:b/>
          <w:bCs/>
          <w:highlight w:val="cyan"/>
          <w:u w:val="single"/>
        </w:rPr>
        <w:t>consistent with our hypotheses</w:t>
      </w:r>
      <w:r w:rsidRPr="00AF0048">
        <w:rPr>
          <w:u w:val="single"/>
        </w:rPr>
        <w:t xml:space="preserve">. In order to test the hypotheses presented in the preceding section, we created a panel dataset organized around pool patents and their year of introduction and decided to use a </w:t>
      </w:r>
      <w:r w:rsidRPr="001C13CF">
        <w:rPr>
          <w:b/>
          <w:bCs/>
          <w:u w:val="single"/>
        </w:rPr>
        <w:t>Poisson quasi-maximum</w:t>
      </w:r>
      <w:r w:rsidRPr="00AF0048">
        <w:rPr>
          <w:u w:val="single"/>
        </w:rPr>
        <w:t xml:space="preserve"> likelihood model with fixed effects on patents. </w:t>
      </w:r>
      <w:r>
        <w:t xml:space="preserve">The drawback of this choice is that a conditional fixed-effect specification </w:t>
      </w:r>
      <w:proofErr w:type="gramStart"/>
      <w:r>
        <w:t>discards</w:t>
      </w:r>
      <w:proofErr w:type="gramEnd"/>
      <w:r>
        <w:t xml:space="preserve"> all unlitigated patents. </w:t>
      </w:r>
      <w:r w:rsidRPr="00AF0048">
        <w:rPr>
          <w:sz w:val="16"/>
          <w:szCs w:val="16"/>
        </w:rPr>
        <w:t>This is the reason why we also ensured that our results are robust using an OLS fixed effects model that retains all patents. As errors could be correlated within pools, and given the few pools we have in our database, we also report the p-value on the main variable of interest using a Wild cluster bootstrap-t procedure. As explained in Cameron et al. (2008), this procedure relaxes some restrictions of the more obvious resampling with replacement procedures (classical cluster-robust variance estimates only useful with a high number of clusters) and performs quite well even when the number of clusters is small.</w:t>
      </w:r>
    </w:p>
    <w:p w14:paraId="4CD84B38" w14:textId="77777777" w:rsidR="00B713DA" w:rsidRDefault="00B713DA" w:rsidP="00B713DA">
      <w:r w:rsidRPr="00AF0048">
        <w:rPr>
          <w:u w:val="single"/>
        </w:rPr>
        <w:t xml:space="preserve">We introduce a dummy variable (introduction effect) that equals 1 for all observations after </w:t>
      </w:r>
      <w:r w:rsidRPr="00B713DA">
        <w:rPr>
          <w:b/>
          <w:bCs/>
          <w:highlight w:val="cyan"/>
          <w:u w:val="single"/>
        </w:rPr>
        <w:t>introduction in a pool.</w:t>
      </w:r>
      <w:r w:rsidRPr="00B713DA">
        <w:rPr>
          <w:highlight w:val="cyan"/>
          <w:u w:val="single"/>
        </w:rPr>
        <w:t xml:space="preserve"> </w:t>
      </w:r>
      <w:r w:rsidRPr="00B713DA">
        <w:rPr>
          <w:b/>
          <w:bCs/>
          <w:highlight w:val="cyan"/>
          <w:u w:val="single"/>
        </w:rPr>
        <w:t>We control for a timing tren</w:t>
      </w:r>
      <w:r w:rsidRPr="00B713DA">
        <w:rPr>
          <w:highlight w:val="cyan"/>
          <w:u w:val="single"/>
        </w:rPr>
        <w:t xml:space="preserve">d </w:t>
      </w:r>
      <w:r w:rsidRPr="00AF0048">
        <w:rPr>
          <w:u w:val="single"/>
        </w:rPr>
        <w:t>(in the legal environment) using alternatively calendar-year dummies and a fourth-order polynomial in calendar years (calendar year–year of the first pool creation) and for a demand increase following the patent introduction in the pool through the number of forward cites at year N-1</w:t>
      </w:r>
      <w:r>
        <w:t>.35 As patent litigation history could have an impact on future litigation (patents, which already have a high number of litigations, have a higher likelihood of being litigated in the future), we run the regressions with a dummy variable already litigated that equals 1 for all observations after the first litigation.</w:t>
      </w:r>
    </w:p>
    <w:p w14:paraId="20CA7AF0" w14:textId="77777777" w:rsidR="00B713DA" w:rsidRDefault="00B713DA" w:rsidP="00B713DA">
      <w:r>
        <w:t xml:space="preserve">The findings presented in Table 4 verify our first hypothesis. </w:t>
      </w:r>
      <w:r w:rsidRPr="00B713DA">
        <w:rPr>
          <w:highlight w:val="cyan"/>
          <w:u w:val="single"/>
        </w:rPr>
        <w:t xml:space="preserve">There is a </w:t>
      </w:r>
      <w:r w:rsidRPr="00B713DA">
        <w:rPr>
          <w:b/>
          <w:bCs/>
          <w:highlight w:val="cyan"/>
          <w:u w:val="single"/>
        </w:rPr>
        <w:t>pool effect per se on top</w:t>
      </w:r>
      <w:r w:rsidRPr="00B713DA">
        <w:rPr>
          <w:highlight w:val="cyan"/>
          <w:u w:val="single"/>
        </w:rPr>
        <w:t xml:space="preserve"> of the effect of the pool on the market size of the patent. </w:t>
      </w:r>
      <w:r w:rsidRPr="00AF0048">
        <w:rPr>
          <w:u w:val="single"/>
        </w:rPr>
        <w:t>I</w:t>
      </w:r>
      <w:r>
        <w:t>ndeed, controlling for the demand side effect, the introduction effect is positive meaning that, for the same patent</w:t>
      </w:r>
      <w:r w:rsidRPr="00B713DA">
        <w:rPr>
          <w:highlight w:val="cyan"/>
        </w:rPr>
        <w:t xml:space="preserve">, </w:t>
      </w:r>
      <w:r w:rsidRPr="00B713DA">
        <w:rPr>
          <w:highlight w:val="cyan"/>
          <w:u w:val="single"/>
        </w:rPr>
        <w:t xml:space="preserve">the </w:t>
      </w:r>
      <w:r w:rsidRPr="00B713DA">
        <w:rPr>
          <w:b/>
          <w:bCs/>
          <w:highlight w:val="cyan"/>
          <w:u w:val="single"/>
        </w:rPr>
        <w:t>likelihood of litigation and</w:t>
      </w:r>
      <w:r w:rsidRPr="00B713DA">
        <w:rPr>
          <w:highlight w:val="cyan"/>
          <w:u w:val="single"/>
        </w:rPr>
        <w:t xml:space="preserve"> the number of litigations </w:t>
      </w:r>
      <w:r w:rsidRPr="00B713DA">
        <w:rPr>
          <w:b/>
          <w:bCs/>
          <w:highlight w:val="cyan"/>
          <w:u w:val="single"/>
        </w:rPr>
        <w:t>increase after introduction</w:t>
      </w:r>
      <w:r w:rsidRPr="00B713DA">
        <w:rPr>
          <w:highlight w:val="cyan"/>
          <w:u w:val="single"/>
        </w:rPr>
        <w:t xml:space="preserve"> in a poo</w:t>
      </w:r>
      <w:r w:rsidRPr="00AF0048">
        <w:rPr>
          <w:u w:val="single"/>
        </w:rPr>
        <w:t xml:space="preserve">l. </w:t>
      </w:r>
      <w:r>
        <w:t xml:space="preserve">The p-values for this introduction effect, estimated according to the Wild cluster bootstrap-t procedure, </w:t>
      </w:r>
      <w:r w:rsidRPr="00B713DA">
        <w:rPr>
          <w:highlight w:val="cyan"/>
          <w:u w:val="single"/>
        </w:rPr>
        <w:t>confirm that this effect is significant (at 10%) even if we control for dependence across patents within the pool</w:t>
      </w:r>
      <w:r w:rsidRPr="00AF0048">
        <w:rPr>
          <w:u w:val="single"/>
        </w:rPr>
        <w:t>. I</w:t>
      </w:r>
      <w:r>
        <w:t>f we disentangle this effect by pools (results not presented in Table 4), we can underline that this effect is mainly driven by four pools that are: DVD6C, MPEG 2, MPEG 4 Visual and AVC.</w:t>
      </w:r>
    </w:p>
    <w:p w14:paraId="12DB09A1" w14:textId="77777777" w:rsidR="00B713DA" w:rsidRPr="00AF0048" w:rsidRDefault="00B713DA" w:rsidP="00B713DA">
      <w:pPr>
        <w:rPr>
          <w:sz w:val="16"/>
          <w:szCs w:val="16"/>
        </w:rPr>
      </w:pPr>
      <w:r w:rsidRPr="00AF0048">
        <w:rPr>
          <w:sz w:val="16"/>
          <w:szCs w:val="16"/>
        </w:rPr>
        <w:t>The results on the number of members suggest that this effect is explained, at least partially, by a higher level of information for pool members. Indeed, the positive and statistically significant coefficient of the variable size pool*introduction (columns 2–4) indicates that the number of cases, with the patent holder as plaintiff, increases after introduction in the pool whereas the same coefficient is not significant in column 5.</w:t>
      </w:r>
    </w:p>
    <w:p w14:paraId="780D210E" w14:textId="77777777" w:rsidR="00B713DA" w:rsidRPr="00AF0048" w:rsidRDefault="00B713DA" w:rsidP="00B713DA">
      <w:pPr>
        <w:rPr>
          <w:sz w:val="16"/>
          <w:szCs w:val="16"/>
        </w:rPr>
      </w:pPr>
      <w:r w:rsidRPr="00AF0048">
        <w:rPr>
          <w:sz w:val="16"/>
          <w:szCs w:val="16"/>
        </w:rPr>
        <w:t>On the parameters linked to the status and structure of the firm that could have an impact on the incentives to litigate and thus on the introduction effect, we can underline several findings. First of all, our results confirm the reputation effect. As shown by the coefficient of the variable prior* introduction, firms that have fewer patents in the pool seem to pay more attention to their reputation for toughness and thus litigate more than firms holding an important number of patents in the pool. However, firms that have a bigger patent portfolio do not seem to be more likely to trigger litigations than firms having a small number of patents in portfolio as the coefficient for the variable portfolio size*introduction is not significant.</w:t>
      </w:r>
    </w:p>
    <w:p w14:paraId="2AB9FF70" w14:textId="77777777" w:rsidR="00B713DA" w:rsidRPr="00AF0048" w:rsidRDefault="00B713DA" w:rsidP="00B713DA">
      <w:pPr>
        <w:rPr>
          <w:sz w:val="16"/>
          <w:szCs w:val="16"/>
        </w:rPr>
      </w:pPr>
      <w:r w:rsidRPr="00AF0048">
        <w:rPr>
          <w:sz w:val="16"/>
          <w:szCs w:val="16"/>
        </w:rPr>
        <w:t>This section reviewed the empirical results on the introduction effect and the findings appear to verify our main hypotheses. The next section addresses the empirical results on the outcomes of the disputes.</w:t>
      </w:r>
    </w:p>
    <w:p w14:paraId="1EE82B36" w14:textId="32EEE6AF" w:rsidR="00D304EB" w:rsidRDefault="00D304EB" w:rsidP="00D304EB">
      <w:pPr>
        <w:pStyle w:val="Heading3"/>
      </w:pPr>
      <w:r>
        <w:t>Causes Monopolies</w:t>
      </w:r>
    </w:p>
    <w:p w14:paraId="34EA2488" w14:textId="70F26A62" w:rsidR="004866A4" w:rsidRDefault="004866A4" w:rsidP="004866A4">
      <w:pPr>
        <w:pStyle w:val="Heading4"/>
      </w:pPr>
      <w:r>
        <w:t xml:space="preserve">Pools cause internal monopolization, locks out new entrants and </w:t>
      </w:r>
    </w:p>
    <w:p w14:paraId="15883AF1" w14:textId="77777777" w:rsidR="004866A4" w:rsidRDefault="004866A4" w:rsidP="004866A4">
      <w:r w:rsidRPr="00FB7F85">
        <w:t xml:space="preserve">Erik </w:t>
      </w:r>
      <w:r w:rsidRPr="00FB7F85">
        <w:rPr>
          <w:b/>
          <w:bCs/>
          <w:sz w:val="26"/>
          <w:szCs w:val="26"/>
        </w:rPr>
        <w:t>Hovenkamp</w:t>
      </w:r>
      <w:r w:rsidRPr="00FB7F85">
        <w:t xml:space="preserve"> </w:t>
      </w:r>
      <w:r w:rsidRPr="00FB7F85">
        <w:rPr>
          <w:b/>
          <w:bCs/>
          <w:sz w:val="26"/>
          <w:szCs w:val="26"/>
        </w:rPr>
        <w:t>and</w:t>
      </w:r>
      <w:r>
        <w:t xml:space="preserve"> Herbert </w:t>
      </w:r>
      <w:r w:rsidRPr="00FB7F85">
        <w:rPr>
          <w:b/>
          <w:bCs/>
          <w:sz w:val="26"/>
          <w:szCs w:val="26"/>
        </w:rPr>
        <w:t>Hovenkamp 17</w:t>
      </w:r>
      <w:r w:rsidRPr="00FB7F85">
        <w:t xml:space="preserve">, </w:t>
      </w:r>
      <w:r>
        <w:t xml:space="preserve">Herbert Hovenkamp served on the ABA t advise the President on antitrust matters and is  a professor of law at the University of Pennsylvania Cary Law School and Wharton, Erik Hovenkamp is a post doctorate fellow at Harvard Law School and has a PhD in economics from Northwestern and is a professor of law at Cornell, </w:t>
      </w:r>
      <w:r w:rsidRPr="00FB7F85">
        <w:t>4-10-2017, "Patent Pools and Related Technology Sharing</w:t>
      </w:r>
      <w:r w:rsidRPr="000B41E1">
        <w:t>", Cambridge Handbook of Antitrust, https://papers.ssrn.com/sol3/papers.cfm?abstract_id=2645905//susu</w:t>
      </w:r>
      <w:r>
        <w:rPr>
          <w:u w:val="single"/>
        </w:rPr>
        <w:br/>
      </w:r>
      <w:r>
        <w:t>Pooling and Collusion Threats</w:t>
      </w:r>
    </w:p>
    <w:p w14:paraId="2649F89C" w14:textId="77777777" w:rsidR="004866A4" w:rsidRPr="003F2B1A" w:rsidRDefault="004866A4" w:rsidP="004866A4">
      <w:r w:rsidRPr="003F2B1A">
        <w:t xml:space="preserve">While most patent pools provide overall social benefits, certain practices or structures within them can pose competitive challenges. </w:t>
      </w:r>
      <w:r w:rsidRPr="003F2B1A">
        <w:rPr>
          <w:u w:val="single"/>
        </w:rPr>
        <w:t xml:space="preserve">The </w:t>
      </w:r>
      <w:r w:rsidRPr="004866A4">
        <w:rPr>
          <w:b/>
          <w:bCs/>
          <w:highlight w:val="cyan"/>
          <w:u w:val="single"/>
        </w:rPr>
        <w:t>primary</w:t>
      </w:r>
      <w:r w:rsidRPr="004866A4">
        <w:rPr>
          <w:highlight w:val="cyan"/>
          <w:u w:val="single"/>
        </w:rPr>
        <w:t xml:space="preserve"> </w:t>
      </w:r>
      <w:r w:rsidRPr="004866A4">
        <w:rPr>
          <w:b/>
          <w:bCs/>
          <w:highlight w:val="cyan"/>
          <w:u w:val="single"/>
        </w:rPr>
        <w:t>antitrust</w:t>
      </w:r>
      <w:r w:rsidRPr="004866A4">
        <w:rPr>
          <w:highlight w:val="cyan"/>
          <w:u w:val="single"/>
        </w:rPr>
        <w:t xml:space="preserve"> </w:t>
      </w:r>
      <w:r w:rsidRPr="004866A4">
        <w:rPr>
          <w:b/>
          <w:bCs/>
          <w:highlight w:val="cyan"/>
          <w:u w:val="single"/>
        </w:rPr>
        <w:t>risk</w:t>
      </w:r>
      <w:r w:rsidRPr="004866A4">
        <w:rPr>
          <w:highlight w:val="cyan"/>
          <w:u w:val="single"/>
        </w:rPr>
        <w:t xml:space="preserve"> associated with pooling is </w:t>
      </w:r>
      <w:r w:rsidRPr="004866A4">
        <w:rPr>
          <w:b/>
          <w:bCs/>
          <w:highlight w:val="cyan"/>
          <w:u w:val="single"/>
        </w:rPr>
        <w:t>collusion</w:t>
      </w:r>
      <w:r w:rsidRPr="003F2B1A">
        <w:rPr>
          <w:u w:val="single"/>
        </w:rPr>
        <w:t xml:space="preserve">, which depends on </w:t>
      </w:r>
      <w:r w:rsidRPr="003F2B1A">
        <w:rPr>
          <w:b/>
          <w:bCs/>
          <w:u w:val="single"/>
        </w:rPr>
        <w:t>two key fac</w:t>
      </w:r>
      <w:r w:rsidRPr="003F2B1A">
        <w:rPr>
          <w:u w:val="single"/>
        </w:rPr>
        <w:t xml:space="preserve">tors. First is the market structure and the </w:t>
      </w:r>
      <w:r w:rsidRPr="003F2B1A">
        <w:rPr>
          <w:b/>
          <w:bCs/>
          <w:u w:val="single"/>
        </w:rPr>
        <w:t>pool's</w:t>
      </w:r>
      <w:r w:rsidRPr="003F2B1A">
        <w:rPr>
          <w:u w:val="single"/>
        </w:rPr>
        <w:t xml:space="preserve"> </w:t>
      </w:r>
      <w:r w:rsidRPr="003F2B1A">
        <w:rPr>
          <w:b/>
          <w:bCs/>
          <w:u w:val="single"/>
        </w:rPr>
        <w:t>influence</w:t>
      </w:r>
      <w:r w:rsidRPr="003F2B1A">
        <w:rPr>
          <w:u w:val="single"/>
        </w:rPr>
        <w:t xml:space="preserve"> </w:t>
      </w:r>
      <w:r w:rsidRPr="003F2B1A">
        <w:rPr>
          <w:b/>
          <w:bCs/>
          <w:u w:val="single"/>
        </w:rPr>
        <w:t>within</w:t>
      </w:r>
      <w:r w:rsidRPr="003F2B1A">
        <w:rPr>
          <w:u w:val="single"/>
        </w:rPr>
        <w:t xml:space="preserve"> its </w:t>
      </w:r>
      <w:r w:rsidRPr="003F2B1A">
        <w:rPr>
          <w:b/>
          <w:bCs/>
          <w:u w:val="single"/>
        </w:rPr>
        <w:t>market</w:t>
      </w:r>
      <w:r w:rsidRPr="003F2B1A">
        <w:rPr>
          <w:u w:val="single"/>
        </w:rPr>
        <w:t xml:space="preserve">. Second is the nature of </w:t>
      </w:r>
      <w:r w:rsidRPr="003F2B1A">
        <w:rPr>
          <w:b/>
          <w:bCs/>
          <w:u w:val="single"/>
        </w:rPr>
        <w:t>pricing and exclusivity arrangements</w:t>
      </w:r>
      <w:r w:rsidRPr="003F2B1A">
        <w:rPr>
          <w:u w:val="single"/>
        </w:rPr>
        <w:t xml:space="preserve"> within the pool </w:t>
      </w:r>
      <w:r w:rsidRPr="003F2B1A">
        <w:t>(Merges, 1996).</w:t>
      </w:r>
    </w:p>
    <w:p w14:paraId="7ED32FF7" w14:textId="77777777" w:rsidR="004866A4" w:rsidRPr="003F2B1A" w:rsidRDefault="004866A4" w:rsidP="004866A4">
      <w:pPr>
        <w:rPr>
          <w:u w:val="single"/>
        </w:rPr>
      </w:pPr>
      <w:r w:rsidRPr="003F2B1A">
        <w:rPr>
          <w:u w:val="single"/>
        </w:rPr>
        <w:t xml:space="preserve">Regarding </w:t>
      </w:r>
      <w:r w:rsidRPr="003F2B1A">
        <w:rPr>
          <w:b/>
          <w:bCs/>
          <w:u w:val="single"/>
        </w:rPr>
        <w:t>market structure</w:t>
      </w:r>
      <w:r w:rsidRPr="003F2B1A">
        <w:rPr>
          <w:u w:val="single"/>
        </w:rPr>
        <w:t xml:space="preserve">, </w:t>
      </w:r>
      <w:r w:rsidRPr="004866A4">
        <w:rPr>
          <w:b/>
          <w:bCs/>
          <w:highlight w:val="cyan"/>
          <w:u w:val="single"/>
        </w:rPr>
        <w:t>cartels can only profit if they possess market power</w:t>
      </w:r>
      <w:r w:rsidRPr="004866A4">
        <w:rPr>
          <w:highlight w:val="cyan"/>
          <w:u w:val="single"/>
        </w:rPr>
        <w:t xml:space="preserve">. Patent </w:t>
      </w:r>
      <w:r w:rsidRPr="004866A4">
        <w:rPr>
          <w:b/>
          <w:bCs/>
          <w:highlight w:val="cyan"/>
          <w:u w:val="single"/>
        </w:rPr>
        <w:t>pools often cover entire industries</w:t>
      </w:r>
      <w:r w:rsidRPr="004866A4">
        <w:rPr>
          <w:highlight w:val="cyan"/>
          <w:u w:val="single"/>
        </w:rPr>
        <w:t>,</w:t>
      </w:r>
      <w:r w:rsidRPr="003F2B1A">
        <w:rPr>
          <w:u w:val="single"/>
        </w:rPr>
        <w:t xml:space="preserve"> </w:t>
      </w:r>
      <w:r w:rsidRPr="004866A4">
        <w:rPr>
          <w:highlight w:val="cyan"/>
          <w:u w:val="single"/>
        </w:rPr>
        <w:t xml:space="preserve">but they can also be limited to a </w:t>
      </w:r>
      <w:r w:rsidRPr="004866A4">
        <w:rPr>
          <w:b/>
          <w:bCs/>
          <w:highlight w:val="cyan"/>
          <w:u w:val="single"/>
        </w:rPr>
        <w:t>small group of firms</w:t>
      </w:r>
      <w:r w:rsidRPr="004866A4">
        <w:rPr>
          <w:highlight w:val="cyan"/>
          <w:u w:val="single"/>
        </w:rPr>
        <w:t xml:space="preserve"> within a larger market that decide to share a </w:t>
      </w:r>
      <w:r w:rsidRPr="004866A4">
        <w:rPr>
          <w:b/>
          <w:bCs/>
          <w:highlight w:val="cyan"/>
          <w:u w:val="single"/>
        </w:rPr>
        <w:t>unique technology</w:t>
      </w:r>
      <w:r w:rsidRPr="003F2B1A">
        <w:t xml:space="preserve">. Whether this technology allows them to raise prices above costs is an empirical question. Naked price fixing is generally considered illegal per se. </w:t>
      </w:r>
      <w:r w:rsidRPr="003F2B1A">
        <w:rPr>
          <w:b/>
          <w:bCs/>
          <w:u w:val="single"/>
        </w:rPr>
        <w:t>Courts have been cautious</w:t>
      </w:r>
      <w:r w:rsidRPr="003F2B1A">
        <w:rPr>
          <w:u w:val="single"/>
        </w:rPr>
        <w:t xml:space="preserve"> in applying this </w:t>
      </w:r>
      <w:r w:rsidRPr="003F2B1A">
        <w:rPr>
          <w:b/>
          <w:bCs/>
          <w:u w:val="single"/>
        </w:rPr>
        <w:t>per se rule to</w:t>
      </w:r>
      <w:r w:rsidRPr="003F2B1A">
        <w:rPr>
          <w:u w:val="single"/>
        </w:rPr>
        <w:t xml:space="preserve"> agreements within pools, instead evaluating softer forms of price-affecting conduct under </w:t>
      </w:r>
      <w:r w:rsidRPr="003F2B1A">
        <w:rPr>
          <w:b/>
          <w:bCs/>
          <w:u w:val="single"/>
        </w:rPr>
        <w:t>antitrust's rule of reason</w:t>
      </w:r>
      <w:r w:rsidRPr="003F2B1A">
        <w:rPr>
          <w:u w:val="single"/>
        </w:rPr>
        <w:t>. This approach requires estimating the pool's market power.</w:t>
      </w:r>
    </w:p>
    <w:p w14:paraId="06E418E2" w14:textId="77777777" w:rsidR="004866A4" w:rsidRPr="003F2B1A" w:rsidRDefault="004866A4" w:rsidP="004866A4">
      <w:pPr>
        <w:rPr>
          <w:sz w:val="12"/>
        </w:rPr>
      </w:pPr>
      <w:r w:rsidRPr="003F2B1A">
        <w:rPr>
          <w:u w:val="single"/>
        </w:rPr>
        <w:t xml:space="preserve">The </w:t>
      </w:r>
      <w:r w:rsidRPr="003F2B1A">
        <w:rPr>
          <w:b/>
          <w:bCs/>
          <w:u w:val="single"/>
        </w:rPr>
        <w:t>antitrust issue</w:t>
      </w:r>
      <w:r w:rsidRPr="003F2B1A">
        <w:rPr>
          <w:u w:val="single"/>
        </w:rPr>
        <w:t xml:space="preserve"> is further complicated by provisions in the </w:t>
      </w:r>
      <w:r w:rsidRPr="003F2B1A">
        <w:rPr>
          <w:b/>
          <w:bCs/>
          <w:u w:val="single"/>
        </w:rPr>
        <w:t>Patent Act</w:t>
      </w:r>
      <w:r w:rsidRPr="003F2B1A">
        <w:rPr>
          <w:b/>
          <w:bCs/>
        </w:rPr>
        <w:t>,</w:t>
      </w:r>
      <w:r w:rsidRPr="003F2B1A">
        <w:t xml:space="preserve"> </w:t>
      </w:r>
      <w:r w:rsidRPr="003F2B1A">
        <w:rPr>
          <w:u w:val="single"/>
        </w:rPr>
        <w:t xml:space="preserve">which typically </w:t>
      </w:r>
      <w:r w:rsidRPr="003F2B1A">
        <w:rPr>
          <w:b/>
          <w:bCs/>
          <w:u w:val="single"/>
        </w:rPr>
        <w:t>supersede broader antitrust laws</w:t>
      </w:r>
      <w:r w:rsidRPr="003F2B1A">
        <w:t xml:space="preserve">. For example, the </w:t>
      </w:r>
      <w:r w:rsidRPr="004866A4">
        <w:rPr>
          <w:highlight w:val="cyan"/>
          <w:u w:val="single"/>
        </w:rPr>
        <w:t xml:space="preserve">Patent Act allows </w:t>
      </w:r>
      <w:r w:rsidRPr="004866A4">
        <w:rPr>
          <w:b/>
          <w:bCs/>
          <w:highlight w:val="cyan"/>
          <w:u w:val="single"/>
        </w:rPr>
        <w:t>patentees to grant licenses</w:t>
      </w:r>
      <w:r w:rsidRPr="004866A4">
        <w:rPr>
          <w:highlight w:val="cyan"/>
          <w:u w:val="single"/>
        </w:rPr>
        <w:t xml:space="preserve">, </w:t>
      </w:r>
      <w:r w:rsidRPr="004866A4">
        <w:rPr>
          <w:b/>
          <w:bCs/>
          <w:highlight w:val="cyan"/>
          <w:u w:val="single"/>
        </w:rPr>
        <w:t>including exclusive licenses</w:t>
      </w:r>
      <w:r w:rsidRPr="003F2B1A">
        <w:t xml:space="preserve"> (footnote 15). It also asserts that a </w:t>
      </w:r>
      <w:r w:rsidRPr="004866A4">
        <w:rPr>
          <w:highlight w:val="cyan"/>
          <w:u w:val="single"/>
        </w:rPr>
        <w:t xml:space="preserve">patentee's </w:t>
      </w:r>
      <w:r w:rsidRPr="004866A4">
        <w:rPr>
          <w:b/>
          <w:bCs/>
          <w:highlight w:val="cyan"/>
          <w:u w:val="single"/>
        </w:rPr>
        <w:t>unilateral refusal to license cannot be deemed unlawful</w:t>
      </w:r>
      <w:r w:rsidRPr="003F2B1A">
        <w:t xml:space="preserve">, although it does not extend the same protection to concerted refusals (footnote 16). </w:t>
      </w:r>
      <w:r w:rsidRPr="003F2B1A">
        <w:rPr>
          <w:u w:val="single"/>
        </w:rPr>
        <w:t xml:space="preserve">It is generally presumed that authorization to engage in a practice does not imply authorization to engage in anticompetitive behavior, a principle upheld by the Supreme Court in other statutory contexts </w:t>
      </w:r>
      <w:r w:rsidRPr="003F2B1A">
        <w:t>(footnote 17).</w:t>
      </w:r>
    </w:p>
    <w:p w14:paraId="779B5D35" w14:textId="77777777" w:rsidR="004866A4" w:rsidRPr="003F2B1A" w:rsidRDefault="004866A4" w:rsidP="004866A4">
      <w:pPr>
        <w:rPr>
          <w:sz w:val="12"/>
        </w:rPr>
      </w:pPr>
      <w:r w:rsidRPr="003F2B1A">
        <w:rPr>
          <w:sz w:val="12"/>
        </w:rPr>
        <w:t>Pooling agreements among members can take various forms. They may agree to share technology without any royalty, or certain members may charge royalties to others, particularly if participants have disparate patent portfolios or some members participate solely as licensees. Royalty rates might be fixed, annualized, or based on production volume or revenue. Members might also agree to limit the number of units embodying pooled patents that any member can produce.</w:t>
      </w:r>
    </w:p>
    <w:p w14:paraId="1B070221" w14:textId="77777777" w:rsidR="00D304EB" w:rsidRDefault="00D304EB" w:rsidP="00D304EB">
      <w:pPr>
        <w:pStyle w:val="Heading4"/>
      </w:pPr>
      <w:r>
        <w:t>Pools create collusion cartels</w:t>
      </w:r>
    </w:p>
    <w:p w14:paraId="76E96EE5" w14:textId="77777777" w:rsidR="00D304EB" w:rsidRDefault="00D304EB" w:rsidP="00D304EB">
      <w:r w:rsidRPr="00B43182">
        <w:t xml:space="preserve">Katarina </w:t>
      </w:r>
      <w:r w:rsidRPr="00B43182">
        <w:rPr>
          <w:b/>
          <w:bCs/>
          <w:sz w:val="26"/>
          <w:szCs w:val="26"/>
        </w:rPr>
        <w:t>Mikolajova 16</w:t>
      </w:r>
      <w:r w:rsidRPr="00B43182">
        <w:t xml:space="preserve">, </w:t>
      </w:r>
      <w:r>
        <w:t xml:space="preserve">Katarina Mikolajova got her paper published by the Stanford Law School, </w:t>
      </w:r>
      <w:r w:rsidRPr="00B43182">
        <w:t xml:space="preserve">6-22-2016, "No. 22: The Treatment of Software Patent Pools under the United States Antitrust and the European Union Competition Laws", Stanford Law School, </w:t>
      </w:r>
      <w:hyperlink r:id="rId11" w:history="1">
        <w:r w:rsidRPr="00ED1B33">
          <w:rPr>
            <w:rStyle w:val="Hyperlink"/>
          </w:rPr>
          <w:t>https://law.stanford.edu/publications/the-treatment-of-software-patent-pools-under-the-united-states-antitrust-and-the-european-union-competition-laws//susu</w:t>
        </w:r>
      </w:hyperlink>
    </w:p>
    <w:p w14:paraId="74504F42" w14:textId="77777777" w:rsidR="00D304EB" w:rsidRDefault="00D304EB" w:rsidP="00D304EB">
      <w:pPr>
        <w:rPr>
          <w:u w:val="single"/>
        </w:rPr>
      </w:pPr>
      <w:r w:rsidRPr="00B43182">
        <w:rPr>
          <w:u w:val="single"/>
        </w:rPr>
        <w:t xml:space="preserve">However, </w:t>
      </w:r>
      <w:r w:rsidRPr="00B43182">
        <w:rPr>
          <w:b/>
          <w:bCs/>
          <w:highlight w:val="cyan"/>
          <w:u w:val="single"/>
        </w:rPr>
        <w:t>patent pools</w:t>
      </w:r>
      <w:r w:rsidRPr="00B43182">
        <w:rPr>
          <w:highlight w:val="cyan"/>
          <w:u w:val="single"/>
        </w:rPr>
        <w:t xml:space="preserve"> </w:t>
      </w:r>
      <w:r w:rsidRPr="00B43182">
        <w:rPr>
          <w:u w:val="single"/>
        </w:rPr>
        <w:t xml:space="preserve">may also </w:t>
      </w:r>
      <w:r w:rsidRPr="00B43182">
        <w:rPr>
          <w:highlight w:val="cyan"/>
          <w:u w:val="single"/>
        </w:rPr>
        <w:t xml:space="preserve">be </w:t>
      </w:r>
      <w:r w:rsidRPr="00B43182">
        <w:rPr>
          <w:b/>
          <w:bCs/>
          <w:highlight w:val="cyan"/>
          <w:u w:val="single"/>
        </w:rPr>
        <w:t>restrictive of competition</w:t>
      </w:r>
      <w:r w:rsidRPr="00B43182">
        <w:rPr>
          <w:u w:val="single"/>
        </w:rPr>
        <w:t xml:space="preserve">, which is perhaps </w:t>
      </w:r>
      <w:r w:rsidRPr="00B43182">
        <w:rPr>
          <w:highlight w:val="cyan"/>
          <w:u w:val="single"/>
        </w:rPr>
        <w:t>not so surprising given they are basically agreements between competitor</w:t>
      </w:r>
      <w:r w:rsidRPr="00B43182">
        <w:rPr>
          <w:highlight w:val="cyan"/>
        </w:rPr>
        <w:t>s</w:t>
      </w:r>
      <w:r>
        <w:t>. The collective pricing of pooled patents</w:t>
      </w:r>
      <w:r w:rsidRPr="00B43182">
        <w:rPr>
          <w:u w:val="single"/>
        </w:rPr>
        <w:t xml:space="preserve">, greater </w:t>
      </w:r>
      <w:r w:rsidRPr="00B43182">
        <w:rPr>
          <w:b/>
          <w:bCs/>
          <w:highlight w:val="cyan"/>
          <w:u w:val="single"/>
        </w:rPr>
        <w:t>possibilities for collusion</w:t>
      </w:r>
      <w:r w:rsidRPr="00B43182">
        <w:rPr>
          <w:highlight w:val="cyan"/>
          <w:u w:val="single"/>
        </w:rPr>
        <w:t xml:space="preserve"> </w:t>
      </w:r>
      <w:r w:rsidRPr="00B43182">
        <w:rPr>
          <w:u w:val="single"/>
        </w:rPr>
        <w:t>(</w:t>
      </w:r>
      <w:r>
        <w:t xml:space="preserve">e.g. through using the mechanism of the pool to exchange competitively sensitive information118) and generally larger number of market participants mean that patent pools need to be scrutinized for antitrust concerns. Specifically, </w:t>
      </w:r>
      <w:r w:rsidRPr="00B43182">
        <w:rPr>
          <w:u w:val="single"/>
        </w:rPr>
        <w:t xml:space="preserve">they can </w:t>
      </w:r>
      <w:r w:rsidRPr="00B43182">
        <w:rPr>
          <w:highlight w:val="cyan"/>
          <w:u w:val="single"/>
        </w:rPr>
        <w:t xml:space="preserve">lead to creation of </w:t>
      </w:r>
      <w:r w:rsidRPr="00B43182">
        <w:rPr>
          <w:b/>
          <w:bCs/>
          <w:highlight w:val="cyan"/>
          <w:u w:val="single"/>
        </w:rPr>
        <w:t>price fixing cartels</w:t>
      </w:r>
      <w:r w:rsidRPr="00B43182">
        <w:rPr>
          <w:b/>
          <w:bCs/>
        </w:rPr>
        <w:t>119</w:t>
      </w:r>
      <w:r>
        <w:t xml:space="preserve">, market allocation, </w:t>
      </w:r>
      <w:r w:rsidRPr="00B43182">
        <w:rPr>
          <w:u w:val="single"/>
        </w:rPr>
        <w:t xml:space="preserve">and </w:t>
      </w:r>
      <w:r w:rsidRPr="00B43182">
        <w:rPr>
          <w:b/>
          <w:bCs/>
          <w:highlight w:val="cyan"/>
          <w:u w:val="single"/>
        </w:rPr>
        <w:t>reduction of innovation</w:t>
      </w:r>
      <w:r w:rsidRPr="00B43182">
        <w:rPr>
          <w:highlight w:val="cyan"/>
          <w:u w:val="single"/>
        </w:rPr>
        <w:t xml:space="preserve"> </w:t>
      </w:r>
      <w:r w:rsidRPr="00B43182">
        <w:rPr>
          <w:u w:val="single"/>
        </w:rPr>
        <w:t xml:space="preserve">in the form of </w:t>
      </w:r>
      <w:r w:rsidRPr="00B43182">
        <w:rPr>
          <w:highlight w:val="cyan"/>
          <w:u w:val="single"/>
        </w:rPr>
        <w:t xml:space="preserve">standard setting or foreclosure </w:t>
      </w:r>
      <w:r w:rsidRPr="00B43182">
        <w:rPr>
          <w:u w:val="single"/>
        </w:rPr>
        <w:t xml:space="preserve">of alternative technologies or </w:t>
      </w:r>
      <w:r w:rsidRPr="00B43182">
        <w:rPr>
          <w:highlight w:val="cyan"/>
          <w:u w:val="single"/>
        </w:rPr>
        <w:t>barriers to the entry of new and improved tech</w:t>
      </w:r>
      <w:r w:rsidRPr="00B43182">
        <w:rPr>
          <w:u w:val="single"/>
        </w:rPr>
        <w:t>nologies.120</w:t>
      </w:r>
    </w:p>
    <w:p w14:paraId="65EB37D5" w14:textId="77777777" w:rsidR="004866A4" w:rsidRDefault="004866A4" w:rsidP="004866A4">
      <w:pPr>
        <w:pStyle w:val="Heading4"/>
      </w:pPr>
      <w:r>
        <w:t>Pools will deny patents, crowds out small innovators when big innovators already have every type of patent</w:t>
      </w:r>
    </w:p>
    <w:p w14:paraId="0BC9C757" w14:textId="77777777" w:rsidR="004866A4" w:rsidRPr="00A63AB9" w:rsidRDefault="004866A4" w:rsidP="004866A4">
      <w:pPr>
        <w:rPr>
          <w:u w:val="single"/>
        </w:rPr>
      </w:pPr>
      <w:r w:rsidRPr="00FB7F85">
        <w:t xml:space="preserve">Erik </w:t>
      </w:r>
      <w:r w:rsidRPr="00FB7F85">
        <w:rPr>
          <w:b/>
          <w:bCs/>
          <w:sz w:val="26"/>
          <w:szCs w:val="26"/>
        </w:rPr>
        <w:t>Hovenkamp</w:t>
      </w:r>
      <w:r w:rsidRPr="00FB7F85">
        <w:t xml:space="preserve"> </w:t>
      </w:r>
      <w:r w:rsidRPr="00FB7F85">
        <w:rPr>
          <w:b/>
          <w:bCs/>
          <w:sz w:val="26"/>
          <w:szCs w:val="26"/>
        </w:rPr>
        <w:t>and</w:t>
      </w:r>
      <w:r>
        <w:t xml:space="preserve"> Herbert </w:t>
      </w:r>
      <w:r w:rsidRPr="00FB7F85">
        <w:rPr>
          <w:b/>
          <w:bCs/>
          <w:sz w:val="26"/>
          <w:szCs w:val="26"/>
        </w:rPr>
        <w:t>Hovenkamp 17</w:t>
      </w:r>
      <w:r w:rsidRPr="00FB7F85">
        <w:t xml:space="preserve">, </w:t>
      </w:r>
      <w:r>
        <w:t xml:space="preserve">Herbert Hovenkamp served on the ABA t advise the President on antitrust matters and is  a professor of law at the University of Pennsylvania Cary Law School and Wharton, Erik Hovenkamp is a post doctorate fellow at Harvard Law School and has a PhD in economics from Northwestern and is a professor of law at Cornell, </w:t>
      </w:r>
      <w:r w:rsidRPr="00FB7F85">
        <w:t>4-10-2017, "Patent Pools and Related Technology Sharing</w:t>
      </w:r>
      <w:r w:rsidRPr="000B41E1">
        <w:t>", Cambridge Handbook of Antitrust, https://papers.ssrn.com/sol3/papers.cfm?abstract_id=2645905//susu</w:t>
      </w:r>
    </w:p>
    <w:p w14:paraId="56F109BB" w14:textId="77777777" w:rsidR="004866A4" w:rsidRPr="00A63AB9" w:rsidRDefault="004866A4" w:rsidP="004866A4">
      <w:pPr>
        <w:rPr>
          <w:u w:val="single"/>
        </w:rPr>
      </w:pPr>
      <w:r w:rsidRPr="00A63AB9">
        <w:rPr>
          <w:u w:val="single"/>
        </w:rPr>
        <w:t xml:space="preserve">The </w:t>
      </w:r>
      <w:r w:rsidRPr="004866A4">
        <w:rPr>
          <w:highlight w:val="cyan"/>
          <w:u w:val="single"/>
        </w:rPr>
        <w:t xml:space="preserve">second type of exclusivity concerns the </w:t>
      </w:r>
      <w:r w:rsidRPr="004866A4">
        <w:rPr>
          <w:b/>
          <w:bCs/>
          <w:highlight w:val="cyan"/>
          <w:u w:val="single"/>
        </w:rPr>
        <w:t>outside developer of technology</w:t>
      </w:r>
      <w:r w:rsidRPr="004866A4">
        <w:rPr>
          <w:highlight w:val="cyan"/>
          <w:u w:val="single"/>
        </w:rPr>
        <w:t xml:space="preserve"> who wants to include its patents in the pool but is </w:t>
      </w:r>
      <w:r w:rsidRPr="004866A4">
        <w:rPr>
          <w:b/>
          <w:bCs/>
          <w:highlight w:val="cyan"/>
          <w:u w:val="single"/>
        </w:rPr>
        <w:t>denied</w:t>
      </w:r>
      <w:r w:rsidRPr="00A63AB9">
        <w:rPr>
          <w:u w:val="single"/>
        </w:rPr>
        <w:t xml:space="preserve">. One clearly procompetitive explanation for the pool's refusal to accept an offeror's technology is </w:t>
      </w:r>
      <w:r w:rsidRPr="004866A4">
        <w:rPr>
          <w:highlight w:val="cyan"/>
          <w:u w:val="single"/>
        </w:rPr>
        <w:t xml:space="preserve">that the excluded </w:t>
      </w:r>
      <w:r w:rsidRPr="004866A4">
        <w:rPr>
          <w:b/>
          <w:bCs/>
          <w:highlight w:val="cyan"/>
          <w:u w:val="single"/>
        </w:rPr>
        <w:t>technology is inferior to or no better</w:t>
      </w:r>
      <w:r w:rsidRPr="004866A4">
        <w:rPr>
          <w:highlight w:val="cyan"/>
          <w:u w:val="single"/>
        </w:rPr>
        <w:t xml:space="preserve"> than technology that the pool already has</w:t>
      </w:r>
      <w:r>
        <w:t>. There are good reasons for a pool not to accept</w:t>
      </w:r>
      <w:r w:rsidRPr="00581E2B">
        <w:t xml:space="preserve"> </w:t>
      </w:r>
      <w:r>
        <w:t xml:space="preserve">an inferior substitute technology; namely, it will not make the pool products better and it might raise fears of collusion. If the prospective licensor's technology is simply unwanted by pool members, that also indicates lack of competitive harm. </w:t>
      </w:r>
      <w:r w:rsidRPr="00A63AB9">
        <w:rPr>
          <w:u w:val="single"/>
        </w:rPr>
        <w:t>The firms in the pool have a right to make their own technology choices, even when they do so by agreement. Indeed, even a dominant network should not have an obligation to accept a set of licenses to a technology that its members do not want, and no concern about competition arises.</w:t>
      </w:r>
    </w:p>
    <w:p w14:paraId="780F1C74" w14:textId="77777777" w:rsidR="004866A4" w:rsidRPr="00A63AB9" w:rsidRDefault="004866A4" w:rsidP="004866A4">
      <w:pPr>
        <w:rPr>
          <w:sz w:val="16"/>
          <w:szCs w:val="16"/>
        </w:rPr>
      </w:pPr>
      <w:r w:rsidRPr="004866A4">
        <w:rPr>
          <w:highlight w:val="cyan"/>
          <w:u w:val="single"/>
        </w:rPr>
        <w:t xml:space="preserve">Competitive harm can occur when some pool members already have technology in the pool that competes with the excluded </w:t>
      </w:r>
      <w:r w:rsidRPr="004866A4">
        <w:rPr>
          <w:b/>
          <w:bCs/>
          <w:highlight w:val="cyan"/>
          <w:u w:val="single"/>
        </w:rPr>
        <w:t>firm's superior technology</w:t>
      </w:r>
      <w:r w:rsidRPr="004866A4">
        <w:rPr>
          <w:highlight w:val="cyan"/>
          <w:u w:val="single"/>
        </w:rPr>
        <w:t xml:space="preserve">. In that case the pool can operate as an </w:t>
      </w:r>
      <w:r w:rsidRPr="004866A4">
        <w:rPr>
          <w:b/>
          <w:bCs/>
          <w:highlight w:val="cyan"/>
          <w:u w:val="single"/>
        </w:rPr>
        <w:t>anticompetitive</w:t>
      </w:r>
      <w:r w:rsidRPr="004866A4">
        <w:rPr>
          <w:highlight w:val="cyan"/>
          <w:u w:val="single"/>
        </w:rPr>
        <w:t xml:space="preserve"> </w:t>
      </w:r>
      <w:r w:rsidRPr="004866A4">
        <w:rPr>
          <w:b/>
          <w:bCs/>
          <w:highlight w:val="cyan"/>
          <w:u w:val="single"/>
        </w:rPr>
        <w:t>boycott</w:t>
      </w:r>
      <w:r w:rsidRPr="004866A4">
        <w:rPr>
          <w:highlight w:val="cyan"/>
          <w:u w:val="single"/>
        </w:rPr>
        <w:t>.2</w:t>
      </w:r>
      <w:r w:rsidRPr="00A63AB9">
        <w:rPr>
          <w:u w:val="single"/>
        </w:rPr>
        <w:t>3 Assessing the merits of such claims is difficult, because it may require the fact finder to assess the merits of the excluded technology</w:t>
      </w:r>
      <w:r>
        <w:t xml:space="preserve">. </w:t>
      </w:r>
      <w:r w:rsidRPr="00A63AB9">
        <w:rPr>
          <w:sz w:val="16"/>
          <w:szCs w:val="16"/>
        </w:rPr>
        <w:t xml:space="preserve">As a </w:t>
      </w:r>
      <w:proofErr w:type="gramStart"/>
      <w:r w:rsidRPr="00A63AB9">
        <w:rPr>
          <w:sz w:val="16"/>
          <w:szCs w:val="16"/>
        </w:rPr>
        <w:t>result</w:t>
      </w:r>
      <w:proofErr w:type="gramEnd"/>
      <w:r w:rsidRPr="00A63AB9">
        <w:rPr>
          <w:sz w:val="16"/>
          <w:szCs w:val="16"/>
        </w:rPr>
        <w:t xml:space="preserve"> it is essential to make sure that structural prerequisites are present. For example, an essential element in such a claim would be the existence of an influential pool member or members who own competing technology and have sufficient power to foist an inferior technology on others, perhaps by manipulating the process.24</w:t>
      </w:r>
    </w:p>
    <w:p w14:paraId="76C37FF4" w14:textId="77777777" w:rsidR="004866A4" w:rsidRPr="00A63AB9" w:rsidRDefault="004866A4" w:rsidP="004866A4">
      <w:pPr>
        <w:rPr>
          <w:sz w:val="16"/>
          <w:szCs w:val="16"/>
        </w:rPr>
      </w:pPr>
      <w:r w:rsidRPr="00A63AB9">
        <w:rPr>
          <w:sz w:val="16"/>
          <w:szCs w:val="16"/>
        </w:rPr>
        <w:t xml:space="preserve">The third type of exclusivity is the pool that licenses to others only selectively, perhaps only to member-licensors or perhaps to some others. Once again rule of reason treatment is generally appropriate. No general antitrust rule requires a joint venture to share its technology with rivals, particularly in small or specialized ventures whose formation required significant investment. The main reason is to limit free riding on the members’ costly efforts. For example, three firms may agree with each other to cross-license their patents and develop a new product. A fourth stands aside, wishing not to assume the risk of failure. Then, after the venture succeeds, the fourth firms </w:t>
      </w:r>
      <w:proofErr w:type="gramStart"/>
      <w:r w:rsidRPr="00A63AB9">
        <w:rPr>
          <w:sz w:val="16"/>
          <w:szCs w:val="16"/>
        </w:rPr>
        <w:t>wants</w:t>
      </w:r>
      <w:proofErr w:type="gramEnd"/>
      <w:r w:rsidRPr="00A63AB9">
        <w:rPr>
          <w:sz w:val="16"/>
          <w:szCs w:val="16"/>
        </w:rPr>
        <w:t xml:space="preserve"> to join. An antitrust rule that permitted late joiners would operate as a disincentive to invest in the first place.</w:t>
      </w:r>
    </w:p>
    <w:p w14:paraId="4510B08C" w14:textId="77777777" w:rsidR="004866A4" w:rsidRPr="00A63AB9" w:rsidRDefault="004866A4" w:rsidP="004866A4">
      <w:pPr>
        <w:rPr>
          <w:sz w:val="16"/>
          <w:szCs w:val="16"/>
        </w:rPr>
      </w:pPr>
      <w:r w:rsidRPr="00A63AB9">
        <w:rPr>
          <w:u w:val="single"/>
        </w:rPr>
        <w:t xml:space="preserve">Larger, mostly-open pools </w:t>
      </w:r>
      <w:r w:rsidRPr="00A63AB9">
        <w:rPr>
          <w:b/>
          <w:bCs/>
          <w:u w:val="single"/>
        </w:rPr>
        <w:t>present a different issu</w:t>
      </w:r>
      <w:r w:rsidRPr="00A63AB9">
        <w:rPr>
          <w:u w:val="single"/>
        </w:rPr>
        <w:t>e. If the pool controls a network, access to the pool may be essential for operation on the network</w:t>
      </w:r>
      <w:r w:rsidRPr="00A63AB9">
        <w:rPr>
          <w:b/>
          <w:bCs/>
          <w:u w:val="single"/>
        </w:rPr>
        <w:t xml:space="preserve">. </w:t>
      </w:r>
      <w:r w:rsidRPr="004866A4">
        <w:rPr>
          <w:b/>
          <w:bCs/>
          <w:highlight w:val="cyan"/>
          <w:u w:val="single"/>
        </w:rPr>
        <w:t>Selective exclus</w:t>
      </w:r>
      <w:r w:rsidRPr="004866A4">
        <w:rPr>
          <w:highlight w:val="cyan"/>
          <w:u w:val="single"/>
        </w:rPr>
        <w:t xml:space="preserve">ion may be a way of disciplining price cutting by </w:t>
      </w:r>
      <w:r w:rsidRPr="004866A4">
        <w:rPr>
          <w:b/>
          <w:bCs/>
          <w:highlight w:val="cyan"/>
          <w:u w:val="single"/>
        </w:rPr>
        <w:t>refusing pool access</w:t>
      </w:r>
      <w:r w:rsidRPr="00A63AB9">
        <w:rPr>
          <w:b/>
          <w:bCs/>
          <w:u w:val="single"/>
        </w:rPr>
        <w:t>. As</w:t>
      </w:r>
      <w:r w:rsidRPr="00A63AB9">
        <w:rPr>
          <w:u w:val="single"/>
        </w:rPr>
        <w:t xml:space="preserve"> a result, a practice that selectively denies pool access to price cutters or other aggressive firms could be </w:t>
      </w:r>
      <w:r w:rsidRPr="00A63AB9">
        <w:rPr>
          <w:b/>
          <w:bCs/>
          <w:u w:val="single"/>
        </w:rPr>
        <w:t>unlawful</w:t>
      </w:r>
      <w:r w:rsidRPr="00A63AB9">
        <w:rPr>
          <w:u w:val="single"/>
        </w:rPr>
        <w:t>.</w:t>
      </w:r>
      <w:r>
        <w:t xml:space="preserve"> (Hovenkamp, 2012, ¶¶2220-2224). </w:t>
      </w:r>
      <w:r w:rsidRPr="00A63AB9">
        <w:rPr>
          <w:sz w:val="16"/>
          <w:szCs w:val="16"/>
        </w:rPr>
        <w:t>Relatedly, as with exclusivity agreements limiting licensor-membership, a concerted refusal to license to a firm may be unlawful if it amounts to a group boycott that serves to restrain competition in a downstream product market.</w:t>
      </w:r>
    </w:p>
    <w:p w14:paraId="2C51BCE8" w14:textId="77777777" w:rsidR="004866A4" w:rsidRPr="00A63AB9" w:rsidRDefault="004866A4" w:rsidP="004866A4">
      <w:pPr>
        <w:rPr>
          <w:sz w:val="16"/>
          <w:szCs w:val="16"/>
        </w:rPr>
      </w:pPr>
      <w:r w:rsidRPr="00A63AB9">
        <w:rPr>
          <w:sz w:val="16"/>
          <w:szCs w:val="16"/>
        </w:rPr>
        <w:t>The fourth type of exclusivity really concerns market divisions in the pool, and several of these have been prosecuted under the antitrust laws. These are most likely to be a threat when individual pool members dominate different market segments. The pool management might then use field-of-use restrictions on member-licensees to divide the market, thus preventing each member from entering competition with a different member. For example, Hartford-Empire condemned such an arrangement among firms whose pool divided the market for different types of glass bottles.25</w:t>
      </w:r>
    </w:p>
    <w:p w14:paraId="7A3FEEA5" w14:textId="0700692F" w:rsidR="00D304EB" w:rsidRDefault="00D304EB" w:rsidP="00D304EB">
      <w:pPr>
        <w:pStyle w:val="Heading3"/>
      </w:pPr>
      <w:r>
        <w:t>Causes Inflation</w:t>
      </w:r>
    </w:p>
    <w:p w14:paraId="3301769E" w14:textId="7B3D5056" w:rsidR="00010549" w:rsidRPr="005F0E52" w:rsidRDefault="00010549" w:rsidP="00010549">
      <w:pPr>
        <w:pStyle w:val="Heading4"/>
      </w:pPr>
      <w:r>
        <w:t>Pools cause inflation and kills technology</w:t>
      </w:r>
    </w:p>
    <w:p w14:paraId="5A3059FF" w14:textId="77777777" w:rsidR="00010549" w:rsidRPr="005F0E52" w:rsidRDefault="00010549" w:rsidP="00010549">
      <w:r w:rsidRPr="005F0E52">
        <w:t xml:space="preserve">Louis Mitondo </w:t>
      </w:r>
      <w:r w:rsidRPr="005F0E52">
        <w:rPr>
          <w:b/>
          <w:bCs/>
          <w:sz w:val="26"/>
          <w:szCs w:val="26"/>
        </w:rPr>
        <w:t>Lubango 17</w:t>
      </w:r>
      <w:r w:rsidRPr="005F0E52">
        <w:t>, Louis Mitondo Lubango has a LLM from the Università degli Studi di Torino</w:t>
      </w:r>
      <w:r>
        <w:t xml:space="preserve"> a</w:t>
      </w:r>
      <w:r w:rsidRPr="005F0E52">
        <w:t>nd a PhD from the University of the Witwatersrand</w:t>
      </w:r>
      <w:r>
        <w:t>,</w:t>
      </w:r>
      <w:r w:rsidRPr="005F0E52">
        <w:t xml:space="preserve"> 1-2-2017, "", United Nations Secretariat, https://www.itcilo.org/sites/default/files/inline-files/Louis.pdf</w:t>
      </w:r>
      <w:r>
        <w:t>//susu</w:t>
      </w:r>
    </w:p>
    <w:p w14:paraId="0BF97A3C" w14:textId="77777777" w:rsidR="00010549" w:rsidRDefault="00010549" w:rsidP="00010549">
      <w:r w:rsidRPr="005F0E52">
        <w:rPr>
          <w:u w:val="single"/>
        </w:rPr>
        <w:t xml:space="preserve">In contrast, </w:t>
      </w:r>
      <w:r w:rsidRPr="00010549">
        <w:rPr>
          <w:highlight w:val="cyan"/>
          <w:u w:val="single"/>
        </w:rPr>
        <w:t xml:space="preserve">a pool comprised of pure </w:t>
      </w:r>
      <w:r w:rsidRPr="00010549">
        <w:rPr>
          <w:b/>
          <w:bCs/>
          <w:highlight w:val="cyan"/>
          <w:u w:val="single"/>
        </w:rPr>
        <w:t>substitute paten</w:t>
      </w:r>
      <w:r w:rsidRPr="00010549">
        <w:rPr>
          <w:highlight w:val="cyan"/>
          <w:u w:val="single"/>
        </w:rPr>
        <w:t xml:space="preserve">ts is very likely to offer </w:t>
      </w:r>
      <w:r w:rsidRPr="00010549">
        <w:rPr>
          <w:b/>
          <w:bCs/>
          <w:highlight w:val="cyan"/>
          <w:u w:val="single"/>
        </w:rPr>
        <w:t>limited technologic</w:t>
      </w:r>
      <w:r w:rsidRPr="00010549">
        <w:rPr>
          <w:highlight w:val="cyan"/>
          <w:u w:val="single"/>
        </w:rPr>
        <w:t xml:space="preserve">al choices </w:t>
      </w:r>
      <w:r w:rsidRPr="005F0E52">
        <w:rPr>
          <w:u w:val="single"/>
        </w:rPr>
        <w:t xml:space="preserve">to its own members and third parties. Such </w:t>
      </w:r>
      <w:r w:rsidRPr="00010549">
        <w:rPr>
          <w:highlight w:val="cyan"/>
          <w:u w:val="single"/>
        </w:rPr>
        <w:t xml:space="preserve">limitations </w:t>
      </w:r>
      <w:r w:rsidRPr="005F0E52">
        <w:rPr>
          <w:u w:val="single"/>
        </w:rPr>
        <w:t xml:space="preserve">are likewise </w:t>
      </w:r>
      <w:r w:rsidRPr="00010549">
        <w:rPr>
          <w:b/>
          <w:bCs/>
          <w:highlight w:val="cyan"/>
          <w:u w:val="single"/>
        </w:rPr>
        <w:t>capable of constraining innovation</w:t>
      </w:r>
      <w:r w:rsidRPr="00010549">
        <w:rPr>
          <w:highlight w:val="cyan"/>
          <w:u w:val="single"/>
        </w:rPr>
        <w:t xml:space="preserve"> that </w:t>
      </w:r>
      <w:r w:rsidRPr="005F0E52">
        <w:rPr>
          <w:u w:val="single"/>
        </w:rPr>
        <w:t xml:space="preserve">generally </w:t>
      </w:r>
      <w:r w:rsidRPr="00010549">
        <w:rPr>
          <w:highlight w:val="cyan"/>
          <w:u w:val="single"/>
        </w:rPr>
        <w:t xml:space="preserve">relies on the </w:t>
      </w:r>
      <w:r w:rsidRPr="00010549">
        <w:rPr>
          <w:b/>
          <w:bCs/>
          <w:highlight w:val="cyan"/>
          <w:u w:val="single"/>
        </w:rPr>
        <w:t>supply of a variety of technologies</w:t>
      </w:r>
      <w:r w:rsidRPr="005F0E52">
        <w:rPr>
          <w:u w:val="single"/>
        </w:rPr>
        <w:t xml:space="preserve">. In a long run, </w:t>
      </w:r>
      <w:r w:rsidRPr="00010549">
        <w:rPr>
          <w:highlight w:val="cyan"/>
          <w:u w:val="single"/>
        </w:rPr>
        <w:t xml:space="preserve">it will likely lead to </w:t>
      </w:r>
      <w:r w:rsidRPr="00010549">
        <w:rPr>
          <w:b/>
          <w:bCs/>
          <w:highlight w:val="cyan"/>
          <w:u w:val="single"/>
        </w:rPr>
        <w:t>higher prices</w:t>
      </w:r>
      <w:r w:rsidRPr="00010549">
        <w:rPr>
          <w:highlight w:val="cyan"/>
          <w:u w:val="single"/>
        </w:rPr>
        <w:t xml:space="preserve"> </w:t>
      </w:r>
      <w:r w:rsidRPr="005F0E52">
        <w:rPr>
          <w:u w:val="single"/>
        </w:rPr>
        <w:t xml:space="preserve">of, </w:t>
      </w:r>
      <w:r w:rsidRPr="00010549">
        <w:rPr>
          <w:highlight w:val="cyan"/>
          <w:u w:val="single"/>
        </w:rPr>
        <w:t xml:space="preserve">and </w:t>
      </w:r>
      <w:r w:rsidRPr="00010549">
        <w:rPr>
          <w:b/>
          <w:bCs/>
          <w:highlight w:val="cyan"/>
          <w:u w:val="single"/>
        </w:rPr>
        <w:t>constrain access to</w:t>
      </w:r>
      <w:r w:rsidRPr="005F0E52">
        <w:rPr>
          <w:u w:val="single"/>
        </w:rPr>
        <w:t xml:space="preserve">, </w:t>
      </w:r>
      <w:r w:rsidRPr="00010549">
        <w:rPr>
          <w:highlight w:val="cyan"/>
          <w:u w:val="single"/>
        </w:rPr>
        <w:t xml:space="preserve">standard products </w:t>
      </w:r>
      <w:r w:rsidRPr="005F0E52">
        <w:rPr>
          <w:u w:val="single"/>
        </w:rPr>
        <w:t>in downstream market as also noted by Gallini (2011)</w:t>
      </w:r>
      <w:r>
        <w:t>. This is a negative consequence likely to arise from the scarcity of technologies alluded to early, which can have an opposite effect from that which might have otherwise occurred with a diverse supply of technologies. The latter generally help to lower the costs of production of standard products. From this standpoint, it would not be unseasonable to perceive pools loaded with substitute patents as a disguised stratagem that firms can use to control or fix the market prices, foreclose potential competitors and/or restrict downstream technology and knowledge spillover and licensing process.</w:t>
      </w:r>
    </w:p>
    <w:p w14:paraId="2F1E0767" w14:textId="2E0EB683" w:rsidR="00D304EB" w:rsidRPr="00D304EB" w:rsidRDefault="00D304EB" w:rsidP="00D304EB">
      <w:pPr>
        <w:pStyle w:val="Heading3"/>
      </w:pPr>
      <w:r>
        <w:t>Causes Overlap</w:t>
      </w:r>
    </w:p>
    <w:p w14:paraId="24F3E3FD" w14:textId="0887EC34" w:rsidR="001232C0" w:rsidRDefault="001232C0" w:rsidP="001232C0">
      <w:pPr>
        <w:pStyle w:val="Heading4"/>
      </w:pPr>
      <w:r>
        <w:t>Overlap kills innovation</w:t>
      </w:r>
    </w:p>
    <w:p w14:paraId="3B7E1416" w14:textId="77777777" w:rsidR="001232C0" w:rsidRDefault="001232C0" w:rsidP="001232C0">
      <w:r w:rsidRPr="00811FF7">
        <w:rPr>
          <w:b/>
          <w:bCs/>
          <w:sz w:val="26"/>
          <w:szCs w:val="26"/>
        </w:rPr>
        <w:t>Sanjana</w:t>
      </w:r>
      <w:r w:rsidRPr="00811FF7">
        <w:t xml:space="preserve"> </w:t>
      </w:r>
      <w:r w:rsidRPr="00811FF7">
        <w:rPr>
          <w:b/>
          <w:bCs/>
          <w:sz w:val="26"/>
          <w:szCs w:val="26"/>
        </w:rPr>
        <w:t>21</w:t>
      </w:r>
      <w:r w:rsidRPr="00811FF7">
        <w:t>, Sanjana</w:t>
      </w:r>
      <w:r>
        <w:t xml:space="preserve"> is</w:t>
      </w:r>
      <w:r w:rsidRPr="00811FF7">
        <w:t xml:space="preserve"> a BBA LLB student </w:t>
      </w:r>
      <w:proofErr w:type="gramStart"/>
      <w:r w:rsidRPr="00811FF7">
        <w:t>of  Symbiosis</w:t>
      </w:r>
      <w:proofErr w:type="gramEnd"/>
      <w:r w:rsidRPr="00811FF7">
        <w:t xml:space="preserve"> Law School, 8-18-2021, "Scrutinizing The Various Aspects of Patent Pools", No Publication, https://www.globalpatentfiling.com/blog/analysing-facets-patent-pools</w:t>
      </w:r>
      <w:r>
        <w:t>//susu</w:t>
      </w:r>
    </w:p>
    <w:p w14:paraId="6ED56C27" w14:textId="77777777" w:rsidR="001232C0" w:rsidRDefault="001232C0" w:rsidP="001232C0">
      <w:r w:rsidRPr="006A17C7">
        <w:t xml:space="preserve">On the flipside, patent pools have certain disadvantages associated with them as well. </w:t>
      </w:r>
      <w:r w:rsidRPr="006A17C7">
        <w:rPr>
          <w:b/>
          <w:bCs/>
          <w:highlight w:val="cyan"/>
          <w:u w:val="single"/>
        </w:rPr>
        <w:t>Patent pools</w:t>
      </w:r>
      <w:r w:rsidRPr="006A17C7">
        <w:rPr>
          <w:highlight w:val="cyan"/>
          <w:u w:val="single"/>
        </w:rPr>
        <w:t xml:space="preserve"> </w:t>
      </w:r>
      <w:r w:rsidRPr="006A17C7">
        <w:rPr>
          <w:u w:val="single"/>
        </w:rPr>
        <w:t xml:space="preserve">may </w:t>
      </w:r>
      <w:r w:rsidRPr="006A17C7">
        <w:rPr>
          <w:highlight w:val="cyan"/>
          <w:u w:val="single"/>
        </w:rPr>
        <w:t xml:space="preserve">work </w:t>
      </w:r>
      <w:r w:rsidRPr="006A17C7">
        <w:rPr>
          <w:b/>
          <w:bCs/>
          <w:highlight w:val="cyan"/>
          <w:u w:val="single"/>
        </w:rPr>
        <w:t>ineffectively</w:t>
      </w:r>
      <w:r w:rsidRPr="006A17C7">
        <w:rPr>
          <w:highlight w:val="cyan"/>
          <w:u w:val="single"/>
        </w:rPr>
        <w:t xml:space="preserve"> </w:t>
      </w:r>
      <w:r w:rsidRPr="006A17C7">
        <w:rPr>
          <w:u w:val="single"/>
        </w:rPr>
        <w:t xml:space="preserve">if there are </w:t>
      </w:r>
      <w:r w:rsidRPr="006A17C7">
        <w:rPr>
          <w:highlight w:val="cyan"/>
          <w:u w:val="single"/>
        </w:rPr>
        <w:t xml:space="preserve">regulation issues among </w:t>
      </w:r>
      <w:r w:rsidRPr="006A17C7">
        <w:rPr>
          <w:u w:val="single"/>
        </w:rPr>
        <w:t xml:space="preserve">the </w:t>
      </w:r>
      <w:r w:rsidRPr="006A17C7">
        <w:rPr>
          <w:highlight w:val="cyan"/>
          <w:u w:val="single"/>
        </w:rPr>
        <w:t xml:space="preserve">members </w:t>
      </w:r>
      <w:r w:rsidRPr="006A17C7">
        <w:rPr>
          <w:u w:val="single"/>
        </w:rPr>
        <w:t>of the pool</w:t>
      </w:r>
      <w:r w:rsidRPr="006A17C7">
        <w:t xml:space="preserve">. </w:t>
      </w:r>
      <w:r w:rsidRPr="006A17C7">
        <w:rPr>
          <w:u w:val="single"/>
        </w:rPr>
        <w:t xml:space="preserve">For instance, if </w:t>
      </w:r>
      <w:r w:rsidRPr="006A17C7">
        <w:rPr>
          <w:highlight w:val="cyan"/>
          <w:u w:val="single"/>
        </w:rPr>
        <w:t xml:space="preserve">members of the patent pool collectively </w:t>
      </w:r>
      <w:r w:rsidRPr="006A17C7">
        <w:rPr>
          <w:b/>
          <w:bCs/>
          <w:highlight w:val="cyan"/>
          <w:u w:val="single"/>
        </w:rPr>
        <w:t>disagree</w:t>
      </w:r>
      <w:r w:rsidRPr="006A17C7">
        <w:rPr>
          <w:highlight w:val="cyan"/>
          <w:u w:val="single"/>
        </w:rPr>
        <w:t xml:space="preserve"> </w:t>
      </w:r>
      <w:r w:rsidRPr="006A17C7">
        <w:rPr>
          <w:u w:val="single"/>
        </w:rPr>
        <w:t xml:space="preserve">when it </w:t>
      </w:r>
      <w:r w:rsidRPr="006A17C7">
        <w:rPr>
          <w:highlight w:val="cyan"/>
          <w:u w:val="single"/>
        </w:rPr>
        <w:t xml:space="preserve">comes to </w:t>
      </w:r>
      <w:r w:rsidRPr="006A17C7">
        <w:rPr>
          <w:b/>
          <w:bCs/>
          <w:highlight w:val="cyan"/>
          <w:u w:val="single"/>
        </w:rPr>
        <w:t>governance issues</w:t>
      </w:r>
      <w:r w:rsidRPr="006A17C7">
        <w:rPr>
          <w:highlight w:val="cyan"/>
          <w:u w:val="single"/>
        </w:rPr>
        <w:t xml:space="preserve"> </w:t>
      </w:r>
      <w:r w:rsidRPr="006A17C7">
        <w:rPr>
          <w:u w:val="single"/>
        </w:rPr>
        <w:t xml:space="preserve">or if </w:t>
      </w:r>
      <w:r w:rsidRPr="006A17C7">
        <w:rPr>
          <w:highlight w:val="cyan"/>
          <w:u w:val="single"/>
        </w:rPr>
        <w:t xml:space="preserve">prominent patent owners </w:t>
      </w:r>
      <w:r w:rsidRPr="006A17C7">
        <w:rPr>
          <w:b/>
          <w:bCs/>
          <w:highlight w:val="cyan"/>
          <w:u w:val="single"/>
        </w:rPr>
        <w:t>do not join the pool</w:t>
      </w:r>
      <w:r w:rsidRPr="006A17C7">
        <w:rPr>
          <w:u w:val="single"/>
        </w:rPr>
        <w:t xml:space="preserve">, </w:t>
      </w:r>
      <w:r w:rsidRPr="006A17C7">
        <w:t xml:space="preserve">the patent pool may be greatly unavailing. </w:t>
      </w:r>
      <w:r w:rsidRPr="006A17C7">
        <w:rPr>
          <w:u w:val="single"/>
        </w:rPr>
        <w:t xml:space="preserve">Patent pools </w:t>
      </w:r>
      <w:r w:rsidRPr="006A17C7">
        <w:rPr>
          <w:highlight w:val="cyan"/>
          <w:u w:val="single"/>
        </w:rPr>
        <w:t xml:space="preserve">also pose </w:t>
      </w:r>
      <w:r w:rsidRPr="006A17C7">
        <w:rPr>
          <w:u w:val="single"/>
        </w:rPr>
        <w:t xml:space="preserve">various </w:t>
      </w:r>
      <w:r w:rsidRPr="006A17C7">
        <w:rPr>
          <w:highlight w:val="cyan"/>
          <w:u w:val="single"/>
        </w:rPr>
        <w:t xml:space="preserve">issues related to </w:t>
      </w:r>
      <w:r w:rsidRPr="006A17C7">
        <w:rPr>
          <w:b/>
          <w:bCs/>
          <w:highlight w:val="cyan"/>
          <w:u w:val="single"/>
        </w:rPr>
        <w:t>antitrust l</w:t>
      </w:r>
      <w:r w:rsidRPr="006A17C7">
        <w:rPr>
          <w:highlight w:val="cyan"/>
          <w:u w:val="single"/>
        </w:rPr>
        <w:t>aw</w:t>
      </w:r>
      <w:r w:rsidRPr="006A17C7">
        <w:t xml:space="preserve">. </w:t>
      </w:r>
      <w:r w:rsidRPr="006A17C7">
        <w:rPr>
          <w:u w:val="single"/>
        </w:rPr>
        <w:t xml:space="preserve">Issues related to antitrust law arises when competitors are </w:t>
      </w:r>
      <w:r w:rsidRPr="006A17C7">
        <w:rPr>
          <w:highlight w:val="cyan"/>
          <w:u w:val="single"/>
        </w:rPr>
        <w:t xml:space="preserve">patent holders of </w:t>
      </w:r>
      <w:r w:rsidRPr="006A17C7">
        <w:rPr>
          <w:b/>
          <w:bCs/>
          <w:highlight w:val="cyan"/>
          <w:u w:val="single"/>
        </w:rPr>
        <w:t>overlapping patent rights</w:t>
      </w:r>
      <w:r w:rsidRPr="006A17C7">
        <w:rPr>
          <w:u w:val="single"/>
        </w:rPr>
        <w:t xml:space="preserve">. Consequently, </w:t>
      </w:r>
      <w:r w:rsidRPr="006A17C7">
        <w:rPr>
          <w:b/>
          <w:bCs/>
          <w:highlight w:val="cyan"/>
          <w:u w:val="single"/>
        </w:rPr>
        <w:t>neither</w:t>
      </w:r>
      <w:r w:rsidRPr="006A17C7">
        <w:rPr>
          <w:highlight w:val="cyan"/>
          <w:u w:val="single"/>
        </w:rPr>
        <w:t xml:space="preserve"> of the competitors </w:t>
      </w:r>
      <w:r w:rsidRPr="006A17C7">
        <w:rPr>
          <w:u w:val="single"/>
        </w:rPr>
        <w:t xml:space="preserve">will </w:t>
      </w:r>
      <w:r w:rsidRPr="006A17C7">
        <w:rPr>
          <w:highlight w:val="cyan"/>
          <w:u w:val="single"/>
        </w:rPr>
        <w:t>end up developing the tech</w:t>
      </w:r>
      <w:r w:rsidRPr="006A17C7">
        <w:rPr>
          <w:u w:val="single"/>
        </w:rPr>
        <w:t xml:space="preserve">nology related to the patents they own </w:t>
      </w:r>
      <w:r w:rsidRPr="006A17C7">
        <w:rPr>
          <w:highlight w:val="cyan"/>
          <w:u w:val="single"/>
        </w:rPr>
        <w:t xml:space="preserve">without </w:t>
      </w:r>
      <w:r w:rsidRPr="006A17C7">
        <w:rPr>
          <w:b/>
          <w:bCs/>
          <w:highlight w:val="cyan"/>
          <w:u w:val="single"/>
        </w:rPr>
        <w:t>infringing</w:t>
      </w:r>
      <w:r w:rsidRPr="006A17C7">
        <w:rPr>
          <w:highlight w:val="cyan"/>
          <w:u w:val="single"/>
        </w:rPr>
        <w:t xml:space="preserve"> each other’s patents</w:t>
      </w:r>
      <w:r w:rsidRPr="006A17C7">
        <w:rPr>
          <w:u w:val="single"/>
        </w:rPr>
        <w:t xml:space="preserve">. </w:t>
      </w:r>
      <w:r w:rsidRPr="006A17C7">
        <w:t xml:space="preserve">Primarily, there are two types of patent pools. An open patent pool may be defined as a patent pool that is largely controlled by management companies. </w:t>
      </w:r>
      <w:r w:rsidRPr="006A17C7">
        <w:rPr>
          <w:u w:val="single"/>
        </w:rPr>
        <w:t>These companies may control the patent pool by adding patent owners who meet certain criteria from time to time</w:t>
      </w:r>
      <w:r w:rsidRPr="006A17C7">
        <w:t>. The management company also coordinates among the patent owners and looks into licensing operations that occur within the patent pool. On the other hand, a closed patent pool may be defined as a patent pool wherein a patent administrator is selected. The patent administrator here regulates the pool, procures licensees, and ensures that the patent pool is conducted in a lawful manner.</w:t>
      </w:r>
    </w:p>
    <w:p w14:paraId="0CA2FE0C" w14:textId="074453C4" w:rsidR="001232C0" w:rsidRDefault="004D3F96" w:rsidP="004D3F96">
      <w:pPr>
        <w:pStyle w:val="Heading3"/>
      </w:pPr>
      <w:r>
        <w:t>Causes Free-Riding</w:t>
      </w:r>
    </w:p>
    <w:p w14:paraId="535A964E" w14:textId="22DFA93E" w:rsidR="001232C0" w:rsidRDefault="004D3F96" w:rsidP="001232C0">
      <w:pPr>
        <w:pStyle w:val="Heading4"/>
      </w:pPr>
      <w:r>
        <w:t>Patent Pools cause</w:t>
      </w:r>
      <w:r w:rsidR="001232C0">
        <w:t xml:space="preserve"> free riding </w:t>
      </w:r>
    </w:p>
    <w:p w14:paraId="554518A9" w14:textId="77777777" w:rsidR="001232C0" w:rsidRPr="00B43182" w:rsidRDefault="001232C0" w:rsidP="001232C0">
      <w:r w:rsidRPr="00B43182">
        <w:t xml:space="preserve">Katarina </w:t>
      </w:r>
      <w:r w:rsidRPr="00B43182">
        <w:rPr>
          <w:b/>
          <w:bCs/>
          <w:sz w:val="26"/>
          <w:szCs w:val="26"/>
        </w:rPr>
        <w:t>Mikolajova 16</w:t>
      </w:r>
      <w:r w:rsidRPr="00B43182">
        <w:t xml:space="preserve">, </w:t>
      </w:r>
      <w:r>
        <w:t xml:space="preserve">Katarina Mikolajova got her paper published by the Stanford Law School, </w:t>
      </w:r>
      <w:r w:rsidRPr="00B43182">
        <w:t xml:space="preserve">6-22-2016, "No. 22: The Treatment of Software Patent Pools under the United States Antitrust and the European Union Competition Laws", Stanford Law School, </w:t>
      </w:r>
      <w:hyperlink r:id="rId12" w:history="1">
        <w:r w:rsidRPr="00ED1B33">
          <w:rPr>
            <w:rStyle w:val="Hyperlink"/>
          </w:rPr>
          <w:t>https://law.stanford.edu/publications/the-treatment-of-software-patent-pools-under-the-united-states-antitrust-and-the-european-union-competition-laws//susu</w:t>
        </w:r>
      </w:hyperlink>
    </w:p>
    <w:p w14:paraId="56CFDB91" w14:textId="77777777" w:rsidR="001232C0" w:rsidRPr="00B43182" w:rsidRDefault="001232C0" w:rsidP="001232C0">
      <w:pPr>
        <w:rPr>
          <w:sz w:val="16"/>
          <w:szCs w:val="16"/>
        </w:rPr>
      </w:pPr>
      <w:r w:rsidRPr="00B43182">
        <w:rPr>
          <w:sz w:val="16"/>
          <w:szCs w:val="16"/>
        </w:rPr>
        <w:t>Certain industries are said to be forced to rely on pools.121 As Steven Carlson argues, “in standard-dependent technologies, such as the MPEG protocol, there is essentially no choice but to deal with the patent pool.”122 This can also amount to a violation of abuse of dominance provisions.</w:t>
      </w:r>
    </w:p>
    <w:p w14:paraId="7F273126" w14:textId="77777777" w:rsidR="001232C0" w:rsidRDefault="001232C0" w:rsidP="001232C0">
      <w:r w:rsidRPr="00B43182">
        <w:rPr>
          <w:u w:val="single"/>
        </w:rPr>
        <w:t xml:space="preserve">Where </w:t>
      </w:r>
      <w:r w:rsidRPr="00B43182">
        <w:rPr>
          <w:highlight w:val="cyan"/>
          <w:u w:val="single"/>
        </w:rPr>
        <w:t>horizontal competitors pool their patents</w:t>
      </w:r>
      <w:r w:rsidRPr="00B43182">
        <w:rPr>
          <w:u w:val="single"/>
        </w:rPr>
        <w:t xml:space="preserve">, </w:t>
      </w:r>
      <w:r w:rsidRPr="00B43182">
        <w:rPr>
          <w:highlight w:val="cyan"/>
          <w:u w:val="single"/>
        </w:rPr>
        <w:t xml:space="preserve">competition </w:t>
      </w:r>
      <w:r w:rsidRPr="00B43182">
        <w:rPr>
          <w:u w:val="single"/>
        </w:rPr>
        <w:t xml:space="preserve">for licensees </w:t>
      </w:r>
      <w:r w:rsidRPr="00B43182">
        <w:rPr>
          <w:highlight w:val="cyan"/>
          <w:u w:val="single"/>
        </w:rPr>
        <w:t xml:space="preserve">is </w:t>
      </w:r>
      <w:r w:rsidRPr="00B43182">
        <w:rPr>
          <w:b/>
          <w:bCs/>
          <w:highlight w:val="cyan"/>
          <w:u w:val="single"/>
        </w:rPr>
        <w:t>reduced</w:t>
      </w:r>
      <w:r w:rsidRPr="00B43182">
        <w:rPr>
          <w:u w:val="single"/>
        </w:rPr>
        <w:t xml:space="preserve">—and even where a </w:t>
      </w:r>
      <w:r w:rsidRPr="00B43182">
        <w:rPr>
          <w:highlight w:val="cyan"/>
          <w:u w:val="single"/>
        </w:rPr>
        <w:t xml:space="preserve">patent holder retains </w:t>
      </w:r>
      <w:r w:rsidRPr="00B43182">
        <w:rPr>
          <w:u w:val="single"/>
        </w:rPr>
        <w:t xml:space="preserve">the </w:t>
      </w:r>
      <w:r w:rsidRPr="00B43182">
        <w:rPr>
          <w:highlight w:val="cyan"/>
          <w:u w:val="single"/>
        </w:rPr>
        <w:t xml:space="preserve">right to license outside </w:t>
      </w:r>
      <w:r w:rsidRPr="00B43182">
        <w:rPr>
          <w:u w:val="single"/>
        </w:rPr>
        <w:t xml:space="preserve">of </w:t>
      </w:r>
      <w:r w:rsidRPr="00B43182">
        <w:rPr>
          <w:highlight w:val="cyan"/>
          <w:u w:val="single"/>
        </w:rPr>
        <w:t xml:space="preserve">the pool </w:t>
      </w:r>
      <w:r w:rsidRPr="00B43182">
        <w:rPr>
          <w:u w:val="single"/>
        </w:rPr>
        <w:t xml:space="preserve">there may </w:t>
      </w:r>
      <w:r w:rsidRPr="00B43182">
        <w:rPr>
          <w:b/>
          <w:bCs/>
          <w:highlight w:val="cyan"/>
          <w:u w:val="single"/>
        </w:rPr>
        <w:t>not be much incentive to do</w:t>
      </w:r>
      <w:r w:rsidRPr="00B43182">
        <w:rPr>
          <w:highlight w:val="cyan"/>
          <w:u w:val="single"/>
        </w:rPr>
        <w:t xml:space="preserve"> so</w:t>
      </w:r>
      <w:r>
        <w:t xml:space="preserve">.123 </w:t>
      </w:r>
      <w:r w:rsidRPr="00B43182">
        <w:rPr>
          <w:u w:val="single"/>
        </w:rPr>
        <w:t xml:space="preserve">Where the right to license out of the pool does not exist, </w:t>
      </w:r>
      <w:r w:rsidRPr="00B43182">
        <w:rPr>
          <w:highlight w:val="cyan"/>
          <w:u w:val="single"/>
        </w:rPr>
        <w:t xml:space="preserve">this could </w:t>
      </w:r>
      <w:r w:rsidRPr="00B43182">
        <w:rPr>
          <w:b/>
          <w:bCs/>
          <w:highlight w:val="cyan"/>
          <w:u w:val="single"/>
        </w:rPr>
        <w:t>discourage innovation</w:t>
      </w:r>
      <w:r>
        <w:t xml:space="preserve">.124 Moreover, where the pool requires the members to grant licences to each other for present and future technologies (“grant-back”) at minimal cost or without an adequate reward, </w:t>
      </w:r>
      <w:r w:rsidRPr="00B43182">
        <w:rPr>
          <w:u w:val="single"/>
        </w:rPr>
        <w:t xml:space="preserve">this may further </w:t>
      </w:r>
      <w:r w:rsidRPr="00B43182">
        <w:rPr>
          <w:b/>
          <w:bCs/>
          <w:highlight w:val="cyan"/>
          <w:u w:val="single"/>
        </w:rPr>
        <w:t>disincentivise members to engage</w:t>
      </w:r>
      <w:r w:rsidRPr="00B43182">
        <w:rPr>
          <w:highlight w:val="cyan"/>
          <w:u w:val="single"/>
        </w:rPr>
        <w:t xml:space="preserve"> in r</w:t>
      </w:r>
      <w:r w:rsidRPr="00B43182">
        <w:rPr>
          <w:u w:val="single"/>
        </w:rPr>
        <w:t>esearch a</w:t>
      </w:r>
      <w:r w:rsidRPr="00B43182">
        <w:rPr>
          <w:highlight w:val="cyan"/>
          <w:u w:val="single"/>
        </w:rPr>
        <w:t>n</w:t>
      </w:r>
      <w:r w:rsidRPr="00B43182">
        <w:rPr>
          <w:u w:val="single"/>
        </w:rPr>
        <w:t xml:space="preserve">d </w:t>
      </w:r>
      <w:r w:rsidRPr="00B43182">
        <w:rPr>
          <w:highlight w:val="cyan"/>
          <w:u w:val="single"/>
        </w:rPr>
        <w:t>d</w:t>
      </w:r>
      <w:r w:rsidRPr="00B43182">
        <w:rPr>
          <w:u w:val="single"/>
        </w:rPr>
        <w:t xml:space="preserve">evelopment or cost-reducing process and product innovations </w:t>
      </w:r>
      <w:r w:rsidRPr="00B43182">
        <w:rPr>
          <w:highlight w:val="cyan"/>
          <w:u w:val="single"/>
        </w:rPr>
        <w:t xml:space="preserve">and lead them to just </w:t>
      </w:r>
      <w:r w:rsidRPr="00B43182">
        <w:rPr>
          <w:b/>
          <w:bCs/>
          <w:highlight w:val="cyan"/>
          <w:u w:val="single"/>
        </w:rPr>
        <w:t xml:space="preserve">freeride </w:t>
      </w:r>
      <w:r w:rsidRPr="00B43182">
        <w:rPr>
          <w:b/>
          <w:bCs/>
          <w:u w:val="single"/>
        </w:rPr>
        <w:t xml:space="preserve">on the works of </w:t>
      </w:r>
      <w:r w:rsidRPr="00B43182">
        <w:rPr>
          <w:b/>
          <w:bCs/>
          <w:highlight w:val="cyan"/>
          <w:u w:val="single"/>
        </w:rPr>
        <w:t>others</w:t>
      </w:r>
      <w:r>
        <w:t>.125</w:t>
      </w:r>
    </w:p>
    <w:p w14:paraId="1DFAB99C" w14:textId="6D28CDA7" w:rsidR="001232C0" w:rsidRDefault="004D3F96" w:rsidP="004D3F96">
      <w:pPr>
        <w:pStyle w:val="Heading3"/>
      </w:pPr>
      <w:r>
        <w:t>PP Decrease Innovation</w:t>
      </w:r>
    </w:p>
    <w:p w14:paraId="36AF5F07" w14:textId="77777777" w:rsidR="001232C0" w:rsidRDefault="001232C0" w:rsidP="001232C0">
      <w:pPr>
        <w:pStyle w:val="Heading4"/>
      </w:pPr>
      <w:r>
        <w:t>It decreases patent application and innovation</w:t>
      </w:r>
    </w:p>
    <w:p w14:paraId="00DD62B8" w14:textId="77777777" w:rsidR="001232C0" w:rsidRDefault="001232C0" w:rsidP="001232C0">
      <w:r w:rsidRPr="00C23DF5">
        <w:t xml:space="preserve">Ryan </w:t>
      </w:r>
      <w:r w:rsidRPr="008779B2">
        <w:rPr>
          <w:b/>
          <w:bCs/>
          <w:sz w:val="26"/>
          <w:szCs w:val="26"/>
        </w:rPr>
        <w:t>Lampe</w:t>
      </w:r>
      <w:r>
        <w:t xml:space="preserve"> </w:t>
      </w:r>
      <w:r w:rsidRPr="008779B2">
        <w:rPr>
          <w:b/>
          <w:bCs/>
          <w:sz w:val="26"/>
          <w:szCs w:val="26"/>
        </w:rPr>
        <w:t>and</w:t>
      </w:r>
      <w:r w:rsidRPr="00C23DF5">
        <w:t xml:space="preserve"> Petra </w:t>
      </w:r>
      <w:r w:rsidRPr="008779B2">
        <w:rPr>
          <w:b/>
          <w:bCs/>
          <w:sz w:val="26"/>
          <w:szCs w:val="26"/>
        </w:rPr>
        <w:t>Moser</w:t>
      </w:r>
      <w:r>
        <w:t xml:space="preserve"> </w:t>
      </w:r>
      <w:r w:rsidRPr="008779B2">
        <w:rPr>
          <w:b/>
          <w:bCs/>
          <w:sz w:val="26"/>
          <w:szCs w:val="26"/>
        </w:rPr>
        <w:t>15</w:t>
      </w:r>
      <w:r w:rsidRPr="00C23DF5">
        <w:t xml:space="preserve">, </w:t>
      </w:r>
      <w:r>
        <w:t xml:space="preserve">Ryan Lampe is a professor of economics at California State University, Petra Moser is a professor of economics at Stern School of Business at NYU, </w:t>
      </w:r>
      <w:r w:rsidRPr="00C23DF5">
        <w:t xml:space="preserve">8-3-2015, "Patent Pools, Competition, and Innovation—Evidence from 20 US Industries under the New Deal", OUP Academic, </w:t>
      </w:r>
      <w:r w:rsidRPr="008779B2">
        <w:t>https://academic.oup.com/jleo/article/32/1/1/2579509//susu</w:t>
      </w:r>
    </w:p>
    <w:p w14:paraId="4820D1C9" w14:textId="77777777" w:rsidR="001232C0" w:rsidRDefault="001232C0" w:rsidP="001232C0">
      <w:pPr>
        <w:rPr>
          <w:sz w:val="12"/>
        </w:rPr>
      </w:pPr>
      <w:r w:rsidRPr="008779B2">
        <w:rPr>
          <w:u w:val="single"/>
        </w:rPr>
        <w:t xml:space="preserve">For </w:t>
      </w:r>
      <w:r w:rsidRPr="008779B2">
        <w:rPr>
          <w:b/>
          <w:bCs/>
          <w:u w:val="single"/>
        </w:rPr>
        <w:t>pool technologies</w:t>
      </w:r>
      <w:r w:rsidRPr="008779B2">
        <w:rPr>
          <w:u w:val="single"/>
        </w:rPr>
        <w:t xml:space="preserve">, patent applications </w:t>
      </w:r>
      <w:r w:rsidRPr="008779B2">
        <w:rPr>
          <w:b/>
          <w:bCs/>
          <w:u w:val="single"/>
        </w:rPr>
        <w:t>declined</w:t>
      </w:r>
      <w:r w:rsidRPr="008779B2">
        <w:rPr>
          <w:u w:val="single"/>
        </w:rPr>
        <w:t xml:space="preserve"> after the creation of a pool, both in absolute terms and relative to </w:t>
      </w:r>
      <w:r w:rsidRPr="008779B2">
        <w:rPr>
          <w:b/>
          <w:bCs/>
          <w:u w:val="single"/>
        </w:rPr>
        <w:t>alternative definitions</w:t>
      </w:r>
      <w:r w:rsidRPr="008779B2">
        <w:rPr>
          <w:u w:val="single"/>
        </w:rPr>
        <w:t xml:space="preserve"> of the control</w:t>
      </w:r>
      <w:r>
        <w:t xml:space="preserve">. </w:t>
      </w:r>
      <w:r w:rsidRPr="008779B2">
        <w:rPr>
          <w:u w:val="single"/>
        </w:rPr>
        <w:t xml:space="preserve">In pool subclasses, patent applications </w:t>
      </w:r>
      <w:r w:rsidRPr="008779B2">
        <w:rPr>
          <w:b/>
          <w:bCs/>
          <w:u w:val="single"/>
        </w:rPr>
        <w:t>declined from 2.</w:t>
      </w:r>
      <w:r w:rsidRPr="008779B2">
        <w:rPr>
          <w:u w:val="single"/>
        </w:rPr>
        <w:t>54 per subclass and year before the creation of a pool to 2</w:t>
      </w:r>
      <w:r w:rsidRPr="008779B2">
        <w:rPr>
          <w:b/>
          <w:bCs/>
          <w:u w:val="single"/>
        </w:rPr>
        <w:t>.40 afterwards</w:t>
      </w:r>
      <w:r w:rsidRPr="008779B2">
        <w:rPr>
          <w:u w:val="single"/>
        </w:rPr>
        <w:t xml:space="preserve"> (Table 2), and from 2</w:t>
      </w:r>
      <w:r w:rsidRPr="008779B2">
        <w:rPr>
          <w:b/>
          <w:bCs/>
          <w:u w:val="single"/>
        </w:rPr>
        <w:t>.80 to 2.48 within a 10-year window</w:t>
      </w:r>
      <w:r w:rsidRPr="008779B2">
        <w:rPr>
          <w:u w:val="single"/>
        </w:rPr>
        <w:t xml:space="preserve"> before and after the creation of a pool (Figure 1). </w:t>
      </w:r>
      <w:r w:rsidRPr="008779B2">
        <w:rPr>
          <w:sz w:val="12"/>
          <w:u w:val="single"/>
        </w:rPr>
        <w:t>I</w:t>
      </w:r>
      <w:r w:rsidRPr="008779B2">
        <w:rPr>
          <w:sz w:val="12"/>
        </w:rPr>
        <w:t>n cross-reference subclasses, patent applications increased from 2.70 before the creation of a pool to 2.94 afterwards (Table 2), and from 2.94 to 3.02 within a 10-year window (Figure 1). In the broader control group that includes all subclasses in the same class, patent applications increased from 1.00 per year before the creation of a pool to 1.11 afterwards (Table 2).</w:t>
      </w:r>
    </w:p>
    <w:p w14:paraId="2E1CD48D" w14:textId="77777777" w:rsidR="001232C0" w:rsidRDefault="001232C0" w:rsidP="001232C0">
      <w:pPr>
        <w:rPr>
          <w:sz w:val="12"/>
        </w:rPr>
      </w:pPr>
    </w:p>
    <w:p w14:paraId="1F6B97CF" w14:textId="77777777" w:rsidR="00741667" w:rsidRPr="00741667" w:rsidRDefault="00741667" w:rsidP="00741667"/>
    <w:sectPr w:rsidR="00741667" w:rsidRPr="00741667">
      <w:headerReference w:type="default"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3808062" w14:textId="77777777" w:rsidR="001D6BE5" w:rsidRDefault="001D6BE5">
      <w:pPr>
        <w:spacing w:after="0" w:line="240" w:lineRule="auto"/>
      </w:pPr>
      <w:r>
        <w:separator/>
      </w:r>
    </w:p>
  </w:endnote>
  <w:endnote w:type="continuationSeparator" w:id="0">
    <w:p w14:paraId="095A5FE8" w14:textId="77777777" w:rsidR="001D6BE5" w:rsidRDefault="001D6B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Aptos">
    <w:altName w:val="Calibri"/>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3BA76AF" w14:textId="05A43AF9" w:rsidR="00072492" w:rsidRDefault="00072492">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3856E08" w14:textId="77777777" w:rsidR="001D6BE5" w:rsidRDefault="001D6BE5">
      <w:pPr>
        <w:spacing w:after="0" w:line="240" w:lineRule="auto"/>
      </w:pPr>
      <w:r>
        <w:separator/>
      </w:r>
    </w:p>
  </w:footnote>
  <w:footnote w:type="continuationSeparator" w:id="0">
    <w:p w14:paraId="51BC74D1" w14:textId="77777777" w:rsidR="001D6BE5" w:rsidRDefault="001D6B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1040850" w14:textId="77777777" w:rsidR="00072492" w:rsidRDefault="001D6BE5">
    <w:pPr>
      <w:pStyle w:val="BodyText"/>
      <w:spacing w:line="14" w:lineRule="auto"/>
      <w:rPr>
        <w:sz w:val="20"/>
      </w:rPr>
    </w:pPr>
    <w:r>
      <w:rPr>
        <w:noProof/>
      </w:rPr>
      <mc:AlternateContent>
        <mc:Choice Requires="wps">
          <w:drawing>
            <wp:anchor distT="0" distB="0" distL="0" distR="0" simplePos="0" relativeHeight="251659264" behindDoc="1" locked="0" layoutInCell="1" allowOverlap="1" wp14:anchorId="11B44E94" wp14:editId="4D372B7A">
              <wp:simplePos x="0" y="0"/>
              <wp:positionH relativeFrom="page">
                <wp:posOffset>482659</wp:posOffset>
              </wp:positionH>
              <wp:positionV relativeFrom="page">
                <wp:posOffset>415089</wp:posOffset>
              </wp:positionV>
              <wp:extent cx="791210" cy="11557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1210" cy="115570"/>
                      </a:xfrm>
                      <a:prstGeom prst="rect">
                        <a:avLst/>
                      </a:prstGeom>
                    </wps:spPr>
                    <wps:txbx>
                      <w:txbxContent>
                        <w:p w14:paraId="6117378C" w14:textId="414FBF29" w:rsidR="00072492" w:rsidRDefault="00072492">
                          <w:pPr>
                            <w:spacing w:before="20"/>
                            <w:ind w:left="20"/>
                            <w:rPr>
                              <w:i/>
                              <w:sz w:val="12"/>
                            </w:rPr>
                          </w:pPr>
                        </w:p>
                      </w:txbxContent>
                    </wps:txbx>
                    <wps:bodyPr wrap="square" lIns="0" tIns="0" rIns="0" bIns="0" rtlCol="0">
                      <a:noAutofit/>
                    </wps:bodyPr>
                  </wps:wsp>
                </a:graphicData>
              </a:graphic>
            </wp:anchor>
          </w:drawing>
        </mc:Choice>
        <mc:Fallback>
          <w:pict>
            <v:shapetype w14:anchorId="11B44E94" id="_x0000_t202" coordsize="21600,21600" o:spt="202" path="m,l,21600r21600,l21600,xe">
              <v:stroke joinstyle="miter"/>
              <v:path gradientshapeok="t" o:connecttype="rect"/>
            </v:shapetype>
            <v:shape id="Textbox 13" o:spid="_x0000_s1026" type="#_x0000_t202" style="position:absolute;margin-left:38pt;margin-top:32.7pt;width:62.3pt;height:9.1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" filled="f" stroked="f">
              <v:textbox inset="0,0,0,0">
                <w:txbxContent>
                  <w:p w14:paraId="6117378C" w14:textId="414FBF29" w:rsidR="00072492" w:rsidRDefault="00072492">
                    <w:pPr>
                      <w:spacing w:before="20"/>
                      <w:ind w:left="20"/>
                      <w:rPr>
                        <w:i/>
                        <w:sz w:val="12"/>
                      </w:rPr>
                    </w:pPr>
                  </w:p>
                </w:txbxContent>
              </v:textbox>
              <w10:wrap anchorx="page" anchory="page"/>
            </v:shape>
          </w:pict>
        </mc:Fallback>
      </mc:AlternateContent>
    </w:r>
    <w:r>
      <w:rPr>
        <w:noProof/>
      </w:rPr>
      <mc:AlternateContent>
        <mc:Choice Requires="wps">
          <w:drawing>
            <wp:anchor distT="0" distB="0" distL="0" distR="0" simplePos="0" relativeHeight="251660288" behindDoc="1" locked="0" layoutInCell="1" allowOverlap="1" wp14:anchorId="588BCB80" wp14:editId="060AC1B9">
              <wp:simplePos x="0" y="0"/>
              <wp:positionH relativeFrom="page">
                <wp:posOffset>4828171</wp:posOffset>
              </wp:positionH>
              <wp:positionV relativeFrom="page">
                <wp:posOffset>414967</wp:posOffset>
              </wp:positionV>
              <wp:extent cx="1619250" cy="11557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19250" cy="115570"/>
                      </a:xfrm>
                      <a:prstGeom prst="rect">
                        <a:avLst/>
                      </a:prstGeom>
                    </wps:spPr>
                    <wps:txbx>
                      <w:txbxContent>
                        <w:p w14:paraId="657983C8" w14:textId="1055A962" w:rsidR="00072492" w:rsidRDefault="00072492">
                          <w:pPr>
                            <w:spacing w:before="22"/>
                            <w:ind w:left="20"/>
                            <w:rPr>
                              <w:rFonts w:ascii="Georgia"/>
                              <w:i/>
                              <w:sz w:val="12"/>
                            </w:rPr>
                          </w:pPr>
                        </w:p>
                      </w:txbxContent>
                    </wps:txbx>
                    <wps:bodyPr wrap="square" lIns="0" tIns="0" rIns="0" bIns="0" rtlCol="0">
                      <a:noAutofit/>
                    </wps:bodyPr>
                  </wps:wsp>
                </a:graphicData>
              </a:graphic>
            </wp:anchor>
          </w:drawing>
        </mc:Choice>
        <mc:Fallback>
          <w:pict>
            <v:shape w14:anchorId="588BCB80" id="Textbox 14" o:spid="_x0000_s1027" type="#_x0000_t202" style="position:absolute;margin-left:380.15pt;margin-top:32.65pt;width:127.5pt;height:9.1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" filled="f" stroked="f">
              <v:textbox inset="0,0,0,0">
                <w:txbxContent>
                  <w:p w14:paraId="657983C8" w14:textId="1055A962" w:rsidR="00072492" w:rsidRDefault="00072492">
                    <w:pPr>
                      <w:spacing w:before="22"/>
                      <w:ind w:left="20"/>
                      <w:rPr>
                        <w:rFonts w:ascii="Georgia"/>
                        <w:i/>
                        <w:sz w:val="12"/>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9D67C1"/>
    <w:multiLevelType w:val="multilevel"/>
    <w:tmpl w:val="FD6EF42A"/>
    <w:lvl w:ilvl="0">
      <w:start w:val="1"/>
      <w:numFmt w:val="decimal"/>
      <w:lvlText w:val="%1."/>
      <w:lvlJc w:val="left"/>
      <w:pPr>
        <w:ind w:left="363" w:hanging="244"/>
      </w:pPr>
      <w:rPr>
        <w:rFonts w:ascii="Times New Roman" w:eastAsia="Times New Roman" w:hAnsi="Times New Roman" w:cs="Times New Roman" w:hint="default"/>
        <w:b/>
        <w:bCs/>
        <w:i w:val="0"/>
        <w:iCs w:val="0"/>
        <w:spacing w:val="0"/>
        <w:w w:val="120"/>
        <w:sz w:val="16"/>
        <w:szCs w:val="16"/>
        <w:lang w:val="en-US" w:eastAsia="en-US" w:bidi="ar-SA"/>
      </w:rPr>
    </w:lvl>
    <w:lvl w:ilvl="1">
      <w:start w:val="1"/>
      <w:numFmt w:val="decimal"/>
      <w:lvlText w:val="%1.%2."/>
      <w:lvlJc w:val="left"/>
      <w:pPr>
        <w:ind w:left="486" w:hanging="367"/>
      </w:pPr>
      <w:rPr>
        <w:rFonts w:ascii="Times New Roman" w:eastAsia="Times New Roman" w:hAnsi="Times New Roman" w:cs="Times New Roman" w:hint="default"/>
        <w:b w:val="0"/>
        <w:bCs w:val="0"/>
        <w:i/>
        <w:iCs/>
        <w:spacing w:val="0"/>
        <w:w w:val="110"/>
        <w:sz w:val="16"/>
        <w:szCs w:val="16"/>
        <w:lang w:val="en-US" w:eastAsia="en-US" w:bidi="ar-SA"/>
      </w:rPr>
    </w:lvl>
    <w:lvl w:ilvl="2">
      <w:numFmt w:val="bullet"/>
      <w:lvlText w:val="•"/>
      <w:lvlJc w:val="left"/>
      <w:pPr>
        <w:ind w:left="1489" w:hanging="367"/>
      </w:pPr>
      <w:rPr>
        <w:rFonts w:hint="default"/>
        <w:lang w:val="en-US" w:eastAsia="en-US" w:bidi="ar-SA"/>
      </w:rPr>
    </w:lvl>
    <w:lvl w:ilvl="3">
      <w:numFmt w:val="bullet"/>
      <w:lvlText w:val="•"/>
      <w:lvlJc w:val="left"/>
      <w:pPr>
        <w:ind w:left="2498" w:hanging="367"/>
      </w:pPr>
      <w:rPr>
        <w:rFonts w:hint="default"/>
        <w:lang w:val="en-US" w:eastAsia="en-US" w:bidi="ar-SA"/>
      </w:rPr>
    </w:lvl>
    <w:lvl w:ilvl="4">
      <w:numFmt w:val="bullet"/>
      <w:lvlText w:val="•"/>
      <w:lvlJc w:val="left"/>
      <w:pPr>
        <w:ind w:left="3508" w:hanging="367"/>
      </w:pPr>
      <w:rPr>
        <w:rFonts w:hint="default"/>
        <w:lang w:val="en-US" w:eastAsia="en-US" w:bidi="ar-SA"/>
      </w:rPr>
    </w:lvl>
    <w:lvl w:ilvl="5">
      <w:numFmt w:val="bullet"/>
      <w:lvlText w:val="•"/>
      <w:lvlJc w:val="left"/>
      <w:pPr>
        <w:ind w:left="4517" w:hanging="367"/>
      </w:pPr>
      <w:rPr>
        <w:rFonts w:hint="default"/>
        <w:lang w:val="en-US" w:eastAsia="en-US" w:bidi="ar-SA"/>
      </w:rPr>
    </w:lvl>
    <w:lvl w:ilvl="6">
      <w:numFmt w:val="bullet"/>
      <w:lvlText w:val="•"/>
      <w:lvlJc w:val="left"/>
      <w:pPr>
        <w:ind w:left="5527" w:hanging="367"/>
      </w:pPr>
      <w:rPr>
        <w:rFonts w:hint="default"/>
        <w:lang w:val="en-US" w:eastAsia="en-US" w:bidi="ar-SA"/>
      </w:rPr>
    </w:lvl>
    <w:lvl w:ilvl="7">
      <w:numFmt w:val="bullet"/>
      <w:lvlText w:val="•"/>
      <w:lvlJc w:val="left"/>
      <w:pPr>
        <w:ind w:left="6536" w:hanging="367"/>
      </w:pPr>
      <w:rPr>
        <w:rFonts w:hint="default"/>
        <w:lang w:val="en-US" w:eastAsia="en-US" w:bidi="ar-SA"/>
      </w:rPr>
    </w:lvl>
    <w:lvl w:ilvl="8">
      <w:numFmt w:val="bullet"/>
      <w:lvlText w:val="•"/>
      <w:lvlJc w:val="left"/>
      <w:pPr>
        <w:ind w:left="7546" w:hanging="367"/>
      </w:pPr>
      <w:rPr>
        <w:rFonts w:hint="default"/>
        <w:lang w:val="en-US" w:eastAsia="en-US" w:bidi="ar-SA"/>
      </w:rPr>
    </w:lvl>
  </w:abstractNum>
  <w:abstractNum w:abstractNumId="11" w15:restartNumberingAfterBreak="0">
    <w:nsid w:val="134A43DB"/>
    <w:multiLevelType w:val="multilevel"/>
    <w:tmpl w:val="C00C3374"/>
    <w:lvl w:ilvl="0">
      <w:start w:val="1"/>
      <w:numFmt w:val="decimal"/>
      <w:lvlText w:val="%1"/>
      <w:lvlJc w:val="left"/>
      <w:pPr>
        <w:ind w:left="447" w:hanging="317"/>
      </w:pPr>
      <w:rPr>
        <w:rFonts w:ascii="Tahoma" w:eastAsia="Tahoma" w:hAnsi="Tahoma" w:cs="Tahoma" w:hint="default"/>
        <w:b w:val="0"/>
        <w:bCs w:val="0"/>
        <w:i w:val="0"/>
        <w:iCs w:val="0"/>
        <w:spacing w:val="0"/>
        <w:w w:val="106"/>
        <w:sz w:val="20"/>
        <w:szCs w:val="20"/>
        <w:lang w:val="en-US" w:eastAsia="en-US" w:bidi="ar-SA"/>
      </w:rPr>
    </w:lvl>
    <w:lvl w:ilvl="1">
      <w:start w:val="1"/>
      <w:numFmt w:val="decimal"/>
      <w:lvlText w:val="%1.%2"/>
      <w:lvlJc w:val="left"/>
      <w:pPr>
        <w:ind w:left="610" w:hanging="480"/>
      </w:pPr>
      <w:rPr>
        <w:rFonts w:ascii="Tahoma" w:eastAsia="Tahoma" w:hAnsi="Tahoma" w:cs="Tahoma" w:hint="default"/>
        <w:b w:val="0"/>
        <w:bCs w:val="0"/>
        <w:i w:val="0"/>
        <w:iCs w:val="0"/>
        <w:spacing w:val="0"/>
        <w:w w:val="100"/>
        <w:sz w:val="20"/>
        <w:szCs w:val="20"/>
        <w:lang w:val="en-US" w:eastAsia="en-US" w:bidi="ar-SA"/>
      </w:rPr>
    </w:lvl>
    <w:lvl w:ilvl="2">
      <w:start w:val="1"/>
      <w:numFmt w:val="decimal"/>
      <w:lvlText w:val="%1.%2.%3"/>
      <w:lvlJc w:val="left"/>
      <w:pPr>
        <w:ind w:left="773" w:hanging="643"/>
      </w:pPr>
      <w:rPr>
        <w:rFonts w:ascii="Trebuchet MS" w:eastAsia="Trebuchet MS" w:hAnsi="Trebuchet MS" w:cs="Trebuchet MS" w:hint="default"/>
        <w:b w:val="0"/>
        <w:bCs w:val="0"/>
        <w:i w:val="0"/>
        <w:iCs w:val="0"/>
        <w:spacing w:val="0"/>
        <w:w w:val="95"/>
        <w:sz w:val="20"/>
        <w:szCs w:val="20"/>
        <w:lang w:val="en-US" w:eastAsia="en-US" w:bidi="ar-SA"/>
      </w:rPr>
    </w:lvl>
    <w:lvl w:ilvl="3">
      <w:numFmt w:val="bullet"/>
      <w:lvlText w:val="•"/>
      <w:lvlJc w:val="left"/>
      <w:pPr>
        <w:ind w:left="1724" w:hanging="643"/>
      </w:pPr>
      <w:rPr>
        <w:rFonts w:hint="default"/>
        <w:lang w:val="en-US" w:eastAsia="en-US" w:bidi="ar-SA"/>
      </w:rPr>
    </w:lvl>
    <w:lvl w:ilvl="4">
      <w:numFmt w:val="bullet"/>
      <w:lvlText w:val="•"/>
      <w:lvlJc w:val="left"/>
      <w:pPr>
        <w:ind w:left="2668" w:hanging="643"/>
      </w:pPr>
      <w:rPr>
        <w:rFonts w:hint="default"/>
        <w:lang w:val="en-US" w:eastAsia="en-US" w:bidi="ar-SA"/>
      </w:rPr>
    </w:lvl>
    <w:lvl w:ilvl="5">
      <w:numFmt w:val="bullet"/>
      <w:lvlText w:val="•"/>
      <w:lvlJc w:val="left"/>
      <w:pPr>
        <w:ind w:left="3612" w:hanging="643"/>
      </w:pPr>
      <w:rPr>
        <w:rFonts w:hint="default"/>
        <w:lang w:val="en-US" w:eastAsia="en-US" w:bidi="ar-SA"/>
      </w:rPr>
    </w:lvl>
    <w:lvl w:ilvl="6">
      <w:numFmt w:val="bullet"/>
      <w:lvlText w:val="•"/>
      <w:lvlJc w:val="left"/>
      <w:pPr>
        <w:ind w:left="4557" w:hanging="643"/>
      </w:pPr>
      <w:rPr>
        <w:rFonts w:hint="default"/>
        <w:lang w:val="en-US" w:eastAsia="en-US" w:bidi="ar-SA"/>
      </w:rPr>
    </w:lvl>
    <w:lvl w:ilvl="7">
      <w:numFmt w:val="bullet"/>
      <w:lvlText w:val="•"/>
      <w:lvlJc w:val="left"/>
      <w:pPr>
        <w:ind w:left="5501" w:hanging="643"/>
      </w:pPr>
      <w:rPr>
        <w:rFonts w:hint="default"/>
        <w:lang w:val="en-US" w:eastAsia="en-US" w:bidi="ar-SA"/>
      </w:rPr>
    </w:lvl>
    <w:lvl w:ilvl="8">
      <w:numFmt w:val="bullet"/>
      <w:lvlText w:val="•"/>
      <w:lvlJc w:val="left"/>
      <w:pPr>
        <w:ind w:left="6445" w:hanging="643"/>
      </w:pPr>
      <w:rPr>
        <w:rFonts w:hint="default"/>
        <w:lang w:val="en-US" w:eastAsia="en-US" w:bidi="ar-SA"/>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5F6456D"/>
    <w:multiLevelType w:val="multilevel"/>
    <w:tmpl w:val="48C65F5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298160F"/>
    <w:multiLevelType w:val="multilevel"/>
    <w:tmpl w:val="C442C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C2617DD"/>
    <w:multiLevelType w:val="multilevel"/>
    <w:tmpl w:val="63C04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380214E"/>
    <w:multiLevelType w:val="multilevel"/>
    <w:tmpl w:val="EE1C5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7"/>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5"/>
  </w:num>
  <w:num w:numId="13">
    <w:abstractNumId w:val="14"/>
  </w:num>
  <w:num w:numId="14">
    <w:abstractNumId w:val="12"/>
  </w:num>
  <w:num w:numId="15">
    <w:abstractNumId w:val="11"/>
  </w:num>
  <w:num w:numId="16">
    <w:abstractNumId w:val="10"/>
  </w:num>
  <w:num w:numId="17">
    <w:abstractNumId w:val="19"/>
  </w:num>
  <w:num w:numId="18">
    <w:abstractNumId w:val="16"/>
  </w:num>
  <w:num w:numId="19">
    <w:abstractNumId w:val="13"/>
    <w:lvlOverride w:ilvl="0">
      <w:startOverride w:val="1"/>
    </w:lvlOverride>
  </w:num>
  <w:num w:numId="20">
    <w:abstractNumId w:val="13"/>
    <w:lvlOverride w:ilvl="0">
      <w:startOverride w:val="2"/>
    </w:lvlOverride>
  </w:num>
  <w:num w:numId="21">
    <w:abstractNumId w:val="13"/>
    <w:lvlOverride w:ilvl="0">
      <w:startOverride w:val="3"/>
    </w:lvlOverride>
  </w:num>
  <w:num w:numId="22">
    <w:abstractNumId w:val="13"/>
    <w:lvlOverride w:ilvl="0">
      <w:startOverride w:val="4"/>
    </w:lvlOverride>
  </w:num>
  <w:num w:numId="23">
    <w:abstractNumId w:val="13"/>
    <w:lvlOverride w:ilvl="0">
      <w:startOverride w:val="5"/>
    </w:lvlOverride>
  </w:num>
  <w:num w:numId="24">
    <w:abstractNumId w:val="13"/>
    <w:lvlOverride w:ilvl="0">
      <w:startOverride w:val="6"/>
    </w:lvlOverride>
  </w:num>
  <w:num w:numId="25">
    <w:abstractNumId w:val="13"/>
    <w:lvlOverride w:ilvl="0">
      <w:startOverride w:val="7"/>
    </w:lvlOverride>
  </w:num>
  <w:num w:numId="26">
    <w:abstractNumId w:val="13"/>
    <w:lvlOverride w:ilvl="0">
      <w:startOverride w:val="8"/>
    </w:lvlOverride>
  </w:num>
  <w:num w:numId="27">
    <w:abstractNumId w:val="13"/>
    <w:lvlOverride w:ilvl="0">
      <w:startOverride w:val="9"/>
    </w:lvlOverride>
  </w:num>
  <w:num w:numId="2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5"/>
  <w:proofState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440032067232"/>
  </w:docVars>
  <w:rsids>
    <w:rsidRoot w:val="00765283"/>
    <w:rsid w:val="00010549"/>
    <w:rsid w:val="000153F1"/>
    <w:rsid w:val="0003282D"/>
    <w:rsid w:val="0004182C"/>
    <w:rsid w:val="00053619"/>
    <w:rsid w:val="000677B8"/>
    <w:rsid w:val="00072492"/>
    <w:rsid w:val="000B41E1"/>
    <w:rsid w:val="001232C0"/>
    <w:rsid w:val="00140A50"/>
    <w:rsid w:val="00196ECF"/>
    <w:rsid w:val="001B7A72"/>
    <w:rsid w:val="001C0831"/>
    <w:rsid w:val="001C13CF"/>
    <w:rsid w:val="001D6BE5"/>
    <w:rsid w:val="001E7801"/>
    <w:rsid w:val="002356DF"/>
    <w:rsid w:val="002571EE"/>
    <w:rsid w:val="002675F6"/>
    <w:rsid w:val="002D1280"/>
    <w:rsid w:val="003159A3"/>
    <w:rsid w:val="00340A96"/>
    <w:rsid w:val="0036558B"/>
    <w:rsid w:val="003815CD"/>
    <w:rsid w:val="003854A4"/>
    <w:rsid w:val="003D34B7"/>
    <w:rsid w:val="003F2B1A"/>
    <w:rsid w:val="00430FB4"/>
    <w:rsid w:val="004866A4"/>
    <w:rsid w:val="004D0F95"/>
    <w:rsid w:val="004D273D"/>
    <w:rsid w:val="004D3F96"/>
    <w:rsid w:val="004D5E6E"/>
    <w:rsid w:val="004E0527"/>
    <w:rsid w:val="004F7147"/>
    <w:rsid w:val="004F7A19"/>
    <w:rsid w:val="00545F2B"/>
    <w:rsid w:val="00556366"/>
    <w:rsid w:val="00581E2B"/>
    <w:rsid w:val="005B0E80"/>
    <w:rsid w:val="005C5B1C"/>
    <w:rsid w:val="005D6C31"/>
    <w:rsid w:val="005E19C9"/>
    <w:rsid w:val="005F0E52"/>
    <w:rsid w:val="005F447D"/>
    <w:rsid w:val="006333CA"/>
    <w:rsid w:val="00651AB8"/>
    <w:rsid w:val="00671F3A"/>
    <w:rsid w:val="006A4443"/>
    <w:rsid w:val="006B1189"/>
    <w:rsid w:val="006E4A58"/>
    <w:rsid w:val="00713A2F"/>
    <w:rsid w:val="00713C0E"/>
    <w:rsid w:val="0073147C"/>
    <w:rsid w:val="00741667"/>
    <w:rsid w:val="00765283"/>
    <w:rsid w:val="00793C85"/>
    <w:rsid w:val="007D7E43"/>
    <w:rsid w:val="00805EC3"/>
    <w:rsid w:val="00820BC8"/>
    <w:rsid w:val="00866DE3"/>
    <w:rsid w:val="008779B2"/>
    <w:rsid w:val="008D13CB"/>
    <w:rsid w:val="008F4ECC"/>
    <w:rsid w:val="00904248"/>
    <w:rsid w:val="009166BE"/>
    <w:rsid w:val="00922F5D"/>
    <w:rsid w:val="00931D57"/>
    <w:rsid w:val="009A0124"/>
    <w:rsid w:val="00A13CFF"/>
    <w:rsid w:val="00A63AB9"/>
    <w:rsid w:val="00A87628"/>
    <w:rsid w:val="00A954B3"/>
    <w:rsid w:val="00AA57DD"/>
    <w:rsid w:val="00AB47B4"/>
    <w:rsid w:val="00AE1384"/>
    <w:rsid w:val="00AF0048"/>
    <w:rsid w:val="00B05E84"/>
    <w:rsid w:val="00B167E9"/>
    <w:rsid w:val="00B713DA"/>
    <w:rsid w:val="00BF6909"/>
    <w:rsid w:val="00C012D6"/>
    <w:rsid w:val="00C0549B"/>
    <w:rsid w:val="00C0688A"/>
    <w:rsid w:val="00C23DF5"/>
    <w:rsid w:val="00C44199"/>
    <w:rsid w:val="00C47E39"/>
    <w:rsid w:val="00C6289A"/>
    <w:rsid w:val="00C75C9B"/>
    <w:rsid w:val="00C92F77"/>
    <w:rsid w:val="00CB7264"/>
    <w:rsid w:val="00CD061C"/>
    <w:rsid w:val="00CF0190"/>
    <w:rsid w:val="00D15CF4"/>
    <w:rsid w:val="00D304EB"/>
    <w:rsid w:val="00D634DA"/>
    <w:rsid w:val="00D9769F"/>
    <w:rsid w:val="00DB618E"/>
    <w:rsid w:val="00E15344"/>
    <w:rsid w:val="00ED6AD7"/>
    <w:rsid w:val="00EF6D54"/>
    <w:rsid w:val="00F4518D"/>
    <w:rsid w:val="00F748CC"/>
    <w:rsid w:val="00F97AFA"/>
    <w:rsid w:val="00FA516A"/>
    <w:rsid w:val="00FB7F85"/>
    <w:rsid w:val="00FF77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BAD35D9"/>
  <w15:chartTrackingRefBased/>
  <w15:docId w15:val="{B681740E-0FF7-4852-B5B1-9AF8A24470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5"/>
    <w:qFormat/>
    <w:rsid w:val="00FA516A"/>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FA516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A516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FA516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 Ch,no read,No Spacing211,No Spacing12,No Spacing2111,No Spacing11111,ta,Ta,T,t,small space,Heading 2 Char2 Char,Heading 2 Char1 Char Char,Ch,No Spacing1121,CD - Cite,No Spacing4,No Spacing5,TA"/>
    <w:basedOn w:val="Normal"/>
    <w:next w:val="Normal"/>
    <w:link w:val="Heading4Char"/>
    <w:uiPriority w:val="3"/>
    <w:qFormat/>
    <w:rsid w:val="00FA516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A516A"/>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76528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528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528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528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A516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A516A"/>
  </w:style>
  <w:style w:type="character" w:customStyle="1" w:styleId="Heading1Char">
    <w:name w:val="Heading 1 Char"/>
    <w:aliases w:val="Pocket Char"/>
    <w:basedOn w:val="DefaultParagraphFont"/>
    <w:link w:val="Heading1"/>
    <w:rsid w:val="00FA516A"/>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FA516A"/>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FA516A"/>
    <w:rPr>
      <w:rFonts w:ascii="Calibri" w:eastAsiaTheme="majorEastAsia" w:hAnsi="Calibri" w:cstheme="majorBidi"/>
      <w:b/>
      <w:kern w:val="0"/>
      <w:sz w:val="32"/>
      <w:u w:val="single"/>
      <w14:ligatures w14:val="none"/>
    </w:rPr>
  </w:style>
  <w:style w:type="character" w:customStyle="1" w:styleId="Heading4Char">
    <w:name w:val="Heading 4 Char"/>
    <w:aliases w:val="Tag Char,Normal Tag Char,small text Char,Big card Char,body Char,heading 2 Char, Ch Char,no read Char,No Spacing211 Char,No Spacing12 Char,No Spacing2111 Char,No Spacing11111 Char,ta Char,Ta Char,T Char,t Char,small space Char,Ch Char"/>
    <w:basedOn w:val="DefaultParagraphFont"/>
    <w:link w:val="Heading4"/>
    <w:uiPriority w:val="3"/>
    <w:rsid w:val="00FA516A"/>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FA516A"/>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7652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52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52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5283"/>
    <w:rPr>
      <w:rFonts w:eastAsiaTheme="majorEastAsia" w:cstheme="majorBidi"/>
      <w:color w:val="272727" w:themeColor="text1" w:themeTint="D8"/>
    </w:rPr>
  </w:style>
  <w:style w:type="paragraph" w:styleId="Title">
    <w:name w:val="Title"/>
    <w:basedOn w:val="Normal"/>
    <w:next w:val="Normal"/>
    <w:link w:val="TitleChar"/>
    <w:uiPriority w:val="10"/>
    <w:qFormat/>
    <w:rsid w:val="0076528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52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52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52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5283"/>
    <w:pPr>
      <w:spacing w:before="160"/>
      <w:jc w:val="center"/>
    </w:pPr>
    <w:rPr>
      <w:i/>
      <w:iCs/>
      <w:color w:val="404040" w:themeColor="text1" w:themeTint="BF"/>
    </w:rPr>
  </w:style>
  <w:style w:type="character" w:customStyle="1" w:styleId="QuoteChar">
    <w:name w:val="Quote Char"/>
    <w:basedOn w:val="DefaultParagraphFont"/>
    <w:link w:val="Quote"/>
    <w:uiPriority w:val="29"/>
    <w:rsid w:val="00765283"/>
    <w:rPr>
      <w:i/>
      <w:iCs/>
      <w:color w:val="404040" w:themeColor="text1" w:themeTint="BF"/>
    </w:rPr>
  </w:style>
  <w:style w:type="paragraph" w:styleId="ListParagraph">
    <w:name w:val="List Paragraph"/>
    <w:basedOn w:val="Normal"/>
    <w:uiPriority w:val="1"/>
    <w:qFormat/>
    <w:rsid w:val="00765283"/>
    <w:pPr>
      <w:ind w:left="720"/>
      <w:contextualSpacing/>
    </w:pPr>
  </w:style>
  <w:style w:type="character" w:styleId="IntenseEmphasis">
    <w:name w:val="Intense Emphasis"/>
    <w:basedOn w:val="DefaultParagraphFont"/>
    <w:uiPriority w:val="21"/>
    <w:qFormat/>
    <w:rsid w:val="00765283"/>
    <w:rPr>
      <w:i/>
      <w:iCs/>
      <w:color w:val="0F4761" w:themeColor="accent1" w:themeShade="BF"/>
    </w:rPr>
  </w:style>
  <w:style w:type="paragraph" w:styleId="IntenseQuote">
    <w:name w:val="Intense Quote"/>
    <w:basedOn w:val="Normal"/>
    <w:next w:val="Normal"/>
    <w:link w:val="IntenseQuoteChar"/>
    <w:uiPriority w:val="30"/>
    <w:qFormat/>
    <w:rsid w:val="007652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5283"/>
    <w:rPr>
      <w:i/>
      <w:iCs/>
      <w:color w:val="0F4761" w:themeColor="accent1" w:themeShade="BF"/>
    </w:rPr>
  </w:style>
  <w:style w:type="character" w:styleId="IntenseReference">
    <w:name w:val="Intense Reference"/>
    <w:basedOn w:val="DefaultParagraphFont"/>
    <w:uiPriority w:val="32"/>
    <w:qFormat/>
    <w:rsid w:val="00765283"/>
    <w:rPr>
      <w:b/>
      <w:bCs/>
      <w:smallCaps/>
      <w:color w:val="0F4761" w:themeColor="accent1" w:themeShade="BF"/>
      <w:spacing w:val="5"/>
    </w:rPr>
  </w:style>
  <w:style w:type="character" w:styleId="Emphasis">
    <w:name w:val="Emphasis"/>
    <w:aliases w:val="Evidence,tag2,Size 10,emphasis in card,Minimized,minimized,Highlighted,Underlined,CD Card,ED - Tag,emphasis,Emphasis!!,small,Qualifications,normal card text,Shrunk,bold underline,qualifications in card,qualifications,Box,Style1,Debate,Text 8,s"/>
    <w:basedOn w:val="DefaultParagraphFont"/>
    <w:link w:val="Emphasis1"/>
    <w:uiPriority w:val="8"/>
    <w:qFormat/>
    <w:rsid w:val="00FA516A"/>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FA516A"/>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FA516A"/>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i,Cards + Font: 12 pt Char,Intense Emphasis111,Intense Emphasis1111,c,Bo,B,cite,8."/>
    <w:basedOn w:val="DefaultParagraphFont"/>
    <w:uiPriority w:val="7"/>
    <w:qFormat/>
    <w:rsid w:val="00FA516A"/>
    <w:rPr>
      <w:b w:val="0"/>
      <w:sz w:val="22"/>
      <w:u w:val="single"/>
    </w:rPr>
  </w:style>
  <w:style w:type="character" w:styleId="Strong">
    <w:name w:val="Strong"/>
    <w:basedOn w:val="DefaultParagraphFont"/>
    <w:uiPriority w:val="22"/>
    <w:qFormat/>
    <w:rsid w:val="00FA516A"/>
    <w:rPr>
      <w:b/>
      <w:bCs/>
    </w:rPr>
  </w:style>
  <w:style w:type="character" w:styleId="BookTitle">
    <w:name w:val="Book Title"/>
    <w:basedOn w:val="DefaultParagraphFont"/>
    <w:uiPriority w:val="33"/>
    <w:qFormat/>
    <w:rsid w:val="00FA516A"/>
    <w:rPr>
      <w:b/>
      <w:bCs/>
      <w:i/>
      <w:iCs/>
      <w:spacing w:val="5"/>
    </w:rPr>
  </w:style>
  <w:style w:type="numbering" w:styleId="111111">
    <w:name w:val="Outline List 2"/>
    <w:basedOn w:val="NoList"/>
    <w:uiPriority w:val="99"/>
    <w:semiHidden/>
    <w:unhideWhenUsed/>
    <w:rsid w:val="00FA516A"/>
  </w:style>
  <w:style w:type="paragraph" w:styleId="Header">
    <w:name w:val="header"/>
    <w:basedOn w:val="Normal"/>
    <w:link w:val="HeaderChar"/>
    <w:uiPriority w:val="99"/>
    <w:semiHidden/>
    <w:rsid w:val="00FA516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A516A"/>
    <w:rPr>
      <w:rFonts w:ascii="Calibri" w:hAnsi="Calibri" w:cs="Calibri"/>
      <w:kern w:val="0"/>
      <w:sz w:val="22"/>
      <w:szCs w:val="22"/>
      <w14:ligatures w14:val="none"/>
    </w:rPr>
  </w:style>
  <w:style w:type="paragraph" w:styleId="Footer">
    <w:name w:val="footer"/>
    <w:basedOn w:val="Normal"/>
    <w:link w:val="FooterChar"/>
    <w:uiPriority w:val="99"/>
    <w:semiHidden/>
    <w:rsid w:val="00FA516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A516A"/>
    <w:rPr>
      <w:rFonts w:ascii="Calibri" w:hAnsi="Calibri" w:cs="Calibri"/>
      <w:kern w:val="0"/>
      <w:sz w:val="22"/>
      <w:szCs w:val="22"/>
      <w14:ligatures w14:val="none"/>
    </w:rPr>
  </w:style>
  <w:style w:type="paragraph" w:styleId="BodyText">
    <w:name w:val="Body Text"/>
    <w:basedOn w:val="Normal"/>
    <w:link w:val="BodyTextChar"/>
    <w:uiPriority w:val="99"/>
    <w:unhideWhenUsed/>
    <w:rsid w:val="00FA516A"/>
    <w:pPr>
      <w:spacing w:after="120"/>
    </w:pPr>
  </w:style>
  <w:style w:type="character" w:customStyle="1" w:styleId="BodyTextChar">
    <w:name w:val="Body Text Char"/>
    <w:basedOn w:val="DefaultParagraphFont"/>
    <w:link w:val="BodyText"/>
    <w:uiPriority w:val="99"/>
    <w:rsid w:val="00FA516A"/>
    <w:rPr>
      <w:rFonts w:ascii="Calibri" w:hAnsi="Calibri" w:cs="Calibri"/>
      <w:kern w:val="0"/>
      <w:sz w:val="22"/>
      <w:szCs w:val="22"/>
      <w14:ligatures w14:val="none"/>
    </w:rPr>
  </w:style>
  <w:style w:type="paragraph" w:styleId="NoSpacing">
    <w:name w:val="No Spacing"/>
    <w:aliases w:val="Note Level 2,Small Text,Card Format,Note Level 21,ClearFormatting,Clear,DDI Tag,Tag Title,No Spacing51,No Spacing11211,No Spacing6,No Spacing tnr,Hidden Block Title,No Spacing311,No Spacing8,Dont u,No Spacing1111111,Tag and Ci,ca"/>
    <w:link w:val="NoSpacingChar"/>
    <w:uiPriority w:val="99"/>
    <w:unhideWhenUsed/>
    <w:qFormat/>
    <w:rsid w:val="00FA516A"/>
    <w:pPr>
      <w:spacing w:after="0" w:line="240" w:lineRule="auto"/>
    </w:pPr>
    <w:rPr>
      <w:rFonts w:ascii="Calibri" w:hAnsi="Calibri" w:cs="Calibri"/>
      <w:kern w:val="0"/>
      <w:sz w:val="22"/>
      <w:szCs w:val="22"/>
      <w14:ligatures w14:val="none"/>
    </w:rPr>
  </w:style>
  <w:style w:type="character" w:customStyle="1" w:styleId="NoSpacingChar">
    <w:name w:val="No Spacing Char"/>
    <w:aliases w:val="Note Level 2 Char,Small Text Char,Card Format Char,Note Level 21 Char,ClearFormatting Char,Clear Char,DDI Tag Char,Tag Title Char,No Spacing51 Char,No Spacing11211 Char,No Spacing6 Char,No Spacing tnr Char,Hidden Block Title Char,ca Char"/>
    <w:basedOn w:val="DefaultParagraphFont"/>
    <w:link w:val="NoSpacing"/>
    <w:uiPriority w:val="99"/>
    <w:rsid w:val="00FA516A"/>
    <w:rPr>
      <w:rFonts w:ascii="Calibri" w:hAnsi="Calibri" w:cs="Calibri"/>
      <w:kern w:val="0"/>
      <w:sz w:val="22"/>
      <w:szCs w:val="22"/>
      <w14:ligatures w14:val="none"/>
    </w:rPr>
  </w:style>
  <w:style w:type="character" w:styleId="Hyperlink">
    <w:name w:val="Hyperlink"/>
    <w:basedOn w:val="DefaultParagraphFont"/>
    <w:uiPriority w:val="99"/>
    <w:unhideWhenUsed/>
    <w:rsid w:val="00FA516A"/>
    <w:rPr>
      <w:color w:val="467886" w:themeColor="hyperlink"/>
      <w:u w:val="single"/>
    </w:rPr>
  </w:style>
  <w:style w:type="character" w:styleId="UnresolvedMention">
    <w:name w:val="Unresolved Mention"/>
    <w:basedOn w:val="DefaultParagraphFont"/>
    <w:uiPriority w:val="99"/>
    <w:semiHidden/>
    <w:unhideWhenUsed/>
    <w:rsid w:val="00FA516A"/>
    <w:rPr>
      <w:color w:val="605E5C"/>
      <w:shd w:val="clear" w:color="auto" w:fill="E1DFDD"/>
    </w:rPr>
  </w:style>
  <w:style w:type="paragraph" w:styleId="NormalWeb">
    <w:name w:val="Normal (Web)"/>
    <w:basedOn w:val="Normal"/>
    <w:uiPriority w:val="99"/>
    <w:semiHidden/>
    <w:unhideWhenUsed/>
    <w:rsid w:val="005D6C31"/>
    <w:pPr>
      <w:spacing w:before="100" w:beforeAutospacing="1" w:after="100" w:afterAutospacing="1"/>
    </w:pPr>
  </w:style>
  <w:style w:type="paragraph" w:customStyle="1" w:styleId="Emphasis1">
    <w:name w:val="Emphasis1"/>
    <w:basedOn w:val="Normal"/>
    <w:link w:val="Emphasis"/>
    <w:autoRedefine/>
    <w:uiPriority w:val="8"/>
    <w:qFormat/>
    <w:rsid w:val="005C5B1C"/>
    <w:pPr>
      <w:widowControl w:val="0"/>
      <w:pBdr>
        <w:top w:val="single" w:sz="4" w:space="1" w:color="auto"/>
        <w:left w:val="single" w:sz="4" w:space="4" w:color="auto"/>
        <w:bottom w:val="single" w:sz="4" w:space="1" w:color="auto"/>
        <w:right w:val="single" w:sz="4" w:space="4" w:color="auto"/>
      </w:pBdr>
      <w:spacing w:line="256" w:lineRule="auto"/>
      <w:ind w:left="720"/>
      <w:jc w:val="both"/>
    </w:pPr>
    <w:rPr>
      <w:b/>
      <w:iCs/>
      <w:kern w:val="2"/>
      <w:szCs w:val="24"/>
      <w:u w:val="single"/>
      <w14:ligatures w14:val="standardContextual"/>
    </w:rPr>
  </w:style>
  <w:style w:type="paragraph" w:customStyle="1" w:styleId="has-medium-font-size">
    <w:name w:val="has-medium-font-size"/>
    <w:basedOn w:val="Normal"/>
    <w:rsid w:val="0055636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4350522">
      <w:bodyDiv w:val="1"/>
      <w:marLeft w:val="0"/>
      <w:marRight w:val="0"/>
      <w:marTop w:val="0"/>
      <w:marBottom w:val="0"/>
      <w:divBdr>
        <w:top w:val="none" w:sz="0" w:space="0" w:color="auto"/>
        <w:left w:val="none" w:sz="0" w:space="0" w:color="auto"/>
        <w:bottom w:val="none" w:sz="0" w:space="0" w:color="auto"/>
        <w:right w:val="none" w:sz="0" w:space="0" w:color="auto"/>
      </w:divBdr>
    </w:div>
    <w:div w:id="217515351">
      <w:bodyDiv w:val="1"/>
      <w:marLeft w:val="0"/>
      <w:marRight w:val="0"/>
      <w:marTop w:val="0"/>
      <w:marBottom w:val="0"/>
      <w:divBdr>
        <w:top w:val="none" w:sz="0" w:space="0" w:color="auto"/>
        <w:left w:val="none" w:sz="0" w:space="0" w:color="auto"/>
        <w:bottom w:val="none" w:sz="0" w:space="0" w:color="auto"/>
        <w:right w:val="none" w:sz="0" w:space="0" w:color="auto"/>
      </w:divBdr>
    </w:div>
    <w:div w:id="361856668">
      <w:bodyDiv w:val="1"/>
      <w:marLeft w:val="0"/>
      <w:marRight w:val="0"/>
      <w:marTop w:val="0"/>
      <w:marBottom w:val="0"/>
      <w:divBdr>
        <w:top w:val="none" w:sz="0" w:space="0" w:color="auto"/>
        <w:left w:val="none" w:sz="0" w:space="0" w:color="auto"/>
        <w:bottom w:val="none" w:sz="0" w:space="0" w:color="auto"/>
        <w:right w:val="none" w:sz="0" w:space="0" w:color="auto"/>
      </w:divBdr>
    </w:div>
    <w:div w:id="379671387">
      <w:bodyDiv w:val="1"/>
      <w:marLeft w:val="0"/>
      <w:marRight w:val="0"/>
      <w:marTop w:val="0"/>
      <w:marBottom w:val="0"/>
      <w:divBdr>
        <w:top w:val="none" w:sz="0" w:space="0" w:color="auto"/>
        <w:left w:val="none" w:sz="0" w:space="0" w:color="auto"/>
        <w:bottom w:val="none" w:sz="0" w:space="0" w:color="auto"/>
        <w:right w:val="none" w:sz="0" w:space="0" w:color="auto"/>
      </w:divBdr>
    </w:div>
    <w:div w:id="380902512">
      <w:bodyDiv w:val="1"/>
      <w:marLeft w:val="0"/>
      <w:marRight w:val="0"/>
      <w:marTop w:val="0"/>
      <w:marBottom w:val="0"/>
      <w:divBdr>
        <w:top w:val="none" w:sz="0" w:space="0" w:color="auto"/>
        <w:left w:val="none" w:sz="0" w:space="0" w:color="auto"/>
        <w:bottom w:val="none" w:sz="0" w:space="0" w:color="auto"/>
        <w:right w:val="none" w:sz="0" w:space="0" w:color="auto"/>
      </w:divBdr>
    </w:div>
    <w:div w:id="539707554">
      <w:bodyDiv w:val="1"/>
      <w:marLeft w:val="0"/>
      <w:marRight w:val="0"/>
      <w:marTop w:val="0"/>
      <w:marBottom w:val="0"/>
      <w:divBdr>
        <w:top w:val="none" w:sz="0" w:space="0" w:color="auto"/>
        <w:left w:val="none" w:sz="0" w:space="0" w:color="auto"/>
        <w:bottom w:val="none" w:sz="0" w:space="0" w:color="auto"/>
        <w:right w:val="none" w:sz="0" w:space="0" w:color="auto"/>
      </w:divBdr>
    </w:div>
    <w:div w:id="596863937">
      <w:bodyDiv w:val="1"/>
      <w:marLeft w:val="0"/>
      <w:marRight w:val="0"/>
      <w:marTop w:val="0"/>
      <w:marBottom w:val="0"/>
      <w:divBdr>
        <w:top w:val="none" w:sz="0" w:space="0" w:color="auto"/>
        <w:left w:val="none" w:sz="0" w:space="0" w:color="auto"/>
        <w:bottom w:val="none" w:sz="0" w:space="0" w:color="auto"/>
        <w:right w:val="none" w:sz="0" w:space="0" w:color="auto"/>
      </w:divBdr>
    </w:div>
    <w:div w:id="613369839">
      <w:bodyDiv w:val="1"/>
      <w:marLeft w:val="0"/>
      <w:marRight w:val="0"/>
      <w:marTop w:val="0"/>
      <w:marBottom w:val="0"/>
      <w:divBdr>
        <w:top w:val="none" w:sz="0" w:space="0" w:color="auto"/>
        <w:left w:val="none" w:sz="0" w:space="0" w:color="auto"/>
        <w:bottom w:val="none" w:sz="0" w:space="0" w:color="auto"/>
        <w:right w:val="none" w:sz="0" w:space="0" w:color="auto"/>
      </w:divBdr>
      <w:divsChild>
        <w:div w:id="1457485022">
          <w:marLeft w:val="0"/>
          <w:marRight w:val="0"/>
          <w:marTop w:val="0"/>
          <w:marBottom w:val="0"/>
          <w:divBdr>
            <w:top w:val="none" w:sz="0" w:space="0" w:color="auto"/>
            <w:left w:val="none" w:sz="0" w:space="0" w:color="auto"/>
            <w:bottom w:val="none" w:sz="0" w:space="0" w:color="auto"/>
            <w:right w:val="none" w:sz="0" w:space="0" w:color="auto"/>
          </w:divBdr>
          <w:divsChild>
            <w:div w:id="610279196">
              <w:marLeft w:val="0"/>
              <w:marRight w:val="0"/>
              <w:marTop w:val="0"/>
              <w:marBottom w:val="0"/>
              <w:divBdr>
                <w:top w:val="none" w:sz="0" w:space="0" w:color="auto"/>
                <w:left w:val="none" w:sz="0" w:space="0" w:color="auto"/>
                <w:bottom w:val="none" w:sz="0" w:space="0" w:color="auto"/>
                <w:right w:val="none" w:sz="0" w:space="0" w:color="auto"/>
              </w:divBdr>
            </w:div>
            <w:div w:id="368654200">
              <w:marLeft w:val="0"/>
              <w:marRight w:val="0"/>
              <w:marTop w:val="0"/>
              <w:marBottom w:val="0"/>
              <w:divBdr>
                <w:top w:val="none" w:sz="0" w:space="0" w:color="auto"/>
                <w:left w:val="none" w:sz="0" w:space="0" w:color="auto"/>
                <w:bottom w:val="none" w:sz="0" w:space="0" w:color="auto"/>
                <w:right w:val="none" w:sz="0" w:space="0" w:color="auto"/>
              </w:divBdr>
            </w:div>
            <w:div w:id="64303140">
              <w:marLeft w:val="0"/>
              <w:marRight w:val="0"/>
              <w:marTop w:val="0"/>
              <w:marBottom w:val="0"/>
              <w:divBdr>
                <w:top w:val="none" w:sz="0" w:space="0" w:color="auto"/>
                <w:left w:val="none" w:sz="0" w:space="0" w:color="auto"/>
                <w:bottom w:val="none" w:sz="0" w:space="0" w:color="auto"/>
                <w:right w:val="none" w:sz="0" w:space="0" w:color="auto"/>
              </w:divBdr>
            </w:div>
            <w:div w:id="2052026207">
              <w:marLeft w:val="0"/>
              <w:marRight w:val="0"/>
              <w:marTop w:val="0"/>
              <w:marBottom w:val="0"/>
              <w:divBdr>
                <w:top w:val="none" w:sz="0" w:space="0" w:color="auto"/>
                <w:left w:val="none" w:sz="0" w:space="0" w:color="auto"/>
                <w:bottom w:val="none" w:sz="0" w:space="0" w:color="auto"/>
                <w:right w:val="none" w:sz="0" w:space="0" w:color="auto"/>
              </w:divBdr>
            </w:div>
            <w:div w:id="1249119925">
              <w:marLeft w:val="0"/>
              <w:marRight w:val="0"/>
              <w:marTop w:val="0"/>
              <w:marBottom w:val="0"/>
              <w:divBdr>
                <w:top w:val="none" w:sz="0" w:space="0" w:color="auto"/>
                <w:left w:val="none" w:sz="0" w:space="0" w:color="auto"/>
                <w:bottom w:val="none" w:sz="0" w:space="0" w:color="auto"/>
                <w:right w:val="none" w:sz="0" w:space="0" w:color="auto"/>
              </w:divBdr>
            </w:div>
            <w:div w:id="840587763">
              <w:marLeft w:val="0"/>
              <w:marRight w:val="0"/>
              <w:marTop w:val="0"/>
              <w:marBottom w:val="0"/>
              <w:divBdr>
                <w:top w:val="none" w:sz="0" w:space="0" w:color="auto"/>
                <w:left w:val="none" w:sz="0" w:space="0" w:color="auto"/>
                <w:bottom w:val="none" w:sz="0" w:space="0" w:color="auto"/>
                <w:right w:val="none" w:sz="0" w:space="0" w:color="auto"/>
              </w:divBdr>
            </w:div>
            <w:div w:id="1950501760">
              <w:marLeft w:val="0"/>
              <w:marRight w:val="0"/>
              <w:marTop w:val="0"/>
              <w:marBottom w:val="0"/>
              <w:divBdr>
                <w:top w:val="none" w:sz="0" w:space="0" w:color="auto"/>
                <w:left w:val="none" w:sz="0" w:space="0" w:color="auto"/>
                <w:bottom w:val="none" w:sz="0" w:space="0" w:color="auto"/>
                <w:right w:val="none" w:sz="0" w:space="0" w:color="auto"/>
              </w:divBdr>
            </w:div>
            <w:div w:id="310795103">
              <w:marLeft w:val="0"/>
              <w:marRight w:val="0"/>
              <w:marTop w:val="0"/>
              <w:marBottom w:val="0"/>
              <w:divBdr>
                <w:top w:val="none" w:sz="0" w:space="0" w:color="auto"/>
                <w:left w:val="none" w:sz="0" w:space="0" w:color="auto"/>
                <w:bottom w:val="none" w:sz="0" w:space="0" w:color="auto"/>
                <w:right w:val="none" w:sz="0" w:space="0" w:color="auto"/>
              </w:divBdr>
            </w:div>
            <w:div w:id="1645547792">
              <w:marLeft w:val="0"/>
              <w:marRight w:val="0"/>
              <w:marTop w:val="0"/>
              <w:marBottom w:val="0"/>
              <w:divBdr>
                <w:top w:val="none" w:sz="0" w:space="0" w:color="auto"/>
                <w:left w:val="none" w:sz="0" w:space="0" w:color="auto"/>
                <w:bottom w:val="none" w:sz="0" w:space="0" w:color="auto"/>
                <w:right w:val="none" w:sz="0" w:space="0" w:color="auto"/>
              </w:divBdr>
            </w:div>
            <w:div w:id="693967697">
              <w:marLeft w:val="0"/>
              <w:marRight w:val="0"/>
              <w:marTop w:val="0"/>
              <w:marBottom w:val="0"/>
              <w:divBdr>
                <w:top w:val="none" w:sz="0" w:space="0" w:color="auto"/>
                <w:left w:val="none" w:sz="0" w:space="0" w:color="auto"/>
                <w:bottom w:val="none" w:sz="0" w:space="0" w:color="auto"/>
                <w:right w:val="none" w:sz="0" w:space="0" w:color="auto"/>
              </w:divBdr>
            </w:div>
            <w:div w:id="67309554">
              <w:marLeft w:val="0"/>
              <w:marRight w:val="0"/>
              <w:marTop w:val="0"/>
              <w:marBottom w:val="0"/>
              <w:divBdr>
                <w:top w:val="none" w:sz="0" w:space="0" w:color="auto"/>
                <w:left w:val="none" w:sz="0" w:space="0" w:color="auto"/>
                <w:bottom w:val="none" w:sz="0" w:space="0" w:color="auto"/>
                <w:right w:val="none" w:sz="0" w:space="0" w:color="auto"/>
              </w:divBdr>
            </w:div>
            <w:div w:id="1103839848">
              <w:marLeft w:val="0"/>
              <w:marRight w:val="0"/>
              <w:marTop w:val="0"/>
              <w:marBottom w:val="0"/>
              <w:divBdr>
                <w:top w:val="none" w:sz="0" w:space="0" w:color="auto"/>
                <w:left w:val="none" w:sz="0" w:space="0" w:color="auto"/>
                <w:bottom w:val="none" w:sz="0" w:space="0" w:color="auto"/>
                <w:right w:val="none" w:sz="0" w:space="0" w:color="auto"/>
              </w:divBdr>
            </w:div>
            <w:div w:id="787041084">
              <w:marLeft w:val="0"/>
              <w:marRight w:val="0"/>
              <w:marTop w:val="0"/>
              <w:marBottom w:val="0"/>
              <w:divBdr>
                <w:top w:val="none" w:sz="0" w:space="0" w:color="auto"/>
                <w:left w:val="none" w:sz="0" w:space="0" w:color="auto"/>
                <w:bottom w:val="none" w:sz="0" w:space="0" w:color="auto"/>
                <w:right w:val="none" w:sz="0" w:space="0" w:color="auto"/>
              </w:divBdr>
            </w:div>
          </w:divsChild>
        </w:div>
        <w:div w:id="1268124682">
          <w:marLeft w:val="0"/>
          <w:marRight w:val="0"/>
          <w:marTop w:val="0"/>
          <w:marBottom w:val="0"/>
          <w:divBdr>
            <w:top w:val="none" w:sz="0" w:space="0" w:color="auto"/>
            <w:left w:val="none" w:sz="0" w:space="0" w:color="auto"/>
            <w:bottom w:val="none" w:sz="0" w:space="0" w:color="auto"/>
            <w:right w:val="none" w:sz="0" w:space="0" w:color="auto"/>
          </w:divBdr>
          <w:divsChild>
            <w:div w:id="490633289">
              <w:marLeft w:val="0"/>
              <w:marRight w:val="0"/>
              <w:marTop w:val="0"/>
              <w:marBottom w:val="0"/>
              <w:divBdr>
                <w:top w:val="none" w:sz="0" w:space="0" w:color="auto"/>
                <w:left w:val="none" w:sz="0" w:space="0" w:color="auto"/>
                <w:bottom w:val="none" w:sz="0" w:space="0" w:color="auto"/>
                <w:right w:val="none" w:sz="0" w:space="0" w:color="auto"/>
              </w:divBdr>
            </w:div>
            <w:div w:id="849566942">
              <w:marLeft w:val="0"/>
              <w:marRight w:val="0"/>
              <w:marTop w:val="0"/>
              <w:marBottom w:val="0"/>
              <w:divBdr>
                <w:top w:val="none" w:sz="0" w:space="0" w:color="auto"/>
                <w:left w:val="none" w:sz="0" w:space="0" w:color="auto"/>
                <w:bottom w:val="none" w:sz="0" w:space="0" w:color="auto"/>
                <w:right w:val="none" w:sz="0" w:space="0" w:color="auto"/>
              </w:divBdr>
            </w:div>
            <w:div w:id="1371568477">
              <w:marLeft w:val="0"/>
              <w:marRight w:val="0"/>
              <w:marTop w:val="0"/>
              <w:marBottom w:val="0"/>
              <w:divBdr>
                <w:top w:val="none" w:sz="0" w:space="0" w:color="auto"/>
                <w:left w:val="none" w:sz="0" w:space="0" w:color="auto"/>
                <w:bottom w:val="none" w:sz="0" w:space="0" w:color="auto"/>
                <w:right w:val="none" w:sz="0" w:space="0" w:color="auto"/>
              </w:divBdr>
            </w:div>
            <w:div w:id="133178588">
              <w:marLeft w:val="0"/>
              <w:marRight w:val="0"/>
              <w:marTop w:val="0"/>
              <w:marBottom w:val="0"/>
              <w:divBdr>
                <w:top w:val="none" w:sz="0" w:space="0" w:color="auto"/>
                <w:left w:val="none" w:sz="0" w:space="0" w:color="auto"/>
                <w:bottom w:val="none" w:sz="0" w:space="0" w:color="auto"/>
                <w:right w:val="none" w:sz="0" w:space="0" w:color="auto"/>
              </w:divBdr>
            </w:div>
            <w:div w:id="287509917">
              <w:marLeft w:val="0"/>
              <w:marRight w:val="0"/>
              <w:marTop w:val="0"/>
              <w:marBottom w:val="0"/>
              <w:divBdr>
                <w:top w:val="none" w:sz="0" w:space="0" w:color="auto"/>
                <w:left w:val="none" w:sz="0" w:space="0" w:color="auto"/>
                <w:bottom w:val="none" w:sz="0" w:space="0" w:color="auto"/>
                <w:right w:val="none" w:sz="0" w:space="0" w:color="auto"/>
              </w:divBdr>
            </w:div>
            <w:div w:id="1041398244">
              <w:marLeft w:val="0"/>
              <w:marRight w:val="0"/>
              <w:marTop w:val="0"/>
              <w:marBottom w:val="0"/>
              <w:divBdr>
                <w:top w:val="none" w:sz="0" w:space="0" w:color="auto"/>
                <w:left w:val="none" w:sz="0" w:space="0" w:color="auto"/>
                <w:bottom w:val="none" w:sz="0" w:space="0" w:color="auto"/>
                <w:right w:val="none" w:sz="0" w:space="0" w:color="auto"/>
              </w:divBdr>
            </w:div>
            <w:div w:id="960723234">
              <w:marLeft w:val="0"/>
              <w:marRight w:val="0"/>
              <w:marTop w:val="0"/>
              <w:marBottom w:val="0"/>
              <w:divBdr>
                <w:top w:val="none" w:sz="0" w:space="0" w:color="auto"/>
                <w:left w:val="none" w:sz="0" w:space="0" w:color="auto"/>
                <w:bottom w:val="none" w:sz="0" w:space="0" w:color="auto"/>
                <w:right w:val="none" w:sz="0" w:space="0" w:color="auto"/>
              </w:divBdr>
            </w:div>
          </w:divsChild>
        </w:div>
        <w:div w:id="1311710368">
          <w:marLeft w:val="0"/>
          <w:marRight w:val="0"/>
          <w:marTop w:val="0"/>
          <w:marBottom w:val="0"/>
          <w:divBdr>
            <w:top w:val="none" w:sz="0" w:space="0" w:color="auto"/>
            <w:left w:val="none" w:sz="0" w:space="0" w:color="auto"/>
            <w:bottom w:val="none" w:sz="0" w:space="0" w:color="auto"/>
            <w:right w:val="none" w:sz="0" w:space="0" w:color="auto"/>
          </w:divBdr>
          <w:divsChild>
            <w:div w:id="1799256765">
              <w:marLeft w:val="0"/>
              <w:marRight w:val="0"/>
              <w:marTop w:val="0"/>
              <w:marBottom w:val="0"/>
              <w:divBdr>
                <w:top w:val="none" w:sz="0" w:space="0" w:color="auto"/>
                <w:left w:val="none" w:sz="0" w:space="0" w:color="auto"/>
                <w:bottom w:val="none" w:sz="0" w:space="0" w:color="auto"/>
                <w:right w:val="none" w:sz="0" w:space="0" w:color="auto"/>
              </w:divBdr>
            </w:div>
            <w:div w:id="1545867243">
              <w:marLeft w:val="0"/>
              <w:marRight w:val="0"/>
              <w:marTop w:val="0"/>
              <w:marBottom w:val="0"/>
              <w:divBdr>
                <w:top w:val="none" w:sz="0" w:space="0" w:color="auto"/>
                <w:left w:val="none" w:sz="0" w:space="0" w:color="auto"/>
                <w:bottom w:val="none" w:sz="0" w:space="0" w:color="auto"/>
                <w:right w:val="none" w:sz="0" w:space="0" w:color="auto"/>
              </w:divBdr>
            </w:div>
            <w:div w:id="1138305850">
              <w:marLeft w:val="0"/>
              <w:marRight w:val="0"/>
              <w:marTop w:val="0"/>
              <w:marBottom w:val="0"/>
              <w:divBdr>
                <w:top w:val="none" w:sz="0" w:space="0" w:color="auto"/>
                <w:left w:val="none" w:sz="0" w:space="0" w:color="auto"/>
                <w:bottom w:val="none" w:sz="0" w:space="0" w:color="auto"/>
                <w:right w:val="none" w:sz="0" w:space="0" w:color="auto"/>
              </w:divBdr>
            </w:div>
            <w:div w:id="160992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666163">
      <w:bodyDiv w:val="1"/>
      <w:marLeft w:val="0"/>
      <w:marRight w:val="0"/>
      <w:marTop w:val="0"/>
      <w:marBottom w:val="0"/>
      <w:divBdr>
        <w:top w:val="none" w:sz="0" w:space="0" w:color="auto"/>
        <w:left w:val="none" w:sz="0" w:space="0" w:color="auto"/>
        <w:bottom w:val="none" w:sz="0" w:space="0" w:color="auto"/>
        <w:right w:val="none" w:sz="0" w:space="0" w:color="auto"/>
      </w:divBdr>
    </w:div>
    <w:div w:id="628781078">
      <w:bodyDiv w:val="1"/>
      <w:marLeft w:val="0"/>
      <w:marRight w:val="0"/>
      <w:marTop w:val="0"/>
      <w:marBottom w:val="0"/>
      <w:divBdr>
        <w:top w:val="none" w:sz="0" w:space="0" w:color="auto"/>
        <w:left w:val="none" w:sz="0" w:space="0" w:color="auto"/>
        <w:bottom w:val="none" w:sz="0" w:space="0" w:color="auto"/>
        <w:right w:val="none" w:sz="0" w:space="0" w:color="auto"/>
      </w:divBdr>
    </w:div>
    <w:div w:id="712508254">
      <w:bodyDiv w:val="1"/>
      <w:marLeft w:val="0"/>
      <w:marRight w:val="0"/>
      <w:marTop w:val="0"/>
      <w:marBottom w:val="0"/>
      <w:divBdr>
        <w:top w:val="none" w:sz="0" w:space="0" w:color="auto"/>
        <w:left w:val="none" w:sz="0" w:space="0" w:color="auto"/>
        <w:bottom w:val="none" w:sz="0" w:space="0" w:color="auto"/>
        <w:right w:val="none" w:sz="0" w:space="0" w:color="auto"/>
      </w:divBdr>
    </w:div>
    <w:div w:id="785080009">
      <w:bodyDiv w:val="1"/>
      <w:marLeft w:val="0"/>
      <w:marRight w:val="0"/>
      <w:marTop w:val="0"/>
      <w:marBottom w:val="0"/>
      <w:divBdr>
        <w:top w:val="none" w:sz="0" w:space="0" w:color="auto"/>
        <w:left w:val="none" w:sz="0" w:space="0" w:color="auto"/>
        <w:bottom w:val="none" w:sz="0" w:space="0" w:color="auto"/>
        <w:right w:val="none" w:sz="0" w:space="0" w:color="auto"/>
      </w:divBdr>
    </w:div>
    <w:div w:id="851991644">
      <w:bodyDiv w:val="1"/>
      <w:marLeft w:val="0"/>
      <w:marRight w:val="0"/>
      <w:marTop w:val="0"/>
      <w:marBottom w:val="0"/>
      <w:divBdr>
        <w:top w:val="none" w:sz="0" w:space="0" w:color="auto"/>
        <w:left w:val="none" w:sz="0" w:space="0" w:color="auto"/>
        <w:bottom w:val="none" w:sz="0" w:space="0" w:color="auto"/>
        <w:right w:val="none" w:sz="0" w:space="0" w:color="auto"/>
      </w:divBdr>
    </w:div>
    <w:div w:id="921259659">
      <w:bodyDiv w:val="1"/>
      <w:marLeft w:val="0"/>
      <w:marRight w:val="0"/>
      <w:marTop w:val="0"/>
      <w:marBottom w:val="0"/>
      <w:divBdr>
        <w:top w:val="none" w:sz="0" w:space="0" w:color="auto"/>
        <w:left w:val="none" w:sz="0" w:space="0" w:color="auto"/>
        <w:bottom w:val="none" w:sz="0" w:space="0" w:color="auto"/>
        <w:right w:val="none" w:sz="0" w:space="0" w:color="auto"/>
      </w:divBdr>
    </w:div>
    <w:div w:id="978415008">
      <w:bodyDiv w:val="1"/>
      <w:marLeft w:val="0"/>
      <w:marRight w:val="0"/>
      <w:marTop w:val="0"/>
      <w:marBottom w:val="0"/>
      <w:divBdr>
        <w:top w:val="none" w:sz="0" w:space="0" w:color="auto"/>
        <w:left w:val="none" w:sz="0" w:space="0" w:color="auto"/>
        <w:bottom w:val="none" w:sz="0" w:space="0" w:color="auto"/>
        <w:right w:val="none" w:sz="0" w:space="0" w:color="auto"/>
      </w:divBdr>
    </w:div>
    <w:div w:id="990787967">
      <w:bodyDiv w:val="1"/>
      <w:marLeft w:val="0"/>
      <w:marRight w:val="0"/>
      <w:marTop w:val="0"/>
      <w:marBottom w:val="0"/>
      <w:divBdr>
        <w:top w:val="none" w:sz="0" w:space="0" w:color="auto"/>
        <w:left w:val="none" w:sz="0" w:space="0" w:color="auto"/>
        <w:bottom w:val="none" w:sz="0" w:space="0" w:color="auto"/>
        <w:right w:val="none" w:sz="0" w:space="0" w:color="auto"/>
      </w:divBdr>
    </w:div>
    <w:div w:id="993794916">
      <w:bodyDiv w:val="1"/>
      <w:marLeft w:val="0"/>
      <w:marRight w:val="0"/>
      <w:marTop w:val="0"/>
      <w:marBottom w:val="0"/>
      <w:divBdr>
        <w:top w:val="none" w:sz="0" w:space="0" w:color="auto"/>
        <w:left w:val="none" w:sz="0" w:space="0" w:color="auto"/>
        <w:bottom w:val="none" w:sz="0" w:space="0" w:color="auto"/>
        <w:right w:val="none" w:sz="0" w:space="0" w:color="auto"/>
      </w:divBdr>
    </w:div>
    <w:div w:id="999769270">
      <w:bodyDiv w:val="1"/>
      <w:marLeft w:val="0"/>
      <w:marRight w:val="0"/>
      <w:marTop w:val="0"/>
      <w:marBottom w:val="0"/>
      <w:divBdr>
        <w:top w:val="none" w:sz="0" w:space="0" w:color="auto"/>
        <w:left w:val="none" w:sz="0" w:space="0" w:color="auto"/>
        <w:bottom w:val="none" w:sz="0" w:space="0" w:color="auto"/>
        <w:right w:val="none" w:sz="0" w:space="0" w:color="auto"/>
      </w:divBdr>
    </w:div>
    <w:div w:id="1016737526">
      <w:bodyDiv w:val="1"/>
      <w:marLeft w:val="0"/>
      <w:marRight w:val="0"/>
      <w:marTop w:val="0"/>
      <w:marBottom w:val="0"/>
      <w:divBdr>
        <w:top w:val="none" w:sz="0" w:space="0" w:color="auto"/>
        <w:left w:val="none" w:sz="0" w:space="0" w:color="auto"/>
        <w:bottom w:val="none" w:sz="0" w:space="0" w:color="auto"/>
        <w:right w:val="none" w:sz="0" w:space="0" w:color="auto"/>
      </w:divBdr>
      <w:divsChild>
        <w:div w:id="913053879">
          <w:marLeft w:val="0"/>
          <w:marRight w:val="0"/>
          <w:marTop w:val="0"/>
          <w:marBottom w:val="0"/>
          <w:divBdr>
            <w:top w:val="none" w:sz="0" w:space="0" w:color="auto"/>
            <w:left w:val="none" w:sz="0" w:space="0" w:color="auto"/>
            <w:bottom w:val="none" w:sz="0" w:space="0" w:color="auto"/>
            <w:right w:val="none" w:sz="0" w:space="0" w:color="auto"/>
          </w:divBdr>
          <w:divsChild>
            <w:div w:id="626355135">
              <w:marLeft w:val="0"/>
              <w:marRight w:val="0"/>
              <w:marTop w:val="0"/>
              <w:marBottom w:val="0"/>
              <w:divBdr>
                <w:top w:val="none" w:sz="0" w:space="0" w:color="auto"/>
                <w:left w:val="none" w:sz="0" w:space="0" w:color="auto"/>
                <w:bottom w:val="none" w:sz="0" w:space="0" w:color="auto"/>
                <w:right w:val="none" w:sz="0" w:space="0" w:color="auto"/>
              </w:divBdr>
              <w:divsChild>
                <w:div w:id="100105119">
                  <w:marLeft w:val="0"/>
                  <w:marRight w:val="0"/>
                  <w:marTop w:val="0"/>
                  <w:marBottom w:val="0"/>
                  <w:divBdr>
                    <w:top w:val="none" w:sz="0" w:space="0" w:color="auto"/>
                    <w:left w:val="none" w:sz="0" w:space="0" w:color="auto"/>
                    <w:bottom w:val="none" w:sz="0" w:space="0" w:color="auto"/>
                    <w:right w:val="none" w:sz="0" w:space="0" w:color="auto"/>
                  </w:divBdr>
                  <w:divsChild>
                    <w:div w:id="1764302079">
                      <w:marLeft w:val="0"/>
                      <w:marRight w:val="0"/>
                      <w:marTop w:val="0"/>
                      <w:marBottom w:val="0"/>
                      <w:divBdr>
                        <w:top w:val="none" w:sz="0" w:space="0" w:color="auto"/>
                        <w:left w:val="none" w:sz="0" w:space="0" w:color="auto"/>
                        <w:bottom w:val="none" w:sz="0" w:space="0" w:color="auto"/>
                        <w:right w:val="none" w:sz="0" w:space="0" w:color="auto"/>
                      </w:divBdr>
                      <w:divsChild>
                        <w:div w:id="2125542239">
                          <w:marLeft w:val="0"/>
                          <w:marRight w:val="0"/>
                          <w:marTop w:val="0"/>
                          <w:marBottom w:val="0"/>
                          <w:divBdr>
                            <w:top w:val="none" w:sz="0" w:space="0" w:color="auto"/>
                            <w:left w:val="none" w:sz="0" w:space="0" w:color="auto"/>
                            <w:bottom w:val="none" w:sz="0" w:space="0" w:color="auto"/>
                            <w:right w:val="none" w:sz="0" w:space="0" w:color="auto"/>
                          </w:divBdr>
                          <w:divsChild>
                            <w:div w:id="1653604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3624666">
      <w:bodyDiv w:val="1"/>
      <w:marLeft w:val="0"/>
      <w:marRight w:val="0"/>
      <w:marTop w:val="0"/>
      <w:marBottom w:val="0"/>
      <w:divBdr>
        <w:top w:val="none" w:sz="0" w:space="0" w:color="auto"/>
        <w:left w:val="none" w:sz="0" w:space="0" w:color="auto"/>
        <w:bottom w:val="none" w:sz="0" w:space="0" w:color="auto"/>
        <w:right w:val="none" w:sz="0" w:space="0" w:color="auto"/>
      </w:divBdr>
    </w:div>
    <w:div w:id="1122501527">
      <w:bodyDiv w:val="1"/>
      <w:marLeft w:val="0"/>
      <w:marRight w:val="0"/>
      <w:marTop w:val="0"/>
      <w:marBottom w:val="0"/>
      <w:divBdr>
        <w:top w:val="none" w:sz="0" w:space="0" w:color="auto"/>
        <w:left w:val="none" w:sz="0" w:space="0" w:color="auto"/>
        <w:bottom w:val="none" w:sz="0" w:space="0" w:color="auto"/>
        <w:right w:val="none" w:sz="0" w:space="0" w:color="auto"/>
      </w:divBdr>
    </w:div>
    <w:div w:id="1166090744">
      <w:bodyDiv w:val="1"/>
      <w:marLeft w:val="0"/>
      <w:marRight w:val="0"/>
      <w:marTop w:val="0"/>
      <w:marBottom w:val="0"/>
      <w:divBdr>
        <w:top w:val="none" w:sz="0" w:space="0" w:color="auto"/>
        <w:left w:val="none" w:sz="0" w:space="0" w:color="auto"/>
        <w:bottom w:val="none" w:sz="0" w:space="0" w:color="auto"/>
        <w:right w:val="none" w:sz="0" w:space="0" w:color="auto"/>
      </w:divBdr>
      <w:divsChild>
        <w:div w:id="443229795">
          <w:marLeft w:val="0"/>
          <w:marRight w:val="0"/>
          <w:marTop w:val="0"/>
          <w:marBottom w:val="375"/>
          <w:divBdr>
            <w:top w:val="none" w:sz="0" w:space="0" w:color="auto"/>
            <w:left w:val="none" w:sz="0" w:space="0" w:color="auto"/>
            <w:bottom w:val="none" w:sz="0" w:space="0" w:color="auto"/>
            <w:right w:val="none" w:sz="0" w:space="0" w:color="auto"/>
          </w:divBdr>
          <w:divsChild>
            <w:div w:id="793258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637074">
      <w:bodyDiv w:val="1"/>
      <w:marLeft w:val="0"/>
      <w:marRight w:val="0"/>
      <w:marTop w:val="0"/>
      <w:marBottom w:val="0"/>
      <w:divBdr>
        <w:top w:val="none" w:sz="0" w:space="0" w:color="auto"/>
        <w:left w:val="none" w:sz="0" w:space="0" w:color="auto"/>
        <w:bottom w:val="none" w:sz="0" w:space="0" w:color="auto"/>
        <w:right w:val="none" w:sz="0" w:space="0" w:color="auto"/>
      </w:divBdr>
    </w:div>
    <w:div w:id="1195121024">
      <w:bodyDiv w:val="1"/>
      <w:marLeft w:val="0"/>
      <w:marRight w:val="0"/>
      <w:marTop w:val="0"/>
      <w:marBottom w:val="0"/>
      <w:divBdr>
        <w:top w:val="none" w:sz="0" w:space="0" w:color="auto"/>
        <w:left w:val="none" w:sz="0" w:space="0" w:color="auto"/>
        <w:bottom w:val="none" w:sz="0" w:space="0" w:color="auto"/>
        <w:right w:val="none" w:sz="0" w:space="0" w:color="auto"/>
      </w:divBdr>
    </w:div>
    <w:div w:id="1249655690">
      <w:bodyDiv w:val="1"/>
      <w:marLeft w:val="0"/>
      <w:marRight w:val="0"/>
      <w:marTop w:val="0"/>
      <w:marBottom w:val="0"/>
      <w:divBdr>
        <w:top w:val="none" w:sz="0" w:space="0" w:color="auto"/>
        <w:left w:val="none" w:sz="0" w:space="0" w:color="auto"/>
        <w:bottom w:val="none" w:sz="0" w:space="0" w:color="auto"/>
        <w:right w:val="none" w:sz="0" w:space="0" w:color="auto"/>
      </w:divBdr>
    </w:div>
    <w:div w:id="1261065745">
      <w:bodyDiv w:val="1"/>
      <w:marLeft w:val="0"/>
      <w:marRight w:val="0"/>
      <w:marTop w:val="0"/>
      <w:marBottom w:val="0"/>
      <w:divBdr>
        <w:top w:val="none" w:sz="0" w:space="0" w:color="auto"/>
        <w:left w:val="none" w:sz="0" w:space="0" w:color="auto"/>
        <w:bottom w:val="none" w:sz="0" w:space="0" w:color="auto"/>
        <w:right w:val="none" w:sz="0" w:space="0" w:color="auto"/>
      </w:divBdr>
    </w:div>
    <w:div w:id="1365715859">
      <w:bodyDiv w:val="1"/>
      <w:marLeft w:val="0"/>
      <w:marRight w:val="0"/>
      <w:marTop w:val="0"/>
      <w:marBottom w:val="0"/>
      <w:divBdr>
        <w:top w:val="none" w:sz="0" w:space="0" w:color="auto"/>
        <w:left w:val="none" w:sz="0" w:space="0" w:color="auto"/>
        <w:bottom w:val="none" w:sz="0" w:space="0" w:color="auto"/>
        <w:right w:val="none" w:sz="0" w:space="0" w:color="auto"/>
      </w:divBdr>
    </w:div>
    <w:div w:id="1422722469">
      <w:bodyDiv w:val="1"/>
      <w:marLeft w:val="0"/>
      <w:marRight w:val="0"/>
      <w:marTop w:val="0"/>
      <w:marBottom w:val="0"/>
      <w:divBdr>
        <w:top w:val="none" w:sz="0" w:space="0" w:color="auto"/>
        <w:left w:val="none" w:sz="0" w:space="0" w:color="auto"/>
        <w:bottom w:val="none" w:sz="0" w:space="0" w:color="auto"/>
        <w:right w:val="none" w:sz="0" w:space="0" w:color="auto"/>
      </w:divBdr>
    </w:div>
    <w:div w:id="1450666062">
      <w:bodyDiv w:val="1"/>
      <w:marLeft w:val="0"/>
      <w:marRight w:val="0"/>
      <w:marTop w:val="0"/>
      <w:marBottom w:val="0"/>
      <w:divBdr>
        <w:top w:val="none" w:sz="0" w:space="0" w:color="auto"/>
        <w:left w:val="none" w:sz="0" w:space="0" w:color="auto"/>
        <w:bottom w:val="none" w:sz="0" w:space="0" w:color="auto"/>
        <w:right w:val="none" w:sz="0" w:space="0" w:color="auto"/>
      </w:divBdr>
    </w:div>
    <w:div w:id="1541355581">
      <w:bodyDiv w:val="1"/>
      <w:marLeft w:val="0"/>
      <w:marRight w:val="0"/>
      <w:marTop w:val="0"/>
      <w:marBottom w:val="0"/>
      <w:divBdr>
        <w:top w:val="none" w:sz="0" w:space="0" w:color="auto"/>
        <w:left w:val="none" w:sz="0" w:space="0" w:color="auto"/>
        <w:bottom w:val="none" w:sz="0" w:space="0" w:color="auto"/>
        <w:right w:val="none" w:sz="0" w:space="0" w:color="auto"/>
      </w:divBdr>
    </w:div>
    <w:div w:id="1783380476">
      <w:bodyDiv w:val="1"/>
      <w:marLeft w:val="0"/>
      <w:marRight w:val="0"/>
      <w:marTop w:val="0"/>
      <w:marBottom w:val="0"/>
      <w:divBdr>
        <w:top w:val="none" w:sz="0" w:space="0" w:color="auto"/>
        <w:left w:val="none" w:sz="0" w:space="0" w:color="auto"/>
        <w:bottom w:val="none" w:sz="0" w:space="0" w:color="auto"/>
        <w:right w:val="none" w:sz="0" w:space="0" w:color="auto"/>
      </w:divBdr>
    </w:div>
    <w:div w:id="1794130191">
      <w:bodyDiv w:val="1"/>
      <w:marLeft w:val="0"/>
      <w:marRight w:val="0"/>
      <w:marTop w:val="0"/>
      <w:marBottom w:val="0"/>
      <w:divBdr>
        <w:top w:val="none" w:sz="0" w:space="0" w:color="auto"/>
        <w:left w:val="none" w:sz="0" w:space="0" w:color="auto"/>
        <w:bottom w:val="none" w:sz="0" w:space="0" w:color="auto"/>
        <w:right w:val="none" w:sz="0" w:space="0" w:color="auto"/>
      </w:divBdr>
    </w:div>
    <w:div w:id="1903903179">
      <w:bodyDiv w:val="1"/>
      <w:marLeft w:val="0"/>
      <w:marRight w:val="0"/>
      <w:marTop w:val="0"/>
      <w:marBottom w:val="0"/>
      <w:divBdr>
        <w:top w:val="none" w:sz="0" w:space="0" w:color="auto"/>
        <w:left w:val="none" w:sz="0" w:space="0" w:color="auto"/>
        <w:bottom w:val="none" w:sz="0" w:space="0" w:color="auto"/>
        <w:right w:val="none" w:sz="0" w:space="0" w:color="auto"/>
      </w:divBdr>
      <w:divsChild>
        <w:div w:id="232930838">
          <w:marLeft w:val="0"/>
          <w:marRight w:val="0"/>
          <w:marTop w:val="0"/>
          <w:marBottom w:val="375"/>
          <w:divBdr>
            <w:top w:val="none" w:sz="0" w:space="0" w:color="auto"/>
            <w:left w:val="none" w:sz="0" w:space="0" w:color="auto"/>
            <w:bottom w:val="none" w:sz="0" w:space="0" w:color="auto"/>
            <w:right w:val="none" w:sz="0" w:space="0" w:color="auto"/>
          </w:divBdr>
          <w:divsChild>
            <w:div w:id="1823346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745845">
      <w:bodyDiv w:val="1"/>
      <w:marLeft w:val="0"/>
      <w:marRight w:val="0"/>
      <w:marTop w:val="0"/>
      <w:marBottom w:val="0"/>
      <w:divBdr>
        <w:top w:val="none" w:sz="0" w:space="0" w:color="auto"/>
        <w:left w:val="none" w:sz="0" w:space="0" w:color="auto"/>
        <w:bottom w:val="none" w:sz="0" w:space="0" w:color="auto"/>
        <w:right w:val="none" w:sz="0" w:space="0" w:color="auto"/>
      </w:divBdr>
    </w:div>
    <w:div w:id="1962225977">
      <w:bodyDiv w:val="1"/>
      <w:marLeft w:val="0"/>
      <w:marRight w:val="0"/>
      <w:marTop w:val="0"/>
      <w:marBottom w:val="0"/>
      <w:divBdr>
        <w:top w:val="none" w:sz="0" w:space="0" w:color="auto"/>
        <w:left w:val="none" w:sz="0" w:space="0" w:color="auto"/>
        <w:bottom w:val="none" w:sz="0" w:space="0" w:color="auto"/>
        <w:right w:val="none" w:sz="0" w:space="0" w:color="auto"/>
      </w:divBdr>
    </w:div>
    <w:div w:id="2014255684">
      <w:bodyDiv w:val="1"/>
      <w:marLeft w:val="0"/>
      <w:marRight w:val="0"/>
      <w:marTop w:val="0"/>
      <w:marBottom w:val="0"/>
      <w:divBdr>
        <w:top w:val="none" w:sz="0" w:space="0" w:color="auto"/>
        <w:left w:val="none" w:sz="0" w:space="0" w:color="auto"/>
        <w:bottom w:val="none" w:sz="0" w:space="0" w:color="auto"/>
        <w:right w:val="none" w:sz="0" w:space="0" w:color="auto"/>
      </w:divBdr>
    </w:div>
    <w:div w:id="2095277834">
      <w:bodyDiv w:val="1"/>
      <w:marLeft w:val="0"/>
      <w:marRight w:val="0"/>
      <w:marTop w:val="0"/>
      <w:marBottom w:val="0"/>
      <w:divBdr>
        <w:top w:val="none" w:sz="0" w:space="0" w:color="auto"/>
        <w:left w:val="none" w:sz="0" w:space="0" w:color="auto"/>
        <w:bottom w:val="none" w:sz="0" w:space="0" w:color="auto"/>
        <w:right w:val="none" w:sz="0" w:space="0" w:color="auto"/>
      </w:divBdr>
      <w:divsChild>
        <w:div w:id="1443916280">
          <w:marLeft w:val="0"/>
          <w:marRight w:val="0"/>
          <w:marTop w:val="0"/>
          <w:marBottom w:val="0"/>
          <w:divBdr>
            <w:top w:val="none" w:sz="0" w:space="0" w:color="auto"/>
            <w:left w:val="none" w:sz="0" w:space="0" w:color="auto"/>
            <w:bottom w:val="none" w:sz="0" w:space="0" w:color="auto"/>
            <w:right w:val="none" w:sz="0" w:space="0" w:color="auto"/>
          </w:divBdr>
          <w:divsChild>
            <w:div w:id="52628653">
              <w:marLeft w:val="0"/>
              <w:marRight w:val="0"/>
              <w:marTop w:val="0"/>
              <w:marBottom w:val="0"/>
              <w:divBdr>
                <w:top w:val="none" w:sz="0" w:space="0" w:color="auto"/>
                <w:left w:val="none" w:sz="0" w:space="0" w:color="auto"/>
                <w:bottom w:val="none" w:sz="0" w:space="0" w:color="auto"/>
                <w:right w:val="none" w:sz="0" w:space="0" w:color="auto"/>
              </w:divBdr>
              <w:divsChild>
                <w:div w:id="2115125813">
                  <w:marLeft w:val="0"/>
                  <w:marRight w:val="0"/>
                  <w:marTop w:val="0"/>
                  <w:marBottom w:val="0"/>
                  <w:divBdr>
                    <w:top w:val="none" w:sz="0" w:space="0" w:color="auto"/>
                    <w:left w:val="none" w:sz="0" w:space="0" w:color="auto"/>
                    <w:bottom w:val="none" w:sz="0" w:space="0" w:color="auto"/>
                    <w:right w:val="none" w:sz="0" w:space="0" w:color="auto"/>
                  </w:divBdr>
                  <w:divsChild>
                    <w:div w:id="159740295">
                      <w:marLeft w:val="0"/>
                      <w:marRight w:val="0"/>
                      <w:marTop w:val="0"/>
                      <w:marBottom w:val="0"/>
                      <w:divBdr>
                        <w:top w:val="none" w:sz="0" w:space="0" w:color="auto"/>
                        <w:left w:val="none" w:sz="0" w:space="0" w:color="auto"/>
                        <w:bottom w:val="none" w:sz="0" w:space="0" w:color="auto"/>
                        <w:right w:val="none" w:sz="0" w:space="0" w:color="auto"/>
                      </w:divBdr>
                      <w:divsChild>
                        <w:div w:id="1537885049">
                          <w:marLeft w:val="0"/>
                          <w:marRight w:val="0"/>
                          <w:marTop w:val="0"/>
                          <w:marBottom w:val="0"/>
                          <w:divBdr>
                            <w:top w:val="none" w:sz="0" w:space="0" w:color="auto"/>
                            <w:left w:val="none" w:sz="0" w:space="0" w:color="auto"/>
                            <w:bottom w:val="none" w:sz="0" w:space="0" w:color="auto"/>
                            <w:right w:val="none" w:sz="0" w:space="0" w:color="auto"/>
                          </w:divBdr>
                          <w:divsChild>
                            <w:div w:id="1045831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61463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tandfonline.com/doi/pdf/10.1080/00396338.2014.985441?needAccess=true"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law.stanford.edu/publications/the-treatment-of-software-patent-pools-under-the-united-states-antitrust-and-the-european-union-competition-laws//susu"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law.stanford.edu/publications/the-treatment-of-software-patent-pools-under-the-united-states-antitrust-and-the-european-union-competition-laws//susu"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pagewhite.com/news/the-pros-and-cons-of-standards-based-patent-pools//susu" TargetMode="External"/><Relationship Id="rId4" Type="http://schemas.openxmlformats.org/officeDocument/2006/relationships/settings" Target="settings.xml"/><Relationship Id="rId9" Type="http://schemas.openxmlformats.org/officeDocument/2006/relationships/hyperlink" Target="https://www.csis.org/analysis/wto-reform-beginning-end-or-end-beginning" TargetMode="Externa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eremy.Hammon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DE19BE-51A1-48B5-80F3-5FC7CAE27E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24398</Words>
  <Characters>139071</Characters>
  <Application>Microsoft Office Word</Application>
  <DocSecurity>0</DocSecurity>
  <Lines>1158</Lines>
  <Paragraphs>326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Henry Su</dc:creator>
  <cp:keywords/>
  <dc:description/>
  <cp:lastModifiedBy>Jeremy Hammond</cp:lastModifiedBy>
  <cp:revision>2</cp:revision>
  <dcterms:created xsi:type="dcterms:W3CDTF">2024-07-11T19:38:00Z</dcterms:created>
  <dcterms:modified xsi:type="dcterms:W3CDTF">2024-07-11T19:38:00Z</dcterms:modified>
</cp:coreProperties>
</file>