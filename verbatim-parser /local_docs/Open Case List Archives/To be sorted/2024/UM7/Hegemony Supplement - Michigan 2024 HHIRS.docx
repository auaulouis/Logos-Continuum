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5D388F" w:rsidRDefault="000D29D8" w:rsidP="000D29D8">
      <w:pPr>
        <w:pStyle w:val="Heading1"/>
      </w:pPr>
      <w:r>
        <w:t>Heg Supplement---HHRS</w:t>
      </w:r>
    </w:p>
    <w:p w:rsidR="00C95455" w:rsidRDefault="00C95455" w:rsidP="00C95455">
      <w:r>
        <w:t xml:space="preserve">Thanks to Elliot Barringer, Mia Chen, Thomas Guo, and Haddie </w:t>
      </w:r>
      <w:r w:rsidRPr="00C95455">
        <w:t>Schedler</w:t>
      </w:r>
      <w:r>
        <w:t xml:space="preserve"> for their hard work on the file. </w:t>
      </w:r>
    </w:p>
    <w:p w:rsidR="00C95455" w:rsidRPr="00C95455" w:rsidRDefault="00C95455" w:rsidP="00C95455">
      <w:r>
        <w:t xml:space="preserve">This is meant as a supplement to the Heg Good/Bad stuff already released in other files. There are some new scenarios / updates to multipolarity, sustainability, etc. </w:t>
      </w:r>
    </w:p>
    <w:p w:rsidR="000D29D8" w:rsidRDefault="000D29D8" w:rsidP="000D29D8">
      <w:pPr>
        <w:pStyle w:val="Heading2"/>
      </w:pPr>
      <w:r>
        <w:lastRenderedPageBreak/>
        <w:t>Heg Bad</w:t>
      </w:r>
    </w:p>
    <w:p w:rsidR="000D29D8" w:rsidRDefault="000D29D8" w:rsidP="000D29D8">
      <w:pPr>
        <w:pStyle w:val="Heading3"/>
      </w:pPr>
      <w:r>
        <w:lastRenderedPageBreak/>
        <w:t>Impact---Iran---2NC</w:t>
      </w:r>
    </w:p>
    <w:p w:rsidR="000D29D8" w:rsidRPr="000D29D8" w:rsidRDefault="000D29D8" w:rsidP="000D29D8">
      <w:r>
        <w:t>*Also Sustainability</w:t>
      </w:r>
    </w:p>
    <w:p w:rsidR="000D29D8" w:rsidRDefault="000D29D8" w:rsidP="000D29D8">
      <w:pPr>
        <w:pStyle w:val="Heading4"/>
        <w:rPr>
          <w:lang w:eastAsia="zh-CN"/>
        </w:rPr>
      </w:pPr>
      <w:r>
        <w:rPr>
          <w:lang w:eastAsia="zh-CN"/>
        </w:rPr>
        <w:t xml:space="preserve">Heg </w:t>
      </w:r>
      <w:r w:rsidRPr="002B6516">
        <w:rPr>
          <w:u w:val="single"/>
          <w:lang w:eastAsia="zh-CN"/>
        </w:rPr>
        <w:t>unsustainable</w:t>
      </w:r>
      <w:r>
        <w:rPr>
          <w:lang w:eastAsia="zh-CN"/>
        </w:rPr>
        <w:t xml:space="preserve">. Current strategic rivalry with Iran proves that attempts to maintain dominance </w:t>
      </w:r>
      <w:r w:rsidRPr="002B6516">
        <w:rPr>
          <w:u w:val="single"/>
          <w:lang w:eastAsia="zh-CN"/>
        </w:rPr>
        <w:t>exacerbates conflict</w:t>
      </w:r>
      <w:r>
        <w:rPr>
          <w:lang w:eastAsia="zh-CN"/>
        </w:rPr>
        <w:t xml:space="preserve"> and fuels </w:t>
      </w:r>
      <w:r w:rsidRPr="002B6516">
        <w:rPr>
          <w:u w:val="single"/>
          <w:lang w:eastAsia="zh-CN"/>
        </w:rPr>
        <w:t>broader global instability</w:t>
      </w:r>
      <w:r>
        <w:rPr>
          <w:lang w:eastAsia="zh-CN"/>
        </w:rPr>
        <w:t>.</w:t>
      </w:r>
    </w:p>
    <w:p w:rsidR="000D29D8" w:rsidRPr="002B6C0E" w:rsidRDefault="000D29D8" w:rsidP="000D29D8">
      <w:pPr>
        <w:rPr>
          <w:lang w:eastAsia="zh-CN"/>
        </w:rPr>
      </w:pPr>
      <w:r>
        <w:rPr>
          <w:lang w:eastAsia="zh-CN"/>
        </w:rPr>
        <w:t xml:space="preserve">Njdeh </w:t>
      </w:r>
      <w:r w:rsidRPr="002B6C0E">
        <w:rPr>
          <w:rStyle w:val="Style13ptBold"/>
        </w:rPr>
        <w:t>Asisian</w:t>
      </w:r>
      <w:r>
        <w:rPr>
          <w:lang w:eastAsia="zh-CN"/>
        </w:rPr>
        <w:t xml:space="preserve">, </w:t>
      </w:r>
      <w:r w:rsidRPr="00253D24">
        <w:rPr>
          <w:rStyle w:val="Style13ptBold"/>
        </w:rPr>
        <w:t>22</w:t>
      </w:r>
      <w:r>
        <w:rPr>
          <w:lang w:eastAsia="zh-CN"/>
        </w:rPr>
        <w:t xml:space="preserve"> – A native of Middle East with extensive knowledge and experience in international relations, regional affairs. (Njdeh Asisian, “Iran, China, and the Future World Order: Unipolarity or Multipolarity?,” Air University (AU), 3-15-2022, pg. 6-8, Available Online: https://www.airuniversity.af.edu/AUPress/Display/Article/2966903/iran-china-and-the-future-world-order-unipolarity-or-multipolarity/, Accessed: 7-1-2024)//ilake-mc</w:t>
      </w:r>
    </w:p>
    <w:p w:rsidR="000D29D8" w:rsidRPr="00DE3542" w:rsidRDefault="000D29D8" w:rsidP="000D29D8">
      <w:pPr>
        <w:rPr>
          <w:sz w:val="16"/>
          <w:lang w:eastAsia="zh-CN"/>
        </w:rPr>
      </w:pPr>
      <w:r w:rsidRPr="00017682">
        <w:rPr>
          <w:rStyle w:val="StyleUnderline"/>
        </w:rPr>
        <w:t xml:space="preserve">Based on the NSS, </w:t>
      </w:r>
      <w:r w:rsidRPr="000E2CD1">
        <w:rPr>
          <w:rStyle w:val="StyleUnderline"/>
          <w:highlight w:val="cyan"/>
        </w:rPr>
        <w:t>the U</w:t>
      </w:r>
      <w:r w:rsidRPr="00017682">
        <w:rPr>
          <w:rStyle w:val="StyleUnderline"/>
        </w:rPr>
        <w:t xml:space="preserve">nited </w:t>
      </w:r>
      <w:r w:rsidRPr="000E2CD1">
        <w:rPr>
          <w:rStyle w:val="StyleUnderline"/>
          <w:highlight w:val="cyan"/>
        </w:rPr>
        <w:t>S</w:t>
      </w:r>
      <w:r w:rsidRPr="00DE3542">
        <w:rPr>
          <w:rStyle w:val="StyleUnderline"/>
        </w:rPr>
        <w:t>tates</w:t>
      </w:r>
      <w:r w:rsidRPr="00017682">
        <w:rPr>
          <w:rStyle w:val="StyleUnderline"/>
        </w:rPr>
        <w:t xml:space="preserve"> </w:t>
      </w:r>
      <w:r w:rsidRPr="000E2CD1">
        <w:rPr>
          <w:rStyle w:val="StyleUnderline"/>
          <w:highlight w:val="cyan"/>
        </w:rPr>
        <w:t>is actively engaged in</w:t>
      </w:r>
      <w:r w:rsidRPr="00017682">
        <w:rPr>
          <w:rStyle w:val="StyleUnderline"/>
        </w:rPr>
        <w:t xml:space="preserve"> a </w:t>
      </w:r>
      <w:r w:rsidRPr="000E2CD1">
        <w:rPr>
          <w:rStyle w:val="StyleUnderline"/>
          <w:highlight w:val="cyan"/>
        </w:rPr>
        <w:t>strategic rivalry with Iran</w:t>
      </w:r>
      <w:r w:rsidRPr="00017682">
        <w:rPr>
          <w:rStyle w:val="StyleUnderline"/>
        </w:rPr>
        <w:t xml:space="preserve">, Russia, and China. Such </w:t>
      </w:r>
      <w:r w:rsidRPr="000E2CD1">
        <w:rPr>
          <w:rStyle w:val="StyleUnderline"/>
          <w:highlight w:val="cyan"/>
        </w:rPr>
        <w:t xml:space="preserve">rivalry revolves around the </w:t>
      </w:r>
      <w:r w:rsidRPr="000E2CD1">
        <w:rPr>
          <w:rStyle w:val="Emphasis"/>
          <w:highlight w:val="cyan"/>
        </w:rPr>
        <w:t>zero-sum nature of</w:t>
      </w:r>
      <w:r w:rsidRPr="00017682">
        <w:rPr>
          <w:rStyle w:val="Emphasis"/>
        </w:rPr>
        <w:t xml:space="preserve"> </w:t>
      </w:r>
      <w:r w:rsidRPr="000E2CD1">
        <w:rPr>
          <w:rStyle w:val="Emphasis"/>
          <w:highlight w:val="cyan"/>
        </w:rPr>
        <w:t>power</w:t>
      </w:r>
      <w:r w:rsidRPr="00017682">
        <w:rPr>
          <w:rStyle w:val="StyleUnderline"/>
        </w:rPr>
        <w:t xml:space="preserve">, </w:t>
      </w:r>
      <w:r w:rsidRPr="00017682">
        <w:rPr>
          <w:rStyle w:val="Emphasis"/>
        </w:rPr>
        <w:t>influence</w:t>
      </w:r>
      <w:r w:rsidRPr="00017682">
        <w:rPr>
          <w:rStyle w:val="StyleUnderline"/>
        </w:rPr>
        <w:t xml:space="preserve">, and </w:t>
      </w:r>
      <w:r w:rsidRPr="00017682">
        <w:rPr>
          <w:rStyle w:val="Emphasis"/>
        </w:rPr>
        <w:t>resources</w:t>
      </w:r>
      <w:r w:rsidRPr="00017682">
        <w:rPr>
          <w:rStyle w:val="StyleUnderline"/>
        </w:rPr>
        <w:t>.</w:t>
      </w:r>
      <w:r w:rsidRPr="00DE3542">
        <w:rPr>
          <w:sz w:val="16"/>
          <w:lang w:eastAsia="zh-CN"/>
        </w:rPr>
        <w:t xml:space="preserve"> “[Further,] pairs of states regard each other as significant threats to goal attainment. There are two main types of dyadic situations at this end of the continuum. Dyads encompass either roughly comparable states or circumstances in which one of the rules is much more potent than the other.”15 </w:t>
      </w:r>
      <w:r w:rsidRPr="00831BD5">
        <w:rPr>
          <w:rStyle w:val="StyleUnderline"/>
        </w:rPr>
        <w:t xml:space="preserve">The </w:t>
      </w:r>
      <w:r w:rsidRPr="00831BD5">
        <w:rPr>
          <w:rStyle w:val="Emphasis"/>
        </w:rPr>
        <w:t xml:space="preserve">strategic </w:t>
      </w:r>
      <w:r w:rsidRPr="000E2CD1">
        <w:rPr>
          <w:rStyle w:val="Emphasis"/>
          <w:highlight w:val="cyan"/>
        </w:rPr>
        <w:t>rivalry</w:t>
      </w:r>
      <w:r w:rsidRPr="00831BD5">
        <w:rPr>
          <w:rStyle w:val="StyleUnderline"/>
        </w:rPr>
        <w:t xml:space="preserve"> is </w:t>
      </w:r>
      <w:r w:rsidRPr="000E2CD1">
        <w:rPr>
          <w:rStyle w:val="StyleUnderline"/>
          <w:highlight w:val="cyan"/>
        </w:rPr>
        <w:t>intensified by</w:t>
      </w:r>
      <w:r w:rsidRPr="00831BD5">
        <w:rPr>
          <w:rStyle w:val="StyleUnderline"/>
        </w:rPr>
        <w:t xml:space="preserve"> the </w:t>
      </w:r>
      <w:r w:rsidRPr="000E2CD1">
        <w:rPr>
          <w:rStyle w:val="Emphasis"/>
          <w:highlight w:val="cyan"/>
        </w:rPr>
        <w:t>weakening</w:t>
      </w:r>
      <w:r w:rsidRPr="00831BD5">
        <w:rPr>
          <w:rStyle w:val="Emphasis"/>
        </w:rPr>
        <w:t xml:space="preserve"> </w:t>
      </w:r>
      <w:r w:rsidRPr="000E2CD1">
        <w:rPr>
          <w:rStyle w:val="Emphasis"/>
          <w:highlight w:val="cyan"/>
        </w:rPr>
        <w:t xml:space="preserve">international system </w:t>
      </w:r>
      <w:r w:rsidRPr="000E2CD1">
        <w:rPr>
          <w:rStyle w:val="Emphasis"/>
          <w:bCs/>
          <w:highlight w:val="cyan"/>
        </w:rPr>
        <w:t>and</w:t>
      </w:r>
      <w:r w:rsidRPr="000E2CD1">
        <w:rPr>
          <w:rStyle w:val="Emphasis"/>
          <w:highlight w:val="cyan"/>
        </w:rPr>
        <w:t xml:space="preserve"> dominant power</w:t>
      </w:r>
      <w:r w:rsidRPr="00DE3542">
        <w:rPr>
          <w:sz w:val="16"/>
          <w:lang w:eastAsia="zh-CN"/>
        </w:rPr>
        <w:t xml:space="preserve">. </w:t>
      </w:r>
      <w:r w:rsidRPr="00831BD5">
        <w:rPr>
          <w:rStyle w:val="StyleUnderline"/>
        </w:rPr>
        <w:t>Among the intense conflict zones around the world, perhaps the most intense is where Iran and the United States face off against one another in the Middle East.</w:t>
      </w:r>
      <w:r w:rsidRPr="00DE3542">
        <w:rPr>
          <w:sz w:val="16"/>
          <w:lang w:eastAsia="zh-CN"/>
        </w:rPr>
        <w:t xml:space="preserve"> There is a dyad. One direction is between equal powers (US-Russia and China), and the other is between unequal forces when one is more potent than the other. In the US-Iranian strategic competition, the United States is powerful, Iran less so. </w:t>
      </w:r>
      <w:r w:rsidRPr="000E2CD1">
        <w:rPr>
          <w:rStyle w:val="StyleUnderline"/>
          <w:highlight w:val="cyan"/>
        </w:rPr>
        <w:t>Two</w:t>
      </w:r>
      <w:r w:rsidRPr="00831BD5">
        <w:rPr>
          <w:rStyle w:val="StyleUnderline"/>
        </w:rPr>
        <w:t xml:space="preserve"> different </w:t>
      </w:r>
      <w:r w:rsidRPr="000E2CD1">
        <w:rPr>
          <w:rStyle w:val="StyleUnderline"/>
          <w:highlight w:val="cyan"/>
        </w:rPr>
        <w:t>events signal the end of a hegemonic era</w:t>
      </w:r>
      <w:r w:rsidRPr="00DE3542">
        <w:rPr>
          <w:sz w:val="16"/>
          <w:lang w:eastAsia="zh-CN"/>
        </w:rPr>
        <w:t xml:space="preserve"> and a return to power politics: (1) </w:t>
      </w:r>
      <w:r w:rsidRPr="000E2CD1">
        <w:rPr>
          <w:rStyle w:val="StyleUnderline"/>
          <w:highlight w:val="cyan"/>
        </w:rPr>
        <w:t>the</w:t>
      </w:r>
      <w:r w:rsidRPr="00831BD5">
        <w:rPr>
          <w:rStyle w:val="StyleUnderline"/>
        </w:rPr>
        <w:t xml:space="preserve"> appearance of the </w:t>
      </w:r>
      <w:r w:rsidRPr="000E2CD1">
        <w:rPr>
          <w:rStyle w:val="StyleUnderline"/>
          <w:highlight w:val="cyan"/>
        </w:rPr>
        <w:t xml:space="preserve">new powers that want to </w:t>
      </w:r>
      <w:r w:rsidRPr="000E2CD1">
        <w:rPr>
          <w:rStyle w:val="Emphasis"/>
          <w:highlight w:val="cyan"/>
        </w:rPr>
        <w:t>ensure their interest</w:t>
      </w:r>
      <w:r w:rsidRPr="00831BD5">
        <w:rPr>
          <w:rStyle w:val="Emphasis"/>
        </w:rPr>
        <w:t xml:space="preserve"> within the international system</w:t>
      </w:r>
      <w:r w:rsidRPr="00DE3542">
        <w:rPr>
          <w:sz w:val="16"/>
          <w:lang w:eastAsia="zh-CN"/>
        </w:rPr>
        <w:t xml:space="preserve">, </w:t>
      </w:r>
      <w:r w:rsidRPr="000E2CD1">
        <w:rPr>
          <w:rStyle w:val="StyleUnderline"/>
          <w:highlight w:val="cyan"/>
        </w:rPr>
        <w:t>and</w:t>
      </w:r>
      <w:r w:rsidRPr="00DE3542">
        <w:rPr>
          <w:sz w:val="16"/>
          <w:lang w:eastAsia="zh-CN"/>
        </w:rPr>
        <w:t xml:space="preserve"> (2) the </w:t>
      </w:r>
      <w:r w:rsidRPr="00831BD5">
        <w:rPr>
          <w:rStyle w:val="StyleUnderline"/>
        </w:rPr>
        <w:t xml:space="preserve">fact </w:t>
      </w:r>
      <w:r w:rsidRPr="000E2CD1">
        <w:rPr>
          <w:rStyle w:val="StyleUnderline"/>
          <w:highlight w:val="cyan"/>
        </w:rPr>
        <w:t xml:space="preserve">hegemonic power is </w:t>
      </w:r>
      <w:r w:rsidRPr="000E2CD1">
        <w:rPr>
          <w:rStyle w:val="Emphasis"/>
          <w:highlight w:val="cyan"/>
        </w:rPr>
        <w:t>not able to maintain</w:t>
      </w:r>
      <w:r w:rsidRPr="00831BD5">
        <w:rPr>
          <w:rStyle w:val="Emphasis"/>
        </w:rPr>
        <w:t xml:space="preserve"> hegemonic </w:t>
      </w:r>
      <w:r w:rsidRPr="000E2CD1">
        <w:rPr>
          <w:rStyle w:val="Emphasis"/>
          <w:highlight w:val="cyan"/>
        </w:rPr>
        <w:t>stability</w:t>
      </w:r>
      <w:r w:rsidRPr="00DE3542">
        <w:rPr>
          <w:sz w:val="16"/>
          <w:lang w:eastAsia="zh-CN"/>
        </w:rPr>
        <w:t xml:space="preserve">. (It is essential to mention that some scholars attribute hegemonic stability to nuclear power parity, while others credit stability to the distribution of power among states.16) I use “hegemonic stability” in the context of a power capable of maintaining relative peace by containing challenging forces on the scene that the system of hegemonic stability has weakened. </w:t>
      </w:r>
      <w:r w:rsidRPr="00831BD5">
        <w:rPr>
          <w:rStyle w:val="StyleUnderline"/>
        </w:rPr>
        <w:t xml:space="preserve">We are facing the fact that there are strategic </w:t>
      </w:r>
      <w:r w:rsidRPr="000E2CD1">
        <w:rPr>
          <w:rStyle w:val="StyleUnderline"/>
          <w:highlight w:val="cyan"/>
        </w:rPr>
        <w:t xml:space="preserve">rivalries </w:t>
      </w:r>
      <w:r w:rsidRPr="000E2CD1">
        <w:rPr>
          <w:rStyle w:val="Emphasis"/>
          <w:highlight w:val="cyan"/>
        </w:rPr>
        <w:t>erupting</w:t>
      </w:r>
      <w:r w:rsidRPr="00831BD5">
        <w:rPr>
          <w:rStyle w:val="Emphasis"/>
        </w:rPr>
        <w:t xml:space="preserve"> all </w:t>
      </w:r>
      <w:r w:rsidRPr="000E2CD1">
        <w:rPr>
          <w:rStyle w:val="Emphasis"/>
          <w:highlight w:val="cyan"/>
        </w:rPr>
        <w:t>over the world</w:t>
      </w:r>
      <w:r w:rsidRPr="00DE3542">
        <w:rPr>
          <w:sz w:val="16"/>
          <w:lang w:eastAsia="zh-CN"/>
        </w:rPr>
        <w:t xml:space="preserve">. </w:t>
      </w:r>
      <w:r w:rsidRPr="00831BD5">
        <w:rPr>
          <w:rStyle w:val="StyleUnderline"/>
        </w:rPr>
        <w:t xml:space="preserve">Some powers are trying to </w:t>
      </w:r>
      <w:r w:rsidRPr="000E2CD1">
        <w:rPr>
          <w:rStyle w:val="StyleUnderline"/>
          <w:highlight w:val="cyan"/>
        </w:rPr>
        <w:t>challenge US heg</w:t>
      </w:r>
      <w:r w:rsidRPr="00831BD5">
        <w:rPr>
          <w:rStyle w:val="StyleUnderline"/>
        </w:rPr>
        <w:t>emonic power</w:t>
      </w:r>
      <w:r w:rsidRPr="00DE3542">
        <w:rPr>
          <w:sz w:val="16"/>
          <w:lang w:eastAsia="zh-CN"/>
        </w:rPr>
        <w:t xml:space="preserve">, </w:t>
      </w:r>
      <w:r w:rsidRPr="00831BD5">
        <w:rPr>
          <w:rStyle w:val="StyleUnderline"/>
        </w:rPr>
        <w:t>such as China</w:t>
      </w:r>
      <w:r w:rsidRPr="00DE3542">
        <w:rPr>
          <w:sz w:val="16"/>
          <w:lang w:eastAsia="zh-CN"/>
        </w:rPr>
        <w:t xml:space="preserve">, </w:t>
      </w:r>
      <w:r w:rsidRPr="00831BD5">
        <w:rPr>
          <w:rStyle w:val="StyleUnderline"/>
        </w:rPr>
        <w:t>Russia</w:t>
      </w:r>
      <w:r w:rsidRPr="00DE3542">
        <w:rPr>
          <w:sz w:val="16"/>
          <w:lang w:eastAsia="zh-CN"/>
        </w:rPr>
        <w:t xml:space="preserve">, </w:t>
      </w:r>
      <w:r w:rsidRPr="00831BD5">
        <w:rPr>
          <w:rStyle w:val="StyleUnderline"/>
        </w:rPr>
        <w:t>Iran</w:t>
      </w:r>
      <w:r w:rsidRPr="00DE3542">
        <w:rPr>
          <w:sz w:val="16"/>
          <w:lang w:eastAsia="zh-CN"/>
        </w:rPr>
        <w:t xml:space="preserve">, and Turkey and to some extent Brazil and India. </w:t>
      </w:r>
      <w:r w:rsidRPr="00831BD5">
        <w:rPr>
          <w:rStyle w:val="StyleUnderline"/>
        </w:rPr>
        <w:t xml:space="preserve">Haass has described this era as a “trend towards disorder that </w:t>
      </w:r>
      <w:r w:rsidRPr="000E2CD1">
        <w:rPr>
          <w:rStyle w:val="StyleUnderline"/>
          <w:highlight w:val="cyan"/>
        </w:rPr>
        <w:t xml:space="preserve">has been a function of </w:t>
      </w:r>
      <w:r w:rsidRPr="000E2CD1">
        <w:rPr>
          <w:rStyle w:val="Emphasis"/>
          <w:highlight w:val="cyan"/>
        </w:rPr>
        <w:t>structural changes in the international system</w:t>
      </w:r>
      <w:r w:rsidRPr="00DE3542">
        <w:rPr>
          <w:sz w:val="16"/>
          <w:lang w:eastAsia="zh-CN"/>
        </w:rPr>
        <w:t xml:space="preserve">.” Further, </w:t>
      </w:r>
      <w:r w:rsidRPr="00831BD5">
        <w:rPr>
          <w:rStyle w:val="StyleUnderline"/>
        </w:rPr>
        <w:t xml:space="preserve">he described </w:t>
      </w:r>
      <w:r w:rsidRPr="000E2CD1">
        <w:rPr>
          <w:rStyle w:val="StyleUnderline"/>
          <w:highlight w:val="cyan"/>
        </w:rPr>
        <w:t>diffusion of capacity</w:t>
      </w:r>
      <w:r w:rsidRPr="00831BD5">
        <w:rPr>
          <w:rStyle w:val="StyleUnderline"/>
        </w:rPr>
        <w:t xml:space="preserve"> that </w:t>
      </w:r>
      <w:r w:rsidRPr="000E2CD1">
        <w:rPr>
          <w:rStyle w:val="StyleUnderline"/>
          <w:highlight w:val="cyan"/>
        </w:rPr>
        <w:t>presents</w:t>
      </w:r>
      <w:r w:rsidRPr="00831BD5">
        <w:rPr>
          <w:rStyle w:val="StyleUnderline"/>
        </w:rPr>
        <w:t xml:space="preserve"> challenges such as “the actual and potential spread of nuclear weapons and long-range delivery systems, terrorism, a spike in the numbers of refugees and displaced persons, a chaotic Middle East</w:t>
      </w:r>
      <w:r w:rsidRPr="00DE3542">
        <w:rPr>
          <w:sz w:val="16"/>
          <w:lang w:eastAsia="zh-CN"/>
        </w:rPr>
        <w:t xml:space="preserve">, </w:t>
      </w:r>
      <w:r w:rsidRPr="00831BD5">
        <w:rPr>
          <w:rStyle w:val="StyleUnderline"/>
        </w:rPr>
        <w:t>a Europe under siege</w:t>
      </w:r>
      <w:r w:rsidRPr="00DE3542">
        <w:rPr>
          <w:sz w:val="16"/>
          <w:lang w:eastAsia="zh-CN"/>
        </w:rPr>
        <w:t xml:space="preserve">, a precariously balanced Asia-Pacific, mostly ungoverned cyberspace, </w:t>
      </w:r>
      <w:r w:rsidRPr="000E2CD1">
        <w:rPr>
          <w:rStyle w:val="StyleUnderline"/>
          <w:highlight w:val="cyan"/>
        </w:rPr>
        <w:t>an inadequate response to climate change</w:t>
      </w:r>
      <w:r w:rsidRPr="00DE3542">
        <w:rPr>
          <w:sz w:val="16"/>
          <w:lang w:eastAsia="zh-CN"/>
        </w:rPr>
        <w:t xml:space="preserve">, </w:t>
      </w:r>
      <w:r w:rsidRPr="00831BD5">
        <w:rPr>
          <w:rStyle w:val="StyleUnderline"/>
        </w:rPr>
        <w:t xml:space="preserve">a growing rejection of </w:t>
      </w:r>
      <w:r w:rsidRPr="000E2CD1">
        <w:rPr>
          <w:rStyle w:val="StyleUnderline"/>
          <w:highlight w:val="cyan"/>
        </w:rPr>
        <w:t>free trade</w:t>
      </w:r>
      <w:r w:rsidRPr="00831BD5">
        <w:rPr>
          <w:rStyle w:val="StyleUnderline"/>
        </w:rPr>
        <w:t xml:space="preserve"> and </w:t>
      </w:r>
      <w:r w:rsidRPr="000E2CD1">
        <w:rPr>
          <w:rStyle w:val="StyleUnderline"/>
          <w:highlight w:val="cyan"/>
        </w:rPr>
        <w:t>immigration</w:t>
      </w:r>
      <w:r w:rsidRPr="00DE3542">
        <w:rPr>
          <w:sz w:val="16"/>
          <w:lang w:eastAsia="zh-CN"/>
        </w:rPr>
        <w:t xml:space="preserve">, </w:t>
      </w:r>
      <w:r w:rsidRPr="000E2CD1">
        <w:rPr>
          <w:rStyle w:val="StyleUnderline"/>
          <w:highlight w:val="cyan"/>
        </w:rPr>
        <w:t>and</w:t>
      </w:r>
      <w:r w:rsidRPr="00831BD5">
        <w:rPr>
          <w:rStyle w:val="StyleUnderline"/>
        </w:rPr>
        <w:t xml:space="preserve"> the </w:t>
      </w:r>
      <w:r w:rsidRPr="000E2CD1">
        <w:rPr>
          <w:rStyle w:val="StyleUnderline"/>
          <w:highlight w:val="cyan"/>
        </w:rPr>
        <w:t>potential pandemic</w:t>
      </w:r>
      <w:r w:rsidRPr="00831BD5">
        <w:rPr>
          <w:rStyle w:val="StyleUnderline"/>
        </w:rPr>
        <w:t xml:space="preserve"> that could cost many millions of lives</w:t>
      </w:r>
      <w:r w:rsidRPr="00DE3542">
        <w:rPr>
          <w:sz w:val="16"/>
          <w:lang w:eastAsia="zh-CN"/>
        </w:rPr>
        <w:t xml:space="preserve">.”17 Ian Bremmer has called this era one of “Geopolitical Creative Destruction.”18 Creative destruction is an economic theory introduced by the famous Austrian economist Joseph Schumpeter. He contended that the opening up of new markets, foreign or domestic, and the organizational development from the craft shop and factory to such concerns as U.S. Steel illustrate the same process of industrial mutation. . . that incessantly revolutionizes the economic structure from within, destroying the old one, and creating a new one.19 Both Haas and Bremmer are conveying the same message. </w:t>
      </w:r>
      <w:r w:rsidRPr="00D50849">
        <w:rPr>
          <w:rStyle w:val="StyleUnderline"/>
        </w:rPr>
        <w:t>Haas talked about the “difficulties of protecting the unipolar system if the United States cannot impose order</w:t>
      </w:r>
      <w:r w:rsidRPr="00DE3542">
        <w:rPr>
          <w:sz w:val="16"/>
          <w:lang w:eastAsia="zh-CN"/>
        </w:rPr>
        <w:t xml:space="preserve">. . . . [N]o country can contend with global challenges on its own given the very nature of these challenges.”20 </w:t>
      </w:r>
      <w:r w:rsidRPr="00D50849">
        <w:rPr>
          <w:rStyle w:val="StyleUnderline"/>
        </w:rPr>
        <w:t>Haas describes the world based on the assumption that the United States will assume the CEO position in close relations with other powers to maintain global law and order while US power goes unchallenged</w:t>
      </w:r>
      <w:r w:rsidRPr="00DE3542">
        <w:rPr>
          <w:sz w:val="16"/>
          <w:lang w:eastAsia="zh-CN"/>
        </w:rPr>
        <w:t xml:space="preserve">. However, it seems Haas was not concerned about the future institutions of the new order. For his part, Bremmer accepted the idea of a unipolar world while paying closer attention to forming the new order’s institutions. Many people may ask themselves why the US global (unipolar) position has weakened. </w:t>
      </w:r>
      <w:r w:rsidRPr="00D50849">
        <w:rPr>
          <w:rStyle w:val="StyleUnderline"/>
        </w:rPr>
        <w:t xml:space="preserve">There are many explanations why we are witnessing the gradual </w:t>
      </w:r>
      <w:r w:rsidRPr="00D50849">
        <w:rPr>
          <w:rStyle w:val="StyleUnderline"/>
        </w:rPr>
        <w:lastRenderedPageBreak/>
        <w:t>deterioration of the old order: Japan’s economic malaise and crises in Europe including the 2016 Brexit vote; each complicated by the 2008 economic collapse that limited US financial power.</w:t>
      </w:r>
      <w:r w:rsidRPr="00DE3542">
        <w:rPr>
          <w:sz w:val="16"/>
          <w:lang w:eastAsia="zh-CN"/>
        </w:rPr>
        <w:t xml:space="preserve">21 The question is, what type of world do we intend to build? There are at least two options on the horizon: unipolar versus multipolar global systems. The United States, as the only superpower, is trying to preserve the world order in a manner wherein the United States maintains economic and military hegemony at the global level (unilateral system). However, </w:t>
      </w:r>
      <w:r w:rsidRPr="00D50849">
        <w:rPr>
          <w:rStyle w:val="StyleUnderline"/>
        </w:rPr>
        <w:t>other forces favor the multipolar system, which allows them to have an equal footing within the international system</w:t>
      </w:r>
      <w:r w:rsidRPr="00DE3542">
        <w:rPr>
          <w:sz w:val="16"/>
          <w:lang w:eastAsia="zh-CN"/>
        </w:rPr>
        <w:t xml:space="preserve"> (multiple centers). For instance, the National Intelligence Council, </w:t>
      </w:r>
      <w:r w:rsidRPr="00D50849">
        <w:rPr>
          <w:rStyle w:val="StyleUnderline"/>
        </w:rPr>
        <w:t>a US government think tank, projects that “by 2025, China and India will have the world’s second- and fourth-largest economies, respectively</w:t>
      </w:r>
      <w:r w:rsidRPr="00DE3542">
        <w:rPr>
          <w:sz w:val="16"/>
          <w:lang w:eastAsia="zh-CN"/>
        </w:rPr>
        <w:t xml:space="preserve">. . . . </w:t>
      </w:r>
      <w:r w:rsidRPr="000E2CD1">
        <w:rPr>
          <w:rStyle w:val="StyleUnderline"/>
          <w:highlight w:val="cyan"/>
        </w:rPr>
        <w:t>[U]nless</w:t>
      </w:r>
      <w:r w:rsidRPr="00D50849">
        <w:rPr>
          <w:rStyle w:val="StyleUnderline"/>
        </w:rPr>
        <w:t xml:space="preserve"> </w:t>
      </w:r>
      <w:r w:rsidRPr="000E2CD1">
        <w:rPr>
          <w:rStyle w:val="StyleUnderline"/>
          <w:highlight w:val="cyan"/>
        </w:rPr>
        <w:t>rising powers</w:t>
      </w:r>
      <w:r w:rsidRPr="00D50849">
        <w:rPr>
          <w:rStyle w:val="StyleUnderline"/>
        </w:rPr>
        <w:t xml:space="preserve"> such as China and India </w:t>
      </w:r>
      <w:r w:rsidRPr="000E2CD1">
        <w:rPr>
          <w:rStyle w:val="StyleUnderline"/>
          <w:highlight w:val="cyan"/>
        </w:rPr>
        <w:t>are incorporated into</w:t>
      </w:r>
      <w:r w:rsidRPr="00D50849">
        <w:rPr>
          <w:rStyle w:val="StyleUnderline"/>
        </w:rPr>
        <w:t xml:space="preserve"> this </w:t>
      </w:r>
      <w:r w:rsidRPr="000E2CD1">
        <w:rPr>
          <w:rStyle w:val="StyleUnderline"/>
          <w:highlight w:val="cyan"/>
        </w:rPr>
        <w:t>framework</w:t>
      </w:r>
      <w:r w:rsidRPr="00D50849">
        <w:rPr>
          <w:rStyle w:val="StyleUnderline"/>
        </w:rPr>
        <w:t xml:space="preserve">, </w:t>
      </w:r>
      <w:r w:rsidRPr="000E2CD1">
        <w:rPr>
          <w:rStyle w:val="StyleUnderline"/>
          <w:highlight w:val="cyan"/>
        </w:rPr>
        <w:t>the</w:t>
      </w:r>
      <w:r w:rsidRPr="00D50849">
        <w:rPr>
          <w:rStyle w:val="StyleUnderline"/>
        </w:rPr>
        <w:t xml:space="preserve">se international </w:t>
      </w:r>
      <w:r w:rsidRPr="000E2CD1">
        <w:rPr>
          <w:rStyle w:val="StyleUnderline"/>
          <w:highlight w:val="cyan"/>
        </w:rPr>
        <w:t>regimes’ future will be</w:t>
      </w:r>
      <w:r w:rsidRPr="00D50849">
        <w:rPr>
          <w:rStyle w:val="StyleUnderline"/>
        </w:rPr>
        <w:t xml:space="preserve"> </w:t>
      </w:r>
      <w:r w:rsidRPr="000E2CD1">
        <w:rPr>
          <w:rStyle w:val="Emphasis"/>
          <w:highlight w:val="cyan"/>
        </w:rPr>
        <w:t>uncomfortably uncertain</w:t>
      </w:r>
      <w:r w:rsidRPr="00DE3542">
        <w:rPr>
          <w:sz w:val="16"/>
          <w:lang w:eastAsia="zh-CN"/>
        </w:rPr>
        <w:t xml:space="preserve">.”22 It is crucial to understand Drezner correctly. He sounded alarmed in 2007 regarding incorporating China and India in US-led international organizations as the only way to preserve the status quo and US global superiority. In 2021, 8 China is not fully incorporated within those US-led international organizations. In contrast, China is taking entirely different routes by collaborating with Russia on economic, military, or security issues. India is indecisive at best, which eventually will damage the US position as the sole superpower sooner or later. </w:t>
      </w:r>
      <w:r w:rsidRPr="00D50849">
        <w:rPr>
          <w:rStyle w:val="StyleUnderline"/>
        </w:rPr>
        <w:t>It is essential to mention that China has agendas as a rising superpower</w:t>
      </w:r>
      <w:r w:rsidRPr="00DE3542">
        <w:rPr>
          <w:sz w:val="16"/>
          <w:lang w:eastAsia="zh-CN"/>
        </w:rPr>
        <w:t xml:space="preserve">. </w:t>
      </w:r>
      <w:r w:rsidRPr="00DE3542">
        <w:rPr>
          <w:rStyle w:val="StyleUnderline"/>
        </w:rPr>
        <w:t>India’s economy is performing better</w:t>
      </w:r>
      <w:r w:rsidRPr="00DE3542">
        <w:rPr>
          <w:sz w:val="16"/>
          <w:lang w:eastAsia="zh-CN"/>
        </w:rPr>
        <w:t xml:space="preserve">, but India is not yet the next rival. Both countries have large merchant navies and ocean access, but at the same time they face severe strategic competition on the seas. Both countries’ naval power is not enough to protect them in the long run. Consequently, they have to solve two different problems. First, they have to increase naval power, which is not an easy task, and it will take decades to prepare adequate naval forces. Second, the United States Navy can potentially limit both countries’ economic growth by blocking merchant ships or their navies’ access to the sea. The question does not end at China or India’s unwillingness to be part of US-led international organizations: </w:t>
      </w:r>
      <w:r w:rsidRPr="000E2CD1">
        <w:rPr>
          <w:rStyle w:val="StyleUnderline"/>
          <w:highlight w:val="cyan"/>
        </w:rPr>
        <w:t>the U</w:t>
      </w:r>
      <w:r w:rsidRPr="00DE3542">
        <w:rPr>
          <w:rStyle w:val="StyleUnderline"/>
        </w:rPr>
        <w:t xml:space="preserve">nited </w:t>
      </w:r>
      <w:r w:rsidRPr="000E2CD1">
        <w:rPr>
          <w:rStyle w:val="StyleUnderline"/>
          <w:highlight w:val="cyan"/>
        </w:rPr>
        <w:t>S</w:t>
      </w:r>
      <w:r w:rsidRPr="00DE3542">
        <w:rPr>
          <w:rStyle w:val="StyleUnderline"/>
        </w:rPr>
        <w:t xml:space="preserve">tates </w:t>
      </w:r>
      <w:r w:rsidRPr="000E2CD1">
        <w:rPr>
          <w:rStyle w:val="StyleUnderline"/>
          <w:highlight w:val="cyan"/>
        </w:rPr>
        <w:t>cannot ignore Iran</w:t>
      </w:r>
      <w:r w:rsidRPr="00DE3542">
        <w:rPr>
          <w:rStyle w:val="StyleUnderline"/>
        </w:rPr>
        <w:t xml:space="preserve"> and its future within the global system. Iran plays a crucial role in providing access to Europe, the Middle East, Africa, and vice versa</w:t>
      </w:r>
      <w:r w:rsidRPr="00DE3542">
        <w:rPr>
          <w:sz w:val="16"/>
          <w:lang w:eastAsia="zh-CN"/>
        </w:rPr>
        <w:t xml:space="preserve">. </w:t>
      </w:r>
      <w:r w:rsidRPr="00DE3542">
        <w:rPr>
          <w:rStyle w:val="StyleUnderline"/>
        </w:rPr>
        <w:t xml:space="preserve">Consequently, </w:t>
      </w:r>
      <w:r w:rsidRPr="000E2CD1">
        <w:rPr>
          <w:rStyle w:val="Emphasis"/>
          <w:highlight w:val="cyan"/>
        </w:rPr>
        <w:t>the future of a unipolar versus multipolar</w:t>
      </w:r>
      <w:r w:rsidRPr="00DE3542">
        <w:rPr>
          <w:rStyle w:val="Emphasis"/>
        </w:rPr>
        <w:t xml:space="preserve"> global </w:t>
      </w:r>
      <w:r w:rsidRPr="000E2CD1">
        <w:rPr>
          <w:rStyle w:val="Emphasis"/>
          <w:highlight w:val="cyan"/>
        </w:rPr>
        <w:t>system</w:t>
      </w:r>
      <w:r w:rsidRPr="00DE3542">
        <w:rPr>
          <w:rStyle w:val="Emphasis"/>
        </w:rPr>
        <w:t xml:space="preserve"> </w:t>
      </w:r>
      <w:r w:rsidRPr="000E2CD1">
        <w:rPr>
          <w:rStyle w:val="Emphasis"/>
          <w:highlight w:val="cyan"/>
        </w:rPr>
        <w:t>will be determined in Iran</w:t>
      </w:r>
      <w:r w:rsidRPr="00DE3542">
        <w:rPr>
          <w:sz w:val="16"/>
          <w:lang w:eastAsia="zh-CN"/>
        </w:rPr>
        <w:t xml:space="preserve">. </w:t>
      </w:r>
      <w:r w:rsidRPr="00DE3542">
        <w:rPr>
          <w:rStyle w:val="StyleUnderline"/>
        </w:rPr>
        <w:t>The battle is not about capital or resources; the primary struggle is land access to important population centers in Europe, the Middle East, and Africa. This land access provides for the free flow of capital and resources into China, Russia, and India. In the Middle East, perhaps one of the most organized countries with some power capabilities is Iran</w:t>
      </w:r>
      <w:r w:rsidRPr="00DE3542">
        <w:rPr>
          <w:sz w:val="16"/>
          <w:lang w:eastAsia="zh-CN"/>
        </w:rPr>
        <w:t xml:space="preserve"> (after Israel). </w:t>
      </w:r>
      <w:r w:rsidRPr="00DE3542">
        <w:rPr>
          <w:rStyle w:val="StyleUnderline"/>
        </w:rPr>
        <w:t>US-Iranian relations have experienced many ups and downs and are mainly based on the center versus periphery problem</w:t>
      </w:r>
      <w:r w:rsidRPr="00DE3542">
        <w:rPr>
          <w:sz w:val="16"/>
          <w:lang w:eastAsia="zh-CN"/>
        </w:rPr>
        <w:t xml:space="preserve">. </w:t>
      </w:r>
      <w:r w:rsidRPr="00DE3542">
        <w:rPr>
          <w:rStyle w:val="StyleUnderline"/>
        </w:rPr>
        <w:t>However, we see a new reality that has changed the nature of the US-Iranian relations for the foreseeable future</w:t>
      </w:r>
      <w:r w:rsidRPr="00DE3542">
        <w:rPr>
          <w:sz w:val="16"/>
          <w:lang w:eastAsia="zh-CN"/>
        </w:rPr>
        <w:t xml:space="preserve">. </w:t>
      </w:r>
      <w:r w:rsidRPr="00DE3542">
        <w:rPr>
          <w:rStyle w:val="StyleUnderline"/>
        </w:rPr>
        <w:t xml:space="preserve">The rise of </w:t>
      </w:r>
      <w:r w:rsidRPr="000E2CD1">
        <w:rPr>
          <w:rStyle w:val="StyleUnderline"/>
          <w:highlight w:val="cyan"/>
        </w:rPr>
        <w:t xml:space="preserve">Iranian power has </w:t>
      </w:r>
      <w:r w:rsidRPr="000E2CD1">
        <w:rPr>
          <w:rStyle w:val="Emphasis"/>
          <w:highlight w:val="cyan"/>
        </w:rPr>
        <w:t>challenged the US position</w:t>
      </w:r>
      <w:r w:rsidRPr="00DE3542">
        <w:rPr>
          <w:rStyle w:val="Emphasis"/>
        </w:rPr>
        <w:t xml:space="preserve"> in the Middle East</w:t>
      </w:r>
      <w:r w:rsidRPr="00DE3542">
        <w:rPr>
          <w:rStyle w:val="StyleUnderline"/>
        </w:rPr>
        <w:t>, the Caucasus, and Central Asia, and therefore both sides have been locked in the strategic rivalry</w:t>
      </w:r>
      <w:r w:rsidRPr="00DE3542">
        <w:rPr>
          <w:sz w:val="16"/>
          <w:lang w:eastAsia="zh-CN"/>
        </w:rPr>
        <w:t xml:space="preserve">. </w:t>
      </w:r>
      <w:r w:rsidRPr="000E2CD1">
        <w:rPr>
          <w:rStyle w:val="StyleUnderline"/>
          <w:highlight w:val="cyan"/>
        </w:rPr>
        <w:t>This rivalry has two aspects</w:t>
      </w:r>
      <w:r w:rsidRPr="00DE3542">
        <w:rPr>
          <w:rStyle w:val="StyleUnderline"/>
        </w:rPr>
        <w:t>: (</w:t>
      </w:r>
      <w:r w:rsidRPr="000E2CD1">
        <w:rPr>
          <w:rStyle w:val="StyleUnderline"/>
          <w:highlight w:val="cyan"/>
        </w:rPr>
        <w:t>1</w:t>
      </w:r>
      <w:r w:rsidRPr="00DE3542">
        <w:rPr>
          <w:rStyle w:val="StyleUnderline"/>
        </w:rPr>
        <w:t xml:space="preserve">) the </w:t>
      </w:r>
      <w:r w:rsidRPr="000E2CD1">
        <w:rPr>
          <w:rStyle w:val="StyleUnderline"/>
          <w:highlight w:val="cyan"/>
        </w:rPr>
        <w:t>Iran</w:t>
      </w:r>
      <w:r w:rsidRPr="00DE3542">
        <w:rPr>
          <w:rStyle w:val="StyleUnderline"/>
        </w:rPr>
        <w:t xml:space="preserve">ian geopolitical posture </w:t>
      </w:r>
      <w:r w:rsidRPr="000E2CD1">
        <w:rPr>
          <w:rStyle w:val="StyleUnderline"/>
          <w:highlight w:val="cyan"/>
        </w:rPr>
        <w:t xml:space="preserve">creates a </w:t>
      </w:r>
      <w:r w:rsidRPr="000E2CD1">
        <w:rPr>
          <w:rStyle w:val="Emphasis"/>
          <w:highlight w:val="cyan"/>
        </w:rPr>
        <w:t>new world order</w:t>
      </w:r>
      <w:r w:rsidRPr="00DE3542">
        <w:rPr>
          <w:rStyle w:val="StyleUnderline"/>
        </w:rPr>
        <w:t xml:space="preserve">, </w:t>
      </w:r>
      <w:r w:rsidRPr="000E2CD1">
        <w:rPr>
          <w:rStyle w:val="StyleUnderline"/>
          <w:highlight w:val="cyan"/>
        </w:rPr>
        <w:t>and</w:t>
      </w:r>
      <w:r w:rsidRPr="00DE3542">
        <w:rPr>
          <w:rStyle w:val="StyleUnderline"/>
        </w:rPr>
        <w:t xml:space="preserve"> (</w:t>
      </w:r>
      <w:r w:rsidRPr="000E2CD1">
        <w:rPr>
          <w:rStyle w:val="StyleUnderline"/>
          <w:highlight w:val="cyan"/>
        </w:rPr>
        <w:t>2</w:t>
      </w:r>
      <w:r w:rsidRPr="00DE3542">
        <w:rPr>
          <w:rStyle w:val="StyleUnderline"/>
        </w:rPr>
        <w:t xml:space="preserve">) growing </w:t>
      </w:r>
      <w:r w:rsidRPr="000E2CD1">
        <w:rPr>
          <w:rStyle w:val="StyleUnderline"/>
          <w:highlight w:val="cyan"/>
        </w:rPr>
        <w:t>Iran</w:t>
      </w:r>
      <w:r w:rsidRPr="00DE3542">
        <w:rPr>
          <w:rStyle w:val="StyleUnderline"/>
        </w:rPr>
        <w:t xml:space="preserve">ian power may </w:t>
      </w:r>
      <w:r w:rsidRPr="000E2CD1">
        <w:rPr>
          <w:rStyle w:val="Emphasis"/>
          <w:highlight w:val="cyan"/>
        </w:rPr>
        <w:t>undermine the</w:t>
      </w:r>
      <w:r w:rsidRPr="00DE3542">
        <w:rPr>
          <w:rStyle w:val="Emphasis"/>
        </w:rPr>
        <w:t xml:space="preserve"> </w:t>
      </w:r>
      <w:r w:rsidRPr="000E2CD1">
        <w:rPr>
          <w:rStyle w:val="Emphasis"/>
          <w:highlight w:val="cyan"/>
        </w:rPr>
        <w:t>interests of the U</w:t>
      </w:r>
      <w:r w:rsidRPr="00DE3542">
        <w:rPr>
          <w:rStyle w:val="Emphasis"/>
        </w:rPr>
        <w:t xml:space="preserve">nited </w:t>
      </w:r>
      <w:r w:rsidRPr="000E2CD1">
        <w:rPr>
          <w:rStyle w:val="Emphasis"/>
          <w:highlight w:val="cyan"/>
        </w:rPr>
        <w:t>S</w:t>
      </w:r>
      <w:r w:rsidRPr="00DE3542">
        <w:rPr>
          <w:rStyle w:val="Emphasis"/>
        </w:rPr>
        <w:t xml:space="preserve">tates </w:t>
      </w:r>
      <w:r w:rsidRPr="00DE3542">
        <w:rPr>
          <w:rStyle w:val="StyleUnderline"/>
        </w:rPr>
        <w:t>and its regional allies</w:t>
      </w:r>
      <w:r w:rsidRPr="00DE3542">
        <w:rPr>
          <w:sz w:val="16"/>
          <w:lang w:eastAsia="zh-CN"/>
        </w:rPr>
        <w:t>. To understand the root of this struggle, we have to consider local and worldwide events that changed Middle East history. At the regional level, we must understand the consequences of the Iran-Iraq War, the Gulf Wars, and the Iraqi regime’s collapse in the overall regional balance of power. On the global level, the collapse of the Soviet Union was a significant game-changer in the region. The absence of the Soviet Union as a competing superpower allowed the United States to fill the power vacuum and created a new regional order. However, the United States’ regional foreign policy slights the Caucasus and Central Asia, while Russia, China, Iran, and Turkey have significant influence in the region.</w:t>
      </w:r>
    </w:p>
    <w:p w:rsidR="000D29D8" w:rsidRPr="00FC3695" w:rsidRDefault="000D29D8" w:rsidP="000D29D8">
      <w:pPr>
        <w:pStyle w:val="Heading4"/>
        <w:rPr>
          <w:lang w:eastAsia="zh-CN"/>
        </w:rPr>
      </w:pPr>
      <w:r>
        <w:rPr>
          <w:lang w:eastAsia="zh-CN"/>
        </w:rPr>
        <w:t xml:space="preserve">Heg </w:t>
      </w:r>
      <w:r w:rsidRPr="00972FED">
        <w:rPr>
          <w:u w:val="single"/>
          <w:lang w:eastAsia="zh-CN"/>
        </w:rPr>
        <w:t>unsustainable</w:t>
      </w:r>
      <w:r>
        <w:rPr>
          <w:lang w:eastAsia="zh-CN"/>
        </w:rPr>
        <w:t xml:space="preserve">. US policies of </w:t>
      </w:r>
      <w:r w:rsidRPr="00972FED">
        <w:rPr>
          <w:u w:val="single"/>
          <w:lang w:eastAsia="zh-CN"/>
        </w:rPr>
        <w:t>enemy identification</w:t>
      </w:r>
      <w:r>
        <w:rPr>
          <w:lang w:eastAsia="zh-CN"/>
        </w:rPr>
        <w:t xml:space="preserve"> and </w:t>
      </w:r>
      <w:r w:rsidRPr="00972FED">
        <w:rPr>
          <w:u w:val="single"/>
          <w:lang w:eastAsia="zh-CN"/>
        </w:rPr>
        <w:t>military dominance</w:t>
      </w:r>
      <w:r>
        <w:rPr>
          <w:lang w:eastAsia="zh-CN"/>
        </w:rPr>
        <w:t xml:space="preserve"> provoke </w:t>
      </w:r>
      <w:r w:rsidRPr="00972FED">
        <w:rPr>
          <w:u w:val="single"/>
          <w:lang w:eastAsia="zh-CN"/>
        </w:rPr>
        <w:t>counteractions</w:t>
      </w:r>
      <w:r>
        <w:rPr>
          <w:lang w:eastAsia="zh-CN"/>
        </w:rPr>
        <w:t xml:space="preserve"> which destabilize the region – causes </w:t>
      </w:r>
      <w:r w:rsidRPr="00972FED">
        <w:rPr>
          <w:u w:val="single"/>
          <w:lang w:eastAsia="zh-CN"/>
        </w:rPr>
        <w:t>Iran war</w:t>
      </w:r>
      <w:r>
        <w:rPr>
          <w:lang w:eastAsia="zh-CN"/>
        </w:rPr>
        <w:t xml:space="preserve">. </w:t>
      </w:r>
    </w:p>
    <w:p w:rsidR="000D29D8" w:rsidRPr="00017682" w:rsidRDefault="000D29D8" w:rsidP="000D29D8">
      <w:pPr>
        <w:rPr>
          <w:lang w:eastAsia="zh-CN"/>
        </w:rPr>
      </w:pPr>
      <w:r>
        <w:rPr>
          <w:lang w:eastAsia="zh-CN"/>
        </w:rPr>
        <w:t xml:space="preserve">GRAHAM E. </w:t>
      </w:r>
      <w:r w:rsidRPr="00017682">
        <w:rPr>
          <w:rStyle w:val="Style13ptBold"/>
        </w:rPr>
        <w:t>FULLER</w:t>
      </w:r>
      <w:r>
        <w:rPr>
          <w:lang w:eastAsia="zh-CN"/>
        </w:rPr>
        <w:t xml:space="preserve">, </w:t>
      </w:r>
      <w:r>
        <w:rPr>
          <w:rStyle w:val="Style13ptBold"/>
        </w:rPr>
        <w:t>7-1</w:t>
      </w:r>
      <w:r>
        <w:rPr>
          <w:lang w:eastAsia="zh-CN"/>
        </w:rPr>
        <w:t xml:space="preserve"> – Graham E. Fuller is a former senior CIA official and author of numerous books on the Muslim World. (GRAHAM E. FULLER, “Iran-Bahrain talks on horizon signal more sunset on US hegemony,” Responsible Statecraft, 7-1-2024, Available Online: https://responsiblestatecraft.org/iran-bahrain-talks/, Accessed: 7-1-2024)//ilake-mc</w:t>
      </w:r>
    </w:p>
    <w:p w:rsidR="000D29D8" w:rsidRPr="00C55AD5" w:rsidRDefault="000D29D8" w:rsidP="000D29D8">
      <w:pPr>
        <w:rPr>
          <w:sz w:val="16"/>
          <w:lang w:eastAsia="zh-CN"/>
        </w:rPr>
      </w:pPr>
      <w:r w:rsidRPr="00C55AD5">
        <w:rPr>
          <w:sz w:val="16"/>
          <w:lang w:eastAsia="zh-CN"/>
        </w:rPr>
        <w:lastRenderedPageBreak/>
        <w:t xml:space="preserve">Indeed, this situation has been part and parcel of a broader pattern of American policies globally that has routinely sought to identify enemies in various regions in order to establish and maintain favorable "security arrangements" in any area in question. </w:t>
      </w:r>
      <w:r w:rsidRPr="00FC6F99">
        <w:rPr>
          <w:rStyle w:val="StyleUnderline"/>
        </w:rPr>
        <w:t xml:space="preserve">In the Persian Gulf, </w:t>
      </w:r>
      <w:r w:rsidRPr="00C55AD5">
        <w:rPr>
          <w:rStyle w:val="StyleUnderline"/>
        </w:rPr>
        <w:t>Iran has</w:t>
      </w:r>
      <w:r w:rsidRPr="00FC6F99">
        <w:rPr>
          <w:rStyle w:val="StyleUnderline"/>
        </w:rPr>
        <w:t xml:space="preserve"> long </w:t>
      </w:r>
      <w:r w:rsidRPr="00C55AD5">
        <w:rPr>
          <w:rStyle w:val="StyleUnderline"/>
        </w:rPr>
        <w:t>been</w:t>
      </w:r>
      <w:r w:rsidRPr="00FC6F99">
        <w:rPr>
          <w:rStyle w:val="StyleUnderline"/>
        </w:rPr>
        <w:t xml:space="preserve"> designated </w:t>
      </w:r>
      <w:r w:rsidRPr="00C55AD5">
        <w:rPr>
          <w:rStyle w:val="StyleUnderline"/>
        </w:rPr>
        <w:t>the “enemy”</w:t>
      </w:r>
      <w:r w:rsidRPr="00FC6F99">
        <w:rPr>
          <w:rStyle w:val="StyleUnderline"/>
        </w:rPr>
        <w:t xml:space="preserve"> </w:t>
      </w:r>
      <w:r w:rsidRPr="00C55AD5">
        <w:rPr>
          <w:rStyle w:val="StyleUnderline"/>
        </w:rPr>
        <w:t>of choice</w:t>
      </w:r>
      <w:r w:rsidRPr="00FC6F99">
        <w:rPr>
          <w:rStyle w:val="StyleUnderline"/>
        </w:rPr>
        <w:t xml:space="preserve"> and </w:t>
      </w:r>
      <w:r w:rsidRPr="000E2CD1">
        <w:rPr>
          <w:rStyle w:val="StyleUnderline"/>
          <w:highlight w:val="cyan"/>
        </w:rPr>
        <w:t>Washington’s Gulf policy</w:t>
      </w:r>
      <w:r w:rsidRPr="00FC6F99">
        <w:rPr>
          <w:rStyle w:val="StyleUnderline"/>
        </w:rPr>
        <w:t xml:space="preserve"> has been </w:t>
      </w:r>
      <w:r w:rsidRPr="000E2CD1">
        <w:rPr>
          <w:rStyle w:val="StyleUnderline"/>
          <w:highlight w:val="cyan"/>
        </w:rPr>
        <w:t>centered around</w:t>
      </w:r>
      <w:r w:rsidRPr="00FC6F99">
        <w:rPr>
          <w:rStyle w:val="StyleUnderline"/>
        </w:rPr>
        <w:t xml:space="preserve"> </w:t>
      </w:r>
      <w:r w:rsidRPr="000E2CD1">
        <w:rPr>
          <w:rStyle w:val="StyleUnderline"/>
          <w:highlight w:val="cyan"/>
        </w:rPr>
        <w:t>rallying regional military</w:t>
      </w:r>
      <w:r w:rsidRPr="00FC6F99">
        <w:rPr>
          <w:rStyle w:val="StyleUnderline"/>
        </w:rPr>
        <w:t xml:space="preserve"> and political opposition </w:t>
      </w:r>
      <w:r w:rsidRPr="000E2CD1">
        <w:rPr>
          <w:rStyle w:val="StyleUnderline"/>
          <w:highlight w:val="cyan"/>
        </w:rPr>
        <w:t>against Iran</w:t>
      </w:r>
      <w:r w:rsidRPr="00C55AD5">
        <w:rPr>
          <w:sz w:val="16"/>
          <w:lang w:eastAsia="zh-CN"/>
        </w:rPr>
        <w:t xml:space="preserve"> — heavily supported and encouraged by Israel.</w:t>
      </w:r>
    </w:p>
    <w:p w:rsidR="000D29D8" w:rsidRPr="00C55AD5" w:rsidRDefault="000D29D8" w:rsidP="000D29D8">
      <w:pPr>
        <w:rPr>
          <w:sz w:val="16"/>
          <w:lang w:eastAsia="zh-CN"/>
        </w:rPr>
      </w:pPr>
      <w:r w:rsidRPr="00C55AD5">
        <w:rPr>
          <w:sz w:val="16"/>
          <w:lang w:eastAsia="zh-CN"/>
        </w:rPr>
        <w:t xml:space="preserve">Unsurprisingly, </w:t>
      </w:r>
      <w:r w:rsidRPr="000E2CD1">
        <w:rPr>
          <w:rStyle w:val="StyleUnderline"/>
          <w:highlight w:val="cyan"/>
        </w:rPr>
        <w:t>Iran has reciprocated</w:t>
      </w:r>
      <w:r w:rsidRPr="00C55AD5">
        <w:rPr>
          <w:rStyle w:val="StyleUnderline"/>
        </w:rPr>
        <w:t xml:space="preserve"> in kind by lending support to various groups in the region as counterbalancing instruments against American power</w:t>
      </w:r>
      <w:r w:rsidRPr="00C55AD5">
        <w:rPr>
          <w:sz w:val="16"/>
          <w:lang w:eastAsia="zh-CN"/>
        </w:rPr>
        <w:t xml:space="preserve">, </w:t>
      </w:r>
      <w:r w:rsidRPr="00C55AD5">
        <w:rPr>
          <w:rStyle w:val="StyleUnderline"/>
        </w:rPr>
        <w:t>as well as establishing a nuclear project</w:t>
      </w:r>
      <w:r w:rsidRPr="00C55AD5">
        <w:rPr>
          <w:sz w:val="16"/>
          <w:lang w:eastAsia="zh-CN"/>
        </w:rPr>
        <w:t xml:space="preserve">. Never mind that a significant case can be made that </w:t>
      </w:r>
      <w:r w:rsidRPr="00C55AD5">
        <w:rPr>
          <w:rStyle w:val="StyleUnderline"/>
        </w:rPr>
        <w:t>the U.S. did not have to maintain on auto-pilot its anti-Iranian hostility for 45 years, but such a policy has served Washington’s regional strategic and military hegemony well</w:t>
      </w:r>
      <w:r w:rsidRPr="00C55AD5">
        <w:rPr>
          <w:sz w:val="16"/>
          <w:lang w:eastAsia="zh-CN"/>
        </w:rPr>
        <w:t xml:space="preserve">. (Readers of history will know that </w:t>
      </w:r>
      <w:r w:rsidRPr="000E2CD1">
        <w:rPr>
          <w:rStyle w:val="StyleUnderline"/>
          <w:highlight w:val="cyan"/>
        </w:rPr>
        <w:t>once</w:t>
      </w:r>
      <w:r w:rsidRPr="00C55AD5">
        <w:rPr>
          <w:rStyle w:val="StyleUnderline"/>
        </w:rPr>
        <w:t xml:space="preserve"> the </w:t>
      </w:r>
      <w:r w:rsidRPr="000E2CD1">
        <w:rPr>
          <w:rStyle w:val="StyleUnderline"/>
          <w:highlight w:val="cyan"/>
        </w:rPr>
        <w:t>U</w:t>
      </w:r>
      <w:r w:rsidRPr="00C55AD5">
        <w:rPr>
          <w:rStyle w:val="StyleUnderline"/>
        </w:rPr>
        <w:t xml:space="preserve">nited </w:t>
      </w:r>
      <w:r w:rsidRPr="000E2CD1">
        <w:rPr>
          <w:rStyle w:val="StyleUnderline"/>
          <w:highlight w:val="cyan"/>
        </w:rPr>
        <w:t>S</w:t>
      </w:r>
      <w:r w:rsidRPr="00C55AD5">
        <w:rPr>
          <w:rStyle w:val="StyleUnderline"/>
        </w:rPr>
        <w:t xml:space="preserve">tates has identified and </w:t>
      </w:r>
      <w:r w:rsidRPr="000E2CD1">
        <w:rPr>
          <w:rStyle w:val="StyleUnderline"/>
          <w:highlight w:val="cyan"/>
        </w:rPr>
        <w:t>declared another state to be</w:t>
      </w:r>
      <w:r w:rsidRPr="00C55AD5">
        <w:rPr>
          <w:rStyle w:val="StyleUnderline"/>
        </w:rPr>
        <w:t xml:space="preserve"> on </w:t>
      </w:r>
      <w:r w:rsidRPr="000E2CD1">
        <w:rPr>
          <w:rStyle w:val="StyleUnderline"/>
          <w:highlight w:val="cyan"/>
        </w:rPr>
        <w:t>an</w:t>
      </w:r>
      <w:r w:rsidRPr="00C55AD5">
        <w:rPr>
          <w:rStyle w:val="StyleUnderline"/>
        </w:rPr>
        <w:t xml:space="preserve"> “</w:t>
      </w:r>
      <w:r w:rsidRPr="000E2CD1">
        <w:rPr>
          <w:rStyle w:val="StyleUnderline"/>
          <w:highlight w:val="cyan"/>
        </w:rPr>
        <w:t>enemy</w:t>
      </w:r>
      <w:r w:rsidRPr="00C55AD5">
        <w:rPr>
          <w:rStyle w:val="StyleUnderline"/>
        </w:rPr>
        <w:t xml:space="preserve"> list," </w:t>
      </w:r>
      <w:r w:rsidRPr="000E2CD1">
        <w:rPr>
          <w:rStyle w:val="StyleUnderline"/>
          <w:highlight w:val="cyan"/>
        </w:rPr>
        <w:t>it is</w:t>
      </w:r>
      <w:r w:rsidRPr="00C55AD5">
        <w:rPr>
          <w:rStyle w:val="StyleUnderline"/>
        </w:rPr>
        <w:t xml:space="preserve"> exceedingly </w:t>
      </w:r>
      <w:r w:rsidRPr="000E2CD1">
        <w:rPr>
          <w:rStyle w:val="StyleUnderline"/>
          <w:highlight w:val="cyan"/>
        </w:rPr>
        <w:t>difficult to get off</w:t>
      </w:r>
      <w:r w:rsidRPr="00C55AD5">
        <w:rPr>
          <w:sz w:val="16"/>
          <w:lang w:eastAsia="zh-CN"/>
        </w:rPr>
        <w:t>.)</w:t>
      </w:r>
    </w:p>
    <w:p w:rsidR="000D29D8" w:rsidRPr="00C55AD5" w:rsidRDefault="000D29D8" w:rsidP="000D29D8">
      <w:pPr>
        <w:rPr>
          <w:rStyle w:val="StyleUnderline"/>
        </w:rPr>
      </w:pPr>
      <w:r w:rsidRPr="00C55AD5">
        <w:rPr>
          <w:sz w:val="16"/>
          <w:lang w:eastAsia="zh-CN"/>
        </w:rPr>
        <w:t xml:space="preserve">Thus, </w:t>
      </w:r>
      <w:r w:rsidRPr="00C55AD5">
        <w:rPr>
          <w:rStyle w:val="StyleUnderline"/>
        </w:rPr>
        <w:t>a cornerstone of American Gulf policy for decades was the establishment of a military presence in the region in order to "protect the free flow of oil." Never mind that virtually every anti-American dictator in the region was happy to sell their oil to the world and the “free flow of oil</w:t>
      </w:r>
      <w:r w:rsidRPr="00C55AD5">
        <w:rPr>
          <w:rStyle w:val="Emphasis"/>
        </w:rPr>
        <w:t>" almost never needed protection</w:t>
      </w:r>
      <w:r w:rsidRPr="00C55AD5">
        <w:rPr>
          <w:rStyle w:val="Emphasis"/>
          <w:bCs/>
        </w:rPr>
        <w:t>.</w:t>
      </w:r>
    </w:p>
    <w:p w:rsidR="000D29D8" w:rsidRPr="00C55AD5" w:rsidRDefault="000D29D8" w:rsidP="000D29D8">
      <w:pPr>
        <w:rPr>
          <w:sz w:val="16"/>
          <w:lang w:eastAsia="zh-CN"/>
        </w:rPr>
      </w:pPr>
      <w:r w:rsidRPr="00C55AD5">
        <w:rPr>
          <w:sz w:val="16"/>
          <w:lang w:eastAsia="zh-CN"/>
        </w:rPr>
        <w:t>The first deep hole in that American military and strategic "wall" was made by the Chinese who two years ago orchestrated an astonishing rapprochement long viewed as nearly inconceivable by pseudo-experts because "everybody knows” that Sunnis and Shi’ites are mortal enemies. The Beijing-engineered diplomatic rapprochement between the Saudis and Iran was the first stunning indication of major shifting geopolitical realities in the Gulf.</w:t>
      </w:r>
    </w:p>
    <w:p w:rsidR="000D29D8" w:rsidRPr="00C55AD5" w:rsidRDefault="000D29D8" w:rsidP="000D29D8">
      <w:pPr>
        <w:rPr>
          <w:sz w:val="16"/>
          <w:lang w:eastAsia="zh-CN"/>
        </w:rPr>
      </w:pPr>
      <w:r w:rsidRPr="00C55AD5">
        <w:rPr>
          <w:sz w:val="16"/>
          <w:lang w:eastAsia="zh-CN"/>
        </w:rPr>
        <w:t>Now, with the prospect of Bahrain mending ties with Tehran, we can see more clearly the shift that the Chinese (and Russian) presence in the Persian Gulf is affording. Bahrain could never have undertaken such a shift without Saudi concurrence as well — which had itself just preceded Bahrain in de-demonizing Iran.</w:t>
      </w:r>
    </w:p>
    <w:p w:rsidR="000D29D8" w:rsidRPr="00C55AD5" w:rsidRDefault="000D29D8" w:rsidP="000D29D8">
      <w:pPr>
        <w:rPr>
          <w:sz w:val="16"/>
          <w:lang w:eastAsia="zh-CN"/>
        </w:rPr>
      </w:pPr>
      <w:r w:rsidRPr="00C55AD5">
        <w:rPr>
          <w:sz w:val="16"/>
          <w:lang w:eastAsia="zh-CN"/>
        </w:rPr>
        <w:t>In one sense, much of this is reminiscent of the revolutionary turnaround in Turkish regional policy over three decades under the inspired leadership of academician and Foreign Minister Ahmet Davutoglu, who declared a new "zero enemies" foreign policy for a Turkey that would undertake to mend relations with all surrounding countries (that had long been hostile in the NATO or other contexts.)</w:t>
      </w:r>
    </w:p>
    <w:p w:rsidR="000D29D8" w:rsidRPr="00C55AD5" w:rsidRDefault="000D29D8" w:rsidP="000D29D8">
      <w:pPr>
        <w:rPr>
          <w:sz w:val="16"/>
          <w:lang w:eastAsia="zh-CN"/>
        </w:rPr>
      </w:pPr>
      <w:r w:rsidRPr="00C55AD5">
        <w:rPr>
          <w:sz w:val="16"/>
          <w:lang w:eastAsia="zh-CN"/>
        </w:rPr>
        <w:t xml:space="preserve">Davutoglu was held in much contempt in Washington precisely because such a stance was seen to be undermining NATO policies of “enemy identification” used to justify the military alliance. (Indeed, </w:t>
      </w:r>
      <w:r w:rsidRPr="00C55AD5">
        <w:rPr>
          <w:rStyle w:val="StyleUnderline"/>
        </w:rPr>
        <w:t>there is virtually no independent European foreign policy today permitted to exist outside the structures of American-dominated NATO</w:t>
      </w:r>
      <w:r w:rsidRPr="00C55AD5">
        <w:rPr>
          <w:sz w:val="16"/>
          <w:lang w:eastAsia="zh-CN"/>
        </w:rPr>
        <w:t>.)</w:t>
      </w:r>
    </w:p>
    <w:p w:rsidR="000D29D8" w:rsidRPr="00C55AD5" w:rsidRDefault="000D29D8" w:rsidP="000D29D8">
      <w:pPr>
        <w:rPr>
          <w:sz w:val="16"/>
          <w:lang w:eastAsia="zh-CN"/>
        </w:rPr>
      </w:pPr>
      <w:r w:rsidRPr="00C55AD5">
        <w:rPr>
          <w:sz w:val="16"/>
          <w:lang w:eastAsia="zh-CN"/>
        </w:rPr>
        <w:t>But approaches such as Davutoglu’s striving for “zero enemies” has given pause for thought as to whether "intractable" hostilities in the region might not just turn out to be manageable after all, especially if one assumes countries have agency to alter negative or hostile postures.</w:t>
      </w:r>
    </w:p>
    <w:p w:rsidR="000D29D8" w:rsidRPr="00C55AD5" w:rsidRDefault="000D29D8" w:rsidP="000D29D8">
      <w:pPr>
        <w:rPr>
          <w:rStyle w:val="StyleUnderline"/>
        </w:rPr>
      </w:pPr>
      <w:r w:rsidRPr="00C55AD5">
        <w:rPr>
          <w:sz w:val="16"/>
          <w:lang w:eastAsia="zh-CN"/>
        </w:rPr>
        <w:t xml:space="preserve">Indeed, In this regard, </w:t>
      </w:r>
      <w:r w:rsidRPr="000E2CD1">
        <w:rPr>
          <w:rStyle w:val="StyleUnderline"/>
          <w:highlight w:val="cyan"/>
        </w:rPr>
        <w:t>one questions the</w:t>
      </w:r>
      <w:r w:rsidRPr="00C55AD5">
        <w:rPr>
          <w:rStyle w:val="StyleUnderline"/>
        </w:rPr>
        <w:t xml:space="preserve"> very </w:t>
      </w:r>
      <w:r w:rsidRPr="000E2CD1">
        <w:rPr>
          <w:rStyle w:val="StyleUnderline"/>
          <w:highlight w:val="cyan"/>
        </w:rPr>
        <w:t>foundation of so much of American policy that is</w:t>
      </w:r>
      <w:r w:rsidRPr="00C55AD5">
        <w:rPr>
          <w:rStyle w:val="StyleUnderline"/>
        </w:rPr>
        <w:t xml:space="preserve"> so </w:t>
      </w:r>
      <w:r w:rsidRPr="000E2CD1">
        <w:rPr>
          <w:rStyle w:val="Emphasis"/>
          <w:highlight w:val="cyan"/>
        </w:rPr>
        <w:t>heavily based on “identification of enemies"</w:t>
      </w:r>
      <w:r w:rsidRPr="00C55AD5">
        <w:rPr>
          <w:rStyle w:val="StyleUnderline"/>
        </w:rPr>
        <w:t xml:space="preserve"> </w:t>
      </w:r>
      <w:r w:rsidRPr="000E2CD1">
        <w:rPr>
          <w:rStyle w:val="StyleUnderline"/>
          <w:highlight w:val="cyan"/>
        </w:rPr>
        <w:t>requiring</w:t>
      </w:r>
      <w:r w:rsidRPr="00C55AD5">
        <w:rPr>
          <w:rStyle w:val="StyleUnderline"/>
        </w:rPr>
        <w:t xml:space="preserve"> ever-</w:t>
      </w:r>
      <w:r w:rsidRPr="000E2CD1">
        <w:rPr>
          <w:rStyle w:val="StyleUnderline"/>
          <w:highlight w:val="cyan"/>
        </w:rPr>
        <w:t>deeper military engagement</w:t>
      </w:r>
      <w:r w:rsidRPr="00C55AD5">
        <w:rPr>
          <w:rStyle w:val="StyleUnderline"/>
        </w:rPr>
        <w:t xml:space="preserve"> and confrontation.</w:t>
      </w:r>
    </w:p>
    <w:p w:rsidR="000D29D8" w:rsidRPr="00C55AD5" w:rsidRDefault="000D29D8" w:rsidP="000D29D8">
      <w:pPr>
        <w:rPr>
          <w:sz w:val="16"/>
          <w:lang w:eastAsia="zh-CN"/>
        </w:rPr>
      </w:pPr>
      <w:r w:rsidRPr="00C55AD5">
        <w:rPr>
          <w:sz w:val="16"/>
          <w:lang w:eastAsia="zh-CN"/>
        </w:rPr>
        <w:t xml:space="preserve">Meanwhile, </w:t>
      </w:r>
      <w:r w:rsidRPr="00C55AD5">
        <w:rPr>
          <w:rStyle w:val="StyleUnderline"/>
        </w:rPr>
        <w:t>the latest events serve to strengthen to some degree Iran’s legitimacy as a significant regional actor consistent</w:t>
      </w:r>
      <w:r w:rsidRPr="00C55AD5">
        <w:rPr>
          <w:sz w:val="16"/>
          <w:lang w:eastAsia="zh-CN"/>
        </w:rPr>
        <w:t xml:space="preserve"> with its new membership, </w:t>
      </w:r>
      <w:r w:rsidRPr="00C55AD5">
        <w:rPr>
          <w:rStyle w:val="StyleUnderline"/>
        </w:rPr>
        <w:t>along with Saudi Arabia</w:t>
      </w:r>
      <w:r w:rsidRPr="00C55AD5">
        <w:rPr>
          <w:sz w:val="16"/>
          <w:lang w:eastAsia="zh-CN"/>
        </w:rPr>
        <w:t>, in the BRICS bloc—an organization very much part of the emergence of a new Global South.</w:t>
      </w:r>
    </w:p>
    <w:p w:rsidR="000D29D8" w:rsidRPr="00C55AD5" w:rsidRDefault="000D29D8" w:rsidP="000D29D8">
      <w:pPr>
        <w:rPr>
          <w:sz w:val="16"/>
          <w:lang w:eastAsia="zh-CN"/>
        </w:rPr>
      </w:pPr>
      <w:r w:rsidRPr="00C55AD5">
        <w:rPr>
          <w:sz w:val="16"/>
          <w:lang w:eastAsia="zh-CN"/>
        </w:rPr>
        <w:t xml:space="preserve">Of course, there can be no millennium on the horizon with peace breaking out all over. In international relations, </w:t>
      </w:r>
      <w:r w:rsidRPr="00C55AD5">
        <w:rPr>
          <w:rStyle w:val="StyleUnderline"/>
        </w:rPr>
        <w:t>it is impossible to have everybody in full harmony</w:t>
      </w:r>
      <w:r w:rsidRPr="00C55AD5">
        <w:rPr>
          <w:sz w:val="16"/>
          <w:lang w:eastAsia="zh-CN"/>
        </w:rPr>
        <w:t xml:space="preserve"> with everybody else all the time and the total absence of conflict.</w:t>
      </w:r>
    </w:p>
    <w:p w:rsidR="000D29D8" w:rsidRPr="00C55AD5" w:rsidRDefault="000D29D8" w:rsidP="000D29D8">
      <w:pPr>
        <w:rPr>
          <w:sz w:val="16"/>
          <w:lang w:eastAsia="zh-CN"/>
        </w:rPr>
      </w:pPr>
      <w:r w:rsidRPr="00C55AD5">
        <w:rPr>
          <w:sz w:val="16"/>
          <w:lang w:eastAsia="zh-CN"/>
        </w:rPr>
        <w:t xml:space="preserve">Yet </w:t>
      </w:r>
      <w:r w:rsidRPr="00C55AD5">
        <w:rPr>
          <w:rStyle w:val="StyleUnderline"/>
        </w:rPr>
        <w:t>it is certainly a worthy aspiration for states to make the assumption that hostility does not have to be automatic or reflexive</w:t>
      </w:r>
      <w:r w:rsidRPr="00C55AD5">
        <w:rPr>
          <w:sz w:val="16"/>
          <w:lang w:eastAsia="zh-CN"/>
        </w:rPr>
        <w:t xml:space="preserve">, </w:t>
      </w:r>
      <w:r w:rsidRPr="00C55AD5">
        <w:rPr>
          <w:rStyle w:val="StyleUnderline"/>
        </w:rPr>
        <w:t>that states indeed do have agency and can make major decisions about whether to foster improvement or exacerbation of their relations with other countries</w:t>
      </w:r>
      <w:r w:rsidRPr="00C55AD5">
        <w:rPr>
          <w:sz w:val="16"/>
          <w:lang w:eastAsia="zh-CN"/>
        </w:rPr>
        <w:t>.</w:t>
      </w:r>
    </w:p>
    <w:p w:rsidR="000D29D8" w:rsidRPr="00C55AD5" w:rsidRDefault="000D29D8" w:rsidP="000D29D8">
      <w:pPr>
        <w:rPr>
          <w:sz w:val="16"/>
          <w:lang w:eastAsia="zh-CN"/>
        </w:rPr>
      </w:pPr>
      <w:r w:rsidRPr="00C55AD5">
        <w:rPr>
          <w:sz w:val="16"/>
          <w:lang w:eastAsia="zh-CN"/>
        </w:rPr>
        <w:lastRenderedPageBreak/>
        <w:t xml:space="preserve">But </w:t>
      </w:r>
      <w:r w:rsidRPr="00C55AD5">
        <w:rPr>
          <w:rStyle w:val="StyleUnderline"/>
        </w:rPr>
        <w:t>the United States, currently possessing the world’s most ideological foreign policy</w:t>
      </w:r>
      <w:r w:rsidRPr="00C55AD5">
        <w:rPr>
          <w:sz w:val="16"/>
          <w:lang w:eastAsia="zh-CN"/>
        </w:rPr>
        <w:t xml:space="preserve">, at least since the fall of the Soviet Union (“global war on terror", “bringing democracy to the world via regime change," etc.), </w:t>
      </w:r>
      <w:r w:rsidRPr="00C55AD5">
        <w:rPr>
          <w:rStyle w:val="StyleUnderline"/>
        </w:rPr>
        <w:t>might well take a page out of this book in its own relations, with Russia and China for starters</w:t>
      </w:r>
      <w:r w:rsidRPr="00C55AD5">
        <w:rPr>
          <w:sz w:val="16"/>
          <w:lang w:eastAsia="zh-CN"/>
        </w:rPr>
        <w:t>.</w:t>
      </w:r>
    </w:p>
    <w:p w:rsidR="000D29D8" w:rsidRDefault="000D29D8" w:rsidP="000D29D8">
      <w:pPr>
        <w:rPr>
          <w:sz w:val="16"/>
          <w:lang w:eastAsia="zh-CN"/>
        </w:rPr>
      </w:pPr>
      <w:r w:rsidRPr="000E2CD1">
        <w:rPr>
          <w:rStyle w:val="StyleUnderline"/>
          <w:highlight w:val="cyan"/>
        </w:rPr>
        <w:t>Diplomacy</w:t>
      </w:r>
      <w:r w:rsidRPr="00C55AD5">
        <w:rPr>
          <w:rStyle w:val="StyleUnderline"/>
        </w:rPr>
        <w:t xml:space="preserve">, </w:t>
      </w:r>
      <w:r w:rsidRPr="00FC3695">
        <w:rPr>
          <w:rStyle w:val="StyleUnderline"/>
        </w:rPr>
        <w:t xml:space="preserve">a </w:t>
      </w:r>
      <w:r w:rsidRPr="00FC3695">
        <w:rPr>
          <w:rStyle w:val="Emphasis"/>
        </w:rPr>
        <w:t>seemingly lost art</w:t>
      </w:r>
      <w:r w:rsidRPr="00FC3695">
        <w:rPr>
          <w:rStyle w:val="StyleUnderline"/>
        </w:rPr>
        <w:t xml:space="preserve"> in Washington</w:t>
      </w:r>
      <w:r w:rsidRPr="00C55AD5">
        <w:rPr>
          <w:rStyle w:val="StyleUnderline"/>
        </w:rPr>
        <w:t xml:space="preserve"> today</w:t>
      </w:r>
      <w:r w:rsidRPr="00C55AD5">
        <w:rPr>
          <w:sz w:val="16"/>
          <w:lang w:eastAsia="zh-CN"/>
        </w:rPr>
        <w:t xml:space="preserve">, </w:t>
      </w:r>
      <w:r w:rsidRPr="000E2CD1">
        <w:rPr>
          <w:rStyle w:val="StyleUnderline"/>
          <w:highlight w:val="cyan"/>
        </w:rPr>
        <w:t>was designed</w:t>
      </w:r>
      <w:r w:rsidRPr="00C55AD5">
        <w:rPr>
          <w:rStyle w:val="StyleUnderline"/>
        </w:rPr>
        <w:t xml:space="preserve"> specifically </w:t>
      </w:r>
      <w:r w:rsidRPr="000E2CD1">
        <w:rPr>
          <w:rStyle w:val="StyleUnderline"/>
          <w:highlight w:val="cyan"/>
        </w:rPr>
        <w:t xml:space="preserve">to </w:t>
      </w:r>
      <w:r w:rsidRPr="000E2CD1">
        <w:rPr>
          <w:rStyle w:val="Emphasis"/>
          <w:highlight w:val="cyan"/>
        </w:rPr>
        <w:t>lubricate</w:t>
      </w:r>
      <w:r w:rsidRPr="00C55AD5">
        <w:rPr>
          <w:rStyle w:val="Emphasis"/>
        </w:rPr>
        <w:t xml:space="preserve"> such </w:t>
      </w:r>
      <w:r w:rsidRPr="000E2CD1">
        <w:rPr>
          <w:rStyle w:val="Emphasis"/>
          <w:highlight w:val="cyan"/>
        </w:rPr>
        <w:t>tensions</w:t>
      </w:r>
      <w:r w:rsidRPr="00C55AD5">
        <w:rPr>
          <w:rStyle w:val="StyleUnderline"/>
        </w:rPr>
        <w:t xml:space="preserve"> </w:t>
      </w:r>
      <w:r w:rsidRPr="00FC3695">
        <w:rPr>
          <w:rStyle w:val="Emphasis"/>
        </w:rPr>
        <w:t>rather than</w:t>
      </w:r>
      <w:r w:rsidRPr="00FC3695">
        <w:rPr>
          <w:rStyle w:val="StyleUnderline"/>
        </w:rPr>
        <w:t xml:space="preserve"> </w:t>
      </w:r>
      <w:r w:rsidRPr="00FC3695">
        <w:rPr>
          <w:rStyle w:val="Emphasis"/>
        </w:rPr>
        <w:t>exacerbate</w:t>
      </w:r>
      <w:r w:rsidRPr="00C55AD5">
        <w:rPr>
          <w:rStyle w:val="Emphasis"/>
        </w:rPr>
        <w:t xml:space="preserve"> them</w:t>
      </w:r>
      <w:r w:rsidRPr="00C55AD5">
        <w:rPr>
          <w:sz w:val="16"/>
          <w:lang w:eastAsia="zh-CN"/>
        </w:rPr>
        <w:t xml:space="preserve">. </w:t>
      </w:r>
      <w:r w:rsidRPr="000E2CD1">
        <w:rPr>
          <w:rStyle w:val="StyleUnderline"/>
          <w:highlight w:val="cyan"/>
        </w:rPr>
        <w:t>Yet</w:t>
      </w:r>
      <w:r w:rsidRPr="00C55AD5">
        <w:rPr>
          <w:rStyle w:val="StyleUnderline"/>
        </w:rPr>
        <w:t xml:space="preserve"> </w:t>
      </w:r>
      <w:r w:rsidRPr="000E2CD1">
        <w:rPr>
          <w:rStyle w:val="StyleUnderline"/>
          <w:highlight w:val="cyan"/>
        </w:rPr>
        <w:t>exacerbation</w:t>
      </w:r>
      <w:r w:rsidRPr="00C55AD5">
        <w:rPr>
          <w:rStyle w:val="StyleUnderline"/>
        </w:rPr>
        <w:t xml:space="preserve"> </w:t>
      </w:r>
      <w:r w:rsidRPr="000E2CD1">
        <w:rPr>
          <w:rStyle w:val="StyleUnderline"/>
          <w:highlight w:val="cyan"/>
        </w:rPr>
        <w:t>seems to be the course Washington</w:t>
      </w:r>
      <w:r w:rsidRPr="00C55AD5">
        <w:rPr>
          <w:rStyle w:val="StyleUnderline"/>
        </w:rPr>
        <w:t xml:space="preserve"> often </w:t>
      </w:r>
      <w:r w:rsidRPr="000E2CD1">
        <w:rPr>
          <w:rStyle w:val="StyleUnderline"/>
          <w:highlight w:val="cyan"/>
        </w:rPr>
        <w:t>follows</w:t>
      </w:r>
      <w:r w:rsidRPr="00C55AD5">
        <w:rPr>
          <w:rStyle w:val="StyleUnderline"/>
        </w:rPr>
        <w:t xml:space="preserve"> </w:t>
      </w:r>
      <w:r w:rsidRPr="000E2CD1">
        <w:rPr>
          <w:rStyle w:val="StyleUnderline"/>
          <w:highlight w:val="cyan"/>
        </w:rPr>
        <w:t xml:space="preserve">to </w:t>
      </w:r>
      <w:r w:rsidRPr="000E2CD1">
        <w:rPr>
          <w:rStyle w:val="Emphasis"/>
          <w:highlight w:val="cyan"/>
        </w:rPr>
        <w:t>maintain the vision of enemies</w:t>
      </w:r>
      <w:r w:rsidRPr="00C55AD5">
        <w:rPr>
          <w:rStyle w:val="StyleUnderline"/>
        </w:rPr>
        <w:t xml:space="preserve"> </w:t>
      </w:r>
      <w:r w:rsidRPr="000E2CD1">
        <w:rPr>
          <w:rStyle w:val="StyleUnderline"/>
          <w:highlight w:val="cyan"/>
        </w:rPr>
        <w:t xml:space="preserve">that </w:t>
      </w:r>
      <w:r w:rsidRPr="000E2CD1">
        <w:rPr>
          <w:rStyle w:val="Emphasis"/>
          <w:highlight w:val="cyan"/>
        </w:rPr>
        <w:t>require</w:t>
      </w:r>
      <w:r w:rsidRPr="00C55AD5">
        <w:rPr>
          <w:rStyle w:val="StyleUnderline"/>
        </w:rPr>
        <w:t xml:space="preserve"> American military solutions and </w:t>
      </w:r>
      <w:r w:rsidRPr="00C55AD5">
        <w:rPr>
          <w:rStyle w:val="Emphasis"/>
        </w:rPr>
        <w:t xml:space="preserve">American </w:t>
      </w:r>
      <w:r w:rsidRPr="000E2CD1">
        <w:rPr>
          <w:rStyle w:val="Emphasis"/>
          <w:highlight w:val="cyan"/>
        </w:rPr>
        <w:t>heg</w:t>
      </w:r>
      <w:r w:rsidRPr="00C55AD5">
        <w:rPr>
          <w:rStyle w:val="Emphasis"/>
        </w:rPr>
        <w:t>emony</w:t>
      </w:r>
      <w:r w:rsidRPr="00C55AD5">
        <w:rPr>
          <w:sz w:val="16"/>
          <w:lang w:eastAsia="zh-CN"/>
        </w:rPr>
        <w:t>.</w:t>
      </w:r>
    </w:p>
    <w:p w:rsidR="000D29D8" w:rsidRDefault="000D29D8" w:rsidP="000D29D8">
      <w:pPr>
        <w:pStyle w:val="Heading4"/>
        <w:rPr>
          <w:lang w:eastAsia="zh-CN"/>
        </w:rPr>
      </w:pPr>
      <w:r>
        <w:rPr>
          <w:lang w:eastAsia="zh-CN"/>
        </w:rPr>
        <w:t xml:space="preserve">US heg </w:t>
      </w:r>
      <w:r w:rsidRPr="00810911">
        <w:rPr>
          <w:u w:val="single"/>
          <w:lang w:eastAsia="zh-CN"/>
        </w:rPr>
        <w:t>bad</w:t>
      </w:r>
      <w:r>
        <w:rPr>
          <w:lang w:eastAsia="zh-CN"/>
        </w:rPr>
        <w:t xml:space="preserve"> – reinforces Iran's perception of </w:t>
      </w:r>
      <w:r w:rsidRPr="00810911">
        <w:rPr>
          <w:u w:val="single"/>
          <w:lang w:eastAsia="zh-CN"/>
        </w:rPr>
        <w:t>American aggression</w:t>
      </w:r>
      <w:r>
        <w:rPr>
          <w:lang w:eastAsia="zh-CN"/>
        </w:rPr>
        <w:t xml:space="preserve"> which fuels </w:t>
      </w:r>
      <w:r w:rsidRPr="00810911">
        <w:rPr>
          <w:u w:val="single"/>
          <w:lang w:eastAsia="zh-CN"/>
        </w:rPr>
        <w:t>regional instability</w:t>
      </w:r>
      <w:r>
        <w:rPr>
          <w:lang w:eastAsia="zh-CN"/>
        </w:rPr>
        <w:t xml:space="preserve">. </w:t>
      </w:r>
    </w:p>
    <w:p w:rsidR="000D29D8" w:rsidRPr="007B531A" w:rsidRDefault="000D29D8" w:rsidP="000D29D8">
      <w:pPr>
        <w:rPr>
          <w:lang w:eastAsia="zh-CN"/>
        </w:rPr>
      </w:pPr>
      <w:r>
        <w:rPr>
          <w:lang w:eastAsia="zh-CN"/>
        </w:rPr>
        <w:t xml:space="preserve">Kelly </w:t>
      </w:r>
      <w:r w:rsidRPr="007B531A">
        <w:rPr>
          <w:rStyle w:val="Style13ptBold"/>
        </w:rPr>
        <w:t>Shannon</w:t>
      </w:r>
      <w:r>
        <w:rPr>
          <w:lang w:eastAsia="zh-CN"/>
        </w:rPr>
        <w:t xml:space="preserve">, </w:t>
      </w:r>
      <w:r w:rsidRPr="007B531A">
        <w:rPr>
          <w:rStyle w:val="Style13ptBold"/>
        </w:rPr>
        <w:t>24</w:t>
      </w:r>
      <w:r>
        <w:rPr>
          <w:lang w:eastAsia="zh-CN"/>
        </w:rPr>
        <w:t xml:space="preserve"> – Dr. Kelly J. Shannon is a 2023–2024 W. Glenn Campbell and Rita Ricardo-Campbell national fellow at the Hoover Institution at Stanford University and associate professor of history at Florida Atlantic University. (Kelly Shannon, “The United States needs a new Iran policy—and it involves regime change, but not the traditional kind,” Atlantic Council, 2-22-2024, Available Online: https://www.atlanticcouncil.org/blogs/iransource/regime-change-iran-women-life-freedom/, Accessed: 7-2-2024)//ilake-mc</w:t>
      </w:r>
    </w:p>
    <w:p w:rsidR="000D29D8" w:rsidRPr="00D95C02" w:rsidRDefault="000D29D8" w:rsidP="000D29D8">
      <w:pPr>
        <w:rPr>
          <w:sz w:val="14"/>
          <w:lang w:eastAsia="zh-CN"/>
        </w:rPr>
      </w:pPr>
      <w:r w:rsidRPr="00D95C02">
        <w:rPr>
          <w:sz w:val="14"/>
          <w:lang w:eastAsia="zh-CN"/>
        </w:rPr>
        <w:t xml:space="preserve">Ever since the founding of the Islamic Republic in 1979, </w:t>
      </w:r>
      <w:r w:rsidRPr="000E2CD1">
        <w:rPr>
          <w:rStyle w:val="StyleUnderline"/>
          <w:highlight w:val="cyan"/>
        </w:rPr>
        <w:t>Iran</w:t>
      </w:r>
      <w:r w:rsidRPr="00D95C02">
        <w:rPr>
          <w:rStyle w:val="StyleUnderline"/>
        </w:rPr>
        <w:t>’s leaders</w:t>
      </w:r>
      <w:r w:rsidRPr="007B531A">
        <w:rPr>
          <w:rStyle w:val="StyleUnderline"/>
        </w:rPr>
        <w:t xml:space="preserve"> have </w:t>
      </w:r>
      <w:r w:rsidRPr="000E2CD1">
        <w:rPr>
          <w:rStyle w:val="StyleUnderline"/>
          <w:highlight w:val="cyan"/>
        </w:rPr>
        <w:t>believed</w:t>
      </w:r>
      <w:r w:rsidRPr="007B531A">
        <w:rPr>
          <w:rStyle w:val="StyleUnderline"/>
        </w:rPr>
        <w:t xml:space="preserve"> that </w:t>
      </w:r>
      <w:r w:rsidRPr="000E2CD1">
        <w:rPr>
          <w:rStyle w:val="StyleUnderline"/>
          <w:highlight w:val="cyan"/>
        </w:rPr>
        <w:t>the</w:t>
      </w:r>
      <w:r w:rsidRPr="007B531A">
        <w:rPr>
          <w:rStyle w:val="StyleUnderline"/>
        </w:rPr>
        <w:t xml:space="preserve"> </w:t>
      </w:r>
      <w:r w:rsidRPr="000E2CD1">
        <w:rPr>
          <w:rStyle w:val="StyleUnderline"/>
          <w:highlight w:val="cyan"/>
        </w:rPr>
        <w:t>U</w:t>
      </w:r>
      <w:r w:rsidRPr="007B531A">
        <w:rPr>
          <w:rStyle w:val="StyleUnderline"/>
        </w:rPr>
        <w:t xml:space="preserve">nited </w:t>
      </w:r>
      <w:r w:rsidRPr="000E2CD1">
        <w:rPr>
          <w:rStyle w:val="StyleUnderline"/>
          <w:highlight w:val="cyan"/>
        </w:rPr>
        <w:t>S</w:t>
      </w:r>
      <w:r w:rsidRPr="007B531A">
        <w:rPr>
          <w:rStyle w:val="StyleUnderline"/>
        </w:rPr>
        <w:t xml:space="preserve">tates </w:t>
      </w:r>
      <w:r w:rsidRPr="000E2CD1">
        <w:rPr>
          <w:rStyle w:val="StyleUnderline"/>
          <w:highlight w:val="cyan"/>
        </w:rPr>
        <w:t>seeks</w:t>
      </w:r>
      <w:r w:rsidRPr="007B531A">
        <w:rPr>
          <w:rStyle w:val="StyleUnderline"/>
        </w:rPr>
        <w:t xml:space="preserve"> regime change </w:t>
      </w:r>
      <w:r w:rsidRPr="000E2CD1">
        <w:rPr>
          <w:rStyle w:val="StyleUnderline"/>
          <w:highlight w:val="cyan"/>
        </w:rPr>
        <w:t>to roll back the Islamic revolution and restore US</w:t>
      </w:r>
      <w:r w:rsidRPr="007B531A">
        <w:rPr>
          <w:rStyle w:val="StyleUnderline"/>
        </w:rPr>
        <w:t xml:space="preserve"> </w:t>
      </w:r>
      <w:r w:rsidRPr="000E2CD1">
        <w:rPr>
          <w:rStyle w:val="StyleUnderline"/>
          <w:highlight w:val="cyan"/>
        </w:rPr>
        <w:t>heg</w:t>
      </w:r>
      <w:r w:rsidRPr="007B531A">
        <w:rPr>
          <w:rStyle w:val="StyleUnderline"/>
        </w:rPr>
        <w:t xml:space="preserve">emony </w:t>
      </w:r>
      <w:r w:rsidRPr="000E2CD1">
        <w:rPr>
          <w:rStyle w:val="StyleUnderline"/>
          <w:highlight w:val="cyan"/>
        </w:rPr>
        <w:t>in Iran</w:t>
      </w:r>
      <w:r w:rsidRPr="00D95C02">
        <w:rPr>
          <w:sz w:val="14"/>
          <w:lang w:eastAsia="zh-CN"/>
        </w:rPr>
        <w:t>. Yet the United States has not pursued this as a policy goal, nor has US policy appeared to include direct interference in Iran’s domestic affairs. Instead, in recent years, US policymakers seem to have assigned Iran—and the Middle East more broadly—a lower priority than other areas like Ukraine, and have pursued a policy of containment toward Iran so that US attention could be focused elsewhere.</w:t>
      </w:r>
    </w:p>
    <w:p w:rsidR="000D29D8" w:rsidRPr="00D95C02" w:rsidRDefault="000D29D8" w:rsidP="000D29D8">
      <w:pPr>
        <w:rPr>
          <w:sz w:val="14"/>
          <w:lang w:eastAsia="zh-CN"/>
        </w:rPr>
      </w:pPr>
      <w:r w:rsidRPr="00D95C02">
        <w:rPr>
          <w:sz w:val="14"/>
          <w:lang w:eastAsia="zh-CN"/>
        </w:rPr>
        <w:t xml:space="preserve">This policy has clearly failed. </w:t>
      </w:r>
      <w:r w:rsidRPr="000E2CD1">
        <w:rPr>
          <w:rStyle w:val="StyleUnderline"/>
          <w:highlight w:val="cyan"/>
        </w:rPr>
        <w:t>The Islamic Republic</w:t>
      </w:r>
      <w:r w:rsidRPr="007B531A">
        <w:rPr>
          <w:rStyle w:val="StyleUnderline"/>
        </w:rPr>
        <w:t xml:space="preserve"> has become increasingly confident in its international behavior and domestic repression</w:t>
      </w:r>
      <w:r w:rsidRPr="00D95C02">
        <w:rPr>
          <w:sz w:val="14"/>
          <w:lang w:eastAsia="zh-CN"/>
        </w:rPr>
        <w:t xml:space="preserve">, </w:t>
      </w:r>
      <w:r w:rsidRPr="000E2CD1">
        <w:rPr>
          <w:rStyle w:val="StyleUnderline"/>
          <w:highlight w:val="cyan"/>
        </w:rPr>
        <w:t>bolstered by the belief that</w:t>
      </w:r>
      <w:r w:rsidRPr="007B531A">
        <w:rPr>
          <w:rStyle w:val="StyleUnderline"/>
        </w:rPr>
        <w:t xml:space="preserve"> the West</w:t>
      </w:r>
      <w:r w:rsidRPr="00D95C02">
        <w:rPr>
          <w:sz w:val="14"/>
          <w:lang w:eastAsia="zh-CN"/>
        </w:rPr>
        <w:t>—</w:t>
      </w:r>
      <w:r w:rsidRPr="007B531A">
        <w:rPr>
          <w:rStyle w:val="StyleUnderline"/>
        </w:rPr>
        <w:t xml:space="preserve">especially the </w:t>
      </w:r>
      <w:r w:rsidRPr="000E2CD1">
        <w:rPr>
          <w:rStyle w:val="StyleUnderline"/>
          <w:highlight w:val="cyan"/>
        </w:rPr>
        <w:t>U</w:t>
      </w:r>
      <w:r w:rsidRPr="007B531A">
        <w:rPr>
          <w:rStyle w:val="StyleUnderline"/>
        </w:rPr>
        <w:t xml:space="preserve">nited </w:t>
      </w:r>
      <w:r w:rsidRPr="000E2CD1">
        <w:rPr>
          <w:rStyle w:val="StyleUnderline"/>
          <w:highlight w:val="cyan"/>
        </w:rPr>
        <w:t>S</w:t>
      </w:r>
      <w:r w:rsidRPr="007B531A">
        <w:rPr>
          <w:rStyle w:val="StyleUnderline"/>
        </w:rPr>
        <w:t>tates</w:t>
      </w:r>
      <w:r w:rsidRPr="00D95C02">
        <w:rPr>
          <w:sz w:val="14"/>
          <w:lang w:eastAsia="zh-CN"/>
        </w:rPr>
        <w:t>—</w:t>
      </w:r>
      <w:r w:rsidRPr="000E2CD1">
        <w:rPr>
          <w:rStyle w:val="StyleUnderline"/>
          <w:highlight w:val="cyan"/>
        </w:rPr>
        <w:t xml:space="preserve">is </w:t>
      </w:r>
      <w:r w:rsidRPr="000E2CD1">
        <w:rPr>
          <w:rStyle w:val="Emphasis"/>
          <w:highlight w:val="cyan"/>
        </w:rPr>
        <w:t>too weak to stop it</w:t>
      </w:r>
      <w:r w:rsidRPr="00D95C02">
        <w:rPr>
          <w:sz w:val="14"/>
          <w:lang w:eastAsia="zh-CN"/>
        </w:rPr>
        <w:t xml:space="preserve">. The result is that </w:t>
      </w:r>
      <w:r w:rsidRPr="00FB24AF">
        <w:rPr>
          <w:rStyle w:val="StyleUnderline"/>
        </w:rPr>
        <w:t>Iran</w:t>
      </w:r>
      <w:r w:rsidRPr="00D95C02">
        <w:rPr>
          <w:sz w:val="14"/>
          <w:lang w:eastAsia="zh-CN"/>
        </w:rPr>
        <w:t xml:space="preserve"> today </w:t>
      </w:r>
      <w:r w:rsidRPr="00FB24AF">
        <w:rPr>
          <w:rStyle w:val="StyleUnderline"/>
        </w:rPr>
        <w:t>is a significant threat to stability, peace, and human rights in the Middle East</w:t>
      </w:r>
      <w:r w:rsidRPr="00D95C02">
        <w:rPr>
          <w:sz w:val="14"/>
          <w:lang w:eastAsia="zh-CN"/>
        </w:rPr>
        <w:t>. The October 7, 2023, attack by Iran’s client Hamas on Israel and subsequent attacks on shipping by the Iran-backed Houthi rebels of Yemen underscore two important realities: first, the crucial importance of Middle Eastern stability to global affairs; second, a dire need for the United States to overhaul its Iran policy. If the United States does not change its approach to Iran, the Islamic Republic’s behavior and regional stability will only worsen.</w:t>
      </w:r>
    </w:p>
    <w:p w:rsidR="000D29D8" w:rsidRPr="00D95C02" w:rsidRDefault="000D29D8" w:rsidP="000D29D8">
      <w:pPr>
        <w:rPr>
          <w:sz w:val="14"/>
          <w:lang w:eastAsia="zh-CN"/>
        </w:rPr>
      </w:pPr>
      <w:r w:rsidRPr="00D95C02">
        <w:rPr>
          <w:sz w:val="14"/>
          <w:lang w:eastAsia="zh-CN"/>
        </w:rPr>
        <w:t>The time is ripe for policy change. Despite harsh international sanctions, the clerical establishment has not moderated its behavior and flouts those sanctions, such as when it sells oil to China. Limited US engagement with Iran has also failed to rein in Tehran’s worst impulses. Despite the successful signing of the Joint Comprehensive Plan of Action (JCPOA), also known as the Iran nuclear deal, the unilateral US withdrawal from that agreement during the Donald Trump administration incentivized Iran to continue enriching uranium. The lack of consistency between US administrations makes a successful return to the negotiating table on nuclear issues unlikely. Meanwhile, Iran continues to engage in hostage diplomacy and flagrantly violates the human rights of its people. Its missile strikes against Iraq, Syria, and Pakistan on January 15 and January 16 also indicate the regime’s increasing willingness to use military force against its neighbors and project power outside its borders, which risks further destabilizing an already unstable region.</w:t>
      </w:r>
    </w:p>
    <w:p w:rsidR="000D29D8" w:rsidRPr="00D95C02" w:rsidRDefault="000D29D8" w:rsidP="000D29D8">
      <w:pPr>
        <w:rPr>
          <w:sz w:val="14"/>
          <w:lang w:eastAsia="zh-CN"/>
        </w:rPr>
      </w:pPr>
      <w:r w:rsidRPr="000E2CD1">
        <w:rPr>
          <w:rStyle w:val="StyleUnderline"/>
          <w:highlight w:val="cyan"/>
        </w:rPr>
        <w:t xml:space="preserve">The world </w:t>
      </w:r>
      <w:r w:rsidRPr="00D95C02">
        <w:rPr>
          <w:rStyle w:val="StyleUnderline"/>
        </w:rPr>
        <w:t xml:space="preserve">has </w:t>
      </w:r>
      <w:r w:rsidRPr="000E2CD1">
        <w:rPr>
          <w:rStyle w:val="StyleUnderline"/>
          <w:highlight w:val="cyan"/>
        </w:rPr>
        <w:t xml:space="preserve">changed since </w:t>
      </w:r>
      <w:r w:rsidRPr="00D95C02">
        <w:rPr>
          <w:rStyle w:val="StyleUnderline"/>
        </w:rPr>
        <w:t xml:space="preserve">US </w:t>
      </w:r>
      <w:r w:rsidRPr="000E2CD1">
        <w:rPr>
          <w:rStyle w:val="StyleUnderline"/>
          <w:highlight w:val="cyan"/>
        </w:rPr>
        <w:t>policy</w:t>
      </w:r>
      <w:r w:rsidRPr="00FB24AF">
        <w:rPr>
          <w:rStyle w:val="StyleUnderline"/>
        </w:rPr>
        <w:t xml:space="preserve"> </w:t>
      </w:r>
      <w:r w:rsidRPr="000E2CD1">
        <w:rPr>
          <w:rStyle w:val="StyleUnderline"/>
          <w:highlight w:val="cyan"/>
        </w:rPr>
        <w:t>on Iran</w:t>
      </w:r>
      <w:r w:rsidRPr="00FB24AF">
        <w:rPr>
          <w:rStyle w:val="StyleUnderline"/>
        </w:rPr>
        <w:t xml:space="preserve"> </w:t>
      </w:r>
      <w:r w:rsidRPr="000E2CD1">
        <w:rPr>
          <w:rStyle w:val="StyleUnderline"/>
          <w:highlight w:val="cyan"/>
        </w:rPr>
        <w:t>was</w:t>
      </w:r>
      <w:r w:rsidRPr="00FB24AF">
        <w:rPr>
          <w:rStyle w:val="StyleUnderline"/>
        </w:rPr>
        <w:t xml:space="preserve"> last </w:t>
      </w:r>
      <w:r w:rsidRPr="000E2CD1">
        <w:rPr>
          <w:rStyle w:val="StyleUnderline"/>
          <w:highlight w:val="cyan"/>
        </w:rPr>
        <w:t>set</w:t>
      </w:r>
      <w:r w:rsidRPr="00D95C02">
        <w:rPr>
          <w:sz w:val="14"/>
          <w:lang w:eastAsia="zh-CN"/>
        </w:rPr>
        <w:t xml:space="preserve">. </w:t>
      </w:r>
      <w:r w:rsidRPr="00FB24AF">
        <w:rPr>
          <w:rStyle w:val="StyleUnderline"/>
        </w:rPr>
        <w:t xml:space="preserve">An </w:t>
      </w:r>
      <w:r w:rsidRPr="000E2CD1">
        <w:rPr>
          <w:rStyle w:val="StyleUnderline"/>
          <w:highlight w:val="cyan"/>
        </w:rPr>
        <w:t>influential bloc</w:t>
      </w:r>
      <w:r w:rsidRPr="00FB24AF">
        <w:rPr>
          <w:rStyle w:val="StyleUnderline"/>
        </w:rPr>
        <w:t xml:space="preserve"> of countries—</w:t>
      </w:r>
      <w:r w:rsidRPr="000E2CD1">
        <w:rPr>
          <w:rStyle w:val="StyleUnderline"/>
          <w:highlight w:val="cyan"/>
        </w:rPr>
        <w:t>led by Russia and China</w:t>
      </w:r>
      <w:r w:rsidRPr="00FB24AF">
        <w:rPr>
          <w:rStyle w:val="StyleUnderline"/>
        </w:rPr>
        <w:t>—has arisen to challenge the US-led international order</w:t>
      </w:r>
      <w:r w:rsidRPr="00D95C02">
        <w:rPr>
          <w:sz w:val="14"/>
          <w:lang w:eastAsia="zh-CN"/>
        </w:rPr>
        <w:t xml:space="preserve">. </w:t>
      </w:r>
      <w:r w:rsidRPr="000E2CD1">
        <w:rPr>
          <w:rStyle w:val="StyleUnderline"/>
          <w:highlight w:val="cyan"/>
        </w:rPr>
        <w:t>Iran has gained</w:t>
      </w:r>
      <w:r w:rsidRPr="00FB24AF">
        <w:rPr>
          <w:rStyle w:val="StyleUnderline"/>
        </w:rPr>
        <w:t xml:space="preserve"> important </w:t>
      </w:r>
      <w:r w:rsidRPr="000E2CD1">
        <w:rPr>
          <w:rStyle w:val="StyleUnderline"/>
          <w:highlight w:val="cyan"/>
        </w:rPr>
        <w:t>allies by joining</w:t>
      </w:r>
      <w:r w:rsidRPr="00FB24AF">
        <w:rPr>
          <w:rStyle w:val="StyleUnderline"/>
        </w:rPr>
        <w:t xml:space="preserve"> this </w:t>
      </w:r>
      <w:r w:rsidRPr="000E2CD1">
        <w:rPr>
          <w:rStyle w:val="StyleUnderline"/>
          <w:highlight w:val="cyan"/>
        </w:rPr>
        <w:t>bloc</w:t>
      </w:r>
      <w:r w:rsidRPr="00D95C02">
        <w:rPr>
          <w:sz w:val="14"/>
          <w:lang w:eastAsia="zh-CN"/>
        </w:rPr>
        <w:t xml:space="preserve">. Tehran’s growing partnerships with Moscow and Beijing provide it with diplomatic support, an economic lifeline, and increasing military prestige through its aid to Russia in the Ukraine war. </w:t>
      </w:r>
      <w:r w:rsidRPr="003F0150">
        <w:rPr>
          <w:rStyle w:val="StyleUnderline"/>
        </w:rPr>
        <w:t>Quite simply, the world today is far less united in its condemnation of Iran’s behavior—and its support for democracy, human rights, and the rule of law—than in previous decades</w:t>
      </w:r>
      <w:r w:rsidRPr="00D95C02">
        <w:rPr>
          <w:sz w:val="14"/>
          <w:lang w:eastAsia="zh-CN"/>
        </w:rPr>
        <w:t xml:space="preserve">. </w:t>
      </w:r>
      <w:r w:rsidRPr="003F0150">
        <w:rPr>
          <w:rStyle w:val="StyleUnderline"/>
        </w:rPr>
        <w:t>US policy must adapt</w:t>
      </w:r>
      <w:r w:rsidRPr="00D95C02">
        <w:rPr>
          <w:sz w:val="14"/>
          <w:lang w:eastAsia="zh-CN"/>
        </w:rPr>
        <w:t xml:space="preserve"> to account for this geopolitical shift.</w:t>
      </w:r>
    </w:p>
    <w:p w:rsidR="000D29D8" w:rsidRPr="00D95C02" w:rsidRDefault="000D29D8" w:rsidP="000D29D8">
      <w:pPr>
        <w:rPr>
          <w:sz w:val="14"/>
          <w:lang w:eastAsia="zh-CN"/>
        </w:rPr>
      </w:pPr>
      <w:r w:rsidRPr="00D95C02">
        <w:rPr>
          <w:sz w:val="14"/>
          <w:lang w:eastAsia="zh-CN"/>
        </w:rPr>
        <w:t xml:space="preserve">Yet Iran’s domestic situation has also changed dramatically in a way that could benefit US policy objectives. While Iran faced multiple waves of popular protest over the past two decades, the Woman, Life, Freedom uprising that began in September 2022 distinctly differs from earlier protests. </w:t>
      </w:r>
      <w:r w:rsidRPr="003F0150">
        <w:rPr>
          <w:rStyle w:val="StyleUnderline"/>
        </w:rPr>
        <w:t xml:space="preserve">While previous protests called for reform, many Iranians now declared that reforming the Islamic Republic is impossible. The current movement calls for nothing less than the end of the clerical establishment and the creation </w:t>
      </w:r>
      <w:r w:rsidRPr="003F0150">
        <w:rPr>
          <w:rStyle w:val="StyleUnderline"/>
        </w:rPr>
        <w:lastRenderedPageBreak/>
        <w:t xml:space="preserve">of a </w:t>
      </w:r>
      <w:r w:rsidRPr="003F0150">
        <w:rPr>
          <w:rStyle w:val="Emphasis"/>
        </w:rPr>
        <w:t>secular democracy</w:t>
      </w:r>
      <w:r w:rsidRPr="00D95C02">
        <w:rPr>
          <w:sz w:val="14"/>
          <w:lang w:eastAsia="zh-CN"/>
        </w:rPr>
        <w:t>. US policymakers should take note of this critical shift. Should a democratic Iran develop, it would solve most of the problems with Iran’s current behavior. A stable, democratic Iran would be greatly in the US national interest.</w:t>
      </w:r>
    </w:p>
    <w:p w:rsidR="000D29D8" w:rsidRPr="00D95C02" w:rsidRDefault="000D29D8" w:rsidP="000D29D8">
      <w:pPr>
        <w:rPr>
          <w:sz w:val="14"/>
          <w:lang w:eastAsia="zh-CN"/>
        </w:rPr>
      </w:pPr>
      <w:r w:rsidRPr="00D95C02">
        <w:rPr>
          <w:sz w:val="14"/>
          <w:lang w:eastAsia="zh-CN"/>
        </w:rPr>
        <w:t>While the mass protests of 2022–2023 have died down, Iranian citizens, especially women, continue to defy the regime. The Iranian people are not likely to change their views on the theocracy, and the regime cannot survive in the long term in the face of such widespread domestic opposition. After four decades of an oppressive, corrupt, ineffective government, there is not much more for the Iranian people to lose but much to be gained by seeking radical change. However, the regime’s brutally violent crackdown on protesters and anyone who expresses the slightest hint of anti-regime sentiment indicates that mass protests alone will be insufficient to topple the government—the tactics of 1979 are not enough in the 2020s. Additional strategies are necessary, and international support will be critical to ensuring the success of any mass democratic movement in Iran.</w:t>
      </w:r>
    </w:p>
    <w:p w:rsidR="000D29D8" w:rsidRPr="00D95C02" w:rsidRDefault="000D29D8" w:rsidP="000D29D8">
      <w:pPr>
        <w:rPr>
          <w:sz w:val="14"/>
          <w:lang w:eastAsia="zh-CN"/>
        </w:rPr>
      </w:pPr>
      <w:r w:rsidRPr="000E2CD1">
        <w:rPr>
          <w:rStyle w:val="StyleUnderline"/>
          <w:highlight w:val="cyan"/>
        </w:rPr>
        <w:t>The U</w:t>
      </w:r>
      <w:r w:rsidRPr="003F0150">
        <w:rPr>
          <w:rStyle w:val="StyleUnderline"/>
        </w:rPr>
        <w:t xml:space="preserve">nited </w:t>
      </w:r>
      <w:r w:rsidRPr="000E2CD1">
        <w:rPr>
          <w:rStyle w:val="StyleUnderline"/>
          <w:highlight w:val="cyan"/>
        </w:rPr>
        <w:t>S</w:t>
      </w:r>
      <w:r w:rsidRPr="003F0150">
        <w:rPr>
          <w:rStyle w:val="StyleUnderline"/>
        </w:rPr>
        <w:t xml:space="preserve">tates </w:t>
      </w:r>
      <w:r w:rsidRPr="000E2CD1">
        <w:rPr>
          <w:rStyle w:val="StyleUnderline"/>
          <w:highlight w:val="cyan"/>
        </w:rPr>
        <w:t>should</w:t>
      </w:r>
      <w:r w:rsidRPr="00D95C02">
        <w:rPr>
          <w:sz w:val="14"/>
          <w:lang w:eastAsia="zh-CN"/>
        </w:rPr>
        <w:t xml:space="preserve">, therefore, </w:t>
      </w:r>
      <w:r w:rsidRPr="003F0150">
        <w:rPr>
          <w:rStyle w:val="StyleUnderline"/>
        </w:rPr>
        <w:t xml:space="preserve">develop a new policy aimed at </w:t>
      </w:r>
      <w:r w:rsidRPr="000E2CD1">
        <w:rPr>
          <w:rStyle w:val="Emphasis"/>
          <w:highlight w:val="cyan"/>
        </w:rPr>
        <w:t>support</w:t>
      </w:r>
      <w:r w:rsidRPr="003F0150">
        <w:rPr>
          <w:rStyle w:val="Emphasis"/>
        </w:rPr>
        <w:t xml:space="preserve">ing </w:t>
      </w:r>
      <w:r w:rsidRPr="000E2CD1">
        <w:rPr>
          <w:rStyle w:val="Emphasis"/>
          <w:highlight w:val="cyan"/>
        </w:rPr>
        <w:t>the Iranian people</w:t>
      </w:r>
      <w:r w:rsidRPr="003F0150">
        <w:rPr>
          <w:rStyle w:val="StyleUnderline"/>
        </w:rPr>
        <w:t xml:space="preserve"> in changing their government system</w:t>
      </w:r>
      <w:r w:rsidRPr="00D95C02">
        <w:rPr>
          <w:sz w:val="14"/>
          <w:lang w:eastAsia="zh-CN"/>
        </w:rPr>
        <w:t xml:space="preserve">. This must not be a policy of regime change in the traditional sense. </w:t>
      </w:r>
      <w:r w:rsidRPr="000E2CD1">
        <w:rPr>
          <w:rStyle w:val="StyleUnderline"/>
          <w:highlight w:val="cyan"/>
        </w:rPr>
        <w:t>While</w:t>
      </w:r>
      <w:r w:rsidRPr="003F0150">
        <w:rPr>
          <w:rStyle w:val="StyleUnderline"/>
        </w:rPr>
        <w:t xml:space="preserve"> </w:t>
      </w:r>
      <w:r w:rsidRPr="000E2CD1">
        <w:rPr>
          <w:rStyle w:val="StyleUnderline"/>
          <w:highlight w:val="cyan"/>
        </w:rPr>
        <w:t>the U</w:t>
      </w:r>
      <w:r w:rsidRPr="003F0150">
        <w:rPr>
          <w:rStyle w:val="StyleUnderline"/>
        </w:rPr>
        <w:t xml:space="preserve">nited </w:t>
      </w:r>
      <w:r w:rsidRPr="000E2CD1">
        <w:rPr>
          <w:rStyle w:val="StyleUnderline"/>
          <w:highlight w:val="cyan"/>
        </w:rPr>
        <w:t>S</w:t>
      </w:r>
      <w:r w:rsidRPr="003F0150">
        <w:rPr>
          <w:rStyle w:val="StyleUnderline"/>
        </w:rPr>
        <w:t xml:space="preserve">tates </w:t>
      </w:r>
      <w:r w:rsidRPr="000E2CD1">
        <w:rPr>
          <w:rStyle w:val="StyleUnderline"/>
          <w:highlight w:val="cyan"/>
        </w:rPr>
        <w:t xml:space="preserve">has historically had success in </w:t>
      </w:r>
      <w:r w:rsidRPr="00D95C02">
        <w:rPr>
          <w:rStyle w:val="StyleUnderline"/>
        </w:rPr>
        <w:t>overtly</w:t>
      </w:r>
      <w:r w:rsidRPr="003F0150">
        <w:rPr>
          <w:rStyle w:val="StyleUnderline"/>
        </w:rPr>
        <w:t xml:space="preserve"> or covertly </w:t>
      </w:r>
      <w:r w:rsidRPr="000E2CD1">
        <w:rPr>
          <w:rStyle w:val="StyleUnderline"/>
          <w:highlight w:val="cyan"/>
        </w:rPr>
        <w:t>overthrowing foreign governments</w:t>
      </w:r>
      <w:r w:rsidRPr="00D95C02">
        <w:rPr>
          <w:sz w:val="14"/>
          <w:lang w:eastAsia="zh-CN"/>
        </w:rPr>
        <w:t>—including ousting Iranian Prime Minister Mohammad Mosaddegh in 1953—</w:t>
      </w:r>
      <w:r w:rsidRPr="000E2CD1">
        <w:rPr>
          <w:rStyle w:val="StyleUnderline"/>
          <w:highlight w:val="cyan"/>
        </w:rPr>
        <w:t>it</w:t>
      </w:r>
      <w:r w:rsidRPr="000E2CD1">
        <w:rPr>
          <w:sz w:val="14"/>
          <w:highlight w:val="cyan"/>
          <w:lang w:eastAsia="zh-CN"/>
        </w:rPr>
        <w:t xml:space="preserve"> </w:t>
      </w:r>
      <w:r w:rsidRPr="000E2CD1">
        <w:rPr>
          <w:rStyle w:val="StyleUnderline"/>
          <w:highlight w:val="cyan"/>
        </w:rPr>
        <w:t>has been bad at managing</w:t>
      </w:r>
      <w:r w:rsidRPr="003F0150">
        <w:rPr>
          <w:rStyle w:val="StyleUnderline"/>
        </w:rPr>
        <w:t xml:space="preserve"> the </w:t>
      </w:r>
      <w:r w:rsidRPr="000E2CD1">
        <w:rPr>
          <w:rStyle w:val="StyleUnderline"/>
          <w:highlight w:val="cyan"/>
        </w:rPr>
        <w:t>long-term consequences</w:t>
      </w:r>
      <w:r w:rsidRPr="003F0150">
        <w:rPr>
          <w:rStyle w:val="StyleUnderline"/>
        </w:rPr>
        <w:t xml:space="preserve"> of such actions</w:t>
      </w:r>
      <w:r w:rsidRPr="00D95C02">
        <w:rPr>
          <w:sz w:val="14"/>
          <w:lang w:eastAsia="zh-CN"/>
        </w:rPr>
        <w:t>. The outcomes of the post-9/11 US wars in Afghanistan and Iraq are but the most recent examples.</w:t>
      </w:r>
    </w:p>
    <w:p w:rsidR="000D29D8" w:rsidRPr="00D95C02" w:rsidRDefault="000D29D8" w:rsidP="000D29D8">
      <w:pPr>
        <w:rPr>
          <w:sz w:val="14"/>
          <w:lang w:eastAsia="zh-CN"/>
        </w:rPr>
      </w:pPr>
      <w:r w:rsidRPr="00D95C02">
        <w:rPr>
          <w:sz w:val="14"/>
          <w:lang w:eastAsia="zh-CN"/>
        </w:rPr>
        <w:t>Iranian history also proves that regime change cannot come from the outside. Any government imposed by a foreign power—or that even appears to be—will lack domestic legitimacy. Ever since Iran’s constitutional revolution in 1905–1911, ending foreign influence over Iran’s leaders has been a major reason why Iranians opposed—and toppled—previous governments, including the Pahlavi monarchy in 1979. Thus, any government that replaces the Islamic Republic must be understood by the Iranian people as entirely indigenous in origin. It can have foreign alliances, but cannot be installed by foreign intervention. The traditional US approach of using military intervention or a coup to accomplish regime change would irredeemably taint whichever government replaces the current theocracy.</w:t>
      </w:r>
    </w:p>
    <w:p w:rsidR="000D29D8" w:rsidRPr="00D95C02" w:rsidRDefault="000D29D8" w:rsidP="000D29D8">
      <w:pPr>
        <w:rPr>
          <w:sz w:val="14"/>
          <w:lang w:eastAsia="zh-CN"/>
        </w:rPr>
      </w:pPr>
      <w:r w:rsidRPr="00D95C02">
        <w:rPr>
          <w:sz w:val="14"/>
          <w:lang w:eastAsia="zh-CN"/>
        </w:rPr>
        <w:t xml:space="preserve">Instead of traditional regime change, </w:t>
      </w:r>
      <w:r w:rsidRPr="00FD7035">
        <w:rPr>
          <w:rStyle w:val="StyleUnderline"/>
        </w:rPr>
        <w:t>the United States should adopt a two-pronged approach to assist the Iranian people in their pursuit of democratic change</w:t>
      </w:r>
      <w:r w:rsidRPr="00D95C02">
        <w:rPr>
          <w:sz w:val="14"/>
          <w:lang w:eastAsia="zh-CN"/>
        </w:rPr>
        <w:t xml:space="preserve">. </w:t>
      </w:r>
      <w:r w:rsidRPr="00FD7035">
        <w:rPr>
          <w:rStyle w:val="StyleUnderline"/>
        </w:rPr>
        <w:t>In the short term, US policymakers should continue to engage in difficult diplomacy and deterrence with the Islamic Republic to try to reduce Iran’s bad behavior as much as possible</w:t>
      </w:r>
      <w:r w:rsidRPr="00D95C02">
        <w:rPr>
          <w:sz w:val="14"/>
          <w:lang w:eastAsia="zh-CN"/>
        </w:rPr>
        <w:t xml:space="preserve">, </w:t>
      </w:r>
      <w:r w:rsidRPr="00FD7035">
        <w:rPr>
          <w:rStyle w:val="StyleUnderline"/>
        </w:rPr>
        <w:t>while keeping in mind that genuine détente with the regime is not possible given its ideology, in which anti-Americanism is a core element</w:t>
      </w:r>
      <w:r w:rsidRPr="00D95C02">
        <w:rPr>
          <w:sz w:val="14"/>
          <w:lang w:eastAsia="zh-CN"/>
        </w:rPr>
        <w:t>.</w:t>
      </w:r>
    </w:p>
    <w:p w:rsidR="000D29D8" w:rsidRPr="00D95C02" w:rsidRDefault="000D29D8" w:rsidP="000D29D8">
      <w:pPr>
        <w:rPr>
          <w:sz w:val="14"/>
          <w:lang w:eastAsia="zh-CN"/>
        </w:rPr>
      </w:pPr>
      <w:r w:rsidRPr="00D95C02">
        <w:rPr>
          <w:sz w:val="14"/>
          <w:lang w:eastAsia="zh-CN"/>
        </w:rPr>
        <w:t xml:space="preserve">In the long term, the United States should implement a policy of overtly and covertly helping the Iranian people create the conditions to build and sustain a successful mass movement to democratize Iran and align its behavior with global norms and the rule of law, especially regarding human rights. To achieve this long-term goal, </w:t>
      </w:r>
      <w:r w:rsidRPr="000E2CD1">
        <w:rPr>
          <w:rStyle w:val="StyleUnderline"/>
          <w:highlight w:val="cyan"/>
        </w:rPr>
        <w:t>US</w:t>
      </w:r>
      <w:r w:rsidRPr="00621539">
        <w:rPr>
          <w:rStyle w:val="StyleUnderline"/>
        </w:rPr>
        <w:t xml:space="preserve"> policymakers </w:t>
      </w:r>
      <w:r w:rsidRPr="000E2CD1">
        <w:rPr>
          <w:rStyle w:val="StyleUnderline"/>
          <w:highlight w:val="cyan"/>
        </w:rPr>
        <w:t xml:space="preserve">must </w:t>
      </w:r>
      <w:r w:rsidRPr="000E2CD1">
        <w:rPr>
          <w:rStyle w:val="Emphasis"/>
          <w:highlight w:val="cyan"/>
        </w:rPr>
        <w:t>resist the urge to take</w:t>
      </w:r>
      <w:r w:rsidRPr="00621539">
        <w:rPr>
          <w:rStyle w:val="Emphasis"/>
        </w:rPr>
        <w:t xml:space="preserve"> the </w:t>
      </w:r>
      <w:r w:rsidRPr="000E2CD1">
        <w:rPr>
          <w:rStyle w:val="Emphasis"/>
          <w:highlight w:val="cyan"/>
        </w:rPr>
        <w:t>lead</w:t>
      </w:r>
      <w:r w:rsidRPr="00621539">
        <w:rPr>
          <w:rStyle w:val="StyleUnderline"/>
        </w:rPr>
        <w:t xml:space="preserve">; </w:t>
      </w:r>
      <w:r w:rsidRPr="000E2CD1">
        <w:rPr>
          <w:rStyle w:val="StyleUnderline"/>
          <w:highlight w:val="cyan"/>
        </w:rPr>
        <w:t>they must</w:t>
      </w:r>
      <w:r w:rsidRPr="00621539">
        <w:rPr>
          <w:rStyle w:val="StyleUnderline"/>
        </w:rPr>
        <w:t xml:space="preserve"> instead listen to anti-regime Iranians in the country, especially experienced women’s rights activists, and dissidents in exile, and </w:t>
      </w:r>
      <w:r w:rsidRPr="000E2CD1">
        <w:rPr>
          <w:rStyle w:val="StyleUnderline"/>
          <w:highlight w:val="cyan"/>
        </w:rPr>
        <w:t xml:space="preserve">help the Iranian people </w:t>
      </w:r>
      <w:r w:rsidRPr="000E2CD1">
        <w:rPr>
          <w:rStyle w:val="Emphasis"/>
          <w:highlight w:val="cyan"/>
        </w:rPr>
        <w:t>empower themselves</w:t>
      </w:r>
      <w:r w:rsidRPr="00621539">
        <w:rPr>
          <w:rStyle w:val="StyleUnderline"/>
        </w:rPr>
        <w:t xml:space="preserve"> to lead the change in their country</w:t>
      </w:r>
      <w:r w:rsidRPr="00D95C02">
        <w:rPr>
          <w:sz w:val="14"/>
          <w:lang w:eastAsia="zh-CN"/>
        </w:rPr>
        <w:t>.</w:t>
      </w:r>
    </w:p>
    <w:p w:rsidR="000D29D8" w:rsidRDefault="000D29D8" w:rsidP="000D29D8">
      <w:pPr>
        <w:rPr>
          <w:sz w:val="14"/>
          <w:lang w:eastAsia="zh-CN"/>
        </w:rPr>
      </w:pPr>
      <w:r w:rsidRPr="00D95C02">
        <w:rPr>
          <w:sz w:val="14"/>
          <w:lang w:eastAsia="zh-CN"/>
        </w:rPr>
        <w:t xml:space="preserve">Such a policy approach is rare in US history. </w:t>
      </w:r>
      <w:r w:rsidRPr="00621539">
        <w:rPr>
          <w:rStyle w:val="StyleUnderline"/>
        </w:rPr>
        <w:t xml:space="preserve">Yet there are precedents when Americans supported positive change abroad by adopting a supportive role and </w:t>
      </w:r>
      <w:r w:rsidRPr="00621539">
        <w:rPr>
          <w:rStyle w:val="Emphasis"/>
        </w:rPr>
        <w:t>genuine commitment to democracy and human rights</w:t>
      </w:r>
      <w:r w:rsidRPr="00621539">
        <w:rPr>
          <w:rStyle w:val="StyleUnderline"/>
        </w:rPr>
        <w:t xml:space="preserve"> that successfully secured US objectives and international security</w:t>
      </w:r>
      <w:r w:rsidRPr="00D95C02">
        <w:rPr>
          <w:sz w:val="14"/>
          <w:lang w:eastAsia="zh-CN"/>
        </w:rPr>
        <w:t>. Rather than direct intervention, subtle forms of US support for anti-communist movements in Eastern Europe during the late Cold War, especially the Solidarity Movement in Poland, helped those movements ultimately overthrow their communist governments on their own, build nascent democratic systems, and end the Cold War in 1989–1991. While the US government hesitated for decades to condemn the South African apartheid regime, the US public’s vocal support for the anti-apartheid movement and active participation in divestment helped the South African people end racial apartheid and build an inclusive democratic government led by Nelson Mandela in 1994. Updating these approaches for the twenty-first century could go a long way toward helping Iranians build an Iran that is no longer a threat to its own people or regional stability.</w:t>
      </w:r>
    </w:p>
    <w:p w:rsidR="000D29D8" w:rsidRDefault="000D29D8" w:rsidP="000D29D8">
      <w:pPr>
        <w:pStyle w:val="Heading4"/>
        <w:rPr>
          <w:lang w:eastAsia="zh-CN"/>
        </w:rPr>
      </w:pPr>
      <w:r>
        <w:rPr>
          <w:lang w:eastAsia="zh-CN"/>
        </w:rPr>
        <w:t xml:space="preserve">US heg is a </w:t>
      </w:r>
      <w:r w:rsidRPr="00ED5468">
        <w:rPr>
          <w:u w:val="single"/>
          <w:lang w:eastAsia="zh-CN"/>
        </w:rPr>
        <w:t>failing system</w:t>
      </w:r>
      <w:r>
        <w:rPr>
          <w:lang w:eastAsia="zh-CN"/>
        </w:rPr>
        <w:t xml:space="preserve"> that fosters </w:t>
      </w:r>
      <w:r w:rsidRPr="00ED5468">
        <w:rPr>
          <w:u w:val="single"/>
          <w:lang w:eastAsia="zh-CN"/>
        </w:rPr>
        <w:t>global rifts</w:t>
      </w:r>
      <w:r>
        <w:rPr>
          <w:lang w:eastAsia="zh-CN"/>
        </w:rPr>
        <w:t xml:space="preserve"> and enables </w:t>
      </w:r>
      <w:r w:rsidRPr="00470D50">
        <w:rPr>
          <w:u w:val="single"/>
          <w:lang w:eastAsia="zh-CN"/>
        </w:rPr>
        <w:t>Iran revisionism</w:t>
      </w:r>
      <w:r>
        <w:rPr>
          <w:lang w:eastAsia="zh-CN"/>
        </w:rPr>
        <w:t>.</w:t>
      </w:r>
    </w:p>
    <w:p w:rsidR="000D29D8" w:rsidRPr="00BB1133" w:rsidRDefault="000D29D8" w:rsidP="000D29D8">
      <w:pPr>
        <w:rPr>
          <w:lang w:eastAsia="zh-CN"/>
        </w:rPr>
      </w:pPr>
      <w:r>
        <w:rPr>
          <w:lang w:eastAsia="zh-CN"/>
        </w:rPr>
        <w:t xml:space="preserve">Azadeh </w:t>
      </w:r>
      <w:r w:rsidRPr="00BB1133">
        <w:rPr>
          <w:rStyle w:val="Style13ptBold"/>
        </w:rPr>
        <w:t>Zamirirad</w:t>
      </w:r>
      <w:r>
        <w:rPr>
          <w:lang w:eastAsia="zh-CN"/>
        </w:rPr>
        <w:t xml:space="preserve">, </w:t>
      </w:r>
      <w:r w:rsidRPr="00BB1133">
        <w:rPr>
          <w:rStyle w:val="Style13ptBold"/>
        </w:rPr>
        <w:t>24</w:t>
      </w:r>
      <w:r>
        <w:rPr>
          <w:lang w:eastAsia="zh-CN"/>
        </w:rPr>
        <w:t xml:space="preserve"> – Iran researcher and Deputy Head of the Africa and Middle East Division, German Institute for International and Security Affairs (SWP) (Azadeh Zamirirad, “Iran on the Rise? Changing Perceptions and Global Ambitions under Raisi Iran on the Rise? Changing Perceptions and Global Ambitions under Raisi,” Middle East Council on Global Affairs, 4-19-2024, Available Online: https://mecouncil.org/publication_chapters/iran-on-the-rise-changing-perceptions-and-global-ambitions-under-raisi/, Accessed: 7-3-2024)//ilake-mc</w:t>
      </w:r>
    </w:p>
    <w:p w:rsidR="000D29D8" w:rsidRPr="00EB2557" w:rsidRDefault="000D29D8" w:rsidP="000D29D8">
      <w:pPr>
        <w:rPr>
          <w:sz w:val="16"/>
          <w:lang w:eastAsia="zh-CN"/>
        </w:rPr>
      </w:pPr>
      <w:r w:rsidRPr="00EB2557">
        <w:rPr>
          <w:sz w:val="16"/>
          <w:lang w:eastAsia="zh-CN"/>
        </w:rPr>
        <w:t xml:space="preserve">Like other revisionist actors, </w:t>
      </w:r>
      <w:r w:rsidRPr="001A2FE7">
        <w:rPr>
          <w:rStyle w:val="StyleUnderline"/>
        </w:rPr>
        <w:t xml:space="preserve">Iran has </w:t>
      </w:r>
      <w:r w:rsidRPr="001A2FE7">
        <w:rPr>
          <w:rStyle w:val="Emphasis"/>
        </w:rPr>
        <w:t>rejected a U.S.-dominated order</w:t>
      </w:r>
      <w:r w:rsidRPr="001A2FE7">
        <w:rPr>
          <w:rStyle w:val="StyleUnderline"/>
        </w:rPr>
        <w:t xml:space="preserve"> and has shared the </w:t>
      </w:r>
      <w:r w:rsidRPr="001A2FE7">
        <w:rPr>
          <w:rStyle w:val="Emphasis"/>
        </w:rPr>
        <w:t>expectation of a new multipolar global structure</w:t>
      </w:r>
      <w:r w:rsidRPr="001A2FE7">
        <w:rPr>
          <w:rStyle w:val="StyleUnderline"/>
        </w:rPr>
        <w:t xml:space="preserve"> with rising regional powers</w:t>
      </w:r>
      <w:r w:rsidRPr="00EB2557">
        <w:rPr>
          <w:sz w:val="16"/>
          <w:lang w:eastAsia="zh-CN"/>
        </w:rPr>
        <w:t xml:space="preserve">. </w:t>
      </w:r>
      <w:r w:rsidRPr="001A2FE7">
        <w:rPr>
          <w:rStyle w:val="StyleUnderline"/>
        </w:rPr>
        <w:t>It has</w:t>
      </w:r>
      <w:r w:rsidRPr="00EB2557">
        <w:rPr>
          <w:sz w:val="16"/>
          <w:lang w:eastAsia="zh-CN"/>
        </w:rPr>
        <w:t xml:space="preserve"> therefore </w:t>
      </w:r>
      <w:r w:rsidRPr="001A2FE7">
        <w:rPr>
          <w:rStyle w:val="StyleUnderline"/>
        </w:rPr>
        <w:t xml:space="preserve">welcomed the relative </w:t>
      </w:r>
      <w:r w:rsidRPr="001A2FE7">
        <w:rPr>
          <w:rStyle w:val="Emphasis"/>
        </w:rPr>
        <w:lastRenderedPageBreak/>
        <w:t xml:space="preserve">decline of the United States </w:t>
      </w:r>
      <w:r w:rsidRPr="001A2FE7">
        <w:rPr>
          <w:rStyle w:val="StyleUnderline"/>
        </w:rPr>
        <w:t xml:space="preserve">as a superpower and envisioned the emergence of a </w:t>
      </w:r>
      <w:r w:rsidRPr="001A2FE7">
        <w:rPr>
          <w:rStyle w:val="Emphasis"/>
        </w:rPr>
        <w:t>post-Western order</w:t>
      </w:r>
      <w:r w:rsidRPr="00EB2557">
        <w:rPr>
          <w:sz w:val="16"/>
          <w:lang w:eastAsia="zh-CN"/>
        </w:rPr>
        <w:t>. For years, Khamenei has claimed that this new order is already in the making, pointing to four main indicators of this transition.5 These include the increasing transfer of political, economic, cultural, and scientific power from the West to Asia; a decline of the United States, Israel, and Europe; the rise of regional and new global powers; and the expansion of the “resistance front.”6 In September 2023, the Supreme Leader reiterated his assessment that the world was “on the verge of a transformation.”7</w:t>
      </w:r>
    </w:p>
    <w:p w:rsidR="000D29D8" w:rsidRDefault="000D29D8" w:rsidP="000D29D8">
      <w:pPr>
        <w:rPr>
          <w:sz w:val="16"/>
          <w:lang w:eastAsia="zh-CN"/>
        </w:rPr>
      </w:pPr>
      <w:r w:rsidRPr="00EB2557">
        <w:rPr>
          <w:sz w:val="16"/>
          <w:lang w:eastAsia="zh-CN"/>
        </w:rPr>
        <w:t xml:space="preserve">Here, </w:t>
      </w:r>
      <w:r w:rsidRPr="00EB2557">
        <w:rPr>
          <w:rStyle w:val="StyleUnderline"/>
        </w:rPr>
        <w:t>Iran has greatly benefitted from the Russian war against Ukraine</w:t>
      </w:r>
      <w:r w:rsidRPr="00EB2557">
        <w:rPr>
          <w:sz w:val="16"/>
          <w:lang w:eastAsia="zh-CN"/>
        </w:rPr>
        <w:t xml:space="preserve">. </w:t>
      </w:r>
      <w:r w:rsidRPr="00EB2557">
        <w:rPr>
          <w:rStyle w:val="StyleUnderline"/>
        </w:rPr>
        <w:t xml:space="preserve">The war has </w:t>
      </w:r>
      <w:r w:rsidRPr="00EB2557">
        <w:rPr>
          <w:rStyle w:val="Emphasis"/>
        </w:rPr>
        <w:t>widened the global rift</w:t>
      </w:r>
      <w:r w:rsidRPr="00EB2557">
        <w:rPr>
          <w:rStyle w:val="StyleUnderline"/>
        </w:rPr>
        <w:t xml:space="preserve"> between East and West</w:t>
      </w:r>
      <w:r w:rsidRPr="00EB2557">
        <w:rPr>
          <w:sz w:val="16"/>
          <w:lang w:eastAsia="zh-CN"/>
        </w:rPr>
        <w:t xml:space="preserve">, largely </w:t>
      </w:r>
      <w:r w:rsidRPr="00EB2557">
        <w:rPr>
          <w:rStyle w:val="StyleUnderline"/>
        </w:rPr>
        <w:t>decoupling Russia from the Western sphere for the foreseeable future</w:t>
      </w:r>
      <w:r w:rsidRPr="00EB2557">
        <w:rPr>
          <w:sz w:val="16"/>
          <w:lang w:eastAsia="zh-CN"/>
        </w:rPr>
        <w:t xml:space="preserve">. Thus, long-held Iranian concerns about Moscow have been alleviated, including the latter’s unreliable support at the United Nations (UN) Security Council or being used as a bargaining chip by Moscow vis-à-vis the United States. Additionally, </w:t>
      </w:r>
      <w:r w:rsidRPr="00EB2557">
        <w:rPr>
          <w:rStyle w:val="StyleUnderline"/>
        </w:rPr>
        <w:t>with China entering the Middle East as a political actor after brokering the agreement with Saudi Arabia, Iran’s “Look East” policy now no longer relies on a vague, long-term vision of a post-Western order</w:t>
      </w:r>
      <w:r w:rsidRPr="00EB2557">
        <w:rPr>
          <w:sz w:val="16"/>
          <w:lang w:eastAsia="zh-CN"/>
        </w:rPr>
        <w:t xml:space="preserve">. </w:t>
      </w:r>
      <w:r w:rsidRPr="00EB2557">
        <w:rPr>
          <w:rStyle w:val="StyleUnderline"/>
        </w:rPr>
        <w:t xml:space="preserve">Tehran is already seeing the contours of a new, </w:t>
      </w:r>
      <w:r w:rsidRPr="00EB2557">
        <w:rPr>
          <w:rStyle w:val="Emphasis"/>
        </w:rPr>
        <w:t>multipolar world</w:t>
      </w:r>
      <w:r w:rsidRPr="00EB2557">
        <w:rPr>
          <w:rStyle w:val="StyleUnderline"/>
        </w:rPr>
        <w:t xml:space="preserve"> along the lines of global blocs that come with greater opportunities for much closer partnerships in the Eastern hemisphere than the country could have hoped for only a few years ago</w:t>
      </w:r>
      <w:r w:rsidRPr="00EB2557">
        <w:rPr>
          <w:sz w:val="16"/>
          <w:lang w:eastAsia="zh-CN"/>
        </w:rPr>
        <w:t xml:space="preserve">. </w:t>
      </w:r>
      <w:r w:rsidRPr="00EB2557">
        <w:rPr>
          <w:rStyle w:val="StyleUnderline"/>
        </w:rPr>
        <w:t>This assessment is strengthened by Tehran’s assumptions about the diminishing power of the United States and Europe, as they remain engaged in a costly war in Ukraine, as well as of Israel after the Hamas attacks which were labeled by Khamenei as an “irreparable”</w:t>
      </w:r>
      <w:r w:rsidRPr="00EB2557">
        <w:rPr>
          <w:sz w:val="16"/>
          <w:lang w:eastAsia="zh-CN"/>
        </w:rPr>
        <w:t xml:space="preserve"> </w:t>
      </w:r>
      <w:r w:rsidRPr="00EB2557">
        <w:rPr>
          <w:rStyle w:val="StyleUnderline"/>
        </w:rPr>
        <w:t>defeat</w:t>
      </w:r>
      <w:r w:rsidRPr="00EB2557">
        <w:rPr>
          <w:sz w:val="16"/>
          <w:lang w:eastAsia="zh-CN"/>
        </w:rPr>
        <w:t>.</w:t>
      </w:r>
    </w:p>
    <w:p w:rsidR="000D29D8" w:rsidRDefault="000D29D8" w:rsidP="000D29D8">
      <w:pPr>
        <w:pStyle w:val="Heading4"/>
        <w:rPr>
          <w:lang w:eastAsia="zh-CN"/>
        </w:rPr>
      </w:pPr>
      <w:r>
        <w:rPr>
          <w:lang w:eastAsia="zh-CN"/>
        </w:rPr>
        <w:t xml:space="preserve">US presence in the Middle East is perceived as </w:t>
      </w:r>
      <w:r w:rsidRPr="00832603">
        <w:rPr>
          <w:u w:val="single"/>
          <w:lang w:eastAsia="zh-CN"/>
        </w:rPr>
        <w:t>regional turmoil</w:t>
      </w:r>
      <w:r>
        <w:rPr>
          <w:lang w:eastAsia="zh-CN"/>
        </w:rPr>
        <w:t xml:space="preserve">. That incentivizes the nations to </w:t>
      </w:r>
      <w:r w:rsidRPr="00832603">
        <w:rPr>
          <w:u w:val="single"/>
          <w:lang w:eastAsia="zh-CN"/>
        </w:rPr>
        <w:t>retaliate</w:t>
      </w:r>
      <w:r>
        <w:rPr>
          <w:lang w:eastAsia="zh-CN"/>
        </w:rPr>
        <w:t xml:space="preserve"> which </w:t>
      </w:r>
      <w:r w:rsidRPr="00832603">
        <w:rPr>
          <w:u w:val="single"/>
          <w:lang w:eastAsia="zh-CN"/>
        </w:rPr>
        <w:t>destabilizes</w:t>
      </w:r>
      <w:r>
        <w:rPr>
          <w:lang w:eastAsia="zh-CN"/>
        </w:rPr>
        <w:t xml:space="preserve"> US heg. </w:t>
      </w:r>
    </w:p>
    <w:p w:rsidR="000D29D8" w:rsidRPr="00347147" w:rsidRDefault="000D29D8" w:rsidP="000D29D8">
      <w:pPr>
        <w:rPr>
          <w:lang w:eastAsia="zh-CN"/>
        </w:rPr>
      </w:pPr>
      <w:r>
        <w:rPr>
          <w:lang w:eastAsia="zh-CN"/>
        </w:rPr>
        <w:t xml:space="preserve">Mahmoud </w:t>
      </w:r>
      <w:r w:rsidRPr="00347147">
        <w:rPr>
          <w:rStyle w:val="Style13ptBold"/>
        </w:rPr>
        <w:t>Refaat</w:t>
      </w:r>
      <w:r>
        <w:rPr>
          <w:lang w:eastAsia="zh-CN"/>
        </w:rPr>
        <w:t xml:space="preserve">, </w:t>
      </w:r>
      <w:r w:rsidRPr="00347147">
        <w:rPr>
          <w:rStyle w:val="Style13ptBold"/>
        </w:rPr>
        <w:t>23</w:t>
      </w:r>
      <w:r>
        <w:rPr>
          <w:lang w:eastAsia="zh-CN"/>
        </w:rPr>
        <w:t xml:space="preserve"> – Mahmoud Refaat is an Expert in International Law, Foreign-Policy Advisor (president of European Institute for International Law and International Relations) and Writer (member of the British Association of Journalists – BAJ and the American National Writers Union – NWR in New York) and chairman of the International Gazette daily newspaper based in London, UK. (Mahmoud Refaat, “Future Scenarios for The Middle East, Post-U.S. Hegemony,” Towson University Journal of International Affairs, Vol. 56 Issue 2, p1-3, Spring 2023, Accessed: 7-5-2024)//ilake-mc</w:t>
      </w:r>
    </w:p>
    <w:p w:rsidR="000D29D8" w:rsidRDefault="000D29D8" w:rsidP="000D29D8">
      <w:pPr>
        <w:rPr>
          <w:sz w:val="16"/>
          <w:lang w:eastAsia="zh-CN"/>
        </w:rPr>
      </w:pPr>
      <w:r w:rsidRPr="00832603">
        <w:rPr>
          <w:rStyle w:val="StyleUnderline"/>
        </w:rPr>
        <w:t xml:space="preserve">The </w:t>
      </w:r>
      <w:r w:rsidRPr="000E2CD1">
        <w:rPr>
          <w:rStyle w:val="StyleUnderline"/>
          <w:highlight w:val="cyan"/>
        </w:rPr>
        <w:t>U</w:t>
      </w:r>
      <w:r w:rsidRPr="00347147">
        <w:rPr>
          <w:rStyle w:val="StyleUnderline"/>
        </w:rPr>
        <w:t xml:space="preserve">nited </w:t>
      </w:r>
      <w:r w:rsidRPr="000E2CD1">
        <w:rPr>
          <w:rStyle w:val="StyleUnderline"/>
          <w:highlight w:val="cyan"/>
        </w:rPr>
        <w:t>S</w:t>
      </w:r>
      <w:r w:rsidRPr="00347147">
        <w:rPr>
          <w:rStyle w:val="StyleUnderline"/>
        </w:rPr>
        <w:t xml:space="preserve">tates </w:t>
      </w:r>
      <w:r w:rsidRPr="000E2CD1">
        <w:rPr>
          <w:rStyle w:val="StyleUnderline"/>
          <w:highlight w:val="cyan"/>
        </w:rPr>
        <w:t>has used ‘instability’ in the Middle East to justify its presence</w:t>
      </w:r>
      <w:r w:rsidRPr="00347147">
        <w:rPr>
          <w:rStyle w:val="StyleUnderline"/>
        </w:rPr>
        <w:t xml:space="preserve"> in the region</w:t>
      </w:r>
      <w:r w:rsidRPr="00832603">
        <w:rPr>
          <w:sz w:val="16"/>
          <w:lang w:eastAsia="zh-CN"/>
        </w:rPr>
        <w:t xml:space="preserve">. However, </w:t>
      </w:r>
      <w:r w:rsidRPr="00347147">
        <w:rPr>
          <w:rStyle w:val="StyleUnderline"/>
        </w:rPr>
        <w:t xml:space="preserve">parts of the international community are in consensus that </w:t>
      </w:r>
      <w:r w:rsidRPr="000E2CD1">
        <w:rPr>
          <w:rStyle w:val="StyleUnderline"/>
          <w:highlight w:val="cyan"/>
        </w:rPr>
        <w:t xml:space="preserve">a great </w:t>
      </w:r>
      <w:r w:rsidRPr="000E2CD1">
        <w:rPr>
          <w:rStyle w:val="Emphasis"/>
          <w:highlight w:val="cyan"/>
        </w:rPr>
        <w:t>deal of</w:t>
      </w:r>
      <w:r w:rsidRPr="00347147">
        <w:rPr>
          <w:rStyle w:val="Emphasis"/>
        </w:rPr>
        <w:t xml:space="preserve"> this </w:t>
      </w:r>
      <w:r w:rsidRPr="000E2CD1">
        <w:rPr>
          <w:rStyle w:val="Emphasis"/>
          <w:highlight w:val="cyan"/>
        </w:rPr>
        <w:t>instability</w:t>
      </w:r>
      <w:r w:rsidRPr="000E2CD1">
        <w:rPr>
          <w:rStyle w:val="StyleUnderline"/>
          <w:highlight w:val="cyan"/>
        </w:rPr>
        <w:t xml:space="preserve"> is </w:t>
      </w:r>
      <w:r w:rsidRPr="000E2CD1">
        <w:rPr>
          <w:rStyle w:val="Emphasis"/>
          <w:highlight w:val="cyan"/>
        </w:rPr>
        <w:t>owed to the Americans themselves</w:t>
      </w:r>
      <w:r w:rsidRPr="00832603">
        <w:rPr>
          <w:sz w:val="16"/>
          <w:lang w:eastAsia="zh-CN"/>
        </w:rPr>
        <w:t xml:space="preserve">. </w:t>
      </w:r>
      <w:r w:rsidRPr="00347147">
        <w:rPr>
          <w:rStyle w:val="StyleUnderline"/>
        </w:rPr>
        <w:t>The Middle East</w:t>
      </w:r>
      <w:r w:rsidRPr="00832603">
        <w:rPr>
          <w:sz w:val="16"/>
          <w:lang w:eastAsia="zh-CN"/>
        </w:rPr>
        <w:t xml:space="preserve">, while it still witnesses conflicts, </w:t>
      </w:r>
      <w:r w:rsidRPr="00347147">
        <w:rPr>
          <w:rStyle w:val="StyleUnderline"/>
        </w:rPr>
        <w:t>has come a long way since the 1980s and 1990s, especially in the Gulf Cooperation Council (GCC) nations</w:t>
      </w:r>
      <w:r w:rsidRPr="00832603">
        <w:rPr>
          <w:sz w:val="16"/>
          <w:lang w:eastAsia="zh-CN"/>
        </w:rPr>
        <w:t xml:space="preserve">. The Middle East remains the biggest source of the world’s oil, and this has shaped the foreign policy in the region.1 While the success of the region is not equal among all the states of the Middle East, the growth of the region through capitalizing on its energy resources must be applauded. </w:t>
      </w:r>
      <w:r w:rsidRPr="00347147">
        <w:rPr>
          <w:rStyle w:val="StyleUnderline"/>
        </w:rPr>
        <w:t>The hegemony that the United States had over the Middle East</w:t>
      </w:r>
      <w:r w:rsidRPr="00832603">
        <w:rPr>
          <w:sz w:val="16"/>
          <w:lang w:eastAsia="zh-CN"/>
        </w:rPr>
        <w:t xml:space="preserve">. Neither requires American presence or hegemony in the region. </w:t>
      </w:r>
      <w:r w:rsidRPr="00347147">
        <w:rPr>
          <w:rStyle w:val="StyleUnderline"/>
        </w:rPr>
        <w:t xml:space="preserve">With this knowledge, the </w:t>
      </w:r>
      <w:r w:rsidRPr="000E2CD1">
        <w:rPr>
          <w:rStyle w:val="StyleUnderline"/>
          <w:highlight w:val="cyan"/>
        </w:rPr>
        <w:t>nations in the Middle East</w:t>
      </w:r>
      <w:r w:rsidRPr="00347147">
        <w:rPr>
          <w:rStyle w:val="StyleUnderline"/>
        </w:rPr>
        <w:t xml:space="preserve"> have </w:t>
      </w:r>
      <w:r w:rsidRPr="000E2CD1">
        <w:rPr>
          <w:rStyle w:val="StyleUnderline"/>
          <w:highlight w:val="cyan"/>
        </w:rPr>
        <w:t xml:space="preserve">embarked on creating </w:t>
      </w:r>
      <w:r w:rsidRPr="000E2CD1">
        <w:rPr>
          <w:rStyle w:val="Emphasis"/>
          <w:highlight w:val="cyan"/>
        </w:rPr>
        <w:t>strong and robust foreign</w:t>
      </w:r>
      <w:r w:rsidRPr="00347147">
        <w:rPr>
          <w:rStyle w:val="Emphasis"/>
        </w:rPr>
        <w:t xml:space="preserve"> and economic </w:t>
      </w:r>
      <w:r w:rsidRPr="000E2CD1">
        <w:rPr>
          <w:rStyle w:val="Emphasis"/>
          <w:highlight w:val="cyan"/>
        </w:rPr>
        <w:t>policies</w:t>
      </w:r>
      <w:r w:rsidRPr="00347147">
        <w:rPr>
          <w:rStyle w:val="StyleUnderline"/>
        </w:rPr>
        <w:t xml:space="preserve"> around the globe</w:t>
      </w:r>
      <w:r w:rsidRPr="00347147">
        <w:rPr>
          <w:rStyle w:val="Emphasis"/>
        </w:rPr>
        <w:t xml:space="preserve">, </w:t>
      </w:r>
      <w:r w:rsidRPr="000E2CD1">
        <w:rPr>
          <w:rStyle w:val="Emphasis"/>
          <w:highlight w:val="cyan"/>
        </w:rPr>
        <w:t>causing the decline</w:t>
      </w:r>
      <w:r w:rsidRPr="00347147">
        <w:rPr>
          <w:rStyle w:val="StyleUnderline"/>
        </w:rPr>
        <w:t xml:space="preserve">, </w:t>
      </w:r>
      <w:r w:rsidRPr="000E2CD1">
        <w:rPr>
          <w:rStyle w:val="StyleUnderline"/>
          <w:highlight w:val="cyan"/>
        </w:rPr>
        <w:t xml:space="preserve">but </w:t>
      </w:r>
      <w:r w:rsidRPr="000E2CD1">
        <w:rPr>
          <w:rStyle w:val="Emphasis"/>
          <w:highlight w:val="cyan"/>
        </w:rPr>
        <w:t>not ye1t fall</w:t>
      </w:r>
      <w:r w:rsidRPr="00347147">
        <w:rPr>
          <w:rStyle w:val="StyleUnderline"/>
        </w:rPr>
        <w:t xml:space="preserve">, </w:t>
      </w:r>
      <w:r w:rsidRPr="000E2CD1">
        <w:rPr>
          <w:rStyle w:val="StyleUnderline"/>
          <w:highlight w:val="cyan"/>
        </w:rPr>
        <w:t>of</w:t>
      </w:r>
      <w:r w:rsidRPr="00347147">
        <w:rPr>
          <w:rStyle w:val="StyleUnderline"/>
        </w:rPr>
        <w:t xml:space="preserve"> the </w:t>
      </w:r>
      <w:r w:rsidRPr="000E2CD1">
        <w:rPr>
          <w:rStyle w:val="StyleUnderline"/>
          <w:highlight w:val="cyan"/>
        </w:rPr>
        <w:t>American heg</w:t>
      </w:r>
      <w:r w:rsidRPr="00347147">
        <w:rPr>
          <w:rStyle w:val="StyleUnderline"/>
        </w:rPr>
        <w:t>emony in the region</w:t>
      </w:r>
      <w:r w:rsidRPr="00832603">
        <w:rPr>
          <w:sz w:val="16"/>
          <w:lang w:eastAsia="zh-CN"/>
        </w:rPr>
        <w:t xml:space="preserve">. </w:t>
      </w:r>
      <w:r w:rsidRPr="00347147">
        <w:rPr>
          <w:rStyle w:val="StyleUnderline"/>
        </w:rPr>
        <w:t xml:space="preserve">The Middle East is </w:t>
      </w:r>
      <w:r w:rsidRPr="000E2CD1">
        <w:rPr>
          <w:rStyle w:val="Emphasis"/>
          <w:szCs w:val="24"/>
          <w:highlight w:val="cyan"/>
        </w:rPr>
        <w:t>retaliating after decades of flawed foreign policy</w:t>
      </w:r>
      <w:r w:rsidRPr="00347147">
        <w:rPr>
          <w:rStyle w:val="StyleUnderline"/>
        </w:rPr>
        <w:t xml:space="preserve"> which </w:t>
      </w:r>
      <w:r w:rsidRPr="00347147">
        <w:rPr>
          <w:rStyle w:val="Emphasis"/>
        </w:rPr>
        <w:t>targeted the Middle East as inferior</w:t>
      </w:r>
      <w:r w:rsidRPr="00347147">
        <w:rPr>
          <w:rStyle w:val="StyleUnderline"/>
        </w:rPr>
        <w:t xml:space="preserve"> to the </w:t>
      </w:r>
      <w:r w:rsidRPr="00347147">
        <w:rPr>
          <w:rStyle w:val="Emphasis"/>
        </w:rPr>
        <w:t>Western Bloc</w:t>
      </w:r>
      <w:r w:rsidRPr="00832603">
        <w:rPr>
          <w:sz w:val="16"/>
          <w:lang w:eastAsia="zh-CN"/>
        </w:rPr>
        <w:t xml:space="preserve">. Despite being the most powerful country in the world from an economic and military perspective, </w:t>
      </w:r>
      <w:r w:rsidRPr="00347147">
        <w:rPr>
          <w:rStyle w:val="StyleUnderline"/>
        </w:rPr>
        <w:t>t</w:t>
      </w:r>
      <w:r w:rsidRPr="000E2CD1">
        <w:rPr>
          <w:rStyle w:val="StyleUnderline"/>
          <w:highlight w:val="cyan"/>
        </w:rPr>
        <w:t>he U.S is facing difficulties in maintaining its leadership</w:t>
      </w:r>
      <w:r w:rsidRPr="00347147">
        <w:rPr>
          <w:rStyle w:val="StyleUnderline"/>
        </w:rPr>
        <w:t xml:space="preserve"> in the face of internal and external factors</w:t>
      </w:r>
      <w:r w:rsidRPr="00832603">
        <w:rPr>
          <w:sz w:val="16"/>
          <w:lang w:eastAsia="zh-CN"/>
        </w:rPr>
        <w:t xml:space="preserve">.2 </w:t>
      </w:r>
      <w:r w:rsidRPr="00347147">
        <w:rPr>
          <w:rStyle w:val="StyleUnderline"/>
        </w:rPr>
        <w:t>The United States government has been semi-successful in convincing the world that China is a threat</w:t>
      </w:r>
      <w:r w:rsidRPr="00832603">
        <w:rPr>
          <w:sz w:val="16"/>
          <w:lang w:eastAsia="zh-CN"/>
        </w:rPr>
        <w:t xml:space="preserve">, </w:t>
      </w:r>
      <w:r w:rsidRPr="00347147">
        <w:rPr>
          <w:rStyle w:val="StyleUnderline"/>
        </w:rPr>
        <w:t xml:space="preserve">whereas </w:t>
      </w:r>
      <w:r w:rsidRPr="000E2CD1">
        <w:rPr>
          <w:rStyle w:val="StyleUnderline"/>
          <w:highlight w:val="cyan"/>
        </w:rPr>
        <w:t xml:space="preserve">China is only a </w:t>
      </w:r>
      <w:r w:rsidRPr="000E2CD1">
        <w:rPr>
          <w:rStyle w:val="Emphasis"/>
          <w:highlight w:val="cyan"/>
        </w:rPr>
        <w:t>threat to American hegemony</w:t>
      </w:r>
      <w:r w:rsidRPr="00347147">
        <w:rPr>
          <w:rStyle w:val="StyleUnderline"/>
        </w:rPr>
        <w:t>.</w:t>
      </w:r>
      <w:r w:rsidRPr="00832603">
        <w:rPr>
          <w:sz w:val="16"/>
          <w:lang w:eastAsia="zh-CN"/>
        </w:rPr>
        <w:t xml:space="preserve">3 This research paper examines the future of the Middle East after it detaches itself from American interference and whether such a future is practical. Chapter I of the research paper examines the history and origins of the Middle East United States Administration, which began with the oil trade and further intensified through American military presence in the region to maintain “stability”. Chapter II explores the challenges and potential cause that </w:t>
      </w:r>
      <w:r w:rsidRPr="00832603">
        <w:rPr>
          <w:sz w:val="16"/>
          <w:lang w:eastAsia="zh-CN"/>
        </w:rPr>
        <w:lastRenderedPageBreak/>
        <w:t xml:space="preserve">contribute to the decline of American Hegemony in the Middle East. </w:t>
      </w:r>
      <w:r w:rsidRPr="00347147">
        <w:rPr>
          <w:rStyle w:val="StyleUnderline"/>
        </w:rPr>
        <w:t>Factors such as China’s economic policy for the Middle East, failed diplomatic missions, and the rise of other blocs have impeded the U.S position as a global leader as well as a Middle East mediator</w:t>
      </w:r>
      <w:r w:rsidRPr="00832603">
        <w:rPr>
          <w:sz w:val="16"/>
          <w:lang w:eastAsia="zh-CN"/>
        </w:rPr>
        <w:t>. Finally, chapter III concludes with a dive into the future of the Middle East after American hegemony. By examining the current administration’s policies versus the former, one can assess whether the dominance of the United States can be revived. This chapter also looks into whether the Middle East can actually survive without the United States, as neither China, Russia or India has displayed a commitment to the region the U.S has displayed in the Middle East. This chapter also addresses the Trump and Biden Administrations’ policies with regard to the Middle East and its contribution to decline.</w:t>
      </w:r>
    </w:p>
    <w:p w:rsidR="000D29D8" w:rsidRPr="006C2DB0" w:rsidRDefault="000D29D8" w:rsidP="000D29D8">
      <w:pPr>
        <w:pStyle w:val="Heading3"/>
      </w:pPr>
      <w:r>
        <w:lastRenderedPageBreak/>
        <w:t>Impact---Interventions---2NC</w:t>
      </w:r>
    </w:p>
    <w:p w:rsidR="000D29D8" w:rsidRPr="00407516" w:rsidRDefault="000D29D8" w:rsidP="000D29D8">
      <w:pPr>
        <w:pStyle w:val="Heading4"/>
      </w:pPr>
      <w:r>
        <w:t xml:space="preserve">Heg </w:t>
      </w:r>
      <w:r w:rsidRPr="00D60C24">
        <w:rPr>
          <w:u w:val="single"/>
        </w:rPr>
        <w:t>bad</w:t>
      </w:r>
      <w:r>
        <w:t xml:space="preserve"> – leads to </w:t>
      </w:r>
      <w:r w:rsidRPr="00D60C24">
        <w:rPr>
          <w:u w:val="single"/>
        </w:rPr>
        <w:t>unnecessary</w:t>
      </w:r>
      <w:r>
        <w:t xml:space="preserve"> and </w:t>
      </w:r>
      <w:r w:rsidRPr="00D60C24">
        <w:rPr>
          <w:u w:val="single"/>
        </w:rPr>
        <w:t>catastrophic</w:t>
      </w:r>
      <w:r>
        <w:t xml:space="preserve"> interventions, </w:t>
      </w:r>
      <w:r w:rsidRPr="00D60C24">
        <w:rPr>
          <w:b w:val="0"/>
          <w:bCs/>
        </w:rPr>
        <w:t>such as in Vietnam, Afghanistan, Libya, and Iraq</w:t>
      </w:r>
      <w:r>
        <w:t xml:space="preserve">, which </w:t>
      </w:r>
      <w:r w:rsidRPr="00D60C24">
        <w:rPr>
          <w:u w:val="single"/>
        </w:rPr>
        <w:t>destabilize regions</w:t>
      </w:r>
      <w:r>
        <w:t xml:space="preserve"> and spawn </w:t>
      </w:r>
      <w:r w:rsidRPr="00D60C24">
        <w:rPr>
          <w:u w:val="single"/>
        </w:rPr>
        <w:t>global resentment</w:t>
      </w:r>
      <w:r>
        <w:t>.</w:t>
      </w:r>
    </w:p>
    <w:p w:rsidR="000D29D8" w:rsidRPr="00407516" w:rsidRDefault="000D29D8" w:rsidP="000D29D8">
      <w:r>
        <w:t xml:space="preserve">Robert A. </w:t>
      </w:r>
      <w:r w:rsidRPr="00407516">
        <w:rPr>
          <w:rStyle w:val="Style13ptBold"/>
        </w:rPr>
        <w:t>Manning</w:t>
      </w:r>
      <w:r>
        <w:t xml:space="preserve"> and Mathew </w:t>
      </w:r>
      <w:r w:rsidRPr="00407516">
        <w:rPr>
          <w:rStyle w:val="Style13ptBold"/>
        </w:rPr>
        <w:t>Burrows</w:t>
      </w:r>
      <w:r>
        <w:t xml:space="preserve">, </w:t>
      </w:r>
      <w:r w:rsidRPr="00407516">
        <w:rPr>
          <w:rStyle w:val="Style13ptBold"/>
        </w:rPr>
        <w:t>23</w:t>
      </w:r>
      <w:r>
        <w:t xml:space="preserve"> – Robert A. Manning is works with the Strategic Foresight Hub at the Stimson Center where we mostly works on China, emerging technologies, and great power competition. Mathew Burrows serves as Counselor in the Executive Office at the Stimson Center, is the Program Lead of the Strategic Foresight Hub, and a Distinguished Fellow with the Reimagining US Grand Strategy program. (Robert A. Manning and Mathew Burrows, “Red Cell: The Fallacy of Perpetual US” Stimson Center, 2-7-2023, Available Online: https://www.stimson.org/2023/red-cell-3-the-fallacy-of-perpetual-u-s-primacy/, Accessed: 7-1-2024)//ilake-mc</w:t>
      </w:r>
    </w:p>
    <w:p w:rsidR="000D29D8" w:rsidRPr="00095450" w:rsidRDefault="000D29D8" w:rsidP="000D29D8">
      <w:pPr>
        <w:rPr>
          <w:sz w:val="16"/>
        </w:rPr>
      </w:pPr>
      <w:r w:rsidRPr="00407516">
        <w:rPr>
          <w:rStyle w:val="StyleUnderline"/>
        </w:rPr>
        <w:t xml:space="preserve">Enter Ukraine. Ergo, </w:t>
      </w:r>
      <w:r w:rsidRPr="00407516">
        <w:rPr>
          <w:rStyle w:val="Emphasis"/>
        </w:rPr>
        <w:t>a resurgence of American hegemony standing in the way of tyranny</w:t>
      </w:r>
      <w:r w:rsidRPr="00095450">
        <w:rPr>
          <w:sz w:val="16"/>
        </w:rPr>
        <w:t>. Certainly, the December 2022 U.S. visit of Ukrainian President Volodymyr Zelenskyy enthralled Washington and an America much in need of a hero. U.S. support for Ukraine appears popular. President Joe Biden’s success in mobilizing European and Asian allies in support of Ukraine has been impressive, a Cold War-like consensus.</w:t>
      </w:r>
    </w:p>
    <w:p w:rsidR="000D29D8" w:rsidRPr="00407516" w:rsidRDefault="000D29D8" w:rsidP="000D29D8">
      <w:pPr>
        <w:rPr>
          <w:rStyle w:val="StyleUnderline"/>
        </w:rPr>
      </w:pPr>
      <w:r w:rsidRPr="00095450">
        <w:rPr>
          <w:sz w:val="16"/>
        </w:rPr>
        <w:t xml:space="preserve">The advocates for perpetual U.S. global primacy do have a point. All things considered, </w:t>
      </w:r>
      <w:r w:rsidRPr="00407516">
        <w:rPr>
          <w:rStyle w:val="StyleUnderline"/>
        </w:rPr>
        <w:t>U.S. primacy with its enlightened self-interest</w:t>
      </w:r>
      <w:r w:rsidRPr="00095450">
        <w:rPr>
          <w:sz w:val="16"/>
        </w:rPr>
        <w:t xml:space="preserve"> — in defense of principles — </w:t>
      </w:r>
      <w:r w:rsidRPr="00407516">
        <w:rPr>
          <w:rStyle w:val="StyleUnderline"/>
        </w:rPr>
        <w:t>has broadly been a source of stability and prosperity</w:t>
      </w:r>
      <w:r w:rsidRPr="00095450">
        <w:rPr>
          <w:sz w:val="16"/>
        </w:rPr>
        <w:t xml:space="preserve">. Nevertheless, </w:t>
      </w:r>
      <w:r w:rsidRPr="00407516">
        <w:rPr>
          <w:rStyle w:val="StyleUnderline"/>
        </w:rPr>
        <w:t>it is a specious argument to say that realists conceive national interests only as direct attacks on U.S. soil</w:t>
      </w:r>
      <w:r w:rsidRPr="00095450">
        <w:rPr>
          <w:sz w:val="16"/>
        </w:rPr>
        <w:t xml:space="preserve">. Rather, </w:t>
      </w:r>
      <w:r w:rsidRPr="00407516">
        <w:rPr>
          <w:rStyle w:val="StyleUnderline"/>
        </w:rPr>
        <w:t xml:space="preserve">realists argue for </w:t>
      </w:r>
      <w:r w:rsidRPr="00407516">
        <w:rPr>
          <w:rStyle w:val="Emphasis"/>
        </w:rPr>
        <w:t>balances of power</w:t>
      </w:r>
      <w:r w:rsidRPr="00407516">
        <w:rPr>
          <w:rStyle w:val="StyleUnderline"/>
        </w:rPr>
        <w:t>, opposing Russian and Chinese attempts at hegemony over Europe and Asia</w:t>
      </w:r>
      <w:r w:rsidRPr="00095450">
        <w:rPr>
          <w:sz w:val="16"/>
        </w:rPr>
        <w:t xml:space="preserve">, </w:t>
      </w:r>
      <w:r w:rsidRPr="00407516">
        <w:rPr>
          <w:rStyle w:val="StyleUnderline"/>
        </w:rPr>
        <w:t>and occasional intervention to restore that balance</w:t>
      </w:r>
      <w:r w:rsidRPr="00095450">
        <w:rPr>
          <w:sz w:val="16"/>
        </w:rPr>
        <w:t xml:space="preserve">. </w:t>
      </w:r>
      <w:r w:rsidRPr="00407516">
        <w:rPr>
          <w:rStyle w:val="StyleUnderline"/>
        </w:rPr>
        <w:t xml:space="preserve">They are skeptical of foreign meddling for other ends, which can lead to </w:t>
      </w:r>
      <w:r w:rsidRPr="00407516">
        <w:rPr>
          <w:rStyle w:val="Emphasis"/>
        </w:rPr>
        <w:t>overreach</w:t>
      </w:r>
      <w:r w:rsidRPr="00407516">
        <w:rPr>
          <w:rStyle w:val="StyleUnderline"/>
        </w:rPr>
        <w:t xml:space="preserve">.  </w:t>
      </w:r>
    </w:p>
    <w:p w:rsidR="000D29D8" w:rsidRPr="00095450" w:rsidRDefault="000D29D8" w:rsidP="000D29D8">
      <w:pPr>
        <w:rPr>
          <w:sz w:val="16"/>
        </w:rPr>
      </w:pPr>
      <w:r w:rsidRPr="00095450">
        <w:rPr>
          <w:sz w:val="16"/>
        </w:rPr>
        <w:t xml:space="preserve">Many </w:t>
      </w:r>
      <w:r w:rsidRPr="00095450">
        <w:rPr>
          <w:rStyle w:val="StyleUnderline"/>
        </w:rPr>
        <w:t xml:space="preserve">advocates of perpetual U.S. primacy </w:t>
      </w:r>
      <w:r w:rsidRPr="00095450">
        <w:rPr>
          <w:rStyle w:val="Emphasis"/>
        </w:rPr>
        <w:t>dismiss such concerns</w:t>
      </w:r>
      <w:r w:rsidRPr="00095450">
        <w:rPr>
          <w:sz w:val="16"/>
        </w:rPr>
        <w:t xml:space="preserve">. </w:t>
      </w:r>
      <w:r w:rsidRPr="00095450">
        <w:rPr>
          <w:rStyle w:val="StyleUnderline"/>
        </w:rPr>
        <w:t>They see failed foreign adventurism as</w:t>
      </w:r>
      <w:r w:rsidRPr="00095450">
        <w:rPr>
          <w:sz w:val="16"/>
        </w:rPr>
        <w:t xml:space="preserve"> stemming less from the folly of an expansive definition of U.S. interests, than as </w:t>
      </w:r>
      <w:r w:rsidRPr="00095450">
        <w:rPr>
          <w:rStyle w:val="StyleUnderline"/>
        </w:rPr>
        <w:t>an aberration of liberal hegemony</w:t>
      </w:r>
      <w:r w:rsidRPr="00095450">
        <w:rPr>
          <w:sz w:val="16"/>
        </w:rPr>
        <w:t xml:space="preserve">. </w:t>
      </w:r>
      <w:r w:rsidRPr="00095450">
        <w:rPr>
          <w:rStyle w:val="StyleUnderline"/>
        </w:rPr>
        <w:t>They</w:t>
      </w:r>
      <w:r w:rsidRPr="00095450">
        <w:rPr>
          <w:sz w:val="16"/>
        </w:rPr>
        <w:t xml:space="preserve"> tend to </w:t>
      </w:r>
      <w:r w:rsidRPr="00095450">
        <w:rPr>
          <w:rStyle w:val="StyleUnderline"/>
        </w:rPr>
        <w:t xml:space="preserve">discount those failed U.S. interventions that ended in catastrophe, including </w:t>
      </w:r>
      <w:r w:rsidRPr="00095450">
        <w:rPr>
          <w:rStyle w:val="Emphasis"/>
        </w:rPr>
        <w:t>Vietnam, Afghanistan, Libya, and especially the 2003 Iraq War</w:t>
      </w:r>
      <w:r w:rsidRPr="00095450">
        <w:rPr>
          <w:sz w:val="16"/>
        </w:rPr>
        <w:t xml:space="preserve">. Both neoconservatives and liberals were cheerleaders for these fiascos. </w:t>
      </w:r>
      <w:r w:rsidRPr="00095450">
        <w:rPr>
          <w:rStyle w:val="StyleUnderline"/>
        </w:rPr>
        <w:t>The destabilizing destructiveness of these unnecessary interventions spawned lingering global resentment</w:t>
      </w:r>
      <w:r w:rsidRPr="00095450">
        <w:rPr>
          <w:sz w:val="16"/>
        </w:rPr>
        <w:t xml:space="preserve"> and cannot be easily airbrushed from Americans’ collective memory.</w:t>
      </w:r>
    </w:p>
    <w:p w:rsidR="000D29D8" w:rsidRPr="00095450" w:rsidRDefault="000D29D8" w:rsidP="000D29D8">
      <w:pPr>
        <w:rPr>
          <w:rStyle w:val="StyleUnderline"/>
        </w:rPr>
      </w:pPr>
      <w:r w:rsidRPr="00095450">
        <w:rPr>
          <w:sz w:val="16"/>
        </w:rPr>
        <w:t xml:space="preserve">Kagan and others argue that, </w:t>
      </w:r>
      <w:r w:rsidRPr="00095450">
        <w:rPr>
          <w:rStyle w:val="StyleUnderline"/>
        </w:rPr>
        <w:t>in the aftermath of 9/11, Americans saw Afghanistan and Iraq as matters of security</w:t>
      </w:r>
      <w:r w:rsidRPr="00095450">
        <w:rPr>
          <w:sz w:val="16"/>
        </w:rPr>
        <w:t xml:space="preserve">. </w:t>
      </w:r>
      <w:r w:rsidRPr="00095450">
        <w:rPr>
          <w:rStyle w:val="StyleUnderline"/>
        </w:rPr>
        <w:t>A good case can be made for the initial effort to overthrow the Taliban</w:t>
      </w:r>
      <w:r w:rsidRPr="00095450">
        <w:rPr>
          <w:sz w:val="16"/>
        </w:rPr>
        <w:t xml:space="preserve">. Iraq was an unwise contrivance, </w:t>
      </w:r>
      <w:r w:rsidRPr="00095450">
        <w:rPr>
          <w:rStyle w:val="StyleUnderline"/>
        </w:rPr>
        <w:t>however, as many in and outside the Bush administration warned at the time</w:t>
      </w:r>
      <w:r w:rsidRPr="00095450">
        <w:rPr>
          <w:sz w:val="16"/>
        </w:rPr>
        <w:t xml:space="preserve">. A chaotic, unsettled Iraqi state, like a Communist-led Vietnam, was not the undoing of the Western world. It is difficult to argue, however, that past debacles did not undermine American power. Was that merely the price of liberal order maintenance? Or </w:t>
      </w:r>
      <w:r w:rsidRPr="00095450">
        <w:rPr>
          <w:rStyle w:val="StyleUnderline"/>
        </w:rPr>
        <w:t>does the logic of exceptionalism to “make the world like us” compel us to ignore the costs?</w:t>
      </w:r>
    </w:p>
    <w:p w:rsidR="000D29D8" w:rsidRPr="00095450" w:rsidRDefault="000D29D8" w:rsidP="000D29D8">
      <w:pPr>
        <w:rPr>
          <w:sz w:val="16"/>
        </w:rPr>
      </w:pPr>
      <w:r w:rsidRPr="00095450">
        <w:rPr>
          <w:sz w:val="16"/>
        </w:rPr>
        <w:t>Kagan echoes the inflated threat rhetoric seen from the Vietnam and Iraq wars to the current Ukraine conflict and debates over Taiwan: “</w:t>
      </w:r>
      <w:r w:rsidRPr="00095450">
        <w:rPr>
          <w:rStyle w:val="StyleUnderline"/>
        </w:rPr>
        <w:t>The liberal world order will be threatened if Ukraine falls</w:t>
      </w:r>
      <w:r w:rsidRPr="00095450">
        <w:rPr>
          <w:sz w:val="16"/>
        </w:rPr>
        <w:t xml:space="preserve">.” </w:t>
      </w:r>
      <w:r w:rsidRPr="00095450">
        <w:rPr>
          <w:rStyle w:val="StyleUnderline"/>
        </w:rPr>
        <w:t>The international order is rules-based</w:t>
      </w:r>
      <w:r w:rsidRPr="00095450">
        <w:rPr>
          <w:sz w:val="16"/>
        </w:rPr>
        <w:t xml:space="preserve">, but, </w:t>
      </w:r>
      <w:r w:rsidRPr="00095450">
        <w:rPr>
          <w:rStyle w:val="StyleUnderline"/>
        </w:rPr>
        <w:t>Kagan</w:t>
      </w:r>
      <w:r w:rsidRPr="00095450">
        <w:rPr>
          <w:sz w:val="16"/>
        </w:rPr>
        <w:t xml:space="preserve"> candidly cites Reinhold Niebuhr’s observation, that “</w:t>
      </w:r>
      <w:r w:rsidRPr="00095450">
        <w:rPr>
          <w:rStyle w:val="StyleUnderline"/>
        </w:rPr>
        <w:t>these rules themselves are a form of American hegemony</w:t>
      </w:r>
      <w:r w:rsidRPr="00095450">
        <w:rPr>
          <w:sz w:val="16"/>
        </w:rPr>
        <w:t>.”  He adds, “</w:t>
      </w:r>
      <w:r w:rsidRPr="00095450">
        <w:rPr>
          <w:rStyle w:val="StyleUnderline"/>
        </w:rPr>
        <w:t>They are</w:t>
      </w:r>
      <w:r w:rsidRPr="00095450">
        <w:rPr>
          <w:sz w:val="16"/>
        </w:rPr>
        <w:t xml:space="preserve"> not neutral but are </w:t>
      </w:r>
      <w:r w:rsidRPr="00095450">
        <w:rPr>
          <w:rStyle w:val="StyleUnderline"/>
        </w:rPr>
        <w:t>designed to sustain the international status quo</w:t>
      </w:r>
      <w:r w:rsidRPr="00095450">
        <w:rPr>
          <w:sz w:val="16"/>
        </w:rPr>
        <w:t xml:space="preserve">, </w:t>
      </w:r>
      <w:r w:rsidRPr="00095450">
        <w:rPr>
          <w:rStyle w:val="StyleUnderline"/>
        </w:rPr>
        <w:t>which</w:t>
      </w:r>
      <w:r w:rsidRPr="00095450">
        <w:rPr>
          <w:sz w:val="16"/>
        </w:rPr>
        <w:t xml:space="preserve"> for eight decades </w:t>
      </w:r>
      <w:r w:rsidRPr="00095450">
        <w:rPr>
          <w:rStyle w:val="StyleUnderline"/>
        </w:rPr>
        <w:t>has been dominated by the American-backed liberal world</w:t>
      </w:r>
      <w:r w:rsidRPr="00095450">
        <w:rPr>
          <w:sz w:val="16"/>
        </w:rPr>
        <w:t>. The rules-based order is an adjunct to that hegemony.”</w:t>
      </w:r>
    </w:p>
    <w:p w:rsidR="000D29D8" w:rsidRDefault="000D29D8" w:rsidP="000D29D8">
      <w:pPr>
        <w:rPr>
          <w:sz w:val="16"/>
        </w:rPr>
      </w:pPr>
      <w:r w:rsidRPr="00095450">
        <w:rPr>
          <w:sz w:val="16"/>
        </w:rPr>
        <w:t xml:space="preserve">Is more continuity in a recycled binary world of China/Russia strategic competition the predetermined future? In a word, no. The U.S. rise of the past 130 years has essentially peaked. Wealth and power have diffused. Witness much of the Global South — including democracies like India, Brazil, Mexico, South Africa, and Turkey — rejecting the Western consensus on Ukraine. This is symbolized by new groupings like the BRICS </w:t>
      </w:r>
      <w:r w:rsidRPr="00095450">
        <w:rPr>
          <w:sz w:val="16"/>
        </w:rPr>
        <w:lastRenderedPageBreak/>
        <w:t>(Brazil, Russia, India, China, and South Africa), and associations—Xi Jinping’s warm welcome in Riyadh, Saudi Arabia; and Turkey’s provision of drones to Azerbaijan.</w:t>
      </w:r>
    </w:p>
    <w:p w:rsidR="000D29D8" w:rsidRDefault="000D29D8" w:rsidP="000D29D8">
      <w:pPr>
        <w:pStyle w:val="Heading3"/>
        <w:rPr>
          <w:lang w:eastAsia="zh-CN"/>
        </w:rPr>
      </w:pPr>
      <w:r>
        <w:rPr>
          <w:lang w:eastAsia="zh-CN"/>
        </w:rPr>
        <w:lastRenderedPageBreak/>
        <w:t>Impact---Ukraine---2NC</w:t>
      </w:r>
    </w:p>
    <w:p w:rsidR="000D29D8" w:rsidRDefault="000D29D8" w:rsidP="000D29D8">
      <w:pPr>
        <w:pStyle w:val="Heading4"/>
        <w:rPr>
          <w:lang w:eastAsia="zh-CN"/>
        </w:rPr>
      </w:pPr>
      <w:r>
        <w:rPr>
          <w:lang w:eastAsia="zh-CN"/>
        </w:rPr>
        <w:t xml:space="preserve">US’s detrimental hegemony in Afghanistan repeats – Ukraine is manipulated as a </w:t>
      </w:r>
      <w:r w:rsidRPr="00692BC5">
        <w:rPr>
          <w:u w:val="single"/>
          <w:lang w:eastAsia="zh-CN"/>
        </w:rPr>
        <w:t>proxy</w:t>
      </w:r>
      <w:r>
        <w:rPr>
          <w:lang w:eastAsia="zh-CN"/>
        </w:rPr>
        <w:t xml:space="preserve"> to provoke </w:t>
      </w:r>
      <w:r w:rsidRPr="00692BC5">
        <w:rPr>
          <w:u w:val="single"/>
          <w:lang w:eastAsia="zh-CN"/>
        </w:rPr>
        <w:t>Russian intervention</w:t>
      </w:r>
      <w:r>
        <w:rPr>
          <w:lang w:eastAsia="zh-CN"/>
        </w:rPr>
        <w:t xml:space="preserve"> and </w:t>
      </w:r>
      <w:r w:rsidRPr="00692BC5">
        <w:rPr>
          <w:u w:val="single"/>
          <w:lang w:eastAsia="zh-CN"/>
        </w:rPr>
        <w:t>extend conflict</w:t>
      </w:r>
      <w:r>
        <w:rPr>
          <w:lang w:eastAsia="zh-CN"/>
        </w:rPr>
        <w:t xml:space="preserve">, </w:t>
      </w:r>
      <w:r w:rsidRPr="00692BC5">
        <w:rPr>
          <w:lang w:eastAsia="zh-CN"/>
        </w:rPr>
        <w:t>sacrificing lives</w:t>
      </w:r>
      <w:r>
        <w:rPr>
          <w:lang w:eastAsia="zh-CN"/>
        </w:rPr>
        <w:t xml:space="preserve"> for the sake of </w:t>
      </w:r>
      <w:r w:rsidRPr="00692BC5">
        <w:rPr>
          <w:u w:val="single"/>
          <w:lang w:eastAsia="zh-CN"/>
        </w:rPr>
        <w:t>American dominance</w:t>
      </w:r>
      <w:r>
        <w:rPr>
          <w:lang w:eastAsia="zh-CN"/>
        </w:rPr>
        <w:t>.</w:t>
      </w:r>
    </w:p>
    <w:p w:rsidR="000D29D8" w:rsidRPr="000C747F" w:rsidRDefault="000D29D8" w:rsidP="000D29D8">
      <w:pPr>
        <w:rPr>
          <w:lang w:eastAsia="zh-CN"/>
        </w:rPr>
      </w:pPr>
      <w:r>
        <w:rPr>
          <w:lang w:eastAsia="zh-CN"/>
        </w:rPr>
        <w:t xml:space="preserve">Rick </w:t>
      </w:r>
      <w:r w:rsidRPr="000C747F">
        <w:rPr>
          <w:rStyle w:val="Style13ptBold"/>
        </w:rPr>
        <w:t>Sterling</w:t>
      </w:r>
      <w:r>
        <w:rPr>
          <w:lang w:eastAsia="zh-CN"/>
        </w:rPr>
        <w:t xml:space="preserve">, </w:t>
      </w:r>
      <w:r w:rsidRPr="000C747F">
        <w:rPr>
          <w:rStyle w:val="Style13ptBold"/>
        </w:rPr>
        <w:t>22</w:t>
      </w:r>
      <w:r>
        <w:rPr>
          <w:lang w:eastAsia="zh-CN"/>
        </w:rPr>
        <w:t xml:space="preserve"> – Rick Sterling is an investigative journalist based in the San Francisco Bay Area. (Rick Sterling, “Ukraine is a Pawn on the Grand Chessboard,” Al Mayadeen English, 4-26-2022, Available Online: https://english.almayadeen.net/articles/analysis/ukraine-is-a-pawn-on-the-grand-chessboard, Accessed: 7-8-2024)//ilake-mc</w:t>
      </w:r>
    </w:p>
    <w:p w:rsidR="000D29D8" w:rsidRPr="008C6548" w:rsidRDefault="000D29D8" w:rsidP="000D29D8">
      <w:pPr>
        <w:rPr>
          <w:sz w:val="16"/>
          <w:lang w:eastAsia="zh-CN"/>
        </w:rPr>
      </w:pPr>
      <w:r w:rsidRPr="008C6548">
        <w:rPr>
          <w:sz w:val="16"/>
          <w:lang w:eastAsia="zh-CN"/>
        </w:rPr>
        <w:t xml:space="preserve">Zbigniew </w:t>
      </w:r>
      <w:r w:rsidRPr="000C747F">
        <w:rPr>
          <w:rStyle w:val="StyleUnderline"/>
        </w:rPr>
        <w:t>Brzezinski’s book “The Grand Chessboard”</w:t>
      </w:r>
      <w:r w:rsidRPr="008C6548">
        <w:rPr>
          <w:sz w:val="16"/>
          <w:lang w:eastAsia="zh-CN"/>
        </w:rPr>
        <w:t xml:space="preserve"> was </w:t>
      </w:r>
      <w:r w:rsidRPr="000C747F">
        <w:rPr>
          <w:rStyle w:val="StyleUnderline"/>
        </w:rPr>
        <w:t>published 25 years ago</w:t>
      </w:r>
      <w:r w:rsidRPr="008C6548">
        <w:rPr>
          <w:sz w:val="16"/>
          <w:lang w:eastAsia="zh-CN"/>
        </w:rPr>
        <w:t xml:space="preserve">. </w:t>
      </w:r>
      <w:r w:rsidRPr="000C747F">
        <w:rPr>
          <w:rStyle w:val="StyleUnderline"/>
        </w:rPr>
        <w:t xml:space="preserve">His assumptions and strategies for maintaining U.S. global dominance have been </w:t>
      </w:r>
      <w:r w:rsidRPr="000C747F">
        <w:rPr>
          <w:rStyle w:val="Emphasis"/>
        </w:rPr>
        <w:t>hugely influential</w:t>
      </w:r>
      <w:r w:rsidRPr="000C747F">
        <w:rPr>
          <w:rStyle w:val="StyleUnderline"/>
        </w:rPr>
        <w:t xml:space="preserve"> in US foreign policy</w:t>
      </w:r>
      <w:r w:rsidRPr="008C6548">
        <w:rPr>
          <w:sz w:val="16"/>
          <w:lang w:eastAsia="zh-CN"/>
        </w:rPr>
        <w:t xml:space="preserve">. As the conflict in Ukraine evolves, with the potential of escalating into a world war, we can see where this policy leads and how crucial it is to re-evaluate.  </w:t>
      </w:r>
    </w:p>
    <w:p w:rsidR="000D29D8" w:rsidRPr="008C6548" w:rsidRDefault="000D29D8" w:rsidP="000D29D8">
      <w:pPr>
        <w:rPr>
          <w:sz w:val="16"/>
          <w:lang w:eastAsia="zh-CN"/>
        </w:rPr>
      </w:pPr>
      <w:r w:rsidRPr="008C6548">
        <w:rPr>
          <w:sz w:val="16"/>
          <w:lang w:eastAsia="zh-CN"/>
        </w:rPr>
        <w:t>Brzezinski sums up the situation: “</w:t>
      </w:r>
      <w:r w:rsidRPr="009F42F8">
        <w:rPr>
          <w:rStyle w:val="StyleUnderline"/>
        </w:rPr>
        <w:t xml:space="preserve">America is now the only global superpower, and Eurasia is the </w:t>
      </w:r>
      <w:r w:rsidRPr="009F42F8">
        <w:rPr>
          <w:rStyle w:val="Emphasis"/>
        </w:rPr>
        <w:t>globe’s central arena</w:t>
      </w:r>
      <w:r w:rsidRPr="008C6548">
        <w:rPr>
          <w:sz w:val="16"/>
          <w:lang w:eastAsia="zh-CN"/>
        </w:rPr>
        <w:t>”. He adds “It is imperative that no Eurasian challenger emerges, capable of dominating Eurasia and thus of challenging America”.</w:t>
      </w:r>
    </w:p>
    <w:p w:rsidR="000D29D8" w:rsidRPr="009F42F8" w:rsidRDefault="000D29D8" w:rsidP="000D29D8">
      <w:pPr>
        <w:rPr>
          <w:rStyle w:val="StyleUnderline"/>
        </w:rPr>
      </w:pPr>
      <w:r w:rsidRPr="008C6548">
        <w:rPr>
          <w:sz w:val="16"/>
          <w:lang w:eastAsia="zh-CN"/>
        </w:rPr>
        <w:t xml:space="preserve">The book surveys the different nations in Eurasia, from Japan in the east to the UK in the west. The entire landmass of Europe and Asia is covered. </w:t>
      </w:r>
      <w:r w:rsidRPr="009F42F8">
        <w:rPr>
          <w:rStyle w:val="StyleUnderline"/>
        </w:rPr>
        <w:t xml:space="preserve">This is the “grand chessboard” and Brzezinski analyzes how the US should “play” different pieces on the board to keep potential rivals down and the US in control. </w:t>
      </w:r>
    </w:p>
    <w:p w:rsidR="000D29D8" w:rsidRPr="008C6548" w:rsidRDefault="000D29D8" w:rsidP="000D29D8">
      <w:pPr>
        <w:rPr>
          <w:sz w:val="16"/>
          <w:lang w:eastAsia="zh-CN"/>
        </w:rPr>
      </w:pPr>
      <w:r w:rsidRPr="008C6548">
        <w:rPr>
          <w:sz w:val="16"/>
          <w:lang w:eastAsia="zh-CN"/>
        </w:rPr>
        <w:t>Brzezinski’s Influence</w:t>
      </w:r>
    </w:p>
    <w:p w:rsidR="000D29D8" w:rsidRPr="008C6548" w:rsidRDefault="000D29D8" w:rsidP="000D29D8">
      <w:pPr>
        <w:rPr>
          <w:sz w:val="16"/>
          <w:lang w:eastAsia="zh-CN"/>
        </w:rPr>
      </w:pPr>
      <w:r w:rsidRPr="00952058">
        <w:rPr>
          <w:rStyle w:val="StyleUnderline"/>
        </w:rPr>
        <w:t>Brzezinski was a very powerful National Security Advisor to President Carter</w:t>
      </w:r>
      <w:r w:rsidRPr="008C6548">
        <w:rPr>
          <w:sz w:val="16"/>
          <w:lang w:eastAsia="zh-CN"/>
        </w:rPr>
        <w:t xml:space="preserve">. Before that, he founded the Trilateral Commission. Later, he taught Madeline Albright and many other key figures in US foreign policy. </w:t>
      </w:r>
    </w:p>
    <w:p w:rsidR="000D29D8" w:rsidRPr="008C6548" w:rsidRDefault="000D29D8" w:rsidP="000D29D8">
      <w:pPr>
        <w:rPr>
          <w:sz w:val="16"/>
          <w:lang w:eastAsia="zh-CN"/>
        </w:rPr>
      </w:pPr>
      <w:r w:rsidRPr="00952058">
        <w:rPr>
          <w:rStyle w:val="StyleUnderline"/>
        </w:rPr>
        <w:t>Brzezinski initiated the “Afghanistan Trap”. That was the secret 1979 US program to mobilize and support mujahedin foreign fighters to invade and destabilize Afghanistan</w:t>
      </w:r>
      <w:r w:rsidRPr="008C6548">
        <w:rPr>
          <w:sz w:val="16"/>
          <w:lang w:eastAsia="zh-CN"/>
        </w:rPr>
        <w:t>. In this period, Afghanistan was undergoing dramatic positive changes. As described by Canadian academic John Ryan, “Afghanistan once had a progressive secular government, with broad popular support. It had enacted progressive reforms and gave equal rights to women”.</w:t>
      </w:r>
    </w:p>
    <w:p w:rsidR="000D29D8" w:rsidRPr="008C6548" w:rsidRDefault="000D29D8" w:rsidP="000D29D8">
      <w:pPr>
        <w:rPr>
          <w:sz w:val="16"/>
          <w:lang w:eastAsia="zh-CN"/>
        </w:rPr>
      </w:pPr>
      <w:r w:rsidRPr="008C6548">
        <w:rPr>
          <w:sz w:val="16"/>
          <w:lang w:eastAsia="zh-CN"/>
        </w:rPr>
        <w:t xml:space="preserve">The </w:t>
      </w:r>
      <w:r w:rsidRPr="00952058">
        <w:rPr>
          <w:rStyle w:val="StyleUnderline"/>
        </w:rPr>
        <w:t>Brzezinski plan was to utilize reactionary local forces and foreign fighters to create enough mayhem that the government would ask the neighboring Soviet Union to send military support. The overall goal was to “bog down the Soviet army”</w:t>
      </w:r>
      <w:r w:rsidRPr="008C6548">
        <w:rPr>
          <w:sz w:val="16"/>
          <w:lang w:eastAsia="zh-CN"/>
        </w:rPr>
        <w:t xml:space="preserve"> and “give them their own Vietnam”.  </w:t>
      </w:r>
    </w:p>
    <w:p w:rsidR="000D29D8" w:rsidRPr="008C6548" w:rsidRDefault="000D29D8" w:rsidP="000D29D8">
      <w:pPr>
        <w:rPr>
          <w:sz w:val="16"/>
          <w:lang w:eastAsia="zh-CN"/>
        </w:rPr>
      </w:pPr>
      <w:r w:rsidRPr="00952058">
        <w:rPr>
          <w:rStyle w:val="StyleUnderline"/>
        </w:rPr>
        <w:t>With enormous funding from the US</w:t>
      </w:r>
      <w:r w:rsidRPr="008C6548">
        <w:rPr>
          <w:sz w:val="16"/>
          <w:lang w:eastAsia="zh-CN"/>
        </w:rPr>
        <w:t xml:space="preserve"> and Saudi Arabia beginning in 1978, </w:t>
      </w:r>
      <w:r w:rsidRPr="00952058">
        <w:rPr>
          <w:rStyle w:val="StyleUnderline"/>
        </w:rPr>
        <w:t xml:space="preserve">the plan resulted in </w:t>
      </w:r>
      <w:r w:rsidRPr="00952058">
        <w:rPr>
          <w:rStyle w:val="Emphasis"/>
        </w:rPr>
        <w:t>chaos, starvation and bloodshed</w:t>
      </w:r>
      <w:r w:rsidRPr="00952058">
        <w:rPr>
          <w:rStyle w:val="StyleUnderline"/>
        </w:rPr>
        <w:t xml:space="preserve"> in Afghanistan which continues to today</w:t>
      </w:r>
      <w:r w:rsidRPr="008C6548">
        <w:rPr>
          <w:sz w:val="16"/>
          <w:lang w:eastAsia="zh-CN"/>
        </w:rPr>
        <w:t xml:space="preserve">. Approximately </w:t>
      </w:r>
      <w:r w:rsidRPr="00952058">
        <w:rPr>
          <w:rStyle w:val="StyleUnderline"/>
        </w:rPr>
        <w:t>6 million Afghans became refugee</w:t>
      </w:r>
      <w:r w:rsidRPr="008C6548">
        <w:rPr>
          <w:sz w:val="16"/>
          <w:lang w:eastAsia="zh-CN"/>
        </w:rPr>
        <w:t xml:space="preserve">s fleeing the chaos and war. </w:t>
      </w:r>
    </w:p>
    <w:p w:rsidR="000D29D8" w:rsidRPr="008C6548" w:rsidRDefault="000D29D8" w:rsidP="000D29D8">
      <w:pPr>
        <w:rPr>
          <w:sz w:val="16"/>
          <w:lang w:eastAsia="zh-CN"/>
        </w:rPr>
      </w:pPr>
      <w:r w:rsidRPr="00952058">
        <w:rPr>
          <w:rStyle w:val="StyleUnderline"/>
        </w:rPr>
        <w:t>Years later</w:t>
      </w:r>
      <w:r w:rsidRPr="008C6548">
        <w:rPr>
          <w:sz w:val="16"/>
          <w:lang w:eastAsia="zh-CN"/>
        </w:rPr>
        <w:t xml:space="preserve">, when interviewed about this policy, </w:t>
      </w:r>
      <w:r w:rsidRPr="00952058">
        <w:rPr>
          <w:rStyle w:val="StyleUnderline"/>
        </w:rPr>
        <w:t>Brzezinski was proud and explicit</w:t>
      </w:r>
      <w:r w:rsidRPr="008C6548">
        <w:rPr>
          <w:sz w:val="16"/>
          <w:lang w:eastAsia="zh-CN"/>
        </w:rPr>
        <w:t xml:space="preserve">: “We didn’t push the Russians to intervene, but we knowingly increased the probability that they would”. </w:t>
      </w:r>
      <w:r w:rsidRPr="00952058">
        <w:rPr>
          <w:rStyle w:val="StyleUnderline"/>
        </w:rPr>
        <w:t>When asked if he had regrets</w:t>
      </w:r>
      <w:r w:rsidRPr="008C6548">
        <w:rPr>
          <w:sz w:val="16"/>
          <w:lang w:eastAsia="zh-CN"/>
        </w:rPr>
        <w:t xml:space="preserve"> for the decades of mayhem in Afghanistan, </w:t>
      </w:r>
      <w:r w:rsidRPr="00952058">
        <w:rPr>
          <w:rStyle w:val="StyleUnderline"/>
        </w:rPr>
        <w:t>he was clear: “Regret what? That secret operation was an excellent idea</w:t>
      </w:r>
      <w:r w:rsidRPr="008C6548">
        <w:rPr>
          <w:sz w:val="16"/>
          <w:lang w:eastAsia="zh-CN"/>
        </w:rPr>
        <w:t xml:space="preserve">. It had the effect of drawing the Russians into the Afghan trap and you want me to regret it? …. </w:t>
      </w:r>
      <w:r w:rsidRPr="00952058">
        <w:rPr>
          <w:rStyle w:val="StyleUnderline"/>
        </w:rPr>
        <w:t>Moscow had to carry on a war that was unsustainable for the regime</w:t>
      </w:r>
      <w:r w:rsidRPr="008C6548">
        <w:rPr>
          <w:sz w:val="16"/>
          <w:lang w:eastAsia="zh-CN"/>
        </w:rPr>
        <w:t xml:space="preserve">, a conflict that brought about the demoralization and finally the breakup of the Soviet empire…. What is more important in world history? The Taliban or the collapse of the Soviet empire? Some agitated Muslims or the liberation of central Europe and the end of the Cold War?” </w:t>
      </w:r>
    </w:p>
    <w:p w:rsidR="000D29D8" w:rsidRPr="008C6548" w:rsidRDefault="000D29D8" w:rsidP="000D29D8">
      <w:pPr>
        <w:rPr>
          <w:sz w:val="16"/>
          <w:lang w:eastAsia="zh-CN"/>
        </w:rPr>
      </w:pPr>
      <w:r w:rsidRPr="00611B0B">
        <w:rPr>
          <w:rStyle w:val="StyleUnderline"/>
        </w:rPr>
        <w:lastRenderedPageBreak/>
        <w:t xml:space="preserve">Afghanistan was a </w:t>
      </w:r>
      <w:r w:rsidRPr="00611B0B">
        <w:rPr>
          <w:rStyle w:val="Emphasis"/>
        </w:rPr>
        <w:t>pawn</w:t>
      </w:r>
      <w:r w:rsidRPr="00611B0B">
        <w:rPr>
          <w:rStyle w:val="StyleUnderline"/>
        </w:rPr>
        <w:t xml:space="preserve"> in the US campaign against the Soviet Union</w:t>
      </w:r>
      <w:r w:rsidRPr="008C6548">
        <w:rPr>
          <w:sz w:val="16"/>
          <w:lang w:eastAsia="zh-CN"/>
        </w:rPr>
        <w:t xml:space="preserve">. </w:t>
      </w:r>
      <w:r w:rsidRPr="00611B0B">
        <w:rPr>
          <w:rStyle w:val="StyleUnderline"/>
        </w:rPr>
        <w:t xml:space="preserve">The amorality of US foreign policy is clear and consistent, from the </w:t>
      </w:r>
      <w:r w:rsidRPr="00611B0B">
        <w:rPr>
          <w:rStyle w:val="Emphasis"/>
        </w:rPr>
        <w:t>destruction of Afghanistan beginning in 1978</w:t>
      </w:r>
      <w:r w:rsidRPr="00611B0B">
        <w:rPr>
          <w:rStyle w:val="StyleUnderline"/>
        </w:rPr>
        <w:t xml:space="preserve"> continuing to the </w:t>
      </w:r>
      <w:r w:rsidRPr="00611B0B">
        <w:rPr>
          <w:rStyle w:val="Emphasis"/>
        </w:rPr>
        <w:t xml:space="preserve">current starvation </w:t>
      </w:r>
      <w:r w:rsidRPr="00611B0B">
        <w:rPr>
          <w:rStyle w:val="StyleUnderline"/>
        </w:rPr>
        <w:t xml:space="preserve">caused by US </w:t>
      </w:r>
      <w:r w:rsidRPr="00611B0B">
        <w:rPr>
          <w:rStyle w:val="Emphasis"/>
        </w:rPr>
        <w:t>freezing of Afghan government reserves</w:t>
      </w:r>
      <w:r w:rsidRPr="008C6548">
        <w:rPr>
          <w:sz w:val="16"/>
          <w:lang w:eastAsia="zh-CN"/>
        </w:rPr>
        <w:t>.</w:t>
      </w:r>
    </w:p>
    <w:p w:rsidR="000D29D8" w:rsidRPr="008C6548" w:rsidRDefault="000D29D8" w:rsidP="000D29D8">
      <w:pPr>
        <w:rPr>
          <w:sz w:val="16"/>
          <w:lang w:eastAsia="zh-CN"/>
        </w:rPr>
      </w:pPr>
      <w:r w:rsidRPr="008C6548">
        <w:rPr>
          <w:sz w:val="16"/>
          <w:lang w:eastAsia="zh-CN"/>
        </w:rPr>
        <w:t xml:space="preserve">The blow-back is also clear. The foreign fighters trained by the US and Saudis became Al Qaeda and then ISIS. The 2016 Orlando nightclub massacre, where 49 died and 53 were wounded was perpetrated by the son of an Afghan refugee who never would have come to the US if his country had not been intentionally destabilized. Paul Fitzgerald eloquently describes the tragedy in his article Brzezinski’s vision to lure Soviets into Afghan Trap now Orlando’s nightmare. </w:t>
      </w:r>
    </w:p>
    <w:p w:rsidR="000D29D8" w:rsidRPr="008C6548" w:rsidRDefault="000D29D8" w:rsidP="000D29D8">
      <w:pPr>
        <w:rPr>
          <w:sz w:val="16"/>
          <w:lang w:eastAsia="zh-CN"/>
        </w:rPr>
      </w:pPr>
      <w:r w:rsidRPr="008C6548">
        <w:rPr>
          <w:sz w:val="16"/>
          <w:lang w:eastAsia="zh-CN"/>
        </w:rPr>
        <w:t>US Supremacy and Exceptionalism</w:t>
      </w:r>
    </w:p>
    <w:p w:rsidR="000D29D8" w:rsidRPr="008C6548" w:rsidRDefault="000D29D8" w:rsidP="000D29D8">
      <w:pPr>
        <w:rPr>
          <w:sz w:val="16"/>
          <w:lang w:eastAsia="zh-CN"/>
        </w:rPr>
      </w:pPr>
      <w:r w:rsidRPr="008C6548">
        <w:rPr>
          <w:sz w:val="16"/>
          <w:lang w:eastAsia="zh-CN"/>
        </w:rPr>
        <w:t xml:space="preserve">The “Grand Chessboard” assumes US supremacy and exceptionalism and adds the strategy for implementing and enforcing this “primacy” on the biggest and most important arena: Eurasia. </w:t>
      </w:r>
    </w:p>
    <w:p w:rsidR="000D29D8" w:rsidRPr="008C6548" w:rsidRDefault="000D29D8" w:rsidP="000D29D8">
      <w:pPr>
        <w:rPr>
          <w:sz w:val="16"/>
          <w:lang w:eastAsia="zh-CN"/>
        </w:rPr>
      </w:pPr>
      <w:r w:rsidRPr="00611B0B">
        <w:rPr>
          <w:rStyle w:val="StyleUnderline"/>
        </w:rPr>
        <w:t>Brzezinski does not countenance a multi-polar world</w:t>
      </w:r>
      <w:r w:rsidRPr="008C6548">
        <w:rPr>
          <w:sz w:val="16"/>
          <w:lang w:eastAsia="zh-CN"/>
        </w:rPr>
        <w:t xml:space="preserve">. “A world without US primacy will be a world with more violence and disorder and less democracy and economic growth ….” and “The only real alternative to American global leadership in the foreseeable future is international anarchy”. </w:t>
      </w:r>
    </w:p>
    <w:p w:rsidR="000D29D8" w:rsidRPr="008C6548" w:rsidRDefault="000D29D8" w:rsidP="000D29D8">
      <w:pPr>
        <w:rPr>
          <w:sz w:val="16"/>
          <w:lang w:eastAsia="zh-CN"/>
        </w:rPr>
      </w:pPr>
      <w:r w:rsidRPr="008C6548">
        <w:rPr>
          <w:sz w:val="16"/>
          <w:lang w:eastAsia="zh-CN"/>
        </w:rPr>
        <w:t xml:space="preserve">These assertions continue today as the US foreign policy establishment repeatedly talks about the “rules-based order” and “international community”, ignoring the fact that the West is a small fraction of humanity. Toward the end of his book, Brzezinski suggests the “upgrading” of the United Nations and a “new distribution of responsibilities and privileges” that take into account the “changed realities of global power”. </w:t>
      </w:r>
    </w:p>
    <w:p w:rsidR="000D29D8" w:rsidRPr="008C6548" w:rsidRDefault="000D29D8" w:rsidP="000D29D8">
      <w:pPr>
        <w:rPr>
          <w:sz w:val="16"/>
          <w:lang w:eastAsia="zh-CN"/>
        </w:rPr>
      </w:pPr>
      <w:r w:rsidRPr="008C6548">
        <w:rPr>
          <w:sz w:val="16"/>
          <w:lang w:eastAsia="zh-CN"/>
        </w:rPr>
        <w:t xml:space="preserve">The importance of NATO and Ukraine  </w:t>
      </w:r>
    </w:p>
    <w:p w:rsidR="000D29D8" w:rsidRPr="008C6548" w:rsidRDefault="000D29D8" w:rsidP="000D29D8">
      <w:pPr>
        <w:rPr>
          <w:sz w:val="16"/>
          <w:lang w:eastAsia="zh-CN"/>
        </w:rPr>
      </w:pPr>
      <w:r w:rsidRPr="008C6548">
        <w:rPr>
          <w:sz w:val="16"/>
          <w:lang w:eastAsia="zh-CN"/>
        </w:rPr>
        <w:t>With the dissolution of the Soviet Union and Warsaw Pact, many people in the West believed NATO was no longer needed. NATO claimed to be strictly a defensive alliance and its only rival had disbanded.</w:t>
      </w:r>
    </w:p>
    <w:p w:rsidR="000D29D8" w:rsidRPr="008C6548" w:rsidRDefault="000D29D8" w:rsidP="000D29D8">
      <w:pPr>
        <w:rPr>
          <w:sz w:val="16"/>
          <w:lang w:eastAsia="zh-CN"/>
        </w:rPr>
      </w:pPr>
      <w:r w:rsidRPr="008C6548">
        <w:rPr>
          <w:sz w:val="16"/>
          <w:lang w:eastAsia="zh-CN"/>
        </w:rPr>
        <w:t xml:space="preserve">Brzezinski and other US hawks saw that NATO could be used to expand US hegemony and keep weapons purchases flowing. Thus he wrote that, “an enlarged NATO will serve well both the short-term and the longer-term goals of U.S. policy”.  </w:t>
      </w:r>
    </w:p>
    <w:p w:rsidR="000D29D8" w:rsidRPr="008C6548" w:rsidRDefault="000D29D8" w:rsidP="000D29D8">
      <w:pPr>
        <w:rPr>
          <w:sz w:val="16"/>
          <w:lang w:eastAsia="zh-CN"/>
        </w:rPr>
      </w:pPr>
      <w:r w:rsidRPr="008C6548">
        <w:rPr>
          <w:sz w:val="16"/>
          <w:lang w:eastAsia="zh-CN"/>
        </w:rPr>
        <w:t xml:space="preserve">Brzezinski was adamant that Russian concerns or fears should be dismissed. “Any accommodation with Russia on the issue of NATO enlargement should not entail an outcome that has the effect of making Russia a de facto decision-making member of the alliance”. Brzezinski was skillful at presenting an aggressive and offensive policy in the best light.  </w:t>
      </w:r>
    </w:p>
    <w:p w:rsidR="000D29D8" w:rsidRPr="008C6548" w:rsidRDefault="000D29D8" w:rsidP="000D29D8">
      <w:pPr>
        <w:rPr>
          <w:sz w:val="16"/>
          <w:lang w:eastAsia="zh-CN"/>
        </w:rPr>
      </w:pPr>
      <w:r w:rsidRPr="00A31A7F">
        <w:rPr>
          <w:rStyle w:val="StyleUnderline"/>
        </w:rPr>
        <w:t>Brzezinski presents Ukraine as the pivotal country for containing Russia. He says, “Ukraine is the critical state, insofar as Russia’s future evolution is concerned”. He says, “Without Ukraine, Russia ceases to be a Eurasian empire”.  This is another example of his skillful wording because Ukraine as part of a hostile military alliance does not only prevent a Russian “empire”; it presents a potential threat</w:t>
      </w:r>
      <w:r w:rsidRPr="008C6548">
        <w:rPr>
          <w:sz w:val="16"/>
          <w:lang w:eastAsia="zh-CN"/>
        </w:rPr>
        <w:t xml:space="preserve">.  Kyiv is less than 500 miles from Moscow and Ukraine was a major route of the Nazi invasion.  </w:t>
      </w:r>
    </w:p>
    <w:p w:rsidR="000D29D8" w:rsidRPr="008C6548" w:rsidRDefault="000D29D8" w:rsidP="000D29D8">
      <w:pPr>
        <w:rPr>
          <w:sz w:val="16"/>
          <w:lang w:eastAsia="zh-CN"/>
        </w:rPr>
      </w:pPr>
      <w:r w:rsidRPr="008C6548">
        <w:rPr>
          <w:sz w:val="16"/>
          <w:lang w:eastAsia="zh-CN"/>
        </w:rPr>
        <w:t xml:space="preserve">Brzezinski was well aware of the controversial nature of Ukraine’s borders. On page 104, he gives a quote that shows many people of eastern Ukraine wanted out of Ukraine since the breakup of the Soviet Union. The 1996 quote from a Moscow newspaper reports, “In the foreseeable future, events in eastern Ukraine confront Russia with a very difficult problem. Mass manifestations of discontent … will be accompanied by appeals to Russia, or even demands, to take over the region”. </w:t>
      </w:r>
    </w:p>
    <w:p w:rsidR="000D29D8" w:rsidRPr="008C6548" w:rsidRDefault="000D29D8" w:rsidP="000D29D8">
      <w:pPr>
        <w:rPr>
          <w:sz w:val="16"/>
          <w:lang w:eastAsia="zh-CN"/>
        </w:rPr>
      </w:pPr>
      <w:r w:rsidRPr="008C6548">
        <w:rPr>
          <w:sz w:val="16"/>
          <w:lang w:eastAsia="zh-CN"/>
        </w:rPr>
        <w:t xml:space="preserve">Despite this reality, Brzezinski is dismissive of Russian rights and complaints. He bluntly says, “Europe is America’s essential geopolitical bridgehead on the Eurasian continent” and “Western Europe and increasingly Central Europe remain largely an American protectorate”.  The unstated assumption is that the US has every right to dominate Eurasia from afar. </w:t>
      </w:r>
    </w:p>
    <w:p w:rsidR="000D29D8" w:rsidRPr="008C6548" w:rsidRDefault="000D29D8" w:rsidP="000D29D8">
      <w:pPr>
        <w:rPr>
          <w:sz w:val="16"/>
          <w:lang w:eastAsia="zh-CN"/>
        </w:rPr>
      </w:pPr>
      <w:r w:rsidRPr="008C6548">
        <w:rPr>
          <w:sz w:val="16"/>
          <w:lang w:eastAsia="zh-CN"/>
        </w:rPr>
        <w:t xml:space="preserve">Brzezinski advises Russia to decentralize with the free market and a loose confederation of “European Russia, a Siberian Russia, and a Far Eastern Republic”.  </w:t>
      </w:r>
    </w:p>
    <w:p w:rsidR="000D29D8" w:rsidRPr="008C6548" w:rsidRDefault="000D29D8" w:rsidP="000D29D8">
      <w:pPr>
        <w:rPr>
          <w:sz w:val="16"/>
          <w:lang w:eastAsia="zh-CN"/>
        </w:rPr>
      </w:pPr>
      <w:r w:rsidRPr="008C6548">
        <w:rPr>
          <w:sz w:val="16"/>
          <w:lang w:eastAsia="zh-CN"/>
        </w:rPr>
        <w:t>Afghanistan is the model</w:t>
      </w:r>
    </w:p>
    <w:p w:rsidR="000D29D8" w:rsidRPr="008C6548" w:rsidRDefault="000D29D8" w:rsidP="000D29D8">
      <w:pPr>
        <w:rPr>
          <w:sz w:val="16"/>
          <w:lang w:eastAsia="zh-CN"/>
        </w:rPr>
      </w:pPr>
      <w:r w:rsidRPr="008C6548">
        <w:rPr>
          <w:sz w:val="16"/>
          <w:lang w:eastAsia="zh-CN"/>
        </w:rPr>
        <w:t xml:space="preserve">Brzezinski realizes that Russia presents a potential challenge to US domination of Eurasia, especially if it allies with China. In the “Grand Chessboard”, he writes, “If the middle space rebuffs the West, becomes an assertive single entity, and either gains control over the South or forms an alliance with the major Eastern actor, then America’s primacy in Eurasia shrinks dramatically”. Russia is the “middle space” and China is the “major Eastern actor”.  </w:t>
      </w:r>
    </w:p>
    <w:p w:rsidR="000D29D8" w:rsidRPr="008C6548" w:rsidRDefault="000D29D8" w:rsidP="000D29D8">
      <w:pPr>
        <w:rPr>
          <w:sz w:val="16"/>
          <w:lang w:eastAsia="zh-CN"/>
        </w:rPr>
      </w:pPr>
      <w:r w:rsidRPr="008C6548">
        <w:rPr>
          <w:sz w:val="16"/>
          <w:lang w:eastAsia="zh-CN"/>
        </w:rPr>
        <w:lastRenderedPageBreak/>
        <w:t xml:space="preserve">What was feared by the US strategist has happened:  </w:t>
      </w:r>
      <w:r w:rsidRPr="00A31A7F">
        <w:rPr>
          <w:rStyle w:val="StyleUnderline"/>
        </w:rPr>
        <w:t>For the past 20 years, Russia and China have been building an alliance dedicated to ending US hegemony and beginning a new era</w:t>
      </w:r>
      <w:r w:rsidRPr="008C6548">
        <w:rPr>
          <w:sz w:val="16"/>
          <w:lang w:eastAsia="zh-CN"/>
        </w:rPr>
        <w:t xml:space="preserve"> in international relations. </w:t>
      </w:r>
    </w:p>
    <w:p w:rsidR="000D29D8" w:rsidRPr="008C6548" w:rsidRDefault="000D29D8" w:rsidP="000D29D8">
      <w:pPr>
        <w:rPr>
          <w:sz w:val="16"/>
          <w:lang w:eastAsia="zh-CN"/>
        </w:rPr>
      </w:pPr>
      <w:r w:rsidRPr="00A31A7F">
        <w:rPr>
          <w:rStyle w:val="StyleUnderline"/>
        </w:rPr>
        <w:t>This may be why the US aggressively provoked the crisis in Ukraine</w:t>
      </w:r>
      <w:r w:rsidRPr="008C6548">
        <w:rPr>
          <w:sz w:val="16"/>
          <w:lang w:eastAsia="zh-CN"/>
        </w:rPr>
        <w:t xml:space="preserve">. </w:t>
      </w:r>
      <w:r w:rsidRPr="00A31A7F">
        <w:rPr>
          <w:rStyle w:val="StyleUnderline"/>
        </w:rPr>
        <w:t>The list of provocations is clear:  moral and material support for Maidan protests</w:t>
      </w:r>
      <w:r w:rsidRPr="008C6548">
        <w:rPr>
          <w:sz w:val="16"/>
          <w:lang w:eastAsia="zh-CN"/>
        </w:rPr>
        <w:t xml:space="preserve">, </w:t>
      </w:r>
      <w:r w:rsidRPr="00A31A7F">
        <w:rPr>
          <w:rStyle w:val="StyleUnderline"/>
        </w:rPr>
        <w:t>rejection of the EU agreement</w:t>
      </w:r>
      <w:r w:rsidRPr="008C6548">
        <w:rPr>
          <w:sz w:val="16"/>
          <w:lang w:eastAsia="zh-CN"/>
        </w:rPr>
        <w:t xml:space="preserve"> (“F*** the EU”), </w:t>
      </w:r>
      <w:r w:rsidRPr="00A31A7F">
        <w:rPr>
          <w:rStyle w:val="StyleUnderline"/>
        </w:rPr>
        <w:t>the sniper murders and violent 2014 coup</w:t>
      </w:r>
      <w:r w:rsidRPr="008C6548">
        <w:rPr>
          <w:sz w:val="16"/>
          <w:lang w:eastAsia="zh-CN"/>
        </w:rPr>
        <w:t xml:space="preserve">, </w:t>
      </w:r>
      <w:r w:rsidRPr="00A31A7F">
        <w:rPr>
          <w:rStyle w:val="StyleUnderline"/>
        </w:rPr>
        <w:t>ignoring the Minsk Agreement</w:t>
      </w:r>
      <w:r w:rsidRPr="008C6548">
        <w:rPr>
          <w:sz w:val="16"/>
          <w:lang w:eastAsia="zh-CN"/>
        </w:rPr>
        <w:t xml:space="preserve"> approved by the UN Security Council, </w:t>
      </w:r>
      <w:r w:rsidRPr="00A31A7F">
        <w:rPr>
          <w:rStyle w:val="StyleUnderline"/>
        </w:rPr>
        <w:t>NATO advisors and training for ultra-nationalists</w:t>
      </w:r>
      <w:r w:rsidRPr="008C6548">
        <w:rPr>
          <w:sz w:val="16"/>
          <w:lang w:eastAsia="zh-CN"/>
        </w:rPr>
        <w:t xml:space="preserve">, </w:t>
      </w:r>
      <w:r w:rsidRPr="00A31A7F">
        <w:rPr>
          <w:rStyle w:val="StyleUnderline"/>
        </w:rPr>
        <w:t>lethal weaponry to Ukraine</w:t>
      </w:r>
      <w:r w:rsidRPr="008C6548">
        <w:rPr>
          <w:sz w:val="16"/>
          <w:lang w:eastAsia="zh-CN"/>
        </w:rPr>
        <w:t>, re</w:t>
      </w:r>
      <w:r w:rsidRPr="00A31A7F">
        <w:rPr>
          <w:rStyle w:val="StyleUnderline"/>
        </w:rPr>
        <w:t>fusal to accept Ukrainian non-membership in NATO</w:t>
      </w:r>
      <w:r w:rsidRPr="008C6548">
        <w:rPr>
          <w:sz w:val="16"/>
          <w:lang w:eastAsia="zh-CN"/>
        </w:rPr>
        <w:t xml:space="preserve">, threats to invade Donbass and Crimea. </w:t>
      </w:r>
    </w:p>
    <w:p w:rsidR="000D29D8" w:rsidRPr="008C6548" w:rsidRDefault="000D29D8" w:rsidP="000D29D8">
      <w:pPr>
        <w:rPr>
          <w:sz w:val="16"/>
          <w:lang w:eastAsia="zh-CN"/>
        </w:rPr>
      </w:pPr>
      <w:r w:rsidRPr="008C6548">
        <w:rPr>
          <w:sz w:val="16"/>
          <w:lang w:eastAsia="zh-CN"/>
        </w:rPr>
        <w:t xml:space="preserve">Before Russia’s intervention in Ukraine, </w:t>
      </w:r>
      <w:r w:rsidRPr="003379EA">
        <w:rPr>
          <w:rStyle w:val="StyleUnderline"/>
        </w:rPr>
        <w:t xml:space="preserve">active duty soldier and former Congresswoman Tulsi Gabbard said “They actually want Russia to invade Ukraine. Why would they? Because it gives the Biden administration a clear excuse to levy </w:t>
      </w:r>
      <w:r w:rsidRPr="003379EA">
        <w:rPr>
          <w:rStyle w:val="Emphasis"/>
        </w:rPr>
        <w:t>draconian sanctions</w:t>
      </w:r>
      <w:r w:rsidRPr="003379EA">
        <w:rPr>
          <w:rStyle w:val="StyleUnderline"/>
        </w:rPr>
        <w:t>… against Russia and the Russian people</w:t>
      </w:r>
      <w:r w:rsidRPr="008C6548">
        <w:rPr>
          <w:sz w:val="16"/>
          <w:lang w:eastAsia="zh-CN"/>
        </w:rPr>
        <w:t xml:space="preserve"> and number two, it cements this cold war in place. </w:t>
      </w:r>
      <w:r w:rsidRPr="003379EA">
        <w:rPr>
          <w:rStyle w:val="StyleUnderline"/>
        </w:rPr>
        <w:t xml:space="preserve">The military-industrial complex is the one who benefits from this. They clearly </w:t>
      </w:r>
      <w:r w:rsidRPr="003379EA">
        <w:rPr>
          <w:rStyle w:val="Emphasis"/>
        </w:rPr>
        <w:t>control the Biden administration</w:t>
      </w:r>
      <w:r w:rsidRPr="008C6548">
        <w:rPr>
          <w:sz w:val="16"/>
          <w:lang w:eastAsia="zh-CN"/>
        </w:rPr>
        <w:t xml:space="preserve">. </w:t>
      </w:r>
      <w:r w:rsidRPr="003379EA">
        <w:rPr>
          <w:rStyle w:val="StyleUnderline"/>
        </w:rPr>
        <w:t xml:space="preserve">Warmongers on both sides in Washington who have been </w:t>
      </w:r>
      <w:r w:rsidRPr="003379EA">
        <w:rPr>
          <w:rStyle w:val="Emphasis"/>
        </w:rPr>
        <w:t>drumming up these tensions</w:t>
      </w:r>
      <w:r w:rsidRPr="003379EA">
        <w:rPr>
          <w:rStyle w:val="StyleUnderline"/>
        </w:rPr>
        <w:t xml:space="preserve">. If they get Russia to invade Ukraine it locks in this new cold war, the </w:t>
      </w:r>
      <w:r w:rsidRPr="003379EA">
        <w:rPr>
          <w:rStyle w:val="Emphasis"/>
        </w:rPr>
        <w:t>military-industrial complex</w:t>
      </w:r>
      <w:r w:rsidRPr="003379EA">
        <w:rPr>
          <w:rStyle w:val="StyleUnderline"/>
        </w:rPr>
        <w:t xml:space="preserve"> starts to make a ton more money …. Who pays the price?</w:t>
      </w:r>
      <w:r w:rsidRPr="008C6548">
        <w:rPr>
          <w:sz w:val="16"/>
          <w:lang w:eastAsia="zh-CN"/>
        </w:rPr>
        <w:t xml:space="preserve">  The American people … </w:t>
      </w:r>
      <w:r w:rsidRPr="003379EA">
        <w:rPr>
          <w:rStyle w:val="StyleUnderline"/>
        </w:rPr>
        <w:t>the Ukrainian people</w:t>
      </w:r>
      <w:r w:rsidRPr="008C6548">
        <w:rPr>
          <w:sz w:val="16"/>
          <w:lang w:eastAsia="zh-CN"/>
        </w:rPr>
        <w:t xml:space="preserve"> … </w:t>
      </w:r>
      <w:r w:rsidRPr="003379EA">
        <w:rPr>
          <w:rStyle w:val="StyleUnderline"/>
        </w:rPr>
        <w:t>the Russian people</w:t>
      </w:r>
      <w:r w:rsidRPr="008C6548">
        <w:rPr>
          <w:sz w:val="16"/>
          <w:lang w:eastAsia="zh-CN"/>
        </w:rPr>
        <w:t xml:space="preserve"> pay the price</w:t>
      </w:r>
      <w:r w:rsidRPr="008C6548">
        <w:rPr>
          <w:sz w:val="16"/>
        </w:rPr>
        <w:t>.</w:t>
      </w:r>
      <w:r w:rsidRPr="003379EA">
        <w:rPr>
          <w:rStyle w:val="StyleUnderline"/>
        </w:rPr>
        <w:t xml:space="preserve"> It undermines our own national security but the military-industrial complex which controls so many of our elected officials wins and they </w:t>
      </w:r>
      <w:r w:rsidRPr="003379EA">
        <w:rPr>
          <w:rStyle w:val="Emphasis"/>
        </w:rPr>
        <w:t>run to the bank</w:t>
      </w:r>
      <w:r w:rsidRPr="008C6548">
        <w:rPr>
          <w:sz w:val="16"/>
          <w:lang w:eastAsia="zh-CN"/>
        </w:rPr>
        <w:t xml:space="preserve">”. </w:t>
      </w:r>
    </w:p>
    <w:p w:rsidR="000D29D8" w:rsidRPr="008C6548" w:rsidRDefault="000D29D8" w:rsidP="000D29D8">
      <w:pPr>
        <w:rPr>
          <w:sz w:val="16"/>
          <w:lang w:eastAsia="zh-CN"/>
        </w:rPr>
      </w:pPr>
      <w:r w:rsidRPr="008C6548">
        <w:rPr>
          <w:sz w:val="16"/>
          <w:lang w:eastAsia="zh-CN"/>
        </w:rPr>
        <w:t xml:space="preserve">This is accurate but the reasons for the provocations go deeper. Hillary Clinton recently summed up the wishes and dreams of Washington hawks: “The Russians invaded Afghanistan back in 1980 … a lot of countries supplied arms, advice and even some advisors to those who were recruited to fight Russia….a  well-funded insurgency basically drove the Russians out of Afghanistan…. I think that is the model that people are now looking toward”. </w:t>
      </w:r>
    </w:p>
    <w:p w:rsidR="000D29D8" w:rsidRPr="008C6548" w:rsidRDefault="000D29D8" w:rsidP="000D29D8">
      <w:pPr>
        <w:rPr>
          <w:sz w:val="16"/>
          <w:lang w:eastAsia="zh-CN"/>
        </w:rPr>
      </w:pPr>
      <w:r w:rsidRPr="008C6548">
        <w:rPr>
          <w:sz w:val="16"/>
          <w:lang w:eastAsia="zh-CN"/>
        </w:rPr>
        <w:t xml:space="preserve">US foreign policy has been consistent from Brzezinski to Madeline Albright, Hillary Clinton, and on to Victoria Nuland. The results are seen in Afghanistan, Iraq, Yugoslavia, Libya, Syria and now Ukraine. </w:t>
      </w:r>
    </w:p>
    <w:p w:rsidR="000D29D8" w:rsidRPr="008C6548" w:rsidRDefault="000D29D8" w:rsidP="000D29D8">
      <w:pPr>
        <w:rPr>
          <w:sz w:val="16"/>
          <w:lang w:eastAsia="zh-CN"/>
        </w:rPr>
      </w:pPr>
      <w:r w:rsidRPr="003379EA">
        <w:rPr>
          <w:rStyle w:val="StyleUnderline"/>
        </w:rPr>
        <w:t>As with Afghanistan, the US “didn’t push Russia to intervene” but “knowingly increased the probability that they would”</w:t>
      </w:r>
      <w:r w:rsidRPr="008C6548">
        <w:rPr>
          <w:sz w:val="16"/>
          <w:lang w:eastAsia="zh-CN"/>
        </w:rPr>
        <w:t xml:space="preserve">. </w:t>
      </w:r>
      <w:r w:rsidRPr="008C6548">
        <w:rPr>
          <w:rStyle w:val="StyleUnderline"/>
        </w:rPr>
        <w:t xml:space="preserve">The purpose is the same in both cases: </w:t>
      </w:r>
      <w:r w:rsidRPr="008C6548">
        <w:rPr>
          <w:rStyle w:val="Emphasis"/>
        </w:rPr>
        <w:t>to use a pawn</w:t>
      </w:r>
      <w:r w:rsidRPr="008C6548">
        <w:rPr>
          <w:rStyle w:val="StyleUnderline"/>
        </w:rPr>
        <w:t xml:space="preserve"> to undermine and potentially eliminate a rival</w:t>
      </w:r>
      <w:r w:rsidRPr="008C6548">
        <w:rPr>
          <w:sz w:val="16"/>
          <w:lang w:eastAsia="zh-CN"/>
        </w:rPr>
        <w:t xml:space="preserve">. </w:t>
      </w:r>
      <w:r w:rsidRPr="008C6548">
        <w:rPr>
          <w:rStyle w:val="StyleUnderline"/>
        </w:rPr>
        <w:t xml:space="preserve">We expect the US will </w:t>
      </w:r>
      <w:r w:rsidRPr="008C6548">
        <w:rPr>
          <w:rStyle w:val="Emphasis"/>
        </w:rPr>
        <w:t>make every effort</w:t>
      </w:r>
      <w:r w:rsidRPr="008C6548">
        <w:rPr>
          <w:rStyle w:val="StyleUnderline"/>
        </w:rPr>
        <w:t xml:space="preserve"> to </w:t>
      </w:r>
      <w:r w:rsidRPr="008C6548">
        <w:rPr>
          <w:rStyle w:val="Emphasis"/>
        </w:rPr>
        <w:t>prolong the bloodshed</w:t>
      </w:r>
      <w:r w:rsidRPr="008C6548">
        <w:rPr>
          <w:rStyle w:val="StyleUnderline"/>
        </w:rPr>
        <w:t xml:space="preserve"> and war, to </w:t>
      </w:r>
      <w:r w:rsidRPr="008C6548">
        <w:rPr>
          <w:rStyle w:val="Emphasis"/>
        </w:rPr>
        <w:t>bog down the Russian army</w:t>
      </w:r>
      <w:r w:rsidRPr="008C6548">
        <w:rPr>
          <w:rStyle w:val="StyleUnderline"/>
        </w:rPr>
        <w:t xml:space="preserve">, and </w:t>
      </w:r>
      <w:r w:rsidRPr="008C6548">
        <w:rPr>
          <w:rStyle w:val="Emphasis"/>
        </w:rPr>
        <w:t>prevent a peaceful settlement</w:t>
      </w:r>
      <w:r w:rsidRPr="008C6548">
        <w:rPr>
          <w:sz w:val="16"/>
          <w:lang w:eastAsia="zh-CN"/>
        </w:rPr>
        <w:t xml:space="preserve">. The US goal is just what Joe Biden said: regime change in Moscow. </w:t>
      </w:r>
    </w:p>
    <w:p w:rsidR="000D29D8" w:rsidRPr="002A1C29" w:rsidRDefault="000D29D8" w:rsidP="000D29D8">
      <w:pPr>
        <w:rPr>
          <w:u w:val="single"/>
          <w:lang w:eastAsia="zh-CN"/>
        </w:rPr>
      </w:pPr>
      <w:r w:rsidRPr="008C6548">
        <w:rPr>
          <w:rStyle w:val="StyleUnderline"/>
        </w:rPr>
        <w:t xml:space="preserve">Like Afghanistan, </w:t>
      </w:r>
      <w:r w:rsidRPr="008C6548">
        <w:rPr>
          <w:rStyle w:val="Emphasis"/>
        </w:rPr>
        <w:t>Ukraine is just a pawn on the chessboard</w:t>
      </w:r>
      <w:r w:rsidRPr="008C6548">
        <w:rPr>
          <w:rStyle w:val="StyleUnderline"/>
        </w:rPr>
        <w:t xml:space="preserve">. </w:t>
      </w:r>
    </w:p>
    <w:p w:rsidR="000D29D8" w:rsidRDefault="000D29D8" w:rsidP="000D29D8">
      <w:pPr>
        <w:pStyle w:val="Heading3"/>
      </w:pPr>
      <w:r>
        <w:lastRenderedPageBreak/>
        <w:t>Impact---Resources---2NC</w:t>
      </w:r>
    </w:p>
    <w:p w:rsidR="000D29D8" w:rsidRPr="00584EC4" w:rsidRDefault="000D29D8" w:rsidP="000D29D8">
      <w:pPr>
        <w:pStyle w:val="Heading4"/>
      </w:pPr>
      <w:r>
        <w:t xml:space="preserve">Heg bad – leads the world to the </w:t>
      </w:r>
      <w:r w:rsidRPr="00491973">
        <w:rPr>
          <w:u w:val="single"/>
        </w:rPr>
        <w:t>brink</w:t>
      </w:r>
      <w:r>
        <w:t xml:space="preserve"> and consumes </w:t>
      </w:r>
      <w:r w:rsidRPr="00491973">
        <w:rPr>
          <w:u w:val="single"/>
        </w:rPr>
        <w:t>excessive resources</w:t>
      </w:r>
      <w:r>
        <w:t xml:space="preserve">. </w:t>
      </w:r>
      <w:r w:rsidRPr="00491973">
        <w:rPr>
          <w:u w:val="single"/>
        </w:rPr>
        <w:t>WWII</w:t>
      </w:r>
      <w:r>
        <w:t xml:space="preserve"> empirics proves</w:t>
      </w:r>
    </w:p>
    <w:p w:rsidR="000D29D8" w:rsidRPr="00F77B36" w:rsidRDefault="000D29D8" w:rsidP="000D29D8">
      <w:r>
        <w:t xml:space="preserve">Giovanni </w:t>
      </w:r>
      <w:r w:rsidRPr="008F14CE">
        <w:rPr>
          <w:rStyle w:val="Style13ptBold"/>
        </w:rPr>
        <w:t>Barbieri</w:t>
      </w:r>
      <w:r>
        <w:t xml:space="preserve"> </w:t>
      </w:r>
      <w:r w:rsidRPr="008F14CE">
        <w:rPr>
          <w:rStyle w:val="Style13ptBold"/>
        </w:rPr>
        <w:t>et al.</w:t>
      </w:r>
      <w:r>
        <w:t xml:space="preserve">, </w:t>
      </w:r>
      <w:r w:rsidRPr="008F14CE">
        <w:rPr>
          <w:rStyle w:val="Style13ptBold"/>
        </w:rPr>
        <w:t>20</w:t>
      </w:r>
      <w:r>
        <w:t xml:space="preserve"> – Giovanni Barbieri is Assistant Professor in Political Sociology at the Department of Political Sciences of the University of Perugia – Italy. (Giovanni Barbieri, Dr. Élise Féron, Marko Juutinen, Dr. Jyrki Käkönen, Dr. Yana Leksyutina, “Shedding Light on a Changing International Order” Tampere Peace Research Institute – TAPRI, 2020, pg. 138, Available Online: https://d1wqtxts1xzle7.cloudfront.net/62034757/Shedding_light20200208-90007-wt7zap-libre.pdf?1581172284=&amp;response-content-disposition=inline%3B+filename%3DShedding_Light_on_a_Changing_Internation.pdf&amp;Expires=1720041082&amp;Signature=P1NSL80YogFt087DeCEq4RjBLxXs2RBqQ6ZeDfl5dEQ0USwDIp5vRVihzNMgJNxDRl0mOGeHgykwmUGNSFuSwUNpik7HJBX1NyIwFJBK4bdPuXvdQcM6Vr7DjqN6b6ls4syo9JdyxUoX-5xJcElCc~h06YxP3dmjVhmjtT9n6O8w02qwFu7EBmJAskNkG9WPlka2CFPbmIPTA8rG13BmDQSp4AGYRmRd6q6q6HS7W5g7jKt1XiAqIp-~SeB84B6u4bRP2WCRMXPeycva1GHqYqezLXLuRT2BjxY3zBWeesFJ-rPt6XjjUQNc1VDAPLjni83d3XVzXPrjMaax0pvGSg__&amp;Key-Pair-Id=APKAJLOHF5GGSLRBV4ZA#page=133, Accessed: 7-3-2024)//ilake-mc</w:t>
      </w:r>
    </w:p>
    <w:p w:rsidR="000D29D8" w:rsidRPr="00584EC4" w:rsidRDefault="000D29D8" w:rsidP="000D29D8">
      <w:pPr>
        <w:rPr>
          <w:sz w:val="16"/>
        </w:rPr>
      </w:pPr>
      <w:r w:rsidRPr="00584EC4">
        <w:rPr>
          <w:sz w:val="16"/>
        </w:rPr>
        <w:t xml:space="preserve">A preliminary step should be that of tracing out the main motives lying behind the post-WWII creation of the American led global order (or international liberal order). </w:t>
      </w:r>
      <w:r w:rsidRPr="00F77B36">
        <w:rPr>
          <w:rStyle w:val="StyleUnderline"/>
        </w:rPr>
        <w:t>The American government was pushed by the desire to place order and continuity in three main intertwined issue areas: economics, politics and security</w:t>
      </w:r>
      <w:r w:rsidRPr="00584EC4">
        <w:rPr>
          <w:sz w:val="16"/>
        </w:rPr>
        <w:t xml:space="preserve">. </w:t>
      </w:r>
      <w:r w:rsidRPr="00F77B36">
        <w:rPr>
          <w:rStyle w:val="StyleUnderline"/>
        </w:rPr>
        <w:t xml:space="preserve">The outbreak of </w:t>
      </w:r>
      <w:r w:rsidRPr="000E2CD1">
        <w:rPr>
          <w:rStyle w:val="StyleUnderline"/>
          <w:highlight w:val="cyan"/>
        </w:rPr>
        <w:t>WWII</w:t>
      </w:r>
      <w:r w:rsidRPr="00F77B36">
        <w:rPr>
          <w:rStyle w:val="StyleUnderline"/>
        </w:rPr>
        <w:t xml:space="preserve"> </w:t>
      </w:r>
      <w:r w:rsidRPr="000E2CD1">
        <w:rPr>
          <w:rStyle w:val="StyleUnderline"/>
          <w:highlight w:val="cyan"/>
        </w:rPr>
        <w:t xml:space="preserve">highlighted how a </w:t>
      </w:r>
      <w:r w:rsidRPr="000E2CD1">
        <w:rPr>
          <w:rStyle w:val="Emphasis"/>
          <w:highlight w:val="cyan"/>
        </w:rPr>
        <w:t>fragmented</w:t>
      </w:r>
      <w:r w:rsidRPr="00F77B36">
        <w:rPr>
          <w:rStyle w:val="Emphasis"/>
        </w:rPr>
        <w:t xml:space="preserve"> </w:t>
      </w:r>
      <w:r w:rsidRPr="000E2CD1">
        <w:rPr>
          <w:rStyle w:val="Emphasis"/>
          <w:highlight w:val="cyan"/>
        </w:rPr>
        <w:t>global</w:t>
      </w:r>
      <w:r w:rsidRPr="00F77B36">
        <w:rPr>
          <w:rStyle w:val="Emphasis"/>
        </w:rPr>
        <w:t xml:space="preserve"> political </w:t>
      </w:r>
      <w:r w:rsidRPr="000E2CD1">
        <w:rPr>
          <w:rStyle w:val="Emphasis"/>
          <w:highlight w:val="cyan"/>
        </w:rPr>
        <w:t>arena</w:t>
      </w:r>
      <w:r w:rsidRPr="00F77B36">
        <w:rPr>
          <w:rStyle w:val="StyleUnderline"/>
        </w:rPr>
        <w:t xml:space="preserve"> </w:t>
      </w:r>
      <w:r w:rsidRPr="000E2CD1">
        <w:rPr>
          <w:rStyle w:val="StyleUnderline"/>
          <w:highlight w:val="cyan"/>
        </w:rPr>
        <w:t>in which each actor was concerned with</w:t>
      </w:r>
      <w:r w:rsidRPr="00F77B36">
        <w:rPr>
          <w:rStyle w:val="StyleUnderline"/>
        </w:rPr>
        <w:t xml:space="preserve"> </w:t>
      </w:r>
      <w:r w:rsidRPr="000E2CD1">
        <w:rPr>
          <w:rStyle w:val="Emphasis"/>
          <w:highlight w:val="cyan"/>
        </w:rPr>
        <w:t>preserving its own privileges</w:t>
      </w:r>
      <w:r w:rsidRPr="00F77B36">
        <w:rPr>
          <w:rStyle w:val="StyleUnderline"/>
        </w:rPr>
        <w:t xml:space="preserve"> and pursuing its own interests at each other expenses </w:t>
      </w:r>
      <w:r w:rsidRPr="000E2CD1">
        <w:rPr>
          <w:rStyle w:val="StyleUnderline"/>
          <w:highlight w:val="cyan"/>
        </w:rPr>
        <w:t xml:space="preserve">was </w:t>
      </w:r>
      <w:r w:rsidRPr="000E2CD1">
        <w:rPr>
          <w:rStyle w:val="Emphasis"/>
          <w:highlight w:val="cyan"/>
        </w:rPr>
        <w:t>not</w:t>
      </w:r>
      <w:r w:rsidRPr="00F77B36">
        <w:rPr>
          <w:rStyle w:val="Emphasis"/>
        </w:rPr>
        <w:t xml:space="preserve"> </w:t>
      </w:r>
      <w:r w:rsidRPr="000E2CD1">
        <w:rPr>
          <w:rStyle w:val="Emphasis"/>
          <w:highlight w:val="cyan"/>
        </w:rPr>
        <w:t>sustainable</w:t>
      </w:r>
      <w:r w:rsidRPr="00584EC4">
        <w:rPr>
          <w:sz w:val="16"/>
        </w:rPr>
        <w:t xml:space="preserve">. </w:t>
      </w:r>
      <w:r w:rsidRPr="000E2CD1">
        <w:rPr>
          <w:rStyle w:val="StyleUnderline"/>
          <w:highlight w:val="cyan"/>
        </w:rPr>
        <w:t>The lack of a political guidance</w:t>
      </w:r>
      <w:r w:rsidRPr="00584EC4">
        <w:rPr>
          <w:sz w:val="16"/>
        </w:rPr>
        <w:t xml:space="preserve">, </w:t>
      </w:r>
      <w:r w:rsidRPr="00F77B36">
        <w:rPr>
          <w:rStyle w:val="StyleUnderline"/>
        </w:rPr>
        <w:t xml:space="preserve">embodied by the </w:t>
      </w:r>
      <w:r w:rsidRPr="00F77B36">
        <w:rPr>
          <w:rStyle w:val="Emphasis"/>
        </w:rPr>
        <w:t>failure of the League of Nations</w:t>
      </w:r>
      <w:r w:rsidRPr="00584EC4">
        <w:rPr>
          <w:sz w:val="16"/>
        </w:rPr>
        <w:t xml:space="preserve">, </w:t>
      </w:r>
      <w:r w:rsidRPr="000E2CD1">
        <w:rPr>
          <w:rStyle w:val="StyleUnderline"/>
          <w:highlight w:val="cyan"/>
        </w:rPr>
        <w:t>showed</w:t>
      </w:r>
      <w:r w:rsidRPr="00584EC4">
        <w:rPr>
          <w:sz w:val="16"/>
        </w:rPr>
        <w:t xml:space="preserve"> well </w:t>
      </w:r>
      <w:r w:rsidRPr="000E2CD1">
        <w:rPr>
          <w:rStyle w:val="StyleUnderline"/>
          <w:highlight w:val="cyan"/>
        </w:rPr>
        <w:t>how such a system could easily break down</w:t>
      </w:r>
      <w:r w:rsidRPr="00F77B36">
        <w:rPr>
          <w:rStyle w:val="StyleUnderline"/>
        </w:rPr>
        <w:t xml:space="preserve"> </w:t>
      </w:r>
      <w:r w:rsidRPr="000E2CD1">
        <w:rPr>
          <w:rStyle w:val="StyleUnderline"/>
          <w:highlight w:val="cyan"/>
        </w:rPr>
        <w:t>leading the</w:t>
      </w:r>
      <w:r w:rsidRPr="00F77B36">
        <w:rPr>
          <w:rStyle w:val="StyleUnderline"/>
        </w:rPr>
        <w:t xml:space="preserve"> </w:t>
      </w:r>
      <w:r w:rsidRPr="000E2CD1">
        <w:rPr>
          <w:rStyle w:val="StyleUnderline"/>
          <w:highlight w:val="cyan"/>
        </w:rPr>
        <w:t>world</w:t>
      </w:r>
      <w:r w:rsidRPr="00F77B36">
        <w:rPr>
          <w:rStyle w:val="StyleUnderline"/>
        </w:rPr>
        <w:t xml:space="preserve"> </w:t>
      </w:r>
      <w:r w:rsidRPr="000E2CD1">
        <w:rPr>
          <w:rStyle w:val="StyleUnderline"/>
          <w:highlight w:val="cyan"/>
        </w:rPr>
        <w:t xml:space="preserve">towards the </w:t>
      </w:r>
      <w:r w:rsidRPr="000E2CD1">
        <w:rPr>
          <w:rStyle w:val="Emphasis"/>
          <w:highlight w:val="cyan"/>
        </w:rPr>
        <w:t>brink</w:t>
      </w:r>
      <w:r w:rsidRPr="00584EC4">
        <w:rPr>
          <w:sz w:val="16"/>
        </w:rPr>
        <w:t xml:space="preserve">, </w:t>
      </w:r>
      <w:r w:rsidRPr="00527BB1">
        <w:rPr>
          <w:rStyle w:val="StyleUnderline"/>
        </w:rPr>
        <w:t>and over</w:t>
      </w:r>
      <w:r w:rsidRPr="00584EC4">
        <w:rPr>
          <w:sz w:val="16"/>
        </w:rPr>
        <w:t xml:space="preserve">. </w:t>
      </w:r>
    </w:p>
    <w:p w:rsidR="000D29D8" w:rsidRPr="00584EC4" w:rsidRDefault="000D29D8" w:rsidP="000D29D8">
      <w:pPr>
        <w:rPr>
          <w:sz w:val="16"/>
        </w:rPr>
      </w:pPr>
      <w:r w:rsidRPr="00584EC4">
        <w:rPr>
          <w:sz w:val="16"/>
        </w:rPr>
        <w:t xml:space="preserve">The first issue-area, concerning world economy, was perhaps the most important area of intervention. </w:t>
      </w:r>
      <w:r w:rsidRPr="00584EC4">
        <w:rPr>
          <w:rStyle w:val="StyleUnderline"/>
        </w:rPr>
        <w:t>The American idea for the future of world system was the creation of an open, interconnected world market economy able to prevent the rebirth of imperial aggregation</w:t>
      </w:r>
      <w:r w:rsidRPr="00584EC4">
        <w:rPr>
          <w:sz w:val="16"/>
        </w:rPr>
        <w:t xml:space="preserve">, as it used to be under the British, German and Japanese empires between the second half of the nineteenth century and 1945. </w:t>
      </w:r>
      <w:r w:rsidRPr="00584EC4">
        <w:rPr>
          <w:rStyle w:val="StyleUnderline"/>
        </w:rPr>
        <w:t xml:space="preserve">The rationale for such a project was twofold: to inhibit </w:t>
      </w:r>
      <w:r w:rsidRPr="00584EC4">
        <w:rPr>
          <w:rStyle w:val="Emphasis"/>
        </w:rPr>
        <w:t>imperial temptations</w:t>
      </w:r>
      <w:r w:rsidRPr="00584EC4">
        <w:rPr>
          <w:rStyle w:val="StyleUnderline"/>
        </w:rPr>
        <w:t xml:space="preserve"> and to </w:t>
      </w:r>
      <w:r w:rsidRPr="00584EC4">
        <w:rPr>
          <w:rStyle w:val="Emphasis"/>
        </w:rPr>
        <w:t>link the other world powers</w:t>
      </w:r>
      <w:r w:rsidRPr="00584EC4">
        <w:rPr>
          <w:rStyle w:val="StyleUnderline"/>
        </w:rPr>
        <w:t xml:space="preserve"> to the American economic system</w:t>
      </w:r>
      <w:r w:rsidRPr="00584EC4">
        <w:rPr>
          <w:sz w:val="16"/>
        </w:rPr>
        <w:t xml:space="preserve">. </w:t>
      </w:r>
    </w:p>
    <w:p w:rsidR="000D29D8" w:rsidRDefault="000D29D8" w:rsidP="000D29D8">
      <w:pPr>
        <w:rPr>
          <w:sz w:val="16"/>
        </w:rPr>
      </w:pPr>
      <w:r w:rsidRPr="00584EC4">
        <w:rPr>
          <w:rStyle w:val="StyleUnderline"/>
        </w:rPr>
        <w:t>The United States was conscious that the existence of imperial preference systems</w:t>
      </w:r>
      <w:r w:rsidRPr="00584EC4">
        <w:rPr>
          <w:sz w:val="16"/>
        </w:rPr>
        <w:t xml:space="preserve">, </w:t>
      </w:r>
      <w:r w:rsidRPr="00584EC4">
        <w:rPr>
          <w:rStyle w:val="StyleUnderline"/>
        </w:rPr>
        <w:t>regional blocs structured around isolationism and regional trade dynamics would inhibit its ambition to exert the role of global power</w:t>
      </w:r>
      <w:r w:rsidRPr="00584EC4">
        <w:rPr>
          <w:sz w:val="16"/>
        </w:rPr>
        <w:t xml:space="preserve">, a status it already possessed the end of the WWII. </w:t>
      </w:r>
      <w:r w:rsidRPr="000E2CD1">
        <w:rPr>
          <w:rStyle w:val="StyleUnderline"/>
          <w:highlight w:val="cyan"/>
        </w:rPr>
        <w:t xml:space="preserve">The United States’ strategic aim was to gain </w:t>
      </w:r>
      <w:r w:rsidRPr="000E2CD1">
        <w:rPr>
          <w:rStyle w:val="Emphasis"/>
          <w:highlight w:val="cyan"/>
        </w:rPr>
        <w:t>worldwide access to resources</w:t>
      </w:r>
      <w:r w:rsidRPr="00584EC4">
        <w:rPr>
          <w:rStyle w:val="Emphasis"/>
        </w:rPr>
        <w:t xml:space="preserve"> </w:t>
      </w:r>
      <w:r w:rsidRPr="000E2CD1">
        <w:rPr>
          <w:rStyle w:val="StyleUnderline"/>
          <w:highlight w:val="cyan"/>
        </w:rPr>
        <w:t>and</w:t>
      </w:r>
      <w:r w:rsidRPr="00584EC4">
        <w:rPr>
          <w:rStyle w:val="StyleUnderline"/>
        </w:rPr>
        <w:t xml:space="preserve"> to push the greatest possible amount of countries to trade with them,</w:t>
      </w:r>
      <w:r w:rsidRPr="00584EC4">
        <w:rPr>
          <w:sz w:val="16"/>
        </w:rPr>
        <w:t xml:space="preserve"> </w:t>
      </w:r>
      <w:r w:rsidRPr="00584EC4">
        <w:rPr>
          <w:rStyle w:val="StyleUnderline"/>
        </w:rPr>
        <w:t xml:space="preserve">in order </w:t>
      </w:r>
      <w:r w:rsidRPr="000E2CD1">
        <w:rPr>
          <w:rStyle w:val="StyleUnderline"/>
          <w:highlight w:val="cyan"/>
        </w:rPr>
        <w:t>to extend the American economic presence</w:t>
      </w:r>
      <w:r w:rsidRPr="00584EC4">
        <w:rPr>
          <w:rStyle w:val="StyleUnderline"/>
        </w:rPr>
        <w:t xml:space="preserve"> </w:t>
      </w:r>
      <w:r w:rsidRPr="00584EC4">
        <w:rPr>
          <w:sz w:val="16"/>
        </w:rPr>
        <w:t xml:space="preserve">to all the regions of the world. </w:t>
      </w:r>
    </w:p>
    <w:p w:rsidR="000D29D8" w:rsidRPr="00584EC4" w:rsidRDefault="000D29D8" w:rsidP="000D29D8">
      <w:pPr>
        <w:pStyle w:val="Heading3"/>
      </w:pPr>
      <w:r>
        <w:lastRenderedPageBreak/>
        <w:t>Impact---Military---2NC</w:t>
      </w:r>
    </w:p>
    <w:p w:rsidR="000D29D8" w:rsidRDefault="000D29D8" w:rsidP="000D29D8">
      <w:pPr>
        <w:pStyle w:val="Heading4"/>
        <w:rPr>
          <w:lang w:eastAsia="zh-CN"/>
        </w:rPr>
      </w:pPr>
      <w:r>
        <w:rPr>
          <w:lang w:eastAsia="zh-CN"/>
        </w:rPr>
        <w:t xml:space="preserve">Heg bad – leads to excessive military investments which distort the economy and escalates global risks </w:t>
      </w:r>
    </w:p>
    <w:p w:rsidR="000D29D8" w:rsidRDefault="000D29D8" w:rsidP="000D29D8">
      <w:pPr>
        <w:rPr>
          <w:lang w:eastAsia="zh-CN"/>
        </w:rPr>
      </w:pPr>
      <w:r>
        <w:rPr>
          <w:lang w:eastAsia="zh-CN"/>
        </w:rPr>
        <w:t xml:space="preserve">Jan Nederveen </w:t>
      </w:r>
      <w:r w:rsidRPr="00ED0AEE">
        <w:rPr>
          <w:rStyle w:val="Style13ptBold"/>
        </w:rPr>
        <w:t>Pieterse</w:t>
      </w:r>
      <w:r>
        <w:rPr>
          <w:lang w:eastAsia="zh-CN"/>
        </w:rPr>
        <w:t xml:space="preserve">, </w:t>
      </w:r>
      <w:r w:rsidRPr="00ED0AEE">
        <w:rPr>
          <w:rStyle w:val="Style13ptBold"/>
        </w:rPr>
        <w:t>3</w:t>
      </w:r>
      <w:r>
        <w:rPr>
          <w:lang w:eastAsia="zh-CN"/>
        </w:rPr>
        <w:t xml:space="preserve"> – Suzanne and Duncan Mellichamp Chair and Distinguished Professor of Global Studies and Sociology at University of California Santa Barbara. (Jan Nederveen Pieterse, “The trouble with hegemony: hegemonic destabilization theory,” Chula Digital Collections, 1-1-2003, pg. 72-81, Available Online: https://digital.car.chula.ac.th/arv/vol16/iss1/4/, Accessed: 7-5-2024)//ilake-mc</w:t>
      </w:r>
    </w:p>
    <w:p w:rsidR="000D29D8" w:rsidRPr="000B2370" w:rsidRDefault="000D29D8" w:rsidP="000D29D8">
      <w:pPr>
        <w:rPr>
          <w:sz w:val="16"/>
          <w:lang w:eastAsia="zh-CN"/>
        </w:rPr>
      </w:pPr>
      <w:r w:rsidRPr="000B2370">
        <w:rPr>
          <w:sz w:val="16"/>
          <w:lang w:eastAsia="zh-CN"/>
        </w:rPr>
        <w:t xml:space="preserve">Over time the United States' financial position has deteriorated sharply. During the Clinton administration reducing the budget deficit was a priority but the Bush II administration follows the Reagan administration in practicing extreme deficit financing. </w:t>
      </w:r>
      <w:r w:rsidRPr="00307613">
        <w:rPr>
          <w:rStyle w:val="StyleUnderline"/>
        </w:rPr>
        <w:t>The United States is now the world's largest borrower</w:t>
      </w:r>
      <w:r w:rsidRPr="000B2370">
        <w:rPr>
          <w:sz w:val="16"/>
          <w:lang w:eastAsia="zh-CN"/>
        </w:rPr>
        <w:t xml:space="preserve">, </w:t>
      </w:r>
      <w:r w:rsidRPr="00307613">
        <w:rPr>
          <w:rStyle w:val="StyleUnderline"/>
        </w:rPr>
        <w:t>draining the world of liquid capital on an unprecedented scale of over $500 billion per year and $4 billion each trading day</w:t>
      </w:r>
      <w:r w:rsidRPr="000B2370">
        <w:rPr>
          <w:sz w:val="16"/>
          <w:lang w:eastAsia="zh-CN"/>
        </w:rPr>
        <w:t xml:space="preserve"> (Bergsten, 2004). Now the IMF warns Washington that </w:t>
      </w:r>
      <w:r w:rsidRPr="00307613">
        <w:rPr>
          <w:rStyle w:val="StyleUnderline"/>
        </w:rPr>
        <w:t>US budget deficits "pose significant risks'</w:t>
      </w:r>
      <w:r w:rsidRPr="000B2370">
        <w:rPr>
          <w:sz w:val="16"/>
          <w:lang w:eastAsia="zh-CN"/>
        </w:rPr>
        <w:t xml:space="preserve"> not just for the United States but </w:t>
      </w:r>
      <w:r w:rsidRPr="00307613">
        <w:rPr>
          <w:rStyle w:val="StyleUnderline"/>
        </w:rPr>
        <w:t>for the rest of the world</w:t>
      </w:r>
      <w:r w:rsidRPr="000B2370">
        <w:rPr>
          <w:sz w:val="16"/>
          <w:lang w:eastAsia="zh-CN"/>
        </w:rPr>
        <w:t>." A 2003 IMF report notes: "</w:t>
      </w:r>
      <w:r w:rsidRPr="00881690">
        <w:rPr>
          <w:rStyle w:val="StyleUnderline"/>
        </w:rPr>
        <w:t>Higher borrowing costs abroad would mean that the adverse effects of US fiscal deficits would spill over into global investment and output</w:t>
      </w:r>
      <w:r w:rsidRPr="000B2370">
        <w:rPr>
          <w:sz w:val="16"/>
          <w:lang w:eastAsia="zh-CN"/>
        </w:rPr>
        <w:t xml:space="preserve">" (quoted in Becker and Andrews, 2003). </w:t>
      </w:r>
      <w:r w:rsidRPr="00881690">
        <w:rPr>
          <w:rStyle w:val="StyleUnderline"/>
        </w:rPr>
        <w:t xml:space="preserve">In a brief period the financial </w:t>
      </w:r>
      <w:r w:rsidRPr="00881690">
        <w:rPr>
          <w:rStyle w:val="Emphasis"/>
        </w:rPr>
        <w:t>situation has reversed to a condition of hegemonic instability</w:t>
      </w:r>
      <w:r w:rsidRPr="000B2370">
        <w:rPr>
          <w:sz w:val="16"/>
          <w:lang w:eastAsia="zh-CN"/>
        </w:rPr>
        <w:t xml:space="preserve">. </w:t>
      </w:r>
      <w:r w:rsidRPr="00881690">
        <w:rPr>
          <w:rStyle w:val="StyleUnderline"/>
        </w:rPr>
        <w:t>Taking stock, the hegemon's provision of financial liquidity has come with destabilizing effects all along</w:t>
      </w:r>
      <w:r w:rsidRPr="000B2370">
        <w:rPr>
          <w:sz w:val="16"/>
          <w:lang w:eastAsia="zh-CN"/>
        </w:rPr>
        <w:t xml:space="preserve">: </w:t>
      </w:r>
      <w:r w:rsidRPr="00881690">
        <w:rPr>
          <w:rStyle w:val="StyleUnderline"/>
        </w:rPr>
        <w:t xml:space="preserve">IMF enforced liberalization of capital markets </w:t>
      </w:r>
      <w:r w:rsidRPr="00881690">
        <w:rPr>
          <w:rStyle w:val="Emphasis"/>
        </w:rPr>
        <w:t>exposed developing countries</w:t>
      </w:r>
      <w:r w:rsidRPr="000B2370">
        <w:rPr>
          <w:sz w:val="16"/>
          <w:lang w:eastAsia="zh-CN"/>
        </w:rPr>
        <w:t xml:space="preserve">; </w:t>
      </w:r>
      <w:r w:rsidRPr="00881690">
        <w:rPr>
          <w:rStyle w:val="StyleUnderline"/>
        </w:rPr>
        <w:t>financialization in the United States affected developing countries in the form of speculative capital</w:t>
      </w:r>
      <w:r w:rsidRPr="000B2370">
        <w:rPr>
          <w:sz w:val="16"/>
          <w:lang w:eastAsia="zh-CN"/>
        </w:rPr>
        <w:t xml:space="preserve"> ("flash capital"); and finally, the global consequences of financial deficits in the US. </w:t>
      </w:r>
    </w:p>
    <w:p w:rsidR="000D29D8" w:rsidRPr="000B2370" w:rsidRDefault="000D29D8" w:rsidP="000D29D8">
      <w:pPr>
        <w:rPr>
          <w:sz w:val="16"/>
          <w:lang w:eastAsia="zh-CN"/>
        </w:rPr>
      </w:pPr>
      <w:r w:rsidRPr="000B2370">
        <w:rPr>
          <w:sz w:val="16"/>
          <w:lang w:eastAsia="zh-CN"/>
        </w:rPr>
        <w:t xml:space="preserve">The hegemon is a net source of development capital. The United States has been one of the stingiest foreign aid donors among OECD countries and this function has long changed from minimal to, on balance, negative: "since 1972 the American economy has been a net importer of capital (to the tune of 17 percent of gross national product last year)" (Ferguson, 2001: 127). </w:t>
      </w:r>
    </w:p>
    <w:p w:rsidR="000D29D8" w:rsidRPr="000B2370" w:rsidRDefault="000D29D8" w:rsidP="000D29D8">
      <w:pPr>
        <w:rPr>
          <w:sz w:val="16"/>
          <w:lang w:eastAsia="zh-CN"/>
        </w:rPr>
      </w:pPr>
      <w:r w:rsidRPr="00881690">
        <w:rPr>
          <w:rStyle w:val="StyleUnderline"/>
        </w:rPr>
        <w:t xml:space="preserve">The </w:t>
      </w:r>
      <w:r w:rsidRPr="00881690">
        <w:rPr>
          <w:rStyle w:val="Emphasis"/>
        </w:rPr>
        <w:t>hegemon serves as market of last resort</w:t>
      </w:r>
      <w:r w:rsidRPr="000B2370">
        <w:rPr>
          <w:sz w:val="16"/>
          <w:lang w:eastAsia="zh-CN"/>
        </w:rPr>
        <w:t xml:space="preserve"> While this has been true for quite some time, </w:t>
      </w:r>
      <w:r w:rsidRPr="00881690">
        <w:rPr>
          <w:rStyle w:val="StyleUnderline"/>
        </w:rPr>
        <w:t xml:space="preserve">increasingly over time it has taken on a </w:t>
      </w:r>
      <w:r w:rsidRPr="00881690">
        <w:rPr>
          <w:rStyle w:val="Emphasis"/>
        </w:rPr>
        <w:t>darker hue</w:t>
      </w:r>
      <w:r w:rsidRPr="000B2370">
        <w:rPr>
          <w:sz w:val="16"/>
          <w:lang w:eastAsia="zh-CN"/>
        </w:rPr>
        <w:t xml:space="preserve">. </w:t>
      </w:r>
      <w:r w:rsidRPr="00881690">
        <w:rPr>
          <w:rStyle w:val="StyleUnderline"/>
        </w:rPr>
        <w:t xml:space="preserve">By importing far more than it exports the US has built up a </w:t>
      </w:r>
      <w:r w:rsidRPr="00881690">
        <w:rPr>
          <w:rStyle w:val="Emphasis"/>
        </w:rPr>
        <w:t>massive trade deficit</w:t>
      </w:r>
      <w:r w:rsidRPr="000B2370">
        <w:rPr>
          <w:sz w:val="16"/>
          <w:lang w:eastAsia="zh-CN"/>
        </w:rPr>
        <w:t xml:space="preserve"> (at $489 billion in 2003). The </w:t>
      </w:r>
      <w:r w:rsidRPr="000C1193">
        <w:rPr>
          <w:rStyle w:val="StyleUnderline"/>
        </w:rPr>
        <w:t>US share of world output declined from 25.9 per cent in 1960 to 21.5 per cent in 1980</w:t>
      </w:r>
      <w:r w:rsidRPr="000B2370">
        <w:rPr>
          <w:sz w:val="16"/>
          <w:lang w:eastAsia="zh-CN"/>
        </w:rPr>
        <w:t xml:space="preserve"> (Kennedy, 1987: 436) and </w:t>
      </w:r>
      <w:r w:rsidRPr="000C1193">
        <w:rPr>
          <w:rStyle w:val="StyleUnderline"/>
        </w:rPr>
        <w:t xml:space="preserve">has </w:t>
      </w:r>
      <w:r w:rsidRPr="000C1193">
        <w:rPr>
          <w:rStyle w:val="Emphasis"/>
        </w:rPr>
        <w:t>continued to shrink</w:t>
      </w:r>
      <w:r w:rsidRPr="000B2370">
        <w:rPr>
          <w:sz w:val="16"/>
          <w:lang w:eastAsia="zh-CN"/>
        </w:rPr>
        <w:t xml:space="preserve">. The rapid rise of Pacific Rim economies from East to Southeast Asia has been based on exports to the US. Some American and Asian dynamics dovetail: the rise of Wal-Mart to the status of the US and the world's largest retailer has been paralleled by the rise of Chinese and East Asian imports in the US. But couple this with American deindustrialization, loss of manufacturing jobs and increasingly also white-collar jobs, and growing American indebtedness at every level from the household to the federal government, and it is clear that this is not a sustainable pattern. </w:t>
      </w:r>
    </w:p>
    <w:p w:rsidR="000D29D8" w:rsidRPr="000B2370" w:rsidRDefault="000D29D8" w:rsidP="000D29D8">
      <w:pPr>
        <w:rPr>
          <w:sz w:val="12"/>
          <w:szCs w:val="18"/>
          <w:lang w:eastAsia="zh-CN"/>
        </w:rPr>
      </w:pPr>
      <w:r w:rsidRPr="000B2370">
        <w:rPr>
          <w:sz w:val="12"/>
          <w:szCs w:val="18"/>
          <w:lang w:eastAsia="zh-CN"/>
        </w:rPr>
        <w:t xml:space="preserve">The US economy has been deindustrializing on a massive scale and suffers structural job loss. "The United States has lost 3 million manufacturing jobs in recent years" (Popkin and Kobe, 2003: 62). "From 1995 to 2002, the number of factory jobs rose 22 percent in Canada and 24.6 percent in Spain, versus a loss of 11.3 percent in the United States" (Diesenhouse, 2003). This differential is too large to be accounted for simply in terms of industrial maturity. Manufacturing jobs are cheaper in Mexico since NAFTA and cheaper still in China since China has become a WTO member. Outsourcing and "offshoring" now extend to service and software jobs that are cheaper in India. At Microsoft the motto is "Think India" ("two heads for the price of one"). Blue chip companies such as IBM are now moving jobs offshore; even state labor bureaus whose mandate is job creation send their information processing jobs offshore (a case in point is Indiana and the practice has since been retracted). One prediction is that "3.3 million services jobs in America will move offshore by 2015," led by the information sector, as part of "a trend that is real, irreversible and another step in the globalization of the American economy" (Lohr, 2003). In the 1990s vanishing manufacturing jobs seemed to be compensated by growth in new economy jobs, but since the dotcom bust this prospect has faded. The standard Clinton era response to job loss in manufacturing was that what you earn is a result of what you learn. This is now invalidated or refers to yet a higher learning curve; the jobs that are now moving offshore are straightforward software programming and code reading while software design remains onshore. But the American educational system is not prepared to take up this slack. The flexibility that enabled the US economy to generate many jobs during the 1990s now moves jobs offshore with the same agility. Flexibility, the post-Fordist code word, applied to corporate agility all along. The present wave of job losses squarely affects the middle class, which is already burdened by debt, so in time this will undermine domestic purchasing power. </w:t>
      </w:r>
    </w:p>
    <w:p w:rsidR="000D29D8" w:rsidRPr="000B2370" w:rsidRDefault="000D29D8" w:rsidP="000D29D8">
      <w:pPr>
        <w:rPr>
          <w:sz w:val="16"/>
          <w:lang w:eastAsia="zh-CN"/>
        </w:rPr>
      </w:pPr>
      <w:r w:rsidRPr="000C1193">
        <w:rPr>
          <w:rStyle w:val="StyleUnderline"/>
        </w:rPr>
        <w:t xml:space="preserve">The hegemon uses </w:t>
      </w:r>
      <w:r w:rsidRPr="000C1193">
        <w:rPr>
          <w:rStyle w:val="Emphasis"/>
        </w:rPr>
        <w:t>carrots</w:t>
      </w:r>
      <w:r w:rsidRPr="000C1193">
        <w:rPr>
          <w:rStyle w:val="StyleUnderline"/>
        </w:rPr>
        <w:t xml:space="preserve"> </w:t>
      </w:r>
      <w:r w:rsidRPr="000C1193">
        <w:rPr>
          <w:rStyle w:val="Emphasis"/>
        </w:rPr>
        <w:t>rather than sticks</w:t>
      </w:r>
      <w:r w:rsidRPr="000C1193">
        <w:rPr>
          <w:rStyle w:val="StyleUnderline"/>
        </w:rPr>
        <w:t>. Carrots or sticks are probably in the eye of the beholder</w:t>
      </w:r>
      <w:r w:rsidRPr="000B2370">
        <w:rPr>
          <w:sz w:val="16"/>
          <w:lang w:eastAsia="zh-CN"/>
        </w:rPr>
        <w:t xml:space="preserve">. What have been the carrots for Central America, for Nicaragua, Panama, El Salvador, Haiti? Particularly </w:t>
      </w:r>
      <w:r w:rsidRPr="000C1193">
        <w:rPr>
          <w:rStyle w:val="StyleUnderline"/>
        </w:rPr>
        <w:t>since the American victory in the Cold War, economic policy on the part of the Treasury and IMF increasingly became a political instrument to reward allies and discipline foes</w:t>
      </w:r>
      <w:r w:rsidRPr="000B2370">
        <w:rPr>
          <w:sz w:val="16"/>
          <w:lang w:eastAsia="zh-CN"/>
        </w:rPr>
        <w:t xml:space="preserve"> (Nederveen Pieterse, 2004b). </w:t>
      </w:r>
      <w:r w:rsidRPr="000C1193">
        <w:rPr>
          <w:rStyle w:val="StyleUnderline"/>
        </w:rPr>
        <w:t>The US budget for foreign aid and diplomacy has been shrinking as steadily as military expenditures have increased</w:t>
      </w:r>
      <w:r w:rsidRPr="000B2370">
        <w:rPr>
          <w:sz w:val="16"/>
          <w:lang w:eastAsia="zh-CN"/>
        </w:rPr>
        <w:t xml:space="preserve">. American military </w:t>
      </w:r>
      <w:r w:rsidRPr="000B2370">
        <w:rPr>
          <w:sz w:val="16"/>
          <w:lang w:eastAsia="zh-CN"/>
        </w:rPr>
        <w:lastRenderedPageBreak/>
        <w:t xml:space="preserve">expansion from the late 1980s now results in a million soldiers in 350 bases and 800 military facilities in 130 countries across the world; does this suggest carrots or sticks? </w:t>
      </w:r>
    </w:p>
    <w:p w:rsidR="000D29D8" w:rsidRPr="000B2370" w:rsidRDefault="000D29D8" w:rsidP="000D29D8">
      <w:pPr>
        <w:rPr>
          <w:sz w:val="16"/>
          <w:lang w:eastAsia="zh-CN"/>
        </w:rPr>
      </w:pPr>
      <w:r w:rsidRPr="000B2370">
        <w:rPr>
          <w:sz w:val="16"/>
          <w:lang w:eastAsia="zh-CN"/>
        </w:rPr>
        <w:t xml:space="preserve">The hegemon endeavors to be the system's best behaved free trader. During the Clinton administration the WTO was promoted as the spear point of an American-led globalization project alongside NAFTA and APEC; in contrast, the Bush II administration has replaced reliance on the WTO with "competitive liberalization" and bilateral free trade agreements (Bergsten, 2004). The Bush II administration's recourse to steel tariffs and farm subsidies clashes with the WTO and the steel tariffs have since been repudiated by the WTO. The unilateralism of the Bush II administration has a general negative impact on international trade; trade policy has increasingly become an instrument of power politics (Bello, 2003). </w:t>
      </w:r>
    </w:p>
    <w:p w:rsidR="000D29D8" w:rsidRPr="000B2370" w:rsidRDefault="000D29D8" w:rsidP="000D29D8">
      <w:pPr>
        <w:rPr>
          <w:sz w:val="16"/>
          <w:lang w:eastAsia="zh-CN"/>
        </w:rPr>
      </w:pPr>
      <w:r w:rsidRPr="000B2370">
        <w:rPr>
          <w:sz w:val="16"/>
          <w:lang w:eastAsia="zh-CN"/>
        </w:rPr>
        <w:t xml:space="preserve">The hegemon has a special responsibility for keeping the peace. This is not an unlimited commitment. Paul </w:t>
      </w:r>
      <w:r w:rsidRPr="000C1193">
        <w:rPr>
          <w:rStyle w:val="StyleUnderline"/>
        </w:rPr>
        <w:t>Kennedy</w:t>
      </w:r>
      <w:r w:rsidRPr="000B2370">
        <w:rPr>
          <w:sz w:val="16"/>
          <w:lang w:eastAsia="zh-CN"/>
        </w:rPr>
        <w:t xml:space="preserve"> (1987: 515) </w:t>
      </w:r>
      <w:r w:rsidRPr="000C1193">
        <w:rPr>
          <w:rStyle w:val="StyleUnderline"/>
        </w:rPr>
        <w:t>referred to "imperial overstretch,"</w:t>
      </w:r>
      <w:r w:rsidRPr="000B2370">
        <w:rPr>
          <w:sz w:val="16"/>
          <w:lang w:eastAsia="zh-CN"/>
        </w:rPr>
        <w:t xml:space="preserve"> saying </w:t>
      </w:r>
      <w:r w:rsidRPr="000C1193">
        <w:rPr>
          <w:rStyle w:val="StyleUnderline"/>
        </w:rPr>
        <w:t>"the sum total of the United States' global interests and obligations is nowadays far larger than the country's power to defend them simultaneously</w:t>
      </w:r>
      <w:r w:rsidRPr="000B2370">
        <w:rPr>
          <w:sz w:val="16"/>
          <w:lang w:eastAsia="zh-CN"/>
        </w:rPr>
        <w:t xml:space="preserve">." </w:t>
      </w:r>
      <w:r w:rsidRPr="000C1193">
        <w:rPr>
          <w:rStyle w:val="StyleUnderline"/>
        </w:rPr>
        <w:t>The American investment in unrivaled military superiority since the end of the Cold War has its own destabilizing ramifications</w:t>
      </w:r>
      <w:r w:rsidRPr="000B2370">
        <w:rPr>
          <w:sz w:val="16"/>
          <w:lang w:eastAsia="zh-CN"/>
        </w:rPr>
        <w:t xml:space="preserve">: </w:t>
      </w:r>
      <w:r w:rsidRPr="000C1193">
        <w:rPr>
          <w:rStyle w:val="StyleUnderline"/>
        </w:rPr>
        <w:t xml:space="preserve">it comes with </w:t>
      </w:r>
      <w:r w:rsidRPr="000C1193">
        <w:rPr>
          <w:rStyle w:val="Emphasis"/>
        </w:rPr>
        <w:t>neglect of diplomacy</w:t>
      </w:r>
      <w:r w:rsidRPr="000C1193">
        <w:rPr>
          <w:rStyle w:val="StyleUnderline"/>
        </w:rPr>
        <w:t xml:space="preserve">, a pattern of </w:t>
      </w:r>
      <w:r w:rsidRPr="000C1193">
        <w:rPr>
          <w:rStyle w:val="Emphasis"/>
        </w:rPr>
        <w:t>investments that distorts the US economy</w:t>
      </w:r>
      <w:r w:rsidRPr="000C1193">
        <w:rPr>
          <w:rStyle w:val="StyleUnderline"/>
        </w:rPr>
        <w:t xml:space="preserve">, and </w:t>
      </w:r>
      <w:r w:rsidRPr="000C1193">
        <w:rPr>
          <w:rStyle w:val="Emphasis"/>
        </w:rPr>
        <w:t>mammoth projects</w:t>
      </w:r>
      <w:r w:rsidRPr="000C1193">
        <w:rPr>
          <w:rStyle w:val="StyleUnderline"/>
        </w:rPr>
        <w:t xml:space="preserve"> to sustain the military-industrial complex such as </w:t>
      </w:r>
      <w:r w:rsidRPr="000C1193">
        <w:rPr>
          <w:rStyle w:val="Emphasis"/>
        </w:rPr>
        <w:t>Plan Colombia</w:t>
      </w:r>
      <w:r w:rsidRPr="000C1193">
        <w:rPr>
          <w:rStyle w:val="StyleUnderline"/>
        </w:rPr>
        <w:t xml:space="preserve"> and </w:t>
      </w:r>
      <w:r w:rsidRPr="000C1193">
        <w:rPr>
          <w:rStyle w:val="Emphasis"/>
        </w:rPr>
        <w:t>billion dollar non-functioning weapons systems</w:t>
      </w:r>
      <w:r w:rsidRPr="000C1193">
        <w:rPr>
          <w:rStyle w:val="StyleUnderline"/>
        </w:rPr>
        <w:t xml:space="preserve"> such as </w:t>
      </w:r>
      <w:r w:rsidRPr="000C1193">
        <w:rPr>
          <w:rStyle w:val="Emphasis"/>
        </w:rPr>
        <w:t>Raytheon's Patriot</w:t>
      </w:r>
      <w:r w:rsidRPr="000C1193">
        <w:rPr>
          <w:rStyle w:val="StyleUnderline"/>
        </w:rPr>
        <w:t xml:space="preserve"> missile system and the </w:t>
      </w:r>
      <w:r w:rsidRPr="000C1193">
        <w:rPr>
          <w:rStyle w:val="Emphasis"/>
        </w:rPr>
        <w:t>Defense Missile Shield</w:t>
      </w:r>
      <w:r w:rsidRPr="000B2370">
        <w:rPr>
          <w:sz w:val="16"/>
          <w:lang w:eastAsia="zh-CN"/>
        </w:rPr>
        <w:t xml:space="preserve">. </w:t>
      </w:r>
      <w:r w:rsidRPr="000C1193">
        <w:rPr>
          <w:rStyle w:val="StyleUnderline"/>
        </w:rPr>
        <w:t>The adoption of the preventive war doctrine</w:t>
      </w:r>
      <w:r w:rsidRPr="000B2370">
        <w:rPr>
          <w:sz w:val="16"/>
          <w:lang w:eastAsia="zh-CN"/>
        </w:rPr>
        <w:t xml:space="preserve"> in the 2002 National Security Strategy and the Pentagon strategy of "permanent war" </w:t>
      </w:r>
      <w:r w:rsidRPr="000C1193">
        <w:rPr>
          <w:rStyle w:val="StyleUnderline"/>
        </w:rPr>
        <w:t xml:space="preserve">imply a growing militarization of foreign policy which is </w:t>
      </w:r>
      <w:r w:rsidRPr="000C1193">
        <w:rPr>
          <w:rStyle w:val="Emphasis"/>
        </w:rPr>
        <w:t>destabilizing</w:t>
      </w:r>
      <w:r w:rsidRPr="000B2370">
        <w:rPr>
          <w:sz w:val="16"/>
          <w:lang w:eastAsia="zh-CN"/>
        </w:rPr>
        <w:t xml:space="preserve">. </w:t>
      </w:r>
    </w:p>
    <w:p w:rsidR="000D29D8" w:rsidRDefault="000D29D8" w:rsidP="000D29D8">
      <w:pPr>
        <w:rPr>
          <w:sz w:val="16"/>
          <w:lang w:eastAsia="zh-CN"/>
        </w:rPr>
      </w:pPr>
      <w:r w:rsidRPr="000B2370">
        <w:rPr>
          <w:sz w:val="16"/>
          <w:lang w:eastAsia="zh-CN"/>
        </w:rPr>
        <w:t xml:space="preserve">This is recognized in the mainstream business press. </w:t>
      </w:r>
      <w:r w:rsidRPr="0069557E">
        <w:rPr>
          <w:rStyle w:val="StyleUnderline"/>
        </w:rPr>
        <w:t>Control Risks, an international security consultancy based in Britain</w:t>
      </w:r>
      <w:r w:rsidRPr="000B2370">
        <w:rPr>
          <w:sz w:val="16"/>
          <w:lang w:eastAsia="zh-CN"/>
        </w:rPr>
        <w:t xml:space="preserve">, </w:t>
      </w:r>
      <w:r w:rsidRPr="0069557E">
        <w:rPr>
          <w:rStyle w:val="StyleUnderline"/>
        </w:rPr>
        <w:t>describes American foreign policy</w:t>
      </w:r>
      <w:r w:rsidRPr="000B2370">
        <w:rPr>
          <w:sz w:val="16"/>
          <w:lang w:eastAsia="zh-CN"/>
        </w:rPr>
        <w:t xml:space="preserve"> in its Risk Map 2004 report </w:t>
      </w:r>
      <w:r w:rsidRPr="0069557E">
        <w:rPr>
          <w:rStyle w:val="StyleUnderline"/>
        </w:rPr>
        <w:t xml:space="preserve">as "the most important </w:t>
      </w:r>
      <w:r w:rsidRPr="0069557E">
        <w:rPr>
          <w:rStyle w:val="Emphasis"/>
        </w:rPr>
        <w:t>single factor driving the development of global risk</w:t>
      </w:r>
      <w:r w:rsidRPr="0069557E">
        <w:rPr>
          <w:rStyle w:val="StyleUnderline"/>
        </w:rPr>
        <w:t>."</w:t>
      </w:r>
      <w:r w:rsidRPr="000B2370">
        <w:rPr>
          <w:sz w:val="16"/>
          <w:lang w:eastAsia="zh-CN"/>
        </w:rPr>
        <w:t xml:space="preserve"> It notes that many in the private sector "believe that </w:t>
      </w:r>
      <w:r w:rsidRPr="0069557E">
        <w:rPr>
          <w:rStyle w:val="StyleUnderline"/>
        </w:rPr>
        <w:t xml:space="preserve">US unilateralism is creating a </w:t>
      </w:r>
      <w:r w:rsidRPr="0069557E">
        <w:rPr>
          <w:rStyle w:val="Emphasis"/>
        </w:rPr>
        <w:t>security paradox</w:t>
      </w:r>
      <w:r w:rsidRPr="0069557E">
        <w:rPr>
          <w:rStyle w:val="StyleUnderline"/>
        </w:rPr>
        <w:t>: by using US power unilaterally and aggressively in pursuit of global stability</w:t>
      </w:r>
      <w:r w:rsidRPr="000B2370">
        <w:rPr>
          <w:sz w:val="16"/>
          <w:lang w:eastAsia="zh-CN"/>
        </w:rPr>
        <w:t xml:space="preserve">, </w:t>
      </w:r>
      <w:r w:rsidRPr="0069557E">
        <w:rPr>
          <w:rStyle w:val="StyleUnderline"/>
        </w:rPr>
        <w:t>the Bush administration is in fact precisely creating the opposite effect</w:t>
      </w:r>
      <w:r w:rsidRPr="000B2370">
        <w:rPr>
          <w:sz w:val="16"/>
          <w:lang w:eastAsia="zh-CN"/>
        </w:rPr>
        <w:t xml:space="preserve">" (quoted in Fidler and Husband, 2003). </w:t>
      </w:r>
    </w:p>
    <w:p w:rsidR="000D29D8" w:rsidRPr="00832603" w:rsidRDefault="000D29D8" w:rsidP="000D29D8">
      <w:pPr>
        <w:pStyle w:val="Heading3"/>
        <w:rPr>
          <w:lang w:eastAsia="zh-CN"/>
        </w:rPr>
      </w:pPr>
      <w:r>
        <w:rPr>
          <w:lang w:eastAsia="zh-CN"/>
        </w:rPr>
        <w:lastRenderedPageBreak/>
        <w:t>Impact---(K) Ethics---2NC</w:t>
      </w:r>
    </w:p>
    <w:p w:rsidR="000D29D8" w:rsidRPr="00D71AC5" w:rsidRDefault="000D29D8" w:rsidP="000D29D8">
      <w:pPr>
        <w:pStyle w:val="Heading4"/>
        <w:rPr>
          <w:rStyle w:val="Style13ptBold"/>
          <w:b/>
          <w:bCs w:val="0"/>
        </w:rPr>
      </w:pPr>
      <w:r>
        <w:rPr>
          <w:rStyle w:val="Style13ptBold"/>
          <w:b/>
        </w:rPr>
        <w:t>US heg</w:t>
      </w:r>
      <w:r w:rsidRPr="00D71AC5">
        <w:rPr>
          <w:rStyle w:val="Style13ptBold"/>
          <w:b/>
        </w:rPr>
        <w:t xml:space="preserve"> is unethical and destabilizing </w:t>
      </w:r>
      <w:r>
        <w:rPr>
          <w:rStyle w:val="Style13ptBold"/>
          <w:b/>
        </w:rPr>
        <w:t xml:space="preserve">– </w:t>
      </w:r>
      <w:r w:rsidRPr="00D71AC5">
        <w:rPr>
          <w:rStyle w:val="Style13ptBold"/>
          <w:b/>
        </w:rPr>
        <w:t>neglects international law</w:t>
      </w:r>
      <w:r>
        <w:rPr>
          <w:rStyle w:val="Style13ptBold"/>
          <w:b/>
        </w:rPr>
        <w:t xml:space="preserve"> </w:t>
      </w:r>
      <w:r w:rsidRPr="00D71AC5">
        <w:rPr>
          <w:rStyle w:val="Style13ptBold"/>
          <w:b/>
        </w:rPr>
        <w:t>and imposes human insecurity and suffering on underprivileged populations while perpetuating global inequality.</w:t>
      </w:r>
    </w:p>
    <w:p w:rsidR="000D29D8" w:rsidRPr="00A83292" w:rsidRDefault="000D29D8" w:rsidP="000D29D8">
      <w:pPr>
        <w:rPr>
          <w:lang w:eastAsia="zh-CN"/>
        </w:rPr>
      </w:pPr>
      <w:r>
        <w:rPr>
          <w:lang w:eastAsia="zh-CN"/>
        </w:rPr>
        <w:t xml:space="preserve">Jan Nederveen </w:t>
      </w:r>
      <w:r w:rsidRPr="00ED0AEE">
        <w:rPr>
          <w:rStyle w:val="Style13ptBold"/>
        </w:rPr>
        <w:t>Pieterse</w:t>
      </w:r>
      <w:r>
        <w:rPr>
          <w:lang w:eastAsia="zh-CN"/>
        </w:rPr>
        <w:t xml:space="preserve">, </w:t>
      </w:r>
      <w:r w:rsidRPr="00ED0AEE">
        <w:rPr>
          <w:rStyle w:val="Style13ptBold"/>
        </w:rPr>
        <w:t>3</w:t>
      </w:r>
      <w:r>
        <w:rPr>
          <w:lang w:eastAsia="zh-CN"/>
        </w:rPr>
        <w:t xml:space="preserve"> – Suzanne and Duncan Mellichamp Chair and Distinguished Professor of Global Studies and Sociology at University of California Santa Barbara. (Jan Nederveen Pieterse, “The trouble with hegemony: hegemonic destabilization theory,” Chula Digital Collections, 1-1-2003, pg. 72-81, Available Online: https://digital.car.chula.ac.th/arv/vol16/iss1/4/, Accessed: 7-5-2024)//ilake-mc</w:t>
      </w:r>
    </w:p>
    <w:p w:rsidR="000D29D8" w:rsidRPr="009B536D" w:rsidRDefault="000D29D8" w:rsidP="000D29D8">
      <w:pPr>
        <w:rPr>
          <w:sz w:val="16"/>
          <w:lang w:eastAsia="zh-CN"/>
        </w:rPr>
      </w:pPr>
      <w:r w:rsidRPr="000B2370">
        <w:rPr>
          <w:rStyle w:val="StyleUnderline"/>
        </w:rPr>
        <w:t>The American proclivity to war</w:t>
      </w:r>
      <w:r w:rsidRPr="009B536D">
        <w:rPr>
          <w:sz w:val="16"/>
          <w:lang w:eastAsia="zh-CN"/>
        </w:rPr>
        <w:t xml:space="preserve"> (</w:t>
      </w:r>
      <w:r w:rsidRPr="000B2370">
        <w:rPr>
          <w:rStyle w:val="Emphasis"/>
        </w:rPr>
        <w:t>Afghanistan, Iraq</w:t>
      </w:r>
      <w:r w:rsidRPr="009B536D">
        <w:rPr>
          <w:sz w:val="16"/>
          <w:lang w:eastAsia="zh-CN"/>
        </w:rPr>
        <w:t xml:space="preserve">) </w:t>
      </w:r>
      <w:r w:rsidRPr="000B2370">
        <w:rPr>
          <w:rStyle w:val="StyleUnderline"/>
        </w:rPr>
        <w:t>has destabilizing multiplier effects</w:t>
      </w:r>
      <w:r w:rsidRPr="009B536D">
        <w:rPr>
          <w:sz w:val="16"/>
          <w:lang w:eastAsia="zh-CN"/>
        </w:rPr>
        <w:t xml:space="preserve">. First, </w:t>
      </w:r>
      <w:r w:rsidRPr="00A83292">
        <w:rPr>
          <w:rStyle w:val="StyleUnderline"/>
        </w:rPr>
        <w:t xml:space="preserve">within the United States; an article about "The Iraqi time bomb" notes: "Mix the </w:t>
      </w:r>
      <w:r w:rsidRPr="00A83292">
        <w:rPr>
          <w:rStyle w:val="Emphasis"/>
        </w:rPr>
        <w:t>open-ended costs</w:t>
      </w:r>
      <w:r w:rsidRPr="00A83292">
        <w:rPr>
          <w:rStyle w:val="StyleUnderline"/>
        </w:rPr>
        <w:t xml:space="preserve"> of war and </w:t>
      </w:r>
      <w:r w:rsidRPr="00A83292">
        <w:rPr>
          <w:rStyle w:val="Emphasis"/>
        </w:rPr>
        <w:t>reconstruction with huge tax cuts</w:t>
      </w:r>
      <w:r w:rsidRPr="00A83292">
        <w:rPr>
          <w:rStyle w:val="StyleUnderline"/>
        </w:rPr>
        <w:t xml:space="preserve">, shrinking tax revenues and a stalled economy, and you get a </w:t>
      </w:r>
      <w:r w:rsidRPr="00A83292">
        <w:rPr>
          <w:rStyle w:val="Emphasis"/>
        </w:rPr>
        <w:t>budget deficit bound to explode</w:t>
      </w:r>
      <w:r w:rsidRPr="00A83292">
        <w:rPr>
          <w:rStyle w:val="StyleUnderline"/>
        </w:rPr>
        <w:t>"</w:t>
      </w:r>
      <w:r w:rsidRPr="009B536D">
        <w:rPr>
          <w:sz w:val="16"/>
          <w:lang w:eastAsia="zh-CN"/>
        </w:rPr>
        <w:t xml:space="preserve"> (Madrick, 2003). Second, regional and international effects; the IMF's 2003 Global Financial Stability Report warns that "a prolonged war in Iraq could depress financial markets and put global economic recovery into jeopardy" (quoted in Stewart, 2003). </w:t>
      </w:r>
    </w:p>
    <w:p w:rsidR="000D29D8" w:rsidRPr="009B536D" w:rsidRDefault="000D29D8" w:rsidP="000D29D8">
      <w:pPr>
        <w:rPr>
          <w:sz w:val="16"/>
          <w:lang w:eastAsia="zh-CN"/>
        </w:rPr>
      </w:pPr>
      <w:r w:rsidRPr="009B536D">
        <w:rPr>
          <w:sz w:val="16"/>
          <w:lang w:eastAsia="zh-CN"/>
        </w:rPr>
        <w:t xml:space="preserve">The hegemon makes sacrifices to preserve the system. Hegemony in the Gramscian sense means, substantively, that potentially all stand to benefit and procedurally that the rules of the game are perceived to be fair. But in the present American dispensation "sacrifice is for suckers" (Borosage, 2003) and this applies also internationally. The pattern that increasingly prevails in the United States is political and electoral opportunism; applied to international affairs this approach flaunts the very rules and institutions that the United States has helped to build over many years. American failure to comply with international law, a zigzagging and instrumental attitude to international institutions such as the United Nations, and withdrawal from or nonparticipation in international treaties and covenants, create the impression of an opportunistic hegemony. </w:t>
      </w:r>
    </w:p>
    <w:p w:rsidR="000D29D8" w:rsidRPr="009B536D" w:rsidRDefault="000D29D8" w:rsidP="000D29D8">
      <w:pPr>
        <w:rPr>
          <w:sz w:val="16"/>
          <w:lang w:eastAsia="zh-CN"/>
        </w:rPr>
      </w:pPr>
      <w:r w:rsidRPr="009B536D">
        <w:rPr>
          <w:sz w:val="16"/>
          <w:lang w:eastAsia="zh-CN"/>
        </w:rPr>
        <w:t xml:space="preserve">In its original formulation, hegemonic stability theory focuses on the global economy, which it views and represents from the standpoint of the North, and underplays the political and military components of hegemony (cf. Posen, 2003), which it views and represents in terms of their benign impact. If we consider that the original formulation of hegemonic stability theory refers to the Vietnam War period and its aftermath (1967-77) this is a remarkable bias. </w:t>
      </w:r>
      <w:r w:rsidRPr="00CC30DA">
        <w:rPr>
          <w:rStyle w:val="StyleUnderline"/>
        </w:rPr>
        <w:t xml:space="preserve">Consider hegemonic stability from a regional viewpoint and the picture does not get better: hegemony in the Middle East has come </w:t>
      </w:r>
      <w:r w:rsidRPr="00CC30DA">
        <w:rPr>
          <w:rStyle w:val="Emphasis"/>
        </w:rPr>
        <w:t>at the expense of Palestinians</w:t>
      </w:r>
      <w:r w:rsidRPr="00CC30DA">
        <w:rPr>
          <w:rStyle w:val="StyleUnderline"/>
        </w:rPr>
        <w:t xml:space="preserve"> and is unstable</w:t>
      </w:r>
      <w:r w:rsidRPr="009B536D">
        <w:rPr>
          <w:sz w:val="16"/>
          <w:lang w:eastAsia="zh-CN"/>
        </w:rPr>
        <w:t xml:space="preserve">. </w:t>
      </w:r>
      <w:r w:rsidRPr="00CC30DA">
        <w:rPr>
          <w:rStyle w:val="StyleUnderline"/>
        </w:rPr>
        <w:t xml:space="preserve">We can view hegemonic stability theory as a </w:t>
      </w:r>
      <w:r w:rsidRPr="00CC30DA">
        <w:rPr>
          <w:rStyle w:val="Emphasis"/>
        </w:rPr>
        <w:t>matrix</w:t>
      </w:r>
      <w:r w:rsidRPr="00CC30DA">
        <w:rPr>
          <w:rStyle w:val="StyleUnderline"/>
        </w:rPr>
        <w:t xml:space="preserve"> in which the overall premises of hegemony remain constant, the strategic emphases shift over time, and foreground and background change places</w:t>
      </w:r>
      <w:r w:rsidRPr="009B536D">
        <w:rPr>
          <w:sz w:val="16"/>
          <w:lang w:eastAsia="zh-CN"/>
        </w:rPr>
        <w:t xml:space="preserve">. In hegemony thinking, economic and security considerations ("keeping the peace") have mixed all along. During the Clinton administration, the geopolitics of the "indispensable nation" functioned alongside the project of neoliberal globalization; during the Bush II administration, the emphasis has shifted to military and geopolitical concerns (Mann, 2004). Thus </w:t>
      </w:r>
      <w:r w:rsidRPr="00CC30DA">
        <w:rPr>
          <w:rStyle w:val="StyleUnderline"/>
        </w:rPr>
        <w:t>hegemonic stability thinking keeps being reproduced in different guises: on political and security grounds, when conservatives and liberals alike applaud the expansion of American power "in a chaotic world," and alternatively on economic grounds</w:t>
      </w:r>
      <w:r w:rsidRPr="009B536D">
        <w:rPr>
          <w:sz w:val="16"/>
          <w:lang w:eastAsia="zh-CN"/>
        </w:rPr>
        <w:t xml:space="preserve">. </w:t>
      </w:r>
      <w:r w:rsidRPr="00CC30DA">
        <w:rPr>
          <w:rStyle w:val="StyleUnderline"/>
        </w:rPr>
        <w:t xml:space="preserve">Hegemonic stability thinking of a kind inspires the contemporary tendency to </w:t>
      </w:r>
      <w:r w:rsidRPr="00CC30DA">
        <w:rPr>
          <w:rStyle w:val="Emphasis"/>
        </w:rPr>
        <w:t>whitewash empire past</w:t>
      </w:r>
      <w:r w:rsidRPr="00CC30DA">
        <w:rPr>
          <w:rStyle w:val="StyleUnderline"/>
        </w:rPr>
        <w:t xml:space="preserve"> and </w:t>
      </w:r>
      <w:r w:rsidRPr="00CC30DA">
        <w:rPr>
          <w:rStyle w:val="Emphasis"/>
        </w:rPr>
        <w:t>applaud empire present</w:t>
      </w:r>
      <w:r w:rsidRPr="00CC30DA">
        <w:rPr>
          <w:rStyle w:val="StyleUnderline"/>
        </w:rPr>
        <w:t xml:space="preserve"> </w:t>
      </w:r>
      <w:r w:rsidRPr="009B536D">
        <w:rPr>
          <w:sz w:val="16"/>
          <w:lang w:eastAsia="zh-CN"/>
        </w:rPr>
        <w:t xml:space="preserve">(as in Ferguson, 2003, 2004). </w:t>
      </w:r>
      <w:r w:rsidRPr="00CC30DA">
        <w:rPr>
          <w:rStyle w:val="StyleUnderline"/>
        </w:rPr>
        <w:t xml:space="preserve">Hegemonic stability thinking reproduces the </w:t>
      </w:r>
      <w:r w:rsidRPr="00CC30DA">
        <w:rPr>
          <w:rStyle w:val="Emphasis"/>
        </w:rPr>
        <w:t>same bias</w:t>
      </w:r>
      <w:r w:rsidRPr="00CC30DA">
        <w:rPr>
          <w:rStyle w:val="StyleUnderline"/>
        </w:rPr>
        <w:t xml:space="preserve"> over and over</w:t>
      </w:r>
      <w:r w:rsidRPr="009B536D">
        <w:rPr>
          <w:sz w:val="16"/>
          <w:lang w:eastAsia="zh-CN"/>
        </w:rPr>
        <w:t xml:space="preserve">: </w:t>
      </w:r>
      <w:r w:rsidRPr="00CC30DA">
        <w:rPr>
          <w:rStyle w:val="StyleUnderline"/>
        </w:rPr>
        <w:t xml:space="preserve">fascinated by displays of power it is </w:t>
      </w:r>
      <w:r w:rsidRPr="00CC30DA">
        <w:rPr>
          <w:rStyle w:val="Emphasis"/>
        </w:rPr>
        <w:t>oblivious to the cost in human insecurity</w:t>
      </w:r>
      <w:r w:rsidRPr="00CC30DA">
        <w:rPr>
          <w:rStyle w:val="StyleUnderline"/>
        </w:rPr>
        <w:t xml:space="preserve"> and </w:t>
      </w:r>
      <w:r w:rsidRPr="00CC30DA">
        <w:rPr>
          <w:rStyle w:val="Emphasis"/>
        </w:rPr>
        <w:t>suffering</w:t>
      </w:r>
      <w:r w:rsidRPr="00CC30DA">
        <w:rPr>
          <w:rStyle w:val="StyleUnderline"/>
        </w:rPr>
        <w:t xml:space="preserve"> that the institutionalization of </w:t>
      </w:r>
      <w:r w:rsidRPr="00CC30DA">
        <w:rPr>
          <w:rStyle w:val="Emphasis"/>
        </w:rPr>
        <w:t>vast global inequality</w:t>
      </w:r>
      <w:r w:rsidRPr="00CC30DA">
        <w:rPr>
          <w:rStyle w:val="StyleUnderline"/>
        </w:rPr>
        <w:t xml:space="preserve"> entails</w:t>
      </w:r>
      <w:r w:rsidRPr="009B536D">
        <w:rPr>
          <w:sz w:val="16"/>
          <w:lang w:eastAsia="zh-CN"/>
        </w:rPr>
        <w:t xml:space="preserve">. In viewing the world from the top down, from established comfort zones looking outward, </w:t>
      </w:r>
      <w:r w:rsidRPr="00CC30DA">
        <w:rPr>
          <w:rStyle w:val="StyleUnderline"/>
        </w:rPr>
        <w:t xml:space="preserve">hegemonic stability thinking does not see and </w:t>
      </w:r>
      <w:r w:rsidRPr="00CC30DA">
        <w:rPr>
          <w:rStyle w:val="Emphasis"/>
        </w:rPr>
        <w:t>does not count</w:t>
      </w:r>
      <w:r w:rsidRPr="00CC30DA">
        <w:rPr>
          <w:rStyle w:val="StyleUnderline"/>
        </w:rPr>
        <w:t xml:space="preserve"> the </w:t>
      </w:r>
      <w:r w:rsidRPr="00CC30DA">
        <w:rPr>
          <w:rStyle w:val="Emphasis"/>
        </w:rPr>
        <w:t xml:space="preserve">sacrifices made by the underprivileged </w:t>
      </w:r>
      <w:r w:rsidRPr="00CC30DA">
        <w:rPr>
          <w:rStyle w:val="StyleUnderline"/>
        </w:rPr>
        <w:t>to maintain stability</w:t>
      </w:r>
      <w:r w:rsidRPr="009B536D">
        <w:rPr>
          <w:sz w:val="16"/>
          <w:lang w:eastAsia="zh-CN"/>
        </w:rPr>
        <w:t xml:space="preserve">, </w:t>
      </w:r>
      <w:r w:rsidRPr="00CC30DA">
        <w:rPr>
          <w:rStyle w:val="StyleUnderline"/>
        </w:rPr>
        <w:t>the "</w:t>
      </w:r>
      <w:r w:rsidRPr="00CC30DA">
        <w:rPr>
          <w:rStyle w:val="Emphasis"/>
        </w:rPr>
        <w:t>collateral damage</w:t>
      </w:r>
      <w:r w:rsidRPr="00CC30DA">
        <w:rPr>
          <w:rStyle w:val="StyleUnderline"/>
        </w:rPr>
        <w:t>" of stability</w:t>
      </w:r>
      <w:r w:rsidRPr="009B536D">
        <w:rPr>
          <w:sz w:val="16"/>
          <w:lang w:eastAsia="zh-CN"/>
        </w:rPr>
        <w:t xml:space="preserve">. </w:t>
      </w:r>
    </w:p>
    <w:p w:rsidR="000D29D8" w:rsidRDefault="000D29D8" w:rsidP="000D29D8">
      <w:pPr>
        <w:rPr>
          <w:sz w:val="16"/>
          <w:lang w:eastAsia="zh-CN"/>
        </w:rPr>
      </w:pPr>
      <w:r w:rsidRPr="009B536D">
        <w:rPr>
          <w:sz w:val="16"/>
          <w:lang w:eastAsia="zh-CN"/>
        </w:rPr>
        <w:lastRenderedPageBreak/>
        <w:t xml:space="preserve">Thus, </w:t>
      </w:r>
      <w:r w:rsidRPr="00CC30DA">
        <w:rPr>
          <w:rStyle w:val="StyleUnderline"/>
        </w:rPr>
        <w:t>taking each component of hegemonic stability theory</w:t>
      </w:r>
      <w:r w:rsidRPr="009B536D">
        <w:rPr>
          <w:sz w:val="16"/>
          <w:lang w:eastAsia="zh-CN"/>
        </w:rPr>
        <w:t xml:space="preserve">, </w:t>
      </w:r>
      <w:r w:rsidRPr="00CC30DA">
        <w:rPr>
          <w:rStyle w:val="StyleUnderline"/>
        </w:rPr>
        <w:t xml:space="preserve">it is clear that the United States has </w:t>
      </w:r>
      <w:r w:rsidRPr="00CC30DA">
        <w:rPr>
          <w:rStyle w:val="Emphasis"/>
        </w:rPr>
        <w:t>ceased to perform this role</w:t>
      </w:r>
      <w:r w:rsidRPr="009B536D">
        <w:rPr>
          <w:sz w:val="16"/>
          <w:lang w:eastAsia="zh-CN"/>
        </w:rPr>
        <w:t xml:space="preserve">. This erosion of hegemony is widely perceived and there are many different diagnoses and explanations for this fundamental change. Because of the fascination with power, hegemony is widely discussed; surveying the literature we can identify several clusters. </w:t>
      </w:r>
    </w:p>
    <w:p w:rsidR="000D29D8" w:rsidRDefault="000D29D8" w:rsidP="000D29D8">
      <w:pPr>
        <w:pStyle w:val="Heading3"/>
      </w:pPr>
      <w:r>
        <w:lastRenderedPageBreak/>
        <w:t>Impact---Turns Innovation---2NC</w:t>
      </w:r>
    </w:p>
    <w:p w:rsidR="000D29D8" w:rsidRDefault="000D29D8" w:rsidP="000D29D8">
      <w:pPr>
        <w:pStyle w:val="Heading4"/>
      </w:pPr>
      <w:r>
        <w:t>US heg inhibits global innovation</w:t>
      </w:r>
    </w:p>
    <w:p w:rsidR="000D29D8" w:rsidRDefault="000D29D8" w:rsidP="000D29D8">
      <w:pPr>
        <w:rPr>
          <w:sz w:val="16"/>
        </w:rPr>
      </w:pPr>
      <w:r w:rsidRPr="00831AD6">
        <w:rPr>
          <w:rStyle w:val="Style13ptBold"/>
        </w:rPr>
        <w:t>Sun</w:t>
      </w:r>
      <w:r w:rsidRPr="00831AD6">
        <w:rPr>
          <w:rStyle w:val="Style13ptBold"/>
          <w:rFonts w:hint="eastAsia"/>
        </w:rPr>
        <w:t xml:space="preserve"> </w:t>
      </w:r>
      <w:r w:rsidRPr="00831AD6">
        <w:rPr>
          <w:rStyle w:val="Style13ptBold"/>
        </w:rPr>
        <w:t>2</w:t>
      </w:r>
      <w:r>
        <w:rPr>
          <w:rStyle w:val="Style13ptBold"/>
        </w:rPr>
        <w:t>1</w:t>
      </w:r>
      <w:r>
        <w:rPr>
          <w:rFonts w:ascii="Microsoft JhengHei" w:eastAsia="Microsoft JhengHei" w:hAnsi="Microsoft JhengHei" w:cs="Microsoft JhengHei"/>
          <w:sz w:val="16"/>
        </w:rPr>
        <w:t xml:space="preserve"> </w:t>
      </w:r>
      <w:r w:rsidRPr="004271FB">
        <w:rPr>
          <w:rFonts w:hint="eastAsia"/>
        </w:rPr>
        <w:t>(</w:t>
      </w:r>
      <w:r w:rsidRPr="00831AD6">
        <w:t>Xiaoyu Sun</w:t>
      </w:r>
      <w:r w:rsidRPr="004271FB">
        <w:t xml:space="preserve">, 11-30-2021 "US attempts to curb China's sci-tech innovation exposes hegemony mindset," </w:t>
      </w:r>
      <w:r>
        <w:t>chinadaily</w:t>
      </w:r>
      <w:r w:rsidRPr="004271FB">
        <w:t>, https://global.chinadaily.com.cn/a/202111/30/WS61a56f52a310cdd39bc783e7.html)</w:t>
      </w:r>
      <w:r>
        <w:t>ao</w:t>
      </w:r>
    </w:p>
    <w:p w:rsidR="000D29D8" w:rsidRDefault="000D29D8" w:rsidP="000D29D8">
      <w:pPr>
        <w:rPr>
          <w:sz w:val="16"/>
        </w:rPr>
      </w:pPr>
      <w:r>
        <w:rPr>
          <w:sz w:val="16"/>
        </w:rPr>
        <w:t xml:space="preserve">The </w:t>
      </w:r>
      <w:r w:rsidRPr="00AF623E">
        <w:rPr>
          <w:rStyle w:val="StyleUnderline"/>
        </w:rPr>
        <w:t>US attempts to contain China's</w:t>
      </w:r>
      <w:r w:rsidRPr="00AF623E">
        <w:rPr>
          <w:sz w:val="16"/>
        </w:rPr>
        <w:t xml:space="preserve"> sci-</w:t>
      </w:r>
      <w:r w:rsidRPr="00AF623E">
        <w:rPr>
          <w:rStyle w:val="StyleUnderline"/>
        </w:rPr>
        <w:t>tech innovation</w:t>
      </w:r>
      <w:r w:rsidRPr="00AF623E">
        <w:rPr>
          <w:sz w:val="16"/>
        </w:rPr>
        <w:t xml:space="preserve"> and development have </w:t>
      </w:r>
      <w:r w:rsidRPr="00AF623E">
        <w:rPr>
          <w:rStyle w:val="StyleUnderline"/>
        </w:rPr>
        <w:t>exposed</w:t>
      </w:r>
      <w:r w:rsidRPr="00AF623E">
        <w:rPr>
          <w:sz w:val="16"/>
        </w:rPr>
        <w:t xml:space="preserve"> its </w:t>
      </w:r>
      <w:r w:rsidRPr="00AF623E">
        <w:rPr>
          <w:rStyle w:val="StyleUnderline"/>
        </w:rPr>
        <w:t xml:space="preserve">deep-rooted hegemony mindset and are </w:t>
      </w:r>
      <w:r w:rsidRPr="00AF623E">
        <w:rPr>
          <w:rStyle w:val="Emphasis"/>
        </w:rPr>
        <w:t>doomed to fail</w:t>
      </w:r>
      <w:r>
        <w:rPr>
          <w:sz w:val="16"/>
        </w:rPr>
        <w:t>.</w:t>
      </w:r>
    </w:p>
    <w:p w:rsidR="000D29D8" w:rsidRDefault="000D29D8" w:rsidP="000D29D8">
      <w:pPr>
        <w:rPr>
          <w:sz w:val="16"/>
        </w:rPr>
      </w:pPr>
      <w:r>
        <w:rPr>
          <w:sz w:val="16"/>
        </w:rPr>
        <w:t xml:space="preserve">The </w:t>
      </w:r>
      <w:r w:rsidRPr="002E282A">
        <w:rPr>
          <w:rStyle w:val="StyleUnderline"/>
        </w:rPr>
        <w:t>White House</w:t>
      </w:r>
      <w:r>
        <w:rPr>
          <w:sz w:val="16"/>
        </w:rPr>
        <w:t xml:space="preserve"> is </w:t>
      </w:r>
      <w:r w:rsidRPr="000E2CD1">
        <w:rPr>
          <w:rStyle w:val="StyleUnderline"/>
          <w:highlight w:val="cyan"/>
        </w:rPr>
        <w:t>increasing</w:t>
      </w:r>
      <w:r w:rsidRPr="000E2CD1">
        <w:rPr>
          <w:sz w:val="16"/>
          <w:highlight w:val="cyan"/>
        </w:rPr>
        <w:t xml:space="preserve"> </w:t>
      </w:r>
      <w:r w:rsidRPr="000E2CD1">
        <w:rPr>
          <w:rStyle w:val="StyleUnderline"/>
          <w:highlight w:val="cyan"/>
        </w:rPr>
        <w:t>technical "cooperation" with</w:t>
      </w:r>
      <w:r>
        <w:rPr>
          <w:sz w:val="16"/>
        </w:rPr>
        <w:t xml:space="preserve"> its </w:t>
      </w:r>
      <w:r w:rsidRPr="000E2CD1">
        <w:rPr>
          <w:rStyle w:val="StyleUnderline"/>
          <w:highlight w:val="cyan"/>
        </w:rPr>
        <w:t>allies</w:t>
      </w:r>
      <w:r w:rsidRPr="002E282A">
        <w:rPr>
          <w:rStyle w:val="StyleUnderline"/>
        </w:rPr>
        <w:t xml:space="preserve"> in</w:t>
      </w:r>
      <w:r>
        <w:rPr>
          <w:sz w:val="16"/>
        </w:rPr>
        <w:t xml:space="preserve"> the </w:t>
      </w:r>
      <w:r w:rsidRPr="002E282A">
        <w:rPr>
          <w:rStyle w:val="StyleUnderline"/>
        </w:rPr>
        <w:t xml:space="preserve">6G research and development, with a clear </w:t>
      </w:r>
      <w:r w:rsidRPr="002E282A">
        <w:rPr>
          <w:rStyle w:val="Emphasis"/>
        </w:rPr>
        <w:t xml:space="preserve">goal </w:t>
      </w:r>
      <w:r w:rsidRPr="000E2CD1">
        <w:rPr>
          <w:rStyle w:val="Emphasis"/>
          <w:highlight w:val="cyan"/>
        </w:rPr>
        <w:t>to curb China's innovation</w:t>
      </w:r>
      <w:r w:rsidRPr="002E282A">
        <w:rPr>
          <w:rStyle w:val="StyleUnderline"/>
        </w:rPr>
        <w:t xml:space="preserve"> in the 6G field</w:t>
      </w:r>
      <w:r>
        <w:rPr>
          <w:sz w:val="16"/>
        </w:rPr>
        <w:t>.</w:t>
      </w:r>
    </w:p>
    <w:p w:rsidR="000D29D8" w:rsidRDefault="000D29D8" w:rsidP="000D29D8">
      <w:pPr>
        <w:rPr>
          <w:sz w:val="16"/>
        </w:rPr>
      </w:pPr>
      <w:r>
        <w:rPr>
          <w:sz w:val="16"/>
        </w:rPr>
        <w:t xml:space="preserve">The </w:t>
      </w:r>
      <w:r w:rsidRPr="002E282A">
        <w:rPr>
          <w:rStyle w:val="StyleUnderline"/>
        </w:rPr>
        <w:t xml:space="preserve">so-called "cooperation," </w:t>
      </w:r>
      <w:r w:rsidRPr="000E2CD1">
        <w:rPr>
          <w:rStyle w:val="Emphasis"/>
          <w:highlight w:val="cyan"/>
        </w:rPr>
        <w:t>ignoring the spirit of openness</w:t>
      </w:r>
      <w:r w:rsidRPr="002E282A">
        <w:rPr>
          <w:rStyle w:val="StyleUnderline"/>
        </w:rPr>
        <w:t xml:space="preserve"> and sharing, will not achieve a favorable result</w:t>
      </w:r>
      <w:r>
        <w:rPr>
          <w:sz w:val="16"/>
        </w:rPr>
        <w:t xml:space="preserve">, as it </w:t>
      </w:r>
      <w:r w:rsidRPr="002E282A">
        <w:rPr>
          <w:rStyle w:val="StyleUnderline"/>
        </w:rPr>
        <w:t>implies that</w:t>
      </w:r>
      <w:r>
        <w:rPr>
          <w:sz w:val="16"/>
        </w:rPr>
        <w:t xml:space="preserve"> its </w:t>
      </w:r>
      <w:r w:rsidRPr="002E282A">
        <w:rPr>
          <w:rStyle w:val="StyleUnderline"/>
        </w:rPr>
        <w:t>participants</w:t>
      </w:r>
      <w:r>
        <w:rPr>
          <w:sz w:val="16"/>
        </w:rPr>
        <w:t xml:space="preserve"> shall </w:t>
      </w:r>
      <w:r w:rsidRPr="000E2CD1">
        <w:rPr>
          <w:rStyle w:val="StyleUnderline"/>
          <w:highlight w:val="cyan"/>
        </w:rPr>
        <w:t>cut off any cooperation</w:t>
      </w:r>
      <w:r w:rsidRPr="002E282A">
        <w:rPr>
          <w:rStyle w:val="StyleUnderline"/>
        </w:rPr>
        <w:t xml:space="preserve"> or exchanges </w:t>
      </w:r>
      <w:r w:rsidRPr="000E2CD1">
        <w:rPr>
          <w:rStyle w:val="StyleUnderline"/>
          <w:highlight w:val="cyan"/>
        </w:rPr>
        <w:t>with China</w:t>
      </w:r>
      <w:r>
        <w:rPr>
          <w:sz w:val="16"/>
        </w:rPr>
        <w:t>.</w:t>
      </w:r>
    </w:p>
    <w:p w:rsidR="000D29D8" w:rsidRDefault="000D29D8" w:rsidP="000D29D8">
      <w:pPr>
        <w:rPr>
          <w:sz w:val="16"/>
        </w:rPr>
      </w:pPr>
      <w:r w:rsidRPr="002E282A">
        <w:rPr>
          <w:sz w:val="16"/>
          <w:szCs w:val="16"/>
        </w:rPr>
        <w:t>In terms of investing in technology, former US Defense Secretary</w:t>
      </w:r>
      <w:r w:rsidRPr="002E282A">
        <w:rPr>
          <w:sz w:val="14"/>
          <w:szCs w:val="14"/>
        </w:rPr>
        <w:t xml:space="preserve"> </w:t>
      </w:r>
      <w:r>
        <w:rPr>
          <w:sz w:val="16"/>
        </w:rPr>
        <w:t>Leon Panetta said at the CNBC Technology Executive Council Summit earlier this month that "the key right now for the US in dealing with China is to develop deterrents, the ability to show China that we are strengthening our position with regards to the ability to respond to anything China can do."</w:t>
      </w:r>
    </w:p>
    <w:p w:rsidR="000D29D8" w:rsidRDefault="000D29D8" w:rsidP="000D29D8">
      <w:pPr>
        <w:rPr>
          <w:sz w:val="16"/>
        </w:rPr>
      </w:pPr>
      <w:r>
        <w:rPr>
          <w:sz w:val="16"/>
        </w:rPr>
        <w:t xml:space="preserve">From the remarks made by Panetta, the information is clear that </w:t>
      </w:r>
      <w:r w:rsidRPr="000E2CD1">
        <w:rPr>
          <w:rStyle w:val="StyleUnderline"/>
          <w:highlight w:val="cyan"/>
        </w:rPr>
        <w:t>China's achievements</w:t>
      </w:r>
      <w:r w:rsidRPr="002E282A">
        <w:rPr>
          <w:rStyle w:val="StyleUnderline"/>
        </w:rPr>
        <w:t xml:space="preserve"> in independent sci-tech innovation were </w:t>
      </w:r>
      <w:r w:rsidRPr="000E2CD1">
        <w:rPr>
          <w:rStyle w:val="Emphasis"/>
          <w:highlight w:val="cyan"/>
        </w:rPr>
        <w:t>treated as a threat</w:t>
      </w:r>
      <w:r w:rsidRPr="002E282A">
        <w:rPr>
          <w:rStyle w:val="StyleUnderline"/>
        </w:rPr>
        <w:t xml:space="preserve"> to the interests of the United States</w:t>
      </w:r>
      <w:r>
        <w:rPr>
          <w:sz w:val="16"/>
        </w:rPr>
        <w:t xml:space="preserve">. It is a real </w:t>
      </w:r>
      <w:r w:rsidRPr="002E282A">
        <w:rPr>
          <w:rStyle w:val="StyleUnderline"/>
        </w:rPr>
        <w:t xml:space="preserve">hegemony mindset </w:t>
      </w:r>
      <w:r w:rsidRPr="000E2CD1">
        <w:rPr>
          <w:rStyle w:val="StyleUnderline"/>
          <w:highlight w:val="cyan"/>
        </w:rPr>
        <w:t xml:space="preserve">labeling China as </w:t>
      </w:r>
      <w:r w:rsidRPr="000E2CD1">
        <w:rPr>
          <w:rStyle w:val="Emphasis"/>
          <w:highlight w:val="cyan"/>
        </w:rPr>
        <w:t>an imaginary rival</w:t>
      </w:r>
      <w:r w:rsidRPr="002E282A">
        <w:rPr>
          <w:rStyle w:val="StyleUnderline"/>
        </w:rPr>
        <w:t xml:space="preserve"> in technological competition</w:t>
      </w:r>
      <w:r>
        <w:rPr>
          <w:sz w:val="16"/>
        </w:rPr>
        <w:t>.</w:t>
      </w:r>
    </w:p>
    <w:p w:rsidR="000D29D8" w:rsidRDefault="000D29D8" w:rsidP="000D29D8">
      <w:pPr>
        <w:rPr>
          <w:sz w:val="16"/>
        </w:rPr>
      </w:pPr>
      <w:r>
        <w:rPr>
          <w:sz w:val="16"/>
        </w:rPr>
        <w:t xml:space="preserve">With such a hegemony mindset, </w:t>
      </w:r>
      <w:r w:rsidRPr="002E282A">
        <w:rPr>
          <w:rStyle w:val="StyleUnderline"/>
        </w:rPr>
        <w:t xml:space="preserve">the </w:t>
      </w:r>
      <w:r w:rsidRPr="000E2CD1">
        <w:rPr>
          <w:rStyle w:val="StyleUnderline"/>
          <w:highlight w:val="cyan"/>
        </w:rPr>
        <w:t>United States</w:t>
      </w:r>
      <w:r w:rsidRPr="002E282A">
        <w:rPr>
          <w:rStyle w:val="StyleUnderline"/>
        </w:rPr>
        <w:t xml:space="preserve"> is </w:t>
      </w:r>
      <w:r w:rsidRPr="000E2CD1">
        <w:rPr>
          <w:rStyle w:val="StyleUnderline"/>
          <w:highlight w:val="cyan"/>
        </w:rPr>
        <w:t>trying to build a "digital iron curtain</w:t>
      </w:r>
      <w:r w:rsidRPr="002E282A">
        <w:rPr>
          <w:rStyle w:val="StyleUnderline"/>
        </w:rPr>
        <w:t>" against China</w:t>
      </w:r>
      <w:r>
        <w:rPr>
          <w:sz w:val="16"/>
        </w:rPr>
        <w:t xml:space="preserve">, which if successful, </w:t>
      </w:r>
      <w:r w:rsidRPr="002E282A">
        <w:rPr>
          <w:rStyle w:val="StyleUnderline"/>
        </w:rPr>
        <w:t>will split the world</w:t>
      </w:r>
      <w:r>
        <w:rPr>
          <w:sz w:val="16"/>
        </w:rPr>
        <w:t xml:space="preserve"> into two separate tech ecosystems.</w:t>
      </w:r>
    </w:p>
    <w:p w:rsidR="000D29D8" w:rsidRDefault="000D29D8" w:rsidP="000D29D8">
      <w:pPr>
        <w:rPr>
          <w:sz w:val="16"/>
        </w:rPr>
      </w:pPr>
      <w:r>
        <w:rPr>
          <w:sz w:val="16"/>
        </w:rPr>
        <w:t xml:space="preserve">As ABC News of Australia, a key US ally, correctly pointed out, </w:t>
      </w:r>
      <w:r w:rsidRPr="002E282A">
        <w:rPr>
          <w:rStyle w:val="StyleUnderline"/>
        </w:rPr>
        <w:t xml:space="preserve">the "tech war" unilaterally launched by the United States against China </w:t>
      </w:r>
      <w:r w:rsidRPr="000E2CD1">
        <w:rPr>
          <w:rStyle w:val="Emphasis"/>
          <w:highlight w:val="cyan"/>
        </w:rPr>
        <w:t>will "cost the world dearly</w:t>
      </w:r>
      <w:r w:rsidRPr="002E282A">
        <w:rPr>
          <w:rStyle w:val="StyleUnderline"/>
        </w:rPr>
        <w:t>."</w:t>
      </w:r>
    </w:p>
    <w:p w:rsidR="000D29D8" w:rsidRDefault="000D29D8" w:rsidP="000D29D8">
      <w:pPr>
        <w:rPr>
          <w:sz w:val="16"/>
        </w:rPr>
      </w:pPr>
      <w:r w:rsidRPr="000E2CD1">
        <w:rPr>
          <w:rStyle w:val="StyleUnderline"/>
          <w:highlight w:val="cyan"/>
        </w:rPr>
        <w:t>Setting artificial</w:t>
      </w:r>
      <w:r w:rsidRPr="002E282A">
        <w:rPr>
          <w:rStyle w:val="StyleUnderline"/>
        </w:rPr>
        <w:t xml:space="preserve"> barriers to sci-tech exchanges </w:t>
      </w:r>
      <w:r w:rsidRPr="000E2CD1">
        <w:rPr>
          <w:rStyle w:val="StyleUnderline"/>
          <w:highlight w:val="cyan"/>
        </w:rPr>
        <w:t xml:space="preserve">will </w:t>
      </w:r>
      <w:r w:rsidRPr="000E2CD1">
        <w:rPr>
          <w:rStyle w:val="Emphasis"/>
          <w:highlight w:val="cyan"/>
        </w:rPr>
        <w:t>hurt the flow of capital, talent and information</w:t>
      </w:r>
      <w:r w:rsidRPr="002E282A">
        <w:rPr>
          <w:rStyle w:val="StyleUnderline"/>
        </w:rPr>
        <w:t>, and cast a shadow over innovation.</w:t>
      </w:r>
    </w:p>
    <w:p w:rsidR="000D29D8" w:rsidRDefault="000D29D8" w:rsidP="000D29D8">
      <w:pPr>
        <w:rPr>
          <w:sz w:val="16"/>
        </w:rPr>
      </w:pPr>
      <w:r>
        <w:rPr>
          <w:sz w:val="16"/>
        </w:rPr>
        <w:t xml:space="preserve">The </w:t>
      </w:r>
      <w:r w:rsidRPr="002E282A">
        <w:rPr>
          <w:rStyle w:val="StyleUnderline"/>
        </w:rPr>
        <w:t>curb on China's 6G development is not</w:t>
      </w:r>
      <w:r>
        <w:rPr>
          <w:sz w:val="16"/>
        </w:rPr>
        <w:t xml:space="preserve"> a </w:t>
      </w:r>
      <w:r w:rsidRPr="002E282A">
        <w:rPr>
          <w:rStyle w:val="StyleUnderline"/>
        </w:rPr>
        <w:t>fresh</w:t>
      </w:r>
      <w:r>
        <w:rPr>
          <w:sz w:val="16"/>
        </w:rPr>
        <w:t xml:space="preserve"> story. </w:t>
      </w:r>
      <w:r w:rsidRPr="002E282A">
        <w:rPr>
          <w:rStyle w:val="StyleUnderline"/>
        </w:rPr>
        <w:t>The United States has</w:t>
      </w:r>
      <w:r>
        <w:rPr>
          <w:sz w:val="16"/>
        </w:rPr>
        <w:t xml:space="preserve"> not only banned products of Chinese tech company Huawei from its own networks, but also </w:t>
      </w:r>
      <w:r w:rsidRPr="002E282A">
        <w:rPr>
          <w:rStyle w:val="StyleUnderline"/>
        </w:rPr>
        <w:t>pressured other countries</w:t>
      </w:r>
      <w:r>
        <w:rPr>
          <w:sz w:val="16"/>
        </w:rPr>
        <w:t xml:space="preserve"> to do the same. It has also barred US companies from supplying software and components to Chinese tech companies.</w:t>
      </w:r>
    </w:p>
    <w:p w:rsidR="000D29D8" w:rsidRDefault="000D29D8" w:rsidP="000D29D8">
      <w:pPr>
        <w:rPr>
          <w:sz w:val="16"/>
        </w:rPr>
      </w:pPr>
      <w:r>
        <w:rPr>
          <w:sz w:val="16"/>
        </w:rPr>
        <w:t>Foreign Ministry spokesperson Hua Chunying said the United States should realize that bullying and suppression cannot stop the development of China's high-tech enterprises or maintain the US monopoly.</w:t>
      </w:r>
    </w:p>
    <w:p w:rsidR="000D29D8" w:rsidRDefault="000D29D8" w:rsidP="000D29D8">
      <w:pPr>
        <w:rPr>
          <w:sz w:val="16"/>
        </w:rPr>
      </w:pPr>
      <w:r>
        <w:rPr>
          <w:sz w:val="16"/>
        </w:rPr>
        <w:t>"The best way to keep one's lead is through constant self-improvement, not by blocking others' development," Hua said.</w:t>
      </w:r>
    </w:p>
    <w:p w:rsidR="000D29D8" w:rsidRDefault="000D29D8" w:rsidP="000D29D8">
      <w:pPr>
        <w:rPr>
          <w:sz w:val="16"/>
        </w:rPr>
      </w:pPr>
      <w:r>
        <w:rPr>
          <w:sz w:val="16"/>
        </w:rPr>
        <w:t>China welcomes healthy competition, which can lead to progress and is good for the world, including China and the United States.</w:t>
      </w:r>
    </w:p>
    <w:p w:rsidR="000D29D8" w:rsidRDefault="000D29D8" w:rsidP="000D29D8">
      <w:pPr>
        <w:rPr>
          <w:sz w:val="16"/>
        </w:rPr>
      </w:pPr>
      <w:r w:rsidRPr="000E2CD1">
        <w:rPr>
          <w:rStyle w:val="StyleUnderline"/>
          <w:highlight w:val="cyan"/>
        </w:rPr>
        <w:t>China has made remarkable contributions to the sci-tech innovation of humankind</w:t>
      </w:r>
      <w:r w:rsidRPr="002E282A">
        <w:rPr>
          <w:rStyle w:val="StyleUnderline"/>
        </w:rPr>
        <w:t>, without any intention of beating others</w:t>
      </w:r>
      <w:r>
        <w:rPr>
          <w:sz w:val="16"/>
        </w:rPr>
        <w:t>. Instead, it only seeks to surpass itself.</w:t>
      </w:r>
    </w:p>
    <w:p w:rsidR="000D29D8" w:rsidRDefault="000D29D8" w:rsidP="000D29D8">
      <w:pPr>
        <w:rPr>
          <w:sz w:val="16"/>
        </w:rPr>
      </w:pPr>
      <w:r>
        <w:rPr>
          <w:sz w:val="16"/>
        </w:rPr>
        <w:t xml:space="preserve">The country </w:t>
      </w:r>
      <w:r w:rsidRPr="002E282A">
        <w:rPr>
          <w:rStyle w:val="Emphasis"/>
        </w:rPr>
        <w:t>will uphold</w:t>
      </w:r>
      <w:r w:rsidRPr="002E282A">
        <w:rPr>
          <w:rStyle w:val="StyleUnderline"/>
        </w:rPr>
        <w:t xml:space="preserve"> the central role of </w:t>
      </w:r>
      <w:r w:rsidRPr="002E282A">
        <w:rPr>
          <w:rStyle w:val="Emphasis"/>
        </w:rPr>
        <w:t>innovation</w:t>
      </w:r>
      <w:r w:rsidRPr="002E282A">
        <w:rPr>
          <w:rStyle w:val="StyleUnderline"/>
        </w:rPr>
        <w:t xml:space="preserve"> in its modernization drive and take self-reliance in science and technology as the strategic underpinning for national development</w:t>
      </w:r>
      <w:r>
        <w:rPr>
          <w:sz w:val="16"/>
        </w:rPr>
        <w:t>.</w:t>
      </w:r>
    </w:p>
    <w:p w:rsidR="000D29D8" w:rsidRPr="00A05120" w:rsidRDefault="000D29D8" w:rsidP="000D29D8">
      <w:pPr>
        <w:rPr>
          <w:sz w:val="16"/>
        </w:rPr>
      </w:pPr>
      <w:r>
        <w:rPr>
          <w:sz w:val="16"/>
        </w:rPr>
        <w:lastRenderedPageBreak/>
        <w:t>"</w:t>
      </w:r>
      <w:r w:rsidRPr="002E282A">
        <w:rPr>
          <w:rStyle w:val="StyleUnderline"/>
        </w:rPr>
        <w:t xml:space="preserve">We </w:t>
      </w:r>
      <w:r w:rsidRPr="000E2CD1">
        <w:rPr>
          <w:rStyle w:val="StyleUnderline"/>
          <w:highlight w:val="cyan"/>
        </w:rPr>
        <w:t>do not have the strategy for hegemony</w:t>
      </w:r>
      <w:r w:rsidRPr="002E282A">
        <w:rPr>
          <w:rStyle w:val="StyleUnderline"/>
        </w:rPr>
        <w:t>. We only have the strategy for development</w:t>
      </w:r>
      <w:r>
        <w:rPr>
          <w:sz w:val="16"/>
        </w:rPr>
        <w:t xml:space="preserve">," said Chinese Vice Foreign Minister Le Yucheng, during an interview in July. "Our </w:t>
      </w:r>
      <w:r w:rsidRPr="002E282A">
        <w:rPr>
          <w:rStyle w:val="StyleUnderline"/>
        </w:rPr>
        <w:t>goal is to enable the Chinese people to live a better life and realize their aspiration for a better life</w:t>
      </w:r>
      <w:r>
        <w:rPr>
          <w:sz w:val="16"/>
        </w:rPr>
        <w:t>."</w:t>
      </w:r>
    </w:p>
    <w:p w:rsidR="000D29D8" w:rsidRDefault="000D29D8" w:rsidP="000D29D8">
      <w:pPr>
        <w:pStyle w:val="Heading3"/>
      </w:pPr>
      <w:r>
        <w:lastRenderedPageBreak/>
        <w:t>Impact---Manufacturing---2NC</w:t>
      </w:r>
    </w:p>
    <w:p w:rsidR="000D29D8" w:rsidRPr="00CC5B19" w:rsidRDefault="000D29D8" w:rsidP="000D29D8">
      <w:pPr>
        <w:pStyle w:val="Heading4"/>
      </w:pPr>
      <w:r w:rsidRPr="00CC5B19">
        <w:t>U.S.-China manufacturing innovation is a zero-sum competition – growth in one country trades off with innovation in the other.</w:t>
      </w:r>
    </w:p>
    <w:p w:rsidR="000D29D8" w:rsidRPr="00CC5B19" w:rsidRDefault="000D29D8" w:rsidP="000D29D8">
      <w:r w:rsidRPr="00CC5B19">
        <w:rPr>
          <w:rStyle w:val="Style13ptBold"/>
        </w:rPr>
        <w:t xml:space="preserve">Autor 17 </w:t>
      </w:r>
      <w:r w:rsidRPr="00CC5B19">
        <w:t>[David Autor (Professor and Associate Head of the MIT Department of Economics, Faculty Research Associate of the National Bureau of Economic Research, Ph.D. in Public Policy from Harvard’s Kennedy School of Government, co-captain of the MIT Economics hockey team), David Dorn, Gordon Hanson, Gary P. Pisano, Pian Shu, 3-20-2017, "Competition from China reduced innovation in the US," VoxEU, policy portal for the Center for Economic and Policy Research, http://voxeu.org/article/competition-china-reduced-innovation-us]</w:t>
      </w:r>
    </w:p>
    <w:p w:rsidR="000D29D8" w:rsidRPr="00CC5B19" w:rsidRDefault="000D29D8" w:rsidP="000D29D8">
      <w:pPr>
        <w:rPr>
          <w:sz w:val="16"/>
        </w:rPr>
      </w:pPr>
      <w:r w:rsidRPr="00CC5B19">
        <w:rPr>
          <w:sz w:val="16"/>
        </w:rPr>
        <w:t xml:space="preserve">The discussion of the decline in US manufacturing during the 2016 presidential election campaign largely focused on job losses. </w:t>
      </w:r>
      <w:r w:rsidRPr="00CC5B19">
        <w:rPr>
          <w:rStyle w:val="StyleUnderline"/>
        </w:rPr>
        <w:t xml:space="preserve">This column examines the </w:t>
      </w:r>
      <w:r w:rsidRPr="0052704D">
        <w:rPr>
          <w:rStyle w:val="StyleUnderline"/>
          <w:highlight w:val="cyan"/>
        </w:rPr>
        <w:t>effects of Chinese</w:t>
      </w:r>
      <w:r w:rsidRPr="00CC5B19">
        <w:rPr>
          <w:rStyle w:val="StyleUnderline"/>
        </w:rPr>
        <w:t xml:space="preserve"> import </w:t>
      </w:r>
      <w:r w:rsidRPr="0052704D">
        <w:rPr>
          <w:rStyle w:val="StyleUnderline"/>
          <w:highlight w:val="cyan"/>
        </w:rPr>
        <w:t>competition</w:t>
      </w:r>
      <w:r w:rsidRPr="00CC5B19">
        <w:rPr>
          <w:rStyle w:val="StyleUnderline"/>
        </w:rPr>
        <w:t xml:space="preserve"> </w:t>
      </w:r>
      <w:r w:rsidRPr="0052704D">
        <w:rPr>
          <w:rStyle w:val="StyleUnderline"/>
          <w:highlight w:val="cyan"/>
        </w:rPr>
        <w:t>on</w:t>
      </w:r>
      <w:r w:rsidRPr="00CC5B19">
        <w:rPr>
          <w:rStyle w:val="StyleUnderline"/>
        </w:rPr>
        <w:t xml:space="preserve"> another metric for the health </w:t>
      </w:r>
      <w:r w:rsidRPr="0052704D">
        <w:rPr>
          <w:rStyle w:val="StyleUnderline"/>
        </w:rPr>
        <w:t>of</w:t>
      </w:r>
      <w:r w:rsidRPr="00CC5B19">
        <w:rPr>
          <w:rStyle w:val="StyleUnderline"/>
        </w:rPr>
        <w:t xml:space="preserve"> the </w:t>
      </w:r>
      <w:r w:rsidRPr="0052704D">
        <w:rPr>
          <w:rStyle w:val="StyleUnderline"/>
          <w:highlight w:val="cyan"/>
        </w:rPr>
        <w:t>US</w:t>
      </w:r>
      <w:r w:rsidRPr="00CC5B19">
        <w:rPr>
          <w:rStyle w:val="StyleUnderline"/>
        </w:rPr>
        <w:t xml:space="preserve"> manufacturing sector – </w:t>
      </w:r>
      <w:r w:rsidRPr="0052704D">
        <w:rPr>
          <w:rStyle w:val="StyleUnderline"/>
          <w:highlight w:val="cyan"/>
        </w:rPr>
        <w:t>innovation</w:t>
      </w:r>
      <w:r w:rsidRPr="00CC5B19">
        <w:rPr>
          <w:rStyle w:val="StyleUnderline"/>
        </w:rPr>
        <w:t>.</w:t>
      </w:r>
      <w:r w:rsidRPr="00CC5B19">
        <w:rPr>
          <w:sz w:val="16"/>
        </w:rPr>
        <w:t xml:space="preserve">  </w:t>
      </w:r>
      <w:r w:rsidRPr="00CC5B19">
        <w:rPr>
          <w:rStyle w:val="Emphasis"/>
        </w:rPr>
        <w:t xml:space="preserve">Firms whose </w:t>
      </w:r>
      <w:r w:rsidRPr="009B3CB0">
        <w:rPr>
          <w:rStyle w:val="Emphasis"/>
          <w:highlight w:val="cyan"/>
        </w:rPr>
        <w:t>industries</w:t>
      </w:r>
      <w:r w:rsidRPr="00CC5B19">
        <w:rPr>
          <w:rStyle w:val="Emphasis"/>
        </w:rPr>
        <w:t xml:space="preserve"> were </w:t>
      </w:r>
      <w:r w:rsidRPr="009B3CB0">
        <w:rPr>
          <w:rStyle w:val="Emphasis"/>
          <w:highlight w:val="cyan"/>
        </w:rPr>
        <w:t>exposed to</w:t>
      </w:r>
      <w:r w:rsidRPr="00CC5B19">
        <w:rPr>
          <w:rStyle w:val="Emphasis"/>
        </w:rPr>
        <w:t xml:space="preserve"> a greater </w:t>
      </w:r>
      <w:r w:rsidRPr="00A3610D">
        <w:rPr>
          <w:rStyle w:val="Emphasis"/>
        </w:rPr>
        <w:t xml:space="preserve">surge of </w:t>
      </w:r>
      <w:r w:rsidRPr="009B3CB0">
        <w:rPr>
          <w:rStyle w:val="Emphasis"/>
          <w:highlight w:val="cyan"/>
        </w:rPr>
        <w:t>Chinese</w:t>
      </w:r>
      <w:r w:rsidRPr="00CC5B19">
        <w:rPr>
          <w:rStyle w:val="Emphasis"/>
        </w:rPr>
        <w:t xml:space="preserve"> import </w:t>
      </w:r>
      <w:r w:rsidRPr="009B3CB0">
        <w:rPr>
          <w:rStyle w:val="Emphasis"/>
          <w:highlight w:val="cyan"/>
        </w:rPr>
        <w:t>competition</w:t>
      </w:r>
      <w:r w:rsidRPr="00CC5B19">
        <w:rPr>
          <w:sz w:val="16"/>
        </w:rPr>
        <w:t xml:space="preserve"> from 1991 to 2007 </w:t>
      </w:r>
      <w:r w:rsidRPr="00A3610D">
        <w:rPr>
          <w:rStyle w:val="Emphasis"/>
          <w:highlight w:val="cyan"/>
        </w:rPr>
        <w:t>experienced</w:t>
      </w:r>
      <w:r w:rsidRPr="00CC5B19">
        <w:rPr>
          <w:rStyle w:val="Emphasis"/>
        </w:rPr>
        <w:t xml:space="preserve"> a significant </w:t>
      </w:r>
      <w:r w:rsidRPr="00A3610D">
        <w:rPr>
          <w:rStyle w:val="Emphasis"/>
          <w:highlight w:val="cyan"/>
        </w:rPr>
        <w:t>decline in</w:t>
      </w:r>
      <w:r w:rsidRPr="00CC5B19">
        <w:rPr>
          <w:rStyle w:val="Emphasis"/>
        </w:rPr>
        <w:t xml:space="preserve"> their </w:t>
      </w:r>
      <w:r w:rsidRPr="00A3610D">
        <w:rPr>
          <w:rStyle w:val="Emphasis"/>
          <w:highlight w:val="cyan"/>
        </w:rPr>
        <w:t>patent output</w:t>
      </w:r>
      <w:r w:rsidRPr="00CC5B19">
        <w:rPr>
          <w:rStyle w:val="Emphasis"/>
        </w:rPr>
        <w:t xml:space="preserve"> as well as their </w:t>
      </w:r>
      <w:r w:rsidRPr="00A3610D">
        <w:rPr>
          <w:rStyle w:val="Emphasis"/>
          <w:highlight w:val="cyan"/>
        </w:rPr>
        <w:t>R&amp;D</w:t>
      </w:r>
      <w:r w:rsidRPr="00CC5B19">
        <w:rPr>
          <w:rStyle w:val="Emphasis"/>
        </w:rPr>
        <w:t xml:space="preserve"> expenditures.</w:t>
      </w:r>
      <w:r w:rsidRPr="00CC5B19">
        <w:rPr>
          <w:rStyle w:val="StyleUnderline"/>
        </w:rPr>
        <w:t xml:space="preserve"> </w:t>
      </w:r>
      <w:r w:rsidRPr="00CC5B19">
        <w:rPr>
          <w:sz w:val="16"/>
        </w:rPr>
        <w:t xml:space="preserve">While politicians’ ‘obsession’ with manufacturing is primarily due to job losses, </w:t>
      </w:r>
      <w:r w:rsidRPr="00CC5B19">
        <w:rPr>
          <w:rStyle w:val="StyleUnderline"/>
        </w:rPr>
        <w:t xml:space="preserve">an accompanying </w:t>
      </w:r>
      <w:r w:rsidRPr="00A3610D">
        <w:rPr>
          <w:rStyle w:val="StyleUnderline"/>
          <w:highlight w:val="cyan"/>
        </w:rPr>
        <w:t>reduction in innovation</w:t>
      </w:r>
      <w:r w:rsidRPr="00CC5B19">
        <w:rPr>
          <w:rStyle w:val="StyleUnderline"/>
        </w:rPr>
        <w:t xml:space="preserve"> may well </w:t>
      </w:r>
      <w:r w:rsidRPr="00A3610D">
        <w:rPr>
          <w:rStyle w:val="StyleUnderline"/>
          <w:highlight w:val="cyan"/>
        </w:rPr>
        <w:t>affect econ</w:t>
      </w:r>
      <w:r w:rsidRPr="00CC5B19">
        <w:rPr>
          <w:rStyle w:val="StyleUnderline"/>
        </w:rPr>
        <w:t>omic growth</w:t>
      </w:r>
      <w:r w:rsidRPr="00CC5B19">
        <w:rPr>
          <w:sz w:val="16"/>
        </w:rPr>
        <w:t xml:space="preserve"> in the longer term. The decline of the US manufacturing sector played such a prominent topic in the 2016 presidential election campaign that New York Times journalist Binyamin Appelbaum wondered in a headline “Why Are Politicians So Obsessed With Manufacturing?” (Appelbaum 2016). Much of the concern about the health of the manufacturing sector derives from the observation that its employment level is near historic lows. Ever since the end of the Great Recession, the sector has employed fewer than 12.5 million workers – the lowest job count in manufacturing since the US entered WWII in 1941. Manufacturing lost almost 6 million jobs during the 2000s alone, and strikingly, most of this decline came before the onset of the Great Recession. Despite the poor employment performance in the 2000s, however, value added in manufacturing has been growing as fast as the overall US economy. Its share of US GDP remained stable, an achievement matched by few other high-income economies over the same period (Moran and Oldenski 2014). While the extraordinary growth of value added in the computer and semiconductor industries masks a more sluggish performance in other manufacturing industries (Houseman et al. 2014), the sector’s output growth clearly exceeds its employment growth. </w:t>
      </w:r>
      <w:r w:rsidRPr="00CC5B19">
        <w:rPr>
          <w:rStyle w:val="StyleUnderline"/>
        </w:rPr>
        <w:t>Another metric for the health of the US manufacturing sector</w:t>
      </w:r>
      <w:r w:rsidRPr="00CC5B19">
        <w:rPr>
          <w:sz w:val="16"/>
        </w:rPr>
        <w:t xml:space="preserve">, which has been less present in the recent debate, </w:t>
      </w:r>
      <w:r w:rsidRPr="00CC5B19">
        <w:rPr>
          <w:rStyle w:val="StyleUnderline"/>
        </w:rPr>
        <w:t>is its production of innovation as measured by patents. Manufacturing is the locus of US innovation and accounts for more than two thirds of US R&amp;D spending</w:t>
      </w:r>
      <w:r w:rsidRPr="00CC5B19">
        <w:rPr>
          <w:sz w:val="16"/>
        </w:rPr>
        <w:t xml:space="preserve"> (Helper et al. 2012) </w:t>
      </w:r>
      <w:r w:rsidRPr="00CC5B19">
        <w:rPr>
          <w:rStyle w:val="StyleUnderline"/>
        </w:rPr>
        <w:t>and</w:t>
      </w:r>
      <w:r w:rsidRPr="00CC5B19">
        <w:rPr>
          <w:sz w:val="16"/>
        </w:rPr>
        <w:t xml:space="preserve"> for a similarly large share of US </w:t>
      </w:r>
      <w:r w:rsidRPr="00CC5B19">
        <w:rPr>
          <w:rStyle w:val="StyleUnderline"/>
        </w:rPr>
        <w:t>patents</w:t>
      </w:r>
      <w:r w:rsidRPr="00CC5B19">
        <w:rPr>
          <w:sz w:val="16"/>
        </w:rPr>
        <w:t xml:space="preserve">. Figure 1 shows that the annual number of patents awarded to US-based firms (dated by the year of patent application) doubled from less than 40,000 in 1991 to more than 80,000 in 2001, but subsequently declined through 2007. During the 1990s, and especially the 2000s, </w:t>
      </w:r>
      <w:r w:rsidRPr="00CC5B19">
        <w:rPr>
          <w:rStyle w:val="StyleUnderline"/>
        </w:rPr>
        <w:t>the US manufacturing sector was exposed to a rapid surge in import competition from China.</w:t>
      </w:r>
      <w:r w:rsidRPr="00CC5B19">
        <w:rPr>
          <w:sz w:val="16"/>
        </w:rPr>
        <w:t xml:space="preserve"> Figure 1 shows that imports from China increased more than tenfold between 1991 and 2007. Most of that growth occurred after China’s accession to the WTO in 2001, </w:t>
      </w:r>
      <w:r w:rsidRPr="00CC5B19">
        <w:rPr>
          <w:rStyle w:val="StyleUnderline"/>
        </w:rPr>
        <w:t>which coincides with the trend reversal in US patent production.</w:t>
      </w:r>
      <w:r w:rsidRPr="00CC5B19">
        <w:rPr>
          <w:sz w:val="16"/>
        </w:rPr>
        <w:t xml:space="preserve"> The Chinese export boom was triggered by a series of economic reforms that included the establishment of Special Economic Zones for the production of export goods, and an easing of restrictions that had hindered firms’ access to labour, capital, and technology. </w:t>
      </w:r>
      <w:r w:rsidRPr="00CC5B19">
        <w:rPr>
          <w:rStyle w:val="Emphasis"/>
        </w:rPr>
        <w:t xml:space="preserve">The </w:t>
      </w:r>
      <w:r w:rsidRPr="00A3610D">
        <w:rPr>
          <w:rStyle w:val="Emphasis"/>
          <w:highlight w:val="cyan"/>
        </w:rPr>
        <w:t>emergence of China as</w:t>
      </w:r>
      <w:r w:rsidRPr="00CC5B19">
        <w:rPr>
          <w:rStyle w:val="Emphasis"/>
        </w:rPr>
        <w:t xml:space="preserve"> the world’s </w:t>
      </w:r>
      <w:r w:rsidRPr="00A3610D">
        <w:rPr>
          <w:rStyle w:val="Emphasis"/>
          <w:highlight w:val="cyan"/>
        </w:rPr>
        <w:t>leading exporter</w:t>
      </w:r>
      <w:r w:rsidRPr="00CC5B19">
        <w:rPr>
          <w:rStyle w:val="Emphasis"/>
        </w:rPr>
        <w:t xml:space="preserve"> of manufactured goods has been </w:t>
      </w:r>
      <w:r w:rsidRPr="00A3610D">
        <w:rPr>
          <w:rStyle w:val="Emphasis"/>
          <w:highlight w:val="cyan"/>
        </w:rPr>
        <w:t>a major competitive shock for</w:t>
      </w:r>
      <w:r w:rsidRPr="00CC5B19">
        <w:rPr>
          <w:rStyle w:val="Emphasis"/>
        </w:rPr>
        <w:t xml:space="preserve"> manufacturing firms in </w:t>
      </w:r>
      <w:r w:rsidRPr="00A3610D">
        <w:rPr>
          <w:rStyle w:val="Emphasis"/>
          <w:highlight w:val="cyan"/>
        </w:rPr>
        <w:t>the US</w:t>
      </w:r>
      <w:r w:rsidRPr="00CC5B19">
        <w:rPr>
          <w:rStyle w:val="Emphasis"/>
        </w:rPr>
        <w:t xml:space="preserve"> </w:t>
      </w:r>
      <w:r w:rsidRPr="00CC5B19">
        <w:rPr>
          <w:sz w:val="16"/>
        </w:rPr>
        <w:t xml:space="preserve">and elsewhere (Autor et al. 2016). Although a now substantial literature evaluates the impact of China’s rise on labour market outcomes such as industry employment (Pierce and Schott 2015, Acemoglu et al. 2016) and workers’ earnings (Autor et al. 2014), far less is known about the impact of trade on innovative activities in US firms and industries. The effect of more intensive product-market competition on innovation is theoretically ambiguous. In standard oligopoly models, </w:t>
      </w:r>
      <w:r w:rsidRPr="00CC5B19">
        <w:rPr>
          <w:rStyle w:val="StyleUnderline"/>
        </w:rPr>
        <w:t>greater product market competition lowers profits and reduces incentives to invest in innovation.</w:t>
      </w:r>
      <w:r w:rsidRPr="00CC5B19">
        <w:rPr>
          <w:sz w:val="16"/>
        </w:rPr>
        <w:t xml:space="preserve"> </w:t>
      </w:r>
      <w:r w:rsidRPr="00CC5B19">
        <w:rPr>
          <w:sz w:val="12"/>
          <w:szCs w:val="12"/>
        </w:rPr>
        <w:t xml:space="preserve">However, greater competition may also induce more innovation, either if pre-innovation rents fall relative to expected post-innovation rents (Agion et al. 2005), or if firms redeploy slack factors from goods production to innovation activities as competition depresses the demand for the firms’ products (Bloom et al. 2014). Indeed, a European study finds that firms in several European countries innovate more when Chinese imports increase in their industries, even as their employment level falls (Bloom et al. 2016). In a recent paper, we analyse the impact of Chinese import competition on innovation in the US (Autor et al. 2016). Our analysis draws on all US corporate patents with application dates from 1975 to 2007 that are granted by March 2013. To obtain more information about the firms that applied for these patents, we use the firm names indicated on the patents to match them to firm data from Standard &amp; Poor’s Compustat database. One challenge in this matching process is that patent records often contain different versions, abbreviations, and (mis-)spellings of a firm’s name, so that the names on patents do not correspond exactly to those in the firm database. We overcome this problem by constructing a novel matching algorithm that leverages the capabilities of an internet search engine. In a first step, we enter every firm name string that appears in the patent or Compustat data into the bing.com search engine, and we collect the URLs of the top five search results. We assign a patent to a Compustat firm if the corresponding firm name strings lead to at least two common URLs. This fully automated procedure builds on the web search engines’ capability to detect a company homepage or other webpages relating it even if the </w:t>
      </w:r>
      <w:r w:rsidRPr="00CC5B19">
        <w:rPr>
          <w:sz w:val="12"/>
          <w:szCs w:val="12"/>
        </w:rPr>
        <w:lastRenderedPageBreak/>
        <w:t>firm name’s is abbreviated or misspelled. Overall, we match almost three quarters of all corporate patents to Compustat, which covers companies listed on US stock markets. The overall growth in corporate patents shown in Figure 1 masks important heterogeneity in patenting trends for the two sectors that contribute the most to overall US patent output. The computer and electronics sector increased its share in overall US patents from 10% in 1975 to 35% in 2007, and accounted for almost all the growth during the 1990s seen in Figure 1. By contrast, the chemical and petroleum sector’s contribution to US patent output fell from 27% in 1975 to 10% in 2007, as the number of annual patents from this sector declined over time. Both the growth in computer patents and the decline in chemicals patents began well prior to the surge of Chinese exports in the 1990s. This observation is important because import competition from China hit the computer sector much more than the chemical industry, yet it would be erroneous to attribute the superior innovation performance of the computer sector to its greater import exposure, given that the acceleration in patenting in that sector predates the exposure to China trade</w:t>
      </w:r>
      <w:r w:rsidRPr="00CC5B19">
        <w:rPr>
          <w:sz w:val="16"/>
        </w:rPr>
        <w:t xml:space="preserve">. </w:t>
      </w:r>
      <w:r w:rsidRPr="00CC5B19">
        <w:rPr>
          <w:rStyle w:val="StyleUnderline"/>
        </w:rPr>
        <w:t xml:space="preserve">The central finding of our regression analysis is that </w:t>
      </w:r>
      <w:r w:rsidRPr="00A3610D">
        <w:rPr>
          <w:rStyle w:val="Emphasis"/>
          <w:highlight w:val="cyan"/>
        </w:rPr>
        <w:t>firms</w:t>
      </w:r>
      <w:r w:rsidRPr="00CC5B19">
        <w:rPr>
          <w:rStyle w:val="Emphasis"/>
        </w:rPr>
        <w:t xml:space="preserve"> whose industries were </w:t>
      </w:r>
      <w:r w:rsidRPr="00A3610D">
        <w:rPr>
          <w:rStyle w:val="Emphasis"/>
          <w:highlight w:val="cyan"/>
        </w:rPr>
        <w:t>exposed to</w:t>
      </w:r>
      <w:r w:rsidRPr="00CC5B19">
        <w:rPr>
          <w:rStyle w:val="Emphasis"/>
        </w:rPr>
        <w:t xml:space="preserve"> a greater surge of </w:t>
      </w:r>
      <w:r w:rsidRPr="00CC5B19">
        <w:rPr>
          <w:sz w:val="16"/>
          <w:szCs w:val="16"/>
        </w:rPr>
        <w:t>Chinese import</w:t>
      </w:r>
      <w:r w:rsidRPr="00CC5B19">
        <w:rPr>
          <w:rStyle w:val="Emphasis"/>
        </w:rPr>
        <w:t xml:space="preserve"> </w:t>
      </w:r>
      <w:r w:rsidRPr="00A3610D">
        <w:rPr>
          <w:rStyle w:val="Emphasis"/>
          <w:highlight w:val="cyan"/>
        </w:rPr>
        <w:t>competition</w:t>
      </w:r>
      <w:r w:rsidRPr="00CC5B19">
        <w:rPr>
          <w:rStyle w:val="StyleUnderline"/>
        </w:rPr>
        <w:t xml:space="preserve"> </w:t>
      </w:r>
      <w:r w:rsidRPr="00CC5B19">
        <w:rPr>
          <w:sz w:val="16"/>
          <w:szCs w:val="16"/>
        </w:rPr>
        <w:t>from 1991 to 2007</w:t>
      </w:r>
      <w:r w:rsidRPr="00CC5B19">
        <w:rPr>
          <w:rStyle w:val="StyleUnderline"/>
        </w:rPr>
        <w:t xml:space="preserve"> </w:t>
      </w:r>
      <w:r w:rsidRPr="00A3610D">
        <w:rPr>
          <w:rStyle w:val="Emphasis"/>
          <w:highlight w:val="cyan"/>
        </w:rPr>
        <w:t>experienced a</w:t>
      </w:r>
      <w:r w:rsidRPr="00CC5B19">
        <w:rPr>
          <w:rStyle w:val="Emphasis"/>
        </w:rPr>
        <w:t xml:space="preserve"> significant </w:t>
      </w:r>
      <w:r w:rsidRPr="00A3610D">
        <w:rPr>
          <w:rStyle w:val="Emphasis"/>
          <w:highlight w:val="cyan"/>
        </w:rPr>
        <w:t>decline in</w:t>
      </w:r>
      <w:r w:rsidRPr="00CC5B19">
        <w:rPr>
          <w:rStyle w:val="Emphasis"/>
        </w:rPr>
        <w:t xml:space="preserve"> their </w:t>
      </w:r>
      <w:r w:rsidRPr="00A3610D">
        <w:rPr>
          <w:rStyle w:val="Emphasis"/>
          <w:highlight w:val="cyan"/>
        </w:rPr>
        <w:t>patent output</w:t>
      </w:r>
      <w:r w:rsidRPr="00CC5B19">
        <w:rPr>
          <w:rStyle w:val="Emphasis"/>
        </w:rPr>
        <w:t>.</w:t>
      </w:r>
      <w:r w:rsidRPr="00CC5B19">
        <w:rPr>
          <w:rStyle w:val="StyleUnderline"/>
        </w:rPr>
        <w:t xml:space="preserve"> A one standard deviation larger increase in import penetration decreased a firm’s patent output by 15 percentage points</w:t>
      </w:r>
      <w:r w:rsidRPr="00CC5B19">
        <w:rPr>
          <w:sz w:val="16"/>
        </w:rPr>
        <w:t xml:space="preserve">. Using data from the 1975 to 1991 period and a regression setup that accounts for the diverging secular innovation trends in computers and chemical, we confirm that </w:t>
      </w:r>
      <w:r w:rsidRPr="00CC5B19">
        <w:rPr>
          <w:rStyle w:val="StyleUnderline"/>
        </w:rPr>
        <w:t xml:space="preserve">firms in China-exposed industries did not already have a weaker patent growth prior to the arrival of the competing imports. </w:t>
      </w:r>
      <w:r w:rsidRPr="00CC5B19">
        <w:rPr>
          <w:sz w:val="16"/>
        </w:rPr>
        <w:t xml:space="preserve">The firm data allow us to embed the patent analysis in a wider context of other indicators for the activities of firms. Importantly, we find that </w:t>
      </w:r>
      <w:r w:rsidRPr="00CC5B19">
        <w:rPr>
          <w:rStyle w:val="StyleUnderline"/>
        </w:rPr>
        <w:t xml:space="preserve">import competition not only </w:t>
      </w:r>
      <w:r w:rsidRPr="00CC5B19">
        <w:rPr>
          <w:rStyle w:val="Emphasis"/>
        </w:rPr>
        <w:t xml:space="preserve">reduced patenting but also firms’ </w:t>
      </w:r>
      <w:r w:rsidRPr="00A3610D">
        <w:rPr>
          <w:rStyle w:val="Emphasis"/>
          <w:highlight w:val="cyan"/>
        </w:rPr>
        <w:t>R&amp;D expenditures</w:t>
      </w:r>
      <w:r w:rsidRPr="00CC5B19">
        <w:rPr>
          <w:rStyle w:val="StyleUnderline"/>
        </w:rPr>
        <w:t xml:space="preserve">. Import-competing firms further experienced </w:t>
      </w:r>
      <w:r w:rsidRPr="00A3610D">
        <w:rPr>
          <w:rStyle w:val="Emphasis"/>
          <w:highlight w:val="cyan"/>
        </w:rPr>
        <w:t>declines in global sales, employment, capital stock, and stock market value</w:t>
      </w:r>
      <w:r w:rsidRPr="00CC5B19">
        <w:rPr>
          <w:rStyle w:val="Emphasis"/>
        </w:rPr>
        <w:t>.</w:t>
      </w:r>
      <w:r w:rsidRPr="00CC5B19">
        <w:rPr>
          <w:rStyle w:val="StyleUnderline"/>
        </w:rPr>
        <w:t xml:space="preserve"> They were more likely to suffer a </w:t>
      </w:r>
      <w:r w:rsidRPr="00A3610D">
        <w:rPr>
          <w:rStyle w:val="Emphasis"/>
          <w:highlight w:val="cyan"/>
        </w:rPr>
        <w:t>decline in operating profits</w:t>
      </w:r>
      <w:r w:rsidRPr="00CC5B19">
        <w:rPr>
          <w:rStyle w:val="StyleUnderline"/>
        </w:rPr>
        <w:t xml:space="preserve">. </w:t>
      </w:r>
      <w:r w:rsidRPr="00CC5B19">
        <w:rPr>
          <w:sz w:val="16"/>
        </w:rPr>
        <w:t xml:space="preserve">The innovation activity of US firms did not merely shift from the US to other countries. </w:t>
      </w:r>
      <w:r w:rsidRPr="00CC5B19">
        <w:rPr>
          <w:rStyle w:val="StyleUnderline"/>
        </w:rPr>
        <w:t>We estimate similar negative effects of import competition on patents by US firms’ domestic employees and by their foreign employees.</w:t>
      </w:r>
      <w:r w:rsidRPr="00CC5B19">
        <w:rPr>
          <w:sz w:val="16"/>
        </w:rPr>
        <w:t xml:space="preserve"> Instead, our results are most consistent with the notion that the </w:t>
      </w:r>
      <w:r w:rsidRPr="00CC5B19">
        <w:rPr>
          <w:rStyle w:val="StyleUnderline"/>
        </w:rPr>
        <w:t xml:space="preserve">rapid and large increase in competition squeezed firms’ profitability and forced them to downsize </w:t>
      </w:r>
      <w:r w:rsidRPr="00CC5B19">
        <w:rPr>
          <w:sz w:val="16"/>
        </w:rPr>
        <w:t xml:space="preserve">along many margins, including </w:t>
      </w:r>
      <w:r w:rsidRPr="00CC5B19">
        <w:rPr>
          <w:rStyle w:val="StyleUnderline"/>
        </w:rPr>
        <w:t>innovation</w:t>
      </w:r>
      <w:r w:rsidRPr="00CC5B19">
        <w:rPr>
          <w:sz w:val="16"/>
        </w:rPr>
        <w:t xml:space="preserve">. Consistent with that interpretation, we find that the adverse impact of import competition on patent output was concentrated in firms that were already initially more indebted and less profitable. </w:t>
      </w:r>
      <w:r w:rsidRPr="00CC5B19">
        <w:rPr>
          <w:rStyle w:val="StyleUnderline"/>
        </w:rPr>
        <w:t>The decline of innovation in the face of Chinese import competition</w:t>
      </w:r>
      <w:r w:rsidRPr="00CC5B19">
        <w:rPr>
          <w:rStyle w:val="Emphasis"/>
        </w:rPr>
        <w:t xml:space="preserve"> </w:t>
      </w:r>
      <w:r w:rsidRPr="00CC5B19">
        <w:rPr>
          <w:rStyle w:val="StyleUnderline"/>
        </w:rPr>
        <w:t>suggest that R&amp;D and manufacturing tend to be complements</w:t>
      </w:r>
      <w:r w:rsidRPr="00CC5B19">
        <w:rPr>
          <w:sz w:val="16"/>
        </w:rPr>
        <w:t xml:space="preserve"> rather than substitutes. That is, </w:t>
      </w:r>
      <w:r w:rsidRPr="00CC5B19">
        <w:rPr>
          <w:rStyle w:val="Emphasis"/>
        </w:rPr>
        <w:t xml:space="preserve">when faced with rapidly intensifying rivalry in the manufacturing stage of industry production, firms tend not to substitute effort from production to R&amp;D. </w:t>
      </w:r>
      <w:r w:rsidRPr="00CC5B19">
        <w:rPr>
          <w:sz w:val="16"/>
        </w:rPr>
        <w:t>While politicians’ ‘obsession’ with manufacturing is primarily due to the sizable employment losses in the sector during recent decades, an accompanying reduction in innovation may well affect economic growth in the longer term.</w:t>
      </w:r>
    </w:p>
    <w:p w:rsidR="000D29D8" w:rsidRPr="00CC5B19" w:rsidRDefault="000D29D8" w:rsidP="000D29D8">
      <w:pPr>
        <w:pStyle w:val="Heading4"/>
        <w:rPr>
          <w:rStyle w:val="Style13ptBold"/>
          <w:b/>
        </w:rPr>
      </w:pPr>
      <w:r w:rsidRPr="00CC5B19">
        <w:rPr>
          <w:rStyle w:val="Style13ptBold"/>
          <w:b/>
        </w:rPr>
        <w:t>Innovation leadership is key to the Chinese economy.</w:t>
      </w:r>
    </w:p>
    <w:p w:rsidR="000D29D8" w:rsidRPr="00CC5B19" w:rsidRDefault="000D29D8" w:rsidP="000D29D8">
      <w:pPr>
        <w:rPr>
          <w:rStyle w:val="Style13ptBold"/>
          <w:b w:val="0"/>
        </w:rPr>
      </w:pPr>
      <w:r w:rsidRPr="00CC5B19">
        <w:rPr>
          <w:rStyle w:val="Style13ptBold"/>
        </w:rPr>
        <w:t xml:space="preserve">Woetzel 15 </w:t>
      </w:r>
      <w:r w:rsidRPr="00CC5B19">
        <w:t>[Jonathan Woetzel (MGI Director, co-chair of the Urban China Initiative of Columbia University, PhD in Political Science &amp; Government from USC), “THE CHINA EFFECT ON GLOBAL INNOVATION”, McKinsey Global Institute Research Bulletin, July 2015, http://www.mckinseychina.com/wp-content/uploads/2015/07/mckinsey-china-effect-on-global-innovation-2015.pdf]</w:t>
      </w:r>
    </w:p>
    <w:p w:rsidR="000D29D8" w:rsidRPr="00CC5B19" w:rsidRDefault="000D29D8" w:rsidP="000D29D8">
      <w:pPr>
        <w:rPr>
          <w:sz w:val="16"/>
        </w:rPr>
      </w:pPr>
      <w:r w:rsidRPr="00CC5B19">
        <w:rPr>
          <w:sz w:val="16"/>
        </w:rPr>
        <w:t xml:space="preserve">This research, based on an impact-driven view of innovation, concludes that </w:t>
      </w:r>
      <w:r w:rsidRPr="00CC5B19">
        <w:rPr>
          <w:rStyle w:val="Emphasis"/>
        </w:rPr>
        <w:t>China does have the potential to become a global innovation leader.</w:t>
      </w:r>
      <w:r w:rsidRPr="00CC5B19">
        <w:rPr>
          <w:rStyle w:val="StyleUnderline"/>
        </w:rPr>
        <w:t xml:space="preserve"> </w:t>
      </w:r>
      <w:r w:rsidRPr="00CC5B19">
        <w:rPr>
          <w:sz w:val="16"/>
        </w:rPr>
        <w:t xml:space="preserve">Although it has not yet seen the payoff, </w:t>
      </w:r>
      <w:r w:rsidRPr="00CC5B19">
        <w:rPr>
          <w:rStyle w:val="Emphasis"/>
        </w:rPr>
        <w:t xml:space="preserve">China has made the necessary investments in R&amp;D and education </w:t>
      </w:r>
      <w:r w:rsidRPr="00CC5B19">
        <w:rPr>
          <w:rStyle w:val="StyleUnderline"/>
        </w:rPr>
        <w:t xml:space="preserve">to improve its performance in science- and engineering based industries. China’s success in high-speed rail and telecommunications equipment prove that, under the right circumstances, Chinese companies can be global competitors in engineering-based industries. And, even now, in science-based industries such as biopharmaceuticals, Chinese companies are harnessing the scale and speed of the home market to become more nimble and stronger innovators. </w:t>
      </w:r>
      <w:r w:rsidRPr="00CC5B19">
        <w:rPr>
          <w:sz w:val="16"/>
        </w:rPr>
        <w:t xml:space="preserve">With the right policies in place to support entrepreneurism, encourage market-based competition in more industries, and make China more attractive to top science talent, </w:t>
      </w:r>
      <w:r w:rsidRPr="00CC5B19">
        <w:rPr>
          <w:rStyle w:val="StyleUnderline"/>
        </w:rPr>
        <w:t xml:space="preserve">China can succeed in all forms of innovation. Timing will be critical: with slowing GDP growth, an aging population, and declining returns on massive fixed investments, </w:t>
      </w:r>
      <w:r w:rsidRPr="00A3610D">
        <w:rPr>
          <w:rStyle w:val="Emphasis"/>
          <w:highlight w:val="cyan"/>
        </w:rPr>
        <w:t>China must find ways to raise productivity</w:t>
      </w:r>
      <w:r w:rsidRPr="00CC5B19">
        <w:rPr>
          <w:rStyle w:val="Emphasis"/>
        </w:rPr>
        <w:t xml:space="preserve">. </w:t>
      </w:r>
      <w:r w:rsidRPr="00A3610D">
        <w:rPr>
          <w:rStyle w:val="Emphasis"/>
          <w:highlight w:val="cyan"/>
        </w:rPr>
        <w:t>Innovation is key</w:t>
      </w:r>
      <w:r w:rsidRPr="00CC5B19">
        <w:rPr>
          <w:rStyle w:val="Emphasis"/>
        </w:rPr>
        <w:t xml:space="preserve"> </w:t>
      </w:r>
      <w:r w:rsidRPr="00A3610D">
        <w:rPr>
          <w:rStyle w:val="Emphasis"/>
          <w:highlight w:val="cyan"/>
        </w:rPr>
        <w:t>to</w:t>
      </w:r>
      <w:r w:rsidRPr="00CC5B19">
        <w:rPr>
          <w:rStyle w:val="Emphasis"/>
        </w:rPr>
        <w:t xml:space="preserve"> this </w:t>
      </w:r>
      <w:r w:rsidRPr="00A3610D">
        <w:rPr>
          <w:rStyle w:val="Emphasis"/>
          <w:highlight w:val="cyan"/>
        </w:rPr>
        <w:t>sustainable growth</w:t>
      </w:r>
      <w:r w:rsidRPr="00CC5B19">
        <w:rPr>
          <w:rStyle w:val="Emphasis"/>
        </w:rPr>
        <w:t xml:space="preserve"> path.</w:t>
      </w:r>
      <w:r w:rsidRPr="00CC5B19">
        <w:rPr>
          <w:rStyle w:val="StyleUnderline"/>
        </w:rPr>
        <w:t xml:space="preserve"> </w:t>
      </w:r>
      <w:r w:rsidRPr="00CC5B19">
        <w:rPr>
          <w:sz w:val="16"/>
        </w:rPr>
        <w:t xml:space="preserve">China’s innovation imperative As we </w:t>
      </w:r>
      <w:r w:rsidRPr="00CC5B19">
        <w:rPr>
          <w:sz w:val="16"/>
        </w:rPr>
        <w:lastRenderedPageBreak/>
        <w:t xml:space="preserve">write this, </w:t>
      </w:r>
      <w:r w:rsidRPr="00A3610D">
        <w:rPr>
          <w:rStyle w:val="Emphasis"/>
          <w:highlight w:val="cyan"/>
        </w:rPr>
        <w:t>China is in</w:t>
      </w:r>
      <w:r w:rsidRPr="00CC5B19">
        <w:rPr>
          <w:rStyle w:val="Emphasis"/>
        </w:rPr>
        <w:t xml:space="preserve"> the midst of </w:t>
      </w:r>
      <w:r w:rsidRPr="00A3610D">
        <w:rPr>
          <w:rStyle w:val="Emphasis"/>
          <w:highlight w:val="cyan"/>
        </w:rPr>
        <w:t>a challenging transition</w:t>
      </w:r>
      <w:r w:rsidRPr="00CC5B19">
        <w:rPr>
          <w:rStyle w:val="Emphasis"/>
        </w:rPr>
        <w:t>.</w:t>
      </w:r>
      <w:r w:rsidRPr="00CC5B19">
        <w:rPr>
          <w:rStyle w:val="StyleUnderline"/>
        </w:rPr>
        <w:t xml:space="preserve"> A rapidly aging population, increasing debt, and declining returns on fixed asset investment place new burdens on the economy.</w:t>
      </w:r>
      <w:r w:rsidRPr="00CC5B19">
        <w:rPr>
          <w:sz w:val="16"/>
        </w:rPr>
        <w:t xml:space="preserve"> Because of aging, </w:t>
      </w:r>
      <w:r w:rsidRPr="00CC5B19">
        <w:rPr>
          <w:rStyle w:val="StyleUnderline"/>
        </w:rPr>
        <w:t>the labor force is expected to peak this year</w:t>
      </w:r>
      <w:r w:rsidRPr="00CC5B19">
        <w:rPr>
          <w:sz w:val="16"/>
        </w:rPr>
        <w:t xml:space="preserve"> and begin a long decline that could reduce its size by 16 percent by 2050. By 2030, China’s dependency ratio—the percentage of the population that is not in the labor force (mostly the elderly and children)—will reach 47 percent. This is far sooner, in terms of GDP per capita, than in countries such as Japan or the United States. Even as its population is aging, </w:t>
      </w:r>
      <w:r w:rsidRPr="00CC5B19">
        <w:rPr>
          <w:rStyle w:val="StyleUnderline"/>
        </w:rPr>
        <w:t>China’s wages are rising</w:t>
      </w:r>
      <w:r w:rsidRPr="00CC5B19">
        <w:rPr>
          <w:sz w:val="16"/>
        </w:rPr>
        <w:t xml:space="preserve">: average wages have risen by 11 percent a year for the past five years and are now more than 1.5 times higher than average wages in India and Vietnam. At the same time, </w:t>
      </w:r>
      <w:r w:rsidRPr="00CC5B19">
        <w:rPr>
          <w:rStyle w:val="StyleUnderline"/>
        </w:rPr>
        <w:t xml:space="preserve">debt-financed investment is approaching a level of diminishing returns. </w:t>
      </w:r>
      <w:r w:rsidRPr="00CC5B19">
        <w:rPr>
          <w:sz w:val="16"/>
        </w:rPr>
        <w:t xml:space="preserve">China’s debt-to-GDP ratio reached 282 percent of GDP in mid-2014, up from 158 percent in 2007, a ratio that is higher than that of such advanced economies as the United States and Germany. About a third of this new debt is concentrated in real estate and related industries.2 With real estate markets overbuilt, this ratio is one reason that the return on fixed-asset investment in China is declining. The incremental capital-output ratio (ICOR), which shows how much capital is needed to generate a unit of GDP, was 3.4 on average from 1990 to 2010, but it has since risen to 5.4, meaning that it takes 60 percent more capital to generate a unit of GDP. On that trajectory, by 2030, China’s ICOR could be 17 percent higher than the current ratio for the other BRIC countries (Russia, India, and Brazil) and near the current level of more advanced economies such as the United States and Korea. </w:t>
      </w:r>
      <w:r w:rsidRPr="00CC5B19">
        <w:rPr>
          <w:rStyle w:val="StyleUnderline"/>
        </w:rPr>
        <w:t>Given these trends,</w:t>
      </w:r>
      <w:r w:rsidRPr="00CC5B19">
        <w:rPr>
          <w:sz w:val="16"/>
        </w:rPr>
        <w:t xml:space="preserve"> we believe that </w:t>
      </w:r>
      <w:r w:rsidRPr="00CC5B19">
        <w:rPr>
          <w:rStyle w:val="StyleUnderline"/>
        </w:rPr>
        <w:t>innovation is essential to China’s long-term sustainable growth. Over the past 30 years, much of China’s economic growth has come from being an “innovation sponge,” meaning it attempted to catch up with advanced economies by absorbing and adapting technology, best practices, and knowledge from overseas</w:t>
      </w:r>
      <w:r w:rsidRPr="00CC5B19">
        <w:rPr>
          <w:sz w:val="16"/>
        </w:rPr>
        <w:t xml:space="preserve">.3 Chinese companies did this with foreign direct investment, purchases of equipment and companies, and joint ventures. As a result, </w:t>
      </w:r>
      <w:r w:rsidRPr="00CC5B19">
        <w:rPr>
          <w:rStyle w:val="StyleUnderline"/>
        </w:rPr>
        <w:t>China now ranks second in the world in knowledge-intensive flows</w:t>
      </w:r>
      <w:r w:rsidRPr="00CC5B19">
        <w:rPr>
          <w:sz w:val="16"/>
        </w:rPr>
        <w:t xml:space="preserve">—movement of knowledge-intensive goods and services and foreign direct investment.4 </w:t>
      </w:r>
      <w:r w:rsidRPr="00CC5B19">
        <w:rPr>
          <w:rStyle w:val="StyleUnderline"/>
        </w:rPr>
        <w:t xml:space="preserve">Now, </w:t>
      </w:r>
      <w:r w:rsidRPr="00A3610D">
        <w:rPr>
          <w:rStyle w:val="Emphasis"/>
          <w:highlight w:val="cyan"/>
        </w:rPr>
        <w:t>innovation must play a larger role</w:t>
      </w:r>
      <w:r w:rsidRPr="00CC5B19">
        <w:rPr>
          <w:rStyle w:val="Emphasis"/>
        </w:rPr>
        <w:t xml:space="preserve"> across all sectors of the Chinese economy.</w:t>
      </w:r>
      <w:r w:rsidRPr="00CC5B19">
        <w:rPr>
          <w:sz w:val="16"/>
        </w:rPr>
        <w:t xml:space="preserve"> However, as Exhibit 1 illustrates, the contribution of innovation to growth (as measured by multifactor productivity) has declined in recent years.5 From 1990 to 2010, multifactor productivity contributed between 40 and 48 percent of GDP growth. However, over the past five years, multifactor productivity has contributed just 30 percent of GDP growth, or about 2.4 percentage points of GDP growth per year, the lowest level in 35 years. To maintain GDP growth of 5.5 to 6.5 percent per year through 2025, China will need to generate 35 to 50 percent of GDP growth (two to three percentage points) from multifactor productivity. </w:t>
      </w:r>
      <w:r w:rsidRPr="00CC5B19">
        <w:rPr>
          <w:rStyle w:val="StyleUnderline"/>
        </w:rPr>
        <w:t>Innovation will also be critically important to generate higher-value-added and higher-paying jobs.</w:t>
      </w:r>
      <w:r w:rsidRPr="00CC5B19">
        <w:rPr>
          <w:sz w:val="16"/>
        </w:rPr>
        <w:t xml:space="preserve"> Continued urbanization is expected to bring 100 million more residents to large Chinese cities by 2020, which will create a need for 10 million urban jobs every year, even as manufacturing employment drops. </w:t>
      </w:r>
      <w:r w:rsidRPr="00CC5B19">
        <w:rPr>
          <w:rStyle w:val="Emphasis"/>
        </w:rPr>
        <w:t xml:space="preserve">To address these challenges, </w:t>
      </w:r>
      <w:r w:rsidRPr="00A3610D">
        <w:rPr>
          <w:rStyle w:val="Emphasis"/>
          <w:highlight w:val="cyan"/>
        </w:rPr>
        <w:t>China will need to accelerate</w:t>
      </w:r>
      <w:r w:rsidRPr="00CC5B19">
        <w:rPr>
          <w:rStyle w:val="Emphasis"/>
        </w:rPr>
        <w:t xml:space="preserve"> the evolution </w:t>
      </w:r>
      <w:r w:rsidRPr="00A3610D">
        <w:rPr>
          <w:rStyle w:val="Emphasis"/>
          <w:highlight w:val="cyan"/>
        </w:rPr>
        <w:t>from innovation sponge</w:t>
      </w:r>
      <w:r w:rsidRPr="00CC5B19">
        <w:rPr>
          <w:rStyle w:val="Emphasis"/>
        </w:rPr>
        <w:t xml:space="preserve"> </w:t>
      </w:r>
      <w:r w:rsidRPr="00A3610D">
        <w:rPr>
          <w:rStyle w:val="Emphasis"/>
          <w:highlight w:val="cyan"/>
        </w:rPr>
        <w:t>to innovation leader</w:t>
      </w:r>
      <w:r w:rsidRPr="00A3610D">
        <w:rPr>
          <w:rStyle w:val="StyleUnderline"/>
          <w:highlight w:val="cyan"/>
        </w:rPr>
        <w:t>,</w:t>
      </w:r>
      <w:r w:rsidRPr="00CC5B19">
        <w:rPr>
          <w:rStyle w:val="StyleUnderline"/>
        </w:rPr>
        <w:t xml:space="preserve"> capable of driving more breakthroughs and competing in global markets.</w:t>
      </w:r>
      <w:r w:rsidRPr="00CC5B19">
        <w:rPr>
          <w:sz w:val="16"/>
        </w:rPr>
        <w:t xml:space="preserve"> Making this transition will require a better understanding of how China innovates today, what its core strengths are, and which policies and business practices can build on the momentum of the past three decades. </w:t>
      </w:r>
      <w:r w:rsidRPr="00CC5B19">
        <w:rPr>
          <w:rStyle w:val="StyleUnderline"/>
        </w:rPr>
        <w:t xml:space="preserve">Policy makers are already acting to address some of these needs. </w:t>
      </w:r>
      <w:r w:rsidRPr="00CC5B19">
        <w:rPr>
          <w:sz w:val="16"/>
        </w:rPr>
        <w:t xml:space="preserve">The Internet+ program, for example, is intended to use the Internet as a catalyst for grassroots innovation and innovation in business processes. </w:t>
      </w:r>
    </w:p>
    <w:p w:rsidR="000D29D8" w:rsidRPr="00CC5B19" w:rsidRDefault="000D29D8" w:rsidP="000D29D8">
      <w:pPr>
        <w:pStyle w:val="Heading4"/>
      </w:pPr>
      <w:r w:rsidRPr="00CC5B19">
        <w:t>Chinese economic decline causes SCS war.</w:t>
      </w:r>
    </w:p>
    <w:p w:rsidR="000D29D8" w:rsidRPr="00CC5B19" w:rsidRDefault="000D29D8" w:rsidP="000D29D8">
      <w:r w:rsidRPr="00CC5B19">
        <w:rPr>
          <w:rStyle w:val="Style13ptBold"/>
        </w:rPr>
        <w:t xml:space="preserve">Lopez 15 </w:t>
      </w:r>
      <w:r w:rsidRPr="00CC5B19">
        <w:t>[Linette Lopez (senior finance editor at Business Insider, adjunct professor at the Columbia School of Journalism), 6-2-2015, "China is using one of the most dangerous conflicts on the planet as a distraction," Business Insider, http://www.businessinsider.com/china-using-south-china-sea-conflicts-as-distraction-2015-6]</w:t>
      </w:r>
    </w:p>
    <w:p w:rsidR="000D29D8" w:rsidRPr="00CC5B19" w:rsidRDefault="000D29D8" w:rsidP="000D29D8">
      <w:pPr>
        <w:rPr>
          <w:rStyle w:val="Style13ptBold"/>
          <w:bCs w:val="0"/>
          <w:iCs/>
        </w:rPr>
      </w:pPr>
      <w:r w:rsidRPr="003C1BD4">
        <w:rPr>
          <w:rStyle w:val="StyleUnderline"/>
          <w:highlight w:val="cyan"/>
        </w:rPr>
        <w:t>In</w:t>
      </w:r>
      <w:r w:rsidRPr="00CC5B19">
        <w:rPr>
          <w:rStyle w:val="StyleUnderline"/>
        </w:rPr>
        <w:t xml:space="preserve"> an </w:t>
      </w:r>
      <w:r w:rsidRPr="003C1BD4">
        <w:rPr>
          <w:rStyle w:val="StyleUnderline"/>
          <w:highlight w:val="cyan"/>
        </w:rPr>
        <w:t>effort to</w:t>
      </w:r>
      <w:r w:rsidRPr="00CC5B19">
        <w:rPr>
          <w:rStyle w:val="StyleUnderline"/>
        </w:rPr>
        <w:t xml:space="preserve"> stoke nationalism and </w:t>
      </w:r>
      <w:r w:rsidRPr="003C1BD4">
        <w:rPr>
          <w:rStyle w:val="Emphasis"/>
          <w:highlight w:val="cyan"/>
        </w:rPr>
        <w:t>distract</w:t>
      </w:r>
      <w:r w:rsidRPr="00CC5B19">
        <w:rPr>
          <w:rStyle w:val="Emphasis"/>
        </w:rPr>
        <w:t xml:space="preserve"> its people </w:t>
      </w:r>
      <w:r w:rsidRPr="003C1BD4">
        <w:rPr>
          <w:rStyle w:val="Emphasis"/>
          <w:highlight w:val="cyan"/>
        </w:rPr>
        <w:t>from a slowing economy</w:t>
      </w:r>
      <w:r w:rsidRPr="00CC5B19">
        <w:rPr>
          <w:rStyle w:val="StyleUnderline"/>
        </w:rPr>
        <w:t xml:space="preserve">, the </w:t>
      </w:r>
      <w:r w:rsidRPr="003C1BD4">
        <w:rPr>
          <w:rStyle w:val="StyleUnderline"/>
          <w:highlight w:val="cyan"/>
        </w:rPr>
        <w:t>Chinese gov</w:t>
      </w:r>
      <w:r w:rsidRPr="00CC5B19">
        <w:rPr>
          <w:rStyle w:val="StyleUnderline"/>
        </w:rPr>
        <w:t xml:space="preserve">ernment </w:t>
      </w:r>
      <w:r w:rsidRPr="003C1BD4">
        <w:rPr>
          <w:rStyle w:val="StyleUnderline"/>
          <w:highlight w:val="cyan"/>
        </w:rPr>
        <w:t xml:space="preserve">has been acting </w:t>
      </w:r>
      <w:r w:rsidRPr="003C1BD4">
        <w:rPr>
          <w:sz w:val="16"/>
          <w:highlight w:val="cyan"/>
        </w:rPr>
        <w:t xml:space="preserve">particularly </w:t>
      </w:r>
      <w:r w:rsidRPr="003C1BD4">
        <w:rPr>
          <w:rStyle w:val="StyleUnderline"/>
          <w:highlight w:val="cyan"/>
        </w:rPr>
        <w:t>aggressively in the S</w:t>
      </w:r>
      <w:r w:rsidRPr="00CC5B19">
        <w:rPr>
          <w:rStyle w:val="StyleUnderline"/>
        </w:rPr>
        <w:t xml:space="preserve">outh </w:t>
      </w:r>
      <w:r w:rsidRPr="003C1BD4">
        <w:rPr>
          <w:rStyle w:val="StyleUnderline"/>
          <w:highlight w:val="cyan"/>
        </w:rPr>
        <w:t>C</w:t>
      </w:r>
      <w:r w:rsidRPr="00CC5B19">
        <w:rPr>
          <w:rStyle w:val="StyleUnderline"/>
        </w:rPr>
        <w:t xml:space="preserve">hina </w:t>
      </w:r>
      <w:r w:rsidRPr="003C1BD4">
        <w:rPr>
          <w:rStyle w:val="StyleUnderline"/>
          <w:highlight w:val="cyan"/>
        </w:rPr>
        <w:t>S</w:t>
      </w:r>
      <w:r w:rsidRPr="00CC5B19">
        <w:rPr>
          <w:rStyle w:val="StyleUnderline"/>
        </w:rPr>
        <w:t>ea, engaging in territorial disputes with</w:t>
      </w:r>
      <w:r w:rsidRPr="00CC5B19">
        <w:rPr>
          <w:sz w:val="16"/>
        </w:rPr>
        <w:t xml:space="preserve"> neighbors including </w:t>
      </w:r>
      <w:r w:rsidRPr="00CC5B19">
        <w:rPr>
          <w:rStyle w:val="StyleUnderline"/>
        </w:rPr>
        <w:t xml:space="preserve">Japan. This is one of </w:t>
      </w:r>
      <w:r w:rsidRPr="003C1BD4">
        <w:rPr>
          <w:rStyle w:val="Emphasis"/>
          <w:highlight w:val="cyan"/>
        </w:rPr>
        <w:t>the most dangerous game</w:t>
      </w:r>
      <w:r w:rsidRPr="00CC5B19">
        <w:rPr>
          <w:rStyle w:val="Emphasis"/>
        </w:rPr>
        <w:t xml:space="preserve">s </w:t>
      </w:r>
      <w:r w:rsidRPr="003C1BD4">
        <w:rPr>
          <w:rStyle w:val="Emphasis"/>
          <w:highlight w:val="cyan"/>
        </w:rPr>
        <w:t>in the world</w:t>
      </w:r>
      <w:r w:rsidRPr="00CC5B19">
        <w:rPr>
          <w:rStyle w:val="Emphasis"/>
        </w:rPr>
        <w:t>.</w:t>
      </w:r>
      <w:r w:rsidRPr="00CC5B19">
        <w:rPr>
          <w:rStyle w:val="StyleUnderline"/>
        </w:rPr>
        <w:t xml:space="preserve"> </w:t>
      </w:r>
      <w:r w:rsidRPr="00CC5B19">
        <w:rPr>
          <w:sz w:val="16"/>
        </w:rPr>
        <w:t xml:space="preserve">For over a year </w:t>
      </w:r>
      <w:r w:rsidRPr="00CC5B19">
        <w:rPr>
          <w:rStyle w:val="StyleUnderline"/>
        </w:rPr>
        <w:t>China has been diligently building islands</w:t>
      </w:r>
      <w:r w:rsidRPr="00CC5B19">
        <w:rPr>
          <w:sz w:val="16"/>
        </w:rPr>
        <w:t xml:space="preserve"> on top of reefs </w:t>
      </w:r>
      <w:r w:rsidRPr="00CC5B19">
        <w:rPr>
          <w:rStyle w:val="StyleUnderline"/>
        </w:rPr>
        <w:t>in the South China Sea,</w:t>
      </w:r>
      <w:r w:rsidRPr="00CC5B19">
        <w:rPr>
          <w:sz w:val="16"/>
        </w:rPr>
        <w:t xml:space="preserve"> reclaiming 2,000 acres of land. </w:t>
      </w:r>
      <w:r w:rsidRPr="00CC5B19">
        <w:rPr>
          <w:rStyle w:val="StyleUnderline"/>
        </w:rPr>
        <w:t xml:space="preserve">In April, satellite imagery showed that the Chinese military had built an airstrip big enough for military aircraft. </w:t>
      </w:r>
      <w:r w:rsidRPr="00CC5B19">
        <w:rPr>
          <w:sz w:val="16"/>
        </w:rPr>
        <w:t xml:space="preserve">The government has been loud about it, too, declaring its right to reclaim the Spratly Islands, the land around the reefs, on historical grounds. The Global Post, a state tabloid owned by party publication The People's Daily, wrote that </w:t>
      </w:r>
      <w:r w:rsidRPr="00CC5B19">
        <w:rPr>
          <w:rStyle w:val="StyleUnderline"/>
        </w:rPr>
        <w:t xml:space="preserve">any attempt by the US </w:t>
      </w:r>
      <w:r w:rsidRPr="003C1BD4">
        <w:rPr>
          <w:rStyle w:val="StyleUnderline"/>
          <w:highlight w:val="cyan"/>
        </w:rPr>
        <w:t xml:space="preserve">to stop China </w:t>
      </w:r>
      <w:r w:rsidRPr="003C1BD4">
        <w:rPr>
          <w:rStyle w:val="StyleUnderline"/>
          <w:highlight w:val="cyan"/>
        </w:rPr>
        <w:lastRenderedPageBreak/>
        <w:t>from building out</w:t>
      </w:r>
      <w:r w:rsidRPr="00CC5B19">
        <w:rPr>
          <w:rStyle w:val="StyleUnderline"/>
        </w:rPr>
        <w:t xml:space="preserve"> parts of </w:t>
      </w:r>
      <w:r w:rsidRPr="003C1BD4">
        <w:rPr>
          <w:rStyle w:val="StyleUnderline"/>
          <w:highlight w:val="cyan"/>
        </w:rPr>
        <w:t>the S</w:t>
      </w:r>
      <w:r w:rsidRPr="00CC5B19">
        <w:rPr>
          <w:rStyle w:val="StyleUnderline"/>
        </w:rPr>
        <w:t xml:space="preserve">outh </w:t>
      </w:r>
      <w:r w:rsidRPr="003C1BD4">
        <w:rPr>
          <w:rStyle w:val="StyleUnderline"/>
          <w:highlight w:val="cyan"/>
        </w:rPr>
        <w:t>C</w:t>
      </w:r>
      <w:r w:rsidRPr="00CC5B19">
        <w:rPr>
          <w:rStyle w:val="StyleUnderline"/>
        </w:rPr>
        <w:t xml:space="preserve">hina </w:t>
      </w:r>
      <w:r w:rsidRPr="003C1BD4">
        <w:rPr>
          <w:rStyle w:val="StyleUnderline"/>
          <w:highlight w:val="cyan"/>
        </w:rPr>
        <w:t>S</w:t>
      </w:r>
      <w:r w:rsidRPr="00CC5B19">
        <w:rPr>
          <w:rStyle w:val="StyleUnderline"/>
        </w:rPr>
        <w:t xml:space="preserve">ea </w:t>
      </w:r>
      <w:r w:rsidRPr="003C1BD4">
        <w:rPr>
          <w:rStyle w:val="StyleUnderline"/>
          <w:highlight w:val="cyan"/>
        </w:rPr>
        <w:t>would</w:t>
      </w:r>
      <w:r w:rsidRPr="00CC5B19">
        <w:rPr>
          <w:rStyle w:val="StyleUnderline"/>
        </w:rPr>
        <w:t xml:space="preserve"> </w:t>
      </w:r>
      <w:r w:rsidRPr="00CC5B19">
        <w:rPr>
          <w:rStyle w:val="Emphasis"/>
        </w:rPr>
        <w:t xml:space="preserve">inevitably </w:t>
      </w:r>
      <w:r w:rsidRPr="003C1BD4">
        <w:rPr>
          <w:rStyle w:val="Emphasis"/>
          <w:highlight w:val="cyan"/>
        </w:rPr>
        <w:t>end in war</w:t>
      </w:r>
      <w:r w:rsidRPr="00CC5B19">
        <w:rPr>
          <w:rStyle w:val="StyleUnderline"/>
        </w:rPr>
        <w:t>.</w:t>
      </w:r>
      <w:r w:rsidRPr="00CC5B19">
        <w:rPr>
          <w:sz w:val="16"/>
        </w:rPr>
        <w:t xml:space="preserve"> "If the United States' bottom line is that China has to halt its activities, then a US-China war is inevitable in the South China Sea," the newspaper said. "</w:t>
      </w:r>
      <w:r w:rsidRPr="00CC5B19">
        <w:rPr>
          <w:rStyle w:val="StyleUnderline"/>
        </w:rPr>
        <w:t>The intensity of the conflict will be higher than what people usually think of as 'friction.'"</w:t>
      </w:r>
      <w:r w:rsidRPr="00CC5B19">
        <w:rPr>
          <w:rStyle w:val="Emphasis"/>
        </w:rPr>
        <w:t xml:space="preserve"> This nationalist </w:t>
      </w:r>
      <w:r w:rsidRPr="003C1BD4">
        <w:rPr>
          <w:rStyle w:val="Emphasis"/>
          <w:highlight w:val="cyan"/>
        </w:rPr>
        <w:t>stance is</w:t>
      </w:r>
      <w:r w:rsidRPr="00CC5B19">
        <w:rPr>
          <w:rStyle w:val="Emphasis"/>
        </w:rPr>
        <w:t xml:space="preserve"> no doubt </w:t>
      </w:r>
      <w:r w:rsidRPr="003C1BD4">
        <w:rPr>
          <w:rStyle w:val="Emphasis"/>
          <w:highlight w:val="cyan"/>
        </w:rPr>
        <w:t>a response to China's slowing economy</w:t>
      </w:r>
      <w:r w:rsidRPr="00CC5B19">
        <w:rPr>
          <w:rStyle w:val="Emphasis"/>
        </w:rPr>
        <w:t>. Growth and China's rise have always been tied to the modern Chinese identity</w:t>
      </w:r>
      <w:r w:rsidRPr="00CC5B19">
        <w:rPr>
          <w:rStyle w:val="StyleUnderline"/>
        </w:rPr>
        <w:t>.</w:t>
      </w:r>
      <w:r w:rsidRPr="00CC5B19">
        <w:rPr>
          <w:sz w:val="16"/>
        </w:rPr>
        <w:t xml:space="preserve"> The government is asking its people to accept a "new normal" </w:t>
      </w:r>
      <w:r w:rsidRPr="003C1BD4">
        <w:rPr>
          <w:rStyle w:val="Emphasis"/>
          <w:highlight w:val="cyan"/>
        </w:rPr>
        <w:t>as growth slows</w:t>
      </w:r>
      <w:r w:rsidRPr="00CC5B19">
        <w:rPr>
          <w:sz w:val="16"/>
        </w:rPr>
        <w:t xml:space="preserve">, debt piles to almost 300% of gross domestic product, construction and property companies default, and credit dries up. But </w:t>
      </w:r>
      <w:r w:rsidRPr="00CC5B19">
        <w:rPr>
          <w:rStyle w:val="Emphasis"/>
        </w:rPr>
        <w:t xml:space="preserve">to maintain nationalistic fervor in the country, </w:t>
      </w:r>
      <w:r w:rsidRPr="003C1BD4">
        <w:rPr>
          <w:rStyle w:val="Emphasis"/>
          <w:highlight w:val="cyan"/>
        </w:rPr>
        <w:t>China</w:t>
      </w:r>
      <w:r w:rsidRPr="00CC5B19">
        <w:rPr>
          <w:rStyle w:val="Emphasis"/>
        </w:rPr>
        <w:t xml:space="preserve"> has </w:t>
      </w:r>
      <w:r w:rsidRPr="003C1BD4">
        <w:rPr>
          <w:rStyle w:val="Emphasis"/>
          <w:highlight w:val="cyan"/>
        </w:rPr>
        <w:t>relied on the S</w:t>
      </w:r>
      <w:r w:rsidRPr="00CC5B19">
        <w:rPr>
          <w:rStyle w:val="Emphasis"/>
        </w:rPr>
        <w:t xml:space="preserve">outh </w:t>
      </w:r>
      <w:r w:rsidRPr="003C1BD4">
        <w:rPr>
          <w:rStyle w:val="Emphasis"/>
          <w:highlight w:val="cyan"/>
        </w:rPr>
        <w:t>C</w:t>
      </w:r>
      <w:r w:rsidRPr="00CC5B19">
        <w:rPr>
          <w:rStyle w:val="Emphasis"/>
        </w:rPr>
        <w:t xml:space="preserve">hina </w:t>
      </w:r>
      <w:r w:rsidRPr="003C1BD4">
        <w:rPr>
          <w:rStyle w:val="Emphasis"/>
          <w:highlight w:val="cyan"/>
        </w:rPr>
        <w:t>S</w:t>
      </w:r>
      <w:r w:rsidRPr="00CC5B19">
        <w:rPr>
          <w:rStyle w:val="Emphasis"/>
        </w:rPr>
        <w:t>ea issue</w:t>
      </w:r>
      <w:r w:rsidRPr="00CC5B19">
        <w:rPr>
          <w:rStyle w:val="StyleUnderline"/>
        </w:rPr>
        <w:t>.</w:t>
      </w:r>
      <w:r w:rsidRPr="00CC5B19">
        <w:rPr>
          <w:sz w:val="16"/>
        </w:rPr>
        <w:t xml:space="preserve"> US Secretary of Defense Ashton Carter recently called for an end to reclamation and China's violation of "international rules and norms that underscore the Asia-Pacific security architecture, and the regional consensus that favors diplomacy and opposes coercion." This did not sit well with China at all. "China's construction in the South China Sea is within China's sovereign rights, and its activities are lawful, reasonable, and justified," Chinese Foreign Ministry spokeswoman Hua Chunying told Xinhua News after Carter made those comments at a conference in Singapore. Hua continued: "China's construction activities on the Nansha islands and reefs are entirely within China's sovereignty. They are lawful, justified, and reasonable and do not affect or target any particular country." Of course, particular countries may not feel that way — particularly US ally Japan. </w:t>
      </w:r>
      <w:r w:rsidRPr="00CC5B19">
        <w:rPr>
          <w:sz w:val="16"/>
          <w:szCs w:val="16"/>
        </w:rPr>
        <w:t xml:space="preserve">For several years at the World Economic Forum in Davos, Switzerland, </w:t>
      </w:r>
      <w:r w:rsidRPr="00CC5B19">
        <w:rPr>
          <w:rStyle w:val="StyleUnderline"/>
        </w:rPr>
        <w:t xml:space="preserve">world leaders have had no trouble pinpointing </w:t>
      </w:r>
      <w:r w:rsidRPr="00CC5B19">
        <w:rPr>
          <w:rStyle w:val="Emphasis"/>
        </w:rPr>
        <w:t xml:space="preserve">the </w:t>
      </w:r>
      <w:r w:rsidRPr="003C1BD4">
        <w:rPr>
          <w:rStyle w:val="Emphasis"/>
          <w:highlight w:val="cyan"/>
        </w:rPr>
        <w:t>greatest threat to global stability</w:t>
      </w:r>
      <w:r w:rsidRPr="00CC5B19">
        <w:rPr>
          <w:rStyle w:val="StyleUnderline"/>
        </w:rPr>
        <w:t>.</w:t>
      </w:r>
      <w:r w:rsidRPr="00CC5B19">
        <w:rPr>
          <w:sz w:val="16"/>
        </w:rPr>
        <w:t xml:space="preserve"> It wasn't Iraq or Islamic State militants. It wasn't Iran. </w:t>
      </w:r>
      <w:r w:rsidRPr="00CC5B19">
        <w:rPr>
          <w:rStyle w:val="StyleUnderline"/>
        </w:rPr>
        <w:t xml:space="preserve">It was the disaster that could result from a conflict between China and Japan over the South China Sea. </w:t>
      </w:r>
      <w:r w:rsidRPr="00CC5B19">
        <w:rPr>
          <w:rStyle w:val="Emphasis"/>
        </w:rPr>
        <w:t xml:space="preserve">A </w:t>
      </w:r>
      <w:r w:rsidRPr="003C1BD4">
        <w:rPr>
          <w:rStyle w:val="Emphasis"/>
          <w:highlight w:val="cyan"/>
        </w:rPr>
        <w:t>conflict</w:t>
      </w:r>
      <w:r w:rsidRPr="00CC5B19">
        <w:rPr>
          <w:rStyle w:val="Emphasis"/>
        </w:rPr>
        <w:t xml:space="preserve"> that </w:t>
      </w:r>
      <w:r w:rsidRPr="003C1BD4">
        <w:rPr>
          <w:rStyle w:val="Emphasis"/>
          <w:highlight w:val="cyan"/>
        </w:rPr>
        <w:t>could be sparked by careless action</w:t>
      </w:r>
      <w:r w:rsidRPr="00CC5B19">
        <w:rPr>
          <w:rStyle w:val="Emphasis"/>
        </w:rPr>
        <w:t xml:space="preserve"> by either party</w:t>
      </w:r>
      <w:r w:rsidRPr="00CC5B19">
        <w:rPr>
          <w:rStyle w:val="StyleUnderline"/>
        </w:rPr>
        <w:t xml:space="preserve">. </w:t>
      </w:r>
      <w:r w:rsidRPr="00CC5B19">
        <w:rPr>
          <w:sz w:val="16"/>
        </w:rPr>
        <w:t xml:space="preserve">Now, </w:t>
      </w:r>
      <w:r w:rsidRPr="00CC5B19">
        <w:rPr>
          <w:rStyle w:val="StyleUnderline"/>
        </w:rPr>
        <w:t>to save face with its own people in the face of an economic slowdown, the Chinese government is being careless all over the place.</w:t>
      </w:r>
      <w:r w:rsidRPr="00CC5B19">
        <w:rPr>
          <w:sz w:val="16"/>
        </w:rPr>
        <w:t xml:space="preserve"> Scholars, journalists, and </w:t>
      </w:r>
      <w:r w:rsidRPr="00CC5B19">
        <w:rPr>
          <w:rStyle w:val="StyleUnderline"/>
        </w:rPr>
        <w:t>politicians are</w:t>
      </w:r>
      <w:r w:rsidRPr="00CC5B19">
        <w:rPr>
          <w:sz w:val="16"/>
        </w:rPr>
        <w:t xml:space="preserve"> all </w:t>
      </w:r>
      <w:r w:rsidRPr="00CC5B19">
        <w:rPr>
          <w:rStyle w:val="StyleUnderline"/>
        </w:rPr>
        <w:t>turning the area into an issue of historical pride</w:t>
      </w:r>
      <w:r w:rsidRPr="00CC5B19">
        <w:rPr>
          <w:sz w:val="16"/>
        </w:rPr>
        <w:t xml:space="preserve">, regardless of whether historical evidence for China's claim exists. </w:t>
      </w:r>
      <w:r w:rsidRPr="00CC5B19">
        <w:rPr>
          <w:rStyle w:val="StyleUnderline"/>
        </w:rPr>
        <w:t>Beijing and China's</w:t>
      </w:r>
      <w:r w:rsidRPr="00CC5B19">
        <w:rPr>
          <w:sz w:val="16"/>
        </w:rPr>
        <w:t xml:space="preserve"> People's Liberation Army </w:t>
      </w:r>
      <w:r w:rsidRPr="00CC5B19">
        <w:rPr>
          <w:rStyle w:val="StyleUnderline"/>
        </w:rPr>
        <w:t xml:space="preserve">(PLA) don't seem to believe the Obama administration will do anything about it, either. </w:t>
      </w:r>
      <w:r w:rsidRPr="00CC5B19">
        <w:rPr>
          <w:sz w:val="16"/>
        </w:rPr>
        <w:t xml:space="preserve">"A member of the PLA asked me whether, in 18 months if Hillary Clinton is elected president, will she be much tougher on China than the current administration," Bonnie Glaser, an Asia expert at the Center for Strategic and International Studies, told Bloomberg's Josh Rogin. "I said, 'The premise of your question is that in the next 18 months you have enough running room to do whatever you want.' He just laughed." It seems, according to Rogin, that the PLA equates American caution with weakness. Indeed, </w:t>
      </w:r>
      <w:r w:rsidRPr="00CC5B19">
        <w:rPr>
          <w:rStyle w:val="StyleUnderline"/>
        </w:rPr>
        <w:t xml:space="preserve">white papers put out by the PLA over the past month indicate that while the government may pay lip service to peace, the actions that feed this conflict will continue at a steady clip. </w:t>
      </w:r>
      <w:r w:rsidRPr="00CC5B19">
        <w:rPr>
          <w:sz w:val="16"/>
        </w:rPr>
        <w:t xml:space="preserve">"Some offshore neighbors take provocative actions and reinforce their military presence on China's reefs and islands that they have illegally occupied," a PLA paper published in May said, according to ChinaDaily. "It is thus a long-standing task for China to safeguard its maritime rights and interests." It went on to say that the PLA would soon add "'open seas protection" to its traditional mandate of "offshore waters defense." In other words, </w:t>
      </w:r>
      <w:r w:rsidRPr="003C1BD4">
        <w:rPr>
          <w:rStyle w:val="Emphasis"/>
          <w:highlight w:val="cyan"/>
        </w:rPr>
        <w:t>this is only going to escalate</w:t>
      </w:r>
      <w:r w:rsidRPr="00CC5B19">
        <w:rPr>
          <w:rStyle w:val="Emphasis"/>
        </w:rPr>
        <w:t>.</w:t>
      </w:r>
    </w:p>
    <w:p w:rsidR="000D29D8" w:rsidRPr="00CC5B19" w:rsidRDefault="000D29D8" w:rsidP="000D29D8">
      <w:pPr>
        <w:pStyle w:val="Heading4"/>
      </w:pPr>
      <w:r w:rsidRPr="00CC5B19">
        <w:t>Innovation is key to Chinese growth due to urbanization.</w:t>
      </w:r>
    </w:p>
    <w:p w:rsidR="000D29D8" w:rsidRPr="00CC5B19" w:rsidRDefault="000D29D8" w:rsidP="000D29D8">
      <w:r w:rsidRPr="00CC5B19">
        <w:rPr>
          <w:rStyle w:val="Style13ptBold"/>
        </w:rPr>
        <w:t xml:space="preserve">Cai 15 </w:t>
      </w:r>
      <w:r w:rsidRPr="00CC5B19">
        <w:t>[Jane Cai, 11-4-2015, "Innovation key to boosting China's economy," South China Morning Post, http://www.scmp.com/news/china/policies-politics/article/1875483/innovation-key-boosting-chinas-economy-dont-leave-small]</w:t>
      </w:r>
    </w:p>
    <w:p w:rsidR="000D29D8" w:rsidRPr="00CC5B19" w:rsidRDefault="000D29D8" w:rsidP="000D29D8">
      <w:pPr>
        <w:rPr>
          <w:sz w:val="16"/>
        </w:rPr>
      </w:pPr>
      <w:r w:rsidRPr="00CC5B19">
        <w:rPr>
          <w:rStyle w:val="StyleUnderline"/>
        </w:rPr>
        <w:t>Innovation has been identified</w:t>
      </w:r>
      <w:r w:rsidRPr="00CC5B19">
        <w:rPr>
          <w:sz w:val="16"/>
        </w:rPr>
        <w:t xml:space="preserve"> in the new five-year plan </w:t>
      </w:r>
      <w:r w:rsidRPr="00CC5B19">
        <w:rPr>
          <w:rStyle w:val="StyleUnderline"/>
        </w:rPr>
        <w:t>as</w:t>
      </w:r>
      <w:r w:rsidRPr="00CC5B19">
        <w:rPr>
          <w:sz w:val="16"/>
        </w:rPr>
        <w:t xml:space="preserve"> a </w:t>
      </w:r>
      <w:r w:rsidRPr="00CC5B19">
        <w:rPr>
          <w:rStyle w:val="Emphasis"/>
        </w:rPr>
        <w:t>key to boosting China's flagging economy,</w:t>
      </w:r>
      <w:r w:rsidRPr="00CC5B19">
        <w:rPr>
          <w:sz w:val="16"/>
        </w:rPr>
        <w:t xml:space="preserve"> </w:t>
      </w:r>
      <w:r w:rsidRPr="00CC5B19">
        <w:rPr>
          <w:rStyle w:val="StyleUnderline"/>
        </w:rPr>
        <w:t>with the leadership vowing to give greater financial incentives to r</w:t>
      </w:r>
      <w:r w:rsidRPr="00CC5B19">
        <w:rPr>
          <w:sz w:val="16"/>
        </w:rPr>
        <w:t xml:space="preserve">esearch </w:t>
      </w:r>
      <w:r w:rsidRPr="00CC5B19">
        <w:rPr>
          <w:rStyle w:val="StyleUnderline"/>
        </w:rPr>
        <w:t>and d</w:t>
      </w:r>
      <w:r w:rsidRPr="00CC5B19">
        <w:rPr>
          <w:sz w:val="16"/>
        </w:rPr>
        <w:t>evelopment talent in Chinese institutes. "</w:t>
      </w:r>
      <w:r w:rsidRPr="00CC5B19">
        <w:rPr>
          <w:rStyle w:val="StyleUnderline"/>
        </w:rPr>
        <w:t xml:space="preserve">Innovation will be </w:t>
      </w:r>
      <w:r w:rsidRPr="00CC5B19">
        <w:rPr>
          <w:rStyle w:val="Emphasis"/>
        </w:rPr>
        <w:t>the No 1 driving force of development</w:t>
      </w:r>
      <w:r w:rsidRPr="00CC5B19">
        <w:rPr>
          <w:sz w:val="16"/>
        </w:rPr>
        <w:t xml:space="preserve">. Under the 'new normal', </w:t>
      </w:r>
      <w:r w:rsidRPr="00CC5B19">
        <w:rPr>
          <w:rStyle w:val="StyleUnderline"/>
        </w:rPr>
        <w:t>the biggest challenge we face is to escape the middle-income trap, and an ultimate solution is innovation,</w:t>
      </w:r>
      <w:r w:rsidRPr="00CC5B19">
        <w:rPr>
          <w:sz w:val="16"/>
        </w:rPr>
        <w:t xml:space="preserve">" National Development and Reform Commission head Xu Shaoshi said. </w:t>
      </w:r>
      <w:r w:rsidRPr="00CC5B19">
        <w:rPr>
          <w:rStyle w:val="StyleUnderline"/>
        </w:rPr>
        <w:t>Despite tremendous technological advances made over the past years, a "considerable" gap remained between China and other developed countries in terms of innovation</w:t>
      </w:r>
      <w:r w:rsidRPr="00CC5B19">
        <w:rPr>
          <w:sz w:val="16"/>
        </w:rPr>
        <w:t xml:space="preserve"> capabilities, proprietary technology, well-known brands and commercialisation, Xu said. </w:t>
      </w:r>
      <w:r w:rsidRPr="00CC5B19">
        <w:rPr>
          <w:rStyle w:val="StyleUnderline"/>
        </w:rPr>
        <w:t xml:space="preserve">To tackle this, China would retool its intellectual property system and financing and investing mechanism, set up national </w:t>
      </w:r>
      <w:r w:rsidRPr="00CC5B19">
        <w:rPr>
          <w:rStyle w:val="StyleUnderline"/>
        </w:rPr>
        <w:lastRenderedPageBreak/>
        <w:t>laboratories in key fields and launch pilot reforms</w:t>
      </w:r>
      <w:r w:rsidRPr="00CC5B19">
        <w:rPr>
          <w:sz w:val="16"/>
        </w:rPr>
        <w:t xml:space="preserve"> in some regions, </w:t>
      </w:r>
      <w:r w:rsidRPr="00CC5B19">
        <w:rPr>
          <w:rStyle w:val="StyleUnderline"/>
        </w:rPr>
        <w:t>according to</w:t>
      </w:r>
      <w:r w:rsidRPr="00CC5B19">
        <w:rPr>
          <w:sz w:val="16"/>
        </w:rPr>
        <w:t xml:space="preserve"> a paper detailing proposals for </w:t>
      </w:r>
      <w:r w:rsidRPr="00CC5B19">
        <w:rPr>
          <w:rStyle w:val="StyleUnderline"/>
        </w:rPr>
        <w:t xml:space="preserve">the five-year plan. </w:t>
      </w:r>
      <w:r w:rsidRPr="00CC5B19">
        <w:rPr>
          <w:sz w:val="16"/>
        </w:rPr>
        <w:t>Steps would be taken to lower internet fees to facilitate the integration of online start-ups and new technologies with traditional sectors. Research and development talents would also receive more financial incentives, allowing them to reap greater rewards from their innovations. "</w:t>
      </w:r>
      <w:r w:rsidRPr="00CC5B19">
        <w:rPr>
          <w:rStyle w:val="StyleUnderline"/>
        </w:rPr>
        <w:t>Innovation is the way to go</w:t>
      </w:r>
      <w:r w:rsidRPr="00CC5B19">
        <w:rPr>
          <w:sz w:val="16"/>
        </w:rPr>
        <w:t xml:space="preserve">. But the effects are likely to be limited if China relies mainly on just its universities and research institutions," Beijing economist Hu Xingdou said. "Many universities have set up industrial parks, but very few have been successful … Instead of relying on university researchers, China should be counting on its private firms and small- and medium-sized enterprises to innovate." The leadership has stressed the need for innovation since 2013, with Premier Li Keqiang encouraging mass entrepreneurship and urging firms to use the internet and big data to revamp business models and enhance services. </w:t>
      </w:r>
      <w:r w:rsidRPr="00CC5B19">
        <w:rPr>
          <w:rStyle w:val="StyleUnderline"/>
        </w:rPr>
        <w:t>Chinese industries spend more than US$200 billion on R&amp;D each year</w:t>
      </w:r>
      <w:r w:rsidRPr="00CC5B19">
        <w:rPr>
          <w:sz w:val="16"/>
        </w:rPr>
        <w:t xml:space="preserve">, second only to the United States, official data shows. R&amp;D as a proportion of gross domestic product has increased fourfold in two decades, rising to 2.1 per cent, compared with the US' 2.8 per cent. </w:t>
      </w:r>
      <w:r w:rsidRPr="00CC5B19">
        <w:rPr>
          <w:rStyle w:val="StyleUnderline"/>
        </w:rPr>
        <w:t>China leads the world in patent applications</w:t>
      </w:r>
      <w:r w:rsidRPr="00CC5B19">
        <w:rPr>
          <w:sz w:val="16"/>
        </w:rPr>
        <w:t xml:space="preserve">, with more than 820,000 filed in 2013. </w:t>
      </w:r>
      <w:r w:rsidRPr="00CC5B19">
        <w:rPr>
          <w:rStyle w:val="StyleUnderline"/>
        </w:rPr>
        <w:t>Many Chinese firms had "</w:t>
      </w:r>
      <w:r w:rsidRPr="00CC5B19">
        <w:rPr>
          <w:rStyle w:val="Emphasis"/>
        </w:rPr>
        <w:t>learned to read the needs of a rapidly urbanising nation</w:t>
      </w:r>
      <w:r w:rsidRPr="00CC5B19">
        <w:rPr>
          <w:rStyle w:val="StyleUnderline"/>
        </w:rPr>
        <w:t xml:space="preserve"> and to quickly scale up new products and services to meet those needs</w:t>
      </w:r>
      <w:r w:rsidRPr="00CC5B19">
        <w:rPr>
          <w:sz w:val="16"/>
        </w:rPr>
        <w:t>", according to a recent report by international research firm McKinsey Global Institute. The report cited smartphone and internet-ready TV maker Xiaomi as one such customer-focused innovator. "</w:t>
      </w:r>
      <w:r w:rsidRPr="00CC5B19">
        <w:rPr>
          <w:rStyle w:val="StyleUnderline"/>
        </w:rPr>
        <w:t>The China effect on innovation ... could reshape global competition</w:t>
      </w:r>
      <w:r w:rsidRPr="00CC5B19">
        <w:rPr>
          <w:sz w:val="16"/>
        </w:rPr>
        <w:t xml:space="preserve">," MGI director Jonathan Woetzel said. </w:t>
      </w:r>
      <w:r w:rsidRPr="00CC5B19">
        <w:rPr>
          <w:rStyle w:val="StyleUnderline"/>
        </w:rPr>
        <w:t>The view of mainland manufacturers as "low-cost industrial suppliers, lacking innovation and R&amp;D prowess" was dated</w:t>
      </w:r>
      <w:r w:rsidRPr="00CC5B19">
        <w:rPr>
          <w:sz w:val="16"/>
        </w:rPr>
        <w:t>, Citi analysts wrote in a recent research note.</w:t>
      </w:r>
    </w:p>
    <w:p w:rsidR="000D29D8" w:rsidRDefault="000D29D8" w:rsidP="000D29D8">
      <w:pPr>
        <w:pStyle w:val="Heading3"/>
      </w:pPr>
      <w:r>
        <w:lastRenderedPageBreak/>
        <w:t>Impact---Green Tech---2NC</w:t>
      </w:r>
    </w:p>
    <w:p w:rsidR="000D29D8" w:rsidRPr="00F9569E" w:rsidRDefault="000D29D8" w:rsidP="000D29D8">
      <w:pPr>
        <w:pStyle w:val="Heading4"/>
        <w:rPr>
          <w:rFonts w:asciiTheme="minorHAnsi" w:hAnsiTheme="minorHAnsi" w:cstheme="minorHAnsi"/>
        </w:rPr>
      </w:pPr>
      <w:r>
        <w:rPr>
          <w:rFonts w:asciiTheme="minorHAnsi" w:hAnsiTheme="minorHAnsi" w:cstheme="minorHAnsi"/>
        </w:rPr>
        <w:t xml:space="preserve">Green energy development is </w:t>
      </w:r>
      <w:r>
        <w:rPr>
          <w:rFonts w:asciiTheme="minorHAnsi" w:hAnsiTheme="minorHAnsi" w:cstheme="minorHAnsi"/>
          <w:u w:val="single"/>
        </w:rPr>
        <w:t>zero sum</w:t>
      </w:r>
      <w:r>
        <w:rPr>
          <w:rFonts w:asciiTheme="minorHAnsi" w:hAnsiTheme="minorHAnsi" w:cstheme="minorHAnsi"/>
        </w:rPr>
        <w:t xml:space="preserve"> – innovation in the US trades off with China.</w:t>
      </w:r>
    </w:p>
    <w:p w:rsidR="000D29D8" w:rsidRPr="00CC5B19" w:rsidRDefault="000D29D8" w:rsidP="000D29D8">
      <w:pPr>
        <w:rPr>
          <w:rFonts w:asciiTheme="minorHAnsi" w:hAnsiTheme="minorHAnsi" w:cstheme="minorHAnsi"/>
        </w:rPr>
      </w:pPr>
      <w:r w:rsidRPr="00CC5B19">
        <w:rPr>
          <w:rFonts w:asciiTheme="minorHAnsi" w:hAnsiTheme="minorHAnsi" w:cstheme="minorHAnsi"/>
          <w:b/>
          <w:bCs/>
          <w:sz w:val="26"/>
          <w:szCs w:val="26"/>
        </w:rPr>
        <w:t>McMahon 13</w:t>
      </w:r>
      <w:r w:rsidRPr="00CC5B19">
        <w:rPr>
          <w:rFonts w:asciiTheme="minorHAnsi" w:hAnsiTheme="minorHAnsi" w:cstheme="minorHAnsi"/>
        </w:rPr>
        <w:t xml:space="preserve"> </w:t>
      </w:r>
      <w:r>
        <w:rPr>
          <w:rFonts w:asciiTheme="minorHAnsi" w:hAnsiTheme="minorHAnsi" w:cstheme="minorHAnsi"/>
        </w:rPr>
        <w:t>[</w:t>
      </w:r>
      <w:r w:rsidRPr="00CC5B19">
        <w:rPr>
          <w:rFonts w:asciiTheme="minorHAnsi" w:hAnsiTheme="minorHAnsi" w:cstheme="minorHAnsi"/>
        </w:rPr>
        <w:t>Tamsin, Diploma in European Journalism from the Hogeschool van Utrecht, B.A. from Ryerson University, reporter for the National Post, “How China is going to save the world”, MacLean’s, January 27, 2013, http://www2.macleans.ca/2013/01/27/business/</w:t>
      </w:r>
      <w:r>
        <w:rPr>
          <w:rFonts w:asciiTheme="minorHAnsi" w:hAnsiTheme="minorHAnsi" w:cstheme="minorHAnsi"/>
        </w:rPr>
        <w:t>]</w:t>
      </w:r>
    </w:p>
    <w:p w:rsidR="000D29D8" w:rsidRPr="00CC5B19" w:rsidRDefault="000D29D8" w:rsidP="000D29D8">
      <w:pPr>
        <w:rPr>
          <w:sz w:val="16"/>
        </w:rPr>
      </w:pPr>
      <w:r w:rsidRPr="00CC5B19">
        <w:rPr>
          <w:sz w:val="16"/>
        </w:rPr>
        <w:t xml:space="preserve">Last week the U.S. Embassy in Beijing upgraded its official reading of the city’s air quality on Twitter from “hazardous” to merely “very unhealthy.” But that was scant comfort to the millions of Chinese workers who don masks for their daily commute through thick smog into “Greyjing.” Recent news that air pollution had reached its highest levels since the American government began monitoring it—roughly 44 times worse than the World Health Organization’s recommended daily levels—had ground the city’s construction industry to a halt, forced schools to cancel outdoor sports activities and even sparked several rare, critical editorials in the state-owned press. “What do we want, breathtaking growth or taking a breath amid choking air?” asked China’s state-run news agency Xinhua. It prompted two Chinese environmental activists to pay for an ad in the New York Times urging new Communist party chief Xi Jinping to pledge his commitment to the environment. </w:t>
      </w:r>
      <w:r w:rsidRPr="00CC5B19">
        <w:rPr>
          <w:rStyle w:val="StyleUnderline"/>
        </w:rPr>
        <w:t>China’s</w:t>
      </w:r>
      <w:r w:rsidRPr="00CC5B19">
        <w:rPr>
          <w:sz w:val="16"/>
        </w:rPr>
        <w:t xml:space="preserve"> ongoing </w:t>
      </w:r>
      <w:r w:rsidRPr="00CC5B19">
        <w:rPr>
          <w:rStyle w:val="StyleUnderline"/>
        </w:rPr>
        <w:t>struggles with pollution have been a blight on the country’s international reputation</w:t>
      </w:r>
      <w:r w:rsidRPr="00CC5B19">
        <w:rPr>
          <w:sz w:val="16"/>
        </w:rPr>
        <w:t xml:space="preserve">. The world’s image of </w:t>
      </w:r>
      <w:r w:rsidRPr="00CC5B19">
        <w:rPr>
          <w:rStyle w:val="StyleUnderline"/>
        </w:rPr>
        <w:t>China is</w:t>
      </w:r>
      <w:r w:rsidRPr="00CC5B19">
        <w:rPr>
          <w:sz w:val="16"/>
        </w:rPr>
        <w:t xml:space="preserve"> that of an industrial behemoth fuelled by the dirtiest of energies, coal. On the surface, the reputation is well deserved. No country pumps out as much CO2 as China (not even the U.S. comes close). But behind the smog, China’s environmental woes have become an unexpected boon to the global renewable energy industry. Last week’s air quality emergency sent Chinese green energy stocks soaring on the hope that the political fallout will prompt the Communist party to offer up more public money for the country’s burgeoning environmental protection sector. Investors are counting on it. Even as it remains the scourge of environmentalists for being the largest emitter on the planet, China is also </w:t>
      </w:r>
      <w:r w:rsidRPr="00CC5B19">
        <w:rPr>
          <w:rStyle w:val="StyleUnderline"/>
        </w:rPr>
        <w:t>emerging as the world’s biggest spender on green energy. Globally, green energy investment fell</w:t>
      </w:r>
      <w:r w:rsidRPr="00CC5B19">
        <w:rPr>
          <w:sz w:val="16"/>
        </w:rPr>
        <w:t xml:space="preserve"> 11 per cent last year, according to a recent Bloomberg New Energy Finance report. Indebted European countries slashed subsidies, India cut its spending by more than 40 per cent and the U.S. witnessed a string of solar power manufacturer bankruptcies. </w:t>
      </w:r>
      <w:r w:rsidRPr="00CC5B19">
        <w:rPr>
          <w:rStyle w:val="StyleUnderline"/>
          <w:bdr w:val="single" w:sz="4" w:space="0" w:color="auto"/>
        </w:rPr>
        <w:t>China’s investment in renewable energy, meanwhile, was a bright spot</w:t>
      </w:r>
      <w:r w:rsidRPr="00CC5B19">
        <w:rPr>
          <w:sz w:val="16"/>
        </w:rPr>
        <w:t xml:space="preserve">. It rose 20 per cent to nearly $68 billion, or a full quarter of the $269 billion global total. From having virtually no green energy infrastructure as recently as 2008, China has built 133 gigawatts of renewable energy—mainly wind turbines—enough to power as many as 53 million homes, or every household in Canada four times over. The International Energy Agency predicted that China would overtake Europe as the world’s top renewable energy growth market. It’s a market expected to be worth more than $470 billion by 2015, according to state-owned China Merchants Securities, or almost double what it was in 2009 and equal to about eight per cent of the country’s GDP. </w:t>
      </w:r>
      <w:r w:rsidRPr="00CC5B19">
        <w:rPr>
          <w:rStyle w:val="StyleUnderline"/>
        </w:rPr>
        <w:t>That investment has caught the eye of clean-tech companies in</w:t>
      </w:r>
      <w:r w:rsidRPr="00CC5B19">
        <w:rPr>
          <w:sz w:val="16"/>
        </w:rPr>
        <w:t xml:space="preserve"> Europe and </w:t>
      </w:r>
      <w:r w:rsidRPr="00CC5B19">
        <w:rPr>
          <w:rStyle w:val="StyleUnderline"/>
        </w:rPr>
        <w:t>North America, who are flocking to China in hopes of selling their technologies after seeing demand stagnate or collapse in their home markets. “All the key players are going to China these days</w:t>
      </w:r>
      <w:r w:rsidRPr="00CC5B19">
        <w:rPr>
          <w:sz w:val="16"/>
        </w:rPr>
        <w:t xml:space="preserve">,” says Changhua Wu, Greater China director of the Climate Group, a London-based agency that promotes green energy investment. “Everyone is trying to figure out what the potential for opportunity is, partly because everyone recognizes that China could potentially be the largest market for clean tech in the world.” As China takes the lead, everyone will benefit from the technology that is developed and exported. China is saving itself, but might also be saving the world in the process. While the Middle Kingdom’s smog problems have earned plenty of headlines, it has also been quietly attracting a host of very unlikely supporters, including praise from the Pew Charitable Trust and the World Wildlife Foundation, which gave its “climate solver” award this year to several Chinese companies that manufacture technology to capture and recycle wasted heat, water and chemical emissions to power everything from factories to refrigerators. Greenpeace predicted the country would be on track to install 400 gigawatts of wind energy by 2030 and could become the largest solar market in the world. The argument that China is the world’s environmental bad guy “is increasingly difficult, if not impossible, to make given China’s recent policies,” wrote the authors of an October report for the Climate Institute, an Australian think tank. </w:t>
      </w:r>
      <w:r w:rsidRPr="00CC5B19">
        <w:rPr>
          <w:rStyle w:val="StyleUnderline"/>
        </w:rPr>
        <w:t>The country has closed</w:t>
      </w:r>
      <w:r w:rsidRPr="00CC5B19">
        <w:rPr>
          <w:sz w:val="16"/>
        </w:rPr>
        <w:t xml:space="preserve"> more </w:t>
      </w:r>
      <w:r w:rsidRPr="00CC5B19">
        <w:rPr>
          <w:rStyle w:val="StyleUnderline"/>
        </w:rPr>
        <w:t>coal-fired power plants</w:t>
      </w:r>
      <w:r w:rsidRPr="00CC5B19">
        <w:rPr>
          <w:sz w:val="16"/>
        </w:rPr>
        <w:t xml:space="preserve"> since 2006 than the entire capacity of Australia’s electrical grid, </w:t>
      </w:r>
      <w:r w:rsidRPr="00CC5B19">
        <w:rPr>
          <w:rStyle w:val="StyleUnderline"/>
        </w:rPr>
        <w:t>and exported</w:t>
      </w:r>
      <w:r w:rsidRPr="00CC5B19">
        <w:rPr>
          <w:sz w:val="16"/>
        </w:rPr>
        <w:t xml:space="preserve"> more than </w:t>
      </w:r>
      <w:r w:rsidRPr="00CC5B19">
        <w:rPr>
          <w:rStyle w:val="StyleUnderline"/>
        </w:rPr>
        <w:t>$35-billion worth of renewable energy technology</w:t>
      </w:r>
      <w:r w:rsidRPr="00CC5B19">
        <w:rPr>
          <w:sz w:val="16"/>
        </w:rPr>
        <w:t xml:space="preserve">—equal to the total value of shoes exported from China that year. This year, China is rolling out pilot projects that could eventually lead to the world’s largest carbon trading system. “The broad scheme of things is that China believes it wants to become a resource-conserving, environmentally friendly society and that’s the way they describe it, in those exact words,” says Arthur Hanson, one of Canada’s leading experts on sustainable development. The former founding director of Dalhousie University’s School for Resource and Environmental Studies, Hanson is in Beijing this week in his role as international chief adviser to the China Council for International Co-operation on Environment and Development. </w:t>
      </w:r>
      <w:r w:rsidRPr="00CC5B19">
        <w:rPr>
          <w:rStyle w:val="StyleUnderline"/>
        </w:rPr>
        <w:t xml:space="preserve">Granted, </w:t>
      </w:r>
      <w:r w:rsidRPr="00CC5B19">
        <w:rPr>
          <w:rStyle w:val="StyleUnderline"/>
          <w:bdr w:val="single" w:sz="4" w:space="0" w:color="auto"/>
        </w:rPr>
        <w:t>China has little choice</w:t>
      </w:r>
      <w:r w:rsidRPr="00CC5B19">
        <w:rPr>
          <w:rStyle w:val="StyleUnderline"/>
        </w:rPr>
        <w:t xml:space="preserve"> but to invest in renewables as it seeks out more sources of energy to help power its rapidly developing economy, with GDP growth</w:t>
      </w:r>
      <w:r w:rsidRPr="00CC5B19">
        <w:rPr>
          <w:sz w:val="16"/>
        </w:rPr>
        <w:t xml:space="preserve"> expected just shy of eight per cent this year and an urban population rising by an estimated 2.3 per cent a year. </w:t>
      </w:r>
      <w:r w:rsidRPr="00CC5B19">
        <w:rPr>
          <w:rStyle w:val="StyleUnderline"/>
        </w:rPr>
        <w:t xml:space="preserve">Green energy is also seen as a political tool for the Chinese government that can </w:t>
      </w:r>
      <w:r w:rsidRPr="00CC5B19">
        <w:rPr>
          <w:rStyle w:val="StyleUnderline"/>
          <w:bdr w:val="single" w:sz="4" w:space="0" w:color="auto"/>
        </w:rPr>
        <w:t>quell rising environmental protests and appease political dissent</w:t>
      </w:r>
      <w:r w:rsidRPr="00CC5B19">
        <w:rPr>
          <w:sz w:val="16"/>
        </w:rPr>
        <w:t xml:space="preserve">. “The leadership in China is really recognizing that </w:t>
      </w:r>
      <w:r w:rsidRPr="00CC5B19">
        <w:rPr>
          <w:rStyle w:val="StyleUnderline"/>
        </w:rPr>
        <w:t xml:space="preserve">in order to manage and </w:t>
      </w:r>
      <w:r w:rsidRPr="00CC5B19">
        <w:rPr>
          <w:rStyle w:val="StyleUnderline"/>
        </w:rPr>
        <w:lastRenderedPageBreak/>
        <w:t>govern the country better you need to find a universal underlying theme</w:t>
      </w:r>
      <w:r w:rsidRPr="00CC5B19">
        <w:rPr>
          <w:sz w:val="16"/>
        </w:rPr>
        <w:t xml:space="preserve"> to make sure everyone is with you,” says Wu. “</w:t>
      </w:r>
      <w:r w:rsidRPr="00CC5B19">
        <w:rPr>
          <w:rStyle w:val="StyleUnderline"/>
        </w:rPr>
        <w:t>Green growth</w:t>
      </w:r>
      <w:r w:rsidRPr="00CC5B19">
        <w:rPr>
          <w:sz w:val="16"/>
        </w:rPr>
        <w:t xml:space="preserve"> or sustainable development </w:t>
      </w:r>
      <w:r w:rsidRPr="00CC5B19">
        <w:rPr>
          <w:rStyle w:val="StyleUnderline"/>
        </w:rPr>
        <w:t xml:space="preserve">happens to be </w:t>
      </w:r>
      <w:r w:rsidRPr="00CC5B19">
        <w:rPr>
          <w:rStyle w:val="StyleUnderline"/>
          <w:bdr w:val="single" w:sz="4" w:space="0" w:color="auto"/>
        </w:rPr>
        <w:t>the only one</w:t>
      </w:r>
      <w:r w:rsidRPr="00CC5B19">
        <w:rPr>
          <w:sz w:val="16"/>
        </w:rPr>
        <w:t xml:space="preserve">.” But </w:t>
      </w:r>
      <w:r w:rsidRPr="00CC5B19">
        <w:rPr>
          <w:rStyle w:val="StyleUnderline"/>
        </w:rPr>
        <w:t>beyond the obvious political and economic advantages of green energy, China is</w:t>
      </w:r>
      <w:r w:rsidRPr="00CC5B19">
        <w:rPr>
          <w:sz w:val="16"/>
        </w:rPr>
        <w:t xml:space="preserve"> also </w:t>
      </w:r>
      <w:r w:rsidRPr="00CC5B19">
        <w:rPr>
          <w:rStyle w:val="StyleUnderline"/>
        </w:rPr>
        <w:t>pinning</w:t>
      </w:r>
      <w:r w:rsidRPr="00CC5B19">
        <w:rPr>
          <w:sz w:val="16"/>
        </w:rPr>
        <w:t xml:space="preserve"> its </w:t>
      </w:r>
      <w:r w:rsidRPr="00CC5B19">
        <w:rPr>
          <w:rStyle w:val="StyleUnderline"/>
        </w:rPr>
        <w:t>hopes on the belief that global demand for clean technology will enable the country to transform</w:t>
      </w:r>
      <w:r w:rsidRPr="00CC5B19">
        <w:rPr>
          <w:sz w:val="16"/>
        </w:rPr>
        <w:t xml:space="preserve"> both </w:t>
      </w:r>
      <w:r w:rsidRPr="00CC5B19">
        <w:rPr>
          <w:rStyle w:val="StyleUnderline"/>
        </w:rPr>
        <w:t>its domestic economy and</w:t>
      </w:r>
      <w:r w:rsidRPr="00CC5B19">
        <w:rPr>
          <w:sz w:val="16"/>
        </w:rPr>
        <w:t xml:space="preserve"> its </w:t>
      </w:r>
      <w:r w:rsidRPr="00CC5B19">
        <w:rPr>
          <w:rStyle w:val="StyleUnderline"/>
        </w:rPr>
        <w:t>exports</w:t>
      </w:r>
      <w:r w:rsidRPr="00CC5B19">
        <w:rPr>
          <w:sz w:val="16"/>
        </w:rPr>
        <w:t xml:space="preserve">. Until now, China’s green energy sector has largely done what the country does best: import technology developed elsewhere, reproduce it for less money and then export it back to the West. That’s changing as China pours billions into </w:t>
      </w:r>
      <w:r w:rsidRPr="00CC5B19">
        <w:rPr>
          <w:rStyle w:val="StyleUnderline"/>
        </w:rPr>
        <w:t>research and development</w:t>
      </w:r>
      <w:r w:rsidRPr="00CC5B19">
        <w:rPr>
          <w:sz w:val="16"/>
        </w:rPr>
        <w:t xml:space="preserve"> and advanced education </w:t>
      </w:r>
      <w:r w:rsidRPr="00CC5B19">
        <w:rPr>
          <w:rStyle w:val="StyleUnderline"/>
        </w:rPr>
        <w:t>in</w:t>
      </w:r>
      <w:r w:rsidRPr="00CC5B19">
        <w:rPr>
          <w:sz w:val="16"/>
        </w:rPr>
        <w:t xml:space="preserve"> hopes </w:t>
      </w:r>
      <w:r w:rsidRPr="00CC5B19">
        <w:rPr>
          <w:rStyle w:val="StyleUnderline"/>
        </w:rPr>
        <w:t>that clean tech can help shift China from</w:t>
      </w:r>
      <w:r w:rsidRPr="00CC5B19">
        <w:rPr>
          <w:sz w:val="16"/>
        </w:rPr>
        <w:t xml:space="preserve"> being merely </w:t>
      </w:r>
      <w:r w:rsidRPr="00CC5B19">
        <w:rPr>
          <w:rStyle w:val="StyleUnderline"/>
        </w:rPr>
        <w:t>the low-cost factory of the world to</w:t>
      </w:r>
      <w:r w:rsidRPr="00CC5B19">
        <w:rPr>
          <w:sz w:val="16"/>
        </w:rPr>
        <w:t xml:space="preserve"> being </w:t>
      </w:r>
      <w:r w:rsidRPr="00CC5B19">
        <w:rPr>
          <w:rStyle w:val="StyleUnderline"/>
        </w:rPr>
        <w:t xml:space="preserve">a </w:t>
      </w:r>
      <w:r w:rsidRPr="00CC5B19">
        <w:rPr>
          <w:rStyle w:val="StyleUnderline"/>
          <w:bdr w:val="single" w:sz="4" w:space="0" w:color="auto"/>
        </w:rPr>
        <w:t>global leader in developing innovative technology</w:t>
      </w:r>
      <w:r w:rsidRPr="00CC5B19">
        <w:rPr>
          <w:rStyle w:val="StyleUnderline"/>
        </w:rPr>
        <w:t>. China’s</w:t>
      </w:r>
      <w:r w:rsidRPr="00CC5B19">
        <w:rPr>
          <w:sz w:val="16"/>
        </w:rPr>
        <w:t xml:space="preserve"> current </w:t>
      </w:r>
      <w:r w:rsidRPr="00CC5B19">
        <w:rPr>
          <w:rStyle w:val="StyleUnderline"/>
        </w:rPr>
        <w:t>five-year</w:t>
      </w:r>
      <w:r w:rsidRPr="00CC5B19">
        <w:rPr>
          <w:sz w:val="16"/>
        </w:rPr>
        <w:t xml:space="preserve"> plan, which runs through 2015, </w:t>
      </w:r>
      <w:r w:rsidRPr="00CC5B19">
        <w:rPr>
          <w:rStyle w:val="StyleUnderline"/>
        </w:rPr>
        <w:t>includes an economic development blueprint</w:t>
      </w:r>
      <w:r w:rsidRPr="00CC5B19">
        <w:rPr>
          <w:sz w:val="16"/>
        </w:rPr>
        <w:t xml:space="preserve"> that will see more than $1.5 trillion invested in seven industries, all of them related in some way to environmental protection and renewable energy technology. “Some of my colleagues feel we’ll be receiving an awful lot of technologies that are Chinese born and bred and brought to commercialization in Canada on the environment,” says Hanson. “It may take five to 10 years, but it won’t be a one-way flow of technology from the developed world to China. It will be in partnership or even a reverse flow.” China is moving quickly to incorporate electric vehicle technology into what has become the world’s largest automotive market. Already, Beijing drivers have practically abandoned internal combustion motorcycles for electric ones. “There’s millions of these things buzzing by and with very little noise and limited pollution,” says Hanson. “I don’t know who is going to be the winner in the electric automobile, but I think that everyone should be looking over their shoulders at the Chinese.” Like much of the economic development in China, the green energy industry’s growth has not come without controversy. China’s commitment to sustainable development has garnered its share of skepticism from environmentalists who argue that its investments have less to do with being an environmental role model and more to do with sustaining a green energy bubble it helped create. The Worldwatch Institute noted that as many as half of the wind turbines in northeastern China aren’t connected to any grid, that they are “ghost” projects like the vacant cities and shopping malls that have been built to prop up China’s construction industry. In the desert outside the city of Jiuquan, for instance, as many as 20 companies are in the midst of constructing what could be the world’s largest wind farm. Yet as few as a fifth of the 3,500 massive, 60-m windmills that now dot the landscape are hooked up, according to Worldwatch. What’s more, most of the electricity they might generate is needed on the other side of the country, on the industrialized eastern coast. While China has improved its energy efficiency, it has sometimes done so with a heavy hand, by simply shutting down small factories, or turning off power to entire communities for days. Much of China’s solar industry was developed for export and took a huge blow after the U.S. slapped steep protectionist tariffs on Chinese-made solar panels last year, accusing the country of trying to flood the American market with heavily subsidized components for below cost. The European Union launched its own Chinese anti-dumping probe in September. (China retaliated with an investigation into European imports of polysilicon, the raw material used to make solar panels.) Such trade disputes have had devastating effects on China’s solar industry and prompted the government to shift its focus for solar to its domestic market. In December it announced $2 billion in subsidies for the industry and says it plans to add another 10 gigawatts of solar capacity this year. Its targets for domestic solar growth have quadrupled in the past year, less out of environmental concern and more out of economic necessity. “Companies that were formerly success stories are literally now facing life or death situations,” says the Climate Group’s Wu. “Chinese banks invested a lot of money into those companies and suddenly there’s no market anymore. That’s part of the reason why the government has lately been driving their targets higher and higher in order to create a large enough domestic market.” Stimulating a domestic green energy market has also pushed China toward what is quickly becoming the world’s largest carbon trading market. China has emerged as the biggest user of the UN’s carbon credit program, which gives companies credits for clean energy investments they make to their businesses that they can sell on international carbon exchanges. Chinese companies represent 45 per cent of projects registered under the program and 65 per cent of its total of the emissions reductions. This year, China is rolling out the first of seven of its own carbon exchange pilot projects across both the industrial heartland in the Pearl River Delta and China’s rural regions with plans to create a national exchange system by 2016. It’s a move the Chinese government hopes will spur much-needed private investment in green energy—which until now has subsisted largely on public money—both by encouraging more companies to invest in green energy to earn credits and by establishing a market price for carbon emissions. China’s financial sector lacks the expertise to drive more private investment into emerging clean technology on its own, says Wu. “Banks see the sector as really high-risk,” she says. “But if you continue to rely on command-and-control to [encourage] investment, it costs too much.” The government has already signalled it will allow more consolidation among Chinese solar panel manufacturers, a sign that it won’t continue to prop up the industry forever. If it works, China’s carbon trading market could become a model for the rest of the world and will likely be critical to reducing global pollution, if only because it will help set the Chinese price for carbon emissions. The success or failure of China’s carbon trading system is “one of the most important questions of environmental policy of our time,” wrote researchers from FORES, a Swedish sustainable development think tank. Yet even with its ambitious investment, China’s green energy policies have hardly made a dent in the country’s overall energy consumption. China’s goal is to have 15 per cent of its energy from renewable sources by 2020. It’s already 17 per cent of Canada’s primary energy supply. Nearly 70 per cent of China’s energy still comes from coal and the country’s need for cheap energy is growing. From being a net exporter of coal as recently as 2008, China has become the world’s largest coal importer. Global demand for coal grew 4.3 per cent in 2011, according to the International Energy Agency. Virtually all of the demand came from China. All this means pollution in China will continue to get worse before it gets better. Images of masked commuters aren’t likely to be replaced with images of windmills and solar farms anytime soon. Hanson says the expectation is that it will take China until 2030, another 17 years, to get a handle on its pollution problem. Still, those stresses will bring more opportunities for green energy companies both in China and abroad, adds Hanson. That’s perhaps not too reassuring if you live in “Greyjing” today, but for the rest of the world, a breath of fresh air. </w:t>
      </w:r>
    </w:p>
    <w:p w:rsidR="000D29D8" w:rsidRPr="00CC5B19" w:rsidRDefault="000D29D8" w:rsidP="000D29D8">
      <w:pPr>
        <w:pStyle w:val="Heading4"/>
        <w:rPr>
          <w:rFonts w:cs="Calibri"/>
        </w:rPr>
      </w:pPr>
      <w:r>
        <w:rPr>
          <w:rFonts w:cs="Calibri"/>
        </w:rPr>
        <w:lastRenderedPageBreak/>
        <w:t xml:space="preserve">Chinese growth is key to stability – lash out, international relations, domestic instability. </w:t>
      </w:r>
    </w:p>
    <w:p w:rsidR="000D29D8" w:rsidRPr="00CC5B19" w:rsidRDefault="000D29D8" w:rsidP="000D29D8">
      <w:pPr>
        <w:rPr>
          <w:rFonts w:asciiTheme="minorHAnsi" w:hAnsiTheme="minorHAnsi" w:cstheme="minorHAnsi"/>
        </w:rPr>
      </w:pPr>
      <w:r w:rsidRPr="00CC5B19">
        <w:rPr>
          <w:rStyle w:val="Style13ptBold"/>
          <w:rFonts w:asciiTheme="minorHAnsi" w:hAnsiTheme="minorHAnsi" w:cstheme="minorHAnsi"/>
          <w:bCs w:val="0"/>
        </w:rPr>
        <w:t>Mead 9</w:t>
      </w:r>
      <w:r w:rsidRPr="00CC5B19">
        <w:rPr>
          <w:rFonts w:asciiTheme="minorHAnsi" w:hAnsiTheme="minorHAnsi" w:cstheme="minorHAnsi"/>
        </w:rPr>
        <w:t xml:space="preserve"> </w:t>
      </w:r>
      <w:r>
        <w:rPr>
          <w:rFonts w:asciiTheme="minorHAnsi" w:hAnsiTheme="minorHAnsi" w:cstheme="minorHAnsi"/>
        </w:rPr>
        <w:t>[</w:t>
      </w:r>
      <w:r w:rsidRPr="00CC5B19">
        <w:rPr>
          <w:rFonts w:asciiTheme="minorHAnsi" w:hAnsiTheme="minorHAnsi" w:cstheme="minorHAnsi"/>
        </w:rPr>
        <w:t>Walter Russell Mead, Henry A. Kissinger Senior Fellow in U.S. Foreign Policy at the Council on Foreign Relations, “Only Makes You Stronger,” The New Republic, 2/4/9, http://www.tnr.com/story_print.html?id=571cbbb9-2887-4d81-8542-92e83915f5f8</w:t>
      </w:r>
      <w:r>
        <w:rPr>
          <w:rFonts w:asciiTheme="minorHAnsi" w:hAnsiTheme="minorHAnsi" w:cstheme="minorHAnsi"/>
        </w:rPr>
        <w:t>]</w:t>
      </w:r>
    </w:p>
    <w:p w:rsidR="000D29D8" w:rsidRPr="00F9569E" w:rsidRDefault="000D29D8" w:rsidP="000D29D8">
      <w:pPr>
        <w:pStyle w:val="card"/>
        <w:ind w:left="0"/>
        <w:rPr>
          <w:rFonts w:asciiTheme="minorHAnsi" w:hAnsiTheme="minorHAnsi" w:cstheme="minorHAnsi"/>
          <w:sz w:val="16"/>
          <w:szCs w:val="22"/>
          <w:u w:val="none"/>
        </w:rPr>
      </w:pPr>
      <w:r w:rsidRPr="00F9569E">
        <w:rPr>
          <w:rStyle w:val="underline"/>
          <w:rFonts w:asciiTheme="minorHAnsi" w:hAnsiTheme="minorHAnsi" w:cstheme="minorHAnsi"/>
          <w:szCs w:val="22"/>
        </w:rPr>
        <w:t xml:space="preserve">The </w:t>
      </w:r>
      <w:r w:rsidRPr="00F9569E">
        <w:rPr>
          <w:rStyle w:val="Emphasis"/>
          <w:rFonts w:asciiTheme="minorHAnsi" w:hAnsiTheme="minorHAnsi" w:cstheme="minorHAnsi"/>
          <w:szCs w:val="22"/>
        </w:rPr>
        <w:t>greatest danger</w:t>
      </w:r>
      <w:r w:rsidRPr="00F9569E">
        <w:rPr>
          <w:rFonts w:asciiTheme="minorHAnsi" w:hAnsiTheme="minorHAnsi" w:cstheme="minorHAnsi"/>
          <w:sz w:val="16"/>
          <w:szCs w:val="22"/>
          <w:u w:val="none"/>
        </w:rPr>
        <w:t xml:space="preserve"> both </w:t>
      </w:r>
      <w:r w:rsidRPr="00F9569E">
        <w:rPr>
          <w:rStyle w:val="underline"/>
          <w:rFonts w:asciiTheme="minorHAnsi" w:hAnsiTheme="minorHAnsi" w:cstheme="minorHAnsi"/>
          <w:szCs w:val="22"/>
        </w:rPr>
        <w:t xml:space="preserve">to </w:t>
      </w:r>
      <w:r w:rsidRPr="00F9569E">
        <w:rPr>
          <w:rStyle w:val="Emphasis"/>
          <w:rFonts w:asciiTheme="minorHAnsi" w:hAnsiTheme="minorHAnsi" w:cstheme="minorHAnsi"/>
          <w:szCs w:val="22"/>
        </w:rPr>
        <w:t>U.S.-China relations</w:t>
      </w:r>
      <w:r w:rsidRPr="00F9569E">
        <w:rPr>
          <w:rStyle w:val="underline"/>
          <w:rFonts w:asciiTheme="minorHAnsi" w:hAnsiTheme="minorHAnsi" w:cstheme="minorHAnsi"/>
          <w:szCs w:val="22"/>
        </w:rPr>
        <w:t xml:space="preserve"> and</w:t>
      </w:r>
      <w:r w:rsidRPr="00F9569E">
        <w:rPr>
          <w:rFonts w:asciiTheme="minorHAnsi" w:hAnsiTheme="minorHAnsi" w:cstheme="minorHAnsi"/>
          <w:sz w:val="16"/>
          <w:szCs w:val="22"/>
          <w:u w:val="none"/>
        </w:rPr>
        <w:t xml:space="preserve"> to </w:t>
      </w:r>
      <w:r w:rsidRPr="00F9569E">
        <w:rPr>
          <w:rStyle w:val="Emphasis"/>
          <w:rFonts w:asciiTheme="minorHAnsi" w:hAnsiTheme="minorHAnsi" w:cstheme="minorHAnsi"/>
          <w:szCs w:val="22"/>
        </w:rPr>
        <w:t>American power itself</w:t>
      </w:r>
      <w:r w:rsidRPr="00F9569E">
        <w:rPr>
          <w:rStyle w:val="underline"/>
          <w:rFonts w:asciiTheme="minorHAnsi" w:hAnsiTheme="minorHAnsi" w:cstheme="minorHAnsi"/>
          <w:szCs w:val="22"/>
        </w:rPr>
        <w:t xml:space="preserve"> is </w:t>
      </w:r>
      <w:r w:rsidRPr="00F9569E">
        <w:rPr>
          <w:rFonts w:asciiTheme="minorHAnsi" w:hAnsiTheme="minorHAnsi" w:cstheme="minorHAnsi"/>
          <w:sz w:val="16"/>
          <w:szCs w:val="22"/>
          <w:u w:val="none"/>
        </w:rPr>
        <w:t xml:space="preserve">probably </w:t>
      </w:r>
      <w:r w:rsidRPr="00F9569E">
        <w:rPr>
          <w:rStyle w:val="Emphasis"/>
          <w:rFonts w:asciiTheme="minorHAnsi" w:hAnsiTheme="minorHAnsi" w:cstheme="minorHAnsi"/>
          <w:szCs w:val="22"/>
        </w:rPr>
        <w:t xml:space="preserve">not that China will rise too far, too </w:t>
      </w:r>
      <w:r w:rsidRPr="00F9569E">
        <w:rPr>
          <w:rStyle w:val="underline"/>
          <w:rFonts w:asciiTheme="minorHAnsi" w:hAnsiTheme="minorHAnsi" w:cstheme="minorHAnsi"/>
          <w:szCs w:val="22"/>
        </w:rPr>
        <w:t>fast; it is that the</w:t>
      </w:r>
      <w:r w:rsidRPr="00F9569E">
        <w:rPr>
          <w:rFonts w:asciiTheme="minorHAnsi" w:hAnsiTheme="minorHAnsi" w:cstheme="minorHAnsi"/>
          <w:sz w:val="16"/>
          <w:szCs w:val="22"/>
          <w:u w:val="none"/>
        </w:rPr>
        <w:t xml:space="preserve"> current </w:t>
      </w:r>
      <w:r w:rsidRPr="00F9569E">
        <w:rPr>
          <w:rStyle w:val="underline"/>
          <w:rFonts w:asciiTheme="minorHAnsi" w:hAnsiTheme="minorHAnsi" w:cstheme="minorHAnsi"/>
          <w:szCs w:val="22"/>
        </w:rPr>
        <w:t>crisis might end China's growth</w:t>
      </w:r>
      <w:r w:rsidRPr="00F9569E">
        <w:rPr>
          <w:rFonts w:asciiTheme="minorHAnsi" w:hAnsiTheme="minorHAnsi" w:cstheme="minorHAnsi"/>
          <w:sz w:val="16"/>
          <w:szCs w:val="22"/>
          <w:u w:val="none"/>
        </w:rPr>
        <w:t xml:space="preserve"> miracle. In the worst-case scenario, the </w:t>
      </w:r>
      <w:r w:rsidRPr="00F9569E">
        <w:rPr>
          <w:rStyle w:val="underline"/>
          <w:rFonts w:asciiTheme="minorHAnsi" w:hAnsiTheme="minorHAnsi" w:cstheme="minorHAnsi"/>
          <w:szCs w:val="22"/>
        </w:rPr>
        <w:t>turmoil</w:t>
      </w:r>
      <w:r w:rsidRPr="00F9569E">
        <w:rPr>
          <w:rFonts w:asciiTheme="minorHAnsi" w:hAnsiTheme="minorHAnsi" w:cstheme="minorHAnsi"/>
          <w:sz w:val="16"/>
          <w:szCs w:val="22"/>
          <w:u w:val="none"/>
        </w:rPr>
        <w:t xml:space="preserve"> in the international economy </w:t>
      </w:r>
      <w:r w:rsidRPr="00F9569E">
        <w:rPr>
          <w:rStyle w:val="underline"/>
          <w:rFonts w:asciiTheme="minorHAnsi" w:hAnsiTheme="minorHAnsi" w:cstheme="minorHAnsi"/>
          <w:szCs w:val="22"/>
        </w:rPr>
        <w:t xml:space="preserve">will </w:t>
      </w:r>
      <w:r w:rsidRPr="00F9569E">
        <w:rPr>
          <w:rStyle w:val="Emphasis"/>
          <w:rFonts w:asciiTheme="minorHAnsi" w:hAnsiTheme="minorHAnsi" w:cstheme="minorHAnsi"/>
          <w:szCs w:val="22"/>
        </w:rPr>
        <w:t>plunge China into a major economic downturn</w:t>
      </w:r>
      <w:r w:rsidRPr="00F9569E">
        <w:rPr>
          <w:rStyle w:val="underline"/>
          <w:rFonts w:asciiTheme="minorHAnsi" w:hAnsiTheme="minorHAnsi" w:cstheme="minorHAnsi"/>
          <w:szCs w:val="22"/>
        </w:rPr>
        <w:t xml:space="preserve">. The Chinese financial system will </w:t>
      </w:r>
      <w:r w:rsidRPr="00F9569E">
        <w:rPr>
          <w:rStyle w:val="Emphasis"/>
          <w:rFonts w:asciiTheme="minorHAnsi" w:hAnsiTheme="minorHAnsi" w:cstheme="minorHAnsi"/>
          <w:szCs w:val="22"/>
        </w:rPr>
        <w:t>implode</w:t>
      </w:r>
      <w:r w:rsidRPr="00F9569E">
        <w:rPr>
          <w:rFonts w:asciiTheme="minorHAnsi" w:hAnsiTheme="minorHAnsi" w:cstheme="minorHAnsi"/>
          <w:sz w:val="16"/>
          <w:szCs w:val="22"/>
          <w:u w:val="none"/>
        </w:rPr>
        <w:t xml:space="preserve"> as loans to both state and private enterprises go bad. </w:t>
      </w:r>
      <w:r w:rsidRPr="00F9569E">
        <w:rPr>
          <w:rStyle w:val="underline"/>
          <w:rFonts w:asciiTheme="minorHAnsi" w:hAnsiTheme="minorHAnsi" w:cstheme="minorHAnsi"/>
          <w:szCs w:val="22"/>
        </w:rPr>
        <w:t xml:space="preserve">Millions or even tens of millions of Chinese will be unemployed in a country </w:t>
      </w:r>
      <w:r w:rsidRPr="00F9569E">
        <w:rPr>
          <w:rStyle w:val="Emphasis"/>
          <w:rFonts w:asciiTheme="minorHAnsi" w:hAnsiTheme="minorHAnsi" w:cstheme="minorHAnsi"/>
          <w:szCs w:val="22"/>
        </w:rPr>
        <w:t>without an effective social safety net</w:t>
      </w:r>
      <w:r w:rsidRPr="00F9569E">
        <w:rPr>
          <w:rFonts w:asciiTheme="minorHAnsi" w:hAnsiTheme="minorHAnsi" w:cstheme="minorHAnsi"/>
          <w:sz w:val="16"/>
          <w:szCs w:val="22"/>
          <w:u w:val="none"/>
        </w:rPr>
        <w:t xml:space="preserve">. The </w:t>
      </w:r>
      <w:r w:rsidRPr="00F9569E">
        <w:rPr>
          <w:rStyle w:val="underline"/>
          <w:rFonts w:asciiTheme="minorHAnsi" w:hAnsiTheme="minorHAnsi" w:cstheme="minorHAnsi"/>
          <w:szCs w:val="22"/>
        </w:rPr>
        <w:t>collapse of asset bubbles</w:t>
      </w:r>
      <w:r w:rsidRPr="00F9569E">
        <w:rPr>
          <w:rFonts w:asciiTheme="minorHAnsi" w:hAnsiTheme="minorHAnsi" w:cstheme="minorHAnsi"/>
          <w:sz w:val="16"/>
          <w:szCs w:val="22"/>
          <w:u w:val="none"/>
        </w:rPr>
        <w:t xml:space="preserve"> in the stock and property markets </w:t>
      </w:r>
      <w:r w:rsidRPr="00F9569E">
        <w:rPr>
          <w:rStyle w:val="underline"/>
          <w:rFonts w:asciiTheme="minorHAnsi" w:hAnsiTheme="minorHAnsi" w:cstheme="minorHAnsi"/>
          <w:szCs w:val="22"/>
        </w:rPr>
        <w:t>will wipe out the savings of a generation of the</w:t>
      </w:r>
      <w:r w:rsidRPr="00F9569E">
        <w:rPr>
          <w:rFonts w:asciiTheme="minorHAnsi" w:hAnsiTheme="minorHAnsi" w:cstheme="minorHAnsi"/>
          <w:sz w:val="16"/>
          <w:szCs w:val="22"/>
          <w:u w:val="none"/>
        </w:rPr>
        <w:t xml:space="preserve"> Chinese </w:t>
      </w:r>
      <w:r w:rsidRPr="00F9569E">
        <w:rPr>
          <w:rStyle w:val="underline"/>
          <w:rFonts w:asciiTheme="minorHAnsi" w:hAnsiTheme="minorHAnsi" w:cstheme="minorHAnsi"/>
          <w:szCs w:val="22"/>
        </w:rPr>
        <w:t xml:space="preserve">middle class. The </w:t>
      </w:r>
      <w:r w:rsidRPr="00F9569E">
        <w:rPr>
          <w:rStyle w:val="Emphasis"/>
          <w:rFonts w:asciiTheme="minorHAnsi" w:hAnsiTheme="minorHAnsi" w:cstheme="minorHAnsi"/>
          <w:szCs w:val="22"/>
        </w:rPr>
        <w:t>political consequences</w:t>
      </w:r>
      <w:r w:rsidRPr="00F9569E">
        <w:rPr>
          <w:rStyle w:val="underline"/>
          <w:rFonts w:asciiTheme="minorHAnsi" w:hAnsiTheme="minorHAnsi" w:cstheme="minorHAnsi"/>
          <w:szCs w:val="22"/>
        </w:rPr>
        <w:t xml:space="preserve"> could include </w:t>
      </w:r>
      <w:r w:rsidRPr="00F9569E">
        <w:rPr>
          <w:rStyle w:val="Emphasis"/>
          <w:rFonts w:asciiTheme="minorHAnsi" w:hAnsiTheme="minorHAnsi" w:cstheme="minorHAnsi"/>
          <w:szCs w:val="22"/>
        </w:rPr>
        <w:t>dangerous unrest</w:t>
      </w:r>
      <w:r w:rsidRPr="00F9569E">
        <w:rPr>
          <w:rStyle w:val="underline"/>
          <w:rFonts w:asciiTheme="minorHAnsi" w:hAnsiTheme="minorHAnsi" w:cstheme="minorHAnsi"/>
          <w:szCs w:val="22"/>
        </w:rPr>
        <w:t>--and</w:t>
      </w:r>
      <w:r w:rsidRPr="00F9569E">
        <w:rPr>
          <w:rFonts w:asciiTheme="minorHAnsi" w:hAnsiTheme="minorHAnsi" w:cstheme="minorHAnsi"/>
          <w:sz w:val="16"/>
          <w:szCs w:val="22"/>
          <w:u w:val="none"/>
        </w:rPr>
        <w:t xml:space="preserve"> a bitter climate of </w:t>
      </w:r>
      <w:r w:rsidRPr="00F9569E">
        <w:rPr>
          <w:rStyle w:val="Emphasis"/>
          <w:rFonts w:asciiTheme="minorHAnsi" w:hAnsiTheme="minorHAnsi" w:cstheme="minorHAnsi"/>
          <w:szCs w:val="22"/>
        </w:rPr>
        <w:t>anti-foreign feeling</w:t>
      </w:r>
      <w:r w:rsidRPr="00F9569E">
        <w:rPr>
          <w:rStyle w:val="underline"/>
          <w:rFonts w:asciiTheme="minorHAnsi" w:hAnsiTheme="minorHAnsi" w:cstheme="minorHAnsi"/>
          <w:szCs w:val="22"/>
        </w:rPr>
        <w:t xml:space="preserve"> that blames others for China's woes</w:t>
      </w:r>
      <w:r w:rsidRPr="00F9569E">
        <w:rPr>
          <w:rFonts w:asciiTheme="minorHAnsi" w:hAnsiTheme="minorHAnsi" w:cstheme="minorHAnsi"/>
          <w:sz w:val="16"/>
          <w:szCs w:val="22"/>
          <w:u w:val="none"/>
        </w:rPr>
        <w:t>. (</w:t>
      </w:r>
      <w:r w:rsidRPr="00F9569E">
        <w:rPr>
          <w:rStyle w:val="Emphasis"/>
          <w:rFonts w:asciiTheme="minorHAnsi" w:hAnsiTheme="minorHAnsi" w:cstheme="minorHAnsi"/>
          <w:szCs w:val="22"/>
        </w:rPr>
        <w:t>Think of Weimar Germany</w:t>
      </w:r>
      <w:r w:rsidRPr="00F9569E">
        <w:rPr>
          <w:rFonts w:asciiTheme="minorHAnsi" w:hAnsiTheme="minorHAnsi" w:cstheme="minorHAnsi"/>
          <w:sz w:val="16"/>
          <w:szCs w:val="22"/>
          <w:u w:val="none"/>
        </w:rPr>
        <w:t xml:space="preserve">, when both Nazi and communist politicians blamed the West for Germany's economic travails.) Worse, </w:t>
      </w:r>
      <w:r w:rsidRPr="00F9569E">
        <w:rPr>
          <w:rStyle w:val="Emphasis"/>
          <w:rFonts w:asciiTheme="minorHAnsi" w:hAnsiTheme="minorHAnsi" w:cstheme="minorHAnsi"/>
          <w:szCs w:val="22"/>
        </w:rPr>
        <w:t>instability could lead to a vicious cycle</w:t>
      </w:r>
      <w:r w:rsidRPr="00F9569E">
        <w:rPr>
          <w:rFonts w:asciiTheme="minorHAnsi" w:hAnsiTheme="minorHAnsi" w:cstheme="minorHAnsi"/>
          <w:sz w:val="16"/>
          <w:szCs w:val="22"/>
          <w:u w:val="none"/>
        </w:rPr>
        <w:t xml:space="preserve">, as nervous investors moved their money out of the country, </w:t>
      </w:r>
      <w:r w:rsidRPr="00F9569E">
        <w:rPr>
          <w:rStyle w:val="underline"/>
          <w:rFonts w:asciiTheme="minorHAnsi" w:hAnsiTheme="minorHAnsi" w:cstheme="minorHAnsi"/>
          <w:szCs w:val="22"/>
        </w:rPr>
        <w:t xml:space="preserve">further slowing growth and, in turn, </w:t>
      </w:r>
      <w:r w:rsidRPr="00F9569E">
        <w:rPr>
          <w:rStyle w:val="Emphasis"/>
          <w:rFonts w:asciiTheme="minorHAnsi" w:hAnsiTheme="minorHAnsi" w:cstheme="minorHAnsi"/>
          <w:szCs w:val="22"/>
        </w:rPr>
        <w:t>fomenting ever-greater bitterness</w:t>
      </w:r>
      <w:r w:rsidRPr="00F9569E">
        <w:rPr>
          <w:rStyle w:val="underline"/>
          <w:rFonts w:asciiTheme="minorHAnsi" w:hAnsiTheme="minorHAnsi" w:cstheme="minorHAnsi"/>
          <w:szCs w:val="22"/>
        </w:rPr>
        <w:t>.</w:t>
      </w:r>
      <w:r w:rsidRPr="00F9569E">
        <w:rPr>
          <w:rFonts w:asciiTheme="minorHAnsi" w:hAnsiTheme="minorHAnsi" w:cstheme="minorHAnsi"/>
          <w:sz w:val="16"/>
          <w:szCs w:val="22"/>
          <w:u w:val="none"/>
        </w:rPr>
        <w:t xml:space="preserve"> Thanks to a generation of rapid economic growth, </w:t>
      </w:r>
      <w:r w:rsidRPr="00F9569E">
        <w:rPr>
          <w:rStyle w:val="underline"/>
          <w:rFonts w:asciiTheme="minorHAnsi" w:hAnsiTheme="minorHAnsi" w:cstheme="minorHAnsi"/>
          <w:szCs w:val="22"/>
        </w:rPr>
        <w:t>China has so far been able to manage the stresses and conflicts of modernization and change; nobody knows what will happen if the growth stops</w:t>
      </w:r>
      <w:r w:rsidRPr="00F9569E">
        <w:rPr>
          <w:rFonts w:asciiTheme="minorHAnsi" w:hAnsiTheme="minorHAnsi" w:cstheme="minorHAnsi"/>
          <w:sz w:val="16"/>
          <w:szCs w:val="22"/>
          <w:u w:val="none"/>
        </w:rPr>
        <w:t>.</w:t>
      </w:r>
    </w:p>
    <w:p w:rsidR="000D29D8" w:rsidRPr="00CC5B19" w:rsidRDefault="000D29D8" w:rsidP="000D29D8">
      <w:pPr>
        <w:pStyle w:val="Heading4"/>
      </w:pPr>
      <w:r>
        <w:t>Nuclear war.</w:t>
      </w:r>
    </w:p>
    <w:p w:rsidR="000D29D8" w:rsidRPr="00CC5B19" w:rsidRDefault="000D29D8" w:rsidP="000D29D8">
      <w:pPr>
        <w:rPr>
          <w:sz w:val="26"/>
          <w:szCs w:val="26"/>
        </w:rPr>
      </w:pPr>
      <w:r w:rsidRPr="00CC5B19">
        <w:rPr>
          <w:b/>
          <w:bCs/>
          <w:sz w:val="26"/>
          <w:szCs w:val="26"/>
        </w:rPr>
        <w:t>Yee and Storey 02</w:t>
      </w:r>
      <w:r w:rsidRPr="00CC5B19">
        <w:rPr>
          <w:sz w:val="26"/>
          <w:szCs w:val="26"/>
        </w:rPr>
        <w:t xml:space="preserve"> </w:t>
      </w:r>
      <w:r w:rsidRPr="00CC5B19">
        <w:t>[Herbert Yee, prof. politics and IR @ Hong Kong Baptist University, Ian Storey, lecturer in Defense studies @ Deakin University, The China Threat: Perceptions, Myths, and Reality. 2002 pg 5]</w:t>
      </w:r>
    </w:p>
    <w:p w:rsidR="000D29D8" w:rsidRPr="00CC5B19" w:rsidRDefault="000D29D8" w:rsidP="000D29D8">
      <w:pPr>
        <w:rPr>
          <w:rFonts w:asciiTheme="minorHAnsi" w:hAnsiTheme="minorHAnsi" w:cstheme="minorHAnsi"/>
          <w:bCs/>
          <w:u w:val="single"/>
        </w:rPr>
      </w:pPr>
      <w:r w:rsidRPr="00CC5B19">
        <w:rPr>
          <w:rFonts w:asciiTheme="minorHAnsi" w:hAnsiTheme="minorHAnsi" w:cstheme="minorHAnsi"/>
          <w:sz w:val="16"/>
        </w:rPr>
        <w:t xml:space="preserve">The fourth factor contributing to </w:t>
      </w:r>
      <w:r w:rsidRPr="00CC5B19">
        <w:rPr>
          <w:rFonts w:asciiTheme="minorHAnsi" w:hAnsiTheme="minorHAnsi" w:cstheme="minorHAnsi"/>
          <w:bCs/>
          <w:u w:val="single"/>
        </w:rPr>
        <w:t>the perception of a China threat is the fear of political and economic collapse in the PRC, resulting in territorial fragmentation, civil war and waves of refugees pouring into neighbouring countries. Naturally</w:t>
      </w:r>
      <w:r w:rsidRPr="00CC5B19">
        <w:rPr>
          <w:rFonts w:asciiTheme="minorHAnsi" w:hAnsiTheme="minorHAnsi" w:cstheme="minorHAnsi"/>
          <w:sz w:val="16"/>
        </w:rPr>
        <w:t xml:space="preserve">, any or all of these scenarios </w:t>
      </w:r>
      <w:r w:rsidRPr="00CC5B19">
        <w:rPr>
          <w:rFonts w:asciiTheme="minorHAnsi" w:hAnsiTheme="minorHAnsi" w:cstheme="minorHAnsi"/>
          <w:bCs/>
          <w:u w:val="single"/>
        </w:rPr>
        <w:t>would have a profoundly negative impact on regional stability</w:t>
      </w:r>
      <w:r w:rsidRPr="00CC5B19">
        <w:rPr>
          <w:rFonts w:asciiTheme="minorHAnsi" w:hAnsiTheme="minorHAnsi" w:cstheme="minorHAnsi"/>
          <w:sz w:val="16"/>
        </w:rPr>
        <w:t xml:space="preserve">. Today the Chinese leadership faces a raft of internal problems, including the increasing political demands of its citizens, a growing population, a shortage of natural resources and a deterioration in the natural environment caused by rapid industrialisation and pollution. These </w:t>
      </w:r>
      <w:r w:rsidRPr="00CC5B19">
        <w:rPr>
          <w:rFonts w:asciiTheme="minorHAnsi" w:hAnsiTheme="minorHAnsi" w:cstheme="minorHAnsi"/>
          <w:bCs/>
          <w:sz w:val="16"/>
        </w:rPr>
        <w:t>problems are putting a strain on the central government's ability to govern effectively. Political disintegration or a Chinese civil war might result in millions of</w:t>
      </w:r>
      <w:r w:rsidRPr="00CC5B19">
        <w:rPr>
          <w:rFonts w:asciiTheme="minorHAnsi" w:hAnsiTheme="minorHAnsi" w:cstheme="minorHAnsi"/>
          <w:bCs/>
          <w:u w:val="single"/>
        </w:rPr>
        <w:t xml:space="preserve"> Chinese refugees seeking asylum in neighbouring countries. Such an unprecedented exodus of refugees from a collapsed PRC would no doubt put a severe strain on the limited resources of China's neighbours</w:t>
      </w:r>
      <w:r w:rsidRPr="00CC5B19">
        <w:rPr>
          <w:rFonts w:asciiTheme="minorHAnsi" w:hAnsiTheme="minorHAnsi" w:cstheme="minorHAnsi"/>
          <w:sz w:val="16"/>
        </w:rPr>
        <w:t xml:space="preserve">. A fragmented </w:t>
      </w:r>
      <w:r w:rsidRPr="00CC5B19">
        <w:rPr>
          <w:rFonts w:asciiTheme="minorHAnsi" w:hAnsiTheme="minorHAnsi" w:cstheme="minorHAnsi"/>
          <w:bCs/>
          <w:u w:val="single"/>
        </w:rPr>
        <w:t>China could also result in another nightmare scenario - nuclear weapons falling into the hands of irresponsible local provincial leaders or warlords.2 From this perspective, a disintegrating China would also pose a threat to its neighbours and the world.</w:t>
      </w:r>
    </w:p>
    <w:p w:rsidR="000D29D8" w:rsidRPr="000D29D8" w:rsidRDefault="000D29D8" w:rsidP="000D29D8">
      <w:pPr>
        <w:pStyle w:val="Heading3"/>
      </w:pPr>
      <w:r>
        <w:lastRenderedPageBreak/>
        <w:t>Retrenchment---2NC</w:t>
      </w:r>
    </w:p>
    <w:p w:rsidR="000D29D8" w:rsidRDefault="000D29D8" w:rsidP="000D29D8">
      <w:pPr>
        <w:pStyle w:val="Heading4"/>
      </w:pPr>
      <w:r>
        <w:t>Multipolarity is coming and its peaceful</w:t>
      </w:r>
    </w:p>
    <w:p w:rsidR="000D29D8" w:rsidRPr="00DB0804" w:rsidRDefault="000D29D8" w:rsidP="000D29D8">
      <w:r>
        <w:rPr>
          <w:rStyle w:val="Style13ptBold"/>
        </w:rPr>
        <w:t xml:space="preserve">Roggeveen 24 </w:t>
      </w:r>
      <w:r>
        <w:t>(</w:t>
      </w:r>
      <w:r w:rsidRPr="00F31D58">
        <w:t xml:space="preserve">Sam Roggeveen, </w:t>
      </w:r>
      <w:r>
        <w:t>director of the International Security Program at the Lowy Institute in Sydney, International Politik Quarterly</w:t>
      </w:r>
      <w:r w:rsidRPr="00DB0804">
        <w:t>, https://ip-quarterly.com/en/donald-trump-and-relative-decline-us-power-asia</w:t>
      </w:r>
      <w:r>
        <w:t>)</w:t>
      </w:r>
    </w:p>
    <w:p w:rsidR="000D29D8" w:rsidRPr="00E62B62" w:rsidRDefault="000D29D8" w:rsidP="000D29D8">
      <w:pPr>
        <w:rPr>
          <w:sz w:val="14"/>
        </w:rPr>
      </w:pPr>
      <w:r w:rsidRPr="00E62B62">
        <w:rPr>
          <w:sz w:val="14"/>
        </w:rPr>
        <w:t>A Multipolar Regional Order</w:t>
      </w:r>
    </w:p>
    <w:p w:rsidR="000D29D8" w:rsidRPr="00E62B62" w:rsidRDefault="000D29D8" w:rsidP="000D29D8">
      <w:pPr>
        <w:rPr>
          <w:sz w:val="14"/>
        </w:rPr>
      </w:pPr>
      <w:r w:rsidRPr="00F7739F">
        <w:rPr>
          <w:rStyle w:val="StyleUnderline"/>
        </w:rPr>
        <w:t>The long-term direction of movemen</w:t>
      </w:r>
      <w:r w:rsidRPr="00E62B62">
        <w:rPr>
          <w:sz w:val="14"/>
        </w:rPr>
        <w:t xml:space="preserve">t, then, </w:t>
      </w:r>
      <w:r w:rsidRPr="00F7739F">
        <w:rPr>
          <w:rStyle w:val="StyleUnderline"/>
        </w:rPr>
        <w:t>is away from US leadership and toward a multipolar regional order. China will be the leader</w:t>
      </w:r>
      <w:r w:rsidRPr="00E62B62">
        <w:rPr>
          <w:sz w:val="14"/>
        </w:rPr>
        <w:t xml:space="preserve">; that much is certain. </w:t>
      </w:r>
      <w:r w:rsidRPr="00F7739F">
        <w:rPr>
          <w:rStyle w:val="StyleUnderline"/>
        </w:rPr>
        <w:t>But whether it becomes the dominant power is still unsettled and is something that all Asian countries can have a role in deciding</w:t>
      </w:r>
      <w:r w:rsidRPr="00E62B62">
        <w:rPr>
          <w:sz w:val="14"/>
        </w:rPr>
        <w:t xml:space="preserve">. For America’s allies and partners in Asia, </w:t>
      </w:r>
      <w:r w:rsidRPr="00F7739F">
        <w:rPr>
          <w:rStyle w:val="StyleUnderline"/>
        </w:rPr>
        <w:t>the comfort of post-Cold War US hegemony is over</w:t>
      </w:r>
      <w:r w:rsidRPr="0035016E">
        <w:rPr>
          <w:rStyle w:val="StyleUnderline"/>
        </w:rPr>
        <w:t>, and they cannot bring it back</w:t>
      </w:r>
      <w:r w:rsidRPr="00E62B62">
        <w:rPr>
          <w:sz w:val="14"/>
        </w:rPr>
        <w:t xml:space="preserve">. But </w:t>
      </w:r>
      <w:r w:rsidRPr="0035016E">
        <w:rPr>
          <w:rStyle w:val="StyleUnderline"/>
        </w:rPr>
        <w:t>that doesn’t mean China will be the new hegemon</w:t>
      </w:r>
      <w:r w:rsidRPr="00E62B62">
        <w:rPr>
          <w:sz w:val="14"/>
        </w:rPr>
        <w:t xml:space="preserve">. China will mostly have its way with smaller countries on its borders; Beijing is already establishing a sphere of influence on continental Southeast Asia. But Asia is mostly a maritime realm, and that favors the countries that want to constrain China because power is difficult to project over the vast spaces of maritime Asia. </w:t>
      </w:r>
    </w:p>
    <w:p w:rsidR="000D29D8" w:rsidRPr="00E62B62" w:rsidRDefault="000D29D8" w:rsidP="000D29D8">
      <w:pPr>
        <w:rPr>
          <w:sz w:val="14"/>
        </w:rPr>
      </w:pPr>
    </w:p>
    <w:p w:rsidR="000D29D8" w:rsidRPr="00E62B62" w:rsidRDefault="000D29D8" w:rsidP="000D29D8">
      <w:pPr>
        <w:rPr>
          <w:sz w:val="14"/>
        </w:rPr>
      </w:pPr>
      <w:r w:rsidRPr="0035016E">
        <w:rPr>
          <w:rStyle w:val="StyleUnderline"/>
        </w:rPr>
        <w:t>We may thus see the slow development of competing spheres of influence in Asia, geographic sub-regions in which one great power dominates and others do not interfere</w:t>
      </w:r>
      <w:r w:rsidRPr="00E62B62">
        <w:rPr>
          <w:sz w:val="14"/>
        </w:rPr>
        <w:t xml:space="preserve">. The US is the obvious leader for one such sphere in North Asia, but its commitment to maintain such an order is questionable, so at the very least, Japan and South Korea will have to do more heavy lifting, including perhaps by building their own nuclear weapons. South Korea is the most likely candidate because there is strong public support for an independent deterrent, and Seoul has already developed strategic weapons systems (such as submarine-launched ballistic missiles) designed to carry nuclear weapons. Indeed, if there is one US ally in Asia which has not behaved like a startled kangaroo in the headlights, it is </w:t>
      </w:r>
      <w:r w:rsidRPr="0035016E">
        <w:rPr>
          <w:rStyle w:val="StyleUnderline"/>
        </w:rPr>
        <w:t>South Korea</w:t>
      </w:r>
      <w:r w:rsidRPr="00E62B62">
        <w:rPr>
          <w:sz w:val="14"/>
        </w:rPr>
        <w:t xml:space="preserve">, which has </w:t>
      </w:r>
      <w:r w:rsidRPr="0035016E">
        <w:rPr>
          <w:rStyle w:val="StyleUnderline"/>
        </w:rPr>
        <w:t>steadily developed more capable deterrence forces that don’t rely on the US</w:t>
      </w:r>
      <w:r w:rsidRPr="00E62B62">
        <w:rPr>
          <w:sz w:val="14"/>
        </w:rPr>
        <w:t xml:space="preserve">. </w:t>
      </w:r>
    </w:p>
    <w:p w:rsidR="000D29D8" w:rsidRPr="00E62B62" w:rsidRDefault="000D29D8" w:rsidP="000D29D8">
      <w:pPr>
        <w:rPr>
          <w:sz w:val="14"/>
        </w:rPr>
      </w:pPr>
    </w:p>
    <w:p w:rsidR="000D29D8" w:rsidRPr="00E62B62" w:rsidRDefault="000D29D8" w:rsidP="000D29D8">
      <w:pPr>
        <w:rPr>
          <w:sz w:val="14"/>
        </w:rPr>
      </w:pPr>
      <w:r w:rsidRPr="00F7739F">
        <w:rPr>
          <w:rStyle w:val="StyleUnderline"/>
        </w:rPr>
        <w:t>The most promising path toward peace in Asia is a balance of power based on spheres of influence, and that is the direction the region appears to be drifting toward. Without ever formally conceding its claim to regional hegemony, the US has implicitly accepted that hegemony is unsustainable.</w:t>
      </w:r>
      <w:r w:rsidRPr="00E62B62">
        <w:rPr>
          <w:sz w:val="14"/>
        </w:rPr>
        <w:t xml:space="preserve"> What remains far from settled, however, is the question of boundaries: where does one side’s sphere of influence end and another’s begin? Any discussion of Asian geopolitics inevitably comes back to Taiwan, and this is where the question of boundaries is most clearly in dispute. To whose sphere of influence does Taiwan belong? The answer to that question will determine the fate of the region, and the safety of the world</w:t>
      </w:r>
    </w:p>
    <w:p w:rsidR="000D29D8" w:rsidRDefault="000D29D8" w:rsidP="000D29D8">
      <w:pPr>
        <w:pStyle w:val="Heading4"/>
      </w:pPr>
      <w:r>
        <w:t xml:space="preserve">US heg decline now – laundry list. </w:t>
      </w:r>
    </w:p>
    <w:p w:rsidR="000D29D8" w:rsidRPr="00537159" w:rsidRDefault="000D29D8" w:rsidP="000D29D8">
      <w:r>
        <w:rPr>
          <w:rStyle w:val="Style13ptBold"/>
        </w:rPr>
        <w:t xml:space="preserve">Pradhan 23 </w:t>
      </w:r>
      <w:r>
        <w:t>(Rajyavishek Pradhan</w:t>
      </w:r>
      <w:r w:rsidRPr="00537159">
        <w:t xml:space="preserve">, </w:t>
      </w:r>
      <w:r>
        <w:t xml:space="preserve">Post Graduate student of Political Science and Assistant Professor at North Bengal St. Xavier's College, </w:t>
      </w:r>
      <w:r w:rsidRPr="00537159">
        <w:t>9-5-2023, "The Decline of US Hegemony: Is the Era of Unipolarity Coming to an End?", NIICE NEPAL, https://niice.org.np/archives/8798</w:t>
      </w:r>
      <w:r>
        <w:t>)</w:t>
      </w:r>
    </w:p>
    <w:p w:rsidR="000D29D8" w:rsidRPr="00537159" w:rsidRDefault="000D29D8" w:rsidP="000D29D8">
      <w:pPr>
        <w:rPr>
          <w:sz w:val="14"/>
        </w:rPr>
      </w:pPr>
      <w:r w:rsidRPr="00537159">
        <w:rPr>
          <w:sz w:val="14"/>
        </w:rPr>
        <w:t>The Decline</w:t>
      </w:r>
    </w:p>
    <w:p w:rsidR="000D29D8" w:rsidRPr="00537159" w:rsidRDefault="000D29D8" w:rsidP="000D29D8">
      <w:pPr>
        <w:rPr>
          <w:sz w:val="14"/>
        </w:rPr>
      </w:pPr>
      <w:r w:rsidRPr="00537159">
        <w:rPr>
          <w:sz w:val="14"/>
        </w:rPr>
        <w:t xml:space="preserve">Even though the USA has exhibited overwhelming military, economic, political, technological, and cultural power in the post-war era, there are various shortcomings and challenges that the USA as a Global Hegemon has been facing over the last couple of decades. </w:t>
      </w:r>
      <w:r w:rsidRPr="00537159">
        <w:rPr>
          <w:rStyle w:val="StyleUnderline"/>
        </w:rPr>
        <w:t>Challenges to US hegemony are a result of several developments</w:t>
      </w:r>
      <w:r w:rsidRPr="00537159">
        <w:rPr>
          <w:sz w:val="14"/>
        </w:rPr>
        <w:t xml:space="preserve">. In the ideological sphere, </w:t>
      </w:r>
      <w:r w:rsidRPr="00537159">
        <w:rPr>
          <w:rStyle w:val="StyleUnderline"/>
        </w:rPr>
        <w:t>the ambitious strategy of “Liberal Hegemony</w:t>
      </w:r>
      <w:r w:rsidRPr="00537159">
        <w:rPr>
          <w:sz w:val="14"/>
        </w:rPr>
        <w:t xml:space="preserve">” (Mearsheimer, 2018) </w:t>
      </w:r>
      <w:r w:rsidRPr="00537159">
        <w:rPr>
          <w:rStyle w:val="StyleUnderline"/>
        </w:rPr>
        <w:t>adopted by America</w:t>
      </w:r>
      <w:r w:rsidRPr="00537159">
        <w:rPr>
          <w:sz w:val="14"/>
        </w:rPr>
        <w:t xml:space="preserve"> in the aftermath of the Cold War </w:t>
      </w:r>
      <w:r w:rsidRPr="00537159">
        <w:rPr>
          <w:rStyle w:val="StyleUnderline"/>
        </w:rPr>
        <w:t>has resulted in an abject failure</w:t>
      </w:r>
      <w:r w:rsidRPr="00537159">
        <w:rPr>
          <w:sz w:val="14"/>
        </w:rPr>
        <w:t xml:space="preserve">. The Global Financial Crisis of </w:t>
      </w:r>
      <w:r w:rsidRPr="00537159">
        <w:rPr>
          <w:rStyle w:val="StyleUnderline"/>
        </w:rPr>
        <w:t>2008 is one indication that the USA is a declining power</w:t>
      </w:r>
      <w:r w:rsidRPr="00537159">
        <w:rPr>
          <w:sz w:val="14"/>
        </w:rPr>
        <w:t xml:space="preserve">. </w:t>
      </w:r>
      <w:r w:rsidRPr="00537159">
        <w:rPr>
          <w:rStyle w:val="StyleUnderline"/>
        </w:rPr>
        <w:t>The crisis</w:t>
      </w:r>
      <w:r w:rsidRPr="00537159">
        <w:rPr>
          <w:sz w:val="14"/>
        </w:rPr>
        <w:t xml:space="preserve"> reportedly </w:t>
      </w:r>
      <w:r w:rsidRPr="00537159">
        <w:rPr>
          <w:rStyle w:val="StyleUnderline"/>
        </w:rPr>
        <w:t>had an adverse effect on American domestic politics, making it one of the worst in almost eight decades</w:t>
      </w:r>
      <w:r w:rsidRPr="00537159">
        <w:rPr>
          <w:sz w:val="14"/>
        </w:rPr>
        <w:t>. Following the Great Recession, many people lost their homes, assets, or jobs.</w:t>
      </w:r>
    </w:p>
    <w:p w:rsidR="000D29D8" w:rsidRPr="00537159" w:rsidRDefault="000D29D8" w:rsidP="000D29D8">
      <w:pPr>
        <w:rPr>
          <w:sz w:val="14"/>
        </w:rPr>
      </w:pPr>
      <w:r w:rsidRPr="00537159">
        <w:rPr>
          <w:rStyle w:val="StyleUnderline"/>
        </w:rPr>
        <w:t>The decline of US hegemony can also be cited from its excessive military overstretch</w:t>
      </w:r>
      <w:r w:rsidRPr="00537159">
        <w:rPr>
          <w:sz w:val="14"/>
        </w:rPr>
        <w:t xml:space="preserve">. The global image of the USA as a powerhouse began to take a sharp turn with the advent of the military expedition in Afghanistan, and the “Global War on Terror” in Syria and Iraq. More than 750 military sites and surveillance facilities are maintained by the US throughout more than 130 nations. </w:t>
      </w:r>
      <w:r w:rsidRPr="00537159">
        <w:rPr>
          <w:rStyle w:val="StyleUnderline"/>
        </w:rPr>
        <w:t xml:space="preserve">Concerns about American hegemony </w:t>
      </w:r>
      <w:r w:rsidRPr="00537159">
        <w:rPr>
          <w:rStyle w:val="StyleUnderline"/>
        </w:rPr>
        <w:lastRenderedPageBreak/>
        <w:t>have been generated by the country’s military incursions and its position as a stern arbitrator in The Global South and other developing and underdeveloped nations</w:t>
      </w:r>
      <w:r w:rsidRPr="00537159">
        <w:rPr>
          <w:sz w:val="14"/>
        </w:rPr>
        <w:t>.</w:t>
      </w:r>
    </w:p>
    <w:p w:rsidR="000D29D8" w:rsidRPr="00537159" w:rsidRDefault="000D29D8" w:rsidP="000D29D8">
      <w:pPr>
        <w:rPr>
          <w:sz w:val="14"/>
        </w:rPr>
      </w:pPr>
      <w:r w:rsidRPr="00537159">
        <w:rPr>
          <w:rStyle w:val="StyleUnderline"/>
        </w:rPr>
        <w:t>Deep polarisation in American society has harmed the country’s influence abroad and impacted its foreign policy</w:t>
      </w:r>
      <w:r w:rsidRPr="00537159">
        <w:rPr>
          <w:sz w:val="14"/>
        </w:rPr>
        <w:t xml:space="preserve">. The </w:t>
      </w:r>
      <w:r w:rsidRPr="00537159">
        <w:rPr>
          <w:rStyle w:val="StyleUnderline"/>
        </w:rPr>
        <w:t>B</w:t>
      </w:r>
      <w:r w:rsidRPr="00537159">
        <w:rPr>
          <w:sz w:val="14"/>
        </w:rPr>
        <w:t xml:space="preserve">lack </w:t>
      </w:r>
      <w:r w:rsidRPr="00537159">
        <w:rPr>
          <w:rStyle w:val="StyleUnderline"/>
        </w:rPr>
        <w:t>L</w:t>
      </w:r>
      <w:r w:rsidRPr="00537159">
        <w:rPr>
          <w:sz w:val="14"/>
        </w:rPr>
        <w:t xml:space="preserve">ives </w:t>
      </w:r>
      <w:r w:rsidRPr="00537159">
        <w:rPr>
          <w:rStyle w:val="StyleUnderline"/>
        </w:rPr>
        <w:t>M</w:t>
      </w:r>
      <w:r w:rsidRPr="00537159">
        <w:rPr>
          <w:sz w:val="14"/>
        </w:rPr>
        <w:t xml:space="preserve">atter Movement, The </w:t>
      </w:r>
      <w:r w:rsidRPr="00537159">
        <w:rPr>
          <w:rStyle w:val="StyleUnderline"/>
        </w:rPr>
        <w:t xml:space="preserve">January 6 </w:t>
      </w:r>
      <w:r w:rsidRPr="00537159">
        <w:rPr>
          <w:sz w:val="14"/>
        </w:rPr>
        <w:t xml:space="preserve">United States Capitol Attack, </w:t>
      </w:r>
      <w:r w:rsidRPr="00537159">
        <w:rPr>
          <w:rStyle w:val="StyleUnderline"/>
        </w:rPr>
        <w:t>and</w:t>
      </w:r>
      <w:r w:rsidRPr="00537159">
        <w:rPr>
          <w:sz w:val="14"/>
        </w:rPr>
        <w:t xml:space="preserve"> the beginning of the Trump Administration’s </w:t>
      </w:r>
      <w:r w:rsidRPr="00537159">
        <w:rPr>
          <w:rStyle w:val="StyleUnderline"/>
        </w:rPr>
        <w:t>mishandling of the Covid-19 pandemic</w:t>
      </w:r>
      <w:r w:rsidRPr="00537159">
        <w:rPr>
          <w:sz w:val="14"/>
        </w:rPr>
        <w:t xml:space="preserve"> all contributed to the regime change that has allowed for America’s collapse as a global hegemon. </w:t>
      </w:r>
      <w:r w:rsidRPr="00537159">
        <w:rPr>
          <w:rStyle w:val="StyleUnderline"/>
        </w:rPr>
        <w:t>The Biden Administration’s recent failure to stop the Russian invasion of Ukraine and its embarrassing retreat from Afghanistan serve as more evidence that America is mired in internal contradictions.</w:t>
      </w:r>
    </w:p>
    <w:p w:rsidR="000D29D8" w:rsidRPr="00537159" w:rsidRDefault="000D29D8" w:rsidP="000D29D8">
      <w:pPr>
        <w:rPr>
          <w:sz w:val="14"/>
        </w:rPr>
      </w:pPr>
      <w:r w:rsidRPr="00537159">
        <w:rPr>
          <w:rStyle w:val="StyleUnderline"/>
        </w:rPr>
        <w:t>The emergence of China as a global power, particularly its rise as an economic power, and the fact that Chinese manufacturing companies are out-producing US companies is another reason for concern</w:t>
      </w:r>
      <w:r w:rsidRPr="00537159">
        <w:rPr>
          <w:sz w:val="14"/>
        </w:rPr>
        <w:t xml:space="preserve">. According to an expert, in the space of just a few decades, </w:t>
      </w:r>
      <w:r w:rsidRPr="00537159">
        <w:rPr>
          <w:rStyle w:val="StyleUnderline"/>
        </w:rPr>
        <w:t>the global economy has become more dependent on the Chinese industry for parts and components</w:t>
      </w:r>
      <w:r w:rsidRPr="00537159">
        <w:rPr>
          <w:sz w:val="14"/>
        </w:rPr>
        <w:t xml:space="preserve"> (Winder, 2020:17). Financial institutions such as BRICS, Shanghai Cooperation Organisation (SCO), and Asian Infrastructure Investment Bank (AIIB) have rivalled the US-led Bretton Woods System and The Washington Consensus. As an implication, </w:t>
      </w:r>
      <w:r w:rsidRPr="00537159">
        <w:rPr>
          <w:rStyle w:val="StyleUnderline"/>
        </w:rPr>
        <w:t>the economic balance of power started shifting towards the East with China taking up the mantle of the leader of the new economic structure and order. China is expected to surpass the US as the world’s largest manufacturer and is predicted to become the world’s largest economy in dollar-based GDP by 2041</w:t>
      </w:r>
      <w:r w:rsidRPr="00537159">
        <w:rPr>
          <w:sz w:val="14"/>
        </w:rPr>
        <w:t>.</w:t>
      </w:r>
    </w:p>
    <w:p w:rsidR="000D29D8" w:rsidRPr="00537159" w:rsidRDefault="000D29D8" w:rsidP="000D29D8">
      <w:pPr>
        <w:rPr>
          <w:sz w:val="14"/>
        </w:rPr>
      </w:pPr>
      <w:r w:rsidRPr="00537159">
        <w:rPr>
          <w:sz w:val="14"/>
        </w:rPr>
        <w:t>The Emergence of a New World Order</w:t>
      </w:r>
    </w:p>
    <w:p w:rsidR="000D29D8" w:rsidRPr="00537159" w:rsidRDefault="000D29D8" w:rsidP="000D29D8">
      <w:pPr>
        <w:rPr>
          <w:sz w:val="14"/>
        </w:rPr>
      </w:pPr>
      <w:r w:rsidRPr="00537159">
        <w:rPr>
          <w:sz w:val="14"/>
        </w:rPr>
        <w:t>All hierarchical human systems exhibit a sequence of concentration and deconcentration of power, but the nature of power and the causes of rise and fall evolve as world systems get larger and more complex (Dunn, Kwon, Lawrence, Inoue, Vol.37, 2009: 1</w:t>
      </w:r>
      <w:r w:rsidRPr="00537159">
        <w:rPr>
          <w:rStyle w:val="StyleUnderline"/>
        </w:rPr>
        <w:t>). The world’s unipolarity is coming to an end as a result of America’s slow decline. The growth of China and other emerging powers like India is a product of the new multilateral international order</w:t>
      </w:r>
      <w:r w:rsidRPr="00537159">
        <w:rPr>
          <w:sz w:val="14"/>
        </w:rPr>
        <w:t xml:space="preserve">. Through its massive economic stature, The West which was led by The US has been finding it difficult to emerge as a rule-maker in the twenty-first century. </w:t>
      </w:r>
      <w:r w:rsidRPr="00537159">
        <w:rPr>
          <w:rStyle w:val="StyleUnderline"/>
        </w:rPr>
        <w:t xml:space="preserve">The balance of influence in the sphere of economy, particularly geo-economy, is being shifted to China. A new dominant order without the United States is being paved over by China’s rise and its control over international institutions like the United Nations </w:t>
      </w:r>
      <w:r w:rsidRPr="00537159">
        <w:rPr>
          <w:sz w:val="14"/>
        </w:rPr>
        <w:t>(UN) and other Inter-Governmental Organisations.</w:t>
      </w:r>
    </w:p>
    <w:p w:rsidR="000D29D8" w:rsidRDefault="000D29D8" w:rsidP="000D29D8">
      <w:pPr>
        <w:rPr>
          <w:sz w:val="14"/>
        </w:rPr>
      </w:pPr>
      <w:r w:rsidRPr="00537159">
        <w:rPr>
          <w:sz w:val="14"/>
        </w:rPr>
        <w:t xml:space="preserve">The </w:t>
      </w:r>
      <w:r w:rsidRPr="00537159">
        <w:rPr>
          <w:rStyle w:val="StyleUnderline"/>
        </w:rPr>
        <w:t>US Hegemony is facing the most entrenching challenges in recent times and it is often failing to counter the alternative world</w:t>
      </w:r>
      <w:r w:rsidRPr="00537159">
        <w:rPr>
          <w:sz w:val="14"/>
        </w:rPr>
        <w:t xml:space="preserve"> views. Against this backdrop, an alternative view suggests an impending new multilateral world order will mark a new era of international relations. It has also been suggested that the </w:t>
      </w:r>
      <w:r w:rsidRPr="00537159">
        <w:rPr>
          <w:rStyle w:val="StyleUnderline"/>
        </w:rPr>
        <w:t>USA is not likely to regain its earlier hegemonic status</w:t>
      </w:r>
      <w:r w:rsidRPr="00537159">
        <w:rPr>
          <w:sz w:val="14"/>
        </w:rPr>
        <w:t>. International relations and global governance may enter a new phase without unipolarity as a result of the current and ongoing power shift from the West to the East.</w:t>
      </w:r>
    </w:p>
    <w:p w:rsidR="000D29D8" w:rsidRPr="00703108" w:rsidRDefault="000D29D8" w:rsidP="000D29D8">
      <w:pPr>
        <w:pStyle w:val="Heading3"/>
      </w:pPr>
      <w:r>
        <w:lastRenderedPageBreak/>
        <w:t>Retrenchment---Africa---2NC</w:t>
      </w:r>
    </w:p>
    <w:p w:rsidR="000D29D8" w:rsidRDefault="000D29D8" w:rsidP="000D29D8">
      <w:pPr>
        <w:pStyle w:val="Heading4"/>
      </w:pPr>
      <w:r>
        <w:t>Africa is stabilizing – multipolarity shift and Chinese investments</w:t>
      </w:r>
    </w:p>
    <w:p w:rsidR="000D29D8" w:rsidRPr="009F1421" w:rsidRDefault="000D29D8" w:rsidP="000D29D8">
      <w:r>
        <w:rPr>
          <w:rStyle w:val="Style13ptBold"/>
        </w:rPr>
        <w:t>Fukuo 17</w:t>
      </w:r>
      <w:r>
        <w:t xml:space="preserve"> (Isaac Fokuo, co-founder of the Sino-Africa Centre of Excellence and a 2014 Desmond Tutu Leadership Fellow</w:t>
      </w:r>
      <w:r w:rsidRPr="00B17949">
        <w:t xml:space="preserve">, 6-13-2017, "Fresh opportunities for Africa in a multipolar world," </w:t>
      </w:r>
      <w:r>
        <w:t xml:space="preserve">African Business, </w:t>
      </w:r>
      <w:hyperlink r:id="rId8" w:history="1">
        <w:r w:rsidRPr="002530FF">
          <w:rPr>
            <w:rStyle w:val="Hyperlink"/>
          </w:rPr>
          <w:t>https://african.business/2017/06/technology-information/fresh-opportunities-africa-multipolar-world</w:t>
        </w:r>
      </w:hyperlink>
      <w:r>
        <w:t xml:space="preserve">) </w:t>
      </w:r>
    </w:p>
    <w:p w:rsidR="000D29D8" w:rsidRPr="0039689F" w:rsidRDefault="000D29D8" w:rsidP="000D29D8">
      <w:pPr>
        <w:rPr>
          <w:sz w:val="14"/>
        </w:rPr>
      </w:pPr>
      <w:r w:rsidRPr="00E61B44">
        <w:rPr>
          <w:rStyle w:val="StyleUnderline"/>
        </w:rPr>
        <w:t>There have been major shifts towards globalisation over the past two decades</w:t>
      </w:r>
      <w:r w:rsidRPr="0039689F">
        <w:rPr>
          <w:sz w:val="14"/>
        </w:rPr>
        <w:t xml:space="preserve">, largely </w:t>
      </w:r>
      <w:r w:rsidRPr="00E61B44">
        <w:rPr>
          <w:rStyle w:val="StyleUnderline"/>
        </w:rPr>
        <w:t>fuelled by the advancement of information technology</w:t>
      </w:r>
      <w:r w:rsidRPr="0039689F">
        <w:rPr>
          <w:sz w:val="14"/>
        </w:rPr>
        <w:t>, which has increased the speed and reach of information and opened up new opportunities and markets for corporations.</w:t>
      </w:r>
    </w:p>
    <w:p w:rsidR="000D29D8" w:rsidRPr="0039689F" w:rsidRDefault="000D29D8" w:rsidP="000D29D8">
      <w:pPr>
        <w:rPr>
          <w:sz w:val="14"/>
        </w:rPr>
      </w:pPr>
      <w:r w:rsidRPr="00E61B44">
        <w:rPr>
          <w:rStyle w:val="StyleUnderline"/>
        </w:rPr>
        <w:t>The most palpable effect of this shift has been its influence in driving a new multipolar world order led by the rise of countries like China and India</w:t>
      </w:r>
      <w:r w:rsidRPr="0039689F">
        <w:rPr>
          <w:sz w:val="14"/>
        </w:rPr>
        <w:t xml:space="preserve"> that are determined to challenge the global power status quo. Fuelled by their extensive resource bases and increasing political stability, </w:t>
      </w:r>
      <w:r w:rsidRPr="00E61B44">
        <w:rPr>
          <w:rStyle w:val="StyleUnderline"/>
        </w:rPr>
        <w:t>most African countries have embraced globalisation. It is within this reality that Africa seeks to advance its agency</w:t>
      </w:r>
      <w:r w:rsidRPr="0039689F">
        <w:rPr>
          <w:sz w:val="14"/>
        </w:rPr>
        <w:t>.</w:t>
      </w:r>
    </w:p>
    <w:p w:rsidR="000D29D8" w:rsidRPr="0039689F" w:rsidRDefault="000D29D8" w:rsidP="000D29D8">
      <w:pPr>
        <w:rPr>
          <w:sz w:val="14"/>
        </w:rPr>
      </w:pPr>
      <w:r w:rsidRPr="0039689F">
        <w:rPr>
          <w:sz w:val="14"/>
        </w:rPr>
        <w:t>Elsewhere, globalisation has caused angst. In the West, as companies have relocated abroad in search of cheaper labour, the wages of low-skilled workers have come under pressure.</w:t>
      </w:r>
    </w:p>
    <w:p w:rsidR="000D29D8" w:rsidRPr="0039689F" w:rsidRDefault="000D29D8" w:rsidP="000D29D8">
      <w:pPr>
        <w:rPr>
          <w:sz w:val="14"/>
        </w:rPr>
      </w:pPr>
      <w:r w:rsidRPr="0039689F">
        <w:rPr>
          <w:sz w:val="14"/>
        </w:rPr>
        <w:t>This has led to a growing populism that is fuelling more protectionist policy agendas. Such insularity in the medium to long term is in fact good for Africa. Less intervention by Western powers could mean more opportunities for self-determination and consequently accelerated economic growth for the continent.</w:t>
      </w:r>
    </w:p>
    <w:p w:rsidR="000D29D8" w:rsidRPr="0039689F" w:rsidRDefault="000D29D8" w:rsidP="000D29D8">
      <w:pPr>
        <w:rPr>
          <w:sz w:val="14"/>
        </w:rPr>
      </w:pPr>
      <w:r w:rsidRPr="0039689F">
        <w:rPr>
          <w:sz w:val="14"/>
        </w:rPr>
        <w:t>The trials of post-independence</w:t>
      </w:r>
    </w:p>
    <w:p w:rsidR="000D29D8" w:rsidRPr="0039689F" w:rsidRDefault="000D29D8" w:rsidP="000D29D8">
      <w:pPr>
        <w:rPr>
          <w:sz w:val="14"/>
        </w:rPr>
      </w:pPr>
      <w:r w:rsidRPr="0039689F">
        <w:rPr>
          <w:sz w:val="14"/>
        </w:rPr>
        <w:t>In the post-independence period the great majority of African nations experienced violence and instability. As economic development waned they found themselves forced to turn to multinational institutions for assistance.</w:t>
      </w:r>
    </w:p>
    <w:p w:rsidR="000D29D8" w:rsidRPr="0039689F" w:rsidRDefault="000D29D8" w:rsidP="000D29D8">
      <w:pPr>
        <w:rPr>
          <w:sz w:val="14"/>
        </w:rPr>
      </w:pPr>
      <w:r w:rsidRPr="0039689F">
        <w:rPr>
          <w:sz w:val="14"/>
        </w:rPr>
        <w:t>The World Bank and the International Monetary Fund (IMF) were set up as a result of the Bretton Woods conference in 1944 to promote economic development and international cooperation in the aftermath of the Second World War. The US holds approximately 17% of votes in the World Bank, while the rich nations of the G7 control more than 45%.</w:t>
      </w:r>
    </w:p>
    <w:p w:rsidR="000D29D8" w:rsidRPr="0039689F" w:rsidRDefault="000D29D8" w:rsidP="000D29D8">
      <w:pPr>
        <w:rPr>
          <w:sz w:val="14"/>
        </w:rPr>
      </w:pPr>
      <w:r w:rsidRPr="0039689F">
        <w:rPr>
          <w:sz w:val="14"/>
        </w:rPr>
        <w:t>In contrast, the 48 countries that make up sub-Saharan Africa have less than 9% of the voting share between them. Voting parity, however, has been a minor problem where the Bretton Woods institutions are concerned.</w:t>
      </w:r>
    </w:p>
    <w:p w:rsidR="000D29D8" w:rsidRPr="0039689F" w:rsidRDefault="000D29D8" w:rsidP="000D29D8">
      <w:pPr>
        <w:rPr>
          <w:sz w:val="14"/>
        </w:rPr>
      </w:pPr>
      <w:r w:rsidRPr="0039689F">
        <w:rPr>
          <w:sz w:val="14"/>
        </w:rPr>
        <w:t>Criticisms have generally centred around the very restrictive approaches they have adopted towards policy formation, resulting in detrimental economic effects on the countries seeking financial assistance. In the African case, the conditions attached to structural adjustment programmes (SAPs) have been a major source of controversy.</w:t>
      </w:r>
    </w:p>
    <w:p w:rsidR="000D29D8" w:rsidRPr="0039689F" w:rsidRDefault="000D29D8" w:rsidP="000D29D8">
      <w:pPr>
        <w:rPr>
          <w:sz w:val="14"/>
        </w:rPr>
      </w:pPr>
      <w:r w:rsidRPr="0039689F">
        <w:rPr>
          <w:sz w:val="14"/>
        </w:rPr>
        <w:t>SAPs were imposed to ensure debt repayment amid economic restructuring. But their requirements that poorer countries reduce spending on core areas like education and health while concurrently prioritising debt repayment have been cited as factors that have undermined Africa’s growth.</w:t>
      </w:r>
    </w:p>
    <w:p w:rsidR="000D29D8" w:rsidRPr="0039689F" w:rsidRDefault="000D29D8" w:rsidP="000D29D8">
      <w:pPr>
        <w:rPr>
          <w:sz w:val="14"/>
        </w:rPr>
      </w:pPr>
      <w:r w:rsidRPr="0039689F">
        <w:rPr>
          <w:sz w:val="14"/>
        </w:rPr>
        <w:t xml:space="preserve">However, </w:t>
      </w:r>
      <w:r w:rsidRPr="003A0B27">
        <w:rPr>
          <w:rStyle w:val="StyleUnderline"/>
        </w:rPr>
        <w:t>Africa is now on a continent-wide growth trajectory. The number of armed conflicts in Africa has gradually declined</w:t>
      </w:r>
      <w:r w:rsidRPr="0039689F">
        <w:rPr>
          <w:sz w:val="14"/>
        </w:rPr>
        <w:t xml:space="preserve"> from at least 30 at the end of the Cold War to below a dozen today; the number of successful coups fell by two-thirds in the same period. The result is a continent more secure and ripe for investment.</w:t>
      </w:r>
    </w:p>
    <w:p w:rsidR="000D29D8" w:rsidRPr="0039689F" w:rsidRDefault="000D29D8" w:rsidP="000D29D8">
      <w:pPr>
        <w:rPr>
          <w:sz w:val="14"/>
        </w:rPr>
      </w:pPr>
      <w:r w:rsidRPr="0039689F">
        <w:rPr>
          <w:sz w:val="14"/>
        </w:rPr>
        <w:t>Until the late 90s Africa was the only region in the world where inflows of official development assistance (ODA) outstripped private capital inflows. In 1990 the makeup of external flows to sub-Saharan Africa was about 62% ODA, 31% foreign direct investment (FDI), and approximately 7% remittances. By 2012, ODA accounted for barely 22% of external flows to Africa.</w:t>
      </w:r>
    </w:p>
    <w:p w:rsidR="000D29D8" w:rsidRPr="0039689F" w:rsidRDefault="000D29D8" w:rsidP="000D29D8">
      <w:pPr>
        <w:rPr>
          <w:sz w:val="14"/>
        </w:rPr>
      </w:pPr>
      <w:r w:rsidRPr="0039689F">
        <w:rPr>
          <w:sz w:val="14"/>
        </w:rPr>
        <w:t>The role of China</w:t>
      </w:r>
    </w:p>
    <w:p w:rsidR="000D29D8" w:rsidRPr="0039689F" w:rsidRDefault="000D29D8" w:rsidP="000D29D8">
      <w:pPr>
        <w:rPr>
          <w:sz w:val="14"/>
        </w:rPr>
      </w:pPr>
      <w:r w:rsidRPr="0039689F">
        <w:rPr>
          <w:sz w:val="14"/>
        </w:rPr>
        <w:t xml:space="preserve">Though still powerful financial forces, </w:t>
      </w:r>
      <w:r w:rsidRPr="00D41D75">
        <w:rPr>
          <w:rStyle w:val="StyleUnderline"/>
        </w:rPr>
        <w:t>the World Bank and the IMF are losing their influence</w:t>
      </w:r>
      <w:r w:rsidRPr="0039689F">
        <w:rPr>
          <w:sz w:val="14"/>
        </w:rPr>
        <w:t xml:space="preserve">. </w:t>
      </w:r>
      <w:r w:rsidRPr="00D41D75">
        <w:rPr>
          <w:rStyle w:val="StyleUnderline"/>
        </w:rPr>
        <w:t>Developing nations</w:t>
      </w:r>
      <w:r w:rsidRPr="0039689F">
        <w:rPr>
          <w:sz w:val="14"/>
        </w:rPr>
        <w:t xml:space="preserve">, who saw little alternative in seeking financial refuge in these institutions, </w:t>
      </w:r>
      <w:r w:rsidRPr="00D41D75">
        <w:rPr>
          <w:rStyle w:val="StyleUnderline"/>
        </w:rPr>
        <w:t>have started to go elsewhere</w:t>
      </w:r>
      <w:r w:rsidRPr="0039689F">
        <w:rPr>
          <w:sz w:val="14"/>
        </w:rPr>
        <w:t xml:space="preserve">, </w:t>
      </w:r>
      <w:r w:rsidRPr="00D41D75">
        <w:rPr>
          <w:rStyle w:val="StyleUnderline"/>
        </w:rPr>
        <w:t>China being a primary location. Chinese investments in Africa have risen sharply in recent years, from $7bn in 2008 to $26bn in 2013.</w:t>
      </w:r>
    </w:p>
    <w:p w:rsidR="000D29D8" w:rsidRPr="0039689F" w:rsidRDefault="000D29D8" w:rsidP="000D29D8">
      <w:pPr>
        <w:rPr>
          <w:sz w:val="14"/>
        </w:rPr>
      </w:pPr>
      <w:r w:rsidRPr="0039689F">
        <w:rPr>
          <w:sz w:val="14"/>
        </w:rPr>
        <w:t>By July 2016 Chinese investments had increased by 515% from full-year 2015 figures. Chinese investments come largely unencumbered with conditions. These seemingly open-ended arrangements have been controversial because some claim the relationships are emboldening corrupt and despotic leaders, and that Chinese investors are indifferent to the rule of law, in contrast with the way Western investors tend to steer clear of poor-governance environments.</w:t>
      </w:r>
    </w:p>
    <w:p w:rsidR="000D29D8" w:rsidRPr="0039689F" w:rsidRDefault="000D29D8" w:rsidP="000D29D8">
      <w:pPr>
        <w:rPr>
          <w:sz w:val="14"/>
        </w:rPr>
      </w:pPr>
      <w:r w:rsidRPr="0039689F">
        <w:rPr>
          <w:sz w:val="14"/>
        </w:rPr>
        <w:t xml:space="preserve">However, </w:t>
      </w:r>
      <w:r w:rsidRPr="00D41D75">
        <w:rPr>
          <w:rStyle w:val="StyleUnderline"/>
        </w:rPr>
        <w:t xml:space="preserve">a recent study by the Brookings Institution found that Chinese investment was spread across different the governance environments, </w:t>
      </w:r>
      <w:r w:rsidRPr="0039689F">
        <w:rPr>
          <w:sz w:val="14"/>
        </w:rPr>
        <w:t xml:space="preserve">with investments in countries with poor governance balanced out by those in ones with relatively </w:t>
      </w:r>
      <w:r w:rsidRPr="0039689F">
        <w:rPr>
          <w:sz w:val="14"/>
        </w:rPr>
        <w:lastRenderedPageBreak/>
        <w:t xml:space="preserve">good governance. </w:t>
      </w:r>
      <w:r w:rsidRPr="00D41D75">
        <w:rPr>
          <w:rStyle w:val="StyleUnderline"/>
        </w:rPr>
        <w:t>China has opened opportunities for Africa in ways of massive infrastructural spend</w:t>
      </w:r>
      <w:r w:rsidRPr="0039689F">
        <w:rPr>
          <w:sz w:val="14"/>
        </w:rPr>
        <w:t xml:space="preserve">. </w:t>
      </w:r>
      <w:r w:rsidRPr="00186F64">
        <w:rPr>
          <w:rStyle w:val="StyleUnderline"/>
        </w:rPr>
        <w:t>Its increased footprint in Africa has shifted the emphasis from the development of political and social institutional spending to infrastructure development for economic facilitation</w:t>
      </w:r>
      <w:r w:rsidRPr="0039689F">
        <w:rPr>
          <w:sz w:val="14"/>
        </w:rPr>
        <w:t>.</w:t>
      </w:r>
    </w:p>
    <w:p w:rsidR="000D29D8" w:rsidRPr="0039689F" w:rsidRDefault="000D29D8" w:rsidP="000D29D8">
      <w:pPr>
        <w:rPr>
          <w:sz w:val="14"/>
        </w:rPr>
      </w:pPr>
      <w:r w:rsidRPr="0039689F">
        <w:rPr>
          <w:sz w:val="14"/>
        </w:rPr>
        <w:t>Africa in a multipolar world</w:t>
      </w:r>
    </w:p>
    <w:p w:rsidR="000D29D8" w:rsidRPr="0039689F" w:rsidRDefault="000D29D8" w:rsidP="000D29D8">
      <w:pPr>
        <w:rPr>
          <w:sz w:val="14"/>
        </w:rPr>
      </w:pPr>
      <w:r w:rsidRPr="00002F90">
        <w:rPr>
          <w:rStyle w:val="StyleUnderline"/>
        </w:rPr>
        <w:t>Africa is becoming the next frontier of economic opportunity for investors</w:t>
      </w:r>
      <w:r w:rsidRPr="0039689F">
        <w:rPr>
          <w:sz w:val="14"/>
        </w:rPr>
        <w:t>. In natural resources, Western corporations are no longer able to acquire large tracts of land for exploratory activities for little to no royalties.</w:t>
      </w:r>
    </w:p>
    <w:p w:rsidR="000D29D8" w:rsidRPr="0039689F" w:rsidRDefault="000D29D8" w:rsidP="000D29D8">
      <w:pPr>
        <w:rPr>
          <w:sz w:val="14"/>
        </w:rPr>
      </w:pPr>
      <w:r w:rsidRPr="0039689F">
        <w:rPr>
          <w:sz w:val="14"/>
        </w:rPr>
        <w:t>Fiscal regimes have become sophisticated in capturing more rents for host governments and local regulations are making it more difficult for corporations to repatriate revenues, increasing local impact. Local content agendas across the continent are transforming the erstwhile resource curse. Governments are drafting legislation with the goal of increasing local skills, and participating in the provision of goods and services.</w:t>
      </w:r>
    </w:p>
    <w:p w:rsidR="000D29D8" w:rsidRPr="0039689F" w:rsidRDefault="000D29D8" w:rsidP="000D29D8">
      <w:pPr>
        <w:rPr>
          <w:sz w:val="14"/>
        </w:rPr>
      </w:pPr>
      <w:r w:rsidRPr="00002F90">
        <w:rPr>
          <w:rStyle w:val="StyleUnderline"/>
        </w:rPr>
        <w:t>Increasing global insularity is having little impact in curbing Africa’s development agenda. Africa is</w:t>
      </w:r>
      <w:r w:rsidRPr="0039689F">
        <w:rPr>
          <w:sz w:val="14"/>
        </w:rPr>
        <w:t xml:space="preserve"> in fact </w:t>
      </w:r>
      <w:r w:rsidRPr="00002F90">
        <w:rPr>
          <w:rStyle w:val="StyleUnderline"/>
        </w:rPr>
        <w:t>emerging as a relevant economic bloc in what is shaping up to be a diverse multipolar global environment</w:t>
      </w:r>
      <w:r w:rsidRPr="0039689F">
        <w:rPr>
          <w:sz w:val="14"/>
        </w:rPr>
        <w:t xml:space="preserve">. </w:t>
      </w:r>
      <w:r w:rsidRPr="00D41D75">
        <w:rPr>
          <w:rStyle w:val="StyleUnderline"/>
        </w:rPr>
        <w:t>Although the overall status of the BRICS countries</w:t>
      </w:r>
      <w:r w:rsidRPr="0039689F">
        <w:rPr>
          <w:sz w:val="14"/>
        </w:rPr>
        <w:t xml:space="preserve"> (Brazil, Russia, India, China and South Africa) </w:t>
      </w:r>
      <w:r w:rsidRPr="00D41D75">
        <w:rPr>
          <w:rStyle w:val="StyleUnderline"/>
        </w:rPr>
        <w:t>remains questionable</w:t>
      </w:r>
      <w:r w:rsidRPr="0039689F">
        <w:rPr>
          <w:sz w:val="14"/>
        </w:rPr>
        <w:t xml:space="preserve">, individually </w:t>
      </w:r>
      <w:r w:rsidRPr="00D41D75">
        <w:rPr>
          <w:rStyle w:val="StyleUnderline"/>
        </w:rPr>
        <w:t>they still represent some of the fastest-growing emerging economies</w:t>
      </w:r>
      <w:r w:rsidRPr="0039689F">
        <w:rPr>
          <w:sz w:val="14"/>
        </w:rPr>
        <w:t>, and the MINT countries, comprising Malaysia, Indonesia, Nigeria and Turkey, are also making their mark.</w:t>
      </w:r>
    </w:p>
    <w:p w:rsidR="000D29D8" w:rsidRPr="0039689F" w:rsidRDefault="000D29D8" w:rsidP="000D29D8">
      <w:pPr>
        <w:rPr>
          <w:sz w:val="14"/>
        </w:rPr>
      </w:pPr>
      <w:r w:rsidRPr="0039689F">
        <w:rPr>
          <w:sz w:val="14"/>
        </w:rPr>
        <w:t>Paul Kagame, whose own transformation of Rwanda has provided a blueprint for many countries, has been tasked with overseeing institutional reform of the African Union. The transformations are designed to take advantage of the new opportunities, and drive unity and development across the continent.</w:t>
      </w:r>
    </w:p>
    <w:p w:rsidR="000D29D8" w:rsidRDefault="000D29D8" w:rsidP="000D29D8">
      <w:pPr>
        <w:rPr>
          <w:sz w:val="14"/>
        </w:rPr>
      </w:pPr>
      <w:r w:rsidRPr="0039689F">
        <w:rPr>
          <w:sz w:val="14"/>
        </w:rPr>
        <w:t>Africa will not, however, exist in a vacuum. Its nations must be willing and able to transform with the changing tides. Such transformation should be grounded in a shrewd and effective leadership devoid of traditional ways of thinking.</w:t>
      </w:r>
    </w:p>
    <w:p w:rsidR="000D29D8" w:rsidRPr="00A05120" w:rsidRDefault="000D29D8" w:rsidP="000D29D8">
      <w:pPr>
        <w:pStyle w:val="Heading3"/>
      </w:pPr>
      <w:r>
        <w:lastRenderedPageBreak/>
        <w:t>Root Cause---2NC</w:t>
      </w:r>
    </w:p>
    <w:p w:rsidR="000D29D8" w:rsidRPr="00A05120" w:rsidRDefault="000D29D8" w:rsidP="000D29D8">
      <w:pPr>
        <w:pStyle w:val="Heading4"/>
        <w:rPr>
          <w:rStyle w:val="Style13ptBold"/>
          <w:b/>
          <w:bCs w:val="0"/>
        </w:rPr>
      </w:pPr>
      <w:r w:rsidRPr="00A05120">
        <w:rPr>
          <w:rStyle w:val="Style13ptBold"/>
          <w:b/>
        </w:rPr>
        <w:t>US heg is the root cause for international conflict</w:t>
      </w:r>
    </w:p>
    <w:p w:rsidR="000D29D8" w:rsidRDefault="000D29D8" w:rsidP="000D29D8">
      <w:r w:rsidRPr="00FB6D37">
        <w:rPr>
          <w:rStyle w:val="Style13ptBold"/>
        </w:rPr>
        <w:t>Sjursen 18.</w:t>
      </w:r>
      <w:r>
        <w:t xml:space="preserve"> </w:t>
      </w:r>
      <w:r w:rsidRPr="00FB6D37">
        <w:t xml:space="preserve">Danny Sjursen, </w:t>
      </w:r>
      <w:r>
        <w:t xml:space="preserve">served in the military 30 yearsl </w:t>
      </w:r>
      <w:r w:rsidRPr="00FB6D37">
        <w:t>11-21-2018, "The United States Is Militarizing the Globe," Nation, https://www.thenation.com/article/pentagon-united-states-military-worldwide-global-war/</w:t>
      </w:r>
    </w:p>
    <w:p w:rsidR="000D29D8" w:rsidRPr="00A05120" w:rsidRDefault="000D29D8" w:rsidP="000D29D8">
      <w:pPr>
        <w:rPr>
          <w:sz w:val="16"/>
        </w:rPr>
      </w:pPr>
      <w:r w:rsidRPr="00AF623E">
        <w:rPr>
          <w:rStyle w:val="StyleUnderline"/>
        </w:rPr>
        <w:t>American militarism has gone off the rails—and</w:t>
      </w:r>
      <w:r w:rsidRPr="00FB6D37">
        <w:rPr>
          <w:rStyle w:val="StyleUnderline"/>
        </w:rPr>
        <w:t xml:space="preserve"> this middling career officer should have seen it coming.</w:t>
      </w:r>
      <w:r w:rsidRPr="00102115">
        <w:rPr>
          <w:sz w:val="16"/>
        </w:rPr>
        <w:t xml:space="preserve"> Earlier in this century, </w:t>
      </w:r>
      <w:r w:rsidRPr="00FB6D37">
        <w:rPr>
          <w:rStyle w:val="StyleUnderline"/>
        </w:rPr>
        <w:t xml:space="preserve">the </w:t>
      </w:r>
      <w:r w:rsidRPr="00AF623E">
        <w:rPr>
          <w:rStyle w:val="StyleUnderline"/>
        </w:rPr>
        <w:t>US military not surprisingly focused on counterinsurgency as it faced various indecisive and seemingly unending wars across the Greater Middle East and parts of Africa</w:t>
      </w:r>
      <w:r w:rsidRPr="00FB6D37">
        <w:rPr>
          <w:rStyle w:val="StyleUnderline"/>
        </w:rPr>
        <w:t xml:space="preserve">. </w:t>
      </w:r>
      <w:r w:rsidRPr="00102115">
        <w:rPr>
          <w:sz w:val="16"/>
        </w:rPr>
        <w:t xml:space="preserve">Back in 2008, when I was still a captain newly returned from Iraq and studying at Fort Knox, Kentucky, our training scenarios generally focused on urban combat and what were called security-and-stabilization </w:t>
      </w:r>
      <w:r w:rsidRPr="00AF623E">
        <w:rPr>
          <w:sz w:val="16"/>
        </w:rPr>
        <w:t xml:space="preserve">missions. </w:t>
      </w:r>
      <w:r w:rsidRPr="00AF623E">
        <w:rPr>
          <w:rStyle w:val="StyleUnderline"/>
        </w:rPr>
        <w:t>We’d plan to assault some notional city center, destroy the enemy fighters there, and then transition to pacification and “humanitarian” operations</w:t>
      </w:r>
      <w:r w:rsidRPr="00AF623E">
        <w:rPr>
          <w:sz w:val="16"/>
        </w:rPr>
        <w:t xml:space="preserve">. Of course, </w:t>
      </w:r>
      <w:r w:rsidRPr="00AF623E">
        <w:rPr>
          <w:rStyle w:val="StyleUnderline"/>
        </w:rPr>
        <w:t>no one then asked about the dubious efficacy of “regime change” and “nation</w:t>
      </w:r>
      <w:r w:rsidRPr="00FB6D37">
        <w:rPr>
          <w:rStyle w:val="StyleUnderline"/>
        </w:rPr>
        <w:t xml:space="preserve"> building,” the two activities in which our country had been so regularly engaged.</w:t>
      </w:r>
      <w:r w:rsidRPr="00102115">
        <w:rPr>
          <w:sz w:val="16"/>
        </w:rPr>
        <w:t xml:space="preserve"> That would have been frowned upon. Still, however bloody and wasteful those wars were, they now look like relics from a remarkably simpler time. The US Army knew its mission then (even if it couldn’t accomplish it) and could predict what each of us young officers was about to take another crack at: counterinsurgency in Afghanistan and Iraq. Fast forward eight years—during which this author fruitlessly toiled away in Afghanistan and taught at West Point—</w:t>
      </w:r>
      <w:r w:rsidRPr="00AF623E">
        <w:rPr>
          <w:sz w:val="16"/>
        </w:rPr>
        <w:t xml:space="preserve">and </w:t>
      </w:r>
      <w:r w:rsidRPr="00AF623E">
        <w:rPr>
          <w:rStyle w:val="StyleUnderline"/>
        </w:rPr>
        <w:t>the US military ground presence has significantly decreased in</w:t>
      </w:r>
      <w:r w:rsidRPr="00FB6D37">
        <w:rPr>
          <w:rStyle w:val="StyleUnderline"/>
        </w:rPr>
        <w:t xml:space="preserve"> the Greater Middle East, even if </w:t>
      </w:r>
      <w:r w:rsidRPr="000E2CD1">
        <w:rPr>
          <w:rStyle w:val="StyleUnderline"/>
          <w:highlight w:val="cyan"/>
        </w:rPr>
        <w:t>its wars there remain “infinite.” The U</w:t>
      </w:r>
      <w:r w:rsidRPr="00FB6D37">
        <w:rPr>
          <w:rStyle w:val="StyleUnderline"/>
        </w:rPr>
        <w:t xml:space="preserve">nited </w:t>
      </w:r>
      <w:r w:rsidRPr="000E2CD1">
        <w:rPr>
          <w:rStyle w:val="StyleUnderline"/>
          <w:highlight w:val="cyan"/>
        </w:rPr>
        <w:t>S</w:t>
      </w:r>
      <w:r w:rsidRPr="00FB6D37">
        <w:rPr>
          <w:rStyle w:val="StyleUnderline"/>
        </w:rPr>
        <w:t xml:space="preserve">tates </w:t>
      </w:r>
      <w:r w:rsidRPr="000E2CD1">
        <w:rPr>
          <w:rStyle w:val="StyleUnderline"/>
          <w:highlight w:val="cyan"/>
        </w:rPr>
        <w:t>was still bombing, raiding, and “advising”</w:t>
      </w:r>
      <w:r w:rsidRPr="00FB6D37">
        <w:rPr>
          <w:rStyle w:val="StyleUnderline"/>
        </w:rPr>
        <w:t xml:space="preserve"> away </w:t>
      </w:r>
      <w:r w:rsidRPr="00102115">
        <w:rPr>
          <w:sz w:val="16"/>
        </w:rPr>
        <w:t xml:space="preserve">in several of those old haunts as I entered the Command and General Staff College at Fort Leavenworth, Kansas. Nonetheless, when I first became involved in the primary staff officer training course for mid-level careerists there in 2016, it soon became apparent to me that something was indeed changing. </w:t>
      </w:r>
      <w:r w:rsidRPr="00FB6D37">
        <w:rPr>
          <w:rStyle w:val="StyleUnderline"/>
        </w:rPr>
        <w:t xml:space="preserve">Our training scenarios were no longer limited to counterinsurgency operations. Now, </w:t>
      </w:r>
      <w:r w:rsidRPr="000E2CD1">
        <w:rPr>
          <w:rStyle w:val="StyleUnderline"/>
          <w:highlight w:val="cyan"/>
        </w:rPr>
        <w:t>we were planning for</w:t>
      </w:r>
      <w:r w:rsidRPr="00FB6D37">
        <w:rPr>
          <w:rStyle w:val="StyleUnderline"/>
        </w:rPr>
        <w:t xml:space="preserve"> </w:t>
      </w:r>
      <w:r w:rsidRPr="00AF623E">
        <w:rPr>
          <w:rStyle w:val="StyleUnderline"/>
        </w:rPr>
        <w:t>possible deployments to—and high-in</w:t>
      </w:r>
      <w:r w:rsidRPr="00FB6D37">
        <w:rPr>
          <w:rStyle w:val="StyleUnderline"/>
        </w:rPr>
        <w:t xml:space="preserve">tensity </w:t>
      </w:r>
      <w:r w:rsidRPr="000E2CD1">
        <w:rPr>
          <w:rStyle w:val="StyleUnderline"/>
          <w:highlight w:val="cyan"/>
        </w:rPr>
        <w:t>conventional warfare in</w:t>
      </w:r>
      <w:r w:rsidRPr="00FB6D37">
        <w:rPr>
          <w:rStyle w:val="StyleUnderline"/>
        </w:rPr>
        <w:t>—</w:t>
      </w:r>
      <w:r w:rsidRPr="000E2CD1">
        <w:rPr>
          <w:rStyle w:val="StyleUnderline"/>
          <w:highlight w:val="cyan"/>
        </w:rPr>
        <w:t>the Caucasus, the Baltic Sea region, and the South China Sea</w:t>
      </w:r>
      <w:r w:rsidRPr="00102115">
        <w:rPr>
          <w:sz w:val="16"/>
        </w:rPr>
        <w:t xml:space="preserve"> (think: Russia and </w:t>
      </w:r>
      <w:r w:rsidRPr="00AF623E">
        <w:rPr>
          <w:sz w:val="16"/>
        </w:rPr>
        <w:t xml:space="preserve">China). </w:t>
      </w:r>
      <w:r w:rsidRPr="00AF623E">
        <w:rPr>
          <w:rStyle w:val="StyleUnderline"/>
        </w:rPr>
        <w:t>We were also planning for conflicts</w:t>
      </w:r>
      <w:r w:rsidRPr="000E2CD1">
        <w:rPr>
          <w:rStyle w:val="StyleUnderline"/>
          <w:highlight w:val="cyan"/>
        </w:rPr>
        <w:t xml:space="preserve"> against an Iranian-style</w:t>
      </w:r>
      <w:r w:rsidRPr="00FB6D37">
        <w:rPr>
          <w:rStyle w:val="StyleUnderline"/>
        </w:rPr>
        <w:t xml:space="preserve"> “rogue” </w:t>
      </w:r>
      <w:r w:rsidRPr="000E2CD1">
        <w:rPr>
          <w:rStyle w:val="StyleUnderline"/>
          <w:highlight w:val="cyan"/>
        </w:rPr>
        <w:t>regime</w:t>
      </w:r>
      <w:r w:rsidRPr="00102115">
        <w:rPr>
          <w:sz w:val="16"/>
        </w:rPr>
        <w:t xml:space="preserve"> (think: well, Iran). </w:t>
      </w:r>
      <w:r w:rsidRPr="000E2CD1">
        <w:rPr>
          <w:rStyle w:val="StyleUnderline"/>
          <w:highlight w:val="cyan"/>
        </w:rPr>
        <w:t>The missions became</w:t>
      </w:r>
      <w:r w:rsidRPr="00FB6D37">
        <w:rPr>
          <w:rStyle w:val="StyleUnderline"/>
        </w:rPr>
        <w:t xml:space="preserve"> all </w:t>
      </w:r>
      <w:r w:rsidRPr="000E2CD1">
        <w:rPr>
          <w:rStyle w:val="StyleUnderline"/>
          <w:highlight w:val="cyan"/>
        </w:rPr>
        <w:t>about projecting</w:t>
      </w:r>
      <w:r w:rsidRPr="00FB6D37">
        <w:rPr>
          <w:rStyle w:val="StyleUnderline"/>
        </w:rPr>
        <w:t xml:space="preserve"> US </w:t>
      </w:r>
      <w:r w:rsidRPr="000E2CD1">
        <w:rPr>
          <w:rStyle w:val="StyleUnderline"/>
          <w:highlight w:val="cyan"/>
        </w:rPr>
        <w:t xml:space="preserve">Army divisions </w:t>
      </w:r>
      <w:r w:rsidRPr="00102115">
        <w:rPr>
          <w:rStyle w:val="StyleUnderline"/>
        </w:rPr>
        <w:t>into</w:t>
      </w:r>
      <w:r w:rsidRPr="00FB6D37">
        <w:rPr>
          <w:rStyle w:val="StyleUnderline"/>
        </w:rPr>
        <w:t xml:space="preserve"> distant regio</w:t>
      </w:r>
      <w:r w:rsidRPr="00102115">
        <w:rPr>
          <w:rStyle w:val="StyleUnderline"/>
        </w:rPr>
        <w:t>n</w:t>
      </w:r>
      <w:r w:rsidRPr="00FB6D37">
        <w:rPr>
          <w:rStyle w:val="StyleUnderline"/>
        </w:rPr>
        <w:t xml:space="preserve">s </w:t>
      </w:r>
      <w:r w:rsidRPr="000E2CD1">
        <w:rPr>
          <w:rStyle w:val="StyleUnderline"/>
          <w:highlight w:val="cyan"/>
        </w:rPr>
        <w:t>to fight major wars</w:t>
      </w:r>
      <w:r w:rsidRPr="00FB6D37">
        <w:rPr>
          <w:rStyle w:val="StyleUnderline"/>
        </w:rPr>
        <w:t xml:space="preserve"> to “liberate” territories and bolster allies.</w:t>
      </w:r>
      <w:r>
        <w:rPr>
          <w:rStyle w:val="StyleUnderline"/>
        </w:rPr>
        <w:t xml:space="preserve"> </w:t>
      </w:r>
      <w:r w:rsidRPr="00102115">
        <w:rPr>
          <w:sz w:val="16"/>
        </w:rPr>
        <w:t xml:space="preserve">One thing soon became clear to me in my new digs: </w:t>
      </w:r>
      <w:r w:rsidRPr="00FB6D37">
        <w:rPr>
          <w:rStyle w:val="StyleUnderline"/>
        </w:rPr>
        <w:t xml:space="preserve">Much had changed. </w:t>
      </w:r>
      <w:r w:rsidRPr="000E2CD1">
        <w:rPr>
          <w:rStyle w:val="StyleUnderline"/>
          <w:highlight w:val="cyan"/>
        </w:rPr>
        <w:t>The US military had</w:t>
      </w:r>
      <w:r w:rsidRPr="00FB6D37">
        <w:rPr>
          <w:rStyle w:val="StyleUnderline"/>
        </w:rPr>
        <w:t xml:space="preserve">, in fact, </w:t>
      </w:r>
      <w:r w:rsidRPr="000E2CD1">
        <w:rPr>
          <w:rStyle w:val="StyleUnderline"/>
          <w:highlight w:val="cyan"/>
        </w:rPr>
        <w:t>gone global</w:t>
      </w:r>
      <w:r w:rsidRPr="00FB6D37">
        <w:rPr>
          <w:rStyle w:val="StyleUnderline"/>
        </w:rPr>
        <w:t xml:space="preserve"> in a big way. Frustrated by its inability to close the deal on any of the </w:t>
      </w:r>
      <w:r w:rsidRPr="00AF623E">
        <w:rPr>
          <w:rStyle w:val="StyleUnderline"/>
        </w:rPr>
        <w:t>indecisive counterterror wars of this century, Washington had decided it was time to prepare for “real” war with a host of imagined</w:t>
      </w:r>
      <w:r w:rsidRPr="00FB6D37">
        <w:rPr>
          <w:rStyle w:val="StyleUnderline"/>
        </w:rPr>
        <w:t xml:space="preserve"> enemies.</w:t>
      </w:r>
      <w:r w:rsidRPr="00102115">
        <w:rPr>
          <w:sz w:val="16"/>
        </w:rPr>
        <w:t xml:space="preserve"> This process had, in fact, been developing right under our noses for quite a while. </w:t>
      </w:r>
      <w:r w:rsidRPr="00FB6D37">
        <w:rPr>
          <w:rStyle w:val="StyleUnderline"/>
        </w:rPr>
        <w:t xml:space="preserve">You remember in 2013 when President Obama and Secretary of State Hillary Clinton began talking about </w:t>
      </w:r>
      <w:r w:rsidRPr="000E2CD1">
        <w:rPr>
          <w:rStyle w:val="StyleUnderline"/>
          <w:highlight w:val="cyan"/>
        </w:rPr>
        <w:t>a “pivot” to Asia</w:t>
      </w:r>
      <w:r w:rsidRPr="00FB6D37">
        <w:rPr>
          <w:rStyle w:val="StyleUnderline"/>
        </w:rPr>
        <w:t xml:space="preserve">—an obvious attempt to contain China. Obama </w:t>
      </w:r>
      <w:r w:rsidRPr="000E2CD1">
        <w:rPr>
          <w:rStyle w:val="StyleUnderline"/>
          <w:highlight w:val="cyan"/>
        </w:rPr>
        <w:t>also sanctioned Moscow and</w:t>
      </w:r>
      <w:r w:rsidRPr="00FB6D37">
        <w:rPr>
          <w:rStyle w:val="StyleUnderline"/>
        </w:rPr>
        <w:t xml:space="preserve"> further </w:t>
      </w:r>
      <w:r w:rsidRPr="000E2CD1">
        <w:rPr>
          <w:rStyle w:val="StyleUnderline"/>
          <w:highlight w:val="cyan"/>
        </w:rPr>
        <w:t>militarized Europe</w:t>
      </w:r>
      <w:r w:rsidRPr="00FB6D37">
        <w:rPr>
          <w:rStyle w:val="StyleUnderline"/>
        </w:rPr>
        <w:t xml:space="preserve"> in response to Russian aggression in Ukraine and the Crimea. </w:t>
      </w:r>
      <w:r w:rsidRPr="00AF623E">
        <w:rPr>
          <w:rStyle w:val="StyleUnderline"/>
        </w:rPr>
        <w:t>President Trump,</w:t>
      </w:r>
      <w:r w:rsidRPr="00AF623E">
        <w:rPr>
          <w:sz w:val="16"/>
        </w:rPr>
        <w:t xml:space="preserve"> whose “instincts</w:t>
      </w:r>
      <w:r w:rsidRPr="00102115">
        <w:rPr>
          <w:sz w:val="16"/>
        </w:rPr>
        <w:t xml:space="preserve">,” on the campaign trail, were to pull out of America’s Middle Eastern quagmires, </w:t>
      </w:r>
      <w:r w:rsidRPr="00FB6D37">
        <w:rPr>
          <w:rStyle w:val="StyleUnderline"/>
        </w:rPr>
        <w:t xml:space="preserve">turned out to be </w:t>
      </w:r>
      <w:r w:rsidRPr="000E2CD1">
        <w:rPr>
          <w:rStyle w:val="StyleUnderline"/>
          <w:highlight w:val="cyan"/>
        </w:rPr>
        <w:t>ready to escalate tensions with China, Russia, Iran, and</w:t>
      </w:r>
      <w:r w:rsidRPr="00FB6D37">
        <w:rPr>
          <w:rStyle w:val="StyleUnderline"/>
        </w:rPr>
        <w:t xml:space="preserve"> even (for a while) </w:t>
      </w:r>
      <w:r w:rsidRPr="000E2CD1">
        <w:rPr>
          <w:rStyle w:val="StyleUnderline"/>
          <w:highlight w:val="cyan"/>
        </w:rPr>
        <w:t>North Korea</w:t>
      </w:r>
      <w:r w:rsidRPr="00FB6D37">
        <w:rPr>
          <w:rStyle w:val="StyleUnderline"/>
        </w:rPr>
        <w:t>.</w:t>
      </w:r>
      <w:r>
        <w:rPr>
          <w:rStyle w:val="StyleUnderline"/>
        </w:rPr>
        <w:t xml:space="preserve"> </w:t>
      </w:r>
      <w:r w:rsidRPr="00FB6D37">
        <w:rPr>
          <w:rStyle w:val="StyleUnderline"/>
        </w:rPr>
        <w:t xml:space="preserve">With </w:t>
      </w:r>
      <w:r w:rsidRPr="000E2CD1">
        <w:rPr>
          <w:rStyle w:val="StyleUnderline"/>
          <w:highlight w:val="cyan"/>
        </w:rPr>
        <w:t xml:space="preserve">Pentagon </w:t>
      </w:r>
      <w:r w:rsidRPr="00AF623E">
        <w:rPr>
          <w:rStyle w:val="StyleUnderline"/>
        </w:rPr>
        <w:t xml:space="preserve">budgets reaching record levels—some $717 billion for 2019—Washington has stayed the course, while beginning to plan for more expansive future conflicts across the globe. Today, </w:t>
      </w:r>
      <w:r w:rsidRPr="000E2CD1">
        <w:rPr>
          <w:rStyle w:val="StyleUnderline"/>
          <w:highlight w:val="cyan"/>
        </w:rPr>
        <w:t>not a</w:t>
      </w:r>
      <w:r w:rsidRPr="00AF623E">
        <w:rPr>
          <w:rStyle w:val="StyleUnderline"/>
        </w:rPr>
        <w:t xml:space="preserve"> single square</w:t>
      </w:r>
      <w:r w:rsidRPr="00FB6D37">
        <w:rPr>
          <w:rStyle w:val="StyleUnderline"/>
        </w:rPr>
        <w:t xml:space="preserve"> </w:t>
      </w:r>
      <w:r w:rsidRPr="000E2CD1">
        <w:rPr>
          <w:rStyle w:val="StyleUnderline"/>
          <w:highlight w:val="cyan"/>
        </w:rPr>
        <w:t>inch of this</w:t>
      </w:r>
      <w:r w:rsidRPr="00FB6D37">
        <w:rPr>
          <w:rStyle w:val="StyleUnderline"/>
        </w:rPr>
        <w:t xml:space="preserve"> ever-warming </w:t>
      </w:r>
      <w:r w:rsidRPr="000E2CD1">
        <w:rPr>
          <w:rStyle w:val="StyleUnderline"/>
          <w:highlight w:val="cyan"/>
        </w:rPr>
        <w:t>planet</w:t>
      </w:r>
      <w:r w:rsidRPr="00FB6D37">
        <w:rPr>
          <w:rStyle w:val="StyleUnderline"/>
        </w:rPr>
        <w:t xml:space="preserve"> of ours </w:t>
      </w:r>
      <w:r w:rsidRPr="000E2CD1">
        <w:rPr>
          <w:rStyle w:val="StyleUnderline"/>
          <w:highlight w:val="cyan"/>
        </w:rPr>
        <w:t xml:space="preserve">escapes </w:t>
      </w:r>
      <w:r w:rsidRPr="007A4EFE">
        <w:rPr>
          <w:rStyle w:val="StyleUnderline"/>
        </w:rPr>
        <w:t>the</w:t>
      </w:r>
      <w:r w:rsidRPr="00FB6D37">
        <w:rPr>
          <w:rStyle w:val="StyleUnderline"/>
        </w:rPr>
        <w:t xml:space="preserve"> reach of </w:t>
      </w:r>
      <w:r w:rsidRPr="000E2CD1">
        <w:rPr>
          <w:rStyle w:val="StyleUnderline"/>
          <w:highlight w:val="cyan"/>
        </w:rPr>
        <w:t>US militarization.</w:t>
      </w:r>
      <w:r>
        <w:rPr>
          <w:rStyle w:val="StyleUnderline"/>
        </w:rPr>
        <w:t xml:space="preserve"> </w:t>
      </w:r>
      <w:r w:rsidRPr="00FB6D37">
        <w:rPr>
          <w:rStyle w:val="StyleUnderline"/>
        </w:rPr>
        <w:t xml:space="preserve">Think of these developments as </w:t>
      </w:r>
      <w:r w:rsidRPr="000E2CD1">
        <w:rPr>
          <w:rStyle w:val="StyleUnderline"/>
          <w:highlight w:val="cyan"/>
        </w:rPr>
        <w:t>establishing a</w:t>
      </w:r>
      <w:r w:rsidRPr="00FB6D37">
        <w:rPr>
          <w:rStyle w:val="StyleUnderline"/>
        </w:rPr>
        <w:t xml:space="preserve"> potential </w:t>
      </w:r>
      <w:r w:rsidRPr="000E2CD1">
        <w:rPr>
          <w:rStyle w:val="StyleUnderline"/>
          <w:highlight w:val="cyan"/>
        </w:rPr>
        <w:t>formula for perpetual conflict that</w:t>
      </w:r>
      <w:r w:rsidRPr="00FB6D37">
        <w:rPr>
          <w:rStyle w:val="StyleUnderline"/>
        </w:rPr>
        <w:t xml:space="preserve"> </w:t>
      </w:r>
      <w:r w:rsidRPr="00AF623E">
        <w:rPr>
          <w:rStyle w:val="StyleUnderline"/>
        </w:rPr>
        <w:t xml:space="preserve">just might lead the United States into a truly cataclysmic war it neither needs nor can meaningfully win. </w:t>
      </w:r>
      <w:r w:rsidRPr="00AF623E">
        <w:rPr>
          <w:sz w:val="16"/>
        </w:rPr>
        <w:t>With that</w:t>
      </w:r>
      <w:r w:rsidRPr="00102115">
        <w:rPr>
          <w:sz w:val="16"/>
        </w:rPr>
        <w:t xml:space="preserve"> in mind, here’s a little tour of Planet Earth as the US military now imagines it. OUR OLD STOMPING GROUNDS: FOREVER WAR IN THE MIDDLE EAST AND AFRICA Never apt to quit, even after 17 years of failure, </w:t>
      </w:r>
      <w:r w:rsidRPr="00FB6D37">
        <w:rPr>
          <w:rStyle w:val="StyleUnderline"/>
        </w:rPr>
        <w:t xml:space="preserve">Washington’s bipartisan military machine still churns along in the Greater Middle East. Some 14,500 US </w:t>
      </w:r>
      <w:r w:rsidRPr="00AF623E">
        <w:rPr>
          <w:sz w:val="16"/>
        </w:rPr>
        <w:t xml:space="preserve">troops remain in Afghanistan (along with much US air power) though that war is failing by just about any measurable metric you care to choose—and Americans are still dying there, even if in diminished numbers. In Syria, US forces remain trapped between hostile powers, one mistake away from a possible outbreak of hostilities with Russia, Iran, Syrian President Assad, or even NATO ally Turkey. While American troops (and air power) in Iraq helped destroy ISIS’s physical “caliphate,” they remain entangled there in a low-level guerrilla struggle in a country seemingly incapable of forming a stable political consensus. In other words, as yet there’s no end in </w:t>
      </w:r>
      <w:r w:rsidRPr="00AF623E">
        <w:rPr>
          <w:sz w:val="16"/>
        </w:rPr>
        <w:lastRenderedPageBreak/>
        <w:t xml:space="preserve">sight for that now 15-year-old war. Add in the drone strikes, conventional air attacks, and special forces raids that Washington regularly unleashes in Somalia, Libya, Yemen, and Pakistan, and it’s clear that the US military’s hands remain more than full in the region. If anything, the tensions—and potential for escalation—in the Greater Middle East and North Africa are only worsening. President Trump ditched President Obama’s Iran nuclear deal and, despite the recent drama over the murder of Saudi journalist Jamal Khashoggi, has gleefully backed the Saudi royals in their arms race and cold war with Iran. While the other major players in that nuclear pact remained on board, President Trump has appointed unreformed Iranophobe neocons like John Bolton and Mike Pompeo to key foreign policy positions and his administration still threatens regime change in Tehran. In Africa, despite talk about downsizing the US presence there, the military advisory mission has only increased its various commitments, backing questionably legitimate governments against local opposition forces and destabilizing further an already unstable continent. You might think that waging war for two decades on two continents would at least keep the Pentagon busy and temper Washington’s desire for further confrontations. As it happens, the opposite is proving to be the case. POKING THE BEAR: ENCIRCLING RUSSIA AND KICKING OFF A NEW COLD WAR Vladimir Putin’s Russia is increasingly autocratic and has shown a propensity for localized aggression in its sphere of influence. Still, it would be better not to exaggerate the threat. Russia did annex the Crimea, but the people of that province were Russians and desired such a reunification. It intervened in a Ukrainian civil war, but Washington was also complicit in the coup that kicked off that drama. Besides, all of this unfolded in Russia’s neighborhood as the US military increasingly deploys its forces up to the very borders of the Russian Federation. Imagine the hysteria in Washington if Russia were deploying troops and advisers in Mexico or the Caribbean. To put all of this in perspective, Washington and its military machine actually prefer facing off against Russia. It’s a fight the armed forces still remain comfortable with. After all, that’s what its top commanders were trained for during the tail end of an almost half-century-long Cold War. Counterinsurgency is frustrating and indecisive. The prospect of preparing for “real war” against the good old Russians with tanks, planes, and artillery—now, that’s what the military was built for! And despite all the over-hyped talk about Donald Trump’s complicity with Russia, under him, the Obama-era military escalation in Europe has only expanded. Back when I was toiling hopelessly in Iraq and Afghanistan, the US Army was actually removing combat brigades from Germany and stationing them back on US soil (when, of course, they weren’t off fighting somewhere in the Greater Middle East). Then, in the late Obama years, the military began returning those forces to Europe and stationing them in the Baltic, Poland, Romania, and other countries increasingly near to Russia. That’s never ended and, this year, the US Air Force has delivered its largest shipment of ordnance to Europe since the Cold War. Make no mistake: War with Russia would be an unnecessary disaster—and it could go nuclear. Is Latvia really worth that risk? From a Russian perspective, of course, it’s Washington and its expansion of the (by definition) anti-Russian NATO alliance into Eastern Europe that constitutes the real aggression in the region—and Putin may have a point there. What’s more, an honest assessment of the situation suggests that Russia, a country whose economy is about the size of Spain’s, has neither the will nor the capacity to invade Central Europe. Even in the bad old days of the Cold War, as we now know from Soviet archives, European conquest was never on Moscow’s agenda. It still isn’t. Nonetheless, the US military goes on preparing for what Marine Corps Commandant General Robert Neller, addressing some of his forces in Norway, claimed was a “big fight” to come. If it isn’t careful, Washington just might get the war it seems to want and the one that no one in Europe or the rest of this planet needs. CHALLENGING THE DRAGON: THE FUTILE QUEST FOR HEGEMONY IN ASIA The United States Navy has long treated the world’s oceans as if they were American lakes. Washington extends no such courtesy to other great powers or nation-states. Only now, the US Navy finally faces some challenges abroad—especially in the Western Pacific. A rising China, with a swiftly growing economy and carrying grievances from a long history of European imperial domination, has had the audacity to assert itself in the South China Sea. In response, Washington has reacted with panic and bellicosity. Never mind that the South China Sea is Beijing’s Caribbean (a place where Washington long felt it had the right to do anything it wanted militarily). Heck, the South China Sea has China in its name! The US military now claims—with just enough truth to convince the uninformed—that China’s growing navy is out for Pacific, if not global, dominance. Sure, at the moment China has only two aircraft carriers, one an old rehab (though it is building more) compared to the US Navy’s 11 full-sized and nine smaller carriers. And yes, China hasn’t actually attacked any of its neighbors yet. Still, the American people are told that their military must prepare for possible future war with the most populous nation on the planet. In that spirit, it has been forward deploying yet more ships, Marines, and troops to the Pacific Rim surrounding China. Thousands of Marines are now stationed in Northern Australia; US warships cruise the South Pacific; and Washington has sent mixed signals regarding its military commitments to Taiwan. Even the Indian Ocean has recently come to be seen as a possible future battleground with China, as the US Navy increases its regional patrols there and Washington negotiates stronger military ties with China’s rising neighbor, India. In a symbolic gesture, the military recently renamed its former Pacific Command (PACOM) the Indo-Pacific Command (INDOPACOM). Unsurprisingly, China’s military high command has escalated accordingly. They’ve advised their South China Sea Command to prepare for war, made their own set of provocative gestures in the South China Sea, and also threatened to invade Taiwan should the Trump administration change America’s longstanding “One China” policy. From the Chinese point of view, all of this couldn’t be more logical, given that President Trump has also unleashed a “trade war” on Beijing’s markets and intensified his anti-China rhetoric. And all of this is, in turn, consistent with the Pentagon’s increasing militarization of the entire globe. NO LAND TOO DISTANT Would that it were only Africa, Asia, and Europe that Washington had chosen to militarize. But as Dr. Seuss might have said: That is not all, oh no, that is not all. In fact, more or less every square inch of our spinning planet not already occupied by a rival state has been deemed a militarized space to be contested. The United States has long been unique in the way it divided the entire surface of the globe into geographical (combatant) commands presided over by generals and admirals who functionally serve as regional Roman-style proconsuls And the Trump years are only accentuating this phenomenon. Take Latin America, which might normally be considered a non-threatening space for the United States, though it is already under the gaze of US Southern Command (SOUTHCOM). Recently, however, having already threatened to “invade” Venezuela, President Trump spent the election campaign rousing his base on the claim that a desperate caravan of Central American refugees—hailing from countries the United States had a significant responsibility for destabilizing in the first place—was a literal “invasion” and so yet another military problem. As such, he ordered more than 5,000 troops (more than currently serve in Syria or Iraq) to the US-Mexico border. Though he is not the first to try to do so, he has also sought to militarize space and so create a possible fifth branch of the US military, tentatively known as the Space Force. It makes sense. War has long been three dimensional, so why not bring US militarism into the stratosphere, even as the US Army is evidently training and preparing for a new cold war (no pun intended) with that ever-ready adversary, </w:t>
      </w:r>
      <w:r w:rsidRPr="00AF623E">
        <w:rPr>
          <w:sz w:val="16"/>
        </w:rPr>
        <w:lastRenderedPageBreak/>
        <w:t>Russia, around the Arctic Circle. If the world as we know it is going to end, it will either be thanks to the long-term threat of climate change or an absurd nuclear war. In both cases, Washington has been upping the ante and doubling down. On climate change, of course, the Trump administration seems intent on loading the atmosphere with ever more greenhouse gases. When it comes to nukes, rather than admit that they are unusable and seek to further downsize the bloated US and Russian arsenals, that administration, like Obama’s, has committed itself to the investment of what could, in the end, be at least $1.6 trillion over three decades for the full-scale “modernization” of that arsenal. Any faintly rational set of actors would long ago have accepted that nuclear war is unwinnable and a formula for mass human extinction. As it happens, though, we’re not dealing with rational actors but with a defense establishment that considers it a prudent move to withdraw from the Cold War era Intermediate Nuclear Forces (INF) treaty with Russia. And that ends our tour of the US military’s version of Planet Earth. It is often said that, in an Orwellian sense, every nation needs an enemy to unite and discipline its population. Still, the United States must stand alone in history as the only country to militarize the whole globe (with space thrown in) in preparation for taking on just about anyone. Now, that’s exceptional.</w:t>
      </w:r>
    </w:p>
    <w:p w:rsidR="000D29D8" w:rsidRPr="00DE3542" w:rsidRDefault="000D29D8" w:rsidP="000D29D8">
      <w:pPr>
        <w:pStyle w:val="Heading3"/>
      </w:pPr>
      <w:r>
        <w:lastRenderedPageBreak/>
        <w:t>Multipolarity Good---2NC</w:t>
      </w:r>
    </w:p>
    <w:p w:rsidR="000D29D8" w:rsidRDefault="000D29D8" w:rsidP="000D29D8">
      <w:pPr>
        <w:pStyle w:val="Heading4"/>
      </w:pPr>
      <w:r>
        <w:t xml:space="preserve">Multipolarity fosters a balance of power, which prevents </w:t>
      </w:r>
      <w:r w:rsidRPr="00A86EF3">
        <w:rPr>
          <w:u w:val="single"/>
        </w:rPr>
        <w:t>unilateral overreach</w:t>
      </w:r>
      <w:r>
        <w:t xml:space="preserve"> and </w:t>
      </w:r>
      <w:r w:rsidRPr="00A86EF3">
        <w:rPr>
          <w:u w:val="single"/>
        </w:rPr>
        <w:t>interventionist failures</w:t>
      </w:r>
      <w:r>
        <w:t xml:space="preserve"> associated with US heg.</w:t>
      </w:r>
    </w:p>
    <w:p w:rsidR="000D29D8" w:rsidRDefault="000D29D8" w:rsidP="000D29D8">
      <w:r>
        <w:t xml:space="preserve">Robert A. </w:t>
      </w:r>
      <w:r w:rsidRPr="00407516">
        <w:rPr>
          <w:rStyle w:val="Style13ptBold"/>
        </w:rPr>
        <w:t>Manning</w:t>
      </w:r>
      <w:r>
        <w:t xml:space="preserve"> and Mathew </w:t>
      </w:r>
      <w:r w:rsidRPr="00407516">
        <w:rPr>
          <w:rStyle w:val="Style13ptBold"/>
        </w:rPr>
        <w:t>Burrows</w:t>
      </w:r>
      <w:r>
        <w:t xml:space="preserve">, </w:t>
      </w:r>
      <w:r w:rsidRPr="00407516">
        <w:rPr>
          <w:rStyle w:val="Style13ptBold"/>
        </w:rPr>
        <w:t>23</w:t>
      </w:r>
      <w:r>
        <w:t xml:space="preserve"> – Robert A. Manning is works with the Strategic Foresight Hub at the Stimson Center where we mostly works on China, emerging technologies, and great power competition. Mathew Burrows serves as Counselor in the Executive Office at the Stimson Center, is the Program Lead of the Strategic Foresight Hub, and a Distinguished Fellow with the Reimagining US Grand Strategy program. (Robert A. Manning and Mathew Burrows, “Red Cell: The Fallacy of Perpetual US” Stimson Center, 2-7-2023, Available Online: https://www.stimson.org/2023/red-cell-3-the-fallacy-of-perpetual-u-s-primacy/, Accessed: 7-1-2024)//ilake-mc</w:t>
      </w:r>
    </w:p>
    <w:p w:rsidR="000D29D8" w:rsidRPr="00D63631" w:rsidRDefault="000D29D8" w:rsidP="000D29D8">
      <w:pPr>
        <w:rPr>
          <w:rStyle w:val="StyleUnderline"/>
        </w:rPr>
      </w:pPr>
      <w:r w:rsidRPr="00A85D1A">
        <w:rPr>
          <w:sz w:val="16"/>
        </w:rPr>
        <w:t xml:space="preserve">One lesson of the Cold War is that survival is a mutual interest. Yet many see Chinese and Russian ambitions as unrelenting and inflexible. As such, there can be no accommodation, no modern Westphalian or Concert-of-Vienna-type order, no balance of power arrangements. </w:t>
      </w:r>
      <w:r w:rsidRPr="00D63631">
        <w:rPr>
          <w:rStyle w:val="StyleUnderline"/>
        </w:rPr>
        <w:t>Echoing Biden’s binary absolutism</w:t>
      </w:r>
      <w:r w:rsidRPr="00A85D1A">
        <w:rPr>
          <w:sz w:val="16"/>
        </w:rPr>
        <w:t xml:space="preserve">, </w:t>
      </w:r>
      <w:r w:rsidRPr="00D63631">
        <w:rPr>
          <w:rStyle w:val="StyleUnderline"/>
        </w:rPr>
        <w:t>other proponents of perpetual primacy</w:t>
      </w:r>
      <w:r w:rsidRPr="00A85D1A">
        <w:rPr>
          <w:sz w:val="16"/>
        </w:rPr>
        <w:t xml:space="preserve"> like Hal Brands </w:t>
      </w:r>
      <w:r w:rsidRPr="00D63631">
        <w:rPr>
          <w:rStyle w:val="StyleUnderline"/>
        </w:rPr>
        <w:t>argue that sustained U.S. hegemony remains the most sensible US grand strategy</w:t>
      </w:r>
      <w:r w:rsidRPr="00A85D1A">
        <w:rPr>
          <w:sz w:val="16"/>
        </w:rPr>
        <w:t xml:space="preserve">. </w:t>
      </w:r>
      <w:r w:rsidRPr="00D63631">
        <w:rPr>
          <w:rStyle w:val="StyleUnderline"/>
        </w:rPr>
        <w:t>The assumption here is that U.S. power has not relatively declined</w:t>
      </w:r>
      <w:r w:rsidRPr="00A85D1A">
        <w:rPr>
          <w:sz w:val="16"/>
        </w:rPr>
        <w:t xml:space="preserve"> — as the NSS also assumes, it is forever 1991. </w:t>
      </w:r>
      <w:r w:rsidRPr="00D63631">
        <w:rPr>
          <w:rStyle w:val="StyleUnderline"/>
        </w:rPr>
        <w:t xml:space="preserve">If that were the case, we might agree with this conventional wisdom. But it is </w:t>
      </w:r>
      <w:r w:rsidRPr="00D63631">
        <w:rPr>
          <w:rStyle w:val="Emphasis"/>
        </w:rPr>
        <w:t>not</w:t>
      </w:r>
      <w:r w:rsidRPr="00D63631">
        <w:rPr>
          <w:rStyle w:val="StyleUnderline"/>
        </w:rPr>
        <w:t xml:space="preserve">, and we </w:t>
      </w:r>
      <w:r w:rsidRPr="00D63631">
        <w:rPr>
          <w:rStyle w:val="Emphasis"/>
        </w:rPr>
        <w:t>cannot</w:t>
      </w:r>
      <w:r w:rsidRPr="00D63631">
        <w:rPr>
          <w:rStyle w:val="StyleUnderline"/>
        </w:rPr>
        <w:t>.</w:t>
      </w:r>
    </w:p>
    <w:p w:rsidR="000D29D8" w:rsidRDefault="000D29D8" w:rsidP="000D29D8">
      <w:pPr>
        <w:rPr>
          <w:rStyle w:val="StyleUnderline"/>
        </w:rPr>
      </w:pPr>
      <w:r w:rsidRPr="00A85D1A">
        <w:rPr>
          <w:sz w:val="16"/>
        </w:rPr>
        <w:t xml:space="preserve">When he designed the containment strategy to fight the Cold War, George Kennan understood that the United States did not have the appetite for a war with the Soviet Union. President Harry S. Truman and other leaders who experienced firsthand the unpredictability and failures of both world wars had a sense of U.S. limits, particularly after Moscow acquired nuclear weapons. </w:t>
      </w:r>
      <w:r w:rsidRPr="00D63631">
        <w:rPr>
          <w:rStyle w:val="StyleUnderline"/>
        </w:rPr>
        <w:t>Even while Russia’s future looks grim and some believe that China has reached a stagnating peak</w:t>
      </w:r>
      <w:r w:rsidRPr="00A85D1A">
        <w:rPr>
          <w:sz w:val="16"/>
        </w:rPr>
        <w:t xml:space="preserve">, </w:t>
      </w:r>
      <w:r w:rsidRPr="00D63631">
        <w:rPr>
          <w:rStyle w:val="Emphasis"/>
        </w:rPr>
        <w:t>resurgent optimism for liberal hegemony</w:t>
      </w:r>
      <w:r w:rsidRPr="00D63631">
        <w:rPr>
          <w:rStyle w:val="StyleUnderline"/>
        </w:rPr>
        <w:t xml:space="preserve"> with no limits </w:t>
      </w:r>
      <w:r w:rsidRPr="00D63631">
        <w:rPr>
          <w:rStyle w:val="Emphasis"/>
        </w:rPr>
        <w:t>seems oblivious to both domestic and global realities</w:t>
      </w:r>
      <w:r w:rsidRPr="00D63631">
        <w:rPr>
          <w:rStyle w:val="StyleUnderline"/>
        </w:rPr>
        <w:t>.</w:t>
      </w:r>
    </w:p>
    <w:p w:rsidR="000D29D8" w:rsidRPr="00A85D1A" w:rsidRDefault="000D29D8" w:rsidP="000D29D8">
      <w:pPr>
        <w:rPr>
          <w:sz w:val="16"/>
        </w:rPr>
      </w:pPr>
      <w:r w:rsidRPr="00D63631">
        <w:rPr>
          <w:rStyle w:val="StyleUnderline"/>
        </w:rPr>
        <w:t xml:space="preserve">Multipolarity is inherently </w:t>
      </w:r>
      <w:r w:rsidRPr="00D63631">
        <w:rPr>
          <w:rStyle w:val="Emphasis"/>
        </w:rPr>
        <w:t xml:space="preserve">more complex </w:t>
      </w:r>
      <w:r w:rsidRPr="00D63631">
        <w:rPr>
          <w:rStyle w:val="StyleUnderline"/>
        </w:rPr>
        <w:t xml:space="preserve">and </w:t>
      </w:r>
      <w:r w:rsidRPr="00D63631">
        <w:rPr>
          <w:rStyle w:val="Emphasis"/>
        </w:rPr>
        <w:t>less stable</w:t>
      </w:r>
      <w:r w:rsidRPr="00D63631">
        <w:rPr>
          <w:rStyle w:val="StyleUnderline"/>
        </w:rPr>
        <w:t xml:space="preserve"> than hegemonic or binary world orders</w:t>
      </w:r>
      <w:r w:rsidRPr="00A85D1A">
        <w:rPr>
          <w:sz w:val="16"/>
        </w:rPr>
        <w:t xml:space="preserve">. </w:t>
      </w:r>
      <w:r w:rsidRPr="00D63631">
        <w:rPr>
          <w:rStyle w:val="StyleUnderline"/>
        </w:rPr>
        <w:t>Nevertheless, history suggests it can work, especially when there are few viable alternatives.</w:t>
      </w:r>
      <w:r w:rsidRPr="00A85D1A">
        <w:rPr>
          <w:sz w:val="16"/>
        </w:rPr>
        <w:t xml:space="preserve"> Why not </w:t>
      </w:r>
      <w:r w:rsidRPr="00D63631">
        <w:rPr>
          <w:rStyle w:val="StyleUnderline"/>
        </w:rPr>
        <w:t xml:space="preserve">the example of Britain’s victory over </w:t>
      </w:r>
      <w:r w:rsidRPr="00D63631">
        <w:rPr>
          <w:rStyle w:val="Emphasis"/>
        </w:rPr>
        <w:t>Napoleonic France</w:t>
      </w:r>
      <w:r w:rsidRPr="00A85D1A">
        <w:rPr>
          <w:sz w:val="16"/>
        </w:rPr>
        <w:t xml:space="preserve">? </w:t>
      </w:r>
      <w:r w:rsidRPr="00D63631">
        <w:rPr>
          <w:rStyle w:val="StyleUnderline"/>
        </w:rPr>
        <w:t>By creating a balance of power among allies — and even with its opponent</w:t>
      </w:r>
      <w:r w:rsidRPr="00A85D1A">
        <w:rPr>
          <w:sz w:val="16"/>
        </w:rPr>
        <w:t xml:space="preserve">, France — </w:t>
      </w:r>
      <w:r w:rsidRPr="00D63631">
        <w:rPr>
          <w:rStyle w:val="StyleUnderline"/>
        </w:rPr>
        <w:t>Britain ushered in the 19th century Long Peace with a Concert of Europe</w:t>
      </w:r>
      <w:r w:rsidRPr="00A85D1A">
        <w:rPr>
          <w:sz w:val="16"/>
        </w:rPr>
        <w:t xml:space="preserve">. As we learned from near catastrophes during the Cold War, coexistence in the nuclear era is more complicated. But the logic of nuclear deterrence persists. </w:t>
      </w:r>
      <w:r w:rsidRPr="00D63631">
        <w:rPr>
          <w:rStyle w:val="StyleUnderline"/>
        </w:rPr>
        <w:t xml:space="preserve">Confronted with the risk of </w:t>
      </w:r>
      <w:r w:rsidRPr="00D63631">
        <w:rPr>
          <w:rStyle w:val="Emphasis"/>
        </w:rPr>
        <w:t>mutual assured destruction</w:t>
      </w:r>
      <w:r w:rsidRPr="00D63631">
        <w:rPr>
          <w:rStyle w:val="StyleUnderline"/>
        </w:rPr>
        <w:t>, even the most powerful nations must reach some accommodations</w:t>
      </w:r>
      <w:r w:rsidRPr="00A85D1A">
        <w:rPr>
          <w:sz w:val="16"/>
        </w:rPr>
        <w:t>.</w:t>
      </w:r>
    </w:p>
    <w:p w:rsidR="000D29D8" w:rsidRPr="00A85D1A" w:rsidRDefault="000D29D8" w:rsidP="000D29D8">
      <w:pPr>
        <w:rPr>
          <w:sz w:val="16"/>
        </w:rPr>
      </w:pPr>
      <w:r w:rsidRPr="00A85D1A">
        <w:rPr>
          <w:sz w:val="16"/>
        </w:rPr>
        <w:t xml:space="preserve">“Only American power can keep the natural forces of history at bay,” is Kagan’s punchline.  Such DC conventional wisdom notwithstanding, nostalgia is not a strategy. </w:t>
      </w:r>
      <w:r w:rsidRPr="00A85D1A">
        <w:rPr>
          <w:rStyle w:val="StyleUnderline"/>
        </w:rPr>
        <w:t xml:space="preserve">In terms of economics, technology, and nuclear weapons, today’s world is </w:t>
      </w:r>
      <w:r w:rsidRPr="00A85D1A">
        <w:rPr>
          <w:rStyle w:val="Emphasis"/>
        </w:rPr>
        <w:t>multipolar</w:t>
      </w:r>
      <w:r w:rsidRPr="00A85D1A">
        <w:rPr>
          <w:sz w:val="16"/>
        </w:rPr>
        <w:t xml:space="preserve">. </w:t>
      </w:r>
      <w:r w:rsidRPr="00A85D1A">
        <w:rPr>
          <w:rStyle w:val="StyleUnderline"/>
        </w:rPr>
        <w:t>The United States is well positioned to adapt its leadership to this burgeoning reality if it understands the limits of power, employs strategic empathy to grasp others’ interests</w:t>
      </w:r>
      <w:r w:rsidRPr="00A85D1A">
        <w:rPr>
          <w:sz w:val="16"/>
        </w:rPr>
        <w:t xml:space="preserve">, </w:t>
      </w:r>
      <w:r w:rsidRPr="00A85D1A">
        <w:rPr>
          <w:rStyle w:val="StyleUnderline"/>
        </w:rPr>
        <w:t xml:space="preserve">and creates allied coalitions with whom to </w:t>
      </w:r>
      <w:r w:rsidRPr="00A85D1A">
        <w:rPr>
          <w:rStyle w:val="Emphasis"/>
        </w:rPr>
        <w:t xml:space="preserve">share the burden </w:t>
      </w:r>
      <w:r w:rsidRPr="00A85D1A">
        <w:rPr>
          <w:rStyle w:val="StyleUnderline"/>
        </w:rPr>
        <w:t>and counter the excesses of Beijing and Moscow</w:t>
      </w:r>
      <w:r w:rsidRPr="00A85D1A">
        <w:rPr>
          <w:sz w:val="16"/>
        </w:rPr>
        <w:t>. At the same time, Washington should cooperate with China and Russia on shared global interests and seek an inclusive balance based on “must haves” rather than inflexible aspirations.</w:t>
      </w:r>
    </w:p>
    <w:p w:rsidR="000D29D8" w:rsidRDefault="000D29D8" w:rsidP="000D29D8">
      <w:pPr>
        <w:pStyle w:val="Heading4"/>
      </w:pPr>
      <w:r>
        <w:t xml:space="preserve">Multipolarity </w:t>
      </w:r>
      <w:r w:rsidRPr="00972FED">
        <w:rPr>
          <w:u w:val="single"/>
        </w:rPr>
        <w:t>good</w:t>
      </w:r>
      <w:r>
        <w:t xml:space="preserve"> – accommodates </w:t>
      </w:r>
      <w:r w:rsidRPr="00972FED">
        <w:rPr>
          <w:u w:val="single"/>
        </w:rPr>
        <w:t>diverse political systems</w:t>
      </w:r>
      <w:r>
        <w:t xml:space="preserve"> while fostering a </w:t>
      </w:r>
      <w:r w:rsidRPr="00972FED">
        <w:rPr>
          <w:u w:val="single"/>
        </w:rPr>
        <w:t>balanced global order</w:t>
      </w:r>
      <w:r>
        <w:t>.</w:t>
      </w:r>
    </w:p>
    <w:p w:rsidR="000D29D8" w:rsidRDefault="000D29D8" w:rsidP="000D29D8">
      <w:r>
        <w:t xml:space="preserve">Stefan </w:t>
      </w:r>
      <w:r w:rsidRPr="00AB4CFB">
        <w:rPr>
          <w:rStyle w:val="Style13ptBold"/>
        </w:rPr>
        <w:t>Mair</w:t>
      </w:r>
      <w:r>
        <w:t xml:space="preserve">, </w:t>
      </w:r>
      <w:r w:rsidRPr="00AB4CFB">
        <w:rPr>
          <w:rStyle w:val="Style13ptBold"/>
        </w:rPr>
        <w:t>23</w:t>
      </w:r>
      <w:r>
        <w:t xml:space="preserve"> – Stefan Mair specializes in foreign and security policy challenges of Germany and the EU; Geopolitical and geoeconomic dynamics; Trade and foreign economic policy (Stefan Mair, “In </w:t>
      </w:r>
      <w:r>
        <w:lastRenderedPageBreak/>
        <w:t>Defense of Multipolarity,” IP Quarterly, 11-17-2023, Available Online: https://ip-quarterly.com/en/defense-multipolarity, Accessed: 7-1-2024)//ilake-mc</w:t>
      </w:r>
    </w:p>
    <w:p w:rsidR="000D29D8" w:rsidRPr="00AC3902" w:rsidRDefault="000D29D8" w:rsidP="000D29D8">
      <w:pPr>
        <w:rPr>
          <w:sz w:val="16"/>
        </w:rPr>
      </w:pPr>
      <w:r w:rsidRPr="00AC3902">
        <w:rPr>
          <w:sz w:val="16"/>
        </w:rPr>
        <w:t xml:space="preserve">Bipolar bloc confrontation thus comes with severe disadvantages, while </w:t>
      </w:r>
      <w:r w:rsidRPr="00E519B2">
        <w:rPr>
          <w:rStyle w:val="StyleUnderline"/>
        </w:rPr>
        <w:t>any revival of the Western liberal rule-based order seems improbable for the foreseeable future</w:t>
      </w:r>
      <w:r w:rsidRPr="00AC3902">
        <w:rPr>
          <w:sz w:val="16"/>
        </w:rPr>
        <w:t xml:space="preserve">. Likewise, </w:t>
      </w:r>
      <w:r w:rsidRPr="00E519B2">
        <w:rPr>
          <w:rStyle w:val="StyleUnderline"/>
        </w:rPr>
        <w:t>a version of rules-based order that was revised by authoritarian states would be hardly acceptable for liberal democracies</w:t>
      </w:r>
      <w:r w:rsidRPr="00AC3902">
        <w:rPr>
          <w:sz w:val="16"/>
        </w:rPr>
        <w:t xml:space="preserve">. All of </w:t>
      </w:r>
      <w:r w:rsidRPr="00E519B2">
        <w:rPr>
          <w:rStyle w:val="StyleUnderline"/>
        </w:rPr>
        <w:t>these conditions make multipolarity a desirable fallback position</w:t>
      </w:r>
      <w:r w:rsidRPr="00AC3902">
        <w:rPr>
          <w:sz w:val="16"/>
        </w:rPr>
        <w:t>, albeit of a temporary character. But what would this kind of multipolar order look like? It would have six characteristics:</w:t>
      </w:r>
    </w:p>
    <w:p w:rsidR="000D29D8" w:rsidRPr="00AC3902" w:rsidRDefault="000D29D8" w:rsidP="000D29D8">
      <w:pPr>
        <w:rPr>
          <w:sz w:val="16"/>
        </w:rPr>
      </w:pPr>
      <w:r w:rsidRPr="00AC3902">
        <w:rPr>
          <w:sz w:val="16"/>
        </w:rPr>
        <w:t xml:space="preserve">First, </w:t>
      </w:r>
      <w:r w:rsidRPr="00E519B2">
        <w:rPr>
          <w:rStyle w:val="StyleUnderline"/>
        </w:rPr>
        <w:t>poles are</w:t>
      </w:r>
      <w:r w:rsidRPr="00AC3902">
        <w:rPr>
          <w:sz w:val="16"/>
        </w:rPr>
        <w:t xml:space="preserve"> states or </w:t>
      </w:r>
      <w:r w:rsidRPr="002B6C0E">
        <w:rPr>
          <w:rStyle w:val="StyleUnderline"/>
        </w:rPr>
        <w:t>gr</w:t>
      </w:r>
      <w:r w:rsidRPr="00E519B2">
        <w:rPr>
          <w:rStyle w:val="StyleUnderline"/>
        </w:rPr>
        <w:t>oupings of states that develop their own distinct set of rules and can attract other countries through their cultural and economic appeal</w:t>
      </w:r>
      <w:r w:rsidRPr="00AC3902">
        <w:rPr>
          <w:sz w:val="16"/>
        </w:rPr>
        <w:t xml:space="preserve"> (soft power) or exert influence on them through political, economic or military power (hard power).</w:t>
      </w:r>
    </w:p>
    <w:p w:rsidR="000D29D8" w:rsidRPr="00AC3902" w:rsidRDefault="000D29D8" w:rsidP="000D29D8">
      <w:pPr>
        <w:rPr>
          <w:sz w:val="16"/>
        </w:rPr>
      </w:pPr>
      <w:r w:rsidRPr="00AC3902">
        <w:rPr>
          <w:rStyle w:val="StyleUnderline"/>
        </w:rPr>
        <w:t>Second</w:t>
      </w:r>
      <w:r w:rsidRPr="00AC3902">
        <w:rPr>
          <w:sz w:val="16"/>
        </w:rPr>
        <w:t xml:space="preserve">, </w:t>
      </w:r>
      <w:r w:rsidRPr="00AC3902">
        <w:rPr>
          <w:rStyle w:val="StyleUnderline"/>
        </w:rPr>
        <w:t>poles are not all of the same size</w:t>
      </w:r>
      <w:r w:rsidRPr="00AC3902">
        <w:rPr>
          <w:sz w:val="16"/>
        </w:rPr>
        <w:t>. On a global level, the US and China are playing in a different league. Few other poles can or could claim to play a global role: the European Union and India, with the possible addition of a non-belligerent Russia, ASEAN, the Gulf states, Japan/South Korea, and less plausibly Brazil, Nigeria, and Indonesia. The impact of other poles is regionally limited (Nigeria in West Africa, Australia in the South Pacific, Turkey in the Near and Middle East) or is related to specific policy areas (Brazil in climate policy).</w:t>
      </w:r>
    </w:p>
    <w:p w:rsidR="000D29D8" w:rsidRPr="00AC3902" w:rsidRDefault="000D29D8" w:rsidP="000D29D8">
      <w:pPr>
        <w:rPr>
          <w:sz w:val="16"/>
        </w:rPr>
      </w:pPr>
      <w:r w:rsidRPr="00AC3902">
        <w:rPr>
          <w:rStyle w:val="StyleUnderline"/>
        </w:rPr>
        <w:t>Third, poles are not equidistant from each other</w:t>
      </w:r>
      <w:r w:rsidRPr="00AC3902">
        <w:rPr>
          <w:sz w:val="16"/>
        </w:rPr>
        <w:t>. For the foreseeable future, the EU will be closer to the United States than to any other pole. The distance between poles depends on their interests and their respective normative orientations. Relationships between them will be subject to a specific mixture of partnership, competition, and rivalry.</w:t>
      </w:r>
    </w:p>
    <w:p w:rsidR="000D29D8" w:rsidRPr="00AC3902" w:rsidRDefault="000D29D8" w:rsidP="000D29D8">
      <w:pPr>
        <w:rPr>
          <w:sz w:val="16"/>
        </w:rPr>
      </w:pPr>
      <w:r w:rsidRPr="00AC3902">
        <w:rPr>
          <w:rStyle w:val="StyleUnderline"/>
        </w:rPr>
        <w:t>Fourth, poles are characterized by pronounced differences in their political, social, and economic order</w:t>
      </w:r>
      <w:r w:rsidRPr="00AC3902">
        <w:rPr>
          <w:sz w:val="16"/>
        </w:rPr>
        <w:t xml:space="preserve">. </w:t>
      </w:r>
      <w:r w:rsidRPr="00AC3902">
        <w:rPr>
          <w:rStyle w:val="StyleUnderline"/>
        </w:rPr>
        <w:t>The possibility that one pole could change the system of another is</w:t>
      </w:r>
      <w:r w:rsidRPr="00AC3902">
        <w:rPr>
          <w:sz w:val="16"/>
        </w:rPr>
        <w:t xml:space="preserve">, by definition, </w:t>
      </w:r>
      <w:r w:rsidRPr="00AC3902">
        <w:rPr>
          <w:rStyle w:val="StyleUnderline"/>
        </w:rPr>
        <w:t>very limited</w:t>
      </w:r>
      <w:r w:rsidRPr="00AC3902">
        <w:rPr>
          <w:sz w:val="16"/>
        </w:rPr>
        <w:t xml:space="preserve"> (see the first point). However, systems can and will change from within.</w:t>
      </w:r>
    </w:p>
    <w:p w:rsidR="000D29D8" w:rsidRPr="00AC3902" w:rsidRDefault="000D29D8" w:rsidP="000D29D8">
      <w:pPr>
        <w:rPr>
          <w:sz w:val="16"/>
        </w:rPr>
      </w:pPr>
      <w:r w:rsidRPr="00AC3902">
        <w:rPr>
          <w:rStyle w:val="StyleUnderline"/>
        </w:rPr>
        <w:t xml:space="preserve">Fifth, multipolarity requires a minimum </w:t>
      </w:r>
      <w:r w:rsidRPr="00AC3902">
        <w:rPr>
          <w:rStyle w:val="Emphasis"/>
        </w:rPr>
        <w:t>compliance with the rules of international law</w:t>
      </w:r>
      <w:r w:rsidRPr="00AC3902">
        <w:rPr>
          <w:sz w:val="16"/>
        </w:rPr>
        <w:t xml:space="preserve">. Specifically, </w:t>
      </w:r>
      <w:r w:rsidRPr="00AC3902">
        <w:rPr>
          <w:rStyle w:val="StyleUnderline"/>
        </w:rPr>
        <w:t>these include respect for basic human rights, national sovereignty, and territorial integrity, as well as renouncing the use of violence in conflicts</w:t>
      </w:r>
      <w:r w:rsidRPr="00AC3902">
        <w:rPr>
          <w:sz w:val="16"/>
        </w:rPr>
        <w:t>. It follows that the influence of poles on other states (see the first point) is not the same thing as the creation of spheres of influence.</w:t>
      </w:r>
    </w:p>
    <w:p w:rsidR="000D29D8" w:rsidRDefault="000D29D8" w:rsidP="000D29D8">
      <w:pPr>
        <w:pStyle w:val="Heading4"/>
      </w:pPr>
      <w:r>
        <w:t xml:space="preserve">Multipolarity </w:t>
      </w:r>
      <w:r w:rsidRPr="00972FED">
        <w:rPr>
          <w:u w:val="single"/>
        </w:rPr>
        <w:t>good</w:t>
      </w:r>
      <w:r>
        <w:t xml:space="preserve"> – clinging to a rigid, U.S.-dominated world order is </w:t>
      </w:r>
      <w:r w:rsidRPr="00972FED">
        <w:rPr>
          <w:u w:val="single"/>
        </w:rPr>
        <w:t>unrealistic</w:t>
      </w:r>
      <w:r>
        <w:t xml:space="preserve"> in a </w:t>
      </w:r>
      <w:r w:rsidRPr="00972FED">
        <w:t>world</w:t>
      </w:r>
      <w:r>
        <w:t xml:space="preserve"> where </w:t>
      </w:r>
      <w:r w:rsidRPr="00972FED">
        <w:rPr>
          <w:u w:val="single"/>
        </w:rPr>
        <w:t>diverse political systems</w:t>
      </w:r>
      <w:r>
        <w:t xml:space="preserve"> coexist.</w:t>
      </w:r>
    </w:p>
    <w:p w:rsidR="000D29D8" w:rsidRDefault="000D29D8" w:rsidP="000D29D8">
      <w:r>
        <w:t xml:space="preserve">Stefan </w:t>
      </w:r>
      <w:r w:rsidRPr="00AB4CFB">
        <w:rPr>
          <w:rStyle w:val="Style13ptBold"/>
        </w:rPr>
        <w:t>Mair</w:t>
      </w:r>
      <w:r>
        <w:t xml:space="preserve">, </w:t>
      </w:r>
      <w:r w:rsidRPr="00AB4CFB">
        <w:rPr>
          <w:rStyle w:val="Style13ptBold"/>
        </w:rPr>
        <w:t>23</w:t>
      </w:r>
      <w:r>
        <w:t xml:space="preserve"> – Stefan Mair specializes in foreign and security policy challenges of Germany and the EU; Geopolitical and geoeconomic dynamics; Trade and foreign economic policy (Stefan Mair, “In Defense of Multipolarity,” IP Quarterly, 11-17-2023, Available Online: https://ip-quarterly.com/en/defense-multipolarity, Accessed: 7-1-2024)//ilake-mc</w:t>
      </w:r>
    </w:p>
    <w:p w:rsidR="000D29D8" w:rsidRPr="00E519B2" w:rsidRDefault="000D29D8" w:rsidP="000D29D8">
      <w:pPr>
        <w:rPr>
          <w:sz w:val="16"/>
        </w:rPr>
      </w:pPr>
      <w:r w:rsidRPr="00E519B2">
        <w:rPr>
          <w:sz w:val="16"/>
        </w:rPr>
        <w:t xml:space="preserve">New world disorder: This is by now a commonplace of strategic debate. </w:t>
      </w:r>
      <w:r w:rsidRPr="00077448">
        <w:rPr>
          <w:rStyle w:val="StyleUnderline"/>
        </w:rPr>
        <w:t xml:space="preserve">Great power rivalries and conflicts between different social systems are </w:t>
      </w:r>
      <w:r w:rsidRPr="00077448">
        <w:rPr>
          <w:rStyle w:val="Emphasis"/>
        </w:rPr>
        <w:t>undermining the Western liberal rules-based world order</w:t>
      </w:r>
      <w:r w:rsidRPr="00E519B2">
        <w:rPr>
          <w:sz w:val="16"/>
        </w:rPr>
        <w:t xml:space="preserve">, </w:t>
      </w:r>
      <w:r w:rsidRPr="00077448">
        <w:rPr>
          <w:rStyle w:val="StyleUnderline"/>
        </w:rPr>
        <w:t>which had been accompanied by American global hegemony</w:t>
      </w:r>
      <w:r w:rsidRPr="00E519B2">
        <w:rPr>
          <w:sz w:val="16"/>
        </w:rPr>
        <w:t>, at least since the end of the Cold War. On this, most agree. Where controversy starts is on the question of what order the world is moving toward, and indeed what order it should be moving toward.</w:t>
      </w:r>
    </w:p>
    <w:p w:rsidR="000D29D8" w:rsidRPr="00E519B2" w:rsidRDefault="000D29D8" w:rsidP="000D29D8">
      <w:pPr>
        <w:rPr>
          <w:sz w:val="16"/>
        </w:rPr>
      </w:pPr>
      <w:r w:rsidRPr="00E519B2">
        <w:rPr>
          <w:sz w:val="16"/>
        </w:rPr>
        <w:t>On this question, Germany’s National Security Strategy offers an answer. “The 21st century world is a multipolar world,” says Olaf Scholz’s foreword. By using this phrase, the German chancellor re-emphasizes what he and other members of the German government have often stressed: Germany’s foreign and security policy is based on a model of multipolarity, and this is above all a pragmatic reaction to shifts in power over the past two decades.</w:t>
      </w:r>
    </w:p>
    <w:p w:rsidR="000D29D8" w:rsidRPr="00E519B2" w:rsidRDefault="000D29D8" w:rsidP="000D29D8">
      <w:pPr>
        <w:rPr>
          <w:sz w:val="16"/>
        </w:rPr>
      </w:pPr>
      <w:r w:rsidRPr="00E519B2">
        <w:rPr>
          <w:sz w:val="16"/>
        </w:rPr>
        <w:t>This new orientation has been subject to criticism—sometimes harsh criticism—on a number of grounds. These critical perspectives broadly divide into three categories.</w:t>
      </w:r>
    </w:p>
    <w:p w:rsidR="000D29D8" w:rsidRPr="00E519B2" w:rsidRDefault="000D29D8" w:rsidP="000D29D8">
      <w:pPr>
        <w:rPr>
          <w:sz w:val="16"/>
        </w:rPr>
      </w:pPr>
      <w:r w:rsidRPr="00E519B2">
        <w:rPr>
          <w:sz w:val="16"/>
        </w:rPr>
        <w:t>Criticism of “Polarity” as a Term and as an Idea</w:t>
      </w:r>
    </w:p>
    <w:p w:rsidR="000D29D8" w:rsidRPr="00E519B2" w:rsidRDefault="000D29D8" w:rsidP="000D29D8">
      <w:pPr>
        <w:rPr>
          <w:sz w:val="16"/>
        </w:rPr>
      </w:pPr>
      <w:r w:rsidRPr="00E519B2">
        <w:rPr>
          <w:sz w:val="16"/>
        </w:rPr>
        <w:lastRenderedPageBreak/>
        <w:t xml:space="preserve">First, </w:t>
      </w:r>
      <w:r w:rsidRPr="00077448">
        <w:rPr>
          <w:rStyle w:val="StyleUnderline"/>
        </w:rPr>
        <w:t>the concept of polarity itself has drawn severe criticism within international relations theory</w:t>
      </w:r>
      <w:r w:rsidRPr="00E519B2">
        <w:rPr>
          <w:sz w:val="16"/>
        </w:rPr>
        <w:t xml:space="preserve">. Among other things, this critique suggests that its </w:t>
      </w:r>
      <w:r w:rsidRPr="00077448">
        <w:rPr>
          <w:rStyle w:val="StyleUnderline"/>
        </w:rPr>
        <w:t>focus on states neglects the importance of non-state and supranational actors</w:t>
      </w:r>
      <w:r w:rsidRPr="00E519B2">
        <w:rPr>
          <w:sz w:val="16"/>
        </w:rPr>
        <w:t xml:space="preserve">. It has also been suggested that </w:t>
      </w:r>
      <w:r w:rsidRPr="00077448">
        <w:rPr>
          <w:rStyle w:val="StyleUnderline"/>
        </w:rPr>
        <w:t>since the idea of polarity derives from the natural sciences</w:t>
      </w:r>
      <w:r w:rsidRPr="00E519B2">
        <w:rPr>
          <w:sz w:val="16"/>
        </w:rPr>
        <w:t xml:space="preserve">, </w:t>
      </w:r>
      <w:r w:rsidRPr="00077448">
        <w:rPr>
          <w:rStyle w:val="StyleUnderline"/>
        </w:rPr>
        <w:t>it brings with it a mode of binary thinking</w:t>
      </w:r>
      <w:r w:rsidRPr="00E519B2">
        <w:rPr>
          <w:sz w:val="16"/>
        </w:rPr>
        <w:t xml:space="preserve">, </w:t>
      </w:r>
      <w:r w:rsidRPr="00077448">
        <w:rPr>
          <w:rStyle w:val="StyleUnderline"/>
        </w:rPr>
        <w:t>centered on repulsion and attraction</w:t>
      </w:r>
      <w:r w:rsidRPr="00E519B2">
        <w:rPr>
          <w:sz w:val="16"/>
        </w:rPr>
        <w:t>. Space does not allow for a comprehensive review of this theoretical debate in this essay. However, in the following, it should be borne in mind that the discussion of multipolarity refers solely to interstate relations; this in no way negates the fact that other patterns of ordering international relations exist outside the realm of states.</w:t>
      </w:r>
    </w:p>
    <w:p w:rsidR="000D29D8" w:rsidRPr="00E519B2" w:rsidRDefault="000D29D8" w:rsidP="000D29D8">
      <w:pPr>
        <w:rPr>
          <w:sz w:val="16"/>
        </w:rPr>
      </w:pPr>
      <w:r w:rsidRPr="00E519B2">
        <w:rPr>
          <w:sz w:val="16"/>
        </w:rPr>
        <w:t>Moreover, political discussion of polarity has long since separated from the original scientific context of the term, where the term can be understood literally. Had it not, it would be impossible to speak of more than two poles.</w:t>
      </w:r>
    </w:p>
    <w:p w:rsidR="000D29D8" w:rsidRPr="00E519B2" w:rsidRDefault="000D29D8" w:rsidP="000D29D8">
      <w:pPr>
        <w:rPr>
          <w:sz w:val="16"/>
        </w:rPr>
      </w:pPr>
      <w:r w:rsidRPr="00E519B2">
        <w:rPr>
          <w:sz w:val="16"/>
        </w:rPr>
        <w:t xml:space="preserve">However, the real controversy over polarity in international relations is not to be found in theoretical debates, but rather in political disputes. So, we should first focus our attention on criticisms of the multipolarity model, starting with suggestions that the model itself is unrealistic. According to this view, </w:t>
      </w:r>
      <w:r w:rsidRPr="00E519B2">
        <w:rPr>
          <w:rStyle w:val="StyleUnderline"/>
        </w:rPr>
        <w:t>only two countries have the long-term potential to form poles</w:t>
      </w:r>
      <w:r w:rsidRPr="00E519B2">
        <w:rPr>
          <w:sz w:val="16"/>
        </w:rPr>
        <w:t xml:space="preserve">, and for some time these two powers have been engaged in a conflict with normative-systemic stakes, which is also marked by a struggle for hegemony. These two powers are, of course, </w:t>
      </w:r>
      <w:r w:rsidRPr="00E519B2">
        <w:rPr>
          <w:rStyle w:val="StyleUnderline"/>
        </w:rPr>
        <w:t>the United States, previously the democratic hegemon, and China, its authoritarian challenger</w:t>
      </w:r>
      <w:r w:rsidRPr="00E519B2">
        <w:rPr>
          <w:sz w:val="16"/>
        </w:rPr>
        <w:t>. Everyone else must choose to join one side or the other; Germany and Europe, goes this argument, have no alternative but to side with the United States.</w:t>
      </w:r>
    </w:p>
    <w:p w:rsidR="000D29D8" w:rsidRDefault="000D29D8" w:rsidP="000D29D8">
      <w:pPr>
        <w:rPr>
          <w:sz w:val="16"/>
        </w:rPr>
      </w:pPr>
      <w:r w:rsidRPr="00E519B2">
        <w:rPr>
          <w:sz w:val="16"/>
        </w:rPr>
        <w:t xml:space="preserve">From this idea of polarity are derived notions of an inevitably bipolar world order are derived. But for one thing this ignores the considerable differentiation of political systems around the world. Between Norway and North Korea there is a wide range of very distinctively constituted states. Only a minority of these can clearly be assigned to categories of democracy or autocracy. And even </w:t>
      </w:r>
      <w:r w:rsidRPr="00E519B2">
        <w:rPr>
          <w:rStyle w:val="StyleUnderline"/>
        </w:rPr>
        <w:t>states that are unquestionably democratic or autocratic do not necessarily want to be assigned to one or other camp in a bipolar hegemonic conflict</w:t>
      </w:r>
      <w:r w:rsidRPr="00E519B2">
        <w:rPr>
          <w:sz w:val="16"/>
        </w:rPr>
        <w:t xml:space="preserve">. Moreover, </w:t>
      </w:r>
      <w:r w:rsidRPr="00E519B2">
        <w:rPr>
          <w:rStyle w:val="StyleUnderline"/>
        </w:rPr>
        <w:t>the bipolar worldview occludes another reality: Tensions between liberal-democratic and authoritarian-populist social models influence their respective domestic policies, as well as interstate relations</w:t>
      </w:r>
      <w:r w:rsidRPr="00E519B2">
        <w:rPr>
          <w:sz w:val="16"/>
        </w:rPr>
        <w:t xml:space="preserve">. </w:t>
      </w:r>
      <w:r w:rsidRPr="00E519B2">
        <w:rPr>
          <w:rStyle w:val="StyleUnderline"/>
        </w:rPr>
        <w:t>The boundary between illiberal democracy and moderate authoritarianism is fluid and porous, it could be crossed not only in Asia and Africa, but even in Europe and the United States</w:t>
      </w:r>
      <w:r w:rsidRPr="00E519B2">
        <w:rPr>
          <w:sz w:val="16"/>
        </w:rPr>
        <w:t>.</w:t>
      </w:r>
    </w:p>
    <w:p w:rsidR="000D29D8" w:rsidRDefault="000D29D8" w:rsidP="000D29D8">
      <w:pPr>
        <w:rPr>
          <w:rFonts w:eastAsiaTheme="majorEastAsia" w:cstheme="majorBidi"/>
          <w:b/>
          <w:iCs/>
          <w:sz w:val="26"/>
        </w:rPr>
      </w:pPr>
      <w:r>
        <w:rPr>
          <w:rFonts w:eastAsiaTheme="majorEastAsia" w:cstheme="majorBidi"/>
          <w:b/>
          <w:iCs/>
          <w:sz w:val="26"/>
        </w:rPr>
        <w:t xml:space="preserve">Multipolarity good – avoids the pitfalls of </w:t>
      </w:r>
      <w:r w:rsidRPr="006C2DB0">
        <w:rPr>
          <w:rFonts w:eastAsiaTheme="majorEastAsia" w:cstheme="majorBidi"/>
          <w:b/>
          <w:iCs/>
          <w:sz w:val="26"/>
          <w:u w:val="single"/>
        </w:rPr>
        <w:t>overextension</w:t>
      </w:r>
      <w:r>
        <w:rPr>
          <w:rFonts w:eastAsiaTheme="majorEastAsia" w:cstheme="majorBidi"/>
          <w:b/>
          <w:iCs/>
          <w:sz w:val="26"/>
        </w:rPr>
        <w:t xml:space="preserve"> and </w:t>
      </w:r>
      <w:r w:rsidRPr="006C2DB0">
        <w:rPr>
          <w:rFonts w:eastAsiaTheme="majorEastAsia" w:cstheme="majorBidi"/>
          <w:b/>
          <w:iCs/>
          <w:sz w:val="26"/>
          <w:u w:val="single"/>
        </w:rPr>
        <w:t>unilateralism</w:t>
      </w:r>
      <w:r>
        <w:rPr>
          <w:rFonts w:eastAsiaTheme="majorEastAsia" w:cstheme="majorBidi"/>
          <w:b/>
          <w:iCs/>
          <w:sz w:val="26"/>
        </w:rPr>
        <w:t xml:space="preserve"> associated with hegemonic approaches.</w:t>
      </w:r>
    </w:p>
    <w:p w:rsidR="000D29D8" w:rsidRPr="00787A48" w:rsidRDefault="000D29D8" w:rsidP="000D29D8">
      <w:r>
        <w:t xml:space="preserve">Emma </w:t>
      </w:r>
      <w:r w:rsidRPr="00787A48">
        <w:rPr>
          <w:rStyle w:val="Style13ptBold"/>
        </w:rPr>
        <w:t>Ashford</w:t>
      </w:r>
      <w:r>
        <w:t xml:space="preserve"> </w:t>
      </w:r>
      <w:r w:rsidRPr="00B148C9">
        <w:rPr>
          <w:rStyle w:val="Style13ptBold"/>
        </w:rPr>
        <w:t>and</w:t>
      </w:r>
      <w:r>
        <w:t xml:space="preserve"> Evan </w:t>
      </w:r>
      <w:r w:rsidRPr="00787A48">
        <w:rPr>
          <w:rStyle w:val="Style13ptBold"/>
        </w:rPr>
        <w:t>Cooper</w:t>
      </w:r>
      <w:r>
        <w:t xml:space="preserve">, </w:t>
      </w:r>
      <w:r w:rsidRPr="00787A48">
        <w:rPr>
          <w:rStyle w:val="Style13ptBold"/>
        </w:rPr>
        <w:t>23</w:t>
      </w:r>
      <w:r>
        <w:t xml:space="preserve"> – Emma Ashford, a columnist at Foreign Policy and a senior fellow with the Reimagining U.S. Grand Strategy program at the Stimson Center, and Evan Cooper, a research associate in the Reimagining U.S Grand Strategy Program at the Stimson Center. (Emma Ashford, Evan Cooper, “Yes, the World Is Multipolar,” Foreign Policy, 10-5-2023, Available Online: https://foreignpolicy.com/2023/10/05/usa-china-multipolar-bipolar-unipolar/, Accessed: 7-3-2024)//ilake-mc</w:t>
      </w:r>
    </w:p>
    <w:p w:rsidR="000D29D8" w:rsidRPr="006A0C8D" w:rsidRDefault="000D29D8" w:rsidP="000D29D8">
      <w:pPr>
        <w:rPr>
          <w:sz w:val="16"/>
        </w:rPr>
      </w:pPr>
      <w:r w:rsidRPr="000E2CD1">
        <w:rPr>
          <w:rStyle w:val="StyleUnderline"/>
          <w:highlight w:val="cyan"/>
        </w:rPr>
        <w:t>Continuing to double down on the U</w:t>
      </w:r>
      <w:r w:rsidRPr="006A0C8D">
        <w:rPr>
          <w:rStyle w:val="StyleUnderline"/>
        </w:rPr>
        <w:t xml:space="preserve">nited </w:t>
      </w:r>
      <w:r w:rsidRPr="000E2CD1">
        <w:rPr>
          <w:rStyle w:val="StyleUnderline"/>
          <w:highlight w:val="cyan"/>
        </w:rPr>
        <w:t>S</w:t>
      </w:r>
      <w:r w:rsidRPr="006A0C8D">
        <w:rPr>
          <w:rStyle w:val="StyleUnderline"/>
        </w:rPr>
        <w:t xml:space="preserve">tates </w:t>
      </w:r>
      <w:r w:rsidRPr="000E2CD1">
        <w:rPr>
          <w:rStyle w:val="StyleUnderline"/>
          <w:highlight w:val="cyan"/>
        </w:rPr>
        <w:t>as the “</w:t>
      </w:r>
      <w:r w:rsidRPr="000E2CD1">
        <w:rPr>
          <w:rStyle w:val="Emphasis"/>
          <w:highlight w:val="cyan"/>
        </w:rPr>
        <w:t>indispensable nation</w:t>
      </w:r>
      <w:r w:rsidRPr="000E2CD1">
        <w:rPr>
          <w:rStyle w:val="StyleUnderline"/>
          <w:highlight w:val="cyan"/>
        </w:rPr>
        <w:t>” is likely to lead</w:t>
      </w:r>
      <w:r w:rsidRPr="006A0C8D">
        <w:rPr>
          <w:rStyle w:val="StyleUnderline"/>
        </w:rPr>
        <w:t xml:space="preserve"> only </w:t>
      </w:r>
      <w:r w:rsidRPr="000E2CD1">
        <w:rPr>
          <w:rStyle w:val="StyleUnderline"/>
          <w:highlight w:val="cyan"/>
        </w:rPr>
        <w:t xml:space="preserve">to </w:t>
      </w:r>
      <w:r w:rsidRPr="000E2CD1">
        <w:rPr>
          <w:rStyle w:val="Emphasis"/>
          <w:highlight w:val="cyan"/>
        </w:rPr>
        <w:t>failure and overstretch</w:t>
      </w:r>
      <w:r w:rsidRPr="006A0C8D">
        <w:rPr>
          <w:sz w:val="16"/>
        </w:rPr>
        <w:t xml:space="preserve">. Indeed, </w:t>
      </w:r>
      <w:r w:rsidRPr="006A0C8D">
        <w:rPr>
          <w:rStyle w:val="StyleUnderline"/>
        </w:rPr>
        <w:t>academic research shows that those countries that respond to international shifts in the balance of power with appropriate levels of retrenchment and realignment typically do far better than those that refuse to adjust and end up exhausting themselves through overreach</w:t>
      </w:r>
      <w:r w:rsidRPr="006A0C8D">
        <w:rPr>
          <w:sz w:val="16"/>
        </w:rPr>
        <w:t>.</w:t>
      </w:r>
    </w:p>
    <w:p w:rsidR="000D29D8" w:rsidRPr="006A0C8D" w:rsidRDefault="000D29D8" w:rsidP="000D29D8">
      <w:pPr>
        <w:rPr>
          <w:sz w:val="16"/>
        </w:rPr>
      </w:pPr>
      <w:r w:rsidRPr="000E2CD1">
        <w:rPr>
          <w:rStyle w:val="StyleUnderline"/>
          <w:highlight w:val="cyan"/>
        </w:rPr>
        <w:t>The U</w:t>
      </w:r>
      <w:r w:rsidRPr="006A0C8D">
        <w:rPr>
          <w:rStyle w:val="StyleUnderline"/>
        </w:rPr>
        <w:t xml:space="preserve">nited </w:t>
      </w:r>
      <w:r w:rsidRPr="000E2CD1">
        <w:rPr>
          <w:rStyle w:val="StyleUnderline"/>
          <w:highlight w:val="cyan"/>
        </w:rPr>
        <w:t>S</w:t>
      </w:r>
      <w:r w:rsidRPr="006A0C8D">
        <w:rPr>
          <w:rStyle w:val="StyleUnderline"/>
        </w:rPr>
        <w:t xml:space="preserve">tates </w:t>
      </w:r>
      <w:r w:rsidRPr="000E2CD1">
        <w:rPr>
          <w:rStyle w:val="StyleUnderline"/>
          <w:highlight w:val="cyan"/>
        </w:rPr>
        <w:t>should</w:t>
      </w:r>
      <w:r w:rsidRPr="006A0C8D">
        <w:rPr>
          <w:sz w:val="16"/>
        </w:rPr>
        <w:t xml:space="preserve"> not retreat from the world stage but rather </w:t>
      </w:r>
      <w:r w:rsidRPr="000E2CD1">
        <w:rPr>
          <w:rStyle w:val="StyleUnderline"/>
          <w:highlight w:val="cyan"/>
        </w:rPr>
        <w:t>use the multipolar world to its advantage</w:t>
      </w:r>
      <w:r w:rsidRPr="006A0C8D">
        <w:rPr>
          <w:sz w:val="16"/>
        </w:rPr>
        <w:t>. Such a strategy would involve three core elements:</w:t>
      </w:r>
    </w:p>
    <w:p w:rsidR="000D29D8" w:rsidRPr="006A0C8D" w:rsidRDefault="000D29D8" w:rsidP="000D29D8">
      <w:pPr>
        <w:rPr>
          <w:sz w:val="16"/>
        </w:rPr>
      </w:pPr>
      <w:r w:rsidRPr="000E2CD1">
        <w:rPr>
          <w:rStyle w:val="StyleUnderline"/>
          <w:highlight w:val="cyan"/>
        </w:rPr>
        <w:t>First</w:t>
      </w:r>
      <w:r w:rsidRPr="006A0C8D">
        <w:rPr>
          <w:sz w:val="16"/>
        </w:rPr>
        <w:t xml:space="preserve">, </w:t>
      </w:r>
      <w:r w:rsidRPr="006A0C8D">
        <w:rPr>
          <w:rStyle w:val="StyleUnderline"/>
        </w:rPr>
        <w:t xml:space="preserve">the United States should </w:t>
      </w:r>
      <w:r w:rsidRPr="000E2CD1">
        <w:rPr>
          <w:rStyle w:val="StyleUnderline"/>
          <w:highlight w:val="cyan"/>
        </w:rPr>
        <w:t>leverage</w:t>
      </w:r>
      <w:r w:rsidRPr="006A0C8D">
        <w:rPr>
          <w:rStyle w:val="StyleUnderline"/>
        </w:rPr>
        <w:t xml:space="preserve">, rather than suppress, </w:t>
      </w:r>
      <w:r w:rsidRPr="000E2CD1">
        <w:rPr>
          <w:rStyle w:val="StyleUnderline"/>
          <w:highlight w:val="cyan"/>
        </w:rPr>
        <w:t>the power of its allies</w:t>
      </w:r>
      <w:r w:rsidRPr="006A0C8D">
        <w:rPr>
          <w:sz w:val="16"/>
        </w:rPr>
        <w:t xml:space="preserve">. </w:t>
      </w:r>
      <w:r w:rsidRPr="000E2CD1">
        <w:rPr>
          <w:rStyle w:val="StyleUnderline"/>
          <w:highlight w:val="cyan"/>
        </w:rPr>
        <w:t>Instead of</w:t>
      </w:r>
      <w:r w:rsidRPr="006A0C8D">
        <w:rPr>
          <w:rStyle w:val="StyleUnderline"/>
        </w:rPr>
        <w:t xml:space="preserve"> </w:t>
      </w:r>
      <w:r w:rsidRPr="000E2CD1">
        <w:rPr>
          <w:rStyle w:val="StyleUnderline"/>
          <w:highlight w:val="cyan"/>
        </w:rPr>
        <w:t>attempting to maintain</w:t>
      </w:r>
      <w:r w:rsidRPr="006A0C8D">
        <w:rPr>
          <w:rStyle w:val="StyleUnderline"/>
        </w:rPr>
        <w:t xml:space="preserve"> the </w:t>
      </w:r>
      <w:r w:rsidRPr="006A0C8D">
        <w:rPr>
          <w:rStyle w:val="Emphasis"/>
        </w:rPr>
        <w:t xml:space="preserve">mind-bogglingly </w:t>
      </w:r>
      <w:r w:rsidRPr="000E2CD1">
        <w:rPr>
          <w:rStyle w:val="Emphasis"/>
          <w:highlight w:val="cyan"/>
        </w:rPr>
        <w:t>expensive military</w:t>
      </w:r>
      <w:r w:rsidRPr="006A0C8D">
        <w:rPr>
          <w:rStyle w:val="Emphasis"/>
        </w:rPr>
        <w:t xml:space="preserve"> footprint</w:t>
      </w:r>
      <w:r w:rsidRPr="006A0C8D">
        <w:rPr>
          <w:rStyle w:val="StyleUnderline"/>
        </w:rPr>
        <w:t xml:space="preserve"> of past decades</w:t>
      </w:r>
      <w:r w:rsidRPr="006A0C8D">
        <w:rPr>
          <w:sz w:val="16"/>
        </w:rPr>
        <w:t xml:space="preserve">, the </w:t>
      </w:r>
      <w:r w:rsidRPr="000E2CD1">
        <w:rPr>
          <w:rStyle w:val="StyleUnderline"/>
          <w:highlight w:val="cyan"/>
        </w:rPr>
        <w:t>Biden</w:t>
      </w:r>
      <w:r w:rsidRPr="006A0C8D">
        <w:rPr>
          <w:rStyle w:val="StyleUnderline"/>
        </w:rPr>
        <w:t xml:space="preserve"> </w:t>
      </w:r>
      <w:r w:rsidRPr="006A0C8D">
        <w:rPr>
          <w:rStyle w:val="StyleUnderline"/>
        </w:rPr>
        <w:lastRenderedPageBreak/>
        <w:t xml:space="preserve">administration </w:t>
      </w:r>
      <w:r w:rsidRPr="000E2CD1">
        <w:rPr>
          <w:rStyle w:val="StyleUnderline"/>
          <w:highlight w:val="cyan"/>
        </w:rPr>
        <w:t xml:space="preserve">should stress </w:t>
      </w:r>
      <w:r w:rsidRPr="000E2CD1">
        <w:rPr>
          <w:rStyle w:val="Emphasis"/>
          <w:highlight w:val="cyan"/>
        </w:rPr>
        <w:t>burden-shifting</w:t>
      </w:r>
      <w:r w:rsidRPr="006A0C8D">
        <w:rPr>
          <w:sz w:val="16"/>
        </w:rPr>
        <w:t xml:space="preserve">, </w:t>
      </w:r>
      <w:r w:rsidRPr="006A0C8D">
        <w:rPr>
          <w:rStyle w:val="StyleUnderline"/>
        </w:rPr>
        <w:t xml:space="preserve">encouraging </w:t>
      </w:r>
      <w:r w:rsidRPr="006A0C8D">
        <w:rPr>
          <w:rStyle w:val="Emphasis"/>
        </w:rPr>
        <w:t>allies</w:t>
      </w:r>
      <w:r w:rsidRPr="006A0C8D">
        <w:rPr>
          <w:rStyle w:val="StyleUnderline"/>
        </w:rPr>
        <w:t xml:space="preserve"> to take on a </w:t>
      </w:r>
      <w:r w:rsidRPr="006A0C8D">
        <w:rPr>
          <w:rStyle w:val="Emphasis"/>
        </w:rPr>
        <w:t>greater role</w:t>
      </w:r>
      <w:r w:rsidRPr="006A0C8D">
        <w:rPr>
          <w:rStyle w:val="StyleUnderline"/>
        </w:rPr>
        <w:t xml:space="preserve"> in their own defense</w:t>
      </w:r>
      <w:r w:rsidRPr="006A0C8D">
        <w:rPr>
          <w:sz w:val="16"/>
        </w:rPr>
        <w:t>, thereby turning their economic power into military power that bolsters U.S. aims. Consider Eastern European countries increasing their military spending in the aftermath of the war in Ukraine: Managed properly, this transition could shift the distribution of power within Europe and leave the continent with a more sustainable defense—but at less cost and risk to Americans.</w:t>
      </w:r>
    </w:p>
    <w:p w:rsidR="000D29D8" w:rsidRPr="006A0C8D" w:rsidRDefault="000D29D8" w:rsidP="000D29D8">
      <w:pPr>
        <w:rPr>
          <w:sz w:val="16"/>
        </w:rPr>
      </w:pPr>
      <w:r w:rsidRPr="000E2CD1">
        <w:rPr>
          <w:rStyle w:val="StyleUnderline"/>
          <w:highlight w:val="cyan"/>
        </w:rPr>
        <w:t>Second</w:t>
      </w:r>
      <w:r w:rsidRPr="006A0C8D">
        <w:rPr>
          <w:rStyle w:val="StyleUnderline"/>
        </w:rPr>
        <w:t xml:space="preserve">, </w:t>
      </w:r>
      <w:r w:rsidRPr="000E2CD1">
        <w:rPr>
          <w:rStyle w:val="StyleUnderline"/>
          <w:highlight w:val="cyan"/>
        </w:rPr>
        <w:t>in a multipolar world</w:t>
      </w:r>
      <w:r w:rsidRPr="006A0C8D">
        <w:rPr>
          <w:sz w:val="16"/>
        </w:rPr>
        <w:t xml:space="preserve">, </w:t>
      </w:r>
      <w:r w:rsidRPr="000E2CD1">
        <w:rPr>
          <w:rStyle w:val="StyleUnderline"/>
          <w:highlight w:val="cyan"/>
        </w:rPr>
        <w:t>flexibility</w:t>
      </w:r>
      <w:r w:rsidRPr="006A0C8D">
        <w:rPr>
          <w:rStyle w:val="StyleUnderline"/>
        </w:rPr>
        <w:t xml:space="preserve"> </w:t>
      </w:r>
      <w:r w:rsidRPr="000E2CD1">
        <w:rPr>
          <w:rStyle w:val="StyleUnderline"/>
          <w:highlight w:val="cyan"/>
        </w:rPr>
        <w:t>and</w:t>
      </w:r>
      <w:r w:rsidRPr="006A0C8D">
        <w:rPr>
          <w:rStyle w:val="StyleUnderline"/>
        </w:rPr>
        <w:t xml:space="preserve"> </w:t>
      </w:r>
      <w:r w:rsidRPr="000E2CD1">
        <w:rPr>
          <w:rStyle w:val="StyleUnderline"/>
          <w:highlight w:val="cyan"/>
        </w:rPr>
        <w:t>openness are highly valuable</w:t>
      </w:r>
      <w:r w:rsidRPr="006A0C8D">
        <w:rPr>
          <w:sz w:val="16"/>
        </w:rPr>
        <w:t xml:space="preserve">. </w:t>
      </w:r>
      <w:r w:rsidRPr="006A0C8D">
        <w:rPr>
          <w:rStyle w:val="StyleUnderline"/>
        </w:rPr>
        <w:t>The Biden administration should be more open to entering into mutually beneficial trade agreements</w:t>
      </w:r>
      <w:r w:rsidRPr="006A0C8D">
        <w:rPr>
          <w:sz w:val="16"/>
        </w:rPr>
        <w:t xml:space="preserve">. </w:t>
      </w:r>
      <w:r w:rsidRPr="006A0C8D">
        <w:rPr>
          <w:rStyle w:val="StyleUnderline"/>
        </w:rPr>
        <w:t>The failures of the Trans-Pacific Partnership and the Trans-Atlantic Trade and Investment Partnership</w:t>
      </w:r>
      <w:r w:rsidRPr="006A0C8D">
        <w:rPr>
          <w:sz w:val="16"/>
        </w:rPr>
        <w:t xml:space="preserve"> </w:t>
      </w:r>
      <w:r w:rsidRPr="006A0C8D">
        <w:rPr>
          <w:rStyle w:val="StyleUnderline"/>
        </w:rPr>
        <w:t>were</w:t>
      </w:r>
      <w:r w:rsidRPr="006A0C8D">
        <w:rPr>
          <w:sz w:val="16"/>
        </w:rPr>
        <w:t xml:space="preserve"> not for lack of interest from the other participants but rather </w:t>
      </w:r>
      <w:r w:rsidRPr="006A0C8D">
        <w:rPr>
          <w:rStyle w:val="StyleUnderline"/>
        </w:rPr>
        <w:t xml:space="preserve">the U.S. drift toward </w:t>
      </w:r>
      <w:r w:rsidRPr="006A0C8D">
        <w:rPr>
          <w:rStyle w:val="Emphasis"/>
        </w:rPr>
        <w:t>trade protectionism</w:t>
      </w:r>
      <w:r w:rsidRPr="006A0C8D">
        <w:rPr>
          <w:sz w:val="16"/>
        </w:rPr>
        <w:t>. Rather than a race to the bottom in protectionism, what is needed now is a race to the top against China in trade.</w:t>
      </w:r>
    </w:p>
    <w:p w:rsidR="000D29D8" w:rsidRPr="006A0C8D" w:rsidRDefault="000D29D8" w:rsidP="000D29D8">
      <w:pPr>
        <w:rPr>
          <w:sz w:val="16"/>
        </w:rPr>
      </w:pPr>
      <w:r w:rsidRPr="006A0C8D">
        <w:rPr>
          <w:rStyle w:val="StyleUnderline"/>
        </w:rPr>
        <w:t>Lastly, grand coalitions are far less likely to be effective in a multipolar world</w:t>
      </w:r>
      <w:r w:rsidRPr="006A0C8D">
        <w:rPr>
          <w:sz w:val="16"/>
        </w:rPr>
        <w:t xml:space="preserve">; </w:t>
      </w:r>
      <w:r w:rsidRPr="006A0C8D">
        <w:rPr>
          <w:rStyle w:val="StyleUnderline"/>
        </w:rPr>
        <w:t xml:space="preserve">the Biden administration should focus instead on </w:t>
      </w:r>
      <w:r w:rsidRPr="006A0C8D">
        <w:rPr>
          <w:rStyle w:val="Emphasis"/>
        </w:rPr>
        <w:t>bilateral</w:t>
      </w:r>
      <w:r w:rsidRPr="006A0C8D">
        <w:rPr>
          <w:rStyle w:val="StyleUnderline"/>
        </w:rPr>
        <w:t xml:space="preserve"> and </w:t>
      </w:r>
      <w:r w:rsidRPr="006A0C8D">
        <w:rPr>
          <w:rStyle w:val="Emphasis"/>
        </w:rPr>
        <w:t>minilateral</w:t>
      </w:r>
      <w:r w:rsidRPr="006A0C8D">
        <w:rPr>
          <w:rStyle w:val="StyleUnderline"/>
        </w:rPr>
        <w:t xml:space="preserve"> agreements centered on shared interests</w:t>
      </w:r>
      <w:r w:rsidRPr="006A0C8D">
        <w:rPr>
          <w:sz w:val="16"/>
        </w:rPr>
        <w:t>. The administration has already had some successes in this space, from the G-7 global minimum corporate tax agreement to the Quadrilateral Security Dialogue’s infrastructure agreement.</w:t>
      </w:r>
    </w:p>
    <w:p w:rsidR="000D29D8" w:rsidRDefault="000D29D8" w:rsidP="000D29D8">
      <w:pPr>
        <w:rPr>
          <w:sz w:val="16"/>
        </w:rPr>
      </w:pPr>
      <w:r w:rsidRPr="006A0C8D">
        <w:rPr>
          <w:rStyle w:val="StyleUnderline"/>
        </w:rPr>
        <w:t xml:space="preserve">Multipolarity </w:t>
      </w:r>
      <w:r w:rsidRPr="006A0C8D">
        <w:rPr>
          <w:rStyle w:val="Emphasis"/>
        </w:rPr>
        <w:t>does not render the United States powerless</w:t>
      </w:r>
      <w:r w:rsidRPr="006A0C8D">
        <w:rPr>
          <w:sz w:val="16"/>
        </w:rPr>
        <w:t xml:space="preserve">. In fact, </w:t>
      </w:r>
      <w:r w:rsidRPr="006A0C8D">
        <w:rPr>
          <w:rStyle w:val="StyleUnderline"/>
        </w:rPr>
        <w:t>it could be a boon to U.S. policymakers</w:t>
      </w:r>
      <w:r w:rsidRPr="006A0C8D">
        <w:rPr>
          <w:sz w:val="16"/>
        </w:rPr>
        <w:t xml:space="preserve">. By focusing on leveraging multipolarity to its advantage, the Biden administration can advance U.S. security and sustain America’s global role. </w:t>
      </w:r>
      <w:r w:rsidRPr="000E2CD1">
        <w:rPr>
          <w:rStyle w:val="StyleUnderline"/>
          <w:highlight w:val="cyan"/>
        </w:rPr>
        <w:t>Multipolarity should not be feared</w:t>
      </w:r>
      <w:r w:rsidRPr="006A0C8D">
        <w:rPr>
          <w:rStyle w:val="StyleUnderline"/>
        </w:rPr>
        <w:t xml:space="preserve">; </w:t>
      </w:r>
      <w:r w:rsidRPr="000E2CD1">
        <w:rPr>
          <w:rStyle w:val="StyleUnderline"/>
          <w:highlight w:val="cyan"/>
        </w:rPr>
        <w:t>it should be embraced</w:t>
      </w:r>
      <w:r w:rsidRPr="006A0C8D">
        <w:rPr>
          <w:sz w:val="16"/>
        </w:rPr>
        <w:t>.</w:t>
      </w:r>
    </w:p>
    <w:p w:rsidR="000D29D8" w:rsidRDefault="000D29D8" w:rsidP="000D29D8">
      <w:pPr>
        <w:pStyle w:val="Heading4"/>
      </w:pPr>
      <w:r>
        <w:t xml:space="preserve">Multipolarity reduces the risk of </w:t>
      </w:r>
      <w:r w:rsidRPr="0003208B">
        <w:rPr>
          <w:u w:val="single"/>
        </w:rPr>
        <w:t>great-power conflict</w:t>
      </w:r>
      <w:r>
        <w:t xml:space="preserve">, which promotes </w:t>
      </w:r>
      <w:r w:rsidRPr="0003208B">
        <w:rPr>
          <w:u w:val="single"/>
        </w:rPr>
        <w:t>stability</w:t>
      </w:r>
      <w:r>
        <w:t xml:space="preserve"> and </w:t>
      </w:r>
      <w:r w:rsidRPr="0003208B">
        <w:rPr>
          <w:u w:val="single"/>
        </w:rPr>
        <w:t>strategic resilience</w:t>
      </w:r>
      <w:r>
        <w:t xml:space="preserve"> in a </w:t>
      </w:r>
      <w:r w:rsidRPr="0003208B">
        <w:rPr>
          <w:u w:val="single"/>
        </w:rPr>
        <w:t>complex global landscape</w:t>
      </w:r>
      <w:r>
        <w:t>.</w:t>
      </w:r>
    </w:p>
    <w:p w:rsidR="000D29D8" w:rsidRPr="00344833" w:rsidRDefault="000D29D8" w:rsidP="000D29D8">
      <w:r>
        <w:t xml:space="preserve">Emma </w:t>
      </w:r>
      <w:r w:rsidRPr="00344833">
        <w:rPr>
          <w:rStyle w:val="Style13ptBold"/>
        </w:rPr>
        <w:t>Ashford</w:t>
      </w:r>
      <w:r>
        <w:t xml:space="preserve"> </w:t>
      </w:r>
      <w:r w:rsidRPr="003C4098">
        <w:rPr>
          <w:rStyle w:val="Style13ptBold"/>
        </w:rPr>
        <w:t>and</w:t>
      </w:r>
      <w:r>
        <w:t xml:space="preserve"> Evan </w:t>
      </w:r>
      <w:r w:rsidRPr="00344833">
        <w:rPr>
          <w:rStyle w:val="Style13ptBold"/>
        </w:rPr>
        <w:t>Cooper</w:t>
      </w:r>
      <w:r>
        <w:t xml:space="preserve">, </w:t>
      </w:r>
      <w:r w:rsidRPr="00344833">
        <w:rPr>
          <w:rStyle w:val="Style13ptBold"/>
        </w:rPr>
        <w:t>23</w:t>
      </w:r>
      <w:r>
        <w:t xml:space="preserve"> – Emma Ashford, a columnist at Foreign Policy and a senior fellow with the Reimagining U.S. Grand Strategy program at the Stimson Center, and Evan Cooper, a research associate in the Reimagining U.S Grand Strategy Program at the Stimson Center. (Emma Ashford and Evan Cooper, “Assumption Testing: Multipolarity is more dangerous than bipolarity for the United States,” Stimson Center, 10-2-2023, Available Online: https://www.stimson.org/2023/assumption-testing-multipolarity-is-more-dangerous-than-bipolarity-for-the-united-states/, Accessed: 7-3-2024)//ilake-mc</w:t>
      </w:r>
    </w:p>
    <w:p w:rsidR="000D29D8" w:rsidRDefault="000D29D8" w:rsidP="000D29D8">
      <w:pPr>
        <w:rPr>
          <w:sz w:val="16"/>
        </w:rPr>
      </w:pPr>
      <w:r w:rsidRPr="0003208B">
        <w:rPr>
          <w:sz w:val="16"/>
        </w:rPr>
        <w:t xml:space="preserve">In contrast, </w:t>
      </w:r>
      <w:r w:rsidRPr="00344833">
        <w:rPr>
          <w:rStyle w:val="StyleUnderline"/>
        </w:rPr>
        <w:t>the benefits of embracing the world’s</w:t>
      </w:r>
      <w:r w:rsidRPr="0003208B">
        <w:rPr>
          <w:sz w:val="16"/>
        </w:rPr>
        <w:t xml:space="preserve"> burgeoning </w:t>
      </w:r>
      <w:r w:rsidRPr="00344833">
        <w:rPr>
          <w:rStyle w:val="StyleUnderline"/>
        </w:rPr>
        <w:t>multipolarity and attempting to build a strategy around it are significant</w:t>
      </w:r>
      <w:r w:rsidRPr="0003208B">
        <w:rPr>
          <w:sz w:val="16"/>
        </w:rPr>
        <w:t xml:space="preserve">. First and foremost, </w:t>
      </w:r>
      <w:r w:rsidRPr="00344833">
        <w:rPr>
          <w:rStyle w:val="StyleUnderline"/>
        </w:rPr>
        <w:t xml:space="preserve">embracing multipolarity — instead of focusing purely on bipolar competition with China — should </w:t>
      </w:r>
      <w:r w:rsidRPr="00344833">
        <w:rPr>
          <w:rStyle w:val="Emphasis"/>
        </w:rPr>
        <w:t>lower the risk of direct great-power war</w:t>
      </w:r>
      <w:r w:rsidRPr="0003208B">
        <w:rPr>
          <w:sz w:val="16"/>
        </w:rPr>
        <w:t xml:space="preserve">, albeit at the cost of potentially increasing the number of lower-stakes conflicts. This trend should not be overblown; </w:t>
      </w:r>
      <w:r w:rsidRPr="00CD4A7C">
        <w:rPr>
          <w:rStyle w:val="StyleUnderline"/>
        </w:rPr>
        <w:t>there were numerous lower-stakes conflicts during the bipolar cold war and even in the unipolar moment</w:t>
      </w:r>
      <w:r w:rsidRPr="0003208B">
        <w:rPr>
          <w:sz w:val="16"/>
        </w:rPr>
        <w:t xml:space="preserve">. Yet </w:t>
      </w:r>
      <w:r w:rsidRPr="00CD4A7C">
        <w:rPr>
          <w:rStyle w:val="StyleUnderline"/>
        </w:rPr>
        <w:t xml:space="preserve">because great-power war today can escalate to the nuclear level, it is an </w:t>
      </w:r>
      <w:r w:rsidRPr="00CD4A7C">
        <w:rPr>
          <w:rStyle w:val="Emphasis"/>
        </w:rPr>
        <w:t>existential threat</w:t>
      </w:r>
      <w:r w:rsidRPr="0003208B">
        <w:rPr>
          <w:sz w:val="16"/>
        </w:rPr>
        <w:t xml:space="preserve">; </w:t>
      </w:r>
      <w:r w:rsidRPr="00CD4A7C">
        <w:rPr>
          <w:rStyle w:val="StyleUnderline"/>
        </w:rPr>
        <w:t>preventing great-power war should be among the most important goals of American foreign policy</w:t>
      </w:r>
      <w:r w:rsidRPr="0003208B">
        <w:rPr>
          <w:sz w:val="16"/>
        </w:rPr>
        <w:t xml:space="preserve">.57 </w:t>
      </w:r>
      <w:r w:rsidRPr="0003208B">
        <w:rPr>
          <w:rStyle w:val="StyleUnderline"/>
        </w:rPr>
        <w:t xml:space="preserve">A multipolar strategy — one that is not entirely built around containing China — also allows the United States to hedge against a </w:t>
      </w:r>
      <w:r w:rsidRPr="0003208B">
        <w:rPr>
          <w:rStyle w:val="Emphasis"/>
        </w:rPr>
        <w:t>possible future decline in its power</w:t>
      </w:r>
      <w:r w:rsidRPr="0003208B">
        <w:rPr>
          <w:rStyle w:val="StyleUnderline"/>
        </w:rPr>
        <w:t>, or against further rise in China’s capabilities</w:t>
      </w:r>
      <w:r w:rsidRPr="0003208B">
        <w:rPr>
          <w:sz w:val="16"/>
        </w:rPr>
        <w:t xml:space="preserve">. </w:t>
      </w:r>
      <w:r w:rsidRPr="0003208B">
        <w:rPr>
          <w:rStyle w:val="StyleUnderline"/>
        </w:rPr>
        <w:t>U.S. strategy should instead focus on ways to leverage multipolarity to its benefit</w:t>
      </w:r>
      <w:r w:rsidRPr="0003208B">
        <w:rPr>
          <w:sz w:val="16"/>
        </w:rPr>
        <w:t xml:space="preserve">, </w:t>
      </w:r>
      <w:r w:rsidRPr="0003208B">
        <w:rPr>
          <w:rStyle w:val="StyleUnderline"/>
        </w:rPr>
        <w:t>recognizing that</w:t>
      </w:r>
      <w:r w:rsidRPr="0003208B">
        <w:rPr>
          <w:sz w:val="16"/>
        </w:rPr>
        <w:t xml:space="preserve"> putting all Washington’s eggs in one basket — </w:t>
      </w:r>
      <w:r w:rsidRPr="0003208B">
        <w:rPr>
          <w:rStyle w:val="StyleUnderline"/>
        </w:rPr>
        <w:t>relying solely on the United States to provide the military force necessary to monitor and manage in all the world’s major regions</w:t>
      </w:r>
      <w:r w:rsidRPr="0003208B">
        <w:rPr>
          <w:sz w:val="16"/>
        </w:rPr>
        <w:t xml:space="preserve"> — </w:t>
      </w:r>
      <w:r w:rsidRPr="0003208B">
        <w:rPr>
          <w:rStyle w:val="StyleUnderline"/>
        </w:rPr>
        <w:t xml:space="preserve">poses a </w:t>
      </w:r>
      <w:r w:rsidRPr="0003208B">
        <w:rPr>
          <w:rStyle w:val="Emphasis"/>
        </w:rPr>
        <w:t>significant risk</w:t>
      </w:r>
      <w:r w:rsidRPr="0003208B">
        <w:rPr>
          <w:sz w:val="16"/>
        </w:rPr>
        <w:t xml:space="preserve">. The emergence of other capable actors, particularly in Asia and Europe, creates a backup for U.S. power; these states may not share all of America’s goals, but their fundamental opposition to Chinese expansionism makes it less likely that China will run the global table should the United States falter. The converse is also true: </w:t>
      </w:r>
      <w:r w:rsidRPr="0003208B">
        <w:rPr>
          <w:rStyle w:val="StyleUnderline"/>
        </w:rPr>
        <w:t>The embrace of multipolarity helps the United States to hedge against a future where China falters</w:t>
      </w:r>
      <w:r w:rsidRPr="0003208B">
        <w:rPr>
          <w:sz w:val="16"/>
        </w:rPr>
        <w:t xml:space="preserve">. By maintaining flexibility </w:t>
      </w:r>
      <w:r w:rsidRPr="0003208B">
        <w:rPr>
          <w:sz w:val="16"/>
        </w:rPr>
        <w:lastRenderedPageBreak/>
        <w:t>and increasing the number of available partners, this approach can help to prepare the United States for a future where a range of possible challenges emerge.</w:t>
      </w:r>
    </w:p>
    <w:p w:rsidR="000D29D8" w:rsidRDefault="000D29D8" w:rsidP="000D29D8">
      <w:pPr>
        <w:pStyle w:val="Heading3"/>
      </w:pPr>
      <w:r>
        <w:lastRenderedPageBreak/>
        <w:t>Multipolarity Good---Africa---2NC</w:t>
      </w:r>
    </w:p>
    <w:p w:rsidR="000D29D8" w:rsidRDefault="000D29D8" w:rsidP="000D29D8">
      <w:pPr>
        <w:pStyle w:val="Heading4"/>
      </w:pPr>
      <w:r>
        <w:t xml:space="preserve">Multipolarity key for Africa – multiple warrants. </w:t>
      </w:r>
    </w:p>
    <w:p w:rsidR="000D29D8" w:rsidRDefault="000D29D8" w:rsidP="000D29D8">
      <w:r>
        <w:rPr>
          <w:rStyle w:val="Style13ptBold"/>
        </w:rPr>
        <w:t xml:space="preserve">Abdulle 23 </w:t>
      </w:r>
      <w:r>
        <w:t xml:space="preserve">(Mohamed Abdullahi Abdulle, researcher at Kenyatta University, December 2023, “The Rise of the Multipolar World Order: Opportunities and Challenges for Africa,” Journal of International Relations and Policy, ISSN: 2958-4779 (online), Vol.5, Issue No.1, pp 1 - 10, 2024 </w:t>
      </w:r>
      <w:hyperlink r:id="rId9" w:history="1">
        <w:r w:rsidRPr="00592430">
          <w:rPr>
            <w:rStyle w:val="Hyperlink"/>
          </w:rPr>
          <w:t>www.carijournals.org</w:t>
        </w:r>
      </w:hyperlink>
      <w:r>
        <w:t>)</w:t>
      </w:r>
    </w:p>
    <w:p w:rsidR="000D29D8" w:rsidRPr="00E967B1" w:rsidRDefault="000D29D8" w:rsidP="000D29D8">
      <w:r w:rsidRPr="00D075DD">
        <w:rPr>
          <w:rStyle w:val="StyleUnderline"/>
        </w:rPr>
        <w:t>The multipolar world</w:t>
      </w:r>
      <w:r w:rsidRPr="00621894">
        <w:rPr>
          <w:sz w:val="16"/>
        </w:rPr>
        <w:t xml:space="preserve"> order </w:t>
      </w:r>
      <w:r w:rsidRPr="00D075DD">
        <w:rPr>
          <w:rStyle w:val="StyleUnderline"/>
        </w:rPr>
        <w:t>presents</w:t>
      </w:r>
      <w:r w:rsidRPr="00621894">
        <w:rPr>
          <w:sz w:val="16"/>
        </w:rPr>
        <w:t xml:space="preserve"> both challenges and </w:t>
      </w:r>
      <w:r w:rsidRPr="00D075DD">
        <w:rPr>
          <w:rStyle w:val="StyleUnderline"/>
        </w:rPr>
        <w:t>opportunities for Africa in terms security,</w:t>
      </w:r>
      <w:r>
        <w:rPr>
          <w:rStyle w:val="StyleUnderline"/>
        </w:rPr>
        <w:t xml:space="preserve"> </w:t>
      </w:r>
      <w:r w:rsidRPr="00D075DD">
        <w:rPr>
          <w:rStyle w:val="StyleUnderline"/>
        </w:rPr>
        <w:t>economy and politics</w:t>
      </w:r>
      <w:r w:rsidRPr="00621894">
        <w:rPr>
          <w:sz w:val="16"/>
        </w:rPr>
        <w:t>. By harnessing its resources, fostering regional cooperation, and asserting</w:t>
      </w:r>
      <w:r>
        <w:rPr>
          <w:u w:val="single"/>
        </w:rPr>
        <w:t xml:space="preserve"> </w:t>
      </w:r>
      <w:r w:rsidRPr="00621894">
        <w:rPr>
          <w:sz w:val="16"/>
        </w:rPr>
        <w:t>its agency on the global stage, Africa can claim its rightful place as a key player in the new world</w:t>
      </w:r>
      <w:r>
        <w:rPr>
          <w:u w:val="single"/>
        </w:rPr>
        <w:t xml:space="preserve"> </w:t>
      </w:r>
      <w:r w:rsidRPr="00621894">
        <w:rPr>
          <w:sz w:val="16"/>
        </w:rPr>
        <w:t>order. By navigating the complexities cautiously and prioritizing its own development and unity,</w:t>
      </w:r>
      <w:r>
        <w:rPr>
          <w:u w:val="single"/>
        </w:rPr>
        <w:t xml:space="preserve"> </w:t>
      </w:r>
      <w:r w:rsidRPr="00621894">
        <w:rPr>
          <w:sz w:val="16"/>
        </w:rPr>
        <w:t>Africa can contribute to a more peaceful, prosperous, and sustainable future for the continent and</w:t>
      </w:r>
      <w:r>
        <w:rPr>
          <w:u w:val="single"/>
        </w:rPr>
        <w:t xml:space="preserve"> </w:t>
      </w:r>
      <w:r w:rsidRPr="00621894">
        <w:rPr>
          <w:sz w:val="16"/>
        </w:rPr>
        <w:t>the world.</w:t>
      </w:r>
    </w:p>
    <w:p w:rsidR="000D29D8" w:rsidRPr="00811F52" w:rsidRDefault="000D29D8" w:rsidP="000D29D8">
      <w:pPr>
        <w:rPr>
          <w:sz w:val="16"/>
        </w:rPr>
      </w:pPr>
      <w:r w:rsidRPr="00621894">
        <w:rPr>
          <w:sz w:val="16"/>
        </w:rPr>
        <w:t xml:space="preserve">Opportunities in Security. Diversification of partnerships: </w:t>
      </w:r>
      <w:r w:rsidRPr="00D075DD">
        <w:rPr>
          <w:rStyle w:val="StyleUnderline"/>
        </w:rPr>
        <w:t>The multipolar world offers African</w:t>
      </w:r>
      <w:r>
        <w:rPr>
          <w:rStyle w:val="StyleUnderline"/>
        </w:rPr>
        <w:t xml:space="preserve"> </w:t>
      </w:r>
      <w:r w:rsidRPr="00D075DD">
        <w:rPr>
          <w:rStyle w:val="StyleUnderline"/>
        </w:rPr>
        <w:t>nations the opportunity to diversify their security partnerships beyond traditional allies</w:t>
      </w:r>
      <w:r w:rsidRPr="00621894">
        <w:rPr>
          <w:sz w:val="16"/>
        </w:rPr>
        <w:t xml:space="preserve"> like the</w:t>
      </w:r>
      <w:r>
        <w:rPr>
          <w:u w:val="single"/>
        </w:rPr>
        <w:t xml:space="preserve"> </w:t>
      </w:r>
      <w:r w:rsidRPr="00621894">
        <w:rPr>
          <w:sz w:val="16"/>
        </w:rPr>
        <w:t>West, emerging powers like China, Russia, Turkey, India and other new powers are increasingly</w:t>
      </w:r>
      <w:r>
        <w:rPr>
          <w:u w:val="single"/>
        </w:rPr>
        <w:t xml:space="preserve"> </w:t>
      </w:r>
      <w:r w:rsidRPr="00621894">
        <w:rPr>
          <w:sz w:val="16"/>
        </w:rPr>
        <w:t>active in African security, providing alternative sources of military equipment, training, and</w:t>
      </w:r>
      <w:r>
        <w:rPr>
          <w:u w:val="single"/>
        </w:rPr>
        <w:t xml:space="preserve"> </w:t>
      </w:r>
      <w:r w:rsidRPr="00621894">
        <w:rPr>
          <w:sz w:val="16"/>
        </w:rPr>
        <w:t xml:space="preserve">intelligence, </w:t>
      </w:r>
      <w:r w:rsidRPr="00D075DD">
        <w:rPr>
          <w:rStyle w:val="StyleUnderline"/>
        </w:rPr>
        <w:t>this diversification can reduce dependence on a single power and potentially lead to</w:t>
      </w:r>
      <w:r>
        <w:rPr>
          <w:rStyle w:val="StyleUnderline"/>
        </w:rPr>
        <w:t xml:space="preserve"> </w:t>
      </w:r>
      <w:r w:rsidRPr="00D075DD">
        <w:rPr>
          <w:rStyle w:val="StyleUnderline"/>
        </w:rPr>
        <w:t>better deals and more responsive partnerships</w:t>
      </w:r>
      <w:r w:rsidRPr="00621894">
        <w:rPr>
          <w:sz w:val="16"/>
        </w:rPr>
        <w:t xml:space="preserve"> Dike, 2023. Enhanced </w:t>
      </w:r>
      <w:r w:rsidRPr="00D075DD">
        <w:rPr>
          <w:rStyle w:val="StyleUnderline"/>
        </w:rPr>
        <w:t>African Peace and Security</w:t>
      </w:r>
      <w:r>
        <w:rPr>
          <w:rStyle w:val="StyleUnderline"/>
        </w:rPr>
        <w:t xml:space="preserve"> </w:t>
      </w:r>
      <w:r w:rsidRPr="00D075DD">
        <w:rPr>
          <w:rStyle w:val="StyleUnderline"/>
        </w:rPr>
        <w:t>Architecture</w:t>
      </w:r>
      <w:r w:rsidRPr="00621894">
        <w:rPr>
          <w:sz w:val="16"/>
        </w:rPr>
        <w:t xml:space="preserve"> (APSA): The AU's APSA framework </w:t>
      </w:r>
      <w:r w:rsidRPr="00D075DD">
        <w:rPr>
          <w:rStyle w:val="StyleUnderline"/>
        </w:rPr>
        <w:t>provides a platform for continental cooperation</w:t>
      </w:r>
      <w:r>
        <w:rPr>
          <w:rStyle w:val="StyleUnderline"/>
        </w:rPr>
        <w:t xml:space="preserve"> </w:t>
      </w:r>
      <w:r w:rsidRPr="00621894">
        <w:rPr>
          <w:sz w:val="16"/>
        </w:rPr>
        <w:t xml:space="preserve">on security issues, </w:t>
      </w:r>
      <w:r w:rsidRPr="00D075DD">
        <w:rPr>
          <w:rStyle w:val="StyleUnderline"/>
        </w:rPr>
        <w:t>with a multipolar world offering more resources and partnerships</w:t>
      </w:r>
      <w:r w:rsidRPr="00621894">
        <w:rPr>
          <w:sz w:val="16"/>
        </w:rPr>
        <w:t xml:space="preserve">, </w:t>
      </w:r>
      <w:r w:rsidRPr="00D075DD">
        <w:rPr>
          <w:rStyle w:val="StyleUnderline"/>
        </w:rPr>
        <w:t>APSA can</w:t>
      </w:r>
      <w:r>
        <w:rPr>
          <w:rStyle w:val="StyleUnderline"/>
        </w:rPr>
        <w:t xml:space="preserve"> </w:t>
      </w:r>
      <w:r w:rsidRPr="00D075DD">
        <w:rPr>
          <w:rStyle w:val="StyleUnderline"/>
        </w:rPr>
        <w:t>be further strengthened, enabling African nations to take greater ownership of their security and</w:t>
      </w:r>
      <w:r>
        <w:rPr>
          <w:rStyle w:val="StyleUnderline"/>
        </w:rPr>
        <w:t xml:space="preserve"> </w:t>
      </w:r>
      <w:r w:rsidRPr="00D075DD">
        <w:rPr>
          <w:rStyle w:val="StyleUnderline"/>
        </w:rPr>
        <w:t xml:space="preserve">address </w:t>
      </w:r>
      <w:r w:rsidRPr="00321F24">
        <w:rPr>
          <w:rStyle w:val="StyleUnderline"/>
        </w:rPr>
        <w:t>regional</w:t>
      </w:r>
      <w:r w:rsidRPr="00D075DD">
        <w:rPr>
          <w:rStyle w:val="StyleUnderline"/>
        </w:rPr>
        <w:t xml:space="preserve"> threats more effectively</w:t>
      </w:r>
      <w:r w:rsidRPr="00621894">
        <w:rPr>
          <w:sz w:val="16"/>
        </w:rPr>
        <w:t xml:space="preserve"> Atkinson, 2022. Peacebuilding and conflict</w:t>
      </w:r>
      <w:r>
        <w:rPr>
          <w:u w:val="single"/>
        </w:rPr>
        <w:t xml:space="preserve"> </w:t>
      </w:r>
      <w:r w:rsidRPr="00621894">
        <w:rPr>
          <w:sz w:val="16"/>
        </w:rPr>
        <w:t>resolution: Africa's own experiences with conflict resolution and peacekeeping can be valuable</w:t>
      </w:r>
      <w:r>
        <w:rPr>
          <w:u w:val="single"/>
        </w:rPr>
        <w:t xml:space="preserve"> </w:t>
      </w:r>
      <w:r w:rsidRPr="00621894">
        <w:rPr>
          <w:sz w:val="16"/>
        </w:rPr>
        <w:t xml:space="preserve">assets in the multipolar world, </w:t>
      </w:r>
      <w:r w:rsidRPr="00D075DD">
        <w:rPr>
          <w:rStyle w:val="StyleUnderline"/>
        </w:rPr>
        <w:t>African troops and expertise can be deployed in conflict zones with</w:t>
      </w:r>
      <w:r>
        <w:rPr>
          <w:rStyle w:val="StyleUnderline"/>
        </w:rPr>
        <w:t xml:space="preserve"> </w:t>
      </w:r>
      <w:r w:rsidRPr="00D075DD">
        <w:rPr>
          <w:rStyle w:val="StyleUnderline"/>
        </w:rPr>
        <w:t>greater legitimacy and acceptance, potentially leading to more sustainable peace solutions</w:t>
      </w:r>
      <w:r w:rsidRPr="00621894">
        <w:rPr>
          <w:sz w:val="16"/>
        </w:rPr>
        <w:t xml:space="preserve"> Studies,2023.</w:t>
      </w:r>
    </w:p>
    <w:p w:rsidR="000D29D8" w:rsidRPr="00811F52" w:rsidRDefault="000D29D8" w:rsidP="000D29D8">
      <w:pPr>
        <w:rPr>
          <w:u w:val="single"/>
        </w:rPr>
      </w:pPr>
      <w:r w:rsidRPr="00621894">
        <w:rPr>
          <w:sz w:val="16"/>
        </w:rPr>
        <w:t xml:space="preserve">Opportunities in Economy. Increased trade and investment: The </w:t>
      </w:r>
      <w:r w:rsidRPr="00D075DD">
        <w:rPr>
          <w:rStyle w:val="StyleUnderline"/>
        </w:rPr>
        <w:t>multipolar world presents new</w:t>
      </w:r>
      <w:r>
        <w:rPr>
          <w:rStyle w:val="StyleUnderline"/>
        </w:rPr>
        <w:t xml:space="preserve"> </w:t>
      </w:r>
      <w:r w:rsidRPr="00D075DD">
        <w:rPr>
          <w:rStyle w:val="StyleUnderline"/>
        </w:rPr>
        <w:t>opportunities for African nations to expand their trade and attract investment</w:t>
      </w:r>
      <w:r w:rsidRPr="00621894">
        <w:rPr>
          <w:sz w:val="16"/>
        </w:rPr>
        <w:t>, emerging economies</w:t>
      </w:r>
      <w:r>
        <w:rPr>
          <w:u w:val="single"/>
        </w:rPr>
        <w:t xml:space="preserve"> </w:t>
      </w:r>
      <w:r w:rsidRPr="00621894">
        <w:rPr>
          <w:sz w:val="16"/>
        </w:rPr>
        <w:t>like China are hungry for African resources and markets, offering new trade possibilities and</w:t>
      </w:r>
      <w:r>
        <w:rPr>
          <w:u w:val="single"/>
        </w:rPr>
        <w:t xml:space="preserve"> </w:t>
      </w:r>
      <w:r w:rsidRPr="00D075DD">
        <w:rPr>
          <w:rStyle w:val="StyleUnderline"/>
        </w:rPr>
        <w:t>potentially fairer terms than traditional partners,</w:t>
      </w:r>
      <w:r w:rsidRPr="00621894">
        <w:rPr>
          <w:sz w:val="16"/>
        </w:rPr>
        <w:t xml:space="preserve"> additionally, the focus on infrastructure</w:t>
      </w:r>
      <w:r>
        <w:rPr>
          <w:u w:val="single"/>
        </w:rPr>
        <w:t xml:space="preserve"> </w:t>
      </w:r>
      <w:r w:rsidRPr="00621894">
        <w:rPr>
          <w:sz w:val="16"/>
        </w:rPr>
        <w:t>development by many players can benefit African economies through improved connectivity and</w:t>
      </w:r>
      <w:r>
        <w:rPr>
          <w:u w:val="single"/>
        </w:rPr>
        <w:t xml:space="preserve"> </w:t>
      </w:r>
      <w:r w:rsidRPr="00621894">
        <w:rPr>
          <w:sz w:val="16"/>
        </w:rPr>
        <w:t xml:space="preserve">regional integration Astun, 2023. South-South cooperation: </w:t>
      </w:r>
      <w:r w:rsidRPr="00D075DD">
        <w:rPr>
          <w:rStyle w:val="StyleUnderline"/>
        </w:rPr>
        <w:t>Collaboration between developing</w:t>
      </w:r>
      <w:r>
        <w:rPr>
          <w:rStyle w:val="StyleUnderline"/>
        </w:rPr>
        <w:t xml:space="preserve"> </w:t>
      </w:r>
      <w:r w:rsidRPr="00D075DD">
        <w:rPr>
          <w:rStyle w:val="StyleUnderline"/>
        </w:rPr>
        <w:t>countries in the Global</w:t>
      </w:r>
      <w:r>
        <w:rPr>
          <w:rStyle w:val="StyleUnderline"/>
        </w:rPr>
        <w:t xml:space="preserve"> </w:t>
      </w:r>
      <w:r w:rsidRPr="00D075DD">
        <w:rPr>
          <w:rStyle w:val="StyleUnderline"/>
        </w:rPr>
        <w:t>South can foster knowledge sharing, technology transfer, and joint ventures</w:t>
      </w:r>
      <w:r>
        <w:rPr>
          <w:rStyle w:val="StyleUnderline"/>
        </w:rPr>
        <w:t xml:space="preserve"> </w:t>
      </w:r>
      <w:r w:rsidRPr="00621894">
        <w:rPr>
          <w:sz w:val="16"/>
        </w:rPr>
        <w:t xml:space="preserve">in areas like agriculture, renewable energy, and infrastructure development, </w:t>
      </w:r>
      <w:r w:rsidRPr="00D075DD">
        <w:rPr>
          <w:rStyle w:val="StyleUnderline"/>
        </w:rPr>
        <w:t>this South-South</w:t>
      </w:r>
      <w:r>
        <w:rPr>
          <w:rStyle w:val="StyleUnderline"/>
        </w:rPr>
        <w:t xml:space="preserve"> </w:t>
      </w:r>
      <w:r w:rsidRPr="00D075DD">
        <w:rPr>
          <w:rStyle w:val="StyleUnderline"/>
        </w:rPr>
        <w:t>cooperation can offer more equitable and mutually beneficial partnerships compared to traditional</w:t>
      </w:r>
      <w:r>
        <w:rPr>
          <w:rStyle w:val="StyleUnderline"/>
        </w:rPr>
        <w:t xml:space="preserve"> </w:t>
      </w:r>
      <w:r w:rsidRPr="00D075DD">
        <w:rPr>
          <w:rStyle w:val="StyleUnderline"/>
        </w:rPr>
        <w:t>North-South relationships</w:t>
      </w:r>
      <w:r w:rsidRPr="00621894">
        <w:rPr>
          <w:sz w:val="16"/>
        </w:rPr>
        <w:t xml:space="preserve"> Were, 2023. Leveraging the digital economy: </w:t>
      </w:r>
      <w:r w:rsidRPr="00621894">
        <w:rPr>
          <w:rStyle w:val="StyleUnderline"/>
        </w:rPr>
        <w:t>Africa's rapidly growing</w:t>
      </w:r>
      <w:r>
        <w:rPr>
          <w:rStyle w:val="StyleUnderline"/>
        </w:rPr>
        <w:t xml:space="preserve"> </w:t>
      </w:r>
      <w:r w:rsidRPr="00621894">
        <w:rPr>
          <w:rStyle w:val="StyleUnderline"/>
        </w:rPr>
        <w:t>mobile phone penetration and youthful population present a vast market for digital goods and</w:t>
      </w:r>
      <w:r>
        <w:rPr>
          <w:rStyle w:val="StyleUnderline"/>
        </w:rPr>
        <w:t xml:space="preserve"> </w:t>
      </w:r>
      <w:r w:rsidRPr="00621894">
        <w:rPr>
          <w:rStyle w:val="StyleUnderline"/>
        </w:rPr>
        <w:t>services, by developing domestic tech industries and fostering innovation, African nations can</w:t>
      </w:r>
      <w:r>
        <w:rPr>
          <w:rStyle w:val="StyleUnderline"/>
        </w:rPr>
        <w:t xml:space="preserve"> </w:t>
      </w:r>
      <w:r w:rsidRPr="00621894">
        <w:rPr>
          <w:rStyle w:val="StyleUnderline"/>
        </w:rPr>
        <w:t>capture a significant share of the global digital economy and create new jobs and opportunities</w:t>
      </w:r>
      <w:r>
        <w:rPr>
          <w:rStyle w:val="StyleUnderline"/>
        </w:rPr>
        <w:t xml:space="preserve"> </w:t>
      </w:r>
      <w:r w:rsidRPr="00621894">
        <w:rPr>
          <w:sz w:val="16"/>
        </w:rPr>
        <w:t>Business, 2017.</w:t>
      </w:r>
    </w:p>
    <w:p w:rsidR="000D29D8" w:rsidRPr="00285C6E" w:rsidRDefault="000D29D8" w:rsidP="000D29D8">
      <w:pPr>
        <w:rPr>
          <w:sz w:val="16"/>
        </w:rPr>
      </w:pPr>
      <w:r w:rsidRPr="00621894">
        <w:rPr>
          <w:sz w:val="16"/>
        </w:rPr>
        <w:t xml:space="preserve">Opportunities in Politics. Greater agency on the global stage: </w:t>
      </w:r>
      <w:r w:rsidRPr="00621894">
        <w:rPr>
          <w:rStyle w:val="StyleUnderline"/>
        </w:rPr>
        <w:t>The multipolar world allows</w:t>
      </w:r>
      <w:r>
        <w:rPr>
          <w:rStyle w:val="StyleUnderline"/>
        </w:rPr>
        <w:t xml:space="preserve"> </w:t>
      </w:r>
      <w:r w:rsidRPr="00621894">
        <w:rPr>
          <w:rStyle w:val="StyleUnderline"/>
        </w:rPr>
        <w:t>African nations to play a more active role in shaping global governance</w:t>
      </w:r>
      <w:r w:rsidRPr="00621894">
        <w:rPr>
          <w:sz w:val="16"/>
        </w:rPr>
        <w:t xml:space="preserve"> and addressing</w:t>
      </w:r>
      <w:r>
        <w:rPr>
          <w:u w:val="single"/>
        </w:rPr>
        <w:t xml:space="preserve"> </w:t>
      </w:r>
      <w:r w:rsidRPr="00621894">
        <w:rPr>
          <w:sz w:val="16"/>
        </w:rPr>
        <w:t xml:space="preserve">international issues, with a more balanced distribution of power, </w:t>
      </w:r>
      <w:r w:rsidRPr="00621894">
        <w:rPr>
          <w:rStyle w:val="StyleUnderline"/>
        </w:rPr>
        <w:t>African voices can carry greater</w:t>
      </w:r>
      <w:r>
        <w:rPr>
          <w:rStyle w:val="StyleUnderline"/>
        </w:rPr>
        <w:t xml:space="preserve"> </w:t>
      </w:r>
      <w:r w:rsidRPr="00621894">
        <w:rPr>
          <w:rStyle w:val="StyleUnderline"/>
        </w:rPr>
        <w:t>weight in international organizations and negotiations, leading to more inclusive and</w:t>
      </w:r>
      <w:r>
        <w:rPr>
          <w:rStyle w:val="StyleUnderline"/>
        </w:rPr>
        <w:t xml:space="preserve"> </w:t>
      </w:r>
      <w:r w:rsidRPr="00621894">
        <w:rPr>
          <w:rStyle w:val="StyleUnderline"/>
        </w:rPr>
        <w:t>representative decision-making</w:t>
      </w:r>
      <w:r w:rsidRPr="00621894">
        <w:rPr>
          <w:sz w:val="16"/>
        </w:rPr>
        <w:t xml:space="preserve"> Links, 2020. Promoting regional integration: In a multipolar</w:t>
      </w:r>
      <w:r>
        <w:rPr>
          <w:u w:val="single"/>
        </w:rPr>
        <w:t xml:space="preserve"> </w:t>
      </w:r>
      <w:r w:rsidRPr="00621894">
        <w:rPr>
          <w:sz w:val="16"/>
        </w:rPr>
        <w:t>world, regional blocs and organizations gain greater importance, by strengthening regional</w:t>
      </w:r>
      <w:r>
        <w:rPr>
          <w:u w:val="single"/>
        </w:rPr>
        <w:t xml:space="preserve"> </w:t>
      </w:r>
      <w:r w:rsidRPr="00621894">
        <w:rPr>
          <w:sz w:val="16"/>
        </w:rPr>
        <w:t>integration through bodies like the AU, IGAD, ECOWAS and others, African nations can amplify</w:t>
      </w:r>
      <w:r>
        <w:rPr>
          <w:u w:val="single"/>
        </w:rPr>
        <w:t xml:space="preserve"> </w:t>
      </w:r>
      <w:r w:rsidRPr="00621894">
        <w:rPr>
          <w:sz w:val="16"/>
        </w:rPr>
        <w:t>their collective voice, negotiate more effectively with external powers, and promote shared</w:t>
      </w:r>
      <w:r>
        <w:rPr>
          <w:u w:val="single"/>
        </w:rPr>
        <w:t xml:space="preserve"> </w:t>
      </w:r>
      <w:r w:rsidRPr="00621894">
        <w:rPr>
          <w:sz w:val="16"/>
        </w:rPr>
        <w:t xml:space="preserve">interests like peace, security, and economic development Olukoshi, 2023. </w:t>
      </w:r>
    </w:p>
    <w:p w:rsidR="000D29D8" w:rsidRDefault="000D29D8" w:rsidP="000D29D8">
      <w:pPr>
        <w:pStyle w:val="Heading3"/>
        <w:rPr>
          <w:lang w:eastAsia="zh-CN"/>
        </w:rPr>
      </w:pPr>
      <w:r>
        <w:rPr>
          <w:lang w:eastAsia="zh-CN"/>
        </w:rPr>
        <w:lastRenderedPageBreak/>
        <w:t>Defense---2NC</w:t>
      </w:r>
    </w:p>
    <w:p w:rsidR="000D29D8" w:rsidRDefault="000D29D8" w:rsidP="000D29D8">
      <w:pPr>
        <w:pStyle w:val="Heading4"/>
      </w:pPr>
      <w:r>
        <w:t>US heg and leadership isn’t key to peace – post-WWII peace wasn’t because of US alone</w:t>
      </w:r>
    </w:p>
    <w:p w:rsidR="000D29D8" w:rsidRPr="00964C6E" w:rsidRDefault="000D29D8" w:rsidP="000D29D8">
      <w:r>
        <w:rPr>
          <w:rStyle w:val="Style13ptBold"/>
        </w:rPr>
        <w:t xml:space="preserve">Preble 21 </w:t>
      </w:r>
      <w:r>
        <w:t>(Christopher Preble</w:t>
      </w:r>
      <w:r w:rsidRPr="00964C6E">
        <w:t>,</w:t>
      </w:r>
      <w:r>
        <w:t xml:space="preserve"> served as co-director of the New American Engagement Initiative in the Scowcroft Center for Strategy and Security and co-hosts the “Net Assessment” podcast in the War on the Rocks network, and he teaches the US Foreign Policy elective at the University of California, Washington Center,</w:t>
      </w:r>
      <w:r w:rsidRPr="00964C6E">
        <w:t xml:space="preserve"> 11-3-2021, "Assumption #3: US leadership is indispensable to the health of the global order", Atlantic Council, https://www.atlanticcouncil.org/content-series/assumption-testing-series/assumption-3-us-leadership-is-indispensable-to-the-health-of-the-global-order/</w:t>
      </w:r>
      <w:r>
        <w:t>)</w:t>
      </w:r>
    </w:p>
    <w:p w:rsidR="000D29D8" w:rsidRPr="00964C6E" w:rsidRDefault="000D29D8" w:rsidP="000D29D8">
      <w:pPr>
        <w:rPr>
          <w:rStyle w:val="StyleUnderline"/>
        </w:rPr>
      </w:pPr>
      <w:r w:rsidRPr="008A4889">
        <w:rPr>
          <w:rStyle w:val="StyleUnderline"/>
        </w:rPr>
        <w:t>There are multiple explanations for the absence of great-</w:t>
      </w:r>
      <w:r>
        <w:rPr>
          <w:rStyle w:val="StyleUnderline"/>
        </w:rPr>
        <w:t xml:space="preserve"> </w:t>
      </w:r>
      <w:r w:rsidRPr="008A4889">
        <w:rPr>
          <w:rStyle w:val="StyleUnderline"/>
        </w:rPr>
        <w:t>power war in the post-World War II era, and the mere fact that</w:t>
      </w:r>
      <w:r>
        <w:rPr>
          <w:rStyle w:val="StyleUnderline"/>
        </w:rPr>
        <w:t xml:space="preserve"> </w:t>
      </w:r>
      <w:r w:rsidRPr="008A4889">
        <w:rPr>
          <w:rStyle w:val="StyleUnderline"/>
        </w:rPr>
        <w:t>US dominance coincides with that period of relative peace</w:t>
      </w:r>
      <w:r>
        <w:rPr>
          <w:rStyle w:val="StyleUnderline"/>
        </w:rPr>
        <w:t xml:space="preserve"> </w:t>
      </w:r>
      <w:r w:rsidRPr="008A4889">
        <w:rPr>
          <w:rStyle w:val="StyleUnderline"/>
        </w:rPr>
        <w:t>does not by itself prove that the United States was the cause</w:t>
      </w:r>
      <w:r w:rsidRPr="00964C6E">
        <w:rPr>
          <w:sz w:val="14"/>
        </w:rPr>
        <w:t xml:space="preserve">. Indeed, human beings have been turning away from violence for generations. </w:t>
      </w:r>
      <w:r w:rsidRPr="008A4889">
        <w:rPr>
          <w:rStyle w:val="StyleUnderline"/>
        </w:rPr>
        <w:t>Skepticism toward organized violence and opposition to</w:t>
      </w:r>
      <w:r>
        <w:rPr>
          <w:rStyle w:val="StyleUnderline"/>
        </w:rPr>
        <w:t xml:space="preserve"> </w:t>
      </w:r>
      <w:r w:rsidRPr="008A4889">
        <w:rPr>
          <w:rStyle w:val="StyleUnderline"/>
        </w:rPr>
        <w:t>warfare dates to the late 1800s</w:t>
      </w:r>
      <w:r w:rsidRPr="00964C6E">
        <w:rPr>
          <w:sz w:val="14"/>
        </w:rPr>
        <w:t xml:space="preserve"> and accelerated after World War I.25 </w:t>
      </w:r>
      <w:r w:rsidRPr="008A4889">
        <w:rPr>
          <w:rStyle w:val="StyleUnderline"/>
        </w:rPr>
        <w:t>The United States has sometimes been at the forefront of</w:t>
      </w:r>
      <w:r>
        <w:rPr>
          <w:rStyle w:val="StyleUnderline"/>
        </w:rPr>
        <w:t xml:space="preserve"> </w:t>
      </w:r>
      <w:r w:rsidRPr="008A4889">
        <w:rPr>
          <w:rStyle w:val="StyleUnderline"/>
        </w:rPr>
        <w:t>these efforts</w:t>
      </w:r>
      <w:r w:rsidRPr="00964C6E">
        <w:rPr>
          <w:sz w:val="14"/>
        </w:rPr>
        <w:t xml:space="preserve">. The Washington Naval Conference, a gathering of the world’s largest naval powers held between 1921 and 1922, for example, reined in the enormous expense of the weapons of mass destruction of that era. In a similar vein, US officials have helped broker an end to conflicts, ranging from the Russo-Japanese War to the Good Friday Agreement in Northern Ireland. And Americans, either as individuals or in an official capacity, have often been recognized as advocates for peace. The Nobel Peace Prize has been awarded to twenty- one Americans.26 </w:t>
      </w:r>
      <w:r w:rsidRPr="008A4889">
        <w:rPr>
          <w:rStyle w:val="StyleUnderline"/>
        </w:rPr>
        <w:t>But, on other occasions, the United States has engaged in</w:t>
      </w:r>
      <w:r>
        <w:rPr>
          <w:rStyle w:val="StyleUnderline"/>
        </w:rPr>
        <w:t xml:space="preserve"> </w:t>
      </w:r>
      <w:r w:rsidRPr="008A4889">
        <w:rPr>
          <w:rStyle w:val="StyleUnderline"/>
        </w:rPr>
        <w:t>military action that defied, either tacitly or explicitly, the norms</w:t>
      </w:r>
      <w:r>
        <w:rPr>
          <w:rStyle w:val="StyleUnderline"/>
        </w:rPr>
        <w:t xml:space="preserve"> </w:t>
      </w:r>
      <w:r w:rsidRPr="008A4889">
        <w:rPr>
          <w:rStyle w:val="StyleUnderline"/>
        </w:rPr>
        <w:t>of nonviolence enshrined in the United Nations</w:t>
      </w:r>
      <w:r w:rsidRPr="00964C6E">
        <w:rPr>
          <w:sz w:val="14"/>
        </w:rPr>
        <w:t xml:space="preserve"> (UN) Charter. </w:t>
      </w:r>
      <w:r w:rsidRPr="008A4889">
        <w:rPr>
          <w:rStyle w:val="StyleUnderline"/>
        </w:rPr>
        <w:t>Beyond the obvious cases of the wars in Vietnam and Iraq</w:t>
      </w:r>
      <w:r w:rsidRPr="00964C6E">
        <w:rPr>
          <w:sz w:val="14"/>
        </w:rPr>
        <w:t xml:space="preserve">, </w:t>
      </w:r>
      <w:r w:rsidRPr="008A4889">
        <w:rPr>
          <w:rStyle w:val="StyleUnderline"/>
        </w:rPr>
        <w:t>other major operations, such as the bombing campaign against</w:t>
      </w:r>
      <w:r>
        <w:rPr>
          <w:rStyle w:val="StyleUnderline"/>
        </w:rPr>
        <w:t xml:space="preserve"> </w:t>
      </w:r>
      <w:r w:rsidRPr="008A4889">
        <w:rPr>
          <w:rStyle w:val="StyleUnderline"/>
        </w:rPr>
        <w:t>Serbia in 1999, were carried out without any UN Security Council</w:t>
      </w:r>
      <w:r>
        <w:rPr>
          <w:rStyle w:val="StyleUnderline"/>
        </w:rPr>
        <w:t xml:space="preserve"> </w:t>
      </w:r>
      <w:r w:rsidRPr="008A4889">
        <w:rPr>
          <w:rStyle w:val="StyleUnderline"/>
        </w:rPr>
        <w:t>(UNSC) authorization,</w:t>
      </w:r>
      <w:r w:rsidRPr="00964C6E">
        <w:rPr>
          <w:sz w:val="14"/>
        </w:rPr>
        <w:t xml:space="preserve"> while the regime-change operation in Libya in 2011 clearly exceeded the UNSC’s mandate that was limited to halting attacks on civilians. </w:t>
      </w:r>
      <w:r w:rsidRPr="008A4889">
        <w:rPr>
          <w:rStyle w:val="StyleUnderline"/>
        </w:rPr>
        <w:t>The U</w:t>
      </w:r>
      <w:r w:rsidRPr="00964C6E">
        <w:rPr>
          <w:sz w:val="14"/>
        </w:rPr>
        <w:t xml:space="preserve">nited </w:t>
      </w:r>
      <w:r w:rsidRPr="008A4889">
        <w:rPr>
          <w:rStyle w:val="StyleUnderline"/>
        </w:rPr>
        <w:t>S</w:t>
      </w:r>
      <w:r w:rsidRPr="00964C6E">
        <w:rPr>
          <w:sz w:val="14"/>
        </w:rPr>
        <w:t xml:space="preserve">tates </w:t>
      </w:r>
      <w:r w:rsidRPr="008A4889">
        <w:rPr>
          <w:rStyle w:val="StyleUnderline"/>
        </w:rPr>
        <w:t>ignored</w:t>
      </w:r>
      <w:r>
        <w:rPr>
          <w:rStyle w:val="StyleUnderline"/>
        </w:rPr>
        <w:t xml:space="preserve"> </w:t>
      </w:r>
      <w:r w:rsidRPr="008A4889">
        <w:rPr>
          <w:rStyle w:val="StyleUnderline"/>
        </w:rPr>
        <w:t>an I</w:t>
      </w:r>
      <w:r w:rsidRPr="00964C6E">
        <w:rPr>
          <w:sz w:val="14"/>
        </w:rPr>
        <w:t xml:space="preserve">nternational </w:t>
      </w:r>
      <w:r w:rsidRPr="008A4889">
        <w:rPr>
          <w:rStyle w:val="StyleUnderline"/>
        </w:rPr>
        <w:t>C</w:t>
      </w:r>
      <w:r w:rsidRPr="00964C6E">
        <w:rPr>
          <w:sz w:val="14"/>
        </w:rPr>
        <w:t xml:space="preserve">ourt of </w:t>
      </w:r>
      <w:r w:rsidRPr="008A4889">
        <w:rPr>
          <w:rStyle w:val="StyleUnderline"/>
        </w:rPr>
        <w:t>J</w:t>
      </w:r>
      <w:r w:rsidRPr="00964C6E">
        <w:rPr>
          <w:sz w:val="14"/>
        </w:rPr>
        <w:t xml:space="preserve">ustice ruling </w:t>
      </w:r>
      <w:r w:rsidRPr="008A4889">
        <w:rPr>
          <w:rStyle w:val="StyleUnderline"/>
        </w:rPr>
        <w:t>regarding its mining of</w:t>
      </w:r>
      <w:r>
        <w:rPr>
          <w:rStyle w:val="StyleUnderline"/>
        </w:rPr>
        <w:t xml:space="preserve"> </w:t>
      </w:r>
      <w:r w:rsidRPr="008A4889">
        <w:rPr>
          <w:rStyle w:val="StyleUnderline"/>
        </w:rPr>
        <w:t>Nicaragua’s harbors in 1986</w:t>
      </w:r>
      <w:r w:rsidRPr="00964C6E">
        <w:rPr>
          <w:sz w:val="14"/>
        </w:rPr>
        <w:t xml:space="preserve"> and has carried out numerous extrajudicial killings over the twenty-years-long Global War on Terrorism.27 But </w:t>
      </w:r>
      <w:r w:rsidRPr="008A4889">
        <w:rPr>
          <w:rStyle w:val="StyleUnderline"/>
        </w:rPr>
        <w:t>while the United States has sometimes waged war or</w:t>
      </w:r>
      <w:r>
        <w:rPr>
          <w:rStyle w:val="StyleUnderline"/>
        </w:rPr>
        <w:t xml:space="preserve"> </w:t>
      </w:r>
      <w:r w:rsidRPr="008A4889">
        <w:rPr>
          <w:rStyle w:val="StyleUnderline"/>
        </w:rPr>
        <w:t>violated others’ sovereignty, most countries do not exhibit</w:t>
      </w:r>
      <w:r>
        <w:rPr>
          <w:rStyle w:val="StyleUnderline"/>
        </w:rPr>
        <w:t xml:space="preserve"> </w:t>
      </w:r>
      <w:r w:rsidRPr="008A4889">
        <w:rPr>
          <w:rStyle w:val="StyleUnderline"/>
        </w:rPr>
        <w:t>these same impulses</w:t>
      </w:r>
      <w:r w:rsidRPr="00964C6E">
        <w:rPr>
          <w:sz w:val="14"/>
        </w:rPr>
        <w:t xml:space="preserve">. And norms alone cannot explain the decline in organized violence since the end of World War II. Nuclear weapons matter, too. Since the 1960s, when multiple states came into possession of deliverable thermonuclear devices, they and others have been compelled to consider the possibility that a conventional war could escalate into an earth-ending conflagration. </w:t>
      </w:r>
      <w:r w:rsidRPr="008A4889">
        <w:rPr>
          <w:rStyle w:val="StyleUnderline"/>
        </w:rPr>
        <w:t>By substantially raising the cost</w:t>
      </w:r>
      <w:r>
        <w:rPr>
          <w:rStyle w:val="StyleUnderline"/>
        </w:rPr>
        <w:t xml:space="preserve"> </w:t>
      </w:r>
      <w:r w:rsidRPr="008A4889">
        <w:rPr>
          <w:rStyle w:val="StyleUnderline"/>
        </w:rPr>
        <w:t>of conflict, nuclear weapons have made war less likely</w:t>
      </w:r>
      <w:r w:rsidRPr="00964C6E">
        <w:rPr>
          <w:sz w:val="14"/>
        </w:rPr>
        <w:t xml:space="preserve">. We do not know how much less likely, but few have tested the proposition.28 </w:t>
      </w:r>
      <w:r w:rsidRPr="008A4889">
        <w:rPr>
          <w:rStyle w:val="StyleUnderline"/>
        </w:rPr>
        <w:t>Deterrence</w:t>
      </w:r>
      <w:r w:rsidRPr="00964C6E">
        <w:rPr>
          <w:sz w:val="14"/>
        </w:rPr>
        <w:t xml:space="preserve">, once thought to be fragile and delicate, </w:t>
      </w:r>
      <w:r w:rsidRPr="008A4889">
        <w:rPr>
          <w:rStyle w:val="StyleUnderline"/>
        </w:rPr>
        <w:t>might</w:t>
      </w:r>
      <w:r>
        <w:rPr>
          <w:rStyle w:val="StyleUnderline"/>
        </w:rPr>
        <w:t xml:space="preserve"> </w:t>
      </w:r>
      <w:r w:rsidRPr="008A4889">
        <w:rPr>
          <w:rStyle w:val="StyleUnderline"/>
        </w:rPr>
        <w:t xml:space="preserve">actually be quite robust and durable. </w:t>
      </w:r>
      <w:r w:rsidRPr="00964C6E">
        <w:rPr>
          <w:sz w:val="14"/>
        </w:rPr>
        <w:t xml:space="preserve">States with a reliable nuclear force, one that is not in danger of being incapacitated during a surprise attack, are less fearful of conquest than those who lack such weapons. Indeed, </w:t>
      </w:r>
      <w:r w:rsidRPr="008A4889">
        <w:rPr>
          <w:rStyle w:val="StyleUnderline"/>
        </w:rPr>
        <w:t>No</w:t>
      </w:r>
      <w:r w:rsidRPr="00964C6E">
        <w:rPr>
          <w:sz w:val="14"/>
        </w:rPr>
        <w:t xml:space="preserve">rth </w:t>
      </w:r>
      <w:r w:rsidRPr="008A4889">
        <w:rPr>
          <w:rStyle w:val="StyleUnderline"/>
        </w:rPr>
        <w:t>Ko</w:t>
      </w:r>
      <w:r w:rsidRPr="00964C6E">
        <w:rPr>
          <w:sz w:val="14"/>
        </w:rPr>
        <w:t>rea</w:t>
      </w:r>
      <w:r w:rsidRPr="008A4889">
        <w:rPr>
          <w:rStyle w:val="StyleUnderline"/>
        </w:rPr>
        <w:t>’s leaders claim</w:t>
      </w:r>
      <w:r>
        <w:rPr>
          <w:rStyle w:val="StyleUnderline"/>
        </w:rPr>
        <w:t xml:space="preserve"> </w:t>
      </w:r>
      <w:r w:rsidRPr="008A4889">
        <w:rPr>
          <w:rStyle w:val="StyleUnderline"/>
        </w:rPr>
        <w:t>that their possession of nuclear weapons has deterred the</w:t>
      </w:r>
      <w:r>
        <w:rPr>
          <w:rStyle w:val="StyleUnderline"/>
        </w:rPr>
        <w:t xml:space="preserve"> </w:t>
      </w:r>
      <w:r w:rsidRPr="008A4889">
        <w:rPr>
          <w:rStyle w:val="StyleUnderline"/>
        </w:rPr>
        <w:t>United States and others from attacking it</w:t>
      </w:r>
      <w:r w:rsidRPr="00964C6E">
        <w:rPr>
          <w:sz w:val="14"/>
        </w:rPr>
        <w:t xml:space="preserve">, whereas </w:t>
      </w:r>
      <w:r w:rsidRPr="008A4889">
        <w:rPr>
          <w:rStyle w:val="StyleUnderline"/>
        </w:rPr>
        <w:t>Libya’s</w:t>
      </w:r>
      <w:r>
        <w:rPr>
          <w:rStyle w:val="StyleUnderline"/>
        </w:rPr>
        <w:t xml:space="preserve"> </w:t>
      </w:r>
      <w:r w:rsidRPr="008A4889">
        <w:rPr>
          <w:rStyle w:val="StyleUnderline"/>
        </w:rPr>
        <w:t>decision to dismantle its nuclear program in the mid-2000</w:t>
      </w:r>
      <w:r w:rsidRPr="00964C6E">
        <w:rPr>
          <w:sz w:val="14"/>
        </w:rPr>
        <w:t xml:space="preserve">s (admittedly in a very rudimentary state) </w:t>
      </w:r>
      <w:r w:rsidRPr="008A4889">
        <w:rPr>
          <w:rStyle w:val="StyleUnderline"/>
        </w:rPr>
        <w:t>left it with nothing to</w:t>
      </w:r>
      <w:r>
        <w:rPr>
          <w:rStyle w:val="StyleUnderline"/>
        </w:rPr>
        <w:t xml:space="preserve"> </w:t>
      </w:r>
      <w:r w:rsidRPr="008A4889">
        <w:rPr>
          <w:rStyle w:val="StyleUnderline"/>
        </w:rPr>
        <w:t>deter a US-led regime-change war</w:t>
      </w:r>
      <w:r w:rsidRPr="00964C6E">
        <w:rPr>
          <w:sz w:val="14"/>
        </w:rPr>
        <w:t xml:space="preserve"> less than a decade later.29 </w:t>
      </w:r>
      <w:r w:rsidRPr="008A4889">
        <w:rPr>
          <w:rStyle w:val="StyleUnderline"/>
        </w:rPr>
        <w:t>The increased precision and lethality of conventional weapons,</w:t>
      </w:r>
      <w:r>
        <w:rPr>
          <w:rStyle w:val="StyleUnderline"/>
        </w:rPr>
        <w:t xml:space="preserve"> </w:t>
      </w:r>
      <w:r w:rsidRPr="008A4889">
        <w:rPr>
          <w:rStyle w:val="StyleUnderline"/>
        </w:rPr>
        <w:t>too, could also create an environment less conducive to</w:t>
      </w:r>
      <w:r>
        <w:rPr>
          <w:rStyle w:val="StyleUnderline"/>
        </w:rPr>
        <w:t xml:space="preserve"> </w:t>
      </w:r>
      <w:r w:rsidRPr="008A4889">
        <w:rPr>
          <w:rStyle w:val="StyleUnderline"/>
        </w:rPr>
        <w:t>war</w:t>
      </w:r>
      <w:r w:rsidRPr="00964C6E">
        <w:rPr>
          <w:sz w:val="14"/>
        </w:rPr>
        <w:t xml:space="preserve">, to the extent that these technologies deter would-be aggressors from believing that they can secure major gains at an acceptable cost. And </w:t>
      </w:r>
      <w:r w:rsidRPr="008A4889">
        <w:rPr>
          <w:rStyle w:val="StyleUnderline"/>
        </w:rPr>
        <w:t>by privileging the defense over</w:t>
      </w:r>
      <w:r>
        <w:rPr>
          <w:rStyle w:val="StyleUnderline"/>
        </w:rPr>
        <w:t xml:space="preserve"> </w:t>
      </w:r>
      <w:r w:rsidRPr="008A4889">
        <w:rPr>
          <w:rStyle w:val="StyleUnderline"/>
        </w:rPr>
        <w:t>the offense, new technologies could act to preserve the</w:t>
      </w:r>
      <w:r>
        <w:rPr>
          <w:rStyle w:val="StyleUnderline"/>
        </w:rPr>
        <w:t xml:space="preserve"> </w:t>
      </w:r>
      <w:r w:rsidRPr="008A4889">
        <w:rPr>
          <w:rStyle w:val="StyleUnderline"/>
        </w:rPr>
        <w:t>relatively peaceful and prosperous status quo</w:t>
      </w:r>
      <w:r w:rsidRPr="00964C6E">
        <w:rPr>
          <w:sz w:val="14"/>
        </w:rPr>
        <w:t xml:space="preserve">—if status quo states, including especially US allies and partners, adapt their defense doctrines accordingly.30 </w:t>
      </w:r>
      <w:r w:rsidRPr="008A4889">
        <w:rPr>
          <w:rStyle w:val="StyleUnderline"/>
        </w:rPr>
        <w:t>Revisionist powers</w:t>
      </w:r>
      <w:r w:rsidRPr="00964C6E">
        <w:rPr>
          <w:sz w:val="14"/>
        </w:rPr>
        <w:t xml:space="preserve">, including countries which seek to overturn political systems within given states, or disrupt long-established patterns of diplomacy and trade in particular regions, </w:t>
      </w:r>
      <w:r w:rsidRPr="008A4889">
        <w:rPr>
          <w:rStyle w:val="StyleUnderline"/>
        </w:rPr>
        <w:t>must contend with how these new</w:t>
      </w:r>
      <w:r>
        <w:rPr>
          <w:rStyle w:val="StyleUnderline"/>
        </w:rPr>
        <w:t xml:space="preserve"> </w:t>
      </w:r>
      <w:r w:rsidRPr="008A4889">
        <w:rPr>
          <w:rStyle w:val="StyleUnderline"/>
        </w:rPr>
        <w:t>technologies complicate their ambitions</w:t>
      </w:r>
      <w:r w:rsidRPr="00964C6E">
        <w:rPr>
          <w:sz w:val="14"/>
        </w:rPr>
        <w:t xml:space="preserve">. Other factors, independent of these important technological innovations, must also be considered to explain the key characteristics of the current international order. Since the end of World War II, US leaders have often celebrated the benefits of peace over war. But the trauma of both world wars could have produced a similar result.31 Indeed, </w:t>
      </w:r>
      <w:r w:rsidRPr="008A4889">
        <w:rPr>
          <w:rStyle w:val="StyleUnderline"/>
        </w:rPr>
        <w:t>scholars have traced the decline of all forms of violence</w:t>
      </w:r>
      <w:r>
        <w:rPr>
          <w:rStyle w:val="StyleUnderline"/>
        </w:rPr>
        <w:t xml:space="preserve"> </w:t>
      </w:r>
      <w:r w:rsidRPr="008A4889">
        <w:rPr>
          <w:rStyle w:val="StyleUnderline"/>
        </w:rPr>
        <w:t>over several centuries, and credit a range of factors, from</w:t>
      </w:r>
      <w:r w:rsidRPr="00964C6E">
        <w:rPr>
          <w:sz w:val="14"/>
        </w:rPr>
        <w:t xml:space="preserve"> Montesquieu’s doux commerce (</w:t>
      </w:r>
      <w:r w:rsidRPr="008A4889">
        <w:rPr>
          <w:rStyle w:val="StyleUnderline"/>
        </w:rPr>
        <w:t>gentle commerce) to a growing</w:t>
      </w:r>
      <w:r>
        <w:rPr>
          <w:rStyle w:val="StyleUnderline"/>
        </w:rPr>
        <w:t xml:space="preserve"> </w:t>
      </w:r>
      <w:r w:rsidRPr="008A4889">
        <w:rPr>
          <w:rStyle w:val="StyleUnderline"/>
        </w:rPr>
        <w:t>appreciation for the rights of others, acquired through literature</w:t>
      </w:r>
      <w:r>
        <w:rPr>
          <w:rStyle w:val="StyleUnderline"/>
        </w:rPr>
        <w:t xml:space="preserve"> </w:t>
      </w:r>
      <w:r w:rsidRPr="008A4889">
        <w:rPr>
          <w:rStyle w:val="StyleUnderline"/>
        </w:rPr>
        <w:t>and the arts</w:t>
      </w:r>
      <w:r w:rsidRPr="00964C6E">
        <w:rPr>
          <w:sz w:val="14"/>
        </w:rPr>
        <w:t xml:space="preserve">. The benefits of peace exceed those of war.32 The norms enshrined in the UN Charter, including respect for the sovereign rights of others, and a prohibition on the use of force except in self-defense, are more widely adhered to than </w:t>
      </w:r>
      <w:r w:rsidRPr="00964C6E">
        <w:rPr>
          <w:sz w:val="14"/>
        </w:rPr>
        <w:lastRenderedPageBreak/>
        <w:t xml:space="preserve">many people realize. </w:t>
      </w:r>
      <w:r w:rsidRPr="008A4889">
        <w:rPr>
          <w:rStyle w:val="StyleUnderline"/>
        </w:rPr>
        <w:t>The world reacts harshly to those who</w:t>
      </w:r>
      <w:r>
        <w:rPr>
          <w:rStyle w:val="StyleUnderline"/>
        </w:rPr>
        <w:t xml:space="preserve"> </w:t>
      </w:r>
      <w:r w:rsidRPr="008A4889">
        <w:rPr>
          <w:rStyle w:val="StyleUnderline"/>
        </w:rPr>
        <w:t>disobey, and generally does not need to be told to behave</w:t>
      </w:r>
      <w:r>
        <w:rPr>
          <w:rStyle w:val="StyleUnderline"/>
        </w:rPr>
        <w:t xml:space="preserve"> </w:t>
      </w:r>
      <w:r w:rsidRPr="008A4889">
        <w:rPr>
          <w:rStyle w:val="StyleUnderline"/>
        </w:rPr>
        <w:t>by a disapproving Uncle Sam</w:t>
      </w:r>
      <w:r w:rsidRPr="00964C6E">
        <w:rPr>
          <w:sz w:val="14"/>
        </w:rPr>
        <w:t xml:space="preserve">. </w:t>
      </w:r>
      <w:r w:rsidRPr="008A4889">
        <w:rPr>
          <w:rStyle w:val="StyleUnderline"/>
        </w:rPr>
        <w:t>The Soviet Union’s invasion</w:t>
      </w:r>
      <w:r>
        <w:rPr>
          <w:rStyle w:val="StyleUnderline"/>
        </w:rPr>
        <w:t xml:space="preserve"> </w:t>
      </w:r>
      <w:r w:rsidRPr="008A4889">
        <w:rPr>
          <w:rStyle w:val="StyleUnderline"/>
        </w:rPr>
        <w:t>of Afghanistan</w:t>
      </w:r>
      <w:r w:rsidRPr="00964C6E">
        <w:rPr>
          <w:sz w:val="14"/>
        </w:rPr>
        <w:t xml:space="preserve">, Saddam Hussein’s attempted annexation of Kuwait, and Vladimir </w:t>
      </w:r>
      <w:r w:rsidRPr="008A4889">
        <w:rPr>
          <w:rStyle w:val="StyleUnderline"/>
        </w:rPr>
        <w:t>Putin’s seizure of Crimea, all elicited strong</w:t>
      </w:r>
      <w:r>
        <w:rPr>
          <w:rStyle w:val="StyleUnderline"/>
        </w:rPr>
        <w:t xml:space="preserve"> </w:t>
      </w:r>
      <w:r w:rsidRPr="008A4889">
        <w:rPr>
          <w:rStyle w:val="StyleUnderline"/>
        </w:rPr>
        <w:t>international condemnation</w:t>
      </w:r>
      <w:r w:rsidRPr="00964C6E">
        <w:rPr>
          <w:sz w:val="14"/>
        </w:rPr>
        <w:t xml:space="preserve">—and even harsh punishment, ranging from economic sanctions and diplomatic isolation to retaliatory military action. </w:t>
      </w:r>
      <w:r w:rsidRPr="008A4889">
        <w:rPr>
          <w:rStyle w:val="StyleUnderline"/>
        </w:rPr>
        <w:t>The United States sometimes helps to coordinate international</w:t>
      </w:r>
      <w:r>
        <w:rPr>
          <w:rStyle w:val="StyleUnderline"/>
        </w:rPr>
        <w:t xml:space="preserve"> </w:t>
      </w:r>
      <w:r w:rsidRPr="008A4889">
        <w:rPr>
          <w:rStyle w:val="StyleUnderline"/>
        </w:rPr>
        <w:t>responses to aggression and illegal annexation, but not</w:t>
      </w:r>
      <w:r>
        <w:rPr>
          <w:rStyle w:val="StyleUnderline"/>
        </w:rPr>
        <w:t xml:space="preserve"> </w:t>
      </w:r>
      <w:r w:rsidRPr="008A4889">
        <w:rPr>
          <w:rStyle w:val="StyleUnderline"/>
        </w:rPr>
        <w:t>consistently</w:t>
      </w:r>
      <w:r w:rsidRPr="00964C6E">
        <w:rPr>
          <w:sz w:val="14"/>
        </w:rPr>
        <w:t>. The Trump administration, for example, granted de facto recognition of Morocco’s claims to Western Sahara, a decision that the Biden administration has not yet reversed.33 Other illegal annexations that the US government has allowed to stand include Turkey’s seizure of lands in northern Cyprus and Israel’s occupation of the West Bank and Golan Heights. But the rest of the world has not followed the US lead. The 31 And, tragically</w:t>
      </w:r>
      <w:r w:rsidRPr="00964C6E">
        <w:rPr>
          <w:rStyle w:val="StyleUnderline"/>
        </w:rPr>
        <w:t>, the United States’ own struggles in the wars that it has initiated over the last quarter century may now serve as an additional and useful warning</w:t>
      </w:r>
      <w:r>
        <w:rPr>
          <w:rStyle w:val="StyleUnderline"/>
        </w:rPr>
        <w:t xml:space="preserve"> </w:t>
      </w:r>
      <w:r w:rsidRPr="00964C6E">
        <w:rPr>
          <w:rStyle w:val="StyleUnderline"/>
        </w:rPr>
        <w:t>to others</w:t>
      </w:r>
      <w:r w:rsidRPr="00964C6E">
        <w:rPr>
          <w:sz w:val="14"/>
        </w:rPr>
        <w:t xml:space="preserve">. European Court of Human Rights and UN High Commissioner for Human Rights have both handed down adverse rulings against Turkey, and numerous NGOs and international bodies have criticized Israel’s mistreatment of Palestinians and failure to abide by international law.34 The United States, too, has incurred the ire of global public opinion when it is seen as transgressing essential precepts of the modern rules-based international order. Favorable attitudes toward the United States declined during Trump’s presidency— e.g., 31 percent favorable in France and 26 percent in Germany— but the Pew Research Center found that that was merely an acceleration of a downward-sloping trend going back more than two decades. The previous low point occurred in March 2003 at the onset of the US invasion of Iraq (34 percent in Italy, 31 percent in France, 25 percent in Germany, and a stunning 14 percent favorable rating for the United States in Spain).35 Indeed, </w:t>
      </w:r>
      <w:r w:rsidRPr="00964C6E">
        <w:rPr>
          <w:rStyle w:val="StyleUnderline"/>
        </w:rPr>
        <w:t>it would be hard to exaggerate the harmful effects that the US</w:t>
      </w:r>
      <w:r>
        <w:rPr>
          <w:rStyle w:val="StyleUnderline"/>
        </w:rPr>
        <w:t xml:space="preserve"> </w:t>
      </w:r>
      <w:r w:rsidRPr="00964C6E">
        <w:rPr>
          <w:rStyle w:val="StyleUnderline"/>
        </w:rPr>
        <w:t>war in Iraq had on the nation’s international reputation</w:t>
      </w:r>
      <w:r>
        <w:rPr>
          <w:rStyle w:val="StyleUnderline"/>
        </w:rPr>
        <w:t>.</w:t>
      </w:r>
    </w:p>
    <w:p w:rsidR="000D29D8" w:rsidRDefault="000D29D8" w:rsidP="000D29D8">
      <w:pPr>
        <w:pStyle w:val="Heading4"/>
      </w:pPr>
      <w:r>
        <w:t>US isn’t key to democracy</w:t>
      </w:r>
    </w:p>
    <w:p w:rsidR="000D29D8" w:rsidRPr="003646E7" w:rsidRDefault="000D29D8" w:rsidP="000D29D8">
      <w:r>
        <w:rPr>
          <w:rStyle w:val="Style13ptBold"/>
        </w:rPr>
        <w:t xml:space="preserve">Preble 21 </w:t>
      </w:r>
      <w:r>
        <w:t>(Christopher Preble</w:t>
      </w:r>
      <w:r w:rsidRPr="00964C6E">
        <w:t>,</w:t>
      </w:r>
      <w:r>
        <w:t xml:space="preserve"> served as co-director of the New American Engagement Initiative in the Scowcroft Center for Strategy and Security and co-hosts the “Net Assessment” podcast in the War on the Rocks network, and he teaches the US Foreign Policy elective at the University of California, Washington Center,</w:t>
      </w:r>
      <w:r w:rsidRPr="00964C6E">
        <w:t xml:space="preserve"> 11-3-2021, "Assumption #3: US leadership is indispensable to the health of the global order", Atlantic Council, https://www.atlanticcouncil.org/content-series/assumption-testing-series/assumption-3-us-leadership-is-indispensable-to-the-health-of-the-global-order/</w:t>
      </w:r>
      <w:r>
        <w:t>)</w:t>
      </w:r>
    </w:p>
    <w:p w:rsidR="000D29D8" w:rsidRPr="00843F58" w:rsidRDefault="000D29D8" w:rsidP="000D29D8">
      <w:pPr>
        <w:rPr>
          <w:sz w:val="12"/>
        </w:rPr>
      </w:pPr>
      <w:r w:rsidRPr="00843F58">
        <w:rPr>
          <w:sz w:val="12"/>
        </w:rPr>
        <w:t xml:space="preserve">As noted above, </w:t>
      </w:r>
      <w:r w:rsidRPr="003646E7">
        <w:rPr>
          <w:rStyle w:val="StyleUnderline"/>
        </w:rPr>
        <w:t>one of the more disappointing trends of the</w:t>
      </w:r>
      <w:r>
        <w:rPr>
          <w:rStyle w:val="StyleUnderline"/>
        </w:rPr>
        <w:t xml:space="preserve"> </w:t>
      </w:r>
      <w:r w:rsidRPr="003646E7">
        <w:rPr>
          <w:rStyle w:val="StyleUnderline"/>
        </w:rPr>
        <w:t>last fifteen years has been the apparent erosion of democracy</w:t>
      </w:r>
      <w:r>
        <w:rPr>
          <w:rStyle w:val="StyleUnderline"/>
        </w:rPr>
        <w:t xml:space="preserve"> </w:t>
      </w:r>
      <w:r w:rsidRPr="003646E7">
        <w:rPr>
          <w:rStyle w:val="StyleUnderline"/>
        </w:rPr>
        <w:t>and human rights</w:t>
      </w:r>
      <w:r w:rsidRPr="00843F58">
        <w:rPr>
          <w:sz w:val="12"/>
        </w:rPr>
        <w:t xml:space="preserve">. According to Freedom House, “nearly 75 percent of the world’s population lived in a country that faced [democratic] deterioration” in 2021. These setbacks have even occurred in established democracies, and close US allies and partners, including Hungary, Mexico, and Turkey. </w:t>
      </w:r>
      <w:r w:rsidRPr="003646E7">
        <w:rPr>
          <w:rStyle w:val="StyleUnderline"/>
        </w:rPr>
        <w:t>Even the</w:t>
      </w:r>
      <w:r>
        <w:rPr>
          <w:rStyle w:val="StyleUnderline"/>
        </w:rPr>
        <w:t xml:space="preserve"> </w:t>
      </w:r>
      <w:r w:rsidRPr="003646E7">
        <w:rPr>
          <w:rStyle w:val="StyleUnderline"/>
        </w:rPr>
        <w:t>United States is counted among the twenty-five countries that</w:t>
      </w:r>
      <w:r>
        <w:rPr>
          <w:rStyle w:val="StyleUnderline"/>
        </w:rPr>
        <w:t xml:space="preserve"> </w:t>
      </w:r>
      <w:r w:rsidRPr="003646E7">
        <w:rPr>
          <w:rStyle w:val="StyleUnderline"/>
        </w:rPr>
        <w:t>suffered the largest decline in democracy</w:t>
      </w:r>
      <w:r w:rsidRPr="00843F58">
        <w:rPr>
          <w:sz w:val="12"/>
        </w:rPr>
        <w:t xml:space="preserve"> from 2010 to 2020.37 But </w:t>
      </w:r>
      <w:r w:rsidRPr="003646E7">
        <w:rPr>
          <w:rStyle w:val="StyleUnderline"/>
        </w:rPr>
        <w:t>it would be a mistake to blame US relative decline for</w:t>
      </w:r>
      <w:r>
        <w:rPr>
          <w:rStyle w:val="StyleUnderline"/>
        </w:rPr>
        <w:t xml:space="preserve"> </w:t>
      </w:r>
      <w:r w:rsidRPr="003646E7">
        <w:rPr>
          <w:rStyle w:val="StyleUnderline"/>
        </w:rPr>
        <w:t>the democratic backsliding of the last decade</w:t>
      </w:r>
      <w:r w:rsidRPr="00843F58">
        <w:rPr>
          <w:sz w:val="12"/>
        </w:rPr>
        <w:t xml:space="preserve">. After all, </w:t>
      </w:r>
      <w:r w:rsidRPr="003646E7">
        <w:rPr>
          <w:rStyle w:val="StyleUnderline"/>
        </w:rPr>
        <w:t>while the United States has often encouraged the spread of</w:t>
      </w:r>
      <w:r>
        <w:rPr>
          <w:rStyle w:val="StyleUnderline"/>
        </w:rPr>
        <w:t xml:space="preserve"> </w:t>
      </w:r>
      <w:r w:rsidRPr="003646E7">
        <w:rPr>
          <w:rStyle w:val="StyleUnderline"/>
        </w:rPr>
        <w:t xml:space="preserve">democracy globally, it has also occasionally thwarted it, </w:t>
      </w:r>
      <w:r w:rsidRPr="00843F58">
        <w:rPr>
          <w:sz w:val="12"/>
        </w:rPr>
        <w:t xml:space="preserve">either by overthrowing or undermining elected governments, or colluding with autocratic regimes to put down pro-democracy movements. </w:t>
      </w:r>
      <w:r w:rsidRPr="003646E7">
        <w:rPr>
          <w:rStyle w:val="StyleUnderline"/>
        </w:rPr>
        <w:t>Even US allies and partners have been subjected</w:t>
      </w:r>
      <w:r>
        <w:rPr>
          <w:rStyle w:val="StyleUnderline"/>
        </w:rPr>
        <w:t xml:space="preserve"> </w:t>
      </w:r>
      <w:r w:rsidRPr="003646E7">
        <w:rPr>
          <w:rStyle w:val="StyleUnderline"/>
        </w:rPr>
        <w:t>to US interventions, including everything from election</w:t>
      </w:r>
      <w:r>
        <w:rPr>
          <w:rStyle w:val="StyleUnderline"/>
        </w:rPr>
        <w:t xml:space="preserve"> </w:t>
      </w:r>
      <w:r w:rsidRPr="003646E7">
        <w:rPr>
          <w:rStyle w:val="StyleUnderline"/>
        </w:rPr>
        <w:t>interference to assassinations and coups d’etat</w:t>
      </w:r>
      <w:r w:rsidRPr="00843F58">
        <w:rPr>
          <w:sz w:val="12"/>
        </w:rPr>
        <w:t xml:space="preserve">.38 Such efforts often conflicted with the United States’ supposed commitment to liberal values and respect for self-determination. In her study of covert regime-change operations during the Cold War, for example, political scientist Lindsey O’Rourke observes that forty-four of sixty-four, or more than two-thirds, supported authoritarian forces, “including at least six operations that sought to replace liberal democratic governments with illiberal authoritarian regimes.”39 </w:t>
      </w:r>
      <w:r w:rsidRPr="003646E7">
        <w:rPr>
          <w:rStyle w:val="StyleUnderline"/>
        </w:rPr>
        <w:t>Even as the United States was engaged in such behavior,</w:t>
      </w:r>
      <w:r>
        <w:rPr>
          <w:rStyle w:val="StyleUnderline"/>
        </w:rPr>
        <w:t xml:space="preserve"> </w:t>
      </w:r>
      <w:r w:rsidRPr="003646E7">
        <w:rPr>
          <w:rStyle w:val="StyleUnderline"/>
        </w:rPr>
        <w:t>however, democracy spread around the world.</w:t>
      </w:r>
      <w:r w:rsidRPr="00843F58">
        <w:rPr>
          <w:sz w:val="12"/>
        </w:rPr>
        <w:t xml:space="preserve"> From 1945 to 1989, for example, the number of autocracies fell from 137 to 105 while democratic states rose from a mere twelve to fifty- one. By 2001, according to the Varieties of Democracy Project, the number of democracies equaled the number of autocracies (eighty-eight each).40 </w:t>
      </w:r>
      <w:r w:rsidRPr="00843F58">
        <w:rPr>
          <w:rStyle w:val="StyleUnderline"/>
        </w:rPr>
        <w:t>The expansion of democracy globally from the late 1940s</w:t>
      </w:r>
      <w:r>
        <w:rPr>
          <w:rStyle w:val="StyleUnderline"/>
        </w:rPr>
        <w:t xml:space="preserve"> </w:t>
      </w:r>
      <w:r w:rsidRPr="00843F58">
        <w:rPr>
          <w:rStyle w:val="StyleUnderline"/>
        </w:rPr>
        <w:t>and into the 1990s produced</w:t>
      </w:r>
      <w:r w:rsidRPr="00843F58">
        <w:rPr>
          <w:sz w:val="12"/>
        </w:rPr>
        <w:t xml:space="preserve"> several </w:t>
      </w:r>
      <w:r w:rsidRPr="00843F58">
        <w:rPr>
          <w:rStyle w:val="StyleUnderline"/>
        </w:rPr>
        <w:t>generations</w:t>
      </w:r>
      <w:r w:rsidRPr="00843F58">
        <w:rPr>
          <w:sz w:val="12"/>
        </w:rPr>
        <w:t xml:space="preserve"> of men and women empowered and </w:t>
      </w:r>
      <w:r w:rsidRPr="00843F58">
        <w:rPr>
          <w:rStyle w:val="StyleUnderline"/>
        </w:rPr>
        <w:t>inclined to challenge leaders when</w:t>
      </w:r>
      <w:r>
        <w:rPr>
          <w:rStyle w:val="StyleUnderline"/>
        </w:rPr>
        <w:t xml:space="preserve"> </w:t>
      </w:r>
      <w:r w:rsidRPr="00843F58">
        <w:rPr>
          <w:rStyle w:val="StyleUnderline"/>
        </w:rPr>
        <w:t>they lie, mislead, or otherwise behave in ways contrary to</w:t>
      </w:r>
      <w:r>
        <w:rPr>
          <w:rStyle w:val="StyleUnderline"/>
        </w:rPr>
        <w:t xml:space="preserve"> </w:t>
      </w:r>
      <w:r w:rsidRPr="00843F58">
        <w:rPr>
          <w:rStyle w:val="StyleUnderline"/>
        </w:rPr>
        <w:t xml:space="preserve">the interests </w:t>
      </w:r>
      <w:r w:rsidRPr="00843F58">
        <w:rPr>
          <w:sz w:val="12"/>
        </w:rPr>
        <w:t>and wishes of their people. This has important implications for the global order, and the US role within it</w:t>
      </w:r>
      <w:r w:rsidRPr="00843F58">
        <w:rPr>
          <w:rStyle w:val="StyleUnderline"/>
        </w:rPr>
        <w:t>. At the</w:t>
      </w:r>
      <w:r>
        <w:rPr>
          <w:rStyle w:val="StyleUnderline"/>
        </w:rPr>
        <w:t xml:space="preserve"> </w:t>
      </w:r>
      <w:r w:rsidRPr="00843F58">
        <w:rPr>
          <w:rStyle w:val="StyleUnderline"/>
        </w:rPr>
        <w:t>height of its power, the United States might have been forgiven</w:t>
      </w:r>
      <w:r>
        <w:rPr>
          <w:rStyle w:val="StyleUnderline"/>
        </w:rPr>
        <w:t xml:space="preserve"> </w:t>
      </w:r>
      <w:r w:rsidRPr="00843F58">
        <w:rPr>
          <w:rStyle w:val="StyleUnderline"/>
        </w:rPr>
        <w:t>for occasional hypocrisy</w:t>
      </w:r>
      <w:r w:rsidRPr="00843F58">
        <w:rPr>
          <w:sz w:val="12"/>
        </w:rPr>
        <w:t xml:space="preserve"> when it talked about supporting democracy even as it subverted it. During the Cold War with the Soviet Union, for example, the US role was clearly seen as preferable to the alternative, or a “necessary evil” to thwart a presumably revisionist power. In the present era, however, </w:t>
      </w:r>
      <w:r w:rsidRPr="00843F58">
        <w:rPr>
          <w:rStyle w:val="StyleUnderline"/>
        </w:rPr>
        <w:t>the United States is being held to</w:t>
      </w:r>
      <w:r>
        <w:rPr>
          <w:rStyle w:val="StyleUnderline"/>
        </w:rPr>
        <w:t xml:space="preserve"> </w:t>
      </w:r>
      <w:r w:rsidRPr="00843F58">
        <w:rPr>
          <w:rStyle w:val="StyleUnderline"/>
        </w:rPr>
        <w:t>account by its longtime allies and partners—and especially by</w:t>
      </w:r>
      <w:r>
        <w:rPr>
          <w:rStyle w:val="StyleUnderline"/>
        </w:rPr>
        <w:t xml:space="preserve"> </w:t>
      </w:r>
      <w:r w:rsidRPr="00843F58">
        <w:rPr>
          <w:rStyle w:val="StyleUnderline"/>
        </w:rPr>
        <w:t>the publics in these countries</w:t>
      </w:r>
      <w:r w:rsidRPr="00843F58">
        <w:rPr>
          <w:sz w:val="12"/>
        </w:rPr>
        <w:t xml:space="preserve">. The durability and resilience of the current order, including the ability to resist pressure and intimidation by dominant powers, could be made stronger by the continued growth of democracy. Democratically elected governments that ignore their own citizens in order to maintain faith with a foreign patron risk being voted out of office. The general election in Spain in March 2004, for example, ousted the ruling People’s Party (PP). Many factors explain the upset, including bloody terrorist attacks just days before the vote, but the PP had strongly supported the US war in Iraq, despite the war’s unpopularity in Spain, and the winning Socialists pledged to remove Spain’s troops from Iraq.41 And </w:t>
      </w:r>
      <w:r w:rsidRPr="00843F58">
        <w:rPr>
          <w:rStyle w:val="StyleUnderline"/>
        </w:rPr>
        <w:t xml:space="preserve">US officials have sometimes struggled to </w:t>
      </w:r>
      <w:r w:rsidRPr="00843F58">
        <w:rPr>
          <w:rStyle w:val="StyleUnderline"/>
        </w:rPr>
        <w:lastRenderedPageBreak/>
        <w:t>work</w:t>
      </w:r>
      <w:r>
        <w:rPr>
          <w:rStyle w:val="StyleUnderline"/>
        </w:rPr>
        <w:t xml:space="preserve"> </w:t>
      </w:r>
      <w:r w:rsidRPr="00843F58">
        <w:rPr>
          <w:rStyle w:val="StyleUnderline"/>
        </w:rPr>
        <w:t>with new democracies—even those that they had a hand in</w:t>
      </w:r>
      <w:r>
        <w:rPr>
          <w:rStyle w:val="StyleUnderline"/>
        </w:rPr>
        <w:t xml:space="preserve"> </w:t>
      </w:r>
      <w:r w:rsidRPr="00843F58">
        <w:rPr>
          <w:rStyle w:val="StyleUnderline"/>
        </w:rPr>
        <w:t>creating</w:t>
      </w:r>
      <w:r w:rsidRPr="00843F58">
        <w:rPr>
          <w:sz w:val="12"/>
        </w:rPr>
        <w:t xml:space="preserve">. In successive parliamentary elections since 2005, </w:t>
      </w:r>
      <w:r w:rsidRPr="00843F58">
        <w:rPr>
          <w:rStyle w:val="StyleUnderline"/>
        </w:rPr>
        <w:t>Iraqi voters have chosen representatives who did not support</w:t>
      </w:r>
      <w:r>
        <w:rPr>
          <w:rStyle w:val="StyleUnderline"/>
        </w:rPr>
        <w:t xml:space="preserve"> </w:t>
      </w:r>
      <w:r w:rsidRPr="00843F58">
        <w:rPr>
          <w:rStyle w:val="StyleUnderline"/>
        </w:rPr>
        <w:t>US policy objectives</w:t>
      </w:r>
      <w:r w:rsidRPr="00843F58">
        <w:rPr>
          <w:sz w:val="12"/>
        </w:rPr>
        <w:t xml:space="preserve">, with many elected officials openly hostile to the presence of US troops on Iraqi soil, and supportive of close ties with Iran. In the Maldives, meanwhile, challenger Ibrahim Mohamed Solih defeated President Adbulla Yameen in elections held in September 2018, on a promise to review all infrastructure deals negotiated with China.42 </w:t>
      </w:r>
      <w:r w:rsidRPr="00843F58">
        <w:rPr>
          <w:rStyle w:val="StyleUnderline"/>
        </w:rPr>
        <w:t>While US elected officials</w:t>
      </w:r>
      <w:r w:rsidRPr="00843F58">
        <w:rPr>
          <w:sz w:val="12"/>
        </w:rPr>
        <w:t xml:space="preserve"> from John Quincy Adams to George W. Bush </w:t>
      </w:r>
      <w:r w:rsidRPr="00843F58">
        <w:rPr>
          <w:rStyle w:val="StyleUnderline"/>
        </w:rPr>
        <w:t>have celebrated the growth of democracy around the</w:t>
      </w:r>
      <w:r>
        <w:rPr>
          <w:rStyle w:val="StyleUnderline"/>
        </w:rPr>
        <w:t xml:space="preserve"> </w:t>
      </w:r>
      <w:r w:rsidRPr="00843F58">
        <w:rPr>
          <w:rStyle w:val="StyleUnderline"/>
        </w:rPr>
        <w:t>world</w:t>
      </w:r>
      <w:r w:rsidRPr="00843F58">
        <w:rPr>
          <w:sz w:val="12"/>
        </w:rPr>
        <w:t xml:space="preserve">, </w:t>
      </w:r>
      <w:r w:rsidRPr="00843F58">
        <w:rPr>
          <w:rStyle w:val="StyleUnderline"/>
        </w:rPr>
        <w:t>the evidence does not support the claim that the United</w:t>
      </w:r>
      <w:r>
        <w:rPr>
          <w:rStyle w:val="StyleUnderline"/>
        </w:rPr>
        <w:t xml:space="preserve"> </w:t>
      </w:r>
      <w:r w:rsidRPr="00843F58">
        <w:rPr>
          <w:rStyle w:val="StyleUnderline"/>
        </w:rPr>
        <w:t>States has been a leading driver of such trends</w:t>
      </w:r>
      <w:r w:rsidRPr="00843F58">
        <w:rPr>
          <w:sz w:val="12"/>
        </w:rPr>
        <w:t>. And there is reason to believe that democracy can grow again, as it did in prior eras, so long as people around the world believe in its relative advantages over undemocratic alternatives.</w:t>
      </w:r>
    </w:p>
    <w:p w:rsidR="000D29D8" w:rsidRPr="00843F58" w:rsidRDefault="000D29D8" w:rsidP="000D29D8">
      <w:pPr>
        <w:pStyle w:val="Heading4"/>
      </w:pPr>
      <w:r>
        <w:t>US isn’t key to economic stability – other actors, limited scope, and empirics</w:t>
      </w:r>
    </w:p>
    <w:p w:rsidR="000D29D8" w:rsidRPr="003646E7" w:rsidRDefault="000D29D8" w:rsidP="000D29D8">
      <w:r>
        <w:rPr>
          <w:rStyle w:val="Style13ptBold"/>
        </w:rPr>
        <w:t xml:space="preserve">Preble 21 </w:t>
      </w:r>
      <w:r>
        <w:t>(Christopher Preble</w:t>
      </w:r>
      <w:r w:rsidRPr="00964C6E">
        <w:t>,</w:t>
      </w:r>
      <w:r>
        <w:t xml:space="preserve"> served as co-director of the New American Engagement Initiative in the Scowcroft Center for Strategy and Security and co-hosts the “Net Assessment” podcast in the War on the Rocks network, and he teaches the US Foreign Policy elective at the University of California, Washington Center,</w:t>
      </w:r>
      <w:r w:rsidRPr="00964C6E">
        <w:t xml:space="preserve"> 11-3-2021, "Assumption #3: US leadership is indispensable to the health of the global order", Atlantic Council, https://www.atlanticcouncil.org/content-series/assumption-testing-series/assumption-3-us-leadership-is-indispensable-to-the-health-of-the-global-order/</w:t>
      </w:r>
      <w:r>
        <w:t>)</w:t>
      </w:r>
    </w:p>
    <w:p w:rsidR="000D29D8" w:rsidRPr="002B0A9D" w:rsidRDefault="000D29D8" w:rsidP="000D29D8">
      <w:pPr>
        <w:rPr>
          <w:sz w:val="12"/>
        </w:rPr>
      </w:pPr>
      <w:r w:rsidRPr="00843F58">
        <w:rPr>
          <w:sz w:val="12"/>
        </w:rPr>
        <w:t xml:space="preserve">Another characteristic of today’s rules-based order is rising living standards facilitated by global trade. Governments have lowered tariffs and relaxed or removed barriers to foreign goods or foreign investment, producing enormous net benefits. For most of its history, </w:t>
      </w:r>
      <w:r w:rsidRPr="00843F58">
        <w:rPr>
          <w:rStyle w:val="StyleUnderline"/>
        </w:rPr>
        <w:t>the US government attempted to manage trade</w:t>
      </w:r>
      <w:r w:rsidRPr="00843F58">
        <w:rPr>
          <w:sz w:val="12"/>
        </w:rPr>
        <w:t xml:space="preserve">, especially by protecting privileged and politically well- connected US industries from foreign competition. But, </w:t>
      </w:r>
      <w:r w:rsidRPr="00843F58">
        <w:rPr>
          <w:rStyle w:val="StyleUnderline"/>
        </w:rPr>
        <w:t>coming out of World War II, US officials took the lead in promoting trade liberalization.</w:t>
      </w:r>
      <w:r w:rsidRPr="00843F58">
        <w:rPr>
          <w:sz w:val="12"/>
        </w:rPr>
        <w:t xml:space="preserve"> They helped to establish new institutions, including the General Agreement on Tariffs and Trade and the World Trade Organization, that would make it easier for countries to trade with one another. The International Monetary Fund and the World Bank contributed as well, deepening countries’ economic ties, and generating desperately needed liquidity during crises. </w:t>
      </w:r>
      <w:r w:rsidRPr="00843F58">
        <w:rPr>
          <w:rStyle w:val="StyleUnderline"/>
        </w:rPr>
        <w:t>The United States also wielded its prodigious economic power unilaterally in the postwar years, especially the dollar’s dominant role in the global economy</w:t>
      </w:r>
      <w:r w:rsidRPr="00843F58">
        <w:rPr>
          <w:sz w:val="12"/>
        </w:rPr>
        <w:t>—and often for foreign policy aims that had nothing to do with expanding global commerce</w:t>
      </w:r>
      <w:r w:rsidRPr="00843F58">
        <w:rPr>
          <w:rStyle w:val="StyleUnderline"/>
        </w:rPr>
        <w:t>. Even US partners and allies were targeted</w:t>
      </w:r>
      <w:r w:rsidRPr="00843F58">
        <w:rPr>
          <w:sz w:val="12"/>
        </w:rPr>
        <w:t xml:space="preserve">. Immediately after World War II, for example, </w:t>
      </w:r>
      <w:r w:rsidRPr="00843F58">
        <w:rPr>
          <w:rStyle w:val="StyleUnderline"/>
        </w:rPr>
        <w:t xml:space="preserve">the United States extracted concessions from the United Kingdom as it sought loans </w:t>
      </w:r>
      <w:r w:rsidRPr="00843F58">
        <w:rPr>
          <w:sz w:val="12"/>
        </w:rPr>
        <w:t>to put its fiscal house in order. And, not quite ten years later, when the United Kingdom, France, and Israel conspired to take back the Suez Canal from Egypt’s Gamal Abdel Nasser, the Eisenhower administration compelled a humiliating retreat by threatening to sabotage the British pound. Such economic coercion would be far more difficult today. More broadly</w:t>
      </w:r>
      <w:r w:rsidRPr="00843F58">
        <w:rPr>
          <w:rStyle w:val="StyleUnderline"/>
        </w:rPr>
        <w:t>, trade and globalization are driven by a growing appreciation of the economic benefits that they deliver to a widening circle of beneficiaries, not by the implicit threat of US coercive power</w:t>
      </w:r>
      <w:r w:rsidRPr="00843F58">
        <w:rPr>
          <w:sz w:val="12"/>
        </w:rPr>
        <w:t xml:space="preserve"> being employed against those who might disagree. Indeed, </w:t>
      </w:r>
      <w:r w:rsidRPr="00843F58">
        <w:rPr>
          <w:rStyle w:val="StyleUnderline"/>
        </w:rPr>
        <w:t>the US government has practically abandoned the field when it comes to promoting greater trade liberalization</w:t>
      </w:r>
      <w:r w:rsidRPr="00843F58">
        <w:rPr>
          <w:sz w:val="12"/>
        </w:rPr>
        <w:t xml:space="preserve">, explains Adam S. Posen, president of the Peterson Institute for International Economics, by attempting to insulate the US “economy from foreign competition, while the rest of the world has continued to open up and integrate.”43 The data bear this out. </w:t>
      </w:r>
      <w:r w:rsidRPr="00843F58">
        <w:rPr>
          <w:rStyle w:val="StyleUnderline"/>
        </w:rPr>
        <w:t>Trade’s share of global GDP has been steadily rising for decades, from 39 percent in 1990 to 61 percent</w:t>
      </w:r>
      <w:r w:rsidRPr="00843F58">
        <w:rPr>
          <w:sz w:val="12"/>
        </w:rPr>
        <w:t xml:space="preserve"> by the time of the financial crisis of 2008. That prolonged recession took a toll on global trade, which has now nearly returned to pre-crisis levels. </w:t>
      </w:r>
      <w:r w:rsidRPr="00843F58">
        <w:rPr>
          <w:rStyle w:val="StyleUnderline"/>
        </w:rPr>
        <w:t>In the United States, by contrast, trade as a share of US GDP grew much more slowly than the rest of the world—from 20 percent in 1990 to 30 percent in 2</w:t>
      </w:r>
      <w:r w:rsidRPr="00843F58">
        <w:rPr>
          <w:sz w:val="12"/>
        </w:rPr>
        <w:t xml:space="preserve">008. It then fell at the same rate as other major economies during the global great recession </w:t>
      </w:r>
      <w:r w:rsidRPr="00843F58">
        <w:rPr>
          <w:rStyle w:val="StyleUnderline"/>
        </w:rPr>
        <w:t>but has not yet recovered. US policy is generally not driving the rest of the world to embrace liberal trade practices</w:t>
      </w:r>
      <w:r w:rsidRPr="00843F58">
        <w:rPr>
          <w:sz w:val="12"/>
        </w:rPr>
        <w:t xml:space="preserve">. Since 2000, Posen notes, the United States has negotiated a handful of free-trade agreements, but mostly with small economies, and not with an object of promoting greater economic engagement between Americans and others. </w:t>
      </w:r>
      <w:r w:rsidRPr="00843F58">
        <w:rPr>
          <w:rStyle w:val="StyleUnderline"/>
        </w:rPr>
        <w:t>The United States has isolated itself economically</w:t>
      </w:r>
      <w:r w:rsidRPr="00843F58">
        <w:rPr>
          <w:sz w:val="12"/>
        </w:rPr>
        <w:t xml:space="preserve"> in other ways as well. “A succession of nationalist policies that have increased the threat of arbitrary restrictions on technology transfer and foreign ownership,” Posen explains, have discouraged many foreign companies from making major investments or opening new businesses in the United States. Such “greenfield investment” totaled $13 billion annually in 2000 but had fallen to $4 billion by 2019. And foreign money is not the only thing that has been frightened away. </w:t>
      </w:r>
      <w:r w:rsidRPr="00843F58">
        <w:rPr>
          <w:rStyle w:val="StyleUnderline"/>
        </w:rPr>
        <w:t>Many people are also less interested in coming to the United States; net immigration has been declining for decades</w:t>
      </w:r>
      <w:r w:rsidRPr="00843F58">
        <w:rPr>
          <w:sz w:val="12"/>
        </w:rPr>
        <w:t xml:space="preserve">.44 As noted, the global economy has mostly bucked these trends, embracing greater economic linkages even as Americans were cutting them. And the durability of the international economic order has proved itself in other ways. The types of major shocks that cast a pall over the global economy in the early 1970s (e.g., the Arab oil embargo) are less likely today because supplies are more plentiful and widely distributed, and consumers more adaptable. Meanwhile, </w:t>
      </w:r>
      <w:r w:rsidRPr="00843F58">
        <w:rPr>
          <w:rStyle w:val="StyleUnderline"/>
        </w:rPr>
        <w:t>the collapse of even major states or entire regions’ financial networks very rarely spiral into a global contagion</w:t>
      </w:r>
      <w:r w:rsidRPr="00843F58">
        <w:rPr>
          <w:sz w:val="12"/>
        </w:rPr>
        <w:t xml:space="preserve">. The collapse of the residential real estate market in the United States in 2007-2008 might be the exception to this pattern, which again </w:t>
      </w:r>
      <w:r w:rsidRPr="00843F58">
        <w:rPr>
          <w:rStyle w:val="StyleUnderline"/>
        </w:rPr>
        <w:t>calls into question the notion of the United States as a uniquely stabilizing economic force, or responsible for sustaining the global economy</w:t>
      </w:r>
      <w:r w:rsidRPr="00843F58">
        <w:rPr>
          <w:sz w:val="12"/>
        </w:rPr>
        <w:t>. On the whole</w:t>
      </w:r>
      <w:r w:rsidRPr="00843F58">
        <w:rPr>
          <w:rStyle w:val="StyleUnderline"/>
        </w:rPr>
        <w:t xml:space="preserve">, global trade does not depend on a single state connecting buyers and sellers; and supply chains have become considerably more diversified over the last half century. Major </w:t>
      </w:r>
      <w:r w:rsidRPr="00843F58">
        <w:rPr>
          <w:rStyle w:val="StyleUnderline"/>
        </w:rPr>
        <w:lastRenderedPageBreak/>
        <w:t>disruptions to global trade are rare and almost always short- lived.</w:t>
      </w:r>
      <w:r w:rsidRPr="00843F58">
        <w:rPr>
          <w:sz w:val="12"/>
        </w:rPr>
        <w:t xml:space="preserve"> The international economic order is surprisingly robust, and the </w:t>
      </w:r>
      <w:r w:rsidRPr="00843F58">
        <w:rPr>
          <w:rStyle w:val="StyleUnderline"/>
        </w:rPr>
        <w:t>occasional shocks are unlikely to be mitigated by coercive threats</w:t>
      </w:r>
      <w:r w:rsidRPr="00843F58">
        <w:rPr>
          <w:sz w:val="12"/>
        </w:rPr>
        <w:t xml:space="preserve"> and shows of force. </w:t>
      </w:r>
      <w:r w:rsidRPr="00843F58">
        <w:rPr>
          <w:rStyle w:val="StyleUnderline"/>
        </w:rPr>
        <w:t>In this context, US military power may be as destabilizing as it is stabilizing. Extremist groups, in particular, may seize upon feelings of resentment and humiliation caused by foreign domination to grow their ranks and draw support to their cause</w:t>
      </w:r>
      <w:r w:rsidRPr="00843F58">
        <w:rPr>
          <w:sz w:val="12"/>
        </w:rPr>
        <w:t xml:space="preserve">. And the wars in the Greater Middle East have devastated countries from Libya to Iraq to Syria to Yemen to Afghanistan and spread chaos far beyond the region as millions of migrants have fled the violence. Political scientist Daniel Drezner concluded in 2013 that </w:t>
      </w:r>
      <w:r w:rsidRPr="00843F58">
        <w:rPr>
          <w:rStyle w:val="StyleUnderline"/>
        </w:rPr>
        <w:t>the United States’ massive military power “plays a supporting role” in stabilizing the international economy but only when combined with the United States’ economic primacy.45 And that latter advantage, in particular, has been steadily eroding over time</w:t>
      </w:r>
      <w:r w:rsidRPr="00843F58">
        <w:rPr>
          <w:sz w:val="12"/>
        </w:rPr>
        <w:t xml:space="preserve">. According to the World Bank, the US share of global output, as measured by purchasing power parity, has fallen from 20.8 percent in 2000 to 15.8 percent in 2020.46 </w:t>
      </w:r>
      <w:r w:rsidRPr="00843F58">
        <w:rPr>
          <w:rStyle w:val="StyleUnderline"/>
        </w:rPr>
        <w:t>A less economically dominant United States should not expect that its still-dominant military alone will allow it to wield the same level of influence as before</w:t>
      </w:r>
      <w:r w:rsidRPr="00843F58">
        <w:rPr>
          <w:sz w:val="12"/>
        </w:rPr>
        <w:t>. In sum, while the US foreign policy establishment often imagines the United States to be at the center of the global rules-based order—the indispensable nation, as it were—a fair-minded reading of US policy reveals that the United States was not solely responsible for creating many of the favorable trends of the last half century. And, in several critical respects</w:t>
      </w:r>
      <w:r w:rsidRPr="00843F58">
        <w:rPr>
          <w:rStyle w:val="StyleUnderline"/>
        </w:rPr>
        <w:t>, US policy ran counter to, or actively undermined, global norms surrounding the use of force; respect for national sovereignty, self-determination, and human rights; and noninterference in global trade</w:t>
      </w:r>
      <w:r w:rsidRPr="00843F58">
        <w:rPr>
          <w:sz w:val="12"/>
        </w:rPr>
        <w:t xml:space="preserve">. The United States has often championed the foundational pillars of the post-World War II rules-based international order, but it has also engaged in activities that erode or violate these principles. </w:t>
      </w:r>
    </w:p>
    <w:p w:rsidR="000D29D8" w:rsidRPr="009B536D" w:rsidRDefault="000D29D8" w:rsidP="000D29D8">
      <w:pPr>
        <w:pStyle w:val="Heading3"/>
        <w:rPr>
          <w:lang w:eastAsia="zh-CN"/>
        </w:rPr>
      </w:pPr>
      <w:r>
        <w:rPr>
          <w:lang w:eastAsia="zh-CN"/>
        </w:rPr>
        <w:lastRenderedPageBreak/>
        <w:t>AT: Kagan---2NC</w:t>
      </w:r>
    </w:p>
    <w:p w:rsidR="000D29D8" w:rsidRDefault="000D29D8" w:rsidP="000D29D8">
      <w:pPr>
        <w:pStyle w:val="Heading4"/>
        <w:rPr>
          <w:lang w:eastAsia="zh-CN"/>
        </w:rPr>
      </w:pPr>
      <w:r w:rsidRPr="004C62E4">
        <w:rPr>
          <w:lang w:eastAsia="zh-CN"/>
        </w:rPr>
        <w:t xml:space="preserve">Kagan </w:t>
      </w:r>
      <w:r>
        <w:rPr>
          <w:lang w:eastAsia="zh-CN"/>
        </w:rPr>
        <w:t xml:space="preserve">is wrong – his advocacy for heg under the guise of benign leadership disregards the costs of global primacy and human suffering.  </w:t>
      </w:r>
    </w:p>
    <w:p w:rsidR="000D29D8" w:rsidRDefault="000D29D8" w:rsidP="000D29D8">
      <w:pPr>
        <w:rPr>
          <w:lang w:eastAsia="zh-CN"/>
        </w:rPr>
      </w:pPr>
      <w:r>
        <w:rPr>
          <w:lang w:eastAsia="zh-CN"/>
        </w:rPr>
        <w:t xml:space="preserve">Andrew </w:t>
      </w:r>
      <w:r w:rsidRPr="004C62E4">
        <w:rPr>
          <w:rStyle w:val="Style13ptBold"/>
        </w:rPr>
        <w:t>Bacevich</w:t>
      </w:r>
      <w:r>
        <w:rPr>
          <w:lang w:eastAsia="zh-CN"/>
        </w:rPr>
        <w:t xml:space="preserve">, </w:t>
      </w:r>
      <w:r w:rsidRPr="004C62E4">
        <w:rPr>
          <w:rStyle w:val="Style13ptBold"/>
        </w:rPr>
        <w:t>22</w:t>
      </w:r>
      <w:r>
        <w:rPr>
          <w:lang w:eastAsia="zh-CN"/>
        </w:rPr>
        <w:t xml:space="preserve"> – Andrew Bacevich co-founded the Quincy Institute in 2019 and is now a member of the board of directors. He is Professor Emeritus of International Relations and History at Boston University. (Andrew Bacevich, “Robert Kagan's Selective Memory,” Quincy Institute for Responsible Statecraft, 4-13-2022, Available Online: https://quincyinst.org/2022/04/13/robert-kagans-selective-memory/, Accessed: 7-8-2024)//ilake-mc</w:t>
      </w:r>
    </w:p>
    <w:p w:rsidR="000D29D8" w:rsidRPr="00CA7417" w:rsidRDefault="000D29D8" w:rsidP="000D29D8">
      <w:pPr>
        <w:rPr>
          <w:rStyle w:val="StyleUnderline"/>
        </w:rPr>
      </w:pPr>
      <w:r w:rsidRPr="00CA7417">
        <w:rPr>
          <w:rStyle w:val="StyleUnderline"/>
        </w:rPr>
        <w:t>In</w:t>
      </w:r>
      <w:r w:rsidRPr="00A95564">
        <w:rPr>
          <w:sz w:val="16"/>
          <w:lang w:eastAsia="zh-CN"/>
        </w:rPr>
        <w:t xml:space="preserve"> </w:t>
      </w:r>
      <w:r w:rsidRPr="00CA7417">
        <w:rPr>
          <w:rStyle w:val="StyleUnderline"/>
        </w:rPr>
        <w:t>the pages of Foreign Aff</w:t>
      </w:r>
      <w:r w:rsidRPr="00A95564">
        <w:rPr>
          <w:rStyle w:val="StyleUnderline"/>
        </w:rPr>
        <w:t>airs</w:t>
      </w:r>
      <w:r w:rsidRPr="00A95564">
        <w:rPr>
          <w:sz w:val="16"/>
          <w:lang w:eastAsia="zh-CN"/>
        </w:rPr>
        <w:t xml:space="preserve">, </w:t>
      </w:r>
      <w:r w:rsidRPr="00A95564">
        <w:rPr>
          <w:rStyle w:val="StyleUnderline"/>
        </w:rPr>
        <w:t xml:space="preserve">the </w:t>
      </w:r>
      <w:r w:rsidRPr="00A95564">
        <w:rPr>
          <w:rStyle w:val="Emphasis"/>
        </w:rPr>
        <w:t>indefatigable</w:t>
      </w:r>
      <w:r w:rsidRPr="00A95564">
        <w:rPr>
          <w:rStyle w:val="StyleUnderline"/>
        </w:rPr>
        <w:t xml:space="preserve"> Robert Kagan recently weighed in with yet another </w:t>
      </w:r>
      <w:r w:rsidRPr="00A95564">
        <w:rPr>
          <w:rStyle w:val="StyleUnderline"/>
          <w:bCs/>
        </w:rPr>
        <w:t>fervent</w:t>
      </w:r>
      <w:r w:rsidRPr="00A95564">
        <w:rPr>
          <w:rStyle w:val="StyleUnderline"/>
        </w:rPr>
        <w:t xml:space="preserve"> appeal on behalf </w:t>
      </w:r>
      <w:r w:rsidRPr="00CA7417">
        <w:rPr>
          <w:rStyle w:val="StyleUnderline"/>
        </w:rPr>
        <w:t>of empire</w:t>
      </w:r>
      <w:r w:rsidRPr="00A95564">
        <w:rPr>
          <w:sz w:val="16"/>
          <w:lang w:eastAsia="zh-CN"/>
        </w:rPr>
        <w:t xml:space="preserve">. Ever the true-blue American, </w:t>
      </w:r>
      <w:r w:rsidRPr="00CA7417">
        <w:rPr>
          <w:rStyle w:val="StyleUnderline"/>
        </w:rPr>
        <w:t>Kagan avoids using the offensive E-word</w:t>
      </w:r>
      <w:r w:rsidRPr="00A95564">
        <w:rPr>
          <w:sz w:val="16"/>
          <w:lang w:eastAsia="zh-CN"/>
        </w:rPr>
        <w:t xml:space="preserve">, of course. He </w:t>
      </w:r>
      <w:r w:rsidRPr="00CA7417">
        <w:rPr>
          <w:rStyle w:val="StyleUnderline"/>
        </w:rPr>
        <w:t>favors the term hegemony</w:t>
      </w:r>
      <w:r w:rsidRPr="00A95564">
        <w:rPr>
          <w:sz w:val="16"/>
          <w:lang w:eastAsia="zh-CN"/>
        </w:rPr>
        <w:t xml:space="preserve">, </w:t>
      </w:r>
      <w:r w:rsidRPr="00CA7417">
        <w:rPr>
          <w:rStyle w:val="StyleUnderline"/>
        </w:rPr>
        <w:t>which, he explains, is benign, involving neither domination nor exploitation but willing submission</w:t>
      </w:r>
      <w:r w:rsidRPr="00A95564">
        <w:rPr>
          <w:sz w:val="16"/>
          <w:lang w:eastAsia="zh-CN"/>
        </w:rPr>
        <w:t>—“</w:t>
      </w:r>
      <w:r w:rsidRPr="00CA7417">
        <w:rPr>
          <w:rStyle w:val="StyleUnderline"/>
        </w:rPr>
        <w:t>more a condition than a purpose</w:t>
      </w:r>
      <w:r w:rsidRPr="00A95564">
        <w:rPr>
          <w:sz w:val="16"/>
          <w:lang w:eastAsia="zh-CN"/>
        </w:rPr>
        <w:t xml:space="preserve">.” Scratch the surface, however, and </w:t>
      </w:r>
      <w:r w:rsidRPr="00CA7417">
        <w:rPr>
          <w:rStyle w:val="StyleUnderline"/>
        </w:rPr>
        <w:t>“The Price of Hegemony” offers a variation on Kagan’s standard theme</w:t>
      </w:r>
      <w:r w:rsidRPr="00A95564">
        <w:rPr>
          <w:sz w:val="16"/>
          <w:lang w:eastAsia="zh-CN"/>
        </w:rPr>
        <w:t xml:space="preserve">: </w:t>
      </w:r>
      <w:r w:rsidRPr="00CA7417">
        <w:rPr>
          <w:rStyle w:val="StyleUnderline"/>
        </w:rPr>
        <w:t xml:space="preserve">the </w:t>
      </w:r>
      <w:r w:rsidRPr="00CA7417">
        <w:rPr>
          <w:rStyle w:val="Emphasis"/>
        </w:rPr>
        <w:t>imperative of militarized U.S.</w:t>
      </w:r>
      <w:r w:rsidRPr="00CA7417">
        <w:rPr>
          <w:rStyle w:val="StyleUnderline"/>
        </w:rPr>
        <w:t xml:space="preserve"> global primacy, whatever the price and </w:t>
      </w:r>
      <w:r w:rsidRPr="00CA7417">
        <w:rPr>
          <w:rStyle w:val="Emphasis"/>
        </w:rPr>
        <w:t>with little regard for who pays</w:t>
      </w:r>
      <w:r w:rsidRPr="00CA7417">
        <w:rPr>
          <w:rStyle w:val="StyleUnderline"/>
        </w:rPr>
        <w:t>.</w:t>
      </w:r>
    </w:p>
    <w:p w:rsidR="000D29D8" w:rsidRPr="00A95564" w:rsidRDefault="000D29D8" w:rsidP="000D29D8">
      <w:pPr>
        <w:rPr>
          <w:sz w:val="16"/>
          <w:lang w:eastAsia="zh-CN"/>
        </w:rPr>
      </w:pPr>
      <w:r w:rsidRPr="00B43DBE">
        <w:rPr>
          <w:rStyle w:val="StyleUnderline"/>
        </w:rPr>
        <w:t>Few would charge Kagan with being a deep or original thinker</w:t>
      </w:r>
      <w:r w:rsidRPr="00A95564">
        <w:rPr>
          <w:sz w:val="16"/>
          <w:lang w:eastAsia="zh-CN"/>
        </w:rPr>
        <w:t xml:space="preserve">. As a writer, </w:t>
      </w:r>
      <w:r w:rsidRPr="00B43DBE">
        <w:rPr>
          <w:rStyle w:val="StyleUnderline"/>
        </w:rPr>
        <w:t xml:space="preserve">he is </w:t>
      </w:r>
      <w:r w:rsidRPr="00B43DBE">
        <w:rPr>
          <w:rStyle w:val="Emphasis"/>
        </w:rPr>
        <w:t>less philosophe</w:t>
      </w:r>
      <w:r w:rsidRPr="00B43DBE">
        <w:rPr>
          <w:rStyle w:val="StyleUnderline"/>
        </w:rPr>
        <w:t xml:space="preserve"> </w:t>
      </w:r>
      <w:r w:rsidRPr="00B43DBE">
        <w:rPr>
          <w:rStyle w:val="Emphasis"/>
        </w:rPr>
        <w:t>than pamphleteer</w:t>
      </w:r>
      <w:r w:rsidRPr="00A95564">
        <w:rPr>
          <w:sz w:val="16"/>
          <w:lang w:eastAsia="zh-CN"/>
        </w:rPr>
        <w:t xml:space="preserve">, albeit one possessing a genuine gift for packaging. Recall, for example, </w:t>
      </w:r>
      <w:r w:rsidRPr="00A95564">
        <w:rPr>
          <w:rStyle w:val="StyleUnderline"/>
        </w:rPr>
        <w:t>his famous assertion that “Americans are from Mars and Europeans are from Venus.”</w:t>
      </w:r>
      <w:r w:rsidRPr="00A95564">
        <w:rPr>
          <w:sz w:val="16"/>
          <w:lang w:eastAsia="zh-CN"/>
        </w:rPr>
        <w:t xml:space="preserve"> Once deemed to express a truth of Lippmannesque profundity, </w:t>
      </w:r>
      <w:r w:rsidRPr="00A95564">
        <w:rPr>
          <w:rStyle w:val="StyleUnderline"/>
        </w:rPr>
        <w:t>this warriors vs. wimps formulation has since lost much of its persuasive appeal</w:t>
      </w:r>
      <w:r w:rsidRPr="00A95564">
        <w:rPr>
          <w:sz w:val="16"/>
          <w:lang w:eastAsia="zh-CN"/>
        </w:rPr>
        <w:t xml:space="preserve">, not least because </w:t>
      </w:r>
      <w:r w:rsidRPr="00A95564">
        <w:rPr>
          <w:rStyle w:val="StyleUnderline"/>
        </w:rPr>
        <w:t>the warriors</w:t>
      </w:r>
      <w:r w:rsidRPr="00A95564">
        <w:rPr>
          <w:sz w:val="16"/>
          <w:lang w:eastAsia="zh-CN"/>
        </w:rPr>
        <w:t xml:space="preserve">, a.k.a. “the troops,” </w:t>
      </w:r>
      <w:r w:rsidRPr="00A95564">
        <w:rPr>
          <w:rStyle w:val="Emphasis"/>
        </w:rPr>
        <w:t>have not fared</w:t>
      </w:r>
      <w:r w:rsidRPr="00A95564">
        <w:rPr>
          <w:rStyle w:val="StyleUnderline"/>
        </w:rPr>
        <w:t xml:space="preserve"> especially well when dispatched to </w:t>
      </w:r>
      <w:r w:rsidRPr="00A95564">
        <w:rPr>
          <w:rStyle w:val="Emphasis"/>
        </w:rPr>
        <w:t>liberate, pacify, or depose</w:t>
      </w:r>
      <w:r w:rsidRPr="00A95564">
        <w:rPr>
          <w:sz w:val="16"/>
          <w:lang w:eastAsia="zh-CN"/>
        </w:rPr>
        <w:t>.</w:t>
      </w:r>
    </w:p>
    <w:p w:rsidR="000D29D8" w:rsidRPr="00A95564" w:rsidRDefault="000D29D8" w:rsidP="000D29D8">
      <w:pPr>
        <w:rPr>
          <w:sz w:val="16"/>
          <w:lang w:eastAsia="zh-CN"/>
        </w:rPr>
      </w:pPr>
      <w:r w:rsidRPr="00A95564">
        <w:rPr>
          <w:sz w:val="16"/>
          <w:lang w:eastAsia="zh-CN"/>
        </w:rPr>
        <w:t xml:space="preserve">So rather than being enshrined alongside Walter Lippmann, </w:t>
      </w:r>
      <w:r w:rsidRPr="00A95564">
        <w:rPr>
          <w:rStyle w:val="StyleUnderline"/>
        </w:rPr>
        <w:t>Kagan will likely</w:t>
      </w:r>
      <w:r w:rsidRPr="00A95564">
        <w:rPr>
          <w:sz w:val="16"/>
          <w:lang w:eastAsia="zh-CN"/>
        </w:rPr>
        <w:t xml:space="preserve"> </w:t>
      </w:r>
      <w:r w:rsidRPr="00A95564">
        <w:rPr>
          <w:rStyle w:val="StyleUnderline"/>
        </w:rPr>
        <w:t>share the fate</w:t>
      </w:r>
      <w:r w:rsidRPr="00A95564">
        <w:rPr>
          <w:sz w:val="16"/>
          <w:lang w:eastAsia="zh-CN"/>
        </w:rPr>
        <w:t xml:space="preserve"> </w:t>
      </w:r>
      <w:r w:rsidRPr="00A95564">
        <w:rPr>
          <w:rStyle w:val="StyleUnderline"/>
        </w:rPr>
        <w:t>of Scotty Reston or Joe Alsop, once prominent</w:t>
      </w:r>
      <w:r w:rsidRPr="00A95564">
        <w:rPr>
          <w:sz w:val="16"/>
          <w:lang w:eastAsia="zh-CN"/>
        </w:rPr>
        <w:t xml:space="preserve"> Washington-based columnists who are </w:t>
      </w:r>
      <w:r w:rsidRPr="00A95564">
        <w:rPr>
          <w:rStyle w:val="StyleUnderline"/>
        </w:rPr>
        <w:t>now totally forgotten</w:t>
      </w:r>
      <w:r w:rsidRPr="00A95564">
        <w:rPr>
          <w:sz w:val="16"/>
          <w:lang w:eastAsia="zh-CN"/>
        </w:rPr>
        <w:t>. Of course, much the same fate awaits the entire gaggle of commentators (this writer included) who pontificate on America’s role in the world under the mistaken impression that senior officials in the White House, Foggy Bottom, or the Pentagon seek their counsel. Rarely do they do so.</w:t>
      </w:r>
    </w:p>
    <w:p w:rsidR="000D29D8" w:rsidRDefault="000D29D8" w:rsidP="000D29D8">
      <w:pPr>
        <w:pStyle w:val="Heading4"/>
        <w:rPr>
          <w:lang w:eastAsia="zh-CN"/>
        </w:rPr>
      </w:pPr>
      <w:r>
        <w:rPr>
          <w:lang w:eastAsia="zh-CN"/>
        </w:rPr>
        <w:t xml:space="preserve">Reject Kagan—efforts to reform hegemony neglect deeper political and economic issues. </w:t>
      </w:r>
    </w:p>
    <w:p w:rsidR="000D29D8" w:rsidRPr="009B536D" w:rsidRDefault="000D29D8" w:rsidP="000D29D8">
      <w:pPr>
        <w:rPr>
          <w:lang w:eastAsia="zh-CN"/>
        </w:rPr>
      </w:pPr>
      <w:r>
        <w:rPr>
          <w:lang w:eastAsia="zh-CN"/>
        </w:rPr>
        <w:t xml:space="preserve">Jan Nederveen </w:t>
      </w:r>
      <w:r w:rsidRPr="00ED0AEE">
        <w:rPr>
          <w:rStyle w:val="Style13ptBold"/>
        </w:rPr>
        <w:t>Pieterse</w:t>
      </w:r>
      <w:r>
        <w:rPr>
          <w:lang w:eastAsia="zh-CN"/>
        </w:rPr>
        <w:t xml:space="preserve">, </w:t>
      </w:r>
      <w:r w:rsidRPr="00ED0AEE">
        <w:rPr>
          <w:rStyle w:val="Style13ptBold"/>
        </w:rPr>
        <w:t>3</w:t>
      </w:r>
      <w:r>
        <w:rPr>
          <w:lang w:eastAsia="zh-CN"/>
        </w:rPr>
        <w:t xml:space="preserve"> – Suzanne and Duncan Mellichamp Chair and Distinguished Professor of Global Studies and Sociology at University of California Santa Barbara. (Jan Nederveen Pieterse, “The trouble with hegemony: hegemonic destabilization theory,” Chula Digital Collections, 1-1-2003, pg. 72-81, Available Online: https://digital.car.chula.ac.th/arv/vol16/iss1/4/, Accessed: 7-5-2024)//ilake-mc</w:t>
      </w:r>
    </w:p>
    <w:p w:rsidR="000D29D8" w:rsidRDefault="000D29D8" w:rsidP="000D29D8">
      <w:pPr>
        <w:rPr>
          <w:rStyle w:val="StyleUnderline"/>
        </w:rPr>
      </w:pPr>
      <w:r>
        <w:rPr>
          <w:lang w:eastAsia="zh-CN"/>
        </w:rPr>
        <w:t xml:space="preserve">Hegemonic reform. </w:t>
      </w:r>
      <w:r w:rsidRPr="009B536D">
        <w:rPr>
          <w:rStyle w:val="StyleUnderline"/>
        </w:rPr>
        <w:t xml:space="preserve">A </w:t>
      </w:r>
      <w:r w:rsidRPr="000E2CD1">
        <w:rPr>
          <w:rStyle w:val="StyleUnderline"/>
          <w:highlight w:val="cyan"/>
        </w:rPr>
        <w:t>major preoccupation in American</w:t>
      </w:r>
      <w:r w:rsidRPr="009B536D">
        <w:rPr>
          <w:rStyle w:val="StyleUnderline"/>
        </w:rPr>
        <w:t xml:space="preserve"> </w:t>
      </w:r>
      <w:r w:rsidRPr="000E2CD1">
        <w:rPr>
          <w:rStyle w:val="StyleUnderline"/>
          <w:highlight w:val="cyan"/>
        </w:rPr>
        <w:t>political science</w:t>
      </w:r>
      <w:r w:rsidRPr="009B536D">
        <w:rPr>
          <w:rStyle w:val="StyleUnderline"/>
        </w:rPr>
        <w:t xml:space="preserve"> and international studies </w:t>
      </w:r>
      <w:r w:rsidRPr="000E2CD1">
        <w:rPr>
          <w:rStyle w:val="StyleUnderline"/>
          <w:highlight w:val="cyan"/>
        </w:rPr>
        <w:t xml:space="preserve">is </w:t>
      </w:r>
      <w:r w:rsidRPr="00E370EF">
        <w:rPr>
          <w:rStyle w:val="StyleUnderline"/>
        </w:rPr>
        <w:t>repair</w:t>
      </w:r>
      <w:r w:rsidRPr="009B536D">
        <w:rPr>
          <w:rStyle w:val="StyleUnderline"/>
        </w:rPr>
        <w:t xml:space="preserve"> and maintenance of hegemony, or "</w:t>
      </w:r>
      <w:r w:rsidRPr="000E2CD1">
        <w:rPr>
          <w:rStyle w:val="StyleUnderline"/>
          <w:highlight w:val="cyan"/>
        </w:rPr>
        <w:t>getting hegemony right</w:t>
      </w:r>
      <w:r w:rsidRPr="009B536D">
        <w:rPr>
          <w:rStyle w:val="StyleUnderline"/>
        </w:rPr>
        <w:t>"</w:t>
      </w:r>
      <w:r>
        <w:rPr>
          <w:lang w:eastAsia="zh-CN"/>
        </w:rPr>
        <w:t xml:space="preserve"> (Ikenberry, 2001, 2002), </w:t>
      </w:r>
      <w:r w:rsidRPr="000E2CD1">
        <w:rPr>
          <w:rStyle w:val="StyleUnderline"/>
          <w:highlight w:val="cyan"/>
        </w:rPr>
        <w:t>by</w:t>
      </w:r>
      <w:r>
        <w:rPr>
          <w:lang w:eastAsia="zh-CN"/>
        </w:rPr>
        <w:t xml:space="preserve"> using more "soft power" (Nye, 2002), exercising restraint so hegemony is less offensive to other powers (Luttwak, 1998; Brutents, 2000), </w:t>
      </w:r>
      <w:r w:rsidRPr="000E2CD1">
        <w:rPr>
          <w:rStyle w:val="StyleUnderline"/>
          <w:highlight w:val="cyan"/>
        </w:rPr>
        <w:t>strengthening cooperation with Europe via NATO</w:t>
      </w:r>
      <w:r w:rsidRPr="009B536D">
        <w:rPr>
          <w:rStyle w:val="StyleUnderline"/>
        </w:rPr>
        <w:t xml:space="preserve"> (</w:t>
      </w:r>
      <w:r w:rsidRPr="000E2CD1">
        <w:rPr>
          <w:rStyle w:val="Emphasis"/>
          <w:highlight w:val="cyan"/>
        </w:rPr>
        <w:t>Kagan</w:t>
      </w:r>
      <w:r w:rsidRPr="00E370EF">
        <w:rPr>
          <w:rStyle w:val="Emphasis"/>
        </w:rPr>
        <w:t>, 2004</w:t>
      </w:r>
      <w:r w:rsidRPr="009B536D">
        <w:rPr>
          <w:rStyle w:val="StyleUnderline"/>
        </w:rPr>
        <w:t>)</w:t>
      </w:r>
      <w:r>
        <w:rPr>
          <w:lang w:eastAsia="zh-CN"/>
        </w:rPr>
        <w:t xml:space="preserve">, or using hegemony more benevolently (Maynes, 1997). </w:t>
      </w:r>
      <w:r w:rsidRPr="000E2CD1">
        <w:rPr>
          <w:rStyle w:val="StyleUnderline"/>
          <w:highlight w:val="cyan"/>
        </w:rPr>
        <w:t>These perspectives</w:t>
      </w:r>
      <w:r w:rsidRPr="009B536D">
        <w:rPr>
          <w:rStyle w:val="StyleUnderline"/>
        </w:rPr>
        <w:t xml:space="preserve"> tend to </w:t>
      </w:r>
      <w:r w:rsidRPr="000E2CD1">
        <w:rPr>
          <w:rStyle w:val="StyleUnderline"/>
          <w:highlight w:val="cyan"/>
        </w:rPr>
        <w:t>focus on power politics</w:t>
      </w:r>
      <w:r w:rsidRPr="009B536D">
        <w:rPr>
          <w:rStyle w:val="StyleUnderline"/>
        </w:rPr>
        <w:t>, are</w:t>
      </w:r>
      <w:r>
        <w:rPr>
          <w:lang w:eastAsia="zh-CN"/>
        </w:rPr>
        <w:t xml:space="preserve"> usually </w:t>
      </w:r>
      <w:r w:rsidRPr="000E2CD1">
        <w:rPr>
          <w:rStyle w:val="StyleUnderline"/>
          <w:highlight w:val="cyan"/>
        </w:rPr>
        <w:t>short on political economy</w:t>
      </w:r>
      <w:r w:rsidRPr="009B536D">
        <w:rPr>
          <w:rStyle w:val="StyleUnderline"/>
        </w:rPr>
        <w:t xml:space="preserve"> and economics, and </w:t>
      </w:r>
      <w:r w:rsidRPr="000E2CD1">
        <w:rPr>
          <w:rStyle w:val="StyleUnderline"/>
          <w:highlight w:val="cyan"/>
        </w:rPr>
        <w:t xml:space="preserve">rarely </w:t>
      </w:r>
      <w:r w:rsidRPr="000E2CD1">
        <w:rPr>
          <w:rStyle w:val="Emphasis"/>
          <w:highlight w:val="cyan"/>
        </w:rPr>
        <w:t>question whether heg</w:t>
      </w:r>
      <w:r w:rsidRPr="00E370EF">
        <w:rPr>
          <w:rStyle w:val="Emphasis"/>
        </w:rPr>
        <w:t xml:space="preserve">emony </w:t>
      </w:r>
      <w:r w:rsidRPr="000E2CD1">
        <w:rPr>
          <w:rStyle w:val="Emphasis"/>
          <w:highlight w:val="cyan"/>
        </w:rPr>
        <w:t>is</w:t>
      </w:r>
      <w:r w:rsidRPr="00E370EF">
        <w:rPr>
          <w:rStyle w:val="Emphasis"/>
        </w:rPr>
        <w:t xml:space="preserve"> in fact </w:t>
      </w:r>
      <w:r w:rsidRPr="000E2CD1">
        <w:rPr>
          <w:rStyle w:val="Emphasis"/>
          <w:highlight w:val="cyan"/>
        </w:rPr>
        <w:t>reparable</w:t>
      </w:r>
      <w:r w:rsidRPr="009B536D">
        <w:rPr>
          <w:rStyle w:val="StyleUnderline"/>
        </w:rPr>
        <w:t xml:space="preserve">. </w:t>
      </w:r>
    </w:p>
    <w:p w:rsidR="000D29D8" w:rsidRDefault="000D29D8" w:rsidP="000D29D8">
      <w:pPr>
        <w:pStyle w:val="Heading4"/>
        <w:rPr>
          <w:lang w:eastAsia="zh-CN"/>
        </w:rPr>
      </w:pPr>
      <w:r>
        <w:rPr>
          <w:lang w:eastAsia="zh-CN"/>
        </w:rPr>
        <w:lastRenderedPageBreak/>
        <w:t>Kagan is misguided – he bases theories on incomplete empirics and doesn’t acknowledge the controversial nature of his historical interpretations.</w:t>
      </w:r>
    </w:p>
    <w:p w:rsidR="000D29D8" w:rsidRPr="00376756" w:rsidRDefault="000D29D8" w:rsidP="000D29D8">
      <w:r>
        <w:t xml:space="preserve">David </w:t>
      </w:r>
      <w:r w:rsidRPr="00376756">
        <w:rPr>
          <w:rStyle w:val="Style13ptBold"/>
        </w:rPr>
        <w:t>Gordon</w:t>
      </w:r>
      <w:r>
        <w:t xml:space="preserve">, </w:t>
      </w:r>
      <w:r w:rsidRPr="00376756">
        <w:rPr>
          <w:rStyle w:val="Style13ptBold"/>
        </w:rPr>
        <w:t>23</w:t>
      </w:r>
      <w:r>
        <w:t xml:space="preserve"> – David Gordon is a senior fellow of the Ludwig von Mises Institute and editor of The Journal of Libertarian Studies. (David Gordon, “Can You Trust Robert Kagan?,” Intercollegiate Studies Institute, 8-21-2023, Available Online: https://isi.org/modern-age/can-you-trust-robert-kagan/, Accessed: 7-8-2024)//ilake-mc</w:t>
      </w:r>
    </w:p>
    <w:p w:rsidR="000D29D8" w:rsidRPr="00832603" w:rsidRDefault="000D29D8" w:rsidP="000D29D8">
      <w:pPr>
        <w:rPr>
          <w:sz w:val="16"/>
        </w:rPr>
      </w:pPr>
      <w:r w:rsidRPr="00376756">
        <w:rPr>
          <w:sz w:val="16"/>
        </w:rPr>
        <w:t xml:space="preserve">Such is </w:t>
      </w:r>
      <w:r w:rsidRPr="00376756">
        <w:rPr>
          <w:rStyle w:val="StyleUnderline"/>
        </w:rPr>
        <w:t>Kagan’s</w:t>
      </w:r>
      <w:r w:rsidRPr="00376756">
        <w:rPr>
          <w:sz w:val="16"/>
        </w:rPr>
        <w:t xml:space="preserve"> thesis. What are we to think of it? First, his </w:t>
      </w:r>
      <w:r w:rsidRPr="00376756">
        <w:rPr>
          <w:rStyle w:val="StyleUnderline"/>
        </w:rPr>
        <w:t>account of the origins of World War I and of American entry into the war is one-sided</w:t>
      </w:r>
      <w:r w:rsidRPr="00376756">
        <w:rPr>
          <w:sz w:val="16"/>
        </w:rPr>
        <w:t xml:space="preserve"> </w:t>
      </w:r>
      <w:r w:rsidRPr="00376756">
        <w:rPr>
          <w:rStyle w:val="StyleUnderline"/>
        </w:rPr>
        <w:t>and</w:t>
      </w:r>
      <w:r w:rsidRPr="00376756">
        <w:rPr>
          <w:sz w:val="16"/>
        </w:rPr>
        <w:t xml:space="preserve"> in my view </w:t>
      </w:r>
      <w:r w:rsidRPr="00376756">
        <w:rPr>
          <w:rStyle w:val="StyleUnderline"/>
        </w:rPr>
        <w:t>wrong</w:t>
      </w:r>
      <w:r w:rsidRPr="00376756">
        <w:rPr>
          <w:sz w:val="16"/>
        </w:rPr>
        <w:t xml:space="preserve">. But more important </w:t>
      </w:r>
      <w:r w:rsidRPr="00376756">
        <w:rPr>
          <w:rStyle w:val="StyleUnderline"/>
        </w:rPr>
        <w:t>for our present purpose</w:t>
      </w:r>
      <w:r w:rsidRPr="00376756">
        <w:rPr>
          <w:sz w:val="16"/>
        </w:rPr>
        <w:t xml:space="preserve">, </w:t>
      </w:r>
      <w:r w:rsidRPr="00376756">
        <w:rPr>
          <w:rStyle w:val="StyleUnderline"/>
        </w:rPr>
        <w:t>Kagan gives his readers no indication that what he says is controversial</w:t>
      </w:r>
      <w:r w:rsidRPr="00376756">
        <w:rPr>
          <w:sz w:val="16"/>
        </w:rPr>
        <w:t xml:space="preserve">. </w:t>
      </w:r>
      <w:r w:rsidRPr="00376756">
        <w:rPr>
          <w:rStyle w:val="StyleUnderline"/>
        </w:rPr>
        <w:t>In his discussion of the origins of World War I</w:t>
      </w:r>
      <w:r w:rsidRPr="00376756">
        <w:rPr>
          <w:sz w:val="16"/>
        </w:rPr>
        <w:t xml:space="preserve">, </w:t>
      </w:r>
      <w:r w:rsidRPr="00376756">
        <w:rPr>
          <w:rStyle w:val="StyleUnderline"/>
        </w:rPr>
        <w:t>he uncritically adopts</w:t>
      </w:r>
      <w:r w:rsidRPr="00376756">
        <w:rPr>
          <w:sz w:val="16"/>
        </w:rPr>
        <w:t xml:space="preserve"> Fritz </w:t>
      </w:r>
      <w:r w:rsidRPr="00376756">
        <w:rPr>
          <w:rStyle w:val="StyleUnderline"/>
        </w:rPr>
        <w:t>Fischer’s thesis that the war came about as the result of a deliberate attempt by Germany to gain European hegemony</w:t>
      </w:r>
      <w:r w:rsidRPr="00376756">
        <w:rPr>
          <w:sz w:val="16"/>
        </w:rPr>
        <w:t xml:space="preserve">. </w:t>
      </w:r>
      <w:r w:rsidRPr="00376756">
        <w:rPr>
          <w:rStyle w:val="StyleUnderline"/>
        </w:rPr>
        <w:t>He mentions</w:t>
      </w:r>
      <w:r w:rsidRPr="00376756">
        <w:rPr>
          <w:sz w:val="16"/>
        </w:rPr>
        <w:t xml:space="preserve"> that </w:t>
      </w:r>
      <w:r w:rsidRPr="00376756">
        <w:rPr>
          <w:rStyle w:val="StyleUnderline"/>
        </w:rPr>
        <w:t>a revisionist group of historians after the war challenged the Versailles verdict</w:t>
      </w:r>
      <w:r w:rsidRPr="00376756">
        <w:rPr>
          <w:sz w:val="16"/>
        </w:rPr>
        <w:t xml:space="preserve"> of unique German guilt, </w:t>
      </w:r>
      <w:r w:rsidRPr="00376756">
        <w:rPr>
          <w:rStyle w:val="StyleUnderline"/>
        </w:rPr>
        <w:t>but he doesn’t tell us what their arguments were</w:t>
      </w:r>
      <w:r w:rsidRPr="00376756">
        <w:rPr>
          <w:sz w:val="16"/>
        </w:rPr>
        <w:t xml:space="preserve">. </w:t>
      </w:r>
      <w:r w:rsidRPr="00376756">
        <w:rPr>
          <w:rStyle w:val="StyleUnderline"/>
        </w:rPr>
        <w:t>He notes</w:t>
      </w:r>
      <w:r w:rsidRPr="00376756">
        <w:rPr>
          <w:sz w:val="16"/>
        </w:rPr>
        <w:t xml:space="preserve"> that Harry Elmer </w:t>
      </w:r>
      <w:r w:rsidRPr="00376756">
        <w:rPr>
          <w:rStyle w:val="StyleUnderline"/>
        </w:rPr>
        <w:t>Barnes had churned out propaganda</w:t>
      </w:r>
      <w:r w:rsidRPr="00376756">
        <w:rPr>
          <w:sz w:val="16"/>
        </w:rPr>
        <w:t xml:space="preserve"> against the Kaiser during the war and changed his mind afterwards, disillusioned by what he regarded as Wilson’s betrayal of his idealistic principles, </w:t>
      </w:r>
      <w:r w:rsidRPr="00376756">
        <w:rPr>
          <w:rStyle w:val="StyleUnderline"/>
        </w:rPr>
        <w:t>but</w:t>
      </w:r>
      <w:r w:rsidRPr="00376756">
        <w:rPr>
          <w:sz w:val="16"/>
        </w:rPr>
        <w:t xml:space="preserve"> </w:t>
      </w:r>
      <w:r w:rsidRPr="00376756">
        <w:rPr>
          <w:rStyle w:val="StyleUnderline"/>
        </w:rPr>
        <w:t>Kagan does not tell us what Barnes said in his major revisionist study</w:t>
      </w:r>
      <w:r w:rsidRPr="00376756">
        <w:rPr>
          <w:sz w:val="16"/>
        </w:rPr>
        <w:t xml:space="preserve">, The Genesis of the World War (1926), namely that Russia and France used the crisis after the assassination of Archduke Franz Ferdinand to bring about a general war in order to secure territorial gains to both countries. </w:t>
      </w:r>
    </w:p>
    <w:p w:rsidR="000D29D8" w:rsidRDefault="000D29D8" w:rsidP="000D29D8">
      <w:pPr>
        <w:pStyle w:val="Heading2"/>
        <w:rPr>
          <w:lang w:eastAsia="zh-CN"/>
        </w:rPr>
      </w:pPr>
      <w:r>
        <w:rPr>
          <w:lang w:eastAsia="zh-CN"/>
        </w:rPr>
        <w:lastRenderedPageBreak/>
        <w:t>Heg Good</w:t>
      </w:r>
    </w:p>
    <w:p w:rsidR="000D29D8" w:rsidRPr="00EA1308" w:rsidRDefault="000D29D8" w:rsidP="000D29D8">
      <w:pPr>
        <w:pStyle w:val="Heading3"/>
        <w:rPr>
          <w:lang w:eastAsia="zh-CN"/>
        </w:rPr>
      </w:pPr>
      <w:r>
        <w:rPr>
          <w:lang w:eastAsia="zh-CN"/>
        </w:rPr>
        <w:lastRenderedPageBreak/>
        <w:t>Impact---Laundry List---2AC</w:t>
      </w:r>
    </w:p>
    <w:p w:rsidR="000D29D8" w:rsidRPr="000C1DB2" w:rsidRDefault="000D29D8" w:rsidP="000D29D8">
      <w:pPr>
        <w:pStyle w:val="Heading4"/>
        <w:rPr>
          <w:lang w:eastAsia="zh-CN"/>
        </w:rPr>
      </w:pPr>
      <w:r>
        <w:rPr>
          <w:lang w:eastAsia="zh-CN"/>
        </w:rPr>
        <w:t>Retrenchment would destroy regional security competition, increase nuclear proliferation risks, heighten xenophobia, and destabilize regions.</w:t>
      </w:r>
    </w:p>
    <w:p w:rsidR="000D29D8" w:rsidRDefault="000D29D8" w:rsidP="000D29D8">
      <w:pPr>
        <w:rPr>
          <w:lang w:eastAsia="zh-CN"/>
        </w:rPr>
      </w:pPr>
      <w:r>
        <w:rPr>
          <w:lang w:eastAsia="zh-CN"/>
        </w:rPr>
        <w:t xml:space="preserve">Thomas </w:t>
      </w:r>
      <w:r w:rsidRPr="00B9517A">
        <w:rPr>
          <w:rStyle w:val="Style13ptBold"/>
        </w:rPr>
        <w:t>Wright</w:t>
      </w:r>
      <w:r>
        <w:rPr>
          <w:lang w:eastAsia="zh-CN"/>
        </w:rPr>
        <w:t xml:space="preserve">, </w:t>
      </w:r>
      <w:r w:rsidRPr="00B9517A">
        <w:rPr>
          <w:rStyle w:val="Style13ptBold"/>
        </w:rPr>
        <w:t>20</w:t>
      </w:r>
      <w:r>
        <w:rPr>
          <w:lang w:eastAsia="zh-CN"/>
        </w:rPr>
        <w:t xml:space="preserve"> – THOMAS WRIGHT is Director of the Center on the United States and Europe and a Senior Fellow in the Project on International Order and Strategy at the Brookings Institution. (Thomas Wright, “The Folly of Retrenchment,” Foreign Affairs, 2-10-2020, Available Online: https://www.foreignaffairs.com/united-states/folly-retrenchment, Accessed: 7-5-2024)//ilake-mc</w:t>
      </w:r>
    </w:p>
    <w:p w:rsidR="000D29D8" w:rsidRPr="00B9517A" w:rsidRDefault="000D29D8" w:rsidP="000D29D8">
      <w:pPr>
        <w:rPr>
          <w:sz w:val="16"/>
          <w:lang w:eastAsia="zh-CN"/>
        </w:rPr>
      </w:pPr>
      <w:r w:rsidRPr="00B9517A">
        <w:rPr>
          <w:sz w:val="16"/>
          <w:lang w:eastAsia="zh-CN"/>
        </w:rPr>
        <w:t>IS LESS REALLY MORE?</w:t>
      </w:r>
    </w:p>
    <w:p w:rsidR="000D29D8" w:rsidRPr="000C1DB2" w:rsidRDefault="000D29D8" w:rsidP="000D29D8">
      <w:pPr>
        <w:rPr>
          <w:rStyle w:val="StyleUnderline"/>
        </w:rPr>
      </w:pPr>
      <w:r w:rsidRPr="000C1DB2">
        <w:rPr>
          <w:rStyle w:val="StyleUnderline"/>
        </w:rPr>
        <w:t xml:space="preserve">The realists and the progressives arguing for retrenchment differ in their assumptions, logic, and intentions. The </w:t>
      </w:r>
      <w:r w:rsidRPr="000C1DB2">
        <w:rPr>
          <w:rStyle w:val="Emphasis"/>
        </w:rPr>
        <w:t>realists</w:t>
      </w:r>
      <w:r w:rsidRPr="000C1DB2">
        <w:rPr>
          <w:rStyle w:val="StyleUnderline"/>
        </w:rPr>
        <w:t xml:space="preserve"> tend to be </w:t>
      </w:r>
      <w:r w:rsidRPr="000C1DB2">
        <w:rPr>
          <w:rStyle w:val="Emphasis"/>
        </w:rPr>
        <w:t>more pessimistic about the prospects for peace</w:t>
      </w:r>
      <w:r w:rsidRPr="000C1DB2">
        <w:rPr>
          <w:rStyle w:val="StyleUnderline"/>
        </w:rPr>
        <w:t xml:space="preserve"> and frame their arguments in </w:t>
      </w:r>
      <w:r w:rsidRPr="000C1DB2">
        <w:rPr>
          <w:rStyle w:val="Emphasis"/>
        </w:rPr>
        <w:t>hardheaded terms</w:t>
      </w:r>
      <w:r w:rsidRPr="000C1DB2">
        <w:rPr>
          <w:rStyle w:val="StyleUnderline"/>
        </w:rPr>
        <w:t xml:space="preserve">, whereas the </w:t>
      </w:r>
      <w:r w:rsidRPr="000C1DB2">
        <w:rPr>
          <w:rStyle w:val="Emphasis"/>
        </w:rPr>
        <w:t>progressives</w:t>
      </w:r>
      <w:r w:rsidRPr="000C1DB2">
        <w:rPr>
          <w:rStyle w:val="StyleUnderline"/>
        </w:rPr>
        <w:t xml:space="preserve"> </w:t>
      </w:r>
      <w:r w:rsidRPr="000C1DB2">
        <w:rPr>
          <w:rStyle w:val="Emphasis"/>
        </w:rPr>
        <w:t>downplay the consequences of American withdrawal</w:t>
      </w:r>
      <w:r w:rsidRPr="000C1DB2">
        <w:rPr>
          <w:rStyle w:val="StyleUnderline"/>
        </w:rPr>
        <w:t xml:space="preserve"> and make </w:t>
      </w:r>
      <w:r w:rsidRPr="000C1DB2">
        <w:rPr>
          <w:rStyle w:val="Emphasis"/>
        </w:rPr>
        <w:t>a moral case</w:t>
      </w:r>
      <w:r w:rsidRPr="000C1DB2">
        <w:rPr>
          <w:rStyle w:val="StyleUnderline"/>
        </w:rPr>
        <w:t xml:space="preserve"> against the current grand strategy.</w:t>
      </w:r>
      <w:r w:rsidRPr="00B9517A">
        <w:rPr>
          <w:sz w:val="16"/>
          <w:lang w:eastAsia="zh-CN"/>
        </w:rPr>
        <w:t xml:space="preserve"> But they share a common claim: that </w:t>
      </w:r>
      <w:r w:rsidRPr="000C1DB2">
        <w:rPr>
          <w:rStyle w:val="StyleUnderline"/>
        </w:rPr>
        <w:t xml:space="preserve">the United States would be better off if it dramatically reduced its global military footprint and security commitments. </w:t>
      </w:r>
    </w:p>
    <w:p w:rsidR="000D29D8" w:rsidRPr="00B9517A" w:rsidRDefault="000D29D8" w:rsidP="000D29D8">
      <w:pPr>
        <w:rPr>
          <w:sz w:val="16"/>
          <w:lang w:eastAsia="zh-CN"/>
        </w:rPr>
      </w:pPr>
      <w:r w:rsidRPr="000C1DB2">
        <w:rPr>
          <w:rStyle w:val="StyleUnderline"/>
        </w:rPr>
        <w:t xml:space="preserve">This is a </w:t>
      </w:r>
      <w:r w:rsidRPr="000C1DB2">
        <w:rPr>
          <w:rStyle w:val="Emphasis"/>
        </w:rPr>
        <w:t>false promise</w:t>
      </w:r>
      <w:r w:rsidRPr="00B9517A">
        <w:rPr>
          <w:sz w:val="16"/>
          <w:lang w:eastAsia="zh-CN"/>
        </w:rPr>
        <w:t xml:space="preserve">, for a number of reasons. </w:t>
      </w:r>
      <w:r w:rsidRPr="000C1DB2">
        <w:rPr>
          <w:rStyle w:val="StyleUnderline"/>
        </w:rPr>
        <w:t>First, retrenchment would worsen regional security competition in Europe and Asia</w:t>
      </w:r>
      <w:r w:rsidRPr="00B9517A">
        <w:rPr>
          <w:sz w:val="16"/>
          <w:lang w:eastAsia="zh-CN"/>
        </w:rPr>
        <w:t xml:space="preserve">. The </w:t>
      </w:r>
      <w:r w:rsidRPr="000C1DB2">
        <w:rPr>
          <w:rStyle w:val="StyleUnderline"/>
        </w:rPr>
        <w:t>realists recognize that the U.S. military presence in Europe and Asia does dampen security competition, but they claim that it does so at too high a price</w:t>
      </w:r>
      <w:r w:rsidRPr="00B9517A">
        <w:rPr>
          <w:sz w:val="16"/>
          <w:lang w:eastAsia="zh-CN"/>
        </w:rPr>
        <w:t xml:space="preserve">—and one that, at any rate, should be paid by U.S. allies in the regions themselves. </w:t>
      </w:r>
      <w:r w:rsidRPr="000C1DB2">
        <w:rPr>
          <w:rStyle w:val="StyleUnderline"/>
        </w:rPr>
        <w:t>Although pulling back would invite regional security competition</w:t>
      </w:r>
      <w:r w:rsidRPr="00B9517A">
        <w:rPr>
          <w:sz w:val="16"/>
          <w:lang w:eastAsia="zh-CN"/>
        </w:rPr>
        <w:t xml:space="preserve">, realist retrenchers admit, </w:t>
      </w:r>
      <w:r w:rsidRPr="000C1DB2">
        <w:rPr>
          <w:rStyle w:val="Emphasis"/>
        </w:rPr>
        <w:t>the United States could be safer</w:t>
      </w:r>
      <w:r w:rsidRPr="000C1DB2">
        <w:rPr>
          <w:rStyle w:val="StyleUnderline"/>
        </w:rPr>
        <w:t xml:space="preserve"> in a more dangerous world because </w:t>
      </w:r>
      <w:r w:rsidRPr="000C1DB2">
        <w:rPr>
          <w:rStyle w:val="Emphasis"/>
        </w:rPr>
        <w:t>regional rivals would check one another</w:t>
      </w:r>
      <w:r w:rsidRPr="00B9517A">
        <w:rPr>
          <w:sz w:val="16"/>
          <w:lang w:eastAsia="zh-CN"/>
        </w:rPr>
        <w:t xml:space="preserve">. This is a perilous gambit, however, because regional conflicts often end up implicating U.S. interests. They might thus end up drawing the United States back in after it has left—resulting in a much more dangerous venture than heading off the conflict in the first place by staying. Realist retrenchment reveals a hubris that the United States can control consequences and prevent crises from erupting into war. </w:t>
      </w:r>
    </w:p>
    <w:p w:rsidR="000D29D8" w:rsidRPr="00B9517A" w:rsidRDefault="000D29D8" w:rsidP="000D29D8">
      <w:pPr>
        <w:rPr>
          <w:sz w:val="16"/>
          <w:lang w:eastAsia="zh-CN"/>
        </w:rPr>
      </w:pPr>
      <w:r w:rsidRPr="000C1DB2">
        <w:rPr>
          <w:rStyle w:val="StyleUnderline"/>
        </w:rPr>
        <w:t>The progressives’ view of regional security is</w:t>
      </w:r>
      <w:r w:rsidRPr="00B9517A">
        <w:rPr>
          <w:sz w:val="16"/>
          <w:lang w:eastAsia="zh-CN"/>
        </w:rPr>
        <w:t xml:space="preserve"> similarly </w:t>
      </w:r>
      <w:r w:rsidRPr="000C1DB2">
        <w:rPr>
          <w:rStyle w:val="StyleUnderline"/>
        </w:rPr>
        <w:t>flawed</w:t>
      </w:r>
      <w:r w:rsidRPr="00B9517A">
        <w:rPr>
          <w:sz w:val="16"/>
          <w:lang w:eastAsia="zh-CN"/>
        </w:rPr>
        <w:t xml:space="preserve">. These retrenchers reject the idea that </w:t>
      </w:r>
      <w:r w:rsidRPr="000C1DB2">
        <w:rPr>
          <w:rStyle w:val="StyleUnderline"/>
        </w:rPr>
        <w:t xml:space="preserve">regional security competition will </w:t>
      </w:r>
      <w:r w:rsidRPr="000C1DB2">
        <w:rPr>
          <w:rStyle w:val="Emphasis"/>
        </w:rPr>
        <w:t>intensify</w:t>
      </w:r>
      <w:r w:rsidRPr="000C1DB2">
        <w:rPr>
          <w:rStyle w:val="StyleUnderline"/>
        </w:rPr>
        <w:t xml:space="preserve"> if the United States leaves</w:t>
      </w:r>
      <w:r w:rsidRPr="00B9517A">
        <w:rPr>
          <w:sz w:val="16"/>
          <w:lang w:eastAsia="zh-CN"/>
        </w:rPr>
        <w:t xml:space="preserve">. In fact, </w:t>
      </w:r>
      <w:r w:rsidRPr="000C1DB2">
        <w:rPr>
          <w:rStyle w:val="StyleUnderline"/>
        </w:rPr>
        <w:t>they argue</w:t>
      </w:r>
      <w:r w:rsidRPr="00B9517A">
        <w:rPr>
          <w:sz w:val="16"/>
          <w:lang w:eastAsia="zh-CN"/>
        </w:rPr>
        <w:t xml:space="preserve">, </w:t>
      </w:r>
      <w:r w:rsidRPr="000C1DB2">
        <w:rPr>
          <w:rStyle w:val="StyleUnderline"/>
        </w:rPr>
        <w:t>U.S. alliances often promote competition</w:t>
      </w:r>
      <w:r w:rsidRPr="00B9517A">
        <w:rPr>
          <w:sz w:val="16"/>
          <w:lang w:eastAsia="zh-CN"/>
        </w:rPr>
        <w:t xml:space="preserve">, as in the Middle East, </w:t>
      </w:r>
      <w:r w:rsidRPr="000C1DB2">
        <w:rPr>
          <w:rStyle w:val="StyleUnderline"/>
        </w:rPr>
        <w:t xml:space="preserve">where U.S. support for </w:t>
      </w:r>
      <w:r w:rsidRPr="000C1DB2">
        <w:rPr>
          <w:rStyle w:val="Emphasis"/>
        </w:rPr>
        <w:t>Saudi Arabia</w:t>
      </w:r>
      <w:r w:rsidRPr="000C1DB2">
        <w:rPr>
          <w:rStyle w:val="StyleUnderline"/>
        </w:rPr>
        <w:t xml:space="preserve"> and the </w:t>
      </w:r>
      <w:r w:rsidRPr="000C1DB2">
        <w:rPr>
          <w:rStyle w:val="Emphasis"/>
        </w:rPr>
        <w:t>U</w:t>
      </w:r>
      <w:r w:rsidRPr="000C1DB2">
        <w:rPr>
          <w:rStyle w:val="StyleUnderline"/>
        </w:rPr>
        <w:t xml:space="preserve">nited </w:t>
      </w:r>
      <w:r w:rsidRPr="000C1DB2">
        <w:rPr>
          <w:rStyle w:val="Emphasis"/>
        </w:rPr>
        <w:t>A</w:t>
      </w:r>
      <w:r w:rsidRPr="000C1DB2">
        <w:rPr>
          <w:rStyle w:val="StyleUnderline"/>
        </w:rPr>
        <w:t xml:space="preserve">rab </w:t>
      </w:r>
      <w:r w:rsidRPr="000C1DB2">
        <w:rPr>
          <w:rStyle w:val="Emphasis"/>
        </w:rPr>
        <w:t>E</w:t>
      </w:r>
      <w:r w:rsidRPr="000C1DB2">
        <w:rPr>
          <w:rStyle w:val="StyleUnderline"/>
        </w:rPr>
        <w:t xml:space="preserve">mirates has </w:t>
      </w:r>
      <w:r w:rsidRPr="000C1DB2">
        <w:rPr>
          <w:rStyle w:val="Emphasis"/>
        </w:rPr>
        <w:t>emboldened</w:t>
      </w:r>
      <w:r w:rsidRPr="000C1DB2">
        <w:rPr>
          <w:rStyle w:val="StyleUnderline"/>
        </w:rPr>
        <w:t xml:space="preserve"> those countries in their cold war with Iran</w:t>
      </w:r>
      <w:r w:rsidRPr="00B9517A">
        <w:rPr>
          <w:sz w:val="16"/>
          <w:lang w:eastAsia="zh-CN"/>
        </w:rPr>
        <w:t xml:space="preserve">. </w:t>
      </w:r>
      <w:r w:rsidRPr="000C1DB2">
        <w:rPr>
          <w:rStyle w:val="StyleUnderline"/>
        </w:rPr>
        <w:t>But</w:t>
      </w:r>
      <w:r w:rsidRPr="00B9517A">
        <w:rPr>
          <w:sz w:val="16"/>
          <w:lang w:eastAsia="zh-CN"/>
        </w:rPr>
        <w:t xml:space="preserve"> this logic does not apply to Europe or Asia, where U.S. allies have behaved responsibly. </w:t>
      </w:r>
      <w:r w:rsidRPr="000C1DB2">
        <w:rPr>
          <w:rStyle w:val="StyleUnderline"/>
        </w:rPr>
        <w:t>A U.S. pullback from those places is more likely to embolden the regional powers</w:t>
      </w:r>
      <w:r w:rsidRPr="00B9517A">
        <w:rPr>
          <w:sz w:val="16"/>
          <w:lang w:eastAsia="zh-CN"/>
        </w:rPr>
        <w:t xml:space="preserve">. </w:t>
      </w:r>
      <w:r w:rsidRPr="000C1DB2">
        <w:rPr>
          <w:rStyle w:val="StyleUnderline"/>
        </w:rPr>
        <w:t>Since 2008, Russia has invaded two of its neighbors that are not members of NATO, and if the Baltic states were no longer protected by a U.S. security guarantee, it is conceivable that Russia would test the boundaries with gray-zone warfare</w:t>
      </w:r>
      <w:r w:rsidRPr="00B9517A">
        <w:rPr>
          <w:sz w:val="16"/>
          <w:lang w:eastAsia="zh-CN"/>
        </w:rPr>
        <w:t xml:space="preserve">. </w:t>
      </w:r>
      <w:r w:rsidRPr="000C1DB2">
        <w:rPr>
          <w:rStyle w:val="StyleUnderline"/>
        </w:rPr>
        <w:t>In East Asia, a U.S. withdrawal would force Japan to increase its defense capabilities and change its constitution to enable it to compete with China on its own</w:t>
      </w:r>
      <w:r w:rsidRPr="00B9517A">
        <w:rPr>
          <w:sz w:val="16"/>
          <w:lang w:eastAsia="zh-CN"/>
        </w:rPr>
        <w:t>, straining relations with South Korea.</w:t>
      </w:r>
    </w:p>
    <w:p w:rsidR="000D29D8" w:rsidRPr="00B9517A" w:rsidRDefault="000D29D8" w:rsidP="000D29D8">
      <w:pPr>
        <w:rPr>
          <w:sz w:val="16"/>
          <w:lang w:eastAsia="zh-CN"/>
        </w:rPr>
      </w:pPr>
      <w:r w:rsidRPr="00B9517A">
        <w:rPr>
          <w:sz w:val="16"/>
          <w:lang w:eastAsia="zh-CN"/>
        </w:rPr>
        <w:t xml:space="preserve">The second problem with retrenchment involves nuclear proliferation. </w:t>
      </w:r>
      <w:r w:rsidRPr="000C1DB2">
        <w:rPr>
          <w:rStyle w:val="StyleUnderline"/>
        </w:rPr>
        <w:t>If the United States pulled out of NATO or ended its alliance with Japan</w:t>
      </w:r>
      <w:r w:rsidRPr="00B9517A">
        <w:rPr>
          <w:sz w:val="16"/>
          <w:lang w:eastAsia="zh-CN"/>
        </w:rPr>
        <w:t xml:space="preserve">, as many realist advocates of retrenchment recommend, some of </w:t>
      </w:r>
      <w:r w:rsidRPr="000C1DB2">
        <w:rPr>
          <w:rStyle w:val="StyleUnderline"/>
        </w:rPr>
        <w:t>its allies</w:t>
      </w:r>
      <w:r w:rsidRPr="00B9517A">
        <w:rPr>
          <w:sz w:val="16"/>
          <w:lang w:eastAsia="zh-CN"/>
        </w:rPr>
        <w:t xml:space="preserve">, </w:t>
      </w:r>
      <w:r w:rsidRPr="000C1DB2">
        <w:rPr>
          <w:rStyle w:val="StyleUnderline"/>
        </w:rPr>
        <w:t>no</w:t>
      </w:r>
      <w:r w:rsidRPr="00B9517A">
        <w:rPr>
          <w:sz w:val="16"/>
          <w:lang w:eastAsia="zh-CN"/>
        </w:rPr>
        <w:t xml:space="preserve"> </w:t>
      </w:r>
      <w:r w:rsidRPr="000C1DB2">
        <w:rPr>
          <w:rStyle w:val="StyleUnderline"/>
        </w:rPr>
        <w:t>longer protected by the U.S. nuclear umbrella</w:t>
      </w:r>
      <w:r w:rsidRPr="00B9517A">
        <w:rPr>
          <w:sz w:val="16"/>
          <w:lang w:eastAsia="zh-CN"/>
        </w:rPr>
        <w:t xml:space="preserve">, </w:t>
      </w:r>
      <w:r w:rsidRPr="000C1DB2">
        <w:rPr>
          <w:rStyle w:val="StyleUnderline"/>
        </w:rPr>
        <w:t xml:space="preserve">would be tempted to </w:t>
      </w:r>
      <w:r w:rsidRPr="000C1DB2">
        <w:rPr>
          <w:rStyle w:val="Emphasis"/>
        </w:rPr>
        <w:t>acquire nuclear weapons of their own</w:t>
      </w:r>
      <w:r w:rsidRPr="00B9517A">
        <w:rPr>
          <w:sz w:val="16"/>
          <w:lang w:eastAsia="zh-CN"/>
        </w:rPr>
        <w:t xml:space="preserve">. Unlike the progressives for retrenchment, the realists are comfortable with that result, since they see deterrence as a stabilizing force. Most Americans are not so sanguine, and rightly so. </w:t>
      </w:r>
      <w:r w:rsidRPr="00B9517A">
        <w:rPr>
          <w:rStyle w:val="StyleUnderline"/>
        </w:rPr>
        <w:t xml:space="preserve">There are good reasons to worry about </w:t>
      </w:r>
      <w:r w:rsidRPr="00B9517A">
        <w:rPr>
          <w:rStyle w:val="Emphasis"/>
        </w:rPr>
        <w:t>nuclear proliferation</w:t>
      </w:r>
      <w:r w:rsidRPr="00B9517A">
        <w:rPr>
          <w:sz w:val="16"/>
          <w:lang w:eastAsia="zh-CN"/>
        </w:rPr>
        <w:t xml:space="preserve">: </w:t>
      </w:r>
      <w:r w:rsidRPr="00B9517A">
        <w:rPr>
          <w:rStyle w:val="StyleUnderline"/>
        </w:rPr>
        <w:t xml:space="preserve">nuclear materials could end up in the hands of </w:t>
      </w:r>
      <w:r w:rsidRPr="00B9517A">
        <w:rPr>
          <w:rStyle w:val="Emphasis"/>
        </w:rPr>
        <w:t>terrorists</w:t>
      </w:r>
      <w:r w:rsidRPr="00B9517A">
        <w:rPr>
          <w:sz w:val="16"/>
          <w:lang w:eastAsia="zh-CN"/>
        </w:rPr>
        <w:t xml:space="preserve">, </w:t>
      </w:r>
      <w:r w:rsidRPr="00B9517A">
        <w:rPr>
          <w:rStyle w:val="StyleUnderline"/>
        </w:rPr>
        <w:t xml:space="preserve">states with less experience might be more prone to </w:t>
      </w:r>
      <w:r w:rsidRPr="00B9517A">
        <w:rPr>
          <w:rStyle w:val="Emphasis"/>
        </w:rPr>
        <w:t xml:space="preserve">nuclear </w:t>
      </w:r>
      <w:r w:rsidRPr="00B9517A">
        <w:rPr>
          <w:rStyle w:val="Emphasis"/>
        </w:rPr>
        <w:lastRenderedPageBreak/>
        <w:t>accidents</w:t>
      </w:r>
      <w:r w:rsidRPr="00B9517A">
        <w:rPr>
          <w:sz w:val="16"/>
          <w:lang w:eastAsia="zh-CN"/>
        </w:rPr>
        <w:t xml:space="preserve">, and </w:t>
      </w:r>
      <w:r w:rsidRPr="00B9517A">
        <w:rPr>
          <w:rStyle w:val="StyleUnderline"/>
        </w:rPr>
        <w:t xml:space="preserve">nuclear powers in close proximity have </w:t>
      </w:r>
      <w:r w:rsidRPr="00B9517A">
        <w:rPr>
          <w:rStyle w:val="Emphasis"/>
        </w:rPr>
        <w:t>shorter response times</w:t>
      </w:r>
      <w:r w:rsidRPr="00B9517A">
        <w:rPr>
          <w:rStyle w:val="StyleUnderline"/>
        </w:rPr>
        <w:t xml:space="preserve"> and thus conflicts among them have a greater chance of </w:t>
      </w:r>
      <w:r w:rsidRPr="00B9517A">
        <w:rPr>
          <w:rStyle w:val="Emphasis"/>
        </w:rPr>
        <w:t>spiraling into escalation</w:t>
      </w:r>
      <w:r w:rsidRPr="00B9517A">
        <w:rPr>
          <w:sz w:val="16"/>
          <w:lang w:eastAsia="zh-CN"/>
        </w:rPr>
        <w:t>.</w:t>
      </w:r>
    </w:p>
    <w:p w:rsidR="000D29D8" w:rsidRPr="00B9517A" w:rsidRDefault="000D29D8" w:rsidP="000D29D8">
      <w:pPr>
        <w:rPr>
          <w:sz w:val="16"/>
          <w:lang w:eastAsia="zh-CN"/>
        </w:rPr>
      </w:pPr>
      <w:r w:rsidRPr="00B9517A">
        <w:rPr>
          <w:sz w:val="16"/>
          <w:lang w:eastAsia="zh-CN"/>
        </w:rPr>
        <w:t xml:space="preserve">Third, </w:t>
      </w:r>
      <w:r w:rsidRPr="00B9517A">
        <w:rPr>
          <w:rStyle w:val="StyleUnderline"/>
        </w:rPr>
        <w:t xml:space="preserve">retrenchment would heighten </w:t>
      </w:r>
      <w:r w:rsidRPr="00B9517A">
        <w:rPr>
          <w:rStyle w:val="Emphasis"/>
        </w:rPr>
        <w:t>nationalism</w:t>
      </w:r>
      <w:r w:rsidRPr="00B9517A">
        <w:rPr>
          <w:rStyle w:val="StyleUnderline"/>
        </w:rPr>
        <w:t xml:space="preserve"> and </w:t>
      </w:r>
      <w:r w:rsidRPr="00B9517A">
        <w:rPr>
          <w:rStyle w:val="Emphasis"/>
        </w:rPr>
        <w:t>xenophobia</w:t>
      </w:r>
      <w:r w:rsidRPr="00B9517A">
        <w:rPr>
          <w:sz w:val="16"/>
          <w:lang w:eastAsia="zh-CN"/>
        </w:rPr>
        <w:t xml:space="preserve">. </w:t>
      </w:r>
      <w:r w:rsidRPr="00B9517A">
        <w:rPr>
          <w:rStyle w:val="StyleUnderline"/>
        </w:rPr>
        <w:t>In Europe, a U.S. withdrawal would send the message that every country must fend for itself</w:t>
      </w:r>
      <w:r w:rsidRPr="00B9517A">
        <w:rPr>
          <w:sz w:val="16"/>
          <w:lang w:eastAsia="zh-CN"/>
        </w:rPr>
        <w:t xml:space="preserve">. </w:t>
      </w:r>
      <w:r w:rsidRPr="00B9517A">
        <w:rPr>
          <w:rStyle w:val="StyleUnderline"/>
        </w:rPr>
        <w:t>It would therefore empower the far-right groups already making this claim</w:t>
      </w:r>
      <w:r w:rsidRPr="00B9517A">
        <w:rPr>
          <w:sz w:val="16"/>
          <w:lang w:eastAsia="zh-CN"/>
        </w:rPr>
        <w:t xml:space="preserve">—such as the Alternative for Germany, the League in Italy, and the National Front in France—while </w:t>
      </w:r>
      <w:r w:rsidRPr="00B9517A">
        <w:rPr>
          <w:rStyle w:val="StyleUnderline"/>
        </w:rPr>
        <w:t>undermining the centrist democratic leaders there who told their populations that they could rely on the United States and NATO</w:t>
      </w:r>
      <w:r w:rsidRPr="00B9517A">
        <w:rPr>
          <w:sz w:val="16"/>
          <w:lang w:eastAsia="zh-CN"/>
        </w:rPr>
        <w:t xml:space="preserve">. As a result, </w:t>
      </w:r>
      <w:r w:rsidRPr="00B9517A">
        <w:rPr>
          <w:rStyle w:val="StyleUnderline"/>
        </w:rPr>
        <w:t xml:space="preserve">Washington would lose leverage over the </w:t>
      </w:r>
      <w:r w:rsidRPr="00B9517A">
        <w:rPr>
          <w:rStyle w:val="Emphasis"/>
        </w:rPr>
        <w:t>domestic politics of individual allies</w:t>
      </w:r>
      <w:r w:rsidRPr="00B9517A">
        <w:rPr>
          <w:rStyle w:val="StyleUnderline"/>
        </w:rPr>
        <w:t xml:space="preserve">, particularly younger and more fragile democracies such as </w:t>
      </w:r>
      <w:r w:rsidRPr="00B9517A">
        <w:rPr>
          <w:rStyle w:val="Emphasis"/>
        </w:rPr>
        <w:t>Poland</w:t>
      </w:r>
      <w:r w:rsidRPr="00B9517A">
        <w:rPr>
          <w:sz w:val="16"/>
          <w:lang w:eastAsia="zh-CN"/>
        </w:rPr>
        <w:t>. And since these nationalist populist groups are almost always protectionist, retrenchment would damage U.S. economic interests, as well. Even more alarming, many of the right-wing nationalists that retrenchment would empower have called for greater accommodation of China and Russia.</w:t>
      </w:r>
    </w:p>
    <w:p w:rsidR="000D29D8" w:rsidRPr="00B9517A" w:rsidRDefault="000D29D8" w:rsidP="000D29D8">
      <w:pPr>
        <w:rPr>
          <w:sz w:val="16"/>
          <w:lang w:eastAsia="zh-CN"/>
        </w:rPr>
      </w:pPr>
      <w:r w:rsidRPr="00B9517A">
        <w:rPr>
          <w:sz w:val="16"/>
          <w:lang w:eastAsia="zh-CN"/>
        </w:rPr>
        <w:t xml:space="preserve">A fourth problem concerns regional stability after global retrenchment. </w:t>
      </w:r>
      <w:r w:rsidRPr="00B9517A">
        <w:rPr>
          <w:rStyle w:val="StyleUnderline"/>
        </w:rPr>
        <w:t xml:space="preserve">The most likely end state is a spheres-of-influence system, whereby </w:t>
      </w:r>
      <w:r w:rsidRPr="00B9517A">
        <w:rPr>
          <w:rStyle w:val="Emphasis"/>
        </w:rPr>
        <w:t>China and Russia dominate their neighbors</w:t>
      </w:r>
      <w:r w:rsidRPr="00B9517A">
        <w:rPr>
          <w:rStyle w:val="StyleUnderline"/>
        </w:rPr>
        <w:t xml:space="preserve">, but such an order is </w:t>
      </w:r>
      <w:r w:rsidRPr="00B9517A">
        <w:rPr>
          <w:rStyle w:val="Emphasis"/>
        </w:rPr>
        <w:t>inherently unstable</w:t>
      </w:r>
      <w:r w:rsidRPr="00B9517A">
        <w:rPr>
          <w:sz w:val="16"/>
          <w:lang w:eastAsia="zh-CN"/>
        </w:rPr>
        <w:t xml:space="preserve">. The lines of demarcation for such spheres tend to be unclear, and there is no guarantee that China and Russia will not seek to move them outward over time. Moreover, the United States cannot simply grant other major powers a sphere of influence—the countries that would fall into those realms have agency, too. If the United States ceded Taiwan to China, for example, the Taiwanese people could say no. The current U.S. policy toward the country is working and may be sustainable. </w:t>
      </w:r>
      <w:r w:rsidRPr="00B9517A">
        <w:rPr>
          <w:rStyle w:val="StyleUnderline"/>
        </w:rPr>
        <w:t xml:space="preserve">Withdrawing support from Taiwan against its will would </w:t>
      </w:r>
      <w:r w:rsidRPr="00B9517A">
        <w:rPr>
          <w:rStyle w:val="Emphasis"/>
        </w:rPr>
        <w:t>plunge cross-strait relations into chaos</w:t>
      </w:r>
      <w:r w:rsidRPr="00B9517A">
        <w:rPr>
          <w:sz w:val="16"/>
          <w:lang w:eastAsia="zh-CN"/>
        </w:rPr>
        <w:t>. The entire idea of letting regional powers have their own spheres of influence has an imperial air that is at odds with modern principles of sovereignty and international law.</w:t>
      </w:r>
    </w:p>
    <w:p w:rsidR="000D29D8" w:rsidRPr="00B9517A" w:rsidRDefault="000D29D8" w:rsidP="000D29D8">
      <w:pPr>
        <w:rPr>
          <w:sz w:val="16"/>
          <w:lang w:eastAsia="zh-CN"/>
        </w:rPr>
      </w:pPr>
      <w:r w:rsidRPr="00B9517A">
        <w:rPr>
          <w:sz w:val="16"/>
          <w:lang w:eastAsia="zh-CN"/>
        </w:rPr>
        <w:t xml:space="preserve">A fifth problem with </w:t>
      </w:r>
      <w:r w:rsidRPr="00B9517A">
        <w:rPr>
          <w:rStyle w:val="StyleUnderline"/>
        </w:rPr>
        <w:t>retrenchment</w:t>
      </w:r>
      <w:r w:rsidRPr="00B9517A">
        <w:rPr>
          <w:sz w:val="16"/>
          <w:lang w:eastAsia="zh-CN"/>
        </w:rPr>
        <w:t xml:space="preserve"> is that it </w:t>
      </w:r>
      <w:r w:rsidRPr="00B9517A">
        <w:rPr>
          <w:rStyle w:val="StyleUnderline"/>
        </w:rPr>
        <w:t>lacks domestic support</w:t>
      </w:r>
      <w:r w:rsidRPr="00B9517A">
        <w:rPr>
          <w:sz w:val="16"/>
          <w:lang w:eastAsia="zh-CN"/>
        </w:rPr>
        <w:t xml:space="preserve">. The American people may favor greater burden sharing, but there is no evidence that they are onboard with a withdrawal from Europe and Asia. As a survey conducted in 2019 by the Chicago Council on Global Affairs found, </w:t>
      </w:r>
      <w:r w:rsidRPr="00B9517A">
        <w:rPr>
          <w:rStyle w:val="StyleUnderline"/>
        </w:rPr>
        <w:t xml:space="preserve">seven out of ten Americans believe that maintaining </w:t>
      </w:r>
      <w:r w:rsidRPr="00B9517A">
        <w:rPr>
          <w:rStyle w:val="Emphasis"/>
        </w:rPr>
        <w:t>military superiority makes the United States safer</w:t>
      </w:r>
      <w:r w:rsidRPr="00B9517A">
        <w:rPr>
          <w:sz w:val="16"/>
          <w:lang w:eastAsia="zh-CN"/>
        </w:rPr>
        <w:t xml:space="preserve">, and almost </w:t>
      </w:r>
      <w:r w:rsidRPr="00B9517A">
        <w:rPr>
          <w:rStyle w:val="StyleUnderline"/>
        </w:rPr>
        <w:t xml:space="preserve">three-quarters think that </w:t>
      </w:r>
      <w:r w:rsidRPr="00B9517A">
        <w:rPr>
          <w:rStyle w:val="Emphasis"/>
        </w:rPr>
        <w:t>alliances contribute to U.S. security</w:t>
      </w:r>
      <w:r w:rsidRPr="00B9517A">
        <w:rPr>
          <w:sz w:val="16"/>
        </w:rPr>
        <w:t xml:space="preserve">. A 2019 Eurasia Group Foundation poll found that over </w:t>
      </w:r>
      <w:r w:rsidRPr="00B9517A">
        <w:rPr>
          <w:rStyle w:val="Emphasis"/>
        </w:rPr>
        <w:t>60 percent of Americans want to maintain or increase defense spending</w:t>
      </w:r>
      <w:r w:rsidRPr="00B9517A">
        <w:rPr>
          <w:sz w:val="16"/>
        </w:rPr>
        <w:t>. As it became apparent that</w:t>
      </w:r>
      <w:r w:rsidRPr="00B9517A">
        <w:rPr>
          <w:sz w:val="16"/>
          <w:lang w:eastAsia="zh-CN"/>
        </w:rPr>
        <w:t xml:space="preserve"> China and Russia would benefit from this shift toward retrenchment, and as the United States’ democratic allies objected to its withdrawal, the domestic political backlash would grow. One result could be a prolonged foreign policy debate that would cause the United States to oscillate between retrenchment and reengagement, creating uncertainty about its commitments and thus raising the risk of miscalculation by Washington, its allies, or its rivals.</w:t>
      </w:r>
    </w:p>
    <w:p w:rsidR="000D29D8" w:rsidRPr="00B9517A" w:rsidRDefault="000D29D8" w:rsidP="000D29D8">
      <w:pPr>
        <w:rPr>
          <w:sz w:val="16"/>
          <w:lang w:eastAsia="zh-CN"/>
        </w:rPr>
      </w:pPr>
      <w:r w:rsidRPr="00B9517A">
        <w:rPr>
          <w:sz w:val="16"/>
          <w:lang w:eastAsia="zh-CN"/>
        </w:rPr>
        <w:t xml:space="preserve">Realist and progressive retrenchers like to argue that the architects of the United States’ postwar foreign policy naively sought to remake the world in its image. But the real revisionists are those who argue for retrenchment, a geopolitical experiment of unprecedented scale in modern history. If this camp were to have its way, Europe and Asia—two stable, peaceful, and prosperous regions that form the two main pillars of the U.S.-led order—would be plunged into an era of uncertainty. </w:t>
      </w:r>
    </w:p>
    <w:p w:rsidR="000D29D8" w:rsidRPr="00FB0345" w:rsidRDefault="000D29D8" w:rsidP="000D29D8">
      <w:pPr>
        <w:pStyle w:val="Heading4"/>
        <w:rPr>
          <w:lang w:eastAsia="zh-CN"/>
        </w:rPr>
      </w:pPr>
      <w:r>
        <w:rPr>
          <w:lang w:eastAsia="zh-CN"/>
        </w:rPr>
        <w:t xml:space="preserve">America’s </w:t>
      </w:r>
      <w:r w:rsidRPr="00F32346">
        <w:rPr>
          <w:u w:val="single"/>
          <w:lang w:eastAsia="zh-CN"/>
        </w:rPr>
        <w:t>unparalleled wealth</w:t>
      </w:r>
      <w:r>
        <w:rPr>
          <w:lang w:eastAsia="zh-CN"/>
        </w:rPr>
        <w:t xml:space="preserve"> and </w:t>
      </w:r>
      <w:r w:rsidRPr="00F32346">
        <w:rPr>
          <w:u w:val="single"/>
          <w:lang w:eastAsia="zh-CN"/>
        </w:rPr>
        <w:t>democratic values</w:t>
      </w:r>
      <w:r>
        <w:rPr>
          <w:lang w:eastAsia="zh-CN"/>
        </w:rPr>
        <w:t xml:space="preserve"> creates </w:t>
      </w:r>
      <w:r w:rsidRPr="00F32346">
        <w:rPr>
          <w:u w:val="single"/>
          <w:lang w:eastAsia="zh-CN"/>
        </w:rPr>
        <w:t>global stability</w:t>
      </w:r>
      <w:r>
        <w:rPr>
          <w:lang w:eastAsia="zh-CN"/>
        </w:rPr>
        <w:t xml:space="preserve"> and gives newly liberated countries a chance to succeed. This acts as a counterbalance to </w:t>
      </w:r>
      <w:r w:rsidRPr="00F32346">
        <w:rPr>
          <w:u w:val="single"/>
          <w:lang w:eastAsia="zh-CN"/>
        </w:rPr>
        <w:t>authoritarian regimes</w:t>
      </w:r>
      <w:r>
        <w:rPr>
          <w:lang w:eastAsia="zh-CN"/>
        </w:rPr>
        <w:t xml:space="preserve"> like Russia and China.</w:t>
      </w:r>
    </w:p>
    <w:p w:rsidR="000D29D8" w:rsidRPr="00611B0B" w:rsidRDefault="000D29D8" w:rsidP="000D29D8">
      <w:pPr>
        <w:rPr>
          <w:lang w:eastAsia="zh-CN"/>
        </w:rPr>
      </w:pPr>
      <w:r>
        <w:rPr>
          <w:lang w:eastAsia="zh-CN"/>
        </w:rPr>
        <w:t xml:space="preserve">Robert </w:t>
      </w:r>
      <w:r w:rsidRPr="00611B0B">
        <w:rPr>
          <w:rStyle w:val="Style13ptBold"/>
        </w:rPr>
        <w:t>Kagan</w:t>
      </w:r>
      <w:r>
        <w:rPr>
          <w:lang w:eastAsia="zh-CN"/>
        </w:rPr>
        <w:t xml:space="preserve">, </w:t>
      </w:r>
      <w:r w:rsidRPr="00611B0B">
        <w:rPr>
          <w:rStyle w:val="Style13ptBold"/>
        </w:rPr>
        <w:t>22</w:t>
      </w:r>
      <w:r>
        <w:rPr>
          <w:lang w:eastAsia="zh-CN"/>
        </w:rPr>
        <w:t xml:space="preserve"> – Robert Kagan is a senior fellow at the Brookings Institution and an editor at large for The Washington Post. His latest book is “The Ghost at the Feast: America and the Collapse of World Order, 1900-1941.” (Robert Kagan, “The Price of Hegemony,” Foreign Affairs, 4-6-2022, Available Online: https://www.foreignaffairs.com/articles/ukraine/2022-04-06/russia-ukraine-war-price-hegemony, Accessed: 7-8-2024)//ilake-mc</w:t>
      </w:r>
    </w:p>
    <w:p w:rsidR="000D29D8" w:rsidRPr="00FB0345" w:rsidRDefault="000D29D8" w:rsidP="000D29D8">
      <w:pPr>
        <w:rPr>
          <w:sz w:val="16"/>
          <w:lang w:eastAsia="zh-CN"/>
        </w:rPr>
      </w:pPr>
      <w:r w:rsidRPr="000E2CD1">
        <w:rPr>
          <w:rStyle w:val="StyleUnderline"/>
          <w:highlight w:val="cyan"/>
        </w:rPr>
        <w:t>For critics of American power</w:t>
      </w:r>
      <w:r w:rsidRPr="00E83412">
        <w:rPr>
          <w:rStyle w:val="StyleUnderline"/>
        </w:rPr>
        <w:t xml:space="preserve">, </w:t>
      </w:r>
      <w:r w:rsidRPr="000E2CD1">
        <w:rPr>
          <w:rStyle w:val="StyleUnderline"/>
          <w:highlight w:val="cyan"/>
        </w:rPr>
        <w:t>the best way for</w:t>
      </w:r>
      <w:r w:rsidRPr="00E83412">
        <w:rPr>
          <w:rStyle w:val="StyleUnderline"/>
        </w:rPr>
        <w:t xml:space="preserve"> the </w:t>
      </w:r>
      <w:r w:rsidRPr="000E2CD1">
        <w:rPr>
          <w:rStyle w:val="StyleUnderline"/>
          <w:highlight w:val="cyan"/>
        </w:rPr>
        <w:t>U</w:t>
      </w:r>
      <w:r w:rsidRPr="00E83412">
        <w:rPr>
          <w:rStyle w:val="StyleUnderline"/>
        </w:rPr>
        <w:t xml:space="preserve">nited </w:t>
      </w:r>
      <w:r w:rsidRPr="000E2CD1">
        <w:rPr>
          <w:rStyle w:val="StyleUnderline"/>
          <w:highlight w:val="cyan"/>
        </w:rPr>
        <w:t>S</w:t>
      </w:r>
      <w:r w:rsidRPr="00E83412">
        <w:rPr>
          <w:rStyle w:val="StyleUnderline"/>
        </w:rPr>
        <w:t xml:space="preserve">tates </w:t>
      </w:r>
      <w:r w:rsidRPr="000E2CD1">
        <w:rPr>
          <w:rStyle w:val="StyleUnderline"/>
          <w:highlight w:val="cyan"/>
        </w:rPr>
        <w:t>to cope is</w:t>
      </w:r>
      <w:r w:rsidRPr="00E83412">
        <w:rPr>
          <w:rStyle w:val="StyleUnderline"/>
        </w:rPr>
        <w:t xml:space="preserve"> for it to retrench its position in the world, </w:t>
      </w:r>
      <w:r w:rsidRPr="000E2CD1">
        <w:rPr>
          <w:rStyle w:val="StyleUnderline"/>
          <w:highlight w:val="cyan"/>
        </w:rPr>
        <w:t>divest itself of overseas obligations</w:t>
      </w:r>
      <w:r w:rsidRPr="00E83412">
        <w:rPr>
          <w:rStyle w:val="StyleUnderline"/>
        </w:rPr>
        <w:t xml:space="preserve"> that others ought to handle, and serve, at most, as a </w:t>
      </w:r>
      <w:r w:rsidRPr="00E83412">
        <w:rPr>
          <w:rStyle w:val="StyleUnderline"/>
        </w:rPr>
        <w:lastRenderedPageBreak/>
        <w:t>distant offshore balancer</w:t>
      </w:r>
      <w:r w:rsidRPr="00FB0345">
        <w:rPr>
          <w:sz w:val="16"/>
          <w:lang w:eastAsia="zh-CN"/>
        </w:rPr>
        <w:t xml:space="preserve">. </w:t>
      </w:r>
      <w:r w:rsidRPr="00E83412">
        <w:rPr>
          <w:rStyle w:val="StyleUnderline"/>
        </w:rPr>
        <w:t>These critics would grant China and Russia their own regional spheres of interest in East Asia and Europe and focus the United States’ attention on defending its borders and improving the well-being of Americans</w:t>
      </w:r>
      <w:r w:rsidRPr="00FB0345">
        <w:rPr>
          <w:sz w:val="16"/>
          <w:lang w:eastAsia="zh-CN"/>
        </w:rPr>
        <w:t xml:space="preserve">. </w:t>
      </w:r>
      <w:r w:rsidRPr="00E83412">
        <w:rPr>
          <w:rStyle w:val="StyleUnderline"/>
        </w:rPr>
        <w:t xml:space="preserve">But </w:t>
      </w:r>
      <w:r w:rsidRPr="000E2CD1">
        <w:rPr>
          <w:rStyle w:val="StyleUnderline"/>
          <w:highlight w:val="cyan"/>
        </w:rPr>
        <w:t>there is a core of</w:t>
      </w:r>
      <w:r w:rsidRPr="00E83412">
        <w:rPr>
          <w:rStyle w:val="StyleUnderline"/>
        </w:rPr>
        <w:t xml:space="preserve"> </w:t>
      </w:r>
      <w:r w:rsidRPr="000E2CD1">
        <w:rPr>
          <w:rStyle w:val="Emphasis"/>
          <w:highlight w:val="cyan"/>
        </w:rPr>
        <w:t>unrealism to this “realist” prescription</w:t>
      </w:r>
      <w:r w:rsidRPr="00E83412">
        <w:rPr>
          <w:rStyle w:val="StyleUnderline"/>
        </w:rPr>
        <w:t xml:space="preserve">: </w:t>
      </w:r>
      <w:r w:rsidRPr="000E2CD1">
        <w:rPr>
          <w:rStyle w:val="StyleUnderline"/>
          <w:highlight w:val="cyan"/>
        </w:rPr>
        <w:t xml:space="preserve">it doesn’t reflect the </w:t>
      </w:r>
      <w:r w:rsidRPr="000E2CD1">
        <w:rPr>
          <w:rStyle w:val="Emphasis"/>
          <w:highlight w:val="cyan"/>
        </w:rPr>
        <w:t>true nature of global power</w:t>
      </w:r>
      <w:r w:rsidRPr="00E83412">
        <w:rPr>
          <w:rStyle w:val="StyleUnderline"/>
        </w:rPr>
        <w:t xml:space="preserve"> and influence that has characterized most of the post–Cold War era and that still governs the world today</w:t>
      </w:r>
      <w:r w:rsidRPr="00FB0345">
        <w:rPr>
          <w:sz w:val="16"/>
          <w:lang w:eastAsia="zh-CN"/>
        </w:rPr>
        <w:t xml:space="preserve">. </w:t>
      </w:r>
      <w:r w:rsidRPr="00E83412">
        <w:rPr>
          <w:rStyle w:val="StyleUnderline"/>
        </w:rPr>
        <w:t>The United States was already the only true global superpower during the Cold War</w:t>
      </w:r>
      <w:r w:rsidRPr="00FB0345">
        <w:rPr>
          <w:sz w:val="16"/>
          <w:lang w:eastAsia="zh-CN"/>
        </w:rPr>
        <w:t xml:space="preserve">, with its unparalleled wealth and might and its extensive international alliances. </w:t>
      </w:r>
      <w:r w:rsidRPr="00E83412">
        <w:rPr>
          <w:rStyle w:val="StyleUnderline"/>
        </w:rPr>
        <w:t xml:space="preserve">The </w:t>
      </w:r>
      <w:r w:rsidRPr="000E2CD1">
        <w:rPr>
          <w:rStyle w:val="StyleUnderline"/>
          <w:highlight w:val="cyan"/>
        </w:rPr>
        <w:t xml:space="preserve">collapse of the Soviet Union only </w:t>
      </w:r>
      <w:r w:rsidRPr="000E2CD1">
        <w:rPr>
          <w:rStyle w:val="Emphasis"/>
          <w:highlight w:val="cyan"/>
        </w:rPr>
        <w:t>enhanced U.S.</w:t>
      </w:r>
      <w:r w:rsidRPr="00E83412">
        <w:rPr>
          <w:rStyle w:val="Emphasis"/>
        </w:rPr>
        <w:t xml:space="preserve"> global </w:t>
      </w:r>
      <w:r w:rsidRPr="000E2CD1">
        <w:rPr>
          <w:rStyle w:val="Emphasis"/>
          <w:highlight w:val="cyan"/>
        </w:rPr>
        <w:t>heg</w:t>
      </w:r>
      <w:r w:rsidRPr="00E83412">
        <w:rPr>
          <w:rStyle w:val="Emphasis"/>
        </w:rPr>
        <w:t>emony</w:t>
      </w:r>
      <w:r w:rsidRPr="00FB0345">
        <w:rPr>
          <w:sz w:val="16"/>
          <w:lang w:eastAsia="zh-CN"/>
        </w:rPr>
        <w:t xml:space="preserve">—and not because Washington eagerly stepped in to fill the vacuum left by Moscow’s weakness. Instead, the collapse expanded U.S. influence because </w:t>
      </w:r>
      <w:r w:rsidRPr="00E83412">
        <w:rPr>
          <w:rStyle w:val="StyleUnderline"/>
        </w:rPr>
        <w:t xml:space="preserve">the United States’ </w:t>
      </w:r>
      <w:r w:rsidRPr="000E2CD1">
        <w:rPr>
          <w:rStyle w:val="StyleUnderline"/>
          <w:highlight w:val="cyan"/>
        </w:rPr>
        <w:t>combination of power and democratic beliefs made the country attractive to those seeking</w:t>
      </w:r>
      <w:r w:rsidRPr="00E83412">
        <w:rPr>
          <w:rStyle w:val="StyleUnderline"/>
        </w:rPr>
        <w:t xml:space="preserve"> </w:t>
      </w:r>
      <w:r w:rsidRPr="000E2CD1">
        <w:rPr>
          <w:rStyle w:val="Emphasis"/>
          <w:highlight w:val="cyan"/>
        </w:rPr>
        <w:t>security, prosperity, freedom, and autonomy</w:t>
      </w:r>
      <w:r w:rsidRPr="00FB0345">
        <w:rPr>
          <w:sz w:val="16"/>
          <w:lang w:eastAsia="zh-CN"/>
        </w:rPr>
        <w:t>. The United States is therefore an imposing obstacle to a Russia seeking to regain its lost influence.</w:t>
      </w:r>
    </w:p>
    <w:p w:rsidR="000D29D8" w:rsidRDefault="000D29D8" w:rsidP="000D29D8">
      <w:pPr>
        <w:rPr>
          <w:sz w:val="16"/>
          <w:lang w:eastAsia="zh-CN"/>
        </w:rPr>
      </w:pPr>
      <w:r w:rsidRPr="00FB0345">
        <w:rPr>
          <w:sz w:val="16"/>
          <w:lang w:eastAsia="zh-CN"/>
        </w:rPr>
        <w:t xml:space="preserve">What has happened in eastern Europe over the past three decades is a testament to this reality. </w:t>
      </w:r>
      <w:r w:rsidRPr="00F5561C">
        <w:rPr>
          <w:rStyle w:val="StyleUnderline"/>
        </w:rPr>
        <w:t>Washington did not actively aspire to be the region’s dominant power</w:t>
      </w:r>
      <w:r w:rsidRPr="00FB0345">
        <w:rPr>
          <w:sz w:val="16"/>
          <w:lang w:eastAsia="zh-CN"/>
        </w:rPr>
        <w:t xml:space="preserve">. But </w:t>
      </w:r>
      <w:r w:rsidRPr="00F5561C">
        <w:rPr>
          <w:rStyle w:val="StyleUnderline"/>
        </w:rPr>
        <w:t xml:space="preserve">in the years after the Cold War, </w:t>
      </w:r>
      <w:r w:rsidRPr="000E2CD1">
        <w:rPr>
          <w:rStyle w:val="StyleUnderline"/>
          <w:highlight w:val="cyan"/>
        </w:rPr>
        <w:t xml:space="preserve">eastern Europe’s </w:t>
      </w:r>
      <w:r w:rsidRPr="00FB0345">
        <w:rPr>
          <w:rStyle w:val="StyleUnderline"/>
        </w:rPr>
        <w:t xml:space="preserve">newly </w:t>
      </w:r>
      <w:r w:rsidRPr="000E2CD1">
        <w:rPr>
          <w:rStyle w:val="StyleUnderline"/>
          <w:highlight w:val="cyan"/>
        </w:rPr>
        <w:t>liberated countries</w:t>
      </w:r>
      <w:r w:rsidRPr="00F5561C">
        <w:rPr>
          <w:rStyle w:val="StyleUnderline"/>
        </w:rPr>
        <w:t xml:space="preserve">, </w:t>
      </w:r>
      <w:r w:rsidRPr="000E2CD1">
        <w:rPr>
          <w:rStyle w:val="Emphasis"/>
          <w:highlight w:val="cyan"/>
        </w:rPr>
        <w:t>including Ukraine</w:t>
      </w:r>
      <w:r w:rsidRPr="00F5561C">
        <w:rPr>
          <w:rStyle w:val="StyleUnderline"/>
        </w:rPr>
        <w:t xml:space="preserve">, </w:t>
      </w:r>
      <w:r w:rsidRPr="000E2CD1">
        <w:rPr>
          <w:rStyle w:val="StyleUnderline"/>
          <w:highlight w:val="cyan"/>
        </w:rPr>
        <w:t>turned to the U</w:t>
      </w:r>
      <w:r w:rsidRPr="00F5561C">
        <w:rPr>
          <w:rStyle w:val="StyleUnderline"/>
        </w:rPr>
        <w:t xml:space="preserve">nited </w:t>
      </w:r>
      <w:r w:rsidRPr="000E2CD1">
        <w:rPr>
          <w:rStyle w:val="StyleUnderline"/>
          <w:highlight w:val="cyan"/>
        </w:rPr>
        <w:t>S</w:t>
      </w:r>
      <w:r w:rsidRPr="00F5561C">
        <w:rPr>
          <w:rStyle w:val="StyleUnderline"/>
        </w:rPr>
        <w:t xml:space="preserve">tates and its European allies </w:t>
      </w:r>
      <w:r w:rsidRPr="000E2CD1">
        <w:rPr>
          <w:rStyle w:val="StyleUnderline"/>
          <w:highlight w:val="cyan"/>
        </w:rPr>
        <w:t>because they believed</w:t>
      </w:r>
      <w:r w:rsidRPr="00F5561C">
        <w:rPr>
          <w:rStyle w:val="StyleUnderline"/>
        </w:rPr>
        <w:t xml:space="preserve"> that </w:t>
      </w:r>
      <w:r w:rsidRPr="000E2CD1">
        <w:rPr>
          <w:rStyle w:val="StyleUnderline"/>
          <w:highlight w:val="cyan"/>
        </w:rPr>
        <w:t>joining the transatlantic community</w:t>
      </w:r>
      <w:r w:rsidRPr="00F5561C">
        <w:rPr>
          <w:rStyle w:val="StyleUnderline"/>
        </w:rPr>
        <w:t xml:space="preserve"> was the </w:t>
      </w:r>
      <w:r w:rsidRPr="000E2CD1">
        <w:rPr>
          <w:rStyle w:val="StyleUnderline"/>
          <w:highlight w:val="cyan"/>
        </w:rPr>
        <w:t xml:space="preserve">key to </w:t>
      </w:r>
      <w:r w:rsidRPr="000E2CD1">
        <w:rPr>
          <w:rStyle w:val="Emphasis"/>
          <w:highlight w:val="cyan"/>
        </w:rPr>
        <w:t>independence</w:t>
      </w:r>
      <w:r w:rsidRPr="00F5561C">
        <w:rPr>
          <w:rStyle w:val="Emphasis"/>
        </w:rPr>
        <w:t>, democracy, and affluence</w:t>
      </w:r>
      <w:r w:rsidRPr="00FB0345">
        <w:rPr>
          <w:sz w:val="16"/>
          <w:lang w:eastAsia="zh-CN"/>
        </w:rPr>
        <w:t xml:space="preserve">. </w:t>
      </w:r>
      <w:r w:rsidRPr="00F5561C">
        <w:rPr>
          <w:rStyle w:val="StyleUnderline"/>
        </w:rPr>
        <w:t xml:space="preserve">Eastern Europeans were looking to escape </w:t>
      </w:r>
      <w:r w:rsidRPr="00F5561C">
        <w:rPr>
          <w:rStyle w:val="Emphasis"/>
        </w:rPr>
        <w:t>decades</w:t>
      </w:r>
      <w:r w:rsidRPr="00FB0345">
        <w:rPr>
          <w:sz w:val="16"/>
          <w:lang w:eastAsia="zh-CN"/>
        </w:rPr>
        <w:t>—</w:t>
      </w:r>
      <w:r w:rsidRPr="00F5561C">
        <w:rPr>
          <w:rStyle w:val="StyleUnderline"/>
        </w:rPr>
        <w:t>or</w:t>
      </w:r>
      <w:r w:rsidRPr="00FB0345">
        <w:rPr>
          <w:sz w:val="16"/>
          <w:lang w:eastAsia="zh-CN"/>
        </w:rPr>
        <w:t xml:space="preserve">, in some cases, </w:t>
      </w:r>
      <w:r w:rsidRPr="00F5561C">
        <w:rPr>
          <w:rStyle w:val="Emphasis"/>
        </w:rPr>
        <w:t>centuries</w:t>
      </w:r>
      <w:r w:rsidRPr="00FB0345">
        <w:rPr>
          <w:sz w:val="16"/>
          <w:lang w:eastAsia="zh-CN"/>
        </w:rPr>
        <w:t>—</w:t>
      </w:r>
      <w:r w:rsidRPr="00F5561C">
        <w:rPr>
          <w:rStyle w:val="StyleUnderline"/>
        </w:rPr>
        <w:t>of Russian and Soviet imperialism</w:t>
      </w:r>
      <w:r w:rsidRPr="00FB0345">
        <w:rPr>
          <w:sz w:val="16"/>
          <w:lang w:eastAsia="zh-CN"/>
        </w:rPr>
        <w:t xml:space="preserve">, and </w:t>
      </w:r>
      <w:r w:rsidRPr="000E2CD1">
        <w:rPr>
          <w:sz w:val="16"/>
          <w:highlight w:val="cyan"/>
          <w:lang w:eastAsia="zh-CN"/>
        </w:rPr>
        <w:t>a</w:t>
      </w:r>
      <w:r w:rsidRPr="000E2CD1">
        <w:rPr>
          <w:rStyle w:val="StyleUnderline"/>
          <w:highlight w:val="cyan"/>
        </w:rPr>
        <w:t>llying with Washington</w:t>
      </w:r>
      <w:r w:rsidRPr="00F5561C">
        <w:rPr>
          <w:rStyle w:val="StyleUnderline"/>
        </w:rPr>
        <w:t xml:space="preserve"> at a moment of Russian weakness </w:t>
      </w:r>
      <w:r w:rsidRPr="000E2CD1">
        <w:rPr>
          <w:rStyle w:val="StyleUnderline"/>
          <w:highlight w:val="cyan"/>
        </w:rPr>
        <w:t xml:space="preserve">afforded them a </w:t>
      </w:r>
      <w:r w:rsidRPr="000E2CD1">
        <w:rPr>
          <w:rStyle w:val="Emphasis"/>
          <w:highlight w:val="cyan"/>
        </w:rPr>
        <w:t>precious chance to</w:t>
      </w:r>
      <w:r w:rsidRPr="00F5561C">
        <w:rPr>
          <w:rStyle w:val="Emphasis"/>
        </w:rPr>
        <w:t xml:space="preserve"> </w:t>
      </w:r>
      <w:r w:rsidRPr="000E2CD1">
        <w:rPr>
          <w:rStyle w:val="Emphasis"/>
          <w:highlight w:val="cyan"/>
        </w:rPr>
        <w:t>succeed</w:t>
      </w:r>
      <w:r w:rsidRPr="00FB0345">
        <w:rPr>
          <w:sz w:val="16"/>
          <w:lang w:eastAsia="zh-CN"/>
        </w:rPr>
        <w:t xml:space="preserve">. Even if the United States had rejected their pleas to join NATO and other Western institutions, as critics insist it should have, the former Soviet satellites would have continued to resist Moscow’s attempts to corral them back into its sphere of interest, seeking whatever help from the West they could get. And </w:t>
      </w:r>
      <w:r w:rsidRPr="00F5561C">
        <w:rPr>
          <w:rStyle w:val="StyleUnderline"/>
        </w:rPr>
        <w:t>Putin</w:t>
      </w:r>
      <w:r w:rsidRPr="00FB0345">
        <w:rPr>
          <w:sz w:val="16"/>
          <w:lang w:eastAsia="zh-CN"/>
        </w:rPr>
        <w:t xml:space="preserve"> would still have </w:t>
      </w:r>
      <w:r w:rsidRPr="00F5561C">
        <w:rPr>
          <w:rStyle w:val="StyleUnderline"/>
        </w:rPr>
        <w:t>regarded the United States as the main cause of this anti-Russian behavior</w:t>
      </w:r>
      <w:r w:rsidRPr="00FB0345">
        <w:rPr>
          <w:sz w:val="16"/>
          <w:lang w:eastAsia="zh-CN"/>
        </w:rPr>
        <w:t xml:space="preserve">, </w:t>
      </w:r>
      <w:r w:rsidRPr="00F5561C">
        <w:rPr>
          <w:rStyle w:val="StyleUnderline"/>
        </w:rPr>
        <w:t xml:space="preserve">simply because the country was </w:t>
      </w:r>
      <w:r w:rsidRPr="00F5561C">
        <w:rPr>
          <w:rStyle w:val="Emphasis"/>
        </w:rPr>
        <w:t>strong enough</w:t>
      </w:r>
      <w:r w:rsidRPr="00F5561C">
        <w:rPr>
          <w:rStyle w:val="StyleUnderline"/>
        </w:rPr>
        <w:t xml:space="preserve"> to attract eastern Europeans</w:t>
      </w:r>
      <w:r w:rsidRPr="00FB0345">
        <w:rPr>
          <w:sz w:val="16"/>
          <w:lang w:eastAsia="zh-CN"/>
        </w:rPr>
        <w:t>.</w:t>
      </w:r>
    </w:p>
    <w:p w:rsidR="000D29D8" w:rsidRDefault="000D29D8" w:rsidP="000D29D8">
      <w:pPr>
        <w:pStyle w:val="Heading3"/>
      </w:pPr>
      <w:r>
        <w:lastRenderedPageBreak/>
        <w:t>Impact---Africa---2AC</w:t>
      </w:r>
    </w:p>
    <w:p w:rsidR="000D29D8" w:rsidRDefault="000D29D8" w:rsidP="000D29D8">
      <w:pPr>
        <w:pStyle w:val="Heading4"/>
      </w:pPr>
      <w:r>
        <w:t>Russia is revisionist – ceding to multipolarity risks allowing Moscow complete control over Africa</w:t>
      </w:r>
    </w:p>
    <w:p w:rsidR="000D29D8" w:rsidRDefault="000D29D8" w:rsidP="000D29D8">
      <w:r>
        <w:rPr>
          <w:rStyle w:val="Style13ptBold"/>
        </w:rPr>
        <w:t xml:space="preserve">Klyszcz 2023 </w:t>
      </w:r>
      <w:r>
        <w:t>(</w:t>
      </w:r>
      <w:r w:rsidRPr="009F6C30">
        <w:t xml:space="preserve">Ivan U. Klyszcz, </w:t>
      </w:r>
      <w:r>
        <w:t xml:space="preserve">Research fellow at the International Centre for Defence and Security (ICDS) in Tallinn, Estonia, </w:t>
      </w:r>
      <w:r w:rsidRPr="009F6C30">
        <w:t>4-6-2023, "Messianic multipolarity: Russia’s resurrected Africa doctrine – Riddle Russia", Riddle Russia, https://ridl.io/messianic-multipolarity-russia-s-resurrected-africa-doctrine/</w:t>
      </w:r>
      <w:r>
        <w:t>)</w:t>
      </w:r>
    </w:p>
    <w:p w:rsidR="000D29D8" w:rsidRPr="007017C1" w:rsidRDefault="000D29D8" w:rsidP="000D29D8">
      <w:pPr>
        <w:rPr>
          <w:sz w:val="16"/>
        </w:rPr>
      </w:pPr>
      <w:r w:rsidRPr="007017C1">
        <w:rPr>
          <w:sz w:val="16"/>
        </w:rPr>
        <w:t xml:space="preserve">The Kremlin has espoused ‘multipolarity’ as a core foreign policy concept — I would argue, pace other interpretations — precisely for this reason. Namely, </w:t>
      </w:r>
      <w:r w:rsidRPr="009F6C30">
        <w:rPr>
          <w:rStyle w:val="StyleUnderline"/>
        </w:rPr>
        <w:t>‘multipolarity’ fits into the inherent pessimism of Russian messianism</w:t>
      </w:r>
      <w:r w:rsidRPr="007017C1">
        <w:rPr>
          <w:sz w:val="16"/>
        </w:rPr>
        <w:t xml:space="preserve">. </w:t>
      </w:r>
      <w:r w:rsidRPr="009F6C30">
        <w:rPr>
          <w:rStyle w:val="StyleUnderline"/>
        </w:rPr>
        <w:t>In the Kremlin’s version, ‘multipolarity’ concerns different civilisations of ‘traditional societies’, on which the West attempts to impose its ‘globalist’ values and ‘unipolar’ and ‘colonial’ order</w:t>
      </w:r>
      <w:r w:rsidRPr="007017C1">
        <w:rPr>
          <w:sz w:val="16"/>
        </w:rPr>
        <w:t xml:space="preserve">. In this narrative, </w:t>
      </w:r>
      <w:r w:rsidRPr="009F6C30">
        <w:rPr>
          <w:rStyle w:val="StyleUnderline"/>
        </w:rPr>
        <w:t>truly sovereign states</w:t>
      </w:r>
      <w:r w:rsidRPr="007017C1">
        <w:rPr>
          <w:sz w:val="16"/>
        </w:rPr>
        <w:t xml:space="preserve"> (i.e., the great powers) </w:t>
      </w:r>
      <w:r w:rsidRPr="009F6C30">
        <w:rPr>
          <w:rStyle w:val="StyleUnderline"/>
        </w:rPr>
        <w:t>such as Russia are tasked</w:t>
      </w:r>
      <w:r w:rsidRPr="007017C1">
        <w:rPr>
          <w:sz w:val="16"/>
        </w:rPr>
        <w:t xml:space="preserve"> with the mission </w:t>
      </w:r>
      <w:r w:rsidRPr="009F6C30">
        <w:rPr>
          <w:rStyle w:val="StyleUnderline"/>
        </w:rPr>
        <w:t>to join lead the non-West ‘world majority’ for restraining the West’s imposition of ‘decadent‘ ‘globalist‘ values</w:t>
      </w:r>
      <w:r w:rsidRPr="007017C1">
        <w:rPr>
          <w:sz w:val="16"/>
        </w:rPr>
        <w:t>. (In other words, to assume the role of the katechon, that what restrains the coming of the Antichrist. Not surprisingly, as argued by Alicja Curanovic, the Russian Orthodox Church sees multipolarity as a core element of Russia’s ‘mission’ in the world.) As a pro-active ideology, ‘multipolarity’ is, simultaneously, a reality (Lavrov: multipolarity is an ‘objective and unstoppable process‘) and a political project, thwarted by the recalcitrant West (Putin: ‘multipolarity in the world is inevitable, despite attempts to prevent it’).</w:t>
      </w:r>
    </w:p>
    <w:p w:rsidR="000D29D8" w:rsidRPr="007017C1" w:rsidRDefault="000D29D8" w:rsidP="000D29D8">
      <w:pPr>
        <w:rPr>
          <w:sz w:val="16"/>
        </w:rPr>
      </w:pPr>
      <w:r w:rsidRPr="009F6C30">
        <w:rPr>
          <w:rStyle w:val="StyleUnderline"/>
        </w:rPr>
        <w:t>Africa has been routinely identified in Russian academic and policy circles as an emerging power pole in the world, and thus a participant in the ‘multipolarity’ political project</w:t>
      </w:r>
      <w:r w:rsidRPr="007017C1">
        <w:rPr>
          <w:sz w:val="16"/>
        </w:rPr>
        <w:t xml:space="preserve">. The 2023 Foreign Policy Concept alludes to this role for the continent. At the 20 March Russia-Africa interparliamentary conference, </w:t>
      </w:r>
      <w:r w:rsidRPr="009F6C30">
        <w:rPr>
          <w:rStyle w:val="StyleUnderline"/>
        </w:rPr>
        <w:t>Putin referred to ‘Africa’ as a leader in the multipolar world</w:t>
      </w:r>
      <w:r w:rsidRPr="007017C1">
        <w:rPr>
          <w:sz w:val="16"/>
        </w:rPr>
        <w:t xml:space="preserve">, hailing the continent’s large (approximately 1,2 billion people) and growing population. However, </w:t>
      </w:r>
      <w:r w:rsidRPr="009F6C30">
        <w:rPr>
          <w:rStyle w:val="StyleUnderline"/>
        </w:rPr>
        <w:t>Putin</w:t>
      </w:r>
      <w:r w:rsidRPr="007017C1">
        <w:rPr>
          <w:sz w:val="16"/>
        </w:rPr>
        <w:t xml:space="preserve">, in his 20 March speech, </w:t>
      </w:r>
      <w:r w:rsidRPr="009F6C30">
        <w:rPr>
          <w:rStyle w:val="StyleUnderline"/>
        </w:rPr>
        <w:t>spoke of Russia’s role being to ‘extend a helping hand‘ to the countries of Africa</w:t>
      </w:r>
      <w:r w:rsidRPr="007017C1">
        <w:rPr>
          <w:sz w:val="16"/>
        </w:rPr>
        <w:t xml:space="preserve">, particularly </w:t>
      </w:r>
      <w:r w:rsidRPr="009F6C30">
        <w:rPr>
          <w:rStyle w:val="StyleUnderline"/>
        </w:rPr>
        <w:t>against</w:t>
      </w:r>
      <w:r w:rsidRPr="007017C1">
        <w:rPr>
          <w:sz w:val="16"/>
        </w:rPr>
        <w:t xml:space="preserve"> the West’s ongoing ‘</w:t>
      </w:r>
      <w:r w:rsidRPr="009F6C30">
        <w:rPr>
          <w:rStyle w:val="StyleUnderline"/>
        </w:rPr>
        <w:t>neocolonialism’</w:t>
      </w:r>
      <w:r w:rsidRPr="007017C1">
        <w:rPr>
          <w:sz w:val="16"/>
        </w:rPr>
        <w:t xml:space="preserve">. The dual sense of ‘multipolarity’ is in display here. </w:t>
      </w:r>
      <w:r w:rsidRPr="009F6C30">
        <w:rPr>
          <w:rStyle w:val="StyleUnderline"/>
        </w:rPr>
        <w:t>While Africa is its own ‘pole’, it still requires assistance from Russia to stand as one</w:t>
      </w:r>
      <w:r w:rsidRPr="007017C1">
        <w:rPr>
          <w:sz w:val="16"/>
        </w:rPr>
        <w:t>.</w:t>
      </w:r>
    </w:p>
    <w:p w:rsidR="000D29D8" w:rsidRPr="007017C1" w:rsidRDefault="000D29D8" w:rsidP="000D29D8">
      <w:pPr>
        <w:rPr>
          <w:sz w:val="16"/>
        </w:rPr>
      </w:pPr>
      <w:r w:rsidRPr="007017C1">
        <w:rPr>
          <w:sz w:val="16"/>
        </w:rPr>
        <w:t>Yet, Russia struggles with the African application of its multipolarity doctrine. The UN Charter and Pan-Africanism are leading notions in African international relations, and neither one fits well together with the Russian notion of ‘multipolarity’. The UN Charter establishes a universal normative framework that emphasises the equality of all sovereign states, which does not fit well with the notion of ‘sovereignty’ in Russia’s ‘multipolarity’. Then, Pan-Africanism is a normative concept that goes against the notion of there being an African hegemon that can account for the continent. The continental institutions modelled after Pan-Africanism — notably the African Union — usually attempt to check the power of the ‘Big Five’ (Algeria, Egypt, Ethiopia, Nigeria, and BRICS member South Africa). Similarly, Russia’s understanding of ‘sovereignty’ is inimical to the solidarist aspirations in African international relations. Finally, Pan-Africanism is not necessarily, inherently anti-Western.</w:t>
      </w:r>
    </w:p>
    <w:p w:rsidR="000D29D8" w:rsidRPr="007017C1" w:rsidRDefault="000D29D8" w:rsidP="000D29D8">
      <w:pPr>
        <w:rPr>
          <w:sz w:val="16"/>
        </w:rPr>
      </w:pPr>
      <w:r w:rsidRPr="009B4821">
        <w:rPr>
          <w:rStyle w:val="StyleUnderline"/>
        </w:rPr>
        <w:t>Russian foreign policy has responded</w:t>
      </w:r>
      <w:r w:rsidRPr="007017C1">
        <w:rPr>
          <w:sz w:val="16"/>
        </w:rPr>
        <w:t xml:space="preserve"> to these struggles </w:t>
      </w:r>
      <w:r w:rsidRPr="009B4821">
        <w:rPr>
          <w:rStyle w:val="StyleUnderline"/>
        </w:rPr>
        <w:t>by co-opting or ‘hijacking‘ a certain vision of ‘Pan-Africanism’</w:t>
      </w:r>
      <w:r w:rsidRPr="007017C1">
        <w:rPr>
          <w:sz w:val="16"/>
        </w:rPr>
        <w:t xml:space="preserve">. </w:t>
      </w:r>
      <w:r w:rsidRPr="007017C1">
        <w:rPr>
          <w:rStyle w:val="StyleUnderline"/>
        </w:rPr>
        <w:t>The</w:t>
      </w:r>
      <w:r w:rsidRPr="007017C1">
        <w:rPr>
          <w:sz w:val="16"/>
        </w:rPr>
        <w:t xml:space="preserve"> </w:t>
      </w:r>
      <w:r w:rsidRPr="007017C1">
        <w:rPr>
          <w:rStyle w:val="StyleUnderline"/>
        </w:rPr>
        <w:t>2019 leaked Wagner Africa papers hint at what are Russia’s attempts at marrying its notion of ‘multipolarity’ with its interpretation of ‘Pan-Africanism’</w:t>
      </w:r>
      <w:r w:rsidRPr="007017C1">
        <w:rPr>
          <w:sz w:val="16"/>
        </w:rPr>
        <w:t>. Namely, the exclusion of Western powers from Africa under the guise of African ‘sovereignty‘. On this element, there are some core similarities between Moscow’s current and Cold War-era Africa policies: a scope that includes all of Africa, and an emphasis on the continent’s sovereignty.</w:t>
      </w:r>
    </w:p>
    <w:p w:rsidR="000D29D8" w:rsidRPr="007017C1" w:rsidRDefault="000D29D8" w:rsidP="000D29D8">
      <w:pPr>
        <w:rPr>
          <w:sz w:val="16"/>
        </w:rPr>
      </w:pPr>
      <w:r w:rsidRPr="007017C1">
        <w:rPr>
          <w:sz w:val="16"/>
        </w:rPr>
        <w:t>Messianism: the policy. Russia and ‘Pan-Africanism’</w:t>
      </w:r>
    </w:p>
    <w:p w:rsidR="000D29D8" w:rsidRPr="007017C1" w:rsidRDefault="000D29D8" w:rsidP="000D29D8">
      <w:pPr>
        <w:rPr>
          <w:sz w:val="16"/>
        </w:rPr>
      </w:pPr>
      <w:r w:rsidRPr="009B4821">
        <w:rPr>
          <w:rStyle w:val="StyleUnderline"/>
        </w:rPr>
        <w:t>The Kremlin’s understanding of ‘multipolarity’ in Africa is especially visible in two policies: adopting a continental scope and courting ‘Pan-African’ political entrepreneurs</w:t>
      </w:r>
      <w:r w:rsidRPr="007017C1">
        <w:rPr>
          <w:sz w:val="16"/>
        </w:rPr>
        <w:t>. Both choices respond to a mixture of cost-benefit analysis and Russia’s messianic foreign policy.</w:t>
      </w:r>
    </w:p>
    <w:p w:rsidR="000D29D8" w:rsidRPr="007017C1" w:rsidRDefault="000D29D8" w:rsidP="000D29D8">
      <w:pPr>
        <w:rPr>
          <w:sz w:val="16"/>
        </w:rPr>
      </w:pPr>
      <w:r w:rsidRPr="007017C1">
        <w:rPr>
          <w:rStyle w:val="StyleUnderline"/>
        </w:rPr>
        <w:t>Russia’s African diplomacy indeed boasts a continental scope</w:t>
      </w:r>
      <w:r w:rsidRPr="007017C1">
        <w:rPr>
          <w:sz w:val="16"/>
        </w:rPr>
        <w:t xml:space="preserve">. This was conspicuously on display during the 2019 Russia-Africa Summit, when representatives of all African states travelled to the Sochi Olympic Village, including 43 heads of state. Most recently, the 2023 Russia-Africa parliamentarian summit hosted delegations from 37 different countries. </w:t>
      </w:r>
      <w:r w:rsidRPr="007017C1">
        <w:rPr>
          <w:rStyle w:val="StyleUnderline"/>
        </w:rPr>
        <w:t>Russia is invested in securing a similar participation in the 2023 second Russia-Africa Summit.</w:t>
      </w:r>
      <w:r w:rsidRPr="007017C1">
        <w:rPr>
          <w:sz w:val="16"/>
        </w:rPr>
        <w:t xml:space="preserve"> This continental scale is meant to emulate the scope of the United </w:t>
      </w:r>
      <w:r w:rsidRPr="007017C1">
        <w:rPr>
          <w:sz w:val="16"/>
        </w:rPr>
        <w:lastRenderedPageBreak/>
        <w:t xml:space="preserve">States (e.g., AFROCOM), thus portraying Russia as a peer great power. At the same time, to approach the continent as a group brackets all the African states into one ‘African’ ‘sovereign’ choice, namely, of engaging Russia as a decision made by Africa as a singular ‘pole’. </w:t>
      </w:r>
      <w:r w:rsidRPr="009B4821">
        <w:rPr>
          <w:rStyle w:val="StyleUnderline"/>
        </w:rPr>
        <w:t>Russia’s continental approach to African affairs helps Moscow bolster is great power claims, but often fails to deliver benefit</w:t>
      </w:r>
      <w:r w:rsidRPr="007017C1">
        <w:rPr>
          <w:sz w:val="16"/>
        </w:rPr>
        <w:t>s, especially for ordinary Africans. Alternative formats (i.e., not continental) are possible, privileging other uniting factors.</w:t>
      </w:r>
    </w:p>
    <w:p w:rsidR="000D29D8" w:rsidRPr="007017C1" w:rsidRDefault="000D29D8" w:rsidP="000D29D8">
      <w:pPr>
        <w:rPr>
          <w:sz w:val="16"/>
        </w:rPr>
      </w:pPr>
      <w:r w:rsidRPr="009B4821">
        <w:rPr>
          <w:rStyle w:val="StyleUnderline"/>
        </w:rPr>
        <w:t>Patronising ‘Pan-African’ political entrepreneurs is related to the Kremlin’s long-standing courting and co-opting of radical intellectuals and political movements</w:t>
      </w:r>
      <w:r w:rsidRPr="007017C1">
        <w:rPr>
          <w:sz w:val="16"/>
        </w:rPr>
        <w:t xml:space="preserve">, such as the Western far-right. It should be no surprise then that Moscow is making common cause with radical political entrepreneurs in Africa, too. In fact, </w:t>
      </w:r>
      <w:r w:rsidRPr="007017C1">
        <w:rPr>
          <w:rStyle w:val="StyleUnderline"/>
        </w:rPr>
        <w:t xml:space="preserve">there is a far-right bent in the Kremlin’s ‘Pan-Africanism’, starting with the conservative bias subjacent in the notion of ‘multipolarity’. </w:t>
      </w:r>
      <w:r w:rsidRPr="007017C1">
        <w:rPr>
          <w:sz w:val="16"/>
        </w:rPr>
        <w:t>(Crypto-fascist oligarch Konstantin Malofeev was a speaker and one of the sponsors of the 2019 Russia-Africa Summit, for instance.) This courting is a policy implemented directly by Russian embassies on the continent. For example, in the Democratic Republic of Congo, on 28 March 2023, the Russian embassy held an event on Africa as a world pole, inviting a member of parliament and local ‘activists’.</w:t>
      </w:r>
    </w:p>
    <w:p w:rsidR="000D29D8" w:rsidRPr="007017C1" w:rsidRDefault="000D29D8" w:rsidP="000D29D8">
      <w:pPr>
        <w:rPr>
          <w:sz w:val="16"/>
        </w:rPr>
      </w:pPr>
      <w:r w:rsidRPr="007017C1">
        <w:rPr>
          <w:rStyle w:val="StyleUnderline"/>
        </w:rPr>
        <w:t>One prominent Russian client is</w:t>
      </w:r>
      <w:r w:rsidRPr="007017C1">
        <w:rPr>
          <w:sz w:val="16"/>
        </w:rPr>
        <w:t xml:space="preserve"> Stellio Gilles Capoсhichi, better known for his alias, ‘Kémi </w:t>
      </w:r>
      <w:r w:rsidRPr="007017C1">
        <w:rPr>
          <w:rStyle w:val="StyleUnderline"/>
        </w:rPr>
        <w:t>Séba’</w:t>
      </w:r>
      <w:r w:rsidRPr="007017C1">
        <w:rPr>
          <w:sz w:val="16"/>
        </w:rPr>
        <w:t xml:space="preserve">. The French-Beninois </w:t>
      </w:r>
      <w:r w:rsidRPr="007017C1">
        <w:rPr>
          <w:rStyle w:val="StyleUnderline"/>
        </w:rPr>
        <w:t>self-proclaimed ‘Pan-Africanist‘ political entrepreneu</w:t>
      </w:r>
      <w:r w:rsidRPr="007017C1">
        <w:rPr>
          <w:sz w:val="16"/>
        </w:rPr>
        <w:t>r has been active for two decades, today heading the organisation Urgences panafricanistes or Urpanaf. Séba’s platform has consistently been one of Antisemitism, making common cause with European white nationalist groups, and recently praising the Burkina Faso and Mali juntas. A 2019 report by Proekt Media lists twelve branches of Urpanaf, with new ones opening later in the Democratic Republic of Congo, including in the Kivus.</w:t>
      </w:r>
    </w:p>
    <w:p w:rsidR="000D29D8" w:rsidRPr="007017C1" w:rsidRDefault="000D29D8" w:rsidP="000D29D8">
      <w:pPr>
        <w:rPr>
          <w:sz w:val="16"/>
        </w:rPr>
      </w:pPr>
      <w:r w:rsidRPr="007017C1">
        <w:rPr>
          <w:sz w:val="16"/>
        </w:rPr>
        <w:t xml:space="preserve">At each step, a shared civilisational discourse has brought Séba and his Russian counterparts together. The content of Séba’s ideology hinges on demanding the separation of black people from the West and globalisation, and to ‘return‘ to Africa, including physically. </w:t>
      </w:r>
      <w:r w:rsidRPr="009B4821">
        <w:rPr>
          <w:rStyle w:val="StyleUnderline"/>
        </w:rPr>
        <w:t>Séba has identified Russia as one of his ‘geopolitical allies‘, a partner for Africa to create a ‘multipolar’ world to limit Western hegemony</w:t>
      </w:r>
      <w:r w:rsidRPr="007017C1">
        <w:rPr>
          <w:sz w:val="16"/>
        </w:rPr>
        <w:t xml:space="preserve">. Since Russia launched its full-scale invasion against Ukraine, Séba has </w:t>
      </w:r>
      <w:r w:rsidRPr="009B4821">
        <w:rPr>
          <w:rStyle w:val="StyleUnderline"/>
        </w:rPr>
        <w:t xml:space="preserve">sided with Moscow, saying Russia is fighting a war against ‘Globalism’ and calling Volodymir Zelensky a ‘puppet‘. </w:t>
      </w:r>
      <w:r w:rsidRPr="007017C1">
        <w:rPr>
          <w:sz w:val="16"/>
        </w:rPr>
        <w:t>Séba has attempted to strike a balance regarding Russia by stating that Africa will not accept new colonisers, including Russia.</w:t>
      </w:r>
    </w:p>
    <w:p w:rsidR="000D29D8" w:rsidRPr="007017C1" w:rsidRDefault="000D29D8" w:rsidP="000D29D8">
      <w:pPr>
        <w:rPr>
          <w:sz w:val="16"/>
        </w:rPr>
      </w:pPr>
      <w:r w:rsidRPr="007017C1">
        <w:rPr>
          <w:sz w:val="16"/>
        </w:rPr>
        <w:t>Beyond discourse, Russia has been in Séba’s horizon in the past few years, initially partnering with Aleksander Dugin in 2017, later with Yevgeny Prigozhin, and currently with the Russian government directly. All throughout those years, Russia’s far-right media (including those outlets allegedly owned by Malofeev), Dugin and his deceased daughter have written about Séba. Recently, Séba’s Russian liaisons took a turn and became more overtly connected to the Russian government. During his October 2022 visit to Moscow, he shared a panel with the Africa and Middle East special representative of the Russian Federation Mikhail Bogdanov, the president of AFRICOM Igor Morozov, and the head of Russia’s ‘aid’ agency, Yevgeny Primakov jr. RT and the Gorchakov Fund were also listed among the event’s partners. He would speak again in Moscow in March 2023, at the Duma during the Russia-Africa parliamentarian summit.</w:t>
      </w:r>
    </w:p>
    <w:p w:rsidR="000D29D8" w:rsidRPr="007017C1" w:rsidRDefault="000D29D8" w:rsidP="000D29D8">
      <w:pPr>
        <w:rPr>
          <w:sz w:val="16"/>
        </w:rPr>
      </w:pPr>
      <w:r w:rsidRPr="007017C1">
        <w:rPr>
          <w:sz w:val="16"/>
        </w:rPr>
        <w:t>Russian messianism comes to Africa</w:t>
      </w:r>
    </w:p>
    <w:p w:rsidR="000D29D8" w:rsidRPr="00537159" w:rsidRDefault="000D29D8" w:rsidP="000D29D8">
      <w:pPr>
        <w:rPr>
          <w:u w:val="single"/>
        </w:rPr>
      </w:pPr>
      <w:r w:rsidRPr="007017C1">
        <w:rPr>
          <w:rStyle w:val="StyleUnderline"/>
        </w:rPr>
        <w:t>Russia’s Africa policy draws from many sources and not only from single-minded ‘rational’ cost-benefit analysis</w:t>
      </w:r>
      <w:r w:rsidRPr="007017C1">
        <w:rPr>
          <w:sz w:val="16"/>
        </w:rPr>
        <w:t xml:space="preserve">. Indeed, with the end of the Cold War, Moscow did not abandon messianism as an element of its international relations, including in Africa, too. </w:t>
      </w:r>
      <w:r w:rsidRPr="009B4821">
        <w:rPr>
          <w:rStyle w:val="StyleUnderline"/>
        </w:rPr>
        <w:t>The Kremlin pursues its messianic ‘multipolarity’ doctrine in Africa primarily by insisting on ambitious continent-wide political initiatives, and by siding with figures donning the mantle of ‘multipolarity’</w:t>
      </w:r>
      <w:r w:rsidRPr="007017C1">
        <w:rPr>
          <w:sz w:val="16"/>
        </w:rPr>
        <w:t xml:space="preserve">. Séba’s case illustrates the fragmentation of Russian foreign policy across different actors (Dugin, Malofeev, Prigozhin, Bogdanov) as well as the role of ideological affinity for such transnational coalitions to emerge. </w:t>
      </w:r>
      <w:r w:rsidRPr="007017C1">
        <w:rPr>
          <w:rStyle w:val="StyleUnderline"/>
        </w:rPr>
        <w:t>Séba and others</w:t>
      </w:r>
      <w:r w:rsidRPr="007017C1">
        <w:rPr>
          <w:sz w:val="16"/>
        </w:rPr>
        <w:t xml:space="preserve"> like him </w:t>
      </w:r>
      <w:r w:rsidRPr="007017C1">
        <w:rPr>
          <w:rStyle w:val="StyleUnderline"/>
        </w:rPr>
        <w:t>might</w:t>
      </w:r>
      <w:r w:rsidRPr="007017C1">
        <w:rPr>
          <w:sz w:val="16"/>
        </w:rPr>
        <w:t xml:space="preserve"> not </w:t>
      </w:r>
      <w:r w:rsidRPr="007017C1">
        <w:rPr>
          <w:rStyle w:val="StyleUnderline"/>
        </w:rPr>
        <w:t>be</w:t>
      </w:r>
      <w:r w:rsidRPr="007017C1">
        <w:rPr>
          <w:sz w:val="16"/>
        </w:rPr>
        <w:t xml:space="preserve"> proxy forces but </w:t>
      </w:r>
      <w:r w:rsidRPr="007017C1">
        <w:rPr>
          <w:rStyle w:val="StyleUnderline"/>
        </w:rPr>
        <w:t>actors whose pessimistic worldview draws them to the Kremlin and vice versa</w:t>
      </w:r>
      <w:r w:rsidRPr="007017C1">
        <w:rPr>
          <w:sz w:val="16"/>
        </w:rPr>
        <w:t xml:space="preserve">. Pan-Africanism is a normative concept and a cornerstone for international relations in the continent, most notably the African Union and the aspirations it embodies. </w:t>
      </w:r>
      <w:r w:rsidRPr="009B4821">
        <w:rPr>
          <w:rStyle w:val="StyleUnderline"/>
        </w:rPr>
        <w:t>The distortion of Pan-Africanism in service of Russia’s ambitions and of these fringe entrepreneurs is a disservice to the continent.</w:t>
      </w:r>
    </w:p>
    <w:p w:rsidR="000D29D8" w:rsidRDefault="000D29D8" w:rsidP="000D29D8">
      <w:pPr>
        <w:rPr>
          <w:sz w:val="16"/>
          <w:lang w:eastAsia="zh-CN"/>
        </w:rPr>
      </w:pPr>
    </w:p>
    <w:p w:rsidR="000D29D8" w:rsidRDefault="000D29D8" w:rsidP="000D29D8">
      <w:pPr>
        <w:pStyle w:val="Heading3"/>
        <w:rPr>
          <w:lang w:eastAsia="zh-CN"/>
        </w:rPr>
      </w:pPr>
      <w:r>
        <w:rPr>
          <w:lang w:eastAsia="zh-CN"/>
        </w:rPr>
        <w:lastRenderedPageBreak/>
        <w:t>Sustainability---2AC</w:t>
      </w:r>
    </w:p>
    <w:p w:rsidR="000D29D8" w:rsidRDefault="000D29D8" w:rsidP="000D29D8">
      <w:pPr>
        <w:pStyle w:val="Heading4"/>
        <w:spacing w:before="30" w:line="278" w:lineRule="atLeast"/>
        <w:rPr>
          <w:rFonts w:cs="Calibri"/>
          <w:color w:val="000000"/>
          <w:szCs w:val="26"/>
        </w:rPr>
      </w:pPr>
      <w:r>
        <w:rPr>
          <w:rFonts w:cs="Calibri"/>
          <w:color w:val="000000"/>
          <w:szCs w:val="26"/>
        </w:rPr>
        <w:t xml:space="preserve">Hegemony is sustainable. </w:t>
      </w:r>
    </w:p>
    <w:p w:rsidR="000D29D8" w:rsidRDefault="000D29D8" w:rsidP="000D29D8">
      <w:pPr>
        <w:spacing w:after="120" w:line="235" w:lineRule="atLeast"/>
        <w:rPr>
          <w:color w:val="000000"/>
        </w:rPr>
      </w:pPr>
      <w:r>
        <w:rPr>
          <w:b/>
          <w:bCs/>
          <w:color w:val="000000"/>
          <w:sz w:val="26"/>
          <w:szCs w:val="26"/>
        </w:rPr>
        <w:t>Norloff 18</w:t>
      </w:r>
      <w:r>
        <w:rPr>
          <w:color w:val="000000"/>
        </w:rPr>
        <w:t> [Associate Professor in the Department of Political Science at the University of Toronto, PhD in International Relations from the Graduate Institute of International Studies, Hegemony and inequality: Trump and the liberal playbook, January 2018, International Affairs, Volume 94, Issue 1]</w:t>
      </w:r>
    </w:p>
    <w:p w:rsidR="000D29D8" w:rsidRPr="00A2739D" w:rsidRDefault="000D29D8" w:rsidP="000D29D8">
      <w:pPr>
        <w:spacing w:line="235" w:lineRule="atLeast"/>
        <w:rPr>
          <w:color w:val="000000"/>
          <w:sz w:val="16"/>
        </w:rPr>
      </w:pPr>
      <w:r w:rsidRPr="00A2739D">
        <w:rPr>
          <w:color w:val="000000"/>
          <w:sz w:val="16"/>
        </w:rPr>
        <w:t>LIO = Liberal International Order</w:t>
      </w:r>
    </w:p>
    <w:p w:rsidR="000D29D8" w:rsidRPr="00A2739D" w:rsidRDefault="000D29D8" w:rsidP="000D29D8">
      <w:pPr>
        <w:spacing w:line="235" w:lineRule="atLeast"/>
        <w:rPr>
          <w:color w:val="000000"/>
          <w:sz w:val="16"/>
        </w:rPr>
      </w:pPr>
      <w:r w:rsidRPr="00A2739D">
        <w:rPr>
          <w:color w:val="000000"/>
          <w:sz w:val="16"/>
        </w:rPr>
        <w:t>The second relevant theoretical approach is grounded in Waltzian realism. According to this approach, states should pursue their national interest defined narrowly, responding to threats that affect them directly. The doctrine of restraint, also called selective engagement, sees the maintenance of long-term hegemony as exceedingly costly and futile, breeding resentment and requiring rivals to be defeated and outcompeted in a continuous effort to thwart attempts at balancing. Balancing occurs when states seek to reduce the military power of exceptionally dominant states. The tendency for states to balance power is a hard systemic law, which no state can escape, and which guarantees that a unipolar distribution of power will eventually become bipolar or multipolar</w:t>
      </w:r>
      <w:r>
        <w:rPr>
          <w:color w:val="000000"/>
          <w:u w:val="single"/>
        </w:rPr>
        <w:t>. Academic advocates of selective engagement</w:t>
      </w:r>
      <w:r w:rsidRPr="00A2739D">
        <w:rPr>
          <w:color w:val="000000"/>
          <w:sz w:val="16"/>
        </w:rPr>
        <w:t> approve of Trump's call for a more restrained foreign policy while distancing themselves from his other ideas.44 They </w:t>
      </w:r>
      <w:r>
        <w:rPr>
          <w:color w:val="000000"/>
          <w:u w:val="single"/>
        </w:rPr>
        <w:t>believe America's postwar grand strategy spills too much blood and treasure and carries high opportunity costs</w:t>
      </w:r>
      <w:r w:rsidRPr="00A2739D">
        <w:rPr>
          <w:color w:val="000000"/>
          <w:sz w:val="16"/>
        </w:rPr>
        <w:t>,45 and that the United States should instead pursue a strategy of offshore balancing, refocusing policies around a narrow definition of the national interest limited to preserving regional hegemony in the western hemisphere and preventing the rise of regional hegemons.46 They consider US security interests to be at stake in three areas—Europe, east Asia and the Persian Gulf—with only east Asia requiring significant onshore engagement.47 Broadly agreeing with Trump, </w:t>
      </w:r>
      <w:r>
        <w:rPr>
          <w:color w:val="000000"/>
          <w:u w:val="single"/>
        </w:rPr>
        <w:t>they say allies have to learn how to fend for themselves, and that the US should introduce uncertainty about forthcoming military support.</w:t>
      </w:r>
      <w:r w:rsidRPr="00A2739D">
        <w:rPr>
          <w:color w:val="000000"/>
          <w:sz w:val="16"/>
        </w:rPr>
        <w:t>48 In order to improve the plight of fellow Americans, the United States should reorientate public policy around domestic goals, giving up some international goals. For proponents of these arguments, America's international commitments clash with its domestic commitments.</w:t>
      </w:r>
      <w:r w:rsidRPr="00A2739D">
        <w:rPr>
          <w:color w:val="000000"/>
          <w:sz w:val="12"/>
        </w:rPr>
        <w:t>¶</w:t>
      </w:r>
      <w:r w:rsidRPr="00A2739D">
        <w:rPr>
          <w:color w:val="000000"/>
          <w:sz w:val="16"/>
        </w:rPr>
        <w:t xml:space="preserve"> Three flawed assumptions</w:t>
      </w:r>
      <w:r w:rsidRPr="00A2739D">
        <w:rPr>
          <w:color w:val="000000"/>
          <w:sz w:val="12"/>
        </w:rPr>
        <w:t>¶</w:t>
      </w:r>
      <w:r w:rsidRPr="00A2739D">
        <w:rPr>
          <w:color w:val="000000"/>
          <w:sz w:val="16"/>
        </w:rPr>
        <w:t> </w:t>
      </w:r>
      <w:r>
        <w:rPr>
          <w:color w:val="000000"/>
          <w:u w:val="single"/>
        </w:rPr>
        <w:t>Three features of the LIO emerge as problematic</w:t>
      </w:r>
      <w:r w:rsidRPr="00A2739D">
        <w:rPr>
          <w:color w:val="000000"/>
          <w:sz w:val="16"/>
        </w:rPr>
        <w:t> </w:t>
      </w:r>
      <w:r>
        <w:rPr>
          <w:color w:val="000000"/>
          <w:u w:val="single"/>
        </w:rPr>
        <w:t>from these</w:t>
      </w:r>
      <w:r w:rsidRPr="00A2739D">
        <w:rPr>
          <w:color w:val="000000"/>
          <w:sz w:val="16"/>
        </w:rPr>
        <w:t> two </w:t>
      </w:r>
      <w:r>
        <w:rPr>
          <w:color w:val="000000"/>
          <w:u w:val="single"/>
        </w:rPr>
        <w:t>perspectives.</w:t>
      </w:r>
      <w:r w:rsidRPr="00A2739D">
        <w:rPr>
          <w:color w:val="000000"/>
          <w:sz w:val="16"/>
        </w:rPr>
        <w:t> </w:t>
      </w:r>
      <w:r>
        <w:rPr>
          <w:color w:val="000000"/>
          <w:u w:val="single"/>
        </w:rPr>
        <w:t>First, other countries free-ride on US</w:t>
      </w:r>
      <w:r w:rsidRPr="00A2739D">
        <w:rPr>
          <w:color w:val="000000"/>
          <w:sz w:val="16"/>
        </w:rPr>
        <w:t> political and economic </w:t>
      </w:r>
      <w:r>
        <w:rPr>
          <w:color w:val="000000"/>
          <w:u w:val="single"/>
        </w:rPr>
        <w:t>leadership. Second, there are fundamental trade-offs between America's military and economic capability</w:t>
      </w:r>
      <w:r w:rsidRPr="00A2739D">
        <w:rPr>
          <w:color w:val="000000"/>
          <w:sz w:val="16"/>
        </w:rPr>
        <w:t>: US security commitments are responsible for US economic decline. </w:t>
      </w:r>
      <w:r>
        <w:rPr>
          <w:color w:val="000000"/>
          <w:u w:val="single"/>
        </w:rPr>
        <w:t>Third, there are fundamental trade-offs between America's international and domestic posture. On the basis of this analysis</w:t>
      </w:r>
      <w:r w:rsidRPr="00A2739D">
        <w:rPr>
          <w:color w:val="000000"/>
          <w:sz w:val="16"/>
        </w:rPr>
        <w:t>, to promote America's national interest, the grand strategy supporting the LIO should be replaced with strategic restraint; </w:t>
      </w:r>
      <w:r>
        <w:rPr>
          <w:color w:val="000000"/>
          <w:u w:val="single"/>
        </w:rPr>
        <w:t>the US should stop bearing a disproportionate share of the costs associated with solving global problems and let others take care</w:t>
      </w:r>
      <w:r w:rsidRPr="00A2739D">
        <w:rPr>
          <w:color w:val="000000"/>
          <w:sz w:val="16"/>
        </w:rPr>
        <w:t> of themselves, restricting US involvement to protecting vital security interests, defending the homeland and preventing the emergence of a regional hegemon.</w:t>
      </w:r>
      <w:r w:rsidRPr="00A2739D">
        <w:rPr>
          <w:color w:val="000000"/>
          <w:sz w:val="12"/>
        </w:rPr>
        <w:t>¶</w:t>
      </w:r>
      <w:r w:rsidRPr="00A2739D">
        <w:rPr>
          <w:color w:val="000000"/>
          <w:sz w:val="16"/>
        </w:rPr>
        <w:t> </w:t>
      </w:r>
      <w:r>
        <w:rPr>
          <w:color w:val="000000"/>
          <w:u w:val="single"/>
        </w:rPr>
        <w:t>However</w:t>
      </w:r>
      <w:r w:rsidRPr="00A2739D">
        <w:rPr>
          <w:color w:val="000000"/>
          <w:sz w:val="16"/>
        </w:rPr>
        <w:t>, </w:t>
      </w:r>
      <w:r>
        <w:rPr>
          <w:color w:val="000000"/>
          <w:u w:val="single"/>
        </w:rPr>
        <w:t>the three</w:t>
      </w:r>
      <w:r w:rsidRPr="00A2739D">
        <w:rPr>
          <w:color w:val="000000"/>
          <w:sz w:val="16"/>
        </w:rPr>
        <w:t> </w:t>
      </w:r>
      <w:r>
        <w:rPr>
          <w:color w:val="000000"/>
          <w:u w:val="single"/>
          <w:shd w:val="clear" w:color="auto" w:fill="FFFF00"/>
        </w:rPr>
        <w:t>assumptions</w:t>
      </w:r>
      <w:r w:rsidRPr="00A2739D">
        <w:rPr>
          <w:color w:val="000000"/>
          <w:sz w:val="16"/>
        </w:rPr>
        <w:t> </w:t>
      </w:r>
      <w:r>
        <w:rPr>
          <w:color w:val="000000"/>
          <w:u w:val="single"/>
        </w:rPr>
        <w:t>underlying this analysis, and criticisms of the LIO,</w:t>
      </w:r>
      <w:r w:rsidRPr="00A2739D">
        <w:rPr>
          <w:color w:val="000000"/>
          <w:sz w:val="16"/>
        </w:rPr>
        <w:t> </w:t>
      </w:r>
      <w:r>
        <w:rPr>
          <w:b/>
          <w:bCs/>
          <w:color w:val="000000"/>
          <w:u w:val="single"/>
          <w:shd w:val="clear" w:color="auto" w:fill="FFFF00"/>
        </w:rPr>
        <w:t>mischaracterize</w:t>
      </w:r>
      <w:r w:rsidRPr="00A2739D">
        <w:rPr>
          <w:color w:val="000000"/>
          <w:sz w:val="16"/>
        </w:rPr>
        <w:t> </w:t>
      </w:r>
      <w:r>
        <w:rPr>
          <w:color w:val="000000"/>
          <w:u w:val="single"/>
          <w:shd w:val="clear" w:color="auto" w:fill="FFFF00"/>
        </w:rPr>
        <w:t>America's</w:t>
      </w:r>
      <w:r w:rsidRPr="00A2739D">
        <w:rPr>
          <w:color w:val="000000"/>
          <w:sz w:val="16"/>
        </w:rPr>
        <w:t> </w:t>
      </w:r>
      <w:r>
        <w:rPr>
          <w:color w:val="000000"/>
          <w:u w:val="single"/>
        </w:rPr>
        <w:t>liberal</w:t>
      </w:r>
      <w:r w:rsidRPr="00A2739D">
        <w:rPr>
          <w:color w:val="000000"/>
          <w:sz w:val="16"/>
        </w:rPr>
        <w:t> </w:t>
      </w:r>
      <w:r>
        <w:rPr>
          <w:color w:val="000000"/>
          <w:u w:val="single"/>
          <w:shd w:val="clear" w:color="auto" w:fill="FFFF00"/>
        </w:rPr>
        <w:t>dilemma</w:t>
      </w:r>
      <w:r w:rsidRPr="00A2739D">
        <w:rPr>
          <w:color w:val="000000"/>
          <w:sz w:val="16"/>
        </w:rPr>
        <w:t>. </w:t>
      </w:r>
      <w:r>
        <w:rPr>
          <w:color w:val="000000"/>
          <w:u w:val="single"/>
        </w:rPr>
        <w:t>The first questionable assumption is that international cooperation resembles a public goods problem</w:t>
      </w:r>
      <w:r w:rsidRPr="00A2739D">
        <w:rPr>
          <w:color w:val="000000"/>
          <w:sz w:val="16"/>
        </w:rPr>
        <w:t> whereby the US, as the largest state, bears disproportionate costs while free-riding allies reap disproportionate benefits. </w:t>
      </w:r>
      <w:r>
        <w:rPr>
          <w:color w:val="000000"/>
          <w:u w:val="single"/>
        </w:rPr>
        <w:t>Second, the</w:t>
      </w:r>
      <w:r w:rsidRPr="00A2739D">
        <w:rPr>
          <w:color w:val="000000"/>
          <w:sz w:val="16"/>
        </w:rPr>
        <w:t> </w:t>
      </w:r>
      <w:r>
        <w:rPr>
          <w:color w:val="000000"/>
          <w:u w:val="single"/>
          <w:shd w:val="clear" w:color="auto" w:fill="FFFF00"/>
        </w:rPr>
        <w:t>negative repercussions</w:t>
      </w:r>
      <w:r w:rsidRPr="00A2739D">
        <w:rPr>
          <w:color w:val="000000"/>
          <w:sz w:val="16"/>
        </w:rPr>
        <w:t> </w:t>
      </w:r>
      <w:r>
        <w:rPr>
          <w:color w:val="000000"/>
          <w:u w:val="single"/>
        </w:rPr>
        <w:t>of US security commitments for US economic strength</w:t>
      </w:r>
      <w:r w:rsidRPr="00A2739D">
        <w:rPr>
          <w:color w:val="000000"/>
          <w:sz w:val="16"/>
        </w:rPr>
        <w:t> </w:t>
      </w:r>
      <w:r>
        <w:rPr>
          <w:color w:val="000000"/>
          <w:u w:val="single"/>
        </w:rPr>
        <w:t>are</w:t>
      </w:r>
      <w:r w:rsidRPr="00A2739D">
        <w:rPr>
          <w:color w:val="000000"/>
          <w:sz w:val="16"/>
        </w:rPr>
        <w:t> </w:t>
      </w:r>
      <w:r>
        <w:rPr>
          <w:color w:val="000000"/>
          <w:u w:val="single"/>
          <w:shd w:val="clear" w:color="auto" w:fill="FFFF00"/>
        </w:rPr>
        <w:t>rarely balanced against</w:t>
      </w:r>
      <w:r w:rsidRPr="00A2739D">
        <w:rPr>
          <w:color w:val="000000"/>
          <w:sz w:val="16"/>
        </w:rPr>
        <w:t> </w:t>
      </w:r>
      <w:r>
        <w:rPr>
          <w:color w:val="000000"/>
          <w:u w:val="single"/>
        </w:rPr>
        <w:t>the full benefits of US</w:t>
      </w:r>
      <w:r w:rsidRPr="00A2739D">
        <w:rPr>
          <w:color w:val="000000"/>
          <w:sz w:val="16"/>
        </w:rPr>
        <w:t> </w:t>
      </w:r>
      <w:r>
        <w:rPr>
          <w:color w:val="000000"/>
          <w:u w:val="single"/>
          <w:shd w:val="clear" w:color="auto" w:fill="FFFF00"/>
        </w:rPr>
        <w:t>security commitments</w:t>
      </w:r>
      <w:r w:rsidRPr="00A2739D">
        <w:rPr>
          <w:color w:val="000000"/>
          <w:sz w:val="16"/>
        </w:rPr>
        <w:t> to the United States itself. Third</w:t>
      </w:r>
      <w:r>
        <w:rPr>
          <w:color w:val="000000"/>
          <w:u w:val="single"/>
        </w:rPr>
        <w:t>, the assumption that there is an international–domestic trade-off and that whatever resources have been ‘squandered’ on international engagement can readily be diverted to the pursuit of productive, welfare-enhancing, domestic goals grossly understates both US benefits from the LIO and the risks attached to dismantling ‘selected’ parts of the LIO.</w:t>
      </w:r>
      <w:r w:rsidRPr="00A2739D">
        <w:rPr>
          <w:color w:val="000000"/>
          <w:sz w:val="16"/>
        </w:rPr>
        <w:t>49</w:t>
      </w:r>
      <w:r w:rsidRPr="00A2739D">
        <w:rPr>
          <w:color w:val="000000"/>
          <w:sz w:val="12"/>
        </w:rPr>
        <w:t>¶</w:t>
      </w:r>
      <w:r w:rsidRPr="00A2739D">
        <w:rPr>
          <w:color w:val="000000"/>
          <w:sz w:val="16"/>
        </w:rPr>
        <w:t> </w:t>
      </w:r>
      <w:r>
        <w:rPr>
          <w:color w:val="000000"/>
          <w:u w:val="single"/>
        </w:rPr>
        <w:t>When international cooperation is cast as a public goods dilemma, it is easy to come to the conclusion that the hegemon is in a disadvantageous position. But the public goods analogy does not adequately capture the essence of international cooperation</w:t>
      </w:r>
      <w:r w:rsidRPr="00A2739D">
        <w:rPr>
          <w:color w:val="000000"/>
          <w:sz w:val="16"/>
        </w:rPr>
        <w:t>, because few issues are characterized by the properties that define public goods—non-rivalry and non-exclusion.50 Rather, </w:t>
      </w:r>
      <w:r>
        <w:rPr>
          <w:color w:val="000000"/>
          <w:u w:val="single"/>
        </w:rPr>
        <w:t>the hegemon provides a mix of public and private goods, or imperfect public goods</w:t>
      </w:r>
      <w:r w:rsidRPr="00A2739D">
        <w:rPr>
          <w:color w:val="000000"/>
          <w:sz w:val="16"/>
        </w:rPr>
        <w:t>.51 </w:t>
      </w:r>
      <w:r>
        <w:rPr>
          <w:color w:val="000000"/>
          <w:u w:val="single"/>
        </w:rPr>
        <w:t>Despite</w:t>
      </w:r>
      <w:r w:rsidRPr="00A2739D">
        <w:rPr>
          <w:color w:val="000000"/>
          <w:sz w:val="16"/>
        </w:rPr>
        <w:t> these recognized flaws, and </w:t>
      </w:r>
      <w:r>
        <w:rPr>
          <w:b/>
          <w:bCs/>
          <w:color w:val="000000"/>
          <w:u w:val="single"/>
        </w:rPr>
        <w:t>much scholarship</w:t>
      </w:r>
      <w:r w:rsidRPr="00A2739D">
        <w:rPr>
          <w:color w:val="000000"/>
          <w:sz w:val="16"/>
        </w:rPr>
        <w:t> </w:t>
      </w:r>
      <w:r>
        <w:rPr>
          <w:color w:val="000000"/>
          <w:u w:val="single"/>
        </w:rPr>
        <w:t>to the contrary, the public goods version of HST remains influential.</w:t>
      </w:r>
      <w:r w:rsidRPr="00A2739D">
        <w:rPr>
          <w:color w:val="000000"/>
          <w:sz w:val="12"/>
        </w:rPr>
        <w:t>¶</w:t>
      </w:r>
      <w:r w:rsidRPr="00A2739D">
        <w:rPr>
          <w:color w:val="000000"/>
          <w:sz w:val="16"/>
        </w:rPr>
        <w:t> </w:t>
      </w:r>
      <w:r>
        <w:rPr>
          <w:color w:val="000000"/>
          <w:u w:val="single"/>
        </w:rPr>
        <w:t>Rejecting the ‘exploited hegemon’ version of HST, several scholars point to the ways in which</w:t>
      </w:r>
      <w:r w:rsidRPr="00A2739D">
        <w:rPr>
          <w:color w:val="000000"/>
          <w:sz w:val="16"/>
        </w:rPr>
        <w:t> </w:t>
      </w:r>
      <w:r>
        <w:rPr>
          <w:color w:val="000000"/>
          <w:u w:val="single"/>
          <w:shd w:val="clear" w:color="auto" w:fill="FFFF00"/>
        </w:rPr>
        <w:t>the hegemon is positionally primed to benefit</w:t>
      </w:r>
      <w:r w:rsidRPr="00A2739D">
        <w:rPr>
          <w:color w:val="000000"/>
          <w:sz w:val="16"/>
        </w:rPr>
        <w:t> </w:t>
      </w:r>
      <w:r>
        <w:rPr>
          <w:color w:val="000000"/>
          <w:u w:val="single"/>
        </w:rPr>
        <w:t>disproportionately from underwriting the LIO.</w:t>
      </w:r>
      <w:r w:rsidRPr="00A2739D">
        <w:rPr>
          <w:color w:val="000000"/>
          <w:sz w:val="16"/>
        </w:rPr>
        <w:t>52 They argue that </w:t>
      </w:r>
      <w:r>
        <w:rPr>
          <w:color w:val="000000"/>
          <w:u w:val="single"/>
          <w:shd w:val="clear" w:color="auto" w:fill="FFFF00"/>
        </w:rPr>
        <w:t>public goods provision offers</w:t>
      </w:r>
      <w:r w:rsidRPr="00A2739D">
        <w:rPr>
          <w:color w:val="000000"/>
          <w:sz w:val="16"/>
        </w:rPr>
        <w:t> </w:t>
      </w:r>
      <w:r>
        <w:rPr>
          <w:b/>
          <w:bCs/>
          <w:color w:val="000000"/>
          <w:u w:val="single"/>
          <w:shd w:val="clear" w:color="auto" w:fill="FFFF00"/>
        </w:rPr>
        <w:t>more opportunities</w:t>
      </w:r>
      <w:r w:rsidRPr="00A2739D">
        <w:rPr>
          <w:color w:val="000000"/>
          <w:sz w:val="16"/>
        </w:rPr>
        <w:t> </w:t>
      </w:r>
      <w:r>
        <w:rPr>
          <w:color w:val="000000"/>
          <w:u w:val="single"/>
          <w:shd w:val="clear" w:color="auto" w:fill="FFFF00"/>
        </w:rPr>
        <w:t>than constraints</w:t>
      </w:r>
      <w:r w:rsidRPr="00A2739D">
        <w:rPr>
          <w:color w:val="000000"/>
          <w:sz w:val="16"/>
        </w:rPr>
        <w:t>, and, </w:t>
      </w:r>
      <w:r>
        <w:rPr>
          <w:color w:val="000000"/>
          <w:u w:val="single"/>
        </w:rPr>
        <w:t>while</w:t>
      </w:r>
      <w:r w:rsidRPr="00A2739D">
        <w:rPr>
          <w:color w:val="000000"/>
          <w:sz w:val="16"/>
        </w:rPr>
        <w:t> they recognize that </w:t>
      </w:r>
      <w:r>
        <w:rPr>
          <w:color w:val="000000"/>
          <w:u w:val="single"/>
        </w:rPr>
        <w:t>free-riding is a possible threat to the hegemon's long-term rule</w:t>
      </w:r>
      <w:r w:rsidRPr="00A2739D">
        <w:rPr>
          <w:color w:val="000000"/>
          <w:sz w:val="16"/>
        </w:rPr>
        <w:t>,53 they emphasize the ways in which </w:t>
      </w:r>
      <w:r>
        <w:rPr>
          <w:color w:val="000000"/>
          <w:u w:val="single"/>
        </w:rPr>
        <w:t>the</w:t>
      </w:r>
      <w:r w:rsidRPr="00A2739D">
        <w:rPr>
          <w:color w:val="000000"/>
          <w:sz w:val="16"/>
        </w:rPr>
        <w:t> </w:t>
      </w:r>
      <w:r>
        <w:rPr>
          <w:color w:val="000000"/>
          <w:u w:val="single"/>
          <w:shd w:val="clear" w:color="auto" w:fill="FFFF00"/>
        </w:rPr>
        <w:t>hegemon can use</w:t>
      </w:r>
      <w:r w:rsidRPr="00A2739D">
        <w:rPr>
          <w:color w:val="000000"/>
          <w:sz w:val="16"/>
        </w:rPr>
        <w:t> </w:t>
      </w:r>
      <w:r>
        <w:rPr>
          <w:color w:val="000000"/>
          <w:u w:val="single"/>
        </w:rPr>
        <w:t>its</w:t>
      </w:r>
      <w:r w:rsidRPr="00A2739D">
        <w:rPr>
          <w:color w:val="000000"/>
          <w:sz w:val="16"/>
        </w:rPr>
        <w:t> </w:t>
      </w:r>
      <w:r>
        <w:rPr>
          <w:color w:val="000000"/>
          <w:u w:val="single"/>
          <w:shd w:val="clear" w:color="auto" w:fill="FFFF00"/>
        </w:rPr>
        <w:t xml:space="preserve">dominance to internalize positive </w:t>
      </w:r>
      <w:r>
        <w:rPr>
          <w:color w:val="000000"/>
          <w:u w:val="single"/>
          <w:shd w:val="clear" w:color="auto" w:fill="FFFF00"/>
        </w:rPr>
        <w:lastRenderedPageBreak/>
        <w:t>externalities</w:t>
      </w:r>
      <w:r w:rsidRPr="00A2739D">
        <w:rPr>
          <w:color w:val="000000"/>
          <w:sz w:val="16"/>
        </w:rPr>
        <w:t> </w:t>
      </w:r>
      <w:r>
        <w:rPr>
          <w:color w:val="000000"/>
          <w:u w:val="single"/>
        </w:rPr>
        <w:t>and externalize negative externalities</w:t>
      </w:r>
      <w:r w:rsidRPr="00A2739D">
        <w:rPr>
          <w:color w:val="000000"/>
          <w:sz w:val="16"/>
        </w:rPr>
        <w:t>.54 As long </w:t>
      </w:r>
      <w:r>
        <w:rPr>
          <w:color w:val="000000"/>
          <w:u w:val="single"/>
        </w:rPr>
        <w:t>as the hegemon is not providing pure public goods, the distribution of</w:t>
      </w:r>
      <w:r w:rsidRPr="00A2739D">
        <w:rPr>
          <w:color w:val="000000"/>
          <w:sz w:val="16"/>
        </w:rPr>
        <w:t> </w:t>
      </w:r>
      <w:r>
        <w:rPr>
          <w:color w:val="000000"/>
          <w:u w:val="single"/>
          <w:shd w:val="clear" w:color="auto" w:fill="FFFF00"/>
        </w:rPr>
        <w:t>gains will not</w:t>
      </w:r>
      <w:r w:rsidRPr="00A2739D">
        <w:rPr>
          <w:color w:val="000000"/>
          <w:sz w:val="16"/>
        </w:rPr>
        <w:t> </w:t>
      </w:r>
      <w:r>
        <w:rPr>
          <w:color w:val="000000"/>
          <w:u w:val="single"/>
        </w:rPr>
        <w:t>necessarily</w:t>
      </w:r>
      <w:r w:rsidRPr="00A2739D">
        <w:rPr>
          <w:color w:val="000000"/>
          <w:sz w:val="16"/>
        </w:rPr>
        <w:t> </w:t>
      </w:r>
      <w:r>
        <w:rPr>
          <w:color w:val="000000"/>
          <w:u w:val="single"/>
          <w:shd w:val="clear" w:color="auto" w:fill="FFFF00"/>
        </w:rPr>
        <w:t>favour other states</w:t>
      </w:r>
      <w:r w:rsidRPr="00A2739D">
        <w:rPr>
          <w:color w:val="000000"/>
          <w:sz w:val="16"/>
        </w:rPr>
        <w:t>. And as long as the distribution of gains does not favour other states, providing an open economy does not necessarily compromise the hegemon's security interest</w:t>
      </w:r>
      <w:r w:rsidRPr="00A2739D">
        <w:rPr>
          <w:color w:val="000000"/>
          <w:sz w:val="16"/>
          <w:shd w:val="clear" w:color="auto" w:fill="FFFF00"/>
        </w:rPr>
        <w:t>s</w:t>
      </w:r>
      <w:r w:rsidRPr="00A2739D">
        <w:rPr>
          <w:color w:val="000000"/>
          <w:sz w:val="16"/>
        </w:rPr>
        <w:t> or its position of dominance.55</w:t>
      </w:r>
      <w:r w:rsidRPr="00A2739D">
        <w:rPr>
          <w:color w:val="000000"/>
          <w:sz w:val="12"/>
        </w:rPr>
        <w:t>¶</w:t>
      </w:r>
      <w:r w:rsidRPr="00A2739D">
        <w:rPr>
          <w:color w:val="000000"/>
          <w:sz w:val="16"/>
        </w:rPr>
        <w:t xml:space="preserve"> The founders of HST, Robert Gilpin and Stephen Krasner, believed that hegemonic orders were particularly robust during the hegemon's ascendancy, and therefore worried greatly about the future of US hegemony and the LIO as the US underwent relative decline in the 1970s and 1980s.</w:t>
      </w:r>
      <w:r w:rsidRPr="00A2739D">
        <w:rPr>
          <w:color w:val="000000"/>
          <w:sz w:val="12"/>
        </w:rPr>
        <w:t>¶</w:t>
      </w:r>
      <w:r w:rsidRPr="00A2739D">
        <w:rPr>
          <w:color w:val="000000"/>
          <w:sz w:val="16"/>
        </w:rPr>
        <w:t> </w:t>
      </w:r>
      <w:r>
        <w:rPr>
          <w:color w:val="000000"/>
          <w:u w:val="single"/>
        </w:rPr>
        <w:t>Contemporary scholars</w:t>
      </w:r>
      <w:r w:rsidRPr="00A2739D">
        <w:rPr>
          <w:color w:val="000000"/>
          <w:sz w:val="16"/>
        </w:rPr>
        <w:t>, on the other hand, emphasize the cyclical property of postwar hegemony, </w:t>
      </w:r>
      <w:r>
        <w:rPr>
          <w:color w:val="000000"/>
          <w:u w:val="single"/>
        </w:rPr>
        <w:t>see</w:t>
      </w:r>
      <w:r w:rsidRPr="00A2739D">
        <w:rPr>
          <w:color w:val="000000"/>
          <w:sz w:val="16"/>
        </w:rPr>
        <w:t>ing </w:t>
      </w:r>
      <w:r>
        <w:rPr>
          <w:color w:val="000000"/>
          <w:u w:val="single"/>
        </w:rPr>
        <w:t>the</w:t>
      </w:r>
      <w:r w:rsidRPr="00A2739D">
        <w:rPr>
          <w:color w:val="000000"/>
          <w:sz w:val="16"/>
        </w:rPr>
        <w:t> </w:t>
      </w:r>
      <w:r>
        <w:rPr>
          <w:b/>
          <w:bCs/>
          <w:color w:val="000000"/>
          <w:u w:val="single"/>
          <w:shd w:val="clear" w:color="auto" w:fill="FFFF00"/>
        </w:rPr>
        <w:t>U</w:t>
      </w:r>
      <w:r>
        <w:rPr>
          <w:color w:val="000000"/>
          <w:u w:val="single"/>
        </w:rPr>
        <w:t>nited</w:t>
      </w:r>
      <w:r w:rsidRPr="00A2739D">
        <w:rPr>
          <w:color w:val="000000"/>
          <w:sz w:val="16"/>
        </w:rPr>
        <w:t> </w:t>
      </w:r>
      <w:r>
        <w:rPr>
          <w:b/>
          <w:bCs/>
          <w:color w:val="000000"/>
          <w:u w:val="single"/>
          <w:shd w:val="clear" w:color="auto" w:fill="FFFF00"/>
        </w:rPr>
        <w:t>S</w:t>
      </w:r>
      <w:r>
        <w:rPr>
          <w:color w:val="000000"/>
          <w:u w:val="single"/>
        </w:rPr>
        <w:t>tates as capable of</w:t>
      </w:r>
      <w:r w:rsidRPr="00A2739D">
        <w:rPr>
          <w:color w:val="000000"/>
          <w:sz w:val="16"/>
        </w:rPr>
        <w:t> </w:t>
      </w:r>
      <w:r>
        <w:rPr>
          <w:b/>
          <w:bCs/>
          <w:color w:val="000000"/>
          <w:u w:val="single"/>
          <w:shd w:val="clear" w:color="auto" w:fill="FFFF00"/>
        </w:rPr>
        <w:t>revers</w:t>
      </w:r>
      <w:r>
        <w:rPr>
          <w:b/>
          <w:bCs/>
          <w:color w:val="000000"/>
          <w:u w:val="single"/>
        </w:rPr>
        <w:t>ing</w:t>
      </w:r>
      <w:r w:rsidRPr="00A2739D">
        <w:rPr>
          <w:color w:val="000000"/>
          <w:sz w:val="16"/>
        </w:rPr>
        <w:t> </w:t>
      </w:r>
      <w:r>
        <w:rPr>
          <w:color w:val="000000"/>
          <w:u w:val="single"/>
        </w:rPr>
        <w:t>phases of</w:t>
      </w:r>
      <w:r w:rsidRPr="00A2739D">
        <w:rPr>
          <w:color w:val="000000"/>
          <w:sz w:val="16"/>
        </w:rPr>
        <w:t> </w:t>
      </w:r>
      <w:r>
        <w:rPr>
          <w:color w:val="000000"/>
          <w:u w:val="single"/>
          <w:shd w:val="clear" w:color="auto" w:fill="FFFF00"/>
        </w:rPr>
        <w:t>decline by using</w:t>
      </w:r>
      <w:r w:rsidRPr="00A2739D">
        <w:rPr>
          <w:color w:val="000000"/>
          <w:sz w:val="16"/>
        </w:rPr>
        <w:t> </w:t>
      </w:r>
      <w:r>
        <w:rPr>
          <w:color w:val="000000"/>
          <w:u w:val="single"/>
        </w:rPr>
        <w:t>different</w:t>
      </w:r>
      <w:r w:rsidRPr="00A2739D">
        <w:rPr>
          <w:color w:val="000000"/>
          <w:sz w:val="16"/>
        </w:rPr>
        <w:t> </w:t>
      </w:r>
      <w:r>
        <w:rPr>
          <w:color w:val="000000"/>
          <w:u w:val="single"/>
          <w:shd w:val="clear" w:color="auto" w:fill="FFFF00"/>
        </w:rPr>
        <w:t>levers of power</w:t>
      </w:r>
      <w:r w:rsidRPr="00A2739D">
        <w:rPr>
          <w:color w:val="000000"/>
          <w:sz w:val="16"/>
        </w:rPr>
        <w:t> </w:t>
      </w:r>
      <w:r>
        <w:rPr>
          <w:color w:val="000000"/>
          <w:u w:val="single"/>
        </w:rPr>
        <w:t>to avoid absolute decline.</w:t>
      </w:r>
      <w:r w:rsidRPr="00A2739D">
        <w:rPr>
          <w:color w:val="000000"/>
          <w:sz w:val="16"/>
        </w:rPr>
        <w:t>56 They see different forms of power interacting favourably for the hegemon, with financial dominance reinforcing commercial dominance, commercial dominance facilitating financial dominance, and security dominance boosting both commercial and financial dominance.57</w:t>
      </w:r>
      <w:r w:rsidRPr="00A2739D">
        <w:rPr>
          <w:color w:val="000000"/>
          <w:sz w:val="12"/>
        </w:rPr>
        <w:t>¶</w:t>
      </w:r>
      <w:r w:rsidRPr="00A2739D">
        <w:rPr>
          <w:color w:val="000000"/>
          <w:sz w:val="16"/>
        </w:rPr>
        <w:t xml:space="preserve"> Since the 1980s, IR scholars have tended to view the United States as militarily strong yet economically weak, a development hastened with the rise of China and other emerging economies in the third millennium.58 But </w:t>
      </w:r>
      <w:r>
        <w:rPr>
          <w:color w:val="000000"/>
          <w:u w:val="single"/>
        </w:rPr>
        <w:t>even today, after many rounds of decline (and ascent), the United States has no peer competitor either militarily or economically. Commercially robust but financially vulnerable, China ranks as the world's third largest military power after Russia and the United States. While Russia's military continues to be the US military's principal rival, it is not as potent as it was under the Soviet Union</w:t>
      </w:r>
      <w:r w:rsidRPr="00A2739D">
        <w:rPr>
          <w:color w:val="000000"/>
          <w:sz w:val="16"/>
        </w:rPr>
        <w:t>. And while </w:t>
      </w:r>
      <w:r>
        <w:rPr>
          <w:color w:val="000000"/>
          <w:u w:val="single"/>
        </w:rPr>
        <w:t>Russia's economy</w:t>
      </w:r>
      <w:r w:rsidRPr="00A2739D">
        <w:rPr>
          <w:color w:val="000000"/>
          <w:sz w:val="16"/>
        </w:rPr>
        <w:t> is not as debilitated as it was under the Soviet Union, it </w:t>
      </w:r>
      <w:r>
        <w:rPr>
          <w:color w:val="000000"/>
          <w:u w:val="single"/>
        </w:rPr>
        <w:t>continues to be frail. Japan and Germany, two of America's principal allies, are economically strong, but militarily weak.</w:t>
      </w:r>
      <w:r w:rsidRPr="00A2739D">
        <w:rPr>
          <w:color w:val="000000"/>
          <w:sz w:val="12"/>
        </w:rPr>
        <w:t>¶</w:t>
      </w:r>
      <w:r w:rsidRPr="00A2739D">
        <w:rPr>
          <w:color w:val="000000"/>
          <w:sz w:val="16"/>
        </w:rPr>
        <w:t> As figures 1 and 2 reveal, the United States has sustained its economic lead throughout the postwar era, boasting the world's first economy with an unrivalled capacity for economic output, an impressive commercial record and an unsurpassed financial position. US economic performance is grossly underrated. First, as shown in figure 1, which displays US GDP, trade and company size, US GDP is still roughly a quarter of global GDP (just below the dotted 25 per cent line). Declinists take the considerable fall in America's postwar share of global GDP as a sign of weakness. But it is unrealistic to think that the United States would continue to command a third of global GDP as it did immediately after the Second World War—particularly since much of the observed decline was the result of deliberate efforts by the United States to bolster its allies in western Europe and east Asia through the Marshall Plan and other initiatives.59 What is rather remarkable is that, even with the rise of non-allies such as China, America's share of world GDP has stabilized around a quarter and continues to be nearly twice as large as China's share. Second, as also shown in figure 1, US commercial capability aggregated into its combined share of world exports and imports—trade—is slightly higher than China's. But exports and imports are not the best way to measure commercial prowess, because the contemporary web of production globalizes manufacturing. Owing to global supply chains, imported final goods include intermediate inputs and technology produced and developed in the United States that do not show up as exports but nonetheless provide American jobs and income. And when exporting final goods, US firms depend on low trade barriers to import low-cost intermediate inputs. The United States' ability to spread production worldwide has been accompanied by long-term rising trends in numbers of foreign affiliates, value added and net income, generating significant profits for the United States.60 As shown in figure 1, the aggregate value of US companies far exceeds that of any other country.</w:t>
      </w:r>
      <w:r w:rsidRPr="00A2739D">
        <w:rPr>
          <w:color w:val="000000"/>
          <w:sz w:val="12"/>
        </w:rPr>
        <w:t>¶</w:t>
      </w:r>
      <w:r w:rsidRPr="00A2739D">
        <w:rPr>
          <w:color w:val="000000"/>
          <w:sz w:val="16"/>
        </w:rPr>
        <w:t xml:space="preserve"> Figure 1:</w:t>
      </w:r>
      <w:r w:rsidRPr="00A2739D">
        <w:rPr>
          <w:color w:val="000000"/>
          <w:sz w:val="12"/>
        </w:rPr>
        <w:t>¶</w:t>
      </w:r>
      <w:r w:rsidRPr="00A2739D">
        <w:rPr>
          <w:color w:val="000000"/>
          <w:sz w:val="16"/>
        </w:rPr>
        <w:t xml:space="preserve"> Great Power production and commercial capability, 2016</w:t>
      </w:r>
      <w:r w:rsidRPr="00A2739D">
        <w:rPr>
          <w:color w:val="000000"/>
          <w:sz w:val="12"/>
        </w:rPr>
        <w:t>¶</w:t>
      </w:r>
      <w:r w:rsidRPr="00A2739D">
        <w:rPr>
          <w:color w:val="000000"/>
          <w:sz w:val="16"/>
        </w:rPr>
        <w:t xml:space="preserve"> View largeDownload slide</w:t>
      </w:r>
      <w:r w:rsidRPr="00A2739D">
        <w:rPr>
          <w:color w:val="000000"/>
          <w:sz w:val="12"/>
        </w:rPr>
        <w:t>¶</w:t>
      </w:r>
      <w:r w:rsidRPr="00A2739D">
        <w:rPr>
          <w:color w:val="000000"/>
          <w:sz w:val="16"/>
        </w:rPr>
        <w:t xml:space="preserve"> Great Power production and commercial capability, 2016</w:t>
      </w:r>
      <w:r w:rsidRPr="00A2739D">
        <w:rPr>
          <w:color w:val="000000"/>
          <w:sz w:val="12"/>
        </w:rPr>
        <w:t>¶</w:t>
      </w:r>
      <w:r w:rsidRPr="00A2739D">
        <w:rPr>
          <w:color w:val="000000"/>
          <w:sz w:val="16"/>
        </w:rPr>
        <w:t xml:space="preserve"> Figure 2:</w:t>
      </w:r>
      <w:r w:rsidRPr="00A2739D">
        <w:rPr>
          <w:color w:val="000000"/>
          <w:sz w:val="12"/>
        </w:rPr>
        <w:t>¶</w:t>
      </w:r>
      <w:r w:rsidRPr="00A2739D">
        <w:rPr>
          <w:color w:val="000000"/>
          <w:sz w:val="16"/>
        </w:rPr>
        <w:t xml:space="preserve"> Great Power financial and military capability, 2016</w:t>
      </w:r>
      <w:r w:rsidRPr="00A2739D">
        <w:rPr>
          <w:color w:val="000000"/>
          <w:sz w:val="12"/>
        </w:rPr>
        <w:t>¶</w:t>
      </w:r>
      <w:r w:rsidRPr="00A2739D">
        <w:rPr>
          <w:color w:val="000000"/>
          <w:sz w:val="16"/>
        </w:rPr>
        <w:t xml:space="preserve"> View largeDownload slide</w:t>
      </w:r>
      <w:r w:rsidRPr="00A2739D">
        <w:rPr>
          <w:color w:val="000000"/>
          <w:sz w:val="12"/>
        </w:rPr>
        <w:t>¶</w:t>
      </w:r>
      <w:r w:rsidRPr="00A2739D">
        <w:rPr>
          <w:color w:val="000000"/>
          <w:sz w:val="16"/>
        </w:rPr>
        <w:t xml:space="preserve"> Great Power financial and military capability, 2016</w:t>
      </w:r>
      <w:r w:rsidRPr="00A2739D">
        <w:rPr>
          <w:color w:val="000000"/>
          <w:sz w:val="12"/>
        </w:rPr>
        <w:t>¶</w:t>
      </w:r>
      <w:r w:rsidRPr="00A2739D">
        <w:rPr>
          <w:color w:val="000000"/>
          <w:sz w:val="16"/>
        </w:rPr>
        <w:t xml:space="preserve"> Third, </w:t>
      </w:r>
      <w:r>
        <w:rPr>
          <w:color w:val="000000"/>
          <w:u w:val="single"/>
        </w:rPr>
        <w:t>few assessments compare the relative financial capabilities of Great Powers.</w:t>
      </w:r>
      <w:r w:rsidRPr="00A2739D">
        <w:rPr>
          <w:color w:val="000000"/>
          <w:sz w:val="16"/>
        </w:rPr>
        <w:t> Studies often favour narrow definitions of financial power over broader assessments. Some focus on the relative size of US financial markets, some on financial networks, some on reserve currency issuance, but few provide an aggregate picture.61 These incomplete portrayals lead to gross underestimation of US financial power.62 As shown in figure 2, US financial markets account for slightly more than a quarter of the global total, and US reserve currency provision far surpasses that of any other state or states, and that of the eurozone.</w:t>
      </w:r>
      <w:r w:rsidRPr="00A2739D">
        <w:rPr>
          <w:color w:val="000000"/>
          <w:sz w:val="12"/>
        </w:rPr>
        <w:t>¶</w:t>
      </w:r>
      <w:r w:rsidRPr="00A2739D">
        <w:rPr>
          <w:color w:val="000000"/>
          <w:sz w:val="16"/>
        </w:rPr>
        <w:t xml:space="preserve"> Fourth, as also demonstrated in figure 2, t</w:t>
      </w:r>
      <w:r>
        <w:rPr>
          <w:color w:val="000000"/>
          <w:u w:val="single"/>
        </w:rPr>
        <w:t>he</w:t>
      </w:r>
      <w:r w:rsidRPr="00A2739D">
        <w:rPr>
          <w:color w:val="000000"/>
          <w:sz w:val="16"/>
        </w:rPr>
        <w:t> </w:t>
      </w:r>
      <w:r>
        <w:rPr>
          <w:b/>
          <w:bCs/>
          <w:color w:val="000000"/>
          <w:u w:val="single"/>
        </w:rPr>
        <w:t>U</w:t>
      </w:r>
      <w:r>
        <w:rPr>
          <w:color w:val="000000"/>
          <w:u w:val="single"/>
        </w:rPr>
        <w:t>nited</w:t>
      </w:r>
      <w:r w:rsidRPr="00A2739D">
        <w:rPr>
          <w:color w:val="000000"/>
          <w:sz w:val="16"/>
        </w:rPr>
        <w:t> </w:t>
      </w:r>
      <w:r>
        <w:rPr>
          <w:b/>
          <w:bCs/>
          <w:color w:val="000000"/>
          <w:u w:val="single"/>
        </w:rPr>
        <w:t>S</w:t>
      </w:r>
      <w:r>
        <w:rPr>
          <w:color w:val="000000"/>
          <w:u w:val="single"/>
        </w:rPr>
        <w:t>tates is the world's most formidable military power, its capabilities</w:t>
      </w:r>
      <w:r w:rsidRPr="00A2739D">
        <w:rPr>
          <w:color w:val="000000"/>
          <w:sz w:val="16"/>
        </w:rPr>
        <w:t> far </w:t>
      </w:r>
      <w:r>
        <w:rPr>
          <w:color w:val="000000"/>
          <w:u w:val="single"/>
        </w:rPr>
        <w:t>exceeding those of any other nation.</w:t>
      </w:r>
      <w:r w:rsidRPr="00A2739D">
        <w:rPr>
          <w:color w:val="000000"/>
          <w:sz w:val="16"/>
        </w:rPr>
        <w:t> Taking into account front-line capabilities on the ground, on the sea and in the air, as well as the capacity for reconnaissance, strategic transport and communication to project power, the United States has no rival.63</w:t>
      </w:r>
      <w:r w:rsidRPr="00A2739D">
        <w:rPr>
          <w:color w:val="000000"/>
          <w:sz w:val="12"/>
        </w:rPr>
        <w:t>¶</w:t>
      </w:r>
      <w:r w:rsidRPr="00A2739D">
        <w:rPr>
          <w:color w:val="000000"/>
          <w:sz w:val="16"/>
        </w:rPr>
        <w:t> </w:t>
      </w:r>
      <w:r>
        <w:rPr>
          <w:color w:val="000000"/>
          <w:u w:val="single"/>
        </w:rPr>
        <w:t>The United States' multidimensional power base clearly puts it in a class above rival powers.</w:t>
      </w:r>
      <w:r w:rsidRPr="00A2739D">
        <w:rPr>
          <w:color w:val="000000"/>
          <w:sz w:val="16"/>
        </w:rPr>
        <w:t> Yet its privileged position in the international system is even greater than what these snapshot barometers indicate, because significant synergies exist between the various dimensions.64</w:t>
      </w:r>
      <w:r w:rsidRPr="00A2739D">
        <w:rPr>
          <w:color w:val="000000"/>
          <w:sz w:val="12"/>
        </w:rPr>
        <w:t>¶</w:t>
      </w:r>
      <w:r w:rsidRPr="00A2739D">
        <w:rPr>
          <w:color w:val="000000"/>
          <w:sz w:val="16"/>
        </w:rPr>
        <w:t xml:space="preserve"> US security dominance supports US commercial and monetary dominance, and its commercial and monetary dominance are mutually supportive. First, by providing security guarantees, stabilizing hot-spots and securing sea lanes, the United States ensures that international trade and finance can occur without disruption. This is of great value to the United States itself because, as the world's single largest economy, it has a high stake in guaranteeing stable economic relations. Second, propping up the financial realm, America's vast security network provides incentives for allies to continue supporting the dollar's role as the number one global currency.65 Third, the dollar's global role gives the United States the capacity to borrow at exceptionally low rates, providing it with extraordinary macroeconomic flexibility to ease balance of payments adjustments, particularly trade adjustments.66 Fourth, America's commercial position bolsters the dollar's global role by facilitating trade adjustment as governments, particularly in emerging markets, continue to finance US deficits by holding dollar assets in the hope of gaining continued access to US </w:t>
      </w:r>
      <w:r w:rsidRPr="00A2739D">
        <w:rPr>
          <w:color w:val="000000"/>
          <w:sz w:val="16"/>
        </w:rPr>
        <w:lastRenderedPageBreak/>
        <w:t>markets.67</w:t>
      </w:r>
      <w:r w:rsidRPr="00A2739D">
        <w:rPr>
          <w:color w:val="000000"/>
          <w:sz w:val="12"/>
        </w:rPr>
        <w:t>¶</w:t>
      </w:r>
      <w:r w:rsidRPr="00A2739D">
        <w:rPr>
          <w:color w:val="000000"/>
          <w:sz w:val="16"/>
        </w:rPr>
        <w:t xml:space="preserve"> ‘America first’ promises to touch all of these areas, overhauling longstanding US policies in the security, commercial and monetary spheres. But its real menace lies in its potential for sparking drastic changes by overturning policies in just one sphere. If the United States ceases to defend allies, and reduces its commitment to secure the international environment, cross-border trade and investment will operate in a more uncertain setting. While it is impossible to predict which policy is most likely to unleash an unfavourable chain of events, a hypothetical example can be used to illustrate the presumptive cascade. If we assume the United States follows through with significant commercial retreat, then we should expect monetary consequences. With the United States ceasing to account for a significant portion of international trade, official and private investors will increasingly hold alternative currencies for reserves and payment. If the diversification out of dollars is substantial, the dollar could gradually lose its centrality in the monetary order, complicating the adjustment of US trade imbalances. Balance of payments difficulties could very well ricochet back in the monetary sphere, with a crisis of confidence over trade imbalances triggering a run on the dollar. With the dollar under pressure, its international role for governments and private actors could come into question. If the dollar is no longer widely used for reserves and payments, US financial markets will lose importance relative to other financial markets. A diminished role for US financial markets implies lower demand for US assets, raising US borrowing costs. And the loss of US borrowing privileges will have security ramifications, since financing US military power will become more expensive.68 With these developments, America's slippage in the ranks of Great Powers will be assured.</w:t>
      </w:r>
      <w:r w:rsidRPr="00A2739D">
        <w:rPr>
          <w:color w:val="000000"/>
          <w:sz w:val="12"/>
        </w:rPr>
        <w:t>¶</w:t>
      </w:r>
      <w:r w:rsidRPr="00A2739D">
        <w:rPr>
          <w:color w:val="000000"/>
          <w:sz w:val="16"/>
        </w:rPr>
        <w:t xml:space="preserve"> The real liberal dilemma</w:t>
      </w:r>
      <w:r w:rsidRPr="00A2739D">
        <w:rPr>
          <w:color w:val="000000"/>
          <w:sz w:val="12"/>
        </w:rPr>
        <w:t>¶</w:t>
      </w:r>
      <w:r w:rsidRPr="00A2739D">
        <w:rPr>
          <w:color w:val="000000"/>
          <w:sz w:val="16"/>
        </w:rPr>
        <w:t xml:space="preserve"> President Trump misidentifies the nature of the redistribution problem confronting America, misinterpreting unequal internal redistribution as unequal external redistribution. The liberal dilemma is not that the LIO distributes gains unfavourably to the United States, but that not everyone in the United States wins because US domestic policies have not kept pace with global economic integration. Economic globalization can deepen domestic inequality. Import competition causes some sectors to shrink, and workers employed in contracting sectors may not be fully absorbed in expanding sectors. Neo-classical trade theory predicts that economic activity will increase in the sector using the country's abundant factor since its reward will increase relative to that of the scarce factor.69 In the case of an advanced capital-abundant country such as the United States, this means that the reward to capital will increase relative to labour. Financial globalization has even more acute effects on the distribution of income, further raising the reward to capital relative to labour.70 However, since suspending international economic exchange reduces national welfare gains, countries are better off expanding the pie, and compensating losers with the higher gains available from economic globalization. The United States needs to bring back ‘embedded liberalism’ to redistribute benefits from openness through greater safeguards and labour adjustment programmes, including trade adjustment, so that the LIO can begin to work for all Americans.71</w:t>
      </w:r>
      <w:r w:rsidRPr="00A2739D">
        <w:rPr>
          <w:color w:val="000000"/>
          <w:sz w:val="12"/>
        </w:rPr>
        <w:t>¶</w:t>
      </w:r>
      <w:r w:rsidRPr="00A2739D">
        <w:rPr>
          <w:color w:val="000000"/>
          <w:sz w:val="16"/>
        </w:rPr>
        <w:t xml:space="preserve"> Dissatisfaction with the international distribution of income is, however, insufficient to explain the backlash against globalization. President Trump correctly identified the liberal dilemma inside the United States as the clash between liberal ideals and the preservation of a racial hierarchy which put ‘white America first’—a contradiction which has resulted in a racial and educational divide at the ballot box.72 To fully understand waning American support for the LIO, one must look to the unravelling of America's liberal identity as a principal cause of the less secure domestic foundations of the LIO. Some elements of America's liberal identity, such as ‘political democracy, constitutional government, individual rights [and] private property based economic systems’, remain intact. However, other elements, such as ‘toleration of diversity in non-civic areas of ethnicity and religion’ are in jeopardy.73 In fomenting an ‘us and them’ division between Americans and foreigners alleged to be exploiting the United States, and by stoking an internal division between Americans of different ethnicities and faiths, Trump unveiled an international and domestic hierarchy that some thought no longer existed. How did these factors intermingle with income inequality in the 2016 US elections?</w:t>
      </w:r>
      <w:r w:rsidRPr="00A2739D">
        <w:rPr>
          <w:color w:val="000000"/>
          <w:sz w:val="12"/>
        </w:rPr>
        <w:t>¶</w:t>
      </w:r>
      <w:r w:rsidRPr="00A2739D">
        <w:rPr>
          <w:color w:val="000000"/>
          <w:sz w:val="16"/>
        </w:rPr>
        <w:t xml:space="preserve"> The extent of inequality in the United States</w:t>
      </w:r>
      <w:r w:rsidRPr="00A2739D">
        <w:rPr>
          <w:color w:val="000000"/>
          <w:sz w:val="12"/>
        </w:rPr>
        <w:t>¶</w:t>
      </w:r>
      <w:r w:rsidRPr="00A2739D">
        <w:rPr>
          <w:color w:val="000000"/>
          <w:sz w:val="16"/>
        </w:rPr>
        <w:t xml:space="preserve"> Income inequality in the United States has increased since the late 1960s. By 2015, the top 5 per cent earned 28 times as much, and the top 20 per cent 16 times as much, as the lowest 20 per cent of Americans. This share has risen over time irrespective of the incumbent president's party affiliation, as shown in figure 3, which traces this development back to the late 1970s. Below I use mean income data from the US Census Bureau to discern the effect of income inequality on different ethnic groups. Ideally, this analysis would be performed using median income data, but this is not consistently available across all measures of interest.74</w:t>
      </w:r>
      <w:r w:rsidRPr="00A2739D">
        <w:rPr>
          <w:color w:val="000000"/>
          <w:sz w:val="12"/>
        </w:rPr>
        <w:t>¶</w:t>
      </w:r>
      <w:r w:rsidRPr="00A2739D">
        <w:rPr>
          <w:color w:val="000000"/>
          <w:sz w:val="16"/>
        </w:rPr>
        <w:t xml:space="preserve"> Figure 3:</w:t>
      </w:r>
      <w:r w:rsidRPr="00A2739D">
        <w:rPr>
          <w:color w:val="000000"/>
          <w:sz w:val="12"/>
        </w:rPr>
        <w:t>¶</w:t>
      </w:r>
      <w:r w:rsidRPr="00A2739D">
        <w:rPr>
          <w:color w:val="000000"/>
          <w:sz w:val="16"/>
        </w:rPr>
        <w:t xml:space="preserve"> Income inequality between the top and bottom income earners in the United States, 1978–2016</w:t>
      </w:r>
      <w:r w:rsidRPr="00A2739D">
        <w:rPr>
          <w:color w:val="000000"/>
          <w:sz w:val="12"/>
        </w:rPr>
        <w:t>¶</w:t>
      </w:r>
      <w:r w:rsidRPr="00A2739D">
        <w:rPr>
          <w:color w:val="000000"/>
          <w:sz w:val="16"/>
        </w:rPr>
        <w:t xml:space="preserve"> View largeDownload slide</w:t>
      </w:r>
      <w:r w:rsidRPr="00A2739D">
        <w:rPr>
          <w:color w:val="000000"/>
          <w:sz w:val="12"/>
        </w:rPr>
        <w:t>¶</w:t>
      </w:r>
      <w:r w:rsidRPr="00A2739D">
        <w:rPr>
          <w:color w:val="000000"/>
          <w:sz w:val="16"/>
        </w:rPr>
        <w:t xml:space="preserve"> Income inequality between the top and bottom income earners in the United States, 1978–2016</w:t>
      </w:r>
      <w:r w:rsidRPr="00A2739D">
        <w:rPr>
          <w:color w:val="000000"/>
          <w:sz w:val="12"/>
        </w:rPr>
        <w:t>¶</w:t>
      </w:r>
      <w:r w:rsidRPr="00A2739D">
        <w:rPr>
          <w:color w:val="000000"/>
          <w:sz w:val="16"/>
        </w:rPr>
        <w:t xml:space="preserve"> Concerns about income may have loomed large in the 2016 presidential elections. It could be, for instance, that by 2016 income inequality in the United States had reached a tipping point, a level that Americans were no longer prepared to tolerate. The only vote margin—that is, the difference in percentage of votes between Republicans and Democrats—that was consistently and substantially different from those in the 2008 and 2012 elections was the margin for those earning less than US$50,000 a year. Although this group—arguably the most affected by the widening income gap—still supported the Democratic candidate overall (though to a lesser extent than in the two previous elections), the margin between the Democratic and Republican votes narrowed to 12 points from 22 points in 2008 and 2012. The margins for higher-income groups were not as wide, nor were they significantly different from the levels recorded in the 2008 and 2012 elections. In an anti-establishment election, factors other than income, such as Clinton's ‘elitism’, might have been a liability. But the unfavourable opinion of Clinton (81 per cent) was less strong among those who voted for Trump than disapproval of former President Obama (89 per cent).75 It is, however, possible that dissatisfaction with Clinton was greater within the group earning under US$50,000.</w:t>
      </w:r>
      <w:r w:rsidRPr="00A2739D">
        <w:rPr>
          <w:color w:val="000000"/>
          <w:sz w:val="12"/>
        </w:rPr>
        <w:t>¶</w:t>
      </w:r>
      <w:r w:rsidRPr="00A2739D">
        <w:rPr>
          <w:color w:val="000000"/>
          <w:sz w:val="16"/>
        </w:rPr>
        <w:t xml:space="preserve"> While income did matter in the 2016 election, it was not, on its own, the most important predictor of the outcome. As shown in figures 4 and 5, income did play a role, but primarily as it intersected with other factors, particularly education and colour.76 In the following paragraphs I consider the income growth of non-college-educated whites relative to college-educated whites; and the absolute income (including income growth) of non-college-educated whites relative to the overall non-college-educated population.</w:t>
      </w:r>
      <w:r w:rsidRPr="00A2739D">
        <w:rPr>
          <w:color w:val="000000"/>
          <w:sz w:val="12"/>
        </w:rPr>
        <w:t>¶</w:t>
      </w:r>
      <w:r w:rsidRPr="00A2739D">
        <w:rPr>
          <w:color w:val="000000"/>
          <w:sz w:val="16"/>
        </w:rPr>
        <w:t xml:space="preserve"> Figure 4:</w:t>
      </w:r>
      <w:r w:rsidRPr="00A2739D">
        <w:rPr>
          <w:color w:val="000000"/>
          <w:sz w:val="12"/>
        </w:rPr>
        <w:t>¶</w:t>
      </w:r>
      <w:r w:rsidRPr="00A2739D">
        <w:rPr>
          <w:color w:val="000000"/>
          <w:sz w:val="16"/>
        </w:rPr>
        <w:t xml:space="preserve"> Income growth among US citizens with education below college degree level, 1998–2016</w:t>
      </w:r>
      <w:r w:rsidRPr="00A2739D">
        <w:rPr>
          <w:color w:val="000000"/>
          <w:sz w:val="12"/>
        </w:rPr>
        <w:t>¶</w:t>
      </w:r>
      <w:r w:rsidRPr="00A2739D">
        <w:rPr>
          <w:color w:val="000000"/>
          <w:sz w:val="16"/>
        </w:rPr>
        <w:t xml:space="preserve"> View largeDownload slide</w:t>
      </w:r>
      <w:r w:rsidRPr="00A2739D">
        <w:rPr>
          <w:color w:val="000000"/>
          <w:sz w:val="12"/>
        </w:rPr>
        <w:t>¶</w:t>
      </w:r>
      <w:r w:rsidRPr="00A2739D">
        <w:rPr>
          <w:color w:val="000000"/>
          <w:sz w:val="16"/>
        </w:rPr>
        <w:t xml:space="preserve"> Income growth among US citizens with education below college degree </w:t>
      </w:r>
      <w:r w:rsidRPr="00A2739D">
        <w:rPr>
          <w:color w:val="000000"/>
          <w:sz w:val="16"/>
        </w:rPr>
        <w:lastRenderedPageBreak/>
        <w:t>level, 1998–2016</w:t>
      </w:r>
      <w:r w:rsidRPr="00A2739D">
        <w:rPr>
          <w:color w:val="000000"/>
          <w:sz w:val="12"/>
        </w:rPr>
        <w:t>¶</w:t>
      </w:r>
      <w:r w:rsidRPr="00A2739D">
        <w:rPr>
          <w:color w:val="000000"/>
          <w:sz w:val="16"/>
        </w:rPr>
        <w:t xml:space="preserve"> Figure 5:</w:t>
      </w:r>
      <w:r w:rsidRPr="00A2739D">
        <w:rPr>
          <w:color w:val="000000"/>
          <w:sz w:val="12"/>
        </w:rPr>
        <w:t>¶</w:t>
      </w:r>
      <w:r w:rsidRPr="00A2739D">
        <w:rPr>
          <w:color w:val="000000"/>
          <w:sz w:val="16"/>
        </w:rPr>
        <w:t xml:space="preserve"> Income growth among US citizens with education above college degree level, 1998–2016</w:t>
      </w:r>
      <w:r w:rsidRPr="00A2739D">
        <w:rPr>
          <w:color w:val="000000"/>
          <w:sz w:val="12"/>
        </w:rPr>
        <w:t>¶</w:t>
      </w:r>
      <w:r w:rsidRPr="00A2739D">
        <w:rPr>
          <w:color w:val="000000"/>
          <w:sz w:val="16"/>
        </w:rPr>
        <w:t xml:space="preserve"> View largeDownload slide</w:t>
      </w:r>
      <w:r w:rsidRPr="00A2739D">
        <w:rPr>
          <w:color w:val="000000"/>
          <w:sz w:val="12"/>
        </w:rPr>
        <w:t>¶</w:t>
      </w:r>
      <w:r w:rsidRPr="00A2739D">
        <w:rPr>
          <w:color w:val="000000"/>
          <w:sz w:val="16"/>
        </w:rPr>
        <w:t xml:space="preserve"> Income growth among US citizens with education above college degree level, 1998–2016</w:t>
      </w:r>
      <w:r w:rsidRPr="00A2739D">
        <w:rPr>
          <w:color w:val="000000"/>
          <w:sz w:val="12"/>
        </w:rPr>
        <w:t>¶</w:t>
      </w:r>
      <w:r w:rsidRPr="00A2739D">
        <w:rPr>
          <w:color w:val="000000"/>
          <w:sz w:val="16"/>
        </w:rPr>
        <w:t xml:space="preserve"> In 2016, white voters without a college degree voted for Trump (66 per cent) with much higher percentages than in 2012 (61 per cent) and 2008 (58 per cent), and with much higher margins (see figure 4). But white voters without a college degree (both those with and those without a high school diploma) supported Trump despite experiencing greater income growth during the full span of Obama's presidency than any other white group defined by educational level. Their income expansion was also stronger than any other education group during Obama's second term (2012–2016). However, during Obama's first term (2008–2012), their income did not grow as fast as that of white Americans with advanced degrees, although they did better than those with an associate (i.e. two-year college) degree or bachelor's degree. Despite stronger income development than college-educated income earners, whites without a college degree voted for Trump with a 37-point margin, whereas whites with a college degree favoured Trump with only a 3-point margin. Although these numbers suggest that something other than income explains Trump's victory, it could still be that the higher margins for white voters without college degrees reflect discontent with low real incomes.</w:t>
      </w:r>
      <w:r w:rsidRPr="00A2739D">
        <w:rPr>
          <w:color w:val="000000"/>
          <w:sz w:val="12"/>
        </w:rPr>
        <w:t>¶</w:t>
      </w:r>
      <w:r w:rsidRPr="00A2739D">
        <w:rPr>
          <w:color w:val="000000"/>
          <w:sz w:val="16"/>
        </w:rPr>
        <w:t xml:space="preserve"> If low real incomes explain Trump's support among white voters without college degrees, we should find general support for Trump among voters with low real incomes. However, since 1998 the mean income of whites without college degrees has always been higher than the mean income of all those without college degrees. If their income remained higher, was their income growth slower? During the full length of Obama's presidency, and during his first term, whites without a college degree experienced higher growth than all income earners without a college degree. Only during Obama's second term did the mean income of whites without a college degree underperform the income of all earners without a college degree. The growth differential between the two groups during this period,77 however, is quite small, for both those with and those without a high school diploma: the mean income of workers without a high school diploma increased by 13.41 per cent, compared to 12.99 per cent growth for whites without a high school diploma. The mean income of all workers with a high school diploma increased by 5.73 per cent; of whites with a high-school diploma, by 5.60 per cent. It is noteworthy that during Obama's second term the overall mean income of all earners with a college degree increased less than for whites with a college degree. The biggest difference was for whites with an advanced degree, who earned US$1,394 a year less than the mean income of all recipients of advanced degrees. Yet despite slower income growth, white college graduates were disinclined to vote Republican in the 2016 elections (see figure 5).</w:t>
      </w:r>
      <w:r w:rsidRPr="00A2739D">
        <w:rPr>
          <w:color w:val="000000"/>
          <w:sz w:val="12"/>
        </w:rPr>
        <w:t>¶</w:t>
      </w:r>
      <w:r w:rsidRPr="00A2739D">
        <w:rPr>
          <w:color w:val="000000"/>
          <w:sz w:val="16"/>
        </w:rPr>
        <w:t xml:space="preserve"> If dissatisfaction with income played a role in explaining why white voters without a college degree endorsed Trump, the only evidence for it is the relatively lower income growth of white earners without college degrees compared to all earners without college degrees between 2012 and 2015. Disaggregating the income differential for non-college-educated whites, those without a high-school diploma experienced 0.43 per cent lower income growth, and those with a diploma 0.13 per cent lower income growth, than all non-college-educated earners within the corresponding educational group. It is highly unlikely that these small percentage differences explain why whites without a college degree favoured Trump with a 37-point margin whereas all earners without a college degree favoured Trump with only a 7-point margin.</w:t>
      </w:r>
      <w:r w:rsidRPr="00A2739D">
        <w:rPr>
          <w:color w:val="000000"/>
          <w:sz w:val="12"/>
        </w:rPr>
        <w:t>¶</w:t>
      </w:r>
      <w:r w:rsidRPr="00A2739D">
        <w:rPr>
          <w:color w:val="000000"/>
          <w:sz w:val="16"/>
        </w:rPr>
        <w:t xml:space="preserve"> If income mattered only in conjunction with education and colour in the 2016 elections, income might have been more decisive in distressed regions. One of the biggest surprises in the 2016 presidential election was how the Democrats lost the ‘blue wall’ states in the ‘Rust Belt’—Pennsylvania in the north-east; Iowa, Wisconsin, Michigan and Ohio in the mid-west. The Democrats also lost Florida in the south, a traditionally Republican state, which Obama won in 2008 and 2012.</w:t>
      </w:r>
      <w:r w:rsidRPr="00A2739D">
        <w:rPr>
          <w:color w:val="000000"/>
          <w:sz w:val="12"/>
        </w:rPr>
        <w:t>¶</w:t>
      </w:r>
      <w:r w:rsidRPr="00A2739D">
        <w:rPr>
          <w:color w:val="000000"/>
          <w:sz w:val="16"/>
        </w:rPr>
        <w:t xml:space="preserve"> Declining employment and income are said to have contributed to support for Trump in conventionally Democratic states. But there are several problems with this explanation. While the decline in the mid-west is real, it has been in the making for a very long time. During the Obama years, specifically between 2008 and 2016, income in the mid-west rose more sharply than in all other regions. During Obama's second term, both white and overall income growth was stronger in the mid-west than in any other region. Yet the Republican vote exceeded the Democratic vote in the mid-west by the second-highest margin of any region (see figure 6). Moreover, during the same period, income growth for whites was higher than for all ethnic groups combined; and yet whites in the mid-west voted Republican by a margin of 20 points, compared to a margin of 5 points for the region overall. However, during Obama's second term, white income growth in the mid-west was lower than in all other regions except for the west. Overall income growth was worse in the mid-west than in all other regions. Yet the white margin in favour of Trump was stronger in the mid-west (20 points) than in the west (5 points), and the overall margin in favour of Trump in the mid-west (5 points) was considerably lower than for whites in the mid-west (20 points).</w:t>
      </w:r>
      <w:r w:rsidRPr="00A2739D">
        <w:rPr>
          <w:color w:val="000000"/>
          <w:sz w:val="12"/>
        </w:rPr>
        <w:t>¶</w:t>
      </w:r>
      <w:r w:rsidRPr="00A2739D">
        <w:rPr>
          <w:color w:val="000000"/>
          <w:sz w:val="16"/>
        </w:rPr>
        <w:t xml:space="preserve"> Figure 6:</w:t>
      </w:r>
      <w:r w:rsidRPr="00A2739D">
        <w:rPr>
          <w:color w:val="000000"/>
          <w:sz w:val="12"/>
        </w:rPr>
        <w:t>¶</w:t>
      </w:r>
      <w:r w:rsidRPr="00A2739D">
        <w:rPr>
          <w:color w:val="000000"/>
          <w:sz w:val="16"/>
        </w:rPr>
        <w:t xml:space="preserve"> Income growth by region and race, 1998–2015</w:t>
      </w:r>
      <w:r w:rsidRPr="00A2739D">
        <w:rPr>
          <w:color w:val="000000"/>
          <w:sz w:val="12"/>
        </w:rPr>
        <w:t>¶</w:t>
      </w:r>
      <w:r w:rsidRPr="00A2739D">
        <w:rPr>
          <w:color w:val="000000"/>
          <w:sz w:val="16"/>
        </w:rPr>
        <w:t xml:space="preserve"> View largeDownload slide</w:t>
      </w:r>
      <w:r w:rsidRPr="00A2739D">
        <w:rPr>
          <w:color w:val="000000"/>
          <w:sz w:val="12"/>
        </w:rPr>
        <w:t>¶</w:t>
      </w:r>
      <w:r w:rsidRPr="00A2739D">
        <w:rPr>
          <w:color w:val="000000"/>
          <w:sz w:val="16"/>
        </w:rPr>
        <w:t xml:space="preserve"> Income growth by region and race, 1998–2015</w:t>
      </w:r>
      <w:r w:rsidRPr="00A2739D">
        <w:rPr>
          <w:color w:val="000000"/>
          <w:sz w:val="12"/>
        </w:rPr>
        <w:t>¶</w:t>
      </w:r>
      <w:r w:rsidRPr="00A2739D">
        <w:rPr>
          <w:color w:val="000000"/>
          <w:sz w:val="16"/>
        </w:rPr>
        <w:t xml:space="preserve"> Given the higher proportion of whites in the mid-west (76 per cent) than nationally (61 per cent), and the higher number of voters in the region aged over 25 years without a college degree (71 per cent) than nationally (55 per cent),78 it is likely that factors of education, colour and income combine to explain the level of support for Trump in 2016.</w:t>
      </w:r>
      <w:r w:rsidRPr="00A2739D">
        <w:rPr>
          <w:color w:val="000000"/>
          <w:sz w:val="12"/>
        </w:rPr>
        <w:t>¶</w:t>
      </w:r>
      <w:r w:rsidRPr="00A2739D">
        <w:rPr>
          <w:color w:val="000000"/>
          <w:sz w:val="16"/>
        </w:rPr>
        <w:t xml:space="preserve"> In the 2016 election, racial polarization, as measured by the difference between white and non-white preferences for Trump, was highest in the south, second to highest in the mid-west and north-east, and lowest in the west. These cleavages were most apparent in the south and mid-west. White voters were aligned with Trump in the south (67 per cent) and the mid-west (57 per cent), non-white voters with Clinton in the south (77 per cent) and mid-west (75 per cent).</w:t>
      </w:r>
      <w:r w:rsidRPr="00A2739D">
        <w:rPr>
          <w:color w:val="000000"/>
          <w:sz w:val="12"/>
        </w:rPr>
        <w:t>¶</w:t>
      </w:r>
      <w:r w:rsidRPr="00A2739D">
        <w:rPr>
          <w:color w:val="000000"/>
          <w:sz w:val="16"/>
        </w:rPr>
        <w:t xml:space="preserve"> Racially differentiated voting patterns do not necessarily mean that voting is racially motivated. It could be that whites are generally more conservative on a range of issues and that their views were therefore better aligned with the policies espoused by the Republican than the Democratic candidate. Yet that would not explain why so many white college-educated voters fled the Republican presidential nominee in 2016 (see figure 5). Rather, there exists some evidence that racist attitudes encouraged a portion of the white electorate to align with Trump. For example, 80 per cent of white evangelical Christians supported Trump.79 Their vote is important because although they account for a lower share of the population today (17 per cent) than in 2008 (21 per cent), they still account for 26 per cent of the vote because a lot of them turn out to vote.80 Their high proportion of the vote suggests that racism might have been a relevant issue. In the months before the elections, a non-</w:t>
      </w:r>
      <w:r w:rsidRPr="00A2739D">
        <w:rPr>
          <w:color w:val="000000"/>
          <w:sz w:val="16"/>
        </w:rPr>
        <w:lastRenderedPageBreak/>
        <w:t>partisan study by the American Values Atlas revealed that white evangelicals were less likely to perceive discrimination against blacks, with only 36 per cent saying blacks were discriminated against ‘a lot’, compared to the national average of 57 per cent.81</w:t>
      </w:r>
      <w:r w:rsidRPr="00A2739D">
        <w:rPr>
          <w:color w:val="000000"/>
          <w:sz w:val="12"/>
        </w:rPr>
        <w:t>¶</w:t>
      </w:r>
      <w:r w:rsidRPr="00A2739D">
        <w:rPr>
          <w:color w:val="000000"/>
          <w:sz w:val="16"/>
        </w:rPr>
        <w:t xml:space="preserve"> Trump and the liberal playbook</w:t>
      </w:r>
      <w:r w:rsidRPr="00A2739D">
        <w:rPr>
          <w:color w:val="000000"/>
          <w:sz w:val="12"/>
        </w:rPr>
        <w:t>¶</w:t>
      </w:r>
      <w:r w:rsidRPr="00A2739D">
        <w:rPr>
          <w:color w:val="000000"/>
          <w:sz w:val="16"/>
        </w:rPr>
        <w:t xml:space="preserve"> In 2016, socio-cultural fissures within the United States played a critical role in the election of the presidential candidate most disparaging of the LIO. Trump's call to put America ‘first’ internationally, and white Christians ‘first’ domestically, resonated with non-college-educated white voters who saw their historic privileges fading. Not all grievances were racially motivated; certainly, some poorer non-college-educated whites compared their present situation unfavourably with the rosier circumstances of their families' past.82</w:t>
      </w:r>
      <w:r w:rsidRPr="00A2739D">
        <w:rPr>
          <w:color w:val="000000"/>
          <w:sz w:val="12"/>
        </w:rPr>
        <w:t>¶</w:t>
      </w:r>
      <w:r w:rsidRPr="00A2739D">
        <w:rPr>
          <w:color w:val="000000"/>
          <w:sz w:val="16"/>
        </w:rPr>
        <w:t xml:space="preserve"> The relationship between education and race was first noted over seven decades ago. Gunnar Myrdal's 1944 book An American dilemma was famously cited in the Supreme Court decision in Brown v. Board of Education (1954), and helped desegregate education in the United States by demonstrating that education could not be separate but equal for blacks.83 Myrdal went further, calling for an ‘educational offensive against racial intolerance’ and the forging of an ‘American creed’, a civic culture with equal rights for all Americans, to overcome the contradiction between American liberal ideals and the reality of racial discrimination.84</w:t>
      </w:r>
      <w:r w:rsidRPr="00A2739D">
        <w:rPr>
          <w:color w:val="000000"/>
          <w:sz w:val="12"/>
        </w:rPr>
        <w:t>¶</w:t>
      </w:r>
      <w:r w:rsidRPr="00A2739D">
        <w:rPr>
          <w:color w:val="000000"/>
          <w:sz w:val="16"/>
        </w:rPr>
        <w:t xml:space="preserve"> Since then, great progress has been made. Blacks, and other minorities, in the United States are equal before the law and have equal political rights, and greater social and economic opportunities, than before. Education has no doubt played a significant role in reducing explicit racist behaviour or individual racism, that is, ‘overt acts by individuals, which cause death, injury or the violent destruction of property’.85 But discrimination is a problem beyond what most people would recognize as specific instances of racist behaviour. Institutional racism is a ‘less overt, far more subtle, less identifiable’ form of racism, which ‘originates in the operation of established and respected forces in society’.86 The concept of white privilege is the flip side of institutional racism and refers to the unearned benefits enjoyed as a result of being white.87 The concept is not intended to mean that every white person is ‘privileged’ or that no other form of privilege exists. It is intended to expose the existence of an implicit racial hierarchy in society and the political, economic and legal inequality which it reproduces.88 Attempts to attenuate white privilege are met with suspicion and opposition by those who benefit from it. For example, today a majority of white Americans (55 per cent) believe they are discriminated against, and nearly half of them (26 per cent) attribute this to US ‘laws and government policies’.89 Whites who believe they face institutional racism are unlikely to see a difference between policies designed to reduce unmerited privileges and policies that reduce merited privileges. They are also unlikely to appreciate how restrictive the scope for affirmative action is. For example, in the case of university admissions policies, quotas have been unconstitutional since the 1978 Supreme Court decision in Regents of the University of California v. Bakke. Many states even forbid the use of race in admissions procedures. Where states do permit the use of race, it may be used only as one criterion in promoting diversity, and only if all other methods fail, as laid down in the 2013 Supreme Court decision in Fisher v. University of Texas.</w:t>
      </w:r>
      <w:r w:rsidRPr="00A2739D">
        <w:rPr>
          <w:color w:val="000000"/>
          <w:sz w:val="12"/>
        </w:rPr>
        <w:t>¶</w:t>
      </w:r>
      <w:r w:rsidRPr="00A2739D">
        <w:rPr>
          <w:color w:val="000000"/>
          <w:sz w:val="16"/>
        </w:rPr>
        <w:t xml:space="preserve"> The political scientist and public intellectual Walter Russell Mead has explained the 2016 election outcome as a ‘Jacksonian revolt’ in which many ‘white Americans find themselves in a society that talks constantly about the importance of identity, that values ethnic authenticity, that offers economic benefits and social advantages based on identity—for everybody but them’.90 Another political scientist, Mark Lilla, proposes an end to identity politics as a way to secure broader support for liberal policies.91 I agree with Mead that identity politics cannot be unilateral, and I agree with Lilla that the American habit of categorizing individuals according to essentialist criteria is contrary to liberal principles. But I am not sure either of them would agree that there has been an essentialist identity politics in the United States, going back at least to the eighteenth century, constructed around the primacy of a white American identity of European Christian descent. Reactions against this unspoken identity politics lay beneath claims of institutional racism long before Trump gave voice to a ‘white America first’ policy at home.</w:t>
      </w:r>
      <w:r w:rsidRPr="00A2739D">
        <w:rPr>
          <w:color w:val="000000"/>
          <w:sz w:val="12"/>
        </w:rPr>
        <w:t>¶</w:t>
      </w:r>
      <w:r w:rsidRPr="00A2739D">
        <w:rPr>
          <w:color w:val="000000"/>
          <w:sz w:val="16"/>
        </w:rPr>
        <w:t xml:space="preserve"> College-educated white Americans are more likely to recognize the advantages attached to being white (47 per cent) than white Americans without college degrees (17 per cent).92 A possible reason for this is that higher education fosters liberal attitudes, and provides exposure to different ethnic groups, limiting blatant forms of racism.93 But even though college-educated whites are less inclined to vote for their privilege, and more prepared to see their privilege, there is plenty of room in the liberal playbook for race-based discrimination. There's a playbook in force that liberals are supposed to follow. The playbook prescribes responses to different forms of racism, and these responses tend to be outraged responses. When no colleague or friend is threatened by charges of racism, the playbook works. But the playbook can also be a trap leading to bad decisions because discriminatory practices often implicate someone's colleague, friend, family or wider community. The trap is especially pernicious in higher education, where people tend to overestimate their liberal inclinations, and where opportunities, support and intellectual attribution are largely network-based.94 It is therefore unsurprising that a higher percentage of college-educated blacks (55 per cent) say they have been disadvantaged by their race than non-college-educated blacks (29 per cent). An even higher percentage of all blacks (81 per cent) who at some point attended college say they were treated differently because of their race: perhaps an overlooked factor in the reasons why blacks are less likely to finish college.95</w:t>
      </w:r>
      <w:r w:rsidRPr="00A2739D">
        <w:rPr>
          <w:color w:val="000000"/>
          <w:sz w:val="12"/>
        </w:rPr>
        <w:t>¶</w:t>
      </w:r>
      <w:r w:rsidRPr="00A2739D">
        <w:rPr>
          <w:color w:val="000000"/>
          <w:sz w:val="16"/>
        </w:rPr>
        <w:t xml:space="preserve"> In addition to the different experiences and beliefs about race to which education gives rise, a partisan divide exists, with Republicans (43 per cent) more likely than Democrats (27 per cent) to say whites, rather than blacks, experience a lot of discrimination.96 Only 37 per cent of Republicans (against 76 per cent of Democrats) say racism is a problem.97 Attitudes towards blacks also extend to other groups. From the 2016 exit polls, we know that Trump voters were more likely to support a wall along the Mexican border (85 per cent) than Clinton voters (10 per cent), to support deportation of illegal immigrants (83 per cent vs 14 per cent) and view immigration as the most pressing problem for the country (64 per cent vs 33 per cent).98</w:t>
      </w:r>
      <w:r w:rsidRPr="00A2739D">
        <w:rPr>
          <w:color w:val="000000"/>
          <w:sz w:val="12"/>
        </w:rPr>
        <w:t>¶</w:t>
      </w:r>
      <w:r w:rsidRPr="00A2739D">
        <w:rPr>
          <w:color w:val="000000"/>
          <w:sz w:val="16"/>
        </w:rPr>
        <w:t xml:space="preserve"> Overall, the evidence presented in this article suggests not only that education and race were strong predictors of the 2016 presidential vote, but that racism was a contributing factor.</w:t>
      </w:r>
      <w:r w:rsidRPr="00A2739D">
        <w:rPr>
          <w:color w:val="000000"/>
          <w:sz w:val="12"/>
        </w:rPr>
        <w:t>¶</w:t>
      </w:r>
      <w:r w:rsidRPr="00A2739D">
        <w:rPr>
          <w:color w:val="000000"/>
          <w:sz w:val="16"/>
        </w:rPr>
        <w:t xml:space="preserve"> Summary and conclusion</w:t>
      </w:r>
      <w:r w:rsidRPr="00A2739D">
        <w:rPr>
          <w:color w:val="000000"/>
          <w:sz w:val="12"/>
        </w:rPr>
        <w:t>¶</w:t>
      </w:r>
      <w:r w:rsidRPr="00A2739D">
        <w:rPr>
          <w:color w:val="000000"/>
          <w:sz w:val="16"/>
        </w:rPr>
        <w:t xml:space="preserve"> Trump did not create angst about America's dominant position in the world, or about white America's dominant position vis-à-vis other ethnic groups, but he tapped into these two currents more unabashedly than any other presidential candidate in postwar history. This article deconstructs ‘America first’ into two components, an international component and a domestic component, which share common symptoms (lost greatness) and </w:t>
      </w:r>
      <w:r w:rsidRPr="00A2739D">
        <w:rPr>
          <w:color w:val="000000"/>
          <w:sz w:val="16"/>
        </w:rPr>
        <w:lastRenderedPageBreak/>
        <w:t>common remedies (redistribution).</w:t>
      </w:r>
      <w:r w:rsidRPr="00A2739D">
        <w:rPr>
          <w:color w:val="000000"/>
          <w:sz w:val="12"/>
        </w:rPr>
        <w:t>¶</w:t>
      </w:r>
      <w:r w:rsidRPr="00A2739D">
        <w:rPr>
          <w:color w:val="000000"/>
          <w:sz w:val="16"/>
        </w:rPr>
        <w:t xml:space="preserve"> In the first two sections of this article, I discussed the international component, and how ‘America first’ threatens to undermine the LIO. I showed how ‘America first’ reflects concerns about American decline and American overextension in three areas: the security, trade and monetary spheres. A common theme in this narrative is how the United States is being exploited by other countries, and how disengaging from the LIO presents a better path forward. In the security area, the world should no longer count on the US to act as global policeman or to tolerate unfair burden-sharing within security alliances. In trade, the US will no longer stand by as other countries free-ride on America's openness. In the monetary realm, the dollar's global role is not as good as gold. While Trump's views on the LIO are quite idiosyncratic, and have yet to be fully implemented, declinists and proponents of retrenchment share certain aspects of this outlook.</w:t>
      </w:r>
      <w:r w:rsidRPr="00A2739D">
        <w:rPr>
          <w:color w:val="000000"/>
          <w:sz w:val="12"/>
        </w:rPr>
        <w:t>¶</w:t>
      </w:r>
      <w:r w:rsidRPr="00A2739D">
        <w:rPr>
          <w:color w:val="000000"/>
          <w:sz w:val="16"/>
        </w:rPr>
        <w:t xml:space="preserve"> In opposition to this perspective, </w:t>
      </w:r>
      <w:r>
        <w:rPr>
          <w:color w:val="000000"/>
          <w:u w:val="single"/>
        </w:rPr>
        <w:t>I have provided</w:t>
      </w:r>
      <w:r w:rsidRPr="00A2739D">
        <w:rPr>
          <w:color w:val="000000"/>
          <w:sz w:val="16"/>
        </w:rPr>
        <w:t> </w:t>
      </w:r>
      <w:r>
        <w:rPr>
          <w:b/>
          <w:bCs/>
          <w:color w:val="000000"/>
          <w:u w:val="single"/>
          <w:shd w:val="clear" w:color="auto" w:fill="FFFF00"/>
        </w:rPr>
        <w:t>broad-based metrics</w:t>
      </w:r>
      <w:r w:rsidRPr="00A2739D">
        <w:rPr>
          <w:color w:val="000000"/>
          <w:sz w:val="16"/>
        </w:rPr>
        <w:t> </w:t>
      </w:r>
      <w:r>
        <w:rPr>
          <w:color w:val="000000"/>
          <w:u w:val="single"/>
          <w:shd w:val="clear" w:color="auto" w:fill="FFFF00"/>
        </w:rPr>
        <w:t>demonstrat</w:t>
      </w:r>
      <w:r>
        <w:rPr>
          <w:color w:val="000000"/>
          <w:u w:val="single"/>
        </w:rPr>
        <w:t>ing that</w:t>
      </w:r>
      <w:r w:rsidRPr="00A2739D">
        <w:rPr>
          <w:color w:val="000000"/>
          <w:sz w:val="16"/>
        </w:rPr>
        <w:t> </w:t>
      </w:r>
      <w:r>
        <w:rPr>
          <w:color w:val="000000"/>
          <w:u w:val="single"/>
          <w:shd w:val="clear" w:color="auto" w:fill="FFFF00"/>
        </w:rPr>
        <w:t>the U</w:t>
      </w:r>
      <w:r>
        <w:rPr>
          <w:color w:val="000000"/>
          <w:u w:val="single"/>
        </w:rPr>
        <w:t>nited</w:t>
      </w:r>
      <w:r w:rsidRPr="00A2739D">
        <w:rPr>
          <w:color w:val="000000"/>
          <w:sz w:val="16"/>
        </w:rPr>
        <w:t> </w:t>
      </w:r>
      <w:r>
        <w:rPr>
          <w:color w:val="000000"/>
          <w:u w:val="single"/>
          <w:shd w:val="clear" w:color="auto" w:fill="FFFF00"/>
        </w:rPr>
        <w:t>S</w:t>
      </w:r>
      <w:r>
        <w:rPr>
          <w:color w:val="000000"/>
          <w:u w:val="single"/>
        </w:rPr>
        <w:t>tates</w:t>
      </w:r>
      <w:r w:rsidRPr="00A2739D">
        <w:rPr>
          <w:color w:val="000000"/>
          <w:sz w:val="16"/>
        </w:rPr>
        <w:t> </w:t>
      </w:r>
      <w:r>
        <w:rPr>
          <w:color w:val="000000"/>
          <w:u w:val="single"/>
          <w:shd w:val="clear" w:color="auto" w:fill="FFFF00"/>
        </w:rPr>
        <w:t>remains</w:t>
      </w:r>
      <w:r w:rsidRPr="00A2739D">
        <w:rPr>
          <w:color w:val="000000"/>
          <w:sz w:val="16"/>
        </w:rPr>
        <w:t> by a long way </w:t>
      </w:r>
      <w:r>
        <w:rPr>
          <w:color w:val="000000"/>
          <w:u w:val="single"/>
          <w:shd w:val="clear" w:color="auto" w:fill="FFFF00"/>
        </w:rPr>
        <w:t>the leading state</w:t>
      </w:r>
      <w:r w:rsidRPr="00A2739D">
        <w:rPr>
          <w:color w:val="000000"/>
          <w:sz w:val="16"/>
        </w:rPr>
        <w:t> </w:t>
      </w:r>
      <w:r>
        <w:rPr>
          <w:color w:val="000000"/>
          <w:u w:val="single"/>
        </w:rPr>
        <w:t>in the world today, and argued that it would be a</w:t>
      </w:r>
      <w:r w:rsidRPr="00A2739D">
        <w:rPr>
          <w:color w:val="000000"/>
          <w:sz w:val="16"/>
        </w:rPr>
        <w:t> </w:t>
      </w:r>
      <w:r>
        <w:rPr>
          <w:b/>
          <w:bCs/>
          <w:color w:val="000000"/>
          <w:u w:val="single"/>
        </w:rPr>
        <w:t>lot worse off</w:t>
      </w:r>
      <w:r w:rsidRPr="00A2739D">
        <w:rPr>
          <w:color w:val="000000"/>
          <w:sz w:val="16"/>
        </w:rPr>
        <w:t> </w:t>
      </w:r>
      <w:r>
        <w:rPr>
          <w:color w:val="000000"/>
          <w:u w:val="single"/>
        </w:rPr>
        <w:t>under alternatives to the LIO than it has been in the postwar era and is today</w:t>
      </w:r>
      <w:r w:rsidRPr="00A2739D">
        <w:rPr>
          <w:color w:val="000000"/>
          <w:sz w:val="16"/>
        </w:rPr>
        <w:t>. </w:t>
      </w:r>
      <w:r>
        <w:rPr>
          <w:color w:val="000000"/>
          <w:u w:val="single"/>
        </w:rPr>
        <w:t>A counterfactual setting, where the United States does not provide international security, would be a more uncertain and</w:t>
      </w:r>
      <w:r w:rsidRPr="00A2739D">
        <w:rPr>
          <w:color w:val="000000"/>
          <w:sz w:val="16"/>
        </w:rPr>
        <w:t> more economically </w:t>
      </w:r>
      <w:r>
        <w:rPr>
          <w:b/>
          <w:bCs/>
          <w:color w:val="000000"/>
          <w:u w:val="single"/>
        </w:rPr>
        <w:t>fragile one</w:t>
      </w:r>
      <w:r w:rsidRPr="00A2739D">
        <w:rPr>
          <w:color w:val="000000"/>
          <w:sz w:val="16"/>
        </w:rPr>
        <w:t>, with more limited commerce and investment. A United States of America in which the commercial and financial playing field, including the dollar's role, no longer spans the globe, but is domestically confined, will reduce US prosperity and geopolitical reach. Yet there is a growing sense, correctly identified by President Trump, that America's global engagement is not benefiting all Americans.</w:t>
      </w:r>
    </w:p>
    <w:p w:rsidR="000D29D8" w:rsidRDefault="000D29D8" w:rsidP="000D29D8">
      <w:pPr>
        <w:pStyle w:val="Heading4"/>
        <w:spacing w:before="30" w:line="278" w:lineRule="atLeast"/>
        <w:rPr>
          <w:rFonts w:cs="Calibri"/>
          <w:color w:val="000000"/>
          <w:szCs w:val="26"/>
        </w:rPr>
      </w:pPr>
      <w:r>
        <w:rPr>
          <w:rFonts w:cs="Calibri"/>
          <w:color w:val="000000"/>
          <w:szCs w:val="26"/>
        </w:rPr>
        <w:t>Hegemony is empirically stable – decline leads to transition wars.</w:t>
      </w:r>
    </w:p>
    <w:p w:rsidR="000D29D8" w:rsidRDefault="000D29D8" w:rsidP="000D29D8">
      <w:pPr>
        <w:spacing w:after="120" w:line="235" w:lineRule="atLeast"/>
        <w:rPr>
          <w:color w:val="000000"/>
        </w:rPr>
      </w:pPr>
      <w:r>
        <w:rPr>
          <w:b/>
          <w:bCs/>
          <w:color w:val="000000"/>
          <w:sz w:val="26"/>
          <w:szCs w:val="26"/>
        </w:rPr>
        <w:t>Kagan, 17</w:t>
      </w:r>
      <w:r>
        <w:rPr>
          <w:color w:val="000000"/>
        </w:rPr>
        <w:t xml:space="preserve"> [2-7-2017, Backing Into World War III, https://foreignpolicy.com/2017/02/06/backing-into-world-war-iii-russia-china-trump-obama/, Robert Kagan, Ph.D. in American History from American University, M.P.P. in Government from Harvard University]</w:t>
      </w:r>
    </w:p>
    <w:p w:rsidR="000D29D8" w:rsidRPr="00A2739D" w:rsidRDefault="000D29D8" w:rsidP="000D29D8">
      <w:pPr>
        <w:spacing w:line="235" w:lineRule="atLeast"/>
        <w:rPr>
          <w:color w:val="000000"/>
          <w:sz w:val="16"/>
        </w:rPr>
      </w:pPr>
      <w:r>
        <w:rPr>
          <w:color w:val="000000"/>
          <w:u w:val="single"/>
        </w:rPr>
        <w:t>Think of two significant trend lines in the world today. One is the increasing ambition and activism of the two great</w:t>
      </w:r>
      <w:r w:rsidRPr="00A2739D">
        <w:rPr>
          <w:color w:val="000000"/>
          <w:sz w:val="16"/>
        </w:rPr>
        <w:t> </w:t>
      </w:r>
      <w:r>
        <w:rPr>
          <w:b/>
          <w:bCs/>
          <w:color w:val="000000"/>
          <w:u w:val="single"/>
        </w:rPr>
        <w:t>revisionist powers, Russia and China</w:t>
      </w:r>
      <w:r>
        <w:rPr>
          <w:color w:val="000000"/>
          <w:u w:val="single"/>
        </w:rPr>
        <w:t>. The other is the declining confidence, capacity, and will of the democratic world, and especially of the United States, to maintain the dominant position it has held in the international system since 1945</w:t>
      </w:r>
      <w:r w:rsidRPr="00A2739D">
        <w:rPr>
          <w:color w:val="000000"/>
          <w:sz w:val="16"/>
        </w:rPr>
        <w:t>. As those two lines move closer, </w:t>
      </w:r>
      <w:r>
        <w:rPr>
          <w:color w:val="000000"/>
          <w:u w:val="single"/>
          <w:shd w:val="clear" w:color="auto" w:fill="FFFF00"/>
        </w:rPr>
        <w:t>as the declining</w:t>
      </w:r>
      <w:r w:rsidRPr="00A2739D">
        <w:rPr>
          <w:color w:val="000000"/>
          <w:sz w:val="16"/>
        </w:rPr>
        <w:t> </w:t>
      </w:r>
      <w:r>
        <w:rPr>
          <w:color w:val="000000"/>
          <w:u w:val="single"/>
        </w:rPr>
        <w:t>will and</w:t>
      </w:r>
      <w:r w:rsidRPr="00A2739D">
        <w:rPr>
          <w:color w:val="000000"/>
          <w:sz w:val="16"/>
        </w:rPr>
        <w:t> </w:t>
      </w:r>
      <w:r>
        <w:rPr>
          <w:color w:val="000000"/>
          <w:u w:val="single"/>
          <w:shd w:val="clear" w:color="auto" w:fill="FFFF00"/>
        </w:rPr>
        <w:t>capacity of the U</w:t>
      </w:r>
      <w:r>
        <w:rPr>
          <w:color w:val="000000"/>
          <w:u w:val="single"/>
        </w:rPr>
        <w:t>nited</w:t>
      </w:r>
      <w:r w:rsidRPr="00A2739D">
        <w:rPr>
          <w:color w:val="000000"/>
          <w:sz w:val="16"/>
        </w:rPr>
        <w:t> </w:t>
      </w:r>
      <w:r>
        <w:rPr>
          <w:color w:val="000000"/>
          <w:u w:val="single"/>
          <w:shd w:val="clear" w:color="auto" w:fill="FFFF00"/>
        </w:rPr>
        <w:t>S</w:t>
      </w:r>
      <w:r>
        <w:rPr>
          <w:color w:val="000000"/>
          <w:u w:val="single"/>
        </w:rPr>
        <w:t>tates</w:t>
      </w:r>
      <w:r w:rsidRPr="00A2739D">
        <w:rPr>
          <w:color w:val="000000"/>
          <w:sz w:val="16"/>
        </w:rPr>
        <w:t> </w:t>
      </w:r>
      <w:r>
        <w:rPr>
          <w:color w:val="000000"/>
          <w:u w:val="single"/>
          <w:shd w:val="clear" w:color="auto" w:fill="FFFF00"/>
        </w:rPr>
        <w:t>and its allies to maintain the present world order meet</w:t>
      </w:r>
      <w:r w:rsidRPr="00A2739D">
        <w:rPr>
          <w:color w:val="000000"/>
          <w:sz w:val="16"/>
        </w:rPr>
        <w:t> </w:t>
      </w:r>
      <w:r>
        <w:rPr>
          <w:color w:val="000000"/>
          <w:u w:val="single"/>
        </w:rPr>
        <w:t>the increasing desire and capacity of the</w:t>
      </w:r>
      <w:r w:rsidRPr="00A2739D">
        <w:rPr>
          <w:color w:val="000000"/>
          <w:sz w:val="16"/>
        </w:rPr>
        <w:t> </w:t>
      </w:r>
      <w:r>
        <w:rPr>
          <w:color w:val="000000"/>
          <w:u w:val="single"/>
          <w:shd w:val="clear" w:color="auto" w:fill="FFFF00"/>
        </w:rPr>
        <w:t>revisionist powers</w:t>
      </w:r>
      <w:r w:rsidRPr="00A2739D">
        <w:rPr>
          <w:color w:val="000000"/>
          <w:sz w:val="16"/>
        </w:rPr>
        <w:t> </w:t>
      </w:r>
      <w:r>
        <w:rPr>
          <w:color w:val="000000"/>
          <w:u w:val="single"/>
        </w:rPr>
        <w:t>to change it, we will reach the moment at which</w:t>
      </w:r>
      <w:r w:rsidRPr="00A2739D">
        <w:rPr>
          <w:color w:val="000000"/>
          <w:sz w:val="16"/>
        </w:rPr>
        <w:t> </w:t>
      </w:r>
      <w:r>
        <w:rPr>
          <w:color w:val="000000"/>
          <w:u w:val="single"/>
        </w:rPr>
        <w:t>the existing order collapses and the world descends into a phase of</w:t>
      </w:r>
      <w:r w:rsidRPr="00A2739D">
        <w:rPr>
          <w:color w:val="000000"/>
          <w:sz w:val="16"/>
        </w:rPr>
        <w:t> </w:t>
      </w:r>
      <w:r>
        <w:rPr>
          <w:b/>
          <w:bCs/>
          <w:color w:val="000000"/>
          <w:u w:val="single"/>
        </w:rPr>
        <w:t>brutal anarchy</w:t>
      </w:r>
      <w:r>
        <w:rPr>
          <w:color w:val="000000"/>
          <w:u w:val="single"/>
        </w:rPr>
        <w:t>, as</w:t>
      </w:r>
      <w:r w:rsidRPr="00A2739D">
        <w:rPr>
          <w:color w:val="000000"/>
          <w:sz w:val="16"/>
        </w:rPr>
        <w:t> </w:t>
      </w:r>
      <w:r>
        <w:rPr>
          <w:color w:val="000000"/>
          <w:u w:val="single"/>
        </w:rPr>
        <w:t>it has three times in the past two centuries. The cost of that descent, in lives and treasure, in lost freedoms and lost hope, will be staggering.</w:t>
      </w:r>
      <w:r w:rsidRPr="00A2739D">
        <w:rPr>
          <w:color w:val="000000"/>
          <w:sz w:val="16"/>
        </w:rPr>
        <w:t> Americans tend to take the fundamental stability of the international order for granted, even while complaining about the burden the United States carries in preserving that stability. History shows that </w:t>
      </w:r>
      <w:r>
        <w:rPr>
          <w:color w:val="000000"/>
          <w:u w:val="single"/>
          <w:shd w:val="clear" w:color="auto" w:fill="FFFF00"/>
        </w:rPr>
        <w:t>world orders do collapse</w:t>
      </w:r>
      <w:r w:rsidRPr="00A2739D">
        <w:rPr>
          <w:color w:val="000000"/>
          <w:sz w:val="16"/>
        </w:rPr>
        <w:t>, however, and </w:t>
      </w:r>
      <w:r>
        <w:rPr>
          <w:color w:val="000000"/>
          <w:u w:val="single"/>
        </w:rPr>
        <w:t>when they do</w:t>
      </w:r>
      <w:r w:rsidRPr="00A2739D">
        <w:rPr>
          <w:color w:val="000000"/>
          <w:sz w:val="16"/>
        </w:rPr>
        <w:t> </w:t>
      </w:r>
      <w:r>
        <w:rPr>
          <w:color w:val="000000"/>
          <w:u w:val="single"/>
          <w:shd w:val="clear" w:color="auto" w:fill="FFFF00"/>
        </w:rPr>
        <w:t>it is</w:t>
      </w:r>
      <w:r w:rsidRPr="00A2739D">
        <w:rPr>
          <w:color w:val="000000"/>
          <w:sz w:val="16"/>
        </w:rPr>
        <w:t> </w:t>
      </w:r>
      <w:r>
        <w:rPr>
          <w:color w:val="000000"/>
          <w:u w:val="single"/>
        </w:rPr>
        <w:t>often</w:t>
      </w:r>
      <w:r w:rsidRPr="00A2739D">
        <w:rPr>
          <w:color w:val="000000"/>
          <w:sz w:val="16"/>
        </w:rPr>
        <w:t> </w:t>
      </w:r>
      <w:r>
        <w:rPr>
          <w:b/>
          <w:bCs/>
          <w:color w:val="000000"/>
          <w:u w:val="single"/>
          <w:shd w:val="clear" w:color="auto" w:fill="FFFF00"/>
        </w:rPr>
        <w:t>unexpected, rapid, and violent</w:t>
      </w:r>
      <w:r w:rsidRPr="00A2739D">
        <w:rPr>
          <w:color w:val="000000"/>
          <w:sz w:val="16"/>
        </w:rPr>
        <w:t>. The late 18th century was the high point of the Enlightenment in Europe, before the continent fell suddenly into the abyss of the Napoleonic Wars. </w:t>
      </w:r>
      <w:r>
        <w:rPr>
          <w:color w:val="000000"/>
          <w:u w:val="single"/>
        </w:rPr>
        <w:t>In the first decade of the 20th century,</w:t>
      </w:r>
      <w:r w:rsidRPr="00A2739D">
        <w:rPr>
          <w:color w:val="000000"/>
          <w:sz w:val="16"/>
        </w:rPr>
        <w:t> </w:t>
      </w:r>
      <w:r>
        <w:rPr>
          <w:b/>
          <w:bCs/>
          <w:color w:val="000000"/>
          <w:u w:val="single"/>
          <w:shd w:val="clear" w:color="auto" w:fill="FFFF00"/>
        </w:rPr>
        <w:t>the world’s smartest minds predicted</w:t>
      </w:r>
      <w:r w:rsidRPr="00A2739D">
        <w:rPr>
          <w:color w:val="000000"/>
          <w:sz w:val="16"/>
        </w:rPr>
        <w:t> </w:t>
      </w:r>
      <w:r>
        <w:rPr>
          <w:b/>
          <w:bCs/>
          <w:color w:val="000000"/>
          <w:u w:val="single"/>
        </w:rPr>
        <w:t>an end</w:t>
      </w:r>
      <w:r w:rsidRPr="00A2739D">
        <w:rPr>
          <w:color w:val="000000"/>
          <w:sz w:val="16"/>
        </w:rPr>
        <w:t> </w:t>
      </w:r>
      <w:r>
        <w:rPr>
          <w:color w:val="000000"/>
          <w:u w:val="single"/>
        </w:rPr>
        <w:t>to</w:t>
      </w:r>
      <w:r w:rsidRPr="00A2739D">
        <w:rPr>
          <w:color w:val="000000"/>
          <w:sz w:val="16"/>
        </w:rPr>
        <w:t> </w:t>
      </w:r>
      <w:r>
        <w:rPr>
          <w:color w:val="000000"/>
          <w:u w:val="single"/>
          <w:shd w:val="clear" w:color="auto" w:fill="FFFF00"/>
        </w:rPr>
        <w:t>great-power conflict</w:t>
      </w:r>
      <w:r w:rsidRPr="00A2739D">
        <w:rPr>
          <w:color w:val="000000"/>
          <w:sz w:val="16"/>
        </w:rPr>
        <w:t> </w:t>
      </w:r>
      <w:r>
        <w:rPr>
          <w:color w:val="000000"/>
          <w:u w:val="single"/>
        </w:rPr>
        <w:t>as revolutions in communication and transportation knit economies and people closer together.</w:t>
      </w:r>
      <w:r w:rsidRPr="00A2739D">
        <w:rPr>
          <w:color w:val="000000"/>
          <w:sz w:val="16"/>
        </w:rPr>
        <w:t> </w:t>
      </w:r>
      <w:r>
        <w:rPr>
          <w:color w:val="000000"/>
          <w:u w:val="single"/>
          <w:shd w:val="clear" w:color="auto" w:fill="FFFF00"/>
        </w:rPr>
        <w:t>The most devastating war</w:t>
      </w:r>
      <w:r w:rsidRPr="00A2739D">
        <w:rPr>
          <w:color w:val="000000"/>
          <w:sz w:val="16"/>
        </w:rPr>
        <w:t> </w:t>
      </w:r>
      <w:r>
        <w:rPr>
          <w:color w:val="000000"/>
          <w:u w:val="single"/>
        </w:rPr>
        <w:t>in history</w:t>
      </w:r>
      <w:r w:rsidRPr="00A2739D">
        <w:rPr>
          <w:color w:val="000000"/>
          <w:sz w:val="16"/>
        </w:rPr>
        <w:t> </w:t>
      </w:r>
      <w:r>
        <w:rPr>
          <w:color w:val="000000"/>
          <w:u w:val="single"/>
          <w:shd w:val="clear" w:color="auto" w:fill="FFFF00"/>
        </w:rPr>
        <w:t>came four years later</w:t>
      </w:r>
      <w:r w:rsidRPr="00A2739D">
        <w:rPr>
          <w:color w:val="000000"/>
          <w:sz w:val="16"/>
        </w:rPr>
        <w:t>. The apparent calm of the postwar 1920s became the crisis-ridden 1930s and then another world war. Where exactly we are in this classic scenario today, how close the trend lines are to that intersection point is, as always, impossible to know. Are we three years away from a global crisis, or 15? </w:t>
      </w:r>
      <w:r>
        <w:rPr>
          <w:color w:val="000000"/>
          <w:u w:val="single"/>
        </w:rPr>
        <w:t>That</w:t>
      </w:r>
      <w:r w:rsidRPr="00A2739D">
        <w:rPr>
          <w:color w:val="000000"/>
          <w:sz w:val="16"/>
        </w:rPr>
        <w:t> </w:t>
      </w:r>
      <w:r>
        <w:rPr>
          <w:color w:val="000000"/>
          <w:u w:val="single"/>
          <w:shd w:val="clear" w:color="auto" w:fill="FFFF00"/>
        </w:rPr>
        <w:t>we are</w:t>
      </w:r>
      <w:r w:rsidRPr="00A2739D">
        <w:rPr>
          <w:color w:val="000000"/>
          <w:sz w:val="16"/>
        </w:rPr>
        <w:t> </w:t>
      </w:r>
      <w:r>
        <w:rPr>
          <w:color w:val="000000"/>
          <w:u w:val="single"/>
        </w:rPr>
        <w:t>somewhere</w:t>
      </w:r>
      <w:r w:rsidRPr="00A2739D">
        <w:rPr>
          <w:color w:val="000000"/>
          <w:sz w:val="16"/>
        </w:rPr>
        <w:t> </w:t>
      </w:r>
      <w:r>
        <w:rPr>
          <w:color w:val="000000"/>
          <w:u w:val="single"/>
          <w:shd w:val="clear" w:color="auto" w:fill="FFFF00"/>
        </w:rPr>
        <w:t>on that path</w:t>
      </w:r>
      <w:r>
        <w:rPr>
          <w:color w:val="000000"/>
          <w:u w:val="single"/>
        </w:rPr>
        <w:t>, however, is unmistakable.</w:t>
      </w:r>
      <w:r w:rsidRPr="00A2739D">
        <w:rPr>
          <w:color w:val="000000"/>
          <w:sz w:val="16"/>
        </w:rPr>
        <w:t> And while it is too soon to know what effect Donald Trump’s presidency will have on these trends, early signs suggest that the new administration is more likely to hasten us toward crisis than slow or reverse these trends. The further accommodation of Russia can only embolden Vladimir Putin, and the tough talk with China will likely lead Beijing to test the new administration’s resolve militarily. Whether the president is ready for such a confrontation is entirely unclear. For the moment, he seems not to have thought much about the future ramifications of his rhetoric and his actions. </w:t>
      </w:r>
      <w:r>
        <w:rPr>
          <w:color w:val="000000"/>
          <w:u w:val="single"/>
          <w:shd w:val="clear" w:color="auto" w:fill="FFFF00"/>
        </w:rPr>
        <w:t>China and Russia are</w:t>
      </w:r>
      <w:r w:rsidRPr="00A2739D">
        <w:rPr>
          <w:color w:val="000000"/>
          <w:sz w:val="16"/>
        </w:rPr>
        <w:t> </w:t>
      </w:r>
      <w:r>
        <w:rPr>
          <w:b/>
          <w:bCs/>
          <w:color w:val="000000"/>
          <w:u w:val="single"/>
        </w:rPr>
        <w:t>classic</w:t>
      </w:r>
      <w:r w:rsidRPr="00A2739D">
        <w:rPr>
          <w:color w:val="000000"/>
          <w:sz w:val="16"/>
        </w:rPr>
        <w:t> </w:t>
      </w:r>
      <w:r>
        <w:rPr>
          <w:b/>
          <w:bCs/>
          <w:color w:val="000000"/>
          <w:u w:val="single"/>
          <w:shd w:val="clear" w:color="auto" w:fill="FFFF00"/>
        </w:rPr>
        <w:t>revisionist powers</w:t>
      </w:r>
      <w:r w:rsidRPr="00A2739D">
        <w:rPr>
          <w:color w:val="000000"/>
          <w:sz w:val="16"/>
        </w:rPr>
        <w:t>. Although both have never enjoyed greater security from foreign powers than they do today — Russia from its traditional enemies to the west, China from its traditional enemy in the east — </w:t>
      </w:r>
      <w:r>
        <w:rPr>
          <w:color w:val="000000"/>
          <w:u w:val="single"/>
        </w:rPr>
        <w:t>they are</w:t>
      </w:r>
      <w:r w:rsidRPr="00A2739D">
        <w:rPr>
          <w:color w:val="000000"/>
          <w:sz w:val="16"/>
        </w:rPr>
        <w:t> </w:t>
      </w:r>
      <w:r>
        <w:rPr>
          <w:color w:val="000000"/>
          <w:u w:val="single"/>
          <w:shd w:val="clear" w:color="auto" w:fill="FFFF00"/>
        </w:rPr>
        <w:t>dissatisfied with the</w:t>
      </w:r>
      <w:r w:rsidRPr="00A2739D">
        <w:rPr>
          <w:color w:val="000000"/>
          <w:sz w:val="16"/>
        </w:rPr>
        <w:t> </w:t>
      </w:r>
      <w:r>
        <w:rPr>
          <w:color w:val="000000"/>
          <w:u w:val="single"/>
        </w:rPr>
        <w:t>current</w:t>
      </w:r>
      <w:r w:rsidRPr="00A2739D">
        <w:rPr>
          <w:color w:val="000000"/>
          <w:sz w:val="16"/>
        </w:rPr>
        <w:t> </w:t>
      </w:r>
      <w:r>
        <w:rPr>
          <w:color w:val="000000"/>
          <w:u w:val="single"/>
          <w:shd w:val="clear" w:color="auto" w:fill="FFFF00"/>
        </w:rPr>
        <w:t>global configuration of power. Both seek to restore</w:t>
      </w:r>
      <w:r w:rsidRPr="00A2739D">
        <w:rPr>
          <w:color w:val="000000"/>
          <w:sz w:val="16"/>
        </w:rPr>
        <w:t> </w:t>
      </w:r>
      <w:r>
        <w:rPr>
          <w:color w:val="000000"/>
          <w:u w:val="single"/>
        </w:rPr>
        <w:t>the</w:t>
      </w:r>
      <w:r w:rsidRPr="00A2739D">
        <w:rPr>
          <w:color w:val="000000"/>
          <w:sz w:val="16"/>
        </w:rPr>
        <w:t> </w:t>
      </w:r>
      <w:r>
        <w:rPr>
          <w:color w:val="000000"/>
          <w:u w:val="single"/>
          <w:shd w:val="clear" w:color="auto" w:fill="FFFF00"/>
        </w:rPr>
        <w:t>hegemonic dominance</w:t>
      </w:r>
      <w:r w:rsidRPr="00A2739D">
        <w:rPr>
          <w:color w:val="000000"/>
          <w:sz w:val="16"/>
        </w:rPr>
        <w:t> </w:t>
      </w:r>
      <w:r>
        <w:rPr>
          <w:color w:val="000000"/>
          <w:u w:val="single"/>
        </w:rPr>
        <w:t>they once enjoyed in their respective regions.</w:t>
      </w:r>
      <w:r w:rsidRPr="00A2739D">
        <w:rPr>
          <w:color w:val="000000"/>
          <w:sz w:val="16"/>
        </w:rPr>
        <w:t> </w:t>
      </w:r>
      <w:r>
        <w:rPr>
          <w:color w:val="000000"/>
          <w:u w:val="single"/>
          <w:shd w:val="clear" w:color="auto" w:fill="FFFF00"/>
        </w:rPr>
        <w:t>For</w:t>
      </w:r>
      <w:r w:rsidRPr="00A2739D">
        <w:rPr>
          <w:color w:val="000000"/>
          <w:sz w:val="16"/>
        </w:rPr>
        <w:t> </w:t>
      </w:r>
      <w:r>
        <w:rPr>
          <w:color w:val="000000"/>
          <w:u w:val="single"/>
          <w:shd w:val="clear" w:color="auto" w:fill="FFFF00"/>
        </w:rPr>
        <w:t>China, that means</w:t>
      </w:r>
      <w:r w:rsidRPr="00A2739D">
        <w:rPr>
          <w:color w:val="000000"/>
          <w:sz w:val="16"/>
        </w:rPr>
        <w:t> </w:t>
      </w:r>
      <w:r>
        <w:rPr>
          <w:b/>
          <w:bCs/>
          <w:color w:val="000000"/>
          <w:u w:val="single"/>
          <w:shd w:val="clear" w:color="auto" w:fill="FFFF00"/>
        </w:rPr>
        <w:t>dominance of East Asia</w:t>
      </w:r>
      <w:r>
        <w:rPr>
          <w:color w:val="000000"/>
          <w:u w:val="single"/>
        </w:rPr>
        <w:t>, with countries like</w:t>
      </w:r>
      <w:r w:rsidRPr="00A2739D">
        <w:rPr>
          <w:color w:val="000000"/>
          <w:sz w:val="16"/>
        </w:rPr>
        <w:t> </w:t>
      </w:r>
      <w:r>
        <w:rPr>
          <w:color w:val="000000"/>
          <w:u w:val="single"/>
          <w:shd w:val="clear" w:color="auto" w:fill="FFFF00"/>
        </w:rPr>
        <w:t>Japan, South Korea</w:t>
      </w:r>
      <w:r>
        <w:rPr>
          <w:color w:val="000000"/>
          <w:u w:val="single"/>
        </w:rPr>
        <w:t>, and the nations of Southeast Asia both acquiescing to Beijing’s will and acting in conformity with China’s strategic, economic, and political preferences.</w:t>
      </w:r>
      <w:r w:rsidRPr="00A2739D">
        <w:rPr>
          <w:color w:val="000000"/>
          <w:sz w:val="16"/>
        </w:rPr>
        <w:t> That includes American influence withdrawn to the eastern Pacific, behind the Hawaiian Islands. </w:t>
      </w:r>
      <w:r>
        <w:rPr>
          <w:color w:val="000000"/>
          <w:u w:val="single"/>
          <w:shd w:val="clear" w:color="auto" w:fill="FFFF00"/>
        </w:rPr>
        <w:t>For Russia, it means</w:t>
      </w:r>
      <w:r w:rsidRPr="00A2739D">
        <w:rPr>
          <w:color w:val="000000"/>
          <w:sz w:val="16"/>
        </w:rPr>
        <w:t> </w:t>
      </w:r>
      <w:r>
        <w:rPr>
          <w:b/>
          <w:bCs/>
          <w:color w:val="000000"/>
          <w:u w:val="single"/>
        </w:rPr>
        <w:t>hegemonic influence in</w:t>
      </w:r>
      <w:r w:rsidRPr="00A2739D">
        <w:rPr>
          <w:color w:val="000000"/>
          <w:sz w:val="16"/>
        </w:rPr>
        <w:t> </w:t>
      </w:r>
      <w:r>
        <w:rPr>
          <w:b/>
          <w:bCs/>
          <w:color w:val="000000"/>
          <w:u w:val="single"/>
          <w:shd w:val="clear" w:color="auto" w:fill="FFFF00"/>
        </w:rPr>
        <w:t>Central and Eastern Europe</w:t>
      </w:r>
      <w:r w:rsidRPr="00A2739D">
        <w:rPr>
          <w:color w:val="000000"/>
          <w:sz w:val="16"/>
        </w:rPr>
        <w:t> </w:t>
      </w:r>
      <w:r>
        <w:rPr>
          <w:color w:val="000000"/>
          <w:u w:val="single"/>
        </w:rPr>
        <w:t xml:space="preserve">and Central Asia, which Moscow has traditionally regarded as either part </w:t>
      </w:r>
      <w:r>
        <w:rPr>
          <w:color w:val="000000"/>
          <w:u w:val="single"/>
        </w:rPr>
        <w:lastRenderedPageBreak/>
        <w:t>of its empire or part of its sphere of influence. Both Beijing and Moscow seek to redress what they regard as an unfair distribution of power</w:t>
      </w:r>
      <w:r w:rsidRPr="00A2739D">
        <w:rPr>
          <w:color w:val="000000"/>
          <w:sz w:val="16"/>
        </w:rPr>
        <w:t>, influence, and honor </w:t>
      </w:r>
      <w:r>
        <w:rPr>
          <w:color w:val="000000"/>
          <w:u w:val="single"/>
        </w:rPr>
        <w:t>in the U.S.-led postwar global order.</w:t>
      </w:r>
      <w:r w:rsidRPr="00A2739D">
        <w:rPr>
          <w:color w:val="000000"/>
          <w:sz w:val="16"/>
        </w:rPr>
        <w:t> As autocracies, </w:t>
      </w:r>
      <w:r>
        <w:rPr>
          <w:color w:val="000000"/>
          <w:u w:val="single"/>
        </w:rPr>
        <w:t>both feel threatened by the dominant democratic powers in the international system</w:t>
      </w:r>
      <w:r w:rsidRPr="00A2739D">
        <w:rPr>
          <w:color w:val="000000"/>
          <w:sz w:val="16"/>
        </w:rPr>
        <w:t> and by the democracies on their borders. Both regard the United States as the principal obstacle to their ambitions, and therefore </w:t>
      </w:r>
      <w:r>
        <w:rPr>
          <w:color w:val="000000"/>
          <w:u w:val="single"/>
        </w:rPr>
        <w:t>both</w:t>
      </w:r>
      <w:r w:rsidRPr="00A2739D">
        <w:rPr>
          <w:color w:val="000000"/>
          <w:sz w:val="16"/>
        </w:rPr>
        <w:t> </w:t>
      </w:r>
      <w:r>
        <w:rPr>
          <w:b/>
          <w:bCs/>
          <w:color w:val="000000"/>
          <w:u w:val="single"/>
          <w:shd w:val="clear" w:color="auto" w:fill="FFFF00"/>
        </w:rPr>
        <w:t>seek to weaken</w:t>
      </w:r>
      <w:r w:rsidRPr="00A2739D">
        <w:rPr>
          <w:color w:val="000000"/>
          <w:sz w:val="16"/>
        </w:rPr>
        <w:t> </w:t>
      </w:r>
      <w:r>
        <w:rPr>
          <w:color w:val="000000"/>
          <w:u w:val="single"/>
          <w:shd w:val="clear" w:color="auto" w:fill="FFFF00"/>
        </w:rPr>
        <w:t>the American-led</w:t>
      </w:r>
      <w:r w:rsidRPr="00A2739D">
        <w:rPr>
          <w:color w:val="000000"/>
          <w:sz w:val="16"/>
        </w:rPr>
        <w:t> </w:t>
      </w:r>
      <w:r>
        <w:rPr>
          <w:color w:val="000000"/>
          <w:u w:val="single"/>
        </w:rPr>
        <w:t>international security</w:t>
      </w:r>
      <w:r w:rsidRPr="00A2739D">
        <w:rPr>
          <w:color w:val="000000"/>
          <w:sz w:val="16"/>
        </w:rPr>
        <w:t> </w:t>
      </w:r>
      <w:r>
        <w:rPr>
          <w:color w:val="000000"/>
          <w:u w:val="single"/>
          <w:shd w:val="clear" w:color="auto" w:fill="FFFF00"/>
        </w:rPr>
        <w:t>order</w:t>
      </w:r>
      <w:r w:rsidRPr="00A2739D">
        <w:rPr>
          <w:color w:val="000000"/>
          <w:sz w:val="16"/>
        </w:rPr>
        <w:t> </w:t>
      </w:r>
      <w:r>
        <w:rPr>
          <w:color w:val="000000"/>
          <w:u w:val="single"/>
        </w:rPr>
        <w:t>that stands in the way of their achieving what they regard as their rightful destinies.</w:t>
      </w:r>
      <w:r w:rsidRPr="00A2739D">
        <w:rPr>
          <w:color w:val="000000"/>
          <w:sz w:val="16"/>
        </w:rPr>
        <w:t> It was good while it lasted </w:t>
      </w:r>
      <w:r>
        <w:rPr>
          <w:color w:val="000000"/>
          <w:u w:val="single"/>
        </w:rPr>
        <w:t>Until fairly recently, Russia and China have faced considerable, almost insuperable, obstacles in achieving their objectives. The chief obstacle has been the power and coherence of the international order itself and its principal promoter and defender. The American-led system of political and military alliances, especially in the two critical regions of Europe and East Asia, has presented China and Russia with what Dean Acheson once referred to as “situations of strength” that have required them to pursue their ambitions cautiously and, since the end of the Cold War, to defer serious efforts to disrupt the international system.</w:t>
      </w:r>
      <w:r w:rsidRPr="00A2739D">
        <w:rPr>
          <w:color w:val="000000"/>
          <w:sz w:val="16"/>
        </w:rPr>
        <w:t> </w:t>
      </w:r>
      <w:r>
        <w:rPr>
          <w:color w:val="000000"/>
          <w:u w:val="single"/>
          <w:shd w:val="clear" w:color="auto" w:fill="FFFF00"/>
        </w:rPr>
        <w:t>The system has checked their ambitions</w:t>
      </w:r>
      <w:r w:rsidRPr="00A2739D">
        <w:rPr>
          <w:color w:val="000000"/>
          <w:sz w:val="16"/>
        </w:rPr>
        <w:t> in both positive and negative ways. </w:t>
      </w:r>
      <w:r>
        <w:rPr>
          <w:color w:val="000000"/>
          <w:u w:val="single"/>
          <w:shd w:val="clear" w:color="auto" w:fill="FFFF00"/>
        </w:rPr>
        <w:t>During</w:t>
      </w:r>
      <w:r w:rsidRPr="00A2739D">
        <w:rPr>
          <w:color w:val="000000"/>
          <w:sz w:val="16"/>
        </w:rPr>
        <w:t> </w:t>
      </w:r>
      <w:r>
        <w:rPr>
          <w:color w:val="000000"/>
          <w:u w:val="single"/>
        </w:rPr>
        <w:t>the era of</w:t>
      </w:r>
      <w:r w:rsidRPr="00A2739D">
        <w:rPr>
          <w:color w:val="000000"/>
          <w:sz w:val="16"/>
        </w:rPr>
        <w:t> </w:t>
      </w:r>
      <w:r>
        <w:rPr>
          <w:color w:val="000000"/>
          <w:u w:val="single"/>
          <w:shd w:val="clear" w:color="auto" w:fill="FFFF00"/>
        </w:rPr>
        <w:t>American primacy, China and Russia have</w:t>
      </w:r>
      <w:r w:rsidRPr="00A2739D">
        <w:rPr>
          <w:color w:val="000000"/>
          <w:sz w:val="16"/>
        </w:rPr>
        <w:t> </w:t>
      </w:r>
      <w:r>
        <w:rPr>
          <w:color w:val="000000"/>
          <w:u w:val="single"/>
          <w:shd w:val="clear" w:color="auto" w:fill="FFFF00"/>
        </w:rPr>
        <w:t>participated in and</w:t>
      </w:r>
      <w:r w:rsidRPr="00A2739D">
        <w:rPr>
          <w:color w:val="000000"/>
          <w:sz w:val="16"/>
        </w:rPr>
        <w:t> </w:t>
      </w:r>
      <w:r>
        <w:rPr>
          <w:color w:val="000000"/>
          <w:u w:val="single"/>
        </w:rPr>
        <w:t>for the most part</w:t>
      </w:r>
      <w:r w:rsidRPr="00A2739D">
        <w:rPr>
          <w:color w:val="000000"/>
          <w:sz w:val="16"/>
        </w:rPr>
        <w:t> </w:t>
      </w:r>
      <w:r>
        <w:rPr>
          <w:color w:val="000000"/>
          <w:u w:val="single"/>
          <w:shd w:val="clear" w:color="auto" w:fill="FFFF00"/>
        </w:rPr>
        <w:t>been beneficiaries of the open</w:t>
      </w:r>
      <w:r w:rsidRPr="00A2739D">
        <w:rPr>
          <w:color w:val="000000"/>
          <w:sz w:val="16"/>
        </w:rPr>
        <w:t> </w:t>
      </w:r>
      <w:r>
        <w:rPr>
          <w:b/>
          <w:bCs/>
          <w:color w:val="000000"/>
          <w:u w:val="single"/>
          <w:shd w:val="clear" w:color="auto" w:fill="FFFF00"/>
        </w:rPr>
        <w:t>international economic system</w:t>
      </w:r>
      <w:r w:rsidRPr="00A2739D">
        <w:rPr>
          <w:color w:val="000000"/>
          <w:sz w:val="16"/>
        </w:rPr>
        <w:t> </w:t>
      </w:r>
      <w:r>
        <w:rPr>
          <w:color w:val="000000"/>
          <w:u w:val="single"/>
          <w:shd w:val="clear" w:color="auto" w:fill="FFFF00"/>
        </w:rPr>
        <w:t>the U</w:t>
      </w:r>
      <w:r>
        <w:rPr>
          <w:color w:val="000000"/>
          <w:u w:val="single"/>
        </w:rPr>
        <w:t>nited</w:t>
      </w:r>
      <w:r w:rsidRPr="00A2739D">
        <w:rPr>
          <w:color w:val="000000"/>
          <w:sz w:val="16"/>
        </w:rPr>
        <w:t> </w:t>
      </w:r>
      <w:r>
        <w:rPr>
          <w:color w:val="000000"/>
          <w:u w:val="single"/>
          <w:shd w:val="clear" w:color="auto" w:fill="FFFF00"/>
        </w:rPr>
        <w:t>S</w:t>
      </w:r>
      <w:r>
        <w:rPr>
          <w:color w:val="000000"/>
          <w:u w:val="single"/>
        </w:rPr>
        <w:t>tates</w:t>
      </w:r>
      <w:r w:rsidRPr="00A2739D">
        <w:rPr>
          <w:color w:val="000000"/>
          <w:sz w:val="16"/>
        </w:rPr>
        <w:t> </w:t>
      </w:r>
      <w:r>
        <w:rPr>
          <w:color w:val="000000"/>
          <w:u w:val="single"/>
          <w:shd w:val="clear" w:color="auto" w:fill="FFFF00"/>
        </w:rPr>
        <w:t>created</w:t>
      </w:r>
      <w:r w:rsidRPr="00A2739D">
        <w:rPr>
          <w:color w:val="000000"/>
          <w:sz w:val="16"/>
        </w:rPr>
        <w:t> </w:t>
      </w:r>
      <w:r>
        <w:rPr>
          <w:color w:val="000000"/>
          <w:u w:val="single"/>
        </w:rPr>
        <w:t>and helps sustain;</w:t>
      </w:r>
      <w:r w:rsidRPr="00A2739D">
        <w:rPr>
          <w:color w:val="000000"/>
          <w:sz w:val="16"/>
        </w:rPr>
        <w:t> </w:t>
      </w:r>
      <w:r>
        <w:rPr>
          <w:color w:val="000000"/>
          <w:u w:val="single"/>
          <w:shd w:val="clear" w:color="auto" w:fill="FFFF00"/>
        </w:rPr>
        <w:t>so long as that system functions,</w:t>
      </w:r>
      <w:r w:rsidRPr="00A2739D">
        <w:rPr>
          <w:color w:val="000000"/>
          <w:sz w:val="16"/>
        </w:rPr>
        <w:t> </w:t>
      </w:r>
      <w:r>
        <w:rPr>
          <w:b/>
          <w:bCs/>
          <w:color w:val="000000"/>
          <w:u w:val="single"/>
          <w:shd w:val="clear" w:color="auto" w:fill="FFFF00"/>
        </w:rPr>
        <w:t>they have</w:t>
      </w:r>
      <w:r w:rsidRPr="00A2739D">
        <w:rPr>
          <w:color w:val="000000"/>
          <w:sz w:val="16"/>
        </w:rPr>
        <w:t> </w:t>
      </w:r>
      <w:r>
        <w:rPr>
          <w:b/>
          <w:bCs/>
          <w:color w:val="000000"/>
          <w:u w:val="single"/>
        </w:rPr>
        <w:t>had</w:t>
      </w:r>
      <w:r w:rsidRPr="00A2739D">
        <w:rPr>
          <w:color w:val="000000"/>
          <w:sz w:val="16"/>
        </w:rPr>
        <w:t> </w:t>
      </w:r>
      <w:r>
        <w:rPr>
          <w:b/>
          <w:bCs/>
          <w:color w:val="000000"/>
          <w:u w:val="single"/>
          <w:shd w:val="clear" w:color="auto" w:fill="FFFF00"/>
        </w:rPr>
        <w:t>more to gain by playing in it</w:t>
      </w:r>
      <w:r w:rsidRPr="00A2739D">
        <w:rPr>
          <w:color w:val="000000"/>
          <w:sz w:val="16"/>
        </w:rPr>
        <w:t> </w:t>
      </w:r>
      <w:r>
        <w:rPr>
          <w:color w:val="000000"/>
          <w:u w:val="single"/>
          <w:shd w:val="clear" w:color="auto" w:fill="FFFF00"/>
        </w:rPr>
        <w:t>than by</w:t>
      </w:r>
      <w:r w:rsidRPr="00A2739D">
        <w:rPr>
          <w:color w:val="000000"/>
          <w:sz w:val="16"/>
        </w:rPr>
        <w:t> </w:t>
      </w:r>
      <w:r>
        <w:rPr>
          <w:color w:val="000000"/>
          <w:u w:val="single"/>
        </w:rPr>
        <w:t>challenging and</w:t>
      </w:r>
      <w:r w:rsidRPr="00A2739D">
        <w:rPr>
          <w:color w:val="000000"/>
          <w:sz w:val="16"/>
        </w:rPr>
        <w:t> </w:t>
      </w:r>
      <w:r>
        <w:rPr>
          <w:color w:val="000000"/>
          <w:u w:val="single"/>
          <w:shd w:val="clear" w:color="auto" w:fill="FFFF00"/>
        </w:rPr>
        <w:t>overturning it.</w:t>
      </w:r>
      <w:r w:rsidRPr="00A2739D">
        <w:rPr>
          <w:color w:val="000000"/>
          <w:sz w:val="16"/>
        </w:rPr>
        <w:t> The political and strategic aspects of the order, however, have worked to their detriment. The growth and vibrancy of democratic government in the two decades following the collapse of Soviet communism posed a continual threat to the ability of rulers in Beijing and Moscow to maintain control, and since the end of the Cold War they have regarded every advance of democratic institutions — especially the geographical advance of liberal democracies close to their borders — as an existential threat. That’s for good reason: Autocratic powers since the days of Klemens von Metternich have always feared the contagion of liberalism. The mere existence of democracies on their borders, the global free flow of information they cannot control, the dangerous connection between free market capitalism and political freedom — all pose a threat to rulers who depend on keeping restive forces in their own countries in check. The continual challenge to the legitimacy of their rule posed by the U.S.-supported democratic order has therefore naturally made them hostile both to that order and to the United States. But, until recently</w:t>
      </w:r>
      <w:r>
        <w:rPr>
          <w:color w:val="000000"/>
          <w:u w:val="single"/>
        </w:rPr>
        <w:t>, a preponderance of domestic and international forces has dissuaded them from confronting the order directly. Chinese rulers have had to worry about what an unsuccessful confrontation with the United States might do to their legitimacy at home</w:t>
      </w:r>
      <w:r w:rsidRPr="00A2739D">
        <w:rPr>
          <w:color w:val="000000"/>
          <w:sz w:val="16"/>
        </w:rPr>
        <w:t>. Even </w:t>
      </w:r>
      <w:r>
        <w:rPr>
          <w:color w:val="000000"/>
          <w:u w:val="single"/>
        </w:rPr>
        <w:t>Putin has pushed only against open doors, as in Syria, where the United States responded passively to his probes. He has been more cautious when confronted by even marginal U.S. and European opposition, as in Ukraine.</w:t>
      </w:r>
      <w:r w:rsidRPr="00A2739D">
        <w:rPr>
          <w:color w:val="000000"/>
          <w:sz w:val="16"/>
        </w:rPr>
        <w:t> </w:t>
      </w:r>
      <w:r>
        <w:rPr>
          <w:color w:val="000000"/>
          <w:u w:val="single"/>
          <w:shd w:val="clear" w:color="auto" w:fill="FFFF00"/>
        </w:rPr>
        <w:t>The greatest check</w:t>
      </w:r>
      <w:r w:rsidRPr="00A2739D">
        <w:rPr>
          <w:color w:val="000000"/>
          <w:sz w:val="16"/>
        </w:rPr>
        <w:t> </w:t>
      </w:r>
      <w:r>
        <w:rPr>
          <w:color w:val="000000"/>
          <w:u w:val="single"/>
        </w:rPr>
        <w:t>on Chinese and Russian ambitions</w:t>
      </w:r>
      <w:r w:rsidRPr="00A2739D">
        <w:rPr>
          <w:color w:val="000000"/>
          <w:sz w:val="16"/>
        </w:rPr>
        <w:t> </w:t>
      </w:r>
      <w:r>
        <w:rPr>
          <w:color w:val="000000"/>
          <w:u w:val="single"/>
          <w:shd w:val="clear" w:color="auto" w:fill="FFFF00"/>
        </w:rPr>
        <w:t>has been</w:t>
      </w:r>
      <w:r w:rsidRPr="00A2739D">
        <w:rPr>
          <w:color w:val="000000"/>
          <w:sz w:val="16"/>
        </w:rPr>
        <w:t> </w:t>
      </w:r>
      <w:r>
        <w:rPr>
          <w:color w:val="000000"/>
          <w:u w:val="single"/>
        </w:rPr>
        <w:t>the</w:t>
      </w:r>
      <w:r w:rsidRPr="00A2739D">
        <w:rPr>
          <w:color w:val="000000"/>
          <w:sz w:val="16"/>
        </w:rPr>
        <w:t> </w:t>
      </w:r>
      <w:r>
        <w:rPr>
          <w:color w:val="000000"/>
          <w:u w:val="single"/>
          <w:shd w:val="clear" w:color="auto" w:fill="FFFF00"/>
        </w:rPr>
        <w:t>military and</w:t>
      </w:r>
      <w:r w:rsidRPr="00A2739D">
        <w:rPr>
          <w:color w:val="000000"/>
          <w:sz w:val="16"/>
        </w:rPr>
        <w:t> </w:t>
      </w:r>
      <w:r>
        <w:rPr>
          <w:b/>
          <w:bCs/>
          <w:color w:val="000000"/>
          <w:u w:val="single"/>
          <w:shd w:val="clear" w:color="auto" w:fill="FFFF00"/>
        </w:rPr>
        <w:t>economic power</w:t>
      </w:r>
      <w:r w:rsidRPr="00A2739D">
        <w:rPr>
          <w:color w:val="000000"/>
          <w:sz w:val="16"/>
        </w:rPr>
        <w:t> </w:t>
      </w:r>
      <w:r>
        <w:rPr>
          <w:color w:val="000000"/>
          <w:u w:val="single"/>
          <w:shd w:val="clear" w:color="auto" w:fill="FFFF00"/>
        </w:rPr>
        <w:t>of the U</w:t>
      </w:r>
      <w:r>
        <w:rPr>
          <w:color w:val="000000"/>
          <w:u w:val="single"/>
        </w:rPr>
        <w:t>nited</w:t>
      </w:r>
      <w:r w:rsidRPr="00A2739D">
        <w:rPr>
          <w:color w:val="000000"/>
          <w:sz w:val="16"/>
        </w:rPr>
        <w:t> </w:t>
      </w:r>
      <w:r>
        <w:rPr>
          <w:color w:val="000000"/>
          <w:u w:val="single"/>
          <w:shd w:val="clear" w:color="auto" w:fill="FFFF00"/>
        </w:rPr>
        <w:t>S</w:t>
      </w:r>
      <w:r>
        <w:rPr>
          <w:color w:val="000000"/>
          <w:u w:val="single"/>
        </w:rPr>
        <w:t>tates and its allies in Europe and Asia.</w:t>
      </w:r>
      <w:r w:rsidRPr="00A2739D">
        <w:rPr>
          <w:color w:val="000000"/>
          <w:sz w:val="16"/>
        </w:rPr>
        <w:t> </w:t>
      </w:r>
      <w:r>
        <w:rPr>
          <w:color w:val="000000"/>
          <w:u w:val="single"/>
        </w:rPr>
        <w:t>China, although increasingly powerful, has had to contemplate facing the combined military and economic strength of the world’s superpower and some very formidable regional powers linked by alliance or common strategic interest — including Japan, India, and South Korea</w:t>
      </w:r>
      <w:r w:rsidRPr="00A2739D">
        <w:rPr>
          <w:color w:val="000000"/>
          <w:sz w:val="16"/>
        </w:rPr>
        <w:t>, as well as smaller but still potent nations like Vietnam and Australia. </w:t>
      </w:r>
      <w:r>
        <w:rPr>
          <w:color w:val="000000"/>
          <w:u w:val="single"/>
        </w:rPr>
        <w:t>Russia has had to face the United States and its NATO allies. When united, these U.S.-led alliances present a daunting challenge to a revisionist power that can call on few allies of its own for assistance</w:t>
      </w:r>
      <w:r w:rsidRPr="00A2739D">
        <w:rPr>
          <w:color w:val="000000"/>
          <w:sz w:val="16"/>
        </w:rPr>
        <w:t>. Even </w:t>
      </w:r>
      <w:r>
        <w:rPr>
          <w:color w:val="000000"/>
          <w:u w:val="single"/>
        </w:rPr>
        <w:t>were the Chinese to score an early victory in a conflict, such as the military subjection of Taiwan or a naval battle in the South or East China Sea,</w:t>
      </w:r>
      <w:r w:rsidRPr="00A2739D">
        <w:rPr>
          <w:color w:val="000000"/>
          <w:sz w:val="16"/>
        </w:rPr>
        <w:t> </w:t>
      </w:r>
      <w:r>
        <w:rPr>
          <w:color w:val="000000"/>
          <w:u w:val="single"/>
        </w:rPr>
        <w:t>they would have to contend over time with the</w:t>
      </w:r>
      <w:r w:rsidRPr="00A2739D">
        <w:rPr>
          <w:color w:val="000000"/>
          <w:sz w:val="16"/>
        </w:rPr>
        <w:t> </w:t>
      </w:r>
      <w:r>
        <w:rPr>
          <w:b/>
          <w:bCs/>
          <w:color w:val="000000"/>
          <w:u w:val="single"/>
        </w:rPr>
        <w:t>combined industrial productive capacities</w:t>
      </w:r>
      <w:r w:rsidRPr="00A2739D">
        <w:rPr>
          <w:color w:val="000000"/>
          <w:sz w:val="16"/>
        </w:rPr>
        <w:t> </w:t>
      </w:r>
      <w:r>
        <w:rPr>
          <w:color w:val="000000"/>
          <w:u w:val="single"/>
        </w:rPr>
        <w:t>of some of the world’s</w:t>
      </w:r>
      <w:r w:rsidRPr="00A2739D">
        <w:rPr>
          <w:color w:val="000000"/>
          <w:sz w:val="16"/>
        </w:rPr>
        <w:t> </w:t>
      </w:r>
      <w:r>
        <w:rPr>
          <w:b/>
          <w:bCs/>
          <w:color w:val="000000"/>
          <w:u w:val="single"/>
        </w:rPr>
        <w:t>richest and most technologically advanced nations</w:t>
      </w:r>
      <w:r w:rsidRPr="00A2739D">
        <w:rPr>
          <w:color w:val="000000"/>
          <w:sz w:val="16"/>
        </w:rPr>
        <w:t> </w:t>
      </w:r>
      <w:r>
        <w:rPr>
          <w:color w:val="000000"/>
          <w:u w:val="single"/>
        </w:rPr>
        <w:t>and the likely cutoff of access to foreign markets on which their own economy depends.</w:t>
      </w:r>
      <w:r w:rsidRPr="00A2739D">
        <w:rPr>
          <w:color w:val="000000"/>
          <w:sz w:val="16"/>
        </w:rPr>
        <w:t> A weaker Russia, with its depleted population and oil- and gas-dependent economy, would face an even greater challenge. For decades, </w:t>
      </w:r>
      <w:r>
        <w:rPr>
          <w:color w:val="000000"/>
          <w:u w:val="single"/>
          <w:shd w:val="clear" w:color="auto" w:fill="FFFF00"/>
        </w:rPr>
        <w:t>the strong global position enjoyed by the U</w:t>
      </w:r>
      <w:r>
        <w:rPr>
          <w:color w:val="000000"/>
          <w:u w:val="single"/>
        </w:rPr>
        <w:t>nited</w:t>
      </w:r>
      <w:r w:rsidRPr="00A2739D">
        <w:rPr>
          <w:color w:val="000000"/>
          <w:sz w:val="16"/>
        </w:rPr>
        <w:t> </w:t>
      </w:r>
      <w:r>
        <w:rPr>
          <w:color w:val="000000"/>
          <w:u w:val="single"/>
          <w:shd w:val="clear" w:color="auto" w:fill="FFFF00"/>
        </w:rPr>
        <w:t>S</w:t>
      </w:r>
      <w:r>
        <w:rPr>
          <w:color w:val="000000"/>
          <w:u w:val="single"/>
        </w:rPr>
        <w:t>tates</w:t>
      </w:r>
      <w:r w:rsidRPr="00A2739D">
        <w:rPr>
          <w:color w:val="000000"/>
          <w:sz w:val="16"/>
        </w:rPr>
        <w:t> </w:t>
      </w:r>
      <w:r>
        <w:rPr>
          <w:color w:val="000000"/>
          <w:u w:val="single"/>
          <w:shd w:val="clear" w:color="auto" w:fill="FFFF00"/>
        </w:rPr>
        <w:t>and its allies has</w:t>
      </w:r>
      <w:r w:rsidRPr="00A2739D">
        <w:rPr>
          <w:color w:val="000000"/>
          <w:sz w:val="16"/>
        </w:rPr>
        <w:t> </w:t>
      </w:r>
      <w:r>
        <w:rPr>
          <w:b/>
          <w:bCs/>
          <w:color w:val="000000"/>
          <w:u w:val="single"/>
          <w:shd w:val="clear" w:color="auto" w:fill="FFFF00"/>
        </w:rPr>
        <w:t>discouraged any serious challenge</w:t>
      </w:r>
      <w:r>
        <w:rPr>
          <w:color w:val="000000"/>
          <w:u w:val="single"/>
        </w:rPr>
        <w:t>. So long as the United States was perceived as a dependable ally,</w:t>
      </w:r>
      <w:r w:rsidRPr="00A2739D">
        <w:rPr>
          <w:color w:val="000000"/>
          <w:sz w:val="16"/>
        </w:rPr>
        <w:t> </w:t>
      </w:r>
      <w:r>
        <w:rPr>
          <w:color w:val="000000"/>
          <w:u w:val="single"/>
          <w:shd w:val="clear" w:color="auto" w:fill="FFFF00"/>
        </w:rPr>
        <w:t>Chinese and Russian leaders feared that aggressive moves would backfire</w:t>
      </w:r>
      <w:r w:rsidRPr="00A2739D">
        <w:rPr>
          <w:color w:val="000000"/>
          <w:sz w:val="16"/>
        </w:rPr>
        <w:t> </w:t>
      </w:r>
      <w:r>
        <w:rPr>
          <w:color w:val="000000"/>
          <w:u w:val="single"/>
        </w:rPr>
        <w:t>and possibly bring their regimes down.</w:t>
      </w:r>
      <w:r w:rsidRPr="00A2739D">
        <w:rPr>
          <w:color w:val="000000"/>
          <w:sz w:val="16"/>
        </w:rPr>
        <w:t> This is what the political scientist William Wohlforth once described as the inherent stability of the unipolar order: As </w:t>
      </w:r>
      <w:r>
        <w:rPr>
          <w:color w:val="000000"/>
          <w:u w:val="single"/>
        </w:rPr>
        <w:t>dissatisfied regional powers sought to challenge the status quo, their alarmed neighbors turned to the distant American superpower to contain their ambitions. And it worked. The United States stepped up, and Russia and China largely backed down</w:t>
      </w:r>
      <w:r w:rsidRPr="00A2739D">
        <w:rPr>
          <w:color w:val="000000"/>
          <w:sz w:val="16"/>
        </w:rPr>
        <w:t> — or were preempted before acting at all. Faced with these obstacles, </w:t>
      </w:r>
      <w:r>
        <w:rPr>
          <w:color w:val="000000"/>
          <w:u w:val="single"/>
        </w:rPr>
        <w:t xml:space="preserve">the best option for the two revisionist great powers has always been to hope for or, if possible, engineer a weakening of the U.S.-supported world order from within, either by separating the United States from its allies or by raising doubts about </w:t>
      </w:r>
      <w:r>
        <w:rPr>
          <w:color w:val="000000"/>
          <w:u w:val="single"/>
        </w:rPr>
        <w:lastRenderedPageBreak/>
        <w:t>the U.S. commitment</w:t>
      </w:r>
      <w:r w:rsidRPr="00A2739D">
        <w:rPr>
          <w:color w:val="000000"/>
          <w:sz w:val="16"/>
        </w:rPr>
        <w:t> and thereby encouraging would-be allies and partners to forgo the strategic protection of the liberal world order and seek accommodation with its challengers. </w:t>
      </w:r>
      <w:r>
        <w:rPr>
          <w:color w:val="000000"/>
          <w:u w:val="single"/>
          <w:shd w:val="clear" w:color="auto" w:fill="FFFF00"/>
        </w:rPr>
        <w:t>The present system has</w:t>
      </w:r>
      <w:r w:rsidRPr="00A2739D">
        <w:rPr>
          <w:color w:val="000000"/>
          <w:sz w:val="16"/>
        </w:rPr>
        <w:t> </w:t>
      </w:r>
      <w:r>
        <w:rPr>
          <w:color w:val="000000"/>
          <w:u w:val="single"/>
        </w:rPr>
        <w:t>therefore</w:t>
      </w:r>
      <w:r w:rsidRPr="00A2739D">
        <w:rPr>
          <w:color w:val="000000"/>
          <w:sz w:val="16"/>
        </w:rPr>
        <w:t> </w:t>
      </w:r>
      <w:r>
        <w:rPr>
          <w:color w:val="000000"/>
          <w:u w:val="single"/>
          <w:shd w:val="clear" w:color="auto" w:fill="FFFF00"/>
        </w:rPr>
        <w:t>depended</w:t>
      </w:r>
      <w:r w:rsidRPr="00A2739D">
        <w:rPr>
          <w:color w:val="000000"/>
          <w:sz w:val="16"/>
        </w:rPr>
        <w:t> </w:t>
      </w:r>
      <w:r>
        <w:rPr>
          <w:b/>
          <w:bCs/>
          <w:color w:val="000000"/>
          <w:u w:val="single"/>
        </w:rPr>
        <w:t>not only</w:t>
      </w:r>
      <w:r w:rsidRPr="00A2739D">
        <w:rPr>
          <w:color w:val="000000"/>
          <w:sz w:val="16"/>
        </w:rPr>
        <w:t> </w:t>
      </w:r>
      <w:r>
        <w:rPr>
          <w:b/>
          <w:bCs/>
          <w:color w:val="000000"/>
          <w:u w:val="single"/>
          <w:shd w:val="clear" w:color="auto" w:fill="FFFF00"/>
        </w:rPr>
        <w:t>on American power</w:t>
      </w:r>
      <w:r w:rsidRPr="00A2739D">
        <w:rPr>
          <w:color w:val="000000"/>
          <w:sz w:val="16"/>
        </w:rPr>
        <w:t> </w:t>
      </w:r>
      <w:r>
        <w:rPr>
          <w:b/>
          <w:bCs/>
          <w:color w:val="000000"/>
          <w:u w:val="single"/>
        </w:rPr>
        <w:t>but on</w:t>
      </w:r>
      <w:r w:rsidRPr="00A2739D">
        <w:rPr>
          <w:color w:val="000000"/>
          <w:sz w:val="16"/>
        </w:rPr>
        <w:t> </w:t>
      </w:r>
      <w:r>
        <w:rPr>
          <w:b/>
          <w:bCs/>
          <w:color w:val="000000"/>
          <w:u w:val="single"/>
          <w:shd w:val="clear" w:color="auto" w:fill="FFFF00"/>
        </w:rPr>
        <w:t>coherence and unity</w:t>
      </w:r>
      <w:r w:rsidRPr="00A2739D">
        <w:rPr>
          <w:color w:val="000000"/>
          <w:sz w:val="16"/>
        </w:rPr>
        <w:t> </w:t>
      </w:r>
      <w:r>
        <w:rPr>
          <w:color w:val="000000"/>
          <w:u w:val="single"/>
        </w:rPr>
        <w:t>at the heart of the democratic world.</w:t>
      </w:r>
      <w:r w:rsidRPr="00A2739D">
        <w:rPr>
          <w:color w:val="000000"/>
          <w:sz w:val="16"/>
        </w:rPr>
        <w:t> </w:t>
      </w:r>
      <w:r>
        <w:rPr>
          <w:color w:val="000000"/>
          <w:u w:val="single"/>
          <w:shd w:val="clear" w:color="auto" w:fill="FFFF00"/>
        </w:rPr>
        <w:t>The U</w:t>
      </w:r>
      <w:r>
        <w:rPr>
          <w:color w:val="000000"/>
          <w:u w:val="single"/>
        </w:rPr>
        <w:t>nited</w:t>
      </w:r>
      <w:r w:rsidRPr="00A2739D">
        <w:rPr>
          <w:color w:val="000000"/>
          <w:sz w:val="16"/>
        </w:rPr>
        <w:t> </w:t>
      </w:r>
      <w:r>
        <w:rPr>
          <w:color w:val="000000"/>
          <w:u w:val="single"/>
          <w:shd w:val="clear" w:color="auto" w:fill="FFFF00"/>
        </w:rPr>
        <w:t>S</w:t>
      </w:r>
      <w:r>
        <w:rPr>
          <w:color w:val="000000"/>
          <w:u w:val="single"/>
        </w:rPr>
        <w:t>tates</w:t>
      </w:r>
      <w:r w:rsidRPr="00A2739D">
        <w:rPr>
          <w:color w:val="000000"/>
          <w:sz w:val="16"/>
        </w:rPr>
        <w:t> </w:t>
      </w:r>
      <w:r>
        <w:rPr>
          <w:color w:val="000000"/>
          <w:u w:val="single"/>
          <w:shd w:val="clear" w:color="auto" w:fill="FFFF00"/>
        </w:rPr>
        <w:t>has had to play its part as the principal guarantor of the order</w:t>
      </w:r>
      <w:r>
        <w:rPr>
          <w:color w:val="000000"/>
          <w:u w:val="single"/>
        </w:rPr>
        <w:t>, especially in the military and strategic realm, but</w:t>
      </w:r>
      <w:r w:rsidRPr="00A2739D">
        <w:rPr>
          <w:color w:val="000000"/>
          <w:sz w:val="16"/>
        </w:rPr>
        <w:t> </w:t>
      </w:r>
      <w:r>
        <w:rPr>
          <w:color w:val="000000"/>
          <w:u w:val="single"/>
          <w:shd w:val="clear" w:color="auto" w:fill="FFFF00"/>
        </w:rPr>
        <w:t>the order’s</w:t>
      </w:r>
      <w:r w:rsidRPr="00A2739D">
        <w:rPr>
          <w:color w:val="000000"/>
          <w:sz w:val="16"/>
        </w:rPr>
        <w:t> </w:t>
      </w:r>
      <w:r>
        <w:rPr>
          <w:color w:val="000000"/>
          <w:u w:val="single"/>
        </w:rPr>
        <w:t>ideological and</w:t>
      </w:r>
      <w:r w:rsidRPr="00A2739D">
        <w:rPr>
          <w:color w:val="000000"/>
          <w:sz w:val="16"/>
        </w:rPr>
        <w:t> </w:t>
      </w:r>
      <w:r>
        <w:rPr>
          <w:b/>
          <w:bCs/>
          <w:color w:val="000000"/>
          <w:u w:val="single"/>
          <w:shd w:val="clear" w:color="auto" w:fill="FFFF00"/>
        </w:rPr>
        <w:t>economic core</w:t>
      </w:r>
      <w:r w:rsidRPr="00A2739D">
        <w:rPr>
          <w:color w:val="000000"/>
          <w:sz w:val="16"/>
        </w:rPr>
        <w:t> </w:t>
      </w:r>
      <w:r>
        <w:rPr>
          <w:color w:val="000000"/>
          <w:u w:val="single"/>
        </w:rPr>
        <w:t>— the democracies of Europe and East Asia and the Pacific —</w:t>
      </w:r>
      <w:r w:rsidRPr="00A2739D">
        <w:rPr>
          <w:color w:val="000000"/>
          <w:sz w:val="16"/>
        </w:rPr>
        <w:t> </w:t>
      </w:r>
      <w:r>
        <w:rPr>
          <w:color w:val="000000"/>
          <w:u w:val="single"/>
          <w:shd w:val="clear" w:color="auto" w:fill="FFFF00"/>
        </w:rPr>
        <w:t>has</w:t>
      </w:r>
      <w:r w:rsidRPr="00A2739D">
        <w:rPr>
          <w:color w:val="000000"/>
          <w:sz w:val="16"/>
        </w:rPr>
        <w:t> </w:t>
      </w:r>
      <w:r>
        <w:rPr>
          <w:color w:val="000000"/>
          <w:u w:val="single"/>
        </w:rPr>
        <w:t>also</w:t>
      </w:r>
      <w:r w:rsidRPr="00A2739D">
        <w:rPr>
          <w:color w:val="000000"/>
          <w:sz w:val="16"/>
        </w:rPr>
        <w:t> </w:t>
      </w:r>
      <w:r>
        <w:rPr>
          <w:color w:val="000000"/>
          <w:u w:val="single"/>
          <w:shd w:val="clear" w:color="auto" w:fill="FFFF00"/>
        </w:rPr>
        <w:t>had to remain</w:t>
      </w:r>
      <w:r w:rsidRPr="00A2739D">
        <w:rPr>
          <w:color w:val="000000"/>
          <w:sz w:val="16"/>
        </w:rPr>
        <w:t> </w:t>
      </w:r>
      <w:r>
        <w:rPr>
          <w:color w:val="000000"/>
          <w:u w:val="single"/>
        </w:rPr>
        <w:t>relatively</w:t>
      </w:r>
      <w:r w:rsidRPr="00A2739D">
        <w:rPr>
          <w:color w:val="000000"/>
          <w:sz w:val="16"/>
        </w:rPr>
        <w:t> </w:t>
      </w:r>
      <w:r>
        <w:rPr>
          <w:color w:val="000000"/>
          <w:u w:val="single"/>
          <w:shd w:val="clear" w:color="auto" w:fill="FFFF00"/>
        </w:rPr>
        <w:t>healthy</w:t>
      </w:r>
      <w:r w:rsidRPr="00A2739D">
        <w:rPr>
          <w:color w:val="000000"/>
          <w:sz w:val="16"/>
        </w:rPr>
        <w:t> </w:t>
      </w:r>
      <w:r>
        <w:rPr>
          <w:color w:val="000000"/>
          <w:u w:val="single"/>
        </w:rPr>
        <w:t>and confident.</w:t>
      </w:r>
    </w:p>
    <w:p w:rsidR="000D29D8" w:rsidRDefault="000D29D8" w:rsidP="000D29D8">
      <w:pPr>
        <w:pStyle w:val="Heading4"/>
        <w:spacing w:before="30" w:line="278" w:lineRule="atLeast"/>
        <w:rPr>
          <w:rFonts w:cs="Calibri"/>
          <w:color w:val="000000"/>
          <w:szCs w:val="26"/>
        </w:rPr>
      </w:pPr>
      <w:r>
        <w:rPr>
          <w:rFonts w:cs="Calibri"/>
          <w:color w:val="000000"/>
          <w:szCs w:val="26"/>
        </w:rPr>
        <w:t>Hegemony solves extinction – decline emboldens rivals and causes prolif and terrorism.</w:t>
      </w:r>
    </w:p>
    <w:p w:rsidR="000D29D8" w:rsidRDefault="000D29D8" w:rsidP="000D29D8">
      <w:pPr>
        <w:spacing w:after="120" w:line="235" w:lineRule="atLeast"/>
        <w:rPr>
          <w:color w:val="000000"/>
        </w:rPr>
      </w:pPr>
      <w:r>
        <w:rPr>
          <w:b/>
          <w:bCs/>
          <w:color w:val="000000"/>
          <w:sz w:val="26"/>
          <w:szCs w:val="26"/>
        </w:rPr>
        <w:t>Brands 18</w:t>
      </w:r>
      <w:r>
        <w:rPr>
          <w:color w:val="000000"/>
        </w:rPr>
        <w:t> [Hal, Henry Kissinger Distinguished Professor at Johns Hopkins University's School of Advanced International Studies and a senior fellow at the Center for Strategic and Budgetary Assessments, American Grand Strategy in the Age of Trump, p. 129-33]</w:t>
      </w:r>
    </w:p>
    <w:p w:rsidR="000D29D8" w:rsidRPr="00743B14" w:rsidRDefault="000D29D8" w:rsidP="000D29D8">
      <w:pPr>
        <w:spacing w:line="235" w:lineRule="atLeast"/>
        <w:rPr>
          <w:color w:val="000000"/>
          <w:sz w:val="16"/>
        </w:rPr>
      </w:pPr>
      <w:r w:rsidRPr="00A2739D">
        <w:rPr>
          <w:color w:val="000000"/>
          <w:sz w:val="16"/>
        </w:rPr>
        <w:t>Much contemporary commentary favors the first option—reducing commitments—and denounces the third as financially ruinous and perhaps impossible.5 Yet </w:t>
      </w:r>
      <w:r w:rsidRPr="00A2739D">
        <w:rPr>
          <w:color w:val="000000"/>
          <w:u w:val="single"/>
        </w:rPr>
        <w:t>significantly</w:t>
      </w:r>
      <w:r w:rsidRPr="00A2739D">
        <w:rPr>
          <w:color w:val="000000"/>
          <w:sz w:val="16"/>
        </w:rPr>
        <w:t> </w:t>
      </w:r>
      <w:r w:rsidRPr="00A2739D">
        <w:rPr>
          <w:color w:val="000000"/>
          <w:u w:val="single"/>
        </w:rPr>
        <w:t>expanding American</w:t>
      </w:r>
      <w:r w:rsidRPr="00A2739D">
        <w:rPr>
          <w:color w:val="000000"/>
          <w:sz w:val="16"/>
        </w:rPr>
        <w:t> </w:t>
      </w:r>
      <w:r w:rsidRPr="00A2739D">
        <w:rPr>
          <w:color w:val="000000"/>
          <w:u w:val="single"/>
        </w:rPr>
        <w:t>capabilities</w:t>
      </w:r>
      <w:r w:rsidRPr="00A2739D">
        <w:rPr>
          <w:color w:val="000000"/>
          <w:sz w:val="16"/>
        </w:rPr>
        <w:t> </w:t>
      </w:r>
      <w:r w:rsidRPr="00A2739D">
        <w:rPr>
          <w:color w:val="000000"/>
          <w:u w:val="single"/>
        </w:rPr>
        <w:t>would not be</w:t>
      </w:r>
      <w:r w:rsidRPr="00A2739D">
        <w:rPr>
          <w:color w:val="000000"/>
          <w:sz w:val="16"/>
        </w:rPr>
        <w:t> nearly as </w:t>
      </w:r>
      <w:r w:rsidRPr="00A2739D">
        <w:rPr>
          <w:color w:val="000000"/>
          <w:u w:val="single"/>
        </w:rPr>
        <w:t>economically onerous</w:t>
      </w:r>
      <w:r w:rsidRPr="00A2739D">
        <w:rPr>
          <w:color w:val="000000"/>
          <w:sz w:val="16"/>
        </w:rPr>
        <w:t> as it may seem. Compared to the alternatives, in fact, </w:t>
      </w:r>
      <w:r w:rsidRPr="00A2739D">
        <w:rPr>
          <w:color w:val="000000"/>
          <w:u w:val="single"/>
        </w:rPr>
        <w:t>this</w:t>
      </w:r>
      <w:r w:rsidRPr="00A2739D">
        <w:rPr>
          <w:color w:val="000000"/>
          <w:sz w:val="16"/>
        </w:rPr>
        <w:t> approach </w:t>
      </w:r>
      <w:r w:rsidRPr="00A2739D">
        <w:rPr>
          <w:color w:val="000000"/>
          <w:u w:val="single"/>
        </w:rPr>
        <w:t>represents the best option for</w:t>
      </w:r>
      <w:r w:rsidRPr="00A2739D">
        <w:rPr>
          <w:color w:val="000000"/>
          <w:sz w:val="16"/>
        </w:rPr>
        <w:t> </w:t>
      </w:r>
      <w:r w:rsidRPr="00A2739D">
        <w:rPr>
          <w:color w:val="000000"/>
          <w:u w:val="single"/>
        </w:rPr>
        <w:t>sustaining American primacy</w:t>
      </w:r>
      <w:r w:rsidRPr="00A2739D">
        <w:rPr>
          <w:color w:val="000000"/>
          <w:sz w:val="16"/>
        </w:rPr>
        <w:t> </w:t>
      </w:r>
      <w:r w:rsidRPr="00A2739D">
        <w:rPr>
          <w:color w:val="000000"/>
          <w:u w:val="single"/>
        </w:rPr>
        <w:t>and preventing</w:t>
      </w:r>
      <w:r w:rsidRPr="00A2739D">
        <w:rPr>
          <w:color w:val="000000"/>
          <w:sz w:val="16"/>
        </w:rPr>
        <w:t> a slide into </w:t>
      </w:r>
      <w:r w:rsidRPr="00A2739D">
        <w:rPr>
          <w:color w:val="000000"/>
          <w:u w:val="single"/>
        </w:rPr>
        <w:t>strategic bankruptcy</w:t>
      </w:r>
      <w:r w:rsidRPr="00A2739D">
        <w:rPr>
          <w:color w:val="000000"/>
          <w:sz w:val="16"/>
        </w:rPr>
        <w:t> </w:t>
      </w:r>
      <w:r w:rsidRPr="00A2739D">
        <w:rPr>
          <w:color w:val="000000"/>
          <w:u w:val="single"/>
        </w:rPr>
        <w:t>that will</w:t>
      </w:r>
      <w:r w:rsidRPr="00A2739D">
        <w:rPr>
          <w:color w:val="000000"/>
          <w:sz w:val="16"/>
        </w:rPr>
        <w:t> eventually </w:t>
      </w:r>
      <w:r w:rsidRPr="00A2739D">
        <w:rPr>
          <w:color w:val="000000"/>
          <w:u w:val="single"/>
        </w:rPr>
        <w:t>be punished.</w:t>
      </w:r>
      <w:r w:rsidRPr="00A2739D">
        <w:rPr>
          <w:color w:val="000000"/>
          <w:sz w:val="16"/>
        </w:rPr>
        <w:t> </w:t>
      </w:r>
      <w:r w:rsidRPr="00A2739D">
        <w:rPr>
          <w:color w:val="000000"/>
          <w:u w:val="single"/>
        </w:rPr>
        <w:t>Since World War II, the U</w:t>
      </w:r>
      <w:r w:rsidRPr="00A2739D">
        <w:rPr>
          <w:color w:val="000000"/>
          <w:sz w:val="16"/>
        </w:rPr>
        <w:t>nited </w:t>
      </w:r>
      <w:r w:rsidRPr="00A2739D">
        <w:rPr>
          <w:color w:val="000000"/>
          <w:u w:val="single"/>
        </w:rPr>
        <w:t>S</w:t>
      </w:r>
      <w:r w:rsidRPr="00A2739D">
        <w:rPr>
          <w:color w:val="000000"/>
          <w:sz w:val="16"/>
        </w:rPr>
        <w:t>tates </w:t>
      </w:r>
      <w:r w:rsidRPr="00A2739D">
        <w:rPr>
          <w:color w:val="000000"/>
          <w:u w:val="single"/>
        </w:rPr>
        <w:t>has had a military</w:t>
      </w:r>
      <w:r w:rsidRPr="00A2739D">
        <w:rPr>
          <w:color w:val="000000"/>
          <w:sz w:val="16"/>
        </w:rPr>
        <w:t> </w:t>
      </w:r>
      <w:r w:rsidRPr="00A2739D">
        <w:rPr>
          <w:color w:val="000000"/>
          <w:u w:val="single"/>
        </w:rPr>
        <w:t>second to none</w:t>
      </w:r>
      <w:r w:rsidRPr="00A2739D">
        <w:rPr>
          <w:color w:val="000000"/>
          <w:sz w:val="16"/>
        </w:rPr>
        <w:t>. Since the Cold War, </w:t>
      </w:r>
      <w:r w:rsidRPr="00A2739D">
        <w:rPr>
          <w:color w:val="000000"/>
          <w:u w:val="single"/>
        </w:rPr>
        <w:t>America has committed to</w:t>
      </w:r>
      <w:r w:rsidRPr="00A2739D">
        <w:rPr>
          <w:color w:val="000000"/>
          <w:sz w:val="16"/>
        </w:rPr>
        <w:t> having </w:t>
      </w:r>
      <w:r w:rsidRPr="00A2739D">
        <w:rPr>
          <w:color w:val="000000"/>
          <w:u w:val="single"/>
        </w:rPr>
        <w:t>overwhelming military primacy. The idea,</w:t>
      </w:r>
      <w:r w:rsidRPr="00A2739D">
        <w:rPr>
          <w:color w:val="000000"/>
          <w:sz w:val="16"/>
        </w:rPr>
        <w:t> as George W. Bush declared in 2002, </w:t>
      </w:r>
      <w:r w:rsidRPr="00A2739D">
        <w:rPr>
          <w:color w:val="000000"/>
          <w:u w:val="single"/>
        </w:rPr>
        <w:t>that America must possess “strengths</w:t>
      </w:r>
      <w:r w:rsidRPr="00A2739D">
        <w:rPr>
          <w:color w:val="000000"/>
          <w:sz w:val="16"/>
        </w:rPr>
        <w:t> </w:t>
      </w:r>
      <w:r w:rsidRPr="00A2739D">
        <w:rPr>
          <w:color w:val="000000"/>
          <w:u w:val="single"/>
        </w:rPr>
        <w:t>beyond challenge” has featured in every</w:t>
      </w:r>
      <w:r w:rsidRPr="00A2739D">
        <w:rPr>
          <w:color w:val="000000"/>
          <w:sz w:val="16"/>
        </w:rPr>
        <w:t> major </w:t>
      </w:r>
      <w:r w:rsidRPr="00A2739D">
        <w:rPr>
          <w:color w:val="000000"/>
          <w:u w:val="single"/>
        </w:rPr>
        <w:t>U.S. strategy document for a quarter century</w:t>
      </w:r>
      <w:r w:rsidRPr="00A2739D">
        <w:rPr>
          <w:color w:val="000000"/>
          <w:sz w:val="16"/>
        </w:rPr>
        <w:t>; it has also been reflected in concrete terms.6 </w:t>
      </w:r>
      <w:r w:rsidRPr="00A2739D">
        <w:rPr>
          <w:color w:val="000000"/>
          <w:u w:val="single"/>
        </w:rPr>
        <w:t>From the early 1990s</w:t>
      </w:r>
      <w:r w:rsidRPr="00A2739D">
        <w:rPr>
          <w:color w:val="000000"/>
          <w:sz w:val="16"/>
        </w:rPr>
        <w:t>, for example, </w:t>
      </w:r>
      <w:r w:rsidRPr="00A2739D">
        <w:rPr>
          <w:color w:val="000000"/>
          <w:u w:val="single"/>
        </w:rPr>
        <w:t>the U</w:t>
      </w:r>
      <w:r w:rsidRPr="00A2739D">
        <w:rPr>
          <w:color w:val="000000"/>
          <w:sz w:val="16"/>
        </w:rPr>
        <w:t>nited </w:t>
      </w:r>
      <w:r w:rsidRPr="00A2739D">
        <w:rPr>
          <w:color w:val="000000"/>
          <w:u w:val="single"/>
        </w:rPr>
        <w:t>S</w:t>
      </w:r>
      <w:r w:rsidRPr="00A2739D">
        <w:rPr>
          <w:color w:val="000000"/>
          <w:sz w:val="16"/>
        </w:rPr>
        <w:t>tates </w:t>
      </w:r>
      <w:r w:rsidRPr="00A2739D">
        <w:rPr>
          <w:color w:val="000000"/>
          <w:u w:val="single"/>
        </w:rPr>
        <w:t>consistently</w:t>
      </w:r>
      <w:r w:rsidRPr="00A2739D">
        <w:rPr>
          <w:color w:val="000000"/>
          <w:sz w:val="16"/>
        </w:rPr>
        <w:t> </w:t>
      </w:r>
      <w:r w:rsidRPr="00A2739D">
        <w:rPr>
          <w:color w:val="000000"/>
          <w:u w:val="single"/>
        </w:rPr>
        <w:t>accounted for</w:t>
      </w:r>
      <w:r w:rsidRPr="00A2739D">
        <w:rPr>
          <w:color w:val="000000"/>
          <w:sz w:val="16"/>
        </w:rPr>
        <w:t> around 35 to </w:t>
      </w:r>
      <w:r w:rsidRPr="00A2739D">
        <w:rPr>
          <w:color w:val="000000"/>
          <w:u w:val="single"/>
        </w:rPr>
        <w:t>45 percent of world defense spending and maintained</w:t>
      </w:r>
      <w:r w:rsidRPr="00A2739D">
        <w:rPr>
          <w:color w:val="000000"/>
          <w:sz w:val="16"/>
        </w:rPr>
        <w:t> peerless </w:t>
      </w:r>
      <w:r w:rsidRPr="00A2739D">
        <w:rPr>
          <w:color w:val="000000"/>
          <w:u w:val="single"/>
        </w:rPr>
        <w:t>global power-projection</w:t>
      </w:r>
      <w:r w:rsidRPr="00A2739D">
        <w:rPr>
          <w:color w:val="000000"/>
          <w:sz w:val="16"/>
        </w:rPr>
        <w:t> capabilities.7 Perhaps more important, </w:t>
      </w:r>
      <w:r w:rsidRPr="00A2739D">
        <w:rPr>
          <w:color w:val="000000"/>
          <w:u w:val="single"/>
        </w:rPr>
        <w:t>U.S. primacy was also</w:t>
      </w:r>
      <w:r w:rsidRPr="00A2739D">
        <w:rPr>
          <w:color w:val="000000"/>
          <w:sz w:val="16"/>
        </w:rPr>
        <w:t> </w:t>
      </w:r>
      <w:r w:rsidRPr="00A2739D">
        <w:rPr>
          <w:color w:val="000000"/>
          <w:u w:val="single"/>
        </w:rPr>
        <w:t>unrivaled</w:t>
      </w:r>
      <w:r w:rsidRPr="00A2739D">
        <w:rPr>
          <w:color w:val="000000"/>
          <w:sz w:val="16"/>
        </w:rPr>
        <w:t> </w:t>
      </w:r>
      <w:r w:rsidRPr="00A2739D">
        <w:rPr>
          <w:color w:val="000000"/>
          <w:u w:val="single"/>
        </w:rPr>
        <w:t>in</w:t>
      </w:r>
      <w:r w:rsidRPr="00A2739D">
        <w:rPr>
          <w:color w:val="000000"/>
          <w:sz w:val="16"/>
        </w:rPr>
        <w:t> key </w:t>
      </w:r>
      <w:r w:rsidRPr="00A2739D">
        <w:rPr>
          <w:color w:val="000000"/>
          <w:u w:val="single"/>
        </w:rPr>
        <w:t>overseas strategic regions—Europe,</w:t>
      </w:r>
      <w:r w:rsidRPr="00A2739D">
        <w:rPr>
          <w:color w:val="000000"/>
          <w:sz w:val="16"/>
        </w:rPr>
        <w:t> </w:t>
      </w:r>
      <w:r w:rsidRPr="00A2739D">
        <w:rPr>
          <w:color w:val="000000"/>
          <w:u w:val="single"/>
        </w:rPr>
        <w:t>East Asia, the</w:t>
      </w:r>
      <w:r w:rsidRPr="00A2739D">
        <w:rPr>
          <w:color w:val="000000"/>
          <w:sz w:val="16"/>
        </w:rPr>
        <w:t> </w:t>
      </w:r>
      <w:r w:rsidRPr="00A2739D">
        <w:rPr>
          <w:color w:val="000000"/>
          <w:u w:val="single"/>
        </w:rPr>
        <w:t>Middle East. From thrashing Saddam</w:t>
      </w:r>
      <w:r w:rsidRPr="00A2739D">
        <w:rPr>
          <w:color w:val="000000"/>
          <w:sz w:val="16"/>
        </w:rPr>
        <w:t> Hussein’s million-man Iraqi military </w:t>
      </w:r>
      <w:r w:rsidRPr="00A2739D">
        <w:rPr>
          <w:color w:val="000000"/>
          <w:u w:val="single"/>
        </w:rPr>
        <w:t>during Operation Desert Storm, to deploying</w:t>
      </w:r>
      <w:r w:rsidRPr="00A2739D">
        <w:rPr>
          <w:color w:val="000000"/>
          <w:sz w:val="16"/>
        </w:rPr>
        <w:t>—with impunity—two </w:t>
      </w:r>
      <w:r w:rsidRPr="00A2739D">
        <w:rPr>
          <w:color w:val="000000"/>
          <w:u w:val="single"/>
        </w:rPr>
        <w:t>carrier strike groups off Taiwan during the China-Taiwan crisis</w:t>
      </w:r>
      <w:r w:rsidRPr="00A2739D">
        <w:rPr>
          <w:color w:val="000000"/>
          <w:sz w:val="16"/>
        </w:rPr>
        <w:t> of 1995– 96, </w:t>
      </w:r>
      <w:r w:rsidRPr="00A2739D">
        <w:rPr>
          <w:color w:val="000000"/>
          <w:u w:val="single"/>
        </w:rPr>
        <w:t>Washington has been able to project military power</w:t>
      </w:r>
      <w:r w:rsidRPr="00A2739D">
        <w:rPr>
          <w:color w:val="000000"/>
          <w:sz w:val="16"/>
        </w:rPr>
        <w:t> </w:t>
      </w:r>
      <w:r w:rsidRPr="00A2739D">
        <w:rPr>
          <w:color w:val="000000"/>
          <w:u w:val="single"/>
        </w:rPr>
        <w:t>superior to</w:t>
      </w:r>
      <w:r w:rsidRPr="00A2739D">
        <w:rPr>
          <w:color w:val="000000"/>
          <w:sz w:val="16"/>
        </w:rPr>
        <w:t> anything </w:t>
      </w:r>
      <w:r w:rsidRPr="00A2739D">
        <w:rPr>
          <w:color w:val="000000"/>
          <w:u w:val="single"/>
        </w:rPr>
        <w:t>a regional rival</w:t>
      </w:r>
      <w:r w:rsidRPr="00A2739D">
        <w:rPr>
          <w:color w:val="000000"/>
          <w:sz w:val="16"/>
        </w:rPr>
        <w:t> could employ even </w:t>
      </w:r>
      <w:r w:rsidRPr="00A2739D">
        <w:rPr>
          <w:color w:val="000000"/>
          <w:u w:val="single"/>
        </w:rPr>
        <w:t>on its own</w:t>
      </w:r>
      <w:r w:rsidRPr="00A2739D">
        <w:rPr>
          <w:color w:val="000000"/>
          <w:sz w:val="16"/>
        </w:rPr>
        <w:t> geopolitical </w:t>
      </w:r>
      <w:r w:rsidRPr="00A2739D">
        <w:rPr>
          <w:color w:val="000000"/>
          <w:u w:val="single"/>
        </w:rPr>
        <w:t>doorstep</w:t>
      </w:r>
      <w:r w:rsidRPr="00A2739D">
        <w:rPr>
          <w:color w:val="000000"/>
          <w:sz w:val="16"/>
        </w:rPr>
        <w:t>. This </w:t>
      </w:r>
      <w:r w:rsidRPr="00A2739D">
        <w:rPr>
          <w:color w:val="000000"/>
          <w:u w:val="single"/>
        </w:rPr>
        <w:t>military</w:t>
      </w:r>
      <w:r w:rsidRPr="00A2739D">
        <w:rPr>
          <w:color w:val="000000"/>
          <w:sz w:val="16"/>
        </w:rPr>
        <w:t> </w:t>
      </w:r>
      <w:r w:rsidRPr="00A2739D">
        <w:rPr>
          <w:color w:val="000000"/>
          <w:u w:val="single"/>
          <w:shd w:val="clear" w:color="auto" w:fill="FFFF00"/>
        </w:rPr>
        <w:t>dominance</w:t>
      </w:r>
      <w:r w:rsidRPr="00A2739D">
        <w:rPr>
          <w:color w:val="000000"/>
          <w:sz w:val="16"/>
        </w:rPr>
        <w:t> </w:t>
      </w:r>
      <w:r w:rsidRPr="00A2739D">
        <w:rPr>
          <w:color w:val="000000"/>
          <w:u w:val="single"/>
        </w:rPr>
        <w:t>has</w:t>
      </w:r>
      <w:r w:rsidRPr="00A2739D">
        <w:rPr>
          <w:color w:val="000000"/>
          <w:sz w:val="16"/>
        </w:rPr>
        <w:t> </w:t>
      </w:r>
      <w:r w:rsidRPr="00A2739D">
        <w:rPr>
          <w:color w:val="000000"/>
          <w:u w:val="single"/>
          <w:shd w:val="clear" w:color="auto" w:fill="FFFF00"/>
        </w:rPr>
        <w:t>constituted</w:t>
      </w:r>
      <w:r w:rsidRPr="00A2739D">
        <w:rPr>
          <w:color w:val="000000"/>
          <w:sz w:val="16"/>
        </w:rPr>
        <w:t> </w:t>
      </w:r>
      <w:r w:rsidRPr="00A2739D">
        <w:rPr>
          <w:color w:val="000000"/>
          <w:u w:val="single"/>
        </w:rPr>
        <w:t>the</w:t>
      </w:r>
      <w:r w:rsidRPr="00A2739D">
        <w:rPr>
          <w:color w:val="000000"/>
          <w:sz w:val="16"/>
        </w:rPr>
        <w:t> </w:t>
      </w:r>
      <w:r w:rsidRPr="00A2739D">
        <w:rPr>
          <w:color w:val="000000"/>
          <w:u w:val="single"/>
          <w:shd w:val="clear" w:color="auto" w:fill="FFFF00"/>
        </w:rPr>
        <w:t>hard-power backbone</w:t>
      </w:r>
      <w:r w:rsidRPr="00A2739D">
        <w:rPr>
          <w:color w:val="000000"/>
          <w:sz w:val="16"/>
        </w:rPr>
        <w:t> </w:t>
      </w:r>
      <w:r w:rsidRPr="00A2739D">
        <w:rPr>
          <w:color w:val="000000"/>
          <w:u w:val="single"/>
        </w:rPr>
        <w:t>of</w:t>
      </w:r>
      <w:r w:rsidRPr="00A2739D">
        <w:rPr>
          <w:color w:val="000000"/>
          <w:sz w:val="16"/>
        </w:rPr>
        <w:t> an ambitious </w:t>
      </w:r>
      <w:r w:rsidRPr="00A2739D">
        <w:rPr>
          <w:color w:val="000000"/>
          <w:u w:val="single"/>
        </w:rPr>
        <w:t>global strategy. After the Cold War</w:t>
      </w:r>
      <w:r w:rsidRPr="00A2739D">
        <w:rPr>
          <w:color w:val="000000"/>
          <w:sz w:val="16"/>
        </w:rPr>
        <w:t>, U.S. </w:t>
      </w:r>
      <w:r w:rsidRPr="00A2739D">
        <w:rPr>
          <w:color w:val="000000"/>
          <w:u w:val="single"/>
        </w:rPr>
        <w:t>policymakers committed to</w:t>
      </w:r>
      <w:r w:rsidRPr="00A2739D">
        <w:rPr>
          <w:color w:val="000000"/>
          <w:sz w:val="16"/>
        </w:rPr>
        <w:t> </w:t>
      </w:r>
      <w:r w:rsidRPr="00A2739D">
        <w:rPr>
          <w:color w:val="000000"/>
          <w:u w:val="single"/>
          <w:shd w:val="clear" w:color="auto" w:fill="FFFF00"/>
        </w:rPr>
        <w:t>averting</w:t>
      </w:r>
      <w:r w:rsidRPr="00A2739D">
        <w:rPr>
          <w:color w:val="000000"/>
          <w:sz w:val="16"/>
        </w:rPr>
        <w:t> a return to the </w:t>
      </w:r>
      <w:r w:rsidRPr="00A2739D">
        <w:rPr>
          <w:color w:val="000000"/>
          <w:u w:val="single"/>
          <w:shd w:val="clear" w:color="auto" w:fill="FFFF00"/>
        </w:rPr>
        <w:t>unstable multipolarity</w:t>
      </w:r>
      <w:r w:rsidRPr="00A2739D">
        <w:rPr>
          <w:color w:val="000000"/>
          <w:sz w:val="16"/>
        </w:rPr>
        <w:t> of earlier eras, </w:t>
      </w:r>
      <w:r w:rsidRPr="00A2739D">
        <w:rPr>
          <w:color w:val="000000"/>
          <w:u w:val="single"/>
          <w:shd w:val="clear" w:color="auto" w:fill="FFFF00"/>
        </w:rPr>
        <w:t>and</w:t>
      </w:r>
      <w:r w:rsidRPr="00A2739D">
        <w:rPr>
          <w:color w:val="000000"/>
          <w:sz w:val="16"/>
        </w:rPr>
        <w:t> to </w:t>
      </w:r>
      <w:r w:rsidRPr="00A2739D">
        <w:rPr>
          <w:color w:val="000000"/>
          <w:u w:val="single"/>
        </w:rPr>
        <w:t>perpetuating the</w:t>
      </w:r>
      <w:r w:rsidRPr="00A2739D">
        <w:rPr>
          <w:color w:val="000000"/>
          <w:sz w:val="16"/>
        </w:rPr>
        <w:t> more </w:t>
      </w:r>
      <w:r w:rsidRPr="00A2739D">
        <w:rPr>
          <w:color w:val="000000"/>
          <w:u w:val="single"/>
        </w:rPr>
        <w:t>favorable unipolar order. They committed to building on</w:t>
      </w:r>
      <w:r w:rsidRPr="00A2739D">
        <w:rPr>
          <w:color w:val="000000"/>
          <w:sz w:val="16"/>
        </w:rPr>
        <w:t> the </w:t>
      </w:r>
      <w:r w:rsidRPr="00A2739D">
        <w:rPr>
          <w:color w:val="000000"/>
          <w:u w:val="single"/>
        </w:rPr>
        <w:t>successes</w:t>
      </w:r>
      <w:r w:rsidRPr="00A2739D">
        <w:rPr>
          <w:color w:val="000000"/>
          <w:sz w:val="16"/>
        </w:rPr>
        <w:t> of the postwar era </w:t>
      </w:r>
      <w:r w:rsidRPr="00A2739D">
        <w:rPr>
          <w:color w:val="000000"/>
          <w:u w:val="single"/>
        </w:rPr>
        <w:t>by</w:t>
      </w:r>
      <w:r w:rsidRPr="00A2739D">
        <w:rPr>
          <w:color w:val="000000"/>
          <w:sz w:val="16"/>
        </w:rPr>
        <w:t> further </w:t>
      </w:r>
      <w:r w:rsidRPr="00A2739D">
        <w:rPr>
          <w:color w:val="000000"/>
          <w:u w:val="single"/>
        </w:rPr>
        <w:t>advancing liberal</w:t>
      </w:r>
      <w:r w:rsidRPr="00A2739D">
        <w:rPr>
          <w:color w:val="000000"/>
          <w:sz w:val="16"/>
        </w:rPr>
        <w:t> political </w:t>
      </w:r>
      <w:r w:rsidRPr="00A2739D">
        <w:rPr>
          <w:color w:val="000000"/>
          <w:u w:val="single"/>
        </w:rPr>
        <w:t>values and an open international economy, and</w:t>
      </w:r>
      <w:r w:rsidRPr="00A2739D">
        <w:rPr>
          <w:color w:val="000000"/>
          <w:sz w:val="16"/>
        </w:rPr>
        <w:t> to </w:t>
      </w:r>
      <w:r w:rsidRPr="00A2739D">
        <w:rPr>
          <w:color w:val="000000"/>
          <w:u w:val="single"/>
        </w:rPr>
        <w:t>suppressing</w:t>
      </w:r>
      <w:r w:rsidRPr="00A2739D">
        <w:rPr>
          <w:color w:val="000000"/>
          <w:sz w:val="16"/>
        </w:rPr>
        <w:t> international scourges such as </w:t>
      </w:r>
      <w:r w:rsidRPr="00A2739D">
        <w:rPr>
          <w:color w:val="000000"/>
          <w:u w:val="single"/>
        </w:rPr>
        <w:t>rogue states,</w:t>
      </w:r>
      <w:r w:rsidRPr="00A2739D">
        <w:rPr>
          <w:color w:val="000000"/>
          <w:sz w:val="16"/>
        </w:rPr>
        <w:t> </w:t>
      </w:r>
      <w:r w:rsidRPr="00A2739D">
        <w:rPr>
          <w:color w:val="000000"/>
          <w:u w:val="single"/>
          <w:shd w:val="clear" w:color="auto" w:fill="FFFF00"/>
        </w:rPr>
        <w:t>nuclear prolif</w:t>
      </w:r>
      <w:r w:rsidRPr="00A2739D">
        <w:rPr>
          <w:color w:val="000000"/>
          <w:u w:val="single"/>
        </w:rPr>
        <w:t>eration, and</w:t>
      </w:r>
      <w:r w:rsidRPr="00A2739D">
        <w:rPr>
          <w:color w:val="000000"/>
          <w:sz w:val="16"/>
        </w:rPr>
        <w:t> </w:t>
      </w:r>
      <w:r w:rsidRPr="00A2739D">
        <w:rPr>
          <w:color w:val="000000"/>
          <w:u w:val="single"/>
          <w:shd w:val="clear" w:color="auto" w:fill="FFFF00"/>
        </w:rPr>
        <w:t>catastrophic</w:t>
      </w:r>
      <w:r w:rsidRPr="00A2739D">
        <w:rPr>
          <w:color w:val="000000"/>
          <w:sz w:val="16"/>
        </w:rPr>
        <w:t> </w:t>
      </w:r>
      <w:r w:rsidRPr="00A2739D">
        <w:rPr>
          <w:color w:val="000000"/>
          <w:u w:val="single"/>
          <w:shd w:val="clear" w:color="auto" w:fill="FFFF00"/>
        </w:rPr>
        <w:t>terrorism</w:t>
      </w:r>
      <w:r w:rsidRPr="00A2739D">
        <w:rPr>
          <w:color w:val="000000"/>
          <w:sz w:val="16"/>
        </w:rPr>
        <w:t>. And because they recognized that military force remained the ultima ratio regum, </w:t>
      </w:r>
      <w:r w:rsidRPr="00A2739D">
        <w:rPr>
          <w:color w:val="000000"/>
          <w:u w:val="single"/>
        </w:rPr>
        <w:t>they understood the</w:t>
      </w:r>
      <w:r w:rsidRPr="00A2739D">
        <w:rPr>
          <w:color w:val="000000"/>
          <w:sz w:val="16"/>
        </w:rPr>
        <w:t> </w:t>
      </w:r>
      <w:r w:rsidRPr="00A2739D">
        <w:rPr>
          <w:color w:val="000000"/>
          <w:u w:val="single"/>
          <w:shd w:val="clear" w:color="auto" w:fill="FFFF00"/>
        </w:rPr>
        <w:t>centrality of military preponderance</w:t>
      </w:r>
      <w:r w:rsidRPr="00A2739D">
        <w:rPr>
          <w:color w:val="000000"/>
          <w:sz w:val="16"/>
        </w:rPr>
        <w:t>. </w:t>
      </w:r>
      <w:r w:rsidRPr="00A2739D">
        <w:rPr>
          <w:color w:val="000000"/>
          <w:u w:val="single"/>
        </w:rPr>
        <w:t>Washington would need</w:t>
      </w:r>
      <w:r w:rsidRPr="00A2739D">
        <w:rPr>
          <w:color w:val="000000"/>
          <w:sz w:val="16"/>
        </w:rPr>
        <w:t> the </w:t>
      </w:r>
      <w:r w:rsidRPr="00A2739D">
        <w:rPr>
          <w:color w:val="000000"/>
          <w:u w:val="single"/>
        </w:rPr>
        <w:t>military power</w:t>
      </w:r>
      <w:r w:rsidRPr="00A2739D">
        <w:rPr>
          <w:color w:val="000000"/>
          <w:sz w:val="16"/>
        </w:rPr>
        <w:t> necessary </w:t>
      </w:r>
      <w:r w:rsidRPr="00A2739D">
        <w:rPr>
          <w:color w:val="000000"/>
          <w:u w:val="single"/>
        </w:rPr>
        <w:t>to</w:t>
      </w:r>
      <w:r w:rsidRPr="00A2739D">
        <w:rPr>
          <w:color w:val="000000"/>
          <w:sz w:val="16"/>
        </w:rPr>
        <w:t> </w:t>
      </w:r>
      <w:r w:rsidRPr="00A2739D">
        <w:rPr>
          <w:color w:val="000000"/>
          <w:u w:val="single"/>
          <w:shd w:val="clear" w:color="auto" w:fill="FFFF00"/>
        </w:rPr>
        <w:t>underwrite</w:t>
      </w:r>
      <w:r w:rsidRPr="00A2739D">
        <w:rPr>
          <w:color w:val="000000"/>
          <w:sz w:val="16"/>
        </w:rPr>
        <w:t> </w:t>
      </w:r>
      <w:r w:rsidRPr="00A2739D">
        <w:rPr>
          <w:color w:val="000000"/>
          <w:u w:val="single"/>
        </w:rPr>
        <w:t>worldwide</w:t>
      </w:r>
      <w:r w:rsidRPr="00A2739D">
        <w:rPr>
          <w:color w:val="000000"/>
          <w:sz w:val="16"/>
        </w:rPr>
        <w:t> </w:t>
      </w:r>
      <w:r w:rsidRPr="00A2739D">
        <w:rPr>
          <w:color w:val="000000"/>
          <w:u w:val="single"/>
          <w:shd w:val="clear" w:color="auto" w:fill="FFFF00"/>
        </w:rPr>
        <w:t>alliance commitments</w:t>
      </w:r>
      <w:r w:rsidRPr="00A2739D">
        <w:rPr>
          <w:color w:val="000000"/>
          <w:u w:val="single"/>
        </w:rPr>
        <w:t>. It would have to</w:t>
      </w:r>
      <w:r w:rsidRPr="00A2739D">
        <w:rPr>
          <w:color w:val="000000"/>
          <w:sz w:val="16"/>
        </w:rPr>
        <w:t> </w:t>
      </w:r>
      <w:r w:rsidRPr="00A2739D">
        <w:rPr>
          <w:color w:val="000000"/>
          <w:u w:val="single"/>
        </w:rPr>
        <w:t>preserve</w:t>
      </w:r>
      <w:r w:rsidRPr="00A2739D">
        <w:rPr>
          <w:color w:val="000000"/>
          <w:sz w:val="16"/>
        </w:rPr>
        <w:t> </w:t>
      </w:r>
      <w:r w:rsidRPr="00A2739D">
        <w:rPr>
          <w:color w:val="000000"/>
          <w:u w:val="single"/>
        </w:rPr>
        <w:t>substantial overmatch</w:t>
      </w:r>
      <w:r w:rsidRPr="00A2739D">
        <w:rPr>
          <w:color w:val="000000"/>
          <w:sz w:val="16"/>
        </w:rPr>
        <w:t> </w:t>
      </w:r>
      <w:r w:rsidRPr="00A2739D">
        <w:rPr>
          <w:color w:val="000000"/>
          <w:u w:val="single"/>
        </w:rPr>
        <w:t>versus any</w:t>
      </w:r>
      <w:r w:rsidRPr="00A2739D">
        <w:rPr>
          <w:color w:val="000000"/>
          <w:sz w:val="16"/>
        </w:rPr>
        <w:t> potential </w:t>
      </w:r>
      <w:r w:rsidRPr="00A2739D">
        <w:rPr>
          <w:color w:val="000000"/>
          <w:u w:val="single"/>
        </w:rPr>
        <w:t>great-power rival. It must</w:t>
      </w:r>
      <w:r w:rsidRPr="00A2739D">
        <w:rPr>
          <w:color w:val="000000"/>
          <w:sz w:val="16"/>
        </w:rPr>
        <w:t> be able to </w:t>
      </w:r>
      <w:r w:rsidRPr="00A2739D">
        <w:rPr>
          <w:color w:val="000000"/>
          <w:u w:val="single"/>
        </w:rPr>
        <w:t>answer the sharpest challenges to the international system</w:t>
      </w:r>
      <w:r w:rsidRPr="00A2739D">
        <w:rPr>
          <w:color w:val="000000"/>
          <w:sz w:val="16"/>
        </w:rPr>
        <w:t>, such as Saddam’s invasion of Kuwait in 1990 or jihadist extremism after 9/11. Finally, </w:t>
      </w:r>
      <w:r w:rsidRPr="00A2739D">
        <w:rPr>
          <w:color w:val="000000"/>
          <w:u w:val="single"/>
        </w:rPr>
        <w:t>because</w:t>
      </w:r>
      <w:r w:rsidRPr="00A2739D">
        <w:rPr>
          <w:color w:val="000000"/>
          <w:sz w:val="16"/>
        </w:rPr>
        <w:t> prevailing </w:t>
      </w:r>
      <w:r w:rsidRPr="00A2739D">
        <w:rPr>
          <w:color w:val="000000"/>
          <w:u w:val="single"/>
        </w:rPr>
        <w:t>global norms</w:t>
      </w:r>
      <w:r w:rsidRPr="00A2739D">
        <w:rPr>
          <w:color w:val="000000"/>
          <w:sz w:val="16"/>
        </w:rPr>
        <w:t> generally </w:t>
      </w:r>
      <w:r w:rsidRPr="00A2739D">
        <w:rPr>
          <w:color w:val="000000"/>
          <w:u w:val="single"/>
        </w:rPr>
        <w:t>reflect hard-power realities, America would need</w:t>
      </w:r>
      <w:r w:rsidRPr="00A2739D">
        <w:rPr>
          <w:color w:val="000000"/>
          <w:sz w:val="16"/>
        </w:rPr>
        <w:t> the </w:t>
      </w:r>
      <w:r w:rsidRPr="00A2739D">
        <w:rPr>
          <w:color w:val="000000"/>
          <w:u w:val="single"/>
        </w:rPr>
        <w:t>superiority to assure</w:t>
      </w:r>
      <w:r w:rsidRPr="00A2739D">
        <w:rPr>
          <w:color w:val="000000"/>
          <w:sz w:val="16"/>
        </w:rPr>
        <w:t> that </w:t>
      </w:r>
      <w:r w:rsidRPr="00A2739D">
        <w:rPr>
          <w:color w:val="000000"/>
          <w:u w:val="single"/>
        </w:rPr>
        <w:t>its own values remained</w:t>
      </w:r>
      <w:r w:rsidRPr="00A2739D">
        <w:rPr>
          <w:color w:val="000000"/>
          <w:sz w:val="16"/>
        </w:rPr>
        <w:t> </w:t>
      </w:r>
      <w:r w:rsidRPr="00A2739D">
        <w:rPr>
          <w:color w:val="000000"/>
          <w:u w:val="single"/>
        </w:rPr>
        <w:t>ascendant.</w:t>
      </w:r>
      <w:r w:rsidRPr="00A2739D">
        <w:rPr>
          <w:color w:val="000000"/>
          <w:sz w:val="16"/>
        </w:rPr>
        <w:t> It was impolitic to say that U.S. strategy and the international order required “strengths beyond challenge,” but it was not at all inaccurate. </w:t>
      </w:r>
      <w:r w:rsidRPr="00A2739D">
        <w:rPr>
          <w:color w:val="000000"/>
          <w:u w:val="single"/>
        </w:rPr>
        <w:t>American primacy</w:t>
      </w:r>
      <w:r w:rsidRPr="00A2739D">
        <w:rPr>
          <w:color w:val="000000"/>
          <w:sz w:val="16"/>
        </w:rPr>
        <w:t>, moreover, </w:t>
      </w:r>
      <w:r w:rsidRPr="00A2739D">
        <w:rPr>
          <w:color w:val="000000"/>
          <w:u w:val="single"/>
        </w:rPr>
        <w:t>was</w:t>
      </w:r>
      <w:r w:rsidRPr="00A2739D">
        <w:rPr>
          <w:color w:val="000000"/>
          <w:sz w:val="16"/>
        </w:rPr>
        <w:t> eminently </w:t>
      </w:r>
      <w:r w:rsidRPr="00A2739D">
        <w:rPr>
          <w:color w:val="000000"/>
          <w:u w:val="single"/>
        </w:rPr>
        <w:t>affordable. At the height of the Cold War, the U</w:t>
      </w:r>
      <w:r w:rsidRPr="00A2739D">
        <w:rPr>
          <w:color w:val="000000"/>
          <w:sz w:val="16"/>
        </w:rPr>
        <w:t>nited </w:t>
      </w:r>
      <w:r w:rsidRPr="00A2739D">
        <w:rPr>
          <w:color w:val="000000"/>
          <w:u w:val="single"/>
        </w:rPr>
        <w:t>S</w:t>
      </w:r>
      <w:r w:rsidRPr="00A2739D">
        <w:rPr>
          <w:color w:val="000000"/>
          <w:sz w:val="16"/>
        </w:rPr>
        <w:t>tates </w:t>
      </w:r>
      <w:r w:rsidRPr="00A2739D">
        <w:rPr>
          <w:color w:val="000000"/>
          <w:u w:val="single"/>
        </w:rPr>
        <w:t>spent</w:t>
      </w:r>
      <w:r w:rsidRPr="00A2739D">
        <w:rPr>
          <w:color w:val="000000"/>
          <w:sz w:val="16"/>
        </w:rPr>
        <w:t> over </w:t>
      </w:r>
      <w:r w:rsidRPr="00A2739D">
        <w:rPr>
          <w:color w:val="000000"/>
          <w:u w:val="single"/>
        </w:rPr>
        <w:t>12 percent of GDP on defense. Since the mid-1990s, the number has</w:t>
      </w:r>
      <w:r w:rsidRPr="00A2739D">
        <w:rPr>
          <w:color w:val="000000"/>
          <w:sz w:val="16"/>
        </w:rPr>
        <w:t> usually </w:t>
      </w:r>
      <w:r w:rsidRPr="00A2739D">
        <w:rPr>
          <w:color w:val="000000"/>
          <w:u w:val="single"/>
        </w:rPr>
        <w:t>been</w:t>
      </w:r>
      <w:r w:rsidRPr="00A2739D">
        <w:rPr>
          <w:color w:val="000000"/>
          <w:sz w:val="16"/>
        </w:rPr>
        <w:t> between </w:t>
      </w:r>
      <w:r w:rsidRPr="00A2739D">
        <w:rPr>
          <w:color w:val="000000"/>
          <w:u w:val="single"/>
        </w:rPr>
        <w:t>3 and 4 percent</w:t>
      </w:r>
      <w:r w:rsidRPr="00A2739D">
        <w:rPr>
          <w:color w:val="000000"/>
          <w:sz w:val="16"/>
        </w:rPr>
        <w:t>.8 In a historically favorable international environment, Washington could enjoy primacy—and its geopolitical fruits—on the cheap. Yet U.S. strategy also heeded, at least until recently, the fact that there was a limit to how cheaply that primacy could be had. </w:t>
      </w:r>
      <w:r w:rsidRPr="00A2739D">
        <w:rPr>
          <w:color w:val="000000"/>
          <w:u w:val="single"/>
        </w:rPr>
        <w:t>The</w:t>
      </w:r>
      <w:r w:rsidRPr="00A2739D">
        <w:rPr>
          <w:color w:val="000000"/>
          <w:sz w:val="16"/>
        </w:rPr>
        <w:t> American </w:t>
      </w:r>
      <w:r w:rsidRPr="00A2739D">
        <w:rPr>
          <w:color w:val="000000"/>
          <w:u w:val="single"/>
        </w:rPr>
        <w:t>military did shrink</w:t>
      </w:r>
      <w:r w:rsidRPr="00A2739D">
        <w:rPr>
          <w:color w:val="000000"/>
          <w:sz w:val="16"/>
        </w:rPr>
        <w:t> significantly </w:t>
      </w:r>
      <w:r w:rsidRPr="00A2739D">
        <w:rPr>
          <w:color w:val="000000"/>
          <w:u w:val="single"/>
        </w:rPr>
        <w:t>during the 1990s, but</w:t>
      </w:r>
      <w:r w:rsidRPr="00A2739D">
        <w:rPr>
          <w:color w:val="000000"/>
          <w:sz w:val="16"/>
        </w:rPr>
        <w:t> U.S. </w:t>
      </w:r>
      <w:r w:rsidRPr="00A2739D">
        <w:rPr>
          <w:color w:val="000000"/>
          <w:u w:val="single"/>
        </w:rPr>
        <w:t>officials understood that if Washington cut</w:t>
      </w:r>
      <w:r w:rsidRPr="00A2739D">
        <w:rPr>
          <w:color w:val="000000"/>
          <w:sz w:val="16"/>
        </w:rPr>
        <w:t> </w:t>
      </w:r>
      <w:r w:rsidRPr="00A2739D">
        <w:rPr>
          <w:color w:val="000000"/>
          <w:u w:val="single"/>
        </w:rPr>
        <w:t>back too far, its</w:t>
      </w:r>
      <w:r w:rsidRPr="00A2739D">
        <w:rPr>
          <w:color w:val="000000"/>
          <w:sz w:val="16"/>
        </w:rPr>
        <w:t> </w:t>
      </w:r>
      <w:r w:rsidRPr="00A2739D">
        <w:rPr>
          <w:color w:val="000000"/>
          <w:u w:val="single"/>
        </w:rPr>
        <w:t>primacy would erode</w:t>
      </w:r>
      <w:r w:rsidRPr="00A2739D">
        <w:rPr>
          <w:color w:val="000000"/>
          <w:sz w:val="16"/>
        </w:rPr>
        <w:t> to a point </w:t>
      </w:r>
      <w:r w:rsidRPr="00A2739D">
        <w:rPr>
          <w:color w:val="000000"/>
          <w:u w:val="single"/>
        </w:rPr>
        <w:t>where it ceased to deliver</w:t>
      </w:r>
      <w:r w:rsidRPr="00A2739D">
        <w:rPr>
          <w:color w:val="000000"/>
          <w:sz w:val="16"/>
        </w:rPr>
        <w:t> its </w:t>
      </w:r>
      <w:r w:rsidRPr="00A2739D">
        <w:rPr>
          <w:color w:val="000000"/>
          <w:u w:val="single"/>
        </w:rPr>
        <w:t>geopolitical benefits. Alliances would</w:t>
      </w:r>
      <w:r w:rsidRPr="00A2739D">
        <w:rPr>
          <w:color w:val="000000"/>
          <w:sz w:val="16"/>
        </w:rPr>
        <w:t> </w:t>
      </w:r>
      <w:r w:rsidRPr="00A2739D">
        <w:rPr>
          <w:color w:val="000000"/>
          <w:u w:val="single"/>
        </w:rPr>
        <w:t>lose credibility; the stability of</w:t>
      </w:r>
      <w:r w:rsidRPr="00A2739D">
        <w:rPr>
          <w:color w:val="000000"/>
          <w:sz w:val="16"/>
        </w:rPr>
        <w:t> key </w:t>
      </w:r>
      <w:r w:rsidRPr="00A2739D">
        <w:rPr>
          <w:color w:val="000000"/>
          <w:u w:val="single"/>
        </w:rPr>
        <w:t>regions would be</w:t>
      </w:r>
      <w:r w:rsidRPr="00A2739D">
        <w:rPr>
          <w:color w:val="000000"/>
          <w:sz w:val="16"/>
        </w:rPr>
        <w:t> </w:t>
      </w:r>
      <w:r w:rsidRPr="00A2739D">
        <w:rPr>
          <w:color w:val="000000"/>
          <w:u w:val="single"/>
        </w:rPr>
        <w:t>eroded; rivals would be</w:t>
      </w:r>
      <w:r w:rsidRPr="00A2739D">
        <w:rPr>
          <w:color w:val="000000"/>
          <w:sz w:val="16"/>
        </w:rPr>
        <w:t> </w:t>
      </w:r>
      <w:r w:rsidRPr="00A2739D">
        <w:rPr>
          <w:color w:val="000000"/>
          <w:u w:val="single"/>
        </w:rPr>
        <w:t>emboldened; international</w:t>
      </w:r>
      <w:r w:rsidRPr="00A2739D">
        <w:rPr>
          <w:color w:val="000000"/>
          <w:sz w:val="16"/>
        </w:rPr>
        <w:t> </w:t>
      </w:r>
      <w:r w:rsidRPr="00A2739D">
        <w:rPr>
          <w:color w:val="000000"/>
          <w:u w:val="single"/>
        </w:rPr>
        <w:t>crises would go unaddressed</w:t>
      </w:r>
      <w:r w:rsidRPr="00A2739D">
        <w:rPr>
          <w:color w:val="000000"/>
          <w:sz w:val="16"/>
        </w:rPr>
        <w:t xml:space="preserve">. American primacy was thus like a reasonably priced insurance policy. It required nontrivial expenditures, but protected against far costlier outcomes.9 Washington paid its insurance premiums for two decades after the Cold War. But more recently American primacy and strategic solvency have been imperiled. THE DARKENING HORIZON For most of the post–Cold War era, the international </w:t>
      </w:r>
      <w:r w:rsidRPr="00A2739D">
        <w:rPr>
          <w:color w:val="000000"/>
          <w:sz w:val="16"/>
        </w:rPr>
        <w:lastRenderedPageBreak/>
        <w:t>system was— by historical standards—remarkably benign. Dangers existed, and as the terrorist attacks of September 11, 2001, demonstrated, they could manifest with horrific effect. But </w:t>
      </w:r>
      <w:r w:rsidRPr="00A2739D">
        <w:rPr>
          <w:color w:val="000000"/>
          <w:u w:val="single"/>
        </w:rPr>
        <w:t>for two decades after the Soviet collapse, the world was characterized by</w:t>
      </w:r>
      <w:r w:rsidRPr="00A2739D">
        <w:rPr>
          <w:color w:val="000000"/>
          <w:sz w:val="16"/>
        </w:rPr>
        <w:t> remarkably </w:t>
      </w:r>
      <w:r w:rsidRPr="00A2739D">
        <w:rPr>
          <w:color w:val="000000"/>
          <w:u w:val="single"/>
        </w:rPr>
        <w:t>low levels of great-power competition, high</w:t>
      </w:r>
      <w:r w:rsidRPr="00A2739D">
        <w:rPr>
          <w:color w:val="000000"/>
          <w:sz w:val="16"/>
        </w:rPr>
        <w:t> levels of </w:t>
      </w:r>
      <w:r w:rsidRPr="00A2739D">
        <w:rPr>
          <w:color w:val="000000"/>
          <w:u w:val="single"/>
        </w:rPr>
        <w:t>security in</w:t>
      </w:r>
      <w:r w:rsidRPr="00A2739D">
        <w:rPr>
          <w:color w:val="000000"/>
          <w:sz w:val="16"/>
        </w:rPr>
        <w:t> key theaters such as </w:t>
      </w:r>
      <w:r w:rsidRPr="00A2739D">
        <w:rPr>
          <w:color w:val="000000"/>
          <w:u w:val="single"/>
        </w:rPr>
        <w:t>Europe and East Asia, and the</w:t>
      </w:r>
      <w:r w:rsidRPr="00A2739D">
        <w:rPr>
          <w:color w:val="000000"/>
          <w:sz w:val="16"/>
        </w:rPr>
        <w:t> </w:t>
      </w:r>
      <w:r w:rsidRPr="00A2739D">
        <w:rPr>
          <w:color w:val="000000"/>
          <w:u w:val="single"/>
        </w:rPr>
        <w:t>comparative weakness</w:t>
      </w:r>
      <w:r w:rsidRPr="00A2739D">
        <w:rPr>
          <w:color w:val="000000"/>
          <w:sz w:val="16"/>
        </w:rPr>
        <w:t> </w:t>
      </w:r>
      <w:r w:rsidRPr="00A2739D">
        <w:rPr>
          <w:color w:val="000000"/>
          <w:u w:val="single"/>
        </w:rPr>
        <w:t>of</w:t>
      </w:r>
      <w:r w:rsidRPr="00A2739D">
        <w:rPr>
          <w:color w:val="000000"/>
          <w:sz w:val="16"/>
        </w:rPr>
        <w:t> those </w:t>
      </w:r>
      <w:r w:rsidRPr="00A2739D">
        <w:rPr>
          <w:color w:val="000000"/>
          <w:u w:val="single"/>
        </w:rPr>
        <w:t>“rogue” actors—Iran, Iraq, North Korea, al-Qaeda—who</w:t>
      </w:r>
      <w:r w:rsidRPr="00A2739D">
        <w:rPr>
          <w:color w:val="000000"/>
          <w:sz w:val="16"/>
        </w:rPr>
        <w:t> most aggressively </w:t>
      </w:r>
      <w:r w:rsidRPr="00A2739D">
        <w:rPr>
          <w:color w:val="000000"/>
          <w:u w:val="single"/>
        </w:rPr>
        <w:t>challenged American power.</w:t>
      </w:r>
      <w:r w:rsidRPr="00A2739D">
        <w:rPr>
          <w:color w:val="000000"/>
          <w:sz w:val="16"/>
        </w:rPr>
        <w:t> During the 1990s, some observers even spoke of a “strategic pause,” the idea being that the end of </w:t>
      </w:r>
      <w:r w:rsidRPr="00A2739D">
        <w:rPr>
          <w:color w:val="000000"/>
          <w:u w:val="single"/>
        </w:rPr>
        <w:t>the Cold War</w:t>
      </w:r>
      <w:r w:rsidRPr="00A2739D">
        <w:rPr>
          <w:color w:val="000000"/>
          <w:sz w:val="16"/>
        </w:rPr>
        <w:t> had </w:t>
      </w:r>
      <w:r w:rsidRPr="00A2739D">
        <w:rPr>
          <w:color w:val="000000"/>
          <w:u w:val="single"/>
        </w:rPr>
        <w:t>afforded the U</w:t>
      </w:r>
      <w:r w:rsidRPr="00A2739D">
        <w:rPr>
          <w:color w:val="000000"/>
          <w:sz w:val="16"/>
        </w:rPr>
        <w:t>nited </w:t>
      </w:r>
      <w:r w:rsidRPr="00A2739D">
        <w:rPr>
          <w:color w:val="000000"/>
          <w:u w:val="single"/>
        </w:rPr>
        <w:t>S</w:t>
      </w:r>
      <w:r w:rsidRPr="00A2739D">
        <w:rPr>
          <w:color w:val="000000"/>
          <w:sz w:val="16"/>
        </w:rPr>
        <w:t>tates </w:t>
      </w:r>
      <w:r w:rsidRPr="00A2739D">
        <w:rPr>
          <w:color w:val="000000"/>
          <w:u w:val="single"/>
        </w:rPr>
        <w:t>a respite from</w:t>
      </w:r>
      <w:r w:rsidRPr="00A2739D">
        <w:rPr>
          <w:color w:val="000000"/>
          <w:sz w:val="16"/>
        </w:rPr>
        <w:t> normal levels of </w:t>
      </w:r>
      <w:r w:rsidRPr="00A2739D">
        <w:rPr>
          <w:color w:val="000000"/>
          <w:u w:val="single"/>
        </w:rPr>
        <w:t>geopolitical danger and competition</w:t>
      </w:r>
      <w:r w:rsidRPr="00A2739D">
        <w:rPr>
          <w:color w:val="000000"/>
          <w:sz w:val="16"/>
        </w:rPr>
        <w:t>. Now, however, </w:t>
      </w:r>
      <w:r w:rsidRPr="00A2739D">
        <w:rPr>
          <w:color w:val="000000"/>
          <w:u w:val="single"/>
        </w:rPr>
        <w:t>the</w:t>
      </w:r>
      <w:r w:rsidRPr="00A2739D">
        <w:rPr>
          <w:color w:val="000000"/>
          <w:sz w:val="16"/>
        </w:rPr>
        <w:t> </w:t>
      </w:r>
      <w:r w:rsidRPr="00A2739D">
        <w:rPr>
          <w:color w:val="000000"/>
          <w:u w:val="single"/>
        </w:rPr>
        <w:t>strategic horizon is darkening,</w:t>
      </w:r>
      <w:r w:rsidRPr="00A2739D">
        <w:rPr>
          <w:color w:val="000000"/>
          <w:sz w:val="16"/>
        </w:rPr>
        <w:t> due to four factors. First, </w:t>
      </w:r>
      <w:r w:rsidRPr="00A2739D">
        <w:rPr>
          <w:color w:val="000000"/>
          <w:u w:val="single"/>
        </w:rPr>
        <w:t>great-power military competition</w:t>
      </w:r>
      <w:r w:rsidRPr="00A2739D">
        <w:rPr>
          <w:color w:val="000000"/>
          <w:sz w:val="16"/>
        </w:rPr>
        <w:t> </w:t>
      </w:r>
      <w:r w:rsidRPr="00A2739D">
        <w:rPr>
          <w:color w:val="000000"/>
          <w:u w:val="single"/>
        </w:rPr>
        <w:t>is back. The world’s</w:t>
      </w:r>
      <w:r w:rsidRPr="00A2739D">
        <w:rPr>
          <w:color w:val="000000"/>
          <w:sz w:val="16"/>
        </w:rPr>
        <w:t> two </w:t>
      </w:r>
      <w:r w:rsidRPr="00A2739D">
        <w:rPr>
          <w:color w:val="000000"/>
          <w:u w:val="single"/>
        </w:rPr>
        <w:t>leading authoritarian powers—</w:t>
      </w:r>
      <w:r w:rsidRPr="00A2739D">
        <w:rPr>
          <w:color w:val="000000"/>
          <w:u w:val="single"/>
          <w:shd w:val="clear" w:color="auto" w:fill="FFFF00"/>
        </w:rPr>
        <w:t>China</w:t>
      </w:r>
      <w:r w:rsidRPr="00A2739D">
        <w:rPr>
          <w:color w:val="000000"/>
          <w:sz w:val="16"/>
        </w:rPr>
        <w:t> </w:t>
      </w:r>
      <w:r w:rsidRPr="00A2739D">
        <w:rPr>
          <w:color w:val="000000"/>
          <w:u w:val="single"/>
          <w:shd w:val="clear" w:color="auto" w:fill="FFFF00"/>
        </w:rPr>
        <w:t>and Russia</w:t>
      </w:r>
      <w:r w:rsidRPr="00A2739D">
        <w:rPr>
          <w:color w:val="000000"/>
          <w:u w:val="single"/>
        </w:rPr>
        <w:t>—are seeking</w:t>
      </w:r>
      <w:r w:rsidRPr="00A2739D">
        <w:rPr>
          <w:color w:val="000000"/>
          <w:sz w:val="16"/>
        </w:rPr>
        <w:t> regional </w:t>
      </w:r>
      <w:r w:rsidRPr="00A2739D">
        <w:rPr>
          <w:color w:val="000000"/>
          <w:u w:val="single"/>
          <w:shd w:val="clear" w:color="auto" w:fill="FFFF00"/>
        </w:rPr>
        <w:t>hegemony,</w:t>
      </w:r>
      <w:r w:rsidRPr="00A2739D">
        <w:rPr>
          <w:color w:val="000000"/>
          <w:sz w:val="16"/>
        </w:rPr>
        <w:t> </w:t>
      </w:r>
      <w:r w:rsidRPr="00A2739D">
        <w:rPr>
          <w:color w:val="000000"/>
          <w:u w:val="single"/>
          <w:shd w:val="clear" w:color="auto" w:fill="FFFF00"/>
        </w:rPr>
        <w:t>contesting global norms</w:t>
      </w:r>
      <w:r w:rsidRPr="00A2739D">
        <w:rPr>
          <w:color w:val="000000"/>
          <w:sz w:val="16"/>
        </w:rPr>
        <w:t> </w:t>
      </w:r>
      <w:r w:rsidRPr="00A2739D">
        <w:rPr>
          <w:color w:val="000000"/>
          <w:u w:val="single"/>
        </w:rPr>
        <w:t>such as nonaggression and freedom of navigation, and developing the</w:t>
      </w:r>
      <w:r w:rsidRPr="00A2739D">
        <w:rPr>
          <w:color w:val="000000"/>
          <w:sz w:val="16"/>
        </w:rPr>
        <w:t> military </w:t>
      </w:r>
      <w:r w:rsidRPr="00A2739D">
        <w:rPr>
          <w:color w:val="000000"/>
          <w:u w:val="single"/>
        </w:rPr>
        <w:t>punch to underwrite these ambitions</w:t>
      </w:r>
      <w:r w:rsidRPr="00A2739D">
        <w:rPr>
          <w:color w:val="000000"/>
          <w:sz w:val="16"/>
        </w:rPr>
        <w:t>. Notwithstanding severe economic and demographic problems, </w:t>
      </w:r>
      <w:r w:rsidRPr="00A2739D">
        <w:rPr>
          <w:color w:val="000000"/>
          <w:u w:val="single"/>
        </w:rPr>
        <w:t>Russia</w:t>
      </w:r>
      <w:r w:rsidRPr="00A2739D">
        <w:rPr>
          <w:color w:val="000000"/>
          <w:sz w:val="16"/>
        </w:rPr>
        <w:t> has </w:t>
      </w:r>
      <w:r w:rsidRPr="00A2739D">
        <w:rPr>
          <w:color w:val="000000"/>
          <w:u w:val="single"/>
        </w:rPr>
        <w:t>conducted a major military modernization emphasizing nuclear weapons</w:t>
      </w:r>
      <w:r w:rsidRPr="00A2739D">
        <w:rPr>
          <w:color w:val="000000"/>
          <w:sz w:val="16"/>
        </w:rPr>
        <w:t>, high-end </w:t>
      </w:r>
      <w:r w:rsidRPr="00A2739D">
        <w:rPr>
          <w:color w:val="000000"/>
          <w:u w:val="single"/>
        </w:rPr>
        <w:t>conventional capabilities, and</w:t>
      </w:r>
      <w:r w:rsidRPr="00A2739D">
        <w:rPr>
          <w:color w:val="000000"/>
          <w:sz w:val="16"/>
        </w:rPr>
        <w:t> rapid-deployment and </w:t>
      </w:r>
      <w:r w:rsidRPr="00A2739D">
        <w:rPr>
          <w:color w:val="000000"/>
          <w:u w:val="single"/>
        </w:rPr>
        <w:t>special operations</w:t>
      </w:r>
      <w:r w:rsidRPr="00A2739D">
        <w:rPr>
          <w:color w:val="000000"/>
          <w:sz w:val="16"/>
        </w:rPr>
        <w:t> forces— </w:t>
      </w:r>
      <w:r w:rsidRPr="00A2739D">
        <w:rPr>
          <w:color w:val="000000"/>
          <w:u w:val="single"/>
        </w:rPr>
        <w:t>and utilized</w:t>
      </w:r>
      <w:r w:rsidRPr="00A2739D">
        <w:rPr>
          <w:color w:val="000000"/>
          <w:sz w:val="16"/>
        </w:rPr>
        <w:t> many of </w:t>
      </w:r>
      <w:r w:rsidRPr="00A2739D">
        <w:rPr>
          <w:color w:val="000000"/>
          <w:u w:val="single"/>
        </w:rPr>
        <w:t>these</w:t>
      </w:r>
      <w:r w:rsidRPr="00A2739D">
        <w:rPr>
          <w:color w:val="000000"/>
          <w:sz w:val="16"/>
        </w:rPr>
        <w:t> capabilities in conflicts </w:t>
      </w:r>
      <w:r w:rsidRPr="00A2739D">
        <w:rPr>
          <w:color w:val="000000"/>
          <w:u w:val="single"/>
        </w:rPr>
        <w:t>in Ukraine and Syria</w:t>
      </w:r>
      <w:r w:rsidRPr="00A2739D">
        <w:rPr>
          <w:color w:val="000000"/>
          <w:sz w:val="16"/>
        </w:rPr>
        <w:t>.10 </w:t>
      </w:r>
      <w:r w:rsidRPr="00A2739D">
        <w:rPr>
          <w:color w:val="000000"/>
          <w:u w:val="single"/>
          <w:shd w:val="clear" w:color="auto" w:fill="FFFF00"/>
        </w:rPr>
        <w:t>China</w:t>
      </w:r>
      <w:r w:rsidRPr="00A2739D">
        <w:rPr>
          <w:color w:val="000000"/>
          <w:sz w:val="16"/>
        </w:rPr>
        <w:t>, meanwhile, has </w:t>
      </w:r>
      <w:r w:rsidRPr="00A2739D">
        <w:rPr>
          <w:color w:val="000000"/>
          <w:u w:val="single"/>
        </w:rPr>
        <w:t>carried out a</w:t>
      </w:r>
      <w:r w:rsidRPr="00A2739D">
        <w:rPr>
          <w:color w:val="000000"/>
          <w:sz w:val="16"/>
        </w:rPr>
        <w:t> </w:t>
      </w:r>
      <w:r w:rsidRPr="00A2739D">
        <w:rPr>
          <w:color w:val="000000"/>
          <w:u w:val="single"/>
          <w:shd w:val="clear" w:color="auto" w:fill="FFFF00"/>
        </w:rPr>
        <w:t>buildup of historic proportions</w:t>
      </w:r>
      <w:r w:rsidRPr="00A2739D">
        <w:rPr>
          <w:color w:val="000000"/>
          <w:sz w:val="16"/>
        </w:rPr>
        <w:t>, with constant-dollar defense outlays rising from US$26 billion in 1995 to US$226 billion in 2016.11 Ominously, </w:t>
      </w:r>
      <w:r w:rsidRPr="00A2739D">
        <w:rPr>
          <w:color w:val="000000"/>
          <w:u w:val="single"/>
        </w:rPr>
        <w:t>these expenditures</w:t>
      </w:r>
      <w:r w:rsidRPr="00A2739D">
        <w:rPr>
          <w:color w:val="000000"/>
          <w:sz w:val="16"/>
        </w:rPr>
        <w:t> have </w:t>
      </w:r>
      <w:r w:rsidRPr="00A2739D">
        <w:rPr>
          <w:color w:val="000000"/>
          <w:u w:val="single"/>
        </w:rPr>
        <w:t>funded</w:t>
      </w:r>
      <w:r w:rsidRPr="00A2739D">
        <w:rPr>
          <w:color w:val="000000"/>
          <w:sz w:val="16"/>
        </w:rPr>
        <w:t> development of </w:t>
      </w:r>
      <w:r w:rsidRPr="00A2739D">
        <w:rPr>
          <w:color w:val="000000"/>
          <w:u w:val="single"/>
        </w:rPr>
        <w:t>power-projection</w:t>
      </w:r>
      <w:r w:rsidRPr="00A2739D">
        <w:rPr>
          <w:color w:val="000000"/>
          <w:sz w:val="16"/>
        </w:rPr>
        <w:t> </w:t>
      </w:r>
      <w:r w:rsidRPr="00A2739D">
        <w:rPr>
          <w:color w:val="000000"/>
          <w:u w:val="single"/>
        </w:rPr>
        <w:t>and antiaccess</w:t>
      </w:r>
      <w:r w:rsidRPr="00A2739D">
        <w:rPr>
          <w:color w:val="000000"/>
          <w:sz w:val="16"/>
        </w:rPr>
        <w:t>/area denial (A2/AD) </w:t>
      </w:r>
      <w:r w:rsidRPr="00A2739D">
        <w:rPr>
          <w:color w:val="000000"/>
          <w:u w:val="single"/>
        </w:rPr>
        <w:t>tools</w:t>
      </w:r>
      <w:r w:rsidRPr="00A2739D">
        <w:rPr>
          <w:color w:val="000000"/>
          <w:sz w:val="16"/>
        </w:rPr>
        <w:t> necessary </w:t>
      </w:r>
      <w:r w:rsidRPr="00A2739D">
        <w:rPr>
          <w:color w:val="000000"/>
          <w:u w:val="single"/>
        </w:rPr>
        <w:t>to threaten China’s neighbors</w:t>
      </w:r>
      <w:r w:rsidRPr="00A2739D">
        <w:rPr>
          <w:color w:val="000000"/>
          <w:sz w:val="16"/>
        </w:rPr>
        <w:t> </w:t>
      </w:r>
      <w:r w:rsidRPr="00A2739D">
        <w:rPr>
          <w:color w:val="000000"/>
          <w:u w:val="single"/>
        </w:rPr>
        <w:t>and complicate U.S. intervention</w:t>
      </w:r>
      <w:r w:rsidRPr="00A2739D">
        <w:rPr>
          <w:color w:val="000000"/>
          <w:sz w:val="16"/>
        </w:rPr>
        <w:t> on their behalf. Washington has grown accustomed to having a generational military lead; </w:t>
      </w:r>
      <w:r w:rsidRPr="00A2739D">
        <w:rPr>
          <w:color w:val="000000"/>
          <w:u w:val="single"/>
        </w:rPr>
        <w:t>Russian and Chinese modernization</w:t>
      </w:r>
      <w:r w:rsidRPr="00A2739D">
        <w:rPr>
          <w:color w:val="000000"/>
          <w:sz w:val="16"/>
        </w:rPr>
        <w:t> efforts </w:t>
      </w:r>
      <w:r w:rsidRPr="00A2739D">
        <w:rPr>
          <w:color w:val="000000"/>
          <w:u w:val="single"/>
        </w:rPr>
        <w:t>are</w:t>
      </w:r>
      <w:r w:rsidRPr="00A2739D">
        <w:rPr>
          <w:color w:val="000000"/>
          <w:sz w:val="16"/>
        </w:rPr>
        <w:t> now </w:t>
      </w:r>
      <w:r w:rsidRPr="00A2739D">
        <w:rPr>
          <w:color w:val="000000"/>
          <w:u w:val="single"/>
        </w:rPr>
        <w:t>creating</w:t>
      </w:r>
      <w:r w:rsidRPr="00A2739D">
        <w:rPr>
          <w:color w:val="000000"/>
          <w:sz w:val="16"/>
        </w:rPr>
        <w:t> </w:t>
      </w:r>
      <w:r w:rsidRPr="00A2739D">
        <w:rPr>
          <w:color w:val="000000"/>
          <w:u w:val="single"/>
        </w:rPr>
        <w:t>a</w:t>
      </w:r>
      <w:r w:rsidRPr="00A2739D">
        <w:rPr>
          <w:color w:val="000000"/>
          <w:sz w:val="16"/>
        </w:rPr>
        <w:t> far </w:t>
      </w:r>
      <w:r w:rsidRPr="00A2739D">
        <w:rPr>
          <w:color w:val="000000"/>
          <w:u w:val="single"/>
        </w:rPr>
        <w:t>more competitive environment</w:t>
      </w:r>
      <w:r w:rsidRPr="00A2739D">
        <w:rPr>
          <w:color w:val="000000"/>
          <w:sz w:val="16"/>
        </w:rPr>
        <w:t>. Second, the </w:t>
      </w:r>
      <w:r w:rsidRPr="00A2739D">
        <w:rPr>
          <w:color w:val="000000"/>
          <w:u w:val="single"/>
        </w:rPr>
        <w:t>international</w:t>
      </w:r>
      <w:r w:rsidRPr="00A2739D">
        <w:rPr>
          <w:color w:val="000000"/>
          <w:sz w:val="16"/>
        </w:rPr>
        <w:t> </w:t>
      </w:r>
      <w:r w:rsidRPr="00A2739D">
        <w:rPr>
          <w:color w:val="000000"/>
          <w:u w:val="single"/>
        </w:rPr>
        <w:t>outlaws are no longer</w:t>
      </w:r>
      <w:r w:rsidRPr="00A2739D">
        <w:rPr>
          <w:color w:val="000000"/>
          <w:sz w:val="16"/>
        </w:rPr>
        <w:t> so </w:t>
      </w:r>
      <w:r w:rsidRPr="00A2739D">
        <w:rPr>
          <w:color w:val="000000"/>
          <w:u w:val="single"/>
        </w:rPr>
        <w:t>weak.</w:t>
      </w:r>
      <w:r w:rsidRPr="00A2739D">
        <w:rPr>
          <w:color w:val="000000"/>
          <w:sz w:val="16"/>
        </w:rPr>
        <w:t> </w:t>
      </w:r>
      <w:r w:rsidRPr="00A2739D">
        <w:rPr>
          <w:color w:val="000000"/>
          <w:u w:val="single"/>
          <w:shd w:val="clear" w:color="auto" w:fill="FFFF00"/>
        </w:rPr>
        <w:t>North Korea</w:t>
      </w:r>
      <w:r w:rsidRPr="00A2739D">
        <w:rPr>
          <w:color w:val="000000"/>
          <w:sz w:val="16"/>
        </w:rPr>
        <w:t>’s conventional forces have atrophied, but it </w:t>
      </w:r>
      <w:r w:rsidRPr="00A2739D">
        <w:rPr>
          <w:color w:val="000000"/>
          <w:u w:val="single"/>
        </w:rPr>
        <w:t>has amassed a</w:t>
      </w:r>
      <w:r w:rsidRPr="00A2739D">
        <w:rPr>
          <w:color w:val="000000"/>
          <w:sz w:val="16"/>
        </w:rPr>
        <w:t> </w:t>
      </w:r>
      <w:r w:rsidRPr="00A2739D">
        <w:rPr>
          <w:color w:val="000000"/>
          <w:u w:val="single"/>
          <w:shd w:val="clear" w:color="auto" w:fill="FFFF00"/>
        </w:rPr>
        <w:t>growing nuclear arsenal</w:t>
      </w:r>
      <w:r w:rsidRPr="00A2739D">
        <w:rPr>
          <w:color w:val="000000"/>
          <w:sz w:val="16"/>
        </w:rPr>
        <w:t> </w:t>
      </w:r>
      <w:r w:rsidRPr="00A2739D">
        <w:rPr>
          <w:color w:val="000000"/>
          <w:u w:val="single"/>
        </w:rPr>
        <w:t>and is developing</w:t>
      </w:r>
      <w:r w:rsidRPr="00A2739D">
        <w:rPr>
          <w:color w:val="000000"/>
          <w:sz w:val="16"/>
        </w:rPr>
        <w:t> an </w:t>
      </w:r>
      <w:r w:rsidRPr="00A2739D">
        <w:rPr>
          <w:color w:val="000000"/>
          <w:u w:val="single"/>
        </w:rPr>
        <w:t>intercontinental delivery</w:t>
      </w:r>
      <w:r w:rsidRPr="00A2739D">
        <w:rPr>
          <w:color w:val="000000"/>
          <w:sz w:val="16"/>
        </w:rPr>
        <w:t> capability </w:t>
      </w:r>
      <w:r w:rsidRPr="00A2739D">
        <w:rPr>
          <w:color w:val="000000"/>
          <w:u w:val="single"/>
        </w:rPr>
        <w:t>that will</w:t>
      </w:r>
      <w:r w:rsidRPr="00A2739D">
        <w:rPr>
          <w:color w:val="000000"/>
          <w:sz w:val="16"/>
        </w:rPr>
        <w:t> soon </w:t>
      </w:r>
      <w:r w:rsidRPr="00A2739D">
        <w:rPr>
          <w:color w:val="000000"/>
          <w:u w:val="single"/>
        </w:rPr>
        <w:t>allow it to threaten</w:t>
      </w:r>
      <w:r w:rsidRPr="00A2739D">
        <w:rPr>
          <w:color w:val="000000"/>
          <w:sz w:val="16"/>
        </w:rPr>
        <w:t> not just America’s regional allies but also </w:t>
      </w:r>
      <w:r w:rsidRPr="00A2739D">
        <w:rPr>
          <w:color w:val="000000"/>
          <w:u w:val="single"/>
        </w:rPr>
        <w:t>the continental U</w:t>
      </w:r>
      <w:r w:rsidRPr="00A2739D">
        <w:rPr>
          <w:color w:val="000000"/>
          <w:sz w:val="16"/>
        </w:rPr>
        <w:t>nited </w:t>
      </w:r>
      <w:r w:rsidRPr="00A2739D">
        <w:rPr>
          <w:color w:val="000000"/>
          <w:u w:val="single"/>
        </w:rPr>
        <w:t>S</w:t>
      </w:r>
      <w:r w:rsidRPr="00A2739D">
        <w:rPr>
          <w:color w:val="000000"/>
          <w:sz w:val="16"/>
        </w:rPr>
        <w:t>tates.12 </w:t>
      </w:r>
      <w:r w:rsidRPr="00A2739D">
        <w:rPr>
          <w:color w:val="000000"/>
          <w:u w:val="single"/>
          <w:shd w:val="clear" w:color="auto" w:fill="FFFF00"/>
        </w:rPr>
        <w:t>Iran</w:t>
      </w:r>
      <w:r w:rsidRPr="00A2739D">
        <w:rPr>
          <w:color w:val="000000"/>
          <w:sz w:val="16"/>
        </w:rPr>
        <w:t> </w:t>
      </w:r>
      <w:r w:rsidRPr="00A2739D">
        <w:rPr>
          <w:color w:val="000000"/>
          <w:u w:val="single"/>
          <w:shd w:val="clear" w:color="auto" w:fill="FFFF00"/>
        </w:rPr>
        <w:t>remains a nuclear threshold state</w:t>
      </w:r>
      <w:r w:rsidRPr="00A2739D">
        <w:rPr>
          <w:color w:val="000000"/>
          <w:sz w:val="16"/>
        </w:rPr>
        <w:t>, one </w:t>
      </w:r>
      <w:r w:rsidRPr="00A2739D">
        <w:rPr>
          <w:color w:val="000000"/>
          <w:u w:val="single"/>
        </w:rPr>
        <w:t>that continues to develop</w:t>
      </w:r>
      <w:r w:rsidRPr="00A2739D">
        <w:rPr>
          <w:color w:val="000000"/>
          <w:sz w:val="16"/>
        </w:rPr>
        <w:t> ballistic </w:t>
      </w:r>
      <w:r w:rsidRPr="00A2739D">
        <w:rPr>
          <w:color w:val="000000"/>
          <w:u w:val="single"/>
        </w:rPr>
        <w:t>missiles and A2/AD</w:t>
      </w:r>
      <w:r w:rsidRPr="00A2739D">
        <w:rPr>
          <w:color w:val="000000"/>
          <w:sz w:val="16"/>
        </w:rPr>
        <w:t> capabilities </w:t>
      </w:r>
      <w:r w:rsidRPr="00A2739D">
        <w:rPr>
          <w:color w:val="000000"/>
          <w:u w:val="single"/>
        </w:rPr>
        <w:t>while employing</w:t>
      </w:r>
      <w:r w:rsidRPr="00A2739D">
        <w:rPr>
          <w:color w:val="000000"/>
          <w:sz w:val="16"/>
        </w:rPr>
        <w:t> sectarian and </w:t>
      </w:r>
      <w:r w:rsidRPr="00A2739D">
        <w:rPr>
          <w:color w:val="000000"/>
          <w:u w:val="single"/>
        </w:rPr>
        <w:t>proxy forces</w:t>
      </w:r>
      <w:r w:rsidRPr="00A2739D">
        <w:rPr>
          <w:color w:val="000000"/>
          <w:sz w:val="16"/>
        </w:rPr>
        <w:t> </w:t>
      </w:r>
      <w:r w:rsidRPr="00A2739D">
        <w:rPr>
          <w:color w:val="000000"/>
          <w:u w:val="single"/>
        </w:rPr>
        <w:t>across the</w:t>
      </w:r>
      <w:r w:rsidRPr="00A2739D">
        <w:rPr>
          <w:color w:val="000000"/>
          <w:sz w:val="16"/>
        </w:rPr>
        <w:t> </w:t>
      </w:r>
      <w:r w:rsidRPr="00A2739D">
        <w:rPr>
          <w:color w:val="000000"/>
          <w:u w:val="single"/>
        </w:rPr>
        <w:t>Middle East.</w:t>
      </w:r>
      <w:r w:rsidRPr="00A2739D">
        <w:rPr>
          <w:color w:val="000000"/>
          <w:sz w:val="16"/>
        </w:rPr>
        <w:t> </w:t>
      </w:r>
      <w:r w:rsidRPr="00A2739D">
        <w:rPr>
          <w:color w:val="000000"/>
          <w:u w:val="single"/>
        </w:rPr>
        <w:t>The</w:t>
      </w:r>
      <w:r w:rsidRPr="00A2739D">
        <w:rPr>
          <w:color w:val="000000"/>
          <w:sz w:val="16"/>
        </w:rPr>
        <w:t> </w:t>
      </w:r>
      <w:r w:rsidRPr="00A2739D">
        <w:rPr>
          <w:color w:val="000000"/>
          <w:u w:val="single"/>
        </w:rPr>
        <w:t>Islamic State</w:t>
      </w:r>
      <w:r w:rsidRPr="00A2739D">
        <w:rPr>
          <w:color w:val="000000"/>
          <w:sz w:val="16"/>
        </w:rPr>
        <w:t>, for its part, is headed for defeat, but </w:t>
      </w:r>
      <w:r w:rsidRPr="00A2739D">
        <w:rPr>
          <w:color w:val="000000"/>
          <w:u w:val="single"/>
        </w:rPr>
        <w:t>has displayed military capabilities unprecedented for any terrorist group</w:t>
      </w:r>
      <w:r w:rsidRPr="00A2739D">
        <w:rPr>
          <w:color w:val="000000"/>
          <w:sz w:val="16"/>
        </w:rPr>
        <w:t>, and shown that </w:t>
      </w:r>
      <w:r w:rsidRPr="00A2739D">
        <w:rPr>
          <w:color w:val="000000"/>
          <w:u w:val="single"/>
          <w:shd w:val="clear" w:color="auto" w:fill="FFFF00"/>
        </w:rPr>
        <w:t>counterterror</w:t>
      </w:r>
      <w:r w:rsidRPr="00A2739D">
        <w:rPr>
          <w:color w:val="000000"/>
          <w:u w:val="single"/>
        </w:rPr>
        <w:t>ism will continue to</w:t>
      </w:r>
      <w:r w:rsidRPr="00A2739D">
        <w:rPr>
          <w:color w:val="000000"/>
          <w:sz w:val="16"/>
        </w:rPr>
        <w:t> </w:t>
      </w:r>
      <w:r w:rsidRPr="00A2739D">
        <w:rPr>
          <w:color w:val="000000"/>
          <w:u w:val="single"/>
          <w:shd w:val="clear" w:color="auto" w:fill="FFFF00"/>
        </w:rPr>
        <w:t>place</w:t>
      </w:r>
      <w:r w:rsidRPr="00A2739D">
        <w:rPr>
          <w:color w:val="000000"/>
          <w:sz w:val="16"/>
        </w:rPr>
        <w:t> significant </w:t>
      </w:r>
      <w:r w:rsidRPr="00A2739D">
        <w:rPr>
          <w:color w:val="000000"/>
          <w:u w:val="single"/>
          <w:shd w:val="clear" w:color="auto" w:fill="FFFF00"/>
        </w:rPr>
        <w:t>operational demands</w:t>
      </w:r>
      <w:r w:rsidRPr="00A2739D">
        <w:rPr>
          <w:color w:val="000000"/>
          <w:sz w:val="16"/>
        </w:rPr>
        <w:t> </w:t>
      </w:r>
      <w:r w:rsidRPr="00A2739D">
        <w:rPr>
          <w:color w:val="000000"/>
          <w:u w:val="single"/>
          <w:shd w:val="clear" w:color="auto" w:fill="FFFF00"/>
        </w:rPr>
        <w:t>on</w:t>
      </w:r>
      <w:r w:rsidRPr="00A2739D">
        <w:rPr>
          <w:color w:val="000000"/>
          <w:sz w:val="16"/>
        </w:rPr>
        <w:t> </w:t>
      </w:r>
      <w:r w:rsidRPr="00A2739D">
        <w:rPr>
          <w:color w:val="000000"/>
          <w:u w:val="single"/>
        </w:rPr>
        <w:t>U.S.</w:t>
      </w:r>
      <w:r w:rsidRPr="00A2739D">
        <w:rPr>
          <w:color w:val="000000"/>
          <w:sz w:val="16"/>
        </w:rPr>
        <w:t> </w:t>
      </w:r>
      <w:r w:rsidRPr="00A2739D">
        <w:rPr>
          <w:color w:val="000000"/>
          <w:u w:val="single"/>
          <w:shd w:val="clear" w:color="auto" w:fill="FFFF00"/>
        </w:rPr>
        <w:t>forces</w:t>
      </w:r>
      <w:r w:rsidRPr="00A2739D">
        <w:rPr>
          <w:color w:val="000000"/>
          <w:sz w:val="16"/>
        </w:rPr>
        <w:t> whether in this context or in others. Rogue actors have long preoccupied American planners, but the rogues are now more capable than at any time in decades. Third, </w:t>
      </w:r>
      <w:r w:rsidRPr="00A2739D">
        <w:rPr>
          <w:color w:val="000000"/>
          <w:u w:val="single"/>
        </w:rPr>
        <w:t>the</w:t>
      </w:r>
      <w:r w:rsidRPr="00A2739D">
        <w:rPr>
          <w:color w:val="000000"/>
          <w:sz w:val="16"/>
        </w:rPr>
        <w:t> </w:t>
      </w:r>
      <w:r w:rsidRPr="00A2739D">
        <w:rPr>
          <w:color w:val="000000"/>
          <w:u w:val="single"/>
        </w:rPr>
        <w:t>democratization of technology</w:t>
      </w:r>
      <w:r w:rsidRPr="00A2739D">
        <w:rPr>
          <w:color w:val="000000"/>
          <w:sz w:val="16"/>
        </w:rPr>
        <w:t> has </w:t>
      </w:r>
      <w:r w:rsidRPr="00A2739D">
        <w:rPr>
          <w:color w:val="000000"/>
          <w:u w:val="single"/>
        </w:rPr>
        <w:t>allowed</w:t>
      </w:r>
      <w:r w:rsidRPr="00A2739D">
        <w:rPr>
          <w:color w:val="000000"/>
          <w:sz w:val="16"/>
        </w:rPr>
        <w:t> more </w:t>
      </w:r>
      <w:r w:rsidRPr="00A2739D">
        <w:rPr>
          <w:color w:val="000000"/>
          <w:u w:val="single"/>
        </w:rPr>
        <w:t>actors to contest American superiority</w:t>
      </w:r>
      <w:r w:rsidRPr="00A2739D">
        <w:rPr>
          <w:color w:val="000000"/>
          <w:sz w:val="16"/>
        </w:rPr>
        <w:t> in dangerous ways. </w:t>
      </w:r>
      <w:r w:rsidRPr="00A2739D">
        <w:rPr>
          <w:color w:val="000000"/>
          <w:u w:val="single"/>
        </w:rPr>
        <w:t>The spread of antisatellite and cyberwarfare capabilities; the proliferation of</w:t>
      </w:r>
      <w:r w:rsidRPr="00A2739D">
        <w:rPr>
          <w:color w:val="000000"/>
          <w:sz w:val="16"/>
        </w:rPr>
        <w:t> man-portable </w:t>
      </w:r>
      <w:r w:rsidRPr="00A2739D">
        <w:rPr>
          <w:color w:val="000000"/>
          <w:u w:val="single"/>
        </w:rPr>
        <w:t>air defense</w:t>
      </w:r>
      <w:r w:rsidRPr="00A2739D">
        <w:rPr>
          <w:color w:val="000000"/>
          <w:sz w:val="16"/>
        </w:rPr>
        <w:t> systems </w:t>
      </w:r>
      <w:r w:rsidRPr="00A2739D">
        <w:rPr>
          <w:color w:val="000000"/>
          <w:u w:val="single"/>
        </w:rPr>
        <w:t>and ballistic missiles; the increasing availability of</w:t>
      </w:r>
      <w:r w:rsidRPr="00A2739D">
        <w:rPr>
          <w:color w:val="000000"/>
          <w:sz w:val="16"/>
        </w:rPr>
        <w:t> key elements of the </w:t>
      </w:r>
      <w:r w:rsidRPr="00A2739D">
        <w:rPr>
          <w:color w:val="000000"/>
          <w:u w:val="single"/>
        </w:rPr>
        <w:t>precision-strike</w:t>
      </w:r>
      <w:r w:rsidRPr="00A2739D">
        <w:rPr>
          <w:color w:val="000000"/>
          <w:sz w:val="16"/>
        </w:rPr>
        <w:t> complex— these phenomena have </w:t>
      </w:r>
      <w:r w:rsidRPr="00A2739D">
        <w:rPr>
          <w:color w:val="000000"/>
          <w:u w:val="single"/>
        </w:rPr>
        <w:t>had a</w:t>
      </w:r>
      <w:r w:rsidRPr="00A2739D">
        <w:rPr>
          <w:color w:val="000000"/>
          <w:sz w:val="16"/>
        </w:rPr>
        <w:t> military </w:t>
      </w:r>
      <w:r w:rsidRPr="00A2739D">
        <w:rPr>
          <w:color w:val="000000"/>
          <w:u w:val="single"/>
        </w:rPr>
        <w:t>leveling effect</w:t>
      </w:r>
      <w:r w:rsidRPr="00A2739D">
        <w:rPr>
          <w:color w:val="000000"/>
          <w:sz w:val="16"/>
        </w:rPr>
        <w:t> </w:t>
      </w:r>
      <w:r w:rsidRPr="00A2739D">
        <w:rPr>
          <w:color w:val="000000"/>
          <w:u w:val="single"/>
        </w:rPr>
        <w:t>by giving weaker actors capabilities which were</w:t>
      </w:r>
      <w:r w:rsidRPr="00A2739D">
        <w:rPr>
          <w:color w:val="000000"/>
          <w:sz w:val="16"/>
        </w:rPr>
        <w:t> formerly </w:t>
      </w:r>
      <w:r w:rsidRPr="00A2739D">
        <w:rPr>
          <w:color w:val="000000"/>
          <w:u w:val="single"/>
        </w:rPr>
        <w:t>unique to</w:t>
      </w:r>
      <w:r w:rsidRPr="00A2739D">
        <w:rPr>
          <w:color w:val="000000"/>
          <w:sz w:val="16"/>
        </w:rPr>
        <w:t> technologically </w:t>
      </w:r>
      <w:r w:rsidRPr="00A2739D">
        <w:rPr>
          <w:color w:val="000000"/>
          <w:u w:val="single"/>
        </w:rPr>
        <w:t>advanced states. As such technologies “proliferate</w:t>
      </w:r>
      <w:r w:rsidRPr="00A2739D">
        <w:rPr>
          <w:color w:val="000000"/>
          <w:sz w:val="16"/>
        </w:rPr>
        <w:t> worldwide,” Air Force Chief of Staff General David Goldfein commented in 2016, “</w:t>
      </w:r>
      <w:r w:rsidRPr="00A2739D">
        <w:rPr>
          <w:color w:val="000000"/>
          <w:u w:val="single"/>
        </w:rPr>
        <w:t>the</w:t>
      </w:r>
      <w:r w:rsidRPr="00A2739D">
        <w:rPr>
          <w:color w:val="000000"/>
          <w:sz w:val="16"/>
        </w:rPr>
        <w:t> </w:t>
      </w:r>
      <w:r w:rsidRPr="00A2739D">
        <w:rPr>
          <w:color w:val="000000"/>
          <w:u w:val="single"/>
          <w:shd w:val="clear" w:color="auto" w:fill="FFFF00"/>
        </w:rPr>
        <w:t>technology and capability gaps</w:t>
      </w:r>
      <w:r w:rsidRPr="00A2739D">
        <w:rPr>
          <w:color w:val="000000"/>
          <w:sz w:val="16"/>
        </w:rPr>
        <w:t> between America and our adversaries </w:t>
      </w:r>
      <w:r w:rsidRPr="00A2739D">
        <w:rPr>
          <w:color w:val="000000"/>
          <w:u w:val="single"/>
        </w:rPr>
        <w:t>are</w:t>
      </w:r>
      <w:r w:rsidRPr="00A2739D">
        <w:rPr>
          <w:color w:val="000000"/>
          <w:sz w:val="16"/>
        </w:rPr>
        <w:t> </w:t>
      </w:r>
      <w:r w:rsidRPr="00A2739D">
        <w:rPr>
          <w:color w:val="000000"/>
          <w:u w:val="single"/>
          <w:shd w:val="clear" w:color="auto" w:fill="FFFF00"/>
        </w:rPr>
        <w:t>closing</w:t>
      </w:r>
      <w:r w:rsidRPr="00A2739D">
        <w:rPr>
          <w:color w:val="000000"/>
          <w:sz w:val="16"/>
        </w:rPr>
        <w:t> </w:t>
      </w:r>
      <w:r w:rsidRPr="00A2739D">
        <w:rPr>
          <w:color w:val="000000"/>
          <w:u w:val="single"/>
        </w:rPr>
        <w:t>dangerously</w:t>
      </w:r>
      <w:r w:rsidRPr="00A2739D">
        <w:rPr>
          <w:color w:val="000000"/>
          <w:sz w:val="16"/>
        </w:rPr>
        <w:t> </w:t>
      </w:r>
      <w:r w:rsidRPr="00A2739D">
        <w:rPr>
          <w:color w:val="000000"/>
          <w:u w:val="single"/>
          <w:shd w:val="clear" w:color="auto" w:fill="FFFF00"/>
        </w:rPr>
        <w:t>fast</w:t>
      </w:r>
      <w:r w:rsidRPr="00A2739D">
        <w:rPr>
          <w:color w:val="000000"/>
          <w:sz w:val="16"/>
        </w:rPr>
        <w:t>.”13 Indeed, as these capabilities spread, </w:t>
      </w:r>
      <w:r w:rsidRPr="00A2739D">
        <w:rPr>
          <w:color w:val="000000"/>
          <w:u w:val="single"/>
        </w:rPr>
        <w:t>fourth-generation systems</w:t>
      </w:r>
      <w:r w:rsidRPr="00A2739D">
        <w:rPr>
          <w:color w:val="000000"/>
          <w:sz w:val="16"/>
        </w:rPr>
        <w:t> (such as F-15s and F-16s) </w:t>
      </w:r>
      <w:r w:rsidRPr="00A2739D">
        <w:rPr>
          <w:color w:val="000000"/>
          <w:u w:val="single"/>
        </w:rPr>
        <w:t>may provide decreasing utility against</w:t>
      </w:r>
      <w:r w:rsidRPr="00A2739D">
        <w:rPr>
          <w:color w:val="000000"/>
          <w:sz w:val="16"/>
        </w:rPr>
        <w:t> even </w:t>
      </w:r>
      <w:r w:rsidRPr="00A2739D">
        <w:rPr>
          <w:color w:val="000000"/>
          <w:u w:val="single"/>
        </w:rPr>
        <w:t>non-great-power competitors</w:t>
      </w:r>
      <w:r w:rsidRPr="00A2739D">
        <w:rPr>
          <w:color w:val="000000"/>
          <w:sz w:val="16"/>
        </w:rPr>
        <w:t>, and far more </w:t>
      </w:r>
      <w:r w:rsidRPr="00A2739D">
        <w:rPr>
          <w:color w:val="000000"/>
          <w:u w:val="single"/>
        </w:rPr>
        <w:t>fifth-generation capabilities</w:t>
      </w:r>
      <w:r w:rsidRPr="00A2739D">
        <w:rPr>
          <w:color w:val="000000"/>
          <w:sz w:val="16"/>
        </w:rPr>
        <w:t> </w:t>
      </w:r>
      <w:r w:rsidRPr="00A2739D">
        <w:rPr>
          <w:color w:val="000000"/>
          <w:u w:val="single"/>
        </w:rPr>
        <w:t>may be</w:t>
      </w:r>
      <w:r w:rsidRPr="00A2739D">
        <w:rPr>
          <w:color w:val="000000"/>
          <w:sz w:val="16"/>
        </w:rPr>
        <w:t> </w:t>
      </w:r>
      <w:r w:rsidRPr="00A2739D">
        <w:rPr>
          <w:color w:val="000000"/>
          <w:u w:val="single"/>
          <w:shd w:val="clear" w:color="auto" w:fill="FFFF00"/>
        </w:rPr>
        <w:t>need</w:t>
      </w:r>
      <w:r w:rsidRPr="00A2739D">
        <w:rPr>
          <w:color w:val="000000"/>
          <w:u w:val="single"/>
        </w:rPr>
        <w:t>ed to</w:t>
      </w:r>
      <w:r w:rsidRPr="00A2739D">
        <w:rPr>
          <w:color w:val="000000"/>
          <w:sz w:val="16"/>
        </w:rPr>
        <w:t> </w:t>
      </w:r>
      <w:r w:rsidRPr="00A2739D">
        <w:rPr>
          <w:color w:val="000000"/>
          <w:u w:val="single"/>
          <w:shd w:val="clear" w:color="auto" w:fill="FFFF00"/>
        </w:rPr>
        <w:t>perpetuate American overmatch</w:t>
      </w:r>
      <w:r w:rsidRPr="00A2739D">
        <w:rPr>
          <w:color w:val="000000"/>
          <w:sz w:val="16"/>
        </w:rPr>
        <w:t>. Finally, </w:t>
      </w:r>
      <w:r w:rsidRPr="00A2739D">
        <w:rPr>
          <w:color w:val="000000"/>
          <w:u w:val="single"/>
        </w:rPr>
        <w:t>the</w:t>
      </w:r>
      <w:r w:rsidRPr="00A2739D">
        <w:rPr>
          <w:color w:val="000000"/>
          <w:sz w:val="16"/>
        </w:rPr>
        <w:t> </w:t>
      </w:r>
      <w:r w:rsidRPr="00A2739D">
        <w:rPr>
          <w:color w:val="000000"/>
          <w:u w:val="single"/>
        </w:rPr>
        <w:t>number of challenges has</w:t>
      </w:r>
      <w:r w:rsidRPr="00A2739D">
        <w:rPr>
          <w:color w:val="000000"/>
          <w:sz w:val="16"/>
        </w:rPr>
        <w:t> </w:t>
      </w:r>
      <w:r w:rsidRPr="00A2739D">
        <w:rPr>
          <w:color w:val="000000"/>
          <w:u w:val="single"/>
        </w:rPr>
        <w:t>multiplied</w:t>
      </w:r>
      <w:r w:rsidRPr="00A2739D">
        <w:rPr>
          <w:color w:val="000000"/>
          <w:sz w:val="16"/>
        </w:rPr>
        <w:t>. During the 1990s and early 2000s, Washington faced rogue states and jihadist extremism—but not intense great-power rivalry. America faced conflicts in the Middle East—but East Asia and Europe were comparatively secure. Now, the </w:t>
      </w:r>
      <w:r w:rsidRPr="00A2739D">
        <w:rPr>
          <w:color w:val="000000"/>
          <w:u w:val="single"/>
        </w:rPr>
        <w:t>old threats still exist—but</w:t>
      </w:r>
      <w:r w:rsidRPr="00A2739D">
        <w:rPr>
          <w:color w:val="000000"/>
          <w:sz w:val="16"/>
        </w:rPr>
        <w:t> the more </w:t>
      </w:r>
      <w:r w:rsidRPr="00A2739D">
        <w:rPr>
          <w:color w:val="000000"/>
          <w:u w:val="single"/>
        </w:rPr>
        <w:t>permissive conditions have vanished. The U</w:t>
      </w:r>
      <w:r w:rsidRPr="00A2739D">
        <w:rPr>
          <w:color w:val="000000"/>
          <w:sz w:val="16"/>
        </w:rPr>
        <w:t>nited </w:t>
      </w:r>
      <w:r w:rsidRPr="00A2739D">
        <w:rPr>
          <w:color w:val="000000"/>
          <w:u w:val="single"/>
        </w:rPr>
        <w:t>S</w:t>
      </w:r>
      <w:r w:rsidRPr="00A2739D">
        <w:rPr>
          <w:color w:val="000000"/>
          <w:sz w:val="16"/>
        </w:rPr>
        <w:t>tates </w:t>
      </w:r>
      <w:r w:rsidRPr="00A2739D">
        <w:rPr>
          <w:color w:val="000000"/>
          <w:u w:val="single"/>
        </w:rPr>
        <w:t>confronts</w:t>
      </w:r>
      <w:r w:rsidRPr="00A2739D">
        <w:rPr>
          <w:color w:val="000000"/>
          <w:sz w:val="16"/>
        </w:rPr>
        <w:t> </w:t>
      </w:r>
      <w:r w:rsidRPr="00A2739D">
        <w:rPr>
          <w:color w:val="000000"/>
          <w:u w:val="single"/>
        </w:rPr>
        <w:t>rogue states</w:t>
      </w:r>
      <w:r w:rsidRPr="00A2739D">
        <w:rPr>
          <w:color w:val="000000"/>
          <w:sz w:val="16"/>
        </w:rPr>
        <w:t>, lethal </w:t>
      </w:r>
      <w:r w:rsidRPr="00A2739D">
        <w:rPr>
          <w:color w:val="000000"/>
          <w:u w:val="single"/>
        </w:rPr>
        <w:t>jihadist organizations, and</w:t>
      </w:r>
      <w:r w:rsidRPr="00A2739D">
        <w:rPr>
          <w:color w:val="000000"/>
          <w:sz w:val="16"/>
        </w:rPr>
        <w:t> </w:t>
      </w:r>
      <w:r w:rsidRPr="00A2739D">
        <w:rPr>
          <w:color w:val="000000"/>
          <w:u w:val="single"/>
        </w:rPr>
        <w:t>great-power competition; there are</w:t>
      </w:r>
      <w:r w:rsidRPr="00A2739D">
        <w:rPr>
          <w:color w:val="000000"/>
          <w:sz w:val="16"/>
        </w:rPr>
        <w:t> </w:t>
      </w:r>
      <w:r w:rsidRPr="00A2739D">
        <w:rPr>
          <w:color w:val="000000"/>
          <w:u w:val="single"/>
        </w:rPr>
        <w:t>severe challenges</w:t>
      </w:r>
      <w:r w:rsidRPr="00A2739D">
        <w:rPr>
          <w:color w:val="000000"/>
          <w:sz w:val="16"/>
        </w:rPr>
        <w:t> </w:t>
      </w:r>
      <w:r w:rsidRPr="00A2739D">
        <w:rPr>
          <w:color w:val="000000"/>
          <w:u w:val="single"/>
        </w:rPr>
        <w:t>in all</w:t>
      </w:r>
      <w:r w:rsidRPr="00A2739D">
        <w:rPr>
          <w:color w:val="000000"/>
          <w:sz w:val="16"/>
        </w:rPr>
        <w:t> three </w:t>
      </w:r>
      <w:r w:rsidRPr="00A2739D">
        <w:rPr>
          <w:color w:val="000000"/>
          <w:u w:val="single"/>
        </w:rPr>
        <w:t>Eurasian theaters. “I don’t recall a time when we have been confronted with a more</w:t>
      </w:r>
      <w:r w:rsidRPr="00A2739D">
        <w:rPr>
          <w:color w:val="000000"/>
          <w:sz w:val="16"/>
        </w:rPr>
        <w:t> </w:t>
      </w:r>
      <w:r w:rsidRPr="00A2739D">
        <w:rPr>
          <w:color w:val="000000"/>
          <w:u w:val="single"/>
        </w:rPr>
        <w:t>diverse array of threats, whether it’s</w:t>
      </w:r>
      <w:r w:rsidRPr="00A2739D">
        <w:rPr>
          <w:color w:val="000000"/>
          <w:sz w:val="16"/>
        </w:rPr>
        <w:t> the nation state threats posed by </w:t>
      </w:r>
      <w:r w:rsidRPr="00A2739D">
        <w:rPr>
          <w:color w:val="000000"/>
          <w:u w:val="single"/>
        </w:rPr>
        <w:t>Russia and China</w:t>
      </w:r>
      <w:r w:rsidRPr="00A2739D">
        <w:rPr>
          <w:color w:val="000000"/>
          <w:sz w:val="16"/>
        </w:rPr>
        <w:t> and particularly their substantial nuclear capabilities, </w:t>
      </w:r>
      <w:r w:rsidRPr="00A2739D">
        <w:rPr>
          <w:color w:val="000000"/>
          <w:u w:val="single"/>
        </w:rPr>
        <w:t>or non-nation states</w:t>
      </w:r>
      <w:r w:rsidRPr="00A2739D">
        <w:rPr>
          <w:color w:val="000000"/>
          <w:sz w:val="16"/>
        </w:rPr>
        <w:t> of the likes of ISIL, Al Qaida, etc.,” Director of National Intelligence James Clapper commented in 2016. </w:t>
      </w:r>
      <w:r w:rsidRPr="00A2739D">
        <w:rPr>
          <w:color w:val="000000"/>
          <w:u w:val="single"/>
        </w:rPr>
        <w:t>Trends in the strategic landscape constituted a</w:t>
      </w:r>
      <w:r w:rsidRPr="00A2739D">
        <w:rPr>
          <w:color w:val="000000"/>
          <w:sz w:val="16"/>
        </w:rPr>
        <w:t> veritable “</w:t>
      </w:r>
      <w:r w:rsidRPr="00A2739D">
        <w:rPr>
          <w:color w:val="000000"/>
          <w:u w:val="single"/>
        </w:rPr>
        <w:t>litany of doom</w:t>
      </w:r>
      <w:r w:rsidRPr="00A2739D">
        <w:rPr>
          <w:color w:val="000000"/>
          <w:sz w:val="16"/>
        </w:rPr>
        <w:t>.”14 </w:t>
      </w:r>
      <w:r w:rsidRPr="00A2739D">
        <w:rPr>
          <w:color w:val="000000"/>
          <w:u w:val="single"/>
        </w:rPr>
        <w:t>The U</w:t>
      </w:r>
      <w:r w:rsidRPr="00A2739D">
        <w:rPr>
          <w:color w:val="000000"/>
          <w:sz w:val="16"/>
        </w:rPr>
        <w:t>nited </w:t>
      </w:r>
      <w:r w:rsidRPr="00A2739D">
        <w:rPr>
          <w:color w:val="000000"/>
          <w:u w:val="single"/>
        </w:rPr>
        <w:t>S</w:t>
      </w:r>
      <w:r w:rsidRPr="00A2739D">
        <w:rPr>
          <w:color w:val="000000"/>
          <w:sz w:val="16"/>
        </w:rPr>
        <w:t>tates thus </w:t>
      </w:r>
      <w:r w:rsidRPr="00A2739D">
        <w:rPr>
          <w:color w:val="000000"/>
          <w:u w:val="single"/>
        </w:rPr>
        <w:t>faces</w:t>
      </w:r>
      <w:r w:rsidRPr="00A2739D">
        <w:rPr>
          <w:color w:val="000000"/>
          <w:sz w:val="16"/>
        </w:rPr>
        <w:t> not just more significant, but also more </w:t>
      </w:r>
      <w:r w:rsidRPr="00A2739D">
        <w:rPr>
          <w:color w:val="000000"/>
          <w:u w:val="single"/>
        </w:rPr>
        <w:t>numerous, challenges to its military dominance</w:t>
      </w:r>
      <w:r w:rsidRPr="00A2739D">
        <w:rPr>
          <w:color w:val="000000"/>
          <w:sz w:val="16"/>
        </w:rPr>
        <w:t> than it has for at least a quarter century.</w:t>
      </w:r>
    </w:p>
    <w:p w:rsidR="000D29D8" w:rsidRDefault="000D29D8" w:rsidP="000D29D8">
      <w:pPr>
        <w:pStyle w:val="Heading3"/>
        <w:rPr>
          <w:lang w:eastAsia="zh-CN"/>
        </w:rPr>
      </w:pPr>
      <w:r>
        <w:rPr>
          <w:lang w:eastAsia="zh-CN"/>
        </w:rPr>
        <w:lastRenderedPageBreak/>
        <w:t>Internal---Dollar Heg---2AC</w:t>
      </w:r>
    </w:p>
    <w:p w:rsidR="000D29D8" w:rsidRDefault="000D29D8" w:rsidP="000D29D8">
      <w:pPr>
        <w:pStyle w:val="Heading4"/>
      </w:pPr>
      <w:r>
        <w:t>Dollar heg is rapidly declining</w:t>
      </w:r>
    </w:p>
    <w:p w:rsidR="000D29D8" w:rsidRDefault="000D29D8" w:rsidP="000D29D8">
      <w:r w:rsidRPr="0071621F">
        <w:rPr>
          <w:rFonts w:eastAsiaTheme="majorEastAsia" w:cstheme="majorBidi"/>
          <w:b/>
          <w:iCs/>
          <w:sz w:val="26"/>
        </w:rPr>
        <w:t>Burrows 23</w:t>
      </w:r>
      <w:r>
        <w:t xml:space="preserve"> </w:t>
      </w:r>
      <w:r w:rsidRPr="0071621F">
        <w:t>[R</w:t>
      </w:r>
      <w:r>
        <w:t>o</w:t>
      </w:r>
      <w:r w:rsidRPr="0071621F">
        <w:t>bert Burrows;</w:t>
      </w:r>
      <w:r>
        <w:t xml:space="preserve"> </w:t>
      </w:r>
      <w:r w:rsidRPr="0071621F">
        <w:t xml:space="preserve">Professional investor relations executive; </w:t>
      </w:r>
      <w:r>
        <w:t>4-18-23</w:t>
      </w:r>
      <w:r w:rsidRPr="0071621F">
        <w:t>; US Dollar: The King is Dead – Long live the King; RankiaPro; https://rankiapro.com/en/insights/us-dollar-king-dead-long-live-the-king/; Accessed 7-8-2024]</w:t>
      </w:r>
    </w:p>
    <w:p w:rsidR="000D29D8" w:rsidRPr="0071621F" w:rsidRDefault="000D29D8" w:rsidP="000D29D8">
      <w:pPr>
        <w:rPr>
          <w:sz w:val="16"/>
        </w:rPr>
      </w:pPr>
      <w:r w:rsidRPr="0071621F">
        <w:rPr>
          <w:sz w:val="16"/>
        </w:rPr>
        <w:t>The global dominance of the U.S. dollar has given the United States enormous economic and political power. The U.S. has been able to print money and borrow at low-interest rates because other countries have been willing to hold U.S. dollars in their reserves. This has enabled the U.S. to finance its large trade deficits and military spending, which have been central to its global power.</w:t>
      </w:r>
    </w:p>
    <w:p w:rsidR="000D29D8" w:rsidRPr="0071621F" w:rsidRDefault="000D29D8" w:rsidP="000D29D8">
      <w:pPr>
        <w:rPr>
          <w:rStyle w:val="StyleUnderline"/>
        </w:rPr>
      </w:pPr>
      <w:r w:rsidRPr="0071621F">
        <w:rPr>
          <w:sz w:val="16"/>
        </w:rPr>
        <w:t xml:space="preserve">However, </w:t>
      </w:r>
      <w:r w:rsidRPr="0071621F">
        <w:rPr>
          <w:rStyle w:val="StyleUnderline"/>
        </w:rPr>
        <w:t xml:space="preserve">the </w:t>
      </w:r>
      <w:r w:rsidRPr="002E5D99">
        <w:rPr>
          <w:rStyle w:val="StyleUnderline"/>
          <w:highlight w:val="cyan"/>
        </w:rPr>
        <w:t>dollar’s heg</w:t>
      </w:r>
      <w:r w:rsidRPr="0071621F">
        <w:rPr>
          <w:rStyle w:val="StyleUnderline"/>
        </w:rPr>
        <w:t xml:space="preserve">emony now </w:t>
      </w:r>
      <w:r w:rsidRPr="002E5D99">
        <w:rPr>
          <w:rStyle w:val="StyleUnderline"/>
          <w:highlight w:val="cyan"/>
        </w:rPr>
        <w:t>faces</w:t>
      </w:r>
      <w:r w:rsidRPr="0071621F">
        <w:rPr>
          <w:rStyle w:val="StyleUnderline"/>
        </w:rPr>
        <w:t xml:space="preserve"> increasing </w:t>
      </w:r>
      <w:r w:rsidRPr="002E5D99">
        <w:rPr>
          <w:rStyle w:val="StyleUnderline"/>
          <w:highlight w:val="cyan"/>
        </w:rPr>
        <w:t>challenges</w:t>
      </w:r>
      <w:r w:rsidRPr="0071621F">
        <w:rPr>
          <w:sz w:val="16"/>
        </w:rPr>
        <w:t>, and its importance is waning. </w:t>
      </w:r>
      <w:r w:rsidRPr="0071621F">
        <w:rPr>
          <w:rStyle w:val="StyleUnderline"/>
        </w:rPr>
        <w:t xml:space="preserve">The </w:t>
      </w:r>
      <w:r w:rsidRPr="002E5D99">
        <w:rPr>
          <w:rStyle w:val="StyleUnderline"/>
          <w:highlight w:val="cyan"/>
        </w:rPr>
        <w:t>rise of China and the E</w:t>
      </w:r>
      <w:r w:rsidRPr="0071621F">
        <w:rPr>
          <w:rStyle w:val="StyleUnderline"/>
        </w:rPr>
        <w:t xml:space="preserve">uropean </w:t>
      </w:r>
      <w:r w:rsidRPr="002E5D99">
        <w:rPr>
          <w:rStyle w:val="StyleUnderline"/>
          <w:highlight w:val="cyan"/>
        </w:rPr>
        <w:t>U</w:t>
      </w:r>
      <w:r w:rsidRPr="0071621F">
        <w:rPr>
          <w:rStyle w:val="StyleUnderline"/>
        </w:rPr>
        <w:t xml:space="preserve">nion </w:t>
      </w:r>
      <w:r w:rsidRPr="002E5D99">
        <w:rPr>
          <w:rStyle w:val="StyleUnderline"/>
          <w:highlight w:val="cyan"/>
        </w:rPr>
        <w:t>has led to</w:t>
      </w:r>
      <w:r w:rsidRPr="0071621F">
        <w:rPr>
          <w:rStyle w:val="StyleUnderline"/>
        </w:rPr>
        <w:t xml:space="preserve"> the growing use of </w:t>
      </w:r>
      <w:r w:rsidRPr="002E5D99">
        <w:rPr>
          <w:rStyle w:val="Emphasis"/>
          <w:highlight w:val="cyan"/>
        </w:rPr>
        <w:t>alternative currencies</w:t>
      </w:r>
      <w:r w:rsidRPr="0071621F">
        <w:rPr>
          <w:rStyle w:val="StyleUnderline"/>
        </w:rPr>
        <w:t xml:space="preserve">, </w:t>
      </w:r>
      <w:r w:rsidRPr="002E5D99">
        <w:rPr>
          <w:rStyle w:val="StyleUnderline"/>
          <w:highlight w:val="cyan"/>
        </w:rPr>
        <w:t>which has weaken</w:t>
      </w:r>
      <w:r w:rsidRPr="0071621F">
        <w:rPr>
          <w:rStyle w:val="StyleUnderline"/>
        </w:rPr>
        <w:t xml:space="preserve">ed the </w:t>
      </w:r>
      <w:r w:rsidRPr="002E5D99">
        <w:rPr>
          <w:rStyle w:val="StyleUnderline"/>
          <w:highlight w:val="cyan"/>
        </w:rPr>
        <w:t>dollar’s</w:t>
      </w:r>
      <w:r w:rsidRPr="0071621F">
        <w:rPr>
          <w:rStyle w:val="StyleUnderline"/>
        </w:rPr>
        <w:t xml:space="preserve"> global </w:t>
      </w:r>
      <w:r w:rsidRPr="002E5D99">
        <w:rPr>
          <w:rStyle w:val="StyleUnderline"/>
          <w:highlight w:val="cyan"/>
        </w:rPr>
        <w:t>dominance</w:t>
      </w:r>
      <w:r w:rsidRPr="0071621F">
        <w:rPr>
          <w:rStyle w:val="StyleUnderline"/>
        </w:rPr>
        <w:t>.</w:t>
      </w:r>
    </w:p>
    <w:p w:rsidR="000D29D8" w:rsidRPr="0071621F" w:rsidRDefault="000D29D8" w:rsidP="000D29D8">
      <w:pPr>
        <w:rPr>
          <w:sz w:val="16"/>
        </w:rPr>
      </w:pPr>
      <w:r w:rsidRPr="0071621F">
        <w:rPr>
          <w:sz w:val="16"/>
        </w:rPr>
        <w:t>Declining Global Trade Dominance</w:t>
      </w:r>
    </w:p>
    <w:p w:rsidR="000D29D8" w:rsidRPr="0071621F" w:rsidRDefault="000D29D8" w:rsidP="000D29D8">
      <w:pPr>
        <w:rPr>
          <w:rStyle w:val="StyleUnderline"/>
        </w:rPr>
      </w:pPr>
      <w:r w:rsidRPr="0071621F">
        <w:rPr>
          <w:rStyle w:val="StyleUnderline"/>
        </w:rPr>
        <w:t xml:space="preserve">The </w:t>
      </w:r>
      <w:r w:rsidRPr="002E5D99">
        <w:rPr>
          <w:rStyle w:val="StyleUnderline"/>
          <w:highlight w:val="cyan"/>
        </w:rPr>
        <w:t>U.S. has seen</w:t>
      </w:r>
      <w:r w:rsidRPr="0071621F">
        <w:rPr>
          <w:rStyle w:val="StyleUnderline"/>
        </w:rPr>
        <w:t xml:space="preserve"> its </w:t>
      </w:r>
      <w:r w:rsidRPr="002E5D99">
        <w:rPr>
          <w:rStyle w:val="StyleUnderline"/>
          <w:highlight w:val="cyan"/>
        </w:rPr>
        <w:t>share of global trade decline</w:t>
      </w:r>
      <w:r w:rsidRPr="0071621F">
        <w:rPr>
          <w:rStyle w:val="StyleUnderline"/>
        </w:rPr>
        <w:t xml:space="preserve"> over the past few decades</w:t>
      </w:r>
      <w:r w:rsidRPr="0071621F">
        <w:rPr>
          <w:sz w:val="16"/>
        </w:rPr>
        <w:t xml:space="preserve">. While the U.S. economy is still the world’s largest, other countries, particularly China, are quickly catching up. </w:t>
      </w:r>
      <w:r w:rsidRPr="0071621F">
        <w:rPr>
          <w:rStyle w:val="StyleUnderline"/>
        </w:rPr>
        <w:t xml:space="preserve">As a result, </w:t>
      </w:r>
      <w:r w:rsidRPr="002E5D99">
        <w:rPr>
          <w:rStyle w:val="StyleUnderline"/>
          <w:highlight w:val="cyan"/>
        </w:rPr>
        <w:t xml:space="preserve">the dollar is becoming </w:t>
      </w:r>
      <w:r w:rsidRPr="002E5D99">
        <w:rPr>
          <w:rStyle w:val="Emphasis"/>
          <w:highlight w:val="cyan"/>
        </w:rPr>
        <w:t>less important</w:t>
      </w:r>
      <w:r w:rsidRPr="0071621F">
        <w:rPr>
          <w:rStyle w:val="StyleUnderline"/>
        </w:rPr>
        <w:t xml:space="preserve"> in international trade.</w:t>
      </w:r>
    </w:p>
    <w:p w:rsidR="000D29D8" w:rsidRPr="0071621F" w:rsidRDefault="000D29D8" w:rsidP="000D29D8">
      <w:pPr>
        <w:rPr>
          <w:sz w:val="16"/>
        </w:rPr>
      </w:pPr>
      <w:r w:rsidRPr="0071621F">
        <w:rPr>
          <w:sz w:val="16"/>
        </w:rPr>
        <w:t>For example, </w:t>
      </w:r>
      <w:r w:rsidRPr="002E5D99">
        <w:rPr>
          <w:rStyle w:val="StyleUnderline"/>
          <w:highlight w:val="cyan"/>
        </w:rPr>
        <w:t>China is now the largest trading partner</w:t>
      </w:r>
      <w:r w:rsidRPr="0071621F">
        <w:rPr>
          <w:rStyle w:val="StyleUnderline"/>
        </w:rPr>
        <w:t xml:space="preserve"> of many countries worldwide. Many of </w:t>
      </w:r>
      <w:r w:rsidRPr="002E5D99">
        <w:rPr>
          <w:rStyle w:val="StyleUnderline"/>
          <w:highlight w:val="cyan"/>
        </w:rPr>
        <w:t>those countries</w:t>
      </w:r>
      <w:r w:rsidRPr="0071621F">
        <w:rPr>
          <w:rStyle w:val="StyleUnderline"/>
        </w:rPr>
        <w:t xml:space="preserve"> are </w:t>
      </w:r>
      <w:r w:rsidRPr="002E5D99">
        <w:rPr>
          <w:rStyle w:val="StyleUnderline"/>
          <w:highlight w:val="cyan"/>
        </w:rPr>
        <w:t>increasingly conduct</w:t>
      </w:r>
      <w:r w:rsidRPr="0071621F">
        <w:rPr>
          <w:rStyle w:val="StyleUnderline"/>
        </w:rPr>
        <w:t xml:space="preserve">ing </w:t>
      </w:r>
      <w:r w:rsidRPr="002E5D99">
        <w:rPr>
          <w:rStyle w:val="StyleUnderline"/>
          <w:highlight w:val="cyan"/>
        </w:rPr>
        <w:t>trade in their own currencies rather</w:t>
      </w:r>
      <w:r w:rsidRPr="0071621F">
        <w:rPr>
          <w:rStyle w:val="StyleUnderline"/>
        </w:rPr>
        <w:t xml:space="preserve"> than using the U.S. </w:t>
      </w:r>
      <w:r w:rsidRPr="002E5D99">
        <w:rPr>
          <w:rStyle w:val="StyleUnderline"/>
          <w:highlight w:val="cyan"/>
        </w:rPr>
        <w:t>dollar</w:t>
      </w:r>
      <w:r w:rsidRPr="0071621F">
        <w:rPr>
          <w:rStyle w:val="StyleUnderline"/>
        </w:rPr>
        <w:t xml:space="preserve">. </w:t>
      </w:r>
      <w:r w:rsidRPr="0071621F">
        <w:rPr>
          <w:sz w:val="16"/>
        </w:rPr>
        <w:t>The European Union is also a significant trading bloc, with the euro now a major international currency.</w:t>
      </w:r>
    </w:p>
    <w:p w:rsidR="000D29D8" w:rsidRPr="0071621F" w:rsidRDefault="000D29D8" w:rsidP="000D29D8">
      <w:pPr>
        <w:rPr>
          <w:sz w:val="16"/>
        </w:rPr>
      </w:pPr>
      <w:r w:rsidRPr="0071621F">
        <w:rPr>
          <w:sz w:val="16"/>
        </w:rPr>
        <w:t>Reduced Confidence in the U.S. Economy</w:t>
      </w:r>
    </w:p>
    <w:p w:rsidR="000D29D8" w:rsidRPr="0071621F" w:rsidRDefault="000D29D8" w:rsidP="000D29D8">
      <w:pPr>
        <w:rPr>
          <w:sz w:val="16"/>
        </w:rPr>
      </w:pPr>
      <w:r w:rsidRPr="0071621F">
        <w:rPr>
          <w:rStyle w:val="StyleUnderline"/>
        </w:rPr>
        <w:t xml:space="preserve">Another factor contributing to the decline of the dollar’s hegemony is the </w:t>
      </w:r>
      <w:r w:rsidRPr="002E5D99">
        <w:rPr>
          <w:rStyle w:val="StyleUnderline"/>
          <w:highlight w:val="cyan"/>
        </w:rPr>
        <w:t>reduced confidence in the U.S. economy</w:t>
      </w:r>
      <w:r w:rsidRPr="0071621F">
        <w:rPr>
          <w:sz w:val="16"/>
        </w:rPr>
        <w:t xml:space="preserve">. The </w:t>
      </w:r>
      <w:r w:rsidRPr="0071621F">
        <w:rPr>
          <w:rStyle w:val="StyleUnderline"/>
        </w:rPr>
        <w:t xml:space="preserve">2008 financial crisis and subsequent recession significantly </w:t>
      </w:r>
      <w:r w:rsidRPr="002E5D99">
        <w:rPr>
          <w:rStyle w:val="StyleUnderline"/>
          <w:highlight w:val="cyan"/>
        </w:rPr>
        <w:t>impacted the global economy</w:t>
      </w:r>
      <w:r w:rsidRPr="0071621F">
        <w:rPr>
          <w:rStyle w:val="StyleUnderline"/>
        </w:rPr>
        <w:t xml:space="preserve">, and many countries </w:t>
      </w:r>
      <w:r w:rsidRPr="002E5D99">
        <w:rPr>
          <w:rStyle w:val="StyleUnderline"/>
          <w:highlight w:val="cyan"/>
        </w:rPr>
        <w:t>lost confidence</w:t>
      </w:r>
      <w:r w:rsidRPr="0071621F">
        <w:rPr>
          <w:rStyle w:val="StyleUnderline"/>
        </w:rPr>
        <w:t xml:space="preserve"> in the U.S.</w:t>
      </w:r>
      <w:r w:rsidRPr="0071621F">
        <w:rPr>
          <w:sz w:val="16"/>
        </w:rPr>
        <w:t xml:space="preserve"> financial system. </w:t>
      </w:r>
      <w:r w:rsidRPr="0071621F">
        <w:rPr>
          <w:rStyle w:val="StyleUnderline"/>
        </w:rPr>
        <w:t xml:space="preserve">This has </w:t>
      </w:r>
      <w:r w:rsidRPr="002E5D99">
        <w:rPr>
          <w:rStyle w:val="StyleUnderline"/>
          <w:highlight w:val="cyan"/>
        </w:rPr>
        <w:t>led to a shift towards alternative currencies</w:t>
      </w:r>
      <w:r w:rsidRPr="0071621F">
        <w:rPr>
          <w:sz w:val="16"/>
        </w:rPr>
        <w:t>, such as the euro and the Chinese yuan, as investors seek more stable and diversified assets.</w:t>
      </w:r>
    </w:p>
    <w:p w:rsidR="000D29D8" w:rsidRPr="0071621F" w:rsidRDefault="000D29D8" w:rsidP="000D29D8">
      <w:pPr>
        <w:rPr>
          <w:sz w:val="16"/>
        </w:rPr>
      </w:pPr>
      <w:r w:rsidRPr="0071621F">
        <w:rPr>
          <w:sz w:val="16"/>
        </w:rPr>
        <w:t>Once again, debt ceiling concerns are coming into focus. As always, in the U.S., the opposition party will attempt to extract concessions from the other party, pushing negotiations to the limits. The two political parties are increasingly intransigent, and the possibility of a miscalculation is not unthinkable.</w:t>
      </w:r>
    </w:p>
    <w:p w:rsidR="000D29D8" w:rsidRPr="0071621F" w:rsidRDefault="000D29D8" w:rsidP="000D29D8">
      <w:pPr>
        <w:rPr>
          <w:sz w:val="16"/>
        </w:rPr>
      </w:pPr>
      <w:r w:rsidRPr="0071621F">
        <w:rPr>
          <w:sz w:val="16"/>
        </w:rPr>
        <w:t>U.S. Sanctions and Geopolitical Tensions</w:t>
      </w:r>
    </w:p>
    <w:p w:rsidR="000D29D8" w:rsidRPr="000D29D8" w:rsidRDefault="000D29D8" w:rsidP="000D29D8">
      <w:pPr>
        <w:rPr>
          <w:u w:val="single"/>
        </w:rPr>
      </w:pPr>
      <w:r w:rsidRPr="0071621F">
        <w:rPr>
          <w:sz w:val="16"/>
        </w:rPr>
        <w:t>Finally, U</w:t>
      </w:r>
      <w:r w:rsidRPr="0071621F">
        <w:rPr>
          <w:rStyle w:val="StyleUnderline"/>
        </w:rPr>
        <w:t xml:space="preserve">.S. </w:t>
      </w:r>
      <w:r w:rsidRPr="002E5D99">
        <w:rPr>
          <w:rStyle w:val="Emphasis"/>
          <w:highlight w:val="cyan"/>
        </w:rPr>
        <w:t>sanctions</w:t>
      </w:r>
      <w:r w:rsidRPr="002E5D99">
        <w:rPr>
          <w:rStyle w:val="StyleUnderline"/>
          <w:highlight w:val="cyan"/>
        </w:rPr>
        <w:t xml:space="preserve"> have also contributed to the decline</w:t>
      </w:r>
      <w:r w:rsidRPr="0071621F">
        <w:rPr>
          <w:rStyle w:val="StyleUnderline"/>
        </w:rPr>
        <w:t xml:space="preserve"> of the dollar’s hegemony</w:t>
      </w:r>
      <w:r w:rsidRPr="0071621F">
        <w:rPr>
          <w:sz w:val="16"/>
        </w:rPr>
        <w:t xml:space="preserve">. </w:t>
      </w:r>
      <w:r w:rsidRPr="0071621F">
        <w:rPr>
          <w:rStyle w:val="StyleUnderline"/>
        </w:rPr>
        <w:t xml:space="preserve">The U.S. has used its position as the world’s primary reserve currency to impose </w:t>
      </w:r>
      <w:r w:rsidRPr="002E5D99">
        <w:rPr>
          <w:rStyle w:val="StyleUnderline"/>
          <w:highlight w:val="cyan"/>
        </w:rPr>
        <w:t>economic sanctions</w:t>
      </w:r>
      <w:r w:rsidRPr="0071621F">
        <w:rPr>
          <w:sz w:val="16"/>
        </w:rPr>
        <w:t xml:space="preserve"> on countries that it disagrees with, such as Iran and Russia. </w:t>
      </w:r>
      <w:r w:rsidRPr="0071621F">
        <w:rPr>
          <w:rStyle w:val="StyleUnderline"/>
        </w:rPr>
        <w:t xml:space="preserve">This has </w:t>
      </w:r>
      <w:r w:rsidRPr="002E5D99">
        <w:rPr>
          <w:rStyle w:val="StyleUnderline"/>
          <w:highlight w:val="cyan"/>
        </w:rPr>
        <w:t>led to those countries seeking alternatives to the</w:t>
      </w:r>
      <w:r w:rsidRPr="0071621F">
        <w:rPr>
          <w:rStyle w:val="StyleUnderline"/>
        </w:rPr>
        <w:t xml:space="preserve"> U.S. </w:t>
      </w:r>
      <w:r w:rsidRPr="002E5D99">
        <w:rPr>
          <w:rStyle w:val="StyleUnderline"/>
          <w:highlight w:val="cyan"/>
        </w:rPr>
        <w:t>dollar</w:t>
      </w:r>
      <w:r w:rsidRPr="0071621F">
        <w:rPr>
          <w:rStyle w:val="StyleUnderline"/>
        </w:rPr>
        <w:t xml:space="preserve"> and conducting trade in other currencies.</w:t>
      </w:r>
    </w:p>
    <w:p w:rsidR="000D29D8" w:rsidRDefault="000D29D8" w:rsidP="000D29D8">
      <w:pPr>
        <w:pStyle w:val="Heading4"/>
        <w:spacing w:before="30" w:line="278" w:lineRule="atLeast"/>
        <w:rPr>
          <w:rFonts w:cs="Calibri"/>
          <w:color w:val="000000"/>
          <w:szCs w:val="26"/>
        </w:rPr>
      </w:pPr>
      <w:r>
        <w:rPr>
          <w:rFonts w:cs="Calibri"/>
          <w:color w:val="000000"/>
          <w:szCs w:val="26"/>
        </w:rPr>
        <w:t>Dollar heg is key to US global primacy – it’s the single most important tool</w:t>
      </w:r>
    </w:p>
    <w:p w:rsidR="000D29D8" w:rsidRDefault="000D29D8" w:rsidP="000D29D8">
      <w:pPr>
        <w:spacing w:after="120" w:line="235" w:lineRule="atLeast"/>
        <w:rPr>
          <w:color w:val="000000"/>
        </w:rPr>
      </w:pPr>
      <w:r w:rsidRPr="002E5D99">
        <w:rPr>
          <w:rFonts w:eastAsiaTheme="majorEastAsia" w:cstheme="majorBidi"/>
          <w:b/>
          <w:iCs/>
          <w:sz w:val="26"/>
        </w:rPr>
        <w:t>Cottle 17</w:t>
      </w:r>
      <w:r>
        <w:rPr>
          <w:color w:val="000000"/>
        </w:rPr>
        <w:t xml:space="preserve"> [Drew </w:t>
      </w:r>
      <w:r w:rsidRPr="002E5D99">
        <w:t>Cottle 17</w:t>
      </w:r>
      <w:r>
        <w:t xml:space="preserve">; </w:t>
      </w:r>
      <w:r w:rsidRPr="002E5D99">
        <w:t>senior lecturer</w:t>
      </w:r>
      <w:r>
        <w:rPr>
          <w:color w:val="000000"/>
        </w:rPr>
        <w:t xml:space="preserve"> @ Western Sydney University; PhD Macquarie, and Thomas Costigan; THE US DOLLAR AS THE GLOBAL RESERVE CURRENCY: Implications for Us Hegemony; World Review of Political Economy; Vol. 8, No. 1]</w:t>
      </w:r>
    </w:p>
    <w:p w:rsidR="000D29D8" w:rsidRPr="002E5D99" w:rsidRDefault="000D29D8" w:rsidP="000D29D8">
      <w:pPr>
        <w:spacing w:line="235" w:lineRule="atLeast"/>
        <w:rPr>
          <w:color w:val="000000"/>
          <w:sz w:val="12"/>
        </w:rPr>
      </w:pPr>
      <w:r>
        <w:rPr>
          <w:color w:val="000000"/>
          <w:u w:val="single"/>
        </w:rPr>
        <w:t>As the global reserve currency since the end of World War II</w:t>
      </w:r>
      <w:r w:rsidRPr="002E5D99">
        <w:rPr>
          <w:color w:val="000000"/>
          <w:sz w:val="12"/>
        </w:rPr>
        <w:t>, </w:t>
      </w:r>
      <w:r>
        <w:rPr>
          <w:color w:val="000000"/>
          <w:u w:val="single"/>
          <w:shd w:val="clear" w:color="auto" w:fill="00FFFF"/>
        </w:rPr>
        <w:t>the US dollar has been</w:t>
      </w:r>
      <w:r w:rsidRPr="002E5D99">
        <w:rPr>
          <w:color w:val="000000"/>
          <w:sz w:val="12"/>
        </w:rPr>
        <w:t> </w:t>
      </w:r>
      <w:r>
        <w:rPr>
          <w:b/>
          <w:bCs/>
          <w:color w:val="000000"/>
          <w:u w:val="single"/>
          <w:shd w:val="clear" w:color="auto" w:fill="00FFFF"/>
        </w:rPr>
        <w:t>intrinsic to the functioning</w:t>
      </w:r>
      <w:r w:rsidRPr="002E5D99">
        <w:rPr>
          <w:color w:val="000000"/>
          <w:sz w:val="12"/>
        </w:rPr>
        <w:t> </w:t>
      </w:r>
      <w:r>
        <w:rPr>
          <w:b/>
          <w:bCs/>
          <w:color w:val="000000"/>
          <w:u w:val="single"/>
        </w:rPr>
        <w:t>of the</w:t>
      </w:r>
      <w:r w:rsidRPr="002E5D99">
        <w:rPr>
          <w:color w:val="000000"/>
          <w:sz w:val="12"/>
        </w:rPr>
        <w:t> </w:t>
      </w:r>
      <w:r>
        <w:rPr>
          <w:b/>
          <w:bCs/>
          <w:color w:val="000000"/>
          <w:u w:val="single"/>
          <w:shd w:val="clear" w:color="auto" w:fill="00FFFF"/>
        </w:rPr>
        <w:t>world economy</w:t>
      </w:r>
      <w:r w:rsidRPr="002E5D99">
        <w:rPr>
          <w:color w:val="000000"/>
          <w:sz w:val="12"/>
        </w:rPr>
        <w:t>. </w:t>
      </w:r>
      <w:r>
        <w:rPr>
          <w:color w:val="000000"/>
          <w:u w:val="single"/>
          <w:shd w:val="clear" w:color="auto" w:fill="00FFFF"/>
        </w:rPr>
        <w:t>The</w:t>
      </w:r>
      <w:r w:rsidRPr="002E5D99">
        <w:rPr>
          <w:color w:val="000000"/>
          <w:sz w:val="12"/>
        </w:rPr>
        <w:t> </w:t>
      </w:r>
      <w:r>
        <w:rPr>
          <w:color w:val="000000"/>
          <w:u w:val="single"/>
        </w:rPr>
        <w:t>US</w:t>
      </w:r>
      <w:r w:rsidRPr="002E5D99">
        <w:rPr>
          <w:color w:val="000000"/>
          <w:sz w:val="12"/>
        </w:rPr>
        <w:t> </w:t>
      </w:r>
      <w:r>
        <w:rPr>
          <w:color w:val="000000"/>
          <w:u w:val="single"/>
          <w:shd w:val="clear" w:color="auto" w:fill="00FFFF"/>
        </w:rPr>
        <w:t>dollar is</w:t>
      </w:r>
      <w:r w:rsidRPr="002E5D99">
        <w:rPr>
          <w:color w:val="000000"/>
          <w:sz w:val="12"/>
        </w:rPr>
        <w:t> </w:t>
      </w:r>
      <w:r>
        <w:rPr>
          <w:b/>
          <w:bCs/>
          <w:color w:val="000000"/>
          <w:u w:val="single"/>
        </w:rPr>
        <w:t>so</w:t>
      </w:r>
      <w:r w:rsidRPr="002E5D99">
        <w:rPr>
          <w:color w:val="000000"/>
          <w:sz w:val="12"/>
        </w:rPr>
        <w:t> </w:t>
      </w:r>
      <w:r>
        <w:rPr>
          <w:b/>
          <w:bCs/>
          <w:color w:val="000000"/>
          <w:u w:val="single"/>
          <w:shd w:val="clear" w:color="auto" w:fill="00FFFF"/>
        </w:rPr>
        <w:t>fundamental to the</w:t>
      </w:r>
      <w:r w:rsidRPr="002E5D99">
        <w:rPr>
          <w:color w:val="000000"/>
          <w:sz w:val="12"/>
        </w:rPr>
        <w:t> </w:t>
      </w:r>
      <w:r>
        <w:rPr>
          <w:b/>
          <w:bCs/>
          <w:color w:val="000000"/>
          <w:u w:val="single"/>
        </w:rPr>
        <w:t>global</w:t>
      </w:r>
      <w:r w:rsidRPr="002E5D99">
        <w:rPr>
          <w:color w:val="000000"/>
          <w:sz w:val="12"/>
        </w:rPr>
        <w:t> </w:t>
      </w:r>
      <w:r>
        <w:rPr>
          <w:b/>
          <w:bCs/>
          <w:color w:val="000000"/>
          <w:u w:val="single"/>
          <w:shd w:val="clear" w:color="auto" w:fill="00FFFF"/>
        </w:rPr>
        <w:t>financial system</w:t>
      </w:r>
      <w:r w:rsidRPr="002E5D99">
        <w:rPr>
          <w:color w:val="000000"/>
          <w:sz w:val="12"/>
        </w:rPr>
        <w:t> </w:t>
      </w:r>
      <w:r>
        <w:rPr>
          <w:color w:val="000000"/>
          <w:u w:val="single"/>
        </w:rPr>
        <w:t>that the political and economic ramifications</w:t>
      </w:r>
      <w:r w:rsidRPr="002E5D99">
        <w:rPr>
          <w:color w:val="000000"/>
          <w:sz w:val="12"/>
        </w:rPr>
        <w:t> of the dollar's reserve currency status </w:t>
      </w:r>
      <w:r>
        <w:rPr>
          <w:color w:val="000000"/>
          <w:u w:val="single"/>
        </w:rPr>
        <w:t>are rarely considered</w:t>
      </w:r>
      <w:r w:rsidRPr="002E5D99">
        <w:rPr>
          <w:color w:val="000000"/>
          <w:sz w:val="12"/>
        </w:rPr>
        <w:t xml:space="preserve">. The US dollar as the global reserve currency is </w:t>
      </w:r>
      <w:r w:rsidRPr="002E5D99">
        <w:rPr>
          <w:color w:val="000000"/>
          <w:sz w:val="12"/>
        </w:rPr>
        <w:lastRenderedPageBreak/>
        <w:t>a subject of critical importance, both to the understanding of the international financial system, and the wider political and economic ramifications of the status accorded to the dollar. As F. William Engdahl has explained,</w:t>
      </w:r>
    </w:p>
    <w:p w:rsidR="000D29D8" w:rsidRPr="002E5D99" w:rsidRDefault="000D29D8" w:rsidP="000D29D8">
      <w:pPr>
        <w:spacing w:line="235" w:lineRule="atLeast"/>
        <w:rPr>
          <w:color w:val="000000"/>
          <w:sz w:val="12"/>
        </w:rPr>
      </w:pPr>
      <w:r>
        <w:rPr>
          <w:color w:val="000000"/>
          <w:u w:val="single"/>
          <w:shd w:val="clear" w:color="auto" w:fill="00FFFF"/>
        </w:rPr>
        <w:t>Maintaining</w:t>
      </w:r>
      <w:r w:rsidRPr="002E5D99">
        <w:rPr>
          <w:color w:val="000000"/>
          <w:sz w:val="12"/>
        </w:rPr>
        <w:t> the role of </w:t>
      </w:r>
      <w:r>
        <w:rPr>
          <w:color w:val="000000"/>
          <w:u w:val="single"/>
          <w:shd w:val="clear" w:color="auto" w:fill="00FFFF"/>
        </w:rPr>
        <w:t>the</w:t>
      </w:r>
      <w:r w:rsidRPr="002E5D99">
        <w:rPr>
          <w:color w:val="000000"/>
          <w:sz w:val="12"/>
        </w:rPr>
        <w:t> US </w:t>
      </w:r>
      <w:r>
        <w:rPr>
          <w:color w:val="000000"/>
          <w:u w:val="single"/>
          <w:shd w:val="clear" w:color="auto" w:fill="00FFFF"/>
        </w:rPr>
        <w:t>dollar</w:t>
      </w:r>
      <w:r w:rsidRPr="002E5D99">
        <w:rPr>
          <w:color w:val="000000"/>
          <w:sz w:val="12"/>
        </w:rPr>
        <w:t> </w:t>
      </w:r>
      <w:r>
        <w:rPr>
          <w:color w:val="000000"/>
          <w:u w:val="single"/>
        </w:rPr>
        <w:t>as</w:t>
      </w:r>
      <w:r w:rsidRPr="002E5D99">
        <w:rPr>
          <w:color w:val="000000"/>
          <w:sz w:val="12"/>
        </w:rPr>
        <w:t> world </w:t>
      </w:r>
      <w:r>
        <w:rPr>
          <w:color w:val="000000"/>
          <w:u w:val="single"/>
        </w:rPr>
        <w:t>reserve currency</w:t>
      </w:r>
      <w:r w:rsidRPr="002E5D99">
        <w:rPr>
          <w:color w:val="000000"/>
          <w:sz w:val="12"/>
        </w:rPr>
        <w:t> </w:t>
      </w:r>
      <w:r>
        <w:rPr>
          <w:color w:val="000000"/>
          <w:u w:val="single"/>
          <w:shd w:val="clear" w:color="auto" w:fill="00FFFF"/>
        </w:rPr>
        <w:t>has been the</w:t>
      </w:r>
      <w:r w:rsidRPr="002E5D99">
        <w:rPr>
          <w:color w:val="000000"/>
          <w:sz w:val="12"/>
        </w:rPr>
        <w:t> </w:t>
      </w:r>
      <w:r>
        <w:rPr>
          <w:b/>
          <w:bCs/>
          <w:color w:val="000000"/>
          <w:u w:val="single"/>
          <w:shd w:val="clear" w:color="auto" w:fill="00FFFF"/>
        </w:rPr>
        <w:t>foremost pillar of the American Century since 1945</w:t>
      </w:r>
      <w:r w:rsidRPr="002E5D99">
        <w:rPr>
          <w:color w:val="000000"/>
          <w:sz w:val="12"/>
        </w:rPr>
        <w:t>, </w:t>
      </w:r>
      <w:r>
        <w:rPr>
          <w:color w:val="000000"/>
          <w:u w:val="single"/>
        </w:rPr>
        <w:t>related to but</w:t>
      </w:r>
      <w:r w:rsidRPr="002E5D99">
        <w:rPr>
          <w:color w:val="000000"/>
          <w:sz w:val="12"/>
        </w:rPr>
        <w:t> </w:t>
      </w:r>
      <w:r>
        <w:rPr>
          <w:b/>
          <w:bCs/>
          <w:color w:val="000000"/>
          <w:u w:val="single"/>
          <w:shd w:val="clear" w:color="auto" w:fill="00FFFF"/>
        </w:rPr>
        <w:t>more strategic</w:t>
      </w:r>
      <w:r w:rsidRPr="002E5D99">
        <w:rPr>
          <w:color w:val="000000"/>
          <w:sz w:val="12"/>
        </w:rPr>
        <w:t> </w:t>
      </w:r>
      <w:r>
        <w:rPr>
          <w:b/>
          <w:bCs/>
          <w:color w:val="000000"/>
          <w:u w:val="single"/>
        </w:rPr>
        <w:t>even</w:t>
      </w:r>
      <w:r w:rsidRPr="002E5D99">
        <w:rPr>
          <w:color w:val="000000"/>
          <w:sz w:val="12"/>
        </w:rPr>
        <w:t> </w:t>
      </w:r>
      <w:r>
        <w:rPr>
          <w:b/>
          <w:bCs/>
          <w:color w:val="000000"/>
          <w:u w:val="single"/>
          <w:shd w:val="clear" w:color="auto" w:fill="00FFFF"/>
        </w:rPr>
        <w:t>than</w:t>
      </w:r>
      <w:r w:rsidRPr="002E5D99">
        <w:rPr>
          <w:color w:val="000000"/>
          <w:sz w:val="12"/>
        </w:rPr>
        <w:t> </w:t>
      </w:r>
      <w:r>
        <w:rPr>
          <w:b/>
          <w:bCs/>
          <w:color w:val="000000"/>
          <w:u w:val="single"/>
        </w:rPr>
        <w:t>US</w:t>
      </w:r>
      <w:r w:rsidRPr="002E5D99">
        <w:rPr>
          <w:color w:val="000000"/>
          <w:sz w:val="12"/>
        </w:rPr>
        <w:t> </w:t>
      </w:r>
      <w:r>
        <w:rPr>
          <w:b/>
          <w:bCs/>
          <w:color w:val="000000"/>
          <w:u w:val="single"/>
          <w:shd w:val="clear" w:color="auto" w:fill="00FFFF"/>
        </w:rPr>
        <w:t>military superiority</w:t>
      </w:r>
      <w:r w:rsidRPr="002E5D99">
        <w:rPr>
          <w:color w:val="000000"/>
          <w:sz w:val="12"/>
        </w:rPr>
        <w:t>. How that dollar primacy has been maintained to now encompassed the history of countless postwar wars, financial warfare, debt crises, and threats of nuclear war to the present. (Engdahl 2008)</w:t>
      </w:r>
    </w:p>
    <w:p w:rsidR="000D29D8" w:rsidRPr="00BB26D1" w:rsidRDefault="000D29D8" w:rsidP="000D29D8">
      <w:pPr>
        <w:spacing w:line="235" w:lineRule="atLeast"/>
        <w:rPr>
          <w:color w:val="000000"/>
          <w:sz w:val="12"/>
        </w:rPr>
      </w:pPr>
      <w:r w:rsidRPr="002E5D99">
        <w:rPr>
          <w:color w:val="000000"/>
          <w:sz w:val="12"/>
        </w:rPr>
        <w:t>This article contends that </w:t>
      </w:r>
      <w:r>
        <w:rPr>
          <w:color w:val="000000"/>
          <w:u w:val="single"/>
          <w:shd w:val="clear" w:color="auto" w:fill="00FFFF"/>
        </w:rPr>
        <w:t>the dollar as</w:t>
      </w:r>
      <w:r w:rsidRPr="002E5D99">
        <w:rPr>
          <w:color w:val="000000"/>
          <w:sz w:val="12"/>
        </w:rPr>
        <w:t> the </w:t>
      </w:r>
      <w:r>
        <w:rPr>
          <w:color w:val="000000"/>
          <w:u w:val="single"/>
          <w:shd w:val="clear" w:color="auto" w:fill="00FFFF"/>
        </w:rPr>
        <w:t>global reserve</w:t>
      </w:r>
      <w:r w:rsidRPr="002E5D99">
        <w:rPr>
          <w:color w:val="000000"/>
          <w:sz w:val="12"/>
        </w:rPr>
        <w:t> currency </w:t>
      </w:r>
      <w:r>
        <w:rPr>
          <w:color w:val="000000"/>
          <w:u w:val="single"/>
          <w:shd w:val="clear" w:color="auto" w:fill="00FFFF"/>
        </w:rPr>
        <w:t>has been</w:t>
      </w:r>
      <w:r w:rsidRPr="002E5D99">
        <w:rPr>
          <w:color w:val="000000"/>
          <w:sz w:val="12"/>
        </w:rPr>
        <w:t> </w:t>
      </w:r>
      <w:r>
        <w:rPr>
          <w:b/>
          <w:bCs/>
          <w:color w:val="000000"/>
          <w:u w:val="single"/>
          <w:shd w:val="clear" w:color="auto" w:fill="00FFFF"/>
        </w:rPr>
        <w:t>crucial</w:t>
      </w:r>
      <w:r w:rsidRPr="002E5D99">
        <w:rPr>
          <w:color w:val="000000"/>
          <w:sz w:val="12"/>
        </w:rPr>
        <w:t> </w:t>
      </w:r>
      <w:r>
        <w:rPr>
          <w:color w:val="000000"/>
          <w:u w:val="single"/>
          <w:shd w:val="clear" w:color="auto" w:fill="00FFFF"/>
        </w:rPr>
        <w:t>to</w:t>
      </w:r>
      <w:r w:rsidRPr="002E5D99">
        <w:rPr>
          <w:color w:val="000000"/>
          <w:sz w:val="12"/>
        </w:rPr>
        <w:t> </w:t>
      </w:r>
      <w:r>
        <w:rPr>
          <w:color w:val="000000"/>
          <w:u w:val="single"/>
        </w:rPr>
        <w:t>the operations of</w:t>
      </w:r>
      <w:r w:rsidRPr="002E5D99">
        <w:rPr>
          <w:color w:val="000000"/>
          <w:sz w:val="12"/>
        </w:rPr>
        <w:t> </w:t>
      </w:r>
      <w:r>
        <w:rPr>
          <w:color w:val="000000"/>
          <w:u w:val="single"/>
          <w:shd w:val="clear" w:color="auto" w:fill="00FFFF"/>
        </w:rPr>
        <w:t>US hegemony</w:t>
      </w:r>
      <w:r w:rsidRPr="002E5D99">
        <w:rPr>
          <w:color w:val="000000"/>
          <w:sz w:val="12"/>
        </w:rPr>
        <w:t> </w:t>
      </w:r>
      <w:r>
        <w:rPr>
          <w:color w:val="000000"/>
          <w:u w:val="single"/>
        </w:rPr>
        <w:t>during the post-World War II period.</w:t>
      </w:r>
      <w:r w:rsidRPr="002E5D99">
        <w:rPr>
          <w:color w:val="000000"/>
          <w:sz w:val="12"/>
        </w:rPr>
        <w:t> To investigate this issue, the theoretical perspective of World-Systems Analysis expounded by Immanuel Wallerstein (2011) is employed. The article also draws upon the theoretical work of Henry C.K. Liu who developed the term "US dollar hegemony" (Liu 2002). In this article, we argue that </w:t>
      </w:r>
      <w:r>
        <w:rPr>
          <w:color w:val="000000"/>
          <w:u w:val="single"/>
        </w:rPr>
        <w:t>US planners</w:t>
      </w:r>
      <w:r w:rsidRPr="002E5D99">
        <w:rPr>
          <w:color w:val="000000"/>
          <w:sz w:val="12"/>
        </w:rPr>
        <w:t> from the Council on Foreign Relations (CFR) in conjunction with State Department officials </w:t>
      </w:r>
      <w:r>
        <w:rPr>
          <w:color w:val="000000"/>
          <w:u w:val="single"/>
        </w:rPr>
        <w:t>pursued a deliberate plan to make the U</w:t>
      </w:r>
      <w:r w:rsidRPr="002E5D99">
        <w:rPr>
          <w:color w:val="000000"/>
          <w:sz w:val="12"/>
        </w:rPr>
        <w:t>nited </w:t>
      </w:r>
      <w:r>
        <w:rPr>
          <w:color w:val="000000"/>
          <w:u w:val="single"/>
        </w:rPr>
        <w:t>S</w:t>
      </w:r>
      <w:r w:rsidRPr="002E5D99">
        <w:rPr>
          <w:color w:val="000000"/>
          <w:sz w:val="12"/>
        </w:rPr>
        <w:t>tates </w:t>
      </w:r>
      <w:r>
        <w:rPr>
          <w:color w:val="000000"/>
          <w:u w:val="single"/>
        </w:rPr>
        <w:t>a global hegemonic power</w:t>
      </w:r>
      <w:r w:rsidRPr="002E5D99">
        <w:rPr>
          <w:color w:val="000000"/>
          <w:sz w:val="12"/>
        </w:rPr>
        <w:t> (Shoup and Minter 1977) </w:t>
      </w:r>
      <w:r>
        <w:rPr>
          <w:color w:val="000000"/>
          <w:u w:val="single"/>
        </w:rPr>
        <w:t>and the dollar was the central currency of that hegemony</w:t>
      </w:r>
      <w:r w:rsidRPr="002E5D99">
        <w:rPr>
          <w:color w:val="000000"/>
          <w:sz w:val="12"/>
        </w:rPr>
        <w:t> (Engdahl 2008, 213). We demonstrate how the dollar evolved into a petro-currency through Nixon's Saudi decision of 1973. The dollar was placed on the trajectory that it would follow for decades and became the source of conflict against the United States by its geo-political competitors (Durden 2014). We conclude by arguing that newly emerging strategic competitors to US hegemony such as China, Russia and Iran are growing dissatisfied with the current oil trading arrangements. We do not argue that any of these nations are remotely in contention to replace the United States as world hegemon. However, we suggest that </w:t>
      </w:r>
      <w:r>
        <w:rPr>
          <w:color w:val="000000"/>
          <w:u w:val="single"/>
          <w:shd w:val="clear" w:color="auto" w:fill="00FFFF"/>
        </w:rPr>
        <w:t>a</w:t>
      </w:r>
      <w:r w:rsidRPr="002E5D99">
        <w:rPr>
          <w:color w:val="000000"/>
          <w:sz w:val="12"/>
        </w:rPr>
        <w:t> </w:t>
      </w:r>
      <w:r>
        <w:rPr>
          <w:b/>
          <w:bCs/>
          <w:color w:val="000000"/>
          <w:u w:val="single"/>
          <w:shd w:val="clear" w:color="auto" w:fill="00FFFF"/>
        </w:rPr>
        <w:t>significant blow could be deal</w:t>
      </w:r>
      <w:r>
        <w:rPr>
          <w:b/>
          <w:bCs/>
          <w:color w:val="000000"/>
          <w:u w:val="single"/>
        </w:rPr>
        <w:t>t</w:t>
      </w:r>
      <w:r w:rsidRPr="002E5D99">
        <w:rPr>
          <w:color w:val="000000"/>
          <w:sz w:val="12"/>
        </w:rPr>
        <w:t> </w:t>
      </w:r>
      <w:r>
        <w:rPr>
          <w:color w:val="000000"/>
          <w:u w:val="single"/>
          <w:shd w:val="clear" w:color="auto" w:fill="00FFFF"/>
        </w:rPr>
        <w:t>to</w:t>
      </w:r>
      <w:r w:rsidRPr="002E5D99">
        <w:rPr>
          <w:color w:val="000000"/>
          <w:sz w:val="12"/>
        </w:rPr>
        <w:t> </w:t>
      </w:r>
      <w:r>
        <w:rPr>
          <w:color w:val="000000"/>
          <w:u w:val="single"/>
        </w:rPr>
        <w:t>the ability of</w:t>
      </w:r>
      <w:r w:rsidRPr="002E5D99">
        <w:rPr>
          <w:color w:val="000000"/>
          <w:sz w:val="12"/>
        </w:rPr>
        <w:t> </w:t>
      </w:r>
      <w:r>
        <w:rPr>
          <w:color w:val="000000"/>
          <w:u w:val="single"/>
          <w:shd w:val="clear" w:color="auto" w:fill="00FFFF"/>
        </w:rPr>
        <w:t>the</w:t>
      </w:r>
      <w:r w:rsidRPr="002E5D99">
        <w:rPr>
          <w:color w:val="000000"/>
          <w:sz w:val="12"/>
        </w:rPr>
        <w:t> </w:t>
      </w:r>
      <w:r>
        <w:rPr>
          <w:b/>
          <w:bCs/>
          <w:color w:val="000000"/>
          <w:u w:val="single"/>
          <w:shd w:val="clear" w:color="auto" w:fill="00FFFF"/>
        </w:rPr>
        <w:t>U</w:t>
      </w:r>
      <w:r w:rsidRPr="002E5D99">
        <w:rPr>
          <w:color w:val="000000"/>
          <w:sz w:val="12"/>
        </w:rPr>
        <w:t>nited </w:t>
      </w:r>
      <w:r>
        <w:rPr>
          <w:b/>
          <w:bCs/>
          <w:color w:val="000000"/>
          <w:u w:val="single"/>
          <w:shd w:val="clear" w:color="auto" w:fill="00FFFF"/>
        </w:rPr>
        <w:t>S</w:t>
      </w:r>
      <w:r w:rsidRPr="002E5D99">
        <w:rPr>
          <w:color w:val="000000"/>
          <w:sz w:val="12"/>
        </w:rPr>
        <w:t>tates </w:t>
      </w:r>
      <w:r>
        <w:rPr>
          <w:color w:val="000000"/>
          <w:u w:val="single"/>
          <w:shd w:val="clear" w:color="auto" w:fill="00FFFF"/>
        </w:rPr>
        <w:t>to maintain its hegemonic status should</w:t>
      </w:r>
      <w:r w:rsidRPr="002E5D99">
        <w:rPr>
          <w:color w:val="000000"/>
          <w:sz w:val="12"/>
        </w:rPr>
        <w:t> </w:t>
      </w:r>
      <w:r>
        <w:rPr>
          <w:color w:val="000000"/>
          <w:u w:val="single"/>
        </w:rPr>
        <w:t>oil</w:t>
      </w:r>
      <w:r w:rsidRPr="002E5D99">
        <w:rPr>
          <w:color w:val="000000"/>
          <w:sz w:val="12"/>
        </w:rPr>
        <w:t> </w:t>
      </w:r>
      <w:r>
        <w:rPr>
          <w:color w:val="000000"/>
          <w:u w:val="single"/>
          <w:shd w:val="clear" w:color="auto" w:fill="00FFFF"/>
        </w:rPr>
        <w:t>trading be carried out in currencies other than the dollar</w:t>
      </w:r>
      <w:r w:rsidRPr="002E5D99">
        <w:rPr>
          <w:color w:val="000000"/>
          <w:sz w:val="12"/>
        </w:rPr>
        <w:t> (Koenig 2015</w:t>
      </w:r>
      <w:r>
        <w:rPr>
          <w:color w:val="000000"/>
          <w:u w:val="single"/>
        </w:rPr>
        <w:t>). If this were to occur</w:t>
      </w:r>
      <w:r w:rsidRPr="002E5D99">
        <w:rPr>
          <w:color w:val="000000"/>
          <w:sz w:val="12"/>
        </w:rPr>
        <w:t> </w:t>
      </w:r>
      <w:r>
        <w:rPr>
          <w:color w:val="000000"/>
          <w:u w:val="single"/>
          <w:shd w:val="clear" w:color="auto" w:fill="00FFFF"/>
        </w:rPr>
        <w:t>to a large enough extent,</w:t>
      </w:r>
      <w:r w:rsidRPr="002E5D99">
        <w:rPr>
          <w:color w:val="000000"/>
          <w:sz w:val="12"/>
        </w:rPr>
        <w:t> </w:t>
      </w:r>
      <w:r>
        <w:rPr>
          <w:color w:val="000000"/>
          <w:u w:val="single"/>
        </w:rPr>
        <w:t>the</w:t>
      </w:r>
      <w:r w:rsidRPr="002E5D99">
        <w:rPr>
          <w:color w:val="000000"/>
          <w:sz w:val="12"/>
        </w:rPr>
        <w:t> </w:t>
      </w:r>
      <w:r>
        <w:rPr>
          <w:color w:val="000000"/>
          <w:u w:val="single"/>
          <w:shd w:val="clear" w:color="auto" w:fill="00FFFF"/>
        </w:rPr>
        <w:t>ability of the</w:t>
      </w:r>
      <w:r w:rsidRPr="002E5D99">
        <w:rPr>
          <w:color w:val="000000"/>
          <w:sz w:val="12"/>
        </w:rPr>
        <w:t> </w:t>
      </w:r>
      <w:r>
        <w:rPr>
          <w:b/>
          <w:bCs/>
          <w:color w:val="000000"/>
          <w:u w:val="single"/>
          <w:shd w:val="clear" w:color="auto" w:fill="00FFFF"/>
        </w:rPr>
        <w:t>U</w:t>
      </w:r>
      <w:r>
        <w:rPr>
          <w:b/>
          <w:bCs/>
          <w:color w:val="000000"/>
          <w:u w:val="single"/>
        </w:rPr>
        <w:t>nited</w:t>
      </w:r>
      <w:r w:rsidRPr="002E5D99">
        <w:rPr>
          <w:color w:val="000000"/>
          <w:sz w:val="12"/>
        </w:rPr>
        <w:t> </w:t>
      </w:r>
      <w:r>
        <w:rPr>
          <w:b/>
          <w:bCs/>
          <w:color w:val="000000"/>
          <w:u w:val="single"/>
          <w:shd w:val="clear" w:color="auto" w:fill="00FFFF"/>
        </w:rPr>
        <w:t>S</w:t>
      </w:r>
      <w:r>
        <w:rPr>
          <w:b/>
          <w:bCs/>
          <w:color w:val="000000"/>
          <w:u w:val="single"/>
        </w:rPr>
        <w:t>tates</w:t>
      </w:r>
      <w:r w:rsidRPr="002E5D99">
        <w:rPr>
          <w:color w:val="000000"/>
          <w:sz w:val="12"/>
        </w:rPr>
        <w:t> </w:t>
      </w:r>
      <w:r>
        <w:rPr>
          <w:color w:val="000000"/>
          <w:u w:val="single"/>
          <w:shd w:val="clear" w:color="auto" w:fill="00FFFF"/>
        </w:rPr>
        <w:t>to exercise</w:t>
      </w:r>
      <w:r w:rsidRPr="002E5D99">
        <w:rPr>
          <w:color w:val="000000"/>
          <w:sz w:val="12"/>
        </w:rPr>
        <w:t> </w:t>
      </w:r>
      <w:r>
        <w:rPr>
          <w:color w:val="000000"/>
          <w:u w:val="single"/>
        </w:rPr>
        <w:t>its</w:t>
      </w:r>
      <w:r w:rsidRPr="002E5D99">
        <w:rPr>
          <w:color w:val="000000"/>
          <w:sz w:val="12"/>
        </w:rPr>
        <w:t> </w:t>
      </w:r>
      <w:r>
        <w:rPr>
          <w:b/>
          <w:bCs/>
          <w:color w:val="000000"/>
          <w:u w:val="single"/>
          <w:shd w:val="clear" w:color="auto" w:fill="00FFFF"/>
        </w:rPr>
        <w:t>foreign policy would be severely curtailed</w:t>
      </w:r>
      <w:r w:rsidRPr="002E5D99">
        <w:rPr>
          <w:color w:val="000000"/>
          <w:sz w:val="12"/>
        </w:rPr>
        <w:t> (National Intelligence Council [NIC] 2012). It would also demonstrate the critical importance of the US dollar in the exercise of US hegemony. In this article, we would like to move the dollar to the forefront of debate in understating how US hegemony in the postWorld War II period is constructed and maintained and its critical importance in a hegemonic US global agenda. 2. The Political and Economic Context of the Founding of the US Dollar as the Global Reserve Currency. The post-World War II era represented a radical paradigm shift in US foreign policy. This policy shift was defined by the “Grand Area” concept developed by the CFR in conjunction with planners from the US State Department. This programme saw the United States pursue a global hegemonic project (Shoup 1975). This pursuit was economic in nature; it would require binding together disparate regions of the world into a financial system that would centre upon, and serve the interests of, the US economy (Shoup and Minter 1977). US imperialism was the result of extensive planning on the part of the US government (Panitch and Gindin 2012, 72). The Bretton Woods Conference held in 1944 was the forum where a US-centric world system was instituted. The systems, institutions and arrangements that facilitate US hegemony were established at the Bretton Woods Conference. The most critical of these components for the functioning of US hegemony were the creation of the International Monetary Fund (IMF) and the World Bank, the adoption of the US dollar as the global reserve currency, and the “pegging” of the US dollar to the gold standard (Vasudevan 2008, 35). The Bretton Woods Conference instituted a world system where the US dollar was at the centre of the global economy; the value of a nation’s currency was determined in relation to the US dollar, and “most international transactions were denominated in dollars”(Engdahl 2008). The Grand Area strategy pursued by the United States was intended to defend US national interests in the aftermath of World War II. Those national interests were, in fact, US elite and corporate interests (Shoup and Minter 1977). After World War II, the United States designed a liberal international system in which it would be the primary beneficiary (Mastanduno 2009). Economics and security became inseparably linked for the United States, and the dollar was the core of this new paradigm. According to Mastanduno, as the global reserve currency, the US dollar became the “lynchpin” of Trans-Atlantic and TransPacific trade: This critical role for the dollar granted a well-understood privilege to U.S. policymakers. As long as other governments proved willing to hold dollars, U.S. external deficits could be financed essentially by printing money and lending it abroad, enabling the United States to pursue a variety of foreign and domestic policy objectives without necessarily confronting difficult trade-offs in the short term. (Mastanduno 2009, 130) This arrangement was based on using the US dollar as the primary trading currency. US planners understood the power that this would confer on the United States. At the time of the Bretton Woods Conference, economic considerations were paramount in determining the United States’ role in the post-war world. Warruined European nations were in dire need of liquidity (Mastanduno 2009). Its establishment as the global reserve currency provided the US dollar with a stability of demand during a period when many European nations were in a dire economic position. The British Empire was seen as an obstacle to US hegemony. Britain had major oil interests in the Middle East and Venezuela (Hudson 2003, 119). These interests, particularly Middle East oil, were identified by the Council of Foreign Relations as a “stupendous source of strategic power” (Kolko and Kolko 1972). It became the intention of US planners to gain control of these interests and secure them for the United States (Notter 1949). The Council for Foreign Relations viewed the Second World War and its aftermath as an opportunity for the United States to replace Britain as the dominant global hegemon: With the entry of the United States into World War Two, American planners were virtually unanimous in the belief that the nation should claim a dominant position in the post war world. As usual, however, the leaders of the Council on Foreign Relations were stating this view most clearly. Council President Norman H. Davis now chairmen of the Department of State’s security subcommittee of the advisory on post war foreign policy, asserted in early May, 1942 that it was probable “the British empire as it existed in the past will never reappear and that the United States may have to take its place.” (Hooker 1956, 333) At the end of World War II, Britain was severely weakened by its war efforts and dependent upon US supplies and capital. In the post-war period, the United States would be the dominant actor in the Anglo-American relationship (Marsh 2012). The adoption of the US dollar as the global reserve currency was critical to the emerging power of the United States after 1945. A decisive example of the exertion of US dollar power was the Eisenhower Administration’s approach to the </w:t>
      </w:r>
      <w:r>
        <w:rPr>
          <w:color w:val="000000"/>
          <w:u w:val="single"/>
        </w:rPr>
        <w:t>Suez</w:t>
      </w:r>
      <w:r w:rsidRPr="002E5D99">
        <w:rPr>
          <w:color w:val="000000"/>
          <w:sz w:val="12"/>
        </w:rPr>
        <w:t xml:space="preserve"> Crisis of 1956 (Kingseed 1995). By the mid-1950s, Arab nationalism led by Egyptian president Gamal Abdel Nasser was becoming too popular for the United States to ignore, given the strategic position that Egypt occupied and the potential for Soviet encroachment. The Eisenhower Administration made a strategic decision that Nasser “must be cut down to size” (Venkataramani 1960). Although the United States was self-sufficient in oil, US Secretary of State, John Foster Dulles, believed that, in the event of war with the Soviet Union, oil from the Middle East and West Asia would be essential to Western Interests. Control of the Suez Canal was crucial. The Middle East region and North Africa were viewed through the lens of global geo-strategic interests and what was considered “vital to US interests” (Venkataramani 1960). The Middle East was increasingly important to the United States in the context of the Cold War. However, at the time of the Suez crisis, Britain was still the dominant hegemon in the Middle East, including Egypt (Kingseed 1995). The Suez Crisis was instigated by Egyptian President Nasser’s nationalisation of the Suez Canal. This action prompted an invasion by the British, French and Israelis (Varble </w:t>
      </w:r>
      <w:r w:rsidRPr="002E5D99">
        <w:rPr>
          <w:color w:val="000000"/>
          <w:sz w:val="12"/>
        </w:rPr>
        <w:lastRenderedPageBreak/>
        <w:t>2003). The United States objected to this invasion and responded in a unique way that was indicative of an emerging US hegemony. According to Andrews (2006), the United States used financial means to force a withdrawal from Egypt of invading forces. Andrews (2006) draws a connection between the post-war financial strength of the United States, and the blocking of British reserves at the IMF at a time when the pound sterling “came under sustained pressure on international markets” that was “viscerally orchestrated” by the United States. Kingseed (1995) has argued similarly that the United States used financial means to halt British actions during the Suez Crisis and force them to accept a United Nations resolution on the conflict. Until Britain agreed to accept this resolution, however, the run on the pound that had begun in September 1956 continued, ensuring Britain had to accept US demands that it withdraw from Egypt. As Hudson (2003) and Andrews (2006) have demonstrated, the United States was forcefully creating a world system conducive to its interests. In terms of economic strength, the United States was unrivalled at the end of World War II. However, the United States wielded its economic power strategically, guided by the political objectives of the Grand Strategy at the Bretton Woods Conference and beyond. With its economic strength central to the post-war global economy, the United States determined that it would benefit from the outcome of Bretton Woods. The United States was and remains, for example, the only member nation of the IMF to have a veto over IMF decisions (Hudson 2003, 119). The elevation of the US dollar to the global reserve currency helped the United States to establish and maintain its position at the centre of global trade. 3. The Dollar and Oil Prior to the Nixon decision to abandon the Bretton Woods gold dollar conversion, the dollar was already coming under pressure. During the Korean War, the United States began to subvert the rules of Bretton Woods by increasing the supply of dollars relative to the supply of gold. This process began the debasement of the US dollar and started an inflationary effect that the rest of the world would have to contend with. Gold dollar convertibility was under further pressure in the mid1950s. Western Europe had increased its manufacturing competitiveness with the United States. US companies were looking for high returns due to the dollar’s strong convertibility compared with European currencies (Engdahl 2008, 247). In the 1960s, the issue of convertibility could no longer be ignored by America’s European trading partners. The French president, Charles de Gaulle, accused the United States of exporting its inflation to Europe through an increase in the US money supply, relative to gold. The increase in the US money supply was US military spending. By 1968, the US gold stock had shrunk to $10 billion which is far less than the dollar liabilities that European nations held. The United States informed its creditors that requesting liability settlement in gold would be considered an “unfriendly act” (Hudson 2005, 22). A critical development for the US dollar as the global reserve currency occurred in 1971 when President Richard Nixon removed the US dollar from the gold standard. Until that period, the US dollar had been convertible into gold at the rate of 35 dollars an ounce (Hall et al. 2011). The pegging of the US dollar to the gold standard was of exceptional benefit to the United States in the immediate post-war period, as the United States at that time “held the overwhelming majority of world central bank monetary gold reserves” (Engdahl 2008). It has been argued that, by 1971, the levels of US securities held by foreign central banks were becoming unsustainable for the United States with a currency fixed to the value of gold (Hall et al. 2011). Others contend that Nixon abandoned the gold standard because Britain demanded that all of its dollar holdings be paid in gold (El-Gamal and Jaffe 2009). Two days after this demand, Nixon dropped the convertibility of dollars into gold (El-Gamal and Jaffe 2009). However, there was another reason for the US dollar to leave the gold standard. Although foreign central banks were continuing to seriously doubt the continued viability of the dollar in light of US deficit spending, there existed no alternative to the US dollar as a viable medium of international exchange (Hall et al. 2011). Only the United States possessed the necessary political control over financial institutions that would facilitate the capital flows required by a global reserve currency (Shoup 1975, 9). By default, the United States remained the only option as the global reserve, despite the precarious state of US finances. Nixon’s removal of the US dollar from the gold standard represented a key departure from the protocols established by the Bretton Woods Conference. The US dollar became a “fiat currency,” and its value was no longer determined by, or redeemable for, physical commodities such as gold or silver (D’arista 2004; Kotlikoff 2006). The abandonment of the gold standard and the Bretton Woods Agreement has been interpreted by some as a demonstration of the strength of the United States, and of the US dollar in particular (Keohane 2005). Removed from the gold standard, the US dollar was, beginning in the 1970s, increasingly linked to the value of oil. From the late 1960s, the United States ran large budget deficits to fund its war in Vietnam and the Johnson Administration’s “Great Society” welfare programmes. New ways were required to finance these spending imbalances (Blecker 1999). Momani (2008) argues that a unique relationship between the trade in oil and the US dollar was established. The origin of this trade can be traced to bilateral deals between the US and Saudi governments concluded in 1974. The trade in oil denominated in dollars occurred through the “the establishment of the United States–Saudi Arabian Joint Commission on Economic Cooperation” (Momani 2008, 297). The closer cooperation between the United States and Saudi Arabia supported the US economy specifically in the form of Treasury purchases. A secret deal was signed by US Treasury Secretary William Simon where by the Saudis could purchase treasury bills that had not yet been auctioned and thus help finance burgeoning US debt Momani (2008, 301). Critically, the Commission was staffed by US Treasury officials who indicated the importance of the Commission’s function. As Momani explains, This Joint Commission also included a special technical group that was staffed by American civil servants who helped US companies to increase their exports to Saudi Arabia. Financed by the Saudi government, the technical group’s objectives were to improve bilateral political and commercial relations, promote the export of US goods and services to Saudi Arabia and, most importantly, help recycle Saudi petrodollars through the purchase of US goods. (Momani 2008, 297) Further meetings between the US and Saudi officials determined that the Saudi government would invoice all oil sales in dollars and not a basket of currencies as had been its past practice. United States and Saudi motives for this arrangement were different. The US General Accounting Office (GAO) reported that a major benefit to the United States would be gained from closer bilateral relations with Saudi Arabia because of the 1974 trade deficit that the United States was running with the Kingdom (GAO 1984, 3). Momani (2008) contends that the United States’ objective was to get the Saudis to sell oil in dollars only, and then to “recycle” those dollar surpluses into US Treasury bonds to buttress the US economy. The US-Saudi deal to recycle Saudi wealth into US government bonds was complemented by a subsequent arrangement. Treasury Secretary Michael Blumenthal, Simon’s successor, negotiated an enormously successful deal to have the Saudis sell their oil in US dollars. At the time, Saudi Arabia was the key determinant of oil prices, known as the “oil marker,” and its “Saudi Light Crude” virtually set oil prices for OPEC and non-OPEC oil-producing states. As the largest OPEC producer, the Saudis used their strong influence in OPEC to persuade other members to follow suit, and they did. In 1975, OPEC announced its decision to invoice oil sales in dollars. </w:t>
      </w:r>
      <w:r>
        <w:rPr>
          <w:color w:val="000000"/>
          <w:u w:val="single"/>
        </w:rPr>
        <w:t>The purchase of US dollar-denominated assets, and</w:t>
      </w:r>
      <w:r w:rsidRPr="002E5D99">
        <w:rPr>
          <w:color w:val="000000"/>
          <w:sz w:val="12"/>
        </w:rPr>
        <w:t> </w:t>
      </w:r>
      <w:r>
        <w:rPr>
          <w:color w:val="000000"/>
          <w:u w:val="single"/>
          <w:shd w:val="clear" w:color="auto" w:fill="00FFFF"/>
        </w:rPr>
        <w:t>trade in</w:t>
      </w:r>
      <w:r w:rsidRPr="002E5D99">
        <w:rPr>
          <w:color w:val="000000"/>
          <w:sz w:val="12"/>
        </w:rPr>
        <w:t> </w:t>
      </w:r>
      <w:r>
        <w:rPr>
          <w:color w:val="000000"/>
          <w:u w:val="single"/>
        </w:rPr>
        <w:t>oil with</w:t>
      </w:r>
      <w:r w:rsidRPr="002E5D99">
        <w:rPr>
          <w:color w:val="000000"/>
          <w:sz w:val="12"/>
        </w:rPr>
        <w:t> </w:t>
      </w:r>
      <w:r>
        <w:rPr>
          <w:color w:val="000000"/>
          <w:u w:val="single"/>
          <w:shd w:val="clear" w:color="auto" w:fill="00FFFF"/>
        </w:rPr>
        <w:t>dollars, allow</w:t>
      </w:r>
      <w:r>
        <w:rPr>
          <w:color w:val="000000"/>
          <w:u w:val="single"/>
        </w:rPr>
        <w:t>ed the</w:t>
      </w:r>
      <w:r w:rsidRPr="002E5D99">
        <w:rPr>
          <w:color w:val="000000"/>
          <w:sz w:val="12"/>
        </w:rPr>
        <w:t> </w:t>
      </w:r>
      <w:r>
        <w:rPr>
          <w:b/>
          <w:bCs/>
          <w:color w:val="000000"/>
          <w:u w:val="single"/>
          <w:shd w:val="clear" w:color="auto" w:fill="00FFFF"/>
        </w:rPr>
        <w:t>U</w:t>
      </w:r>
      <w:r>
        <w:rPr>
          <w:color w:val="000000"/>
          <w:u w:val="single"/>
        </w:rPr>
        <w:t>nited</w:t>
      </w:r>
      <w:r w:rsidRPr="002E5D99">
        <w:rPr>
          <w:color w:val="000000"/>
          <w:sz w:val="12"/>
        </w:rPr>
        <w:t> </w:t>
      </w:r>
      <w:r>
        <w:rPr>
          <w:b/>
          <w:bCs/>
          <w:color w:val="000000"/>
          <w:u w:val="single"/>
          <w:shd w:val="clear" w:color="auto" w:fill="00FFFF"/>
        </w:rPr>
        <w:t>S</w:t>
      </w:r>
      <w:r>
        <w:rPr>
          <w:color w:val="000000"/>
          <w:u w:val="single"/>
        </w:rPr>
        <w:t>tates</w:t>
      </w:r>
      <w:r w:rsidRPr="002E5D99">
        <w:rPr>
          <w:color w:val="000000"/>
          <w:sz w:val="12"/>
        </w:rPr>
        <w:t> </w:t>
      </w:r>
      <w:r>
        <w:rPr>
          <w:color w:val="000000"/>
          <w:u w:val="single"/>
          <w:shd w:val="clear" w:color="auto" w:fill="00FFFF"/>
        </w:rPr>
        <w:t>to fund its</w:t>
      </w:r>
      <w:r w:rsidRPr="002E5D99">
        <w:rPr>
          <w:color w:val="000000"/>
          <w:sz w:val="12"/>
        </w:rPr>
        <w:t> </w:t>
      </w:r>
      <w:r>
        <w:rPr>
          <w:color w:val="000000"/>
          <w:u w:val="single"/>
        </w:rPr>
        <w:t>budget</w:t>
      </w:r>
      <w:r w:rsidRPr="002E5D99">
        <w:rPr>
          <w:color w:val="000000"/>
          <w:sz w:val="12"/>
        </w:rPr>
        <w:t> </w:t>
      </w:r>
      <w:r>
        <w:rPr>
          <w:color w:val="000000"/>
          <w:u w:val="single"/>
          <w:shd w:val="clear" w:color="auto" w:fill="00FFFF"/>
        </w:rPr>
        <w:t>deficits and military</w:t>
      </w:r>
      <w:r w:rsidRPr="002E5D99">
        <w:rPr>
          <w:color w:val="000000"/>
          <w:sz w:val="12"/>
        </w:rPr>
        <w:t> </w:t>
      </w:r>
      <w:r>
        <w:rPr>
          <w:color w:val="000000"/>
          <w:u w:val="single"/>
        </w:rPr>
        <w:t>adventurism globally</w:t>
      </w:r>
      <w:r w:rsidRPr="002E5D99">
        <w:rPr>
          <w:color w:val="000000"/>
          <w:sz w:val="12"/>
        </w:rPr>
        <w:t>. As Momani (2008) explains, “</w:t>
      </w:r>
      <w:r>
        <w:rPr>
          <w:color w:val="000000"/>
          <w:u w:val="single"/>
        </w:rPr>
        <w:t>the</w:t>
      </w:r>
      <w:r w:rsidRPr="002E5D99">
        <w:rPr>
          <w:color w:val="000000"/>
          <w:sz w:val="12"/>
        </w:rPr>
        <w:t> </w:t>
      </w:r>
      <w:r>
        <w:rPr>
          <w:b/>
          <w:bCs/>
          <w:color w:val="000000"/>
          <w:u w:val="single"/>
          <w:shd w:val="clear" w:color="auto" w:fill="00FFFF"/>
        </w:rPr>
        <w:t>U</w:t>
      </w:r>
      <w:r>
        <w:rPr>
          <w:color w:val="000000"/>
          <w:u w:val="single"/>
        </w:rPr>
        <w:t>nited</w:t>
      </w:r>
      <w:r w:rsidRPr="002E5D99">
        <w:rPr>
          <w:color w:val="000000"/>
          <w:sz w:val="12"/>
        </w:rPr>
        <w:t> </w:t>
      </w:r>
      <w:r>
        <w:rPr>
          <w:b/>
          <w:bCs/>
          <w:color w:val="000000"/>
          <w:u w:val="single"/>
          <w:shd w:val="clear" w:color="auto" w:fill="00FFFF"/>
        </w:rPr>
        <w:t>S</w:t>
      </w:r>
      <w:r>
        <w:rPr>
          <w:color w:val="000000"/>
          <w:u w:val="single"/>
        </w:rPr>
        <w:t>tates</w:t>
      </w:r>
      <w:r w:rsidRPr="002E5D99">
        <w:rPr>
          <w:color w:val="000000"/>
          <w:sz w:val="12"/>
        </w:rPr>
        <w:t> </w:t>
      </w:r>
      <w:r>
        <w:rPr>
          <w:color w:val="000000"/>
          <w:u w:val="single"/>
          <w:shd w:val="clear" w:color="auto" w:fill="00FFFF"/>
        </w:rPr>
        <w:t>has</w:t>
      </w:r>
      <w:r w:rsidRPr="002E5D99">
        <w:rPr>
          <w:color w:val="000000"/>
          <w:sz w:val="12"/>
        </w:rPr>
        <w:t> </w:t>
      </w:r>
      <w:r>
        <w:rPr>
          <w:color w:val="000000"/>
          <w:u w:val="single"/>
          <w:shd w:val="clear" w:color="auto" w:fill="00FFFF"/>
        </w:rPr>
        <w:t>been</w:t>
      </w:r>
      <w:r w:rsidRPr="002E5D99">
        <w:rPr>
          <w:color w:val="000000"/>
          <w:sz w:val="12"/>
        </w:rPr>
        <w:t> </w:t>
      </w:r>
      <w:r>
        <w:rPr>
          <w:color w:val="000000"/>
          <w:u w:val="single"/>
        </w:rPr>
        <w:t>effectively</w:t>
      </w:r>
      <w:r w:rsidRPr="002E5D99">
        <w:rPr>
          <w:color w:val="000000"/>
          <w:sz w:val="12"/>
        </w:rPr>
        <w:t> </w:t>
      </w:r>
      <w:r>
        <w:rPr>
          <w:color w:val="000000"/>
          <w:u w:val="single"/>
          <w:shd w:val="clear" w:color="auto" w:fill="00FFFF"/>
        </w:rPr>
        <w:t>printing money to finance</w:t>
      </w:r>
      <w:r w:rsidRPr="002E5D99">
        <w:rPr>
          <w:color w:val="000000"/>
          <w:sz w:val="12"/>
        </w:rPr>
        <w:t> </w:t>
      </w:r>
      <w:r>
        <w:rPr>
          <w:color w:val="000000"/>
          <w:u w:val="single"/>
        </w:rPr>
        <w:t>its deficit, and arguably</w:t>
      </w:r>
      <w:r w:rsidRPr="002E5D99">
        <w:rPr>
          <w:color w:val="000000"/>
          <w:sz w:val="12"/>
        </w:rPr>
        <w:t> </w:t>
      </w:r>
      <w:r>
        <w:rPr>
          <w:color w:val="000000"/>
          <w:u w:val="single"/>
          <w:shd w:val="clear" w:color="auto" w:fill="00FFFF"/>
        </w:rPr>
        <w:t>its military ventures, with little</w:t>
      </w:r>
      <w:r w:rsidRPr="002E5D99">
        <w:rPr>
          <w:color w:val="000000"/>
          <w:sz w:val="12"/>
        </w:rPr>
        <w:t> </w:t>
      </w:r>
      <w:r>
        <w:rPr>
          <w:color w:val="000000"/>
          <w:u w:val="single"/>
        </w:rPr>
        <w:t>international</w:t>
      </w:r>
      <w:r w:rsidRPr="002E5D99">
        <w:rPr>
          <w:color w:val="000000"/>
          <w:sz w:val="12"/>
        </w:rPr>
        <w:t> </w:t>
      </w:r>
      <w:r>
        <w:rPr>
          <w:color w:val="000000"/>
          <w:u w:val="single"/>
          <w:shd w:val="clear" w:color="auto" w:fill="00FFFF"/>
        </w:rPr>
        <w:t>recourse on</w:t>
      </w:r>
      <w:r w:rsidRPr="002E5D99">
        <w:rPr>
          <w:color w:val="000000"/>
          <w:sz w:val="12"/>
        </w:rPr>
        <w:t> </w:t>
      </w:r>
      <w:r>
        <w:rPr>
          <w:color w:val="000000"/>
          <w:u w:val="single"/>
        </w:rPr>
        <w:t>the</w:t>
      </w:r>
      <w:r w:rsidRPr="002E5D99">
        <w:rPr>
          <w:color w:val="000000"/>
          <w:sz w:val="12"/>
        </w:rPr>
        <w:t> </w:t>
      </w:r>
      <w:r>
        <w:rPr>
          <w:color w:val="000000"/>
          <w:u w:val="single"/>
          <w:shd w:val="clear" w:color="auto" w:fill="00FFFF"/>
        </w:rPr>
        <w:t>value of</w:t>
      </w:r>
      <w:r w:rsidRPr="002E5D99">
        <w:rPr>
          <w:color w:val="000000"/>
          <w:sz w:val="12"/>
        </w:rPr>
        <w:t> </w:t>
      </w:r>
      <w:r>
        <w:rPr>
          <w:color w:val="000000"/>
          <w:u w:val="single"/>
        </w:rPr>
        <w:t>the</w:t>
      </w:r>
      <w:r w:rsidRPr="002E5D99">
        <w:rPr>
          <w:color w:val="000000"/>
          <w:sz w:val="12"/>
        </w:rPr>
        <w:t> </w:t>
      </w:r>
      <w:r>
        <w:rPr>
          <w:color w:val="000000"/>
          <w:u w:val="single"/>
          <w:shd w:val="clear" w:color="auto" w:fill="00FFFF"/>
        </w:rPr>
        <w:t>dollar</w:t>
      </w:r>
      <w:r w:rsidRPr="002E5D99">
        <w:rPr>
          <w:color w:val="000000"/>
          <w:sz w:val="12"/>
        </w:rPr>
        <w:t>” (302). </w:t>
      </w:r>
      <w:r>
        <w:rPr>
          <w:color w:val="000000"/>
          <w:u w:val="single"/>
        </w:rPr>
        <w:t>The role of the US dollar as world’s</w:t>
      </w:r>
      <w:r w:rsidRPr="002E5D99">
        <w:rPr>
          <w:color w:val="000000"/>
          <w:sz w:val="12"/>
        </w:rPr>
        <w:t> </w:t>
      </w:r>
      <w:r>
        <w:rPr>
          <w:color w:val="000000"/>
          <w:u w:val="single"/>
          <w:shd w:val="clear" w:color="auto" w:fill="00FFFF"/>
        </w:rPr>
        <w:t>reserve currency has allowed</w:t>
      </w:r>
      <w:r w:rsidRPr="002E5D99">
        <w:rPr>
          <w:color w:val="000000"/>
          <w:sz w:val="12"/>
        </w:rPr>
        <w:t> </w:t>
      </w:r>
      <w:r>
        <w:rPr>
          <w:color w:val="000000"/>
          <w:u w:val="single"/>
        </w:rPr>
        <w:t>the United States to maintain and increase spending with</w:t>
      </w:r>
      <w:r w:rsidRPr="002E5D99">
        <w:rPr>
          <w:color w:val="000000"/>
          <w:sz w:val="12"/>
        </w:rPr>
        <w:t> </w:t>
      </w:r>
      <w:r>
        <w:rPr>
          <w:color w:val="000000"/>
          <w:u w:val="single"/>
          <w:shd w:val="clear" w:color="auto" w:fill="00FFFF"/>
        </w:rPr>
        <w:t>little inflationary impact</w:t>
      </w:r>
      <w:r w:rsidRPr="002E5D99">
        <w:rPr>
          <w:color w:val="000000"/>
          <w:sz w:val="12"/>
        </w:rPr>
        <w:t> </w:t>
      </w:r>
      <w:r>
        <w:rPr>
          <w:color w:val="000000"/>
          <w:u w:val="single"/>
        </w:rPr>
        <w:t>on the United States</w:t>
      </w:r>
      <w:r w:rsidRPr="002E5D99">
        <w:rPr>
          <w:color w:val="000000"/>
          <w:sz w:val="12"/>
        </w:rPr>
        <w:t xml:space="preserve"> (Momani 2008, 301–2). By the 1970s and 1980s, the importance of oil and its trade in US dollars was reflected on financial markets, with growing levels of investment having consequences for oil prices. Yergin (2011) has argued that oil is not just a physical commodity but a financialised instrument, and, moreover, it is a speculative financialised instrument. The “financialisation” of oil that Yergin (2011) describes marked a critical change for the dollar and US finance hegemony. Oil would now be traded on the New York Mercantile Exchange (NYMEX). This institution was based in New York and commenced trading in oil from 1983. Yergin has traced the origins of the “paper barrel” concept to the beginnings of the oil trade on the NYMEX. The paper barrel concept refers to the financialisation of </w:t>
      </w:r>
      <w:r w:rsidRPr="002E5D99">
        <w:rPr>
          <w:color w:val="000000"/>
          <w:sz w:val="12"/>
        </w:rPr>
        <w:lastRenderedPageBreak/>
        <w:t>oil; oil as a speculative instrument divorced from its utility as a fossil fuel. While these developments occurred, the US dollar was still being used to trade in oil as a commodity (Yergin 2011). The increased importance of oil to the United States saw the commodity used as a political lever, often referred to as the “oil weapon,” during the Arab-Israeli War. Arab nations instituted an embargo on oil exports to the United States in 1973. Tétreault (2008) contends that the use of the “oil weapon” had little, if any, impact upon the United States’ support for Israel during the war, nor upon US foreign policy on the Middle East during that period. US oil companies merely transferred oil between themselves from non-Arab producers so that, while Arab oil did not go to the United States, supplies of oil from other exporting nations were secured, which weakened the effectiveness of the embargo (Tétreault 2008). Oil supplies were exchanged between and within companies so that Arab oil that could not be sent to the United States or Holland was swapped for oil from nonArab sources which had no destination restrictions. Mabro (2008, 8) has argued that the “oil weapon” was instead a blunt instrument that had a generalised impact on oil supplies. All oil-importing countries experienced about the same degree of shortfall in their supplies, irrespective of whether they were supporters of the Arab states or Israel (Mabro 2008, 8). Nkomo (2010, 15) concluded that the 1973 oil embargo was politically ineffectual as “it is difficult for a seller to isolate a particular importing country and then wield an oil weapon to punish, because oil is widely traded. Nonetheless, Hudson reasoned that the use of the oil weapon spurred US initiatives to reduce the tactic’s effectiveness should it be used again: The shock in the United States and Europe was palpable, and it lent urgency to US secretary of state Henry Kissinger’s mediation of the war. In the long term it also led to a comprehensive new energy policy designed to blunt the oil weapon in the future through the Strategic Petroleum Reserve and conservation measures. (Hudson 1996, 333) The 1973 oil embargo represented an important political challenge from Arab nations to the policies adopted by the United States in relation to the Middle East, but the long-term effect for US global hegemony was negligible. More importantly, international trade during the embargo period continued to be transacted in US dollars. 4. Hegemony and the US Dollar: The Existing Literature US hegemony has been the subject of study from many varied perspectives in different historical contexts. Anderson (2013), for example, has argued that US hegemony rose to cover the planet from the earliest years of US history. He contends that the US imperium had a long prehistory stretching back to its founding. In the post-Cold War era, Johnson (2004, 151) has argued that a new form of US hegemony has emerged where US military bases constitute an “empire of bases.” In this article, we argue that the role of the US dollar as the global reserve currency should be seen as central to the functioning of US hegemony. The benefits the United States has derived from the dollar’s reserve currency status are crucial, for instance, to the maintenance of military bases and other aspects of US hegemonic power. Robert Keohane, for example, has done considerable work on how US hegemony is structurally comprised. In After Hegemony (2005), first published in 1984, Keohane argued that cooperation among capitalist powers would continue even without a single hegemon. Keohane’s study lacks significant explanation of the role of reserve currencies or financial markets in how cooperation occurs between state actors. Susan Strange (1987) critiques hegemonic stability theory. Strange argues that a critical reason for hegemonic change “in the great game of states” “is primarily economic, not political” (Strange 1987, 553). While Strange does consider the role of the US dollar and its reserve status, it is relegated to third position in a list of structural reasons for the conditions that give rise to US hegemony. In contrast, we argue that the dollar and its reserve status is the most fundamental reason that the United States is a hegemonic power. Emmanuel Wallerstein’s (1991) study focuses on the changing worlds system in the 1980s. The collapse of the Soviet Union and the evolution of the world system in the context of a declining US hegemony are seen as major changes to the capitalist world economy. Absent from Wallerstein’s (1991) study is any analysis of the dollar and its reserve function in how hegemony is constructed. Critical contributions have been made by Michael Hudson and Henry C.K. Liu to scholarship on the US dollar with regard to US hegemony. Hudson (2003) has presented a critical history of the US dollar and how the political power attained through the selection of the dollar as the global reserve currency has served the interests of the United States. However, this study was published prior to the financial crash of 2008. The global financial crisis (GFC) has had a large impact on the debates surrounding whether the dollar can be maintained in the face of this disruption (Overholt et al. 2015). Furthermore, since Hudson’s (2003) study was published, there have been several major developments in the realm of political economy that concern the dollar and its continued reserve status. First, the increasing use of the Yuan in bilateral trade between Russian and China, particularly for hydrocarbon payments, has the potential to undermine US hegemony by creating a system outside the control of the US banking system, the China International Payments System (CIPS) (Koneig 2015). Another critical feature which occurred after Hudson (2003) was the creation of the Asian Infrastructure Investment Bank (AIIB). Officially the bank is intended to meet the infrastructure investment needs of the Asian region and will be used to fund “The New Silk Road” project for example. However, this institution will be under the direction of the Chinese in concert with multilateral partners. These developments indicate a challenge to a US-centric world system and raise the possibility of a regional sphere of influence dominated by Russia and China in East and particularly Central Asia. This evolution of Russian Chinese cooperation is a direct threat to the hegemony of the United States in Central Asia as Zbigniew Brzezinski in The Grand Chessboard (1997) theorised could happen. Liu (2002) has analysed the role of the dollar in the operations of US hegemony. Liu contends that since Nixon abandoned the gold standard in 1971, the US dollar has become a “global monetary instrument that only the United States can produce by fiat.” According to Liu, the rest of the world produces goods, and the United States produces dollars that are required to purchase these goods, particularly oil. </w:t>
      </w:r>
      <w:r>
        <w:rPr>
          <w:color w:val="000000"/>
          <w:u w:val="single"/>
        </w:rPr>
        <w:t>As US dollars are needed to facilitate global trade, this consequently positions the United States at the centre of a global trading system in which it is the dominant power</w:t>
      </w:r>
      <w:r w:rsidRPr="002E5D99">
        <w:rPr>
          <w:color w:val="000000"/>
          <w:sz w:val="12"/>
        </w:rPr>
        <w:t>. Liu (2002) asserts the contention that </w:t>
      </w:r>
      <w:r>
        <w:rPr>
          <w:color w:val="000000"/>
          <w:u w:val="single"/>
        </w:rPr>
        <w:t>the unique</w:t>
      </w:r>
      <w:r w:rsidRPr="002E5D99">
        <w:rPr>
          <w:color w:val="000000"/>
          <w:sz w:val="12"/>
        </w:rPr>
        <w:t> </w:t>
      </w:r>
      <w:r>
        <w:rPr>
          <w:color w:val="000000"/>
          <w:u w:val="single"/>
          <w:shd w:val="clear" w:color="auto" w:fill="00FFFF"/>
        </w:rPr>
        <w:t>role the dollar occupies allows</w:t>
      </w:r>
      <w:r w:rsidRPr="002E5D99">
        <w:rPr>
          <w:color w:val="000000"/>
          <w:sz w:val="12"/>
        </w:rPr>
        <w:t> </w:t>
      </w:r>
      <w:r>
        <w:rPr>
          <w:color w:val="000000"/>
          <w:u w:val="single"/>
        </w:rPr>
        <w:t>the</w:t>
      </w:r>
      <w:r w:rsidRPr="002E5D99">
        <w:rPr>
          <w:color w:val="000000"/>
          <w:sz w:val="12"/>
        </w:rPr>
        <w:t> </w:t>
      </w:r>
      <w:r>
        <w:rPr>
          <w:b/>
          <w:bCs/>
          <w:color w:val="000000"/>
          <w:u w:val="single"/>
          <w:shd w:val="clear" w:color="auto" w:fill="00FFFF"/>
        </w:rPr>
        <w:t>U</w:t>
      </w:r>
      <w:r>
        <w:rPr>
          <w:color w:val="000000"/>
          <w:u w:val="single"/>
        </w:rPr>
        <w:t>nited</w:t>
      </w:r>
      <w:r w:rsidRPr="002E5D99">
        <w:rPr>
          <w:color w:val="000000"/>
          <w:sz w:val="12"/>
        </w:rPr>
        <w:t> </w:t>
      </w:r>
      <w:r>
        <w:rPr>
          <w:b/>
          <w:bCs/>
          <w:color w:val="000000"/>
          <w:u w:val="single"/>
          <w:shd w:val="clear" w:color="auto" w:fill="00FFFF"/>
        </w:rPr>
        <w:t>S</w:t>
      </w:r>
      <w:r>
        <w:rPr>
          <w:color w:val="000000"/>
          <w:u w:val="single"/>
        </w:rPr>
        <w:t>tates</w:t>
      </w:r>
      <w:r w:rsidRPr="002E5D99">
        <w:rPr>
          <w:color w:val="000000"/>
          <w:sz w:val="12"/>
        </w:rPr>
        <w:t> </w:t>
      </w:r>
      <w:r>
        <w:rPr>
          <w:color w:val="000000"/>
          <w:u w:val="single"/>
          <w:shd w:val="clear" w:color="auto" w:fill="00FFFF"/>
        </w:rPr>
        <w:t>to manipulate</w:t>
      </w:r>
      <w:r w:rsidRPr="002E5D99">
        <w:rPr>
          <w:color w:val="000000"/>
          <w:sz w:val="12"/>
        </w:rPr>
        <w:t> </w:t>
      </w:r>
      <w:r>
        <w:rPr>
          <w:color w:val="000000"/>
          <w:u w:val="single"/>
        </w:rPr>
        <w:t>the</w:t>
      </w:r>
      <w:r w:rsidRPr="002E5D99">
        <w:rPr>
          <w:color w:val="000000"/>
          <w:sz w:val="12"/>
        </w:rPr>
        <w:t> </w:t>
      </w:r>
      <w:r>
        <w:rPr>
          <w:color w:val="000000"/>
          <w:u w:val="single"/>
          <w:shd w:val="clear" w:color="auto" w:fill="00FFFF"/>
        </w:rPr>
        <w:t>currency at will and</w:t>
      </w:r>
      <w:r w:rsidRPr="002E5D99">
        <w:rPr>
          <w:color w:val="000000"/>
          <w:sz w:val="12"/>
        </w:rPr>
        <w:t> </w:t>
      </w:r>
      <w:r>
        <w:rPr>
          <w:color w:val="000000"/>
          <w:u w:val="single"/>
        </w:rPr>
        <w:t>that</w:t>
      </w:r>
      <w:r w:rsidRPr="002E5D99">
        <w:rPr>
          <w:color w:val="000000"/>
          <w:sz w:val="12"/>
        </w:rPr>
        <w:t> </w:t>
      </w:r>
      <w:r>
        <w:rPr>
          <w:b/>
          <w:bCs/>
          <w:color w:val="000000"/>
          <w:u w:val="single"/>
          <w:shd w:val="clear" w:color="auto" w:fill="00FFFF"/>
        </w:rPr>
        <w:t>China must live with the consequences</w:t>
      </w:r>
      <w:r w:rsidRPr="002E5D99">
        <w:rPr>
          <w:color w:val="000000"/>
          <w:sz w:val="12"/>
        </w:rPr>
        <w:t> (349). Liu and Deng’s (2012) study identifies a more recent contention between the US dollar and the Chinese RMB centred on the sensitive issue of currency devaluation. However, little theoretical interpretation is given to how this is made possible. Here we fill this gap by positing that a world systems analysis is the best way of understanding the interconnected relationship between the dollar and other currencies. Prasad (2014) has argued that </w:t>
      </w:r>
      <w:r>
        <w:rPr>
          <w:color w:val="000000"/>
          <w:u w:val="single"/>
          <w:shd w:val="clear" w:color="auto" w:fill="00FFFF"/>
        </w:rPr>
        <w:t>despite</w:t>
      </w:r>
      <w:r w:rsidRPr="002E5D99">
        <w:rPr>
          <w:color w:val="000000"/>
          <w:sz w:val="12"/>
        </w:rPr>
        <w:t> </w:t>
      </w:r>
      <w:r>
        <w:rPr>
          <w:color w:val="000000"/>
          <w:u w:val="single"/>
        </w:rPr>
        <w:t>the</w:t>
      </w:r>
      <w:r w:rsidRPr="002E5D99">
        <w:rPr>
          <w:color w:val="000000"/>
          <w:sz w:val="12"/>
        </w:rPr>
        <w:t> </w:t>
      </w:r>
      <w:r>
        <w:rPr>
          <w:color w:val="000000"/>
          <w:u w:val="single"/>
          <w:shd w:val="clear" w:color="auto" w:fill="00FFFF"/>
        </w:rPr>
        <w:t>difficulties</w:t>
      </w:r>
      <w:r w:rsidRPr="002E5D99">
        <w:rPr>
          <w:color w:val="000000"/>
          <w:sz w:val="12"/>
        </w:rPr>
        <w:t> </w:t>
      </w:r>
      <w:r>
        <w:rPr>
          <w:color w:val="000000"/>
          <w:u w:val="single"/>
        </w:rPr>
        <w:t>that the US dollar and the US economy confront, the</w:t>
      </w:r>
      <w:r w:rsidRPr="002E5D99">
        <w:rPr>
          <w:color w:val="000000"/>
          <w:sz w:val="12"/>
        </w:rPr>
        <w:t> </w:t>
      </w:r>
      <w:r>
        <w:rPr>
          <w:color w:val="000000"/>
          <w:u w:val="single"/>
          <w:shd w:val="clear" w:color="auto" w:fill="00FFFF"/>
        </w:rPr>
        <w:t>role</w:t>
      </w:r>
      <w:r w:rsidRPr="002E5D99">
        <w:rPr>
          <w:color w:val="000000"/>
          <w:sz w:val="12"/>
        </w:rPr>
        <w:t> </w:t>
      </w:r>
      <w:r>
        <w:rPr>
          <w:color w:val="000000"/>
          <w:u w:val="single"/>
        </w:rPr>
        <w:t>of the US</w:t>
      </w:r>
      <w:r w:rsidRPr="002E5D99">
        <w:rPr>
          <w:color w:val="000000"/>
          <w:sz w:val="12"/>
        </w:rPr>
        <w:t> </w:t>
      </w:r>
      <w:r>
        <w:rPr>
          <w:color w:val="000000"/>
          <w:u w:val="single"/>
          <w:shd w:val="clear" w:color="auto" w:fill="00FFFF"/>
        </w:rPr>
        <w:t>dollar</w:t>
      </w:r>
      <w:r w:rsidRPr="002E5D99">
        <w:rPr>
          <w:color w:val="000000"/>
          <w:sz w:val="12"/>
        </w:rPr>
        <w:t> </w:t>
      </w:r>
      <w:r>
        <w:rPr>
          <w:color w:val="000000"/>
          <w:u w:val="single"/>
        </w:rPr>
        <w:t>in international finance through its</w:t>
      </w:r>
      <w:r w:rsidRPr="002E5D99">
        <w:rPr>
          <w:color w:val="000000"/>
          <w:sz w:val="12"/>
        </w:rPr>
        <w:t> </w:t>
      </w:r>
      <w:r>
        <w:rPr>
          <w:color w:val="000000"/>
          <w:u w:val="single"/>
          <w:shd w:val="clear" w:color="auto" w:fill="00FFFF"/>
        </w:rPr>
        <w:t>reserve</w:t>
      </w:r>
      <w:r w:rsidRPr="002E5D99">
        <w:rPr>
          <w:color w:val="000000"/>
          <w:sz w:val="12"/>
        </w:rPr>
        <w:t> </w:t>
      </w:r>
      <w:r>
        <w:rPr>
          <w:color w:val="000000"/>
          <w:u w:val="single"/>
        </w:rPr>
        <w:t>function</w:t>
      </w:r>
      <w:r w:rsidRPr="002E5D99">
        <w:rPr>
          <w:color w:val="000000"/>
          <w:sz w:val="12"/>
        </w:rPr>
        <w:t> </w:t>
      </w:r>
      <w:r>
        <w:rPr>
          <w:b/>
          <w:bCs/>
          <w:color w:val="000000"/>
          <w:u w:val="single"/>
          <w:shd w:val="clear" w:color="auto" w:fill="00FFFF"/>
        </w:rPr>
        <w:t>will endure</w:t>
      </w:r>
      <w:r w:rsidRPr="002E5D99">
        <w:rPr>
          <w:color w:val="000000"/>
          <w:sz w:val="12"/>
        </w:rPr>
        <w:t> </w:t>
      </w:r>
      <w:r>
        <w:rPr>
          <w:color w:val="000000"/>
          <w:u w:val="single"/>
        </w:rPr>
        <w:t>for the foreseeable future. Prasad emphasises the strengthening of the dollar since the GFC and asserts that the</w:t>
      </w:r>
      <w:r w:rsidRPr="002E5D99">
        <w:rPr>
          <w:color w:val="000000"/>
          <w:sz w:val="12"/>
        </w:rPr>
        <w:t> </w:t>
      </w:r>
      <w:r>
        <w:rPr>
          <w:b/>
          <w:bCs/>
          <w:color w:val="000000"/>
          <w:u w:val="single"/>
          <w:shd w:val="clear" w:color="auto" w:fill="00FFFF"/>
        </w:rPr>
        <w:t>existing superiority of Western</w:t>
      </w:r>
      <w:r w:rsidRPr="002E5D99">
        <w:rPr>
          <w:color w:val="000000"/>
          <w:sz w:val="12"/>
        </w:rPr>
        <w:t> </w:t>
      </w:r>
      <w:r>
        <w:rPr>
          <w:color w:val="000000"/>
          <w:u w:val="single"/>
        </w:rPr>
        <w:t>legal and financial</w:t>
      </w:r>
      <w:r w:rsidRPr="002E5D99">
        <w:rPr>
          <w:color w:val="000000"/>
          <w:sz w:val="12"/>
        </w:rPr>
        <w:t> </w:t>
      </w:r>
      <w:r>
        <w:rPr>
          <w:b/>
          <w:bCs/>
          <w:color w:val="000000"/>
          <w:u w:val="single"/>
          <w:shd w:val="clear" w:color="auto" w:fill="00FFFF"/>
        </w:rPr>
        <w:t>institutions</w:t>
      </w:r>
      <w:r w:rsidRPr="002E5D99">
        <w:rPr>
          <w:color w:val="000000"/>
          <w:sz w:val="12"/>
        </w:rPr>
        <w:t> </w:t>
      </w:r>
      <w:r>
        <w:rPr>
          <w:color w:val="000000"/>
          <w:u w:val="single"/>
          <w:shd w:val="clear" w:color="auto" w:fill="00FFFF"/>
        </w:rPr>
        <w:t>make the</w:t>
      </w:r>
      <w:r w:rsidRPr="002E5D99">
        <w:rPr>
          <w:color w:val="000000"/>
          <w:sz w:val="12"/>
        </w:rPr>
        <w:t> </w:t>
      </w:r>
      <w:r>
        <w:rPr>
          <w:color w:val="000000"/>
          <w:u w:val="single"/>
        </w:rPr>
        <w:t>role of the</w:t>
      </w:r>
      <w:r w:rsidRPr="002E5D99">
        <w:rPr>
          <w:color w:val="000000"/>
          <w:sz w:val="12"/>
        </w:rPr>
        <w:t> </w:t>
      </w:r>
      <w:r>
        <w:rPr>
          <w:b/>
          <w:bCs/>
          <w:color w:val="000000"/>
          <w:u w:val="single"/>
          <w:shd w:val="clear" w:color="auto" w:fill="00FFFF"/>
        </w:rPr>
        <w:t>dollar secure</w:t>
      </w:r>
      <w:r>
        <w:rPr>
          <w:color w:val="000000"/>
          <w:u w:val="single"/>
        </w:rPr>
        <w:t>.</w:t>
      </w:r>
      <w:r w:rsidRPr="002E5D99">
        <w:rPr>
          <w:color w:val="000000"/>
          <w:sz w:val="12"/>
        </w:rPr>
        <w:t xml:space="preserve"> Prasad notes that it has long been a source of contention that holders of US Treasury bonds are, in effect, subsidising US deficit spending and the standard of living of Americans through their purchase of US debt. This phenomenon has been come to be known as the “exorbitant privilege” (Canzoneri et al. 2013). Nonetheless, as the United States’ NIC has suggested, Despite recent inflows into dollar assets and the appreciation of the dollar, the dollar could lose its status as an unparalleled global reserve currency by 2025, and become a first among equals in a market basket of currencies. This may force the US to consider more carefully how the conduct of its foreign policy affects the dollar. Without a steady source of external demand for dollars, US foreign policy actions might bring exposure to currency shock and higher interest rates for Americans. (NIC 2008, 12) The dollar and its position as the global reserve currency are fundamental to the US economy and are, as a consequence, critical to the funding of both US domestic and foreign policies. As financial transactions can be conducted instantly across the globe, it has been suggested that “a nation’s currency security is even more critical than energy security” (Engdahl 2014, 10). Rickards (2011) has examined the geo-strategic and defence </w:t>
      </w:r>
      <w:r w:rsidRPr="002E5D99">
        <w:rPr>
          <w:color w:val="000000"/>
          <w:sz w:val="12"/>
        </w:rPr>
        <w:lastRenderedPageBreak/>
        <w:t>posture that the United States maintains in relation to the dollar, exploring the impact future financial attacks may have on the United States’ geo-strategic rivalry with other nations. Rickards (2011, 6) highlights the staging of simulated games on this subject, which were held at the Applied Physics laboratory near Washington in conjunction with the Department of Defence in September 2008. The purpose of the games was to “examine the impact of global financial activities on national security issues” (Rickards 2011, 6). Rickards (2011, 11) argues that such an attack on the United States would undermine confidence in the dollar and emphasises the existence of US presidential powers which permit the freezing of accounts that attempt to disrupt markets in this way. Eichengreen (2011) has offered a different view on the dollar’s status globally, reasoning that in the future it is likely that there will be a basket of currencies in operation within the world economy. Noting that there is an historical precedent for multiple reserve currencies, Eichengreen (2011) contends, nonetheless, that </w:t>
      </w:r>
      <w:r>
        <w:rPr>
          <w:color w:val="000000"/>
          <w:u w:val="single"/>
          <w:shd w:val="clear" w:color="auto" w:fill="00FFFF"/>
        </w:rPr>
        <w:t>reports of</w:t>
      </w:r>
      <w:r w:rsidRPr="002E5D99">
        <w:rPr>
          <w:color w:val="000000"/>
          <w:sz w:val="12"/>
        </w:rPr>
        <w:t> </w:t>
      </w:r>
      <w:r>
        <w:rPr>
          <w:color w:val="000000"/>
          <w:u w:val="single"/>
        </w:rPr>
        <w:t>the dollar’s imminent</w:t>
      </w:r>
      <w:r w:rsidRPr="002E5D99">
        <w:rPr>
          <w:color w:val="000000"/>
          <w:sz w:val="12"/>
        </w:rPr>
        <w:t> </w:t>
      </w:r>
      <w:r>
        <w:rPr>
          <w:color w:val="000000"/>
          <w:u w:val="single"/>
          <w:shd w:val="clear" w:color="auto" w:fill="00FFFF"/>
        </w:rPr>
        <w:t>demise</w:t>
      </w:r>
      <w:r w:rsidRPr="002E5D99">
        <w:rPr>
          <w:color w:val="000000"/>
          <w:sz w:val="12"/>
        </w:rPr>
        <w:t> </w:t>
      </w:r>
      <w:r>
        <w:rPr>
          <w:color w:val="000000"/>
          <w:u w:val="single"/>
        </w:rPr>
        <w:t>as the global reserve currency</w:t>
      </w:r>
      <w:r w:rsidRPr="002E5D99">
        <w:rPr>
          <w:color w:val="000000"/>
          <w:sz w:val="12"/>
        </w:rPr>
        <w:t> </w:t>
      </w:r>
      <w:r>
        <w:rPr>
          <w:color w:val="000000"/>
          <w:u w:val="single"/>
          <w:shd w:val="clear" w:color="auto" w:fill="00FFFF"/>
        </w:rPr>
        <w:t>are</w:t>
      </w:r>
      <w:r w:rsidRPr="002E5D99">
        <w:rPr>
          <w:color w:val="000000"/>
          <w:sz w:val="12"/>
        </w:rPr>
        <w:t> premature, if not </w:t>
      </w:r>
      <w:r>
        <w:rPr>
          <w:b/>
          <w:bCs/>
          <w:color w:val="000000"/>
          <w:u w:val="single"/>
        </w:rPr>
        <w:t>entirely</w:t>
      </w:r>
      <w:r w:rsidRPr="002E5D99">
        <w:rPr>
          <w:color w:val="000000"/>
          <w:sz w:val="12"/>
        </w:rPr>
        <w:t> </w:t>
      </w:r>
      <w:r>
        <w:rPr>
          <w:b/>
          <w:bCs/>
          <w:color w:val="000000"/>
          <w:u w:val="single"/>
          <w:shd w:val="clear" w:color="auto" w:fill="00FFFF"/>
        </w:rPr>
        <w:t>unfounded</w:t>
      </w:r>
      <w:r w:rsidRPr="002E5D99">
        <w:rPr>
          <w:color w:val="000000"/>
          <w:sz w:val="12"/>
        </w:rPr>
        <w:t>. However, a question must be raised as to whether the United States would allow the world economy to abandon the dollar as the global reserve, given the potential ramifications such a move would have for the US economy and for US hegemony globally. 5. The Dollar and US Hegemony: A World-Systems Analysis Perspective Immanuel Wallerstein’s conception of World-Systems Analysis has provided a theoretical perspective that is key to the investigation of the US dollar’s significance as the global reserve currency. Wallerstein (2011) has asserted that the world system is divided into core, semi-peripheral and peripheral states. We contend that the US dollar as the global reserve currency is an instrument that has been critical to the establishment of the United States as the ultimate metropole power at the core of this world system. The strategizing undertaken by planners from the CFR and the US State Department at the beginning of World War II was fundamental to the installation of the United States at the core of the post-war world system. </w:t>
      </w:r>
      <w:r>
        <w:rPr>
          <w:color w:val="000000"/>
          <w:u w:val="single"/>
        </w:rPr>
        <w:t>The</w:t>
      </w:r>
      <w:r w:rsidRPr="002E5D99">
        <w:rPr>
          <w:color w:val="000000"/>
          <w:sz w:val="12"/>
        </w:rPr>
        <w:t> </w:t>
      </w:r>
      <w:r>
        <w:rPr>
          <w:b/>
          <w:bCs/>
          <w:color w:val="000000"/>
          <w:u w:val="single"/>
          <w:shd w:val="clear" w:color="auto" w:fill="00FFFF"/>
        </w:rPr>
        <w:t>economic consequences of</w:t>
      </w:r>
      <w:r w:rsidRPr="002E5D99">
        <w:rPr>
          <w:color w:val="000000"/>
          <w:sz w:val="12"/>
        </w:rPr>
        <w:t> the </w:t>
      </w:r>
      <w:r>
        <w:rPr>
          <w:b/>
          <w:bCs/>
          <w:color w:val="000000"/>
          <w:u w:val="single"/>
          <w:shd w:val="clear" w:color="auto" w:fill="00FFFF"/>
        </w:rPr>
        <w:t>war</w:t>
      </w:r>
      <w:r w:rsidRPr="002E5D99">
        <w:rPr>
          <w:color w:val="000000"/>
          <w:sz w:val="12"/>
        </w:rPr>
        <w:t> </w:t>
      </w:r>
      <w:r>
        <w:rPr>
          <w:color w:val="000000"/>
          <w:u w:val="single"/>
        </w:rPr>
        <w:t>for</w:t>
      </w:r>
      <w:r w:rsidRPr="002E5D99">
        <w:rPr>
          <w:color w:val="000000"/>
          <w:sz w:val="12"/>
        </w:rPr>
        <w:t> European </w:t>
      </w:r>
      <w:r>
        <w:rPr>
          <w:color w:val="000000"/>
          <w:u w:val="single"/>
        </w:rPr>
        <w:t>nations</w:t>
      </w:r>
      <w:r w:rsidRPr="002E5D99">
        <w:rPr>
          <w:color w:val="000000"/>
          <w:sz w:val="12"/>
        </w:rPr>
        <w:t>, particularly Britain, </w:t>
      </w:r>
      <w:r>
        <w:rPr>
          <w:color w:val="000000"/>
          <w:u w:val="single"/>
          <w:shd w:val="clear" w:color="auto" w:fill="00FFFF"/>
        </w:rPr>
        <w:t>provided</w:t>
      </w:r>
      <w:r w:rsidRPr="002E5D99">
        <w:rPr>
          <w:color w:val="000000"/>
          <w:sz w:val="12"/>
        </w:rPr>
        <w:t> </w:t>
      </w:r>
      <w:r>
        <w:rPr>
          <w:color w:val="000000"/>
          <w:u w:val="single"/>
        </w:rPr>
        <w:t>a</w:t>
      </w:r>
      <w:r w:rsidRPr="002E5D99">
        <w:rPr>
          <w:color w:val="000000"/>
          <w:sz w:val="12"/>
        </w:rPr>
        <w:t> </w:t>
      </w:r>
      <w:r>
        <w:rPr>
          <w:color w:val="000000"/>
          <w:u w:val="single"/>
          <w:shd w:val="clear" w:color="auto" w:fill="00FFFF"/>
        </w:rPr>
        <w:t>context for</w:t>
      </w:r>
      <w:r w:rsidRPr="002E5D99">
        <w:rPr>
          <w:color w:val="000000"/>
          <w:sz w:val="12"/>
        </w:rPr>
        <w:t> </w:t>
      </w:r>
      <w:r>
        <w:rPr>
          <w:color w:val="000000"/>
          <w:u w:val="single"/>
        </w:rPr>
        <w:t>the</w:t>
      </w:r>
      <w:r w:rsidRPr="002E5D99">
        <w:rPr>
          <w:color w:val="000000"/>
          <w:sz w:val="12"/>
        </w:rPr>
        <w:t> </w:t>
      </w:r>
      <w:r>
        <w:rPr>
          <w:b/>
          <w:bCs/>
          <w:color w:val="000000"/>
          <w:u w:val="single"/>
          <w:shd w:val="clear" w:color="auto" w:fill="00FFFF"/>
        </w:rPr>
        <w:t>U</w:t>
      </w:r>
      <w:r>
        <w:rPr>
          <w:color w:val="000000"/>
          <w:u w:val="single"/>
        </w:rPr>
        <w:t>nited</w:t>
      </w:r>
      <w:r w:rsidRPr="002E5D99">
        <w:rPr>
          <w:color w:val="000000"/>
          <w:sz w:val="12"/>
        </w:rPr>
        <w:t> </w:t>
      </w:r>
      <w:r>
        <w:rPr>
          <w:b/>
          <w:bCs/>
          <w:color w:val="000000"/>
          <w:u w:val="single"/>
          <w:shd w:val="clear" w:color="auto" w:fill="00FFFF"/>
        </w:rPr>
        <w:t>S</w:t>
      </w:r>
      <w:r>
        <w:rPr>
          <w:color w:val="000000"/>
          <w:u w:val="single"/>
        </w:rPr>
        <w:t>tates</w:t>
      </w:r>
      <w:r w:rsidRPr="002E5D99">
        <w:rPr>
          <w:color w:val="000000"/>
          <w:sz w:val="12"/>
        </w:rPr>
        <w:t> </w:t>
      </w:r>
      <w:r>
        <w:rPr>
          <w:color w:val="000000"/>
          <w:u w:val="single"/>
          <w:shd w:val="clear" w:color="auto" w:fill="00FFFF"/>
        </w:rPr>
        <w:t>to assume</w:t>
      </w:r>
      <w:r w:rsidRPr="002E5D99">
        <w:rPr>
          <w:color w:val="000000"/>
          <w:sz w:val="12"/>
        </w:rPr>
        <w:t> </w:t>
      </w:r>
      <w:r>
        <w:rPr>
          <w:color w:val="000000"/>
          <w:u w:val="single"/>
        </w:rPr>
        <w:t>a pivotal role in the post-war era.</w:t>
      </w:r>
      <w:r w:rsidRPr="002E5D99">
        <w:rPr>
          <w:color w:val="000000"/>
          <w:sz w:val="12"/>
        </w:rPr>
        <w:t> Beeson and Higgott (2005) have argued that, </w:t>
      </w:r>
      <w:r>
        <w:rPr>
          <w:color w:val="000000"/>
          <w:u w:val="single"/>
        </w:rPr>
        <w:t>after World War II, the United States became the</w:t>
      </w:r>
      <w:r w:rsidRPr="002E5D99">
        <w:rPr>
          <w:color w:val="000000"/>
          <w:sz w:val="12"/>
        </w:rPr>
        <w:t> </w:t>
      </w:r>
      <w:r>
        <w:rPr>
          <w:b/>
          <w:bCs/>
          <w:color w:val="000000"/>
          <w:u w:val="single"/>
          <w:shd w:val="clear" w:color="auto" w:fill="00FFFF"/>
        </w:rPr>
        <w:t>pre-eminent global power</w:t>
      </w:r>
      <w:r w:rsidRPr="002E5D99">
        <w:rPr>
          <w:color w:val="000000"/>
          <w:sz w:val="12"/>
        </w:rPr>
        <w:t> </w:t>
      </w:r>
      <w:r>
        <w:rPr>
          <w:color w:val="000000"/>
          <w:u w:val="single"/>
          <w:shd w:val="clear" w:color="auto" w:fill="00FFFF"/>
        </w:rPr>
        <w:t>by positioning itself, “at the centre of</w:t>
      </w:r>
      <w:r w:rsidRPr="002E5D99">
        <w:rPr>
          <w:color w:val="000000"/>
          <w:sz w:val="12"/>
        </w:rPr>
        <w:t> </w:t>
      </w:r>
      <w:r>
        <w:rPr>
          <w:color w:val="000000"/>
          <w:u w:val="single"/>
        </w:rPr>
        <w:t>a dense web of ‘hub and spokes’</w:t>
      </w:r>
      <w:r w:rsidRPr="002E5D99">
        <w:rPr>
          <w:color w:val="000000"/>
          <w:sz w:val="12"/>
        </w:rPr>
        <w:t> </w:t>
      </w:r>
      <w:r>
        <w:rPr>
          <w:b/>
          <w:bCs/>
          <w:color w:val="000000"/>
          <w:u w:val="single"/>
          <w:shd w:val="clear" w:color="auto" w:fill="00FFFF"/>
        </w:rPr>
        <w:t>security relationships</w:t>
      </w:r>
      <w:r w:rsidRPr="002E5D99">
        <w:rPr>
          <w:color w:val="000000"/>
          <w:sz w:val="12"/>
        </w:rPr>
        <w:t>.” As Beeson and Higgott (2005) have explained, </w:t>
      </w:r>
      <w:r>
        <w:rPr>
          <w:color w:val="000000"/>
          <w:u w:val="single"/>
        </w:rPr>
        <w:t>the United States also created an international political and economic framework conducive to its interests, with the multilateral institutions necessary to maintain them.</w:t>
      </w:r>
      <w:r w:rsidRPr="002E5D99">
        <w:rPr>
          <w:color w:val="000000"/>
          <w:sz w:val="12"/>
        </w:rPr>
        <w:t> Nonetheless, it was the selection of the United States’ currency as the global reserve which ensured that the United States was at the centre of the world economy in the post-war period. The US dollar became the essential means of international trade between core, semi-periphery and periphery states following the end of World War II. Wallerstein (2006) has provided an analysis of US hegemony from the end of World War II to the beginning of the twenty-first century. He contends that an 80-year battle was waged between the United States and Germany to determine who would succeed Britain as the new world hegemon. Wallerstein’s analysis of US power in relation to the world system identified three distinct periods, the first of which commenced when Allied victory in World War II established a period of US global hegemony that endured until 1970. The second period, from 1970 to 2001, was when US hegemony entered into decline. The third phase began with the unilateralist policies of President George W. Bush. These policies were devised to slow down and reverse the decline in US hegemony. In practice, Wallerstein asserts, they accelerated US hegemonic decline. Like Wallerstein, Golub (2004) has emphasised that the unilateralist approach adopted by the Bush administration has led to a serious decline in the international influence of the United States. From the end of World War II until the present, the United States has encountered challenges to its position as the global hegemonic power. The United States has undergone a transformation economically and industrially, and, as a manufacturer and exporter of goods, the United States has certainly declined. Although other aspects of US hegemonic influence have changed, the status of the US dollar as the global reserve currency has not yet been successfully challenged. The power and influence of the US dollar as the global reserve is often overlooked as a hegemonic instrument, particularly as there are more obvious expressions of US hegemonic power, such as the presence of US military bases on every continent except Antarctica. </w:t>
      </w:r>
      <w:r>
        <w:rPr>
          <w:color w:val="000000"/>
          <w:u w:val="single"/>
        </w:rPr>
        <w:t>As an enduring feature of US hegemony that continues to link the world economy, the US</w:t>
      </w:r>
      <w:r w:rsidRPr="002E5D99">
        <w:rPr>
          <w:color w:val="000000"/>
          <w:sz w:val="12"/>
        </w:rPr>
        <w:t> </w:t>
      </w:r>
      <w:r>
        <w:rPr>
          <w:color w:val="000000"/>
          <w:u w:val="single"/>
          <w:shd w:val="clear" w:color="auto" w:fill="00FFFF"/>
        </w:rPr>
        <w:t>dollar</w:t>
      </w:r>
      <w:r w:rsidRPr="002E5D99">
        <w:rPr>
          <w:color w:val="000000"/>
          <w:sz w:val="12"/>
        </w:rPr>
        <w:t> </w:t>
      </w:r>
      <w:r>
        <w:rPr>
          <w:color w:val="000000"/>
          <w:u w:val="single"/>
        </w:rPr>
        <w:t>as the global</w:t>
      </w:r>
      <w:r w:rsidRPr="002E5D99">
        <w:rPr>
          <w:color w:val="000000"/>
          <w:sz w:val="12"/>
        </w:rPr>
        <w:t> </w:t>
      </w:r>
      <w:r>
        <w:rPr>
          <w:color w:val="000000"/>
          <w:u w:val="single"/>
          <w:shd w:val="clear" w:color="auto" w:fill="00FFFF"/>
        </w:rPr>
        <w:t>reserve currency can be viewed</w:t>
      </w:r>
      <w:r>
        <w:rPr>
          <w:color w:val="000000"/>
          <w:u w:val="single"/>
        </w:rPr>
        <w:t>, potentially,</w:t>
      </w:r>
      <w:r w:rsidRPr="002E5D99">
        <w:rPr>
          <w:color w:val="000000"/>
          <w:sz w:val="12"/>
        </w:rPr>
        <w:t> </w:t>
      </w:r>
      <w:r>
        <w:rPr>
          <w:b/>
          <w:bCs/>
          <w:color w:val="000000"/>
          <w:u w:val="single"/>
          <w:shd w:val="clear" w:color="auto" w:fill="00FFFF"/>
        </w:rPr>
        <w:t>as the most vital element of US hegemony</w:t>
      </w:r>
      <w:r>
        <w:rPr>
          <w:color w:val="000000"/>
          <w:u w:val="single"/>
        </w:rPr>
        <w:t>.</w:t>
      </w:r>
    </w:p>
    <w:p w:rsidR="000D29D8" w:rsidRPr="000D29D8" w:rsidRDefault="000D29D8" w:rsidP="000D29D8"/>
    <w:sectPr w:rsidR="000D29D8" w:rsidRPr="000D29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B85AAE" w:rsidRDefault="00B85AAE" w:rsidP="00066D2C">
      <w:pPr>
        <w:spacing w:after="0" w:line="240" w:lineRule="auto"/>
      </w:pPr>
      <w:r>
        <w:separator/>
      </w:r>
    </w:p>
  </w:endnote>
  <w:endnote w:type="continuationSeparator" w:id="0">
    <w:p w:rsidR="00B85AAE" w:rsidRDefault="00B85AAE"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000247B" w:usb2="00000009" w:usb3="00000000" w:csb0="000001FF" w:csb1="00000000"/>
  </w:font>
  <w:font w:name="Microsoft JhengHei">
    <w:panose1 w:val="020B0604030504040204"/>
    <w:charset w:val="88"/>
    <w:family w:val="swiss"/>
    <w:pitch w:val="variable"/>
    <w:sig w:usb0="000002A7" w:usb1="28CF4400" w:usb2="00000016" w:usb3="00000000" w:csb0="00100009"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B85AAE" w:rsidRDefault="00B85AAE" w:rsidP="00066D2C">
      <w:pPr>
        <w:spacing w:after="0" w:line="240" w:lineRule="auto"/>
      </w:pPr>
      <w:r>
        <w:separator/>
      </w:r>
    </w:p>
  </w:footnote>
  <w:footnote w:type="continuationSeparator" w:id="0">
    <w:p w:rsidR="00B85AAE" w:rsidRDefault="00B85AAE"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4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0D29D8"/>
    <w:rsid w:val="00001C7E"/>
    <w:rsid w:val="0000487C"/>
    <w:rsid w:val="00011FEF"/>
    <w:rsid w:val="00013C8B"/>
    <w:rsid w:val="000222F8"/>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29D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54FA"/>
    <w:rsid w:val="00236707"/>
    <w:rsid w:val="00241116"/>
    <w:rsid w:val="0024328E"/>
    <w:rsid w:val="002508CB"/>
    <w:rsid w:val="002514A7"/>
    <w:rsid w:val="00253733"/>
    <w:rsid w:val="00256AC0"/>
    <w:rsid w:val="002573AF"/>
    <w:rsid w:val="00263CC5"/>
    <w:rsid w:val="0027105E"/>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54B4"/>
    <w:rsid w:val="0031761F"/>
    <w:rsid w:val="00323E50"/>
    <w:rsid w:val="00324F0D"/>
    <w:rsid w:val="003264E7"/>
    <w:rsid w:val="00333A69"/>
    <w:rsid w:val="003352D6"/>
    <w:rsid w:val="00345BF2"/>
    <w:rsid w:val="003469F4"/>
    <w:rsid w:val="00347131"/>
    <w:rsid w:val="003479B5"/>
    <w:rsid w:val="003500B6"/>
    <w:rsid w:val="00352622"/>
    <w:rsid w:val="00355B45"/>
    <w:rsid w:val="00361FA0"/>
    <w:rsid w:val="0036619A"/>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0257"/>
    <w:rsid w:val="003D3B44"/>
    <w:rsid w:val="003D4150"/>
    <w:rsid w:val="003D5367"/>
    <w:rsid w:val="003F3920"/>
    <w:rsid w:val="003F4D5F"/>
    <w:rsid w:val="00405AD7"/>
    <w:rsid w:val="004127EF"/>
    <w:rsid w:val="00414EB4"/>
    <w:rsid w:val="004208C6"/>
    <w:rsid w:val="004226A5"/>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67E02"/>
    <w:rsid w:val="00474720"/>
    <w:rsid w:val="00480A40"/>
    <w:rsid w:val="004827C9"/>
    <w:rsid w:val="00486F5E"/>
    <w:rsid w:val="00487056"/>
    <w:rsid w:val="004875B9"/>
    <w:rsid w:val="00491C5F"/>
    <w:rsid w:val="0049341D"/>
    <w:rsid w:val="00493AA8"/>
    <w:rsid w:val="004A2B4E"/>
    <w:rsid w:val="004A40AB"/>
    <w:rsid w:val="004A539A"/>
    <w:rsid w:val="004A74B8"/>
    <w:rsid w:val="004B3C97"/>
    <w:rsid w:val="004B4D3B"/>
    <w:rsid w:val="004B5436"/>
    <w:rsid w:val="004C220E"/>
    <w:rsid w:val="004C2990"/>
    <w:rsid w:val="004C5E96"/>
    <w:rsid w:val="004C7B42"/>
    <w:rsid w:val="004D05AA"/>
    <w:rsid w:val="004D14C3"/>
    <w:rsid w:val="004D2C8F"/>
    <w:rsid w:val="004D43AE"/>
    <w:rsid w:val="004D4DEE"/>
    <w:rsid w:val="004D5EAC"/>
    <w:rsid w:val="004D6EEE"/>
    <w:rsid w:val="004D73E6"/>
    <w:rsid w:val="004D746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35D3"/>
    <w:rsid w:val="0053626E"/>
    <w:rsid w:val="00544936"/>
    <w:rsid w:val="005449A8"/>
    <w:rsid w:val="0055242A"/>
    <w:rsid w:val="005525AE"/>
    <w:rsid w:val="005546C5"/>
    <w:rsid w:val="005558FC"/>
    <w:rsid w:val="00557B59"/>
    <w:rsid w:val="005639BE"/>
    <w:rsid w:val="00565142"/>
    <w:rsid w:val="00567D6A"/>
    <w:rsid w:val="00567D90"/>
    <w:rsid w:val="005745A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0B60"/>
    <w:rsid w:val="00622773"/>
    <w:rsid w:val="00622C58"/>
    <w:rsid w:val="0062614B"/>
    <w:rsid w:val="006266E2"/>
    <w:rsid w:val="0063037B"/>
    <w:rsid w:val="00632C54"/>
    <w:rsid w:val="0063546B"/>
    <w:rsid w:val="00635616"/>
    <w:rsid w:val="0064047C"/>
    <w:rsid w:val="00641E99"/>
    <w:rsid w:val="006463F8"/>
    <w:rsid w:val="00650C88"/>
    <w:rsid w:val="0065258E"/>
    <w:rsid w:val="00655035"/>
    <w:rsid w:val="00656814"/>
    <w:rsid w:val="00657A00"/>
    <w:rsid w:val="006633F4"/>
    <w:rsid w:val="00663670"/>
    <w:rsid w:val="0066638E"/>
    <w:rsid w:val="00666CC0"/>
    <w:rsid w:val="00673C22"/>
    <w:rsid w:val="0067482D"/>
    <w:rsid w:val="00676FE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173F"/>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0732"/>
    <w:rsid w:val="0079136A"/>
    <w:rsid w:val="00792AD8"/>
    <w:rsid w:val="00792D84"/>
    <w:rsid w:val="00794E00"/>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3AB"/>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2A4A"/>
    <w:rsid w:val="008C4807"/>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6ECD"/>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1948"/>
    <w:rsid w:val="00A4414C"/>
    <w:rsid w:val="00A47EF1"/>
    <w:rsid w:val="00A51D29"/>
    <w:rsid w:val="00A54D46"/>
    <w:rsid w:val="00A56998"/>
    <w:rsid w:val="00A56D51"/>
    <w:rsid w:val="00A60D18"/>
    <w:rsid w:val="00A61207"/>
    <w:rsid w:val="00A61700"/>
    <w:rsid w:val="00A61E51"/>
    <w:rsid w:val="00A6285C"/>
    <w:rsid w:val="00A663F3"/>
    <w:rsid w:val="00A669F1"/>
    <w:rsid w:val="00A67489"/>
    <w:rsid w:val="00A7268C"/>
    <w:rsid w:val="00A74365"/>
    <w:rsid w:val="00A745BF"/>
    <w:rsid w:val="00A74A79"/>
    <w:rsid w:val="00A74E46"/>
    <w:rsid w:val="00A81524"/>
    <w:rsid w:val="00A81D60"/>
    <w:rsid w:val="00A90163"/>
    <w:rsid w:val="00AA1032"/>
    <w:rsid w:val="00AA1AC0"/>
    <w:rsid w:val="00AA3B66"/>
    <w:rsid w:val="00AA5803"/>
    <w:rsid w:val="00AA584F"/>
    <w:rsid w:val="00AB1FC3"/>
    <w:rsid w:val="00AB2843"/>
    <w:rsid w:val="00AB3118"/>
    <w:rsid w:val="00AB6F32"/>
    <w:rsid w:val="00AC46C7"/>
    <w:rsid w:val="00AC4F09"/>
    <w:rsid w:val="00AC5B71"/>
    <w:rsid w:val="00AC5F18"/>
    <w:rsid w:val="00AC6ED5"/>
    <w:rsid w:val="00AE00AE"/>
    <w:rsid w:val="00AE56E1"/>
    <w:rsid w:val="00AE6C9A"/>
    <w:rsid w:val="00AF2207"/>
    <w:rsid w:val="00AF2612"/>
    <w:rsid w:val="00AF2A61"/>
    <w:rsid w:val="00AF30D9"/>
    <w:rsid w:val="00AF63BF"/>
    <w:rsid w:val="00AF6B3B"/>
    <w:rsid w:val="00AF79DD"/>
    <w:rsid w:val="00AF7F1C"/>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5AAE"/>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50D6"/>
    <w:rsid w:val="00C77A6B"/>
    <w:rsid w:val="00C816E6"/>
    <w:rsid w:val="00C82587"/>
    <w:rsid w:val="00C84097"/>
    <w:rsid w:val="00C87FA4"/>
    <w:rsid w:val="00C9181A"/>
    <w:rsid w:val="00C9487D"/>
    <w:rsid w:val="00C95455"/>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3B61"/>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122"/>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A65B2"/>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062AA"/>
    <w:rsid w:val="00E12F22"/>
    <w:rsid w:val="00E165FC"/>
    <w:rsid w:val="00E168D7"/>
    <w:rsid w:val="00E1788F"/>
    <w:rsid w:val="00E23A47"/>
    <w:rsid w:val="00E23E0E"/>
    <w:rsid w:val="00E2482B"/>
    <w:rsid w:val="00E2592B"/>
    <w:rsid w:val="00E25D98"/>
    <w:rsid w:val="00E264F8"/>
    <w:rsid w:val="00E30C52"/>
    <w:rsid w:val="00E33666"/>
    <w:rsid w:val="00E3771A"/>
    <w:rsid w:val="00E40B45"/>
    <w:rsid w:val="00E41637"/>
    <w:rsid w:val="00E42473"/>
    <w:rsid w:val="00E50C30"/>
    <w:rsid w:val="00E51410"/>
    <w:rsid w:val="00E515E7"/>
    <w:rsid w:val="00E5580D"/>
    <w:rsid w:val="00E56402"/>
    <w:rsid w:val="00E56CB5"/>
    <w:rsid w:val="00E61828"/>
    <w:rsid w:val="00E65E56"/>
    <w:rsid w:val="00E664D0"/>
    <w:rsid w:val="00E66F94"/>
    <w:rsid w:val="00E670E5"/>
    <w:rsid w:val="00E6767D"/>
    <w:rsid w:val="00E71120"/>
    <w:rsid w:val="00E717C1"/>
    <w:rsid w:val="00E71E63"/>
    <w:rsid w:val="00E76AA1"/>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0E68"/>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7A94DE0"/>
  <w15:chartTrackingRefBased/>
  <w15:docId w15:val="{569F21FF-4DDD-3747-B081-3D9842AC96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C95455"/>
    <w:rPr>
      <w:rFonts w:ascii="Calibri" w:hAnsi="Calibri" w:cs="Calibri"/>
    </w:rPr>
  </w:style>
  <w:style w:type="paragraph" w:styleId="Heading1">
    <w:name w:val="heading 1"/>
    <w:aliases w:val="Pocket"/>
    <w:basedOn w:val="Normal"/>
    <w:next w:val="Normal"/>
    <w:link w:val="Heading1Char"/>
    <w:qFormat/>
    <w:rsid w:val="00C95455"/>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C95455"/>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C95455"/>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ody,Big card,Normal Tag,heading 2,Ch,small text,No Spacing1,No Spacing11,No Spacing111,No Spacing112,No Spacing1121,No Spacing2,Debate Text,Read stuff,No Spacing4,No Spacing21,CD - Cite,Heading 2 Char2 Char,Heading 2 Char1 Char Char,t, Ch"/>
    <w:basedOn w:val="Normal"/>
    <w:next w:val="Normal"/>
    <w:link w:val="Heading4Char"/>
    <w:uiPriority w:val="3"/>
    <w:qFormat/>
    <w:rsid w:val="00C95455"/>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C95455"/>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C9545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95455"/>
  </w:style>
  <w:style w:type="character" w:styleId="Emphasis">
    <w:name w:val="Emphasis"/>
    <w:aliases w:val="Evidence,Minimized,minimized,Highlighted,tag2,Size 10,emphasis in card,CD Card,ED - Tag,emphasis,Emphasis!!,Underlined,small,Qualifications,bold underline,Shrunk,normal card text,qualifications in card,qualifications,Bold Underline,Style1,Box,s"/>
    <w:basedOn w:val="DefaultParagraphFont"/>
    <w:link w:val="textbold"/>
    <w:uiPriority w:val="8"/>
    <w:qFormat/>
    <w:rsid w:val="00C95455"/>
    <w:rPr>
      <w:rFonts w:ascii="Calibri" w:hAnsi="Calibri" w:cs="Calibri"/>
      <w:b/>
      <w:i w:val="0"/>
      <w:iCs/>
      <w:sz w:val="24"/>
      <w:u w:val="single"/>
      <w:bdr w:val="single" w:sz="8" w:space="0" w:color="auto"/>
    </w:rPr>
  </w:style>
  <w:style w:type="character" w:styleId="FollowedHyperlink">
    <w:name w:val="FollowedHyperlink"/>
    <w:basedOn w:val="DefaultParagraphFont"/>
    <w:uiPriority w:val="99"/>
    <w:semiHidden/>
    <w:unhideWhenUsed/>
    <w:rsid w:val="00C95455"/>
    <w:rPr>
      <w:color w:val="auto"/>
      <w:u w:val="none"/>
    </w:rPr>
  </w:style>
  <w:style w:type="character" w:customStyle="1" w:styleId="Heading1Char">
    <w:name w:val="Heading 1 Char"/>
    <w:aliases w:val="Pocket Char"/>
    <w:basedOn w:val="DefaultParagraphFont"/>
    <w:link w:val="Heading1"/>
    <w:rsid w:val="00C95455"/>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C95455"/>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C95455"/>
    <w:rPr>
      <w:rFonts w:ascii="Calibri" w:eastAsiaTheme="majorEastAsia" w:hAnsi="Calibri" w:cstheme="majorBidi"/>
      <w:b/>
      <w:sz w:val="32"/>
      <w:szCs w:val="24"/>
      <w:u w:val="single"/>
    </w:rPr>
  </w:style>
  <w:style w:type="character" w:customStyle="1" w:styleId="Heading4Char">
    <w:name w:val="Heading 4 Char"/>
    <w:aliases w:val="Tag Char,body Char,Big card Char,Normal Tag Char,heading 2 Char,Ch Char,small text Char,No Spacing1 Char,No Spacing11 Char,No Spacing111 Char,No Spacing112 Char,No Spacing1121 Char,No Spacing2 Char,Debate Text Char,Read stuff Char,t Char"/>
    <w:basedOn w:val="DefaultParagraphFont"/>
    <w:link w:val="Heading4"/>
    <w:uiPriority w:val="3"/>
    <w:rsid w:val="00C95455"/>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C95455"/>
    <w:rPr>
      <w:b/>
      <w:bCs/>
      <w:sz w:val="26"/>
      <w:u w:val="none"/>
    </w:rPr>
  </w:style>
  <w:style w:type="character" w:customStyle="1" w:styleId="StyleUnderline">
    <w:name w:val="Style Underline"/>
    <w:aliases w:val="Underline,Style Bold Underline,Intense Emphasis1,Style,apple-style-span + 6 pt,Bold,Kern at 16 pt,Intense Emphasis11,Intense Emphasis2,HHeading 3 + 12 pt,Cards + Font: 12 pt Char,ci,c,Underline Char,Intense Emphasis111,Bo,Title Cha,cite"/>
    <w:basedOn w:val="DefaultParagraphFont"/>
    <w:link w:val="CardsFont12pt"/>
    <w:uiPriority w:val="7"/>
    <w:qFormat/>
    <w:rsid w:val="00C95455"/>
    <w:rPr>
      <w:b w:val="0"/>
      <w:sz w:val="22"/>
      <w:u w:val="single"/>
    </w:rPr>
  </w:style>
  <w:style w:type="character" w:styleId="Strong">
    <w:name w:val="Strong"/>
    <w:basedOn w:val="DefaultParagraphFont"/>
    <w:uiPriority w:val="22"/>
    <w:qFormat/>
    <w:rsid w:val="00C95455"/>
    <w:rPr>
      <w:b/>
      <w:bCs/>
    </w:rPr>
  </w:style>
  <w:style w:type="character" w:styleId="BookTitle">
    <w:name w:val="Book Title"/>
    <w:basedOn w:val="DefaultParagraphFont"/>
    <w:uiPriority w:val="33"/>
    <w:qFormat/>
    <w:rsid w:val="00C95455"/>
    <w:rPr>
      <w:b/>
      <w:bCs/>
      <w:i/>
      <w:iCs/>
      <w:spacing w:val="5"/>
    </w:rPr>
  </w:style>
  <w:style w:type="character" w:customStyle="1" w:styleId="Heading5Char">
    <w:name w:val="Heading 5 Char"/>
    <w:basedOn w:val="DefaultParagraphFont"/>
    <w:link w:val="Heading5"/>
    <w:uiPriority w:val="9"/>
    <w:semiHidden/>
    <w:rsid w:val="00C95455"/>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C95455"/>
  </w:style>
  <w:style w:type="paragraph" w:styleId="Header">
    <w:name w:val="header"/>
    <w:basedOn w:val="Normal"/>
    <w:link w:val="HeaderChar"/>
    <w:uiPriority w:val="99"/>
    <w:semiHidden/>
    <w:rsid w:val="00C95455"/>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C95455"/>
    <w:rPr>
      <w:rFonts w:ascii="Calibri" w:hAnsi="Calibri" w:cs="Calibri"/>
    </w:rPr>
  </w:style>
  <w:style w:type="paragraph" w:styleId="Footer">
    <w:name w:val="footer"/>
    <w:basedOn w:val="Normal"/>
    <w:link w:val="FooterChar"/>
    <w:uiPriority w:val="99"/>
    <w:semiHidden/>
    <w:rsid w:val="00C95455"/>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C95455"/>
    <w:rPr>
      <w:rFonts w:ascii="Calibri" w:hAnsi="Calibri" w:cs="Calibri"/>
    </w:rPr>
  </w:style>
  <w:style w:type="paragraph" w:styleId="BodyText">
    <w:name w:val="Body Text"/>
    <w:basedOn w:val="Normal"/>
    <w:link w:val="BodyTextChar"/>
    <w:uiPriority w:val="99"/>
    <w:semiHidden/>
    <w:unhideWhenUsed/>
    <w:rsid w:val="00C95455"/>
    <w:pPr>
      <w:spacing w:after="120"/>
    </w:pPr>
  </w:style>
  <w:style w:type="character" w:customStyle="1" w:styleId="BodyTextChar">
    <w:name w:val="Body Text Char"/>
    <w:basedOn w:val="DefaultParagraphFont"/>
    <w:link w:val="BodyText"/>
    <w:uiPriority w:val="99"/>
    <w:semiHidden/>
    <w:rsid w:val="00C95455"/>
    <w:rPr>
      <w:rFonts w:ascii="Calibri" w:hAnsi="Calibri" w:cs="Calibri"/>
    </w:rPr>
  </w:style>
  <w:style w:type="paragraph" w:styleId="NoSpacing">
    <w:name w:val="No Spacing"/>
    <w:link w:val="NoSpacingChar"/>
    <w:uiPriority w:val="99"/>
    <w:unhideWhenUsed/>
    <w:qFormat/>
    <w:rsid w:val="00C95455"/>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C95455"/>
    <w:rPr>
      <w:rFonts w:ascii="Calibri" w:hAnsi="Calibri" w:cs="Calibri"/>
    </w:rPr>
  </w:style>
  <w:style w:type="character" w:styleId="Hyperlink">
    <w:name w:val="Hyperlink"/>
    <w:basedOn w:val="DefaultParagraphFont"/>
    <w:uiPriority w:val="99"/>
    <w:unhideWhenUsed/>
    <w:rsid w:val="00C95455"/>
    <w:rPr>
      <w:color w:val="0563C1" w:themeColor="hyperlink"/>
      <w:u w:val="single"/>
    </w:rPr>
  </w:style>
  <w:style w:type="character" w:styleId="UnresolvedMention">
    <w:name w:val="Unresolved Mention"/>
    <w:basedOn w:val="DefaultParagraphFont"/>
    <w:uiPriority w:val="99"/>
    <w:semiHidden/>
    <w:unhideWhenUsed/>
    <w:rsid w:val="00C95455"/>
    <w:rPr>
      <w:color w:val="605E5C"/>
      <w:shd w:val="clear" w:color="auto" w:fill="E1DFDD"/>
    </w:rPr>
  </w:style>
  <w:style w:type="paragraph" w:customStyle="1" w:styleId="Analytics">
    <w:name w:val="Analytics"/>
    <w:basedOn w:val="Heading4"/>
    <w:link w:val="AnalyticsChar"/>
    <w:autoRedefine/>
    <w:uiPriority w:val="5"/>
    <w:qFormat/>
    <w:rsid w:val="00C95455"/>
    <w:pPr>
      <w:spacing w:after="40"/>
    </w:pPr>
    <w:rPr>
      <w:color w:val="000000" w:themeColor="text1"/>
    </w:rPr>
  </w:style>
  <w:style w:type="character" w:customStyle="1" w:styleId="AnalyticsChar">
    <w:name w:val="Analytics Char"/>
    <w:basedOn w:val="DefaultParagraphFont"/>
    <w:link w:val="Analytics"/>
    <w:uiPriority w:val="5"/>
    <w:rsid w:val="00C95455"/>
    <w:rPr>
      <w:rFonts w:ascii="Calibri" w:eastAsiaTheme="majorEastAsia" w:hAnsi="Calibri" w:cstheme="majorBidi"/>
      <w:b/>
      <w:iCs/>
      <w:color w:val="000000" w:themeColor="text1"/>
      <w:sz w:val="26"/>
    </w:rPr>
  </w:style>
  <w:style w:type="paragraph" w:customStyle="1" w:styleId="Analyticss">
    <w:name w:val="Analyticss"/>
    <w:basedOn w:val="Normal"/>
    <w:link w:val="AnalyticssChar"/>
    <w:autoRedefine/>
    <w:uiPriority w:val="5"/>
    <w:qFormat/>
    <w:rsid w:val="00C95455"/>
    <w:pPr>
      <w:spacing w:after="0"/>
    </w:pPr>
    <w:rPr>
      <w:b/>
      <w:color w:val="000000" w:themeColor="text1"/>
      <w:sz w:val="26"/>
    </w:rPr>
  </w:style>
  <w:style w:type="character" w:customStyle="1" w:styleId="AnalyticssChar">
    <w:name w:val="Analyticss Char"/>
    <w:basedOn w:val="DefaultParagraphFont"/>
    <w:link w:val="Analyticss"/>
    <w:uiPriority w:val="5"/>
    <w:rsid w:val="00C95455"/>
    <w:rPr>
      <w:rFonts w:ascii="Calibri" w:hAnsi="Calibri" w:cs="Calibri"/>
      <w:b/>
      <w:color w:val="000000" w:themeColor="text1"/>
      <w:sz w:val="26"/>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link w:val="StyleUnderline"/>
    <w:autoRedefine/>
    <w:uiPriority w:val="7"/>
    <w:qFormat/>
    <w:rsid w:val="000D29D8"/>
    <w:pPr>
      <w:pBdr>
        <w:top w:val="single" w:sz="12" w:space="1" w:color="auto"/>
        <w:left w:val="single" w:sz="12" w:space="4" w:color="auto"/>
        <w:bottom w:val="single" w:sz="12" w:space="1" w:color="auto"/>
        <w:right w:val="single" w:sz="12" w:space="4" w:color="auto"/>
      </w:pBdr>
      <w:spacing w:after="0" w:line="240" w:lineRule="auto"/>
    </w:pPr>
    <w:rPr>
      <w:u w:val="single"/>
    </w:rPr>
  </w:style>
  <w:style w:type="paragraph" w:customStyle="1" w:styleId="textbold">
    <w:name w:val="text bold"/>
    <w:basedOn w:val="Normal"/>
    <w:link w:val="Emphasis"/>
    <w:uiPriority w:val="8"/>
    <w:qFormat/>
    <w:rsid w:val="000D29D8"/>
    <w:pPr>
      <w:ind w:left="720"/>
      <w:jc w:val="both"/>
    </w:pPr>
    <w:rPr>
      <w:b/>
      <w:iCs/>
      <w:sz w:val="24"/>
      <w:u w:val="single"/>
      <w:bdr w:val="single" w:sz="8" w:space="0" w:color="auto"/>
    </w:rPr>
  </w:style>
  <w:style w:type="paragraph" w:customStyle="1" w:styleId="card">
    <w:name w:val="card"/>
    <w:basedOn w:val="Normal"/>
    <w:next w:val="Normal"/>
    <w:uiPriority w:val="6"/>
    <w:qFormat/>
    <w:rsid w:val="000D29D8"/>
    <w:pPr>
      <w:spacing w:after="0" w:line="240" w:lineRule="auto"/>
      <w:ind w:left="288" w:right="288"/>
    </w:pPr>
    <w:rPr>
      <w:rFonts w:eastAsia="Calibri" w:cs="Times New Roman"/>
      <w:bCs/>
      <w:szCs w:val="20"/>
      <w:u w:val="single"/>
    </w:rPr>
  </w:style>
  <w:style w:type="character" w:customStyle="1" w:styleId="underline">
    <w:name w:val="underline"/>
    <w:uiPriority w:val="1"/>
    <w:qFormat/>
    <w:rsid w:val="000D29D8"/>
    <w:rPr>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african.business/2017/06/technology-information/fresh-opportunities-africa-multipolar-world"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www.carijournals.org"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conner.shih/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9</TotalTime>
  <Pages>68</Pages>
  <Words>43481</Words>
  <Characters>247843</Characters>
  <Application>Microsoft Office Word</Application>
  <DocSecurity>0</DocSecurity>
  <Lines>2065</Lines>
  <Paragraphs>581</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290743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Microsoft Office User</dc:creator>
  <cp:keywords>6.0.0</cp:keywords>
  <dc:description/>
  <cp:lastModifiedBy>shihcl10@hotmail.com</cp:lastModifiedBy>
  <cp:revision>2</cp:revision>
  <dcterms:created xsi:type="dcterms:W3CDTF">2024-07-11T18:18:00Z</dcterms:created>
  <dcterms:modified xsi:type="dcterms:W3CDTF">2024-07-11T18:29:00Z</dcterms:modified>
</cp:coreProperties>
</file>